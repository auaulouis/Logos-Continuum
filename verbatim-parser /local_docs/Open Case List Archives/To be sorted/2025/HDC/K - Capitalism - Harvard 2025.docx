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A56B" w14:textId="3B79F669" w:rsidR="008239A3" w:rsidRPr="00FA25BD" w:rsidRDefault="003310D2" w:rsidP="00F46508">
      <w:pPr>
        <w:pStyle w:val="Heading1"/>
      </w:pPr>
      <w:r>
        <w:t xml:space="preserve">File </w:t>
      </w:r>
      <w:r w:rsidR="008239A3" w:rsidRPr="00FA25BD">
        <w:t xml:space="preserve">Notes </w:t>
      </w:r>
    </w:p>
    <w:p w14:paraId="32466945" w14:textId="4D982E6F" w:rsidR="00A30868" w:rsidRPr="00FA25BD" w:rsidRDefault="00A30868" w:rsidP="00A30868">
      <w:pPr>
        <w:pStyle w:val="Heading2"/>
      </w:pPr>
      <w:r w:rsidRPr="00FA25BD">
        <w:t>neg</w:t>
      </w:r>
    </w:p>
    <w:p w14:paraId="6CA2A67D" w14:textId="076B5698" w:rsidR="008239A3" w:rsidRPr="00FA25BD" w:rsidRDefault="00A30868" w:rsidP="008239A3">
      <w:r w:rsidRPr="00FA25BD">
        <w:t xml:space="preserve">You can read this against the Indigenous Policy </w:t>
      </w:r>
      <w:proofErr w:type="spellStart"/>
      <w:r w:rsidRPr="00FA25BD">
        <w:t>aff</w:t>
      </w:r>
      <w:proofErr w:type="spellEnd"/>
      <w:r w:rsidRPr="00FA25BD">
        <w:t xml:space="preserve"> [indigenous, green transition, sustainability, renewables </w:t>
      </w:r>
      <w:proofErr w:type="gramStart"/>
      <w:r w:rsidRPr="00FA25BD">
        <w:t>links]  and</w:t>
      </w:r>
      <w:proofErr w:type="gramEnd"/>
      <w:r w:rsidRPr="00FA25BD">
        <w:t xml:space="preserve"> against icebreakers [military, </w:t>
      </w:r>
      <w:proofErr w:type="spellStart"/>
      <w:r w:rsidRPr="00FA25BD">
        <w:t>china</w:t>
      </w:r>
      <w:proofErr w:type="spellEnd"/>
      <w:r w:rsidRPr="00FA25BD">
        <w:t>, disease and sustainability links]</w:t>
      </w:r>
    </w:p>
    <w:p w14:paraId="79A5D6E8" w14:textId="4A6062EB" w:rsidR="00A30868" w:rsidRDefault="0051459F" w:rsidP="008239A3">
      <w:r>
        <w:t xml:space="preserve">The alt in the shell is eco-socialism – the back up evidence is about socialist planning so can be used to support the alt. </w:t>
      </w:r>
      <w:proofErr w:type="gramStart"/>
      <w:r>
        <w:t>All of</w:t>
      </w:r>
      <w:proofErr w:type="gramEnd"/>
      <w:r>
        <w:t xml:space="preserve"> the alt cards assume a move from capitalist free markets to </w:t>
      </w:r>
      <w:r w:rsidR="00C71E35">
        <w:t xml:space="preserve">a planned economy based on needs rather than capital accumulation.  </w:t>
      </w:r>
    </w:p>
    <w:p w14:paraId="103E8BE1" w14:textId="0AF96354" w:rsidR="003310D2" w:rsidRDefault="003310D2" w:rsidP="003310D2">
      <w:pPr>
        <w:pStyle w:val="Heading2"/>
      </w:pPr>
      <w:r w:rsidRPr="003310D2">
        <w:t xml:space="preserve">Aff </w:t>
      </w:r>
    </w:p>
    <w:p w14:paraId="4B6375DC" w14:textId="38588500" w:rsidR="003310D2" w:rsidRDefault="003310D2" w:rsidP="003310D2">
      <w:r>
        <w:t xml:space="preserve">Indigenous </w:t>
      </w:r>
      <w:proofErr w:type="spellStart"/>
      <w:r>
        <w:t>aff</w:t>
      </w:r>
      <w:proofErr w:type="spellEnd"/>
      <w:r>
        <w:t xml:space="preserve"> – as we discussed, much of the 1ac is set up to link turn the K – so don’t use the impact turns here.  There are some DAs to the alt that are below that could be used as you construct FPOSTAL based 2ac block.  You also should remember that you want to make arguments about why indigeneity should be the focal point of the debate too – and transformative of the capitalist system.  </w:t>
      </w:r>
    </w:p>
    <w:p w14:paraId="26E52CA1" w14:textId="40B8BABB" w:rsidR="003310D2" w:rsidRPr="003310D2" w:rsidRDefault="003310D2" w:rsidP="003310D2">
      <w:r>
        <w:t xml:space="preserve">Icebreakers – as we discussed, you could impact turn cap – there are a few cards along with making arguments about case outweighing </w:t>
      </w:r>
    </w:p>
    <w:p w14:paraId="1AAE0DE4" w14:textId="56F9F2C7" w:rsidR="005D388F" w:rsidRPr="00FA25BD" w:rsidRDefault="00F46508" w:rsidP="00F46508">
      <w:pPr>
        <w:pStyle w:val="Heading1"/>
      </w:pPr>
      <w:r w:rsidRPr="00FA25BD">
        <w:t>1ncs</w:t>
      </w:r>
    </w:p>
    <w:p w14:paraId="75B37BE1" w14:textId="0CE28D19" w:rsidR="00A30868" w:rsidRPr="00FA25BD" w:rsidRDefault="00A30868" w:rsidP="00A30868">
      <w:pPr>
        <w:pStyle w:val="Heading2"/>
      </w:pPr>
      <w:r w:rsidRPr="00FA25BD">
        <w:t xml:space="preserve">1nc </w:t>
      </w:r>
      <w:proofErr w:type="gramStart"/>
      <w:r w:rsidRPr="00FA25BD">
        <w:t>–  indigenous</w:t>
      </w:r>
      <w:proofErr w:type="gramEnd"/>
      <w:r w:rsidRPr="00FA25BD">
        <w:t xml:space="preserve"> </w:t>
      </w:r>
      <w:proofErr w:type="spellStart"/>
      <w:r w:rsidRPr="00FA25BD">
        <w:t>aff</w:t>
      </w:r>
      <w:proofErr w:type="spellEnd"/>
      <w:r w:rsidRPr="00FA25BD">
        <w:t xml:space="preserve"> </w:t>
      </w:r>
    </w:p>
    <w:p w14:paraId="3870FB96" w14:textId="77777777" w:rsidR="00223393" w:rsidRPr="00FA25BD" w:rsidRDefault="00223393" w:rsidP="00223393">
      <w:pPr>
        <w:pStyle w:val="Heading4"/>
      </w:pPr>
      <w:r w:rsidRPr="00FA25BD">
        <w:t xml:space="preserve">indigenous Knowledge link--- incorporating traditional knowledge into capitalist economic structures ensures exploitation </w:t>
      </w:r>
    </w:p>
    <w:p w14:paraId="617077F1" w14:textId="77777777" w:rsidR="00223393" w:rsidRPr="00834851" w:rsidRDefault="00223393" w:rsidP="00223393">
      <w:pPr>
        <w:rPr>
          <w:b/>
          <w:bCs/>
          <w:sz w:val="26"/>
        </w:rPr>
      </w:pPr>
      <w:r w:rsidRPr="00834851">
        <w:rPr>
          <w:b/>
          <w:bCs/>
          <w:sz w:val="26"/>
        </w:rPr>
        <w:t>Dunlap, research scientist at the Boston University Institute for Global Sustainability, 23.</w:t>
      </w:r>
    </w:p>
    <w:p w14:paraId="32B63936" w14:textId="77777777" w:rsidR="00223393" w:rsidRPr="00834851" w:rsidRDefault="00223393" w:rsidP="00223393">
      <w:r w:rsidRPr="00834851">
        <w:t xml:space="preserve">Alexander Dunlap “The green economy as counterinsurgency, or the ontological power affirming permanent ecological catastrophe.” Environmental Science &amp; Policy Volume 139, January 2023, Pages 39-50, </w:t>
      </w:r>
      <w:hyperlink r:id="rId8" w:history="1">
        <w:r w:rsidRPr="00834851">
          <w:rPr>
            <w:rStyle w:val="Hyperlink"/>
          </w:rPr>
          <w:t>https://doi.org/10.1016/j.envsci.2022.10.008</w:t>
        </w:r>
      </w:hyperlink>
      <w:r w:rsidRPr="00834851">
        <w:t xml:space="preserve"> HDCSW-AS</w:t>
      </w:r>
    </w:p>
    <w:p w14:paraId="13BD8C3C" w14:textId="77777777" w:rsidR="00223393" w:rsidRPr="00FA25BD" w:rsidRDefault="00223393" w:rsidP="00223393">
      <w:pPr>
        <w:rPr>
          <w:sz w:val="16"/>
        </w:rPr>
      </w:pPr>
      <w:r w:rsidRPr="00FA25BD">
        <w:rPr>
          <w:sz w:val="16"/>
        </w:rPr>
        <w:t>The biodiversity turn is predicated on ‘natural resource’, but also cognitive resources. Speaking to Escobar (2012</w:t>
      </w:r>
      <w:proofErr w:type="gramStart"/>
      <w:r w:rsidRPr="00FA25BD">
        <w:rPr>
          <w:sz w:val="16"/>
        </w:rPr>
        <w:t>) ,</w:t>
      </w:r>
      <w:proofErr w:type="gramEnd"/>
      <w:r w:rsidRPr="00FA25BD">
        <w:rPr>
          <w:sz w:val="16"/>
        </w:rPr>
        <w:t xml:space="preserve"> Hale (2002)</w:t>
      </w:r>
      <w:proofErr w:type="gramStart"/>
      <w:r w:rsidRPr="00FA25BD">
        <w:rPr>
          <w:sz w:val="16"/>
        </w:rPr>
        <w:t xml:space="preserve"> and</w:t>
      </w:r>
      <w:proofErr w:type="gramEnd"/>
      <w:r w:rsidRPr="00FA25BD">
        <w:rPr>
          <w:sz w:val="16"/>
        </w:rPr>
        <w:t xml:space="preserve"> Ulloa (2013</w:t>
      </w:r>
      <w:proofErr w:type="gramStart"/>
      <w:r w:rsidRPr="00FA25BD">
        <w:rPr>
          <w:sz w:val="16"/>
        </w:rPr>
        <w:t>) ,</w:t>
      </w:r>
      <w:proofErr w:type="gramEnd"/>
      <w:r w:rsidRPr="00FA25BD">
        <w:rPr>
          <w:sz w:val="16"/>
        </w:rPr>
        <w:t xml:space="preserve"> Leanne Betasamosake Simpson commiserates:</w:t>
      </w:r>
    </w:p>
    <w:p w14:paraId="69B99570" w14:textId="77777777" w:rsidR="00223393" w:rsidRPr="00FA25BD" w:rsidRDefault="00223393" w:rsidP="00223393">
      <w:pPr>
        <w:rPr>
          <w:sz w:val="16"/>
        </w:rPr>
      </w:pPr>
      <w:r w:rsidRPr="00FA25BD">
        <w:rPr>
          <w:rStyle w:val="StyleUnderline"/>
        </w:rPr>
        <w:t>When there was a push to bring traditional knowledge into environmental thinking</w:t>
      </w:r>
      <w:r w:rsidRPr="00FA25BD">
        <w:rPr>
          <w:sz w:val="16"/>
        </w:rPr>
        <w:t xml:space="preserve"> after Our Common Future in the late 1980 s, </w:t>
      </w:r>
      <w:r w:rsidRPr="00FA25BD">
        <w:rPr>
          <w:rStyle w:val="StyleUnderline"/>
        </w:rPr>
        <w:t xml:space="preserve">it was a very </w:t>
      </w:r>
      <w:proofErr w:type="spellStart"/>
      <w:r w:rsidRPr="00FA25BD">
        <w:rPr>
          <w:rStyle w:val="StyleUnderline"/>
        </w:rPr>
        <w:t>extractivist</w:t>
      </w:r>
      <w:proofErr w:type="spellEnd"/>
      <w:r w:rsidRPr="00FA25BD">
        <w:rPr>
          <w:rStyle w:val="StyleUnderline"/>
        </w:rPr>
        <w:t xml:space="preserve"> approach: “Let’s take whatever teachings you might have that would help us right out of your context, right away from your knowledge holders, right out of your language, and integrate them into this assimilatory mindset</w:t>
      </w:r>
      <w:r w:rsidRPr="00FA25BD">
        <w:rPr>
          <w:sz w:val="16"/>
        </w:rPr>
        <w:t xml:space="preserve">.” </w:t>
      </w:r>
      <w:r w:rsidRPr="00FA25BD">
        <w:rPr>
          <w:rStyle w:val="StyleUnderline"/>
        </w:rPr>
        <w:t>It’s the idea that traditional knowledge and indigenous peoples have some sort of secret of how to live on the land in a non-exploitive way that broader society needs to appropriate</w:t>
      </w:r>
      <w:r w:rsidRPr="00FA25BD">
        <w:rPr>
          <w:sz w:val="16"/>
        </w:rPr>
        <w:t xml:space="preserve">. But </w:t>
      </w:r>
      <w:r w:rsidRPr="00FA25BD">
        <w:rPr>
          <w:rStyle w:val="StyleUnderline"/>
        </w:rPr>
        <w:t xml:space="preserve">the </w:t>
      </w:r>
      <w:proofErr w:type="spellStart"/>
      <w:r w:rsidRPr="00FA25BD">
        <w:rPr>
          <w:rStyle w:val="StyleUnderline"/>
        </w:rPr>
        <w:t>extractivist</w:t>
      </w:r>
      <w:proofErr w:type="spellEnd"/>
      <w:r w:rsidRPr="00FA25BD">
        <w:rPr>
          <w:rStyle w:val="StyleUnderline"/>
        </w:rPr>
        <w:t xml:space="preserve"> mindset isn’t about having a conversation and having a dialogue and bringing in indigenous knowledge on the terms of indigenous peoples. It is very much about extracting whatever ideas scientists or </w:t>
      </w:r>
      <w:proofErr w:type="gramStart"/>
      <w:r w:rsidRPr="00FA25BD">
        <w:rPr>
          <w:rStyle w:val="StyleUnderline"/>
        </w:rPr>
        <w:t>environmentalists</w:t>
      </w:r>
      <w:proofErr w:type="gramEnd"/>
      <w:r w:rsidRPr="00FA25BD">
        <w:rPr>
          <w:rStyle w:val="StyleUnderline"/>
        </w:rPr>
        <w:t xml:space="preserve"> thought </w:t>
      </w:r>
      <w:proofErr w:type="gramStart"/>
      <w:r w:rsidRPr="00FA25BD">
        <w:rPr>
          <w:rStyle w:val="StyleUnderline"/>
        </w:rPr>
        <w:t>were</w:t>
      </w:r>
      <w:proofErr w:type="gramEnd"/>
      <w:r w:rsidRPr="00FA25BD">
        <w:rPr>
          <w:rStyle w:val="StyleUnderline"/>
        </w:rPr>
        <w:t xml:space="preserve"> good and assimilating it</w:t>
      </w:r>
      <w:r w:rsidRPr="00FA25BD">
        <w:rPr>
          <w:sz w:val="16"/>
        </w:rPr>
        <w:t xml:space="preserve">…. put it onto toilet paper </w:t>
      </w:r>
      <w:r w:rsidRPr="00FA25BD">
        <w:rPr>
          <w:rStyle w:val="StyleUnderline"/>
        </w:rPr>
        <w:t>and sell it</w:t>
      </w:r>
      <w:r w:rsidRPr="00FA25BD">
        <w:rPr>
          <w:sz w:val="16"/>
        </w:rPr>
        <w:t xml:space="preserve"> to people. </w:t>
      </w:r>
      <w:r w:rsidRPr="00FA25BD">
        <w:rPr>
          <w:rStyle w:val="StyleUnderline"/>
        </w:rPr>
        <w:t>There’s an intellectual extraction, a cognitive extraction</w:t>
      </w:r>
      <w:r w:rsidRPr="00FA25BD">
        <w:rPr>
          <w:sz w:val="16"/>
        </w:rPr>
        <w:t xml:space="preserve">, as well as a physical one. </w:t>
      </w:r>
      <w:proofErr w:type="gramStart"/>
      <w:r w:rsidRPr="00FA25BD">
        <w:rPr>
          <w:sz w:val="16"/>
        </w:rPr>
        <w:t>( Klein</w:t>
      </w:r>
      <w:proofErr w:type="gramEnd"/>
      <w:r w:rsidRPr="00FA25BD">
        <w:rPr>
          <w:sz w:val="16"/>
        </w:rPr>
        <w:t xml:space="preserve"> &amp; L. Simpson, </w:t>
      </w:r>
      <w:proofErr w:type="gramStart"/>
      <w:r w:rsidRPr="00FA25BD">
        <w:rPr>
          <w:sz w:val="16"/>
        </w:rPr>
        <w:t>2012 )</w:t>
      </w:r>
      <w:proofErr w:type="gramEnd"/>
      <w:r w:rsidRPr="00FA25BD">
        <w:rPr>
          <w:sz w:val="16"/>
        </w:rPr>
        <w:t xml:space="preserve">. </w:t>
      </w:r>
    </w:p>
    <w:p w14:paraId="0FA6DA02" w14:textId="77777777" w:rsidR="00223393" w:rsidRPr="00FA25BD" w:rsidRDefault="00223393" w:rsidP="00223393">
      <w:pPr>
        <w:rPr>
          <w:sz w:val="16"/>
        </w:rPr>
      </w:pPr>
      <w:r w:rsidRPr="00FA25BD">
        <w:rPr>
          <w:rStyle w:val="StyleUnderline"/>
        </w:rPr>
        <w:t xml:space="preserve">Land, biodiversity and knowledge are </w:t>
      </w:r>
      <w:r w:rsidRPr="00FA25BD">
        <w:rPr>
          <w:sz w:val="16"/>
        </w:rPr>
        <w:t xml:space="preserve">the </w:t>
      </w:r>
      <w:r w:rsidRPr="00FA25BD">
        <w:rPr>
          <w:rStyle w:val="StyleUnderline"/>
        </w:rPr>
        <w:t xml:space="preserve">primary frontiers of </w:t>
      </w:r>
      <w:proofErr w:type="spellStart"/>
      <w:r w:rsidRPr="00FA25BD">
        <w:rPr>
          <w:rStyle w:val="StyleUnderline"/>
        </w:rPr>
        <w:t>extractivism</w:t>
      </w:r>
      <w:proofErr w:type="spellEnd"/>
      <w:r w:rsidRPr="00FA25BD">
        <w:rPr>
          <w:rStyle w:val="StyleUnderline"/>
        </w:rPr>
        <w:t xml:space="preserve"> under the green economy</w:t>
      </w:r>
      <w:r w:rsidRPr="00FA25BD">
        <w:rPr>
          <w:sz w:val="16"/>
        </w:rPr>
        <w:t xml:space="preserve">. </w:t>
      </w:r>
      <w:r w:rsidRPr="00FA25BD">
        <w:rPr>
          <w:rStyle w:val="StyleUnderline"/>
        </w:rPr>
        <w:t>Sustainable development, or “greening,” assimilates traditional ecological knowledge</w:t>
      </w:r>
      <w:r w:rsidRPr="00FA25BD">
        <w:rPr>
          <w:sz w:val="16"/>
        </w:rPr>
        <w:t xml:space="preserve"> (TEK) </w:t>
      </w:r>
      <w:r w:rsidRPr="00FA25BD">
        <w:rPr>
          <w:rStyle w:val="StyleUnderline"/>
        </w:rPr>
        <w:t xml:space="preserve">into statist circuits and in the service of techno-capitalist progress, preforming a ‘cognitive </w:t>
      </w:r>
      <w:proofErr w:type="spellStart"/>
      <w:r w:rsidRPr="00FA25BD">
        <w:rPr>
          <w:rStyle w:val="StyleUnderline"/>
        </w:rPr>
        <w:t>extractivism</w:t>
      </w:r>
      <w:proofErr w:type="spellEnd"/>
      <w:r w:rsidRPr="00FA25BD">
        <w:rPr>
          <w:rStyle w:val="StyleUnderline"/>
        </w:rPr>
        <w:t xml:space="preserve">’ </w:t>
      </w:r>
      <w:r w:rsidRPr="00FA25BD">
        <w:rPr>
          <w:sz w:val="16"/>
        </w:rPr>
        <w:t xml:space="preserve">(see also </w:t>
      </w:r>
      <w:proofErr w:type="spellStart"/>
      <w:r w:rsidRPr="00FA25BD">
        <w:rPr>
          <w:sz w:val="16"/>
        </w:rPr>
        <w:t>Grosfoguel</w:t>
      </w:r>
      <w:proofErr w:type="spellEnd"/>
      <w:r w:rsidRPr="00FA25BD">
        <w:rPr>
          <w:sz w:val="16"/>
        </w:rPr>
        <w:t xml:space="preserve">, </w:t>
      </w:r>
      <w:proofErr w:type="gramStart"/>
      <w:r w:rsidRPr="00FA25BD">
        <w:rPr>
          <w:sz w:val="16"/>
        </w:rPr>
        <w:t>2016 ;</w:t>
      </w:r>
      <w:proofErr w:type="gramEnd"/>
      <w:r w:rsidRPr="00FA25BD">
        <w:rPr>
          <w:sz w:val="16"/>
        </w:rPr>
        <w:t xml:space="preserve"> Kröger, </w:t>
      </w:r>
      <w:proofErr w:type="gramStart"/>
      <w:r w:rsidRPr="00FA25BD">
        <w:rPr>
          <w:sz w:val="16"/>
        </w:rPr>
        <w:t>2022 )</w:t>
      </w:r>
      <w:proofErr w:type="gramEnd"/>
      <w:r w:rsidRPr="00FA25BD">
        <w:rPr>
          <w:sz w:val="16"/>
        </w:rPr>
        <w:t xml:space="preserve">. The </w:t>
      </w:r>
      <w:r w:rsidRPr="00FA25BD">
        <w:rPr>
          <w:rStyle w:val="StyleUnderline"/>
        </w:rPr>
        <w:t xml:space="preserve">green economy is a statist instrument that advances the conquest and reconfiguration of human and nonhuman nature, protecting and advancing techno-capitalist trajectories, </w:t>
      </w:r>
      <w:r w:rsidRPr="00FA25BD">
        <w:rPr>
          <w:sz w:val="16"/>
        </w:rPr>
        <w:t xml:space="preserve">while </w:t>
      </w:r>
      <w:r w:rsidRPr="00FA25BD">
        <w:rPr>
          <w:rStyle w:val="StyleUnderline"/>
        </w:rPr>
        <w:t>promoting the belief of ecological and climate catastrophe mitigation</w:t>
      </w:r>
      <w:r w:rsidRPr="00FA25BD">
        <w:rPr>
          <w:sz w:val="16"/>
        </w:rPr>
        <w:t xml:space="preserve">. </w:t>
      </w:r>
      <w:r w:rsidRPr="00FA25BD">
        <w:rPr>
          <w:rStyle w:val="StyleUnderline"/>
        </w:rPr>
        <w:t>The green economy serves a counter-insurrectionary function to preserve the state and global capitalist system</w:t>
      </w:r>
      <w:r w:rsidRPr="00FA25BD">
        <w:rPr>
          <w:sz w:val="16"/>
        </w:rPr>
        <w:t>.</w:t>
      </w:r>
    </w:p>
    <w:p w14:paraId="42CFC088" w14:textId="77777777" w:rsidR="00C42864" w:rsidRPr="00FA25BD" w:rsidRDefault="00C42864" w:rsidP="00C42864">
      <w:pPr>
        <w:pStyle w:val="Heading4"/>
      </w:pPr>
      <w:r w:rsidRPr="00FA25BD">
        <w:t xml:space="preserve">Capitalism structures every impact and culminates in extinction from nuclear escalation and ecological overshoot </w:t>
      </w:r>
    </w:p>
    <w:p w14:paraId="3719EA03" w14:textId="77777777" w:rsidR="00C42864" w:rsidRPr="00FA25BD" w:rsidRDefault="00C42864" w:rsidP="00C42864">
      <w:r w:rsidRPr="00FA25BD">
        <w:rPr>
          <w:rStyle w:val="Style13ptBold"/>
        </w:rPr>
        <w:t>Foster 22</w:t>
      </w:r>
      <w:r w:rsidRPr="00FA25BD">
        <w:t xml:space="preserve"> </w:t>
      </w:r>
    </w:p>
    <w:p w14:paraId="78334F4D" w14:textId="77777777" w:rsidR="00C42864" w:rsidRPr="00FA25BD" w:rsidRDefault="00C42864" w:rsidP="00C42864">
      <w:r w:rsidRPr="00FA25BD">
        <w:t xml:space="preserve">[John Bellamy Foster – editor of the Monthly Review and professor of Sociology at the University of Oregon. ““Notes on </w:t>
      </w:r>
      <w:proofErr w:type="spellStart"/>
      <w:r w:rsidRPr="00FA25BD">
        <w:t>Exterminism</w:t>
      </w:r>
      <w:proofErr w:type="spellEnd"/>
      <w:r w:rsidRPr="00FA25BD">
        <w:t xml:space="preserve">” for the Twenty-First-Century Ecology and Peace Movements.” </w:t>
      </w:r>
      <w:r w:rsidRPr="00FA25BD">
        <w:rPr>
          <w:i/>
          <w:iCs/>
        </w:rPr>
        <w:t xml:space="preserve">Monthly Review, </w:t>
      </w:r>
      <w:r w:rsidRPr="00FA25BD">
        <w:t>Vol. 74, No. 1. May 2022, https://monthlyreview.org/2022/05/01/notes-on-exterminism-for-the-twenty-first-century-ecology-and-peace-movements/, HDCSW – JCP]</w:t>
      </w:r>
    </w:p>
    <w:p w14:paraId="6376317C" w14:textId="77777777" w:rsidR="00C42864" w:rsidRPr="00FA25BD" w:rsidRDefault="00C42864" w:rsidP="00C42864">
      <w:pPr>
        <w:rPr>
          <w:u w:val="single"/>
        </w:rPr>
      </w:pPr>
      <w:r w:rsidRPr="00FA25BD">
        <w:rPr>
          <w:sz w:val="16"/>
        </w:rPr>
        <w:t xml:space="preserve">It is common today to recognize that </w:t>
      </w:r>
      <w:r w:rsidRPr="00FA25BD">
        <w:rPr>
          <w:rStyle w:val="StyleUnderline"/>
        </w:rPr>
        <w:t>climate change represents a “global existential threat”</w:t>
      </w:r>
      <w:r w:rsidRPr="00FA25BD">
        <w:rPr>
          <w:sz w:val="16"/>
        </w:rPr>
        <w:t xml:space="preserve"> that places in jeopardy the very survival of humanity. Today we are faced with a situation in which the </w:t>
      </w:r>
      <w:r w:rsidRPr="00FA25BD">
        <w:rPr>
          <w:rStyle w:val="StyleUnderline"/>
        </w:rPr>
        <w:t>continual expansion of capitalism based on</w:t>
      </w:r>
      <w:r w:rsidRPr="00FA25BD">
        <w:rPr>
          <w:sz w:val="16"/>
        </w:rPr>
        <w:t xml:space="preserve"> the </w:t>
      </w:r>
      <w:r w:rsidRPr="00FA25BD">
        <w:rPr>
          <w:rStyle w:val="StyleUnderline"/>
        </w:rPr>
        <w:t>burning</w:t>
      </w:r>
      <w:r w:rsidRPr="00FA25BD">
        <w:rPr>
          <w:sz w:val="16"/>
        </w:rPr>
        <w:t xml:space="preserve"> of ever larger amounts of </w:t>
      </w:r>
      <w:r w:rsidRPr="00FA25BD">
        <w:rPr>
          <w:rStyle w:val="StyleUnderline"/>
        </w:rPr>
        <w:t>fossil fuels</w:t>
      </w:r>
      <w:r w:rsidRPr="00FA25BD">
        <w:rPr>
          <w:sz w:val="16"/>
        </w:rPr>
        <w:t xml:space="preserve"> </w:t>
      </w:r>
      <w:r w:rsidRPr="00FA25BD">
        <w:rPr>
          <w:rStyle w:val="StyleUnderline"/>
        </w:rPr>
        <w:t>points to the</w:t>
      </w:r>
      <w:r w:rsidRPr="00FA25BD">
        <w:rPr>
          <w:sz w:val="16"/>
        </w:rPr>
        <w:t xml:space="preserve"> possibility—even </w:t>
      </w:r>
      <w:r w:rsidRPr="00FA25BD">
        <w:rPr>
          <w:rStyle w:val="StyleUnderline"/>
        </w:rPr>
        <w:t>probability, if the system of production is not altered radically</w:t>
      </w:r>
      <w:r w:rsidRPr="00FA25BD">
        <w:rPr>
          <w:sz w:val="16"/>
        </w:rPr>
        <w:t xml:space="preserve"> in a matter of decades—</w:t>
      </w:r>
      <w:r w:rsidRPr="00FA25BD">
        <w:rPr>
          <w:rStyle w:val="StyleUnderline"/>
        </w:rPr>
        <w:t>of the downfall of</w:t>
      </w:r>
      <w:r w:rsidRPr="00FA25BD">
        <w:rPr>
          <w:sz w:val="16"/>
        </w:rPr>
        <w:t xml:space="preserve"> industrial </w:t>
      </w:r>
      <w:r w:rsidRPr="00FA25BD">
        <w:rPr>
          <w:rStyle w:val="StyleUnderline"/>
        </w:rPr>
        <w:t>civilization</w:t>
      </w:r>
      <w:r w:rsidRPr="00FA25BD">
        <w:rPr>
          <w:sz w:val="16"/>
        </w:rPr>
        <w:t xml:space="preserve">, </w:t>
      </w:r>
      <w:r w:rsidRPr="00FA25BD">
        <w:rPr>
          <w:rStyle w:val="StyleUnderline"/>
        </w:rPr>
        <w:t>placing</w:t>
      </w:r>
      <w:r w:rsidRPr="00FA25BD">
        <w:rPr>
          <w:sz w:val="16"/>
        </w:rPr>
        <w:t xml:space="preserve"> the </w:t>
      </w:r>
      <w:r w:rsidRPr="00FA25BD">
        <w:rPr>
          <w:rStyle w:val="StyleUnderline"/>
        </w:rPr>
        <w:t xml:space="preserve">survival of humanity in question. </w:t>
      </w:r>
      <w:r w:rsidRPr="00FA25BD">
        <w:rPr>
          <w:sz w:val="16"/>
        </w:rPr>
        <w:t xml:space="preserve">This is the meaning of environmental </w:t>
      </w:r>
      <w:proofErr w:type="spellStart"/>
      <w:r w:rsidRPr="00FA25BD">
        <w:rPr>
          <w:sz w:val="16"/>
        </w:rPr>
        <w:t>exterminism</w:t>
      </w:r>
      <w:proofErr w:type="spellEnd"/>
      <w:r w:rsidRPr="00FA25BD">
        <w:rPr>
          <w:sz w:val="16"/>
        </w:rPr>
        <w:t xml:space="preserve"> in our time. According to the UN Intergovernmental Panel on Climate Change (IPCC), net zero carbon dioxide emissions must be reached by 2050 if the world is to have a reasonable hope of keeping global average temperatures below </w:t>
      </w:r>
      <w:proofErr w:type="gramStart"/>
      <w:r w:rsidRPr="00FA25BD">
        <w:rPr>
          <w:sz w:val="16"/>
        </w:rPr>
        <w:t>a 1.5°</w:t>
      </w:r>
      <w:proofErr w:type="gramEnd"/>
      <w:r w:rsidRPr="00FA25BD">
        <w:rPr>
          <w:sz w:val="16"/>
        </w:rPr>
        <w:t>C, or even a 2°C, increase over preindustrial levels. Not to accomplish this is to invite the devastation of the earth as a safe home for humanity and innumerable other species.</w:t>
      </w:r>
    </w:p>
    <w:p w14:paraId="48554D45" w14:textId="77777777" w:rsidR="00C42864" w:rsidRPr="00FA25BD" w:rsidRDefault="00C42864" w:rsidP="00C42864">
      <w:pPr>
        <w:rPr>
          <w:sz w:val="16"/>
        </w:rPr>
      </w:pPr>
      <w:r w:rsidRPr="00FA25BD">
        <w:rPr>
          <w:rStyle w:val="StyleUnderline"/>
        </w:rPr>
        <w:t>Climate change is part of a</w:t>
      </w:r>
      <w:r w:rsidRPr="00FA25BD">
        <w:rPr>
          <w:sz w:val="16"/>
        </w:rPr>
        <w:t xml:space="preserve"> more general </w:t>
      </w:r>
      <w:r w:rsidRPr="00FA25BD">
        <w:rPr>
          <w:rStyle w:val="StyleUnderline"/>
        </w:rPr>
        <w:t>planetary ecological crisis associated with the crossing of planetary boundaries</w:t>
      </w:r>
      <w:r w:rsidRPr="00FA25BD">
        <w:rPr>
          <w:sz w:val="16"/>
        </w:rPr>
        <w:t xml:space="preserve"> in general, </w:t>
      </w:r>
      <w:r w:rsidRPr="00FA25BD">
        <w:rPr>
          <w:rStyle w:val="StyleUnderline"/>
        </w:rPr>
        <w:t>including</w:t>
      </w:r>
      <w:r w:rsidRPr="00FA25BD">
        <w:rPr>
          <w:sz w:val="16"/>
        </w:rPr>
        <w:t xml:space="preserve"> those—beyond climate change itself—related to </w:t>
      </w:r>
      <w:r w:rsidRPr="00FA25BD">
        <w:rPr>
          <w:rStyle w:val="StyleUnderline"/>
        </w:rPr>
        <w:t>species extinction</w:t>
      </w:r>
      <w:r w:rsidRPr="00FA25BD">
        <w:rPr>
          <w:sz w:val="16"/>
        </w:rPr>
        <w:t xml:space="preserve">, stratospheric </w:t>
      </w:r>
      <w:r w:rsidRPr="00FA25BD">
        <w:rPr>
          <w:rStyle w:val="StyleUnderline"/>
        </w:rPr>
        <w:t>ozone depletion, ocean acidification, disruption of</w:t>
      </w:r>
      <w:r w:rsidRPr="00FA25BD">
        <w:rPr>
          <w:sz w:val="16"/>
        </w:rPr>
        <w:t xml:space="preserve"> the </w:t>
      </w:r>
      <w:r w:rsidRPr="00FA25BD">
        <w:rPr>
          <w:rStyle w:val="StyleUnderline"/>
        </w:rPr>
        <w:t>nitrogen and phosphorous cycles, loss of</w:t>
      </w:r>
      <w:r w:rsidRPr="00FA25BD">
        <w:rPr>
          <w:sz w:val="16"/>
        </w:rPr>
        <w:t xml:space="preserve"> ground cover/</w:t>
      </w:r>
      <w:r w:rsidRPr="00FA25BD">
        <w:rPr>
          <w:rStyle w:val="StyleUnderline"/>
        </w:rPr>
        <w:t>forests, declining fresh water</w:t>
      </w:r>
      <w:r w:rsidRPr="00FA25BD">
        <w:rPr>
          <w:sz w:val="16"/>
        </w:rPr>
        <w:t xml:space="preserve"> sources associated with desertification</w:t>
      </w:r>
      <w:r w:rsidRPr="00FA25BD">
        <w:rPr>
          <w:rStyle w:val="StyleUnderline"/>
        </w:rPr>
        <w:t>, atmospheric aerosol loading, and</w:t>
      </w:r>
      <w:r w:rsidRPr="00FA25BD">
        <w:rPr>
          <w:sz w:val="16"/>
        </w:rPr>
        <w:t xml:space="preserve"> the introduction of novel entities (new synthetic chemicals and new genetic forms).52 To this should be added the </w:t>
      </w:r>
      <w:r w:rsidRPr="00FA25BD">
        <w:rPr>
          <w:rStyle w:val="StyleUnderline"/>
        </w:rPr>
        <w:t>emergence of new zoonoses, as in</w:t>
      </w:r>
      <w:r w:rsidRPr="00FA25BD">
        <w:rPr>
          <w:sz w:val="16"/>
        </w:rPr>
        <w:t xml:space="preserve"> the </w:t>
      </w:r>
      <w:r w:rsidRPr="00FA25BD">
        <w:rPr>
          <w:rStyle w:val="StyleUnderline"/>
        </w:rPr>
        <w:t>COVID</w:t>
      </w:r>
      <w:r w:rsidRPr="00FA25BD">
        <w:rPr>
          <w:sz w:val="16"/>
        </w:rPr>
        <w:t xml:space="preserve">-19 pandemic, resulting principally </w:t>
      </w:r>
      <w:r w:rsidRPr="00FA25BD">
        <w:rPr>
          <w:rStyle w:val="StyleUnderline"/>
        </w:rPr>
        <w:t>from</w:t>
      </w:r>
      <w:r w:rsidRPr="00FA25BD">
        <w:rPr>
          <w:sz w:val="16"/>
        </w:rPr>
        <w:t xml:space="preserve"> the </w:t>
      </w:r>
      <w:r w:rsidRPr="00FA25BD">
        <w:rPr>
          <w:rStyle w:val="StyleUnderline"/>
        </w:rPr>
        <w:t>agribusiness transformation of</w:t>
      </w:r>
      <w:r w:rsidRPr="00FA25BD">
        <w:rPr>
          <w:sz w:val="16"/>
        </w:rPr>
        <w:t xml:space="preserve"> the </w:t>
      </w:r>
      <w:r w:rsidRPr="00FA25BD">
        <w:rPr>
          <w:rStyle w:val="StyleUnderline"/>
        </w:rPr>
        <w:t>human relation to the environment</w:t>
      </w:r>
      <w:r w:rsidRPr="00FA25BD">
        <w:rPr>
          <w:sz w:val="16"/>
        </w:rPr>
        <w:t>.53</w:t>
      </w:r>
    </w:p>
    <w:p w14:paraId="0B822723" w14:textId="77777777" w:rsidR="00C42864" w:rsidRPr="00FA25BD" w:rsidRDefault="00C42864" w:rsidP="00C42864">
      <w:pPr>
        <w:rPr>
          <w:sz w:val="16"/>
        </w:rPr>
      </w:pPr>
      <w:r w:rsidRPr="00FA25BD">
        <w:rPr>
          <w:sz w:val="16"/>
        </w:rPr>
        <w:t xml:space="preserve">Yet, there is no doubt that climate change is at the center of the current global ecological crisis. Like nuclear winter, it poses a threat to civilization and the continuation of the human species itself. Even now, the </w:t>
      </w:r>
      <w:r w:rsidRPr="00FA25BD">
        <w:rPr>
          <w:rStyle w:val="StyleUnderline"/>
        </w:rPr>
        <w:t>IPCC tells us</w:t>
      </w:r>
      <w:r w:rsidRPr="00FA25BD">
        <w:rPr>
          <w:sz w:val="16"/>
        </w:rPr>
        <w:t xml:space="preserve"> in its most recent reports (2021–22) on the physical science of </w:t>
      </w:r>
      <w:r w:rsidRPr="00FA25BD">
        <w:rPr>
          <w:rStyle w:val="StyleUnderline"/>
        </w:rPr>
        <w:t>climate change</w:t>
      </w:r>
      <w:r w:rsidRPr="00FA25BD">
        <w:rPr>
          <w:sz w:val="16"/>
        </w:rPr>
        <w:t xml:space="preserve"> and its </w:t>
      </w:r>
      <w:r w:rsidRPr="00FA25BD">
        <w:rPr>
          <w:rStyle w:val="StyleUnderline"/>
        </w:rPr>
        <w:t>impacts</w:t>
      </w:r>
      <w:r w:rsidRPr="00FA25BD">
        <w:rPr>
          <w:sz w:val="16"/>
        </w:rPr>
        <w:t xml:space="preserve"> that the most optimistic scenario, though warding off irreversible climate change, </w:t>
      </w:r>
      <w:r w:rsidRPr="00FA25BD">
        <w:rPr>
          <w:rStyle w:val="StyleUnderline"/>
        </w:rPr>
        <w:t>is</w:t>
      </w:r>
      <w:r w:rsidRPr="00FA25BD">
        <w:rPr>
          <w:sz w:val="16"/>
        </w:rPr>
        <w:t xml:space="preserve"> still one </w:t>
      </w:r>
      <w:r w:rsidRPr="00FA25BD">
        <w:rPr>
          <w:rStyle w:val="StyleUnderline"/>
        </w:rPr>
        <w:t>of growing global catastrophe</w:t>
      </w:r>
      <w:r w:rsidRPr="00FA25BD">
        <w:rPr>
          <w:sz w:val="16"/>
        </w:rPr>
        <w:t xml:space="preserve"> in the decades ahead, </w:t>
      </w:r>
      <w:r w:rsidRPr="00FA25BD">
        <w:rPr>
          <w:rStyle w:val="StyleUnderline"/>
        </w:rPr>
        <w:t>and requires immediate action to protect</w:t>
      </w:r>
      <w:r w:rsidRPr="00FA25BD">
        <w:rPr>
          <w:sz w:val="16"/>
        </w:rPr>
        <w:t xml:space="preserve"> the </w:t>
      </w:r>
      <w:r w:rsidRPr="00FA25BD">
        <w:rPr>
          <w:rStyle w:val="StyleUnderline"/>
        </w:rPr>
        <w:t>lives</w:t>
      </w:r>
      <w:r w:rsidRPr="00FA25BD">
        <w:rPr>
          <w:sz w:val="16"/>
        </w:rPr>
        <w:t xml:space="preserve"> and living conditions of hundreds </w:t>
      </w:r>
      <w:r w:rsidRPr="00FA25BD">
        <w:rPr>
          <w:rStyle w:val="StyleUnderline"/>
        </w:rPr>
        <w:t>of</w:t>
      </w:r>
      <w:r w:rsidRPr="00FA25BD">
        <w:rPr>
          <w:sz w:val="16"/>
        </w:rPr>
        <w:t xml:space="preserve"> millions, and perhaps </w:t>
      </w:r>
      <w:r w:rsidRPr="00FA25BD">
        <w:rPr>
          <w:rStyle w:val="StyleUnderline"/>
        </w:rPr>
        <w:t>billions</w:t>
      </w:r>
      <w:r w:rsidRPr="00FA25BD">
        <w:rPr>
          <w:sz w:val="16"/>
        </w:rPr>
        <w:t xml:space="preserve">, of people </w:t>
      </w:r>
      <w:r w:rsidRPr="00FA25BD">
        <w:rPr>
          <w:rStyle w:val="StyleUnderline"/>
        </w:rPr>
        <w:t>who will be exposed to extreme weather</w:t>
      </w:r>
      <w:r w:rsidRPr="00FA25BD">
        <w:rPr>
          <w:sz w:val="16"/>
        </w:rPr>
        <w:t xml:space="preserve"> events of a kind that global civilization has never seen before.54 </w:t>
      </w:r>
      <w:r w:rsidRPr="00FA25BD">
        <w:rPr>
          <w:rStyle w:val="StyleUnderline"/>
        </w:rPr>
        <w:t>To counter this requires the greatest movement of workers and peoples</w:t>
      </w:r>
      <w:r w:rsidRPr="00FA25BD">
        <w:rPr>
          <w:sz w:val="16"/>
        </w:rPr>
        <w:t xml:space="preserve"> the world has ever seen in order </w:t>
      </w:r>
      <w:r w:rsidRPr="00FA25BD">
        <w:rPr>
          <w:rStyle w:val="StyleUnderline"/>
        </w:rPr>
        <w:t>to restore</w:t>
      </w:r>
      <w:r w:rsidRPr="00FA25BD">
        <w:rPr>
          <w:sz w:val="16"/>
        </w:rPr>
        <w:t xml:space="preserve"> the </w:t>
      </w:r>
      <w:r w:rsidRPr="00FA25BD">
        <w:rPr>
          <w:rStyle w:val="StyleUnderline"/>
        </w:rPr>
        <w:t>conditions of their existence</w:t>
      </w:r>
      <w:r w:rsidRPr="00FA25BD">
        <w:rPr>
          <w:sz w:val="16"/>
        </w:rPr>
        <w:t xml:space="preserve">, which have been usurped by the regime of capital, </w:t>
      </w:r>
      <w:r w:rsidRPr="00FA25BD">
        <w:rPr>
          <w:rStyle w:val="StyleUnderline"/>
        </w:rPr>
        <w:t>and</w:t>
      </w:r>
      <w:r w:rsidRPr="00FA25BD">
        <w:rPr>
          <w:sz w:val="16"/>
        </w:rPr>
        <w:t xml:space="preserve"> to </w:t>
      </w:r>
      <w:r w:rsidRPr="00FA25BD">
        <w:rPr>
          <w:rStyle w:val="StyleUnderline"/>
        </w:rPr>
        <w:t>reestablish an ecologically sustainable world rooted in substantive equality.</w:t>
      </w:r>
      <w:r w:rsidRPr="00FA25BD">
        <w:rPr>
          <w:sz w:val="16"/>
        </w:rPr>
        <w:t>55</w:t>
      </w:r>
    </w:p>
    <w:p w14:paraId="1B241FBE" w14:textId="77777777" w:rsidR="00C42864" w:rsidRPr="00FA25BD" w:rsidRDefault="00C42864" w:rsidP="00C42864">
      <w:pPr>
        <w:rPr>
          <w:sz w:val="16"/>
        </w:rPr>
      </w:pPr>
      <w:r w:rsidRPr="00FA25BD">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53E26E13" w14:textId="77777777" w:rsidR="00C42864" w:rsidRPr="00FA25BD" w:rsidRDefault="00C42864" w:rsidP="00C42864">
      <w:pPr>
        <w:rPr>
          <w:sz w:val="16"/>
        </w:rPr>
      </w:pPr>
      <w:r w:rsidRPr="00FA25BD">
        <w:rPr>
          <w:sz w:val="16"/>
        </w:rPr>
        <w:t xml:space="preserve">Still, even as the world turned its attention to </w:t>
      </w:r>
      <w:r w:rsidRPr="00FA25BD">
        <w:rPr>
          <w:rStyle w:val="StyleUnderline"/>
        </w:rPr>
        <w:t>the possibility of war between the leading nuclear powers</w:t>
      </w:r>
      <w:r w:rsidRPr="00FA25BD">
        <w:rPr>
          <w:sz w:val="16"/>
        </w:rPr>
        <w:t xml:space="preserve">, </w:t>
      </w:r>
      <w:r w:rsidRPr="00FA25BD">
        <w:rPr>
          <w:rStyle w:val="StyleUnderline"/>
        </w:rPr>
        <w:t xml:space="preserve">the full planetary scale of the nuclear threat, </w:t>
      </w:r>
      <w:r w:rsidRPr="00FA25BD">
        <w:rPr>
          <w:sz w:val="16"/>
        </w:rPr>
        <w:t xml:space="preserve">as understood by science in terms of nuclear winter, was absent from the picture. </w:t>
      </w:r>
      <w:r w:rsidRPr="00FA25BD">
        <w:rPr>
          <w:rStyle w:val="StyleUnderline"/>
        </w:rPr>
        <w:t>Global warming and nuclear winter</w:t>
      </w:r>
      <w:r w:rsidRPr="00FA25BD">
        <w:rPr>
          <w:sz w:val="16"/>
        </w:rPr>
        <w:t xml:space="preserve">, though arising in different ways, </w:t>
      </w:r>
      <w:r w:rsidRPr="00FA25BD">
        <w:rPr>
          <w:rStyle w:val="StyleUnderline"/>
        </w:rPr>
        <w:t>are closely connected in climate terms, demonstrating</w:t>
      </w:r>
      <w:r w:rsidRPr="00FA25BD">
        <w:rPr>
          <w:sz w:val="16"/>
        </w:rPr>
        <w:t xml:space="preserve"> that </w:t>
      </w:r>
      <w:r w:rsidRPr="00FA25BD">
        <w:rPr>
          <w:rStyle w:val="StyleUnderline"/>
        </w:rPr>
        <w:t xml:space="preserve">the world is on the brink of destroying most </w:t>
      </w:r>
      <w:r w:rsidRPr="00FA25BD">
        <w:rPr>
          <w:sz w:val="16"/>
        </w:rPr>
        <w:t xml:space="preserve">of the </w:t>
      </w:r>
      <w:r w:rsidRPr="00FA25BD">
        <w:rPr>
          <w:rStyle w:val="StyleUnderline"/>
        </w:rPr>
        <w:t>inhabitants of</w:t>
      </w:r>
      <w:r w:rsidRPr="00FA25BD">
        <w:rPr>
          <w:sz w:val="16"/>
        </w:rPr>
        <w:t xml:space="preserve"> the </w:t>
      </w:r>
      <w:r w:rsidRPr="00FA25BD">
        <w:rPr>
          <w:rStyle w:val="StyleUnderline"/>
        </w:rPr>
        <w:t>earth</w:t>
      </w:r>
      <w:r w:rsidRPr="00FA25BD">
        <w:rPr>
          <w:sz w:val="16"/>
        </w:rPr>
        <w:t xml:space="preserve">, in one direction or another: </w:t>
      </w:r>
      <w:r w:rsidRPr="00FA25BD">
        <w:rPr>
          <w:rStyle w:val="StyleUnderline"/>
        </w:rPr>
        <w:t>global warming over decades leading to a point of no return for humanity</w:t>
      </w:r>
      <w:r w:rsidRPr="00FA25BD">
        <w:rPr>
          <w:sz w:val="16"/>
        </w:rPr>
        <w:t xml:space="preserve">, </w:t>
      </w:r>
      <w:r w:rsidRPr="00FA25BD">
        <w:rPr>
          <w:rStyle w:val="StyleUnderline"/>
        </w:rPr>
        <w:t>or</w:t>
      </w:r>
      <w:r w:rsidRPr="00FA25BD">
        <w:rPr>
          <w:sz w:val="16"/>
        </w:rPr>
        <w:t xml:space="preserve"> the </w:t>
      </w:r>
      <w:r w:rsidRPr="00FA25BD">
        <w:rPr>
          <w:rStyle w:val="StyleUnderline"/>
        </w:rPr>
        <w:t>death of hundreds of millions by nuclear fire, followed by</w:t>
      </w:r>
      <w:r w:rsidRPr="00FA25BD">
        <w:rPr>
          <w:sz w:val="16"/>
        </w:rPr>
        <w:t xml:space="preserve"> global </w:t>
      </w:r>
      <w:r w:rsidRPr="00FA25BD">
        <w:rPr>
          <w:rStyle w:val="StyleUnderline"/>
        </w:rPr>
        <w:t>cooling</w:t>
      </w:r>
      <w:r w:rsidRPr="00FA25BD">
        <w:rPr>
          <w:sz w:val="16"/>
        </w:rPr>
        <w:t xml:space="preserve"> in days and months, </w:t>
      </w:r>
      <w:r w:rsidRPr="00FA25BD">
        <w:rPr>
          <w:rStyle w:val="StyleUnderline"/>
        </w:rPr>
        <w:t>exterminating</w:t>
      </w:r>
      <w:r w:rsidRPr="00FA25BD">
        <w:rPr>
          <w:sz w:val="16"/>
        </w:rPr>
        <w:t xml:space="preserve"> most of </w:t>
      </w:r>
      <w:r w:rsidRPr="00FA25BD">
        <w:rPr>
          <w:rStyle w:val="StyleUnderline"/>
        </w:rPr>
        <w:t>the rest of the</w:t>
      </w:r>
      <w:r w:rsidRPr="00FA25BD">
        <w:rPr>
          <w:sz w:val="16"/>
        </w:rPr>
        <w:t xml:space="preserve"> world’s </w:t>
      </w:r>
      <w:r w:rsidRPr="00FA25BD">
        <w:rPr>
          <w:rStyle w:val="StyleUnderline"/>
        </w:rPr>
        <w:t>population through starvation</w:t>
      </w:r>
      <w:r w:rsidRPr="00FA25BD">
        <w:rPr>
          <w:sz w:val="16"/>
        </w:rPr>
        <w:t xml:space="preserve">. Just as the </w:t>
      </w:r>
      <w:r w:rsidRPr="00FA25BD">
        <w:rPr>
          <w:rStyle w:val="StyleUnderline"/>
        </w:rPr>
        <w:t>full destructive implications of</w:t>
      </w:r>
      <w:r w:rsidRPr="00FA25BD">
        <w:rPr>
          <w:sz w:val="16"/>
        </w:rPr>
        <w:t xml:space="preserve"> </w:t>
      </w:r>
      <w:r w:rsidRPr="00FA25BD">
        <w:rPr>
          <w:rStyle w:val="StyleUnderline"/>
        </w:rPr>
        <w:t>climate change</w:t>
      </w:r>
      <w:r w:rsidRPr="00FA25BD">
        <w:rPr>
          <w:sz w:val="16"/>
        </w:rPr>
        <w:t xml:space="preserve"> threatening the very existence of humanity </w:t>
      </w:r>
      <w:r w:rsidRPr="00FA25BD">
        <w:rPr>
          <w:rStyle w:val="StyleUnderline"/>
        </w:rPr>
        <w:t>are</w:t>
      </w:r>
      <w:r w:rsidRPr="00FA25BD">
        <w:rPr>
          <w:sz w:val="16"/>
        </w:rPr>
        <w:t xml:space="preserve"> in large part </w:t>
      </w:r>
      <w:r w:rsidRPr="00FA25BD">
        <w:rPr>
          <w:rStyle w:val="StyleUnderline"/>
        </w:rPr>
        <w:t>denied by</w:t>
      </w:r>
      <w:r w:rsidRPr="00FA25BD">
        <w:rPr>
          <w:sz w:val="16"/>
        </w:rPr>
        <w:t xml:space="preserve"> the </w:t>
      </w:r>
      <w:r w:rsidRPr="00FA25BD">
        <w:rPr>
          <w:rStyle w:val="StyleUnderline"/>
        </w:rPr>
        <w:t>powers</w:t>
      </w:r>
      <w:r w:rsidRPr="00FA25BD">
        <w:rPr>
          <w:sz w:val="16"/>
        </w:rPr>
        <w:t xml:space="preserve"> that be, </w:t>
      </w:r>
      <w:r w:rsidRPr="00FA25BD">
        <w:rPr>
          <w:rStyle w:val="StyleUnderline"/>
        </w:rPr>
        <w:t xml:space="preserve">so are </w:t>
      </w:r>
      <w:r w:rsidRPr="00FA25BD">
        <w:rPr>
          <w:sz w:val="16"/>
        </w:rPr>
        <w:t xml:space="preserve">the full planetary </w:t>
      </w:r>
      <w:r w:rsidRPr="00FA25BD">
        <w:rPr>
          <w:rStyle w:val="StyleUnderline"/>
        </w:rPr>
        <w:t xml:space="preserve">effects of </w:t>
      </w:r>
      <w:r w:rsidRPr="00FA25BD">
        <w:rPr>
          <w:sz w:val="16"/>
        </w:rPr>
        <w:t xml:space="preserve">nuclear war, which scientific research into nuclear winter </w:t>
      </w:r>
      <w:r w:rsidRPr="00FA25BD">
        <w:rPr>
          <w:rStyle w:val="StyleUnderline"/>
        </w:rPr>
        <w:t>tells us will</w:t>
      </w:r>
      <w:r w:rsidRPr="00FA25BD">
        <w:rPr>
          <w:sz w:val="16"/>
        </w:rPr>
        <w:t xml:space="preserve"> effectively </w:t>
      </w:r>
      <w:r w:rsidRPr="00FA25BD">
        <w:rPr>
          <w:rStyle w:val="StyleUnderline"/>
        </w:rPr>
        <w:t>annihilate the population of every continent</w:t>
      </w:r>
      <w:r w:rsidRPr="00FA25BD">
        <w:rPr>
          <w:sz w:val="16"/>
        </w:rPr>
        <w:t xml:space="preserve"> on Earth.56</w:t>
      </w:r>
    </w:p>
    <w:p w14:paraId="30A5B5A1" w14:textId="77777777" w:rsidR="00C42864" w:rsidRPr="00FA25BD" w:rsidRDefault="00C42864" w:rsidP="00C42864">
      <w:pPr>
        <w:rPr>
          <w:sz w:val="16"/>
        </w:rPr>
      </w:pPr>
      <w:r w:rsidRPr="00FA25BD">
        <w:rPr>
          <w:sz w:val="16"/>
        </w:rPr>
        <w:t xml:space="preserve">Today </w:t>
      </w:r>
      <w:r w:rsidRPr="00FA25BD">
        <w:rPr>
          <w:rStyle w:val="StyleUnderline"/>
        </w:rPr>
        <w:t xml:space="preserve">we are confronted with a choice between </w:t>
      </w:r>
      <w:proofErr w:type="spellStart"/>
      <w:r w:rsidRPr="00FA25BD">
        <w:rPr>
          <w:rStyle w:val="StyleUnderline"/>
        </w:rPr>
        <w:t>exterminism</w:t>
      </w:r>
      <w:proofErr w:type="spellEnd"/>
      <w:r w:rsidRPr="00FA25BD">
        <w:rPr>
          <w:rStyle w:val="StyleUnderline"/>
        </w:rPr>
        <w:t xml:space="preserve"> and the human ecological imperative.</w:t>
      </w:r>
      <w:r w:rsidRPr="00FA25BD">
        <w:rPr>
          <w:sz w:val="16"/>
        </w:rPr>
        <w:t xml:space="preserve">57 </w:t>
      </w:r>
      <w:r w:rsidRPr="00FA25BD">
        <w:rPr>
          <w:rStyle w:val="StyleUnderline"/>
        </w:rPr>
        <w:t>The causal agent in the two global existential crises</w:t>
      </w:r>
      <w:r w:rsidRPr="00FA25BD">
        <w:rPr>
          <w:sz w:val="16"/>
        </w:rPr>
        <w:t xml:space="preserve"> now threatening the human species </w:t>
      </w:r>
      <w:r w:rsidRPr="00FA25BD">
        <w:rPr>
          <w:rStyle w:val="StyleUnderline"/>
        </w:rPr>
        <w:t>is capitalism and its irrational quest for exponentially increasing capital accumulation and imperial power in a limited global environment.</w:t>
      </w:r>
      <w:r w:rsidRPr="00FA25BD">
        <w:rPr>
          <w:sz w:val="16"/>
        </w:rPr>
        <w:t xml:space="preserve"> </w:t>
      </w:r>
      <w:r w:rsidRPr="00FA25BD">
        <w:rPr>
          <w:rStyle w:val="StyleUnderline"/>
        </w:rPr>
        <w:t>The only possible response to this unlimited threat is a universal revolutionary movement rooted in</w:t>
      </w:r>
      <w:r w:rsidRPr="00FA25BD">
        <w:rPr>
          <w:sz w:val="16"/>
        </w:rPr>
        <w:t xml:space="preserve"> both </w:t>
      </w:r>
      <w:r w:rsidRPr="00FA25BD">
        <w:rPr>
          <w:rStyle w:val="StyleUnderline"/>
        </w:rPr>
        <w:t>ecology and peace</w:t>
      </w:r>
      <w:r w:rsidRPr="00FA25BD">
        <w:rPr>
          <w:sz w:val="16"/>
        </w:rPr>
        <w:t xml:space="preserve">, turning away from the current systematic destruction of the earth and its inhabitants, and providing as its alternative a world of substantive equality and ecological sustainability, </w:t>
      </w:r>
      <w:r w:rsidRPr="00FA25BD">
        <w:rPr>
          <w:rStyle w:val="StyleUnderline"/>
        </w:rPr>
        <w:t>namely socialism</w:t>
      </w:r>
      <w:r w:rsidRPr="00FA25BD">
        <w:rPr>
          <w:sz w:val="16"/>
        </w:rPr>
        <w:t>.</w:t>
      </w:r>
    </w:p>
    <w:p w14:paraId="7957BCE1" w14:textId="22850CCD" w:rsidR="00FA25BD" w:rsidRDefault="00C71E35" w:rsidP="00FA25BD">
      <w:pPr>
        <w:pStyle w:val="Heading4"/>
      </w:pPr>
      <w:r>
        <w:t>The alternative is to endorse e</w:t>
      </w:r>
      <w:r w:rsidR="00FA25BD" w:rsidRPr="00BF5A6A">
        <w:t xml:space="preserve">co- socialism </w:t>
      </w:r>
      <w:r>
        <w:t xml:space="preserve">– the alt </w:t>
      </w:r>
      <w:r w:rsidR="00FA25BD" w:rsidRPr="00BF5A6A">
        <w:t xml:space="preserve">addresses structural impact of cap on the </w:t>
      </w:r>
      <w:proofErr w:type="gramStart"/>
      <w:r w:rsidR="00FA25BD" w:rsidRPr="00BF5A6A">
        <w:t>environment  –</w:t>
      </w:r>
      <w:proofErr w:type="gramEnd"/>
      <w:r w:rsidR="00FA25BD" w:rsidRPr="00BF5A6A">
        <w:t xml:space="preserve"> and claims of its weakness don’t assume the alt </w:t>
      </w:r>
    </w:p>
    <w:p w14:paraId="35F5F28F" w14:textId="3534AA69" w:rsidR="00FA25BD" w:rsidRPr="00955C7A" w:rsidRDefault="00FA25BD" w:rsidP="00FA25BD">
      <w:r>
        <w:t xml:space="preserve">**rest of the file isn’t highlighted but this card is </w:t>
      </w:r>
      <w:proofErr w:type="spellStart"/>
      <w:r>
        <w:t>bc</w:t>
      </w:r>
      <w:proofErr w:type="spellEnd"/>
      <w:r>
        <w:t xml:space="preserve"> I didn’t think you would read far enough </w:t>
      </w:r>
      <w:r w:rsidR="00C71E35">
        <w:t xml:space="preserve">to see the card Stella cut </w:t>
      </w:r>
      <w:r>
        <w:t>concludes neg]</w:t>
      </w:r>
    </w:p>
    <w:p w14:paraId="3767244D" w14:textId="77777777" w:rsidR="00FA25BD" w:rsidRPr="00BF5A6A" w:rsidRDefault="00FA25BD" w:rsidP="00FA25BD">
      <w:pPr>
        <w:rPr>
          <w:b/>
          <w:bCs/>
        </w:rPr>
      </w:pPr>
      <w:r w:rsidRPr="00BF5A6A">
        <w:rPr>
          <w:b/>
          <w:bCs/>
        </w:rPr>
        <w:t>Toohey, researcher at University of Newcastle, 25</w:t>
      </w:r>
    </w:p>
    <w:p w14:paraId="0AE87B56" w14:textId="77777777" w:rsidR="00FA25BD" w:rsidRPr="00BF5A6A" w:rsidRDefault="00FA25BD" w:rsidP="00FA25BD">
      <w:r w:rsidRPr="00BF5A6A">
        <w:t>[Cassandra Toohey 25, 2-18-2025, "</w:t>
      </w:r>
      <w:proofErr w:type="spellStart"/>
      <w:r w:rsidRPr="00BF5A6A">
        <w:t>Ecosocialism</w:t>
      </w:r>
      <w:proofErr w:type="spellEnd"/>
      <w:r w:rsidRPr="00BF5A6A">
        <w:t>: A Post-Capitalist Alternative and the Challenges of Transition," Common Alternatives, https://thecommonalts.com/eco-socialism/, accessed 7-10-2025 | HDCSW ST]</w:t>
      </w:r>
    </w:p>
    <w:p w14:paraId="13D05229" w14:textId="77777777" w:rsidR="00FA25BD" w:rsidRPr="00BF5A6A" w:rsidRDefault="00FA25BD" w:rsidP="00FA25BD">
      <w:proofErr w:type="spellStart"/>
      <w:r w:rsidRPr="00955C7A">
        <w:rPr>
          <w:rStyle w:val="StyleUnderline"/>
          <w:highlight w:val="cyan"/>
        </w:rPr>
        <w:t>Ecosocialism</w:t>
      </w:r>
      <w:proofErr w:type="spellEnd"/>
      <w:r w:rsidRPr="00955C7A">
        <w:rPr>
          <w:rStyle w:val="StyleUnderline"/>
          <w:highlight w:val="cyan"/>
        </w:rPr>
        <w:t xml:space="preserve"> embodies the premise that both humans and nature have a common enemy in capitalism (Stache, 2019). As such, </w:t>
      </w:r>
      <w:proofErr w:type="spellStart"/>
      <w:r w:rsidRPr="00955C7A">
        <w:rPr>
          <w:rStyle w:val="StyleUnderline"/>
          <w:highlight w:val="cyan"/>
        </w:rPr>
        <w:t>ecosocialism</w:t>
      </w:r>
      <w:proofErr w:type="spellEnd"/>
      <w:r w:rsidRPr="00955C7A">
        <w:rPr>
          <w:rStyle w:val="StyleUnderline"/>
          <w:highlight w:val="cyan"/>
        </w:rPr>
        <w:t xml:space="preserve"> aims to respond directly to the social and ecological crises and injustices of capitalism.</w:t>
      </w:r>
      <w:r w:rsidRPr="00BF5A6A">
        <w:rPr>
          <w:rStyle w:val="StyleUnderline"/>
        </w:rPr>
        <w:t xml:space="preserve"> While strategies to realize this are lacking, core principles are repeated throughout the literature that </w:t>
      </w:r>
      <w:r w:rsidRPr="00955C7A">
        <w:rPr>
          <w:rStyle w:val="StyleUnderline"/>
          <w:highlight w:val="cyan"/>
        </w:rPr>
        <w:t xml:space="preserve">most </w:t>
      </w:r>
      <w:proofErr w:type="spellStart"/>
      <w:r w:rsidRPr="00955C7A">
        <w:rPr>
          <w:rStyle w:val="StyleUnderline"/>
          <w:highlight w:val="cyan"/>
        </w:rPr>
        <w:t>ecosocialist</w:t>
      </w:r>
      <w:proofErr w:type="spellEnd"/>
      <w:r w:rsidRPr="00955C7A">
        <w:rPr>
          <w:rStyle w:val="StyleUnderline"/>
          <w:highlight w:val="cyan"/>
        </w:rPr>
        <w:t xml:space="preserve"> diverges agree on; (1) the means of production being democratically planned and collectively owned (</w:t>
      </w:r>
      <w:r w:rsidRPr="00955C7A">
        <w:rPr>
          <w:rStyle w:val="StyleUnderline"/>
        </w:rPr>
        <w:t xml:space="preserve">Albert, 2023; Park, 2013), </w:t>
      </w:r>
      <w:r w:rsidRPr="00955C7A">
        <w:rPr>
          <w:rStyle w:val="StyleUnderline"/>
          <w:highlight w:val="cyan"/>
        </w:rPr>
        <w:t>effectively removing class stratifications (</w:t>
      </w:r>
      <w:r w:rsidRPr="00955C7A">
        <w:rPr>
          <w:rStyle w:val="StyleUnderline"/>
        </w:rPr>
        <w:t xml:space="preserve">Stache, 2019) </w:t>
      </w:r>
      <w:r w:rsidRPr="00955C7A">
        <w:rPr>
          <w:rStyle w:val="StyleUnderline"/>
          <w:highlight w:val="cyan"/>
        </w:rPr>
        <w:t xml:space="preserve">and the commodification of labor </w:t>
      </w:r>
      <w:r w:rsidRPr="00955C7A">
        <w:rPr>
          <w:rStyle w:val="StyleUnderline"/>
        </w:rPr>
        <w:t xml:space="preserve">(Johns et al., 2003), </w:t>
      </w:r>
      <w:r w:rsidRPr="00955C7A">
        <w:rPr>
          <w:rStyle w:val="StyleUnderline"/>
          <w:highlight w:val="cyan"/>
        </w:rPr>
        <w:t>(2) prioritizing use-value over exchange-value</w:t>
      </w:r>
      <w:r w:rsidRPr="00BF5A6A">
        <w:t xml:space="preserve"> (Albert, 2023; Johns et al., 2003), (3) </w:t>
      </w:r>
      <w:r w:rsidRPr="00955C7A">
        <w:rPr>
          <w:rStyle w:val="StyleUnderline"/>
          <w:highlight w:val="cyan"/>
        </w:rPr>
        <w:t>decreasing energy and material consumption in the Global North (</w:t>
      </w:r>
      <w:r w:rsidRPr="00955C7A">
        <w:rPr>
          <w:rStyle w:val="StyleUnderline"/>
          <w:u w:val="none"/>
        </w:rPr>
        <w:t>Albert, 2023),</w:t>
      </w:r>
      <w:r w:rsidRPr="00955C7A">
        <w:rPr>
          <w:rStyle w:val="StyleUnderline"/>
        </w:rPr>
        <w:t xml:space="preserve"> </w:t>
      </w:r>
      <w:r w:rsidRPr="00955C7A">
        <w:rPr>
          <w:rStyle w:val="StyleUnderline"/>
          <w:highlight w:val="cyan"/>
        </w:rPr>
        <w:t>and (4) simultaneously redistributing resources to the Global South</w:t>
      </w:r>
      <w:r w:rsidRPr="00BF5A6A">
        <w:t xml:space="preserve"> (Albert, 2023). The objective of realizing such principles is to create a way of life for all humans that provides a good standard of living while ideologically situating humans within the ecological system and thus striking a balance between nature and humans (Stache, 2019; </w:t>
      </w:r>
      <w:proofErr w:type="spellStart"/>
      <w:r w:rsidRPr="00BF5A6A">
        <w:t>Lalander</w:t>
      </w:r>
      <w:proofErr w:type="spellEnd"/>
      <w:r w:rsidRPr="00BF5A6A">
        <w:t xml:space="preserve"> &amp; Lembke, 2018). According to Stache (2019), this can be established by adopting a needs-based economy and a culture of cooperation, both of which are echoed in all four principles</w:t>
      </w:r>
      <w:r w:rsidRPr="00BF5A6A">
        <w:rPr>
          <w:rStyle w:val="StyleUnderline"/>
        </w:rPr>
        <w:t>. The challenge with establishing such an objective is that it requires “a transformation of revolutionary proportions”</w:t>
      </w:r>
      <w:r w:rsidRPr="00BF5A6A">
        <w:t xml:space="preserve"> (Stache, 2019, p. </w:t>
      </w:r>
      <w:r w:rsidRPr="00BF5A6A">
        <w:rPr>
          <w:rStyle w:val="StyleUnderline"/>
        </w:rPr>
        <w:t xml:space="preserve">143). Such a revolution would need to be democratically realized via a socialist and counterhegemonic movement or organization, likely involving temporary reforms that connect with everyday politics (Stache, 2019). </w:t>
      </w:r>
      <w:proofErr w:type="gramStart"/>
      <w:r w:rsidRPr="00BF5A6A">
        <w:rPr>
          <w:rStyle w:val="StyleUnderline"/>
        </w:rPr>
        <w:t>In order to</w:t>
      </w:r>
      <w:proofErr w:type="gramEnd"/>
      <w:r w:rsidRPr="00BF5A6A">
        <w:rPr>
          <w:rStyle w:val="StyleUnderline"/>
        </w:rPr>
        <w:t xml:space="preserve"> realize an </w:t>
      </w:r>
      <w:proofErr w:type="spellStart"/>
      <w:r w:rsidRPr="00BF5A6A">
        <w:rPr>
          <w:rStyle w:val="StyleUnderline"/>
        </w:rPr>
        <w:t>ecosocialist</w:t>
      </w:r>
      <w:proofErr w:type="spellEnd"/>
      <w:r w:rsidRPr="00BF5A6A">
        <w:t xml:space="preserve"> </w:t>
      </w:r>
      <w:r w:rsidRPr="00BF5A6A">
        <w:rPr>
          <w:rStyle w:val="StyleUnderline"/>
        </w:rPr>
        <w:t xml:space="preserve">transformation and establish ongoing sustainability, the efficient utilization and further creation of technologies compatible with </w:t>
      </w:r>
      <w:proofErr w:type="spellStart"/>
      <w:r w:rsidRPr="00BF5A6A">
        <w:rPr>
          <w:rStyle w:val="StyleUnderline"/>
        </w:rPr>
        <w:t>ecosocialist</w:t>
      </w:r>
      <w:proofErr w:type="spellEnd"/>
      <w:r w:rsidRPr="00BF5A6A">
        <w:rPr>
          <w:rStyle w:val="StyleUnderline"/>
        </w:rPr>
        <w:t xml:space="preserve"> sustainability</w:t>
      </w:r>
      <w:r w:rsidRPr="00BF5A6A">
        <w:t xml:space="preserve"> principles (Stache, 2019) is imperative and constitutes an additional obstacle. Just as Stache (2019) highlights the need for a revolution, </w:t>
      </w:r>
      <w:proofErr w:type="spellStart"/>
      <w:r w:rsidRPr="00BF5A6A">
        <w:t>Lalander</w:t>
      </w:r>
      <w:proofErr w:type="spellEnd"/>
      <w:r w:rsidRPr="00BF5A6A">
        <w:t xml:space="preserve"> and Lembke (2018) speak of the need for a collective critique of development as a first step in acknowledging a need for an ecologically integrated social system. Imperatively, this involves both material transformations and a cultural shift, ensuring that collective needs are met rather than being driven by the pursuit of endless accumulation (</w:t>
      </w:r>
      <w:proofErr w:type="spellStart"/>
      <w:r w:rsidRPr="00BF5A6A">
        <w:t>Lalander</w:t>
      </w:r>
      <w:proofErr w:type="spellEnd"/>
      <w:r w:rsidRPr="00BF5A6A">
        <w:t xml:space="preserve"> and Lembke, 2018). While cultural mindset shifts are crucial, they must be accompanied by concrete structural changes, such as reclaiming commons, redefining ownership and promoting ecological stewardship, democratic socio-ecological and economic planning, and post-capitalist governance mechanisms (cf. Hosseini, 2023, Kovel, 2014). As such, </w:t>
      </w:r>
      <w:proofErr w:type="spellStart"/>
      <w:r w:rsidRPr="00BF5A6A">
        <w:t>ecosocialism</w:t>
      </w:r>
      <w:proofErr w:type="spellEnd"/>
      <w:r w:rsidRPr="00BF5A6A">
        <w:t xml:space="preserve"> ideology is in stark contrast to capitalism ideology and this constitutes the overarching obstacle we face as a collective in achieving </w:t>
      </w:r>
      <w:proofErr w:type="spellStart"/>
      <w:r w:rsidRPr="00BF5A6A">
        <w:t>ecosocialism</w:t>
      </w:r>
      <w:proofErr w:type="spellEnd"/>
      <w:r w:rsidRPr="00BF5A6A">
        <w:t xml:space="preserve">. The imperative to strategize becomes more apparent. Albert (2023) argues that strategies for transformation in the </w:t>
      </w:r>
      <w:proofErr w:type="spellStart"/>
      <w:r w:rsidRPr="00BF5A6A">
        <w:t>ecosocialist</w:t>
      </w:r>
      <w:proofErr w:type="spellEnd"/>
      <w:r w:rsidRPr="00BF5A6A">
        <w:t xml:space="preserve"> movement are severely lacking and that by pre-emptively analyzing such strategies for transformation, ideal transition pathways and the anticipation of potential crises can be realized, ultimately giving </w:t>
      </w:r>
      <w:proofErr w:type="spellStart"/>
      <w:r w:rsidRPr="00BF5A6A">
        <w:t>ecosocialism</w:t>
      </w:r>
      <w:proofErr w:type="spellEnd"/>
      <w:r w:rsidRPr="00BF5A6A">
        <w:t xml:space="preserve"> a chance to be implemented. The scope of </w:t>
      </w:r>
      <w:proofErr w:type="spellStart"/>
      <w:r w:rsidRPr="00BF5A6A">
        <w:t>ecosocialism</w:t>
      </w:r>
      <w:proofErr w:type="spellEnd"/>
      <w:r w:rsidRPr="00BF5A6A">
        <w:t xml:space="preserve"> demonstrates its strengths and weaknesses.</w:t>
      </w:r>
    </w:p>
    <w:p w14:paraId="39ECA00C" w14:textId="77777777" w:rsidR="00FA25BD" w:rsidRPr="00BF5A6A" w:rsidRDefault="00FA25BD" w:rsidP="00FA25BD">
      <w:r w:rsidRPr="00BF5A6A">
        <w:t xml:space="preserve">The weaknesses of </w:t>
      </w:r>
      <w:proofErr w:type="spellStart"/>
      <w:r w:rsidRPr="00BF5A6A">
        <w:t>ecosocialism</w:t>
      </w:r>
      <w:proofErr w:type="spellEnd"/>
      <w:r w:rsidRPr="00BF5A6A">
        <w:t xml:space="preserve"> relate to its requirements for a shift in mindset, its claims to fully address the structural problems of capitalism, as well as the lack of strategy for transitioning from a capitalist system. Many </w:t>
      </w:r>
      <w:proofErr w:type="spellStart"/>
      <w:r w:rsidRPr="00BF5A6A">
        <w:t>ecosocialists</w:t>
      </w:r>
      <w:proofErr w:type="spellEnd"/>
      <w:r w:rsidRPr="00BF5A6A">
        <w:t xml:space="preserve"> speak to Indigenous knowledges and structures for acting as catalysts and/or examples of </w:t>
      </w:r>
      <w:proofErr w:type="spellStart"/>
      <w:r w:rsidRPr="00BF5A6A">
        <w:t>ecosocialism</w:t>
      </w:r>
      <w:proofErr w:type="spellEnd"/>
      <w:r w:rsidRPr="00BF5A6A">
        <w:t xml:space="preserve"> (Kovel, 2014; </w:t>
      </w:r>
      <w:proofErr w:type="spellStart"/>
      <w:r w:rsidRPr="00BF5A6A">
        <w:t>Lalander</w:t>
      </w:r>
      <w:proofErr w:type="spellEnd"/>
      <w:r w:rsidRPr="00BF5A6A">
        <w:t xml:space="preserve"> &amp; Lembke, 2018; Stache, 2019). However, Kovel (2014) notes the difficulty of instilling Indigenous ways of thinking into the collective, which is further compounded if the presence of Indigenous cultures has been suppressed by capitalist domination. In contrast, concerns about romanticizing Indigenous movements have also been raised (Stache, 2019), and it’s important to acknowledge the risk of appropriating or oversimplifying such movements and to respect the autonomy of the peoples, traditions, and ideologies. While Indigenous ways of thinking can instill </w:t>
      </w:r>
      <w:proofErr w:type="spellStart"/>
      <w:r w:rsidRPr="00BF5A6A">
        <w:t>ecosocialist</w:t>
      </w:r>
      <w:proofErr w:type="spellEnd"/>
      <w:r w:rsidRPr="00BF5A6A">
        <w:t xml:space="preserve"> ideology, specifically </w:t>
      </w:r>
      <w:proofErr w:type="gramStart"/>
      <w:r w:rsidRPr="00BF5A6A">
        <w:t>with regard to</w:t>
      </w:r>
      <w:proofErr w:type="gramEnd"/>
      <w:r w:rsidRPr="00BF5A6A">
        <w:t xml:space="preserve"> ecology, it is the political and economic forces that favor capitalist ideology that pose the biggest obstacle. </w:t>
      </w:r>
      <w:proofErr w:type="spellStart"/>
      <w:r w:rsidRPr="00BF5A6A">
        <w:rPr>
          <w:rStyle w:val="StyleUnderline"/>
        </w:rPr>
        <w:t>Ecosocialism</w:t>
      </w:r>
      <w:proofErr w:type="spellEnd"/>
      <w:r w:rsidRPr="00BF5A6A">
        <w:rPr>
          <w:rStyle w:val="StyleUnderline"/>
        </w:rPr>
        <w:t xml:space="preserve"> aims to combat the structural problems of capitalism, and to this degree, there are doubts that economic </w:t>
      </w:r>
      <w:proofErr w:type="gramStart"/>
      <w:r w:rsidRPr="00BF5A6A">
        <w:rPr>
          <w:rStyle w:val="StyleUnderline"/>
        </w:rPr>
        <w:t>descaling</w:t>
      </w:r>
      <w:proofErr w:type="gramEnd"/>
      <w:r w:rsidRPr="00BF5A6A">
        <w:rPr>
          <w:rStyle w:val="StyleUnderline"/>
        </w:rPr>
        <w:t xml:space="preserve">, consumption reduction, and political devolution, as idealized in </w:t>
      </w:r>
      <w:proofErr w:type="spellStart"/>
      <w:r w:rsidRPr="00BF5A6A">
        <w:rPr>
          <w:rStyle w:val="StyleUnderline"/>
        </w:rPr>
        <w:t>ecosocialism</w:t>
      </w:r>
      <w:proofErr w:type="spellEnd"/>
      <w:r w:rsidRPr="00BF5A6A">
        <w:rPr>
          <w:rStyle w:val="StyleUnderline"/>
        </w:rPr>
        <w:t xml:space="preserve">, would result in ideal social conditions for an ecologically sustainable and </w:t>
      </w:r>
      <w:r w:rsidRPr="00BF5A6A">
        <w:t xml:space="preserve">socially just society (park, 2013). Examples of this are whether descaled economic communities will have the means to gather resources to develop and effectively utilize eco-friendly technologies (Park, 2013), and localism strategies compound this, raising questions around the scarcity of natural resources and equality issues for areas that lack essential resources (Park, 2013). </w:t>
      </w:r>
      <w:r w:rsidRPr="00BF5A6A">
        <w:rPr>
          <w:rStyle w:val="StyleUnderline"/>
        </w:rPr>
        <w:t xml:space="preserve">Echoing </w:t>
      </w:r>
      <w:proofErr w:type="gramStart"/>
      <w:r w:rsidRPr="00BF5A6A">
        <w:rPr>
          <w:rStyle w:val="StyleUnderline"/>
        </w:rPr>
        <w:t>this</w:t>
      </w:r>
      <w:proofErr w:type="gramEnd"/>
      <w:r w:rsidRPr="00BF5A6A">
        <w:rPr>
          <w:rStyle w:val="StyleUnderline"/>
        </w:rPr>
        <w:t xml:space="preserve"> are questions about whether socialist alternatives are capable of only minimizing structural problems in comparison to capitalism, rather than entirely combating them (Johns et al.,</w:t>
      </w:r>
      <w:r w:rsidRPr="00BF5A6A">
        <w:t xml:space="preserve"> 2003). For example, Johns et al (2003) ask whether it’s possible to extract what billions of people need or want without some form of social hierarchy and ecological exploitation that renders environments less balanced than they would be otherwise. Lastly, </w:t>
      </w:r>
      <w:r w:rsidRPr="00955C7A">
        <w:rPr>
          <w:rStyle w:val="StyleUnderline"/>
          <w:highlight w:val="cyan"/>
        </w:rPr>
        <w:t xml:space="preserve">the detailed strategic planning for ideal trajectories of transition from current (neoliberal) capitalism to </w:t>
      </w:r>
      <w:proofErr w:type="spellStart"/>
      <w:r w:rsidRPr="00955C7A">
        <w:rPr>
          <w:rStyle w:val="StyleUnderline"/>
          <w:highlight w:val="cyan"/>
        </w:rPr>
        <w:t>ecosocialism</w:t>
      </w:r>
      <w:proofErr w:type="spellEnd"/>
      <w:r w:rsidRPr="00955C7A">
        <w:rPr>
          <w:rStyle w:val="StyleUnderline"/>
          <w:highlight w:val="cyan"/>
        </w:rPr>
        <w:t xml:space="preserve"> is lacking, leaving questions around the tangible step-by-step actions required and ultimately decreasing the likelihood of implementation. </w:t>
      </w:r>
      <w:r w:rsidRPr="00955C7A">
        <w:rPr>
          <w:rStyle w:val="StyleUnderline"/>
        </w:rPr>
        <w:t xml:space="preserve">In reference to this, it </w:t>
      </w:r>
      <w:r w:rsidRPr="00955C7A">
        <w:rPr>
          <w:rStyle w:val="StyleUnderline"/>
          <w:highlight w:val="cyan"/>
        </w:rPr>
        <w:t xml:space="preserve">can be argued that rather than negate the feasibility of </w:t>
      </w:r>
      <w:proofErr w:type="spellStart"/>
      <w:r w:rsidRPr="00955C7A">
        <w:rPr>
          <w:rStyle w:val="StyleUnderline"/>
          <w:highlight w:val="cyan"/>
        </w:rPr>
        <w:t>ecosocialism</w:t>
      </w:r>
      <w:proofErr w:type="spellEnd"/>
      <w:r w:rsidRPr="00955C7A">
        <w:rPr>
          <w:rStyle w:val="StyleUnderline"/>
          <w:highlight w:val="cyan"/>
        </w:rPr>
        <w:t xml:space="preserve">, such weaknesses instead act as obstacles; growing awareness and education around climate change and social justice issues due to social media means a collective shift in mindset regarding politics and economics is already growing </w:t>
      </w:r>
      <w:r w:rsidRPr="00955C7A">
        <w:rPr>
          <w:rStyle w:val="StyleUnderline"/>
        </w:rPr>
        <w:t xml:space="preserve">(e.g. use-value over exchange-value is the premise of ‘opportunity’ shops which have been growing in popularity) </w:t>
      </w:r>
      <w:r w:rsidRPr="00955C7A">
        <w:rPr>
          <w:rStyle w:val="StyleUnderline"/>
          <w:highlight w:val="cyan"/>
        </w:rPr>
        <w:t xml:space="preserve">and need only be enhanced; concerns for </w:t>
      </w:r>
      <w:proofErr w:type="spellStart"/>
      <w:r w:rsidRPr="00955C7A">
        <w:rPr>
          <w:rStyle w:val="StyleUnderline"/>
          <w:highlight w:val="cyan"/>
        </w:rPr>
        <w:t>ecosocialism’s</w:t>
      </w:r>
      <w:proofErr w:type="spellEnd"/>
      <w:r w:rsidRPr="00955C7A">
        <w:rPr>
          <w:rStyle w:val="StyleUnderline"/>
          <w:highlight w:val="cyan"/>
        </w:rPr>
        <w:t xml:space="preserve"> capacity to address structural problems do not negate the massive progress that would be realized via its implementation, and lastly, strategic deficiency can be remedied if </w:t>
      </w:r>
      <w:proofErr w:type="spellStart"/>
      <w:r w:rsidRPr="00955C7A">
        <w:rPr>
          <w:rStyle w:val="StyleUnderline"/>
          <w:highlight w:val="cyan"/>
        </w:rPr>
        <w:t>ecosocialists</w:t>
      </w:r>
      <w:proofErr w:type="spellEnd"/>
      <w:r w:rsidRPr="00955C7A">
        <w:rPr>
          <w:rStyle w:val="StyleUnderline"/>
          <w:highlight w:val="cyan"/>
        </w:rPr>
        <w:t xml:space="preserve"> come together to formulate trajectories and plans of action</w:t>
      </w:r>
      <w:r w:rsidRPr="00955C7A">
        <w:rPr>
          <w:highlight w:val="cyan"/>
        </w:rPr>
        <w:t>.</w:t>
      </w:r>
    </w:p>
    <w:p w14:paraId="68368BED" w14:textId="3FC9B6A7" w:rsidR="00223393" w:rsidRPr="00FA25BD" w:rsidRDefault="00223393" w:rsidP="00223393"/>
    <w:p w14:paraId="1BFD4CB9" w14:textId="4DF2DD21" w:rsidR="00A30868" w:rsidRPr="00FA25BD" w:rsidRDefault="00A30868" w:rsidP="00A30868">
      <w:pPr>
        <w:pStyle w:val="Heading2"/>
      </w:pPr>
      <w:r w:rsidRPr="00FA25BD">
        <w:t xml:space="preserve">1nc – icebreakers </w:t>
      </w:r>
      <w:proofErr w:type="spellStart"/>
      <w:r w:rsidRPr="00FA25BD">
        <w:t>aff</w:t>
      </w:r>
      <w:proofErr w:type="spellEnd"/>
      <w:r w:rsidRPr="00FA25BD">
        <w:t xml:space="preserve"> </w:t>
      </w:r>
    </w:p>
    <w:p w14:paraId="01F4F81E" w14:textId="77777777" w:rsidR="00223393" w:rsidRPr="00FA25BD" w:rsidRDefault="00223393" w:rsidP="00223393">
      <w:pPr>
        <w:pStyle w:val="Heading4"/>
      </w:pPr>
      <w:r w:rsidRPr="00FA25BD">
        <w:t xml:space="preserve">Military and economic development in the Arctic secures capitalist power at the expense of Indigenous peoples  </w:t>
      </w:r>
    </w:p>
    <w:p w14:paraId="2DDF4E20" w14:textId="77777777" w:rsidR="00223393" w:rsidRPr="00FA25BD" w:rsidRDefault="00223393" w:rsidP="00223393">
      <w:proofErr w:type="spellStart"/>
      <w:r w:rsidRPr="00FA25BD">
        <w:rPr>
          <w:rStyle w:val="Style13ptBold"/>
        </w:rPr>
        <w:t>Hanaček</w:t>
      </w:r>
      <w:proofErr w:type="spellEnd"/>
      <w:r w:rsidRPr="00FA25BD">
        <w:rPr>
          <w:rStyle w:val="Style13ptBold"/>
        </w:rPr>
        <w:t xml:space="preserve"> et </w:t>
      </w:r>
      <w:proofErr w:type="gramStart"/>
      <w:r w:rsidRPr="00FA25BD">
        <w:rPr>
          <w:rStyle w:val="Style13ptBold"/>
        </w:rPr>
        <w:t xml:space="preserve">al  </w:t>
      </w:r>
      <w:r w:rsidRPr="00FA25BD">
        <w:t>Researcher</w:t>
      </w:r>
      <w:proofErr w:type="gramEnd"/>
      <w:r w:rsidRPr="00FA25BD">
        <w:t xml:space="preserve"> at the Institute of Environmental Science and Technology, Autonomous University of Barcelona</w:t>
      </w:r>
      <w:r w:rsidRPr="00FA25BD">
        <w:rPr>
          <w:rStyle w:val="Style13ptBold"/>
        </w:rPr>
        <w:t xml:space="preserve"> 24</w:t>
      </w:r>
      <w:r w:rsidRPr="00FA25BD">
        <w:t xml:space="preserve"> </w:t>
      </w:r>
    </w:p>
    <w:p w14:paraId="6AC4E714" w14:textId="77777777" w:rsidR="00223393" w:rsidRPr="00FA25BD" w:rsidRDefault="00223393" w:rsidP="00223393">
      <w:r w:rsidRPr="00FA25BD">
        <w:t xml:space="preserve">[Ksenija </w:t>
      </w:r>
      <w:proofErr w:type="spellStart"/>
      <w:r w:rsidRPr="00FA25BD">
        <w:t>Hanaček</w:t>
      </w:r>
      <w:proofErr w:type="spellEnd"/>
      <w:r w:rsidRPr="00FA25BD">
        <w:t xml:space="preserve"> -. “Green and climate colonialities: Evidence from Arctic </w:t>
      </w:r>
      <w:proofErr w:type="spellStart"/>
      <w:r w:rsidRPr="00FA25BD">
        <w:t>Extractivisms</w:t>
      </w:r>
      <w:proofErr w:type="spellEnd"/>
      <w:r w:rsidRPr="00FA25BD">
        <w:t xml:space="preserve">.” </w:t>
      </w:r>
      <w:r w:rsidRPr="00FA25BD">
        <w:rPr>
          <w:i/>
          <w:iCs/>
        </w:rPr>
        <w:t>Journal of Political Ecology</w:t>
      </w:r>
      <w:r w:rsidRPr="00FA25BD">
        <w:t>, Vol. 34, Issue 1, 2024, https://doi.org/10.2458/jpe.5512, July 19th, 2025, HDCSW- JW]</w:t>
      </w:r>
    </w:p>
    <w:p w14:paraId="1EE1CB13" w14:textId="77777777" w:rsidR="00223393" w:rsidRPr="00FA25BD" w:rsidRDefault="00223393" w:rsidP="00223393">
      <w:pPr>
        <w:rPr>
          <w:sz w:val="16"/>
        </w:rPr>
      </w:pPr>
      <w:r w:rsidRPr="00FA25BD">
        <w:rPr>
          <w:rStyle w:val="StyleUnderline"/>
        </w:rPr>
        <w:t>The Arctic</w:t>
      </w:r>
      <w:r w:rsidRPr="00FA25BD">
        <w:rPr>
          <w:sz w:val="16"/>
        </w:rPr>
        <w:t xml:space="preserve"> region also </w:t>
      </w:r>
      <w:r w:rsidRPr="00FA25BD">
        <w:rPr>
          <w:rStyle w:val="StyleUnderline"/>
        </w:rPr>
        <w:t xml:space="preserve">contains security and military interests of nation-states, as well as political and economic interests </w:t>
      </w:r>
      <w:r w:rsidRPr="00FA25BD">
        <w:rPr>
          <w:sz w:val="16"/>
        </w:rPr>
        <w:t>(</w:t>
      </w:r>
      <w:proofErr w:type="spellStart"/>
      <w:r w:rsidRPr="00FA25BD">
        <w:rPr>
          <w:sz w:val="16"/>
        </w:rPr>
        <w:t>Heininen</w:t>
      </w:r>
      <w:proofErr w:type="spellEnd"/>
      <w:r w:rsidRPr="00FA25BD">
        <w:rPr>
          <w:sz w:val="16"/>
        </w:rPr>
        <w:t xml:space="preserve">, 2014). For instance, integral parts of modern industrialized nation-states include Sápmi in Fennoscandia, the Yukon in the Northwest territories and Nunavut in Canada, and the Yamalo-Nenets Autonomous region of the Russian Federation. In short, </w:t>
      </w:r>
      <w:r w:rsidRPr="00FA25BD">
        <w:rPr>
          <w:rStyle w:val="StyleUnderline"/>
        </w:rPr>
        <w:t>almost all Indigenous homelands have been claimed and controlled by nation-states to the south of the Arctic. Different state-corporate nexuses, located outside the circumpolar North, impose their own economic interests for which both land and resources are needed</w:t>
      </w:r>
      <w:r w:rsidRPr="00FA25BD">
        <w:rPr>
          <w:sz w:val="16"/>
        </w:rPr>
        <w:t xml:space="preserve"> (Muller-Wille, 1987). </w:t>
      </w:r>
      <w:r w:rsidRPr="00FA25BD">
        <w:rPr>
          <w:rStyle w:val="StyleUnderline"/>
        </w:rPr>
        <w:t>In the process, Indigenous peoples</w:t>
      </w:r>
      <w:r w:rsidRPr="00FA25BD">
        <w:rPr>
          <w:sz w:val="16"/>
        </w:rPr>
        <w:t xml:space="preserve"> of the Circumpolar North </w:t>
      </w:r>
      <w:r w:rsidRPr="00FA25BD">
        <w:rPr>
          <w:rStyle w:val="StyleUnderline"/>
        </w:rPr>
        <w:t>lose access to and control over their land and its traditional use</w:t>
      </w:r>
      <w:r w:rsidRPr="00FA25BD">
        <w:rPr>
          <w:sz w:val="16"/>
        </w:rPr>
        <w:t>.</w:t>
      </w:r>
    </w:p>
    <w:p w14:paraId="57386574" w14:textId="77777777" w:rsidR="00223393" w:rsidRPr="00FA25BD" w:rsidRDefault="00223393" w:rsidP="00223393">
      <w:pPr>
        <w:rPr>
          <w:sz w:val="16"/>
        </w:rPr>
      </w:pPr>
      <w:r w:rsidRPr="00FA25BD">
        <w:rPr>
          <w:sz w:val="16"/>
        </w:rPr>
        <w:t xml:space="preserve">Within this context, </w:t>
      </w:r>
      <w:r w:rsidRPr="00FA25BD">
        <w:rPr>
          <w:rStyle w:val="StyleUnderline"/>
        </w:rPr>
        <w:t>development projects and planning in the Arctic are</w:t>
      </w:r>
      <w:r w:rsidRPr="00FA25BD">
        <w:rPr>
          <w:sz w:val="16"/>
        </w:rPr>
        <w:t xml:space="preserve"> being </w:t>
      </w:r>
      <w:r w:rsidRPr="00FA25BD">
        <w:rPr>
          <w:rStyle w:val="StyleUnderline"/>
        </w:rPr>
        <w:t>driven by ideas of advanced technological progress and economic growth</w:t>
      </w:r>
      <w:r w:rsidRPr="00FA25BD">
        <w:rPr>
          <w:sz w:val="16"/>
        </w:rPr>
        <w:t xml:space="preserve"> (Egerman et al., 2003). </w:t>
      </w:r>
      <w:r w:rsidRPr="00FA25BD">
        <w:rPr>
          <w:rStyle w:val="StyleUnderline"/>
        </w:rPr>
        <w:t>Some of its regions are integral parts of modern industrialized nation-states</w:t>
      </w:r>
      <w:r w:rsidRPr="00FA25BD">
        <w:rPr>
          <w:sz w:val="16"/>
        </w:rPr>
        <w:t xml:space="preserve"> (although this is not the case for Greenland, an autonomous territory within the Kingdom of Denmark) (Muller-Wille, 1987; Nuttall, 2012). These </w:t>
      </w:r>
      <w:r w:rsidRPr="00FA25BD">
        <w:rPr>
          <w:rStyle w:val="StyleUnderline"/>
        </w:rPr>
        <w:t xml:space="preserve">states cater to </w:t>
      </w:r>
      <w:proofErr w:type="gramStart"/>
      <w:r w:rsidRPr="00FA25BD">
        <w:rPr>
          <w:rStyle w:val="StyleUnderline"/>
        </w:rPr>
        <w:t>particular economic</w:t>
      </w:r>
      <w:proofErr w:type="gramEnd"/>
      <w:r w:rsidRPr="00FA25BD">
        <w:rPr>
          <w:rStyle w:val="StyleUnderline"/>
        </w:rPr>
        <w:t xml:space="preserve"> sectors and corporations in different extractive sectors, easing their access to Arctic Indigenous and other territories</w:t>
      </w:r>
      <w:r w:rsidRPr="00FA25BD">
        <w:rPr>
          <w:sz w:val="16"/>
        </w:rPr>
        <w:t>.</w:t>
      </w:r>
    </w:p>
    <w:p w14:paraId="2998ECE8" w14:textId="77777777" w:rsidR="00223393" w:rsidRPr="00FA25BD" w:rsidRDefault="00223393" w:rsidP="00223393">
      <w:pPr>
        <w:rPr>
          <w:sz w:val="16"/>
        </w:rPr>
      </w:pPr>
      <w:r w:rsidRPr="00FA25BD">
        <w:rPr>
          <w:sz w:val="16"/>
        </w:rPr>
        <w:t xml:space="preserve">The Canadian state is notorious for supporting via diplomacy, spying and other operations the global expansion of the mining industry (Bélanger, </w:t>
      </w:r>
      <w:proofErr w:type="gramStart"/>
      <w:r w:rsidRPr="00FA25BD">
        <w:rPr>
          <w:sz w:val="16"/>
        </w:rPr>
        <w:t>2018;</w:t>
      </w:r>
      <w:proofErr w:type="gramEnd"/>
      <w:r w:rsidRPr="00FA25BD">
        <w:rPr>
          <w:sz w:val="16"/>
        </w:rPr>
        <w:t xml:space="preserve"> Keeling and </w:t>
      </w:r>
      <w:proofErr w:type="spellStart"/>
      <w:r w:rsidRPr="00FA25BD">
        <w:rPr>
          <w:sz w:val="16"/>
        </w:rPr>
        <w:t>Sandlos</w:t>
      </w:r>
      <w:proofErr w:type="spellEnd"/>
      <w:r w:rsidRPr="00FA25BD">
        <w:rPr>
          <w:sz w:val="16"/>
        </w:rPr>
        <w:t>, 2015). The Canadian state-mining nexus continues to provoke major socio-ecological injustices in many parts of the world including the Arctic, as in the forceful expansion to Fennoscandia and particularly Finland by Canadian gold and other mining companies (Kröger, 2016).</w:t>
      </w:r>
    </w:p>
    <w:p w14:paraId="6AC54AFC" w14:textId="77777777" w:rsidR="00223393" w:rsidRPr="00FA25BD" w:rsidRDefault="00223393" w:rsidP="00223393">
      <w:pPr>
        <w:rPr>
          <w:sz w:val="16"/>
        </w:rPr>
      </w:pPr>
      <w:r w:rsidRPr="00FA25BD">
        <w:rPr>
          <w:sz w:val="16"/>
        </w:rPr>
        <w:t xml:space="preserve">In Alaska, the </w:t>
      </w:r>
      <w:r w:rsidRPr="00FA25BD">
        <w:rPr>
          <w:rStyle w:val="StyleUnderline"/>
        </w:rPr>
        <w:t>oil and gas extraction business has been marked by</w:t>
      </w:r>
      <w:r w:rsidRPr="00FA25BD">
        <w:rPr>
          <w:sz w:val="16"/>
        </w:rPr>
        <w:t xml:space="preserve"> recent </w:t>
      </w:r>
      <w:r w:rsidRPr="00FA25BD">
        <w:rPr>
          <w:rStyle w:val="StyleUnderline"/>
        </w:rPr>
        <w:t>attempts</w:t>
      </w:r>
      <w:r w:rsidRPr="00FA25BD">
        <w:rPr>
          <w:sz w:val="16"/>
        </w:rPr>
        <w:t xml:space="preserve"> of the Trump administration (2017–2021) </w:t>
      </w:r>
      <w:r w:rsidRPr="00FA25BD">
        <w:rPr>
          <w:rStyle w:val="StyleUnderline"/>
        </w:rPr>
        <w:t xml:space="preserve">to </w:t>
      </w:r>
      <w:proofErr w:type="gramStart"/>
      <w:r w:rsidRPr="00FA25BD">
        <w:rPr>
          <w:rStyle w:val="StyleUnderline"/>
        </w:rPr>
        <w:t>open up</w:t>
      </w:r>
      <w:proofErr w:type="gramEnd"/>
      <w:r w:rsidRPr="00FA25BD">
        <w:rPr>
          <w:rStyle w:val="StyleUnderline"/>
        </w:rPr>
        <w:t xml:space="preserve"> drilling in conservation areas. Arctic policies may change with government fluctuations following, however, a general trend to extractive expansion.</w:t>
      </w:r>
      <w:r w:rsidRPr="00FA25BD">
        <w:rPr>
          <w:sz w:val="16"/>
        </w:rPr>
        <w:t xml:space="preserve"> Besides Russia, the </w:t>
      </w:r>
      <w:r w:rsidRPr="00FA25BD">
        <w:rPr>
          <w:rStyle w:val="StyleUnderline"/>
        </w:rPr>
        <w:t>U</w:t>
      </w:r>
      <w:r w:rsidRPr="00FA25BD">
        <w:rPr>
          <w:sz w:val="16"/>
        </w:rPr>
        <w:t xml:space="preserve">nited </w:t>
      </w:r>
      <w:r w:rsidRPr="00FA25BD">
        <w:rPr>
          <w:rStyle w:val="StyleUnderline"/>
        </w:rPr>
        <w:t>S</w:t>
      </w:r>
      <w:r w:rsidRPr="00FA25BD">
        <w:rPr>
          <w:sz w:val="16"/>
        </w:rPr>
        <w:t xml:space="preserve">tates </w:t>
      </w:r>
      <w:r w:rsidRPr="00FA25BD">
        <w:rPr>
          <w:rStyle w:val="StyleUnderline"/>
        </w:rPr>
        <w:t>has been an important player building major logistical and military infrastructures in the Arctic</w:t>
      </w:r>
      <w:r w:rsidRPr="00FA25BD">
        <w:rPr>
          <w:sz w:val="16"/>
        </w:rPr>
        <w:t xml:space="preserve">. After the end of the </w:t>
      </w:r>
      <w:r w:rsidRPr="00FA25BD">
        <w:rPr>
          <w:rStyle w:val="StyleUnderline"/>
        </w:rPr>
        <w:t>Cold War</w:t>
      </w:r>
      <w:r w:rsidRPr="00FA25BD">
        <w:rPr>
          <w:sz w:val="16"/>
        </w:rPr>
        <w:t xml:space="preserve"> in the 1990s, these </w:t>
      </w:r>
      <w:r w:rsidRPr="00FA25BD">
        <w:rPr>
          <w:rStyle w:val="StyleUnderline"/>
        </w:rPr>
        <w:t>infrastructures are</w:t>
      </w:r>
      <w:r w:rsidRPr="00FA25BD">
        <w:rPr>
          <w:sz w:val="16"/>
        </w:rPr>
        <w:t xml:space="preserve"> currently </w:t>
      </w:r>
      <w:r w:rsidRPr="00FA25BD">
        <w:rPr>
          <w:rStyle w:val="StyleUnderline"/>
        </w:rPr>
        <w:t>being rebuilt, to serve resource extraction and great power competitions</w:t>
      </w:r>
      <w:r w:rsidRPr="00FA25BD">
        <w:rPr>
          <w:sz w:val="16"/>
        </w:rPr>
        <w:t xml:space="preserve"> (Dodds and Nuttall, 2019). These militaristic goals play a major role in the Russian contemporary attempts to claim sovereignty over Arctic territories and resources. Other Arctic powers, especially the Nordic states, seem to be much less inclined to expand militarily and forcefully to grab territories or resources (Kröger, 2019).</w:t>
      </w:r>
    </w:p>
    <w:p w14:paraId="6035BC73" w14:textId="77777777" w:rsidR="00C42864" w:rsidRPr="00FA25BD" w:rsidRDefault="00C42864" w:rsidP="00C42864">
      <w:pPr>
        <w:pStyle w:val="Heading4"/>
      </w:pPr>
      <w:r w:rsidRPr="00FA25BD">
        <w:t xml:space="preserve">Capitalism structures every impact and culminates in extinction from nuclear escalation and ecological overshoot </w:t>
      </w:r>
    </w:p>
    <w:p w14:paraId="088B7540" w14:textId="77777777" w:rsidR="00C42864" w:rsidRPr="00FA25BD" w:rsidRDefault="00C42864" w:rsidP="00C42864">
      <w:r w:rsidRPr="00FA25BD">
        <w:rPr>
          <w:rStyle w:val="Style13ptBold"/>
        </w:rPr>
        <w:t>Foster 22</w:t>
      </w:r>
      <w:r w:rsidRPr="00FA25BD">
        <w:t xml:space="preserve"> </w:t>
      </w:r>
    </w:p>
    <w:p w14:paraId="691DDA2F" w14:textId="77777777" w:rsidR="00C42864" w:rsidRPr="00FA25BD" w:rsidRDefault="00C42864" w:rsidP="00C42864">
      <w:r w:rsidRPr="00FA25BD">
        <w:t xml:space="preserve">[John Bellamy Foster – editor of the Monthly Review and professor of Sociology at the University of Oregon. ““Notes on </w:t>
      </w:r>
      <w:proofErr w:type="spellStart"/>
      <w:r w:rsidRPr="00FA25BD">
        <w:t>Exterminism</w:t>
      </w:r>
      <w:proofErr w:type="spellEnd"/>
      <w:r w:rsidRPr="00FA25BD">
        <w:t xml:space="preserve">” for the Twenty-First-Century Ecology and Peace Movements.” </w:t>
      </w:r>
      <w:r w:rsidRPr="00FA25BD">
        <w:rPr>
          <w:i/>
          <w:iCs/>
        </w:rPr>
        <w:t xml:space="preserve">Monthly Review, </w:t>
      </w:r>
      <w:r w:rsidRPr="00FA25BD">
        <w:t>Vol. 74, No. 1. May 2022, https://monthlyreview.org/2022/05/01/notes-on-exterminism-for-the-twenty-first-century-ecology-and-peace-movements/, HDCSW – JCP]</w:t>
      </w:r>
    </w:p>
    <w:p w14:paraId="39483748" w14:textId="77777777" w:rsidR="00C42864" w:rsidRPr="00FA25BD" w:rsidRDefault="00C42864" w:rsidP="00C42864">
      <w:pPr>
        <w:rPr>
          <w:u w:val="single"/>
        </w:rPr>
      </w:pPr>
      <w:r w:rsidRPr="00FA25BD">
        <w:rPr>
          <w:sz w:val="16"/>
        </w:rPr>
        <w:t xml:space="preserve">It is common today to recognize that </w:t>
      </w:r>
      <w:r w:rsidRPr="00FA25BD">
        <w:rPr>
          <w:rStyle w:val="StyleUnderline"/>
        </w:rPr>
        <w:t>climate change represents a “global existential threat”</w:t>
      </w:r>
      <w:r w:rsidRPr="00FA25BD">
        <w:rPr>
          <w:sz w:val="16"/>
        </w:rPr>
        <w:t xml:space="preserve"> that places in jeopardy the very survival of humanity. Today we are faced with a situation in which the </w:t>
      </w:r>
      <w:r w:rsidRPr="00FA25BD">
        <w:rPr>
          <w:rStyle w:val="StyleUnderline"/>
        </w:rPr>
        <w:t>continual expansion of capitalism based on</w:t>
      </w:r>
      <w:r w:rsidRPr="00FA25BD">
        <w:rPr>
          <w:sz w:val="16"/>
        </w:rPr>
        <w:t xml:space="preserve"> the </w:t>
      </w:r>
      <w:r w:rsidRPr="00FA25BD">
        <w:rPr>
          <w:rStyle w:val="StyleUnderline"/>
        </w:rPr>
        <w:t>burning</w:t>
      </w:r>
      <w:r w:rsidRPr="00FA25BD">
        <w:rPr>
          <w:sz w:val="16"/>
        </w:rPr>
        <w:t xml:space="preserve"> of ever larger amounts of </w:t>
      </w:r>
      <w:r w:rsidRPr="00FA25BD">
        <w:rPr>
          <w:rStyle w:val="StyleUnderline"/>
        </w:rPr>
        <w:t>fossil fuels</w:t>
      </w:r>
      <w:r w:rsidRPr="00FA25BD">
        <w:rPr>
          <w:sz w:val="16"/>
        </w:rPr>
        <w:t xml:space="preserve"> </w:t>
      </w:r>
      <w:r w:rsidRPr="00FA25BD">
        <w:rPr>
          <w:rStyle w:val="StyleUnderline"/>
        </w:rPr>
        <w:t>points to the</w:t>
      </w:r>
      <w:r w:rsidRPr="00FA25BD">
        <w:rPr>
          <w:sz w:val="16"/>
        </w:rPr>
        <w:t xml:space="preserve"> possibility—even </w:t>
      </w:r>
      <w:r w:rsidRPr="00FA25BD">
        <w:rPr>
          <w:rStyle w:val="StyleUnderline"/>
        </w:rPr>
        <w:t>probability, if the system of production is not altered radically</w:t>
      </w:r>
      <w:r w:rsidRPr="00FA25BD">
        <w:rPr>
          <w:sz w:val="16"/>
        </w:rPr>
        <w:t xml:space="preserve"> in a matter of decades—</w:t>
      </w:r>
      <w:r w:rsidRPr="00FA25BD">
        <w:rPr>
          <w:rStyle w:val="StyleUnderline"/>
        </w:rPr>
        <w:t>of the downfall of</w:t>
      </w:r>
      <w:r w:rsidRPr="00FA25BD">
        <w:rPr>
          <w:sz w:val="16"/>
        </w:rPr>
        <w:t xml:space="preserve"> industrial </w:t>
      </w:r>
      <w:r w:rsidRPr="00FA25BD">
        <w:rPr>
          <w:rStyle w:val="StyleUnderline"/>
        </w:rPr>
        <w:t>civilization</w:t>
      </w:r>
      <w:r w:rsidRPr="00FA25BD">
        <w:rPr>
          <w:sz w:val="16"/>
        </w:rPr>
        <w:t xml:space="preserve">, </w:t>
      </w:r>
      <w:r w:rsidRPr="00FA25BD">
        <w:rPr>
          <w:rStyle w:val="StyleUnderline"/>
        </w:rPr>
        <w:t>placing</w:t>
      </w:r>
      <w:r w:rsidRPr="00FA25BD">
        <w:rPr>
          <w:sz w:val="16"/>
        </w:rPr>
        <w:t xml:space="preserve"> the </w:t>
      </w:r>
      <w:r w:rsidRPr="00FA25BD">
        <w:rPr>
          <w:rStyle w:val="StyleUnderline"/>
        </w:rPr>
        <w:t xml:space="preserve">survival of humanity in question. </w:t>
      </w:r>
      <w:r w:rsidRPr="00FA25BD">
        <w:rPr>
          <w:sz w:val="16"/>
        </w:rPr>
        <w:t xml:space="preserve">This is the meaning of environmental </w:t>
      </w:r>
      <w:proofErr w:type="spellStart"/>
      <w:r w:rsidRPr="00FA25BD">
        <w:rPr>
          <w:sz w:val="16"/>
        </w:rPr>
        <w:t>exterminism</w:t>
      </w:r>
      <w:proofErr w:type="spellEnd"/>
      <w:r w:rsidRPr="00FA25BD">
        <w:rPr>
          <w:sz w:val="16"/>
        </w:rPr>
        <w:t xml:space="preserve"> in our time. According to the UN Intergovernmental Panel on Climate Change (IPCC), net zero carbon dioxide emissions must be reached by 2050 if the world is to have a reasonable hope of keeping global average temperatures below </w:t>
      </w:r>
      <w:proofErr w:type="gramStart"/>
      <w:r w:rsidRPr="00FA25BD">
        <w:rPr>
          <w:sz w:val="16"/>
        </w:rPr>
        <w:t>a 1.5°</w:t>
      </w:r>
      <w:proofErr w:type="gramEnd"/>
      <w:r w:rsidRPr="00FA25BD">
        <w:rPr>
          <w:sz w:val="16"/>
        </w:rPr>
        <w:t>C, or even a 2°C, increase over preindustrial levels. Not to accomplish this is to invite the devastation of the earth as a safe home for humanity and innumerable other species.</w:t>
      </w:r>
    </w:p>
    <w:p w14:paraId="227DA8D0" w14:textId="77777777" w:rsidR="00C42864" w:rsidRPr="00FA25BD" w:rsidRDefault="00C42864" w:rsidP="00C42864">
      <w:pPr>
        <w:rPr>
          <w:sz w:val="16"/>
        </w:rPr>
      </w:pPr>
      <w:r w:rsidRPr="00FA25BD">
        <w:rPr>
          <w:rStyle w:val="StyleUnderline"/>
        </w:rPr>
        <w:t>Climate change is part of a</w:t>
      </w:r>
      <w:r w:rsidRPr="00FA25BD">
        <w:rPr>
          <w:sz w:val="16"/>
        </w:rPr>
        <w:t xml:space="preserve"> more general </w:t>
      </w:r>
      <w:r w:rsidRPr="00FA25BD">
        <w:rPr>
          <w:rStyle w:val="StyleUnderline"/>
        </w:rPr>
        <w:t>planetary ecological crisis associated with the crossing of planetary boundaries</w:t>
      </w:r>
      <w:r w:rsidRPr="00FA25BD">
        <w:rPr>
          <w:sz w:val="16"/>
        </w:rPr>
        <w:t xml:space="preserve"> in general, </w:t>
      </w:r>
      <w:r w:rsidRPr="00FA25BD">
        <w:rPr>
          <w:rStyle w:val="StyleUnderline"/>
        </w:rPr>
        <w:t>including</w:t>
      </w:r>
      <w:r w:rsidRPr="00FA25BD">
        <w:rPr>
          <w:sz w:val="16"/>
        </w:rPr>
        <w:t xml:space="preserve"> those—beyond climate change itself—related to </w:t>
      </w:r>
      <w:r w:rsidRPr="00FA25BD">
        <w:rPr>
          <w:rStyle w:val="StyleUnderline"/>
        </w:rPr>
        <w:t>species extinction</w:t>
      </w:r>
      <w:r w:rsidRPr="00FA25BD">
        <w:rPr>
          <w:sz w:val="16"/>
        </w:rPr>
        <w:t xml:space="preserve">, stratospheric </w:t>
      </w:r>
      <w:r w:rsidRPr="00FA25BD">
        <w:rPr>
          <w:rStyle w:val="StyleUnderline"/>
        </w:rPr>
        <w:t>ozone depletion, ocean acidification, disruption of</w:t>
      </w:r>
      <w:r w:rsidRPr="00FA25BD">
        <w:rPr>
          <w:sz w:val="16"/>
        </w:rPr>
        <w:t xml:space="preserve"> the </w:t>
      </w:r>
      <w:r w:rsidRPr="00FA25BD">
        <w:rPr>
          <w:rStyle w:val="StyleUnderline"/>
        </w:rPr>
        <w:t>nitrogen and phosphorous cycles, loss of</w:t>
      </w:r>
      <w:r w:rsidRPr="00FA25BD">
        <w:rPr>
          <w:sz w:val="16"/>
        </w:rPr>
        <w:t xml:space="preserve"> ground cover/</w:t>
      </w:r>
      <w:r w:rsidRPr="00FA25BD">
        <w:rPr>
          <w:rStyle w:val="StyleUnderline"/>
        </w:rPr>
        <w:t>forests, declining fresh water</w:t>
      </w:r>
      <w:r w:rsidRPr="00FA25BD">
        <w:rPr>
          <w:sz w:val="16"/>
        </w:rPr>
        <w:t xml:space="preserve"> sources associated with desertification</w:t>
      </w:r>
      <w:r w:rsidRPr="00FA25BD">
        <w:rPr>
          <w:rStyle w:val="StyleUnderline"/>
        </w:rPr>
        <w:t>, atmospheric aerosol loading, and</w:t>
      </w:r>
      <w:r w:rsidRPr="00FA25BD">
        <w:rPr>
          <w:sz w:val="16"/>
        </w:rPr>
        <w:t xml:space="preserve"> the introduction of novel entities (new synthetic chemicals and new genetic forms).52 To this should be added the </w:t>
      </w:r>
      <w:r w:rsidRPr="00FA25BD">
        <w:rPr>
          <w:rStyle w:val="StyleUnderline"/>
        </w:rPr>
        <w:t>emergence of new zoonoses, as in</w:t>
      </w:r>
      <w:r w:rsidRPr="00FA25BD">
        <w:rPr>
          <w:sz w:val="16"/>
        </w:rPr>
        <w:t xml:space="preserve"> the </w:t>
      </w:r>
      <w:r w:rsidRPr="00FA25BD">
        <w:rPr>
          <w:rStyle w:val="StyleUnderline"/>
        </w:rPr>
        <w:t>COVID</w:t>
      </w:r>
      <w:r w:rsidRPr="00FA25BD">
        <w:rPr>
          <w:sz w:val="16"/>
        </w:rPr>
        <w:t xml:space="preserve">-19 pandemic, resulting principally </w:t>
      </w:r>
      <w:r w:rsidRPr="00FA25BD">
        <w:rPr>
          <w:rStyle w:val="StyleUnderline"/>
        </w:rPr>
        <w:t>from</w:t>
      </w:r>
      <w:r w:rsidRPr="00FA25BD">
        <w:rPr>
          <w:sz w:val="16"/>
        </w:rPr>
        <w:t xml:space="preserve"> the </w:t>
      </w:r>
      <w:r w:rsidRPr="00FA25BD">
        <w:rPr>
          <w:rStyle w:val="StyleUnderline"/>
        </w:rPr>
        <w:t>agribusiness transformation of</w:t>
      </w:r>
      <w:r w:rsidRPr="00FA25BD">
        <w:rPr>
          <w:sz w:val="16"/>
        </w:rPr>
        <w:t xml:space="preserve"> the </w:t>
      </w:r>
      <w:r w:rsidRPr="00FA25BD">
        <w:rPr>
          <w:rStyle w:val="StyleUnderline"/>
        </w:rPr>
        <w:t>human relation to the environment</w:t>
      </w:r>
      <w:r w:rsidRPr="00FA25BD">
        <w:rPr>
          <w:sz w:val="16"/>
        </w:rPr>
        <w:t>.53</w:t>
      </w:r>
    </w:p>
    <w:p w14:paraId="49C1FD5E" w14:textId="77777777" w:rsidR="00C42864" w:rsidRPr="00FA25BD" w:rsidRDefault="00C42864" w:rsidP="00C42864">
      <w:pPr>
        <w:rPr>
          <w:sz w:val="16"/>
        </w:rPr>
      </w:pPr>
      <w:r w:rsidRPr="00FA25BD">
        <w:rPr>
          <w:sz w:val="16"/>
        </w:rPr>
        <w:t xml:space="preserve">Yet, there is no doubt that climate change is at the center of the current global ecological crisis. Like nuclear winter, it poses a threat to civilization and the continuation of the human species itself. Even now, the </w:t>
      </w:r>
      <w:r w:rsidRPr="00FA25BD">
        <w:rPr>
          <w:rStyle w:val="StyleUnderline"/>
        </w:rPr>
        <w:t>IPCC tells us</w:t>
      </w:r>
      <w:r w:rsidRPr="00FA25BD">
        <w:rPr>
          <w:sz w:val="16"/>
        </w:rPr>
        <w:t xml:space="preserve"> in its most recent reports (2021–22) on the physical science of </w:t>
      </w:r>
      <w:r w:rsidRPr="00FA25BD">
        <w:rPr>
          <w:rStyle w:val="StyleUnderline"/>
        </w:rPr>
        <w:t>climate change</w:t>
      </w:r>
      <w:r w:rsidRPr="00FA25BD">
        <w:rPr>
          <w:sz w:val="16"/>
        </w:rPr>
        <w:t xml:space="preserve"> and its </w:t>
      </w:r>
      <w:r w:rsidRPr="00FA25BD">
        <w:rPr>
          <w:rStyle w:val="StyleUnderline"/>
        </w:rPr>
        <w:t>impacts</w:t>
      </w:r>
      <w:r w:rsidRPr="00FA25BD">
        <w:rPr>
          <w:sz w:val="16"/>
        </w:rPr>
        <w:t xml:space="preserve"> that the most optimistic scenario, though warding off irreversible climate change, </w:t>
      </w:r>
      <w:r w:rsidRPr="00FA25BD">
        <w:rPr>
          <w:rStyle w:val="StyleUnderline"/>
        </w:rPr>
        <w:t>is</w:t>
      </w:r>
      <w:r w:rsidRPr="00FA25BD">
        <w:rPr>
          <w:sz w:val="16"/>
        </w:rPr>
        <w:t xml:space="preserve"> still one </w:t>
      </w:r>
      <w:r w:rsidRPr="00FA25BD">
        <w:rPr>
          <w:rStyle w:val="StyleUnderline"/>
        </w:rPr>
        <w:t>of growing global catastrophe</w:t>
      </w:r>
      <w:r w:rsidRPr="00FA25BD">
        <w:rPr>
          <w:sz w:val="16"/>
        </w:rPr>
        <w:t xml:space="preserve"> in the decades ahead, </w:t>
      </w:r>
      <w:r w:rsidRPr="00FA25BD">
        <w:rPr>
          <w:rStyle w:val="StyleUnderline"/>
        </w:rPr>
        <w:t>and requires immediate action to protect</w:t>
      </w:r>
      <w:r w:rsidRPr="00FA25BD">
        <w:rPr>
          <w:sz w:val="16"/>
        </w:rPr>
        <w:t xml:space="preserve"> the </w:t>
      </w:r>
      <w:r w:rsidRPr="00FA25BD">
        <w:rPr>
          <w:rStyle w:val="StyleUnderline"/>
        </w:rPr>
        <w:t>lives</w:t>
      </w:r>
      <w:r w:rsidRPr="00FA25BD">
        <w:rPr>
          <w:sz w:val="16"/>
        </w:rPr>
        <w:t xml:space="preserve"> and living conditions of hundreds </w:t>
      </w:r>
      <w:r w:rsidRPr="00FA25BD">
        <w:rPr>
          <w:rStyle w:val="StyleUnderline"/>
        </w:rPr>
        <w:t>of</w:t>
      </w:r>
      <w:r w:rsidRPr="00FA25BD">
        <w:rPr>
          <w:sz w:val="16"/>
        </w:rPr>
        <w:t xml:space="preserve"> millions, and perhaps </w:t>
      </w:r>
      <w:r w:rsidRPr="00FA25BD">
        <w:rPr>
          <w:rStyle w:val="StyleUnderline"/>
        </w:rPr>
        <w:t>billions</w:t>
      </w:r>
      <w:r w:rsidRPr="00FA25BD">
        <w:rPr>
          <w:sz w:val="16"/>
        </w:rPr>
        <w:t xml:space="preserve">, of people </w:t>
      </w:r>
      <w:r w:rsidRPr="00FA25BD">
        <w:rPr>
          <w:rStyle w:val="StyleUnderline"/>
        </w:rPr>
        <w:t>who will be exposed to extreme weather</w:t>
      </w:r>
      <w:r w:rsidRPr="00FA25BD">
        <w:rPr>
          <w:sz w:val="16"/>
        </w:rPr>
        <w:t xml:space="preserve"> events of a kind that global civilization has never seen before.54 </w:t>
      </w:r>
      <w:r w:rsidRPr="00FA25BD">
        <w:rPr>
          <w:rStyle w:val="StyleUnderline"/>
        </w:rPr>
        <w:t>To counter this requires the greatest movement of workers and peoples</w:t>
      </w:r>
      <w:r w:rsidRPr="00FA25BD">
        <w:rPr>
          <w:sz w:val="16"/>
        </w:rPr>
        <w:t xml:space="preserve"> the world has ever seen in order </w:t>
      </w:r>
      <w:r w:rsidRPr="00FA25BD">
        <w:rPr>
          <w:rStyle w:val="StyleUnderline"/>
        </w:rPr>
        <w:t>to restore</w:t>
      </w:r>
      <w:r w:rsidRPr="00FA25BD">
        <w:rPr>
          <w:sz w:val="16"/>
        </w:rPr>
        <w:t xml:space="preserve"> the </w:t>
      </w:r>
      <w:r w:rsidRPr="00FA25BD">
        <w:rPr>
          <w:rStyle w:val="StyleUnderline"/>
        </w:rPr>
        <w:t>conditions of their existence</w:t>
      </w:r>
      <w:r w:rsidRPr="00FA25BD">
        <w:rPr>
          <w:sz w:val="16"/>
        </w:rPr>
        <w:t xml:space="preserve">, which have been usurped by the regime of capital, </w:t>
      </w:r>
      <w:r w:rsidRPr="00FA25BD">
        <w:rPr>
          <w:rStyle w:val="StyleUnderline"/>
        </w:rPr>
        <w:t>and</w:t>
      </w:r>
      <w:r w:rsidRPr="00FA25BD">
        <w:rPr>
          <w:sz w:val="16"/>
        </w:rPr>
        <w:t xml:space="preserve"> to </w:t>
      </w:r>
      <w:r w:rsidRPr="00FA25BD">
        <w:rPr>
          <w:rStyle w:val="StyleUnderline"/>
        </w:rPr>
        <w:t>reestablish an ecologically sustainable world rooted in substantive equality.</w:t>
      </w:r>
      <w:r w:rsidRPr="00FA25BD">
        <w:rPr>
          <w:sz w:val="16"/>
        </w:rPr>
        <w:t>55</w:t>
      </w:r>
    </w:p>
    <w:p w14:paraId="3221D5C4" w14:textId="77777777" w:rsidR="00C42864" w:rsidRPr="00FA25BD" w:rsidRDefault="00C42864" w:rsidP="00C42864">
      <w:pPr>
        <w:rPr>
          <w:sz w:val="16"/>
        </w:rPr>
      </w:pPr>
      <w:r w:rsidRPr="00FA25BD">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57129924" w14:textId="77777777" w:rsidR="00C42864" w:rsidRPr="00FA25BD" w:rsidRDefault="00C42864" w:rsidP="00C42864">
      <w:pPr>
        <w:rPr>
          <w:sz w:val="16"/>
        </w:rPr>
      </w:pPr>
      <w:r w:rsidRPr="00FA25BD">
        <w:rPr>
          <w:sz w:val="16"/>
        </w:rPr>
        <w:t xml:space="preserve">Still, even as the world turned its attention to </w:t>
      </w:r>
      <w:r w:rsidRPr="00FA25BD">
        <w:rPr>
          <w:rStyle w:val="StyleUnderline"/>
        </w:rPr>
        <w:t>the possibility of war between the leading nuclear powers</w:t>
      </w:r>
      <w:r w:rsidRPr="00FA25BD">
        <w:rPr>
          <w:sz w:val="16"/>
        </w:rPr>
        <w:t xml:space="preserve">, </w:t>
      </w:r>
      <w:r w:rsidRPr="00FA25BD">
        <w:rPr>
          <w:rStyle w:val="StyleUnderline"/>
        </w:rPr>
        <w:t xml:space="preserve">the full planetary scale of the nuclear threat, </w:t>
      </w:r>
      <w:r w:rsidRPr="00FA25BD">
        <w:rPr>
          <w:sz w:val="16"/>
        </w:rPr>
        <w:t xml:space="preserve">as understood by science in terms of nuclear winter, was absent from the picture. </w:t>
      </w:r>
      <w:r w:rsidRPr="00FA25BD">
        <w:rPr>
          <w:rStyle w:val="StyleUnderline"/>
        </w:rPr>
        <w:t>Global warming and nuclear winter</w:t>
      </w:r>
      <w:r w:rsidRPr="00FA25BD">
        <w:rPr>
          <w:sz w:val="16"/>
        </w:rPr>
        <w:t xml:space="preserve">, though arising in different ways, </w:t>
      </w:r>
      <w:r w:rsidRPr="00FA25BD">
        <w:rPr>
          <w:rStyle w:val="StyleUnderline"/>
        </w:rPr>
        <w:t>are closely connected in climate terms, demonstrating</w:t>
      </w:r>
      <w:r w:rsidRPr="00FA25BD">
        <w:rPr>
          <w:sz w:val="16"/>
        </w:rPr>
        <w:t xml:space="preserve"> that </w:t>
      </w:r>
      <w:r w:rsidRPr="00FA25BD">
        <w:rPr>
          <w:rStyle w:val="StyleUnderline"/>
        </w:rPr>
        <w:t xml:space="preserve">the world is on the brink of destroying most </w:t>
      </w:r>
      <w:r w:rsidRPr="00FA25BD">
        <w:rPr>
          <w:sz w:val="16"/>
        </w:rPr>
        <w:t xml:space="preserve">of the </w:t>
      </w:r>
      <w:r w:rsidRPr="00FA25BD">
        <w:rPr>
          <w:rStyle w:val="StyleUnderline"/>
        </w:rPr>
        <w:t>inhabitants of</w:t>
      </w:r>
      <w:r w:rsidRPr="00FA25BD">
        <w:rPr>
          <w:sz w:val="16"/>
        </w:rPr>
        <w:t xml:space="preserve"> the </w:t>
      </w:r>
      <w:r w:rsidRPr="00FA25BD">
        <w:rPr>
          <w:rStyle w:val="StyleUnderline"/>
        </w:rPr>
        <w:t>earth</w:t>
      </w:r>
      <w:r w:rsidRPr="00FA25BD">
        <w:rPr>
          <w:sz w:val="16"/>
        </w:rPr>
        <w:t xml:space="preserve">, in one direction or another: </w:t>
      </w:r>
      <w:r w:rsidRPr="00FA25BD">
        <w:rPr>
          <w:rStyle w:val="StyleUnderline"/>
        </w:rPr>
        <w:t>global warming over decades leading to a point of no return for humanity</w:t>
      </w:r>
      <w:r w:rsidRPr="00FA25BD">
        <w:rPr>
          <w:sz w:val="16"/>
        </w:rPr>
        <w:t xml:space="preserve">, </w:t>
      </w:r>
      <w:r w:rsidRPr="00FA25BD">
        <w:rPr>
          <w:rStyle w:val="StyleUnderline"/>
        </w:rPr>
        <w:t>or</w:t>
      </w:r>
      <w:r w:rsidRPr="00FA25BD">
        <w:rPr>
          <w:sz w:val="16"/>
        </w:rPr>
        <w:t xml:space="preserve"> the </w:t>
      </w:r>
      <w:r w:rsidRPr="00FA25BD">
        <w:rPr>
          <w:rStyle w:val="StyleUnderline"/>
        </w:rPr>
        <w:t>death of hundreds of millions by nuclear fire, followed by</w:t>
      </w:r>
      <w:r w:rsidRPr="00FA25BD">
        <w:rPr>
          <w:sz w:val="16"/>
        </w:rPr>
        <w:t xml:space="preserve"> global </w:t>
      </w:r>
      <w:r w:rsidRPr="00FA25BD">
        <w:rPr>
          <w:rStyle w:val="StyleUnderline"/>
        </w:rPr>
        <w:t>cooling</w:t>
      </w:r>
      <w:r w:rsidRPr="00FA25BD">
        <w:rPr>
          <w:sz w:val="16"/>
        </w:rPr>
        <w:t xml:space="preserve"> in days and months, </w:t>
      </w:r>
      <w:r w:rsidRPr="00FA25BD">
        <w:rPr>
          <w:rStyle w:val="StyleUnderline"/>
        </w:rPr>
        <w:t>exterminating</w:t>
      </w:r>
      <w:r w:rsidRPr="00FA25BD">
        <w:rPr>
          <w:sz w:val="16"/>
        </w:rPr>
        <w:t xml:space="preserve"> most of </w:t>
      </w:r>
      <w:r w:rsidRPr="00FA25BD">
        <w:rPr>
          <w:rStyle w:val="StyleUnderline"/>
        </w:rPr>
        <w:t>the rest of the</w:t>
      </w:r>
      <w:r w:rsidRPr="00FA25BD">
        <w:rPr>
          <w:sz w:val="16"/>
        </w:rPr>
        <w:t xml:space="preserve"> world’s </w:t>
      </w:r>
      <w:r w:rsidRPr="00FA25BD">
        <w:rPr>
          <w:rStyle w:val="StyleUnderline"/>
        </w:rPr>
        <w:t>population through starvation</w:t>
      </w:r>
      <w:r w:rsidRPr="00FA25BD">
        <w:rPr>
          <w:sz w:val="16"/>
        </w:rPr>
        <w:t xml:space="preserve">. Just as the </w:t>
      </w:r>
      <w:r w:rsidRPr="00FA25BD">
        <w:rPr>
          <w:rStyle w:val="StyleUnderline"/>
        </w:rPr>
        <w:t>full destructive implications of</w:t>
      </w:r>
      <w:r w:rsidRPr="00FA25BD">
        <w:rPr>
          <w:sz w:val="16"/>
        </w:rPr>
        <w:t xml:space="preserve"> </w:t>
      </w:r>
      <w:r w:rsidRPr="00FA25BD">
        <w:rPr>
          <w:rStyle w:val="StyleUnderline"/>
        </w:rPr>
        <w:t>climate change</w:t>
      </w:r>
      <w:r w:rsidRPr="00FA25BD">
        <w:rPr>
          <w:sz w:val="16"/>
        </w:rPr>
        <w:t xml:space="preserve"> threatening the very existence of humanity </w:t>
      </w:r>
      <w:r w:rsidRPr="00FA25BD">
        <w:rPr>
          <w:rStyle w:val="StyleUnderline"/>
        </w:rPr>
        <w:t>are</w:t>
      </w:r>
      <w:r w:rsidRPr="00FA25BD">
        <w:rPr>
          <w:sz w:val="16"/>
        </w:rPr>
        <w:t xml:space="preserve"> in large part </w:t>
      </w:r>
      <w:r w:rsidRPr="00FA25BD">
        <w:rPr>
          <w:rStyle w:val="StyleUnderline"/>
        </w:rPr>
        <w:t>denied by</w:t>
      </w:r>
      <w:r w:rsidRPr="00FA25BD">
        <w:rPr>
          <w:sz w:val="16"/>
        </w:rPr>
        <w:t xml:space="preserve"> the </w:t>
      </w:r>
      <w:r w:rsidRPr="00FA25BD">
        <w:rPr>
          <w:rStyle w:val="StyleUnderline"/>
        </w:rPr>
        <w:t>powers</w:t>
      </w:r>
      <w:r w:rsidRPr="00FA25BD">
        <w:rPr>
          <w:sz w:val="16"/>
        </w:rPr>
        <w:t xml:space="preserve"> that be, </w:t>
      </w:r>
      <w:r w:rsidRPr="00FA25BD">
        <w:rPr>
          <w:rStyle w:val="StyleUnderline"/>
        </w:rPr>
        <w:t xml:space="preserve">so are </w:t>
      </w:r>
      <w:r w:rsidRPr="00FA25BD">
        <w:rPr>
          <w:sz w:val="16"/>
        </w:rPr>
        <w:t xml:space="preserve">the full planetary </w:t>
      </w:r>
      <w:r w:rsidRPr="00FA25BD">
        <w:rPr>
          <w:rStyle w:val="StyleUnderline"/>
        </w:rPr>
        <w:t xml:space="preserve">effects of </w:t>
      </w:r>
      <w:r w:rsidRPr="00FA25BD">
        <w:rPr>
          <w:sz w:val="16"/>
        </w:rPr>
        <w:t xml:space="preserve">nuclear war, which scientific research into nuclear winter </w:t>
      </w:r>
      <w:r w:rsidRPr="00FA25BD">
        <w:rPr>
          <w:rStyle w:val="StyleUnderline"/>
        </w:rPr>
        <w:t>tells us will</w:t>
      </w:r>
      <w:r w:rsidRPr="00FA25BD">
        <w:rPr>
          <w:sz w:val="16"/>
        </w:rPr>
        <w:t xml:space="preserve"> effectively </w:t>
      </w:r>
      <w:r w:rsidRPr="00FA25BD">
        <w:rPr>
          <w:rStyle w:val="StyleUnderline"/>
        </w:rPr>
        <w:t>annihilate the population of every continent</w:t>
      </w:r>
      <w:r w:rsidRPr="00FA25BD">
        <w:rPr>
          <w:sz w:val="16"/>
        </w:rPr>
        <w:t xml:space="preserve"> on Earth.56</w:t>
      </w:r>
    </w:p>
    <w:p w14:paraId="7F89EB37" w14:textId="77777777" w:rsidR="00C42864" w:rsidRPr="00FA25BD" w:rsidRDefault="00C42864" w:rsidP="00C42864">
      <w:pPr>
        <w:rPr>
          <w:sz w:val="16"/>
        </w:rPr>
      </w:pPr>
      <w:r w:rsidRPr="00FA25BD">
        <w:rPr>
          <w:sz w:val="16"/>
        </w:rPr>
        <w:t xml:space="preserve">Today </w:t>
      </w:r>
      <w:r w:rsidRPr="00FA25BD">
        <w:rPr>
          <w:rStyle w:val="StyleUnderline"/>
        </w:rPr>
        <w:t xml:space="preserve">we are confronted with a choice between </w:t>
      </w:r>
      <w:proofErr w:type="spellStart"/>
      <w:r w:rsidRPr="00FA25BD">
        <w:rPr>
          <w:rStyle w:val="StyleUnderline"/>
        </w:rPr>
        <w:t>exterminism</w:t>
      </w:r>
      <w:proofErr w:type="spellEnd"/>
      <w:r w:rsidRPr="00FA25BD">
        <w:rPr>
          <w:rStyle w:val="StyleUnderline"/>
        </w:rPr>
        <w:t xml:space="preserve"> and the human ecological imperative.</w:t>
      </w:r>
      <w:r w:rsidRPr="00FA25BD">
        <w:rPr>
          <w:sz w:val="16"/>
        </w:rPr>
        <w:t xml:space="preserve">57 </w:t>
      </w:r>
      <w:r w:rsidRPr="00FA25BD">
        <w:rPr>
          <w:rStyle w:val="StyleUnderline"/>
        </w:rPr>
        <w:t>The causal agent in the two global existential crises</w:t>
      </w:r>
      <w:r w:rsidRPr="00FA25BD">
        <w:rPr>
          <w:sz w:val="16"/>
        </w:rPr>
        <w:t xml:space="preserve"> now threatening the human species </w:t>
      </w:r>
      <w:r w:rsidRPr="00FA25BD">
        <w:rPr>
          <w:rStyle w:val="StyleUnderline"/>
        </w:rPr>
        <w:t>is capitalism and its irrational quest for exponentially increasing capital accumulation and imperial power in a limited global environment.</w:t>
      </w:r>
      <w:r w:rsidRPr="00FA25BD">
        <w:rPr>
          <w:sz w:val="16"/>
        </w:rPr>
        <w:t xml:space="preserve"> </w:t>
      </w:r>
      <w:r w:rsidRPr="00FA25BD">
        <w:rPr>
          <w:rStyle w:val="StyleUnderline"/>
        </w:rPr>
        <w:t>The only possible response to this unlimited threat is a universal revolutionary movement rooted in</w:t>
      </w:r>
      <w:r w:rsidRPr="00FA25BD">
        <w:rPr>
          <w:sz w:val="16"/>
        </w:rPr>
        <w:t xml:space="preserve"> both </w:t>
      </w:r>
      <w:r w:rsidRPr="00FA25BD">
        <w:rPr>
          <w:rStyle w:val="StyleUnderline"/>
        </w:rPr>
        <w:t>ecology and peace</w:t>
      </w:r>
      <w:r w:rsidRPr="00FA25BD">
        <w:rPr>
          <w:sz w:val="16"/>
        </w:rPr>
        <w:t xml:space="preserve">, turning away from the current systematic destruction of the earth and its inhabitants, and providing as its alternative a world of substantive equality and ecological sustainability, </w:t>
      </w:r>
      <w:r w:rsidRPr="00FA25BD">
        <w:rPr>
          <w:rStyle w:val="StyleUnderline"/>
        </w:rPr>
        <w:t>namely socialism</w:t>
      </w:r>
      <w:r w:rsidRPr="00FA25BD">
        <w:rPr>
          <w:sz w:val="16"/>
        </w:rPr>
        <w:t>.</w:t>
      </w:r>
    </w:p>
    <w:p w14:paraId="34E37EAC" w14:textId="77777777" w:rsidR="00C71E35" w:rsidRDefault="00C71E35" w:rsidP="00C71E35">
      <w:pPr>
        <w:pStyle w:val="Heading4"/>
      </w:pPr>
      <w:r>
        <w:t>The alternative is to endorse e</w:t>
      </w:r>
      <w:r w:rsidRPr="00BF5A6A">
        <w:t xml:space="preserve">co- socialism </w:t>
      </w:r>
      <w:r>
        <w:t xml:space="preserve">– the alt </w:t>
      </w:r>
      <w:r w:rsidRPr="00BF5A6A">
        <w:t xml:space="preserve">addresses structural impact of cap on the </w:t>
      </w:r>
      <w:proofErr w:type="gramStart"/>
      <w:r w:rsidRPr="00BF5A6A">
        <w:t>environment  –</w:t>
      </w:r>
      <w:proofErr w:type="gramEnd"/>
      <w:r w:rsidRPr="00BF5A6A">
        <w:t xml:space="preserve"> and claims of its weakness don’t assume the alt </w:t>
      </w:r>
    </w:p>
    <w:p w14:paraId="29DA59DB" w14:textId="665F700A" w:rsidR="00FA25BD" w:rsidRPr="00955C7A" w:rsidRDefault="00FA25BD" w:rsidP="00FA25BD">
      <w:r>
        <w:t xml:space="preserve">**rest of the file isn’t highlighted but this card is </w:t>
      </w:r>
      <w:proofErr w:type="spellStart"/>
      <w:r>
        <w:t>bc</w:t>
      </w:r>
      <w:proofErr w:type="spellEnd"/>
      <w:r>
        <w:t xml:space="preserve"> I didn’t think you would read far enough to see </w:t>
      </w:r>
      <w:r w:rsidR="00C71E35">
        <w:t xml:space="preserve">the card Stella cut </w:t>
      </w:r>
      <w:r>
        <w:t>concludes neg]</w:t>
      </w:r>
    </w:p>
    <w:p w14:paraId="38B5E92C" w14:textId="77777777" w:rsidR="00FA25BD" w:rsidRPr="00BF5A6A" w:rsidRDefault="00FA25BD" w:rsidP="00FA25BD">
      <w:pPr>
        <w:rPr>
          <w:b/>
          <w:bCs/>
        </w:rPr>
      </w:pPr>
      <w:r w:rsidRPr="00BF5A6A">
        <w:rPr>
          <w:b/>
          <w:bCs/>
        </w:rPr>
        <w:t>Toohey, researcher at University of Newcastle, 25</w:t>
      </w:r>
    </w:p>
    <w:p w14:paraId="35BF02D2" w14:textId="77777777" w:rsidR="00FA25BD" w:rsidRPr="00BF5A6A" w:rsidRDefault="00FA25BD" w:rsidP="00FA25BD">
      <w:r w:rsidRPr="00BF5A6A">
        <w:t>[Cassandra Toohey 25, 2-18-2025, "</w:t>
      </w:r>
      <w:proofErr w:type="spellStart"/>
      <w:r w:rsidRPr="00BF5A6A">
        <w:t>Ecosocialism</w:t>
      </w:r>
      <w:proofErr w:type="spellEnd"/>
      <w:r w:rsidRPr="00BF5A6A">
        <w:t>: A Post-Capitalist Alternative and the Challenges of Transition," Common Alternatives, https://thecommonalts.com/eco-socialism/, accessed 7-10-2025 | HDCSW ST]</w:t>
      </w:r>
    </w:p>
    <w:p w14:paraId="7BDBF0DA" w14:textId="77777777" w:rsidR="00FA25BD" w:rsidRPr="00BF5A6A" w:rsidRDefault="00FA25BD" w:rsidP="00FA25BD">
      <w:proofErr w:type="spellStart"/>
      <w:r w:rsidRPr="00955C7A">
        <w:rPr>
          <w:rStyle w:val="StyleUnderline"/>
          <w:highlight w:val="cyan"/>
        </w:rPr>
        <w:t>Ecosocialism</w:t>
      </w:r>
      <w:proofErr w:type="spellEnd"/>
      <w:r w:rsidRPr="00955C7A">
        <w:rPr>
          <w:rStyle w:val="StyleUnderline"/>
          <w:highlight w:val="cyan"/>
        </w:rPr>
        <w:t xml:space="preserve"> embodies the premise that both humans and nature have a common enemy in capitalism (Stache, 2019). As such, </w:t>
      </w:r>
      <w:proofErr w:type="spellStart"/>
      <w:r w:rsidRPr="00955C7A">
        <w:rPr>
          <w:rStyle w:val="StyleUnderline"/>
          <w:highlight w:val="cyan"/>
        </w:rPr>
        <w:t>ecosocialism</w:t>
      </w:r>
      <w:proofErr w:type="spellEnd"/>
      <w:r w:rsidRPr="00955C7A">
        <w:rPr>
          <w:rStyle w:val="StyleUnderline"/>
          <w:highlight w:val="cyan"/>
        </w:rPr>
        <w:t xml:space="preserve"> aims to respond directly to the social and ecological crises and injustices of capitalism.</w:t>
      </w:r>
      <w:r w:rsidRPr="00BF5A6A">
        <w:rPr>
          <w:rStyle w:val="StyleUnderline"/>
        </w:rPr>
        <w:t xml:space="preserve"> While strategies to realize this are lacking, core principles are repeated throughout the literature that </w:t>
      </w:r>
      <w:r w:rsidRPr="00955C7A">
        <w:rPr>
          <w:rStyle w:val="StyleUnderline"/>
          <w:highlight w:val="cyan"/>
        </w:rPr>
        <w:t xml:space="preserve">most </w:t>
      </w:r>
      <w:proofErr w:type="spellStart"/>
      <w:r w:rsidRPr="00955C7A">
        <w:rPr>
          <w:rStyle w:val="StyleUnderline"/>
          <w:highlight w:val="cyan"/>
        </w:rPr>
        <w:t>ecosocialist</w:t>
      </w:r>
      <w:proofErr w:type="spellEnd"/>
      <w:r w:rsidRPr="00955C7A">
        <w:rPr>
          <w:rStyle w:val="StyleUnderline"/>
          <w:highlight w:val="cyan"/>
        </w:rPr>
        <w:t xml:space="preserve"> diverges agree on; (1) the means of production being democratically planned and collectively owned (</w:t>
      </w:r>
      <w:r w:rsidRPr="00955C7A">
        <w:rPr>
          <w:rStyle w:val="StyleUnderline"/>
        </w:rPr>
        <w:t xml:space="preserve">Albert, 2023; Park, 2013), </w:t>
      </w:r>
      <w:r w:rsidRPr="00955C7A">
        <w:rPr>
          <w:rStyle w:val="StyleUnderline"/>
          <w:highlight w:val="cyan"/>
        </w:rPr>
        <w:t>effectively removing class stratifications (</w:t>
      </w:r>
      <w:r w:rsidRPr="00955C7A">
        <w:rPr>
          <w:rStyle w:val="StyleUnderline"/>
        </w:rPr>
        <w:t xml:space="preserve">Stache, 2019) </w:t>
      </w:r>
      <w:r w:rsidRPr="00955C7A">
        <w:rPr>
          <w:rStyle w:val="StyleUnderline"/>
          <w:highlight w:val="cyan"/>
        </w:rPr>
        <w:t xml:space="preserve">and the commodification of labor </w:t>
      </w:r>
      <w:r w:rsidRPr="00955C7A">
        <w:rPr>
          <w:rStyle w:val="StyleUnderline"/>
        </w:rPr>
        <w:t xml:space="preserve">(Johns et al., 2003), </w:t>
      </w:r>
      <w:r w:rsidRPr="00955C7A">
        <w:rPr>
          <w:rStyle w:val="StyleUnderline"/>
          <w:highlight w:val="cyan"/>
        </w:rPr>
        <w:t>(2) prioritizing use-value over exchange-value</w:t>
      </w:r>
      <w:r w:rsidRPr="00BF5A6A">
        <w:t xml:space="preserve"> (Albert, 2023; Johns et al., 2003), (3) </w:t>
      </w:r>
      <w:r w:rsidRPr="00955C7A">
        <w:rPr>
          <w:rStyle w:val="StyleUnderline"/>
          <w:highlight w:val="cyan"/>
        </w:rPr>
        <w:t>decreasing energy and material consumption in the Global North (</w:t>
      </w:r>
      <w:r w:rsidRPr="00955C7A">
        <w:rPr>
          <w:rStyle w:val="StyleUnderline"/>
          <w:u w:val="none"/>
        </w:rPr>
        <w:t>Albert, 2023),</w:t>
      </w:r>
      <w:r w:rsidRPr="00955C7A">
        <w:rPr>
          <w:rStyle w:val="StyleUnderline"/>
        </w:rPr>
        <w:t xml:space="preserve"> </w:t>
      </w:r>
      <w:r w:rsidRPr="00955C7A">
        <w:rPr>
          <w:rStyle w:val="StyleUnderline"/>
          <w:highlight w:val="cyan"/>
        </w:rPr>
        <w:t>and (4) simultaneously redistributing resources to the Global South</w:t>
      </w:r>
      <w:r w:rsidRPr="00BF5A6A">
        <w:t xml:space="preserve"> (Albert, 2023). The objective of realizing such principles is to create a way of life for all humans that provides a good standard of living while ideologically situating humans within the ecological system and thus striking a balance between nature and humans (Stache, 2019; </w:t>
      </w:r>
      <w:proofErr w:type="spellStart"/>
      <w:r w:rsidRPr="00BF5A6A">
        <w:t>Lalander</w:t>
      </w:r>
      <w:proofErr w:type="spellEnd"/>
      <w:r w:rsidRPr="00BF5A6A">
        <w:t xml:space="preserve"> &amp; Lembke, 2018). According to Stache (2019), this can be established by adopting a needs-based economy and a culture of cooperation, both of which are echoed in all four principles</w:t>
      </w:r>
      <w:r w:rsidRPr="00BF5A6A">
        <w:rPr>
          <w:rStyle w:val="StyleUnderline"/>
        </w:rPr>
        <w:t>. The challenge with establishing such an objective is that it requires “a transformation of revolutionary proportions”</w:t>
      </w:r>
      <w:r w:rsidRPr="00BF5A6A">
        <w:t xml:space="preserve"> (Stache, 2019, p. </w:t>
      </w:r>
      <w:r w:rsidRPr="00BF5A6A">
        <w:rPr>
          <w:rStyle w:val="StyleUnderline"/>
        </w:rPr>
        <w:t xml:space="preserve">143). Such a revolution would need to be democratically realized via a socialist and counterhegemonic movement or organization, likely involving temporary reforms that connect with everyday politics (Stache, 2019). </w:t>
      </w:r>
      <w:proofErr w:type="gramStart"/>
      <w:r w:rsidRPr="00BF5A6A">
        <w:rPr>
          <w:rStyle w:val="StyleUnderline"/>
        </w:rPr>
        <w:t>In order to</w:t>
      </w:r>
      <w:proofErr w:type="gramEnd"/>
      <w:r w:rsidRPr="00BF5A6A">
        <w:rPr>
          <w:rStyle w:val="StyleUnderline"/>
        </w:rPr>
        <w:t xml:space="preserve"> realize an </w:t>
      </w:r>
      <w:proofErr w:type="spellStart"/>
      <w:r w:rsidRPr="00BF5A6A">
        <w:rPr>
          <w:rStyle w:val="StyleUnderline"/>
        </w:rPr>
        <w:t>ecosocialist</w:t>
      </w:r>
      <w:proofErr w:type="spellEnd"/>
      <w:r w:rsidRPr="00BF5A6A">
        <w:t xml:space="preserve"> </w:t>
      </w:r>
      <w:r w:rsidRPr="00BF5A6A">
        <w:rPr>
          <w:rStyle w:val="StyleUnderline"/>
        </w:rPr>
        <w:t xml:space="preserve">transformation and establish ongoing sustainability, the efficient utilization and further creation of technologies compatible with </w:t>
      </w:r>
      <w:proofErr w:type="spellStart"/>
      <w:r w:rsidRPr="00BF5A6A">
        <w:rPr>
          <w:rStyle w:val="StyleUnderline"/>
        </w:rPr>
        <w:t>ecosocialist</w:t>
      </w:r>
      <w:proofErr w:type="spellEnd"/>
      <w:r w:rsidRPr="00BF5A6A">
        <w:rPr>
          <w:rStyle w:val="StyleUnderline"/>
        </w:rPr>
        <w:t xml:space="preserve"> sustainability</w:t>
      </w:r>
      <w:r w:rsidRPr="00BF5A6A">
        <w:t xml:space="preserve"> principles (Stache, 2019) is imperative and constitutes an additional obstacle. Just as Stache (2019) highlights the need for a revolution, </w:t>
      </w:r>
      <w:proofErr w:type="spellStart"/>
      <w:r w:rsidRPr="00BF5A6A">
        <w:t>Lalander</w:t>
      </w:r>
      <w:proofErr w:type="spellEnd"/>
      <w:r w:rsidRPr="00BF5A6A">
        <w:t xml:space="preserve"> and Lembke (2018) speak of the need for a collective critique of development as a first step in acknowledging a need for an ecologically integrated social system. Imperatively, this involves both material transformations and a cultural shift, ensuring that collective needs are met rather than being driven by the pursuit of endless accumulation (</w:t>
      </w:r>
      <w:proofErr w:type="spellStart"/>
      <w:r w:rsidRPr="00BF5A6A">
        <w:t>Lalander</w:t>
      </w:r>
      <w:proofErr w:type="spellEnd"/>
      <w:r w:rsidRPr="00BF5A6A">
        <w:t xml:space="preserve"> and Lembke, 2018). While cultural mindset shifts are crucial, they must be accompanied by concrete structural changes, such as reclaiming commons, redefining ownership and promoting ecological stewardship, democratic socio-ecological and economic planning, and post-capitalist governance mechanisms (cf. Hosseini, 2023, Kovel, 2014). As such, </w:t>
      </w:r>
      <w:proofErr w:type="spellStart"/>
      <w:r w:rsidRPr="00BF5A6A">
        <w:t>ecosocialism</w:t>
      </w:r>
      <w:proofErr w:type="spellEnd"/>
      <w:r w:rsidRPr="00BF5A6A">
        <w:t xml:space="preserve"> ideology is in stark contrast to capitalism ideology and this constitutes the overarching obstacle we face as a collective in achieving </w:t>
      </w:r>
      <w:proofErr w:type="spellStart"/>
      <w:r w:rsidRPr="00BF5A6A">
        <w:t>ecosocialism</w:t>
      </w:r>
      <w:proofErr w:type="spellEnd"/>
      <w:r w:rsidRPr="00BF5A6A">
        <w:t xml:space="preserve">. The imperative to strategize becomes more apparent. Albert (2023) argues that strategies for transformation in the </w:t>
      </w:r>
      <w:proofErr w:type="spellStart"/>
      <w:r w:rsidRPr="00BF5A6A">
        <w:t>ecosocialist</w:t>
      </w:r>
      <w:proofErr w:type="spellEnd"/>
      <w:r w:rsidRPr="00BF5A6A">
        <w:t xml:space="preserve"> movement are severely lacking and that by pre-emptively analyzing such strategies for transformation, ideal transition pathways and the anticipation of potential crises can be realized, ultimately giving </w:t>
      </w:r>
      <w:proofErr w:type="spellStart"/>
      <w:r w:rsidRPr="00BF5A6A">
        <w:t>ecosocialism</w:t>
      </w:r>
      <w:proofErr w:type="spellEnd"/>
      <w:r w:rsidRPr="00BF5A6A">
        <w:t xml:space="preserve"> a chance to be implemented. The scope of </w:t>
      </w:r>
      <w:proofErr w:type="spellStart"/>
      <w:r w:rsidRPr="00BF5A6A">
        <w:t>ecosocialism</w:t>
      </w:r>
      <w:proofErr w:type="spellEnd"/>
      <w:r w:rsidRPr="00BF5A6A">
        <w:t xml:space="preserve"> demonstrates its strengths and weaknesses.</w:t>
      </w:r>
    </w:p>
    <w:p w14:paraId="3FB3CEBC" w14:textId="77777777" w:rsidR="00FA25BD" w:rsidRPr="00BF5A6A" w:rsidRDefault="00FA25BD" w:rsidP="00FA25BD">
      <w:r w:rsidRPr="00BF5A6A">
        <w:t xml:space="preserve">The weaknesses of </w:t>
      </w:r>
      <w:proofErr w:type="spellStart"/>
      <w:r w:rsidRPr="00BF5A6A">
        <w:t>ecosocialism</w:t>
      </w:r>
      <w:proofErr w:type="spellEnd"/>
      <w:r w:rsidRPr="00BF5A6A">
        <w:t xml:space="preserve"> relate to its requirements for a shift in mindset, its claims to fully address the structural problems of capitalism, as well as the lack of strategy for transitioning from a capitalist system. Many </w:t>
      </w:r>
      <w:proofErr w:type="spellStart"/>
      <w:r w:rsidRPr="00BF5A6A">
        <w:t>ecosocialists</w:t>
      </w:r>
      <w:proofErr w:type="spellEnd"/>
      <w:r w:rsidRPr="00BF5A6A">
        <w:t xml:space="preserve"> speak to Indigenous knowledges and structures for acting as catalysts and/or examples of </w:t>
      </w:r>
      <w:proofErr w:type="spellStart"/>
      <w:r w:rsidRPr="00BF5A6A">
        <w:t>ecosocialism</w:t>
      </w:r>
      <w:proofErr w:type="spellEnd"/>
      <w:r w:rsidRPr="00BF5A6A">
        <w:t xml:space="preserve"> (Kovel, 2014; </w:t>
      </w:r>
      <w:proofErr w:type="spellStart"/>
      <w:r w:rsidRPr="00BF5A6A">
        <w:t>Lalander</w:t>
      </w:r>
      <w:proofErr w:type="spellEnd"/>
      <w:r w:rsidRPr="00BF5A6A">
        <w:t xml:space="preserve"> &amp; Lembke, 2018; Stache, 2019). However, Kovel (2014) notes the difficulty of instilling Indigenous ways of thinking into the collective, which is further compounded if the presence of Indigenous cultures has been suppressed by capitalist domination. In contrast, concerns about romanticizing Indigenous movements have also been raised (Stache, 2019), and it’s important to acknowledge the risk of appropriating or oversimplifying such movements and to respect the autonomy of the peoples, traditions, and ideologies. While Indigenous ways of thinking can instill </w:t>
      </w:r>
      <w:proofErr w:type="spellStart"/>
      <w:r w:rsidRPr="00BF5A6A">
        <w:t>ecosocialist</w:t>
      </w:r>
      <w:proofErr w:type="spellEnd"/>
      <w:r w:rsidRPr="00BF5A6A">
        <w:t xml:space="preserve"> ideology, specifically </w:t>
      </w:r>
      <w:proofErr w:type="gramStart"/>
      <w:r w:rsidRPr="00BF5A6A">
        <w:t>with regard to</w:t>
      </w:r>
      <w:proofErr w:type="gramEnd"/>
      <w:r w:rsidRPr="00BF5A6A">
        <w:t xml:space="preserve"> ecology, it is the political and economic forces that favor capitalist ideology that pose the biggest obstacle. </w:t>
      </w:r>
      <w:proofErr w:type="spellStart"/>
      <w:r w:rsidRPr="00BF5A6A">
        <w:rPr>
          <w:rStyle w:val="StyleUnderline"/>
        </w:rPr>
        <w:t>Ecosocialism</w:t>
      </w:r>
      <w:proofErr w:type="spellEnd"/>
      <w:r w:rsidRPr="00BF5A6A">
        <w:rPr>
          <w:rStyle w:val="StyleUnderline"/>
        </w:rPr>
        <w:t xml:space="preserve"> aims to combat the structural problems of capitalism, and to this degree, there are doubts that economic </w:t>
      </w:r>
      <w:proofErr w:type="gramStart"/>
      <w:r w:rsidRPr="00BF5A6A">
        <w:rPr>
          <w:rStyle w:val="StyleUnderline"/>
        </w:rPr>
        <w:t>descaling</w:t>
      </w:r>
      <w:proofErr w:type="gramEnd"/>
      <w:r w:rsidRPr="00BF5A6A">
        <w:rPr>
          <w:rStyle w:val="StyleUnderline"/>
        </w:rPr>
        <w:t xml:space="preserve">, consumption reduction, and political devolution, as idealized in </w:t>
      </w:r>
      <w:proofErr w:type="spellStart"/>
      <w:r w:rsidRPr="00BF5A6A">
        <w:rPr>
          <w:rStyle w:val="StyleUnderline"/>
        </w:rPr>
        <w:t>ecosocialism</w:t>
      </w:r>
      <w:proofErr w:type="spellEnd"/>
      <w:r w:rsidRPr="00BF5A6A">
        <w:rPr>
          <w:rStyle w:val="StyleUnderline"/>
        </w:rPr>
        <w:t xml:space="preserve">, would result in ideal social conditions for an ecologically sustainable and </w:t>
      </w:r>
      <w:r w:rsidRPr="00BF5A6A">
        <w:t xml:space="preserve">socially just society (park, 2013). Examples of this are whether descaled economic communities will have the means to gather resources to develop and effectively utilize eco-friendly technologies (Park, 2013), and localism strategies compound this, raising questions around the scarcity of natural resources and equality issues for areas that lack essential resources (Park, 2013). </w:t>
      </w:r>
      <w:r w:rsidRPr="00BF5A6A">
        <w:rPr>
          <w:rStyle w:val="StyleUnderline"/>
        </w:rPr>
        <w:t xml:space="preserve">Echoing </w:t>
      </w:r>
      <w:proofErr w:type="gramStart"/>
      <w:r w:rsidRPr="00BF5A6A">
        <w:rPr>
          <w:rStyle w:val="StyleUnderline"/>
        </w:rPr>
        <w:t>this</w:t>
      </w:r>
      <w:proofErr w:type="gramEnd"/>
      <w:r w:rsidRPr="00BF5A6A">
        <w:rPr>
          <w:rStyle w:val="StyleUnderline"/>
        </w:rPr>
        <w:t xml:space="preserve"> are questions about whether socialist alternatives are capable of only minimizing structural problems in comparison to capitalism, rather than entirely combating them (Johns et al.,</w:t>
      </w:r>
      <w:r w:rsidRPr="00BF5A6A">
        <w:t xml:space="preserve"> 2003). For example, Johns et al (2003) ask whether it’s possible to extract what billions of people need or want without some form of social hierarchy and ecological exploitation that renders environments less balanced than they would be otherwise. Lastly, </w:t>
      </w:r>
      <w:r w:rsidRPr="00955C7A">
        <w:rPr>
          <w:rStyle w:val="StyleUnderline"/>
          <w:highlight w:val="cyan"/>
        </w:rPr>
        <w:t xml:space="preserve">the detailed strategic planning for ideal trajectories of transition from current (neoliberal) capitalism to </w:t>
      </w:r>
      <w:proofErr w:type="spellStart"/>
      <w:r w:rsidRPr="00955C7A">
        <w:rPr>
          <w:rStyle w:val="StyleUnderline"/>
          <w:highlight w:val="cyan"/>
        </w:rPr>
        <w:t>ecosocialism</w:t>
      </w:r>
      <w:proofErr w:type="spellEnd"/>
      <w:r w:rsidRPr="00955C7A">
        <w:rPr>
          <w:rStyle w:val="StyleUnderline"/>
          <w:highlight w:val="cyan"/>
        </w:rPr>
        <w:t xml:space="preserve"> is lacking, leaving questions around the tangible step-by-step actions required and ultimately decreasing the likelihood of implementation. </w:t>
      </w:r>
      <w:r w:rsidRPr="00955C7A">
        <w:rPr>
          <w:rStyle w:val="StyleUnderline"/>
        </w:rPr>
        <w:t xml:space="preserve">In reference to this, it </w:t>
      </w:r>
      <w:r w:rsidRPr="00955C7A">
        <w:rPr>
          <w:rStyle w:val="StyleUnderline"/>
          <w:highlight w:val="cyan"/>
        </w:rPr>
        <w:t xml:space="preserve">can be argued that rather than negate the feasibility of </w:t>
      </w:r>
      <w:proofErr w:type="spellStart"/>
      <w:r w:rsidRPr="00955C7A">
        <w:rPr>
          <w:rStyle w:val="StyleUnderline"/>
          <w:highlight w:val="cyan"/>
        </w:rPr>
        <w:t>ecosocialism</w:t>
      </w:r>
      <w:proofErr w:type="spellEnd"/>
      <w:r w:rsidRPr="00955C7A">
        <w:rPr>
          <w:rStyle w:val="StyleUnderline"/>
          <w:highlight w:val="cyan"/>
        </w:rPr>
        <w:t xml:space="preserve">, such weaknesses instead act as obstacles; growing awareness and education around climate change and social justice issues due to social media means a collective shift in mindset regarding politics and economics is already growing </w:t>
      </w:r>
      <w:r w:rsidRPr="00955C7A">
        <w:rPr>
          <w:rStyle w:val="StyleUnderline"/>
        </w:rPr>
        <w:t xml:space="preserve">(e.g. use-value over exchange-value is the premise of ‘opportunity’ shops which have been growing in popularity) </w:t>
      </w:r>
      <w:r w:rsidRPr="00955C7A">
        <w:rPr>
          <w:rStyle w:val="StyleUnderline"/>
          <w:highlight w:val="cyan"/>
        </w:rPr>
        <w:t xml:space="preserve">and need only be enhanced; concerns for </w:t>
      </w:r>
      <w:proofErr w:type="spellStart"/>
      <w:r w:rsidRPr="00955C7A">
        <w:rPr>
          <w:rStyle w:val="StyleUnderline"/>
          <w:highlight w:val="cyan"/>
        </w:rPr>
        <w:t>ecosocialism’s</w:t>
      </w:r>
      <w:proofErr w:type="spellEnd"/>
      <w:r w:rsidRPr="00955C7A">
        <w:rPr>
          <w:rStyle w:val="StyleUnderline"/>
          <w:highlight w:val="cyan"/>
        </w:rPr>
        <w:t xml:space="preserve"> capacity to address structural problems do not negate the massive progress that would be realized via its implementation, and lastly, strategic deficiency can be remedied if </w:t>
      </w:r>
      <w:proofErr w:type="spellStart"/>
      <w:r w:rsidRPr="00955C7A">
        <w:rPr>
          <w:rStyle w:val="StyleUnderline"/>
          <w:highlight w:val="cyan"/>
        </w:rPr>
        <w:t>ecosocialists</w:t>
      </w:r>
      <w:proofErr w:type="spellEnd"/>
      <w:r w:rsidRPr="00955C7A">
        <w:rPr>
          <w:rStyle w:val="StyleUnderline"/>
          <w:highlight w:val="cyan"/>
        </w:rPr>
        <w:t xml:space="preserve"> come together to formulate trajectories and plans of action</w:t>
      </w:r>
      <w:r w:rsidRPr="00955C7A">
        <w:rPr>
          <w:highlight w:val="cyan"/>
        </w:rPr>
        <w:t>.</w:t>
      </w:r>
    </w:p>
    <w:p w14:paraId="2257B4E7" w14:textId="3975400D" w:rsidR="00F46508" w:rsidRPr="00FA25BD" w:rsidRDefault="00F46508" w:rsidP="00F46508">
      <w:pPr>
        <w:pStyle w:val="Heading1"/>
      </w:pPr>
      <w:r w:rsidRPr="00FA25BD">
        <w:t xml:space="preserve">Links </w:t>
      </w:r>
    </w:p>
    <w:p w14:paraId="60AFADAC" w14:textId="77777777" w:rsidR="00A30868" w:rsidRPr="00FA25BD" w:rsidRDefault="00A30868" w:rsidP="00A30868">
      <w:pPr>
        <w:pStyle w:val="Heading3"/>
      </w:pPr>
      <w:r w:rsidRPr="00FA25BD">
        <w:t xml:space="preserve">1nc---biodiversity link </w:t>
      </w:r>
    </w:p>
    <w:p w14:paraId="4EA6987E" w14:textId="77777777" w:rsidR="00A30868" w:rsidRPr="00FA25BD" w:rsidRDefault="00A30868" w:rsidP="00A30868">
      <w:pPr>
        <w:pStyle w:val="Heading4"/>
      </w:pPr>
      <w:r w:rsidRPr="00FA25BD">
        <w:t xml:space="preserve">Efforts like the </w:t>
      </w:r>
      <w:proofErr w:type="spellStart"/>
      <w:r w:rsidRPr="00FA25BD">
        <w:t>aff</w:t>
      </w:r>
      <w:proofErr w:type="spellEnd"/>
      <w:r w:rsidRPr="00FA25BD">
        <w:t xml:space="preserve"> to save biodiversity stop resistance to capitalism and worsens </w:t>
      </w:r>
      <w:proofErr w:type="gramStart"/>
      <w:r w:rsidRPr="00FA25BD">
        <w:t>environment</w:t>
      </w:r>
      <w:proofErr w:type="gramEnd"/>
      <w:r w:rsidRPr="00FA25BD">
        <w:t xml:space="preserve"> in name of </w:t>
      </w:r>
      <w:proofErr w:type="gramStart"/>
      <w:r w:rsidRPr="00FA25BD">
        <w:t>so called</w:t>
      </w:r>
      <w:proofErr w:type="gramEnd"/>
      <w:r w:rsidRPr="00FA25BD">
        <w:t xml:space="preserve"> green economy </w:t>
      </w:r>
    </w:p>
    <w:p w14:paraId="68350106" w14:textId="77777777" w:rsidR="00A30868" w:rsidRPr="00834851" w:rsidRDefault="00A30868" w:rsidP="00A30868">
      <w:pPr>
        <w:rPr>
          <w:b/>
          <w:bCs/>
          <w:sz w:val="26"/>
        </w:rPr>
      </w:pPr>
      <w:r w:rsidRPr="00834851">
        <w:rPr>
          <w:b/>
          <w:bCs/>
          <w:sz w:val="26"/>
        </w:rPr>
        <w:t>Dunlap, research scientist at the Boston University Institute for Global Sustainability, 23.</w:t>
      </w:r>
    </w:p>
    <w:p w14:paraId="5475288F" w14:textId="77777777" w:rsidR="00A30868" w:rsidRPr="00834851" w:rsidRDefault="00A30868" w:rsidP="00A30868">
      <w:r w:rsidRPr="00834851">
        <w:t xml:space="preserve">Alexander Dunlap “The green economy as counterinsurgency, or the ontological power affirming permanent ecological catastrophe.” Environmental Science &amp; Policy Volume 139, January 2023, Pages 39-50, </w:t>
      </w:r>
      <w:hyperlink r:id="rId9" w:history="1">
        <w:r w:rsidRPr="00834851">
          <w:rPr>
            <w:rStyle w:val="Hyperlink"/>
          </w:rPr>
          <w:t>https://doi.org/10.1016/j.envsci.2022.10.008</w:t>
        </w:r>
      </w:hyperlink>
      <w:r w:rsidRPr="00834851">
        <w:t xml:space="preserve"> HDCSW-AS</w:t>
      </w:r>
    </w:p>
    <w:p w14:paraId="2DA1C693" w14:textId="77777777" w:rsidR="00A30868" w:rsidRPr="00FA25BD" w:rsidRDefault="00A30868" w:rsidP="00A30868">
      <w:pPr>
        <w:rPr>
          <w:sz w:val="16"/>
        </w:rPr>
      </w:pPr>
      <w:r w:rsidRPr="00FA25BD">
        <w:t>3</w:t>
      </w:r>
      <w:r w:rsidRPr="00FA25BD">
        <w:rPr>
          <w:sz w:val="16"/>
        </w:rPr>
        <w:t>.1.1. Biodiversity</w:t>
      </w:r>
    </w:p>
    <w:p w14:paraId="324BB9F7" w14:textId="77777777" w:rsidR="00A30868" w:rsidRPr="00FA25BD" w:rsidRDefault="00A30868" w:rsidP="00A30868">
      <w:pPr>
        <w:rPr>
          <w:sz w:val="16"/>
        </w:rPr>
      </w:pPr>
      <w:r w:rsidRPr="00FA25BD">
        <w:rPr>
          <w:sz w:val="16"/>
        </w:rPr>
        <w:t xml:space="preserve">Biodiversity is a catchall phrase that refers to the lives of various species. Replacing the terms ‘species diversity’ and ‘species richness’ </w:t>
      </w:r>
      <w:proofErr w:type="gramStart"/>
      <w:r w:rsidRPr="00FA25BD">
        <w:rPr>
          <w:sz w:val="16"/>
        </w:rPr>
        <w:t>( Walker</w:t>
      </w:r>
      <w:proofErr w:type="gramEnd"/>
      <w:r w:rsidRPr="00FA25BD">
        <w:rPr>
          <w:sz w:val="16"/>
        </w:rPr>
        <w:t xml:space="preserve">, </w:t>
      </w:r>
      <w:proofErr w:type="gramStart"/>
      <w:r w:rsidRPr="00FA25BD">
        <w:rPr>
          <w:sz w:val="16"/>
        </w:rPr>
        <w:t>1992 )</w:t>
      </w:r>
      <w:proofErr w:type="gramEnd"/>
      <w:r w:rsidRPr="00FA25BD">
        <w:rPr>
          <w:sz w:val="16"/>
        </w:rPr>
        <w:t xml:space="preserve">, biodiversity rose to prominence after the UN WCED1992 “Earth Summit” and is frequently specified by terrestrial, marine or aquatic biodiversity. The </w:t>
      </w:r>
      <w:r w:rsidRPr="00FA25BD">
        <w:rPr>
          <w:rStyle w:val="StyleUnderline"/>
        </w:rPr>
        <w:t>discourse of biodiversity</w:t>
      </w:r>
      <w:r w:rsidRPr="00FA25BD">
        <w:rPr>
          <w:sz w:val="16"/>
        </w:rPr>
        <w:t>, Escobar (2012)</w:t>
      </w:r>
      <w:proofErr w:type="gramStart"/>
      <w:r w:rsidRPr="00FA25BD">
        <w:rPr>
          <w:sz w:val="16"/>
        </w:rPr>
        <w:t>/(</w:t>
      </w:r>
      <w:proofErr w:type="gramEnd"/>
      <w:r w:rsidRPr="00FA25BD">
        <w:rPr>
          <w:sz w:val="16"/>
        </w:rPr>
        <w:t xml:space="preserve">1995): 203) contends, </w:t>
      </w:r>
      <w:r w:rsidRPr="00FA25BD">
        <w:rPr>
          <w:rStyle w:val="StyleUnderline"/>
        </w:rPr>
        <w:t>means ‘nature becomes a source of value in itself’.</w:t>
      </w:r>
      <w:r w:rsidRPr="00FA25BD">
        <w:rPr>
          <w:sz w:val="16"/>
        </w:rPr>
        <w:t xml:space="preserve"> </w:t>
      </w:r>
      <w:r w:rsidRPr="00FA25BD">
        <w:rPr>
          <w:rStyle w:val="StyleUnderline"/>
        </w:rPr>
        <w:t>The term biodiversity transforms species of flora and fauna into ‘reservoirs of value that research and knowledge, along with biotechnology, can release for capital and communities’</w:t>
      </w:r>
      <w:r w:rsidRPr="00FA25BD">
        <w:rPr>
          <w:sz w:val="16"/>
        </w:rPr>
        <w:t xml:space="preserve"> </w:t>
      </w:r>
      <w:proofErr w:type="gramStart"/>
      <w:r w:rsidRPr="00FA25BD">
        <w:rPr>
          <w:sz w:val="16"/>
        </w:rPr>
        <w:t>( Escobar</w:t>
      </w:r>
      <w:proofErr w:type="gramEnd"/>
      <w:r w:rsidRPr="00FA25BD">
        <w:rPr>
          <w:sz w:val="16"/>
        </w:rPr>
        <w:t xml:space="preserve">, </w:t>
      </w:r>
      <w:proofErr w:type="gramStart"/>
      <w:r w:rsidRPr="00FA25BD">
        <w:rPr>
          <w:sz w:val="16"/>
        </w:rPr>
        <w:t>2012 :</w:t>
      </w:r>
      <w:proofErr w:type="gramEnd"/>
      <w:r w:rsidRPr="00FA25BD">
        <w:rPr>
          <w:sz w:val="16"/>
        </w:rPr>
        <w:t xml:space="preserve"> 203). In line with the creed of sustainable development, </w:t>
      </w:r>
      <w:r w:rsidRPr="00FA25BD">
        <w:rPr>
          <w:rStyle w:val="StyleUnderline"/>
        </w:rPr>
        <w:t>biodiversity is a categorical priming for</w:t>
      </w:r>
      <w:r w:rsidRPr="00FA25BD">
        <w:rPr>
          <w:sz w:val="16"/>
        </w:rPr>
        <w:t xml:space="preserve"> the </w:t>
      </w:r>
      <w:r w:rsidRPr="00FA25BD">
        <w:rPr>
          <w:rStyle w:val="StyleUnderline"/>
        </w:rPr>
        <w:t>objectification of nature. The ‘</w:t>
      </w:r>
      <w:proofErr w:type="spellStart"/>
      <w:r w:rsidRPr="00FA25BD">
        <w:rPr>
          <w:rStyle w:val="StyleUnderline"/>
        </w:rPr>
        <w:t>programmes</w:t>
      </w:r>
      <w:proofErr w:type="spellEnd"/>
      <w:r w:rsidRPr="00FA25BD">
        <w:rPr>
          <w:rStyle w:val="StyleUnderline"/>
        </w:rPr>
        <w:t>, or international meetings of donors and policymakers to discuss the fate of ‘the global environment</w:t>
      </w:r>
      <w:r w:rsidRPr="00FA25BD">
        <w:rPr>
          <w:sz w:val="16"/>
        </w:rPr>
        <w:t xml:space="preserve">,’” Sullivan (2006) (109) explains: </w:t>
      </w:r>
    </w:p>
    <w:p w14:paraId="1E29F3ED" w14:textId="77777777" w:rsidR="00A30868" w:rsidRPr="00FA25BD" w:rsidRDefault="00A30868" w:rsidP="00A30868">
      <w:pPr>
        <w:rPr>
          <w:sz w:val="16"/>
        </w:rPr>
      </w:pPr>
      <w:proofErr w:type="gramStart"/>
      <w:r w:rsidRPr="00FA25BD">
        <w:rPr>
          <w:sz w:val="16"/>
        </w:rPr>
        <w:t>thus</w:t>
      </w:r>
      <w:proofErr w:type="gramEnd"/>
      <w:r w:rsidRPr="00FA25BD">
        <w:rPr>
          <w:sz w:val="16"/>
        </w:rPr>
        <w:t xml:space="preserve"> </w:t>
      </w:r>
      <w:r w:rsidRPr="00FA25BD">
        <w:rPr>
          <w:rStyle w:val="StyleUnderline"/>
        </w:rPr>
        <w:t xml:space="preserve">requires and reproduces acceptable </w:t>
      </w:r>
      <w:proofErr w:type="spellStart"/>
      <w:r w:rsidRPr="00FA25BD">
        <w:rPr>
          <w:rStyle w:val="StyleUnderline"/>
        </w:rPr>
        <w:t>conceptualisations</w:t>
      </w:r>
      <w:proofErr w:type="spellEnd"/>
      <w:r w:rsidRPr="00FA25BD">
        <w:rPr>
          <w:rStyle w:val="StyleUnderline"/>
        </w:rPr>
        <w:t xml:space="preserve"> </w:t>
      </w:r>
      <w:proofErr w:type="gramStart"/>
      <w:r w:rsidRPr="00FA25BD">
        <w:rPr>
          <w:rStyle w:val="StyleUnderline"/>
        </w:rPr>
        <w:t>of,</w:t>
      </w:r>
      <w:proofErr w:type="gramEnd"/>
      <w:r w:rsidRPr="00FA25BD">
        <w:rPr>
          <w:rStyle w:val="StyleUnderline"/>
        </w:rPr>
        <w:t xml:space="preserve"> and relationships with</w:t>
      </w:r>
      <w:r w:rsidRPr="00FA25BD">
        <w:rPr>
          <w:sz w:val="16"/>
        </w:rPr>
        <w:t xml:space="preserve">, the </w:t>
      </w:r>
      <w:r w:rsidRPr="00FA25BD">
        <w:rPr>
          <w:rStyle w:val="StyleUnderline"/>
        </w:rPr>
        <w:t>presentable, packageable, consumable and manageable objects of ‘nature’</w:t>
      </w:r>
      <w:r w:rsidRPr="00FA25BD">
        <w:rPr>
          <w:sz w:val="16"/>
        </w:rPr>
        <w:t xml:space="preserve">, </w:t>
      </w:r>
      <w:r w:rsidRPr="00FA25BD">
        <w:rPr>
          <w:rStyle w:val="StyleUnderline"/>
        </w:rPr>
        <w:t xml:space="preserve">‘biodiversity’ or ‘the </w:t>
      </w:r>
      <w:proofErr w:type="gramStart"/>
      <w:r w:rsidRPr="00FA25BD">
        <w:rPr>
          <w:rStyle w:val="StyleUnderline"/>
        </w:rPr>
        <w:t>environment’.</w:t>
      </w:r>
      <w:proofErr w:type="gramEnd"/>
      <w:r w:rsidRPr="00FA25BD">
        <w:rPr>
          <w:sz w:val="16"/>
        </w:rPr>
        <w:t xml:space="preserve"> </w:t>
      </w:r>
      <w:r w:rsidRPr="00FA25BD">
        <w:rPr>
          <w:rStyle w:val="StyleUnderline"/>
        </w:rPr>
        <w:t>A ‘nature’ with which human relationships are reduced to sustainable consumption and custodial practices</w:t>
      </w:r>
      <w:r w:rsidRPr="00FA25BD">
        <w:rPr>
          <w:sz w:val="16"/>
        </w:rPr>
        <w:t xml:space="preserve">, </w:t>
      </w:r>
      <w:r w:rsidRPr="00FA25BD">
        <w:rPr>
          <w:rStyle w:val="StyleUnderline"/>
        </w:rPr>
        <w:t>whether direct or indirect</w:t>
      </w:r>
      <w:r w:rsidRPr="00FA25BD">
        <w:rPr>
          <w:sz w:val="16"/>
        </w:rPr>
        <w:t xml:space="preserve">, </w:t>
      </w:r>
      <w:r w:rsidRPr="00FA25BD">
        <w:rPr>
          <w:rStyle w:val="StyleUnderline"/>
        </w:rPr>
        <w:t>for</w:t>
      </w:r>
      <w:r w:rsidRPr="00FA25BD">
        <w:rPr>
          <w:sz w:val="16"/>
        </w:rPr>
        <w:t xml:space="preserve"> </w:t>
      </w:r>
      <w:r w:rsidRPr="00FA25BD">
        <w:rPr>
          <w:rStyle w:val="StyleUnderline"/>
        </w:rPr>
        <w:t>livelihoods or</w:t>
      </w:r>
      <w:r w:rsidRPr="00FA25BD">
        <w:rPr>
          <w:sz w:val="16"/>
        </w:rPr>
        <w:t xml:space="preserve"> for </w:t>
      </w:r>
      <w:r w:rsidRPr="00FA25BD">
        <w:rPr>
          <w:rStyle w:val="StyleUnderline"/>
        </w:rPr>
        <w:t>profit</w:t>
      </w:r>
      <w:r w:rsidRPr="00FA25BD">
        <w:rPr>
          <w:sz w:val="16"/>
        </w:rPr>
        <w:t>.</w:t>
      </w:r>
    </w:p>
    <w:p w14:paraId="4A7F919B" w14:textId="77777777" w:rsidR="00A30868" w:rsidRPr="00FA25BD" w:rsidRDefault="00A30868" w:rsidP="00A30868">
      <w:pPr>
        <w:rPr>
          <w:sz w:val="16"/>
        </w:rPr>
      </w:pPr>
      <w:r w:rsidRPr="00FA25BD">
        <w:rPr>
          <w:sz w:val="16"/>
        </w:rPr>
        <w:t xml:space="preserve">The United Nations have been </w:t>
      </w:r>
      <w:r w:rsidRPr="00FA25BD">
        <w:rPr>
          <w:rStyle w:val="StyleUnderline"/>
        </w:rPr>
        <w:t>instrumental</w:t>
      </w:r>
      <w:r w:rsidRPr="00FA25BD">
        <w:rPr>
          <w:sz w:val="16"/>
        </w:rPr>
        <w:t xml:space="preserve"> in this </w:t>
      </w:r>
      <w:r w:rsidRPr="00FA25BD">
        <w:rPr>
          <w:rStyle w:val="StyleUnderline"/>
        </w:rPr>
        <w:t>commodification</w:t>
      </w:r>
      <w:r w:rsidRPr="00FA25BD">
        <w:rPr>
          <w:sz w:val="16"/>
        </w:rPr>
        <w:t xml:space="preserve"> process. </w:t>
      </w:r>
      <w:proofErr w:type="gramStart"/>
      <w:r w:rsidRPr="00FA25BD">
        <w:rPr>
          <w:sz w:val="16"/>
        </w:rPr>
        <w:t>The 2005 United Nations Millennium Ecosystem Assessment report,</w:t>
      </w:r>
      <w:proofErr w:type="gramEnd"/>
      <w:r w:rsidRPr="00FA25BD">
        <w:rPr>
          <w:sz w:val="16"/>
        </w:rPr>
        <w:t xml:space="preserve"> is one of many examples, which </w:t>
      </w:r>
      <w:r w:rsidRPr="00FA25BD">
        <w:rPr>
          <w:rStyle w:val="StyleUnderline"/>
        </w:rPr>
        <w:t xml:space="preserve">conceptualizes nonhuman natures as ‘ecosystem services’ </w:t>
      </w:r>
      <w:r w:rsidRPr="00FA25BD">
        <w:rPr>
          <w:sz w:val="16"/>
        </w:rPr>
        <w:t xml:space="preserve">and offers twenty-four ‘service categories’, </w:t>
      </w:r>
      <w:r w:rsidRPr="00FA25BD">
        <w:rPr>
          <w:rStyle w:val="StyleUnderline"/>
        </w:rPr>
        <w:t>such as</w:t>
      </w:r>
      <w:r w:rsidRPr="00FA25BD">
        <w:rPr>
          <w:sz w:val="16"/>
        </w:rPr>
        <w:t xml:space="preserve"> provisioning services (</w:t>
      </w:r>
      <w:r w:rsidRPr="00FA25BD">
        <w:rPr>
          <w:rStyle w:val="StyleUnderline"/>
        </w:rPr>
        <w:t>food</w:t>
      </w:r>
      <w:r w:rsidRPr="00FA25BD">
        <w:rPr>
          <w:sz w:val="16"/>
        </w:rPr>
        <w:t xml:space="preserve">, </w:t>
      </w:r>
      <w:r w:rsidRPr="00FA25BD">
        <w:rPr>
          <w:rStyle w:val="StyleUnderline"/>
        </w:rPr>
        <w:t>water, timber, fiber, etc</w:t>
      </w:r>
      <w:r w:rsidRPr="00FA25BD">
        <w:rPr>
          <w:sz w:val="16"/>
        </w:rPr>
        <w:t xml:space="preserve">.), </w:t>
      </w:r>
      <w:r w:rsidRPr="00FA25BD">
        <w:rPr>
          <w:rStyle w:val="StyleUnderline"/>
        </w:rPr>
        <w:t>regulating</w:t>
      </w:r>
      <w:r w:rsidRPr="00FA25BD">
        <w:rPr>
          <w:sz w:val="16"/>
        </w:rPr>
        <w:t xml:space="preserve"> services (</w:t>
      </w:r>
      <w:r w:rsidRPr="00FA25BD">
        <w:rPr>
          <w:rStyle w:val="StyleUnderline"/>
        </w:rPr>
        <w:t>floods, droughts, land degradation and disease</w:t>
      </w:r>
      <w:r w:rsidRPr="00FA25BD">
        <w:rPr>
          <w:sz w:val="16"/>
        </w:rPr>
        <w:t xml:space="preserve">) </w:t>
      </w:r>
      <w:r w:rsidRPr="00FA25BD">
        <w:rPr>
          <w:rStyle w:val="StyleUnderline"/>
        </w:rPr>
        <w:t>and so on</w:t>
      </w:r>
      <w:r w:rsidRPr="00FA25BD">
        <w:rPr>
          <w:sz w:val="16"/>
        </w:rPr>
        <w:t xml:space="preserve"> </w:t>
      </w:r>
      <w:proofErr w:type="gramStart"/>
      <w:r w:rsidRPr="00FA25BD">
        <w:rPr>
          <w:sz w:val="16"/>
        </w:rPr>
        <w:t>( Sullivan</w:t>
      </w:r>
      <w:proofErr w:type="gramEnd"/>
      <w:r w:rsidRPr="00FA25BD">
        <w:rPr>
          <w:sz w:val="16"/>
        </w:rPr>
        <w:t xml:space="preserve">, </w:t>
      </w:r>
      <w:proofErr w:type="gramStart"/>
      <w:r w:rsidRPr="00FA25BD">
        <w:rPr>
          <w:sz w:val="16"/>
        </w:rPr>
        <w:t>2010 )</w:t>
      </w:r>
      <w:proofErr w:type="gramEnd"/>
      <w:r w:rsidRPr="00FA25BD">
        <w:rPr>
          <w:sz w:val="16"/>
        </w:rPr>
        <w:t xml:space="preserve">. This </w:t>
      </w:r>
      <w:r w:rsidRPr="00FA25BD">
        <w:rPr>
          <w:rStyle w:val="StyleUnderline"/>
        </w:rPr>
        <w:t>conceptualization of nature as a service provider</w:t>
      </w:r>
      <w:r w:rsidRPr="00FA25BD">
        <w:rPr>
          <w:sz w:val="16"/>
        </w:rPr>
        <w:t>, in the words of Sullivan (2010) (116</w:t>
      </w:r>
      <w:proofErr w:type="gramStart"/>
      <w:r w:rsidRPr="00FA25BD">
        <w:rPr>
          <w:sz w:val="16"/>
        </w:rPr>
        <w:t>), ‘</w:t>
      </w:r>
      <w:proofErr w:type="gramEnd"/>
      <w:r w:rsidRPr="00FA25BD">
        <w:rPr>
          <w:rStyle w:val="StyleUnderline"/>
        </w:rPr>
        <w:t xml:space="preserve">begins the discursive and conceptual transformation of earth into a corporation, providing goods and services that can be quantified, priced and traded as </w:t>
      </w:r>
      <w:proofErr w:type="gramStart"/>
      <w:r w:rsidRPr="00FA25BD">
        <w:rPr>
          <w:rStyle w:val="StyleUnderline"/>
        </w:rPr>
        <w:t>commodities’</w:t>
      </w:r>
      <w:proofErr w:type="gramEnd"/>
      <w:r w:rsidRPr="00FA25BD">
        <w:rPr>
          <w:sz w:val="16"/>
        </w:rPr>
        <w:t xml:space="preserve">. This </w:t>
      </w:r>
      <w:r w:rsidRPr="00FA25BD">
        <w:rPr>
          <w:rStyle w:val="StyleUnderline"/>
        </w:rPr>
        <w:t>discursive and conceptual transformation</w:t>
      </w:r>
      <w:r w:rsidRPr="00FA25BD">
        <w:rPr>
          <w:sz w:val="16"/>
        </w:rPr>
        <w:t xml:space="preserve">, however, </w:t>
      </w:r>
      <w:r w:rsidRPr="00FA25BD">
        <w:rPr>
          <w:rStyle w:val="StyleUnderline"/>
        </w:rPr>
        <w:t>is not innocent</w:t>
      </w:r>
      <w:r w:rsidRPr="00FA25BD">
        <w:rPr>
          <w:sz w:val="16"/>
        </w:rPr>
        <w:t xml:space="preserve">. </w:t>
      </w:r>
    </w:p>
    <w:p w14:paraId="1B01BE3A" w14:textId="77777777" w:rsidR="00A30868" w:rsidRPr="00FA25BD" w:rsidRDefault="00A30868" w:rsidP="00A30868">
      <w:r w:rsidRPr="00FA25BD">
        <w:rPr>
          <w:rStyle w:val="StyleUnderline"/>
        </w:rPr>
        <w:t>War is literally carried out by militarizing and employing counterinsurgency to enforce conservation sites</w:t>
      </w:r>
      <w:r w:rsidRPr="00FA25BD">
        <w:rPr>
          <w:sz w:val="16"/>
        </w:rPr>
        <w:t xml:space="preserve"> </w:t>
      </w:r>
      <w:proofErr w:type="gramStart"/>
      <w:r w:rsidRPr="00FA25BD">
        <w:rPr>
          <w:sz w:val="16"/>
        </w:rPr>
        <w:t xml:space="preserve">( </w:t>
      </w:r>
      <w:proofErr w:type="spellStart"/>
      <w:r w:rsidRPr="00FA25BD">
        <w:rPr>
          <w:sz w:val="16"/>
        </w:rPr>
        <w:t>Verweijen</w:t>
      </w:r>
      <w:proofErr w:type="spellEnd"/>
      <w:proofErr w:type="gramEnd"/>
      <w:r w:rsidRPr="00FA25BD">
        <w:rPr>
          <w:sz w:val="16"/>
        </w:rPr>
        <w:t xml:space="preserve"> and </w:t>
      </w:r>
      <w:proofErr w:type="spellStart"/>
      <w:r w:rsidRPr="00FA25BD">
        <w:rPr>
          <w:sz w:val="16"/>
        </w:rPr>
        <w:t>Marijnen</w:t>
      </w:r>
      <w:proofErr w:type="spellEnd"/>
      <w:r w:rsidRPr="00FA25BD">
        <w:rPr>
          <w:sz w:val="16"/>
        </w:rPr>
        <w:t xml:space="preserve">, </w:t>
      </w:r>
      <w:proofErr w:type="gramStart"/>
      <w:r w:rsidRPr="00FA25BD">
        <w:rPr>
          <w:sz w:val="16"/>
        </w:rPr>
        <w:t>2018 :</w:t>
      </w:r>
      <w:proofErr w:type="gramEnd"/>
      <w:r w:rsidRPr="00FA25BD">
        <w:rPr>
          <w:sz w:val="16"/>
        </w:rPr>
        <w:t xml:space="preserve"> </w:t>
      </w:r>
      <w:proofErr w:type="spellStart"/>
      <w:r w:rsidRPr="00FA25BD">
        <w:rPr>
          <w:sz w:val="16"/>
        </w:rPr>
        <w:t>Marijnen</w:t>
      </w:r>
      <w:proofErr w:type="spellEnd"/>
      <w:r w:rsidRPr="00FA25BD">
        <w:rPr>
          <w:sz w:val="16"/>
        </w:rPr>
        <w:t xml:space="preserve"> et al., </w:t>
      </w:r>
      <w:proofErr w:type="gramStart"/>
      <w:r w:rsidRPr="00FA25BD">
        <w:rPr>
          <w:sz w:val="16"/>
        </w:rPr>
        <w:t>2021 )</w:t>
      </w:r>
      <w:proofErr w:type="gramEnd"/>
      <w:r w:rsidRPr="00FA25BD">
        <w:rPr>
          <w:sz w:val="16"/>
        </w:rPr>
        <w:t xml:space="preserve">, </w:t>
      </w:r>
      <w:r w:rsidRPr="00FA25BD">
        <w:rPr>
          <w:rStyle w:val="StyleUnderline"/>
        </w:rPr>
        <w:t>and discursively by capturing, enclosing, marketizing and financializing nature</w:t>
      </w:r>
      <w:r w:rsidRPr="00FA25BD">
        <w:rPr>
          <w:sz w:val="16"/>
        </w:rPr>
        <w:t xml:space="preserve"> </w:t>
      </w:r>
      <w:r w:rsidRPr="00FA25BD">
        <w:rPr>
          <w:rStyle w:val="StyleUnderline"/>
        </w:rPr>
        <w:t>in the name of biodiversity, ecosystems and climate change mitigation</w:t>
      </w:r>
      <w:r w:rsidRPr="00FA25BD">
        <w:rPr>
          <w:sz w:val="16"/>
        </w:rPr>
        <w:t xml:space="preserve"> </w:t>
      </w:r>
      <w:proofErr w:type="gramStart"/>
      <w:r w:rsidRPr="00FA25BD">
        <w:rPr>
          <w:sz w:val="16"/>
        </w:rPr>
        <w:t>( Dunlap</w:t>
      </w:r>
      <w:proofErr w:type="gramEnd"/>
      <w:r w:rsidRPr="00FA25BD">
        <w:rPr>
          <w:sz w:val="16"/>
        </w:rPr>
        <w:t xml:space="preserve"> and Fairhead, </w:t>
      </w:r>
      <w:proofErr w:type="gramStart"/>
      <w:r w:rsidRPr="00FA25BD">
        <w:rPr>
          <w:sz w:val="16"/>
        </w:rPr>
        <w:t>2014 ,</w:t>
      </w:r>
      <w:proofErr w:type="gramEnd"/>
      <w:r w:rsidRPr="00FA25BD">
        <w:rPr>
          <w:sz w:val="16"/>
        </w:rPr>
        <w:t xml:space="preserve"> </w:t>
      </w:r>
      <w:proofErr w:type="spellStart"/>
      <w:r w:rsidRPr="00FA25BD">
        <w:rPr>
          <w:sz w:val="16"/>
        </w:rPr>
        <w:t>Mirumachi</w:t>
      </w:r>
      <w:proofErr w:type="spellEnd"/>
      <w:r w:rsidRPr="00FA25BD">
        <w:rPr>
          <w:sz w:val="16"/>
        </w:rPr>
        <w:t xml:space="preserve"> et al., </w:t>
      </w:r>
      <w:proofErr w:type="gramStart"/>
      <w:r w:rsidRPr="00FA25BD">
        <w:rPr>
          <w:sz w:val="16"/>
        </w:rPr>
        <w:t>2020 )</w:t>
      </w:r>
      <w:proofErr w:type="gramEnd"/>
      <w:r w:rsidRPr="00FA25BD">
        <w:rPr>
          <w:sz w:val="16"/>
        </w:rPr>
        <w:t xml:space="preserve">. </w:t>
      </w:r>
      <w:r w:rsidRPr="00FA25BD">
        <w:rPr>
          <w:rStyle w:val="StyleUnderline"/>
        </w:rPr>
        <w:t>‘“[B]</w:t>
      </w:r>
      <w:proofErr w:type="spellStart"/>
      <w:r w:rsidRPr="00FA25BD">
        <w:rPr>
          <w:rStyle w:val="StyleUnderline"/>
        </w:rPr>
        <w:t>iodiversity</w:t>
      </w:r>
      <w:proofErr w:type="spellEnd"/>
      <w:r w:rsidRPr="00FA25BD">
        <w:rPr>
          <w:rStyle w:val="StyleUnderline"/>
        </w:rPr>
        <w:t xml:space="preserve"> conservation” and</w:t>
      </w:r>
      <w:r w:rsidRPr="00FA25BD">
        <w:t xml:space="preserve"> other </w:t>
      </w:r>
      <w:r w:rsidRPr="00FA25BD">
        <w:rPr>
          <w:rStyle w:val="StyleUnderline"/>
        </w:rPr>
        <w:t>“natural climate solutions”’</w:t>
      </w:r>
      <w:r w:rsidRPr="00FA25BD">
        <w:t xml:space="preserve">, </w:t>
      </w:r>
      <w:r w:rsidRPr="00FA25BD">
        <w:rPr>
          <w:sz w:val="16"/>
        </w:rPr>
        <w:t xml:space="preserve">Philippe Le Billon (2021) (186), demonstrates, </w:t>
      </w:r>
      <w:r w:rsidRPr="00FA25BD">
        <w:t>‘</w:t>
      </w:r>
      <w:r w:rsidRPr="00FA25BD">
        <w:rPr>
          <w:rStyle w:val="StyleUnderline"/>
        </w:rPr>
        <w:t>represent dangerous tools of land reallocation, creating spaces of exception and annihilating “traditional” socio-environmental forms of life’.</w:t>
      </w:r>
      <w:r w:rsidRPr="00FA25BD">
        <w:t xml:space="preserve"> </w:t>
      </w:r>
      <w:r w:rsidRPr="00FA25BD">
        <w:rPr>
          <w:sz w:val="16"/>
        </w:rPr>
        <w:t xml:space="preserve">Le Billion (2021) reviews how </w:t>
      </w:r>
      <w:r w:rsidRPr="00FA25BD">
        <w:rPr>
          <w:rStyle w:val="StyleUnderline"/>
        </w:rPr>
        <w:t xml:space="preserve">conservation and extractive industries are advancing multiple forms of extraction </w:t>
      </w:r>
      <w:r w:rsidRPr="00FA25BD">
        <w:rPr>
          <w:sz w:val="16"/>
        </w:rPr>
        <w:t xml:space="preserve">(see Fig. 3 ), demonstrating how </w:t>
      </w:r>
      <w:r w:rsidRPr="00FA25BD">
        <w:t>‘</w:t>
      </w:r>
      <w:r w:rsidRPr="00FA25BD">
        <w:rPr>
          <w:rStyle w:val="StyleUnderline"/>
        </w:rPr>
        <w:t>biodiversity offsets</w:t>
      </w:r>
      <w:r w:rsidRPr="00FA25BD">
        <w:t xml:space="preserve"> can </w:t>
      </w:r>
      <w:r w:rsidRPr="00FA25BD">
        <w:rPr>
          <w:rStyle w:val="StyleUnderline"/>
        </w:rPr>
        <w:t>pave the way to opening up new spaces of coal extraction’ as well as ‘offer the agro-industrial group opportunities to further coerce local communities into limiting their traditional livelihood actives and</w:t>
      </w:r>
      <w:r w:rsidRPr="00FA25BD">
        <w:t xml:space="preserve"> possibly </w:t>
      </w:r>
      <w:r w:rsidRPr="00FA25BD">
        <w:rPr>
          <w:rStyle w:val="StyleUnderline"/>
        </w:rPr>
        <w:t>evict them from their ancestral territories’</w:t>
      </w:r>
      <w:r w:rsidRPr="00FA25BD">
        <w:t xml:space="preserve"> </w:t>
      </w:r>
      <w:r w:rsidRPr="00FA25BD">
        <w:rPr>
          <w:sz w:val="16"/>
        </w:rPr>
        <w:t xml:space="preserve">(see also Brock, 2020 a; Huff and Orengo, 2021 ; Kröger, 2022 ). </w:t>
      </w:r>
      <w:r w:rsidRPr="00FA25BD">
        <w:rPr>
          <w:rStyle w:val="StyleUnderline"/>
        </w:rPr>
        <w:t>The green economy, through the framing of biodiversity</w:t>
      </w:r>
      <w:r w:rsidRPr="00FA25BD">
        <w:t xml:space="preserve"> </w:t>
      </w:r>
      <w:r w:rsidRPr="00FA25BD">
        <w:rPr>
          <w:sz w:val="16"/>
        </w:rPr>
        <w:t xml:space="preserve">(and carbon), </w:t>
      </w:r>
      <w:r w:rsidRPr="00FA25BD">
        <w:rPr>
          <w:rStyle w:val="StyleUnderline"/>
        </w:rPr>
        <w:t>is advancing ecological extraction and political control</w:t>
      </w:r>
      <w:r w:rsidRPr="00FA25BD">
        <w:t>.</w:t>
      </w:r>
    </w:p>
    <w:p w14:paraId="2CEB8586" w14:textId="77777777" w:rsidR="00A30868" w:rsidRPr="00FA25BD" w:rsidRDefault="00A30868" w:rsidP="00A30868">
      <w:pPr>
        <w:rPr>
          <w:sz w:val="16"/>
        </w:rPr>
      </w:pPr>
      <w:r w:rsidRPr="00FA25BD">
        <w:t>[Figure Omitted]</w:t>
      </w:r>
    </w:p>
    <w:p w14:paraId="626E1FF9" w14:textId="77777777" w:rsidR="00A30868" w:rsidRPr="00FA25BD" w:rsidRDefault="00A30868" w:rsidP="00A30868">
      <w:pPr>
        <w:rPr>
          <w:sz w:val="16"/>
        </w:rPr>
      </w:pPr>
      <w:r w:rsidRPr="00FA25BD">
        <w:rPr>
          <w:sz w:val="16"/>
        </w:rPr>
        <w:t>The trend of ‘</w:t>
      </w:r>
      <w:r w:rsidRPr="00FA25BD">
        <w:rPr>
          <w:rStyle w:val="StyleUnderline"/>
        </w:rPr>
        <w:t>selling nature to save it’</w:t>
      </w:r>
      <w:r w:rsidRPr="00FA25BD">
        <w:rPr>
          <w:sz w:val="16"/>
        </w:rPr>
        <w:t xml:space="preserve"> </w:t>
      </w:r>
      <w:proofErr w:type="gramStart"/>
      <w:r w:rsidRPr="00FA25BD">
        <w:rPr>
          <w:sz w:val="16"/>
        </w:rPr>
        <w:t>( McAfee</w:t>
      </w:r>
      <w:proofErr w:type="gramEnd"/>
      <w:r w:rsidRPr="00FA25BD">
        <w:rPr>
          <w:sz w:val="16"/>
        </w:rPr>
        <w:t xml:space="preserve">, </w:t>
      </w:r>
      <w:proofErr w:type="gramStart"/>
      <w:r w:rsidRPr="00FA25BD">
        <w:rPr>
          <w:sz w:val="16"/>
        </w:rPr>
        <w:t>1999 )</w:t>
      </w:r>
      <w:proofErr w:type="gramEnd"/>
      <w:r w:rsidRPr="00FA25BD">
        <w:rPr>
          <w:sz w:val="16"/>
        </w:rPr>
        <w:t xml:space="preserve">, resonates with the rise of ‘neoliberal multiculturalism’, that Hale (2002) (498) describes as </w:t>
      </w:r>
      <w:r w:rsidRPr="00FA25BD">
        <w:rPr>
          <w:rStyle w:val="StyleUnderline"/>
        </w:rPr>
        <w:t>redirecting</w:t>
      </w:r>
      <w:r w:rsidRPr="00FA25BD">
        <w:rPr>
          <w:sz w:val="16"/>
        </w:rPr>
        <w:t xml:space="preserve"> ‘the </w:t>
      </w:r>
      <w:r w:rsidRPr="00FA25BD">
        <w:rPr>
          <w:rStyle w:val="StyleUnderline"/>
        </w:rPr>
        <w:t>abundant political energy of cultural rights activism, rather than directly oppose it’</w:t>
      </w:r>
      <w:r w:rsidRPr="00FA25BD">
        <w:rPr>
          <w:sz w:val="16"/>
        </w:rPr>
        <w:t xml:space="preserve"> (see also Ulloa, 2013 /2005). This is the objective </w:t>
      </w:r>
      <w:proofErr w:type="gramStart"/>
      <w:r w:rsidRPr="00FA25BD">
        <w:rPr>
          <w:sz w:val="16"/>
        </w:rPr>
        <w:t>of (‘</w:t>
      </w:r>
      <w:proofErr w:type="gramEnd"/>
      <w:r w:rsidRPr="00FA25BD">
        <w:rPr>
          <w:sz w:val="16"/>
        </w:rPr>
        <w:t xml:space="preserve">soft’) counterinsurgency strategies. Escobar, following Martin O′Conner, foreshadows neoliberal multiculturalism and nature with the concept of Biodiversity. “[T]he </w:t>
      </w:r>
      <w:r w:rsidRPr="00FA25BD">
        <w:rPr>
          <w:rStyle w:val="StyleUnderline"/>
        </w:rPr>
        <w:t>tropical rain forest</w:t>
      </w:r>
      <w:r w:rsidRPr="00FA25BD">
        <w:rPr>
          <w:sz w:val="16"/>
        </w:rPr>
        <w:t xml:space="preserve"> areas of the world,” Escobar (2012) (123) explains, ‘</w:t>
      </w:r>
      <w:r w:rsidRPr="00FA25BD">
        <w:rPr>
          <w:rStyle w:val="StyleUnderline"/>
        </w:rPr>
        <w:t>are finally being recognized as owners of their territories</w:t>
      </w:r>
      <w:r w:rsidRPr="00FA25BD">
        <w:rPr>
          <w:sz w:val="16"/>
        </w:rPr>
        <w:t xml:space="preserve"> (or what is left of them), </w:t>
      </w:r>
      <w:r w:rsidRPr="00FA25BD">
        <w:rPr>
          <w:rStyle w:val="StyleUnderline"/>
        </w:rPr>
        <w:t>but only to the extent that they accept to treat it-and themselves-as reservoirs of capital’</w:t>
      </w:r>
      <w:r w:rsidRPr="00FA25BD">
        <w:rPr>
          <w:sz w:val="16"/>
        </w:rPr>
        <w:t xml:space="preserve">. </w:t>
      </w:r>
      <w:r w:rsidRPr="00FA25BD">
        <w:rPr>
          <w:rStyle w:val="StyleUnderline"/>
        </w:rPr>
        <w:t>Forests and habitat are ontologically flattened and reduced to investment ‘resources’</w:t>
      </w:r>
      <w:r w:rsidRPr="00FA25BD">
        <w:rPr>
          <w:sz w:val="16"/>
        </w:rPr>
        <w:t xml:space="preserve"> </w:t>
      </w:r>
      <w:proofErr w:type="gramStart"/>
      <w:r w:rsidRPr="00FA25BD">
        <w:rPr>
          <w:sz w:val="16"/>
        </w:rPr>
        <w:t>( Sullivan</w:t>
      </w:r>
      <w:proofErr w:type="gramEnd"/>
      <w:r w:rsidRPr="00FA25BD">
        <w:rPr>
          <w:sz w:val="16"/>
        </w:rPr>
        <w:t xml:space="preserve">, </w:t>
      </w:r>
      <w:proofErr w:type="gramStart"/>
      <w:r w:rsidRPr="00FA25BD">
        <w:rPr>
          <w:sz w:val="16"/>
        </w:rPr>
        <w:t>2010 ,</w:t>
      </w:r>
      <w:proofErr w:type="gramEnd"/>
      <w:r w:rsidRPr="00FA25BD">
        <w:rPr>
          <w:sz w:val="16"/>
        </w:rPr>
        <w:t xml:space="preserve"> Sullivan, </w:t>
      </w:r>
      <w:proofErr w:type="gramStart"/>
      <w:r w:rsidRPr="00FA25BD">
        <w:rPr>
          <w:sz w:val="16"/>
        </w:rPr>
        <w:t>2017 )</w:t>
      </w:r>
      <w:proofErr w:type="gramEnd"/>
      <w:r w:rsidRPr="00FA25BD">
        <w:rPr>
          <w:sz w:val="16"/>
        </w:rPr>
        <w:t xml:space="preserve">, </w:t>
      </w:r>
      <w:r w:rsidRPr="00FA25BD">
        <w:rPr>
          <w:rStyle w:val="StyleUnderline"/>
        </w:rPr>
        <w:t>ushering in new waves of socio-ecological colonization</w:t>
      </w:r>
      <w:r w:rsidRPr="00FA25BD">
        <w:rPr>
          <w:sz w:val="16"/>
        </w:rPr>
        <w:t xml:space="preserve">. </w:t>
      </w:r>
      <w:r w:rsidRPr="00FA25BD">
        <w:rPr>
          <w:rStyle w:val="StyleUnderline"/>
        </w:rPr>
        <w:t>The green economy extends the trajectory of techno-capitalist progress</w:t>
      </w:r>
      <w:r w:rsidRPr="00FA25BD">
        <w:rPr>
          <w:sz w:val="16"/>
        </w:rPr>
        <w:t xml:space="preserve">, even though it provides numerous benefits, which makes this a subject of intense debate </w:t>
      </w:r>
      <w:proofErr w:type="gramStart"/>
      <w:r w:rsidRPr="00FA25BD">
        <w:rPr>
          <w:sz w:val="16"/>
        </w:rPr>
        <w:t>( Dunlap</w:t>
      </w:r>
      <w:proofErr w:type="gramEnd"/>
      <w:r w:rsidRPr="00FA25BD">
        <w:rPr>
          <w:sz w:val="16"/>
        </w:rPr>
        <w:t xml:space="preserve"> and Sullivan, </w:t>
      </w:r>
      <w:proofErr w:type="gramStart"/>
      <w:r w:rsidRPr="00FA25BD">
        <w:rPr>
          <w:sz w:val="16"/>
        </w:rPr>
        <w:t>2020 ,</w:t>
      </w:r>
      <w:proofErr w:type="gramEnd"/>
      <w:r w:rsidRPr="00FA25BD">
        <w:rPr>
          <w:sz w:val="16"/>
        </w:rPr>
        <w:t xml:space="preserve"> Büscher and Fletcher, </w:t>
      </w:r>
      <w:proofErr w:type="gramStart"/>
      <w:r w:rsidRPr="00FA25BD">
        <w:rPr>
          <w:sz w:val="16"/>
        </w:rPr>
        <w:t>2020 ;</w:t>
      </w:r>
      <w:proofErr w:type="gramEnd"/>
      <w:r w:rsidRPr="00FA25BD">
        <w:rPr>
          <w:sz w:val="16"/>
        </w:rPr>
        <w:t xml:space="preserve"> </w:t>
      </w:r>
      <w:proofErr w:type="spellStart"/>
      <w:r w:rsidRPr="00FA25BD">
        <w:rPr>
          <w:sz w:val="16"/>
        </w:rPr>
        <w:t>Kashwan</w:t>
      </w:r>
      <w:proofErr w:type="spellEnd"/>
      <w:r w:rsidRPr="00FA25BD">
        <w:rPr>
          <w:sz w:val="16"/>
        </w:rPr>
        <w:t xml:space="preserve"> et al., </w:t>
      </w:r>
      <w:proofErr w:type="gramStart"/>
      <w:r w:rsidRPr="00FA25BD">
        <w:rPr>
          <w:sz w:val="16"/>
        </w:rPr>
        <w:t>2021 ;</w:t>
      </w:r>
      <w:proofErr w:type="gramEnd"/>
      <w:r w:rsidRPr="00FA25BD">
        <w:rPr>
          <w:sz w:val="16"/>
        </w:rPr>
        <w:t xml:space="preserve"> Huff, </w:t>
      </w:r>
      <w:proofErr w:type="gramStart"/>
      <w:r w:rsidRPr="00FA25BD">
        <w:rPr>
          <w:sz w:val="16"/>
        </w:rPr>
        <w:t>2021 )</w:t>
      </w:r>
      <w:proofErr w:type="gramEnd"/>
      <w:r w:rsidRPr="00FA25BD">
        <w:rPr>
          <w:sz w:val="16"/>
        </w:rPr>
        <w:t xml:space="preserve">. </w:t>
      </w:r>
      <w:r w:rsidRPr="00FA25BD">
        <w:rPr>
          <w:rStyle w:val="StyleUnderline"/>
        </w:rPr>
        <w:t>The green economy thereby serves as a method of pacification and ecological conquest, advancing spatial control, creating markets, affirming statist governance and expanding digitalization</w:t>
      </w:r>
      <w:r w:rsidRPr="00FA25BD">
        <w:rPr>
          <w:sz w:val="16"/>
        </w:rPr>
        <w:t xml:space="preserve"> (dependent on </w:t>
      </w:r>
      <w:proofErr w:type="spellStart"/>
      <w:r w:rsidRPr="00FA25BD">
        <w:rPr>
          <w:sz w:val="16"/>
        </w:rPr>
        <w:t>extractivism</w:t>
      </w:r>
      <w:proofErr w:type="spellEnd"/>
      <w:r w:rsidRPr="00FA25BD">
        <w:rPr>
          <w:sz w:val="16"/>
        </w:rPr>
        <w:t xml:space="preserve">), </w:t>
      </w:r>
      <w:r w:rsidRPr="00FA25BD">
        <w:rPr>
          <w:rStyle w:val="StyleUnderline"/>
        </w:rPr>
        <w:t xml:space="preserve">via financial apps, security equipment </w:t>
      </w:r>
      <w:r w:rsidRPr="00FA25BD">
        <w:rPr>
          <w:sz w:val="16"/>
        </w:rPr>
        <w:t xml:space="preserve">(for park guards) </w:t>
      </w:r>
      <w:r w:rsidRPr="00FA25BD">
        <w:rPr>
          <w:rStyle w:val="StyleUnderline"/>
        </w:rPr>
        <w:t>or surveillance and animal monitoring technologies, and all in the name of environmental policy</w:t>
      </w:r>
      <w:r w:rsidRPr="00FA25BD">
        <w:rPr>
          <w:sz w:val="16"/>
        </w:rPr>
        <w:t xml:space="preserve">. </w:t>
      </w:r>
    </w:p>
    <w:p w14:paraId="35CD796F" w14:textId="77777777" w:rsidR="00A30868" w:rsidRPr="00FA25BD" w:rsidRDefault="00A30868" w:rsidP="00A30868"/>
    <w:p w14:paraId="08E9CA8C" w14:textId="77777777" w:rsidR="00BF5A6A" w:rsidRPr="00FA25BD" w:rsidRDefault="00BF5A6A" w:rsidP="00A30868">
      <w:pPr>
        <w:pStyle w:val="Heading3"/>
      </w:pPr>
    </w:p>
    <w:p w14:paraId="4BC030AC" w14:textId="6A8845C7" w:rsidR="00A30868" w:rsidRPr="00FA25BD" w:rsidRDefault="00A30868" w:rsidP="00A30868">
      <w:pPr>
        <w:pStyle w:val="Heading3"/>
      </w:pPr>
      <w:r w:rsidRPr="00FA25BD">
        <w:t xml:space="preserve">1nc - China link </w:t>
      </w:r>
    </w:p>
    <w:p w14:paraId="271823F5" w14:textId="101F5572" w:rsidR="00A30868" w:rsidRPr="00FA25BD" w:rsidRDefault="00A30868" w:rsidP="00A30868">
      <w:pPr>
        <w:keepNext/>
        <w:keepLines/>
        <w:spacing w:before="40" w:after="0"/>
        <w:outlineLvl w:val="3"/>
        <w:rPr>
          <w:rFonts w:eastAsia="Times New Roman" w:cs="Times New Roman"/>
          <w:b/>
          <w:iCs/>
          <w:sz w:val="26"/>
        </w:rPr>
      </w:pPr>
      <w:r w:rsidRPr="00FA25BD">
        <w:rPr>
          <w:rFonts w:eastAsia="Times New Roman" w:cs="Times New Roman"/>
          <w:b/>
          <w:iCs/>
          <w:sz w:val="26"/>
        </w:rPr>
        <w:t xml:space="preserve">Aff’s pursuit of icebreakers to ensure Arctic dominance versus China </w:t>
      </w:r>
      <w:r w:rsidRPr="00FA25BD">
        <w:rPr>
          <w:rFonts w:eastAsia="Times New Roman" w:cs="Times New Roman"/>
          <w:b/>
          <w:iCs/>
          <w:sz w:val="26"/>
        </w:rPr>
        <w:t xml:space="preserve">causes war with China – risks triggering the Thucydides trap. </w:t>
      </w:r>
    </w:p>
    <w:p w14:paraId="64282FF0" w14:textId="77777777" w:rsidR="00A30868" w:rsidRPr="00FA25BD" w:rsidRDefault="00A30868" w:rsidP="00A30868">
      <w:pPr>
        <w:rPr>
          <w:rFonts w:eastAsia="Calibri"/>
        </w:rPr>
      </w:pPr>
      <w:r w:rsidRPr="00FA25BD">
        <w:rPr>
          <w:rFonts w:eastAsia="Calibri"/>
          <w:b/>
          <w:bCs/>
          <w:sz w:val="26"/>
        </w:rPr>
        <w:t>Treacy 21</w:t>
      </w:r>
      <w:r w:rsidRPr="00FA25BD">
        <w:rPr>
          <w:rFonts w:eastAsia="Calibri"/>
        </w:rPr>
        <w:t xml:space="preserve"> </w:t>
      </w:r>
    </w:p>
    <w:p w14:paraId="74C40465" w14:textId="77777777" w:rsidR="00A30868" w:rsidRPr="00FA25BD" w:rsidRDefault="00A30868" w:rsidP="00A30868">
      <w:pPr>
        <w:rPr>
          <w:rFonts w:eastAsia="Calibri"/>
        </w:rPr>
      </w:pPr>
      <w:r w:rsidRPr="00FA25BD">
        <w:rPr>
          <w:rFonts w:eastAsia="Calibri"/>
        </w:rPr>
        <w:t xml:space="preserve">[Mariano, PhD in Social Sciences (UBA) and research professor at the General Sarmiento University, “Great chaos under heaven.” Ch. 1 in The Routledge Handbook of Chinese Studies, edited by Chris Shei and </w:t>
      </w:r>
      <w:proofErr w:type="spellStart"/>
      <w:r w:rsidRPr="00FA25BD">
        <w:rPr>
          <w:rFonts w:eastAsia="Calibri"/>
        </w:rPr>
        <w:t>Weixiao</w:t>
      </w:r>
      <w:proofErr w:type="spellEnd"/>
      <w:r w:rsidRPr="00FA25BD">
        <w:rPr>
          <w:rFonts w:eastAsia="Calibri"/>
        </w:rPr>
        <w:t xml:space="preserve"> Wei, 2021, </w:t>
      </w:r>
      <w:r w:rsidRPr="00FA25BD">
        <w:rPr>
          <w:rFonts w:eastAsia="Calibri"/>
          <w:i/>
          <w:iCs/>
        </w:rPr>
        <w:t>Routledge Taylor &amp; Francis Group</w:t>
      </w:r>
      <w:r w:rsidRPr="00FA25BD">
        <w:rPr>
          <w:rFonts w:eastAsia="Calibri"/>
        </w:rPr>
        <w:t>. HDCSW – JM]</w:t>
      </w:r>
    </w:p>
    <w:p w14:paraId="1EE97A59" w14:textId="77777777" w:rsidR="00A30868" w:rsidRPr="00FA25BD" w:rsidRDefault="00A30868" w:rsidP="00A30868">
      <w:pPr>
        <w:rPr>
          <w:rFonts w:eastAsia="Calibri"/>
          <w:u w:val="single"/>
        </w:rPr>
      </w:pPr>
      <w:r w:rsidRPr="00FA25BD">
        <w:rPr>
          <w:rFonts w:eastAsia="Calibri"/>
          <w:u w:val="single"/>
        </w:rPr>
        <w:t>Interstate conflicts over</w:t>
      </w:r>
      <w:r w:rsidRPr="00FA25BD">
        <w:rPr>
          <w:rFonts w:eastAsia="Calibri"/>
          <w:sz w:val="16"/>
          <w:szCs w:val="16"/>
        </w:rPr>
        <w:t xml:space="preserve"> world </w:t>
      </w:r>
      <w:r w:rsidRPr="00FA25BD">
        <w:rPr>
          <w:rFonts w:eastAsia="Calibri"/>
          <w:u w:val="single"/>
        </w:rPr>
        <w:t>hegemony have marked the transitions between Systemic Cycles of Accumulation</w:t>
      </w:r>
      <w:r w:rsidRPr="00FA25BD">
        <w:rPr>
          <w:rFonts w:eastAsia="Calibri"/>
          <w:sz w:val="16"/>
          <w:szCs w:val="16"/>
        </w:rPr>
        <w:t xml:space="preserve"> (SCA) </w:t>
      </w:r>
      <w:r w:rsidRPr="00FA25BD">
        <w:rPr>
          <w:rFonts w:eastAsia="Calibri"/>
          <w:u w:val="single"/>
        </w:rPr>
        <w:t>composed of stages of emergence, consolidation, and decline of hegemonic states</w:t>
      </w:r>
      <w:r w:rsidRPr="00FA25BD">
        <w:rPr>
          <w:rFonts w:eastAsia="Calibri"/>
          <w:sz w:val="16"/>
          <w:szCs w:val="16"/>
        </w:rPr>
        <w:t xml:space="preserve"> in the world system (Arrighi 1994). In the first stage, </w:t>
      </w:r>
      <w:r w:rsidRPr="00FA25BD">
        <w:rPr>
          <w:rFonts w:eastAsia="Calibri"/>
          <w:u w:val="single"/>
        </w:rPr>
        <w:t>productive and material expansion is combined with growing political and technological leadership that results in greater control of innovations and geopolitical changes. In the stage of decline and crisis, the Hegemon loses competitive leadership due to the financialization of its economic surplus and appearance of other competitors.</w:t>
      </w:r>
    </w:p>
    <w:p w14:paraId="7E077248" w14:textId="77777777" w:rsidR="00A30868" w:rsidRPr="00FA25BD" w:rsidRDefault="00A30868" w:rsidP="00A30868">
      <w:pPr>
        <w:rPr>
          <w:rFonts w:eastAsia="Calibri"/>
          <w:sz w:val="16"/>
          <w:szCs w:val="16"/>
        </w:rPr>
      </w:pPr>
      <w:r w:rsidRPr="00FA25BD">
        <w:rPr>
          <w:rFonts w:eastAsia="Calibri"/>
          <w:u w:val="single"/>
        </w:rPr>
        <w:t>Capitalism’s logic of competition leads large corporations to transcend national spaces to find resources, markets, and an abundant and cheap labor force.</w:t>
      </w:r>
      <w:r w:rsidRPr="00FA25BD">
        <w:rPr>
          <w:rFonts w:eastAsia="Calibri"/>
          <w:sz w:val="16"/>
          <w:szCs w:val="16"/>
        </w:rPr>
        <w:t xml:space="preserve"> </w:t>
      </w:r>
      <w:r w:rsidRPr="00FA25BD">
        <w:rPr>
          <w:rFonts w:eastAsia="Calibri"/>
          <w:u w:val="single"/>
        </w:rPr>
        <w:t>States support</w:t>
      </w:r>
      <w:r w:rsidRPr="00FA25BD">
        <w:rPr>
          <w:rFonts w:eastAsia="Calibri"/>
          <w:sz w:val="16"/>
          <w:szCs w:val="16"/>
        </w:rPr>
        <w:t xml:space="preserve"> their </w:t>
      </w:r>
      <w:r w:rsidRPr="00FA25BD">
        <w:rPr>
          <w:rFonts w:eastAsia="Calibri"/>
          <w:u w:val="single"/>
        </w:rPr>
        <w:t>corporations’</w:t>
      </w:r>
      <w:r w:rsidRPr="00FA25BD">
        <w:rPr>
          <w:rFonts w:eastAsia="Calibri"/>
          <w:sz w:val="16"/>
          <w:szCs w:val="16"/>
        </w:rPr>
        <w:t xml:space="preserve"> interests </w:t>
      </w:r>
      <w:r w:rsidRPr="00FA25BD">
        <w:rPr>
          <w:rFonts w:eastAsia="Calibri"/>
          <w:u w:val="single"/>
        </w:rPr>
        <w:t>by building military arsenals and</w:t>
      </w:r>
      <w:r w:rsidRPr="00FA25BD">
        <w:rPr>
          <w:rFonts w:eastAsia="Calibri"/>
          <w:sz w:val="16"/>
          <w:szCs w:val="16"/>
        </w:rPr>
        <w:t xml:space="preserve"> negotiating with and </w:t>
      </w:r>
      <w:r w:rsidRPr="00FA25BD">
        <w:rPr>
          <w:rFonts w:eastAsia="Calibri"/>
          <w:u w:val="single"/>
        </w:rPr>
        <w:t>putting pressure on other countries. Competition between capitals can lead to competition between rival states</w:t>
      </w:r>
      <w:r w:rsidRPr="00FA25BD">
        <w:rPr>
          <w:rFonts w:eastAsia="Calibri"/>
          <w:sz w:val="16"/>
          <w:szCs w:val="16"/>
        </w:rPr>
        <w:t xml:space="preserve"> to delimit the rules of the international system and the place occupied by each country in the international division of labor. </w:t>
      </w:r>
      <w:r w:rsidRPr="00FA25BD">
        <w:rPr>
          <w:rFonts w:eastAsia="Calibri"/>
          <w:u w:val="single"/>
        </w:rPr>
        <w:t>This competition sometimes leads to war</w:t>
      </w:r>
      <w:r w:rsidRPr="00FA25BD">
        <w:rPr>
          <w:rFonts w:eastAsia="Calibri"/>
          <w:sz w:val="16"/>
          <w:szCs w:val="16"/>
        </w:rPr>
        <w:t xml:space="preserve"> and produces changes in the command of world hegemony, leading to new SCA.</w:t>
      </w:r>
    </w:p>
    <w:p w14:paraId="7EB83F12" w14:textId="77777777" w:rsidR="00A30868" w:rsidRPr="00FA25BD" w:rsidRDefault="00A30868" w:rsidP="00A30868">
      <w:pPr>
        <w:rPr>
          <w:rFonts w:eastAsia="Calibri"/>
          <w:sz w:val="16"/>
          <w:szCs w:val="16"/>
        </w:rPr>
      </w:pPr>
      <w:r w:rsidRPr="00FA25BD">
        <w:rPr>
          <w:rFonts w:eastAsia="Calibri"/>
          <w:sz w:val="16"/>
          <w:szCs w:val="16"/>
        </w:rPr>
        <w:t xml:space="preserve">The </w:t>
      </w:r>
      <w:r w:rsidRPr="00FA25BD">
        <w:rPr>
          <w:rFonts w:eastAsia="Calibri"/>
          <w:u w:val="single"/>
        </w:rPr>
        <w:t>reorganization</w:t>
      </w:r>
      <w:r w:rsidRPr="00FA25BD">
        <w:rPr>
          <w:rFonts w:eastAsia="Calibri"/>
          <w:sz w:val="16"/>
          <w:szCs w:val="16"/>
        </w:rPr>
        <w:t xml:space="preserve"> of the world </w:t>
      </w:r>
      <w:r w:rsidRPr="00FA25BD">
        <w:rPr>
          <w:rFonts w:eastAsia="Calibri"/>
          <w:u w:val="single"/>
        </w:rPr>
        <w:t>that took place between 1980 and the 2008 crisis under US hegemony turned East Asia into a center of global capital accumulation with China at its center. In the 1980s and 1990s, US corporations restructured the economy to reestablish</w:t>
      </w:r>
      <w:r w:rsidRPr="00FA25BD">
        <w:rPr>
          <w:rFonts w:eastAsia="Calibri"/>
          <w:sz w:val="16"/>
          <w:szCs w:val="16"/>
        </w:rPr>
        <w:t xml:space="preserve"> their </w:t>
      </w:r>
      <w:r w:rsidRPr="00FA25BD">
        <w:rPr>
          <w:rFonts w:eastAsia="Calibri"/>
          <w:u w:val="single"/>
        </w:rPr>
        <w:t>domination over Japan and German</w:t>
      </w:r>
      <w:r w:rsidRPr="00FA25BD">
        <w:rPr>
          <w:rFonts w:eastAsia="Calibri"/>
          <w:sz w:val="16"/>
          <w:szCs w:val="16"/>
        </w:rPr>
        <w:t xml:space="preserve">y, the two rival states of the time. The United States played a major role in assimilating many of the former Soviet Socialist Republics into the world order. </w:t>
      </w:r>
      <w:r w:rsidRPr="00FA25BD">
        <w:rPr>
          <w:rFonts w:eastAsia="Calibri"/>
          <w:u w:val="single"/>
        </w:rPr>
        <w:t>The United States’ core strategy for hegemony was based on integrating its former and potential competitors into a global order under its domain</w:t>
      </w:r>
      <w:r w:rsidRPr="00FA25BD">
        <w:rPr>
          <w:rFonts w:eastAsia="Calibri"/>
          <w:sz w:val="16"/>
          <w:szCs w:val="16"/>
        </w:rPr>
        <w:t xml:space="preserve"> (Smith 2016). </w:t>
      </w:r>
      <w:r w:rsidRPr="00FA25BD">
        <w:rPr>
          <w:rFonts w:eastAsia="Calibri"/>
          <w:u w:val="single"/>
        </w:rPr>
        <w:t>This strategy was successful until the rise of China, which represents a systemic threat to the American model</w:t>
      </w:r>
      <w:r w:rsidRPr="00FA25BD">
        <w:rPr>
          <w:rFonts w:eastAsia="Calibri"/>
          <w:sz w:val="16"/>
          <w:szCs w:val="16"/>
        </w:rPr>
        <w:t xml:space="preserve"> of civilization and refuses to be integrated as a minor partner in the current world order.</w:t>
      </w:r>
    </w:p>
    <w:p w14:paraId="7D588CBF" w14:textId="77777777" w:rsidR="00A30868" w:rsidRPr="00FA25BD" w:rsidRDefault="00A30868" w:rsidP="00A30868">
      <w:pPr>
        <w:rPr>
          <w:rFonts w:eastAsia="Calibri"/>
          <w:sz w:val="16"/>
          <w:szCs w:val="16"/>
        </w:rPr>
      </w:pPr>
      <w:r w:rsidRPr="00FA25BD">
        <w:rPr>
          <w:rFonts w:eastAsia="Calibri"/>
          <w:sz w:val="16"/>
          <w:szCs w:val="16"/>
        </w:rPr>
        <w:t xml:space="preserve">Many analysts argue that </w:t>
      </w:r>
      <w:r w:rsidRPr="00FA25BD">
        <w:rPr>
          <w:rFonts w:eastAsia="Calibri"/>
          <w:u w:val="single"/>
        </w:rPr>
        <w:t>the 2008 crisis and</w:t>
      </w:r>
      <w:r w:rsidRPr="00FA25BD">
        <w:rPr>
          <w:rFonts w:eastAsia="Calibri"/>
          <w:sz w:val="16"/>
          <w:szCs w:val="16"/>
        </w:rPr>
        <w:t xml:space="preserve"> the stagnation and partial </w:t>
      </w:r>
      <w:r w:rsidRPr="00FA25BD">
        <w:rPr>
          <w:rFonts w:eastAsia="Calibri"/>
          <w:u w:val="single"/>
        </w:rPr>
        <w:t>reversal of</w:t>
      </w:r>
      <w:r w:rsidRPr="00FA25BD">
        <w:rPr>
          <w:rFonts w:eastAsia="Calibri"/>
          <w:sz w:val="16"/>
          <w:szCs w:val="16"/>
        </w:rPr>
        <w:t xml:space="preserve"> the </w:t>
      </w:r>
      <w:r w:rsidRPr="00FA25BD">
        <w:rPr>
          <w:rFonts w:eastAsia="Calibri"/>
          <w:u w:val="single"/>
        </w:rPr>
        <w:t>globalization process is an outcome of how the accumulation crisis of the 1970s was resolved, expressing the limits of US hegemony.</w:t>
      </w:r>
      <w:r w:rsidRPr="00FA25BD">
        <w:rPr>
          <w:rFonts w:eastAsia="Calibri"/>
          <w:sz w:val="16"/>
          <w:szCs w:val="16"/>
        </w:rPr>
        <w:t xml:space="preserve"> Many analysts even argue that </w:t>
      </w:r>
      <w:r w:rsidRPr="00FA25BD">
        <w:rPr>
          <w:rFonts w:eastAsia="Calibri"/>
          <w:u w:val="single"/>
        </w:rPr>
        <w:t>in recent years the world has gone from a unipolar order</w:t>
      </w:r>
      <w:r w:rsidRPr="00FA25BD">
        <w:rPr>
          <w:rFonts w:eastAsia="Calibri"/>
          <w:sz w:val="16"/>
          <w:szCs w:val="16"/>
        </w:rPr>
        <w:t xml:space="preserve"> with the United States in the center to a bipolar order with China sharing the status of supreme power (Xuetong 2011).</w:t>
      </w:r>
    </w:p>
    <w:p w14:paraId="491C7B4A" w14:textId="77777777" w:rsidR="00A30868" w:rsidRPr="00FA25BD" w:rsidRDefault="00A30868" w:rsidP="00A30868">
      <w:pPr>
        <w:rPr>
          <w:rFonts w:eastAsia="Calibri"/>
          <w:sz w:val="16"/>
          <w:szCs w:val="16"/>
        </w:rPr>
      </w:pPr>
      <w:r w:rsidRPr="00FA25BD">
        <w:rPr>
          <w:rFonts w:eastAsia="Calibri"/>
          <w:sz w:val="16"/>
          <w:szCs w:val="16"/>
        </w:rPr>
        <w:t>The United States has been maintaining a structural trade and current account deficit since 1974, with China making up the largest part of that deficit. In 2018, 82% of US total current account deficit came from a bilateral deficit with China, which has been reducing its holdings of US debt but is still the largest American debt holder with $1.12 trillion (BEA). Therefore, many authors speak of a strategic partnership between the two countries, which allows the former to sell their goods and the latter to artificially sustain its level of consumption through access to cheaper goods and public and private indebtedness (Arceo 2018).</w:t>
      </w:r>
    </w:p>
    <w:p w14:paraId="64B2A21E" w14:textId="77777777" w:rsidR="00A30868" w:rsidRPr="00FA25BD" w:rsidRDefault="00A30868" w:rsidP="00A30868">
      <w:pPr>
        <w:rPr>
          <w:rFonts w:eastAsia="Calibri"/>
          <w:sz w:val="16"/>
          <w:szCs w:val="16"/>
        </w:rPr>
      </w:pPr>
      <w:r w:rsidRPr="00FA25BD">
        <w:rPr>
          <w:rFonts w:eastAsia="Calibri"/>
          <w:u w:val="single"/>
        </w:rPr>
        <w:t xml:space="preserve">The main hypothesis </w:t>
      </w:r>
      <w:r w:rsidRPr="00FA25BD">
        <w:rPr>
          <w:rFonts w:eastAsia="Calibri"/>
          <w:sz w:val="16"/>
          <w:szCs w:val="16"/>
        </w:rPr>
        <w:t xml:space="preserve">according </w:t>
      </w:r>
      <w:r w:rsidRPr="00FA25BD">
        <w:rPr>
          <w:rFonts w:eastAsia="Calibri"/>
          <w:u w:val="single"/>
        </w:rPr>
        <w:t xml:space="preserve">to which an armed conflict would not erupt is that, unlike many other hegemonic disputes, the Chinese and American economies are highly integrated. </w:t>
      </w:r>
      <w:r w:rsidRPr="00FA25BD">
        <w:rPr>
          <w:rFonts w:eastAsia="Calibri"/>
          <w:sz w:val="16"/>
          <w:szCs w:val="16"/>
        </w:rPr>
        <w:t xml:space="preserve">Since the end of World War II, economic integration has served as a mechanism to reduce the likelihood of conflict between countries. </w:t>
      </w:r>
      <w:r w:rsidRPr="00FA25BD">
        <w:rPr>
          <w:rFonts w:eastAsia="Calibri"/>
          <w:u w:val="single"/>
        </w:rPr>
        <w:t>When competition prevails between economic actors of two opposing powers, the objective conditions bring them to try to annihilate each other.</w:t>
      </w:r>
      <w:r w:rsidRPr="00FA25BD">
        <w:rPr>
          <w:rFonts w:eastAsia="Calibri"/>
          <w:sz w:val="16"/>
          <w:szCs w:val="16"/>
        </w:rPr>
        <w:t xml:space="preserve"> When there are commercial and financial partnerships between actors from different countries, economic powers try to seek peaceful solutions to the conflict. The coalition of interests between corporations and states would prevent the destruction of capital that would result in the case of an armed conflict.</w:t>
      </w:r>
    </w:p>
    <w:p w14:paraId="340249BE" w14:textId="77777777" w:rsidR="00A30868" w:rsidRPr="00FA25BD" w:rsidRDefault="00A30868" w:rsidP="00A30868">
      <w:pPr>
        <w:rPr>
          <w:rFonts w:eastAsia="Calibri"/>
          <w:sz w:val="16"/>
          <w:szCs w:val="16"/>
        </w:rPr>
      </w:pPr>
      <w:r w:rsidRPr="00FA25BD">
        <w:rPr>
          <w:rFonts w:eastAsia="Calibri"/>
          <w:sz w:val="16"/>
          <w:szCs w:val="16"/>
        </w:rPr>
        <w:t xml:space="preserve">Productive and </w:t>
      </w:r>
      <w:r w:rsidRPr="00FA25BD">
        <w:rPr>
          <w:rFonts w:eastAsia="Calibri"/>
          <w:u w:val="single"/>
        </w:rPr>
        <w:t>financial integration</w:t>
      </w:r>
      <w:r w:rsidRPr="00FA25BD">
        <w:rPr>
          <w:rFonts w:eastAsia="Calibri"/>
          <w:sz w:val="16"/>
          <w:szCs w:val="16"/>
        </w:rPr>
        <w:t xml:space="preserve"> </w:t>
      </w:r>
      <w:r w:rsidRPr="00FA25BD">
        <w:rPr>
          <w:rFonts w:eastAsia="Calibri"/>
          <w:u w:val="single"/>
        </w:rPr>
        <w:t xml:space="preserve">between the United States and China has shaped the form of capital accumulation since the 1980s. </w:t>
      </w:r>
      <w:r w:rsidRPr="00FA25BD">
        <w:rPr>
          <w:rFonts w:eastAsia="Calibri"/>
          <w:sz w:val="16"/>
          <w:szCs w:val="16"/>
        </w:rPr>
        <w:t>Foreign capital has been invited to enter the Chinese economy as a subordinate actor and virtually all large multinational companies have developed global value chains and become tied to Chinese interests. The fragmentation and relocation of production, the configuration of global value chains, and the consolidation of the dollar as a reserve of global value and China as the world’s leading creditor configured a win-win relationship. Thanks to those relationships and certain strategic policies, China has made progress in high-tech industries and begun to catch-up with US technological prowess. This articulation allowed China to maintain some geopolitical autonomy from American interests and rise as a ‘Contender State’ (Fusaro 2017).</w:t>
      </w:r>
    </w:p>
    <w:p w14:paraId="56D3C6A1" w14:textId="77777777" w:rsidR="00A30868" w:rsidRPr="00FA25BD" w:rsidRDefault="00A30868" w:rsidP="00A30868">
      <w:pPr>
        <w:rPr>
          <w:rFonts w:eastAsia="Calibri"/>
          <w:sz w:val="16"/>
          <w:szCs w:val="16"/>
        </w:rPr>
      </w:pPr>
      <w:r w:rsidRPr="00FA25BD">
        <w:rPr>
          <w:rFonts w:eastAsia="Calibri"/>
          <w:sz w:val="16"/>
          <w:szCs w:val="16"/>
        </w:rPr>
        <w:t xml:space="preserve">However, the </w:t>
      </w:r>
      <w:r w:rsidRPr="00FA25BD">
        <w:rPr>
          <w:rFonts w:eastAsia="Calibri"/>
          <w:u w:val="single"/>
        </w:rPr>
        <w:t>limits to this strategic partnership have been showing for years and economic interdependence between China and the United States is being reversed in a movement that some analysts characterize as ‘the great decoupling’</w:t>
      </w:r>
      <w:r w:rsidRPr="00FA25BD">
        <w:rPr>
          <w:rFonts w:eastAsia="Calibri"/>
          <w:sz w:val="16"/>
          <w:szCs w:val="16"/>
        </w:rPr>
        <w:t xml:space="preserve"> (Actis &amp; Creus 2019; Bremmer &amp; </w:t>
      </w:r>
      <w:proofErr w:type="spellStart"/>
      <w:r w:rsidRPr="00FA25BD">
        <w:rPr>
          <w:rFonts w:eastAsia="Calibri"/>
          <w:sz w:val="16"/>
          <w:szCs w:val="16"/>
        </w:rPr>
        <w:t>Kupchan</w:t>
      </w:r>
      <w:proofErr w:type="spellEnd"/>
      <w:r w:rsidRPr="00FA25BD">
        <w:rPr>
          <w:rFonts w:eastAsia="Calibri"/>
          <w:sz w:val="16"/>
          <w:szCs w:val="16"/>
        </w:rPr>
        <w:t xml:space="preserve"> 2020). As a sign of this decoupling process, </w:t>
      </w:r>
      <w:r w:rsidRPr="00FA25BD">
        <w:rPr>
          <w:rFonts w:eastAsia="Calibri"/>
          <w:u w:val="single"/>
        </w:rPr>
        <w:t>we see the interruption of the development of production chains and the dismantling of global value chains, a decrease in R&amp;D cooperation and the flow of academic and technological exchanges, and a decrease in the level of bilateral investments. The United States fears losing its economic and military hegemony and China is preparing to autonomize its development process. The ‘great decoupling’ process could</w:t>
      </w:r>
      <w:r w:rsidRPr="00FA25BD">
        <w:rPr>
          <w:rFonts w:eastAsia="Calibri"/>
          <w:sz w:val="16"/>
          <w:szCs w:val="16"/>
        </w:rPr>
        <w:t xml:space="preserve"> slowly </w:t>
      </w:r>
      <w:r w:rsidRPr="00FA25BD">
        <w:rPr>
          <w:rFonts w:eastAsia="Calibri"/>
          <w:u w:val="single"/>
        </w:rPr>
        <w:t>reverse the integration between the two countries and increase the likelihood of conflict.</w:t>
      </w:r>
      <w:r w:rsidRPr="00FA25BD">
        <w:rPr>
          <w:rFonts w:eastAsia="Calibri"/>
          <w:sz w:val="16"/>
          <w:szCs w:val="16"/>
        </w:rPr>
        <w:t>3 However, the size of the Chinese domestic market and the advantages of efficiency in supply chains limit the shift of some manufacturing activities out of the country (Orr 2018).</w:t>
      </w:r>
    </w:p>
    <w:p w14:paraId="1577E8B4" w14:textId="77777777" w:rsidR="00A30868" w:rsidRPr="00FA25BD" w:rsidRDefault="00A30868" w:rsidP="00A30868">
      <w:r w:rsidRPr="00FA25BD">
        <w:rPr>
          <w:rFonts w:eastAsia="Calibri"/>
          <w:u w:val="single"/>
        </w:rPr>
        <w:t xml:space="preserve">China’s rise increased competition and tension with the United States because China is not content to participate in the world order as a minor partner. </w:t>
      </w:r>
      <w:r w:rsidRPr="00FA25BD">
        <w:rPr>
          <w:rFonts w:eastAsia="Calibri"/>
          <w:sz w:val="16"/>
          <w:szCs w:val="16"/>
        </w:rPr>
        <w:t xml:space="preserve">The </w:t>
      </w:r>
      <w:r w:rsidRPr="00FA25BD">
        <w:rPr>
          <w:rFonts w:eastAsia="Calibri"/>
          <w:u w:val="single"/>
        </w:rPr>
        <w:t>Thucydides trap refers to the pattern of structural stress that results when a rising power challenges a ruling one. In the past 500 years, there have been 16 occasions in which a rising power threatened to displace the consolidated power and 12 of those ended with war.</w:t>
      </w:r>
      <w:r w:rsidRPr="00FA25BD">
        <w:rPr>
          <w:rFonts w:eastAsia="Calibri"/>
          <w:sz w:val="16"/>
          <w:szCs w:val="16"/>
        </w:rPr>
        <w:t xml:space="preserve"> There were only four occasions that did not end in war: Spain against Portugal in the 15th century, the United States against the United Kingdom at the beginning of the 20th century, the USSR against the United States throughout the 20th century, and Germany and Japan against the United States in the late 20th century (Allison 2017). Of these experiences, the dispute between the United States and the USSR was probably the one that compares the most to the current hegemonic dispute. Many analysts are already calling the great decoupling a ‘new cold war’ (Roubini 2020; Smith 2018).</w:t>
      </w:r>
    </w:p>
    <w:p w14:paraId="34270F8B" w14:textId="77777777" w:rsidR="00A30868" w:rsidRPr="00FA25BD" w:rsidRDefault="00A30868" w:rsidP="00A30868"/>
    <w:p w14:paraId="479630FF" w14:textId="77777777" w:rsidR="00BF5A6A" w:rsidRPr="00FA25BD" w:rsidRDefault="00BF5A6A" w:rsidP="00A30868">
      <w:pPr>
        <w:pStyle w:val="Heading3"/>
      </w:pPr>
    </w:p>
    <w:p w14:paraId="5C12BD19" w14:textId="0C0C1BE1" w:rsidR="00A30868" w:rsidRPr="00FA25BD" w:rsidRDefault="00A30868" w:rsidP="00A30868">
      <w:pPr>
        <w:pStyle w:val="Heading3"/>
      </w:pPr>
      <w:r w:rsidRPr="00FA25BD">
        <w:t>1NC---Climate Link [Green Tech/Mitigation]</w:t>
      </w:r>
    </w:p>
    <w:p w14:paraId="79F3E5D6" w14:textId="7B8585BE" w:rsidR="00B22EF2" w:rsidRPr="00FA25BD" w:rsidRDefault="00B22EF2" w:rsidP="00B22EF2">
      <w:r w:rsidRPr="00FA25BD">
        <w:t>**</w:t>
      </w:r>
      <w:r w:rsidRPr="00FA25BD">
        <w:rPr>
          <w:b/>
          <w:bCs/>
        </w:rPr>
        <w:t>see also renewables links</w:t>
      </w:r>
      <w:r w:rsidRPr="00FA25BD">
        <w:t xml:space="preserve"> </w:t>
      </w:r>
    </w:p>
    <w:p w14:paraId="55ED43B8" w14:textId="32C33BD7" w:rsidR="00A30868" w:rsidRPr="00FA25BD" w:rsidRDefault="00A30868" w:rsidP="00A30868">
      <w:pPr>
        <w:pStyle w:val="Heading4"/>
      </w:pPr>
      <w:r w:rsidRPr="00FA25BD">
        <w:t xml:space="preserve">Climate mitigation strategies in the Arctic rely on green extractives and colonialism </w:t>
      </w:r>
      <w:r w:rsidRPr="00FA25BD">
        <w:t xml:space="preserve">that hurt marginalized communities in the Arctic </w:t>
      </w:r>
    </w:p>
    <w:p w14:paraId="0A4BC94E" w14:textId="77777777" w:rsidR="00A30868" w:rsidRPr="00FA25BD" w:rsidRDefault="00A30868" w:rsidP="00A30868">
      <w:proofErr w:type="spellStart"/>
      <w:r w:rsidRPr="00FA25BD">
        <w:rPr>
          <w:rStyle w:val="Style13ptBold"/>
        </w:rPr>
        <w:t>Hanaček</w:t>
      </w:r>
      <w:proofErr w:type="spellEnd"/>
      <w:r w:rsidRPr="00FA25BD">
        <w:rPr>
          <w:rStyle w:val="Style13ptBold"/>
        </w:rPr>
        <w:t xml:space="preserve"> et </w:t>
      </w:r>
      <w:proofErr w:type="gramStart"/>
      <w:r w:rsidRPr="00FA25BD">
        <w:rPr>
          <w:rStyle w:val="Style13ptBold"/>
        </w:rPr>
        <w:t xml:space="preserve">al  </w:t>
      </w:r>
      <w:r w:rsidRPr="00FA25BD">
        <w:t>Researcher</w:t>
      </w:r>
      <w:proofErr w:type="gramEnd"/>
      <w:r w:rsidRPr="00FA25BD">
        <w:t xml:space="preserve"> at the Institute of Environmental Science and Technology, Autonomous University of Barcelona</w:t>
      </w:r>
      <w:r w:rsidRPr="00FA25BD">
        <w:rPr>
          <w:rStyle w:val="Style13ptBold"/>
        </w:rPr>
        <w:t xml:space="preserve"> 24</w:t>
      </w:r>
      <w:r w:rsidRPr="00FA25BD">
        <w:t xml:space="preserve"> </w:t>
      </w:r>
    </w:p>
    <w:p w14:paraId="1876788D" w14:textId="77777777" w:rsidR="00A30868" w:rsidRPr="00FA25BD" w:rsidRDefault="00A30868" w:rsidP="00A30868">
      <w:r w:rsidRPr="00FA25BD">
        <w:t xml:space="preserve">[Ksenija </w:t>
      </w:r>
      <w:proofErr w:type="spellStart"/>
      <w:r w:rsidRPr="00FA25BD">
        <w:t>Hanaček</w:t>
      </w:r>
      <w:proofErr w:type="spellEnd"/>
      <w:r w:rsidRPr="00FA25BD">
        <w:t xml:space="preserve"> -. “Green and climate colonialities: Evidence from Arctic </w:t>
      </w:r>
      <w:proofErr w:type="spellStart"/>
      <w:r w:rsidRPr="00FA25BD">
        <w:t>Extractivisms</w:t>
      </w:r>
      <w:proofErr w:type="spellEnd"/>
      <w:r w:rsidRPr="00FA25BD">
        <w:t xml:space="preserve">.” </w:t>
      </w:r>
      <w:r w:rsidRPr="00FA25BD">
        <w:rPr>
          <w:i/>
          <w:iCs/>
        </w:rPr>
        <w:t>Journal of Political Ecology</w:t>
      </w:r>
      <w:r w:rsidRPr="00FA25BD">
        <w:t>, Vol. 34, Issue 1, 2024, https://doi.org/10.2458/jpe.5512, July 19th, 2025, HDCSW- JW]</w:t>
      </w:r>
    </w:p>
    <w:p w14:paraId="13FB6A14" w14:textId="77777777" w:rsidR="00A30868" w:rsidRPr="00FA25BD" w:rsidRDefault="00A30868" w:rsidP="00A30868">
      <w:pPr>
        <w:rPr>
          <w:sz w:val="16"/>
        </w:rPr>
      </w:pPr>
      <w:r w:rsidRPr="00FA25BD">
        <w:rPr>
          <w:sz w:val="16"/>
        </w:rPr>
        <w:t xml:space="preserve">The </w:t>
      </w:r>
      <w:r w:rsidRPr="00FA25BD">
        <w:rPr>
          <w:rStyle w:val="StyleUnderline"/>
        </w:rPr>
        <w:t>Arctic is especially affected by</w:t>
      </w:r>
      <w:r w:rsidRPr="00FA25BD">
        <w:rPr>
          <w:sz w:val="16"/>
        </w:rPr>
        <w:t xml:space="preserve"> the </w:t>
      </w:r>
      <w:r w:rsidRPr="00FA25BD">
        <w:rPr>
          <w:rStyle w:val="StyleUnderline"/>
        </w:rPr>
        <w:t xml:space="preserve">cascading impacts of </w:t>
      </w:r>
      <w:r w:rsidRPr="00FA25BD">
        <w:rPr>
          <w:sz w:val="16"/>
        </w:rPr>
        <w:t xml:space="preserve">the </w:t>
      </w:r>
      <w:r w:rsidRPr="00FA25BD">
        <w:rPr>
          <w:rStyle w:val="StyleUnderline"/>
        </w:rPr>
        <w:t>climate catastrophe,</w:t>
      </w:r>
      <w:r w:rsidRPr="00FA25BD">
        <w:rPr>
          <w:sz w:val="16"/>
        </w:rPr>
        <w:t xml:space="preserve"> with </w:t>
      </w:r>
      <w:r w:rsidRPr="00FA25BD">
        <w:rPr>
          <w:rStyle w:val="StyleUnderline"/>
        </w:rPr>
        <w:t>its climate warming four times faster in comparison to other regions</w:t>
      </w:r>
      <w:r w:rsidRPr="00FA25BD">
        <w:rPr>
          <w:sz w:val="16"/>
        </w:rPr>
        <w:t xml:space="preserve"> (Herrmann, 2015; IPCC, 2019). The climate crisis and its purported solutions currently play an increasing role in shaping Arctic life. </w:t>
      </w:r>
      <w:r w:rsidRPr="00FA25BD">
        <w:rPr>
          <w:rStyle w:val="StyleUnderline"/>
        </w:rPr>
        <w:t>Climate change is creating</w:t>
      </w:r>
      <w:r w:rsidRPr="00FA25BD">
        <w:rPr>
          <w:sz w:val="16"/>
        </w:rPr>
        <w:t xml:space="preserve"> </w:t>
      </w:r>
      <w:proofErr w:type="gramStart"/>
      <w:r w:rsidRPr="00FA25BD">
        <w:rPr>
          <w:sz w:val="16"/>
        </w:rPr>
        <w:t xml:space="preserve">a </w:t>
      </w:r>
      <w:r w:rsidRPr="00FA25BD">
        <w:rPr>
          <w:rStyle w:val="StyleUnderline"/>
        </w:rPr>
        <w:t>discourse</w:t>
      </w:r>
      <w:proofErr w:type="gramEnd"/>
      <w:r w:rsidRPr="00FA25BD">
        <w:rPr>
          <w:rStyle w:val="StyleUnderline"/>
        </w:rPr>
        <w:t xml:space="preserve"> and actions leading to</w:t>
      </w:r>
      <w:r w:rsidRPr="00FA25BD">
        <w:rPr>
          <w:sz w:val="16"/>
        </w:rPr>
        <w:t xml:space="preserve"> the expansion of </w:t>
      </w:r>
      <w:r w:rsidRPr="00FA25BD">
        <w:rPr>
          <w:rStyle w:val="StyleUnderline"/>
        </w:rPr>
        <w:t xml:space="preserve">green </w:t>
      </w:r>
      <w:proofErr w:type="spellStart"/>
      <w:r w:rsidRPr="00FA25BD">
        <w:rPr>
          <w:rStyle w:val="StyleUnderline"/>
        </w:rPr>
        <w:t>extractivism</w:t>
      </w:r>
      <w:proofErr w:type="spellEnd"/>
      <w:r w:rsidRPr="00FA25BD">
        <w:rPr>
          <w:sz w:val="16"/>
        </w:rPr>
        <w:t xml:space="preserve"> across the region. While risks are increasing, the </w:t>
      </w:r>
      <w:r w:rsidRPr="00FA25BD">
        <w:rPr>
          <w:rStyle w:val="StyleUnderline"/>
        </w:rPr>
        <w:t>Arctic is paradoxically perceived by</w:t>
      </w:r>
      <w:r w:rsidRPr="00FA25BD">
        <w:rPr>
          <w:sz w:val="16"/>
        </w:rPr>
        <w:t xml:space="preserve"> many domestic and transnational </w:t>
      </w:r>
      <w:r w:rsidRPr="00FA25BD">
        <w:rPr>
          <w:rStyle w:val="StyleUnderline"/>
        </w:rPr>
        <w:t>companies as a central point for</w:t>
      </w:r>
      <w:r w:rsidRPr="00FA25BD">
        <w:rPr>
          <w:sz w:val="16"/>
        </w:rPr>
        <w:t xml:space="preserve"> so-called </w:t>
      </w:r>
      <w:r w:rsidRPr="00FA25BD">
        <w:rPr>
          <w:rStyle w:val="StyleUnderline"/>
        </w:rPr>
        <w:t xml:space="preserve">new green energy solutions and mining of transition minerals </w:t>
      </w:r>
      <w:r w:rsidRPr="00FA25BD">
        <w:rPr>
          <w:sz w:val="16"/>
        </w:rPr>
        <w:t xml:space="preserve">(Duxbury, 2021; </w:t>
      </w:r>
      <w:proofErr w:type="spellStart"/>
      <w:r w:rsidRPr="00FA25BD">
        <w:rPr>
          <w:sz w:val="16"/>
        </w:rPr>
        <w:t>Hanaček</w:t>
      </w:r>
      <w:proofErr w:type="spellEnd"/>
      <w:r w:rsidRPr="00FA25BD">
        <w:rPr>
          <w:sz w:val="16"/>
        </w:rPr>
        <w:t xml:space="preserve"> et al., 2022; Len, 2021). For example, western Greenland, where coastal glaciers have been melting, has been a target of new mining ventures seeking to offer minerals for the electrification of energy (</w:t>
      </w:r>
      <w:proofErr w:type="spellStart"/>
      <w:r w:rsidRPr="00FA25BD">
        <w:rPr>
          <w:sz w:val="16"/>
        </w:rPr>
        <w:t>Gronholt</w:t>
      </w:r>
      <w:proofErr w:type="spellEnd"/>
      <w:r w:rsidRPr="00FA25BD">
        <w:rPr>
          <w:sz w:val="16"/>
        </w:rPr>
        <w:t xml:space="preserve">-Pedersen, 2022). While </w:t>
      </w:r>
      <w:r w:rsidRPr="00FA25BD">
        <w:rPr>
          <w:rStyle w:val="StyleUnderline"/>
        </w:rPr>
        <w:t xml:space="preserve">the climate crisis has been caused mostly by colonial actions and </w:t>
      </w:r>
      <w:proofErr w:type="spellStart"/>
      <w:r w:rsidRPr="00FA25BD">
        <w:rPr>
          <w:rStyle w:val="StyleUnderline"/>
        </w:rPr>
        <w:t>extractivist</w:t>
      </w:r>
      <w:proofErr w:type="spellEnd"/>
      <w:r w:rsidRPr="00FA25BD">
        <w:rPr>
          <w:rStyle w:val="StyleUnderline"/>
        </w:rPr>
        <w:t xml:space="preserve"> frontier expansion by</w:t>
      </w:r>
      <w:r w:rsidRPr="00FA25BD">
        <w:rPr>
          <w:sz w:val="16"/>
        </w:rPr>
        <w:t xml:space="preserve"> the </w:t>
      </w:r>
      <w:r w:rsidRPr="00FA25BD">
        <w:rPr>
          <w:rStyle w:val="StyleUnderline"/>
        </w:rPr>
        <w:t>elites and corporations of the core areas of the capitalist world-ecology</w:t>
      </w:r>
      <w:r w:rsidRPr="00FA25BD">
        <w:rPr>
          <w:sz w:val="16"/>
        </w:rPr>
        <w:t xml:space="preserve"> (Moore, 2016), </w:t>
      </w:r>
      <w:r w:rsidRPr="00FA25BD">
        <w:rPr>
          <w:rStyle w:val="StyleUnderline"/>
        </w:rPr>
        <w:t xml:space="preserve">the Arctic suffers </w:t>
      </w:r>
      <w:proofErr w:type="gramStart"/>
      <w:r w:rsidRPr="00FA25BD">
        <w:rPr>
          <w:rStyle w:val="StyleUnderline"/>
        </w:rPr>
        <w:t>excessively, and</w:t>
      </w:r>
      <w:proofErr w:type="gramEnd"/>
      <w:r w:rsidRPr="00FA25BD">
        <w:rPr>
          <w:rStyle w:val="StyleUnderline"/>
        </w:rPr>
        <w:t xml:space="preserve"> is</w:t>
      </w:r>
      <w:r w:rsidRPr="00FA25BD">
        <w:rPr>
          <w:sz w:val="16"/>
        </w:rPr>
        <w:t xml:space="preserve"> furthermore </w:t>
      </w:r>
      <w:r w:rsidRPr="00FA25BD">
        <w:rPr>
          <w:rStyle w:val="StyleUnderline"/>
        </w:rPr>
        <w:t>cast as a "sacrifice zone" for extracting minerals and energy for supposed climate change solutions</w:t>
      </w:r>
      <w:r w:rsidRPr="00FA25BD">
        <w:rPr>
          <w:sz w:val="16"/>
        </w:rPr>
        <w:t xml:space="preserve"> (</w:t>
      </w:r>
      <w:proofErr w:type="spellStart"/>
      <w:r w:rsidRPr="00FA25BD">
        <w:rPr>
          <w:sz w:val="16"/>
        </w:rPr>
        <w:t>Össbo</w:t>
      </w:r>
      <w:proofErr w:type="spellEnd"/>
      <w:r w:rsidRPr="00FA25BD">
        <w:rPr>
          <w:sz w:val="16"/>
        </w:rPr>
        <w:t xml:space="preserve">, 2023). The </w:t>
      </w:r>
      <w:r w:rsidRPr="00FA25BD">
        <w:rPr>
          <w:rStyle w:val="StyleUnderline"/>
        </w:rPr>
        <w:t xml:space="preserve">crisis of the capitalist world-ecology, meaning a rush to dwindling natural resources, is fueling a desire to expand </w:t>
      </w:r>
      <w:proofErr w:type="spellStart"/>
      <w:r w:rsidRPr="00FA25BD">
        <w:rPr>
          <w:rStyle w:val="StyleUnderline"/>
        </w:rPr>
        <w:t>extractivist</w:t>
      </w:r>
      <w:proofErr w:type="spellEnd"/>
      <w:r w:rsidRPr="00FA25BD">
        <w:rPr>
          <w:rStyle w:val="StyleUnderline"/>
        </w:rPr>
        <w:t xml:space="preserve"> activities in the Arctic, creating a complex and perilous feedback loop, as Arctic </w:t>
      </w:r>
      <w:proofErr w:type="spellStart"/>
      <w:r w:rsidRPr="00FA25BD">
        <w:rPr>
          <w:rStyle w:val="StyleUnderline"/>
        </w:rPr>
        <w:t>extractivism</w:t>
      </w:r>
      <w:proofErr w:type="spellEnd"/>
      <w:r w:rsidRPr="00FA25BD">
        <w:rPr>
          <w:sz w:val="16"/>
        </w:rPr>
        <w:t xml:space="preserve"> can </w:t>
      </w:r>
      <w:r w:rsidRPr="00FA25BD">
        <w:rPr>
          <w:rStyle w:val="StyleUnderline"/>
        </w:rPr>
        <w:t xml:space="preserve">directly drive </w:t>
      </w:r>
      <w:r w:rsidRPr="00FA25BD">
        <w:rPr>
          <w:sz w:val="16"/>
        </w:rPr>
        <w:t xml:space="preserve">the </w:t>
      </w:r>
      <w:r w:rsidRPr="00FA25BD">
        <w:rPr>
          <w:rStyle w:val="StyleUnderline"/>
        </w:rPr>
        <w:t>breaching of global climate tipping points</w:t>
      </w:r>
      <w:r w:rsidRPr="00FA25BD">
        <w:rPr>
          <w:sz w:val="16"/>
        </w:rPr>
        <w:t xml:space="preserve"> (Kröger, 2023). For example, </w:t>
      </w:r>
      <w:r w:rsidRPr="00FA25BD">
        <w:rPr>
          <w:rStyle w:val="StyleUnderline"/>
        </w:rPr>
        <w:t>flaring and increased atmospheric soot and dust from mining cause quicker melting and make ice sheets less reflective</w:t>
      </w:r>
      <w:r w:rsidRPr="00FA25BD">
        <w:rPr>
          <w:sz w:val="16"/>
        </w:rPr>
        <w:t>. An extractive push has increased in some parts of the region alongside worsening socio-climatic crises (Kröger, 2016a, 2018).</w:t>
      </w:r>
    </w:p>
    <w:p w14:paraId="2F21453A" w14:textId="77777777" w:rsidR="00A30868" w:rsidRPr="00FA25BD" w:rsidRDefault="00A30868" w:rsidP="00A30868">
      <w:pPr>
        <w:rPr>
          <w:sz w:val="16"/>
        </w:rPr>
      </w:pPr>
      <w:r w:rsidRPr="00FA25BD">
        <w:rPr>
          <w:sz w:val="16"/>
        </w:rPr>
        <w:t xml:space="preserve">The </w:t>
      </w:r>
      <w:r w:rsidRPr="00FA25BD">
        <w:rPr>
          <w:rStyle w:val="StyleUnderline"/>
        </w:rPr>
        <w:t xml:space="preserve">Arctic remains a prime target for </w:t>
      </w:r>
      <w:proofErr w:type="spellStart"/>
      <w:r w:rsidRPr="00FA25BD">
        <w:rPr>
          <w:rStyle w:val="StyleUnderline"/>
        </w:rPr>
        <w:t>extractivism</w:t>
      </w:r>
      <w:proofErr w:type="spellEnd"/>
      <w:r w:rsidRPr="00FA25BD">
        <w:rPr>
          <w:rStyle w:val="StyleUnderline"/>
        </w:rPr>
        <w:t>, notably for obtaining</w:t>
      </w:r>
      <w:r w:rsidRPr="00FA25BD">
        <w:rPr>
          <w:sz w:val="16"/>
        </w:rPr>
        <w:t xml:space="preserve"> </w:t>
      </w:r>
      <w:proofErr w:type="gramStart"/>
      <w:r w:rsidRPr="00FA25BD">
        <w:rPr>
          <w:sz w:val="16"/>
        </w:rPr>
        <w:t xml:space="preserve">the </w:t>
      </w:r>
      <w:r w:rsidRPr="00FA25BD">
        <w:rPr>
          <w:rStyle w:val="StyleUnderline"/>
        </w:rPr>
        <w:t>commodities</w:t>
      </w:r>
      <w:proofErr w:type="gramEnd"/>
      <w:r w:rsidRPr="00FA25BD">
        <w:rPr>
          <w:rStyle w:val="StyleUnderline"/>
        </w:rPr>
        <w:t xml:space="preserve"> to produce "green" or low-carbon infrastructures instrumental in climate change mitigation policies</w:t>
      </w:r>
      <w:r w:rsidRPr="00FA25BD">
        <w:rPr>
          <w:sz w:val="16"/>
        </w:rPr>
        <w:t xml:space="preserve"> (Kuokkanen, 2023). Moreover, the attack on Ukraine by Russia in February 2022, and the subsequent rush for alternative energy and raw material sources especially in the European Union, has led to major new expansion pushes, also in the Arctic (Kopra &amp; Wall, 2022). The sanctions against Russia, and the worsening climatic-ecological conditions for extraction due to collapsing permafrost for example, have brought difficulties for the sector in some parts of Arctic Russia (Kröger, 2023). </w:t>
      </w:r>
      <w:r w:rsidRPr="00FA25BD">
        <w:rPr>
          <w:rStyle w:val="StyleUnderline"/>
        </w:rPr>
        <w:t>Visible resource conflicts and resistance movements are</w:t>
      </w:r>
      <w:r w:rsidRPr="00FA25BD">
        <w:rPr>
          <w:sz w:val="16"/>
        </w:rPr>
        <w:t xml:space="preserve"> thus </w:t>
      </w:r>
      <w:r w:rsidRPr="00FA25BD">
        <w:rPr>
          <w:rStyle w:val="StyleUnderline"/>
        </w:rPr>
        <w:t>just the tip of the iceberg when it comes to local grievances due to environmental, cultural, and livelihood losses experienced by many Arctic peoples</w:t>
      </w:r>
      <w:r w:rsidRPr="00FA25BD">
        <w:rPr>
          <w:sz w:val="16"/>
        </w:rPr>
        <w:t xml:space="preserve"> (</w:t>
      </w:r>
      <w:proofErr w:type="spellStart"/>
      <w:r w:rsidRPr="00FA25BD">
        <w:rPr>
          <w:sz w:val="16"/>
        </w:rPr>
        <w:t>Heininen</w:t>
      </w:r>
      <w:proofErr w:type="spellEnd"/>
      <w:r w:rsidRPr="00FA25BD">
        <w:rPr>
          <w:sz w:val="16"/>
        </w:rPr>
        <w:t xml:space="preserve"> et al., 2022). This is a topic that can be explored more deeply through the intertwined concepts of </w:t>
      </w:r>
      <w:proofErr w:type="spellStart"/>
      <w:r w:rsidRPr="00FA25BD">
        <w:rPr>
          <w:sz w:val="16"/>
        </w:rPr>
        <w:t>extractivism</w:t>
      </w:r>
      <w:proofErr w:type="spellEnd"/>
      <w:r w:rsidRPr="00FA25BD">
        <w:rPr>
          <w:sz w:val="16"/>
        </w:rPr>
        <w:t xml:space="preserve"> and colonialism, which examine the structural, historical level where </w:t>
      </w:r>
      <w:proofErr w:type="spellStart"/>
      <w:r w:rsidRPr="00FA25BD">
        <w:rPr>
          <w:sz w:val="16"/>
        </w:rPr>
        <w:t>extractivist</w:t>
      </w:r>
      <w:proofErr w:type="spellEnd"/>
      <w:r w:rsidRPr="00FA25BD">
        <w:rPr>
          <w:sz w:val="16"/>
        </w:rPr>
        <w:t xml:space="preserve"> hegemonies have been created for the Arctic. </w:t>
      </w:r>
    </w:p>
    <w:p w14:paraId="2A69923F" w14:textId="77777777" w:rsidR="00A30868" w:rsidRPr="00FA25BD" w:rsidRDefault="00A30868" w:rsidP="00A30868">
      <w:pPr>
        <w:rPr>
          <w:sz w:val="16"/>
        </w:rPr>
      </w:pPr>
      <w:proofErr w:type="spellStart"/>
      <w:r w:rsidRPr="00FA25BD">
        <w:rPr>
          <w:sz w:val="16"/>
        </w:rPr>
        <w:t>Extractivism</w:t>
      </w:r>
      <w:proofErr w:type="spellEnd"/>
      <w:r w:rsidRPr="00FA25BD">
        <w:rPr>
          <w:sz w:val="16"/>
        </w:rPr>
        <w:t xml:space="preserve"> describes those activities that violently remove or extract large quantities of natural resources, causing major social and ecological damage (Acosta, 2011). The type, character and degree of </w:t>
      </w:r>
      <w:proofErr w:type="spellStart"/>
      <w:r w:rsidRPr="00FA25BD">
        <w:rPr>
          <w:sz w:val="16"/>
        </w:rPr>
        <w:t>extractivism</w:t>
      </w:r>
      <w:proofErr w:type="spellEnd"/>
      <w:r w:rsidRPr="00FA25BD">
        <w:rPr>
          <w:sz w:val="16"/>
        </w:rPr>
        <w:t xml:space="preserve"> vary depending on the sector, style of extraction, and context (Kröger, 2022). According to </w:t>
      </w:r>
      <w:proofErr w:type="spellStart"/>
      <w:r w:rsidRPr="00FA25BD">
        <w:rPr>
          <w:sz w:val="16"/>
        </w:rPr>
        <w:t>Gudynas</w:t>
      </w:r>
      <w:proofErr w:type="spellEnd"/>
      <w:r w:rsidRPr="00FA25BD">
        <w:rPr>
          <w:sz w:val="16"/>
        </w:rPr>
        <w:t xml:space="preserve"> (2021), </w:t>
      </w:r>
      <w:proofErr w:type="spellStart"/>
      <w:r w:rsidRPr="00FA25BD">
        <w:rPr>
          <w:sz w:val="16"/>
        </w:rPr>
        <w:t>extractivisms</w:t>
      </w:r>
      <w:proofErr w:type="spellEnd"/>
      <w:r w:rsidRPr="00FA25BD">
        <w:rPr>
          <w:sz w:val="16"/>
        </w:rPr>
        <w:t xml:space="preserve"> – in the plural, as there are many forms, such as </w:t>
      </w:r>
      <w:r w:rsidRPr="00FA25BD">
        <w:rPr>
          <w:rStyle w:val="StyleUnderline"/>
        </w:rPr>
        <w:t xml:space="preserve">mining, fossil fuels, commercial agriculture and forestry </w:t>
      </w:r>
      <w:r w:rsidRPr="00FA25BD">
        <w:rPr>
          <w:sz w:val="16"/>
        </w:rPr>
        <w:t xml:space="preserve">– </w:t>
      </w:r>
      <w:r w:rsidRPr="00FA25BD">
        <w:rPr>
          <w:rStyle w:val="StyleUnderline"/>
        </w:rPr>
        <w:t xml:space="preserve">entail breaking down existing local economies and their ecological relationships, with extracted products profiting national or international business classes or governments. </w:t>
      </w:r>
      <w:proofErr w:type="spellStart"/>
      <w:r w:rsidRPr="00FA25BD">
        <w:rPr>
          <w:rStyle w:val="StyleUnderline"/>
        </w:rPr>
        <w:t>Extractivisms</w:t>
      </w:r>
      <w:proofErr w:type="spellEnd"/>
      <w:r w:rsidRPr="00FA25BD">
        <w:rPr>
          <w:sz w:val="16"/>
        </w:rPr>
        <w:t xml:space="preserve">, however, </w:t>
      </w:r>
      <w:r w:rsidRPr="00FA25BD">
        <w:rPr>
          <w:rStyle w:val="StyleUnderline"/>
        </w:rPr>
        <w:t xml:space="preserve">are not limited to </w:t>
      </w:r>
      <w:r w:rsidRPr="00FA25BD">
        <w:rPr>
          <w:sz w:val="16"/>
        </w:rPr>
        <w:t xml:space="preserve">biophysical overexploitation and transformation of </w:t>
      </w:r>
      <w:r w:rsidRPr="00FA25BD">
        <w:rPr>
          <w:rStyle w:val="StyleUnderline"/>
        </w:rPr>
        <w:t>the environment</w:t>
      </w:r>
      <w:r w:rsidRPr="00FA25BD">
        <w:rPr>
          <w:sz w:val="16"/>
        </w:rPr>
        <w:t xml:space="preserve"> (Acosta, 2011; Kröger et al., 2021; </w:t>
      </w:r>
      <w:proofErr w:type="spellStart"/>
      <w:r w:rsidRPr="00FA25BD">
        <w:rPr>
          <w:sz w:val="16"/>
        </w:rPr>
        <w:t>Svampa</w:t>
      </w:r>
      <w:proofErr w:type="spellEnd"/>
      <w:r w:rsidRPr="00FA25BD">
        <w:rPr>
          <w:sz w:val="16"/>
        </w:rPr>
        <w:t xml:space="preserve">, 2019). </w:t>
      </w:r>
      <w:r w:rsidRPr="00FA25BD">
        <w:rPr>
          <w:rStyle w:val="StyleUnderline"/>
        </w:rPr>
        <w:t>They are based on onto-epistemic violence</w:t>
      </w:r>
      <w:r w:rsidRPr="00FA25BD">
        <w:rPr>
          <w:sz w:val="16"/>
        </w:rPr>
        <w:t xml:space="preserve"> against Indigenous ways of relating to the Mother Earth (de la Cadena &amp; Blaser, 2018). For example, replacing the latter with modernist assumptions and ideas where nature is seen as external and available, "free" of people or any constraints to exploit and appropriate in whatever manner, as fast as wanted. Therefore, Durante et al. (2021: 20) refer to </w:t>
      </w:r>
      <w:proofErr w:type="spellStart"/>
      <w:r w:rsidRPr="00FA25BD">
        <w:rPr>
          <w:rStyle w:val="StyleUnderline"/>
        </w:rPr>
        <w:t>extractivisms</w:t>
      </w:r>
      <w:proofErr w:type="spellEnd"/>
      <w:r w:rsidRPr="00FA25BD">
        <w:rPr>
          <w:sz w:val="16"/>
        </w:rPr>
        <w:t xml:space="preserve"> as "a </w:t>
      </w:r>
      <w:r w:rsidRPr="00FA25BD">
        <w:rPr>
          <w:rStyle w:val="StyleUnderline"/>
        </w:rPr>
        <w:t>particular way of thinking and the properties and practices organized towards the goal of maximizing benefit through extraction</w:t>
      </w:r>
      <w:r w:rsidRPr="00FA25BD">
        <w:rPr>
          <w:sz w:val="16"/>
        </w:rPr>
        <w:t xml:space="preserve">, which brings in its wake violence and destruction." Such forms of </w:t>
      </w:r>
      <w:r w:rsidRPr="00FA25BD">
        <w:rPr>
          <w:rStyle w:val="StyleUnderline"/>
        </w:rPr>
        <w:t xml:space="preserve">colonialism and </w:t>
      </w:r>
      <w:proofErr w:type="spellStart"/>
      <w:r w:rsidRPr="00FA25BD">
        <w:rPr>
          <w:rStyle w:val="StyleUnderline"/>
        </w:rPr>
        <w:t>extractivism</w:t>
      </w:r>
      <w:proofErr w:type="spellEnd"/>
      <w:r w:rsidRPr="00FA25BD">
        <w:rPr>
          <w:rStyle w:val="StyleUnderline"/>
        </w:rPr>
        <w:t xml:space="preserve">, when part of capitalism, do not only mean imposing domination </w:t>
      </w:r>
      <w:proofErr w:type="gramStart"/>
      <w:r w:rsidRPr="00FA25BD">
        <w:rPr>
          <w:rStyle w:val="StyleUnderline"/>
        </w:rPr>
        <w:t>from</w:t>
      </w:r>
      <w:proofErr w:type="gramEnd"/>
      <w:r w:rsidRPr="00FA25BD">
        <w:rPr>
          <w:rStyle w:val="StyleUnderline"/>
        </w:rPr>
        <w:t xml:space="preserve"> foreign countries and corporations. Colonialism</w:t>
      </w:r>
      <w:r w:rsidRPr="00FA25BD">
        <w:rPr>
          <w:sz w:val="16"/>
        </w:rPr>
        <w:t xml:space="preserve"> can also be </w:t>
      </w:r>
      <w:r w:rsidRPr="00FA25BD">
        <w:rPr>
          <w:rStyle w:val="StyleUnderline"/>
        </w:rPr>
        <w:t>imposed and continuously sustained internally within a nation state</w:t>
      </w:r>
      <w:r w:rsidRPr="00FA25BD">
        <w:rPr>
          <w:sz w:val="16"/>
        </w:rPr>
        <w:t xml:space="preserve"> (Casanova, 1965; Churchill &amp; LaDuke, 1992; Maldonado-Torres, 2016). </w:t>
      </w:r>
      <w:r w:rsidRPr="00FA25BD">
        <w:rPr>
          <w:rStyle w:val="StyleUnderline"/>
        </w:rPr>
        <w:t xml:space="preserve">Arctic </w:t>
      </w:r>
      <w:proofErr w:type="spellStart"/>
      <w:r w:rsidRPr="00FA25BD">
        <w:rPr>
          <w:rStyle w:val="StyleUnderline"/>
        </w:rPr>
        <w:t>extractivisms</w:t>
      </w:r>
      <w:proofErr w:type="spellEnd"/>
      <w:r w:rsidRPr="00FA25BD">
        <w:rPr>
          <w:rStyle w:val="StyleUnderline"/>
        </w:rPr>
        <w:t xml:space="preserve"> exist with several forms of colonial relations</w:t>
      </w:r>
      <w:r w:rsidRPr="00FA25BD">
        <w:rPr>
          <w:sz w:val="16"/>
        </w:rPr>
        <w:t xml:space="preserve"> (</w:t>
      </w:r>
      <w:proofErr w:type="spellStart"/>
      <w:r w:rsidRPr="00FA25BD">
        <w:rPr>
          <w:sz w:val="16"/>
        </w:rPr>
        <w:t>Hanaček</w:t>
      </w:r>
      <w:proofErr w:type="spellEnd"/>
      <w:r w:rsidRPr="00FA25BD">
        <w:rPr>
          <w:sz w:val="16"/>
        </w:rPr>
        <w:t xml:space="preserve"> et al., 2022).</w:t>
      </w:r>
    </w:p>
    <w:p w14:paraId="2F1C3C00" w14:textId="77777777" w:rsidR="00A30868" w:rsidRPr="00FA25BD" w:rsidRDefault="00A30868" w:rsidP="00A30868">
      <w:pPr>
        <w:rPr>
          <w:sz w:val="16"/>
        </w:rPr>
      </w:pPr>
      <w:r w:rsidRPr="00FA25BD">
        <w:rPr>
          <w:sz w:val="16"/>
        </w:rPr>
        <w:t xml:space="preserve">The concept of climate colonialism refers to how glaciers melting, sea levels rising, and storms negatively affect those who have least contributed to the climate crisis, such as Indigenous peoples, ethnic minorities, and the impoverished (Landrum &amp; Holland, 2020; </w:t>
      </w:r>
      <w:proofErr w:type="spellStart"/>
      <w:r w:rsidRPr="00FA25BD">
        <w:rPr>
          <w:sz w:val="16"/>
        </w:rPr>
        <w:t>Naykanchina</w:t>
      </w:r>
      <w:proofErr w:type="spellEnd"/>
      <w:r w:rsidRPr="00FA25BD">
        <w:rPr>
          <w:sz w:val="16"/>
        </w:rPr>
        <w:t xml:space="preserve">, 2012). </w:t>
      </w:r>
      <w:r w:rsidRPr="00FA25BD">
        <w:rPr>
          <w:rStyle w:val="StyleUnderline"/>
        </w:rPr>
        <w:t xml:space="preserve">Systems supporting colonialisms, such as patriarchy, racism, Eurocentrism, and </w:t>
      </w:r>
      <w:proofErr w:type="spellStart"/>
      <w:r w:rsidRPr="00FA25BD">
        <w:rPr>
          <w:rStyle w:val="StyleUnderline"/>
        </w:rPr>
        <w:t>extractivism</w:t>
      </w:r>
      <w:proofErr w:type="spellEnd"/>
      <w:r w:rsidRPr="00FA25BD">
        <w:rPr>
          <w:sz w:val="16"/>
        </w:rPr>
        <w:t xml:space="preserve"> not only contribute to such conditions, but also further </w:t>
      </w:r>
      <w:r w:rsidRPr="00FA25BD">
        <w:rPr>
          <w:rStyle w:val="StyleUnderline"/>
        </w:rPr>
        <w:t>impose their own climate change perspectives and "solutions"</w:t>
      </w:r>
      <w:r w:rsidRPr="00FA25BD">
        <w:rPr>
          <w:sz w:val="16"/>
        </w:rPr>
        <w:t xml:space="preserve"> (Sheller, 2023). Climate change is in part a result of colonial </w:t>
      </w:r>
      <w:proofErr w:type="spellStart"/>
      <w:r w:rsidRPr="00FA25BD">
        <w:rPr>
          <w:sz w:val="16"/>
        </w:rPr>
        <w:t>extractivism</w:t>
      </w:r>
      <w:proofErr w:type="spellEnd"/>
      <w:r w:rsidRPr="00FA25BD">
        <w:rPr>
          <w:sz w:val="16"/>
        </w:rPr>
        <w:t xml:space="preserve">, and a greater discussion of this connection in the literature has long been necessary (Bhambra &amp; Newell, 2023; Moore, 2016). For instance, </w:t>
      </w:r>
      <w:r w:rsidRPr="00FA25BD">
        <w:rPr>
          <w:rStyle w:val="StyleUnderline"/>
        </w:rPr>
        <w:t>projected green solutions and</w:t>
      </w:r>
      <w:r w:rsidRPr="00FA25BD">
        <w:rPr>
          <w:sz w:val="16"/>
        </w:rPr>
        <w:t xml:space="preserve"> global </w:t>
      </w:r>
      <w:r w:rsidRPr="00FA25BD">
        <w:rPr>
          <w:rStyle w:val="StyleUnderline"/>
        </w:rPr>
        <w:t>climate interventions reproduce extractive understandings and dominant discourses, including viewing climate as merely a biophysical problem to be remedied with technologies, finance, and better economic modelling</w:t>
      </w:r>
      <w:r w:rsidRPr="00FA25BD">
        <w:rPr>
          <w:sz w:val="16"/>
        </w:rPr>
        <w:t xml:space="preserve"> (DeBoom, 2022; Sultana, 2022). </w:t>
      </w:r>
      <w:r w:rsidRPr="00FA25BD">
        <w:rPr>
          <w:rStyle w:val="StyleUnderline"/>
        </w:rPr>
        <w:t>Apolitical approaches, with little to no acknowledgment of global colonial histories,</w:t>
      </w:r>
      <w:r w:rsidRPr="00FA25BD">
        <w:rPr>
          <w:sz w:val="16"/>
        </w:rPr>
        <w:t xml:space="preserve"> also </w:t>
      </w:r>
      <w:r w:rsidRPr="00FA25BD">
        <w:rPr>
          <w:rStyle w:val="StyleUnderline"/>
        </w:rPr>
        <w:t>include adaptation, vulnerability, and mitigation strategies that continue to displace historically impoverished peoples from their land, disrupting plural ways of life and knowledge</w:t>
      </w:r>
      <w:r w:rsidRPr="00FA25BD">
        <w:rPr>
          <w:sz w:val="16"/>
        </w:rPr>
        <w:t xml:space="preserve"> (Cameron, 2012). According to Gelderloos (2022) and Osborne &amp; Carlson (2023), </w:t>
      </w:r>
      <w:r w:rsidRPr="00FA25BD">
        <w:rPr>
          <w:rStyle w:val="StyleUnderline"/>
        </w:rPr>
        <w:t>industrial expansion</w:t>
      </w:r>
      <w:r w:rsidRPr="00FA25BD">
        <w:rPr>
          <w:sz w:val="16"/>
        </w:rPr>
        <w:t xml:space="preserve"> and present forms of pollution are </w:t>
      </w:r>
      <w:r w:rsidRPr="00FA25BD">
        <w:rPr>
          <w:rStyle w:val="StyleUnderline"/>
        </w:rPr>
        <w:t>intrinsically linked to the colonial state</w:t>
      </w:r>
      <w:r w:rsidRPr="00FA25BD">
        <w:rPr>
          <w:sz w:val="16"/>
        </w:rPr>
        <w:t xml:space="preserve">. The current </w:t>
      </w:r>
      <w:r w:rsidRPr="00FA25BD">
        <w:rPr>
          <w:rStyle w:val="StyleUnderline"/>
        </w:rPr>
        <w:t>climate crisis is the result of a state-corporate nexus</w:t>
      </w:r>
      <w:r w:rsidRPr="00FA25BD">
        <w:rPr>
          <w:sz w:val="16"/>
        </w:rPr>
        <w:t xml:space="preserve"> responsible for atmospheric change. However, the </w:t>
      </w:r>
      <w:r w:rsidRPr="00FA25BD">
        <w:rPr>
          <w:rStyle w:val="StyleUnderline"/>
        </w:rPr>
        <w:t>mainstream crisis solution</w:t>
      </w:r>
      <w:r w:rsidRPr="00FA25BD">
        <w:rPr>
          <w:sz w:val="16"/>
        </w:rPr>
        <w:t xml:space="preserve"> to this nexus is </w:t>
      </w:r>
      <w:r w:rsidRPr="00FA25BD">
        <w:rPr>
          <w:rStyle w:val="StyleUnderline"/>
        </w:rPr>
        <w:t>based on a carbon reduction</w:t>
      </w:r>
      <w:r w:rsidRPr="00FA25BD">
        <w:rPr>
          <w:sz w:val="16"/>
        </w:rPr>
        <w:t xml:space="preserve"> 2030 goal, </w:t>
      </w:r>
      <w:r w:rsidRPr="00FA25BD">
        <w:rPr>
          <w:rStyle w:val="StyleUnderline"/>
        </w:rPr>
        <w:t xml:space="preserve">which is inherently linked to existing fossil fuel and green </w:t>
      </w:r>
      <w:proofErr w:type="spellStart"/>
      <w:r w:rsidRPr="00FA25BD">
        <w:rPr>
          <w:rStyle w:val="StyleUnderline"/>
        </w:rPr>
        <w:t>extractivist</w:t>
      </w:r>
      <w:proofErr w:type="spellEnd"/>
      <w:r w:rsidRPr="00FA25BD">
        <w:rPr>
          <w:rStyle w:val="StyleUnderline"/>
        </w:rPr>
        <w:t xml:space="preserve"> initiatives </w:t>
      </w:r>
      <w:r w:rsidRPr="00FA25BD">
        <w:rPr>
          <w:sz w:val="16"/>
        </w:rPr>
        <w:t>(ibid).</w:t>
      </w:r>
    </w:p>
    <w:p w14:paraId="69369FEB" w14:textId="77777777" w:rsidR="00A30868" w:rsidRPr="00FA25BD" w:rsidRDefault="00A30868" w:rsidP="00A30868">
      <w:pPr>
        <w:rPr>
          <w:sz w:val="16"/>
        </w:rPr>
      </w:pPr>
      <w:r w:rsidRPr="00FA25BD">
        <w:rPr>
          <w:sz w:val="16"/>
        </w:rPr>
        <w:t>Put simply, both</w:t>
      </w:r>
      <w:r w:rsidRPr="00FA25BD">
        <w:rPr>
          <w:rStyle w:val="StyleUnderline"/>
        </w:rPr>
        <w:t xml:space="preserve"> green </w:t>
      </w:r>
      <w:proofErr w:type="spellStart"/>
      <w:r w:rsidRPr="00FA25BD">
        <w:rPr>
          <w:rStyle w:val="StyleUnderline"/>
        </w:rPr>
        <w:t>extractivism</w:t>
      </w:r>
      <w:proofErr w:type="spellEnd"/>
      <w:r w:rsidRPr="00FA25BD">
        <w:rPr>
          <w:sz w:val="16"/>
        </w:rPr>
        <w:t xml:space="preserve"> and the climate crisis </w:t>
      </w:r>
      <w:r w:rsidRPr="00FA25BD">
        <w:rPr>
          <w:rStyle w:val="StyleUnderline"/>
        </w:rPr>
        <w:t xml:space="preserve">perpetuate logics of colonialism and imperialism through negative socio-environmental impacts, discursive (green) ignorance, climate crisis denial, and attempts to create domination and hegemony by </w:t>
      </w:r>
      <w:proofErr w:type="spellStart"/>
      <w:r w:rsidRPr="00FA25BD">
        <w:rPr>
          <w:rStyle w:val="StyleUnderline"/>
        </w:rPr>
        <w:t>extractivist</w:t>
      </w:r>
      <w:proofErr w:type="spellEnd"/>
      <w:r w:rsidRPr="00FA25BD">
        <w:rPr>
          <w:rStyle w:val="StyleUnderline"/>
        </w:rPr>
        <w:t xml:space="preserve"> forces</w:t>
      </w:r>
      <w:r w:rsidRPr="00FA25BD">
        <w:rPr>
          <w:sz w:val="16"/>
        </w:rPr>
        <w:t xml:space="preserve"> – </w:t>
      </w:r>
      <w:r w:rsidRPr="00FA25BD">
        <w:rPr>
          <w:rStyle w:val="StyleUnderline"/>
        </w:rPr>
        <w:t>all these actions further driving the climate catastrophe</w:t>
      </w:r>
      <w:r w:rsidRPr="00FA25BD">
        <w:rPr>
          <w:sz w:val="16"/>
        </w:rPr>
        <w:t xml:space="preserve"> (DeBoom, 2022; Dunlap &amp; </w:t>
      </w:r>
      <w:proofErr w:type="spellStart"/>
      <w:r w:rsidRPr="00FA25BD">
        <w:rPr>
          <w:sz w:val="16"/>
        </w:rPr>
        <w:t>Riquito</w:t>
      </w:r>
      <w:proofErr w:type="spellEnd"/>
      <w:r w:rsidRPr="00FA25BD">
        <w:rPr>
          <w:sz w:val="16"/>
        </w:rPr>
        <w:t xml:space="preserve">, 2023; Sultana, 2022; Voskoboynik &amp; Andreucci, 2022). The term </w:t>
      </w:r>
      <w:r w:rsidRPr="00FA25BD">
        <w:rPr>
          <w:rStyle w:val="StyleUnderline"/>
        </w:rPr>
        <w:t>"</w:t>
      </w:r>
      <w:proofErr w:type="spellStart"/>
      <w:r w:rsidRPr="00FA25BD">
        <w:rPr>
          <w:rStyle w:val="StyleUnderline"/>
        </w:rPr>
        <w:t>necrocene</w:t>
      </w:r>
      <w:proofErr w:type="spellEnd"/>
      <w:r w:rsidRPr="00FA25BD">
        <w:rPr>
          <w:rStyle w:val="StyleUnderline"/>
        </w:rPr>
        <w:t>," or the new era of death and extinction on Earth, refers to such denial and silencing of historical and present struggles against socio-ecological breakdown</w:t>
      </w:r>
      <w:r w:rsidRPr="00FA25BD">
        <w:rPr>
          <w:sz w:val="16"/>
        </w:rPr>
        <w:t xml:space="preserve"> (Batalla, 2020; Clark, 2021; Mbembe, 2019). Therefore, the </w:t>
      </w:r>
      <w:r w:rsidRPr="00FA25BD">
        <w:rPr>
          <w:rStyle w:val="StyleUnderline"/>
        </w:rPr>
        <w:t xml:space="preserve">poly-crisis </w:t>
      </w:r>
      <w:r w:rsidRPr="00FA25BD">
        <w:rPr>
          <w:sz w:val="16"/>
        </w:rPr>
        <w:t xml:space="preserve">including climatic breakdowns </w:t>
      </w:r>
      <w:r w:rsidRPr="00FA25BD">
        <w:rPr>
          <w:rStyle w:val="StyleUnderline"/>
        </w:rPr>
        <w:t>should be seen primarily as</w:t>
      </w:r>
      <w:r w:rsidRPr="00FA25BD">
        <w:rPr>
          <w:sz w:val="16"/>
        </w:rPr>
        <w:t xml:space="preserve"> a political </w:t>
      </w:r>
      <w:r w:rsidRPr="00FA25BD">
        <w:rPr>
          <w:rStyle w:val="StyleUnderline"/>
        </w:rPr>
        <w:t>state and</w:t>
      </w:r>
      <w:r w:rsidRPr="00FA25BD">
        <w:rPr>
          <w:sz w:val="16"/>
        </w:rPr>
        <w:t xml:space="preserve"> a </w:t>
      </w:r>
      <w:r w:rsidRPr="00FA25BD">
        <w:rPr>
          <w:rStyle w:val="StyleUnderline"/>
        </w:rPr>
        <w:t>colonial condition</w:t>
      </w:r>
      <w:r w:rsidRPr="00FA25BD">
        <w:rPr>
          <w:sz w:val="16"/>
        </w:rPr>
        <w:t xml:space="preserve"> (Sheller, 2023). Combined, </w:t>
      </w:r>
      <w:r w:rsidRPr="00FA25BD">
        <w:rPr>
          <w:rStyle w:val="StyleUnderline"/>
        </w:rPr>
        <w:t xml:space="preserve">green </w:t>
      </w:r>
      <w:proofErr w:type="spellStart"/>
      <w:r w:rsidRPr="00FA25BD">
        <w:rPr>
          <w:rStyle w:val="StyleUnderline"/>
        </w:rPr>
        <w:t>extractivism</w:t>
      </w:r>
      <w:proofErr w:type="spellEnd"/>
      <w:r w:rsidRPr="00FA25BD">
        <w:rPr>
          <w:rStyle w:val="StyleUnderline"/>
        </w:rPr>
        <w:t xml:space="preserve"> and climate crises</w:t>
      </w:r>
      <w:r w:rsidRPr="00FA25BD">
        <w:rPr>
          <w:sz w:val="16"/>
        </w:rPr>
        <w:t xml:space="preserve"> </w:t>
      </w:r>
      <w:r w:rsidRPr="00FA25BD">
        <w:rPr>
          <w:rStyle w:val="StyleUnderline"/>
        </w:rPr>
        <w:t>form</w:t>
      </w:r>
      <w:r w:rsidRPr="00FA25BD">
        <w:rPr>
          <w:sz w:val="16"/>
        </w:rPr>
        <w:t xml:space="preserve"> part of </w:t>
      </w:r>
      <w:r w:rsidRPr="00FA25BD">
        <w:rPr>
          <w:rStyle w:val="StyleUnderline"/>
        </w:rPr>
        <w:t>ongoing colonialities.</w:t>
      </w:r>
    </w:p>
    <w:p w14:paraId="6FA1E4FE" w14:textId="77777777" w:rsidR="00A30868" w:rsidRPr="00FA25BD" w:rsidRDefault="00A30868" w:rsidP="00A30868">
      <w:pPr>
        <w:rPr>
          <w:sz w:val="16"/>
        </w:rPr>
      </w:pPr>
      <w:r w:rsidRPr="00FA25BD">
        <w:rPr>
          <w:sz w:val="16"/>
        </w:rPr>
        <w:t xml:space="preserve">There is however resistance to </w:t>
      </w:r>
      <w:proofErr w:type="spellStart"/>
      <w:r w:rsidRPr="00FA25BD">
        <w:rPr>
          <w:sz w:val="16"/>
        </w:rPr>
        <w:t>extractivisms</w:t>
      </w:r>
      <w:proofErr w:type="spellEnd"/>
      <w:r w:rsidRPr="00FA25BD">
        <w:rPr>
          <w:sz w:val="16"/>
        </w:rPr>
        <w:t xml:space="preserve">, challenging their long-lasting systemic and environmental oppression (Acosta, 2011; Escobar, 2011; Kröger, 2020; Scheidel et al., 2020; </w:t>
      </w:r>
      <w:proofErr w:type="spellStart"/>
      <w:r w:rsidRPr="00FA25BD">
        <w:rPr>
          <w:sz w:val="16"/>
        </w:rPr>
        <w:t>Svampa</w:t>
      </w:r>
      <w:proofErr w:type="spellEnd"/>
      <w:r w:rsidRPr="00FA25BD">
        <w:rPr>
          <w:sz w:val="16"/>
        </w:rPr>
        <w:t xml:space="preserve">, 2016; Willow, 2016). Environmental conflicts exist around the appropriation of nature through efforts to preserve and protect ways of relating to nature (Jerez et al., 2021). Connecting climate change and green </w:t>
      </w:r>
      <w:proofErr w:type="spellStart"/>
      <w:r w:rsidRPr="00FA25BD">
        <w:rPr>
          <w:sz w:val="16"/>
        </w:rPr>
        <w:t>extractivism</w:t>
      </w:r>
      <w:proofErr w:type="spellEnd"/>
      <w:r w:rsidRPr="00FA25BD">
        <w:rPr>
          <w:sz w:val="16"/>
        </w:rPr>
        <w:t xml:space="preserve"> with acts of colonialism allows us to see how such </w:t>
      </w:r>
      <w:r w:rsidRPr="00FA25BD">
        <w:rPr>
          <w:rStyle w:val="StyleUnderline"/>
        </w:rPr>
        <w:t>constant invasion of territory, exploitation, and industrial infrastructure in the name of saving the planet fit into the larger picture of oppression</w:t>
      </w:r>
      <w:r w:rsidRPr="00FA25BD">
        <w:rPr>
          <w:sz w:val="16"/>
        </w:rPr>
        <w:t xml:space="preserve"> (Bhambra &amp; Newell, 2023).</w:t>
      </w:r>
    </w:p>
    <w:p w14:paraId="4E80A239" w14:textId="77777777" w:rsidR="00A30868" w:rsidRPr="00FA25BD" w:rsidRDefault="00A30868" w:rsidP="00A30868">
      <w:pPr>
        <w:pStyle w:val="Heading3"/>
      </w:pPr>
      <w:r w:rsidRPr="00FA25BD">
        <w:t xml:space="preserve">2nc---climate mitigation </w:t>
      </w:r>
    </w:p>
    <w:p w14:paraId="37DC4464" w14:textId="77777777" w:rsidR="00A30868" w:rsidRPr="00FA25BD" w:rsidRDefault="00A30868" w:rsidP="00A30868">
      <w:pPr>
        <w:pStyle w:val="Heading4"/>
      </w:pPr>
      <w:r w:rsidRPr="00FA25BD">
        <w:t xml:space="preserve">Capitalist climate mitigation worse </w:t>
      </w:r>
      <w:proofErr w:type="spellStart"/>
      <w:proofErr w:type="gramStart"/>
      <w:r w:rsidRPr="00FA25BD">
        <w:t>then</w:t>
      </w:r>
      <w:proofErr w:type="spellEnd"/>
      <w:proofErr w:type="gramEnd"/>
      <w:r w:rsidRPr="00FA25BD">
        <w:t xml:space="preserve"> climate change itself – turns case </w:t>
      </w:r>
    </w:p>
    <w:p w14:paraId="18388872" w14:textId="77777777" w:rsidR="00A30868" w:rsidRPr="00834851" w:rsidRDefault="00A30868" w:rsidP="00A30868">
      <w:pPr>
        <w:rPr>
          <w:b/>
          <w:bCs/>
          <w:sz w:val="26"/>
        </w:rPr>
      </w:pPr>
      <w:r w:rsidRPr="00834851">
        <w:rPr>
          <w:b/>
          <w:bCs/>
          <w:sz w:val="26"/>
        </w:rPr>
        <w:t>Dunlap, research scientist at the Boston University Institute for Global Sustainability, 23.</w:t>
      </w:r>
    </w:p>
    <w:p w14:paraId="4BD74844" w14:textId="77777777" w:rsidR="00A30868" w:rsidRPr="00834851" w:rsidRDefault="00A30868" w:rsidP="00A30868">
      <w:r w:rsidRPr="00834851">
        <w:t xml:space="preserve">Alexander Dunlap “The green economy as counterinsurgency, or the ontological power affirming permanent ecological catastrophe.” Environmental Science &amp; Policy Volume 139, January 2023, Pages 39-50, </w:t>
      </w:r>
      <w:hyperlink r:id="rId10" w:history="1">
        <w:r w:rsidRPr="00834851">
          <w:rPr>
            <w:rStyle w:val="Hyperlink"/>
          </w:rPr>
          <w:t>https://doi.org/10.1016/j.envsci.2022.10.008</w:t>
        </w:r>
      </w:hyperlink>
      <w:r w:rsidRPr="00834851">
        <w:t xml:space="preserve"> HDCSW-AS</w:t>
      </w:r>
    </w:p>
    <w:p w14:paraId="1CFC4427" w14:textId="77777777" w:rsidR="00A30868" w:rsidRPr="00FA25BD" w:rsidRDefault="00A30868" w:rsidP="00A30868">
      <w:r w:rsidRPr="00FA25BD">
        <w:t>2.1. The green economy, resistance &amp; governmental fears</w:t>
      </w:r>
    </w:p>
    <w:p w14:paraId="14CF51C8" w14:textId="77777777" w:rsidR="00A30868" w:rsidRPr="00FA25BD" w:rsidRDefault="00A30868" w:rsidP="00A30868">
      <w:pPr>
        <w:rPr>
          <w:sz w:val="16"/>
        </w:rPr>
      </w:pPr>
      <w:r w:rsidRPr="00FA25BD">
        <w:rPr>
          <w:rStyle w:val="StyleUnderline"/>
        </w:rPr>
        <w:t xml:space="preserve">Climate change mitigation practices have been increasingly identified as triggers of conflict, exaggerating inequality and ecological degradation </w:t>
      </w:r>
      <w:proofErr w:type="gramStart"/>
      <w:r w:rsidRPr="00FA25BD">
        <w:rPr>
          <w:sz w:val="16"/>
        </w:rPr>
        <w:t>( Dalby</w:t>
      </w:r>
      <w:proofErr w:type="gramEnd"/>
      <w:r w:rsidRPr="00FA25BD">
        <w:rPr>
          <w:sz w:val="16"/>
        </w:rPr>
        <w:t xml:space="preserve">, </w:t>
      </w:r>
      <w:proofErr w:type="gramStart"/>
      <w:r w:rsidRPr="00FA25BD">
        <w:rPr>
          <w:sz w:val="16"/>
        </w:rPr>
        <w:t>2013 ,</w:t>
      </w:r>
      <w:proofErr w:type="gramEnd"/>
      <w:r w:rsidRPr="00FA25BD">
        <w:rPr>
          <w:sz w:val="16"/>
        </w:rPr>
        <w:t xml:space="preserve"> Dalby, </w:t>
      </w:r>
      <w:proofErr w:type="gramStart"/>
      <w:r w:rsidRPr="00FA25BD">
        <w:rPr>
          <w:sz w:val="16"/>
        </w:rPr>
        <w:t>2020 ,</w:t>
      </w:r>
      <w:proofErr w:type="gramEnd"/>
      <w:r w:rsidRPr="00FA25BD">
        <w:rPr>
          <w:sz w:val="16"/>
        </w:rPr>
        <w:t xml:space="preserve"> Dunlap and Fairhead, </w:t>
      </w:r>
      <w:proofErr w:type="gramStart"/>
      <w:r w:rsidRPr="00FA25BD">
        <w:rPr>
          <w:sz w:val="16"/>
        </w:rPr>
        <w:t>2014 ,</w:t>
      </w:r>
      <w:proofErr w:type="gramEnd"/>
      <w:r w:rsidRPr="00FA25BD">
        <w:rPr>
          <w:sz w:val="16"/>
        </w:rPr>
        <w:t xml:space="preserve"> Sovacool et al., </w:t>
      </w:r>
      <w:proofErr w:type="gramStart"/>
      <w:r w:rsidRPr="00FA25BD">
        <w:rPr>
          <w:sz w:val="16"/>
        </w:rPr>
        <w:t>2015 ,</w:t>
      </w:r>
      <w:proofErr w:type="gramEnd"/>
      <w:r w:rsidRPr="00FA25BD">
        <w:rPr>
          <w:sz w:val="16"/>
        </w:rPr>
        <w:t xml:space="preserve"> Hunsberger et al., </w:t>
      </w:r>
      <w:proofErr w:type="gramStart"/>
      <w:r w:rsidRPr="00FA25BD">
        <w:rPr>
          <w:sz w:val="16"/>
        </w:rPr>
        <w:t>2017 ,</w:t>
      </w:r>
      <w:proofErr w:type="gramEnd"/>
      <w:r w:rsidRPr="00FA25BD">
        <w:rPr>
          <w:sz w:val="16"/>
        </w:rPr>
        <w:t xml:space="preserve"> Work et al., </w:t>
      </w:r>
      <w:proofErr w:type="gramStart"/>
      <w:r w:rsidRPr="00FA25BD">
        <w:rPr>
          <w:sz w:val="16"/>
        </w:rPr>
        <w:t>2019 )</w:t>
      </w:r>
      <w:proofErr w:type="gramEnd"/>
      <w:r w:rsidRPr="00FA25BD">
        <w:rPr>
          <w:sz w:val="16"/>
        </w:rPr>
        <w:t xml:space="preserve">. </w:t>
      </w:r>
      <w:r w:rsidRPr="00FA25BD">
        <w:rPr>
          <w:rStyle w:val="StyleUnderline"/>
        </w:rPr>
        <w:t>Climate change ‘mitigation and adaptation efforts can produce and perpetuate spaces of danger’</w:t>
      </w:r>
      <w:r w:rsidRPr="00FA25BD">
        <w:rPr>
          <w:sz w:val="16"/>
        </w:rPr>
        <w:t xml:space="preserve">, explains Naho </w:t>
      </w:r>
      <w:proofErr w:type="spellStart"/>
      <w:r w:rsidRPr="00FA25BD">
        <w:rPr>
          <w:sz w:val="16"/>
        </w:rPr>
        <w:t>Mirumachi</w:t>
      </w:r>
      <w:proofErr w:type="spellEnd"/>
      <w:r w:rsidRPr="00FA25BD">
        <w:rPr>
          <w:sz w:val="16"/>
        </w:rPr>
        <w:t xml:space="preserve"> and colleagues (2020: 1) pointing out five aspects to assess low-carbon development. </w:t>
      </w:r>
      <w:r w:rsidRPr="00FA25BD">
        <w:rPr>
          <w:rStyle w:val="StyleUnderline"/>
        </w:rPr>
        <w:t xml:space="preserve">This includes ‘spatially uneven effects of low carbon development; violent imageries of the global south and the production of “ungoverned spaces,” demarcating spaces of insecurity; </w:t>
      </w:r>
      <w:r w:rsidRPr="00FA25BD">
        <w:rPr>
          <w:sz w:val="16"/>
        </w:rPr>
        <w:t xml:space="preserve">non-violent yet harmful instances of conflict, mediated through </w:t>
      </w:r>
      <w:r w:rsidRPr="00FA25BD">
        <w:rPr>
          <w:rStyle w:val="StyleUnderline"/>
        </w:rPr>
        <w:t>political control; marginalization and dispossession of groups</w:t>
      </w:r>
      <w:r w:rsidRPr="00FA25BD">
        <w:rPr>
          <w:sz w:val="16"/>
        </w:rPr>
        <w:t xml:space="preserve"> within society; </w:t>
      </w:r>
      <w:r w:rsidRPr="00FA25BD">
        <w:rPr>
          <w:rStyle w:val="StyleUnderline"/>
        </w:rPr>
        <w:t>and depoliticized, techno-managerial effects of resilience that evade addressing sources of contention</w:t>
      </w:r>
      <w:r w:rsidRPr="00FA25BD">
        <w:rPr>
          <w:sz w:val="16"/>
        </w:rPr>
        <w:t xml:space="preserve">’ ( </w:t>
      </w:r>
      <w:proofErr w:type="spellStart"/>
      <w:r w:rsidRPr="00FA25BD">
        <w:rPr>
          <w:sz w:val="16"/>
        </w:rPr>
        <w:t>Mirumachi</w:t>
      </w:r>
      <w:proofErr w:type="spellEnd"/>
      <w:r w:rsidRPr="00FA25BD">
        <w:rPr>
          <w:sz w:val="16"/>
        </w:rPr>
        <w:t xml:space="preserve"> et al., 2020 : 2). </w:t>
      </w:r>
      <w:r w:rsidRPr="00FA25BD">
        <w:rPr>
          <w:rStyle w:val="StyleUnderline"/>
        </w:rPr>
        <w:t>Predictably structurally racist</w:t>
      </w:r>
      <w:r w:rsidRPr="00FA25BD">
        <w:rPr>
          <w:sz w:val="16"/>
        </w:rPr>
        <w:t xml:space="preserve"> (see Patel, 2020), </w:t>
      </w:r>
      <w:r w:rsidRPr="00FA25BD">
        <w:rPr>
          <w:rStyle w:val="StyleUnderline"/>
        </w:rPr>
        <w:t>sustainable development and climate change mitigation projects are recognized as significant threats to environments and the peoples that inhabit them.</w:t>
      </w:r>
      <w:r w:rsidRPr="00FA25BD">
        <w:rPr>
          <w:sz w:val="16"/>
        </w:rPr>
        <w:t xml:space="preserve"> </w:t>
      </w:r>
      <w:r w:rsidRPr="00FA25BD">
        <w:rPr>
          <w:rStyle w:val="StyleUnderline"/>
        </w:rPr>
        <w:t>‘[C]</w:t>
      </w:r>
      <w:proofErr w:type="spellStart"/>
      <w:r w:rsidRPr="00FA25BD">
        <w:rPr>
          <w:rStyle w:val="StyleUnderline"/>
        </w:rPr>
        <w:t>limate</w:t>
      </w:r>
      <w:proofErr w:type="spellEnd"/>
      <w:r w:rsidRPr="00FA25BD">
        <w:rPr>
          <w:rStyle w:val="StyleUnderline"/>
        </w:rPr>
        <w:t xml:space="preserve"> change politics’</w:t>
      </w:r>
      <w:r w:rsidRPr="00FA25BD">
        <w:rPr>
          <w:sz w:val="16"/>
        </w:rPr>
        <w:t xml:space="preserve">, Franco and Borras (2019) (193) </w:t>
      </w:r>
      <w:proofErr w:type="gramStart"/>
      <w:r w:rsidRPr="00FA25BD">
        <w:rPr>
          <w:sz w:val="16"/>
        </w:rPr>
        <w:t>confirm, ‘</w:t>
      </w:r>
      <w:proofErr w:type="gramEnd"/>
      <w:r w:rsidRPr="00FA25BD">
        <w:rPr>
          <w:sz w:val="16"/>
        </w:rPr>
        <w:t xml:space="preserve">may or </w:t>
      </w:r>
      <w:r w:rsidRPr="00FA25BD">
        <w:rPr>
          <w:rStyle w:val="StyleUnderline"/>
        </w:rPr>
        <w:t xml:space="preserve">can displace or dispossess more people form their land than actual climate change’. </w:t>
      </w:r>
      <w:r w:rsidRPr="00FA25BD">
        <w:rPr>
          <w:sz w:val="16"/>
        </w:rPr>
        <w:t xml:space="preserve">There is a growing literature recognizing the increasingly harmful effects of sustainable development </w:t>
      </w:r>
      <w:proofErr w:type="gramStart"/>
      <w:r w:rsidRPr="00FA25BD">
        <w:rPr>
          <w:sz w:val="16"/>
        </w:rPr>
        <w:t>( Menton</w:t>
      </w:r>
      <w:proofErr w:type="gramEnd"/>
      <w:r w:rsidRPr="00FA25BD">
        <w:rPr>
          <w:sz w:val="16"/>
        </w:rPr>
        <w:t xml:space="preserve"> et al., </w:t>
      </w:r>
      <w:proofErr w:type="gramStart"/>
      <w:r w:rsidRPr="00FA25BD">
        <w:rPr>
          <w:sz w:val="16"/>
        </w:rPr>
        <w:t>2021 ;</w:t>
      </w:r>
      <w:proofErr w:type="gramEnd"/>
      <w:r w:rsidRPr="00FA25BD">
        <w:rPr>
          <w:sz w:val="16"/>
        </w:rPr>
        <w:t xml:space="preserve"> Temper et al., </w:t>
      </w:r>
      <w:proofErr w:type="gramStart"/>
      <w:r w:rsidRPr="00FA25BD">
        <w:rPr>
          <w:sz w:val="16"/>
        </w:rPr>
        <w:t>2020 ;</w:t>
      </w:r>
      <w:proofErr w:type="gramEnd"/>
      <w:r w:rsidRPr="00FA25BD">
        <w:rPr>
          <w:sz w:val="16"/>
        </w:rPr>
        <w:t xml:space="preserve"> Sovacool, </w:t>
      </w:r>
      <w:proofErr w:type="gramStart"/>
      <w:r w:rsidRPr="00FA25BD">
        <w:rPr>
          <w:sz w:val="16"/>
        </w:rPr>
        <w:t>2021 )</w:t>
      </w:r>
      <w:proofErr w:type="gramEnd"/>
      <w:r w:rsidRPr="00FA25BD">
        <w:rPr>
          <w:sz w:val="16"/>
        </w:rPr>
        <w:t xml:space="preserve">. Habitats and </w:t>
      </w:r>
      <w:r w:rsidRPr="00FA25BD">
        <w:rPr>
          <w:rStyle w:val="StyleUnderline"/>
        </w:rPr>
        <w:t>ecosystems</w:t>
      </w:r>
      <w:r w:rsidRPr="00FA25BD">
        <w:rPr>
          <w:sz w:val="16"/>
        </w:rPr>
        <w:t xml:space="preserve">, despite the last thirty years of critical reflection, </w:t>
      </w:r>
      <w:r w:rsidRPr="00FA25BD">
        <w:rPr>
          <w:rStyle w:val="StyleUnderline"/>
        </w:rPr>
        <w:t>are</w:t>
      </w:r>
      <w:r w:rsidRPr="00FA25BD">
        <w:rPr>
          <w:sz w:val="16"/>
        </w:rPr>
        <w:t xml:space="preserve"> still </w:t>
      </w:r>
      <w:r w:rsidRPr="00FA25BD">
        <w:rPr>
          <w:rStyle w:val="StyleUnderline"/>
        </w:rPr>
        <w:t>treated as ‘resources’ to be extracted and integrated into the global economy</w:t>
      </w:r>
      <w:r w:rsidRPr="00FA25BD">
        <w:rPr>
          <w:sz w:val="16"/>
        </w:rPr>
        <w:t xml:space="preserve"> </w:t>
      </w:r>
      <w:proofErr w:type="gramStart"/>
      <w:r w:rsidRPr="00FA25BD">
        <w:rPr>
          <w:sz w:val="16"/>
        </w:rPr>
        <w:t>( Springer</w:t>
      </w:r>
      <w:proofErr w:type="gramEnd"/>
      <w:r w:rsidRPr="00FA25BD">
        <w:rPr>
          <w:sz w:val="16"/>
        </w:rPr>
        <w:t xml:space="preserve"> et al., </w:t>
      </w:r>
      <w:proofErr w:type="gramStart"/>
      <w:r w:rsidRPr="00FA25BD">
        <w:rPr>
          <w:sz w:val="16"/>
        </w:rPr>
        <w:t>2021 )</w:t>
      </w:r>
      <w:proofErr w:type="gramEnd"/>
      <w:r w:rsidRPr="00FA25BD">
        <w:rPr>
          <w:sz w:val="16"/>
        </w:rPr>
        <w:t xml:space="preserve">. </w:t>
      </w:r>
      <w:r w:rsidRPr="00FA25BD">
        <w:rPr>
          <w:rStyle w:val="StyleUnderline"/>
        </w:rPr>
        <w:t>Conservation, bioenergy and low-carbon infrastructures are increasingly triggering environmental distribution conflicts</w:t>
      </w:r>
      <w:r w:rsidRPr="00FA25BD">
        <w:rPr>
          <w:sz w:val="16"/>
        </w:rPr>
        <w:t xml:space="preserve"> </w:t>
      </w:r>
      <w:proofErr w:type="gramStart"/>
      <w:r w:rsidRPr="00FA25BD">
        <w:rPr>
          <w:sz w:val="16"/>
        </w:rPr>
        <w:t xml:space="preserve">( </w:t>
      </w:r>
      <w:proofErr w:type="spellStart"/>
      <w:r w:rsidRPr="00FA25BD">
        <w:rPr>
          <w:sz w:val="16"/>
        </w:rPr>
        <w:t>Marijnen</w:t>
      </w:r>
      <w:proofErr w:type="spellEnd"/>
      <w:proofErr w:type="gramEnd"/>
      <w:r w:rsidRPr="00FA25BD">
        <w:rPr>
          <w:sz w:val="16"/>
        </w:rPr>
        <w:t xml:space="preserve"> et al., </w:t>
      </w:r>
      <w:proofErr w:type="gramStart"/>
      <w:r w:rsidRPr="00FA25BD">
        <w:rPr>
          <w:sz w:val="16"/>
        </w:rPr>
        <w:t>2021 ,</w:t>
      </w:r>
      <w:proofErr w:type="gramEnd"/>
      <w:r w:rsidRPr="00FA25BD">
        <w:rPr>
          <w:sz w:val="16"/>
        </w:rPr>
        <w:t xml:space="preserve"> Temper et al., </w:t>
      </w:r>
      <w:proofErr w:type="gramStart"/>
      <w:r w:rsidRPr="00FA25BD">
        <w:rPr>
          <w:sz w:val="16"/>
        </w:rPr>
        <w:t>2020 )</w:t>
      </w:r>
      <w:proofErr w:type="gramEnd"/>
      <w:r w:rsidRPr="00FA25BD">
        <w:rPr>
          <w:sz w:val="16"/>
        </w:rPr>
        <w:t xml:space="preserve">, </w:t>
      </w:r>
      <w:r w:rsidRPr="00FA25BD">
        <w:rPr>
          <w:rStyle w:val="StyleUnderline"/>
        </w:rPr>
        <w:t>environmental injustice</w:t>
      </w:r>
      <w:r w:rsidRPr="00FA25BD">
        <w:rPr>
          <w:sz w:val="16"/>
        </w:rPr>
        <w:t xml:space="preserve"> </w:t>
      </w:r>
      <w:proofErr w:type="gramStart"/>
      <w:r w:rsidRPr="00FA25BD">
        <w:rPr>
          <w:sz w:val="16"/>
        </w:rPr>
        <w:t>( Menton</w:t>
      </w:r>
      <w:proofErr w:type="gramEnd"/>
      <w:r w:rsidRPr="00FA25BD">
        <w:rPr>
          <w:sz w:val="16"/>
        </w:rPr>
        <w:t xml:space="preserve"> et al., </w:t>
      </w:r>
      <w:proofErr w:type="gramStart"/>
      <w:r w:rsidRPr="00FA25BD">
        <w:rPr>
          <w:sz w:val="16"/>
        </w:rPr>
        <w:t>2020 ;</w:t>
      </w:r>
      <w:proofErr w:type="gramEnd"/>
      <w:r w:rsidRPr="00FA25BD">
        <w:rPr>
          <w:sz w:val="16"/>
        </w:rPr>
        <w:t xml:space="preserve"> Sovacool, </w:t>
      </w:r>
      <w:proofErr w:type="gramStart"/>
      <w:r w:rsidRPr="00FA25BD">
        <w:rPr>
          <w:sz w:val="16"/>
        </w:rPr>
        <w:t>2021 )</w:t>
      </w:r>
      <w:proofErr w:type="gramEnd"/>
      <w:r w:rsidRPr="00FA25BD">
        <w:rPr>
          <w:sz w:val="16"/>
        </w:rPr>
        <w:t xml:space="preserve"> </w:t>
      </w:r>
      <w:r w:rsidRPr="00FA25BD">
        <w:rPr>
          <w:rStyle w:val="StyleUnderline"/>
        </w:rPr>
        <w:t>and resistance</w:t>
      </w:r>
      <w:r w:rsidRPr="00FA25BD">
        <w:rPr>
          <w:sz w:val="16"/>
        </w:rPr>
        <w:t xml:space="preserve"> </w:t>
      </w:r>
      <w:proofErr w:type="gramStart"/>
      <w:r w:rsidRPr="00FA25BD">
        <w:rPr>
          <w:sz w:val="16"/>
        </w:rPr>
        <w:t xml:space="preserve">( </w:t>
      </w:r>
      <w:proofErr w:type="spellStart"/>
      <w:r w:rsidRPr="00FA25BD">
        <w:rPr>
          <w:sz w:val="16"/>
        </w:rPr>
        <w:t>Verweijen</w:t>
      </w:r>
      <w:proofErr w:type="spellEnd"/>
      <w:proofErr w:type="gramEnd"/>
      <w:r w:rsidRPr="00FA25BD">
        <w:rPr>
          <w:sz w:val="16"/>
        </w:rPr>
        <w:t xml:space="preserve"> and Dunlap, </w:t>
      </w:r>
      <w:proofErr w:type="gramStart"/>
      <w:r w:rsidRPr="00FA25BD">
        <w:rPr>
          <w:sz w:val="16"/>
        </w:rPr>
        <w:t>2021 ,</w:t>
      </w:r>
      <w:proofErr w:type="gramEnd"/>
      <w:r w:rsidRPr="00FA25BD">
        <w:rPr>
          <w:sz w:val="16"/>
        </w:rPr>
        <w:t xml:space="preserve"> Sovacool and Dunlap, </w:t>
      </w:r>
      <w:proofErr w:type="gramStart"/>
      <w:r w:rsidRPr="00FA25BD">
        <w:rPr>
          <w:sz w:val="16"/>
        </w:rPr>
        <w:t>2022 )</w:t>
      </w:r>
      <w:proofErr w:type="gramEnd"/>
      <w:r w:rsidRPr="00FA25BD">
        <w:rPr>
          <w:sz w:val="16"/>
        </w:rPr>
        <w:t xml:space="preserve">, </w:t>
      </w:r>
      <w:r w:rsidRPr="00FA25BD">
        <w:rPr>
          <w:rStyle w:val="StyleUnderline"/>
        </w:rPr>
        <w:t>reinforcing the trajectory of socio-ecological catastrophe</w:t>
      </w:r>
      <w:r w:rsidRPr="00FA25BD">
        <w:rPr>
          <w:sz w:val="16"/>
        </w:rPr>
        <w:t xml:space="preserve">. </w:t>
      </w:r>
    </w:p>
    <w:p w14:paraId="70810F50" w14:textId="77777777" w:rsidR="00A30868" w:rsidRPr="00FA25BD" w:rsidRDefault="00A30868" w:rsidP="00A30868"/>
    <w:p w14:paraId="79F6FC81" w14:textId="77777777" w:rsidR="00BF5A6A" w:rsidRPr="00FA25BD" w:rsidRDefault="00BF5A6A" w:rsidP="00A30868">
      <w:pPr>
        <w:pStyle w:val="Heading3"/>
      </w:pPr>
    </w:p>
    <w:p w14:paraId="257FB8F5" w14:textId="67E2918F" w:rsidR="00A30868" w:rsidRPr="00FA25BD" w:rsidRDefault="00A30868" w:rsidP="00A30868">
      <w:pPr>
        <w:pStyle w:val="Heading3"/>
      </w:pPr>
      <w:r w:rsidRPr="00FA25BD">
        <w:t xml:space="preserve">1NC---Development Link </w:t>
      </w:r>
    </w:p>
    <w:p w14:paraId="2FE7603A" w14:textId="65D31987" w:rsidR="00A30868" w:rsidRPr="00FA25BD" w:rsidRDefault="00A30868" w:rsidP="00A30868">
      <w:pPr>
        <w:pStyle w:val="Heading4"/>
      </w:pPr>
      <w:bookmarkStart w:id="0" w:name="_Hlk203046576"/>
      <w:r w:rsidRPr="00FA25BD">
        <w:t>Exploration and development of the Arctic coloniz</w:t>
      </w:r>
      <w:r w:rsidR="00D72385" w:rsidRPr="00FA25BD">
        <w:t xml:space="preserve">es </w:t>
      </w:r>
      <w:r w:rsidRPr="00FA25BD">
        <w:t>the Circumpolar North periphery</w:t>
      </w:r>
      <w:r w:rsidR="00D72385" w:rsidRPr="00FA25BD">
        <w:t xml:space="preserve"> – the </w:t>
      </w:r>
      <w:proofErr w:type="spellStart"/>
      <w:r w:rsidR="00D72385" w:rsidRPr="00FA25BD">
        <w:t>aff</w:t>
      </w:r>
      <w:proofErr w:type="spellEnd"/>
      <w:r w:rsidR="00D72385" w:rsidRPr="00FA25BD">
        <w:t xml:space="preserve"> </w:t>
      </w:r>
      <w:r w:rsidRPr="00FA25BD">
        <w:t>creat</w:t>
      </w:r>
      <w:r w:rsidR="00D72385" w:rsidRPr="00FA25BD">
        <w:t>es</w:t>
      </w:r>
      <w:r w:rsidRPr="00FA25BD">
        <w:t xml:space="preserve"> new commodity frontiers and resource extraction</w:t>
      </w:r>
    </w:p>
    <w:p w14:paraId="5A636703" w14:textId="77777777" w:rsidR="00A30868" w:rsidRPr="00FA25BD" w:rsidRDefault="00A30868" w:rsidP="00A30868">
      <w:proofErr w:type="spellStart"/>
      <w:r w:rsidRPr="00FA25BD">
        <w:rPr>
          <w:rStyle w:val="Style13ptBold"/>
        </w:rPr>
        <w:t>Hanaček</w:t>
      </w:r>
      <w:proofErr w:type="spellEnd"/>
      <w:r w:rsidRPr="00FA25BD">
        <w:rPr>
          <w:rStyle w:val="Style13ptBold"/>
        </w:rPr>
        <w:t xml:space="preserve"> et </w:t>
      </w:r>
      <w:proofErr w:type="gramStart"/>
      <w:r w:rsidRPr="00FA25BD">
        <w:rPr>
          <w:rStyle w:val="Style13ptBold"/>
        </w:rPr>
        <w:t xml:space="preserve">al  </w:t>
      </w:r>
      <w:r w:rsidRPr="00FA25BD">
        <w:t>Researcher</w:t>
      </w:r>
      <w:proofErr w:type="gramEnd"/>
      <w:r w:rsidRPr="00FA25BD">
        <w:t xml:space="preserve"> at the Institute of Environmental Science and Technology, Autonomous University of Barcelona</w:t>
      </w:r>
      <w:r w:rsidRPr="00FA25BD">
        <w:rPr>
          <w:rStyle w:val="Style13ptBold"/>
        </w:rPr>
        <w:t xml:space="preserve"> 24</w:t>
      </w:r>
      <w:r w:rsidRPr="00FA25BD">
        <w:t xml:space="preserve"> </w:t>
      </w:r>
    </w:p>
    <w:p w14:paraId="3273C50B" w14:textId="77777777" w:rsidR="00A30868" w:rsidRPr="00FA25BD" w:rsidRDefault="00A30868" w:rsidP="00A30868">
      <w:r w:rsidRPr="00FA25BD">
        <w:t xml:space="preserve">[Ksenija </w:t>
      </w:r>
      <w:proofErr w:type="spellStart"/>
      <w:r w:rsidRPr="00FA25BD">
        <w:t>Hanaček</w:t>
      </w:r>
      <w:proofErr w:type="spellEnd"/>
      <w:r w:rsidRPr="00FA25BD">
        <w:t xml:space="preserve"> -. “Green and climate colonialities: Evidence from Arctic </w:t>
      </w:r>
      <w:proofErr w:type="spellStart"/>
      <w:r w:rsidRPr="00FA25BD">
        <w:t>Extractivisms</w:t>
      </w:r>
      <w:proofErr w:type="spellEnd"/>
      <w:r w:rsidRPr="00FA25BD">
        <w:t xml:space="preserve">.” </w:t>
      </w:r>
      <w:r w:rsidRPr="00FA25BD">
        <w:rPr>
          <w:i/>
          <w:iCs/>
        </w:rPr>
        <w:t>Journal of Political Ecology</w:t>
      </w:r>
      <w:r w:rsidRPr="00FA25BD">
        <w:t>, Vol. 34, Issue 1, 2024, https://doi.org/10.2458/jpe.5512, July 19th, 2025, HDCSW- JW]</w:t>
      </w:r>
    </w:p>
    <w:p w14:paraId="1E5B0081" w14:textId="77777777" w:rsidR="00A30868" w:rsidRPr="00FA25BD" w:rsidRDefault="00A30868" w:rsidP="00A30868">
      <w:pPr>
        <w:rPr>
          <w:sz w:val="16"/>
        </w:rPr>
      </w:pPr>
      <w:r w:rsidRPr="00FA25BD">
        <w:rPr>
          <w:sz w:val="16"/>
        </w:rPr>
        <w:t xml:space="preserve">The Arctic is typically assumed to be situated geographically in the “Global North”. However, our results on the Arctic commodity frontiers suggest that crisp Global South-North divides are hard to support analytically. The </w:t>
      </w:r>
      <w:r w:rsidRPr="00FA25BD">
        <w:rPr>
          <w:rStyle w:val="StyleUnderline"/>
        </w:rPr>
        <w:t xml:space="preserve">increased resource extraction in the Arctic </w:t>
      </w:r>
      <w:r w:rsidRPr="00FA25BD">
        <w:rPr>
          <w:sz w:val="16"/>
        </w:rPr>
        <w:t>region</w:t>
      </w:r>
      <w:r w:rsidRPr="00FA25BD">
        <w:rPr>
          <w:rStyle w:val="StyleUnderline"/>
        </w:rPr>
        <w:t xml:space="preserve"> suggests</w:t>
      </w:r>
      <w:r w:rsidRPr="00FA25BD">
        <w:rPr>
          <w:sz w:val="16"/>
        </w:rPr>
        <w:t xml:space="preserve"> rather the claim </w:t>
      </w:r>
      <w:r w:rsidRPr="00FA25BD">
        <w:rPr>
          <w:rStyle w:val="StyleUnderline"/>
        </w:rPr>
        <w:t xml:space="preserve">that commodity frontiers move globally, leading to the peripheralization and damaging of regions around the world. There are many pockets now in the Arctic </w:t>
      </w:r>
      <w:r w:rsidRPr="00FA25BD">
        <w:rPr>
          <w:sz w:val="16"/>
        </w:rPr>
        <w:t>and other parts of the assumed “Global North”</w:t>
      </w:r>
      <w:r w:rsidRPr="00FA25BD">
        <w:rPr>
          <w:rStyle w:val="StyleUnderline"/>
        </w:rPr>
        <w:t xml:space="preserve"> that increasingly fulfil the role of supplier of raw materials at cheap prices but with a heavy socio-environmental cost. These processes sustain hegemonic or partially colonial relations between core economic states (e.g. US, Russia, Canada, Finland, Norway, Sweden) and the Circumpolar North ‘periphery’– home to local communities and Indigenous groups</w:t>
      </w:r>
      <w:r w:rsidRPr="00FA25BD">
        <w:rPr>
          <w:sz w:val="16"/>
        </w:rPr>
        <w:t xml:space="preserve"> (Cameron, 2012; Muller-Wille, 1987).</w:t>
      </w:r>
    </w:p>
    <w:p w14:paraId="242F0F9C" w14:textId="77777777" w:rsidR="00A30868" w:rsidRPr="00FA25BD" w:rsidRDefault="00A30868" w:rsidP="00A30868">
      <w:pPr>
        <w:rPr>
          <w:sz w:val="16"/>
        </w:rPr>
      </w:pPr>
      <w:r w:rsidRPr="00FA25BD">
        <w:rPr>
          <w:sz w:val="16"/>
        </w:rPr>
        <w:t xml:space="preserve">In fact, this has been the case already for long, as the </w:t>
      </w:r>
      <w:r w:rsidRPr="00FA25BD">
        <w:rPr>
          <w:rStyle w:val="StyleUnderline"/>
        </w:rPr>
        <w:t>Arctic Indigenous populations</w:t>
      </w:r>
      <w:r w:rsidRPr="00FA25BD">
        <w:rPr>
          <w:sz w:val="16"/>
        </w:rPr>
        <w:t xml:space="preserve"> whose </w:t>
      </w:r>
      <w:r w:rsidRPr="00FA25BD">
        <w:rPr>
          <w:rStyle w:val="StyleUnderline"/>
        </w:rPr>
        <w:t>sovereignty and territories have been violated</w:t>
      </w:r>
      <w:r w:rsidRPr="00FA25BD">
        <w:rPr>
          <w:sz w:val="16"/>
        </w:rPr>
        <w:t xml:space="preserve"> have witnessed. </w:t>
      </w:r>
      <w:r w:rsidRPr="00FA25BD">
        <w:rPr>
          <w:rStyle w:val="StyleUnderline"/>
        </w:rPr>
        <w:t>The Arctic has been a colonized territory and remains</w:t>
      </w:r>
      <w:r w:rsidRPr="00FA25BD">
        <w:rPr>
          <w:sz w:val="16"/>
        </w:rPr>
        <w:t xml:space="preserve"> partly </w:t>
      </w:r>
      <w:r w:rsidRPr="00FA25BD">
        <w:rPr>
          <w:rStyle w:val="StyleUnderline"/>
        </w:rPr>
        <w:t xml:space="preserve">colonized through the expansion of new commodity frontiers. It supplies land for new transport infrastructure (ports and pipelines), fossil fuels and metals (iron ores, nickel, copper, and gold) across all territories. </w:t>
      </w:r>
      <w:r w:rsidRPr="00FA25BD">
        <w:rPr>
          <w:sz w:val="16"/>
        </w:rPr>
        <w:t>Thus, beyond the South-North distinction, this article shows how historical trajectories of resource extraction, and the current expansion of commodity frontiers manifest themselves in peripheral regions beyond North-South divides. Environmental conflicts arise in both the Global South and the “South in the North”.</w:t>
      </w:r>
    </w:p>
    <w:p w14:paraId="3C7696BC" w14:textId="77777777" w:rsidR="00A30868" w:rsidRPr="00FA25BD" w:rsidRDefault="00A30868" w:rsidP="00A30868">
      <w:pPr>
        <w:rPr>
          <w:sz w:val="16"/>
        </w:rPr>
      </w:pPr>
      <w:r w:rsidRPr="00FA25BD">
        <w:rPr>
          <w:sz w:val="16"/>
        </w:rPr>
        <w:t xml:space="preserve">One can regard the Arctic as a semi-colonial resource and commodity frontier (Egerman et al., 2003; Körber et al., 2017), where the areas with ethno-territorial rights present pockets of autonomy, while the many cases of </w:t>
      </w:r>
      <w:r w:rsidRPr="00FA25BD">
        <w:rPr>
          <w:rStyle w:val="StyleUnderline"/>
        </w:rPr>
        <w:t xml:space="preserve">expanding </w:t>
      </w:r>
      <w:proofErr w:type="spellStart"/>
      <w:r w:rsidRPr="00FA25BD">
        <w:rPr>
          <w:rStyle w:val="StyleUnderline"/>
        </w:rPr>
        <w:t>extractivisms</w:t>
      </w:r>
      <w:proofErr w:type="spellEnd"/>
      <w:r w:rsidRPr="00FA25BD">
        <w:rPr>
          <w:rStyle w:val="StyleUnderline"/>
        </w:rPr>
        <w:t xml:space="preserve"> are colonial</w:t>
      </w:r>
      <w:r w:rsidRPr="00FA25BD">
        <w:rPr>
          <w:sz w:val="16"/>
        </w:rPr>
        <w:t xml:space="preserve">-type </w:t>
      </w:r>
      <w:r w:rsidRPr="00FA25BD">
        <w:rPr>
          <w:rStyle w:val="StyleUnderline"/>
        </w:rPr>
        <w:t>violations of local people's rights</w:t>
      </w:r>
      <w:r w:rsidRPr="00FA25BD">
        <w:rPr>
          <w:sz w:val="16"/>
        </w:rPr>
        <w:t xml:space="preserve">. Accordingly, the geography and the changing climate in the Arctic present important considerations in this resource frontier (like permafrost melting and new sea routes) in the longue durée of the region, moving to a greater </w:t>
      </w:r>
      <w:proofErr w:type="spellStart"/>
      <w:r w:rsidRPr="00FA25BD">
        <w:rPr>
          <w:sz w:val="16"/>
        </w:rPr>
        <w:t>extractivist</w:t>
      </w:r>
      <w:proofErr w:type="spellEnd"/>
      <w:r w:rsidRPr="00FA25BD">
        <w:rPr>
          <w:sz w:val="16"/>
        </w:rPr>
        <w:t xml:space="preserve"> push amid increasing uncertainties and risks (Kröger, 2022). </w:t>
      </w:r>
      <w:r w:rsidRPr="00FA25BD">
        <w:rPr>
          <w:rStyle w:val="StyleUnderline"/>
        </w:rPr>
        <w:t>This process is already evidenced by the number of extractive commodity projects and significant socio-environmental consequences suffered by local communities who complain accordingly about their impact</w:t>
      </w:r>
      <w:r w:rsidRPr="00FA25BD">
        <w:rPr>
          <w:sz w:val="16"/>
        </w:rPr>
        <w:t>.</w:t>
      </w:r>
    </w:p>
    <w:p w14:paraId="2C817394" w14:textId="77777777" w:rsidR="00A30868" w:rsidRPr="00FA25BD" w:rsidRDefault="00A30868" w:rsidP="00A30868">
      <w:pPr>
        <w:rPr>
          <w:sz w:val="16"/>
        </w:rPr>
      </w:pPr>
      <w:r w:rsidRPr="00FA25BD">
        <w:rPr>
          <w:sz w:val="16"/>
        </w:rPr>
        <w:t xml:space="preserve">Furthermore, </w:t>
      </w:r>
      <w:r w:rsidRPr="00FA25BD">
        <w:rPr>
          <w:rStyle w:val="StyleUnderline"/>
        </w:rPr>
        <w:t>increasing carbon dioxide from</w:t>
      </w:r>
      <w:r w:rsidRPr="00FA25BD">
        <w:rPr>
          <w:sz w:val="16"/>
        </w:rPr>
        <w:t xml:space="preserve"> the burning </w:t>
      </w:r>
      <w:r w:rsidRPr="00FA25BD">
        <w:rPr>
          <w:rStyle w:val="StyleUnderline"/>
        </w:rPr>
        <w:t>of fossil fuels</w:t>
      </w:r>
      <w:r w:rsidRPr="00FA25BD">
        <w:rPr>
          <w:sz w:val="16"/>
        </w:rPr>
        <w:t xml:space="preserve"> contributes to rising greenhouse gases that </w:t>
      </w:r>
      <w:r w:rsidRPr="00FA25BD">
        <w:rPr>
          <w:rStyle w:val="StyleUnderline"/>
        </w:rPr>
        <w:t>are melting the sea ice</w:t>
      </w:r>
      <w:r w:rsidRPr="00FA25BD">
        <w:rPr>
          <w:sz w:val="16"/>
        </w:rPr>
        <w:t xml:space="preserve">. </w:t>
      </w:r>
      <w:r w:rsidRPr="00FA25BD">
        <w:rPr>
          <w:rStyle w:val="StyleUnderline"/>
        </w:rPr>
        <w:t>This</w:t>
      </w:r>
      <w:r w:rsidRPr="00FA25BD">
        <w:rPr>
          <w:sz w:val="16"/>
        </w:rPr>
        <w:t xml:space="preserve"> also </w:t>
      </w:r>
      <w:r w:rsidRPr="00FA25BD">
        <w:rPr>
          <w:rStyle w:val="StyleUnderline"/>
        </w:rPr>
        <w:t>allows</w:t>
      </w:r>
      <w:r w:rsidRPr="00FA25BD">
        <w:rPr>
          <w:sz w:val="16"/>
        </w:rPr>
        <w:t xml:space="preserve"> for </w:t>
      </w:r>
      <w:r w:rsidRPr="00FA25BD">
        <w:rPr>
          <w:rStyle w:val="StyleUnderline"/>
        </w:rPr>
        <w:t>greater resource extraction,</w:t>
      </w:r>
      <w:r w:rsidRPr="00FA25BD">
        <w:rPr>
          <w:sz w:val="16"/>
        </w:rPr>
        <w:t xml:space="preserve"> consequently </w:t>
      </w:r>
      <w:r w:rsidRPr="00FA25BD">
        <w:rPr>
          <w:rStyle w:val="StyleUnderline"/>
        </w:rPr>
        <w:t xml:space="preserve">leading to further sea ice melting, with strong negative impacts on local, global and Arctic environments </w:t>
      </w:r>
      <w:r w:rsidRPr="00FA25BD">
        <w:rPr>
          <w:sz w:val="16"/>
        </w:rPr>
        <w:t xml:space="preserve">(Kröger, 2016). In this sense, </w:t>
      </w:r>
      <w:r w:rsidRPr="00FA25BD">
        <w:rPr>
          <w:rStyle w:val="StyleUnderline"/>
        </w:rPr>
        <w:t>oil and gas, mining and the shipping industries are the biggest drivers and possible beneficiaries of the Arctic ice melt. To see the Arctic as a resource extraction frontier is not new.</w:t>
      </w:r>
      <w:r w:rsidRPr="00FA25BD">
        <w:rPr>
          <w:sz w:val="16"/>
        </w:rPr>
        <w:t xml:space="preserve"> The term ‘</w:t>
      </w:r>
      <w:proofErr w:type="spellStart"/>
      <w:r w:rsidRPr="00FA25BD">
        <w:rPr>
          <w:sz w:val="16"/>
        </w:rPr>
        <w:t>extractivism</w:t>
      </w:r>
      <w:proofErr w:type="spellEnd"/>
      <w:r w:rsidRPr="00FA25BD">
        <w:rPr>
          <w:sz w:val="16"/>
        </w:rPr>
        <w:t>’ from Latin American political ecology (</w:t>
      </w:r>
      <w:proofErr w:type="spellStart"/>
      <w:r w:rsidRPr="00FA25BD">
        <w:rPr>
          <w:sz w:val="16"/>
        </w:rPr>
        <w:t>Svampa</w:t>
      </w:r>
      <w:proofErr w:type="spellEnd"/>
      <w:r w:rsidRPr="00FA25BD">
        <w:rPr>
          <w:sz w:val="16"/>
        </w:rPr>
        <w:t>, 2019) has already been used in studies of Arctic environmental conflicts.</w:t>
      </w:r>
    </w:p>
    <w:p w14:paraId="7D3BC0F7" w14:textId="77777777" w:rsidR="00A30868" w:rsidRPr="00FA25BD" w:rsidRDefault="00A30868" w:rsidP="00A30868">
      <w:pPr>
        <w:rPr>
          <w:sz w:val="16"/>
        </w:rPr>
      </w:pPr>
      <w:r w:rsidRPr="00FA25BD">
        <w:rPr>
          <w:sz w:val="16"/>
        </w:rPr>
        <w:t xml:space="preserve">A special issue on the Arctic in the journal Extractive Industries and Society (Wilson and Stammler, 2016) focused on whether costs and benefits are shared in such a way that current extractive projects obtain a so-called social license to operate (SLO), meaning approval or acquiescence to the investments. However, this article does not aim to give advice to private or public companies on how to exercise Corporate Social Responsibility or to achieve so-called SLO while increasing their business. In contrast, we put socio-environmental injustices </w:t>
      </w:r>
      <w:proofErr w:type="spellStart"/>
      <w:r w:rsidRPr="00FA25BD">
        <w:rPr>
          <w:sz w:val="16"/>
        </w:rPr>
        <w:t>ocurring</w:t>
      </w:r>
      <w:proofErr w:type="spellEnd"/>
      <w:r w:rsidRPr="00FA25BD">
        <w:rPr>
          <w:sz w:val="16"/>
        </w:rPr>
        <w:t xml:space="preserve"> in the region into a more systematic and historical perspective, which shows that </w:t>
      </w:r>
      <w:r w:rsidRPr="00FA25BD">
        <w:rPr>
          <w:rStyle w:val="StyleUnderline"/>
        </w:rPr>
        <w:t xml:space="preserve">the Arctic has been, and is becoming </w:t>
      </w:r>
      <w:proofErr w:type="gramStart"/>
      <w:r w:rsidRPr="00FA25BD">
        <w:rPr>
          <w:rStyle w:val="StyleUnderline"/>
        </w:rPr>
        <w:t>more and more</w:t>
      </w:r>
      <w:proofErr w:type="gramEnd"/>
      <w:r w:rsidRPr="00FA25BD">
        <w:rPr>
          <w:rStyle w:val="StyleUnderline"/>
        </w:rPr>
        <w:t>, a commodity extraction frontier, a commodity transport frontier, and, to some extent, a waste disposal frontier. The ecological distribution conflicts arising at these frontiers contest the associated negative socio-environmental impacts,</w:t>
      </w:r>
      <w:r w:rsidRPr="00FA25BD">
        <w:rPr>
          <w:sz w:val="16"/>
        </w:rPr>
        <w:t xml:space="preserve"> and in the case of the Arctic, have contributed to the cancellation of damaging projects in about 20% of cases. Thus, effective resistance at the frontlines of </w:t>
      </w:r>
      <w:proofErr w:type="spellStart"/>
      <w:r w:rsidRPr="00FA25BD">
        <w:rPr>
          <w:sz w:val="16"/>
        </w:rPr>
        <w:t>extractivism</w:t>
      </w:r>
      <w:proofErr w:type="spellEnd"/>
      <w:r w:rsidRPr="00FA25BD">
        <w:rPr>
          <w:sz w:val="16"/>
        </w:rPr>
        <w:t xml:space="preserve"> can lead to a social transition towards the reaffirmation of Indigenous sovereignty (Temper et al., 2020) and towards a more sustainable and just economy (Scheidel et al., 2018; Temper et al., 2018).</w:t>
      </w:r>
    </w:p>
    <w:p w14:paraId="7866B984" w14:textId="77777777" w:rsidR="00A30868" w:rsidRPr="00FA25BD" w:rsidRDefault="00A30868" w:rsidP="00A30868">
      <w:pPr>
        <w:rPr>
          <w:sz w:val="16"/>
        </w:rPr>
      </w:pPr>
    </w:p>
    <w:bookmarkEnd w:id="0"/>
    <w:p w14:paraId="599A35ED" w14:textId="77777777" w:rsidR="00A30868" w:rsidRPr="00FA25BD" w:rsidRDefault="00A30868" w:rsidP="00A30868">
      <w:pPr>
        <w:pStyle w:val="Heading3"/>
      </w:pPr>
      <w:r w:rsidRPr="00FA25BD">
        <w:t xml:space="preserve">2NC---Development Link </w:t>
      </w:r>
    </w:p>
    <w:p w14:paraId="0C13B9C4" w14:textId="638F2DAF" w:rsidR="00A30868" w:rsidRPr="00FA25BD" w:rsidRDefault="00A30868" w:rsidP="00A30868">
      <w:pPr>
        <w:pStyle w:val="Heading4"/>
      </w:pPr>
      <w:r w:rsidRPr="00FA25BD">
        <w:t xml:space="preserve">Arctic development sustains colonial relationships and </w:t>
      </w:r>
      <w:r w:rsidR="00A62491" w:rsidRPr="00FA25BD">
        <w:t xml:space="preserve">creates </w:t>
      </w:r>
      <w:r w:rsidRPr="00FA25BD">
        <w:t xml:space="preserve">social ecological </w:t>
      </w:r>
      <w:proofErr w:type="gramStart"/>
      <w:r w:rsidRPr="00FA25BD">
        <w:t>catastrophe</w:t>
      </w:r>
      <w:proofErr w:type="gramEnd"/>
      <w:r w:rsidRPr="00FA25BD">
        <w:t xml:space="preserve"> </w:t>
      </w:r>
    </w:p>
    <w:p w14:paraId="6BCA408F" w14:textId="77777777" w:rsidR="00A30868" w:rsidRPr="00FA25BD" w:rsidRDefault="00A30868" w:rsidP="00A30868">
      <w:proofErr w:type="spellStart"/>
      <w:r w:rsidRPr="00FA25BD">
        <w:rPr>
          <w:rStyle w:val="Style13ptBold"/>
        </w:rPr>
        <w:t>Hanaček</w:t>
      </w:r>
      <w:proofErr w:type="spellEnd"/>
      <w:r w:rsidRPr="00FA25BD">
        <w:rPr>
          <w:rStyle w:val="Style13ptBold"/>
        </w:rPr>
        <w:t xml:space="preserve"> et </w:t>
      </w:r>
      <w:proofErr w:type="gramStart"/>
      <w:r w:rsidRPr="00FA25BD">
        <w:rPr>
          <w:rStyle w:val="Style13ptBold"/>
        </w:rPr>
        <w:t xml:space="preserve">al  </w:t>
      </w:r>
      <w:r w:rsidRPr="00FA25BD">
        <w:t>Researcher</w:t>
      </w:r>
      <w:proofErr w:type="gramEnd"/>
      <w:r w:rsidRPr="00FA25BD">
        <w:t xml:space="preserve"> at the Institute of Environmental Science and Technology, Autonomous University of Barcelona</w:t>
      </w:r>
      <w:r w:rsidRPr="00FA25BD">
        <w:rPr>
          <w:rStyle w:val="Style13ptBold"/>
        </w:rPr>
        <w:t xml:space="preserve"> 24</w:t>
      </w:r>
      <w:r w:rsidRPr="00FA25BD">
        <w:t xml:space="preserve"> </w:t>
      </w:r>
    </w:p>
    <w:p w14:paraId="491B9C2B" w14:textId="77777777" w:rsidR="00A30868" w:rsidRPr="00FA25BD" w:rsidRDefault="00A30868" w:rsidP="00A30868">
      <w:r w:rsidRPr="00FA25BD">
        <w:t xml:space="preserve">[Ksenija </w:t>
      </w:r>
      <w:proofErr w:type="spellStart"/>
      <w:r w:rsidRPr="00FA25BD">
        <w:t>Hanaček</w:t>
      </w:r>
      <w:proofErr w:type="spellEnd"/>
      <w:r w:rsidRPr="00FA25BD">
        <w:t xml:space="preserve"> -. “Green and climate colonialities: Evidence from Arctic </w:t>
      </w:r>
      <w:proofErr w:type="spellStart"/>
      <w:r w:rsidRPr="00FA25BD">
        <w:t>Extractivisms</w:t>
      </w:r>
      <w:proofErr w:type="spellEnd"/>
      <w:r w:rsidRPr="00FA25BD">
        <w:t xml:space="preserve">.” </w:t>
      </w:r>
      <w:r w:rsidRPr="00FA25BD">
        <w:rPr>
          <w:i/>
          <w:iCs/>
        </w:rPr>
        <w:t>Journal of Political Ecology</w:t>
      </w:r>
      <w:r w:rsidRPr="00FA25BD">
        <w:t>, Vol. 34, Issue 1, 2024, https://doi.org/10.2458/jpe.5512, July 19th, 2025, HDCSW- JW]</w:t>
      </w:r>
    </w:p>
    <w:p w14:paraId="4342FEF4" w14:textId="77777777" w:rsidR="00A30868" w:rsidRPr="00FA25BD" w:rsidRDefault="00A30868" w:rsidP="00A30868">
      <w:pPr>
        <w:rPr>
          <w:sz w:val="16"/>
        </w:rPr>
      </w:pPr>
      <w:r w:rsidRPr="00FA25BD">
        <w:rPr>
          <w:sz w:val="16"/>
        </w:rPr>
        <w:t xml:space="preserve">In essence, frontiers can be merely resource frontiers (prior to any </w:t>
      </w:r>
      <w:proofErr w:type="gramStart"/>
      <w:r w:rsidRPr="00FA25BD">
        <w:rPr>
          <w:sz w:val="16"/>
        </w:rPr>
        <w:t>large scale</w:t>
      </w:r>
      <w:proofErr w:type="gramEnd"/>
      <w:r w:rsidRPr="00FA25BD">
        <w:rPr>
          <w:sz w:val="16"/>
        </w:rPr>
        <w:t xml:space="preserve"> trade), commodity frontiers for trade purposes (Moore, 2000), or a combination of both (Kröger and Nygren, 2020). Commodity frontiers are based on two interrelated processes. Namely, commodity widening, such as through the expansion and occupation of lands destined to extraction (e.g. in the Arctic region), and commodity deepening, which involves intensification of existing commodity production through socio-technical innovation (e.g. nickel mining, oil drilling, new infrastructure) (Banoub et al., 2020). </w:t>
      </w:r>
      <w:r w:rsidRPr="00FA25BD">
        <w:rPr>
          <w:rStyle w:val="StyleUnderline"/>
        </w:rPr>
        <w:t>Commodity frontiers have inherently extractive and exploitative characteristics</w:t>
      </w:r>
      <w:r w:rsidRPr="00FA25BD">
        <w:rPr>
          <w:sz w:val="16"/>
        </w:rPr>
        <w:t xml:space="preserve"> (Moore, 2000), </w:t>
      </w:r>
      <w:r w:rsidRPr="00FA25BD">
        <w:rPr>
          <w:rStyle w:val="StyleUnderline"/>
        </w:rPr>
        <w:t>which often involve environmental injustice, inequalities, and degradations at the expense of both Indigenous and non-Indigenous peoples</w:t>
      </w:r>
      <w:r w:rsidRPr="00FA25BD">
        <w:rPr>
          <w:sz w:val="16"/>
        </w:rPr>
        <w:t xml:space="preserve"> (Beckert et al., 2021; Martinez-Alier, 2002). Another important characteristic that frontiers have frequently in common is the resistance of people to injustice, inequality, and degradation (Conde, 2017; Temper et al., 2015; Schneider, 2020). However, mobilization and resistance are not present across all the cases of frontier expansions, but these depend on the fostering of contentious agency by </w:t>
      </w:r>
      <w:proofErr w:type="gramStart"/>
      <w:r w:rsidRPr="00FA25BD">
        <w:rPr>
          <w:sz w:val="16"/>
        </w:rPr>
        <w:t>particular would-be</w:t>
      </w:r>
      <w:proofErr w:type="gramEnd"/>
      <w:r w:rsidRPr="00FA25BD">
        <w:rPr>
          <w:sz w:val="16"/>
        </w:rPr>
        <w:t xml:space="preserve"> resistance actors, typically local communities, there being a wide variety of local responses to </w:t>
      </w:r>
      <w:proofErr w:type="spellStart"/>
      <w:r w:rsidRPr="00FA25BD">
        <w:rPr>
          <w:sz w:val="16"/>
        </w:rPr>
        <w:t>extractivist</w:t>
      </w:r>
      <w:proofErr w:type="spellEnd"/>
      <w:r w:rsidRPr="00FA25BD">
        <w:rPr>
          <w:sz w:val="16"/>
        </w:rPr>
        <w:t xml:space="preserve"> expansions (Kröger, 2020).</w:t>
      </w:r>
    </w:p>
    <w:p w14:paraId="7C3BAE9A" w14:textId="77777777" w:rsidR="00A30868" w:rsidRPr="00FA25BD" w:rsidRDefault="00A30868" w:rsidP="00A30868">
      <w:pPr>
        <w:rPr>
          <w:sz w:val="16"/>
        </w:rPr>
      </w:pPr>
      <w:r w:rsidRPr="00FA25BD">
        <w:rPr>
          <w:rStyle w:val="StyleUnderline"/>
        </w:rPr>
        <w:t>In</w:t>
      </w:r>
      <w:r w:rsidRPr="00FA25BD">
        <w:rPr>
          <w:sz w:val="16"/>
        </w:rPr>
        <w:t xml:space="preserve"> the specific case of </w:t>
      </w:r>
      <w:r w:rsidRPr="00FA25BD">
        <w:rPr>
          <w:rStyle w:val="StyleUnderline"/>
        </w:rPr>
        <w:t>the Arctic</w:t>
      </w:r>
      <w:r w:rsidRPr="00FA25BD">
        <w:rPr>
          <w:sz w:val="16"/>
        </w:rPr>
        <w:t xml:space="preserve"> region, </w:t>
      </w:r>
      <w:r w:rsidRPr="00FA25BD">
        <w:rPr>
          <w:rStyle w:val="StyleUnderline"/>
        </w:rPr>
        <w:t xml:space="preserve">frontier occupation and </w:t>
      </w:r>
      <w:proofErr w:type="spellStart"/>
      <w:r w:rsidRPr="00FA25BD">
        <w:rPr>
          <w:rStyle w:val="StyleUnderline"/>
        </w:rPr>
        <w:t>extractivism</w:t>
      </w:r>
      <w:proofErr w:type="spellEnd"/>
      <w:r w:rsidRPr="00FA25BD">
        <w:rPr>
          <w:rStyle w:val="StyleUnderline"/>
        </w:rPr>
        <w:t xml:space="preserve"> on commons and Indigenous lands are not new</w:t>
      </w:r>
      <w:r w:rsidRPr="00FA25BD">
        <w:rPr>
          <w:sz w:val="16"/>
        </w:rPr>
        <w:t xml:space="preserve"> (Muller-Wille, 1987; Stuhl, 2016). The </w:t>
      </w:r>
      <w:r w:rsidRPr="00FA25BD">
        <w:rPr>
          <w:rStyle w:val="StyleUnderline"/>
        </w:rPr>
        <w:t xml:space="preserve">Arctic resource frontier came into existence in the sixteen </w:t>
      </w:r>
      <w:proofErr w:type="gramStart"/>
      <w:r w:rsidRPr="00FA25BD">
        <w:rPr>
          <w:rStyle w:val="StyleUnderline"/>
        </w:rPr>
        <w:t>century</w:t>
      </w:r>
      <w:proofErr w:type="gramEnd"/>
      <w:r w:rsidRPr="00FA25BD">
        <w:rPr>
          <w:rStyle w:val="StyleUnderline"/>
        </w:rPr>
        <w:t xml:space="preserve"> through the colonial geography of the West, mainly via </w:t>
      </w:r>
      <w:r w:rsidRPr="00FA25BD">
        <w:rPr>
          <w:sz w:val="16"/>
        </w:rPr>
        <w:t xml:space="preserve">the </w:t>
      </w:r>
      <w:r w:rsidRPr="00FA25BD">
        <w:rPr>
          <w:rStyle w:val="StyleUnderline"/>
        </w:rPr>
        <w:t>Nordic countries</w:t>
      </w:r>
      <w:r w:rsidRPr="00FA25BD">
        <w:rPr>
          <w:sz w:val="16"/>
        </w:rPr>
        <w:t xml:space="preserve">, </w:t>
      </w:r>
      <w:r w:rsidRPr="00FA25BD">
        <w:rPr>
          <w:rStyle w:val="StyleUnderline"/>
        </w:rPr>
        <w:t xml:space="preserve">other major countries in the West, and Russia, all of which were subsequently motivated by large-scale and intensive industrial extraction for trade and profit </w:t>
      </w:r>
      <w:r w:rsidRPr="00FA25BD">
        <w:rPr>
          <w:sz w:val="16"/>
        </w:rPr>
        <w:t>(</w:t>
      </w:r>
      <w:proofErr w:type="spellStart"/>
      <w:r w:rsidRPr="00FA25BD">
        <w:rPr>
          <w:sz w:val="16"/>
        </w:rPr>
        <w:t>Avango</w:t>
      </w:r>
      <w:proofErr w:type="spellEnd"/>
      <w:r w:rsidRPr="00FA25BD">
        <w:rPr>
          <w:sz w:val="16"/>
        </w:rPr>
        <w:t xml:space="preserve"> et al., 2014). For instance, the Dutch and the British established whaling stations and coal extraction processes on Svalbard in 1610; the </w:t>
      </w:r>
      <w:proofErr w:type="spellStart"/>
      <w:r w:rsidRPr="00FA25BD">
        <w:rPr>
          <w:sz w:val="16"/>
        </w:rPr>
        <w:t>Ivigtut</w:t>
      </w:r>
      <w:proofErr w:type="spellEnd"/>
      <w:r w:rsidRPr="00FA25BD">
        <w:rPr>
          <w:sz w:val="16"/>
        </w:rPr>
        <w:t xml:space="preserve"> cryolite deposit extraction began in Greenland in 1854; the 1898 Klondike gold rush occurred between Skagway, Alaska and Yukon in Canada (Boyd et al., 2015), among others.</w:t>
      </w:r>
    </w:p>
    <w:p w14:paraId="18A65397" w14:textId="77777777" w:rsidR="00A30868" w:rsidRPr="00FA25BD" w:rsidRDefault="00A30868" w:rsidP="00A30868">
      <w:pPr>
        <w:rPr>
          <w:sz w:val="16"/>
        </w:rPr>
      </w:pPr>
      <w:r w:rsidRPr="00FA25BD">
        <w:rPr>
          <w:rStyle w:val="StyleUnderline"/>
        </w:rPr>
        <w:t>What is new to the current wave of frontier expansion,</w:t>
      </w:r>
      <w:r w:rsidRPr="00FA25BD">
        <w:rPr>
          <w:sz w:val="16"/>
        </w:rPr>
        <w:t xml:space="preserve"> however, </w:t>
      </w:r>
      <w:r w:rsidRPr="00FA25BD">
        <w:rPr>
          <w:rStyle w:val="StyleUnderline"/>
        </w:rPr>
        <w:t>is</w:t>
      </w:r>
      <w:r w:rsidRPr="00FA25BD">
        <w:rPr>
          <w:sz w:val="16"/>
        </w:rPr>
        <w:t xml:space="preserve"> the </w:t>
      </w:r>
      <w:r w:rsidRPr="00FA25BD">
        <w:rPr>
          <w:rStyle w:val="StyleUnderline"/>
        </w:rPr>
        <w:t>increased rapidity and volume of extraction occurring in the region</w:t>
      </w:r>
      <w:r w:rsidRPr="00FA25BD">
        <w:rPr>
          <w:sz w:val="16"/>
        </w:rPr>
        <w:t xml:space="preserve"> (Kröger, 2019). </w:t>
      </w:r>
      <w:r w:rsidRPr="00FA25BD">
        <w:rPr>
          <w:rStyle w:val="StyleUnderline"/>
        </w:rPr>
        <w:t xml:space="preserve">Climate change is facilitating access to </w:t>
      </w:r>
      <w:r w:rsidRPr="00FA25BD">
        <w:rPr>
          <w:sz w:val="16"/>
        </w:rPr>
        <w:t xml:space="preserve">some </w:t>
      </w:r>
      <w:r w:rsidRPr="00FA25BD">
        <w:rPr>
          <w:rStyle w:val="StyleUnderline"/>
        </w:rPr>
        <w:t>resources in the Arctic</w:t>
      </w:r>
      <w:r w:rsidRPr="00FA25BD">
        <w:rPr>
          <w:sz w:val="16"/>
        </w:rPr>
        <w:t xml:space="preserve"> (Landrum and Holland, 2020; </w:t>
      </w:r>
      <w:proofErr w:type="spellStart"/>
      <w:r w:rsidRPr="00FA25BD">
        <w:rPr>
          <w:sz w:val="16"/>
        </w:rPr>
        <w:t>Saebi</w:t>
      </w:r>
      <w:proofErr w:type="spellEnd"/>
      <w:r w:rsidRPr="00FA25BD">
        <w:rPr>
          <w:sz w:val="16"/>
        </w:rPr>
        <w:t xml:space="preserve"> et al., 2020), while </w:t>
      </w:r>
      <w:r w:rsidRPr="00FA25BD">
        <w:rPr>
          <w:rStyle w:val="StyleUnderline"/>
        </w:rPr>
        <w:t>changing political and economic agendas are attempting to legitimize new pathways towards extraction, thereby creating destructive attitudes to the environment and to Arctic peoples</w:t>
      </w:r>
      <w:r w:rsidRPr="00FA25BD">
        <w:rPr>
          <w:sz w:val="16"/>
        </w:rPr>
        <w:t xml:space="preserve"> (Bennett, 2016; Huntington, 2016). </w:t>
      </w:r>
      <w:r w:rsidRPr="00FA25BD">
        <w:rPr>
          <w:rStyle w:val="StyleUnderline"/>
        </w:rPr>
        <w:t>Such agendas are generally applied without</w:t>
      </w:r>
      <w:r w:rsidRPr="00FA25BD">
        <w:rPr>
          <w:sz w:val="16"/>
        </w:rPr>
        <w:t xml:space="preserve"> the </w:t>
      </w:r>
      <w:r w:rsidRPr="00FA25BD">
        <w:rPr>
          <w:rStyle w:val="StyleUnderline"/>
        </w:rPr>
        <w:t>full consultation and participation of the affected people</w:t>
      </w:r>
      <w:r w:rsidRPr="00FA25BD">
        <w:rPr>
          <w:sz w:val="16"/>
        </w:rPr>
        <w:t xml:space="preserve">, especially Indigenous groups (Cameron, 2012). Thus, </w:t>
      </w:r>
      <w:r w:rsidRPr="00FA25BD">
        <w:rPr>
          <w:rStyle w:val="StyleUnderline"/>
        </w:rPr>
        <w:t xml:space="preserve">the present wave of Arctic </w:t>
      </w:r>
      <w:proofErr w:type="spellStart"/>
      <w:r w:rsidRPr="00FA25BD">
        <w:rPr>
          <w:rStyle w:val="StyleUnderline"/>
        </w:rPr>
        <w:t>extractivism</w:t>
      </w:r>
      <w:proofErr w:type="spellEnd"/>
      <w:r w:rsidRPr="00FA25BD">
        <w:rPr>
          <w:rStyle w:val="StyleUnderline"/>
        </w:rPr>
        <w:t xml:space="preserve"> continues to maintain patterns of the colonial ‘past’</w:t>
      </w:r>
      <w:r w:rsidRPr="00FA25BD">
        <w:rPr>
          <w:sz w:val="16"/>
        </w:rPr>
        <w:t xml:space="preserve"> (Escobar, 2008; Körber et al., 2017; Stuhl, 2016). However, </w:t>
      </w:r>
      <w:r w:rsidRPr="00FA25BD">
        <w:rPr>
          <w:rStyle w:val="StyleUnderline"/>
        </w:rPr>
        <w:t>for many Arctic people, the land is not a commodity which can just be acquired at will, but an important element for interrelated and interdependent environmental and socio-cultural well-being</w:t>
      </w:r>
      <w:r w:rsidRPr="00FA25BD">
        <w:rPr>
          <w:sz w:val="16"/>
        </w:rPr>
        <w:t xml:space="preserve"> (Nuttall, 1998; The Arctic Council, 2015a).</w:t>
      </w:r>
    </w:p>
    <w:p w14:paraId="3FE19542" w14:textId="77777777" w:rsidR="00A30868" w:rsidRPr="00FA25BD" w:rsidRDefault="00A30868" w:rsidP="00A30868">
      <w:pPr>
        <w:rPr>
          <w:sz w:val="16"/>
        </w:rPr>
      </w:pPr>
      <w:r w:rsidRPr="00FA25BD">
        <w:rPr>
          <w:rStyle w:val="StyleUnderline"/>
        </w:rPr>
        <w:t>The effect of this resource depletion is a threat to</w:t>
      </w:r>
      <w:r w:rsidRPr="00FA25BD">
        <w:rPr>
          <w:sz w:val="16"/>
        </w:rPr>
        <w:t xml:space="preserve"> the </w:t>
      </w:r>
      <w:r w:rsidRPr="00FA25BD">
        <w:rPr>
          <w:rStyle w:val="StyleUnderline"/>
        </w:rPr>
        <w:t>continuation of Indigenous traditions, identities, and human-nature relationships when large-scale extraction occupies their lands</w:t>
      </w:r>
      <w:r w:rsidRPr="00FA25BD">
        <w:rPr>
          <w:sz w:val="16"/>
        </w:rPr>
        <w:t xml:space="preserve"> (</w:t>
      </w:r>
      <w:proofErr w:type="spellStart"/>
      <w:r w:rsidRPr="00FA25BD">
        <w:rPr>
          <w:sz w:val="16"/>
        </w:rPr>
        <w:t>Naykanchina</w:t>
      </w:r>
      <w:proofErr w:type="spellEnd"/>
      <w:r w:rsidRPr="00FA25BD">
        <w:rPr>
          <w:sz w:val="16"/>
        </w:rPr>
        <w:t xml:space="preserve">, 2012; Coombes et al., 2012; Lassila, 2020). This </w:t>
      </w:r>
      <w:r w:rsidRPr="00FA25BD">
        <w:rPr>
          <w:rStyle w:val="StyleUnderline"/>
        </w:rPr>
        <w:t>extraction and exploitation</w:t>
      </w:r>
      <w:r w:rsidRPr="00FA25BD">
        <w:rPr>
          <w:sz w:val="16"/>
        </w:rPr>
        <w:t xml:space="preserve"> </w:t>
      </w:r>
      <w:proofErr w:type="gramStart"/>
      <w:r w:rsidRPr="00FA25BD">
        <w:rPr>
          <w:sz w:val="16"/>
        </w:rPr>
        <w:t>has</w:t>
      </w:r>
      <w:proofErr w:type="gramEnd"/>
      <w:r w:rsidRPr="00FA25BD">
        <w:rPr>
          <w:sz w:val="16"/>
        </w:rPr>
        <w:t xml:space="preserve"> </w:t>
      </w:r>
      <w:r w:rsidRPr="00FA25BD">
        <w:rPr>
          <w:rStyle w:val="StyleUnderline"/>
        </w:rPr>
        <w:t>pushed local communities</w:t>
      </w:r>
      <w:r w:rsidRPr="00FA25BD">
        <w:rPr>
          <w:sz w:val="16"/>
        </w:rPr>
        <w:t xml:space="preserve"> in the Arctic and their traditional system of beliefs </w:t>
      </w:r>
      <w:r w:rsidRPr="00FA25BD">
        <w:rPr>
          <w:rStyle w:val="StyleUnderline"/>
        </w:rPr>
        <w:t>to the margin</w:t>
      </w:r>
      <w:r w:rsidRPr="00FA25BD">
        <w:rPr>
          <w:sz w:val="16"/>
        </w:rPr>
        <w:t xml:space="preserve"> (Bennett, 2016). Yet, the </w:t>
      </w:r>
      <w:r w:rsidRPr="00FA25BD">
        <w:rPr>
          <w:rStyle w:val="StyleUnderline"/>
        </w:rPr>
        <w:t>benefits of extractive economies are meant for a few local actors or distant foreigner investors</w:t>
      </w:r>
      <w:r w:rsidRPr="00FA25BD">
        <w:rPr>
          <w:sz w:val="16"/>
        </w:rPr>
        <w:t xml:space="preserve"> (Moore, 2018</w:t>
      </w:r>
      <w:r w:rsidRPr="00FA25BD">
        <w:rPr>
          <w:rStyle w:val="StyleUnderline"/>
        </w:rPr>
        <w:t>), while the cost of extractive economies are imposed upon Indigenous people,</w:t>
      </w:r>
      <w:r w:rsidRPr="00FA25BD">
        <w:rPr>
          <w:sz w:val="16"/>
        </w:rPr>
        <w:t xml:space="preserve"> pastoralists and fishermen (Cameron, 2012; Dwyer and Istomin, 2009).</w:t>
      </w:r>
    </w:p>
    <w:p w14:paraId="4C27D0CE" w14:textId="77777777" w:rsidR="00A30868" w:rsidRPr="00FA25BD" w:rsidRDefault="00A30868" w:rsidP="00A30868">
      <w:pPr>
        <w:rPr>
          <w:sz w:val="16"/>
        </w:rPr>
      </w:pPr>
      <w:r w:rsidRPr="00FA25BD">
        <w:rPr>
          <w:sz w:val="16"/>
        </w:rPr>
        <w:t>To maintain political and economic control of the Arctic (Muller-Wille, 1987), two contradictory trends can be seen in the global resource politics of the region (</w:t>
      </w:r>
      <w:proofErr w:type="spellStart"/>
      <w:r w:rsidRPr="00FA25BD">
        <w:rPr>
          <w:sz w:val="16"/>
        </w:rPr>
        <w:t>Naykanchina</w:t>
      </w:r>
      <w:proofErr w:type="spellEnd"/>
      <w:r w:rsidRPr="00FA25BD">
        <w:rPr>
          <w:sz w:val="16"/>
        </w:rPr>
        <w:t xml:space="preserve">, 2012, p.20). Namely, </w:t>
      </w:r>
      <w:r w:rsidRPr="00FA25BD">
        <w:rPr>
          <w:rStyle w:val="StyleUnderline"/>
        </w:rPr>
        <w:t>a vast increase in extractive activities and infrastructure projects on traditional Indigenous lands undermine the recognition of Indigenous territorial rights and traditional land-use</w:t>
      </w:r>
      <w:r w:rsidRPr="00FA25BD">
        <w:rPr>
          <w:sz w:val="16"/>
        </w:rPr>
        <w:t xml:space="preserve">, such as reindeer herding, hunting and fishing (Herrmann et al., 2014; Herrmann and </w:t>
      </w:r>
      <w:proofErr w:type="spellStart"/>
      <w:r w:rsidRPr="00FA25BD">
        <w:rPr>
          <w:sz w:val="16"/>
        </w:rPr>
        <w:t>Heinämäki</w:t>
      </w:r>
      <w:proofErr w:type="spellEnd"/>
      <w:r w:rsidRPr="00FA25BD">
        <w:rPr>
          <w:sz w:val="16"/>
        </w:rPr>
        <w:t xml:space="preserve">, 2017; </w:t>
      </w:r>
      <w:proofErr w:type="spellStart"/>
      <w:r w:rsidRPr="00FA25BD">
        <w:rPr>
          <w:sz w:val="16"/>
        </w:rPr>
        <w:t>Naykanchina</w:t>
      </w:r>
      <w:proofErr w:type="spellEnd"/>
      <w:r w:rsidRPr="00FA25BD">
        <w:rPr>
          <w:sz w:val="16"/>
        </w:rPr>
        <w:t xml:space="preserve">, 2012). Therefore, </w:t>
      </w:r>
      <w:r w:rsidRPr="00FA25BD">
        <w:rPr>
          <w:rStyle w:val="StyleUnderline"/>
        </w:rPr>
        <w:t>common lands and traditional ways of life in the Arctic are being rapidly replaced by metal mining, fossil fuel extraction, wind-power parks, transport infrastructure and hydropower projects</w:t>
      </w:r>
      <w:r w:rsidRPr="00FA25BD">
        <w:rPr>
          <w:sz w:val="16"/>
        </w:rPr>
        <w:t xml:space="preserve"> (</w:t>
      </w:r>
      <w:proofErr w:type="spellStart"/>
      <w:r w:rsidRPr="00FA25BD">
        <w:rPr>
          <w:sz w:val="16"/>
        </w:rPr>
        <w:t>Naykanchina</w:t>
      </w:r>
      <w:proofErr w:type="spellEnd"/>
      <w:r w:rsidRPr="00FA25BD">
        <w:rPr>
          <w:sz w:val="16"/>
        </w:rPr>
        <w:t xml:space="preserve">, 2012). Consequently, the </w:t>
      </w:r>
      <w:r w:rsidRPr="00FA25BD">
        <w:rPr>
          <w:rStyle w:val="StyleUnderline"/>
        </w:rPr>
        <w:t xml:space="preserve">high levels of industrialized extraction and utilization of resources are causing often irreversible socio-environmental damage. This is giving rise to intense socio-environmental conflict in the region </w:t>
      </w:r>
      <w:r w:rsidRPr="00FA25BD">
        <w:rPr>
          <w:sz w:val="16"/>
        </w:rPr>
        <w:t>(</w:t>
      </w:r>
      <w:proofErr w:type="spellStart"/>
      <w:r w:rsidRPr="00FA25BD">
        <w:rPr>
          <w:sz w:val="16"/>
        </w:rPr>
        <w:t>Ahtuangaruak</w:t>
      </w:r>
      <w:proofErr w:type="spellEnd"/>
      <w:r w:rsidRPr="00FA25BD">
        <w:rPr>
          <w:sz w:val="16"/>
        </w:rPr>
        <w:t>, 2018; Keil, 2014; Nuttall, 2013; Nuttall, 1998).</w:t>
      </w:r>
    </w:p>
    <w:p w14:paraId="169E8784" w14:textId="77777777" w:rsidR="00B22EF2" w:rsidRPr="00FA25BD" w:rsidRDefault="00B22EF2" w:rsidP="00B22EF2">
      <w:pPr>
        <w:pStyle w:val="Heading3"/>
      </w:pPr>
    </w:p>
    <w:p w14:paraId="0C89625A" w14:textId="52656347" w:rsidR="00B22EF2" w:rsidRPr="00FA25BD" w:rsidRDefault="00B22EF2" w:rsidP="00B22EF2">
      <w:pPr>
        <w:pStyle w:val="Heading3"/>
      </w:pPr>
      <w:r w:rsidRPr="00FA25BD">
        <w:t xml:space="preserve">1nc - Exploration of the Artic </w:t>
      </w:r>
    </w:p>
    <w:p w14:paraId="0D8ED890" w14:textId="77777777" w:rsidR="00B22EF2" w:rsidRPr="00FA25BD" w:rsidRDefault="00B22EF2" w:rsidP="00B22EF2">
      <w:pPr>
        <w:pStyle w:val="Heading4"/>
      </w:pPr>
      <w:r w:rsidRPr="00FA25BD">
        <w:t xml:space="preserve">Exploration of the Arctic tied to expansion of capitalism – history proves </w:t>
      </w:r>
    </w:p>
    <w:p w14:paraId="3C16B2D4" w14:textId="77777777" w:rsidR="00B22EF2" w:rsidRPr="00FA25BD" w:rsidRDefault="00B22EF2" w:rsidP="00B22EF2">
      <w:pPr>
        <w:rPr>
          <w:rFonts w:eastAsia="Calibri"/>
          <w:b/>
          <w:sz w:val="26"/>
          <w:szCs w:val="26"/>
        </w:rPr>
      </w:pPr>
      <w:r w:rsidRPr="00FA25BD">
        <w:rPr>
          <w:rFonts w:eastAsia="Calibri"/>
          <w:b/>
          <w:sz w:val="26"/>
          <w:szCs w:val="26"/>
        </w:rPr>
        <w:t xml:space="preserve">Dodds, Executive Dean and Professor of Geopolitics at Royal Holloway, University of London, Smith, Assistant Professor (American Indian Studies &amp; Geography) Employment, </w:t>
      </w:r>
    </w:p>
    <w:p w14:paraId="4DD7306D" w14:textId="77777777" w:rsidR="00B22EF2" w:rsidRPr="00FA25BD" w:rsidRDefault="00B22EF2" w:rsidP="00B22EF2">
      <w:pPr>
        <w:rPr>
          <w:rFonts w:eastAsia="Calibri"/>
        </w:rPr>
      </w:pPr>
      <w:r w:rsidRPr="00FA25BD">
        <w:rPr>
          <w:rFonts w:eastAsia="Calibri"/>
        </w:rPr>
        <w:t xml:space="preserve">[Klaus, Jen, “Against decline? The geographies and temporalities of the Arctic cryosphere,” Royal Geographical Society, September 29, 2022,  </w:t>
      </w:r>
      <w:hyperlink r:id="rId11">
        <w:r w:rsidRPr="00FA25BD">
          <w:rPr>
            <w:rFonts w:eastAsia="Calibri"/>
            <w:u w:val="single"/>
          </w:rPr>
          <w:t>https://doi.org/10.1111/geoj.12481</w:t>
        </w:r>
      </w:hyperlink>
      <w:r w:rsidRPr="00FA25BD">
        <w:rPr>
          <w:rFonts w:eastAsia="Calibri"/>
        </w:rPr>
        <w:t xml:space="preserve">] July 9, 2025, HDCSW, </w:t>
      </w:r>
      <w:proofErr w:type="spellStart"/>
      <w:r w:rsidRPr="00FA25BD">
        <w:rPr>
          <w:rFonts w:eastAsia="Calibri"/>
        </w:rPr>
        <w:t>Allisson.C</w:t>
      </w:r>
      <w:proofErr w:type="spellEnd"/>
      <w:r w:rsidRPr="00FA25BD">
        <w:rPr>
          <w:rFonts w:eastAsia="Calibri"/>
        </w:rPr>
        <w:t>]</w:t>
      </w:r>
    </w:p>
    <w:p w14:paraId="5369B564" w14:textId="77777777" w:rsidR="00B22EF2" w:rsidRPr="00FA25BD" w:rsidRDefault="00B22EF2" w:rsidP="00B22EF2">
      <w:pPr>
        <w:shd w:val="clear" w:color="auto" w:fill="FFFFFF"/>
        <w:spacing w:before="80" w:after="240" w:line="240" w:lineRule="auto"/>
        <w:rPr>
          <w:rFonts w:eastAsia="Calibri"/>
        </w:rPr>
      </w:pPr>
      <w:r w:rsidRPr="00FA25BD">
        <w:rPr>
          <w:rFonts w:eastAsia="Calibri"/>
        </w:rPr>
        <w:t xml:space="preserve">As research connects the global cryosphere to debates about the Anthropocene, the affordances provided by Arctic and Antarctic ice became increasingly </w:t>
      </w:r>
      <w:proofErr w:type="spellStart"/>
      <w:r w:rsidRPr="00FA25BD">
        <w:rPr>
          <w:rFonts w:eastAsia="Calibri"/>
        </w:rPr>
        <w:t>recognised</w:t>
      </w:r>
      <w:proofErr w:type="spellEnd"/>
      <w:r w:rsidRPr="00FA25BD">
        <w:rPr>
          <w:rFonts w:eastAsia="Calibri"/>
        </w:rPr>
        <w:t xml:space="preserve"> and celebrated as integral to seasonal regularity, shaping the wider benefit to the earth's (human) inhabitants that have come to depend upon it since the Little Ice Age.</w:t>
      </w:r>
      <w:r w:rsidRPr="00FA25BD">
        <w:rPr>
          <w:rFonts w:eastAsia="Calibri"/>
          <w:u w:val="single"/>
        </w:rPr>
        <w:t xml:space="preserve"> As scholars of ice have noted, the last 150 years have been extraordinarily dependent on relationships and entanglements with artificial and natural frozen water </w:t>
      </w:r>
      <w:r w:rsidRPr="00FA25BD">
        <w:rPr>
          <w:rFonts w:eastAsia="Calibri"/>
        </w:rPr>
        <w:t xml:space="preserve">(Dodds, </w:t>
      </w:r>
      <w:hyperlink r:id="rId12" w:anchor="geoj12481-bib-0024">
        <w:r w:rsidRPr="00FA25BD">
          <w:rPr>
            <w:rFonts w:eastAsia="Calibri"/>
            <w:u w:val="single"/>
          </w:rPr>
          <w:t>2018</w:t>
        </w:r>
      </w:hyperlink>
      <w:r w:rsidRPr="00FA25BD">
        <w:rPr>
          <w:rFonts w:eastAsia="Calibri"/>
        </w:rPr>
        <w:t xml:space="preserve">; Heidbrink, </w:t>
      </w:r>
      <w:hyperlink r:id="rId13" w:anchor="geoj12481-bib-0035">
        <w:r w:rsidRPr="00FA25BD">
          <w:rPr>
            <w:rFonts w:eastAsia="Calibri"/>
            <w:u w:val="single"/>
          </w:rPr>
          <w:t>2020</w:t>
        </w:r>
      </w:hyperlink>
      <w:r w:rsidRPr="00FA25BD">
        <w:rPr>
          <w:rFonts w:eastAsia="Calibri"/>
        </w:rPr>
        <w:t xml:space="preserve">). In the nineteenth century </w:t>
      </w:r>
      <w:r w:rsidRPr="00FA25BD">
        <w:rPr>
          <w:rFonts w:eastAsia="Calibri"/>
          <w:u w:val="single"/>
        </w:rPr>
        <w:t>a global ice trade flourished involving the extraction and transportation of Arctic glacial, river and lake ice that connected,</w:t>
      </w:r>
      <w:r w:rsidRPr="00FA25BD">
        <w:rPr>
          <w:rFonts w:eastAsia="Calibri"/>
        </w:rPr>
        <w:t xml:space="preserve"> for example, Alaska to California and Norway to the United Kingdom. </w:t>
      </w:r>
      <w:r w:rsidRPr="00FA25BD">
        <w:rPr>
          <w:rStyle w:val="StyleUnderline"/>
        </w:rPr>
        <w:t xml:space="preserve">These global movements also demonstrate the role of ice in fulfilling the need of certain </w:t>
      </w:r>
      <w:proofErr w:type="spellStart"/>
      <w:r w:rsidRPr="00FA25BD">
        <w:rPr>
          <w:rStyle w:val="StyleUnderline"/>
        </w:rPr>
        <w:t>racialised</w:t>
      </w:r>
      <w:proofErr w:type="spellEnd"/>
      <w:r w:rsidRPr="00FA25BD">
        <w:rPr>
          <w:rStyle w:val="StyleUnderline"/>
        </w:rPr>
        <w:t xml:space="preserve"> bodies to ‘keep cool’ in tropical geographies, which signals and shapes oppressive interfaces between colonial actors and Indigenous peoples</w:t>
      </w:r>
      <w:r w:rsidRPr="00FA25BD">
        <w:rPr>
          <w:rFonts w:eastAsia="Calibri"/>
        </w:rPr>
        <w:t xml:space="preserve">, between the metropole and the colony (Hobart, </w:t>
      </w:r>
      <w:hyperlink r:id="rId14" w:anchor="geoj12481-bib-0038">
        <w:r w:rsidRPr="00FA25BD">
          <w:rPr>
            <w:rFonts w:eastAsia="Calibri"/>
            <w:u w:val="single"/>
          </w:rPr>
          <w:t>2022</w:t>
        </w:r>
      </w:hyperlink>
      <w:r w:rsidRPr="00FA25BD">
        <w:rPr>
          <w:rFonts w:eastAsia="Calibri"/>
        </w:rPr>
        <w:t xml:space="preserve">). In this way, </w:t>
      </w:r>
      <w:r w:rsidRPr="00FA25BD">
        <w:rPr>
          <w:rFonts w:eastAsia="Calibri"/>
          <w:u w:val="single"/>
        </w:rPr>
        <w:t>ice can act as</w:t>
      </w:r>
      <w:r w:rsidRPr="00FA25BD">
        <w:rPr>
          <w:rFonts w:eastAsia="Calibri"/>
        </w:rPr>
        <w:t xml:space="preserve"> both a </w:t>
      </w:r>
      <w:r w:rsidRPr="00FA25BD">
        <w:rPr>
          <w:rFonts w:eastAsia="Calibri"/>
          <w:u w:val="single"/>
        </w:rPr>
        <w:t xml:space="preserve">deterrent to movements of </w:t>
      </w:r>
      <w:proofErr w:type="gramStart"/>
      <w:r w:rsidRPr="00FA25BD">
        <w:rPr>
          <w:rFonts w:eastAsia="Calibri"/>
          <w:u w:val="single"/>
        </w:rPr>
        <w:t>empire</w:t>
      </w:r>
      <w:proofErr w:type="gramEnd"/>
      <w:r w:rsidRPr="00FA25BD">
        <w:rPr>
          <w:rFonts w:eastAsia="Calibri"/>
          <w:u w:val="single"/>
        </w:rPr>
        <w:t xml:space="preserve"> and colonialism in the Arctic and Antarctic</w:t>
      </w:r>
      <w:r w:rsidRPr="00FA25BD">
        <w:rPr>
          <w:rFonts w:eastAsia="Calibri"/>
        </w:rPr>
        <w:t xml:space="preserve">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 something that George Orwell reflected upon in his ruminations about life in colonial Burma, entitled </w:t>
      </w:r>
      <w:r w:rsidRPr="00FA25BD">
        <w:rPr>
          <w:rFonts w:eastAsia="Calibri"/>
          <w:i/>
        </w:rPr>
        <w:t>Burmese Days</w:t>
      </w:r>
      <w:r w:rsidRPr="00FA25BD">
        <w:rPr>
          <w:rFonts w:eastAsia="Calibri"/>
        </w:rPr>
        <w:t xml:space="preserve"> (Orwell, </w:t>
      </w:r>
      <w:hyperlink r:id="rId15" w:anchor="geoj12481-bib-0049">
        <w:r w:rsidRPr="00FA25BD">
          <w:rPr>
            <w:rFonts w:eastAsia="Calibri"/>
            <w:u w:val="single"/>
          </w:rPr>
          <w:t>1934</w:t>
        </w:r>
      </w:hyperlink>
      <w:r w:rsidRPr="00FA25BD">
        <w:rPr>
          <w:rFonts w:eastAsia="Calibri"/>
        </w:rPr>
        <w:t>).</w:t>
      </w:r>
    </w:p>
    <w:p w14:paraId="19609778" w14:textId="77777777" w:rsidR="00B22EF2" w:rsidRPr="00FA25BD" w:rsidRDefault="00B22EF2" w:rsidP="00B22EF2">
      <w:pPr>
        <w:shd w:val="clear" w:color="auto" w:fill="FFFFFF"/>
        <w:spacing w:before="80" w:after="240" w:line="240" w:lineRule="auto"/>
        <w:rPr>
          <w:rFonts w:eastAsia="Calibri"/>
        </w:rPr>
      </w:pPr>
      <w:r w:rsidRPr="00FA25BD">
        <w:rPr>
          <w:rFonts w:eastAsia="Calibri"/>
        </w:rPr>
        <w:t xml:space="preserve">In the twentieth century, </w:t>
      </w:r>
      <w:r w:rsidRPr="00FA25BD">
        <w:rPr>
          <w:rFonts w:eastAsia="Calibri"/>
          <w:u w:val="single"/>
        </w:rPr>
        <w:t>scientific interest in the Arctic, especially the island of Greenland, grew markedly</w:t>
      </w:r>
      <w:r w:rsidRPr="00FA25BD">
        <w:rPr>
          <w:rFonts w:eastAsia="Calibri"/>
        </w:rPr>
        <w:t xml:space="preserve"> as climate research began to shift its attention away from natural variability towards the perturbative role of human agency. </w:t>
      </w:r>
      <w:r w:rsidRPr="00FA25BD">
        <w:rPr>
          <w:rFonts w:eastAsia="Calibri"/>
          <w:u w:val="single"/>
        </w:rPr>
        <w:t xml:space="preserve">The Arctic proved itself to be strategically significant to colonial-capitalist militaristic </w:t>
      </w:r>
      <w:proofErr w:type="spellStart"/>
      <w:r w:rsidRPr="00FA25BD">
        <w:rPr>
          <w:rFonts w:eastAsia="Calibri"/>
          <w:u w:val="single"/>
        </w:rPr>
        <w:t>endeavours</w:t>
      </w:r>
      <w:proofErr w:type="spellEnd"/>
      <w:r w:rsidRPr="00FA25BD">
        <w:rPr>
          <w:rFonts w:eastAsia="Calibri"/>
          <w:u w:val="single"/>
        </w:rPr>
        <w:t xml:space="preserve"> and initiatives during World War II </w:t>
      </w:r>
      <w:r w:rsidRPr="00FA25BD">
        <w:rPr>
          <w:rFonts w:eastAsia="Calibri"/>
        </w:rPr>
        <w:t xml:space="preserve">and the appropriately named Cold War. </w:t>
      </w:r>
      <w:r w:rsidRPr="00FA25BD">
        <w:rPr>
          <w:rStyle w:val="StyleUnderline"/>
        </w:rPr>
        <w:t>What connects the three developments is the role and value of ice: as commodity, as locatable and portable scientific object, as substance that challenged conventional military tactics and domain awareness</w:t>
      </w:r>
      <w:r w:rsidRPr="00FA25BD">
        <w:rPr>
          <w:rFonts w:eastAsia="Calibri"/>
        </w:rPr>
        <w:t xml:space="preserve">. Simultaneously, civil-military resourcing could also enable the material presence of scientific stations dedicated to ice coring and ice surveying in the Arctic and Antarctic. Domain awareness was not restricted to land, sea and air. Going ‘underground’ had its advantages; </w:t>
      </w:r>
      <w:r w:rsidRPr="00FA25BD">
        <w:rPr>
          <w:rFonts w:eastAsia="Calibri"/>
          <w:u w:val="single"/>
        </w:rPr>
        <w:t xml:space="preserve">scientists were eager to discover more about what lay underneath ice sheets and glaciers while </w:t>
      </w:r>
      <w:proofErr w:type="gramStart"/>
      <w:r w:rsidRPr="00FA25BD">
        <w:rPr>
          <w:rFonts w:eastAsia="Calibri"/>
          <w:u w:val="single"/>
        </w:rPr>
        <w:t>militaries</w:t>
      </w:r>
      <w:proofErr w:type="gramEnd"/>
      <w:r w:rsidRPr="00FA25BD">
        <w:rPr>
          <w:rFonts w:eastAsia="Calibri"/>
          <w:u w:val="single"/>
        </w:rPr>
        <w:t xml:space="preserve"> experimented with plans to hide infrastructure including missile installations under those same ice bodies.</w:t>
      </w:r>
      <w:r w:rsidRPr="00FA25BD">
        <w:rPr>
          <w:rFonts w:eastAsia="Calibri"/>
        </w:rPr>
        <w:t xml:space="preserve"> </w:t>
      </w:r>
      <w:r w:rsidRPr="00FA25BD">
        <w:rPr>
          <w:rFonts w:eastAsia="Calibri"/>
          <w:u w:val="single"/>
        </w:rPr>
        <w:t xml:space="preserve">The toxic remains of such military projects and plans are easily found across Arctic spaces. </w:t>
      </w:r>
      <w:r w:rsidRPr="00FA25BD">
        <w:rPr>
          <w:rFonts w:eastAsia="Calibri"/>
        </w:rPr>
        <w:t xml:space="preserve">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a cryo-politics to all of this (Bravo, </w:t>
      </w:r>
      <w:hyperlink r:id="rId16" w:anchor="geoj12481-bib-0010">
        <w:r w:rsidRPr="00FA25BD">
          <w:rPr>
            <w:rFonts w:eastAsia="Calibri"/>
            <w:u w:val="single"/>
          </w:rPr>
          <w:t>2017</w:t>
        </w:r>
      </w:hyperlink>
      <w:r w:rsidRPr="00FA25BD">
        <w:rPr>
          <w:rFonts w:eastAsia="Calibri"/>
        </w:rPr>
        <w:t>).</w:t>
      </w:r>
    </w:p>
    <w:p w14:paraId="299F9DC7" w14:textId="77777777" w:rsidR="00B22EF2" w:rsidRPr="00FA25BD" w:rsidRDefault="00B22EF2" w:rsidP="00B22EF2">
      <w:pPr>
        <w:shd w:val="clear" w:color="auto" w:fill="FFFFFF"/>
        <w:spacing w:before="240" w:after="240" w:line="240" w:lineRule="auto"/>
        <w:rPr>
          <w:rFonts w:eastAsia="Calibri"/>
        </w:rPr>
      </w:pPr>
      <w:r w:rsidRPr="00FA25BD">
        <w:rPr>
          <w:rFonts w:eastAsia="Calibri"/>
          <w:u w:val="single"/>
        </w:rPr>
        <w:t xml:space="preserve">In this moment of late modernity, however, the Arctic now comes to matter differently on the main stage and through the </w:t>
      </w:r>
      <w:proofErr w:type="gramStart"/>
      <w:r w:rsidRPr="00FA25BD">
        <w:rPr>
          <w:rFonts w:eastAsia="Calibri"/>
          <w:u w:val="single"/>
        </w:rPr>
        <w:t>main stream</w:t>
      </w:r>
      <w:proofErr w:type="gramEnd"/>
      <w:r w:rsidRPr="00FA25BD">
        <w:rPr>
          <w:rFonts w:eastAsia="Calibri"/>
        </w:rPr>
        <w:t xml:space="preserve">. Now, scholars, scientists, activists and journalists report that there is too little ice, too much glacial retreat, and insufficient frozen terrain (Balog, </w:t>
      </w:r>
      <w:hyperlink r:id="rId17" w:anchor="geoj12481-bib-0006">
        <w:r w:rsidRPr="00FA25BD">
          <w:rPr>
            <w:rFonts w:eastAsia="Calibri"/>
            <w:u w:val="single"/>
          </w:rPr>
          <w:t>2012</w:t>
        </w:r>
      </w:hyperlink>
      <w:r w:rsidRPr="00FA25BD">
        <w:rPr>
          <w:rFonts w:eastAsia="Calibri"/>
        </w:rPr>
        <w:t>).</w:t>
      </w:r>
      <w:r w:rsidRPr="00FA25BD">
        <w:rPr>
          <w:rFonts w:eastAsia="Calibri"/>
          <w:u w:val="single"/>
        </w:rPr>
        <w:t xml:space="preserve"> Ice is no longer performing as a reliable buffer—containing subsurface carbon stores, reflecting heat, and preserving the frigidity of polar waters</w:t>
      </w:r>
      <w:r w:rsidRPr="00FA25BD">
        <w:rPr>
          <w:rStyle w:val="StyleUnderline"/>
        </w:rPr>
        <w:t>. Nor is ice performing as a constant or consistent barrier. Whereas earlier dominant refrains regarding the Arctic discussed it as an obstacle, if anything useful to comment upon at all, now Arctic ice as it drastically transforms shape and viscosity receives more press than ever</w:t>
      </w:r>
      <w:r w:rsidRPr="00FA25BD">
        <w:rPr>
          <w:rFonts w:eastAsia="Calibri"/>
        </w:rPr>
        <w:t>. If the Arctic was largely ignored and overlooked in previous eras of the Western master narrative,</w:t>
      </w:r>
      <w:r w:rsidRPr="00FA25BD">
        <w:rPr>
          <w:rFonts w:eastAsia="Calibri"/>
          <w:u w:val="single"/>
        </w:rPr>
        <w:t xml:space="preserve"> in dominant discourse now, the Arctic in part constitutes what it means to be a human being in a moment of late-stage capitalism.</w:t>
      </w:r>
      <w:r w:rsidRPr="00FA25BD">
        <w:rPr>
          <w:rFonts w:eastAsia="Calibri"/>
        </w:rPr>
        <w:t xml:space="preserve"> As Morehouse and Cigliano (</w:t>
      </w:r>
      <w:hyperlink r:id="rId18" w:anchor="geoj12481-bib-0044">
        <w:r w:rsidRPr="00FA25BD">
          <w:rPr>
            <w:rFonts w:eastAsia="Calibri"/>
            <w:u w:val="single"/>
          </w:rPr>
          <w:t>2020</w:t>
        </w:r>
      </w:hyperlink>
      <w:r w:rsidRPr="00FA25BD">
        <w:rPr>
          <w:rFonts w:eastAsia="Calibri"/>
        </w:rPr>
        <w:t xml:space="preserve">) report, glacial funerals are now being held in Iceland as a way of marking disappearance and persistent sea ice loss is credited as ushering into existence a ‘new Arctic’ (on the ‘new Arctic’, see Serreze, </w:t>
      </w:r>
      <w:hyperlink r:id="rId19" w:anchor="geoj12481-bib-0054">
        <w:r w:rsidRPr="00FA25BD">
          <w:rPr>
            <w:rFonts w:eastAsia="Calibri"/>
            <w:u w:val="single"/>
          </w:rPr>
          <w:t>2018</w:t>
        </w:r>
      </w:hyperlink>
      <w:r w:rsidRPr="00FA25BD">
        <w:rPr>
          <w:rFonts w:eastAsia="Calibri"/>
        </w:rPr>
        <w:t>). Morehouse and Cigliano (</w:t>
      </w:r>
      <w:hyperlink r:id="rId20" w:anchor="geoj12481-bib-0044">
        <w:r w:rsidRPr="00FA25BD">
          <w:rPr>
            <w:rFonts w:eastAsia="Calibri"/>
            <w:u w:val="single"/>
          </w:rPr>
          <w:t>2020</w:t>
        </w:r>
      </w:hyperlink>
      <w:r w:rsidRPr="00FA25BD">
        <w:rPr>
          <w:rFonts w:eastAsia="Calibri"/>
        </w:rPr>
        <w:t xml:space="preserve">) suggest that the public mourning of glacial disappearance operates as an opportunity to think of ice as animate rather than inanimate, an idea similar to Cruickshank's detailing of Athabascan, Tlingit, and </w:t>
      </w:r>
      <w:proofErr w:type="spellStart"/>
      <w:r w:rsidRPr="00FA25BD">
        <w:rPr>
          <w:rFonts w:eastAsia="Calibri"/>
        </w:rPr>
        <w:t>Eyak</w:t>
      </w:r>
      <w:proofErr w:type="spellEnd"/>
      <w:r w:rsidRPr="00FA25BD">
        <w:rPr>
          <w:rFonts w:eastAsia="Calibri"/>
        </w:rPr>
        <w:t xml:space="preserve"> philosophies pertaining to glacial sentience, and the long held belief that glaciers are social actors that change physical, social and spiritual landscapes. This is a loss that cannot be adequately captured by metrics such as ice melt and surface area exposure but something that speaks to the connections between ice and the life-worlds of others. In her account of life on either side of the Bering Strait, Bathsheba Demuth reminds us of how sea ice is lively, animate and life-affirming. As she notes:</w:t>
      </w:r>
    </w:p>
    <w:p w14:paraId="6B74A432" w14:textId="77777777" w:rsidR="00B22EF2" w:rsidRPr="00FA25BD" w:rsidRDefault="00B22EF2" w:rsidP="00B22EF2">
      <w:bookmarkStart w:id="1" w:name="_aa3taoktvpdx" w:colFirst="0" w:colLast="0"/>
      <w:bookmarkEnd w:id="1"/>
      <w:r w:rsidRPr="00FA25BD">
        <w:t xml:space="preserve">In forming, thawing and shifting under the wind, ice steadies the circulation of the world's oceans, making them hospitable for living things … The sea ice shapes </w:t>
      </w:r>
      <w:proofErr w:type="gramStart"/>
      <w:r w:rsidRPr="00FA25BD">
        <w:t>being,</w:t>
      </w:r>
      <w:proofErr w:type="gramEnd"/>
      <w:r w:rsidRPr="00FA25BD">
        <w:t xml:space="preserve"> human and otherwise, on this planet. From its groaning surface, the world as we know it is made (Demuth, 2019, pp. 21-36)</w:t>
      </w:r>
    </w:p>
    <w:p w14:paraId="74CC0840" w14:textId="77777777" w:rsidR="00B22EF2" w:rsidRPr="00FA25BD" w:rsidRDefault="00B22EF2" w:rsidP="00B22EF2"/>
    <w:p w14:paraId="3CFCC105" w14:textId="77777777" w:rsidR="00BF5A6A" w:rsidRPr="00FA25BD" w:rsidRDefault="00BF5A6A" w:rsidP="00A30868">
      <w:pPr>
        <w:pStyle w:val="Heading3"/>
        <w:rPr>
          <w:rFonts w:cstheme="minorHAnsi"/>
        </w:rPr>
      </w:pPr>
    </w:p>
    <w:p w14:paraId="5E7E7C49" w14:textId="3AC1EF0E" w:rsidR="00BF5A6A" w:rsidRPr="00FA25BD" w:rsidRDefault="00BF5A6A" w:rsidP="00A30868">
      <w:pPr>
        <w:pStyle w:val="Heading3"/>
        <w:rPr>
          <w:rFonts w:cstheme="minorHAnsi"/>
        </w:rPr>
      </w:pPr>
      <w:r w:rsidRPr="00FA25BD">
        <w:rPr>
          <w:rFonts w:cstheme="minorHAnsi"/>
        </w:rPr>
        <w:t>**indigenous links**</w:t>
      </w:r>
    </w:p>
    <w:p w14:paraId="1BD3857D" w14:textId="48A65DD6" w:rsidR="00A30868" w:rsidRPr="00FA25BD" w:rsidRDefault="00A30868" w:rsidP="00A30868">
      <w:pPr>
        <w:pStyle w:val="Heading3"/>
      </w:pPr>
      <w:r w:rsidRPr="00FA25BD">
        <w:t>1nc</w:t>
      </w:r>
      <w:r w:rsidR="00223393" w:rsidRPr="00FA25BD">
        <w:t xml:space="preserve"> [already in shell] </w:t>
      </w:r>
      <w:r w:rsidRPr="00FA25BD">
        <w:t>---</w:t>
      </w:r>
      <w:r w:rsidR="00BF5A6A" w:rsidRPr="00FA25BD">
        <w:t xml:space="preserve">indigenous </w:t>
      </w:r>
      <w:r w:rsidRPr="00FA25BD">
        <w:t xml:space="preserve">knowledge link </w:t>
      </w:r>
    </w:p>
    <w:p w14:paraId="1CB4DDDC" w14:textId="57C9B84F" w:rsidR="00A30868" w:rsidRPr="00FA25BD" w:rsidRDefault="00BF5A6A" w:rsidP="00A30868">
      <w:pPr>
        <w:pStyle w:val="Heading4"/>
      </w:pPr>
      <w:bookmarkStart w:id="2" w:name="_Hlk174921346"/>
      <w:r w:rsidRPr="00FA25BD">
        <w:t>indigenous</w:t>
      </w:r>
      <w:r w:rsidR="00A30868" w:rsidRPr="00FA25BD">
        <w:t xml:space="preserve"> Knowledge link--- incorporating traditional knowledge into capitalist economic structures ensures exploitation </w:t>
      </w:r>
    </w:p>
    <w:p w14:paraId="61B00568" w14:textId="77777777" w:rsidR="00A30868" w:rsidRPr="00834851" w:rsidRDefault="00A30868" w:rsidP="00A30868">
      <w:pPr>
        <w:rPr>
          <w:b/>
          <w:bCs/>
          <w:sz w:val="26"/>
        </w:rPr>
      </w:pPr>
      <w:r w:rsidRPr="00834851">
        <w:rPr>
          <w:b/>
          <w:bCs/>
          <w:sz w:val="26"/>
        </w:rPr>
        <w:t>Dunlap, research scientist at the Boston University Institute for Global Sustainability, 23.</w:t>
      </w:r>
    </w:p>
    <w:p w14:paraId="38CC415F" w14:textId="77777777" w:rsidR="00A30868" w:rsidRPr="00834851" w:rsidRDefault="00A30868" w:rsidP="00A30868">
      <w:r w:rsidRPr="00834851">
        <w:t xml:space="preserve">Alexander Dunlap “The green economy as counterinsurgency, or the ontological power affirming permanent ecological catastrophe.” Environmental Science &amp; Policy Volume 139, January 2023, Pages 39-50, </w:t>
      </w:r>
      <w:hyperlink r:id="rId21" w:history="1">
        <w:r w:rsidRPr="00834851">
          <w:rPr>
            <w:rStyle w:val="Hyperlink"/>
          </w:rPr>
          <w:t>https://doi.org/10.1016/j.envsci.2022.10.008</w:t>
        </w:r>
      </w:hyperlink>
      <w:r w:rsidRPr="00834851">
        <w:t xml:space="preserve"> HDCSW-AS</w:t>
      </w:r>
    </w:p>
    <w:p w14:paraId="0EF4A425" w14:textId="77777777" w:rsidR="00A30868" w:rsidRPr="00FA25BD" w:rsidRDefault="00A30868" w:rsidP="00A30868">
      <w:pPr>
        <w:rPr>
          <w:sz w:val="16"/>
        </w:rPr>
      </w:pPr>
      <w:r w:rsidRPr="00FA25BD">
        <w:rPr>
          <w:sz w:val="16"/>
        </w:rPr>
        <w:t>The biodiversity turn is predicated on ‘natural resource’, but also cognitive resources. Speaking to Escobar (2012</w:t>
      </w:r>
      <w:proofErr w:type="gramStart"/>
      <w:r w:rsidRPr="00FA25BD">
        <w:rPr>
          <w:sz w:val="16"/>
        </w:rPr>
        <w:t>) ,</w:t>
      </w:r>
      <w:proofErr w:type="gramEnd"/>
      <w:r w:rsidRPr="00FA25BD">
        <w:rPr>
          <w:sz w:val="16"/>
        </w:rPr>
        <w:t xml:space="preserve"> Hale (2002)</w:t>
      </w:r>
      <w:proofErr w:type="gramStart"/>
      <w:r w:rsidRPr="00FA25BD">
        <w:rPr>
          <w:sz w:val="16"/>
        </w:rPr>
        <w:t xml:space="preserve"> and</w:t>
      </w:r>
      <w:proofErr w:type="gramEnd"/>
      <w:r w:rsidRPr="00FA25BD">
        <w:rPr>
          <w:sz w:val="16"/>
        </w:rPr>
        <w:t xml:space="preserve"> Ulloa (2013</w:t>
      </w:r>
      <w:proofErr w:type="gramStart"/>
      <w:r w:rsidRPr="00FA25BD">
        <w:rPr>
          <w:sz w:val="16"/>
        </w:rPr>
        <w:t>) ,</w:t>
      </w:r>
      <w:proofErr w:type="gramEnd"/>
      <w:r w:rsidRPr="00FA25BD">
        <w:rPr>
          <w:sz w:val="16"/>
        </w:rPr>
        <w:t xml:space="preserve"> Leanne Betasamosake Simpson commiserates:</w:t>
      </w:r>
    </w:p>
    <w:p w14:paraId="5A49CF9E" w14:textId="77777777" w:rsidR="00A30868" w:rsidRPr="00FA25BD" w:rsidRDefault="00A30868" w:rsidP="00A30868">
      <w:pPr>
        <w:rPr>
          <w:sz w:val="16"/>
        </w:rPr>
      </w:pPr>
      <w:r w:rsidRPr="00FA25BD">
        <w:rPr>
          <w:rStyle w:val="StyleUnderline"/>
        </w:rPr>
        <w:t>When there was a push to bring traditional knowledge into environmental thinking</w:t>
      </w:r>
      <w:r w:rsidRPr="00FA25BD">
        <w:rPr>
          <w:sz w:val="16"/>
        </w:rPr>
        <w:t xml:space="preserve"> after Our Common Future in the late 1980 s, </w:t>
      </w:r>
      <w:r w:rsidRPr="00FA25BD">
        <w:rPr>
          <w:rStyle w:val="StyleUnderline"/>
        </w:rPr>
        <w:t xml:space="preserve">it was a very </w:t>
      </w:r>
      <w:proofErr w:type="spellStart"/>
      <w:r w:rsidRPr="00FA25BD">
        <w:rPr>
          <w:rStyle w:val="StyleUnderline"/>
        </w:rPr>
        <w:t>extractivist</w:t>
      </w:r>
      <w:proofErr w:type="spellEnd"/>
      <w:r w:rsidRPr="00FA25BD">
        <w:rPr>
          <w:rStyle w:val="StyleUnderline"/>
        </w:rPr>
        <w:t xml:space="preserve"> approach: “Let’s take whatever teachings you might have that would help us right out of your context, right away from your knowledge holders, right out of your language, and integrate them into this assimilatory mindset</w:t>
      </w:r>
      <w:r w:rsidRPr="00FA25BD">
        <w:rPr>
          <w:sz w:val="16"/>
        </w:rPr>
        <w:t xml:space="preserve">.” </w:t>
      </w:r>
      <w:r w:rsidRPr="00FA25BD">
        <w:rPr>
          <w:rStyle w:val="StyleUnderline"/>
        </w:rPr>
        <w:t>It’s the idea that traditional knowledge and indigenous peoples have some sort of secret of how to live on the land in a non-exploitive way that broader society needs to appropriate</w:t>
      </w:r>
      <w:r w:rsidRPr="00FA25BD">
        <w:rPr>
          <w:sz w:val="16"/>
        </w:rPr>
        <w:t xml:space="preserve">. But </w:t>
      </w:r>
      <w:r w:rsidRPr="00FA25BD">
        <w:rPr>
          <w:rStyle w:val="StyleUnderline"/>
        </w:rPr>
        <w:t xml:space="preserve">the </w:t>
      </w:r>
      <w:proofErr w:type="spellStart"/>
      <w:r w:rsidRPr="00FA25BD">
        <w:rPr>
          <w:rStyle w:val="StyleUnderline"/>
        </w:rPr>
        <w:t>extractivist</w:t>
      </w:r>
      <w:proofErr w:type="spellEnd"/>
      <w:r w:rsidRPr="00FA25BD">
        <w:rPr>
          <w:rStyle w:val="StyleUnderline"/>
        </w:rPr>
        <w:t xml:space="preserve"> mindset isn’t about having a conversation and having a dialogue and bringing in indigenous knowledge on the terms of indigenous peoples. It is very much about extracting whatever ideas scientists or </w:t>
      </w:r>
      <w:proofErr w:type="gramStart"/>
      <w:r w:rsidRPr="00FA25BD">
        <w:rPr>
          <w:rStyle w:val="StyleUnderline"/>
        </w:rPr>
        <w:t>environmentalists</w:t>
      </w:r>
      <w:proofErr w:type="gramEnd"/>
      <w:r w:rsidRPr="00FA25BD">
        <w:rPr>
          <w:rStyle w:val="StyleUnderline"/>
        </w:rPr>
        <w:t xml:space="preserve"> thought </w:t>
      </w:r>
      <w:proofErr w:type="gramStart"/>
      <w:r w:rsidRPr="00FA25BD">
        <w:rPr>
          <w:rStyle w:val="StyleUnderline"/>
        </w:rPr>
        <w:t>were</w:t>
      </w:r>
      <w:proofErr w:type="gramEnd"/>
      <w:r w:rsidRPr="00FA25BD">
        <w:rPr>
          <w:rStyle w:val="StyleUnderline"/>
        </w:rPr>
        <w:t xml:space="preserve"> good and assimilating it</w:t>
      </w:r>
      <w:r w:rsidRPr="00FA25BD">
        <w:rPr>
          <w:sz w:val="16"/>
        </w:rPr>
        <w:t xml:space="preserve">…. put it onto toilet paper </w:t>
      </w:r>
      <w:r w:rsidRPr="00FA25BD">
        <w:rPr>
          <w:rStyle w:val="StyleUnderline"/>
        </w:rPr>
        <w:t>and sell it</w:t>
      </w:r>
      <w:r w:rsidRPr="00FA25BD">
        <w:rPr>
          <w:sz w:val="16"/>
        </w:rPr>
        <w:t xml:space="preserve"> to people. </w:t>
      </w:r>
      <w:r w:rsidRPr="00FA25BD">
        <w:rPr>
          <w:rStyle w:val="StyleUnderline"/>
        </w:rPr>
        <w:t>There’s an intellectual extraction, a cognitive extraction</w:t>
      </w:r>
      <w:r w:rsidRPr="00FA25BD">
        <w:rPr>
          <w:sz w:val="16"/>
        </w:rPr>
        <w:t xml:space="preserve">, as well as a physical one. </w:t>
      </w:r>
      <w:proofErr w:type="gramStart"/>
      <w:r w:rsidRPr="00FA25BD">
        <w:rPr>
          <w:sz w:val="16"/>
        </w:rPr>
        <w:t>( Klein</w:t>
      </w:r>
      <w:proofErr w:type="gramEnd"/>
      <w:r w:rsidRPr="00FA25BD">
        <w:rPr>
          <w:sz w:val="16"/>
        </w:rPr>
        <w:t xml:space="preserve"> &amp; L. Simpson, </w:t>
      </w:r>
      <w:proofErr w:type="gramStart"/>
      <w:r w:rsidRPr="00FA25BD">
        <w:rPr>
          <w:sz w:val="16"/>
        </w:rPr>
        <w:t>2012 )</w:t>
      </w:r>
      <w:proofErr w:type="gramEnd"/>
      <w:r w:rsidRPr="00FA25BD">
        <w:rPr>
          <w:sz w:val="16"/>
        </w:rPr>
        <w:t xml:space="preserve">. </w:t>
      </w:r>
    </w:p>
    <w:p w14:paraId="5CAED8BB" w14:textId="77777777" w:rsidR="00A30868" w:rsidRPr="00FA25BD" w:rsidRDefault="00A30868" w:rsidP="00A30868">
      <w:pPr>
        <w:rPr>
          <w:sz w:val="16"/>
        </w:rPr>
      </w:pPr>
      <w:r w:rsidRPr="00FA25BD">
        <w:rPr>
          <w:rStyle w:val="StyleUnderline"/>
        </w:rPr>
        <w:t xml:space="preserve">Land, biodiversity and knowledge are </w:t>
      </w:r>
      <w:r w:rsidRPr="00FA25BD">
        <w:rPr>
          <w:sz w:val="16"/>
        </w:rPr>
        <w:t xml:space="preserve">the </w:t>
      </w:r>
      <w:r w:rsidRPr="00FA25BD">
        <w:rPr>
          <w:rStyle w:val="StyleUnderline"/>
        </w:rPr>
        <w:t xml:space="preserve">primary frontiers of </w:t>
      </w:r>
      <w:proofErr w:type="spellStart"/>
      <w:r w:rsidRPr="00FA25BD">
        <w:rPr>
          <w:rStyle w:val="StyleUnderline"/>
        </w:rPr>
        <w:t>extractivism</w:t>
      </w:r>
      <w:proofErr w:type="spellEnd"/>
      <w:r w:rsidRPr="00FA25BD">
        <w:rPr>
          <w:rStyle w:val="StyleUnderline"/>
        </w:rPr>
        <w:t xml:space="preserve"> under the green economy</w:t>
      </w:r>
      <w:r w:rsidRPr="00FA25BD">
        <w:rPr>
          <w:sz w:val="16"/>
        </w:rPr>
        <w:t xml:space="preserve">. </w:t>
      </w:r>
      <w:r w:rsidRPr="00FA25BD">
        <w:rPr>
          <w:rStyle w:val="StyleUnderline"/>
        </w:rPr>
        <w:t>Sustainable development, or “greening,” assimilates traditional ecological knowledge</w:t>
      </w:r>
      <w:r w:rsidRPr="00FA25BD">
        <w:rPr>
          <w:sz w:val="16"/>
        </w:rPr>
        <w:t xml:space="preserve"> (TEK) </w:t>
      </w:r>
      <w:r w:rsidRPr="00FA25BD">
        <w:rPr>
          <w:rStyle w:val="StyleUnderline"/>
        </w:rPr>
        <w:t xml:space="preserve">into statist circuits and in the service of techno-capitalist progress, preforming a ‘cognitive </w:t>
      </w:r>
      <w:proofErr w:type="spellStart"/>
      <w:r w:rsidRPr="00FA25BD">
        <w:rPr>
          <w:rStyle w:val="StyleUnderline"/>
        </w:rPr>
        <w:t>extractivism</w:t>
      </w:r>
      <w:proofErr w:type="spellEnd"/>
      <w:r w:rsidRPr="00FA25BD">
        <w:rPr>
          <w:rStyle w:val="StyleUnderline"/>
        </w:rPr>
        <w:t xml:space="preserve">’ </w:t>
      </w:r>
      <w:r w:rsidRPr="00FA25BD">
        <w:rPr>
          <w:sz w:val="16"/>
        </w:rPr>
        <w:t xml:space="preserve">(see also </w:t>
      </w:r>
      <w:proofErr w:type="spellStart"/>
      <w:r w:rsidRPr="00FA25BD">
        <w:rPr>
          <w:sz w:val="16"/>
        </w:rPr>
        <w:t>Grosfoguel</w:t>
      </w:r>
      <w:proofErr w:type="spellEnd"/>
      <w:r w:rsidRPr="00FA25BD">
        <w:rPr>
          <w:sz w:val="16"/>
        </w:rPr>
        <w:t xml:space="preserve">, </w:t>
      </w:r>
      <w:proofErr w:type="gramStart"/>
      <w:r w:rsidRPr="00FA25BD">
        <w:rPr>
          <w:sz w:val="16"/>
        </w:rPr>
        <w:t>2016 ;</w:t>
      </w:r>
      <w:proofErr w:type="gramEnd"/>
      <w:r w:rsidRPr="00FA25BD">
        <w:rPr>
          <w:sz w:val="16"/>
        </w:rPr>
        <w:t xml:space="preserve"> Kröger, </w:t>
      </w:r>
      <w:proofErr w:type="gramStart"/>
      <w:r w:rsidRPr="00FA25BD">
        <w:rPr>
          <w:sz w:val="16"/>
        </w:rPr>
        <w:t>2022 )</w:t>
      </w:r>
      <w:proofErr w:type="gramEnd"/>
      <w:r w:rsidRPr="00FA25BD">
        <w:rPr>
          <w:sz w:val="16"/>
        </w:rPr>
        <w:t xml:space="preserve">. The </w:t>
      </w:r>
      <w:r w:rsidRPr="00FA25BD">
        <w:rPr>
          <w:rStyle w:val="StyleUnderline"/>
        </w:rPr>
        <w:t xml:space="preserve">green economy is a statist instrument that advances the conquest and reconfiguration of human and nonhuman nature, protecting and advancing techno-capitalist trajectories, </w:t>
      </w:r>
      <w:r w:rsidRPr="00FA25BD">
        <w:rPr>
          <w:sz w:val="16"/>
        </w:rPr>
        <w:t xml:space="preserve">while </w:t>
      </w:r>
      <w:r w:rsidRPr="00FA25BD">
        <w:rPr>
          <w:rStyle w:val="StyleUnderline"/>
        </w:rPr>
        <w:t>promoting the belief of ecological and climate catastrophe mitigation</w:t>
      </w:r>
      <w:r w:rsidRPr="00FA25BD">
        <w:rPr>
          <w:sz w:val="16"/>
        </w:rPr>
        <w:t xml:space="preserve">. </w:t>
      </w:r>
      <w:r w:rsidRPr="00FA25BD">
        <w:rPr>
          <w:rStyle w:val="StyleUnderline"/>
        </w:rPr>
        <w:t>The green economy serves a counter-insurrectionary function to preserve the state and global capitalist system</w:t>
      </w:r>
      <w:r w:rsidRPr="00FA25BD">
        <w:rPr>
          <w:sz w:val="16"/>
        </w:rPr>
        <w:t>.</w:t>
      </w:r>
    </w:p>
    <w:bookmarkEnd w:id="2"/>
    <w:p w14:paraId="34B75256" w14:textId="77777777" w:rsidR="00A30868" w:rsidRPr="00FA25BD" w:rsidRDefault="00A30868" w:rsidP="00A30868">
      <w:pPr>
        <w:pStyle w:val="Heading3"/>
        <w:rPr>
          <w:rFonts w:cstheme="minorHAnsi"/>
        </w:rPr>
      </w:pPr>
      <w:r w:rsidRPr="00FA25BD">
        <w:rPr>
          <w:rFonts w:cstheme="minorHAnsi"/>
        </w:rPr>
        <w:t>1nc – integrate Indigenous people link</w:t>
      </w:r>
    </w:p>
    <w:p w14:paraId="77DE789E" w14:textId="77777777" w:rsidR="00A30868" w:rsidRPr="00FA25BD" w:rsidRDefault="00A30868" w:rsidP="00A30868">
      <w:pPr>
        <w:pStyle w:val="Heading4"/>
        <w:rPr>
          <w:rFonts w:cstheme="minorHAnsi"/>
        </w:rPr>
      </w:pPr>
      <w:r w:rsidRPr="00FA25BD">
        <w:rPr>
          <w:rFonts w:cstheme="minorHAnsi"/>
        </w:rPr>
        <w:t>Claiming to solve Indigenous groups depends on integrating them into economy on unequal terms of labor to allow resource extraction and nation building</w:t>
      </w:r>
    </w:p>
    <w:p w14:paraId="2CC63B43" w14:textId="77777777" w:rsidR="00A30868" w:rsidRPr="00FA25BD" w:rsidRDefault="00A30868" w:rsidP="00A30868">
      <w:pPr>
        <w:rPr>
          <w:rFonts w:cstheme="minorHAnsi"/>
        </w:rPr>
      </w:pPr>
      <w:r w:rsidRPr="00FA25BD">
        <w:rPr>
          <w:rFonts w:cstheme="minorHAnsi"/>
          <w:b/>
        </w:rPr>
        <w:t>RASMUSSEN</w:t>
      </w:r>
      <w:r w:rsidRPr="00FA25BD">
        <w:rPr>
          <w:rFonts w:cstheme="minorHAnsi"/>
        </w:rPr>
        <w:t xml:space="preserve">, Associate </w:t>
      </w:r>
      <w:proofErr w:type="gramStart"/>
      <w:r w:rsidRPr="00FA25BD">
        <w:rPr>
          <w:rFonts w:cstheme="minorHAnsi"/>
        </w:rPr>
        <w:t>Professor @</w:t>
      </w:r>
      <w:proofErr w:type="gramEnd"/>
      <w:r w:rsidRPr="00FA25BD">
        <w:rPr>
          <w:rFonts w:cstheme="minorHAnsi"/>
        </w:rPr>
        <w:t xml:space="preserve"> UNIVERSITY OF COPENHAGEN, </w:t>
      </w:r>
      <w:r w:rsidRPr="00FA25BD">
        <w:rPr>
          <w:rFonts w:cstheme="minorHAnsi"/>
          <w:b/>
        </w:rPr>
        <w:t>and LUND</w:t>
      </w:r>
      <w:r w:rsidRPr="00FA25BD">
        <w:rPr>
          <w:rFonts w:cstheme="minorHAnsi"/>
        </w:rPr>
        <w:t xml:space="preserve">, PhD in International Development Studies, </w:t>
      </w:r>
      <w:r w:rsidRPr="00FA25BD">
        <w:rPr>
          <w:rFonts w:cstheme="minorHAnsi"/>
          <w:b/>
        </w:rPr>
        <w:t>2017</w:t>
      </w:r>
    </w:p>
    <w:p w14:paraId="4BDC488A" w14:textId="37EC7AD9" w:rsidR="00A30868" w:rsidRPr="00FA25BD" w:rsidRDefault="00A30868" w:rsidP="00A30868">
      <w:pPr>
        <w:rPr>
          <w:rFonts w:cstheme="minorHAnsi"/>
        </w:rPr>
      </w:pPr>
      <w:r w:rsidRPr="00FA25BD">
        <w:rPr>
          <w:rFonts w:cstheme="minorHAnsi"/>
        </w:rPr>
        <w:t xml:space="preserve">[MATTIAS BORG and CHRISTIAN, “Reconfiguring Frontier Spaces: Territorialization and Resource Control,” World Development, Vol. 101, Pg. 388-399, 11 May 2017, </w:t>
      </w:r>
      <w:hyperlink r:id="rId22" w:history="1">
        <w:r w:rsidRPr="00FA25BD">
          <w:rPr>
            <w:rStyle w:val="Hyperlink"/>
            <w:rFonts w:cstheme="minorHAnsi"/>
          </w:rPr>
          <w:t>https://doi.org/10.1016/j.worlddev.2017.01.018</w:t>
        </w:r>
      </w:hyperlink>
      <w:r w:rsidRPr="00FA25BD">
        <w:rPr>
          <w:rFonts w:cstheme="minorHAnsi"/>
        </w:rPr>
        <w:t xml:space="preserve">, </w:t>
      </w:r>
      <w:r w:rsidR="00BF5A6A" w:rsidRPr="00FA25BD">
        <w:rPr>
          <w:rFonts w:cstheme="minorHAnsi"/>
        </w:rPr>
        <w:t>HDCSW-JCP]</w:t>
      </w:r>
    </w:p>
    <w:p w14:paraId="5CD7AFBF" w14:textId="77777777" w:rsidR="00A30868" w:rsidRPr="00FA25BD" w:rsidRDefault="00A30868" w:rsidP="00A30868">
      <w:pPr>
        <w:rPr>
          <w:rFonts w:cstheme="minorHAnsi"/>
          <w:sz w:val="16"/>
        </w:rPr>
      </w:pPr>
      <w:r w:rsidRPr="00FA25BD">
        <w:rPr>
          <w:rFonts w:cstheme="minorHAnsi"/>
          <w:sz w:val="16"/>
        </w:rPr>
        <w:t xml:space="preserve">The frontier is a contact zone. It is the </w:t>
      </w:r>
      <w:proofErr w:type="gramStart"/>
      <w:r w:rsidRPr="00FA25BD">
        <w:rPr>
          <w:rFonts w:cstheme="minorHAnsi"/>
          <w:sz w:val="16"/>
        </w:rPr>
        <w:t>sites</w:t>
      </w:r>
      <w:proofErr w:type="gramEnd"/>
      <w:r w:rsidRPr="00FA25BD">
        <w:rPr>
          <w:rFonts w:cstheme="minorHAnsi"/>
          <w:sz w:val="16"/>
        </w:rPr>
        <w:t xml:space="preserve"> of encounters between knowledge practices, jurisdictions, and visions of modernity, development, and progress. This becomes particularly acute when ‘‘the </w:t>
      </w:r>
      <w:r w:rsidRPr="00FA25BD">
        <w:rPr>
          <w:rStyle w:val="StyleUnderline"/>
          <w:rFonts w:cstheme="minorHAnsi"/>
        </w:rPr>
        <w:t xml:space="preserve">meaning of place” </w:t>
      </w:r>
      <w:r w:rsidRPr="00FA25BD">
        <w:rPr>
          <w:rFonts w:cstheme="minorHAnsi"/>
          <w:sz w:val="16"/>
        </w:rPr>
        <w:t xml:space="preserve">has </w:t>
      </w:r>
      <w:r w:rsidRPr="00FA25BD">
        <w:rPr>
          <w:rStyle w:val="StyleUnderline"/>
          <w:rFonts w:cstheme="minorHAnsi"/>
        </w:rPr>
        <w:t>become</w:t>
      </w:r>
      <w:r w:rsidRPr="00FA25BD">
        <w:rPr>
          <w:rFonts w:cstheme="minorHAnsi"/>
          <w:sz w:val="16"/>
        </w:rPr>
        <w:t xml:space="preserve"> an </w:t>
      </w:r>
      <w:r w:rsidRPr="00FA25BD">
        <w:rPr>
          <w:rStyle w:val="StyleUnderline"/>
          <w:rFonts w:cstheme="minorHAnsi"/>
        </w:rPr>
        <w:t>important</w:t>
      </w:r>
      <w:r w:rsidRPr="00FA25BD">
        <w:rPr>
          <w:rFonts w:cstheme="minorHAnsi"/>
          <w:sz w:val="16"/>
        </w:rPr>
        <w:t xml:space="preserve"> object of </w:t>
      </w:r>
      <w:r w:rsidRPr="00FA25BD">
        <w:rPr>
          <w:rStyle w:val="StyleUnderline"/>
          <w:rFonts w:cstheme="minorHAnsi"/>
        </w:rPr>
        <w:t>struggle between central states and subaltern</w:t>
      </w:r>
      <w:r w:rsidRPr="00FA25BD">
        <w:rPr>
          <w:rFonts w:cstheme="minorHAnsi"/>
          <w:sz w:val="16"/>
        </w:rPr>
        <w:t xml:space="preserve"> </w:t>
      </w:r>
      <w:r w:rsidRPr="00FA25BD">
        <w:rPr>
          <w:rStyle w:val="StyleUnderline"/>
          <w:rFonts w:cstheme="minorHAnsi"/>
        </w:rPr>
        <w:t>and first peoples</w:t>
      </w:r>
      <w:r w:rsidRPr="00FA25BD">
        <w:rPr>
          <w:rFonts w:cstheme="minorHAnsi"/>
          <w:sz w:val="16"/>
        </w:rPr>
        <w:t xml:space="preserve"> (Escobar, 2001). These modes of claiming space related to the frontier </w:t>
      </w:r>
      <w:r w:rsidRPr="00FA25BD">
        <w:rPr>
          <w:rStyle w:val="StyleUnderline"/>
          <w:rFonts w:cstheme="minorHAnsi"/>
        </w:rPr>
        <w:t xml:space="preserve">rest on </w:t>
      </w:r>
      <w:r w:rsidRPr="00FA25BD">
        <w:rPr>
          <w:rFonts w:cstheme="minorHAnsi"/>
          <w:sz w:val="16"/>
        </w:rPr>
        <w:t xml:space="preserve">notions of a </w:t>
      </w:r>
      <w:r w:rsidRPr="00FA25BD">
        <w:rPr>
          <w:rStyle w:val="StyleUnderline"/>
          <w:rFonts w:cstheme="minorHAnsi"/>
        </w:rPr>
        <w:t>Euro-American separation between nature and culture</w:t>
      </w:r>
      <w:r w:rsidRPr="00FA25BD">
        <w:rPr>
          <w:rFonts w:cstheme="minorHAnsi"/>
          <w:sz w:val="16"/>
        </w:rPr>
        <w:t xml:space="preserve"> (see </w:t>
      </w:r>
      <w:proofErr w:type="spellStart"/>
      <w:r w:rsidRPr="00FA25BD">
        <w:rPr>
          <w:rFonts w:cstheme="minorHAnsi"/>
          <w:sz w:val="16"/>
        </w:rPr>
        <w:t>Descola</w:t>
      </w:r>
      <w:proofErr w:type="spellEnd"/>
      <w:r w:rsidRPr="00FA25BD">
        <w:rPr>
          <w:rFonts w:cstheme="minorHAnsi"/>
          <w:sz w:val="16"/>
        </w:rPr>
        <w:t xml:space="preserve"> &amp; </w:t>
      </w:r>
      <w:proofErr w:type="spellStart"/>
      <w:r w:rsidRPr="00FA25BD">
        <w:rPr>
          <w:rFonts w:cstheme="minorHAnsi"/>
          <w:sz w:val="16"/>
        </w:rPr>
        <w:t>Pa´lsson</w:t>
      </w:r>
      <w:proofErr w:type="spellEnd"/>
      <w:r w:rsidRPr="00FA25BD">
        <w:rPr>
          <w:rFonts w:cstheme="minorHAnsi"/>
          <w:sz w:val="16"/>
        </w:rPr>
        <w:t xml:space="preserve">, 1996; Ingold, 2000; Latour, 2012). They also </w:t>
      </w:r>
      <w:r w:rsidRPr="00FA25BD">
        <w:rPr>
          <w:rStyle w:val="StyleUnderline"/>
          <w:rFonts w:cstheme="minorHAnsi"/>
        </w:rPr>
        <w:t xml:space="preserve">occur </w:t>
      </w:r>
      <w:proofErr w:type="gramStart"/>
      <w:r w:rsidRPr="00FA25BD">
        <w:rPr>
          <w:rStyle w:val="StyleUnderline"/>
          <w:rFonts w:cstheme="minorHAnsi"/>
        </w:rPr>
        <w:t>in particular places</w:t>
      </w:r>
      <w:proofErr w:type="gramEnd"/>
      <w:r w:rsidRPr="00FA25BD">
        <w:rPr>
          <w:rStyle w:val="StyleUnderline"/>
          <w:rFonts w:cstheme="minorHAnsi"/>
        </w:rPr>
        <w:t xml:space="preserve"> inhabited by </w:t>
      </w:r>
      <w:proofErr w:type="gramStart"/>
      <w:r w:rsidRPr="00FA25BD">
        <w:rPr>
          <w:rStyle w:val="StyleUnderline"/>
          <w:rFonts w:cstheme="minorHAnsi"/>
        </w:rPr>
        <w:t>particular peoples</w:t>
      </w:r>
      <w:proofErr w:type="gramEnd"/>
      <w:r w:rsidRPr="00FA25BD">
        <w:rPr>
          <w:rFonts w:cstheme="minorHAnsi"/>
          <w:sz w:val="16"/>
        </w:rPr>
        <w:t xml:space="preserve">. Thus, by semantic legerdemain underpinned by force, </w:t>
      </w:r>
      <w:r w:rsidRPr="00FA25BD">
        <w:rPr>
          <w:rStyle w:val="StyleUnderline"/>
          <w:rFonts w:cstheme="minorHAnsi"/>
        </w:rPr>
        <w:t>original inhabitants of frontier zones</w:t>
      </w:r>
      <w:r w:rsidRPr="00FA25BD">
        <w:rPr>
          <w:rFonts w:cstheme="minorHAnsi"/>
          <w:sz w:val="16"/>
        </w:rPr>
        <w:t xml:space="preserve"> have often been </w:t>
      </w:r>
      <w:r w:rsidRPr="00FA25BD">
        <w:rPr>
          <w:rStyle w:val="StyleUnderline"/>
          <w:rFonts w:cstheme="minorHAnsi"/>
        </w:rPr>
        <w:t>classified as less than legal subjects</w:t>
      </w:r>
      <w:r w:rsidRPr="00FA25BD">
        <w:rPr>
          <w:rFonts w:cstheme="minorHAnsi"/>
          <w:sz w:val="16"/>
        </w:rPr>
        <w:t xml:space="preserve">, </w:t>
      </w:r>
      <w:r w:rsidRPr="00FA25BD">
        <w:rPr>
          <w:rStyle w:val="StyleUnderline"/>
          <w:rFonts w:cstheme="minorHAnsi"/>
        </w:rPr>
        <w:t>with little capacity to have rights</w:t>
      </w:r>
      <w:r w:rsidRPr="00FA25BD">
        <w:rPr>
          <w:rFonts w:cstheme="minorHAnsi"/>
          <w:sz w:val="16"/>
        </w:rPr>
        <w:t xml:space="preserve">. They have been </w:t>
      </w:r>
      <w:r w:rsidRPr="00FA25BD">
        <w:rPr>
          <w:rStyle w:val="StyleUnderline"/>
          <w:rFonts w:cstheme="minorHAnsi"/>
        </w:rPr>
        <w:t>defined as primitive and backward</w:t>
      </w:r>
      <w:r w:rsidRPr="00FA25BD">
        <w:rPr>
          <w:rFonts w:cstheme="minorHAnsi"/>
          <w:sz w:val="16"/>
        </w:rPr>
        <w:t xml:space="preserve">, and their rules for accessing resources irrational and wasteful. People have thereby been </w:t>
      </w:r>
      <w:r w:rsidRPr="00FA25BD">
        <w:rPr>
          <w:rStyle w:val="StyleUnderline"/>
          <w:rFonts w:cstheme="minorHAnsi"/>
        </w:rPr>
        <w:t>robbed of a legal and political identity</w:t>
      </w:r>
      <w:r w:rsidRPr="00FA25BD">
        <w:rPr>
          <w:rFonts w:cstheme="minorHAnsi"/>
          <w:sz w:val="16"/>
        </w:rPr>
        <w:t xml:space="preserve"> that enjoys parity with the rest of the </w:t>
      </w:r>
      <w:proofErr w:type="gramStart"/>
      <w:r w:rsidRPr="00FA25BD">
        <w:rPr>
          <w:rFonts w:cstheme="minorHAnsi"/>
          <w:sz w:val="16"/>
        </w:rPr>
        <w:t>population—</w:t>
      </w:r>
      <w:proofErr w:type="gramEnd"/>
      <w:r w:rsidRPr="00FA25BD">
        <w:rPr>
          <w:rFonts w:cstheme="minorHAnsi"/>
          <w:sz w:val="16"/>
        </w:rPr>
        <w:t>especially the incoming groups.</w:t>
      </w:r>
    </w:p>
    <w:p w14:paraId="597E1584" w14:textId="77777777" w:rsidR="00A30868" w:rsidRPr="00FA25BD" w:rsidRDefault="00A30868" w:rsidP="00A30868">
      <w:pPr>
        <w:rPr>
          <w:rFonts w:cstheme="minorHAnsi"/>
          <w:sz w:val="16"/>
        </w:rPr>
      </w:pPr>
      <w:r w:rsidRPr="00FA25BD">
        <w:rPr>
          <w:rFonts w:cstheme="minorHAnsi"/>
          <w:sz w:val="16"/>
        </w:rPr>
        <w:t xml:space="preserve">Dispossessing and disenfranchising original inhabitants by annulling the previous social contract have not always entailed their total exclusion from society, however. </w:t>
      </w:r>
      <w:r w:rsidRPr="00FA25BD">
        <w:rPr>
          <w:rStyle w:val="StyleUnderline"/>
          <w:rFonts w:cstheme="minorHAnsi"/>
        </w:rPr>
        <w:t>Indigenous groups</w:t>
      </w:r>
      <w:r w:rsidRPr="00FA25BD">
        <w:rPr>
          <w:rFonts w:cstheme="minorHAnsi"/>
          <w:sz w:val="16"/>
        </w:rPr>
        <w:t>—or others who have been downgraded and whose rights have been clipped—</w:t>
      </w:r>
      <w:r w:rsidRPr="00FA25BD">
        <w:rPr>
          <w:rStyle w:val="StyleUnderline"/>
          <w:rFonts w:cstheme="minorHAnsi"/>
        </w:rPr>
        <w:t>have been integrated into</w:t>
      </w:r>
      <w:r w:rsidRPr="00FA25BD">
        <w:rPr>
          <w:rFonts w:cstheme="minorHAnsi"/>
          <w:sz w:val="16"/>
        </w:rPr>
        <w:t xml:space="preserve"> the </w:t>
      </w:r>
      <w:r w:rsidRPr="00FA25BD">
        <w:rPr>
          <w:rStyle w:val="StyleUnderline"/>
          <w:rFonts w:cstheme="minorHAnsi"/>
        </w:rPr>
        <w:t>economy on unequal and highly disadvantageous terms as labor</w:t>
      </w:r>
      <w:r w:rsidRPr="00FA25BD">
        <w:rPr>
          <w:rFonts w:cstheme="minorHAnsi"/>
          <w:sz w:val="16"/>
        </w:rPr>
        <w:t xml:space="preserve">. The dispossessed commoners during England’s industrial revolution come to mind (Neeson, 1993), but more recent examples abound. The homelands in apartheid South Africa were labor reserves deliberately made up of dispossessed and relocated Africans (Mamdani, 1996). The people labeled ‘‘communists” in the 1960s and 1970s in New Order Indonesia were used as forced labor in plantations on land ‘‘freed up” by their own dispossession (Lucas &amp; Warren, 2013). And on the West Bank, former landowners and their descendants have become migrant labor in Israel (Weizman, 2007). Peru’s President Agusto </w:t>
      </w:r>
      <w:proofErr w:type="spellStart"/>
      <w:r w:rsidRPr="00FA25BD">
        <w:rPr>
          <w:rFonts w:cstheme="minorHAnsi"/>
          <w:sz w:val="16"/>
        </w:rPr>
        <w:t>Leguı´a</w:t>
      </w:r>
      <w:proofErr w:type="spellEnd"/>
      <w:r w:rsidRPr="00FA25BD">
        <w:rPr>
          <w:rFonts w:cstheme="minorHAnsi"/>
          <w:sz w:val="16"/>
        </w:rPr>
        <w:t xml:space="preserve"> (1919–30) began the registration of ‘‘Indian communities” as a token of their existence as (limited) rights subjects. However, in 1920, the president issued a decree that conscripted all able-bodied ‘‘Indians” between the age of 18 and 60 for road work. The Ley de </w:t>
      </w:r>
      <w:proofErr w:type="spellStart"/>
      <w:r w:rsidRPr="00FA25BD">
        <w:rPr>
          <w:rFonts w:cstheme="minorHAnsi"/>
          <w:sz w:val="16"/>
        </w:rPr>
        <w:t>Conscripcio</w:t>
      </w:r>
      <w:proofErr w:type="spellEnd"/>
      <w:r w:rsidRPr="00FA25BD">
        <w:rPr>
          <w:rFonts w:cstheme="minorHAnsi"/>
          <w:sz w:val="16"/>
        </w:rPr>
        <w:t>´ n Vial therefore extracted labor from the highland communities with effects on local-level power relations (</w:t>
      </w:r>
      <w:proofErr w:type="spellStart"/>
      <w:r w:rsidRPr="00FA25BD">
        <w:rPr>
          <w:rFonts w:cstheme="minorHAnsi"/>
          <w:sz w:val="16"/>
        </w:rPr>
        <w:t>Drinot</w:t>
      </w:r>
      <w:proofErr w:type="spellEnd"/>
      <w:r w:rsidRPr="00FA25BD">
        <w:rPr>
          <w:rFonts w:cstheme="minorHAnsi"/>
          <w:sz w:val="16"/>
        </w:rPr>
        <w:t xml:space="preserve">, 2011). Such </w:t>
      </w:r>
      <w:r w:rsidRPr="00FA25BD">
        <w:rPr>
          <w:rStyle w:val="StyleUnderline"/>
          <w:rFonts w:cstheme="minorHAnsi"/>
        </w:rPr>
        <w:t>regimes of forced labor were constitutive of citizenship</w:t>
      </w:r>
      <w:r w:rsidRPr="00FA25BD">
        <w:rPr>
          <w:rFonts w:cstheme="minorHAnsi"/>
          <w:sz w:val="16"/>
        </w:rPr>
        <w:t xml:space="preserve"> </w:t>
      </w:r>
      <w:r w:rsidRPr="00FA25BD">
        <w:rPr>
          <w:rStyle w:val="StyleUnderline"/>
          <w:rFonts w:cstheme="minorHAnsi"/>
        </w:rPr>
        <w:t>in</w:t>
      </w:r>
      <w:r w:rsidRPr="00FA25BD">
        <w:rPr>
          <w:rFonts w:cstheme="minorHAnsi"/>
          <w:sz w:val="16"/>
        </w:rPr>
        <w:t xml:space="preserve"> a </w:t>
      </w:r>
      <w:r w:rsidRPr="00FA25BD">
        <w:rPr>
          <w:rStyle w:val="StyleUnderline"/>
          <w:rFonts w:cstheme="minorHAnsi"/>
        </w:rPr>
        <w:t>direct exchange between</w:t>
      </w:r>
      <w:r w:rsidRPr="00FA25BD">
        <w:rPr>
          <w:rFonts w:cstheme="minorHAnsi"/>
          <w:sz w:val="16"/>
        </w:rPr>
        <w:t xml:space="preserve"> the </w:t>
      </w:r>
      <w:r w:rsidRPr="00FA25BD">
        <w:rPr>
          <w:rStyle w:val="StyleUnderline"/>
          <w:rFonts w:cstheme="minorHAnsi"/>
        </w:rPr>
        <w:t>central government and highland communities</w:t>
      </w:r>
      <w:r w:rsidRPr="00FA25BD">
        <w:rPr>
          <w:rFonts w:cstheme="minorHAnsi"/>
          <w:sz w:val="16"/>
        </w:rPr>
        <w:t xml:space="preserve"> (Wilson, 2004). Simultaneously, the </w:t>
      </w:r>
      <w:proofErr w:type="spellStart"/>
      <w:r w:rsidRPr="00FA25BD">
        <w:rPr>
          <w:rFonts w:cstheme="minorHAnsi"/>
          <w:sz w:val="16"/>
        </w:rPr>
        <w:t>rubber</w:t>
      </w:r>
      <w:proofErr w:type="spellEnd"/>
      <w:r w:rsidRPr="00FA25BD">
        <w:rPr>
          <w:rFonts w:cstheme="minorHAnsi"/>
          <w:sz w:val="16"/>
        </w:rPr>
        <w:t xml:space="preserve"> barons of the Amazon created abusive extractive regimes, violently stripping local populations of their rights as detailed by Casement in the Putumayo Region (see </w:t>
      </w:r>
      <w:proofErr w:type="spellStart"/>
      <w:r w:rsidRPr="00FA25BD">
        <w:rPr>
          <w:rFonts w:cstheme="minorHAnsi"/>
          <w:sz w:val="16"/>
        </w:rPr>
        <w:t>Chirif</w:t>
      </w:r>
      <w:proofErr w:type="spellEnd"/>
      <w:r w:rsidRPr="00FA25BD">
        <w:rPr>
          <w:rFonts w:cstheme="minorHAnsi"/>
          <w:sz w:val="16"/>
        </w:rPr>
        <w:t xml:space="preserve"> &amp; Chaparro, 2009; Taussig, 1987).</w:t>
      </w:r>
    </w:p>
    <w:p w14:paraId="550C4EB4" w14:textId="77777777" w:rsidR="00A30868" w:rsidRPr="00FA25BD" w:rsidRDefault="00A30868" w:rsidP="00A30868">
      <w:pPr>
        <w:rPr>
          <w:rFonts w:cstheme="minorHAnsi"/>
          <w:sz w:val="16"/>
        </w:rPr>
      </w:pPr>
      <w:r w:rsidRPr="00FA25BD">
        <w:rPr>
          <w:rFonts w:cstheme="minorHAnsi"/>
          <w:sz w:val="16"/>
        </w:rPr>
        <w:t xml:space="preserve">Within the current political conjuncture of rural dispossession, however, the </w:t>
      </w:r>
      <w:r w:rsidRPr="00FA25BD">
        <w:rPr>
          <w:rStyle w:val="StyleUnderline"/>
          <w:rFonts w:cstheme="minorHAnsi"/>
        </w:rPr>
        <w:t>creation of</w:t>
      </w:r>
      <w:r w:rsidRPr="00FA25BD">
        <w:rPr>
          <w:rFonts w:cstheme="minorHAnsi"/>
          <w:sz w:val="16"/>
        </w:rPr>
        <w:t xml:space="preserve"> so-called ‘‘</w:t>
      </w:r>
      <w:r w:rsidRPr="00FA25BD">
        <w:rPr>
          <w:rStyle w:val="StyleUnderline"/>
          <w:rFonts w:cstheme="minorHAnsi"/>
        </w:rPr>
        <w:t>surplus population</w:t>
      </w:r>
      <w:r w:rsidRPr="00FA25BD">
        <w:rPr>
          <w:rFonts w:cstheme="minorHAnsi"/>
          <w:sz w:val="16"/>
        </w:rPr>
        <w:t xml:space="preserve">” (Li, 2010, 2014) </w:t>
      </w:r>
      <w:r w:rsidRPr="00FA25BD">
        <w:rPr>
          <w:rStyle w:val="StyleUnderline"/>
          <w:rFonts w:cstheme="minorHAnsi"/>
        </w:rPr>
        <w:t>occurs</w:t>
      </w:r>
      <w:r w:rsidRPr="00FA25BD">
        <w:rPr>
          <w:rFonts w:cstheme="minorHAnsi"/>
          <w:sz w:val="16"/>
        </w:rPr>
        <w:t xml:space="preserve"> where places </w:t>
      </w:r>
      <w:r w:rsidRPr="00FA25BD">
        <w:rPr>
          <w:rStyle w:val="StyleUnderline"/>
          <w:rFonts w:cstheme="minorHAnsi"/>
        </w:rPr>
        <w:t>and</w:t>
      </w:r>
      <w:r w:rsidRPr="00FA25BD">
        <w:rPr>
          <w:rFonts w:cstheme="minorHAnsi"/>
          <w:sz w:val="16"/>
        </w:rPr>
        <w:t xml:space="preserve"> their </w:t>
      </w:r>
      <w:r w:rsidRPr="00FA25BD">
        <w:rPr>
          <w:rStyle w:val="StyleUnderline"/>
          <w:rFonts w:cstheme="minorHAnsi"/>
        </w:rPr>
        <w:t>resources</w:t>
      </w:r>
      <w:r w:rsidRPr="00FA25BD">
        <w:rPr>
          <w:rFonts w:cstheme="minorHAnsi"/>
          <w:sz w:val="16"/>
        </w:rPr>
        <w:t xml:space="preserve"> are </w:t>
      </w:r>
      <w:r w:rsidRPr="00FA25BD">
        <w:rPr>
          <w:rStyle w:val="StyleUnderline"/>
          <w:rFonts w:cstheme="minorHAnsi"/>
        </w:rPr>
        <w:t>deemed useful</w:t>
      </w:r>
      <w:r w:rsidRPr="00FA25BD">
        <w:rPr>
          <w:rFonts w:cstheme="minorHAnsi"/>
          <w:sz w:val="16"/>
        </w:rPr>
        <w:t xml:space="preserve">, </w:t>
      </w:r>
      <w:r w:rsidRPr="00FA25BD">
        <w:rPr>
          <w:rStyle w:val="StyleUnderline"/>
          <w:rFonts w:cstheme="minorHAnsi"/>
        </w:rPr>
        <w:t>but</w:t>
      </w:r>
      <w:r w:rsidRPr="00FA25BD">
        <w:rPr>
          <w:rFonts w:cstheme="minorHAnsi"/>
          <w:sz w:val="16"/>
        </w:rPr>
        <w:t xml:space="preserve"> the </w:t>
      </w:r>
      <w:r w:rsidRPr="00FA25BD">
        <w:rPr>
          <w:rStyle w:val="StyleUnderline"/>
          <w:rFonts w:cstheme="minorHAnsi"/>
        </w:rPr>
        <w:t>people</w:t>
      </w:r>
      <w:r w:rsidRPr="00FA25BD">
        <w:rPr>
          <w:rFonts w:cstheme="minorHAnsi"/>
          <w:sz w:val="16"/>
        </w:rPr>
        <w:t xml:space="preserve"> who dwell </w:t>
      </w:r>
      <w:r w:rsidRPr="00FA25BD">
        <w:rPr>
          <w:rStyle w:val="StyleUnderline"/>
          <w:rFonts w:cstheme="minorHAnsi"/>
        </w:rPr>
        <w:t>therein are not.</w:t>
      </w:r>
      <w:r w:rsidRPr="00FA25BD">
        <w:rPr>
          <w:rFonts w:cstheme="minorHAnsi"/>
          <w:sz w:val="16"/>
        </w:rPr>
        <w:t xml:space="preserve"> The </w:t>
      </w:r>
      <w:r w:rsidRPr="00FA25BD">
        <w:rPr>
          <w:rStyle w:val="StyleUnderline"/>
          <w:rFonts w:cstheme="minorHAnsi"/>
        </w:rPr>
        <w:t xml:space="preserve">dispossession of land and livelihoods therefore </w:t>
      </w:r>
      <w:proofErr w:type="gramStart"/>
      <w:r w:rsidRPr="00FA25BD">
        <w:rPr>
          <w:rStyle w:val="StyleUnderline"/>
          <w:rFonts w:cstheme="minorHAnsi"/>
        </w:rPr>
        <w:t>becomes</w:t>
      </w:r>
      <w:proofErr w:type="gramEnd"/>
      <w:r w:rsidRPr="00FA25BD">
        <w:rPr>
          <w:rStyle w:val="StyleUnderline"/>
          <w:rFonts w:cstheme="minorHAnsi"/>
        </w:rPr>
        <w:t xml:space="preserve"> detached from any prospect of labor absorption</w:t>
      </w:r>
      <w:r w:rsidRPr="00FA25BD">
        <w:rPr>
          <w:rFonts w:cstheme="minorHAnsi"/>
          <w:sz w:val="16"/>
        </w:rPr>
        <w:t xml:space="preserve">. This underscores how the </w:t>
      </w:r>
      <w:r w:rsidRPr="00FA25BD">
        <w:rPr>
          <w:rStyle w:val="StyleUnderline"/>
          <w:rFonts w:cstheme="minorHAnsi"/>
        </w:rPr>
        <w:t>frontier</w:t>
      </w:r>
      <w:r w:rsidRPr="00FA25BD">
        <w:rPr>
          <w:rFonts w:cstheme="minorHAnsi"/>
          <w:sz w:val="16"/>
        </w:rPr>
        <w:t xml:space="preserve"> </w:t>
      </w:r>
      <w:r w:rsidRPr="00FA25BD">
        <w:rPr>
          <w:rStyle w:val="StyleUnderline"/>
          <w:rFonts w:cstheme="minorHAnsi"/>
        </w:rPr>
        <w:t>dynamics</w:t>
      </w:r>
      <w:r w:rsidRPr="00FA25BD">
        <w:rPr>
          <w:rFonts w:cstheme="minorHAnsi"/>
          <w:sz w:val="16"/>
        </w:rPr>
        <w:t xml:space="preserve"> </w:t>
      </w:r>
      <w:r w:rsidRPr="00FA25BD">
        <w:rPr>
          <w:rStyle w:val="StyleUnderline"/>
          <w:rFonts w:cstheme="minorHAnsi"/>
        </w:rPr>
        <w:t>work</w:t>
      </w:r>
      <w:r w:rsidRPr="00FA25BD">
        <w:rPr>
          <w:rFonts w:cstheme="minorHAnsi"/>
          <w:sz w:val="16"/>
        </w:rPr>
        <w:t xml:space="preserve"> not only </w:t>
      </w:r>
      <w:r w:rsidRPr="00FA25BD">
        <w:rPr>
          <w:rStyle w:val="StyleUnderline"/>
          <w:rFonts w:cstheme="minorHAnsi"/>
        </w:rPr>
        <w:t>by zeroing out existing orders and erasing</w:t>
      </w:r>
      <w:r w:rsidRPr="00FA25BD">
        <w:rPr>
          <w:rFonts w:cstheme="minorHAnsi"/>
          <w:sz w:val="16"/>
        </w:rPr>
        <w:t xml:space="preserve"> the </w:t>
      </w:r>
      <w:r w:rsidRPr="00FA25BD">
        <w:rPr>
          <w:rStyle w:val="StyleUnderline"/>
          <w:rFonts w:cstheme="minorHAnsi"/>
        </w:rPr>
        <w:t>traces of past livelihoods</w:t>
      </w:r>
      <w:r w:rsidRPr="00FA25BD">
        <w:rPr>
          <w:rFonts w:cstheme="minorHAnsi"/>
          <w:sz w:val="16"/>
        </w:rPr>
        <w:t xml:space="preserve">, but </w:t>
      </w:r>
      <w:r w:rsidRPr="00FA25BD">
        <w:rPr>
          <w:rStyle w:val="StyleUnderline"/>
          <w:rFonts w:cstheme="minorHAnsi"/>
        </w:rPr>
        <w:t>also</w:t>
      </w:r>
      <w:r w:rsidRPr="00FA25BD">
        <w:rPr>
          <w:rFonts w:cstheme="minorHAnsi"/>
          <w:sz w:val="16"/>
        </w:rPr>
        <w:t xml:space="preserve">, sometimes, by </w:t>
      </w:r>
      <w:r w:rsidRPr="00FA25BD">
        <w:rPr>
          <w:rStyle w:val="StyleUnderline"/>
          <w:rFonts w:cstheme="minorHAnsi"/>
        </w:rPr>
        <w:t>excluding</w:t>
      </w:r>
      <w:r w:rsidRPr="00FA25BD">
        <w:rPr>
          <w:rFonts w:cstheme="minorHAnsi"/>
          <w:sz w:val="16"/>
        </w:rPr>
        <w:t xml:space="preserve"> the </w:t>
      </w:r>
      <w:r w:rsidRPr="00FA25BD">
        <w:rPr>
          <w:rStyle w:val="StyleUnderline"/>
          <w:rFonts w:cstheme="minorHAnsi"/>
        </w:rPr>
        <w:t>dispossessed from</w:t>
      </w:r>
      <w:r w:rsidRPr="00FA25BD">
        <w:rPr>
          <w:rFonts w:cstheme="minorHAnsi"/>
          <w:sz w:val="16"/>
        </w:rPr>
        <w:t xml:space="preserve"> the </w:t>
      </w:r>
      <w:r w:rsidRPr="00FA25BD">
        <w:rPr>
          <w:rStyle w:val="StyleUnderline"/>
          <w:rFonts w:cstheme="minorHAnsi"/>
        </w:rPr>
        <w:t>new order of things</w:t>
      </w:r>
      <w:r w:rsidRPr="00FA25BD">
        <w:rPr>
          <w:rFonts w:cstheme="minorHAnsi"/>
          <w:sz w:val="16"/>
        </w:rPr>
        <w:t xml:space="preserve">. As resources are discovered and exploited, people are rendered of no use and their lives and life-worlds of no value. As Duncan </w:t>
      </w:r>
      <w:proofErr w:type="gramStart"/>
      <w:r w:rsidRPr="00FA25BD">
        <w:rPr>
          <w:rFonts w:cstheme="minorHAnsi"/>
          <w:sz w:val="16"/>
        </w:rPr>
        <w:t>puts</w:t>
      </w:r>
      <w:proofErr w:type="gramEnd"/>
      <w:r w:rsidRPr="00FA25BD">
        <w:rPr>
          <w:rFonts w:cstheme="minorHAnsi"/>
          <w:sz w:val="16"/>
        </w:rPr>
        <w:t xml:space="preserve"> it,</w:t>
      </w:r>
    </w:p>
    <w:p w14:paraId="543442DB" w14:textId="77777777" w:rsidR="00A30868" w:rsidRPr="00FA25BD" w:rsidRDefault="00A30868" w:rsidP="00A30868">
      <w:pPr>
        <w:ind w:left="720"/>
        <w:rPr>
          <w:rFonts w:cstheme="minorHAnsi"/>
          <w:sz w:val="16"/>
        </w:rPr>
      </w:pPr>
      <w:r w:rsidRPr="00FA25BD">
        <w:rPr>
          <w:rStyle w:val="StyleUnderline"/>
          <w:rFonts w:cstheme="minorHAnsi"/>
        </w:rPr>
        <w:t>[c]</w:t>
      </w:r>
      <w:proofErr w:type="spellStart"/>
      <w:r w:rsidRPr="00FA25BD">
        <w:rPr>
          <w:rStyle w:val="StyleUnderline"/>
          <w:rFonts w:cstheme="minorHAnsi"/>
        </w:rPr>
        <w:t>lassifying</w:t>
      </w:r>
      <w:proofErr w:type="spellEnd"/>
      <w:r w:rsidRPr="00FA25BD">
        <w:rPr>
          <w:rFonts w:cstheme="minorHAnsi"/>
          <w:sz w:val="16"/>
        </w:rPr>
        <w:t xml:space="preserve"> </w:t>
      </w:r>
      <w:r w:rsidRPr="00FA25BD">
        <w:rPr>
          <w:rStyle w:val="StyleUnderline"/>
          <w:rFonts w:cstheme="minorHAnsi"/>
        </w:rPr>
        <w:t>minorities as primitives</w:t>
      </w:r>
      <w:r w:rsidRPr="00FA25BD">
        <w:rPr>
          <w:rFonts w:cstheme="minorHAnsi"/>
          <w:sz w:val="16"/>
        </w:rPr>
        <w:t xml:space="preserve"> helps </w:t>
      </w:r>
      <w:r w:rsidRPr="00FA25BD">
        <w:rPr>
          <w:rStyle w:val="StyleUnderline"/>
          <w:rFonts w:cstheme="minorHAnsi"/>
        </w:rPr>
        <w:t>strip</w:t>
      </w:r>
      <w:r w:rsidRPr="00FA25BD">
        <w:rPr>
          <w:rFonts w:cstheme="minorHAnsi"/>
          <w:sz w:val="16"/>
        </w:rPr>
        <w:t xml:space="preserve"> </w:t>
      </w:r>
      <w:r w:rsidRPr="00FA25BD">
        <w:rPr>
          <w:rStyle w:val="StyleUnderline"/>
          <w:rFonts w:cstheme="minorHAnsi"/>
        </w:rPr>
        <w:t xml:space="preserve">them of political identity and discourages them from </w:t>
      </w:r>
      <w:proofErr w:type="gramStart"/>
      <w:r w:rsidRPr="00FA25BD">
        <w:rPr>
          <w:rStyle w:val="StyleUnderline"/>
          <w:rFonts w:cstheme="minorHAnsi"/>
        </w:rPr>
        <w:t>participation</w:t>
      </w:r>
      <w:proofErr w:type="gramEnd"/>
      <w:r w:rsidRPr="00FA25BD">
        <w:rPr>
          <w:rFonts w:cstheme="minorHAnsi"/>
          <w:sz w:val="16"/>
        </w:rPr>
        <w:t xml:space="preserve"> </w:t>
      </w:r>
      <w:proofErr w:type="gramStart"/>
      <w:r w:rsidRPr="00FA25BD">
        <w:rPr>
          <w:rFonts w:cstheme="minorHAnsi"/>
          <w:sz w:val="16"/>
        </w:rPr>
        <w:t>on</w:t>
      </w:r>
      <w:proofErr w:type="gramEnd"/>
      <w:r w:rsidRPr="00FA25BD">
        <w:rPr>
          <w:rFonts w:cstheme="minorHAnsi"/>
          <w:sz w:val="16"/>
        </w:rPr>
        <w:t xml:space="preserve"> larger state projects. Hence, governments actively use the pejorative labels to </w:t>
      </w:r>
      <w:r w:rsidRPr="00FA25BD">
        <w:rPr>
          <w:rStyle w:val="StyleUnderline"/>
          <w:rFonts w:cstheme="minorHAnsi"/>
        </w:rPr>
        <w:t xml:space="preserve">exclude and deny autonomy to indigenous minorities </w:t>
      </w:r>
      <w:proofErr w:type="gramStart"/>
      <w:r w:rsidRPr="00FA25BD">
        <w:rPr>
          <w:rStyle w:val="StyleUnderline"/>
          <w:rFonts w:cstheme="minorHAnsi"/>
        </w:rPr>
        <w:t>at</w:t>
      </w:r>
      <w:r w:rsidRPr="00FA25BD">
        <w:rPr>
          <w:rFonts w:cstheme="minorHAnsi"/>
          <w:sz w:val="16"/>
        </w:rPr>
        <w:t xml:space="preserve"> the </w:t>
      </w:r>
      <w:r w:rsidRPr="00FA25BD">
        <w:rPr>
          <w:rStyle w:val="StyleUnderline"/>
          <w:rFonts w:cstheme="minorHAnsi"/>
        </w:rPr>
        <w:t>same</w:t>
      </w:r>
      <w:r w:rsidRPr="00FA25BD">
        <w:rPr>
          <w:rFonts w:cstheme="minorHAnsi"/>
          <w:sz w:val="16"/>
        </w:rPr>
        <w:t xml:space="preserve"> </w:t>
      </w:r>
      <w:r w:rsidRPr="00FA25BD">
        <w:rPr>
          <w:rStyle w:val="StyleUnderline"/>
          <w:rFonts w:cstheme="minorHAnsi"/>
        </w:rPr>
        <w:t>time</w:t>
      </w:r>
      <w:r w:rsidRPr="00FA25BD">
        <w:rPr>
          <w:rFonts w:cstheme="minorHAnsi"/>
          <w:sz w:val="16"/>
        </w:rPr>
        <w:t xml:space="preserve"> that</w:t>
      </w:r>
      <w:proofErr w:type="gramEnd"/>
      <w:r w:rsidRPr="00FA25BD">
        <w:rPr>
          <w:rFonts w:cstheme="minorHAnsi"/>
          <w:sz w:val="16"/>
        </w:rPr>
        <w:t xml:space="preserve"> </w:t>
      </w:r>
      <w:r w:rsidRPr="00FA25BD">
        <w:rPr>
          <w:rStyle w:val="StyleUnderline"/>
          <w:rFonts w:cstheme="minorHAnsi"/>
        </w:rPr>
        <w:t>they can claim to be developing these populations</w:t>
      </w:r>
      <w:r w:rsidRPr="00FA25BD">
        <w:rPr>
          <w:rFonts w:cstheme="minorHAnsi"/>
          <w:sz w:val="16"/>
        </w:rPr>
        <w:t xml:space="preserve">. As </w:t>
      </w:r>
      <w:r w:rsidRPr="00FA25BD">
        <w:rPr>
          <w:rStyle w:val="StyleUnderline"/>
          <w:rFonts w:cstheme="minorHAnsi"/>
        </w:rPr>
        <w:t>governments often see these groups as a hindrance to national progress or a threat to national security,</w:t>
      </w:r>
      <w:r w:rsidRPr="00FA25BD">
        <w:rPr>
          <w:rFonts w:cstheme="minorHAnsi"/>
          <w:sz w:val="16"/>
        </w:rPr>
        <w:t xml:space="preserve"> these </w:t>
      </w:r>
      <w:r w:rsidRPr="00FA25BD">
        <w:rPr>
          <w:rStyle w:val="StyleUnderline"/>
          <w:rFonts w:cstheme="minorHAnsi"/>
        </w:rPr>
        <w:t>programs</w:t>
      </w:r>
      <w:r w:rsidRPr="00FA25BD">
        <w:rPr>
          <w:rFonts w:cstheme="minorHAnsi"/>
          <w:sz w:val="16"/>
        </w:rPr>
        <w:t xml:space="preserve"> also </w:t>
      </w:r>
      <w:r w:rsidRPr="00FA25BD">
        <w:rPr>
          <w:rStyle w:val="StyleUnderline"/>
          <w:rFonts w:cstheme="minorHAnsi"/>
        </w:rPr>
        <w:t xml:space="preserve">serve larger goals of </w:t>
      </w:r>
      <w:proofErr w:type="spellStart"/>
      <w:r w:rsidRPr="00FA25BD">
        <w:rPr>
          <w:rStyle w:val="StyleUnderline"/>
          <w:rFonts w:cstheme="minorHAnsi"/>
        </w:rPr>
        <w:t>nationbuilding</w:t>
      </w:r>
      <w:proofErr w:type="spellEnd"/>
      <w:r w:rsidRPr="00FA25BD">
        <w:rPr>
          <w:rStyle w:val="StyleUnderline"/>
          <w:rFonts w:cstheme="minorHAnsi"/>
        </w:rPr>
        <w:t>.</w:t>
      </w:r>
      <w:r w:rsidRPr="00FA25BD">
        <w:rPr>
          <w:rFonts w:cstheme="minorHAnsi"/>
          <w:sz w:val="16"/>
        </w:rPr>
        <w:t xml:space="preserve"> [Duncan, 2004, p. 1]</w:t>
      </w:r>
    </w:p>
    <w:p w14:paraId="73F5A1E0" w14:textId="77777777" w:rsidR="00A30868" w:rsidRPr="00FA25BD" w:rsidRDefault="00A30868" w:rsidP="00A30868">
      <w:pPr>
        <w:rPr>
          <w:rFonts w:cstheme="minorHAnsi"/>
          <w:sz w:val="16"/>
        </w:rPr>
      </w:pPr>
      <w:r w:rsidRPr="00FA25BD">
        <w:rPr>
          <w:rFonts w:cstheme="minorHAnsi"/>
          <w:sz w:val="16"/>
        </w:rPr>
        <w:t xml:space="preserve">In short, while concrete government administration is patchy in frontier zones, a fundamental legal and discursive operation has often been quite thoroughly undertaken. </w:t>
      </w:r>
      <w:r w:rsidRPr="00FA25BD">
        <w:rPr>
          <w:rStyle w:val="StyleUnderline"/>
          <w:rFonts w:cstheme="minorHAnsi"/>
        </w:rPr>
        <w:t>Local landscapes</w:t>
      </w:r>
      <w:r w:rsidRPr="00FA25BD">
        <w:rPr>
          <w:rFonts w:cstheme="minorHAnsi"/>
          <w:sz w:val="16"/>
        </w:rPr>
        <w:t xml:space="preserve"> have been </w:t>
      </w:r>
      <w:r w:rsidRPr="00FA25BD">
        <w:rPr>
          <w:rStyle w:val="StyleUnderline"/>
          <w:rFonts w:cstheme="minorHAnsi"/>
        </w:rPr>
        <w:t>turned into unworked nature</w:t>
      </w:r>
      <w:r w:rsidRPr="00FA25BD">
        <w:rPr>
          <w:rFonts w:cstheme="minorHAnsi"/>
          <w:sz w:val="16"/>
        </w:rPr>
        <w:t xml:space="preserve">, which consequently is no one’s property. Even if land was to be owned, </w:t>
      </w:r>
      <w:r w:rsidRPr="00FA25BD">
        <w:rPr>
          <w:rStyle w:val="StyleUnderline"/>
          <w:rFonts w:cstheme="minorHAnsi"/>
        </w:rPr>
        <w:t>customary laws of tenure</w:t>
      </w:r>
      <w:r w:rsidRPr="00FA25BD">
        <w:rPr>
          <w:rFonts w:cstheme="minorHAnsi"/>
          <w:sz w:val="16"/>
        </w:rPr>
        <w:t xml:space="preserve"> have been </w:t>
      </w:r>
      <w:r w:rsidRPr="00FA25BD">
        <w:rPr>
          <w:rStyle w:val="StyleUnderline"/>
          <w:rFonts w:cstheme="minorHAnsi"/>
        </w:rPr>
        <w:t>dismissed as inferior</w:t>
      </w:r>
      <w:r w:rsidRPr="00FA25BD">
        <w:rPr>
          <w:rFonts w:cstheme="minorHAnsi"/>
          <w:sz w:val="16"/>
        </w:rPr>
        <w:t xml:space="preserve">, </w:t>
      </w:r>
      <w:r w:rsidRPr="00FA25BD">
        <w:rPr>
          <w:rStyle w:val="StyleUnderline"/>
          <w:rFonts w:cstheme="minorHAnsi"/>
        </w:rPr>
        <w:t>and</w:t>
      </w:r>
      <w:r w:rsidRPr="00FA25BD">
        <w:rPr>
          <w:rFonts w:cstheme="minorHAnsi"/>
          <w:sz w:val="16"/>
        </w:rPr>
        <w:t xml:space="preserve"> the </w:t>
      </w:r>
      <w:r w:rsidRPr="00FA25BD">
        <w:rPr>
          <w:rStyle w:val="StyleUnderline"/>
          <w:rFonts w:cstheme="minorHAnsi"/>
        </w:rPr>
        <w:t>local populations</w:t>
      </w:r>
      <w:r w:rsidRPr="00FA25BD">
        <w:rPr>
          <w:rFonts w:cstheme="minorHAnsi"/>
          <w:sz w:val="16"/>
        </w:rPr>
        <w:t xml:space="preserve"> have been </w:t>
      </w:r>
      <w:r w:rsidRPr="00FA25BD">
        <w:rPr>
          <w:rStyle w:val="StyleUnderline"/>
          <w:rFonts w:cstheme="minorHAnsi"/>
        </w:rPr>
        <w:t>denied</w:t>
      </w:r>
      <w:r w:rsidRPr="00FA25BD">
        <w:rPr>
          <w:rFonts w:cstheme="minorHAnsi"/>
          <w:sz w:val="16"/>
        </w:rPr>
        <w:t xml:space="preserve"> the </w:t>
      </w:r>
      <w:r w:rsidRPr="00FA25BD">
        <w:rPr>
          <w:rStyle w:val="StyleUnderline"/>
          <w:rFonts w:cstheme="minorHAnsi"/>
        </w:rPr>
        <w:t>right to have rights as sub-legal subjects</w:t>
      </w:r>
      <w:r w:rsidRPr="00FA25BD">
        <w:rPr>
          <w:rFonts w:cstheme="minorHAnsi"/>
          <w:sz w:val="16"/>
        </w:rPr>
        <w:t xml:space="preserve">. In his work on the Brazilian Amazon, Campbell (2015) describes how </w:t>
      </w:r>
      <w:r w:rsidRPr="00FA25BD">
        <w:rPr>
          <w:rStyle w:val="StyleUnderline"/>
          <w:rFonts w:cstheme="minorHAnsi"/>
        </w:rPr>
        <w:t>settlers in large numbers took possession of</w:t>
      </w:r>
      <w:r w:rsidRPr="00FA25BD">
        <w:rPr>
          <w:rFonts w:cstheme="minorHAnsi"/>
          <w:sz w:val="16"/>
        </w:rPr>
        <w:t xml:space="preserve"> the land in the </w:t>
      </w:r>
      <w:r w:rsidRPr="00FA25BD">
        <w:rPr>
          <w:rStyle w:val="StyleUnderline"/>
          <w:rFonts w:cstheme="minorHAnsi"/>
        </w:rPr>
        <w:t>Amazonian frontier</w:t>
      </w:r>
      <w:r w:rsidRPr="00FA25BD">
        <w:rPr>
          <w:rFonts w:cstheme="minorHAnsi"/>
          <w:sz w:val="16"/>
        </w:rPr>
        <w:t xml:space="preserve">. Then, after possession was accomplished, the frontiersmen </w:t>
      </w:r>
      <w:r w:rsidRPr="00FA25BD">
        <w:rPr>
          <w:rStyle w:val="StyleUnderline"/>
          <w:rFonts w:cstheme="minorHAnsi"/>
        </w:rPr>
        <w:t xml:space="preserve">conjured up documents and other ‘‘proofs” that could be read and understood by </w:t>
      </w:r>
      <w:proofErr w:type="gramStart"/>
      <w:r w:rsidRPr="00FA25BD">
        <w:rPr>
          <w:rStyle w:val="StyleUnderline"/>
          <w:rFonts w:cstheme="minorHAnsi"/>
        </w:rPr>
        <w:t>government</w:t>
      </w:r>
      <w:proofErr w:type="gramEnd"/>
      <w:r w:rsidRPr="00FA25BD">
        <w:rPr>
          <w:rFonts w:cstheme="minorHAnsi"/>
          <w:sz w:val="16"/>
        </w:rPr>
        <w:t xml:space="preserve">. In the process, they </w:t>
      </w:r>
      <w:r w:rsidRPr="00FA25BD">
        <w:rPr>
          <w:rStyle w:val="StyleUnderline"/>
          <w:rFonts w:cstheme="minorHAnsi"/>
        </w:rPr>
        <w:t xml:space="preserve">consolidated their spatial </w:t>
      </w:r>
      <w:proofErr w:type="gramStart"/>
      <w:r w:rsidRPr="00FA25BD">
        <w:rPr>
          <w:rStyle w:val="StyleUnderline"/>
          <w:rFonts w:cstheme="minorHAnsi"/>
        </w:rPr>
        <w:t>control</w:t>
      </w:r>
      <w:r w:rsidRPr="00FA25BD">
        <w:rPr>
          <w:rFonts w:cstheme="minorHAnsi"/>
          <w:sz w:val="16"/>
        </w:rPr>
        <w:t>, and</w:t>
      </w:r>
      <w:proofErr w:type="gramEnd"/>
      <w:r w:rsidRPr="00FA25BD">
        <w:rPr>
          <w:rFonts w:cstheme="minorHAnsi"/>
          <w:sz w:val="16"/>
        </w:rPr>
        <w:t xml:space="preserve"> </w:t>
      </w:r>
      <w:r w:rsidRPr="00FA25BD">
        <w:rPr>
          <w:rStyle w:val="StyleUnderline"/>
          <w:rFonts w:cstheme="minorHAnsi"/>
        </w:rPr>
        <w:t>dismissed</w:t>
      </w:r>
      <w:r w:rsidRPr="00FA25BD">
        <w:rPr>
          <w:rFonts w:cstheme="minorHAnsi"/>
          <w:sz w:val="16"/>
        </w:rPr>
        <w:t xml:space="preserve"> the </w:t>
      </w:r>
      <w:r w:rsidRPr="00FA25BD">
        <w:rPr>
          <w:rStyle w:val="StyleUnderline"/>
          <w:rFonts w:cstheme="minorHAnsi"/>
        </w:rPr>
        <w:t>previous occupants as useless</w:t>
      </w:r>
      <w:r w:rsidRPr="00FA25BD">
        <w:rPr>
          <w:rFonts w:cstheme="minorHAnsi"/>
          <w:sz w:val="16"/>
        </w:rPr>
        <w:t xml:space="preserve">. In a crass quote from a </w:t>
      </w:r>
      <w:proofErr w:type="gramStart"/>
      <w:r w:rsidRPr="00FA25BD">
        <w:rPr>
          <w:rFonts w:cstheme="minorHAnsi"/>
          <w:sz w:val="16"/>
        </w:rPr>
        <w:t>homesteader</w:t>
      </w:r>
      <w:proofErr w:type="gramEnd"/>
      <w:r w:rsidRPr="00FA25BD">
        <w:rPr>
          <w:rFonts w:cstheme="minorHAnsi"/>
          <w:sz w:val="16"/>
        </w:rPr>
        <w:t xml:space="preserve"> we hear an echo of Locke, as he argues: ‘‘I ask you: what’s better for the Republic, for the common good, productive farms or naked and starving Indians?” (Campbell, 2015, p. 110). The </w:t>
      </w:r>
      <w:r w:rsidRPr="00FA25BD">
        <w:rPr>
          <w:rStyle w:val="StyleUnderline"/>
          <w:rFonts w:cstheme="minorHAnsi"/>
        </w:rPr>
        <w:t>settlers’ occupation of</w:t>
      </w:r>
      <w:r w:rsidRPr="00FA25BD">
        <w:rPr>
          <w:rFonts w:cstheme="minorHAnsi"/>
          <w:sz w:val="16"/>
        </w:rPr>
        <w:t xml:space="preserve"> the </w:t>
      </w:r>
      <w:r w:rsidRPr="00FA25BD">
        <w:rPr>
          <w:rStyle w:val="StyleUnderline"/>
          <w:rFonts w:cstheme="minorHAnsi"/>
        </w:rPr>
        <w:t xml:space="preserve">land preceded their </w:t>
      </w:r>
      <w:proofErr w:type="gramStart"/>
      <w:r w:rsidRPr="00FA25BD">
        <w:rPr>
          <w:rStyle w:val="StyleUnderline"/>
          <w:rFonts w:cstheme="minorHAnsi"/>
        </w:rPr>
        <w:t>legitimated</w:t>
      </w:r>
      <w:proofErr w:type="gramEnd"/>
      <w:r w:rsidRPr="00FA25BD">
        <w:rPr>
          <w:rStyle w:val="StyleUnderline"/>
          <w:rFonts w:cstheme="minorHAnsi"/>
        </w:rPr>
        <w:t xml:space="preserve"> and recognized property rights.</w:t>
      </w:r>
      <w:r w:rsidRPr="00FA25BD">
        <w:rPr>
          <w:rFonts w:cstheme="minorHAnsi"/>
          <w:sz w:val="16"/>
        </w:rPr>
        <w:t xml:space="preserve"> And, equally, the authority of the Brazilian government was conjured up by the settlement as the settlers invoked the state in all their fake deeds and fabricated documents. The </w:t>
      </w:r>
      <w:r w:rsidRPr="00FA25BD">
        <w:rPr>
          <w:rStyle w:val="StyleUnderline"/>
          <w:rFonts w:cstheme="minorHAnsi"/>
        </w:rPr>
        <w:t>state</w:t>
      </w:r>
      <w:r w:rsidRPr="00FA25BD">
        <w:rPr>
          <w:rFonts w:cstheme="minorHAnsi"/>
          <w:sz w:val="16"/>
        </w:rPr>
        <w:t xml:space="preserve"> was </w:t>
      </w:r>
      <w:r w:rsidRPr="00FA25BD">
        <w:rPr>
          <w:rStyle w:val="StyleUnderline"/>
          <w:rFonts w:cstheme="minorHAnsi"/>
        </w:rPr>
        <w:t xml:space="preserve">present as a legitimating reference point long before any government agent had set foot at </w:t>
      </w:r>
      <w:r w:rsidRPr="00FA25BD">
        <w:rPr>
          <w:rFonts w:cstheme="minorHAnsi"/>
          <w:sz w:val="16"/>
        </w:rPr>
        <w:t>the</w:t>
      </w:r>
      <w:r w:rsidRPr="00FA25BD">
        <w:rPr>
          <w:rStyle w:val="StyleUnderline"/>
          <w:rFonts w:cstheme="minorHAnsi"/>
        </w:rPr>
        <w:t xml:space="preserve"> frontier</w:t>
      </w:r>
      <w:r w:rsidRPr="00FA25BD">
        <w:rPr>
          <w:rFonts w:cstheme="minorHAnsi"/>
          <w:sz w:val="16"/>
        </w:rPr>
        <w:t>.</w:t>
      </w:r>
    </w:p>
    <w:p w14:paraId="314FF1CE" w14:textId="77777777" w:rsidR="00A30868" w:rsidRPr="00FA25BD" w:rsidRDefault="00A30868" w:rsidP="00A30868">
      <w:pPr>
        <w:rPr>
          <w:rFonts w:cstheme="minorHAnsi"/>
        </w:rPr>
      </w:pPr>
    </w:p>
    <w:p w14:paraId="103F6D6B" w14:textId="77777777" w:rsidR="00A30868" w:rsidRPr="00FA25BD" w:rsidRDefault="00A30868" w:rsidP="00A30868">
      <w:pPr>
        <w:pStyle w:val="Heading3"/>
        <w:rPr>
          <w:rFonts w:cstheme="minorHAnsi"/>
        </w:rPr>
      </w:pPr>
      <w:r w:rsidRPr="00FA25BD">
        <w:rPr>
          <w:rFonts w:cstheme="minorHAnsi"/>
        </w:rPr>
        <w:t>2nc – integrate indigenous people link</w:t>
      </w:r>
    </w:p>
    <w:p w14:paraId="6C556395" w14:textId="77777777" w:rsidR="00A30868" w:rsidRPr="00FA25BD" w:rsidRDefault="00A30868" w:rsidP="00A30868">
      <w:pPr>
        <w:pStyle w:val="Heading4"/>
        <w:rPr>
          <w:rFonts w:cstheme="minorHAnsi"/>
        </w:rPr>
      </w:pPr>
      <w:r w:rsidRPr="00FA25BD">
        <w:rPr>
          <w:rFonts w:cstheme="minorHAnsi"/>
        </w:rPr>
        <w:t xml:space="preserve">Political recognition of people linked to institution's cartographic strategies for creating new frontier – linking identity to "inherent" qualities justifies progress as displacement of people </w:t>
      </w:r>
    </w:p>
    <w:p w14:paraId="6D423766" w14:textId="77777777" w:rsidR="00BF5A6A" w:rsidRPr="00FA25BD" w:rsidRDefault="00BF5A6A" w:rsidP="00BF5A6A">
      <w:pPr>
        <w:rPr>
          <w:rFonts w:cstheme="minorHAnsi"/>
        </w:rPr>
      </w:pPr>
      <w:r w:rsidRPr="00FA25BD">
        <w:rPr>
          <w:rFonts w:cstheme="minorHAnsi"/>
          <w:b/>
        </w:rPr>
        <w:t>RASMUSSEN</w:t>
      </w:r>
      <w:r w:rsidRPr="00FA25BD">
        <w:rPr>
          <w:rFonts w:cstheme="minorHAnsi"/>
        </w:rPr>
        <w:t xml:space="preserve">, Associate </w:t>
      </w:r>
      <w:proofErr w:type="gramStart"/>
      <w:r w:rsidRPr="00FA25BD">
        <w:rPr>
          <w:rFonts w:cstheme="minorHAnsi"/>
        </w:rPr>
        <w:t>Professor @</w:t>
      </w:r>
      <w:proofErr w:type="gramEnd"/>
      <w:r w:rsidRPr="00FA25BD">
        <w:rPr>
          <w:rFonts w:cstheme="minorHAnsi"/>
        </w:rPr>
        <w:t xml:space="preserve"> UNIVERSITY OF COPENHAGEN, </w:t>
      </w:r>
      <w:r w:rsidRPr="00FA25BD">
        <w:rPr>
          <w:rFonts w:cstheme="minorHAnsi"/>
          <w:b/>
        </w:rPr>
        <w:t>and LUND</w:t>
      </w:r>
      <w:r w:rsidRPr="00FA25BD">
        <w:rPr>
          <w:rFonts w:cstheme="minorHAnsi"/>
        </w:rPr>
        <w:t xml:space="preserve">, PhD in International Development Studies, </w:t>
      </w:r>
      <w:r w:rsidRPr="00FA25BD">
        <w:rPr>
          <w:rFonts w:cstheme="minorHAnsi"/>
          <w:b/>
        </w:rPr>
        <w:t>2017</w:t>
      </w:r>
    </w:p>
    <w:p w14:paraId="20543C04" w14:textId="77777777" w:rsidR="00BF5A6A" w:rsidRPr="00FA25BD" w:rsidRDefault="00BF5A6A" w:rsidP="00BF5A6A">
      <w:pPr>
        <w:rPr>
          <w:rFonts w:cstheme="minorHAnsi"/>
        </w:rPr>
      </w:pPr>
      <w:r w:rsidRPr="00FA25BD">
        <w:rPr>
          <w:rFonts w:cstheme="minorHAnsi"/>
        </w:rPr>
        <w:t xml:space="preserve">[MATTIAS BORG and CHRISTIAN, “Reconfiguring Frontier Spaces: Territorialization and Resource Control,” World Development, Vol. 101, Pg. 388-399, 11 May 2017, </w:t>
      </w:r>
      <w:hyperlink r:id="rId23" w:history="1">
        <w:r w:rsidRPr="00FA25BD">
          <w:rPr>
            <w:rStyle w:val="Hyperlink"/>
            <w:rFonts w:cstheme="minorHAnsi"/>
          </w:rPr>
          <w:t>https://doi.org/10.1016/j.worlddev.2017.01.018</w:t>
        </w:r>
      </w:hyperlink>
      <w:r w:rsidRPr="00FA25BD">
        <w:rPr>
          <w:rFonts w:cstheme="minorHAnsi"/>
        </w:rPr>
        <w:t>, HDCSW-JCP]</w:t>
      </w:r>
    </w:p>
    <w:p w14:paraId="1583F4DE" w14:textId="77777777" w:rsidR="00A30868" w:rsidRPr="00FA25BD" w:rsidRDefault="00A30868" w:rsidP="00A30868">
      <w:pPr>
        <w:rPr>
          <w:rFonts w:cstheme="minorHAnsi"/>
          <w:sz w:val="16"/>
        </w:rPr>
      </w:pPr>
      <w:r w:rsidRPr="00FA25BD">
        <w:rPr>
          <w:rFonts w:cstheme="minorHAnsi"/>
          <w:sz w:val="16"/>
        </w:rPr>
        <w:t xml:space="preserve">Political authority, citizenship, and property. Central to our concern is the </w:t>
      </w:r>
      <w:r w:rsidRPr="00FA25BD">
        <w:rPr>
          <w:rStyle w:val="StyleUnderline"/>
          <w:rFonts w:cstheme="minorHAnsi"/>
        </w:rPr>
        <w:t>link between territoriality</w:t>
      </w:r>
      <w:r w:rsidRPr="00FA25BD">
        <w:rPr>
          <w:rFonts w:cstheme="minorHAnsi"/>
          <w:sz w:val="16"/>
        </w:rPr>
        <w:t xml:space="preserve">, as an effort </w:t>
      </w:r>
      <w:r w:rsidRPr="00FA25BD">
        <w:rPr>
          <w:rStyle w:val="StyleUnderline"/>
          <w:rFonts w:cstheme="minorHAnsi"/>
        </w:rPr>
        <w:t>to control people</w:t>
      </w:r>
      <w:r w:rsidRPr="00FA25BD">
        <w:rPr>
          <w:rFonts w:cstheme="minorHAnsi"/>
          <w:sz w:val="16"/>
        </w:rPr>
        <w:t xml:space="preserve"> </w:t>
      </w:r>
      <w:r w:rsidRPr="00FA25BD">
        <w:rPr>
          <w:rStyle w:val="StyleUnderline"/>
          <w:rFonts w:cstheme="minorHAnsi"/>
        </w:rPr>
        <w:t>and resources</w:t>
      </w:r>
      <w:r w:rsidRPr="00FA25BD">
        <w:rPr>
          <w:rFonts w:cstheme="minorHAnsi"/>
          <w:sz w:val="16"/>
        </w:rPr>
        <w:t xml:space="preserve">, </w:t>
      </w:r>
      <w:r w:rsidRPr="00FA25BD">
        <w:rPr>
          <w:rStyle w:val="StyleUnderline"/>
          <w:rFonts w:cstheme="minorHAnsi"/>
        </w:rPr>
        <w:t>and</w:t>
      </w:r>
      <w:r w:rsidRPr="00FA25BD">
        <w:rPr>
          <w:rFonts w:cstheme="minorHAnsi"/>
          <w:sz w:val="16"/>
        </w:rPr>
        <w:t xml:space="preserve"> the exercise of </w:t>
      </w:r>
      <w:r w:rsidRPr="00FA25BD">
        <w:rPr>
          <w:rStyle w:val="StyleUnderline"/>
          <w:rFonts w:cstheme="minorHAnsi"/>
        </w:rPr>
        <w:t>authority</w:t>
      </w:r>
      <w:r w:rsidRPr="00FA25BD">
        <w:rPr>
          <w:rFonts w:cstheme="minorHAnsi"/>
          <w:sz w:val="16"/>
        </w:rPr>
        <w:t xml:space="preserve"> (Lund, 2006; Sikor &amp; Lund, 2009; Ribot &amp; Peluso, 2003). The territorial administration deals with two fundamental questions: who are the rights subjects </w:t>
      </w:r>
      <w:proofErr w:type="gramStart"/>
      <w:r w:rsidRPr="00FA25BD">
        <w:rPr>
          <w:rFonts w:cstheme="minorHAnsi"/>
          <w:sz w:val="16"/>
        </w:rPr>
        <w:t>in a given</w:t>
      </w:r>
      <w:proofErr w:type="gramEnd"/>
      <w:r w:rsidRPr="00FA25BD">
        <w:rPr>
          <w:rFonts w:cstheme="minorHAnsi"/>
          <w:sz w:val="16"/>
        </w:rPr>
        <w:t xml:space="preserve"> space, and what rights do they enjoy? These are fundamental questions of citizenship and property. And while an authority recognizes these rights, the </w:t>
      </w:r>
      <w:r w:rsidRPr="00FA25BD">
        <w:rPr>
          <w:rStyle w:val="StyleUnderline"/>
          <w:rFonts w:cstheme="minorHAnsi"/>
        </w:rPr>
        <w:t>recognition is mutual and recursive</w:t>
      </w:r>
      <w:r w:rsidRPr="00FA25BD">
        <w:rPr>
          <w:rFonts w:cstheme="minorHAnsi"/>
          <w:sz w:val="16"/>
        </w:rPr>
        <w:t xml:space="preserve">. This means that </w:t>
      </w:r>
      <w:r w:rsidRPr="00FA25BD">
        <w:rPr>
          <w:rStyle w:val="StyleUnderline"/>
          <w:rFonts w:cstheme="minorHAnsi"/>
        </w:rPr>
        <w:t>when people lodge their claims</w:t>
      </w:r>
      <w:r w:rsidRPr="00FA25BD">
        <w:rPr>
          <w:rFonts w:cstheme="minorHAnsi"/>
          <w:sz w:val="16"/>
        </w:rPr>
        <w:t xml:space="preserve"> the </w:t>
      </w:r>
      <w:r w:rsidRPr="00FA25BD">
        <w:rPr>
          <w:rStyle w:val="StyleUnderline"/>
          <w:rFonts w:cstheme="minorHAnsi"/>
        </w:rPr>
        <w:t>authorizing institution’s authority is equally recognized in</w:t>
      </w:r>
      <w:r w:rsidRPr="00FA25BD">
        <w:rPr>
          <w:rFonts w:cstheme="minorHAnsi"/>
          <w:sz w:val="16"/>
        </w:rPr>
        <w:t xml:space="preserve"> the </w:t>
      </w:r>
      <w:r w:rsidRPr="00FA25BD">
        <w:rPr>
          <w:rStyle w:val="StyleUnderline"/>
          <w:rFonts w:cstheme="minorHAnsi"/>
        </w:rPr>
        <w:t>process</w:t>
      </w:r>
      <w:r w:rsidRPr="00FA25BD">
        <w:rPr>
          <w:rFonts w:cstheme="minorHAnsi"/>
          <w:sz w:val="16"/>
        </w:rPr>
        <w:t xml:space="preserve">. ‘‘These </w:t>
      </w:r>
      <w:r w:rsidRPr="00FA25BD">
        <w:rPr>
          <w:rStyle w:val="StyleUnderline"/>
          <w:rFonts w:cstheme="minorHAnsi"/>
        </w:rPr>
        <w:t>are</w:t>
      </w:r>
      <w:r w:rsidRPr="00FA25BD">
        <w:rPr>
          <w:rFonts w:cstheme="minorHAnsi"/>
          <w:sz w:val="16"/>
        </w:rPr>
        <w:t xml:space="preserve"> the ‘‘</w:t>
      </w:r>
      <w:r w:rsidRPr="00FA25BD">
        <w:rPr>
          <w:rStyle w:val="StyleUnderline"/>
          <w:rFonts w:cstheme="minorHAnsi"/>
        </w:rPr>
        <w:t>contracts</w:t>
      </w:r>
      <w:r w:rsidRPr="00FA25BD">
        <w:rPr>
          <w:rFonts w:cstheme="minorHAnsi"/>
          <w:sz w:val="16"/>
        </w:rPr>
        <w:t xml:space="preserve">”, so to speak, </w:t>
      </w:r>
      <w:r w:rsidRPr="00FA25BD">
        <w:rPr>
          <w:rStyle w:val="StyleUnderline"/>
          <w:rFonts w:cstheme="minorHAnsi"/>
        </w:rPr>
        <w:t>that</w:t>
      </w:r>
      <w:r w:rsidRPr="00FA25BD">
        <w:rPr>
          <w:rFonts w:cstheme="minorHAnsi"/>
          <w:sz w:val="16"/>
        </w:rPr>
        <w:t xml:space="preserve"> </w:t>
      </w:r>
      <w:r w:rsidRPr="00FA25BD">
        <w:rPr>
          <w:rStyle w:val="StyleUnderline"/>
          <w:rFonts w:cstheme="minorHAnsi"/>
        </w:rPr>
        <w:t xml:space="preserve">link citizenship and property to political authority </w:t>
      </w:r>
      <w:r w:rsidRPr="00FA25BD">
        <w:rPr>
          <w:rFonts w:cstheme="minorHAnsi"/>
          <w:sz w:val="16"/>
        </w:rPr>
        <w:t xml:space="preserve">in society. </w:t>
      </w:r>
      <w:r w:rsidRPr="00FA25BD">
        <w:rPr>
          <w:rStyle w:val="StyleUnderline"/>
          <w:rFonts w:cstheme="minorHAnsi"/>
        </w:rPr>
        <w:t>Struggles over citizenship and property are</w:t>
      </w:r>
      <w:r w:rsidRPr="00FA25BD">
        <w:rPr>
          <w:rFonts w:cstheme="minorHAnsi"/>
          <w:sz w:val="16"/>
        </w:rPr>
        <w:t xml:space="preserve">, therefore, as </w:t>
      </w:r>
      <w:r w:rsidRPr="00FA25BD">
        <w:rPr>
          <w:rStyle w:val="StyleUnderline"/>
          <w:rFonts w:cstheme="minorHAnsi"/>
        </w:rPr>
        <w:t>much about</w:t>
      </w:r>
      <w:r w:rsidRPr="00FA25BD">
        <w:rPr>
          <w:rFonts w:cstheme="minorHAnsi"/>
          <w:sz w:val="16"/>
        </w:rPr>
        <w:t xml:space="preserve"> the </w:t>
      </w:r>
      <w:r w:rsidRPr="00FA25BD">
        <w:rPr>
          <w:rStyle w:val="StyleUnderline"/>
          <w:rFonts w:cstheme="minorHAnsi"/>
        </w:rPr>
        <w:t>scope and constitution of authority as about access to membership and resources</w:t>
      </w:r>
      <w:r w:rsidRPr="00FA25BD">
        <w:rPr>
          <w:rFonts w:cstheme="minorHAnsi"/>
          <w:sz w:val="16"/>
        </w:rPr>
        <w:t xml:space="preserve">” (Lund, 2011, p. 72). Thus, the ability to territorialize does not derive from </w:t>
      </w:r>
      <w:proofErr w:type="gramStart"/>
      <w:r w:rsidRPr="00FA25BD">
        <w:rPr>
          <w:rFonts w:cstheme="minorHAnsi"/>
          <w:sz w:val="16"/>
        </w:rPr>
        <w:t>a pre</w:t>
      </w:r>
      <w:proofErr w:type="gramEnd"/>
      <w:r w:rsidRPr="00FA25BD">
        <w:rPr>
          <w:rFonts w:cstheme="minorHAnsi"/>
          <w:sz w:val="16"/>
        </w:rPr>
        <w:t xml:space="preserve">-existing authority. Rather, the successful territorializations of an extractive zone, a conservation area, or a community forest are co-productive of authority. This goes for the case of small-scale miners in West Kalimantan who have devised rules and regulations that are not formal but nonetheless subject to strict enforcement from emergent informal authorities, the so-called tuan </w:t>
      </w:r>
      <w:proofErr w:type="spellStart"/>
      <w:r w:rsidRPr="00FA25BD">
        <w:rPr>
          <w:rFonts w:cstheme="minorHAnsi"/>
          <w:sz w:val="16"/>
        </w:rPr>
        <w:t>tanah</w:t>
      </w:r>
      <w:proofErr w:type="spellEnd"/>
      <w:r w:rsidRPr="00FA25BD">
        <w:rPr>
          <w:rFonts w:cstheme="minorHAnsi"/>
          <w:sz w:val="16"/>
        </w:rPr>
        <w:t xml:space="preserve"> (Peluso, this issue). Likewise, in highland Ecuador, the ongoing struggles to secure the access point to the </w:t>
      </w:r>
      <w:proofErr w:type="spellStart"/>
      <w:r w:rsidRPr="00FA25BD">
        <w:rPr>
          <w:rFonts w:cstheme="minorHAnsi"/>
          <w:sz w:val="16"/>
        </w:rPr>
        <w:t>Quilotoa</w:t>
      </w:r>
      <w:proofErr w:type="spellEnd"/>
      <w:r w:rsidRPr="00FA25BD">
        <w:rPr>
          <w:rFonts w:cstheme="minorHAnsi"/>
          <w:sz w:val="16"/>
        </w:rPr>
        <w:t xml:space="preserve"> Crater Lake—and thereby the revenues from the growing tourist industry—were not resolved by the victory of a preexisting authority. Instead, as the Tourist Cooperative consolidated its territorial claims, its authority to decide on matters beyond tourism became manifest (Colloredo-Mansfeld et al., this issue, see also Anderson &amp; Hill, 2004).</w:t>
      </w:r>
    </w:p>
    <w:p w14:paraId="0255A379" w14:textId="77777777" w:rsidR="00A30868" w:rsidRPr="00FA25BD" w:rsidRDefault="00A30868" w:rsidP="00A30868">
      <w:pPr>
        <w:rPr>
          <w:rFonts w:cstheme="minorHAnsi"/>
          <w:sz w:val="16"/>
        </w:rPr>
      </w:pPr>
      <w:r w:rsidRPr="00FA25BD">
        <w:rPr>
          <w:rStyle w:val="StyleUnderline"/>
          <w:rFonts w:cstheme="minorHAnsi"/>
        </w:rPr>
        <w:t>Political organizations</w:t>
      </w:r>
      <w:r w:rsidRPr="00FA25BD">
        <w:rPr>
          <w:rFonts w:cstheme="minorHAnsi"/>
          <w:sz w:val="16"/>
        </w:rPr>
        <w:t xml:space="preserve"> in control of space often </w:t>
      </w:r>
      <w:r w:rsidRPr="00FA25BD">
        <w:rPr>
          <w:rStyle w:val="StyleUnderline"/>
          <w:rFonts w:cstheme="minorHAnsi"/>
        </w:rPr>
        <w:t>try to</w:t>
      </w:r>
      <w:r w:rsidRPr="00FA25BD">
        <w:rPr>
          <w:rFonts w:cstheme="minorHAnsi"/>
          <w:sz w:val="16"/>
        </w:rPr>
        <w:t xml:space="preserve"> place or </w:t>
      </w:r>
      <w:r w:rsidRPr="00FA25BD">
        <w:rPr>
          <w:rStyle w:val="StyleUnderline"/>
          <w:rFonts w:cstheme="minorHAnsi"/>
        </w:rPr>
        <w:t>relocate people</w:t>
      </w:r>
      <w:r w:rsidRPr="00FA25BD">
        <w:rPr>
          <w:rFonts w:cstheme="minorHAnsi"/>
          <w:sz w:val="16"/>
        </w:rPr>
        <w:t xml:space="preserve">. Enclosure, eviction, and resettlement are all instruments employed to secure spatial control (Grandia, 2012; Thompson, 1963). As we discussed previously, </w:t>
      </w:r>
      <w:r w:rsidRPr="00FA25BD">
        <w:rPr>
          <w:rStyle w:val="StyleUnderline"/>
          <w:rFonts w:cstheme="minorHAnsi"/>
        </w:rPr>
        <w:t>physical and symbolic enclosures</w:t>
      </w:r>
      <w:r w:rsidRPr="00FA25BD">
        <w:rPr>
          <w:rFonts w:cstheme="minorHAnsi"/>
          <w:sz w:val="16"/>
        </w:rPr>
        <w:t xml:space="preserve"> are </w:t>
      </w:r>
      <w:r w:rsidRPr="00FA25BD">
        <w:rPr>
          <w:rStyle w:val="StyleUnderline"/>
          <w:rFonts w:cstheme="minorHAnsi"/>
        </w:rPr>
        <w:t>also</w:t>
      </w:r>
      <w:r w:rsidRPr="00FA25BD">
        <w:rPr>
          <w:rFonts w:cstheme="minorHAnsi"/>
          <w:sz w:val="16"/>
        </w:rPr>
        <w:t xml:space="preserve"> in themselves </w:t>
      </w:r>
      <w:r w:rsidRPr="00FA25BD">
        <w:rPr>
          <w:rStyle w:val="StyleUnderline"/>
          <w:rFonts w:cstheme="minorHAnsi"/>
        </w:rPr>
        <w:t>strategies for creating new frontiers</w:t>
      </w:r>
      <w:r w:rsidRPr="00FA25BD">
        <w:rPr>
          <w:rFonts w:cstheme="minorHAnsi"/>
          <w:sz w:val="16"/>
        </w:rPr>
        <w:t xml:space="preserve">, redefining institutions, and narrowing the possibilities of meaningful political and social membership. Very often, such categorizations have been ordered by powerful </w:t>
      </w:r>
      <w:proofErr w:type="gramStart"/>
      <w:r w:rsidRPr="00FA25BD">
        <w:rPr>
          <w:rFonts w:cstheme="minorHAnsi"/>
          <w:sz w:val="16"/>
        </w:rPr>
        <w:t>authorities—often</w:t>
      </w:r>
      <w:proofErr w:type="gramEnd"/>
      <w:r w:rsidRPr="00FA25BD">
        <w:rPr>
          <w:rFonts w:cstheme="minorHAnsi"/>
          <w:sz w:val="16"/>
        </w:rPr>
        <w:t xml:space="preserve"> governments, but not exclusively so. By </w:t>
      </w:r>
      <w:r w:rsidRPr="00FA25BD">
        <w:rPr>
          <w:rStyle w:val="StyleUnderline"/>
          <w:rFonts w:cstheme="minorHAnsi"/>
        </w:rPr>
        <w:t>linking</w:t>
      </w:r>
      <w:r w:rsidRPr="00FA25BD">
        <w:rPr>
          <w:rFonts w:cstheme="minorHAnsi"/>
          <w:sz w:val="16"/>
        </w:rPr>
        <w:t xml:space="preserve"> ‘‘principles” of race, ethnicity, or </w:t>
      </w:r>
      <w:r w:rsidRPr="00FA25BD">
        <w:rPr>
          <w:rStyle w:val="StyleUnderline"/>
          <w:rFonts w:cstheme="minorHAnsi"/>
        </w:rPr>
        <w:t>other forms of identity to ‘‘inherent qualities</w:t>
      </w:r>
      <w:r w:rsidRPr="00FA25BD">
        <w:rPr>
          <w:rFonts w:cstheme="minorHAnsi"/>
          <w:sz w:val="16"/>
        </w:rPr>
        <w:t xml:space="preserve">” such as ‘‘ignorance”, ‘‘carelessness about nature”, or simply ‘‘labor”, </w:t>
      </w:r>
      <w:r w:rsidRPr="00FA25BD">
        <w:rPr>
          <w:rStyle w:val="StyleUnderline"/>
          <w:rFonts w:cstheme="minorHAnsi"/>
        </w:rPr>
        <w:t>displacement</w:t>
      </w:r>
      <w:r w:rsidRPr="00FA25BD">
        <w:rPr>
          <w:rFonts w:cstheme="minorHAnsi"/>
          <w:sz w:val="16"/>
        </w:rPr>
        <w:t xml:space="preserve"> </w:t>
      </w:r>
      <w:r w:rsidRPr="00FA25BD">
        <w:rPr>
          <w:rStyle w:val="StyleUnderline"/>
          <w:rFonts w:cstheme="minorHAnsi"/>
        </w:rPr>
        <w:t>of people has been justified as progress</w:t>
      </w:r>
      <w:r w:rsidRPr="00FA25BD">
        <w:rPr>
          <w:rFonts w:cstheme="minorHAnsi"/>
          <w:sz w:val="16"/>
        </w:rPr>
        <w:t xml:space="preserve">. The South African history of apartheid is probably one of the most egregious instances of territorialized and differentiated citizenship (Mamdani, 1996), but the examples are legion. Transmigration programs in Indonesia to colonize ‘‘underpopulated” areas, and policies of forced settlement of itinerant upland farmers in most of </w:t>
      </w:r>
      <w:proofErr w:type="gramStart"/>
      <w:r w:rsidRPr="00FA25BD">
        <w:rPr>
          <w:rFonts w:cstheme="minorHAnsi"/>
          <w:sz w:val="16"/>
        </w:rPr>
        <w:t>South East</w:t>
      </w:r>
      <w:proofErr w:type="gramEnd"/>
      <w:r w:rsidRPr="00FA25BD">
        <w:rPr>
          <w:rFonts w:cstheme="minorHAnsi"/>
          <w:sz w:val="16"/>
        </w:rPr>
        <w:t xml:space="preserve"> Asia, are variations on a theme (Hall, Hirsch, &amp; Li, 2011). The </w:t>
      </w:r>
      <w:r w:rsidRPr="00FA25BD">
        <w:rPr>
          <w:rStyle w:val="StyleUnderline"/>
          <w:rFonts w:cstheme="minorHAnsi"/>
        </w:rPr>
        <w:t xml:space="preserve">capacity to locate and dislocate </w:t>
      </w:r>
      <w:proofErr w:type="gramStart"/>
      <w:r w:rsidRPr="00FA25BD">
        <w:rPr>
          <w:rStyle w:val="StyleUnderline"/>
          <w:rFonts w:cstheme="minorHAnsi"/>
        </w:rPr>
        <w:t>particular groups</w:t>
      </w:r>
      <w:proofErr w:type="gramEnd"/>
      <w:r w:rsidRPr="00FA25BD">
        <w:rPr>
          <w:rStyle w:val="StyleUnderline"/>
          <w:rFonts w:cstheme="minorHAnsi"/>
        </w:rPr>
        <w:t xml:space="preserve"> to and from spaces</w:t>
      </w:r>
      <w:r w:rsidRPr="00FA25BD">
        <w:rPr>
          <w:rFonts w:cstheme="minorHAnsi"/>
          <w:sz w:val="16"/>
        </w:rPr>
        <w:t xml:space="preserve"> </w:t>
      </w:r>
      <w:proofErr w:type="gramStart"/>
      <w:r w:rsidRPr="00FA25BD">
        <w:rPr>
          <w:rStyle w:val="StyleUnderline"/>
          <w:rFonts w:cstheme="minorHAnsi"/>
        </w:rPr>
        <w:t>on</w:t>
      </w:r>
      <w:r w:rsidRPr="00FA25BD">
        <w:rPr>
          <w:rFonts w:cstheme="minorHAnsi"/>
          <w:sz w:val="16"/>
        </w:rPr>
        <w:t xml:space="preserve"> the </w:t>
      </w:r>
      <w:r w:rsidRPr="00FA25BD">
        <w:rPr>
          <w:rStyle w:val="StyleUnderline"/>
          <w:rFonts w:cstheme="minorHAnsi"/>
        </w:rPr>
        <w:t>basis of</w:t>
      </w:r>
      <w:proofErr w:type="gramEnd"/>
      <w:r w:rsidRPr="00FA25BD">
        <w:rPr>
          <w:rStyle w:val="StyleUnderline"/>
          <w:rFonts w:cstheme="minorHAnsi"/>
        </w:rPr>
        <w:t xml:space="preserve"> political identity is central to territorialization</w:t>
      </w:r>
      <w:r w:rsidRPr="00FA25BD">
        <w:rPr>
          <w:rFonts w:cstheme="minorHAnsi"/>
          <w:sz w:val="16"/>
        </w:rPr>
        <w:t xml:space="preserve">, </w:t>
      </w:r>
      <w:r w:rsidRPr="00FA25BD">
        <w:rPr>
          <w:rStyle w:val="StyleUnderline"/>
          <w:rFonts w:cstheme="minorHAnsi"/>
        </w:rPr>
        <w:t>and</w:t>
      </w:r>
      <w:r w:rsidRPr="00FA25BD">
        <w:rPr>
          <w:rFonts w:cstheme="minorHAnsi"/>
          <w:sz w:val="16"/>
        </w:rPr>
        <w:t xml:space="preserve"> the </w:t>
      </w:r>
      <w:r w:rsidRPr="00FA25BD">
        <w:rPr>
          <w:rStyle w:val="StyleUnderline"/>
          <w:rFonts w:cstheme="minorHAnsi"/>
        </w:rPr>
        <w:t>ability to enforce</w:t>
      </w:r>
      <w:r w:rsidRPr="00FA25BD">
        <w:rPr>
          <w:rFonts w:cstheme="minorHAnsi"/>
          <w:sz w:val="16"/>
        </w:rPr>
        <w:t xml:space="preserve"> </w:t>
      </w:r>
      <w:r w:rsidRPr="00FA25BD">
        <w:rPr>
          <w:rStyle w:val="StyleUnderline"/>
          <w:rFonts w:cstheme="minorHAnsi"/>
        </w:rPr>
        <w:t>it</w:t>
      </w:r>
      <w:r w:rsidRPr="00FA25BD">
        <w:rPr>
          <w:rFonts w:cstheme="minorHAnsi"/>
          <w:sz w:val="16"/>
        </w:rPr>
        <w:t xml:space="preserve"> </w:t>
      </w:r>
      <w:r w:rsidRPr="00FA25BD">
        <w:rPr>
          <w:rStyle w:val="StyleUnderline"/>
          <w:rFonts w:cstheme="minorHAnsi"/>
        </w:rPr>
        <w:t>crucial</w:t>
      </w:r>
      <w:r w:rsidRPr="00FA25BD">
        <w:rPr>
          <w:rFonts w:cstheme="minorHAnsi"/>
          <w:sz w:val="16"/>
        </w:rPr>
        <w:t xml:space="preserve"> </w:t>
      </w:r>
      <w:r w:rsidRPr="00FA25BD">
        <w:rPr>
          <w:rStyle w:val="StyleUnderline"/>
          <w:rFonts w:cstheme="minorHAnsi"/>
        </w:rPr>
        <w:t>for</w:t>
      </w:r>
      <w:r w:rsidRPr="00FA25BD">
        <w:rPr>
          <w:rFonts w:cstheme="minorHAnsi"/>
          <w:sz w:val="16"/>
        </w:rPr>
        <w:t xml:space="preserve"> the </w:t>
      </w:r>
      <w:r w:rsidRPr="00FA25BD">
        <w:rPr>
          <w:rStyle w:val="StyleUnderline"/>
          <w:rFonts w:cstheme="minorHAnsi"/>
        </w:rPr>
        <w:t>consolidation of political authority</w:t>
      </w:r>
      <w:r w:rsidRPr="00FA25BD">
        <w:rPr>
          <w:rFonts w:cstheme="minorHAnsi"/>
          <w:sz w:val="16"/>
        </w:rPr>
        <w:t xml:space="preserve">. This is particularly evident in cases of conservation such as the establishment of the Wildlife Management Areas discussed by </w:t>
      </w:r>
      <w:proofErr w:type="spellStart"/>
      <w:r w:rsidRPr="00FA25BD">
        <w:rPr>
          <w:rFonts w:cstheme="minorHAnsi"/>
          <w:sz w:val="16"/>
        </w:rPr>
        <w:t>Bluwstein</w:t>
      </w:r>
      <w:proofErr w:type="spellEnd"/>
      <w:r w:rsidRPr="00FA25BD">
        <w:rPr>
          <w:rFonts w:cstheme="minorHAnsi"/>
          <w:sz w:val="16"/>
        </w:rPr>
        <w:t xml:space="preserve"> and Lund in this issue. The </w:t>
      </w:r>
      <w:r w:rsidRPr="00FA25BD">
        <w:rPr>
          <w:rStyle w:val="StyleUnderline"/>
          <w:rFonts w:cstheme="minorHAnsi"/>
        </w:rPr>
        <w:t>displacement of people and</w:t>
      </w:r>
      <w:r w:rsidRPr="00FA25BD">
        <w:rPr>
          <w:rFonts w:cstheme="minorHAnsi"/>
          <w:sz w:val="16"/>
        </w:rPr>
        <w:t xml:space="preserve"> the </w:t>
      </w:r>
      <w:r w:rsidRPr="00FA25BD">
        <w:rPr>
          <w:rStyle w:val="StyleUnderline"/>
          <w:rFonts w:cstheme="minorHAnsi"/>
        </w:rPr>
        <w:t>redefinition of proper land-use strategies in</w:t>
      </w:r>
      <w:r w:rsidRPr="00FA25BD">
        <w:rPr>
          <w:rFonts w:cstheme="minorHAnsi"/>
          <w:sz w:val="16"/>
        </w:rPr>
        <w:t xml:space="preserve"> the </w:t>
      </w:r>
      <w:r w:rsidRPr="00FA25BD">
        <w:rPr>
          <w:rStyle w:val="StyleUnderline"/>
          <w:rFonts w:cstheme="minorHAnsi"/>
        </w:rPr>
        <w:t>name of nature preservation</w:t>
      </w:r>
      <w:r w:rsidRPr="00FA25BD">
        <w:rPr>
          <w:rFonts w:cstheme="minorHAnsi"/>
          <w:sz w:val="16"/>
        </w:rPr>
        <w:t xml:space="preserve"> are </w:t>
      </w:r>
      <w:r w:rsidRPr="00FA25BD">
        <w:rPr>
          <w:rStyle w:val="StyleUnderline"/>
          <w:rFonts w:cstheme="minorHAnsi"/>
        </w:rPr>
        <w:t>legitimized by cartographic representations</w:t>
      </w:r>
      <w:r w:rsidRPr="00FA25BD">
        <w:rPr>
          <w:rFonts w:cstheme="minorHAnsi"/>
          <w:sz w:val="16"/>
        </w:rPr>
        <w:t>. These represent different ways of perceiving the landscape: one external through GIS, one internal by reference to landmarks such as rivers and local territorial histories. Here, past boundaries inform current territorial arrangements. Yet such techniques of territorial governance can also be reworked by local communities.</w:t>
      </w:r>
    </w:p>
    <w:p w14:paraId="2A6CFCA0" w14:textId="77777777" w:rsidR="00A30868" w:rsidRPr="00FA25BD" w:rsidRDefault="00A30868" w:rsidP="00A30868">
      <w:pPr>
        <w:rPr>
          <w:rFonts w:cstheme="minorHAnsi"/>
          <w:sz w:val="16"/>
        </w:rPr>
      </w:pPr>
      <w:r w:rsidRPr="00FA25BD">
        <w:rPr>
          <w:rFonts w:cstheme="minorHAnsi"/>
          <w:sz w:val="16"/>
        </w:rPr>
        <w:t xml:space="preserve">In addition to defining and locating </w:t>
      </w:r>
      <w:proofErr w:type="gramStart"/>
      <w:r w:rsidRPr="00FA25BD">
        <w:rPr>
          <w:rFonts w:cstheme="minorHAnsi"/>
          <w:sz w:val="16"/>
        </w:rPr>
        <w:t>rights subjects</w:t>
      </w:r>
      <w:proofErr w:type="gramEnd"/>
      <w:r w:rsidRPr="00FA25BD">
        <w:rPr>
          <w:rFonts w:cstheme="minorHAnsi"/>
          <w:sz w:val="16"/>
        </w:rPr>
        <w:t xml:space="preserve">, </w:t>
      </w:r>
      <w:r w:rsidRPr="00FA25BD">
        <w:rPr>
          <w:rStyle w:val="StyleUnderline"/>
          <w:rFonts w:cstheme="minorHAnsi"/>
        </w:rPr>
        <w:t>specifying</w:t>
      </w:r>
      <w:r w:rsidRPr="00FA25BD">
        <w:rPr>
          <w:rFonts w:cstheme="minorHAnsi"/>
          <w:sz w:val="16"/>
        </w:rPr>
        <w:t xml:space="preserve"> their </w:t>
      </w:r>
      <w:r w:rsidRPr="00FA25BD">
        <w:rPr>
          <w:rStyle w:val="StyleUnderline"/>
          <w:rFonts w:cstheme="minorHAnsi"/>
        </w:rPr>
        <w:t>rights</w:t>
      </w:r>
      <w:r w:rsidRPr="00FA25BD">
        <w:rPr>
          <w:rFonts w:cstheme="minorHAnsi"/>
          <w:sz w:val="16"/>
        </w:rPr>
        <w:t xml:space="preserve"> is </w:t>
      </w:r>
      <w:r w:rsidRPr="00FA25BD">
        <w:rPr>
          <w:rStyle w:val="StyleUnderline"/>
          <w:rFonts w:cstheme="minorHAnsi"/>
        </w:rPr>
        <w:t>crucial to territorialization</w:t>
      </w:r>
      <w:r w:rsidRPr="00FA25BD">
        <w:rPr>
          <w:rFonts w:cstheme="minorHAnsi"/>
          <w:sz w:val="16"/>
        </w:rPr>
        <w:t xml:space="preserve">. Governing agencies engage in defining and managing property rights and systems. </w:t>
      </w:r>
      <w:r w:rsidRPr="00FA25BD">
        <w:rPr>
          <w:rStyle w:val="StyleUnderline"/>
          <w:rFonts w:cstheme="minorHAnsi"/>
        </w:rPr>
        <w:t>Colonial powers</w:t>
      </w:r>
      <w:r w:rsidRPr="00FA25BD">
        <w:rPr>
          <w:rFonts w:cstheme="minorHAnsi"/>
          <w:sz w:val="16"/>
        </w:rPr>
        <w:t xml:space="preserve">, and later post-colonial governments, have often </w:t>
      </w:r>
      <w:r w:rsidRPr="00FA25BD">
        <w:rPr>
          <w:rStyle w:val="StyleUnderline"/>
          <w:rFonts w:cstheme="minorHAnsi"/>
        </w:rPr>
        <w:t>declared</w:t>
      </w:r>
      <w:r w:rsidRPr="00FA25BD">
        <w:rPr>
          <w:rFonts w:cstheme="minorHAnsi"/>
          <w:sz w:val="16"/>
        </w:rPr>
        <w:t xml:space="preserve"> </w:t>
      </w:r>
      <w:r w:rsidRPr="00FA25BD">
        <w:rPr>
          <w:rStyle w:val="StyleUnderline"/>
          <w:rFonts w:cstheme="minorHAnsi"/>
        </w:rPr>
        <w:t>all land</w:t>
      </w:r>
      <w:r w:rsidRPr="00FA25BD">
        <w:rPr>
          <w:rFonts w:cstheme="minorHAnsi"/>
          <w:sz w:val="16"/>
        </w:rPr>
        <w:t xml:space="preserve"> the ‘‘</w:t>
      </w:r>
      <w:r w:rsidRPr="00FA25BD">
        <w:rPr>
          <w:rStyle w:val="StyleUnderline"/>
          <w:rFonts w:cstheme="minorHAnsi"/>
        </w:rPr>
        <w:t>property of</w:t>
      </w:r>
      <w:r w:rsidRPr="00FA25BD">
        <w:rPr>
          <w:rFonts w:cstheme="minorHAnsi"/>
          <w:sz w:val="16"/>
        </w:rPr>
        <w:t xml:space="preserve"> the </w:t>
      </w:r>
      <w:r w:rsidRPr="00FA25BD">
        <w:rPr>
          <w:rStyle w:val="StyleUnderline"/>
          <w:rFonts w:cstheme="minorHAnsi"/>
        </w:rPr>
        <w:t>state</w:t>
      </w:r>
      <w:r w:rsidRPr="00FA25BD">
        <w:rPr>
          <w:rFonts w:cstheme="minorHAnsi"/>
          <w:sz w:val="16"/>
        </w:rPr>
        <w:t xml:space="preserve">”. They tolerated some continuation and reworking of previous systems with the crucial caveat that those—now inferior— rights could be set aside within the law. Territorializing agencies could thereby </w:t>
      </w:r>
      <w:r w:rsidRPr="00FA25BD">
        <w:rPr>
          <w:rStyle w:val="StyleUnderline"/>
          <w:rFonts w:cstheme="minorHAnsi"/>
        </w:rPr>
        <w:t xml:space="preserve">carve out concessions to </w:t>
      </w:r>
      <w:proofErr w:type="gramStart"/>
      <w:r w:rsidRPr="00FA25BD">
        <w:rPr>
          <w:rStyle w:val="StyleUnderline"/>
          <w:rFonts w:cstheme="minorHAnsi"/>
        </w:rPr>
        <w:t>particular resources</w:t>
      </w:r>
      <w:proofErr w:type="gramEnd"/>
      <w:r w:rsidRPr="00FA25BD">
        <w:rPr>
          <w:rFonts w:cstheme="minorHAnsi"/>
          <w:sz w:val="16"/>
        </w:rPr>
        <w:t xml:space="preserve">—plantations, mining, oil, nature reserves, et cetera. These practices have often met with different forms of resistance, and exclusive territorial rule is often upset by </w:t>
      </w:r>
      <w:proofErr w:type="spellStart"/>
      <w:r w:rsidRPr="00FA25BD">
        <w:rPr>
          <w:rFonts w:cstheme="minorHAnsi"/>
          <w:sz w:val="16"/>
        </w:rPr>
        <w:t>criss-crossing</w:t>
      </w:r>
      <w:proofErr w:type="spellEnd"/>
      <w:r w:rsidRPr="00FA25BD">
        <w:rPr>
          <w:rFonts w:cstheme="minorHAnsi"/>
          <w:sz w:val="16"/>
        </w:rPr>
        <w:t xml:space="preserve"> jurisdictions. Territorial dynamics are </w:t>
      </w:r>
      <w:r w:rsidRPr="00FA25BD">
        <w:rPr>
          <w:rStyle w:val="StyleUnderline"/>
          <w:rFonts w:cstheme="minorHAnsi"/>
        </w:rPr>
        <w:t>intimately linked to</w:t>
      </w:r>
      <w:r w:rsidRPr="00FA25BD">
        <w:rPr>
          <w:rFonts w:cstheme="minorHAnsi"/>
          <w:sz w:val="16"/>
        </w:rPr>
        <w:t xml:space="preserve"> the </w:t>
      </w:r>
      <w:r w:rsidRPr="00FA25BD">
        <w:rPr>
          <w:rStyle w:val="StyleUnderline"/>
          <w:rFonts w:cstheme="minorHAnsi"/>
        </w:rPr>
        <w:t>underground ‘‘map</w:t>
      </w:r>
      <w:r w:rsidRPr="00FA25BD">
        <w:rPr>
          <w:rFonts w:cstheme="minorHAnsi"/>
          <w:sz w:val="16"/>
        </w:rPr>
        <w:t xml:space="preserve">”. In this issue, </w:t>
      </w:r>
      <w:proofErr w:type="spellStart"/>
      <w:r w:rsidRPr="00FA25BD">
        <w:rPr>
          <w:rFonts w:cstheme="minorHAnsi"/>
          <w:sz w:val="16"/>
        </w:rPr>
        <w:t>Coˆte</w:t>
      </w:r>
      <w:proofErr w:type="spellEnd"/>
      <w:r w:rsidRPr="00FA25BD">
        <w:rPr>
          <w:rFonts w:cstheme="minorHAnsi"/>
          <w:sz w:val="16"/>
        </w:rPr>
        <w:t xml:space="preserve"> and Korf describe what they term the ‘‘</w:t>
      </w:r>
      <w:proofErr w:type="spellStart"/>
      <w:r w:rsidRPr="00FA25BD">
        <w:rPr>
          <w:rFonts w:cstheme="minorHAnsi"/>
          <w:sz w:val="16"/>
        </w:rPr>
        <w:t>plurification</w:t>
      </w:r>
      <w:proofErr w:type="spellEnd"/>
      <w:r w:rsidRPr="00FA25BD">
        <w:rPr>
          <w:rFonts w:cstheme="minorHAnsi"/>
          <w:sz w:val="16"/>
        </w:rPr>
        <w:t xml:space="preserve">” of authority. In the context of a liberalization of the gold mining sector, state and non-state authorities compete over legitimate authority to govern. Gold miners navigate between these jurisdictions, which is further complicated by the ways in which the overground is governed in relation to the corresponding governance systems of forestry or farming. Similar dynamics of multiple governing institutions are at play in the Indonesian case discussed by Peluso (this issue). Here, ‘‘Miners occupy and transform the spaces of cities, densely occupied settlements, resettlement villages, oil palm plantations, swamp and other lowland forest, and rice and agroforestry fields that small farmers hold by title and by custom”. In each of these instances, the mining pits are embedded </w:t>
      </w:r>
      <w:proofErr w:type="gramStart"/>
      <w:r w:rsidRPr="00FA25BD">
        <w:rPr>
          <w:rFonts w:cstheme="minorHAnsi"/>
          <w:sz w:val="16"/>
        </w:rPr>
        <w:t>in particular institutional</w:t>
      </w:r>
      <w:proofErr w:type="gramEnd"/>
      <w:r w:rsidRPr="00FA25BD">
        <w:rPr>
          <w:rFonts w:cstheme="minorHAnsi"/>
          <w:sz w:val="16"/>
        </w:rPr>
        <w:t xml:space="preserve"> contexts and miners strive to establish and legitimate their right to extract. </w:t>
      </w:r>
      <w:r w:rsidRPr="00FA25BD">
        <w:rPr>
          <w:rStyle w:val="StyleUnderline"/>
          <w:rFonts w:cstheme="minorHAnsi"/>
        </w:rPr>
        <w:t>Territorializing political and legal subjects, and the rights to resources</w:t>
      </w:r>
      <w:r w:rsidRPr="00FA25BD">
        <w:rPr>
          <w:rFonts w:cstheme="minorHAnsi"/>
          <w:sz w:val="16"/>
        </w:rPr>
        <w:t xml:space="preserve">, takes a variety of forms, but </w:t>
      </w:r>
      <w:r w:rsidRPr="00FA25BD">
        <w:rPr>
          <w:rStyle w:val="StyleUnderline"/>
          <w:rFonts w:cstheme="minorHAnsi"/>
        </w:rPr>
        <w:t>drawing boundaries and making zones</w:t>
      </w:r>
      <w:r w:rsidRPr="00FA25BD">
        <w:rPr>
          <w:rFonts w:cstheme="minorHAnsi"/>
          <w:sz w:val="16"/>
        </w:rPr>
        <w:t xml:space="preserve"> are </w:t>
      </w:r>
      <w:r w:rsidRPr="00FA25BD">
        <w:rPr>
          <w:rStyle w:val="StyleUnderline"/>
          <w:rFonts w:cstheme="minorHAnsi"/>
        </w:rPr>
        <w:t>particularly efficient strategies</w:t>
      </w:r>
      <w:r w:rsidRPr="00FA25BD">
        <w:rPr>
          <w:rFonts w:cstheme="minorHAnsi"/>
          <w:sz w:val="16"/>
        </w:rPr>
        <w:t>. We therefore turn to the strategic use of boundaries and maps.</w:t>
      </w:r>
    </w:p>
    <w:p w14:paraId="32244B4A" w14:textId="77777777" w:rsidR="00A30868" w:rsidRPr="00FA25BD" w:rsidRDefault="00A30868" w:rsidP="00A30868">
      <w:pPr>
        <w:rPr>
          <w:rFonts w:cstheme="minorHAnsi"/>
        </w:rPr>
      </w:pPr>
    </w:p>
    <w:p w14:paraId="16F1D10A" w14:textId="77777777" w:rsidR="00A30868" w:rsidRPr="00FA25BD" w:rsidRDefault="00A30868" w:rsidP="00A30868">
      <w:pPr>
        <w:pStyle w:val="Heading3"/>
        <w:rPr>
          <w:rFonts w:cstheme="minorHAnsi"/>
        </w:rPr>
      </w:pPr>
      <w:r w:rsidRPr="00FA25BD">
        <w:rPr>
          <w:rFonts w:cstheme="minorHAnsi"/>
        </w:rPr>
        <w:t xml:space="preserve">1nc – </w:t>
      </w:r>
      <w:proofErr w:type="spellStart"/>
      <w:r w:rsidRPr="00FA25BD">
        <w:rPr>
          <w:rFonts w:cstheme="minorHAnsi"/>
        </w:rPr>
        <w:t>neotribal</w:t>
      </w:r>
      <w:proofErr w:type="spellEnd"/>
      <w:r w:rsidRPr="00FA25BD">
        <w:rPr>
          <w:rFonts w:cstheme="minorHAnsi"/>
        </w:rPr>
        <w:t xml:space="preserve"> capitalism link</w:t>
      </w:r>
    </w:p>
    <w:p w14:paraId="55ED2CFF" w14:textId="77777777" w:rsidR="00A30868" w:rsidRPr="00FA25BD" w:rsidRDefault="00A30868" w:rsidP="00A30868">
      <w:pPr>
        <w:pStyle w:val="Heading4"/>
        <w:rPr>
          <w:rFonts w:cstheme="minorHAnsi"/>
        </w:rPr>
      </w:pPr>
      <w:r w:rsidRPr="00FA25BD">
        <w:rPr>
          <w:rFonts w:cstheme="minorHAnsi"/>
        </w:rPr>
        <w:t xml:space="preserve">The </w:t>
      </w:r>
      <w:proofErr w:type="spellStart"/>
      <w:r w:rsidRPr="00FA25BD">
        <w:rPr>
          <w:rFonts w:cstheme="minorHAnsi"/>
        </w:rPr>
        <w:t>aff</w:t>
      </w:r>
      <w:proofErr w:type="spellEnd"/>
      <w:r w:rsidRPr="00FA25BD">
        <w:rPr>
          <w:rFonts w:cstheme="minorHAnsi"/>
        </w:rPr>
        <w:t xml:space="preserve"> is </w:t>
      </w:r>
      <w:proofErr w:type="spellStart"/>
      <w:r w:rsidRPr="00FA25BD">
        <w:rPr>
          <w:rFonts w:cstheme="minorHAnsi"/>
          <w:u w:val="single"/>
        </w:rPr>
        <w:t>neotribal</w:t>
      </w:r>
      <w:proofErr w:type="spellEnd"/>
      <w:r w:rsidRPr="00FA25BD">
        <w:rPr>
          <w:rFonts w:cstheme="minorHAnsi"/>
          <w:u w:val="single"/>
        </w:rPr>
        <w:t xml:space="preserve"> capitalism</w:t>
      </w:r>
      <w:r w:rsidRPr="00FA25BD">
        <w:rPr>
          <w:rFonts w:cstheme="minorHAnsi"/>
        </w:rPr>
        <w:t xml:space="preserve"> – they facilitate new class relations through the ideologies of renewed kinship and colonial reconciliation – the </w:t>
      </w:r>
      <w:proofErr w:type="spellStart"/>
      <w:r w:rsidRPr="00FA25BD">
        <w:rPr>
          <w:rFonts w:cstheme="minorHAnsi"/>
        </w:rPr>
        <w:t>aff</w:t>
      </w:r>
      <w:proofErr w:type="spellEnd"/>
      <w:r w:rsidRPr="00FA25BD">
        <w:rPr>
          <w:rFonts w:cstheme="minorHAnsi"/>
        </w:rPr>
        <w:t xml:space="preserve"> is not redress for oppression, but a reformulation of neoliberalism – native </w:t>
      </w:r>
      <w:r w:rsidRPr="00FA25BD">
        <w:rPr>
          <w:rFonts w:cstheme="minorHAnsi"/>
          <w:u w:val="single"/>
        </w:rPr>
        <w:t>elites</w:t>
      </w:r>
      <w:r w:rsidRPr="00FA25BD">
        <w:rPr>
          <w:rFonts w:cstheme="minorHAnsi"/>
        </w:rPr>
        <w:t xml:space="preserve"> control the means of production through the organized corporate tribe </w:t>
      </w:r>
    </w:p>
    <w:p w14:paraId="06E40D9A" w14:textId="77777777" w:rsidR="00A30868" w:rsidRPr="00FA25BD" w:rsidRDefault="00A30868" w:rsidP="00A30868">
      <w:pPr>
        <w:rPr>
          <w:rStyle w:val="Style13ptBold"/>
          <w:rFonts w:cstheme="minorHAnsi"/>
        </w:rPr>
      </w:pPr>
      <w:r w:rsidRPr="00FA25BD">
        <w:rPr>
          <w:rStyle w:val="Style13ptBold"/>
          <w:rFonts w:cstheme="minorHAnsi"/>
        </w:rPr>
        <w:t xml:space="preserve">Rose, </w:t>
      </w:r>
      <w:r w:rsidRPr="00FA25BD">
        <w:rPr>
          <w:rFonts w:cstheme="minorHAnsi"/>
        </w:rPr>
        <w:t>SUNY Buffalo</w:t>
      </w:r>
      <w:r w:rsidRPr="00FA25BD">
        <w:rPr>
          <w:rStyle w:val="Style13ptBold"/>
          <w:rFonts w:cstheme="minorHAnsi"/>
        </w:rPr>
        <w:t>, 2015</w:t>
      </w:r>
    </w:p>
    <w:p w14:paraId="75EA940D" w14:textId="61050BCB" w:rsidR="00A30868" w:rsidRPr="00FA25BD" w:rsidRDefault="00A30868" w:rsidP="00A30868">
      <w:pPr>
        <w:rPr>
          <w:rFonts w:cstheme="minorHAnsi"/>
        </w:rPr>
      </w:pPr>
      <w:r w:rsidRPr="00FA25BD">
        <w:rPr>
          <w:rFonts w:cstheme="minorHAnsi"/>
        </w:rPr>
        <w:t xml:space="preserve">(Samuel W, “Two thematic manifestations of </w:t>
      </w:r>
      <w:proofErr w:type="spellStart"/>
      <w:r w:rsidRPr="00FA25BD">
        <w:rPr>
          <w:rFonts w:cstheme="minorHAnsi"/>
        </w:rPr>
        <w:t>neotribal</w:t>
      </w:r>
      <w:proofErr w:type="spellEnd"/>
      <w:r w:rsidRPr="00FA25BD">
        <w:rPr>
          <w:rFonts w:cstheme="minorHAnsi"/>
        </w:rPr>
        <w:t xml:space="preserve"> capitalism in the United States,” Anthropological Theory, 2015, Vol 15, Sci-Hub </w:t>
      </w:r>
      <w:r w:rsidR="00BF5A6A" w:rsidRPr="00FA25BD">
        <w:rPr>
          <w:rFonts w:cstheme="minorHAnsi"/>
        </w:rPr>
        <w:t>HDCSW-JCP)</w:t>
      </w:r>
    </w:p>
    <w:p w14:paraId="433E9F06" w14:textId="77777777" w:rsidR="00A30868" w:rsidRPr="00FA25BD" w:rsidRDefault="00A30868" w:rsidP="00A30868">
      <w:pPr>
        <w:rPr>
          <w:rStyle w:val="Emphasis"/>
          <w:rFonts w:asciiTheme="minorHAnsi" w:hAnsiTheme="minorHAnsi" w:cstheme="minorHAnsi"/>
        </w:rPr>
      </w:pPr>
      <w:r w:rsidRPr="00FA25BD">
        <w:rPr>
          <w:rStyle w:val="StyleUnderline"/>
          <w:rFonts w:cstheme="minorHAnsi"/>
        </w:rPr>
        <w:t xml:space="preserve">Rata developed this concept of </w:t>
      </w:r>
      <w:proofErr w:type="spellStart"/>
      <w:r w:rsidRPr="00FA25BD">
        <w:rPr>
          <w:rStyle w:val="StyleUnderline"/>
          <w:rFonts w:cstheme="minorHAnsi"/>
        </w:rPr>
        <w:t>neotribal</w:t>
      </w:r>
      <w:proofErr w:type="spellEnd"/>
      <w:r w:rsidRPr="00FA25BD">
        <w:rPr>
          <w:rStyle w:val="StyleUnderline"/>
          <w:rFonts w:cstheme="minorHAnsi"/>
        </w:rPr>
        <w:t xml:space="preserve"> capitalism as a critical framework for understanding</w:t>
      </w:r>
      <w:r w:rsidRPr="00FA25BD">
        <w:rPr>
          <w:rFonts w:cstheme="minorHAnsi"/>
          <w:sz w:val="16"/>
        </w:rPr>
        <w:t xml:space="preserve"> the social, political, and economic </w:t>
      </w:r>
      <w:r w:rsidRPr="00FA25BD">
        <w:rPr>
          <w:rStyle w:val="StyleUnderline"/>
          <w:rFonts w:cstheme="minorHAnsi"/>
        </w:rPr>
        <w:t xml:space="preserve">transformations of the indigenous </w:t>
      </w:r>
      <w:proofErr w:type="spellStart"/>
      <w:r w:rsidRPr="00FA25BD">
        <w:rPr>
          <w:rStyle w:val="StyleUnderline"/>
          <w:rFonts w:cstheme="minorHAnsi"/>
        </w:rPr>
        <w:t>Maori</w:t>
      </w:r>
      <w:proofErr w:type="spellEnd"/>
      <w:r w:rsidRPr="00FA25BD">
        <w:rPr>
          <w:rStyle w:val="StyleUnderline"/>
          <w:rFonts w:cstheme="minorHAnsi"/>
        </w:rPr>
        <w:t xml:space="preserve"> communities in New Zealand</w:t>
      </w:r>
      <w:r w:rsidRPr="00FA25BD">
        <w:rPr>
          <w:rFonts w:cstheme="minorHAnsi"/>
          <w:sz w:val="16"/>
        </w:rPr>
        <w:t xml:space="preserve"> wherein </w:t>
      </w:r>
      <w:r w:rsidRPr="00FA25BD">
        <w:rPr>
          <w:rStyle w:val="StyleUnderline"/>
          <w:rFonts w:cstheme="minorHAnsi"/>
        </w:rPr>
        <w:t xml:space="preserve">she describes the promotion of </w:t>
      </w:r>
      <w:proofErr w:type="spellStart"/>
      <w:r w:rsidRPr="00FA25BD">
        <w:rPr>
          <w:rStyle w:val="StyleUnderline"/>
          <w:rFonts w:cstheme="minorHAnsi"/>
        </w:rPr>
        <w:t>neotribal</w:t>
      </w:r>
      <w:proofErr w:type="spellEnd"/>
      <w:r w:rsidRPr="00FA25BD">
        <w:rPr>
          <w:rStyle w:val="StyleUnderline"/>
          <w:rFonts w:cstheme="minorHAnsi"/>
        </w:rPr>
        <w:t xml:space="preserve"> capitalism by the emergent tribal elite in brokerage with the government of New Zealand as a rhetorical means of </w:t>
      </w:r>
      <w:r w:rsidRPr="00FA25BD">
        <w:rPr>
          <w:rStyle w:val="Emphasis"/>
          <w:rFonts w:asciiTheme="minorHAnsi" w:hAnsiTheme="minorHAnsi" w:cstheme="minorHAnsi"/>
        </w:rPr>
        <w:t>colonial reconciliation</w:t>
      </w:r>
      <w:r w:rsidRPr="00FA25BD">
        <w:rPr>
          <w:rFonts w:cstheme="minorHAnsi"/>
          <w:sz w:val="16"/>
        </w:rPr>
        <w:t xml:space="preserve">, </w:t>
      </w:r>
      <w:r w:rsidRPr="00FA25BD">
        <w:rPr>
          <w:rStyle w:val="StyleUnderline"/>
          <w:rFonts w:cstheme="minorHAnsi"/>
        </w:rPr>
        <w:t xml:space="preserve">the creation of capitalist economic structures by </w:t>
      </w:r>
      <w:proofErr w:type="spellStart"/>
      <w:r w:rsidRPr="00FA25BD">
        <w:rPr>
          <w:rStyle w:val="StyleUnderline"/>
          <w:rFonts w:cstheme="minorHAnsi"/>
        </w:rPr>
        <w:t>Maori</w:t>
      </w:r>
      <w:proofErr w:type="spellEnd"/>
      <w:r w:rsidRPr="00FA25BD">
        <w:rPr>
          <w:rStyle w:val="StyleUnderline"/>
          <w:rFonts w:cstheme="minorHAnsi"/>
        </w:rPr>
        <w:t xml:space="preserve"> peoples</w:t>
      </w:r>
      <w:r w:rsidRPr="00FA25BD">
        <w:rPr>
          <w:rFonts w:cstheme="minorHAnsi"/>
          <w:sz w:val="16"/>
        </w:rPr>
        <w:t xml:space="preserve">, class formation and the emergence of a </w:t>
      </w:r>
      <w:proofErr w:type="spellStart"/>
      <w:r w:rsidRPr="00FA25BD">
        <w:rPr>
          <w:rFonts w:cstheme="minorHAnsi"/>
          <w:sz w:val="16"/>
        </w:rPr>
        <w:t>Maori</w:t>
      </w:r>
      <w:proofErr w:type="spellEnd"/>
      <w:r w:rsidRPr="00FA25BD">
        <w:rPr>
          <w:rFonts w:cstheme="minorHAnsi"/>
          <w:sz w:val="16"/>
        </w:rPr>
        <w:t xml:space="preserve"> elite, and the workings of </w:t>
      </w:r>
      <w:proofErr w:type="spellStart"/>
      <w:r w:rsidRPr="00FA25BD">
        <w:rPr>
          <w:rFonts w:cstheme="minorHAnsi"/>
          <w:sz w:val="16"/>
        </w:rPr>
        <w:t>neotraditionalist</w:t>
      </w:r>
      <w:proofErr w:type="spellEnd"/>
      <w:r w:rsidRPr="00FA25BD">
        <w:rPr>
          <w:rFonts w:cstheme="minorHAnsi"/>
          <w:sz w:val="16"/>
        </w:rPr>
        <w:t xml:space="preserve"> ideology (Rata, 2000, 2003a, 2003b, 2004, 2005, 2011a, 2011b, 2013). </w:t>
      </w:r>
      <w:r w:rsidRPr="00FA25BD">
        <w:rPr>
          <w:rStyle w:val="StyleUnderline"/>
          <w:rFonts w:cstheme="minorHAnsi"/>
        </w:rPr>
        <w:t xml:space="preserve">This framework has since begun to be applied to understanding similar policies and processes in </w:t>
      </w:r>
      <w:r w:rsidRPr="00FA25BD">
        <w:rPr>
          <w:rStyle w:val="Emphasis"/>
          <w:rFonts w:asciiTheme="minorHAnsi" w:hAnsiTheme="minorHAnsi" w:cstheme="minorHAnsi"/>
        </w:rPr>
        <w:t>other settler-colonial states</w:t>
      </w:r>
      <w:r w:rsidRPr="00FA25BD">
        <w:rPr>
          <w:rFonts w:cstheme="minorHAnsi"/>
          <w:sz w:val="16"/>
        </w:rPr>
        <w:t xml:space="preserve"> (Schroder, 2003; Rose, 2014). </w:t>
      </w:r>
      <w:r w:rsidRPr="00FA25BD">
        <w:rPr>
          <w:rStyle w:val="StyleUnderline"/>
          <w:rFonts w:cstheme="minorHAnsi"/>
        </w:rPr>
        <w:t>Rata</w:t>
      </w:r>
      <w:r w:rsidRPr="00FA25BD">
        <w:rPr>
          <w:rFonts w:cstheme="minorHAnsi"/>
          <w:sz w:val="16"/>
        </w:rPr>
        <w:t xml:space="preserve"> (2000: 33) </w:t>
      </w:r>
      <w:r w:rsidRPr="00FA25BD">
        <w:rPr>
          <w:rStyle w:val="StyleUnderline"/>
          <w:rFonts w:cstheme="minorHAnsi"/>
        </w:rPr>
        <w:t xml:space="preserve">defines </w:t>
      </w:r>
      <w:proofErr w:type="spellStart"/>
      <w:r w:rsidRPr="00FA25BD">
        <w:rPr>
          <w:rStyle w:val="StyleUnderline"/>
          <w:rFonts w:cstheme="minorHAnsi"/>
        </w:rPr>
        <w:t>neotribal</w:t>
      </w:r>
      <w:proofErr w:type="spellEnd"/>
      <w:r w:rsidRPr="00FA25BD">
        <w:rPr>
          <w:rStyle w:val="StyleUnderline"/>
          <w:rFonts w:cstheme="minorHAnsi"/>
        </w:rPr>
        <w:t xml:space="preserve"> capitalism clearly as ‘the articulation of exploitative class social relations of production and a </w:t>
      </w:r>
      <w:proofErr w:type="spellStart"/>
      <w:r w:rsidRPr="00FA25BD">
        <w:rPr>
          <w:rStyle w:val="StyleUnderline"/>
          <w:rFonts w:cstheme="minorHAnsi"/>
        </w:rPr>
        <w:t>neotraditionalist</w:t>
      </w:r>
      <w:proofErr w:type="spellEnd"/>
      <w:r w:rsidRPr="00FA25BD">
        <w:rPr>
          <w:rFonts w:cstheme="minorHAnsi"/>
          <w:sz w:val="16"/>
        </w:rPr>
        <w:t xml:space="preserve"> </w:t>
      </w:r>
      <w:r w:rsidRPr="00FA25BD">
        <w:rPr>
          <w:rStyle w:val="StyleUnderline"/>
          <w:rFonts w:cstheme="minorHAnsi"/>
        </w:rPr>
        <w:t xml:space="preserve">ideology of </w:t>
      </w:r>
      <w:r w:rsidRPr="00FA25BD">
        <w:rPr>
          <w:rStyle w:val="Emphasis"/>
          <w:rFonts w:asciiTheme="minorHAnsi" w:hAnsiTheme="minorHAnsi" w:cstheme="minorHAnsi"/>
        </w:rPr>
        <w:t>revived communal relations</w:t>
      </w:r>
      <w:r w:rsidRPr="00FA25BD">
        <w:rPr>
          <w:rStyle w:val="StyleUnderline"/>
          <w:rFonts w:cstheme="minorHAnsi"/>
        </w:rPr>
        <w:t xml:space="preserve"> within a social formation structured by a capitalist regime of accumulation</w:t>
      </w:r>
      <w:r w:rsidRPr="00FA25BD">
        <w:rPr>
          <w:rFonts w:cstheme="minorHAnsi"/>
          <w:sz w:val="16"/>
        </w:rPr>
        <w:t xml:space="preserve">’. She (2000: 33) adds that: </w:t>
      </w:r>
      <w:proofErr w:type="spellStart"/>
      <w:r w:rsidRPr="00FA25BD">
        <w:rPr>
          <w:rStyle w:val="StyleUnderline"/>
          <w:rFonts w:cstheme="minorHAnsi"/>
        </w:rPr>
        <w:t>Neotribal</w:t>
      </w:r>
      <w:proofErr w:type="spellEnd"/>
      <w:r w:rsidRPr="00FA25BD">
        <w:rPr>
          <w:rStyle w:val="StyleUnderline"/>
          <w:rFonts w:cstheme="minorHAnsi"/>
        </w:rPr>
        <w:t xml:space="preserve"> capitalism shares the fundamental features of capitalism</w:t>
      </w:r>
      <w:r w:rsidRPr="00FA25BD">
        <w:rPr>
          <w:rFonts w:cstheme="minorHAnsi"/>
          <w:sz w:val="16"/>
        </w:rPr>
        <w:t xml:space="preserve">, such as exploitative class relations, the commodity exchange relation and the accumulation of capital. However, </w:t>
      </w:r>
      <w:r w:rsidRPr="00FA25BD">
        <w:rPr>
          <w:rStyle w:val="StyleUnderline"/>
          <w:rFonts w:cstheme="minorHAnsi"/>
        </w:rPr>
        <w:t xml:space="preserve">a tribal mode of regulation establishes two specific features that distinguish </w:t>
      </w:r>
      <w:proofErr w:type="spellStart"/>
      <w:r w:rsidRPr="00FA25BD">
        <w:rPr>
          <w:rStyle w:val="StyleUnderline"/>
          <w:rFonts w:cstheme="minorHAnsi"/>
        </w:rPr>
        <w:t>neotribal</w:t>
      </w:r>
      <w:proofErr w:type="spellEnd"/>
      <w:r w:rsidRPr="00FA25BD">
        <w:rPr>
          <w:rStyle w:val="StyleUnderline"/>
          <w:rFonts w:cstheme="minorHAnsi"/>
        </w:rPr>
        <w:t xml:space="preserve"> capitalism from other versions</w:t>
      </w:r>
      <w:r w:rsidRPr="00FA25BD">
        <w:rPr>
          <w:rFonts w:cstheme="minorHAnsi"/>
          <w:sz w:val="16"/>
        </w:rPr>
        <w:t xml:space="preserve">. Firstly, </w:t>
      </w:r>
      <w:proofErr w:type="spellStart"/>
      <w:r w:rsidRPr="00FA25BD">
        <w:rPr>
          <w:rFonts w:cstheme="minorHAnsi"/>
          <w:sz w:val="16"/>
        </w:rPr>
        <w:t>neotribal</w:t>
      </w:r>
      <w:proofErr w:type="spellEnd"/>
      <w:r w:rsidRPr="00FA25BD">
        <w:rPr>
          <w:rFonts w:cstheme="minorHAnsi"/>
          <w:sz w:val="16"/>
        </w:rPr>
        <w:t xml:space="preserve"> capitalism is </w:t>
      </w:r>
      <w:proofErr w:type="spellStart"/>
      <w:r w:rsidRPr="00FA25BD">
        <w:rPr>
          <w:rFonts w:cstheme="minorHAnsi"/>
          <w:sz w:val="16"/>
        </w:rPr>
        <w:t>characterised</w:t>
      </w:r>
      <w:proofErr w:type="spellEnd"/>
      <w:r w:rsidRPr="00FA25BD">
        <w:rPr>
          <w:rFonts w:cstheme="minorHAnsi"/>
          <w:sz w:val="16"/>
        </w:rPr>
        <w:t xml:space="preserve"> by the absence of privatized ownership of the means of production. </w:t>
      </w:r>
      <w:r w:rsidRPr="00FA25BD">
        <w:rPr>
          <w:rStyle w:val="StyleUnderline"/>
          <w:rFonts w:cstheme="minorHAnsi"/>
        </w:rPr>
        <w:t>The corporate tribe</w:t>
      </w:r>
      <w:r w:rsidRPr="00FA25BD">
        <w:rPr>
          <w:rFonts w:cstheme="minorHAnsi"/>
          <w:sz w:val="16"/>
        </w:rPr>
        <w:t xml:space="preserve">, rather than the individual, </w:t>
      </w:r>
      <w:r w:rsidRPr="00FA25BD">
        <w:rPr>
          <w:rStyle w:val="Emphasis"/>
          <w:rFonts w:asciiTheme="minorHAnsi" w:hAnsiTheme="minorHAnsi" w:cstheme="minorHAnsi"/>
        </w:rPr>
        <w:t xml:space="preserve">is the legal owner of the lands, waters and knowledge. </w:t>
      </w:r>
      <w:r w:rsidRPr="00FA25BD">
        <w:rPr>
          <w:rStyle w:val="StyleUnderline"/>
          <w:rFonts w:cstheme="minorHAnsi"/>
        </w:rPr>
        <w:t xml:space="preserve">Economic control of tribal resources </w:t>
      </w:r>
      <w:proofErr w:type="gramStart"/>
      <w:r w:rsidRPr="00FA25BD">
        <w:rPr>
          <w:rStyle w:val="StyleUnderline"/>
          <w:rFonts w:cstheme="minorHAnsi"/>
        </w:rPr>
        <w:t>is located in</w:t>
      </w:r>
      <w:proofErr w:type="gramEnd"/>
      <w:r w:rsidRPr="00FA25BD">
        <w:rPr>
          <w:rStyle w:val="StyleUnderline"/>
          <w:rFonts w:cstheme="minorHAnsi"/>
        </w:rPr>
        <w:t xml:space="preserve"> the groups who use the resources for commodity production</w:t>
      </w:r>
      <w:r w:rsidRPr="00FA25BD">
        <w:rPr>
          <w:rFonts w:cstheme="minorHAnsi"/>
          <w:sz w:val="16"/>
        </w:rPr>
        <w:t xml:space="preserve">. Secondly, </w:t>
      </w:r>
      <w:r w:rsidRPr="00FA25BD">
        <w:rPr>
          <w:rStyle w:val="StyleUnderline"/>
          <w:rFonts w:cstheme="minorHAnsi"/>
        </w:rPr>
        <w:t xml:space="preserve">class relations of production are reified as communal social relations within a </w:t>
      </w:r>
      <w:proofErr w:type="spellStart"/>
      <w:r w:rsidRPr="00FA25BD">
        <w:rPr>
          <w:rStyle w:val="StyleUnderline"/>
          <w:rFonts w:cstheme="minorHAnsi"/>
        </w:rPr>
        <w:t>neotraditionalist</w:t>
      </w:r>
      <w:proofErr w:type="spellEnd"/>
      <w:r w:rsidRPr="00FA25BD">
        <w:rPr>
          <w:rStyle w:val="StyleUnderline"/>
          <w:rFonts w:cstheme="minorHAnsi"/>
        </w:rPr>
        <w:t xml:space="preserve"> ideology</w:t>
      </w:r>
      <w:r w:rsidRPr="00FA25BD">
        <w:rPr>
          <w:rFonts w:cstheme="minorHAnsi"/>
          <w:sz w:val="16"/>
        </w:rPr>
        <w:t xml:space="preserve">. She goes on to state that in New Zealand, </w:t>
      </w:r>
      <w:proofErr w:type="spellStart"/>
      <w:r w:rsidRPr="00FA25BD">
        <w:rPr>
          <w:rFonts w:cstheme="minorHAnsi"/>
          <w:sz w:val="16"/>
        </w:rPr>
        <w:t>neotraditionalism</w:t>
      </w:r>
      <w:proofErr w:type="spellEnd"/>
      <w:r w:rsidRPr="00FA25BD">
        <w:rPr>
          <w:rFonts w:cstheme="minorHAnsi"/>
          <w:sz w:val="16"/>
        </w:rPr>
        <w:t xml:space="preserve"> has served two purposes: ‘it shaped the form of the global universalizing force of late capitalism into a local version of capitalism through the dialectical interaction of the global and the local, and secondly, it reified the exploitative class relations of </w:t>
      </w:r>
      <w:proofErr w:type="spellStart"/>
      <w:r w:rsidRPr="00FA25BD">
        <w:rPr>
          <w:rFonts w:cstheme="minorHAnsi"/>
          <w:sz w:val="16"/>
        </w:rPr>
        <w:t>neotribal</w:t>
      </w:r>
      <w:proofErr w:type="spellEnd"/>
      <w:r w:rsidRPr="00FA25BD">
        <w:rPr>
          <w:rFonts w:cstheme="minorHAnsi"/>
          <w:sz w:val="16"/>
        </w:rPr>
        <w:t xml:space="preserve"> capitalism in the form of nonexploitative communal relations of production’ (Rata, 2000: 43). </w:t>
      </w:r>
      <w:proofErr w:type="spellStart"/>
      <w:r w:rsidRPr="00FA25BD">
        <w:rPr>
          <w:rStyle w:val="Emphasis"/>
          <w:rFonts w:asciiTheme="minorHAnsi" w:hAnsiTheme="minorHAnsi" w:cstheme="minorHAnsi"/>
        </w:rPr>
        <w:t>Neotribal</w:t>
      </w:r>
      <w:proofErr w:type="spellEnd"/>
      <w:r w:rsidRPr="00FA25BD">
        <w:rPr>
          <w:rStyle w:val="Emphasis"/>
          <w:rFonts w:asciiTheme="minorHAnsi" w:hAnsiTheme="minorHAnsi" w:cstheme="minorHAnsi"/>
        </w:rPr>
        <w:t xml:space="preserve"> capitalism</w:t>
      </w:r>
      <w:r w:rsidRPr="00FA25BD">
        <w:rPr>
          <w:rStyle w:val="StyleUnderline"/>
          <w:rFonts w:cstheme="minorHAnsi"/>
        </w:rPr>
        <w:t xml:space="preserve"> did not emerge in opposition to indigenist </w:t>
      </w:r>
      <w:proofErr w:type="gramStart"/>
      <w:r w:rsidRPr="00FA25BD">
        <w:rPr>
          <w:rStyle w:val="StyleUnderline"/>
          <w:rFonts w:cstheme="minorHAnsi"/>
        </w:rPr>
        <w:t>movements, but</w:t>
      </w:r>
      <w:proofErr w:type="gramEnd"/>
      <w:r w:rsidRPr="00FA25BD">
        <w:rPr>
          <w:rStyle w:val="StyleUnderline"/>
          <w:rFonts w:cstheme="minorHAnsi"/>
        </w:rPr>
        <w:t xml:space="preserve"> rather represents an accommodation to or ‘</w:t>
      </w:r>
      <w:r w:rsidRPr="00FA25BD">
        <w:rPr>
          <w:rStyle w:val="Emphasis"/>
          <w:rFonts w:asciiTheme="minorHAnsi" w:hAnsiTheme="minorHAnsi" w:cstheme="minorHAnsi"/>
        </w:rPr>
        <w:t>political brokerage’</w:t>
      </w:r>
      <w:r w:rsidRPr="00FA25BD">
        <w:rPr>
          <w:rFonts w:cstheme="minorHAnsi"/>
          <w:sz w:val="16"/>
        </w:rPr>
        <w:t xml:space="preserve"> (Rata, 2004: 59) </w:t>
      </w:r>
      <w:r w:rsidRPr="00FA25BD">
        <w:rPr>
          <w:rStyle w:val="StyleUnderline"/>
          <w:rFonts w:cstheme="minorHAnsi"/>
        </w:rPr>
        <w:t>with capitalism made by indigenous elites in the revivalist movement</w:t>
      </w:r>
      <w:r w:rsidRPr="00FA25BD">
        <w:rPr>
          <w:rFonts w:cstheme="minorHAnsi"/>
          <w:sz w:val="16"/>
        </w:rPr>
        <w:t xml:space="preserve">. Rata (2000: 44) states that: </w:t>
      </w:r>
      <w:proofErr w:type="spellStart"/>
      <w:r w:rsidRPr="00FA25BD">
        <w:rPr>
          <w:rStyle w:val="StyleUnderline"/>
          <w:rFonts w:cstheme="minorHAnsi"/>
        </w:rPr>
        <w:t>Neotraditionalist</w:t>
      </w:r>
      <w:proofErr w:type="spellEnd"/>
      <w:r w:rsidRPr="00FA25BD">
        <w:rPr>
          <w:rStyle w:val="StyleUnderline"/>
          <w:rFonts w:cstheme="minorHAnsi"/>
        </w:rPr>
        <w:t xml:space="preserve"> ideology has emerged out of the processes of,</w:t>
      </w:r>
      <w:r w:rsidRPr="00FA25BD">
        <w:rPr>
          <w:rFonts w:cstheme="minorHAnsi"/>
          <w:sz w:val="16"/>
        </w:rPr>
        <w:t xml:space="preserve"> firstly, </w:t>
      </w:r>
      <w:r w:rsidRPr="00FA25BD">
        <w:rPr>
          <w:rStyle w:val="StyleUnderline"/>
          <w:rFonts w:cstheme="minorHAnsi"/>
        </w:rPr>
        <w:t>the attempt to revive a traditional way of life in response to oppressive material conditions</w:t>
      </w:r>
      <w:r w:rsidRPr="00FA25BD">
        <w:rPr>
          <w:rFonts w:cstheme="minorHAnsi"/>
          <w:sz w:val="16"/>
        </w:rPr>
        <w:t xml:space="preserve">, and secondly to establish a </w:t>
      </w:r>
      <w:proofErr w:type="spellStart"/>
      <w:r w:rsidRPr="00FA25BD">
        <w:rPr>
          <w:rFonts w:cstheme="minorHAnsi"/>
          <w:sz w:val="16"/>
        </w:rPr>
        <w:t>Maori</w:t>
      </w:r>
      <w:proofErr w:type="spellEnd"/>
      <w:r w:rsidRPr="00FA25BD">
        <w:rPr>
          <w:rFonts w:cstheme="minorHAnsi"/>
          <w:sz w:val="16"/>
        </w:rPr>
        <w:t xml:space="preserve"> political identity as indigenous people in contrast to later arrivals to New Zealand. Although the social relations of production of </w:t>
      </w:r>
      <w:proofErr w:type="spellStart"/>
      <w:r w:rsidRPr="00FA25BD">
        <w:rPr>
          <w:rFonts w:cstheme="minorHAnsi"/>
          <w:sz w:val="16"/>
        </w:rPr>
        <w:t>neotribal</w:t>
      </w:r>
      <w:proofErr w:type="spellEnd"/>
      <w:r w:rsidRPr="00FA25BD">
        <w:rPr>
          <w:rFonts w:cstheme="minorHAnsi"/>
          <w:sz w:val="16"/>
        </w:rPr>
        <w:t xml:space="preserve"> capitalism are class relations, </w:t>
      </w:r>
      <w:r w:rsidRPr="00FA25BD">
        <w:rPr>
          <w:rStyle w:val="StyleUnderline"/>
          <w:rFonts w:cstheme="minorHAnsi"/>
        </w:rPr>
        <w:t xml:space="preserve">the ideology of </w:t>
      </w:r>
      <w:proofErr w:type="spellStart"/>
      <w:r w:rsidRPr="00FA25BD">
        <w:rPr>
          <w:rStyle w:val="StyleUnderline"/>
          <w:rFonts w:cstheme="minorHAnsi"/>
        </w:rPr>
        <w:t>retribalisation</w:t>
      </w:r>
      <w:proofErr w:type="spellEnd"/>
      <w:r w:rsidRPr="00FA25BD">
        <w:rPr>
          <w:rStyle w:val="StyleUnderline"/>
          <w:rFonts w:cstheme="minorHAnsi"/>
        </w:rPr>
        <w:t xml:space="preserve"> assumes a revival of communal relations of production based in the kin-group’s ownership of land</w:t>
      </w:r>
      <w:r w:rsidRPr="00FA25BD">
        <w:rPr>
          <w:rFonts w:cstheme="minorHAnsi"/>
          <w:sz w:val="16"/>
        </w:rPr>
        <w:t xml:space="preserve">. </w:t>
      </w:r>
      <w:r w:rsidRPr="00FA25BD">
        <w:rPr>
          <w:rStyle w:val="Emphasis"/>
          <w:rFonts w:asciiTheme="minorHAnsi" w:hAnsiTheme="minorHAnsi" w:cstheme="minorHAnsi"/>
        </w:rPr>
        <w:t>The new class relations are concealed in the ideology of the revived kinship</w:t>
      </w:r>
      <w:r w:rsidRPr="00FA25BD">
        <w:rPr>
          <w:rFonts w:cstheme="minorHAnsi"/>
          <w:sz w:val="16"/>
        </w:rPr>
        <w:t xml:space="preserve">. Likewise, </w:t>
      </w:r>
      <w:r w:rsidRPr="00FA25BD">
        <w:rPr>
          <w:rStyle w:val="StyleUnderline"/>
          <w:rFonts w:cstheme="minorHAnsi"/>
        </w:rPr>
        <w:t xml:space="preserve">despite the hegemonic quality that </w:t>
      </w:r>
      <w:proofErr w:type="spellStart"/>
      <w:r w:rsidRPr="00FA25BD">
        <w:rPr>
          <w:rStyle w:val="StyleUnderline"/>
          <w:rFonts w:cstheme="minorHAnsi"/>
        </w:rPr>
        <w:t>neotraditionalist</w:t>
      </w:r>
      <w:proofErr w:type="spellEnd"/>
      <w:r w:rsidRPr="00FA25BD">
        <w:rPr>
          <w:rStyle w:val="StyleUnderline"/>
          <w:rFonts w:cstheme="minorHAnsi"/>
        </w:rPr>
        <w:t xml:space="preserve"> ideology has in many settler-colonial states</w:t>
      </w:r>
      <w:r w:rsidRPr="00FA25BD">
        <w:rPr>
          <w:rFonts w:cstheme="minorHAnsi"/>
          <w:sz w:val="16"/>
        </w:rPr>
        <w:t xml:space="preserve">, </w:t>
      </w:r>
      <w:proofErr w:type="gramStart"/>
      <w:r w:rsidRPr="00FA25BD">
        <w:rPr>
          <w:rFonts w:cstheme="minorHAnsi"/>
          <w:sz w:val="16"/>
        </w:rPr>
        <w:t xml:space="preserve">it should be understood that </w:t>
      </w:r>
      <w:r w:rsidRPr="00FA25BD">
        <w:rPr>
          <w:rStyle w:val="StyleUnderline"/>
          <w:rFonts w:cstheme="minorHAnsi"/>
        </w:rPr>
        <w:t>contemporary</w:t>
      </w:r>
      <w:proofErr w:type="gramEnd"/>
      <w:r w:rsidRPr="00FA25BD">
        <w:rPr>
          <w:rStyle w:val="StyleUnderline"/>
          <w:rFonts w:cstheme="minorHAnsi"/>
        </w:rPr>
        <w:t xml:space="preserve"> indigenous governments are not merely updated versions of traditional political systems</w:t>
      </w:r>
      <w:r w:rsidRPr="00FA25BD">
        <w:rPr>
          <w:rFonts w:cstheme="minorHAnsi"/>
          <w:sz w:val="16"/>
        </w:rPr>
        <w:t xml:space="preserve">. As Rata (2004: 59) states: </w:t>
      </w:r>
      <w:r w:rsidRPr="00FA25BD">
        <w:rPr>
          <w:rStyle w:val="Emphasis"/>
          <w:rFonts w:asciiTheme="minorHAnsi" w:hAnsiTheme="minorHAnsi" w:cstheme="minorHAnsi"/>
        </w:rPr>
        <w:t>The contemporary tribe</w:t>
      </w:r>
      <w:r w:rsidRPr="00FA25BD">
        <w:rPr>
          <w:rFonts w:cstheme="minorHAnsi"/>
          <w:sz w:val="16"/>
        </w:rPr>
        <w:t xml:space="preserve"> (the </w:t>
      </w:r>
      <w:proofErr w:type="spellStart"/>
      <w:r w:rsidRPr="00FA25BD">
        <w:rPr>
          <w:rFonts w:cstheme="minorHAnsi"/>
          <w:sz w:val="16"/>
        </w:rPr>
        <w:t>neotribe</w:t>
      </w:r>
      <w:proofErr w:type="spellEnd"/>
      <w:r w:rsidRPr="00FA25BD">
        <w:rPr>
          <w:rFonts w:cstheme="minorHAnsi"/>
          <w:sz w:val="16"/>
        </w:rPr>
        <w:t xml:space="preserve">) </w:t>
      </w:r>
      <w:r w:rsidRPr="00FA25BD">
        <w:rPr>
          <w:rStyle w:val="Emphasis"/>
          <w:rFonts w:asciiTheme="minorHAnsi" w:hAnsiTheme="minorHAnsi" w:cstheme="minorHAnsi"/>
        </w:rPr>
        <w:t>is fundamentally different from the traditional tribe</w:t>
      </w:r>
      <w:r w:rsidRPr="00FA25BD">
        <w:rPr>
          <w:rFonts w:cstheme="minorHAnsi"/>
          <w:sz w:val="16"/>
        </w:rPr>
        <w:t xml:space="preserve">. </w:t>
      </w:r>
      <w:r w:rsidRPr="00FA25BD">
        <w:rPr>
          <w:rStyle w:val="StyleUnderline"/>
          <w:rFonts w:cstheme="minorHAnsi"/>
        </w:rPr>
        <w:t xml:space="preserve">The </w:t>
      </w:r>
      <w:proofErr w:type="spellStart"/>
      <w:r w:rsidRPr="00FA25BD">
        <w:rPr>
          <w:rStyle w:val="StyleUnderline"/>
          <w:rFonts w:cstheme="minorHAnsi"/>
        </w:rPr>
        <w:t>neotribe</w:t>
      </w:r>
      <w:proofErr w:type="spellEnd"/>
      <w:r w:rsidRPr="00FA25BD">
        <w:rPr>
          <w:rStyle w:val="StyleUnderline"/>
          <w:rFonts w:cstheme="minorHAnsi"/>
        </w:rPr>
        <w:t xml:space="preserve"> is an economic corporation with the class relations of any capitalist organization.</w:t>
      </w:r>
      <w:r w:rsidRPr="00FA25BD">
        <w:rPr>
          <w:rFonts w:cstheme="minorHAnsi"/>
          <w:sz w:val="16"/>
        </w:rPr>
        <w:t xml:space="preserve"> People relate to one another, and to material and cultural resources, in fundamentally different ways from the relationships that </w:t>
      </w:r>
      <w:proofErr w:type="spellStart"/>
      <w:r w:rsidRPr="00FA25BD">
        <w:rPr>
          <w:rFonts w:cstheme="minorHAnsi"/>
          <w:sz w:val="16"/>
        </w:rPr>
        <w:t>characterise</w:t>
      </w:r>
      <w:proofErr w:type="spellEnd"/>
      <w:r w:rsidRPr="00FA25BD">
        <w:rPr>
          <w:rFonts w:cstheme="minorHAnsi"/>
          <w:sz w:val="16"/>
        </w:rPr>
        <w:t xml:space="preserve"> redistributive traditional social structures. This article focuses on applying this understanding of </w:t>
      </w:r>
      <w:proofErr w:type="spellStart"/>
      <w:r w:rsidRPr="00FA25BD">
        <w:rPr>
          <w:rFonts w:cstheme="minorHAnsi"/>
          <w:sz w:val="16"/>
        </w:rPr>
        <w:t>neotraditionalist</w:t>
      </w:r>
      <w:proofErr w:type="spellEnd"/>
      <w:r w:rsidRPr="00FA25BD">
        <w:rPr>
          <w:rFonts w:cstheme="minorHAnsi"/>
          <w:sz w:val="16"/>
        </w:rPr>
        <w:t xml:space="preserve"> ideology to see how </w:t>
      </w:r>
      <w:r w:rsidRPr="00FA25BD">
        <w:rPr>
          <w:rStyle w:val="StyleUnderline"/>
          <w:rFonts w:cstheme="minorHAnsi"/>
        </w:rPr>
        <w:t xml:space="preserve">similar ideologies are used in the United States to obscure class relations, promote </w:t>
      </w:r>
      <w:proofErr w:type="spellStart"/>
      <w:r w:rsidRPr="00FA25BD">
        <w:rPr>
          <w:rStyle w:val="StyleUnderline"/>
          <w:rFonts w:cstheme="minorHAnsi"/>
        </w:rPr>
        <w:t>neotribal</w:t>
      </w:r>
      <w:proofErr w:type="spellEnd"/>
      <w:r w:rsidRPr="00FA25BD">
        <w:rPr>
          <w:rStyle w:val="StyleUnderline"/>
          <w:rFonts w:cstheme="minorHAnsi"/>
        </w:rPr>
        <w:t xml:space="preserve"> governments as ‘regimes of accumulation’</w:t>
      </w:r>
      <w:r w:rsidRPr="00FA25BD">
        <w:rPr>
          <w:rFonts w:cstheme="minorHAnsi"/>
          <w:sz w:val="16"/>
        </w:rPr>
        <w:t xml:space="preserve"> (Rata, 2000: 36), </w:t>
      </w:r>
      <w:r w:rsidRPr="00FA25BD">
        <w:rPr>
          <w:rStyle w:val="Emphasis"/>
          <w:rFonts w:asciiTheme="minorHAnsi" w:hAnsiTheme="minorHAnsi" w:cstheme="minorHAnsi"/>
        </w:rPr>
        <w:t xml:space="preserve">and insulate </w:t>
      </w:r>
      <w:proofErr w:type="spellStart"/>
      <w:r w:rsidRPr="00FA25BD">
        <w:rPr>
          <w:rStyle w:val="Emphasis"/>
          <w:rFonts w:asciiTheme="minorHAnsi" w:hAnsiTheme="minorHAnsi" w:cstheme="minorHAnsi"/>
        </w:rPr>
        <w:t>neotribal</w:t>
      </w:r>
      <w:proofErr w:type="spellEnd"/>
      <w:r w:rsidRPr="00FA25BD">
        <w:rPr>
          <w:rStyle w:val="Emphasis"/>
          <w:rFonts w:asciiTheme="minorHAnsi" w:hAnsiTheme="minorHAnsi" w:cstheme="minorHAnsi"/>
        </w:rPr>
        <w:t xml:space="preserve"> governments and those processes of capital accumulation from criticism.</w:t>
      </w:r>
    </w:p>
    <w:p w14:paraId="54677D06" w14:textId="77777777" w:rsidR="00A30868" w:rsidRPr="00FA25BD" w:rsidRDefault="00A30868" w:rsidP="00A30868">
      <w:pPr>
        <w:rPr>
          <w:rStyle w:val="Emphasis"/>
          <w:rFonts w:asciiTheme="minorHAnsi" w:hAnsiTheme="minorHAnsi" w:cstheme="minorHAnsi"/>
        </w:rPr>
      </w:pPr>
    </w:p>
    <w:p w14:paraId="3A039439" w14:textId="7F33B636" w:rsidR="00B22EF2" w:rsidRPr="00FA25BD" w:rsidRDefault="00B22EF2" w:rsidP="00A30868">
      <w:pPr>
        <w:pStyle w:val="Heading3"/>
        <w:rPr>
          <w:rFonts w:cstheme="minorHAnsi"/>
        </w:rPr>
      </w:pPr>
      <w:r w:rsidRPr="00FA25BD">
        <w:rPr>
          <w:rFonts w:cstheme="minorHAnsi"/>
        </w:rPr>
        <w:t xml:space="preserve">1nc – tribal recognition </w:t>
      </w:r>
    </w:p>
    <w:p w14:paraId="28F76044" w14:textId="77777777" w:rsidR="00B22EF2" w:rsidRPr="00FA25BD" w:rsidRDefault="00B22EF2" w:rsidP="00B22EF2">
      <w:pPr>
        <w:pStyle w:val="Heading4"/>
        <w:rPr>
          <w:rFonts w:cstheme="minorHAnsi"/>
        </w:rPr>
      </w:pPr>
      <w:r w:rsidRPr="00FA25BD">
        <w:rPr>
          <w:rFonts w:eastAsia="Calibri"/>
        </w:rPr>
        <w:t xml:space="preserve">Focus on the jurisdiction of indigenous groups renders the indigenous proletarian invisible </w:t>
      </w:r>
      <w:r w:rsidRPr="00FA25BD">
        <w:rPr>
          <w:rFonts w:cstheme="minorHAnsi"/>
        </w:rPr>
        <w:t xml:space="preserve">-- class as a category is constitutive of the position of Indigenous folk but the </w:t>
      </w:r>
      <w:proofErr w:type="spellStart"/>
      <w:r w:rsidRPr="00FA25BD">
        <w:rPr>
          <w:rFonts w:cstheme="minorHAnsi"/>
        </w:rPr>
        <w:t>affs</w:t>
      </w:r>
      <w:proofErr w:type="spellEnd"/>
      <w:r w:rsidRPr="00FA25BD">
        <w:rPr>
          <w:rFonts w:cstheme="minorHAnsi"/>
        </w:rPr>
        <w:t xml:space="preserve"> political approach to redress obfuscates the role of capital</w:t>
      </w:r>
    </w:p>
    <w:p w14:paraId="3534E346" w14:textId="77777777" w:rsidR="00B22EF2" w:rsidRPr="00FA25BD" w:rsidRDefault="00B22EF2" w:rsidP="00B22EF2">
      <w:pPr>
        <w:spacing w:line="256" w:lineRule="auto"/>
        <w:rPr>
          <w:rFonts w:eastAsia="Calibri"/>
          <w:b/>
          <w:sz w:val="26"/>
          <w:szCs w:val="26"/>
        </w:rPr>
      </w:pPr>
      <w:r w:rsidRPr="00FA25BD">
        <w:rPr>
          <w:rFonts w:eastAsia="Calibri"/>
          <w:b/>
          <w:sz w:val="26"/>
          <w:szCs w:val="26"/>
        </w:rPr>
        <w:t>Libretti 01</w:t>
      </w:r>
    </w:p>
    <w:p w14:paraId="48FFD4B6" w14:textId="77777777" w:rsidR="00B22EF2" w:rsidRPr="00FA25BD" w:rsidRDefault="00B22EF2" w:rsidP="00B22EF2">
      <w:pPr>
        <w:spacing w:line="256" w:lineRule="auto"/>
        <w:rPr>
          <w:rFonts w:eastAsia="Calibri"/>
          <w:color w:val="FFFFFF"/>
          <w:sz w:val="24"/>
          <w:szCs w:val="24"/>
        </w:rPr>
      </w:pPr>
      <w:r w:rsidRPr="00FA25BD">
        <w:rPr>
          <w:rFonts w:eastAsia="Calibri"/>
        </w:rPr>
        <w:t>[Tim Libretti, professor of English at Northeastern Illinois University, “The Other Proletarians: Native American Literature and Class Struggle,” Modern Fiction Studies, Vol. 47, No. 1 (Spring 2001), Published by Johns Hopkins University Press, Accessed 7-15-2025, HDSCW-JX]</w:t>
      </w:r>
      <w:r w:rsidRPr="00FA25BD">
        <w:rPr>
          <w:rFonts w:eastAsia="Calibri"/>
          <w:color w:val="FFFFFF"/>
          <w:sz w:val="24"/>
          <w:szCs w:val="24"/>
        </w:rPr>
        <w:t>1</w:t>
      </w:r>
    </w:p>
    <w:p w14:paraId="1990339E" w14:textId="77777777" w:rsidR="00B22EF2" w:rsidRPr="00FA25BD" w:rsidRDefault="00B22EF2" w:rsidP="00B22EF2">
      <w:pPr>
        <w:rPr>
          <w:rFonts w:cstheme="minorHAnsi"/>
          <w:sz w:val="16"/>
        </w:rPr>
      </w:pPr>
      <w:r w:rsidRPr="00FA25BD">
        <w:rPr>
          <w:rStyle w:val="Emphasis"/>
          <w:rFonts w:asciiTheme="minorHAnsi" w:hAnsiTheme="minorHAnsi" w:cstheme="minorHAnsi"/>
        </w:rPr>
        <w:t xml:space="preserve">Studying Native American literature as proletarian both expands traditional sociological and thematic contours of the genre </w:t>
      </w:r>
      <w:proofErr w:type="gramStart"/>
      <w:r w:rsidRPr="00FA25BD">
        <w:rPr>
          <w:rStyle w:val="Emphasis"/>
          <w:rFonts w:asciiTheme="minorHAnsi" w:hAnsiTheme="minorHAnsi" w:cstheme="minorHAnsi"/>
        </w:rPr>
        <w:t>and also</w:t>
      </w:r>
      <w:proofErr w:type="gramEnd"/>
      <w:r w:rsidRPr="00FA25BD">
        <w:rPr>
          <w:rStyle w:val="Emphasis"/>
          <w:rFonts w:asciiTheme="minorHAnsi" w:hAnsiTheme="minorHAnsi" w:cstheme="minorHAnsi"/>
        </w:rPr>
        <w:t xml:space="preserve"> transforms its politics by rethinking and deepening the materialist dialectic through an incorporation of the historical experiences of work, exploitation, and colonization, as well as the class consciousness of Native Americans who have rarely been studied or understood as part of U.S. labor history.</w:t>
      </w:r>
      <w:r w:rsidRPr="00FA25BD">
        <w:rPr>
          <w:rFonts w:cstheme="minorHAnsi"/>
          <w:sz w:val="16"/>
        </w:rPr>
        <w:t xml:space="preserve"> In calling "into question standard representations that make wage labor invisible in the culture histories of Native Americans," Patricia Albers has argued that "Native peoples are denied a place in most accounts of labor history in the United States and, even when present, [. . .] are relegated to a passive background position outside the flow of determinative economic movements and events" (246). Moreover, much of the so-called "authentic" work of Native Americans, she points out, tends to be perceptually isolated from other </w:t>
      </w:r>
      <w:proofErr w:type="spellStart"/>
      <w:r w:rsidRPr="00FA25BD">
        <w:rPr>
          <w:rFonts w:cstheme="minorHAnsi"/>
          <w:sz w:val="16"/>
        </w:rPr>
        <w:t>functionings</w:t>
      </w:r>
      <w:proofErr w:type="spellEnd"/>
      <w:r w:rsidRPr="00FA25BD">
        <w:rPr>
          <w:rFonts w:cstheme="minorHAnsi"/>
          <w:sz w:val="16"/>
        </w:rPr>
        <w:t xml:space="preserve"> of the economy and </w:t>
      </w:r>
      <w:proofErr w:type="spellStart"/>
      <w:r w:rsidRPr="00FA25BD">
        <w:rPr>
          <w:rFonts w:cstheme="minorHAnsi"/>
          <w:sz w:val="16"/>
        </w:rPr>
        <w:t>dehistoricized</w:t>
      </w:r>
      <w:proofErr w:type="spellEnd"/>
      <w:r w:rsidRPr="00FA25BD">
        <w:rPr>
          <w:rFonts w:cstheme="minorHAnsi"/>
          <w:sz w:val="16"/>
        </w:rPr>
        <w:t xml:space="preserve">, "treated in legendary terms as part of a timeless, sacred tradition and ancient lore, [. . .] situated in a popular play of mythic images rather than in a progression of actual historic events" (248). </w:t>
      </w:r>
      <w:r w:rsidRPr="00FA25BD">
        <w:rPr>
          <w:rStyle w:val="StyleUnderline"/>
          <w:rFonts w:cstheme="minorHAnsi"/>
        </w:rPr>
        <w:t>This isolation and invisibility of Native American labor has also</w:t>
      </w:r>
      <w:r w:rsidRPr="00FA25BD">
        <w:rPr>
          <w:rFonts w:cstheme="minorHAnsi"/>
          <w:sz w:val="16"/>
        </w:rPr>
        <w:t xml:space="preserve"> [End Page 165] </w:t>
      </w:r>
      <w:r w:rsidRPr="00FA25BD">
        <w:rPr>
          <w:rStyle w:val="StyleUnderline"/>
          <w:rFonts w:cstheme="minorHAnsi"/>
        </w:rPr>
        <w:t>been furthered by a narrow, even obsessive, focus on the land question as the overriding if not sole economic concern of Native Americans.</w:t>
      </w:r>
      <w:r w:rsidRPr="00FA25BD">
        <w:rPr>
          <w:rFonts w:cstheme="minorHAnsi"/>
          <w:sz w:val="16"/>
        </w:rPr>
        <w:t xml:space="preserve"> As Martha Knack and Alice Littlefield admonish, </w:t>
      </w:r>
      <w:proofErr w:type="gramStart"/>
      <w:r w:rsidRPr="00FA25BD">
        <w:rPr>
          <w:rFonts w:cstheme="minorHAnsi"/>
          <w:sz w:val="16"/>
        </w:rPr>
        <w:t>Another</w:t>
      </w:r>
      <w:proofErr w:type="gramEnd"/>
      <w:r w:rsidRPr="00FA25BD">
        <w:rPr>
          <w:rFonts w:cstheme="minorHAnsi"/>
          <w:sz w:val="16"/>
        </w:rPr>
        <w:t xml:space="preserve"> cause of scholarly silence about Indian labor has been the restrictive definition of Native American economics as an issue of natural resources, specifically land. Although the wholesale dispossession of land from the first Americans is a dramatic, visible, and emotionally powerful issue, and one that has great strategic importance to indigenous peoples in their claims for political sovereignty and financial redress, it should not be allowed to obscure another resource that Indians </w:t>
      </w:r>
      <w:proofErr w:type="gramStart"/>
      <w:r w:rsidRPr="00FA25BD">
        <w:rPr>
          <w:rFonts w:cstheme="minorHAnsi"/>
          <w:sz w:val="16"/>
        </w:rPr>
        <w:t>possessed</w:t>
      </w:r>
      <w:proofErr w:type="gramEnd"/>
      <w:r w:rsidRPr="00FA25BD">
        <w:rPr>
          <w:rFonts w:cstheme="minorHAnsi"/>
          <w:sz w:val="16"/>
        </w:rPr>
        <w:t xml:space="preserve"> and non-Indians came gradually to control--their labor. (4) </w:t>
      </w:r>
      <w:r w:rsidRPr="00FA25BD">
        <w:rPr>
          <w:rStyle w:val="StyleUnderline"/>
          <w:rFonts w:cstheme="minorHAnsi"/>
        </w:rPr>
        <w:t>Understanding the proletarian dimensions of the Native American experience</w:t>
      </w:r>
      <w:r w:rsidRPr="00FA25BD">
        <w:rPr>
          <w:rFonts w:cstheme="minorHAnsi"/>
          <w:sz w:val="16"/>
        </w:rPr>
        <w:t>, Knack and Littlefield conclude, means that "</w:t>
      </w:r>
      <w:r w:rsidRPr="00FA25BD">
        <w:rPr>
          <w:rStyle w:val="StyleUnderline"/>
          <w:rFonts w:cstheme="minorHAnsi"/>
        </w:rPr>
        <w:t>perhaps we need to reconsider what we mean by proletarian"</w:t>
      </w:r>
      <w:r w:rsidRPr="00FA25BD">
        <w:rPr>
          <w:rFonts w:cstheme="minorHAnsi"/>
          <w:sz w:val="16"/>
        </w:rPr>
        <w:t xml:space="preserve"> (28). </w:t>
      </w:r>
      <w:r w:rsidRPr="00FA25BD">
        <w:rPr>
          <w:rStyle w:val="StyleUnderline"/>
          <w:rFonts w:cstheme="minorHAnsi"/>
        </w:rPr>
        <w:t>Rethinking the sociological composition of the working class also entails reconceptualizing the corpus of literary works that comprise the genre of proletarian literature, a genre we must theorize as historical and fluid precisely because it is linked to the historical category of the working class, the contours and composition of which are constantly changing in response to the processes of class formation and economic development. Com</w:t>
      </w:r>
      <w:r w:rsidRPr="00FA25BD">
        <w:rPr>
          <w:rStyle w:val="Emphasis"/>
          <w:rFonts w:asciiTheme="minorHAnsi" w:hAnsiTheme="minorHAnsi" w:cstheme="minorHAnsi"/>
        </w:rPr>
        <w:t>prehending the Native American working-class experience provides a more complex understanding of not only the very concepts of class and class formation in the United States, but more specifically of the role of genocide and colonization in the formation and continuation of the U.S. as a racial, patriarchal, and capitalist nation-state.</w:t>
      </w:r>
      <w:r w:rsidRPr="00FA25BD">
        <w:rPr>
          <w:rFonts w:cstheme="minorHAnsi"/>
          <w:sz w:val="16"/>
        </w:rPr>
        <w:t xml:space="preserve"> Native Americans constitute a unique sector of the U.S. working class, although, as noted above, they are not often recognized as such. Accordingly, the literature highlights the specific interests of </w:t>
      </w:r>
      <w:r w:rsidRPr="00FA25BD">
        <w:rPr>
          <w:rStyle w:val="StyleUnderline"/>
          <w:rFonts w:cstheme="minorHAnsi"/>
        </w:rPr>
        <w:t>Native Americans</w:t>
      </w:r>
      <w:r w:rsidRPr="00FA25BD">
        <w:rPr>
          <w:rFonts w:cstheme="minorHAnsi"/>
          <w:sz w:val="16"/>
        </w:rPr>
        <w:t xml:space="preserve"> </w:t>
      </w:r>
      <w:r w:rsidRPr="00FA25BD">
        <w:rPr>
          <w:rStyle w:val="StyleUnderline"/>
          <w:rFonts w:cstheme="minorHAnsi"/>
        </w:rPr>
        <w:t xml:space="preserve">not only </w:t>
      </w:r>
      <w:proofErr w:type="gramStart"/>
      <w:r w:rsidRPr="00FA25BD">
        <w:rPr>
          <w:rStyle w:val="StyleUnderline"/>
          <w:rFonts w:cstheme="minorHAnsi"/>
        </w:rPr>
        <w:t>with regard to</w:t>
      </w:r>
      <w:proofErr w:type="gramEnd"/>
      <w:r w:rsidRPr="00FA25BD">
        <w:rPr>
          <w:rStyle w:val="StyleUnderline"/>
          <w:rFonts w:cstheme="minorHAnsi"/>
        </w:rPr>
        <w:t xml:space="preserve"> the land question but, perhaps more importantly, with the desire for a nonalienated labor and a </w:t>
      </w:r>
      <w:proofErr w:type="spellStart"/>
      <w:r w:rsidRPr="00FA25BD">
        <w:rPr>
          <w:rStyle w:val="StyleUnderline"/>
          <w:rFonts w:cstheme="minorHAnsi"/>
        </w:rPr>
        <w:t>disalienated</w:t>
      </w:r>
      <w:proofErr w:type="spellEnd"/>
      <w:r w:rsidRPr="00FA25BD">
        <w:rPr>
          <w:rStyle w:val="StyleUnderline"/>
          <w:rFonts w:cstheme="minorHAnsi"/>
        </w:rPr>
        <w:t xml:space="preserve"> relationship to the land, which is implicit in, though not usually understood as part of, the desire for and demand of a return of the land.</w:t>
      </w:r>
      <w:r w:rsidRPr="00FA25BD">
        <w:rPr>
          <w:rFonts w:cstheme="minorHAnsi"/>
          <w:sz w:val="16"/>
        </w:rPr>
        <w:t xml:space="preserve"> Moreover, as Native American writers such as Leslie Marmon Silko and Simon Ortiz script master narratives of liberation responsive to the Native American experience, [End Page 166] they are also mapping more complex master narratives of class struggle and of liberation from global capitalism. Understanding Native American literature as a working-class literature engenders a more complex Marxism, one that is more comprehensive of and responsive to the operations of U.S. capitalism in its imperialist and internal colonial practices. The result is a proletarian literary category that more accurately comprehends the multiple and varied sectors of the U.S. working class and thus, by extension, a deepened, more historical Marxism.</w:t>
      </w:r>
    </w:p>
    <w:p w14:paraId="4C1904A5" w14:textId="77777777" w:rsidR="00B22EF2" w:rsidRPr="00FA25BD" w:rsidRDefault="00B22EF2" w:rsidP="00B22EF2">
      <w:pPr>
        <w:spacing w:line="256" w:lineRule="auto"/>
        <w:rPr>
          <w:rFonts w:eastAsia="Calibri"/>
          <w:color w:val="FFFFFF"/>
          <w:sz w:val="24"/>
          <w:szCs w:val="24"/>
        </w:rPr>
      </w:pPr>
    </w:p>
    <w:p w14:paraId="6A430A84" w14:textId="77777777" w:rsidR="00B22EF2" w:rsidRPr="00FA25BD" w:rsidRDefault="00B22EF2" w:rsidP="00B22EF2"/>
    <w:p w14:paraId="6B08ECBF" w14:textId="58C93503" w:rsidR="00A30868" w:rsidRPr="00FA25BD" w:rsidRDefault="00A30868" w:rsidP="00A30868">
      <w:pPr>
        <w:pStyle w:val="Heading3"/>
        <w:rPr>
          <w:rFonts w:cstheme="minorHAnsi"/>
        </w:rPr>
      </w:pPr>
      <w:r w:rsidRPr="00FA25BD">
        <w:rPr>
          <w:rFonts w:cstheme="minorHAnsi"/>
        </w:rPr>
        <w:t>1nc – tribal sovereignty link</w:t>
      </w:r>
    </w:p>
    <w:p w14:paraId="506F560B" w14:textId="77777777" w:rsidR="00A30868" w:rsidRPr="00FA25BD" w:rsidRDefault="00A30868" w:rsidP="00A30868">
      <w:pPr>
        <w:pStyle w:val="Heading4"/>
        <w:rPr>
          <w:rStyle w:val="Style13ptBold"/>
          <w:rFonts w:cstheme="minorHAnsi"/>
          <w:b/>
        </w:rPr>
      </w:pPr>
      <w:r w:rsidRPr="00FA25BD">
        <w:rPr>
          <w:rStyle w:val="Style13ptBold"/>
          <w:rFonts w:cstheme="minorHAnsi"/>
          <w:b/>
        </w:rPr>
        <w:t xml:space="preserve">Their advocacy of tribal sovereignty </w:t>
      </w:r>
      <w:r w:rsidRPr="00FA25BD">
        <w:rPr>
          <w:rStyle w:val="Style13ptBold"/>
          <w:rFonts w:cstheme="minorHAnsi"/>
          <w:b/>
          <w:u w:val="single"/>
        </w:rPr>
        <w:t>affirms</w:t>
      </w:r>
      <w:r w:rsidRPr="00FA25BD">
        <w:rPr>
          <w:rStyle w:val="Style13ptBold"/>
          <w:rFonts w:cstheme="minorHAnsi"/>
          <w:b/>
        </w:rPr>
        <w:t xml:space="preserve"> </w:t>
      </w:r>
      <w:proofErr w:type="spellStart"/>
      <w:r w:rsidRPr="00FA25BD">
        <w:rPr>
          <w:rStyle w:val="Style13ptBold"/>
          <w:rFonts w:cstheme="minorHAnsi"/>
          <w:b/>
        </w:rPr>
        <w:t>neotribal</w:t>
      </w:r>
      <w:proofErr w:type="spellEnd"/>
      <w:r w:rsidRPr="00FA25BD">
        <w:rPr>
          <w:rStyle w:val="Style13ptBold"/>
          <w:rFonts w:cstheme="minorHAnsi"/>
          <w:b/>
        </w:rPr>
        <w:t xml:space="preserve"> power that silences criticism of tribal governments – the </w:t>
      </w:r>
      <w:proofErr w:type="spellStart"/>
      <w:r w:rsidRPr="00FA25BD">
        <w:rPr>
          <w:rStyle w:val="Style13ptBold"/>
          <w:rFonts w:cstheme="minorHAnsi"/>
          <w:b/>
        </w:rPr>
        <w:t>aff’s</w:t>
      </w:r>
      <w:proofErr w:type="spellEnd"/>
      <w:r w:rsidRPr="00FA25BD">
        <w:rPr>
          <w:rStyle w:val="Style13ptBold"/>
          <w:rFonts w:cstheme="minorHAnsi"/>
          <w:b/>
        </w:rPr>
        <w:t xml:space="preserve"> emphasis of devolution of power to communities </w:t>
      </w:r>
      <w:r w:rsidRPr="00FA25BD">
        <w:rPr>
          <w:rStyle w:val="Style13ptBold"/>
          <w:rFonts w:cstheme="minorHAnsi"/>
          <w:b/>
          <w:u w:val="single"/>
        </w:rPr>
        <w:t>conceals</w:t>
      </w:r>
      <w:r w:rsidRPr="00FA25BD">
        <w:rPr>
          <w:rStyle w:val="Style13ptBold"/>
          <w:rFonts w:cstheme="minorHAnsi"/>
          <w:b/>
        </w:rPr>
        <w:t xml:space="preserve"> underlying class relations and homogenizes tribes</w:t>
      </w:r>
    </w:p>
    <w:p w14:paraId="4FD3B822" w14:textId="77777777" w:rsidR="00B22EF2" w:rsidRPr="00FA25BD" w:rsidRDefault="00B22EF2" w:rsidP="00B22EF2">
      <w:pPr>
        <w:rPr>
          <w:rStyle w:val="Style13ptBold"/>
          <w:rFonts w:cstheme="minorHAnsi"/>
        </w:rPr>
      </w:pPr>
      <w:r w:rsidRPr="00FA25BD">
        <w:rPr>
          <w:rStyle w:val="Style13ptBold"/>
          <w:rFonts w:cstheme="minorHAnsi"/>
        </w:rPr>
        <w:t xml:space="preserve">Rose, </w:t>
      </w:r>
      <w:r w:rsidRPr="00FA25BD">
        <w:rPr>
          <w:rFonts w:cstheme="minorHAnsi"/>
        </w:rPr>
        <w:t>SUNY Buffalo</w:t>
      </w:r>
      <w:r w:rsidRPr="00FA25BD">
        <w:rPr>
          <w:rStyle w:val="Style13ptBold"/>
          <w:rFonts w:cstheme="minorHAnsi"/>
        </w:rPr>
        <w:t>, 2015</w:t>
      </w:r>
    </w:p>
    <w:p w14:paraId="084BD50F" w14:textId="77777777" w:rsidR="00B22EF2" w:rsidRPr="00FA25BD" w:rsidRDefault="00B22EF2" w:rsidP="00B22EF2">
      <w:pPr>
        <w:rPr>
          <w:rFonts w:cstheme="minorHAnsi"/>
        </w:rPr>
      </w:pPr>
      <w:r w:rsidRPr="00FA25BD">
        <w:rPr>
          <w:rFonts w:cstheme="minorHAnsi"/>
        </w:rPr>
        <w:t xml:space="preserve">(Samuel W, “Two thematic manifestations of </w:t>
      </w:r>
      <w:proofErr w:type="spellStart"/>
      <w:r w:rsidRPr="00FA25BD">
        <w:rPr>
          <w:rFonts w:cstheme="minorHAnsi"/>
        </w:rPr>
        <w:t>neotribal</w:t>
      </w:r>
      <w:proofErr w:type="spellEnd"/>
      <w:r w:rsidRPr="00FA25BD">
        <w:rPr>
          <w:rFonts w:cstheme="minorHAnsi"/>
        </w:rPr>
        <w:t xml:space="preserve"> capitalism in the United States,” Anthropological Theory, 2015, Vol 15, Sci-Hub HDCSW-JCP)</w:t>
      </w:r>
    </w:p>
    <w:p w14:paraId="7394386F" w14:textId="77777777" w:rsidR="00A30868" w:rsidRPr="00FA25BD" w:rsidRDefault="00A30868" w:rsidP="00A30868">
      <w:pPr>
        <w:rPr>
          <w:rStyle w:val="StyleUnderline"/>
          <w:rFonts w:cstheme="minorHAnsi"/>
        </w:rPr>
      </w:pPr>
      <w:r w:rsidRPr="00FA25BD">
        <w:rPr>
          <w:rFonts w:cstheme="minorHAnsi"/>
          <w:sz w:val="16"/>
        </w:rPr>
        <w:t xml:space="preserve">In practice, </w:t>
      </w:r>
      <w:r w:rsidRPr="00FA25BD">
        <w:rPr>
          <w:rStyle w:val="Emphasis"/>
          <w:rFonts w:asciiTheme="minorHAnsi" w:hAnsiTheme="minorHAnsi" w:cstheme="minorHAnsi"/>
        </w:rPr>
        <w:t>defenses of ‘tribal sovereignty’ are</w:t>
      </w:r>
      <w:r w:rsidRPr="00FA25BD">
        <w:rPr>
          <w:rFonts w:cstheme="minorHAnsi"/>
          <w:sz w:val="16"/>
        </w:rPr>
        <w:t xml:space="preserve"> </w:t>
      </w:r>
      <w:r w:rsidRPr="00FA25BD">
        <w:rPr>
          <w:rStyle w:val="StyleUnderline"/>
          <w:rFonts w:cstheme="minorHAnsi"/>
        </w:rPr>
        <w:t xml:space="preserve">little more than the </w:t>
      </w:r>
      <w:r w:rsidRPr="00FA25BD">
        <w:rPr>
          <w:rStyle w:val="Emphasis"/>
          <w:rFonts w:asciiTheme="minorHAnsi" w:hAnsiTheme="minorHAnsi" w:cstheme="minorHAnsi"/>
        </w:rPr>
        <w:t xml:space="preserve">advocacy for and defense of </w:t>
      </w:r>
      <w:proofErr w:type="spellStart"/>
      <w:r w:rsidRPr="00FA25BD">
        <w:rPr>
          <w:rStyle w:val="Emphasis"/>
          <w:rFonts w:asciiTheme="minorHAnsi" w:hAnsiTheme="minorHAnsi" w:cstheme="minorHAnsi"/>
        </w:rPr>
        <w:t>neotribal</w:t>
      </w:r>
      <w:proofErr w:type="spellEnd"/>
      <w:r w:rsidRPr="00FA25BD">
        <w:rPr>
          <w:rStyle w:val="Emphasis"/>
          <w:rFonts w:asciiTheme="minorHAnsi" w:hAnsiTheme="minorHAnsi" w:cstheme="minorHAnsi"/>
        </w:rPr>
        <w:t xml:space="preserve"> power</w:t>
      </w:r>
      <w:r w:rsidRPr="00FA25BD">
        <w:rPr>
          <w:rFonts w:cstheme="minorHAnsi"/>
          <w:sz w:val="16"/>
        </w:rPr>
        <w:t xml:space="preserve">, </w:t>
      </w:r>
      <w:r w:rsidRPr="00FA25BD">
        <w:rPr>
          <w:rStyle w:val="StyleUnderline"/>
          <w:rFonts w:cstheme="minorHAnsi"/>
        </w:rPr>
        <w:t xml:space="preserve">and function to eliminate not simply criticism of </w:t>
      </w:r>
      <w:proofErr w:type="spellStart"/>
      <w:r w:rsidRPr="00FA25BD">
        <w:rPr>
          <w:rStyle w:val="StyleUnderline"/>
          <w:rFonts w:cstheme="minorHAnsi"/>
        </w:rPr>
        <w:t>neotribal</w:t>
      </w:r>
      <w:proofErr w:type="spellEnd"/>
      <w:r w:rsidRPr="00FA25BD">
        <w:rPr>
          <w:rStyle w:val="StyleUnderline"/>
          <w:rFonts w:cstheme="minorHAnsi"/>
        </w:rPr>
        <w:t xml:space="preserve"> governments but even discussions of alternatives.</w:t>
      </w:r>
      <w:r w:rsidRPr="00FA25BD">
        <w:rPr>
          <w:rFonts w:cstheme="minorHAnsi"/>
          <w:sz w:val="16"/>
        </w:rPr>
        <w:t xml:space="preserve"> The same is true of discussions of identity and citizenship. </w:t>
      </w:r>
      <w:r w:rsidRPr="00FA25BD">
        <w:rPr>
          <w:rStyle w:val="StyleUnderline"/>
          <w:rFonts w:cstheme="minorHAnsi"/>
        </w:rPr>
        <w:t xml:space="preserve">Emphasis on ‘bloodedness’, authenticity, and a return to ‘traditionalism’ and community as natural and apolitical categories </w:t>
      </w:r>
      <w:proofErr w:type="gramStart"/>
      <w:r w:rsidRPr="00FA25BD">
        <w:rPr>
          <w:rStyle w:val="Emphasis"/>
          <w:rFonts w:asciiTheme="minorHAnsi" w:hAnsiTheme="minorHAnsi" w:cstheme="minorHAnsi"/>
        </w:rPr>
        <w:t>conceals</w:t>
      </w:r>
      <w:proofErr w:type="gramEnd"/>
      <w:r w:rsidRPr="00FA25BD">
        <w:rPr>
          <w:rStyle w:val="Emphasis"/>
          <w:rFonts w:asciiTheme="minorHAnsi" w:hAnsiTheme="minorHAnsi" w:cstheme="minorHAnsi"/>
        </w:rPr>
        <w:t xml:space="preserve"> the power and class relations behind them</w:t>
      </w:r>
      <w:r w:rsidRPr="00FA25BD">
        <w:rPr>
          <w:rStyle w:val="StyleUnderline"/>
          <w:rFonts w:cstheme="minorHAnsi"/>
        </w:rPr>
        <w:t>. It hides the functional role of the federal government as the arbiter of indigeneity</w:t>
      </w:r>
      <w:r w:rsidRPr="00FA25BD">
        <w:rPr>
          <w:rFonts w:cstheme="minorHAnsi"/>
          <w:sz w:val="16"/>
        </w:rPr>
        <w:t xml:space="preserve">, </w:t>
      </w:r>
      <w:r w:rsidRPr="00FA25BD">
        <w:rPr>
          <w:rStyle w:val="StyleUnderline"/>
          <w:rFonts w:cstheme="minorHAnsi"/>
        </w:rPr>
        <w:t>rather than having the question of indigeneity and group membership being decided by the people themselves.</w:t>
      </w:r>
      <w:r w:rsidRPr="00FA25BD">
        <w:rPr>
          <w:rFonts w:cstheme="minorHAnsi"/>
          <w:sz w:val="16"/>
        </w:rPr>
        <w:t xml:space="preserve"> Likewise, </w:t>
      </w:r>
      <w:proofErr w:type="spellStart"/>
      <w:r w:rsidRPr="00FA25BD">
        <w:rPr>
          <w:rStyle w:val="StyleUnderline"/>
          <w:rFonts w:cstheme="minorHAnsi"/>
        </w:rPr>
        <w:t>neotraditionalism</w:t>
      </w:r>
      <w:proofErr w:type="spellEnd"/>
      <w:r w:rsidRPr="00FA25BD">
        <w:rPr>
          <w:rStyle w:val="StyleUnderline"/>
          <w:rFonts w:cstheme="minorHAnsi"/>
        </w:rPr>
        <w:t xml:space="preserve"> hides how these concepts are marshaled in support of the consolidation of tribal elite power and </w:t>
      </w:r>
      <w:proofErr w:type="gramStart"/>
      <w:r w:rsidRPr="00FA25BD">
        <w:rPr>
          <w:rStyle w:val="StyleUnderline"/>
          <w:rFonts w:cstheme="minorHAnsi"/>
        </w:rPr>
        <w:t>the homogenization</w:t>
      </w:r>
      <w:proofErr w:type="gramEnd"/>
      <w:r w:rsidRPr="00FA25BD">
        <w:rPr>
          <w:rStyle w:val="StyleUnderline"/>
          <w:rFonts w:cstheme="minorHAnsi"/>
        </w:rPr>
        <w:t xml:space="preserve"> of the tribal elite themselves</w:t>
      </w:r>
      <w:r w:rsidRPr="00FA25BD">
        <w:rPr>
          <w:rFonts w:cstheme="minorHAnsi"/>
          <w:sz w:val="16"/>
        </w:rPr>
        <w:t xml:space="preserve">. </w:t>
      </w:r>
      <w:proofErr w:type="spellStart"/>
      <w:r w:rsidRPr="00FA25BD">
        <w:rPr>
          <w:rStyle w:val="StyleUnderline"/>
          <w:rFonts w:cstheme="minorHAnsi"/>
        </w:rPr>
        <w:t>Neotraditionalist</w:t>
      </w:r>
      <w:proofErr w:type="spellEnd"/>
      <w:r w:rsidRPr="00FA25BD">
        <w:rPr>
          <w:rStyle w:val="StyleUnderline"/>
          <w:rFonts w:cstheme="minorHAnsi"/>
        </w:rPr>
        <w:t xml:space="preserve"> ideology</w:t>
      </w:r>
      <w:r w:rsidRPr="00FA25BD">
        <w:rPr>
          <w:rFonts w:cstheme="minorHAnsi"/>
          <w:sz w:val="16"/>
        </w:rPr>
        <w:t xml:space="preserve"> is dangerous because it </w:t>
      </w:r>
      <w:r w:rsidRPr="00FA25BD">
        <w:rPr>
          <w:rStyle w:val="Emphasis"/>
          <w:rFonts w:asciiTheme="minorHAnsi" w:hAnsiTheme="minorHAnsi" w:cstheme="minorHAnsi"/>
        </w:rPr>
        <w:t>obscures the distinction between tribal governments and indigenous communities</w:t>
      </w:r>
      <w:r w:rsidRPr="00FA25BD">
        <w:rPr>
          <w:rFonts w:cstheme="minorHAnsi"/>
          <w:sz w:val="16"/>
        </w:rPr>
        <w:t xml:space="preserve"> </w:t>
      </w:r>
      <w:r w:rsidRPr="00FA25BD">
        <w:rPr>
          <w:rStyle w:val="StyleUnderline"/>
          <w:rFonts w:cstheme="minorHAnsi"/>
        </w:rPr>
        <w:t>in presenting them as functionally equivalent</w:t>
      </w:r>
      <w:r w:rsidRPr="00FA25BD">
        <w:rPr>
          <w:rFonts w:cstheme="minorHAnsi"/>
          <w:sz w:val="16"/>
        </w:rPr>
        <w:t xml:space="preserve">. Lastly, </w:t>
      </w:r>
      <w:proofErr w:type="spellStart"/>
      <w:r w:rsidRPr="00FA25BD">
        <w:rPr>
          <w:rStyle w:val="StyleUnderline"/>
          <w:rFonts w:cstheme="minorHAnsi"/>
        </w:rPr>
        <w:t>neotraditionalist</w:t>
      </w:r>
      <w:proofErr w:type="spellEnd"/>
      <w:r w:rsidRPr="00FA25BD">
        <w:rPr>
          <w:rStyle w:val="StyleUnderline"/>
          <w:rFonts w:cstheme="minorHAnsi"/>
        </w:rPr>
        <w:t xml:space="preserve"> ideology conceals the fundamental changes that have occurred in indigenous societies and political economies in this era of late capitalism.</w:t>
      </w:r>
    </w:p>
    <w:p w14:paraId="1845E4E0" w14:textId="77777777" w:rsidR="00A30868" w:rsidRPr="00FA25BD" w:rsidRDefault="00A30868" w:rsidP="00A30868"/>
    <w:p w14:paraId="1C6B3DB3" w14:textId="77777777" w:rsidR="00B22EF2" w:rsidRPr="00FA25BD" w:rsidRDefault="00B22EF2" w:rsidP="00A30868">
      <w:pPr>
        <w:pStyle w:val="Heading3"/>
      </w:pPr>
    </w:p>
    <w:p w14:paraId="553130AD" w14:textId="23BD7762" w:rsidR="00A30868" w:rsidRPr="00FA25BD" w:rsidRDefault="00A30868" w:rsidP="00A30868">
      <w:pPr>
        <w:pStyle w:val="Heading3"/>
      </w:pPr>
      <w:r w:rsidRPr="00FA25BD">
        <w:t xml:space="preserve">1nc </w:t>
      </w:r>
      <w:r w:rsidR="00223393" w:rsidRPr="00FA25BD">
        <w:t xml:space="preserve">[already in shell] </w:t>
      </w:r>
      <w:r w:rsidRPr="00FA25BD">
        <w:t xml:space="preserve">- Military Link </w:t>
      </w:r>
    </w:p>
    <w:p w14:paraId="5B254AEA" w14:textId="77777777" w:rsidR="00A30868" w:rsidRPr="00FA25BD" w:rsidRDefault="00A30868" w:rsidP="00A30868">
      <w:pPr>
        <w:pStyle w:val="Heading4"/>
      </w:pPr>
      <w:r w:rsidRPr="00FA25BD">
        <w:t xml:space="preserve">Military and economic development in the Arctic secures capitalist power at the expense of Indigenous peoples  </w:t>
      </w:r>
    </w:p>
    <w:p w14:paraId="40B7ECB1" w14:textId="77777777" w:rsidR="00A30868" w:rsidRPr="00FA25BD" w:rsidRDefault="00A30868" w:rsidP="00A30868">
      <w:proofErr w:type="spellStart"/>
      <w:r w:rsidRPr="00FA25BD">
        <w:rPr>
          <w:rStyle w:val="Style13ptBold"/>
        </w:rPr>
        <w:t>Hanaček</w:t>
      </w:r>
      <w:proofErr w:type="spellEnd"/>
      <w:r w:rsidRPr="00FA25BD">
        <w:rPr>
          <w:rStyle w:val="Style13ptBold"/>
        </w:rPr>
        <w:t xml:space="preserve"> et </w:t>
      </w:r>
      <w:proofErr w:type="gramStart"/>
      <w:r w:rsidRPr="00FA25BD">
        <w:rPr>
          <w:rStyle w:val="Style13ptBold"/>
        </w:rPr>
        <w:t xml:space="preserve">al  </w:t>
      </w:r>
      <w:r w:rsidRPr="00FA25BD">
        <w:t>Researcher</w:t>
      </w:r>
      <w:proofErr w:type="gramEnd"/>
      <w:r w:rsidRPr="00FA25BD">
        <w:t xml:space="preserve"> at the Institute of Environmental Science and Technology, Autonomous University of Barcelona</w:t>
      </w:r>
      <w:r w:rsidRPr="00FA25BD">
        <w:rPr>
          <w:rStyle w:val="Style13ptBold"/>
        </w:rPr>
        <w:t xml:space="preserve"> 24</w:t>
      </w:r>
      <w:r w:rsidRPr="00FA25BD">
        <w:t xml:space="preserve"> </w:t>
      </w:r>
    </w:p>
    <w:p w14:paraId="6B001B8A" w14:textId="77777777" w:rsidR="00A30868" w:rsidRPr="00FA25BD" w:rsidRDefault="00A30868" w:rsidP="00A30868">
      <w:r w:rsidRPr="00FA25BD">
        <w:t xml:space="preserve">[Ksenija </w:t>
      </w:r>
      <w:proofErr w:type="spellStart"/>
      <w:r w:rsidRPr="00FA25BD">
        <w:t>Hanaček</w:t>
      </w:r>
      <w:proofErr w:type="spellEnd"/>
      <w:r w:rsidRPr="00FA25BD">
        <w:t xml:space="preserve"> -. “Green and climate colonialities: Evidence from Arctic </w:t>
      </w:r>
      <w:proofErr w:type="spellStart"/>
      <w:r w:rsidRPr="00FA25BD">
        <w:t>Extractivisms</w:t>
      </w:r>
      <w:proofErr w:type="spellEnd"/>
      <w:r w:rsidRPr="00FA25BD">
        <w:t xml:space="preserve">.” </w:t>
      </w:r>
      <w:r w:rsidRPr="00FA25BD">
        <w:rPr>
          <w:i/>
          <w:iCs/>
        </w:rPr>
        <w:t>Journal of Political Ecology</w:t>
      </w:r>
      <w:r w:rsidRPr="00FA25BD">
        <w:t>, Vol. 34, Issue 1, 2024, https://doi.org/10.2458/jpe.5512, July 19th, 2025, HDCSW- JW]</w:t>
      </w:r>
    </w:p>
    <w:p w14:paraId="7E2D63C8" w14:textId="77777777" w:rsidR="00A30868" w:rsidRPr="00FA25BD" w:rsidRDefault="00A30868" w:rsidP="00A30868">
      <w:pPr>
        <w:rPr>
          <w:sz w:val="16"/>
        </w:rPr>
      </w:pPr>
      <w:r w:rsidRPr="00FA25BD">
        <w:rPr>
          <w:rStyle w:val="StyleUnderline"/>
        </w:rPr>
        <w:t>The Arctic</w:t>
      </w:r>
      <w:r w:rsidRPr="00FA25BD">
        <w:rPr>
          <w:sz w:val="16"/>
        </w:rPr>
        <w:t xml:space="preserve"> region also </w:t>
      </w:r>
      <w:r w:rsidRPr="00FA25BD">
        <w:rPr>
          <w:rStyle w:val="StyleUnderline"/>
        </w:rPr>
        <w:t xml:space="preserve">contains security and military interests of nation-states, as well as political and economic interests </w:t>
      </w:r>
      <w:r w:rsidRPr="00FA25BD">
        <w:rPr>
          <w:sz w:val="16"/>
        </w:rPr>
        <w:t>(</w:t>
      </w:r>
      <w:proofErr w:type="spellStart"/>
      <w:r w:rsidRPr="00FA25BD">
        <w:rPr>
          <w:sz w:val="16"/>
        </w:rPr>
        <w:t>Heininen</w:t>
      </w:r>
      <w:proofErr w:type="spellEnd"/>
      <w:r w:rsidRPr="00FA25BD">
        <w:rPr>
          <w:sz w:val="16"/>
        </w:rPr>
        <w:t xml:space="preserve">, 2014). For instance, integral parts of modern industrialized nation-states include Sápmi in Fennoscandia, the Yukon in the Northwest territories and Nunavut in Canada, and the Yamalo-Nenets Autonomous region of the Russian Federation. In short, </w:t>
      </w:r>
      <w:r w:rsidRPr="00FA25BD">
        <w:rPr>
          <w:rStyle w:val="StyleUnderline"/>
        </w:rPr>
        <w:t>almost all Indigenous homelands have been claimed and controlled by nation-states to the south of the Arctic. Different state-corporate nexuses, located outside the circumpolar North, impose their own economic interests for which both land and resources are needed</w:t>
      </w:r>
      <w:r w:rsidRPr="00FA25BD">
        <w:rPr>
          <w:sz w:val="16"/>
        </w:rPr>
        <w:t xml:space="preserve"> (Muller-Wille, 1987). </w:t>
      </w:r>
      <w:r w:rsidRPr="00FA25BD">
        <w:rPr>
          <w:rStyle w:val="StyleUnderline"/>
        </w:rPr>
        <w:t>In the process, Indigenous peoples</w:t>
      </w:r>
      <w:r w:rsidRPr="00FA25BD">
        <w:rPr>
          <w:sz w:val="16"/>
        </w:rPr>
        <w:t xml:space="preserve"> of the Circumpolar North </w:t>
      </w:r>
      <w:r w:rsidRPr="00FA25BD">
        <w:rPr>
          <w:rStyle w:val="StyleUnderline"/>
        </w:rPr>
        <w:t>lose access to and control over their land and its traditional use</w:t>
      </w:r>
      <w:r w:rsidRPr="00FA25BD">
        <w:rPr>
          <w:sz w:val="16"/>
        </w:rPr>
        <w:t>.</w:t>
      </w:r>
    </w:p>
    <w:p w14:paraId="2E59EA2A" w14:textId="77777777" w:rsidR="00A30868" w:rsidRPr="00FA25BD" w:rsidRDefault="00A30868" w:rsidP="00A30868">
      <w:pPr>
        <w:rPr>
          <w:sz w:val="16"/>
        </w:rPr>
      </w:pPr>
      <w:r w:rsidRPr="00FA25BD">
        <w:rPr>
          <w:sz w:val="16"/>
        </w:rPr>
        <w:t xml:space="preserve">Within this context, </w:t>
      </w:r>
      <w:r w:rsidRPr="00FA25BD">
        <w:rPr>
          <w:rStyle w:val="StyleUnderline"/>
        </w:rPr>
        <w:t>development projects and planning in the Arctic are</w:t>
      </w:r>
      <w:r w:rsidRPr="00FA25BD">
        <w:rPr>
          <w:sz w:val="16"/>
        </w:rPr>
        <w:t xml:space="preserve"> being </w:t>
      </w:r>
      <w:r w:rsidRPr="00FA25BD">
        <w:rPr>
          <w:rStyle w:val="StyleUnderline"/>
        </w:rPr>
        <w:t>driven by ideas of advanced technological progress and economic growth</w:t>
      </w:r>
      <w:r w:rsidRPr="00FA25BD">
        <w:rPr>
          <w:sz w:val="16"/>
        </w:rPr>
        <w:t xml:space="preserve"> (Egerman et al., 2003). </w:t>
      </w:r>
      <w:r w:rsidRPr="00FA25BD">
        <w:rPr>
          <w:rStyle w:val="StyleUnderline"/>
        </w:rPr>
        <w:t>Some of its regions are integral parts of modern industrialized nation-states</w:t>
      </w:r>
      <w:r w:rsidRPr="00FA25BD">
        <w:rPr>
          <w:sz w:val="16"/>
        </w:rPr>
        <w:t xml:space="preserve"> (although this is not the case for Greenland, an autonomous territory within the Kingdom of Denmark) (Muller-Wille, 1987; Nuttall, 2012). These </w:t>
      </w:r>
      <w:r w:rsidRPr="00FA25BD">
        <w:rPr>
          <w:rStyle w:val="StyleUnderline"/>
        </w:rPr>
        <w:t xml:space="preserve">states cater to </w:t>
      </w:r>
      <w:proofErr w:type="gramStart"/>
      <w:r w:rsidRPr="00FA25BD">
        <w:rPr>
          <w:rStyle w:val="StyleUnderline"/>
        </w:rPr>
        <w:t>particular economic</w:t>
      </w:r>
      <w:proofErr w:type="gramEnd"/>
      <w:r w:rsidRPr="00FA25BD">
        <w:rPr>
          <w:rStyle w:val="StyleUnderline"/>
        </w:rPr>
        <w:t xml:space="preserve"> sectors and corporations in different extractive sectors, easing their access to Arctic Indigenous and other territories</w:t>
      </w:r>
      <w:r w:rsidRPr="00FA25BD">
        <w:rPr>
          <w:sz w:val="16"/>
        </w:rPr>
        <w:t>.</w:t>
      </w:r>
    </w:p>
    <w:p w14:paraId="4A79267F" w14:textId="77777777" w:rsidR="00A30868" w:rsidRPr="00FA25BD" w:rsidRDefault="00A30868" w:rsidP="00A30868">
      <w:pPr>
        <w:rPr>
          <w:sz w:val="16"/>
        </w:rPr>
      </w:pPr>
      <w:r w:rsidRPr="00FA25BD">
        <w:rPr>
          <w:sz w:val="16"/>
        </w:rPr>
        <w:t xml:space="preserve">The Canadian state is notorious for supporting via diplomacy, spying and other operations the global expansion of the mining industry (Bélanger, </w:t>
      </w:r>
      <w:proofErr w:type="gramStart"/>
      <w:r w:rsidRPr="00FA25BD">
        <w:rPr>
          <w:sz w:val="16"/>
        </w:rPr>
        <w:t>2018;</w:t>
      </w:r>
      <w:proofErr w:type="gramEnd"/>
      <w:r w:rsidRPr="00FA25BD">
        <w:rPr>
          <w:sz w:val="16"/>
        </w:rPr>
        <w:t xml:space="preserve"> Keeling and </w:t>
      </w:r>
      <w:proofErr w:type="spellStart"/>
      <w:r w:rsidRPr="00FA25BD">
        <w:rPr>
          <w:sz w:val="16"/>
        </w:rPr>
        <w:t>Sandlos</w:t>
      </w:r>
      <w:proofErr w:type="spellEnd"/>
      <w:r w:rsidRPr="00FA25BD">
        <w:rPr>
          <w:sz w:val="16"/>
        </w:rPr>
        <w:t>, 2015). The Canadian state-mining nexus continues to provoke major socio-ecological injustices in many parts of the world including the Arctic, as in the forceful expansion to Fennoscandia and particularly Finland by Canadian gold and other mining companies (Kröger, 2016).</w:t>
      </w:r>
    </w:p>
    <w:p w14:paraId="24C6BCCA" w14:textId="77777777" w:rsidR="00A30868" w:rsidRPr="00FA25BD" w:rsidRDefault="00A30868" w:rsidP="00A30868">
      <w:pPr>
        <w:rPr>
          <w:sz w:val="16"/>
        </w:rPr>
      </w:pPr>
      <w:r w:rsidRPr="00FA25BD">
        <w:rPr>
          <w:sz w:val="16"/>
        </w:rPr>
        <w:t xml:space="preserve">In Alaska, the </w:t>
      </w:r>
      <w:r w:rsidRPr="00FA25BD">
        <w:rPr>
          <w:rStyle w:val="StyleUnderline"/>
        </w:rPr>
        <w:t>oil and gas extraction business has been marked by</w:t>
      </w:r>
      <w:r w:rsidRPr="00FA25BD">
        <w:rPr>
          <w:sz w:val="16"/>
        </w:rPr>
        <w:t xml:space="preserve"> recent </w:t>
      </w:r>
      <w:r w:rsidRPr="00FA25BD">
        <w:rPr>
          <w:rStyle w:val="StyleUnderline"/>
        </w:rPr>
        <w:t>attempts</w:t>
      </w:r>
      <w:r w:rsidRPr="00FA25BD">
        <w:rPr>
          <w:sz w:val="16"/>
        </w:rPr>
        <w:t xml:space="preserve"> of the Trump administration (2017–2021) </w:t>
      </w:r>
      <w:r w:rsidRPr="00FA25BD">
        <w:rPr>
          <w:rStyle w:val="StyleUnderline"/>
        </w:rPr>
        <w:t xml:space="preserve">to </w:t>
      </w:r>
      <w:proofErr w:type="gramStart"/>
      <w:r w:rsidRPr="00FA25BD">
        <w:rPr>
          <w:rStyle w:val="StyleUnderline"/>
        </w:rPr>
        <w:t>open up</w:t>
      </w:r>
      <w:proofErr w:type="gramEnd"/>
      <w:r w:rsidRPr="00FA25BD">
        <w:rPr>
          <w:rStyle w:val="StyleUnderline"/>
        </w:rPr>
        <w:t xml:space="preserve"> drilling in conservation areas. Arctic policies may change with government fluctuations following, however, a general trend to extractive expansion.</w:t>
      </w:r>
      <w:r w:rsidRPr="00FA25BD">
        <w:rPr>
          <w:sz w:val="16"/>
        </w:rPr>
        <w:t xml:space="preserve"> Besides Russia, the </w:t>
      </w:r>
      <w:r w:rsidRPr="00FA25BD">
        <w:rPr>
          <w:rStyle w:val="StyleUnderline"/>
        </w:rPr>
        <w:t>U</w:t>
      </w:r>
      <w:r w:rsidRPr="00FA25BD">
        <w:rPr>
          <w:sz w:val="16"/>
        </w:rPr>
        <w:t xml:space="preserve">nited </w:t>
      </w:r>
      <w:r w:rsidRPr="00FA25BD">
        <w:rPr>
          <w:rStyle w:val="StyleUnderline"/>
        </w:rPr>
        <w:t>S</w:t>
      </w:r>
      <w:r w:rsidRPr="00FA25BD">
        <w:rPr>
          <w:sz w:val="16"/>
        </w:rPr>
        <w:t xml:space="preserve">tates </w:t>
      </w:r>
      <w:r w:rsidRPr="00FA25BD">
        <w:rPr>
          <w:rStyle w:val="StyleUnderline"/>
        </w:rPr>
        <w:t>has been an important player building major logistical and military infrastructures in the Arctic</w:t>
      </w:r>
      <w:r w:rsidRPr="00FA25BD">
        <w:rPr>
          <w:sz w:val="16"/>
        </w:rPr>
        <w:t xml:space="preserve">. After the end of the </w:t>
      </w:r>
      <w:r w:rsidRPr="00FA25BD">
        <w:rPr>
          <w:rStyle w:val="StyleUnderline"/>
        </w:rPr>
        <w:t>Cold War</w:t>
      </w:r>
      <w:r w:rsidRPr="00FA25BD">
        <w:rPr>
          <w:sz w:val="16"/>
        </w:rPr>
        <w:t xml:space="preserve"> in the 1990s, these </w:t>
      </w:r>
      <w:r w:rsidRPr="00FA25BD">
        <w:rPr>
          <w:rStyle w:val="StyleUnderline"/>
        </w:rPr>
        <w:t>infrastructures are</w:t>
      </w:r>
      <w:r w:rsidRPr="00FA25BD">
        <w:rPr>
          <w:sz w:val="16"/>
        </w:rPr>
        <w:t xml:space="preserve"> currently </w:t>
      </w:r>
      <w:r w:rsidRPr="00FA25BD">
        <w:rPr>
          <w:rStyle w:val="StyleUnderline"/>
        </w:rPr>
        <w:t>being rebuilt, to serve resource extraction and great power competitions</w:t>
      </w:r>
      <w:r w:rsidRPr="00FA25BD">
        <w:rPr>
          <w:sz w:val="16"/>
        </w:rPr>
        <w:t xml:space="preserve"> (Dodds and Nuttall, 2019). These militaristic goals play a major role in the Russian contemporary attempts to claim sovereignty over Arctic territories and resources. Other Arctic powers, especially the Nordic states, seem to be much less inclined to expand militarily and forcefully to grab territories or resources (Kröger, 2019).</w:t>
      </w:r>
    </w:p>
    <w:p w14:paraId="725BDBBD" w14:textId="0A376258" w:rsidR="00B22EF2" w:rsidRPr="00FA25BD" w:rsidRDefault="00B22EF2" w:rsidP="00B22EF2">
      <w:pPr>
        <w:pStyle w:val="Heading3"/>
      </w:pPr>
      <w:r w:rsidRPr="00FA25BD">
        <w:t xml:space="preserve">2nc - </w:t>
      </w:r>
      <w:r w:rsidRPr="00FA25BD">
        <w:t xml:space="preserve">Missile defense – contracts </w:t>
      </w:r>
    </w:p>
    <w:p w14:paraId="4909CA56" w14:textId="77777777" w:rsidR="00B22EF2" w:rsidRPr="00FA25BD" w:rsidRDefault="00B22EF2" w:rsidP="00B22EF2">
      <w:pPr>
        <w:pStyle w:val="Heading4"/>
      </w:pPr>
      <w:r w:rsidRPr="00FA25BD">
        <w:t xml:space="preserve">Missile defense lines the pockets of the military industrial complex and Musk </w:t>
      </w:r>
    </w:p>
    <w:p w14:paraId="17A415A5" w14:textId="77777777" w:rsidR="00B22EF2" w:rsidRPr="00FA25BD" w:rsidRDefault="00B22EF2" w:rsidP="00B22EF2">
      <w:pPr>
        <w:rPr>
          <w:b/>
          <w:bCs/>
        </w:rPr>
      </w:pPr>
      <w:r w:rsidRPr="00FA25BD">
        <w:rPr>
          <w:b/>
          <w:bCs/>
        </w:rPr>
        <w:t>Cirincione, national security analyst and member of the Council for Foreign Relations, 25</w:t>
      </w:r>
    </w:p>
    <w:p w14:paraId="0CDF0A99" w14:textId="77777777" w:rsidR="00B22EF2" w:rsidRPr="00FA25BD" w:rsidRDefault="00B22EF2" w:rsidP="00B22EF2">
      <w:r w:rsidRPr="00FA25BD">
        <w:t>[Joe Cirincione, 5-25-2025, "Trump’s “Golden Dome” Won’t Work—but It’ll Make Elon Musk Richer", New Republic, https://newrepublic.com/article/195608/trump-golden-dome-elon-musk-richer?utm_medium=social&amp;utm_campaign=SF_TNR&amp;utm_source=Facebook, Accessed 7-10-2025, HDSCW-JX]</w:t>
      </w:r>
    </w:p>
    <w:p w14:paraId="63A65723" w14:textId="77777777" w:rsidR="00B22EF2" w:rsidRPr="00FA25BD" w:rsidRDefault="00B22EF2" w:rsidP="00B22EF2">
      <w:pPr>
        <w:rPr>
          <w:rStyle w:val="StyleUnderline"/>
        </w:rPr>
      </w:pPr>
      <w:r w:rsidRPr="00FA25BD">
        <w:t xml:space="preserve">Elon </w:t>
      </w:r>
      <w:r w:rsidRPr="00FA25BD">
        <w:rPr>
          <w:rStyle w:val="StyleUnderline"/>
        </w:rPr>
        <w:t>Musk,</w:t>
      </w:r>
      <w:r w:rsidRPr="00FA25BD">
        <w:t xml:space="preserve"> after months omnipresent in the White House, was nowhere near the Oval Office on May 20 when Donald Trump announced his new “Golden Dome” space weapons system. He didn’t have to be. </w:t>
      </w:r>
      <w:r w:rsidRPr="00FA25BD">
        <w:rPr>
          <w:rStyle w:val="StyleUnderline"/>
        </w:rPr>
        <w:t>He had already maneuvered his companies to benefit substantially from the $25 billion Trump said he would spend immediately and the hundreds of billions in federal contracts the new effort will spawn.</w:t>
      </w:r>
    </w:p>
    <w:p w14:paraId="7F69C575" w14:textId="77777777" w:rsidR="00B22EF2" w:rsidRPr="00FA25BD" w:rsidRDefault="00B22EF2" w:rsidP="00B22EF2">
      <w:r w:rsidRPr="00FA25BD">
        <w:t xml:space="preserve">Though </w:t>
      </w:r>
      <w:r w:rsidRPr="00FA25BD">
        <w:rPr>
          <w:rStyle w:val="StyleUnderline"/>
        </w:rPr>
        <w:t>Mus</w:t>
      </w:r>
      <w:r w:rsidRPr="00FA25BD">
        <w:t xml:space="preserve">k has largely disappeared from Washington and Trump’s media feeds, his </w:t>
      </w:r>
      <w:r w:rsidRPr="00FA25BD">
        <w:rPr>
          <w:rStyle w:val="StyleUnderline"/>
        </w:rPr>
        <w:t>influence lives on</w:t>
      </w:r>
      <w:r w:rsidRPr="00FA25BD">
        <w:t>. Earlier this month, the acting inspector general at the Department of Defense got a letter asking for a probe into Musk’s lobbying on Golden Dome from 42 congressional Democrats, including the late Representative Gerry Connolly in one of his last acts as the ranking Democrat on the House Oversight and Government Reform Committee.</w:t>
      </w:r>
    </w:p>
    <w:p w14:paraId="17C9215A" w14:textId="77777777" w:rsidR="00B22EF2" w:rsidRPr="00FA25BD" w:rsidRDefault="00B22EF2" w:rsidP="00B22EF2">
      <w:r w:rsidRPr="00FA25BD">
        <w:t xml:space="preserve">The members believe that </w:t>
      </w:r>
      <w:r w:rsidRPr="00FA25BD">
        <w:rPr>
          <w:rStyle w:val="StyleUnderline"/>
        </w:rPr>
        <w:t>Musk’s “formal or informal participation in any process to award a government contract raises serious conflict of interest concerns</w:t>
      </w:r>
      <w:r w:rsidRPr="00FA25BD">
        <w:t>, including the possibility that SpaceX is a top contender for the Golden Dome contract because of Mr. Musk’s position in the government.”</w:t>
      </w:r>
    </w:p>
    <w:p w14:paraId="1A113950" w14:textId="77777777" w:rsidR="00B22EF2" w:rsidRPr="00FA25BD" w:rsidRDefault="00B22EF2" w:rsidP="00B22EF2">
      <w:r w:rsidRPr="00FA25BD">
        <w:t>This, they said, “raises concerns about whether defense contracts to build a Golden Dome are an effective way to protect Americans or are meant to enrich Mr. Musk and other elites.”</w:t>
      </w:r>
    </w:p>
    <w:p w14:paraId="21D06DB5" w14:textId="77777777" w:rsidR="00B22EF2" w:rsidRPr="00FA25BD" w:rsidRDefault="00B22EF2" w:rsidP="00B22EF2">
      <w:pPr>
        <w:rPr>
          <w:rStyle w:val="StyleUnderline"/>
        </w:rPr>
      </w:pPr>
      <w:r w:rsidRPr="00FA25BD">
        <w:rPr>
          <w:rStyle w:val="StyleUnderline"/>
        </w:rPr>
        <w:t>Their fears are well grounded. Though the 60-year pursuit of an effective national missile defense system began with an ideological desire to replace arms-control agreements with a military shield, for decades, the primary driver has been the pursuit of lucrative contracts.</w:t>
      </w:r>
    </w:p>
    <w:p w14:paraId="540D82B5" w14:textId="77777777" w:rsidR="00B22EF2" w:rsidRPr="00FA25BD" w:rsidRDefault="00B22EF2" w:rsidP="00B22EF2">
      <w:r w:rsidRPr="00FA25BD">
        <w:t xml:space="preserve">Musk understands that there is a </w:t>
      </w:r>
      <w:r w:rsidRPr="00FA25BD">
        <w:rPr>
          <w:rStyle w:val="StyleUnderline"/>
        </w:rPr>
        <w:t>lot of money to be made in missile defense</w:t>
      </w:r>
      <w:r w:rsidRPr="00FA25BD">
        <w:t xml:space="preserve">. The program has grown from a relatively modest $3 billion a year, back when Ronald Reagan first started talking it up during the 1980s, to over $30 billion a year for “missile defense and defeat programs” today. </w:t>
      </w:r>
      <w:r w:rsidRPr="00FA25BD">
        <w:rPr>
          <w:rStyle w:val="StyleUnderline"/>
        </w:rPr>
        <w:t>Since the development of the first interceptors in 1962, the government has spent more than $531 billion</w:t>
      </w:r>
      <w:r w:rsidRPr="00FA25BD">
        <w:t xml:space="preserve"> </w:t>
      </w:r>
      <w:r w:rsidRPr="00FA25BD">
        <w:rPr>
          <w:rStyle w:val="StyleUnderline"/>
        </w:rPr>
        <w:t>on “multiple ineffective missile defense schemes,”</w:t>
      </w:r>
      <w:r w:rsidRPr="00FA25BD">
        <w:t xml:space="preserve"> according to Stephen Schwartz, a nuclear budget analyst. Over $453 billion of that was spent in failed efforts launched by Reagan in 1983 to fulfill his fantasy of a shield that could “protect us from ballistic missiles just as a roof protects a family from rain.”</w:t>
      </w:r>
    </w:p>
    <w:p w14:paraId="255C3E4F" w14:textId="77777777" w:rsidR="00B22EF2" w:rsidRPr="00FA25BD" w:rsidRDefault="00B22EF2" w:rsidP="00B22EF2">
      <w:r w:rsidRPr="00FA25BD">
        <w:t xml:space="preserve">All we </w:t>
      </w:r>
      <w:proofErr w:type="gramStart"/>
      <w:r w:rsidRPr="00FA25BD">
        <w:t>have to</w:t>
      </w:r>
      <w:proofErr w:type="gramEnd"/>
      <w:r w:rsidRPr="00FA25BD">
        <w:t xml:space="preserve"> show for the effort is 44 ground-based interceptors in Alaska and California that are so flawed that the Pentagon last year awarded Lockheed Martin </w:t>
      </w:r>
      <w:proofErr w:type="gramStart"/>
      <w:r w:rsidRPr="00FA25BD">
        <w:t>an</w:t>
      </w:r>
      <w:proofErr w:type="gramEnd"/>
      <w:r w:rsidRPr="00FA25BD">
        <w:t xml:space="preserve"> $18 billion contract to build a brand-new replacement system. While missile defenses against short-range rockets, like those Hamas fired into Israel, can be effective, no country has built a system that can reliably shoot down nuclear missiles that travel thousands of miles at many times the speed of sound.</w:t>
      </w:r>
    </w:p>
    <w:p w14:paraId="5ECF2D65" w14:textId="77777777" w:rsidR="00B22EF2" w:rsidRPr="00FA25BD" w:rsidRDefault="00B22EF2" w:rsidP="00B22EF2">
      <w:r w:rsidRPr="00FA25BD">
        <w:t>Trump claims that Reagan “didn’t have the technology,” but now we have “super technology” that will provide “close to 100 percent protection” against “hypersonic missiles, ballistic missiles, and advanced cruise missiles; all of them will be knocked out of the air.” Even better, said Trump, the whole thing will only cost $175 billion and be “fully operational before the end of my term.”</w:t>
      </w:r>
    </w:p>
    <w:p w14:paraId="4D0D6D95" w14:textId="77777777" w:rsidR="00B22EF2" w:rsidRPr="00FA25BD" w:rsidRDefault="00B22EF2" w:rsidP="00B22EF2">
      <w:r w:rsidRPr="00FA25BD">
        <w:t xml:space="preserve">This is all nonsense, of course. </w:t>
      </w:r>
      <w:r w:rsidRPr="00FA25BD">
        <w:rPr>
          <w:rStyle w:val="StyleUnderline"/>
        </w:rPr>
        <w:t>The Congressional Budget Office estimates that a Golden Dome system would cost as much as $831 billion over two decades</w:t>
      </w:r>
      <w:r w:rsidRPr="00FA25BD">
        <w:t xml:space="preserve">. Scientists warn that even if all the complex technology and computer software </w:t>
      </w:r>
      <w:proofErr w:type="gramStart"/>
      <w:r w:rsidRPr="00FA25BD">
        <w:t>works</w:t>
      </w:r>
      <w:proofErr w:type="gramEnd"/>
      <w:r w:rsidRPr="00FA25BD">
        <w:t xml:space="preserve"> flawlessly, an adversary could defeat the defenses by simply launching a salvo of missiles that would overwhelm the system and </w:t>
      </w:r>
      <w:proofErr w:type="gramStart"/>
      <w:r w:rsidRPr="00FA25BD">
        <w:t>deploying</w:t>
      </w:r>
      <w:proofErr w:type="gramEnd"/>
      <w:r w:rsidRPr="00FA25BD">
        <w:t xml:space="preserve"> basic countermeasures that could spoof the sensors.</w:t>
      </w:r>
    </w:p>
    <w:p w14:paraId="1731CA91" w14:textId="77777777" w:rsidR="00B22EF2" w:rsidRPr="00FA25BD" w:rsidRDefault="00B22EF2" w:rsidP="00B22EF2">
      <w:r w:rsidRPr="00FA25BD">
        <w:rPr>
          <w:rStyle w:val="StyleUnderline"/>
        </w:rPr>
        <w:t xml:space="preserve">Whether the </w:t>
      </w:r>
      <w:proofErr w:type="gramStart"/>
      <w:r w:rsidRPr="00FA25BD">
        <w:rPr>
          <w:rStyle w:val="StyleUnderline"/>
        </w:rPr>
        <w:t>systems</w:t>
      </w:r>
      <w:proofErr w:type="gramEnd"/>
      <w:r w:rsidRPr="00FA25BD">
        <w:rPr>
          <w:rStyle w:val="StyleUnderline"/>
        </w:rPr>
        <w:t xml:space="preserve"> </w:t>
      </w:r>
      <w:proofErr w:type="gramStart"/>
      <w:r w:rsidRPr="00FA25BD">
        <w:rPr>
          <w:rStyle w:val="StyleUnderline"/>
        </w:rPr>
        <w:t>works</w:t>
      </w:r>
      <w:proofErr w:type="gramEnd"/>
      <w:r w:rsidRPr="00FA25BD">
        <w:rPr>
          <w:rStyle w:val="StyleUnderline"/>
        </w:rPr>
        <w:t xml:space="preserve"> or not doesn’t matter for the contractors who get rich on contracts to design, develop, and deploy these weapons. That</w:t>
      </w:r>
      <w:r w:rsidRPr="00FA25BD">
        <w:t xml:space="preserve"> may be why Musk has partnered with two other companies owned by Trump supporters, software maker Palantir and drone builder Anduril, to help design and build the system. Musk’s company estimates that the initial design contracts alone could be worth between $6 billion and 10 billion, according to Reuters.</w:t>
      </w:r>
    </w:p>
    <w:p w14:paraId="6C34E38E" w14:textId="77777777" w:rsidR="00B22EF2" w:rsidRPr="00FA25BD" w:rsidRDefault="00B22EF2" w:rsidP="00B22EF2">
      <w:pPr>
        <w:rPr>
          <w:rStyle w:val="StyleUnderline"/>
        </w:rPr>
      </w:pPr>
      <w:r w:rsidRPr="00FA25BD">
        <w:rPr>
          <w:rStyle w:val="StyleUnderline"/>
        </w:rPr>
        <w:t>Think of it as a “pump and dump” scam, where investors buy a cheap stock, inflate its value with hype and exaggerated expectations, then get rich by selling the stock at the inflated levels. Here, contractors and their government supporters take an old, devalued concept, pump up its value with exaggerated promises of instant success, secure big, multiyear contracts to build it, then get even more contracts for more systems when the ones they built don’t work.</w:t>
      </w:r>
    </w:p>
    <w:p w14:paraId="440AB858" w14:textId="77777777" w:rsidR="00B22EF2" w:rsidRPr="00FA25BD" w:rsidRDefault="00B22EF2" w:rsidP="00B22EF2"/>
    <w:p w14:paraId="588717E9" w14:textId="77777777" w:rsidR="00B22EF2" w:rsidRPr="00FA25BD" w:rsidRDefault="00B22EF2" w:rsidP="00A62491">
      <w:pPr>
        <w:pStyle w:val="Heading3"/>
      </w:pPr>
    </w:p>
    <w:p w14:paraId="23926637" w14:textId="592AC2FC" w:rsidR="00A62491" w:rsidRPr="00FA25BD" w:rsidRDefault="00A62491" w:rsidP="00A62491">
      <w:pPr>
        <w:pStyle w:val="Heading3"/>
      </w:pPr>
      <w:r w:rsidRPr="00FA25BD">
        <w:t xml:space="preserve">1nc </w:t>
      </w:r>
      <w:r w:rsidRPr="00FA25BD">
        <w:t>---</w:t>
      </w:r>
      <w:r w:rsidRPr="00FA25BD">
        <w:t xml:space="preserve"> renewables/</w:t>
      </w:r>
      <w:r w:rsidRPr="00FA25BD">
        <w:t xml:space="preserve">green innovation </w:t>
      </w:r>
    </w:p>
    <w:p w14:paraId="6A652D5A" w14:textId="5DD8E90E" w:rsidR="00B22EF2" w:rsidRPr="00FA25BD" w:rsidRDefault="00B22EF2" w:rsidP="00B22EF2">
      <w:pPr>
        <w:rPr>
          <w:b/>
          <w:bCs/>
        </w:rPr>
      </w:pPr>
      <w:r w:rsidRPr="00FA25BD">
        <w:rPr>
          <w:b/>
          <w:bCs/>
        </w:rPr>
        <w:t xml:space="preserve">**see also climate links </w:t>
      </w:r>
    </w:p>
    <w:p w14:paraId="42681855" w14:textId="77777777" w:rsidR="00A62491" w:rsidRPr="00FA25BD" w:rsidRDefault="00A62491" w:rsidP="00A62491">
      <w:pPr>
        <w:pStyle w:val="Heading4"/>
      </w:pPr>
      <w:r w:rsidRPr="00FA25BD">
        <w:t xml:space="preserve">Their association of capitalist growth with technological progress wrong – better effective science through de-growth approach </w:t>
      </w:r>
    </w:p>
    <w:p w14:paraId="2E7A523E" w14:textId="77777777" w:rsidR="00A62491" w:rsidRPr="00FA25BD" w:rsidRDefault="00A62491" w:rsidP="00A62491">
      <w:r w:rsidRPr="00FA25BD">
        <w:rPr>
          <w:rStyle w:val="Style13ptBold"/>
        </w:rPr>
        <w:t>Hickel 23</w:t>
      </w:r>
      <w:r w:rsidRPr="00FA25BD">
        <w:t xml:space="preserve"> </w:t>
      </w:r>
    </w:p>
    <w:p w14:paraId="25B1D470" w14:textId="77777777" w:rsidR="00A62491" w:rsidRPr="00FA25BD" w:rsidRDefault="00A62491" w:rsidP="00A62491">
      <w:r w:rsidRPr="00FA25BD">
        <w:t xml:space="preserve">[Jason Hickel - professor at the Institute for Environmental Science and Technology and the Department of Social and Cultural Anthropology at the Autonomous University of Barcelona. “On Technology and Degrowth.” </w:t>
      </w:r>
      <w:r w:rsidRPr="00FA25BD">
        <w:rPr>
          <w:i/>
          <w:iCs/>
        </w:rPr>
        <w:t xml:space="preserve">Monthly Review, </w:t>
      </w:r>
      <w:r w:rsidRPr="00FA25BD">
        <w:t>7/1/23, https://monthlyreview.org/2023/07/01/on-technology-and-degrowth/, HDCSW – JM]</w:t>
      </w:r>
    </w:p>
    <w:p w14:paraId="322FA434" w14:textId="77777777" w:rsidR="00A62491" w:rsidRPr="00FA25BD" w:rsidRDefault="00A62491" w:rsidP="00A62491">
      <w:pPr>
        <w:rPr>
          <w:sz w:val="16"/>
        </w:rPr>
      </w:pPr>
      <w:r w:rsidRPr="00FA25BD">
        <w:rPr>
          <w:sz w:val="16"/>
        </w:rPr>
        <w:t xml:space="preserve">So, </w:t>
      </w:r>
      <w:r w:rsidRPr="00FA25BD">
        <w:rPr>
          <w:rStyle w:val="StyleUnderline"/>
        </w:rPr>
        <w:t>the public debate about degrowth founders on a false dichotomy. The real conflict is not between technology and anti-technology. It is about how technology is imagined and the conditions under which it is deployed</w:t>
      </w:r>
      <w:r w:rsidRPr="00FA25BD">
        <w:rPr>
          <w:sz w:val="16"/>
        </w:rPr>
        <w:t xml:space="preserve">. </w:t>
      </w:r>
      <w:r w:rsidRPr="00FA25BD">
        <w:rPr>
          <w:rStyle w:val="StyleUnderline"/>
        </w:rPr>
        <w:t>Degrowth research makes a strong claim to having a more scientific</w:t>
      </w:r>
      <w:r w:rsidRPr="00FA25BD">
        <w:rPr>
          <w:sz w:val="16"/>
        </w:rPr>
        <w:t xml:space="preserve"> (and more just) </w:t>
      </w:r>
      <w:r w:rsidRPr="00FA25BD">
        <w:rPr>
          <w:rStyle w:val="StyleUnderline"/>
        </w:rPr>
        <w:t>approach to technological visions</w:t>
      </w:r>
      <w:r w:rsidRPr="00FA25BD">
        <w:rPr>
          <w:sz w:val="16"/>
        </w:rPr>
        <w:t>.</w:t>
      </w:r>
    </w:p>
    <w:p w14:paraId="68BB3EB9" w14:textId="77777777" w:rsidR="00A62491" w:rsidRPr="00FA25BD" w:rsidRDefault="00A62491" w:rsidP="00A62491">
      <w:pPr>
        <w:rPr>
          <w:sz w:val="16"/>
        </w:rPr>
      </w:pPr>
      <w:r w:rsidRPr="00FA25BD">
        <w:rPr>
          <w:sz w:val="16"/>
        </w:rPr>
        <w:t xml:space="preserve">What about the question of technological progress? </w:t>
      </w:r>
      <w:r w:rsidRPr="00FA25BD">
        <w:rPr>
          <w:rStyle w:val="StyleUnderline"/>
        </w:rPr>
        <w:t>In media discourse capitalist growth is often conflated with</w:t>
      </w:r>
      <w:r w:rsidRPr="00FA25BD">
        <w:rPr>
          <w:sz w:val="16"/>
        </w:rPr>
        <w:t>—</w:t>
      </w:r>
      <w:r w:rsidRPr="00FA25BD">
        <w:rPr>
          <w:rStyle w:val="StyleUnderline"/>
        </w:rPr>
        <w:t>or even seen as necessary for</w:t>
      </w:r>
      <w:r w:rsidRPr="00FA25BD">
        <w:rPr>
          <w:sz w:val="16"/>
        </w:rPr>
        <w:t>—</w:t>
      </w:r>
      <w:r w:rsidRPr="00FA25BD">
        <w:rPr>
          <w:rStyle w:val="StyleUnderline"/>
        </w:rPr>
        <w:t>technological progress</w:t>
      </w:r>
      <w:r w:rsidRPr="00FA25BD">
        <w:rPr>
          <w:sz w:val="16"/>
        </w:rPr>
        <w:t xml:space="preserve">. But here again, </w:t>
      </w:r>
      <w:r w:rsidRPr="00FA25BD">
        <w:rPr>
          <w:rStyle w:val="StyleUnderline"/>
        </w:rPr>
        <w:t>this is sloppy thinking</w:t>
      </w:r>
      <w:r w:rsidRPr="00FA25BD">
        <w:rPr>
          <w:sz w:val="16"/>
        </w:rPr>
        <w:t>.</w:t>
      </w:r>
    </w:p>
    <w:p w14:paraId="72622542" w14:textId="77777777" w:rsidR="00A62491" w:rsidRPr="00FA25BD" w:rsidRDefault="00A62491" w:rsidP="00A62491">
      <w:pPr>
        <w:rPr>
          <w:sz w:val="16"/>
        </w:rPr>
      </w:pPr>
      <w:r w:rsidRPr="00FA25BD">
        <w:rPr>
          <w:rStyle w:val="StyleUnderline"/>
        </w:rPr>
        <w:t>Yes, we need innovation to solve the ecological crisis.</w:t>
      </w:r>
      <w:r w:rsidRPr="00FA25BD">
        <w:rPr>
          <w:sz w:val="16"/>
        </w:rPr>
        <w:t xml:space="preserve"> We need better solar panels, better insulation, better batteries, better recycling, better methods for producing steel, etc. </w:t>
      </w:r>
      <w:r w:rsidRPr="00FA25BD">
        <w:rPr>
          <w:rStyle w:val="StyleUnderline"/>
        </w:rPr>
        <w:t xml:space="preserve">But we do not need </w:t>
      </w:r>
      <w:proofErr w:type="gramStart"/>
      <w:r w:rsidRPr="00FA25BD">
        <w:rPr>
          <w:rStyle w:val="StyleUnderline"/>
        </w:rPr>
        <w:t>aggregate</w:t>
      </w:r>
      <w:proofErr w:type="gramEnd"/>
      <w:r w:rsidRPr="00FA25BD">
        <w:rPr>
          <w:rStyle w:val="StyleUnderline"/>
        </w:rPr>
        <w:t xml:space="preserve"> growth to get these things</w:t>
      </w:r>
      <w:r w:rsidRPr="00FA25BD">
        <w:rPr>
          <w:sz w:val="16"/>
        </w:rPr>
        <w:t xml:space="preserve">. </w:t>
      </w:r>
      <w:r w:rsidRPr="00FA25BD">
        <w:rPr>
          <w:rStyle w:val="StyleUnderline"/>
        </w:rPr>
        <w:t>If the objective is to achieve specific kinds of innovation</w:t>
      </w:r>
      <w:r w:rsidRPr="00FA25BD">
        <w:rPr>
          <w:sz w:val="16"/>
        </w:rPr>
        <w:t xml:space="preserve">, </w:t>
      </w:r>
      <w:r w:rsidRPr="00FA25BD">
        <w:rPr>
          <w:rStyle w:val="StyleUnderline"/>
        </w:rPr>
        <w:t>then target those directly rather than grow the whole economy indiscriminately and hope it will magically deliver the innovation we need</w:t>
      </w:r>
      <w:r w:rsidRPr="00FA25BD">
        <w:rPr>
          <w:sz w:val="16"/>
        </w:rPr>
        <w:t xml:space="preserve">. </w:t>
      </w:r>
      <w:r w:rsidRPr="00FA25BD">
        <w:rPr>
          <w:rStyle w:val="StyleUnderline"/>
        </w:rPr>
        <w:t xml:space="preserve">Is it </w:t>
      </w:r>
      <w:proofErr w:type="gramStart"/>
      <w:r w:rsidRPr="00FA25BD">
        <w:rPr>
          <w:rStyle w:val="StyleUnderline"/>
        </w:rPr>
        <w:t>really reasonable</w:t>
      </w:r>
      <w:proofErr w:type="gramEnd"/>
      <w:r w:rsidRPr="00FA25BD">
        <w:rPr>
          <w:rStyle w:val="StyleUnderline"/>
        </w:rPr>
        <w:t xml:space="preserve"> to grow the plastics</w:t>
      </w:r>
      <w:r w:rsidRPr="00FA25BD">
        <w:rPr>
          <w:sz w:val="16"/>
        </w:rPr>
        <w:t xml:space="preserve"> industry, the </w:t>
      </w:r>
      <w:r w:rsidRPr="00FA25BD">
        <w:rPr>
          <w:rStyle w:val="StyleUnderline"/>
        </w:rPr>
        <w:t>beef</w:t>
      </w:r>
      <w:r w:rsidRPr="00FA25BD">
        <w:rPr>
          <w:sz w:val="16"/>
        </w:rPr>
        <w:t xml:space="preserve"> industry, </w:t>
      </w:r>
      <w:r w:rsidRPr="00FA25BD">
        <w:rPr>
          <w:rStyle w:val="StyleUnderline"/>
        </w:rPr>
        <w:t>and</w:t>
      </w:r>
      <w:r w:rsidRPr="00FA25BD">
        <w:rPr>
          <w:sz w:val="16"/>
        </w:rPr>
        <w:t xml:space="preserve"> the </w:t>
      </w:r>
      <w:r w:rsidRPr="00FA25BD">
        <w:rPr>
          <w:rStyle w:val="StyleUnderline"/>
        </w:rPr>
        <w:t xml:space="preserve">advertising industry </w:t>
      </w:r>
      <w:proofErr w:type="gramStart"/>
      <w:r w:rsidRPr="00FA25BD">
        <w:rPr>
          <w:sz w:val="16"/>
        </w:rPr>
        <w:t xml:space="preserve">in order </w:t>
      </w:r>
      <w:r w:rsidRPr="00FA25BD">
        <w:rPr>
          <w:rStyle w:val="StyleUnderline"/>
        </w:rPr>
        <w:t>to</w:t>
      </w:r>
      <w:proofErr w:type="gramEnd"/>
      <w:r w:rsidRPr="00FA25BD">
        <w:rPr>
          <w:rStyle w:val="StyleUnderline"/>
        </w:rPr>
        <w:t xml:space="preserve"> get more efficient trains?</w:t>
      </w:r>
      <w:r w:rsidRPr="00FA25BD">
        <w:rPr>
          <w:sz w:val="16"/>
        </w:rPr>
        <w:t xml:space="preserve"> </w:t>
      </w:r>
      <w:r w:rsidRPr="00FA25BD">
        <w:rPr>
          <w:rStyle w:val="StyleUnderline"/>
        </w:rPr>
        <w:t xml:space="preserve">Does it really make sense to grow dirty things </w:t>
      </w:r>
      <w:proofErr w:type="gramStart"/>
      <w:r w:rsidRPr="00FA25BD">
        <w:rPr>
          <w:rStyle w:val="StyleUnderline"/>
        </w:rPr>
        <w:t>in order to</w:t>
      </w:r>
      <w:proofErr w:type="gramEnd"/>
      <w:r w:rsidRPr="00FA25BD">
        <w:rPr>
          <w:rStyle w:val="StyleUnderline"/>
        </w:rPr>
        <w:t xml:space="preserve"> get clean things?</w:t>
      </w:r>
      <w:r w:rsidRPr="00FA25BD">
        <w:rPr>
          <w:sz w:val="16"/>
        </w:rPr>
        <w:t xml:space="preserve"> We must be smarter than that. </w:t>
      </w:r>
      <w:r w:rsidRPr="00FA25BD">
        <w:rPr>
          <w:rStyle w:val="StyleUnderline"/>
        </w:rPr>
        <w:t>Necessary innovations can be achieved directly</w:t>
      </w:r>
      <w:r w:rsidRPr="00FA25BD">
        <w:rPr>
          <w:sz w:val="16"/>
        </w:rPr>
        <w:t xml:space="preserve"> – </w:t>
      </w:r>
      <w:r w:rsidRPr="00FA25BD">
        <w:rPr>
          <w:rStyle w:val="StyleUnderline"/>
        </w:rPr>
        <w:t>through public investment in innovation</w:t>
      </w:r>
      <w:r w:rsidRPr="00FA25BD">
        <w:rPr>
          <w:sz w:val="16"/>
        </w:rPr>
        <w:t xml:space="preserve"> – </w:t>
      </w:r>
      <w:r w:rsidRPr="00FA25BD">
        <w:rPr>
          <w:rStyle w:val="StyleUnderline"/>
        </w:rPr>
        <w:t>while simultaneously scaling down less necessary forms of production</w:t>
      </w:r>
      <w:r w:rsidRPr="00FA25BD">
        <w:rPr>
          <w:sz w:val="16"/>
        </w:rPr>
        <w:t xml:space="preserve">. In fact, the former is enabled by the latter. </w:t>
      </w:r>
      <w:r w:rsidRPr="00FA25BD">
        <w:rPr>
          <w:rStyle w:val="StyleUnderline"/>
        </w:rPr>
        <w:t>Engineering talent</w:t>
      </w:r>
      <w:r w:rsidRPr="00FA25BD">
        <w:rPr>
          <w:sz w:val="16"/>
        </w:rPr>
        <w:t xml:space="preserve"> that is </w:t>
      </w:r>
      <w:r w:rsidRPr="00FA25BD">
        <w:rPr>
          <w:rStyle w:val="StyleUnderline"/>
        </w:rPr>
        <w:t>presently organized around</w:t>
      </w:r>
      <w:r w:rsidRPr="00FA25BD">
        <w:rPr>
          <w:sz w:val="16"/>
        </w:rPr>
        <w:t xml:space="preserve"> developing, say, </w:t>
      </w:r>
      <w:r w:rsidRPr="00FA25BD">
        <w:rPr>
          <w:rStyle w:val="StyleUnderline"/>
        </w:rPr>
        <w:t>advertising algorithms, can be remobilized</w:t>
      </w:r>
      <w:r w:rsidRPr="00FA25BD">
        <w:rPr>
          <w:sz w:val="16"/>
        </w:rPr>
        <w:t xml:space="preserve"> instead </w:t>
      </w:r>
      <w:r w:rsidRPr="00FA25BD">
        <w:rPr>
          <w:rStyle w:val="StyleUnderline"/>
        </w:rPr>
        <w:t>to develop better renewables and transit systems</w:t>
      </w:r>
      <w:r w:rsidRPr="00FA25BD">
        <w:rPr>
          <w:sz w:val="16"/>
        </w:rPr>
        <w:t>.</w:t>
      </w:r>
    </w:p>
    <w:p w14:paraId="3A3C3DF4" w14:textId="77777777" w:rsidR="00A62491" w:rsidRPr="00FA25BD" w:rsidRDefault="00A62491" w:rsidP="00A62491">
      <w:pPr>
        <w:rPr>
          <w:sz w:val="16"/>
        </w:rPr>
      </w:pPr>
      <w:r w:rsidRPr="00FA25BD">
        <w:rPr>
          <w:sz w:val="16"/>
        </w:rPr>
        <w:t xml:space="preserve">Furthermore, we should note that </w:t>
      </w:r>
      <w:r w:rsidRPr="00FA25BD">
        <w:rPr>
          <w:rStyle w:val="StyleUnderline"/>
        </w:rPr>
        <w:t>capitalist growth imperatives</w:t>
      </w:r>
      <w:r w:rsidRPr="00FA25BD">
        <w:rPr>
          <w:sz w:val="16"/>
        </w:rPr>
        <w:t xml:space="preserve"> quite </w:t>
      </w:r>
      <w:r w:rsidRPr="00FA25BD">
        <w:rPr>
          <w:rStyle w:val="StyleUnderline"/>
        </w:rPr>
        <w:t>often limit technological progress</w:t>
      </w:r>
      <w:r w:rsidRPr="00FA25BD">
        <w:rPr>
          <w:sz w:val="16"/>
        </w:rPr>
        <w:t xml:space="preserve">. Under capitalism, </w:t>
      </w:r>
      <w:r w:rsidRPr="00FA25BD">
        <w:rPr>
          <w:rStyle w:val="StyleUnderline"/>
        </w:rPr>
        <w:t>firms organize innovation not around socially necessary objectives</w:t>
      </w:r>
      <w:r w:rsidRPr="00FA25BD">
        <w:rPr>
          <w:sz w:val="16"/>
        </w:rPr>
        <w:t xml:space="preserve">, </w:t>
      </w:r>
      <w:r w:rsidRPr="00FA25BD">
        <w:rPr>
          <w:rStyle w:val="StyleUnderline"/>
        </w:rPr>
        <w:t>but rather around what serves</w:t>
      </w:r>
      <w:r w:rsidRPr="00FA25BD">
        <w:rPr>
          <w:sz w:val="16"/>
        </w:rPr>
        <w:t xml:space="preserve"> their growth and </w:t>
      </w:r>
      <w:r w:rsidRPr="00FA25BD">
        <w:rPr>
          <w:rStyle w:val="StyleUnderline"/>
        </w:rPr>
        <w:t>profits</w:t>
      </w:r>
      <w:r w:rsidRPr="00FA25BD">
        <w:rPr>
          <w:sz w:val="16"/>
        </w:rPr>
        <w:t xml:space="preserve">. So </w:t>
      </w:r>
      <w:r w:rsidRPr="00FA25BD">
        <w:rPr>
          <w:rStyle w:val="StyleUnderline"/>
        </w:rPr>
        <w:t>we get innovations to maximize fossil fuel extraction</w:t>
      </w:r>
      <w:r w:rsidRPr="00FA25BD">
        <w:rPr>
          <w:sz w:val="16"/>
        </w:rPr>
        <w:t xml:space="preserve">, </w:t>
      </w:r>
      <w:r w:rsidRPr="00FA25BD">
        <w:rPr>
          <w:rStyle w:val="StyleUnderline"/>
        </w:rPr>
        <w:t>or</w:t>
      </w:r>
      <w:r w:rsidRPr="00FA25BD">
        <w:rPr>
          <w:sz w:val="16"/>
        </w:rPr>
        <w:t xml:space="preserve"> maximize </w:t>
      </w:r>
      <w:r w:rsidRPr="00FA25BD">
        <w:rPr>
          <w:rStyle w:val="StyleUnderline"/>
        </w:rPr>
        <w:t>planned obsolescence, but precious little in areas that are clearly necessary but less profitable</w:t>
      </w:r>
      <w:r w:rsidRPr="00FA25BD">
        <w:rPr>
          <w:sz w:val="16"/>
        </w:rPr>
        <w:t xml:space="preserve"> (such as renewable energy) </w:t>
      </w:r>
      <w:r w:rsidRPr="00FA25BD">
        <w:rPr>
          <w:rStyle w:val="StyleUnderline"/>
        </w:rPr>
        <w:t>or not profitable at all (such as public transit, repairable products, or medicines</w:t>
      </w:r>
      <w:r w:rsidRPr="00FA25BD">
        <w:rPr>
          <w:sz w:val="16"/>
        </w:rPr>
        <w:t xml:space="preserve"> for neglected tropical diseases).15 Furthermore, </w:t>
      </w:r>
      <w:r w:rsidRPr="00FA25BD">
        <w:rPr>
          <w:rStyle w:val="StyleUnderline"/>
        </w:rPr>
        <w:t>even when innovations are socially beneficial, they are</w:t>
      </w:r>
      <w:r w:rsidRPr="00FA25BD">
        <w:rPr>
          <w:sz w:val="16"/>
        </w:rPr>
        <w:t xml:space="preserve"> often </w:t>
      </w:r>
      <w:r w:rsidRPr="00FA25BD">
        <w:rPr>
          <w:rStyle w:val="StyleUnderline"/>
        </w:rPr>
        <w:t>locked up under patents that prevent rapid dissemination</w:t>
      </w:r>
      <w:r w:rsidRPr="00FA25BD">
        <w:rPr>
          <w:sz w:val="16"/>
        </w:rPr>
        <w:t xml:space="preserve"> (</w:t>
      </w:r>
      <w:r w:rsidRPr="00FA25BD">
        <w:rPr>
          <w:rStyle w:val="StyleUnderline"/>
        </w:rPr>
        <w:t>as with</w:t>
      </w:r>
      <w:r w:rsidRPr="00FA25BD">
        <w:rPr>
          <w:sz w:val="16"/>
        </w:rPr>
        <w:t xml:space="preserve"> the </w:t>
      </w:r>
      <w:r w:rsidRPr="00FA25BD">
        <w:rPr>
          <w:rStyle w:val="StyleUnderline"/>
        </w:rPr>
        <w:t>COVID</w:t>
      </w:r>
      <w:r w:rsidRPr="00FA25BD">
        <w:rPr>
          <w:sz w:val="16"/>
        </w:rPr>
        <w:t xml:space="preserve">-19 </w:t>
      </w:r>
      <w:r w:rsidRPr="00FA25BD">
        <w:rPr>
          <w:rStyle w:val="StyleUnderline"/>
        </w:rPr>
        <w:t>vaccines and battery technology</w:t>
      </w:r>
      <w:r w:rsidRPr="00FA25BD">
        <w:rPr>
          <w:sz w:val="16"/>
        </w:rPr>
        <w:t>).</w:t>
      </w:r>
    </w:p>
    <w:p w14:paraId="1A4A8138" w14:textId="77777777" w:rsidR="00644366" w:rsidRPr="00FA25BD" w:rsidRDefault="00644366" w:rsidP="00644366">
      <w:pPr>
        <w:pStyle w:val="Heading3"/>
      </w:pPr>
      <w:r w:rsidRPr="00FA25BD">
        <w:t xml:space="preserve">2nc---renewables link </w:t>
      </w:r>
    </w:p>
    <w:p w14:paraId="42E648A1" w14:textId="2B849F9E" w:rsidR="002D6759" w:rsidRPr="00FA25BD" w:rsidRDefault="002D6759" w:rsidP="002D6759">
      <w:pPr>
        <w:pStyle w:val="Heading4"/>
      </w:pPr>
      <w:r w:rsidRPr="00FA25BD">
        <w:t xml:space="preserve">Green transition theory wrong – only causes unsustainable exploitation </w:t>
      </w:r>
    </w:p>
    <w:p w14:paraId="4E4C4CC0" w14:textId="77777777" w:rsidR="002D6759" w:rsidRPr="002D6759" w:rsidRDefault="002D6759" w:rsidP="002D6759">
      <w:pPr>
        <w:rPr>
          <w:b/>
          <w:bCs/>
          <w:sz w:val="26"/>
        </w:rPr>
      </w:pPr>
      <w:proofErr w:type="spellStart"/>
      <w:r w:rsidRPr="002D6759">
        <w:rPr>
          <w:b/>
          <w:bCs/>
          <w:sz w:val="26"/>
        </w:rPr>
        <w:t>Kolinjivadi</w:t>
      </w:r>
      <w:proofErr w:type="spellEnd"/>
      <w:r w:rsidRPr="002D6759">
        <w:rPr>
          <w:b/>
          <w:bCs/>
          <w:sz w:val="26"/>
        </w:rPr>
        <w:t xml:space="preserve"> and Kothari 20</w:t>
      </w:r>
    </w:p>
    <w:p w14:paraId="60293D89" w14:textId="77777777" w:rsidR="002D6759" w:rsidRPr="002D6759" w:rsidRDefault="002D6759" w:rsidP="002D6759">
      <w:r w:rsidRPr="002D6759">
        <w:t xml:space="preserve">[Vijay </w:t>
      </w:r>
      <w:proofErr w:type="spellStart"/>
      <w:r w:rsidRPr="002D6759">
        <w:t>Kolinjivadi</w:t>
      </w:r>
      <w:proofErr w:type="spellEnd"/>
      <w:r w:rsidRPr="002D6759">
        <w:t xml:space="preserve"> &amp; Ashish Kothari, 5-20-2020, "No Harm Here is Still Harm There: The Green New Deal and the Global South (I)”, </w:t>
      </w:r>
      <w:proofErr w:type="spellStart"/>
      <w:r w:rsidRPr="002D6759">
        <w:t>Jamhoor</w:t>
      </w:r>
      <w:proofErr w:type="spellEnd"/>
      <w:r w:rsidRPr="002D6759">
        <w:t>,</w:t>
      </w:r>
      <w:hyperlink r:id="rId24" w:history="1">
        <w:r w:rsidRPr="002D6759">
          <w:rPr>
            <w:rStyle w:val="Hyperlink"/>
          </w:rPr>
          <w:t xml:space="preserve"> https://www.jamhoor.org/read/2020/5/20/no-harm-here-is-still-harm-there-looking-at-the-green-new-deal-from-the-global-south</w:t>
        </w:r>
      </w:hyperlink>
      <w:r w:rsidRPr="002D6759">
        <w:t>, Accessed 7-19-25, HDCSW – JX]</w:t>
      </w:r>
    </w:p>
    <w:p w14:paraId="786EE8C9" w14:textId="66D32C03" w:rsidR="00644366" w:rsidRPr="00FA25BD" w:rsidRDefault="00644366" w:rsidP="00644366"/>
    <w:p w14:paraId="51E55B62" w14:textId="77777777" w:rsidR="00644366" w:rsidRPr="00FA25BD" w:rsidRDefault="00644366" w:rsidP="00644366">
      <w:pPr>
        <w:rPr>
          <w:u w:val="single"/>
        </w:rPr>
      </w:pPr>
      <w:r w:rsidRPr="00FA25BD">
        <w:rPr>
          <w:sz w:val="16"/>
        </w:rPr>
        <w:t xml:space="preserve">Additional crucial flaws would also severely hamper the GND’s potential for real change. Foremost, current variants of the GND retain a significant </w:t>
      </w:r>
      <w:r w:rsidRPr="00FA25BD">
        <w:rPr>
          <w:rStyle w:val="StyleUnderline"/>
        </w:rPr>
        <w:t>dependence on technological solutions</w:t>
      </w:r>
      <w:r w:rsidRPr="00FA25BD">
        <w:rPr>
          <w:sz w:val="16"/>
        </w:rPr>
        <w:t xml:space="preserve"> to problems that are not necessarily technological in nature. They also </w:t>
      </w:r>
      <w:r w:rsidRPr="00FA25BD">
        <w:rPr>
          <w:rStyle w:val="StyleUnderline"/>
        </w:rPr>
        <w:t>say nothing about the need to reduce material consumption or energy demand overall</w:t>
      </w:r>
      <w:r w:rsidRPr="00FA25BD">
        <w:rPr>
          <w:sz w:val="16"/>
        </w:rPr>
        <w:t xml:space="preserve"> (except ‘weatherization’ to reduce domestic consumption). </w:t>
      </w:r>
      <w:proofErr w:type="gramStart"/>
      <w:r w:rsidRPr="00FA25BD">
        <w:rPr>
          <w:sz w:val="16"/>
        </w:rPr>
        <w:t>Thus</w:t>
      </w:r>
      <w:proofErr w:type="gramEnd"/>
      <w:r w:rsidRPr="00FA25BD">
        <w:rPr>
          <w:sz w:val="16"/>
        </w:rPr>
        <w:t xml:space="preserve"> for example, they fail to acknowledge that </w:t>
      </w:r>
      <w:r w:rsidRPr="00FA25BD">
        <w:rPr>
          <w:rStyle w:val="Emphasis"/>
        </w:rPr>
        <w:t>even if</w:t>
      </w:r>
      <w:r w:rsidRPr="00FA25BD">
        <w:rPr>
          <w:rStyle w:val="StyleUnderline"/>
        </w:rPr>
        <w:t xml:space="preserve"> the US </w:t>
      </w:r>
      <w:r w:rsidRPr="00FA25BD">
        <w:rPr>
          <w:rStyle w:val="Emphasis"/>
        </w:rPr>
        <w:t>transitioned completely</w:t>
      </w:r>
      <w:r w:rsidRPr="00FA25BD">
        <w:rPr>
          <w:rStyle w:val="StyleUnderline"/>
        </w:rPr>
        <w:t xml:space="preserve"> to </w:t>
      </w:r>
      <w:r w:rsidRPr="00FA25BD">
        <w:rPr>
          <w:rStyle w:val="Emphasis"/>
        </w:rPr>
        <w:t>renewable energy</w:t>
      </w:r>
      <w:r w:rsidRPr="00FA25BD">
        <w:rPr>
          <w:rStyle w:val="StyleUnderline"/>
        </w:rPr>
        <w:t xml:space="preserve"> and technologies</w:t>
      </w:r>
      <w:r w:rsidRPr="00FA25BD">
        <w:rPr>
          <w:sz w:val="16"/>
        </w:rPr>
        <w:t xml:space="preserve"> like electric cars, </w:t>
      </w:r>
      <w:r w:rsidRPr="00FA25BD">
        <w:rPr>
          <w:rStyle w:val="StyleUnderline"/>
        </w:rPr>
        <w:t xml:space="preserve">it would still be engaging in </w:t>
      </w:r>
      <w:r w:rsidRPr="00FA25BD">
        <w:rPr>
          <w:rStyle w:val="Emphasis"/>
        </w:rPr>
        <w:t>unsustainable exploitation</w:t>
      </w:r>
      <w:r w:rsidRPr="00FA25BD">
        <w:rPr>
          <w:rStyle w:val="StyleUnderline"/>
        </w:rPr>
        <w:t xml:space="preserve"> of nature and natural resources.</w:t>
      </w:r>
    </w:p>
    <w:p w14:paraId="66EF9BE3" w14:textId="77777777" w:rsidR="00644366" w:rsidRPr="00FA25BD" w:rsidRDefault="00644366" w:rsidP="00644366">
      <w:pPr>
        <w:rPr>
          <w:u w:val="single"/>
        </w:rPr>
      </w:pPr>
      <w:r w:rsidRPr="00FA25BD">
        <w:rPr>
          <w:sz w:val="16"/>
        </w:rPr>
        <w:t xml:space="preserve">Moreover, </w:t>
      </w:r>
      <w:r w:rsidRPr="00FA25BD">
        <w:rPr>
          <w:rStyle w:val="StyleUnderline"/>
        </w:rPr>
        <w:t>by focusing</w:t>
      </w:r>
      <w:r w:rsidRPr="00FA25BD">
        <w:rPr>
          <w:sz w:val="16"/>
        </w:rPr>
        <w:t xml:space="preserve"> heavily </w:t>
      </w:r>
      <w:r w:rsidRPr="00FA25BD">
        <w:rPr>
          <w:rStyle w:val="StyleUnderline"/>
        </w:rPr>
        <w:t>on carbon</w:t>
      </w:r>
      <w:r w:rsidRPr="00FA25BD">
        <w:rPr>
          <w:sz w:val="16"/>
        </w:rPr>
        <w:t xml:space="preserve"> reductions, the </w:t>
      </w:r>
      <w:r w:rsidRPr="00FA25BD">
        <w:rPr>
          <w:rStyle w:val="StyleUnderline"/>
        </w:rPr>
        <w:t>GND ignores</w:t>
      </w:r>
      <w:r w:rsidRPr="00FA25BD">
        <w:rPr>
          <w:sz w:val="16"/>
        </w:rPr>
        <w:t xml:space="preserve"> other major ecological crises, including those of </w:t>
      </w:r>
      <w:r w:rsidRPr="00FA25BD">
        <w:rPr>
          <w:rStyle w:val="StyleUnderline"/>
        </w:rPr>
        <w:t>biodiversity and ecosystem loss, driven by uncontrolled consumption in the Global North.</w:t>
      </w:r>
      <w:r w:rsidRPr="00FA25BD">
        <w:rPr>
          <w:sz w:val="16"/>
        </w:rPr>
        <w:t xml:space="preserve"> Finally, while it commits to holding corporations accountable to domestic climate goals and </w:t>
      </w:r>
      <w:proofErr w:type="spellStart"/>
      <w:r w:rsidRPr="00FA25BD">
        <w:rPr>
          <w:sz w:val="16"/>
        </w:rPr>
        <w:t>labour</w:t>
      </w:r>
      <w:proofErr w:type="spellEnd"/>
      <w:r w:rsidRPr="00FA25BD">
        <w:rPr>
          <w:sz w:val="16"/>
        </w:rPr>
        <w:t xml:space="preserve"> standards, it does not ensure that they will also be held accountable globally (beyond carbon emissions). Similarly, while Bernie’s proposals were committed to ending rising inequality within the US, through taxes on fossil fuel billionaires and “green jobs” for low-income sectors, </w:t>
      </w:r>
      <w:r w:rsidRPr="00FA25BD">
        <w:rPr>
          <w:rStyle w:val="StyleUnderline"/>
        </w:rPr>
        <w:t>it is not clear how</w:t>
      </w:r>
      <w:r w:rsidRPr="00FA25BD">
        <w:rPr>
          <w:sz w:val="16"/>
        </w:rPr>
        <w:t xml:space="preserve"> this </w:t>
      </w:r>
      <w:r w:rsidRPr="00FA25BD">
        <w:rPr>
          <w:rStyle w:val="StyleUnderline"/>
        </w:rPr>
        <w:t>inequality would be addressed in a way that does not just shift it outside the US.</w:t>
      </w:r>
    </w:p>
    <w:p w14:paraId="113C32C7" w14:textId="77777777" w:rsidR="00644366" w:rsidRPr="00FA25BD" w:rsidRDefault="00644366" w:rsidP="00644366">
      <w:pPr>
        <w:rPr>
          <w:b/>
          <w:iCs/>
          <w:u w:val="single"/>
          <w:bdr w:val="single" w:sz="8" w:space="0" w:color="auto"/>
        </w:rPr>
      </w:pPr>
      <w:r w:rsidRPr="00FA25BD">
        <w:rPr>
          <w:sz w:val="16"/>
        </w:rPr>
        <w:t xml:space="preserve">As such, the GND cannot adequately challenge the structures of </w:t>
      </w:r>
      <w:r w:rsidRPr="00FA25BD">
        <w:rPr>
          <w:rStyle w:val="StyleUnderline"/>
        </w:rPr>
        <w:t>capitalism and patriarchy</w:t>
      </w:r>
      <w:r w:rsidRPr="00FA25BD">
        <w:rPr>
          <w:sz w:val="16"/>
        </w:rPr>
        <w:t xml:space="preserve">, and from a global perspective </w:t>
      </w:r>
      <w:r w:rsidRPr="00FA25BD">
        <w:rPr>
          <w:rStyle w:val="StyleUnderline"/>
        </w:rPr>
        <w:t>remains rooted in “green” colonialism. It</w:t>
      </w:r>
      <w:r w:rsidRPr="00FA25BD">
        <w:rPr>
          <w:sz w:val="16"/>
        </w:rPr>
        <w:t xml:space="preserve"> effectively </w:t>
      </w:r>
      <w:r w:rsidRPr="00FA25BD">
        <w:rPr>
          <w:rStyle w:val="StyleUnderline"/>
        </w:rPr>
        <w:t>perpetuates</w:t>
      </w:r>
      <w:r w:rsidRPr="00FA25BD">
        <w:rPr>
          <w:sz w:val="16"/>
        </w:rPr>
        <w:t xml:space="preserve"> the </w:t>
      </w:r>
      <w:r w:rsidRPr="00FA25BD">
        <w:rPr>
          <w:rStyle w:val="StyleUnderline"/>
        </w:rPr>
        <w:t xml:space="preserve">quest for </w:t>
      </w:r>
      <w:r w:rsidRPr="00FA25BD">
        <w:rPr>
          <w:rStyle w:val="Emphasis"/>
        </w:rPr>
        <w:t>cheap raw materials</w:t>
      </w:r>
      <w:r w:rsidRPr="00FA25BD">
        <w:rPr>
          <w:rStyle w:val="StyleUnderline"/>
        </w:rPr>
        <w:t xml:space="preserve"> and </w:t>
      </w:r>
      <w:r w:rsidRPr="00FA25BD">
        <w:rPr>
          <w:rStyle w:val="Emphasis"/>
        </w:rPr>
        <w:t xml:space="preserve">black and brown </w:t>
      </w:r>
      <w:proofErr w:type="spellStart"/>
      <w:r w:rsidRPr="00FA25BD">
        <w:rPr>
          <w:rStyle w:val="Emphasis"/>
        </w:rPr>
        <w:t>labouring</w:t>
      </w:r>
      <w:proofErr w:type="spellEnd"/>
      <w:r w:rsidRPr="00FA25BD">
        <w:rPr>
          <w:rStyle w:val="Emphasis"/>
        </w:rPr>
        <w:t xml:space="preserve"> bodies</w:t>
      </w:r>
      <w:r w:rsidRPr="00FA25BD">
        <w:rPr>
          <w:rStyle w:val="StyleUnderline"/>
        </w:rPr>
        <w:t xml:space="preserve"> to achieve </w:t>
      </w:r>
      <w:r w:rsidRPr="00FA25BD">
        <w:rPr>
          <w:rStyle w:val="Emphasis"/>
        </w:rPr>
        <w:t>“green” growth.</w:t>
      </w:r>
    </w:p>
    <w:p w14:paraId="4D74B191" w14:textId="77777777" w:rsidR="00644366" w:rsidRPr="00FA25BD" w:rsidRDefault="00644366" w:rsidP="00644366">
      <w:pPr>
        <w:rPr>
          <w:rStyle w:val="StyleUnderline"/>
        </w:rPr>
      </w:pPr>
      <w:r w:rsidRPr="00FA25BD">
        <w:rPr>
          <w:sz w:val="16"/>
        </w:rPr>
        <w:t xml:space="preserve">In the context of the Global South, then, </w:t>
      </w:r>
      <w:r w:rsidRPr="00FA25BD">
        <w:rPr>
          <w:rStyle w:val="StyleUnderline"/>
        </w:rPr>
        <w:t>the GND</w:t>
      </w:r>
      <w:r w:rsidRPr="00FA25BD">
        <w:rPr>
          <w:sz w:val="16"/>
        </w:rPr>
        <w:t xml:space="preserve"> has failed to illustrate what is “new” about it. Put differently, it</w:t>
      </w:r>
      <w:r w:rsidRPr="00FA25BD">
        <w:rPr>
          <w:rStyle w:val="StyleUnderline"/>
        </w:rPr>
        <w:t xml:space="preserve"> is simply inadequate</w:t>
      </w:r>
      <w:r w:rsidRPr="00FA25BD">
        <w:rPr>
          <w:sz w:val="16"/>
        </w:rPr>
        <w:t xml:space="preserve">, </w:t>
      </w:r>
      <w:r w:rsidRPr="00FA25BD">
        <w:rPr>
          <w:rStyle w:val="StyleUnderline"/>
        </w:rPr>
        <w:t>and</w:t>
      </w:r>
      <w:r w:rsidRPr="00FA25BD">
        <w:rPr>
          <w:sz w:val="16"/>
        </w:rPr>
        <w:t xml:space="preserve"> indeed </w:t>
      </w:r>
      <w:r w:rsidRPr="00FA25BD">
        <w:rPr>
          <w:rStyle w:val="StyleUnderline"/>
        </w:rPr>
        <w:t>unjust</w:t>
      </w:r>
      <w:r w:rsidRPr="00FA25BD">
        <w:rPr>
          <w:sz w:val="16"/>
        </w:rPr>
        <w:t xml:space="preserve">, </w:t>
      </w:r>
      <w:r w:rsidRPr="00FA25BD">
        <w:rPr>
          <w:rStyle w:val="StyleUnderline"/>
        </w:rPr>
        <w:t>in our current hyper-connected world</w:t>
      </w:r>
      <w:r w:rsidRPr="00FA25BD">
        <w:rPr>
          <w:sz w:val="16"/>
        </w:rPr>
        <w:t xml:space="preserve"> (laid bare by COVID-19) to limit a GND to the national policy of Global North countries. For instance, if a GND for Europe promises to be “climate neutral,” </w:t>
      </w:r>
      <w:r w:rsidRPr="00FA25BD">
        <w:rPr>
          <w:rStyle w:val="StyleUnderline"/>
        </w:rPr>
        <w:t xml:space="preserve">whose resources and </w:t>
      </w:r>
      <w:proofErr w:type="spellStart"/>
      <w:r w:rsidRPr="00FA25BD">
        <w:rPr>
          <w:rStyle w:val="StyleUnderline"/>
        </w:rPr>
        <w:t>labour</w:t>
      </w:r>
      <w:proofErr w:type="spellEnd"/>
      <w:r w:rsidRPr="00FA25BD">
        <w:rPr>
          <w:rStyle w:val="StyleUnderline"/>
        </w:rPr>
        <w:t xml:space="preserve"> will be deployed to power</w:t>
      </w:r>
      <w:r w:rsidRPr="00FA25BD">
        <w:rPr>
          <w:sz w:val="16"/>
        </w:rPr>
        <w:t xml:space="preserve"> Europe’s </w:t>
      </w:r>
      <w:r w:rsidRPr="00FA25BD">
        <w:rPr>
          <w:rStyle w:val="StyleUnderline"/>
        </w:rPr>
        <w:t>unrestrained energy and consumption demands?</w:t>
      </w:r>
    </w:p>
    <w:p w14:paraId="10CCE723" w14:textId="77777777" w:rsidR="00644366" w:rsidRPr="00FA25BD" w:rsidRDefault="00644366" w:rsidP="00644366">
      <w:pPr>
        <w:rPr>
          <w:sz w:val="16"/>
        </w:rPr>
      </w:pPr>
      <w:r w:rsidRPr="00FA25BD">
        <w:rPr>
          <w:rStyle w:val="StyleUnderline"/>
        </w:rPr>
        <w:t xml:space="preserve">This is an especially </w:t>
      </w:r>
      <w:r w:rsidRPr="00FA25BD">
        <w:rPr>
          <w:rStyle w:val="Emphasis"/>
        </w:rPr>
        <w:t>salient question</w:t>
      </w:r>
      <w:r w:rsidRPr="00FA25BD">
        <w:rPr>
          <w:sz w:val="16"/>
        </w:rPr>
        <w:t xml:space="preserve"> </w:t>
      </w:r>
      <w:r w:rsidRPr="00FA25BD">
        <w:rPr>
          <w:rStyle w:val="StyleUnderline"/>
        </w:rPr>
        <w:t xml:space="preserve">given how </w:t>
      </w:r>
      <w:r w:rsidRPr="00FA25BD">
        <w:rPr>
          <w:rStyle w:val="Emphasis"/>
        </w:rPr>
        <w:t>renewable technologies</w:t>
      </w:r>
      <w:r w:rsidRPr="00FA25BD">
        <w:rPr>
          <w:rStyle w:val="StyleUnderline"/>
        </w:rPr>
        <w:t xml:space="preserve"> for “cleaner,” “greener” economies </w:t>
      </w:r>
      <w:r w:rsidRPr="00FA25BD">
        <w:rPr>
          <w:rStyle w:val="Emphasis"/>
        </w:rPr>
        <w:t>depend</w:t>
      </w:r>
      <w:r w:rsidRPr="00FA25BD">
        <w:rPr>
          <w:rStyle w:val="StyleUnderline"/>
        </w:rPr>
        <w:t xml:space="preserve"> on the </w:t>
      </w:r>
      <w:r w:rsidRPr="00FA25BD">
        <w:rPr>
          <w:rStyle w:val="Emphasis"/>
        </w:rPr>
        <w:t>same socially and ecologically degrading</w:t>
      </w:r>
      <w:r w:rsidRPr="00FA25BD">
        <w:rPr>
          <w:rStyle w:val="StyleUnderline"/>
        </w:rPr>
        <w:t xml:space="preserve"> land and </w:t>
      </w:r>
      <w:proofErr w:type="spellStart"/>
      <w:r w:rsidRPr="00FA25BD">
        <w:rPr>
          <w:rStyle w:val="StyleUnderline"/>
        </w:rPr>
        <w:t>labour</w:t>
      </w:r>
      <w:proofErr w:type="spellEnd"/>
      <w:r w:rsidRPr="00FA25BD">
        <w:rPr>
          <w:rStyle w:val="StyleUnderline"/>
        </w:rPr>
        <w:t xml:space="preserve"> </w:t>
      </w:r>
      <w:r w:rsidRPr="00FA25BD">
        <w:rPr>
          <w:rStyle w:val="Emphasis"/>
        </w:rPr>
        <w:t>practices</w:t>
      </w:r>
      <w:r w:rsidRPr="00FA25BD">
        <w:rPr>
          <w:rStyle w:val="StyleUnderline"/>
        </w:rPr>
        <w:t xml:space="preserve"> as </w:t>
      </w:r>
      <w:r w:rsidRPr="00FA25BD">
        <w:rPr>
          <w:rStyle w:val="Emphasis"/>
        </w:rPr>
        <w:t>traditional energy</w:t>
      </w:r>
      <w:r w:rsidRPr="00FA25BD">
        <w:rPr>
          <w:rStyle w:val="StyleUnderline"/>
        </w:rPr>
        <w:t xml:space="preserve"> sources. They are</w:t>
      </w:r>
      <w:r w:rsidRPr="00FA25BD">
        <w:rPr>
          <w:sz w:val="16"/>
        </w:rPr>
        <w:t xml:space="preserve"> also </w:t>
      </w:r>
      <w:r w:rsidRPr="00FA25BD">
        <w:rPr>
          <w:rStyle w:val="StyleUnderline"/>
        </w:rPr>
        <w:t>conveniently located in</w:t>
      </w:r>
      <w:r w:rsidRPr="00FA25BD">
        <w:rPr>
          <w:sz w:val="16"/>
        </w:rPr>
        <w:t xml:space="preserve"> countries of </w:t>
      </w:r>
      <w:r w:rsidRPr="00FA25BD">
        <w:rPr>
          <w:rStyle w:val="StyleUnderline"/>
        </w:rPr>
        <w:t xml:space="preserve">the Global South, such as Bolivia and DR Congo, where regulatory safeguards are </w:t>
      </w:r>
      <w:proofErr w:type="gramStart"/>
      <w:r w:rsidRPr="00FA25BD">
        <w:rPr>
          <w:rStyle w:val="StyleUnderline"/>
        </w:rPr>
        <w:t>more lax</w:t>
      </w:r>
      <w:proofErr w:type="gramEnd"/>
      <w:r w:rsidRPr="00FA25BD">
        <w:rPr>
          <w:rStyle w:val="StyleUnderline"/>
        </w:rPr>
        <w:t>.</w:t>
      </w:r>
      <w:r w:rsidRPr="00FA25BD">
        <w:rPr>
          <w:sz w:val="16"/>
        </w:rPr>
        <w:t xml:space="preserve"> The </w:t>
      </w:r>
      <w:r w:rsidRPr="00FA25BD">
        <w:rPr>
          <w:rStyle w:val="StyleUnderline"/>
        </w:rPr>
        <w:t>uneven playing field</w:t>
      </w:r>
      <w:r w:rsidRPr="00FA25BD">
        <w:rPr>
          <w:sz w:val="16"/>
        </w:rPr>
        <w:t xml:space="preserve"> of resources and regulatory frameworks </w:t>
      </w:r>
      <w:r w:rsidRPr="00FA25BD">
        <w:rPr>
          <w:rStyle w:val="StyleUnderline"/>
        </w:rPr>
        <w:t xml:space="preserve">works in the </w:t>
      </w:r>
      <w:proofErr w:type="spellStart"/>
      <w:r w:rsidRPr="00FA25BD">
        <w:rPr>
          <w:rStyle w:val="StyleUnderline"/>
        </w:rPr>
        <w:t>favour</w:t>
      </w:r>
      <w:proofErr w:type="spellEnd"/>
      <w:r w:rsidRPr="00FA25BD">
        <w:rPr>
          <w:rStyle w:val="StyleUnderline"/>
        </w:rPr>
        <w:t xml:space="preserve"> of those who</w:t>
      </w:r>
      <w:r w:rsidRPr="00FA25BD">
        <w:rPr>
          <w:sz w:val="16"/>
        </w:rPr>
        <w:t xml:space="preserve"> have not only historically usurped resources and </w:t>
      </w:r>
      <w:proofErr w:type="spellStart"/>
      <w:r w:rsidRPr="00FA25BD">
        <w:rPr>
          <w:sz w:val="16"/>
        </w:rPr>
        <w:t>labouring</w:t>
      </w:r>
      <w:proofErr w:type="spellEnd"/>
      <w:r w:rsidRPr="00FA25BD">
        <w:rPr>
          <w:sz w:val="16"/>
        </w:rPr>
        <w:t xml:space="preserve"> bodies around the world but also </w:t>
      </w:r>
      <w:r w:rsidRPr="00FA25BD">
        <w:rPr>
          <w:rStyle w:val="StyleUnderline"/>
        </w:rPr>
        <w:t xml:space="preserve">currently dictate the modus operandi of development, including its “greener and eco-friendly” varieties. </w:t>
      </w:r>
      <w:r w:rsidRPr="00FA25BD">
        <w:rPr>
          <w:sz w:val="16"/>
        </w:rPr>
        <w:t xml:space="preserve">What is easily forgotten in </w:t>
      </w:r>
      <w:r w:rsidRPr="00FA25BD">
        <w:rPr>
          <w:rStyle w:val="Emphasis"/>
        </w:rPr>
        <w:t>“eco-friendly” talk</w:t>
      </w:r>
      <w:r w:rsidRPr="00FA25BD">
        <w:rPr>
          <w:rStyle w:val="StyleUnderline"/>
        </w:rPr>
        <w:t xml:space="preserve"> is just how development models of the Global North are </w:t>
      </w:r>
      <w:r w:rsidRPr="00FA25BD">
        <w:rPr>
          <w:rStyle w:val="Emphasis"/>
        </w:rPr>
        <w:t>structurally founded on dehumanization,</w:t>
      </w:r>
      <w:r w:rsidRPr="00FA25BD">
        <w:rPr>
          <w:rStyle w:val="StyleUnderline"/>
        </w:rPr>
        <w:t xml:space="preserve"> in which hundreds of millions across the globe are seduced and stripped of their diverse ways of knowing the world</w:t>
      </w:r>
      <w:r w:rsidRPr="00FA25BD">
        <w:rPr>
          <w:sz w:val="16"/>
        </w:rPr>
        <w:t>, and dumbed down into passive consumerist onlookers and screen junkies, unable or unwilling to acknowledge (much less act upon) the consequences of their consumption patterns.</w:t>
      </w:r>
    </w:p>
    <w:p w14:paraId="1FCBECEE" w14:textId="77777777" w:rsidR="00644366" w:rsidRPr="00FA25BD" w:rsidRDefault="00644366" w:rsidP="00644366"/>
    <w:p w14:paraId="6D4D1750" w14:textId="77777777" w:rsidR="00644366" w:rsidRPr="00FA25BD" w:rsidRDefault="00644366" w:rsidP="00644366">
      <w:r w:rsidRPr="00FA25BD">
        <w:t xml:space="preserve"> </w:t>
      </w:r>
    </w:p>
    <w:p w14:paraId="41844263" w14:textId="77777777" w:rsidR="00644366" w:rsidRPr="00FA25BD" w:rsidRDefault="00644366" w:rsidP="00644366"/>
    <w:p w14:paraId="09F3A037" w14:textId="77777777" w:rsidR="00644366" w:rsidRPr="00FA25BD" w:rsidRDefault="00644366" w:rsidP="00644366">
      <w:pPr>
        <w:pStyle w:val="Heading4"/>
      </w:pPr>
      <w:r w:rsidRPr="00FA25BD">
        <w:t xml:space="preserve">Energy shifts demand resources exploitation of the global south – if the US or foreign importers can’t get natural gas from fracking, they’ll flip to exploitation of the global south to meet energy demand </w:t>
      </w:r>
    </w:p>
    <w:p w14:paraId="188FBBD8" w14:textId="7E50069E" w:rsidR="002D6759" w:rsidRPr="00FA25BD" w:rsidRDefault="002D6759" w:rsidP="002D6759">
      <w:pPr>
        <w:pStyle w:val="Heading4"/>
      </w:pPr>
      <w:r w:rsidRPr="00FA25BD">
        <w:t>Energy shifts like the plan causes exploitation of the Global South to meet energy demand – independently turns case</w:t>
      </w:r>
    </w:p>
    <w:p w14:paraId="4D4BE961" w14:textId="77777777" w:rsidR="002D6759" w:rsidRPr="002D6759" w:rsidRDefault="002D6759" w:rsidP="002D6759">
      <w:pPr>
        <w:rPr>
          <w:b/>
          <w:bCs/>
          <w:sz w:val="26"/>
        </w:rPr>
      </w:pPr>
      <w:proofErr w:type="spellStart"/>
      <w:r w:rsidRPr="002D6759">
        <w:rPr>
          <w:b/>
          <w:bCs/>
          <w:sz w:val="26"/>
        </w:rPr>
        <w:t>Kolinjivadi</w:t>
      </w:r>
      <w:proofErr w:type="spellEnd"/>
      <w:r w:rsidRPr="002D6759">
        <w:rPr>
          <w:b/>
          <w:bCs/>
          <w:sz w:val="26"/>
        </w:rPr>
        <w:t xml:space="preserve"> and Kothari 20</w:t>
      </w:r>
    </w:p>
    <w:p w14:paraId="74450BD2" w14:textId="77777777" w:rsidR="002D6759" w:rsidRPr="002D6759" w:rsidRDefault="002D6759" w:rsidP="002D6759">
      <w:r w:rsidRPr="002D6759">
        <w:t xml:space="preserve">[Vijay </w:t>
      </w:r>
      <w:proofErr w:type="spellStart"/>
      <w:r w:rsidRPr="002D6759">
        <w:t>Kolinjivadi</w:t>
      </w:r>
      <w:proofErr w:type="spellEnd"/>
      <w:r w:rsidRPr="002D6759">
        <w:t xml:space="preserve"> &amp; Ashish Kothari, 5-20-2020, "No Harm Here is Still Harm There: The Green New Deal and the Global South (I)”, </w:t>
      </w:r>
      <w:proofErr w:type="spellStart"/>
      <w:r w:rsidRPr="002D6759">
        <w:t>Jamhoor</w:t>
      </w:r>
      <w:proofErr w:type="spellEnd"/>
      <w:r w:rsidRPr="002D6759">
        <w:t>,</w:t>
      </w:r>
      <w:hyperlink r:id="rId25" w:history="1">
        <w:r w:rsidRPr="002D6759">
          <w:rPr>
            <w:rStyle w:val="Hyperlink"/>
          </w:rPr>
          <w:t xml:space="preserve"> https://www.jamhoor.org/read/2020/5/20/no-harm-here-is-still-harm-there-looking-at-the-green-new-deal-from-the-global-south</w:t>
        </w:r>
      </w:hyperlink>
      <w:r w:rsidRPr="002D6759">
        <w:t>, Accessed 7-19-25, HDCSW – JX]</w:t>
      </w:r>
    </w:p>
    <w:p w14:paraId="1DFF039D" w14:textId="77777777" w:rsidR="00644366" w:rsidRPr="00FA25BD" w:rsidRDefault="00644366" w:rsidP="00644366">
      <w:pPr>
        <w:rPr>
          <w:sz w:val="16"/>
        </w:rPr>
      </w:pPr>
      <w:r w:rsidRPr="00FA25BD">
        <w:rPr>
          <w:sz w:val="16"/>
        </w:rPr>
        <w:t xml:space="preserve">Yet, in a world beholden to the imperatives of global capitalism and statism, </w:t>
      </w:r>
      <w:r w:rsidRPr="00FA25BD">
        <w:rPr>
          <w:rStyle w:val="StyleUnderline"/>
        </w:rPr>
        <w:t xml:space="preserve">“finance-rich, resource-poor” countries are increasingly looking to “resource rich” countries in the Global South to secure their food and energy </w:t>
      </w:r>
      <w:r w:rsidRPr="00FA25BD">
        <w:rPr>
          <w:sz w:val="16"/>
        </w:rPr>
        <w:t xml:space="preserve">needs. While traditional players (e.g. North America and Europe) </w:t>
      </w:r>
      <w:r w:rsidRPr="00FA25BD">
        <w:rPr>
          <w:rStyle w:val="StyleUnderline"/>
        </w:rPr>
        <w:t>that have been on the “frontier” of imperialist pursuits are still in the game, new players like India and China also want a piece of the pie.</w:t>
      </w:r>
      <w:r w:rsidRPr="00FA25BD">
        <w:rPr>
          <w:sz w:val="16"/>
        </w:rPr>
        <w:t xml:space="preserve"> Indeed, </w:t>
      </w:r>
      <w:r w:rsidRPr="00FA25BD">
        <w:rPr>
          <w:rStyle w:val="StyleUnderline"/>
        </w:rPr>
        <w:t>the very notion of “national development” is becoming increasingly irrelevant</w:t>
      </w:r>
      <w:r w:rsidRPr="00FA25BD">
        <w:rPr>
          <w:sz w:val="16"/>
        </w:rPr>
        <w:t xml:space="preserve"> in an era </w:t>
      </w:r>
      <w:r w:rsidRPr="00FA25BD">
        <w:rPr>
          <w:rStyle w:val="StyleUnderline"/>
        </w:rPr>
        <w:t>when state-backed transnational corporations are active in dispossessing people of their lands and their food and cultural sovereignty domestically, regionally, and globally.</w:t>
      </w:r>
      <w:r w:rsidRPr="00FA25BD">
        <w:rPr>
          <w:sz w:val="16"/>
        </w:rPr>
        <w:t xml:space="preserve"> </w:t>
      </w:r>
      <w:r w:rsidRPr="00FA25BD">
        <w:rPr>
          <w:rStyle w:val="StyleUnderline"/>
        </w:rPr>
        <w:t>India</w:t>
      </w:r>
      <w:r w:rsidRPr="00FA25BD">
        <w:rPr>
          <w:sz w:val="16"/>
        </w:rPr>
        <w:t xml:space="preserve">, for example, </w:t>
      </w:r>
      <w:r w:rsidRPr="00FA25BD">
        <w:rPr>
          <w:rStyle w:val="StyleUnderline"/>
        </w:rPr>
        <w:t>is active both internally in ‘land grabbing’ strategies for biofuel, industrial development, business parks, and transport infrastructure, and abroad in fueling the investment boom in mineral deposits or agro-industrial projects. Indian companies</w:t>
      </w:r>
      <w:r w:rsidRPr="00FA25BD">
        <w:rPr>
          <w:sz w:val="16"/>
        </w:rPr>
        <w:t xml:space="preserve"> (backed by their government) </w:t>
      </w:r>
      <w:r w:rsidRPr="00FA25BD">
        <w:rPr>
          <w:rStyle w:val="StyleUnderline"/>
        </w:rPr>
        <w:t>are involved in “green energy” production in Chile’s Atacama Desert under the aegis of “sustainable development” in the mining sector, and</w:t>
      </w:r>
      <w:r w:rsidRPr="00FA25BD">
        <w:rPr>
          <w:sz w:val="16"/>
        </w:rPr>
        <w:t xml:space="preserve"> in </w:t>
      </w:r>
      <w:r w:rsidRPr="00FA25BD">
        <w:rPr>
          <w:rStyle w:val="StyleUnderline"/>
        </w:rPr>
        <w:t>grabbing enormous</w:t>
      </w:r>
      <w:r w:rsidRPr="00FA25BD">
        <w:rPr>
          <w:sz w:val="16"/>
        </w:rPr>
        <w:t xml:space="preserve"> amounts of </w:t>
      </w:r>
      <w:r w:rsidRPr="00FA25BD">
        <w:rPr>
          <w:rStyle w:val="StyleUnderline"/>
        </w:rPr>
        <w:t xml:space="preserve">farm and </w:t>
      </w:r>
      <w:proofErr w:type="gramStart"/>
      <w:r w:rsidRPr="00FA25BD">
        <w:rPr>
          <w:rStyle w:val="StyleUnderline"/>
        </w:rPr>
        <w:t>pasture land</w:t>
      </w:r>
      <w:proofErr w:type="gramEnd"/>
      <w:r w:rsidRPr="00FA25BD">
        <w:rPr>
          <w:rStyle w:val="StyleUnderline"/>
        </w:rPr>
        <w:t xml:space="preserve"> in Ethiopia</w:t>
      </w:r>
      <w:r w:rsidRPr="00FA25BD">
        <w:rPr>
          <w:sz w:val="16"/>
        </w:rPr>
        <w:t>, ostensibly to help the local economy.</w:t>
      </w:r>
    </w:p>
    <w:p w14:paraId="5B3A62AB" w14:textId="0B7CAEEE" w:rsidR="00644366" w:rsidRPr="00FA25BD" w:rsidRDefault="00A62491" w:rsidP="00644366">
      <w:pPr>
        <w:pStyle w:val="Heading3"/>
      </w:pPr>
      <w:r w:rsidRPr="00FA25BD">
        <w:t xml:space="preserve">AT other countries will adopt the tech </w:t>
      </w:r>
    </w:p>
    <w:p w14:paraId="69E822A5" w14:textId="77777777" w:rsidR="00644366" w:rsidRPr="00FA25BD" w:rsidRDefault="00644366" w:rsidP="00644366"/>
    <w:p w14:paraId="267369E7" w14:textId="5F1FF4C8" w:rsidR="002D6759" w:rsidRPr="00FA25BD" w:rsidRDefault="002D6759" w:rsidP="002D6759">
      <w:pPr>
        <w:pStyle w:val="Heading4"/>
      </w:pPr>
      <w:r w:rsidRPr="00FA25BD">
        <w:t xml:space="preserve">No green modeling – Global South lacks resources for deployment towards green growth </w:t>
      </w:r>
    </w:p>
    <w:p w14:paraId="5B51F6B4" w14:textId="77777777" w:rsidR="002D6759" w:rsidRPr="002D6759" w:rsidRDefault="002D6759" w:rsidP="002D6759">
      <w:pPr>
        <w:rPr>
          <w:b/>
          <w:bCs/>
          <w:sz w:val="26"/>
        </w:rPr>
      </w:pPr>
      <w:proofErr w:type="spellStart"/>
      <w:r w:rsidRPr="002D6759">
        <w:rPr>
          <w:b/>
          <w:bCs/>
          <w:sz w:val="26"/>
        </w:rPr>
        <w:t>Kolinjivadi</w:t>
      </w:r>
      <w:proofErr w:type="spellEnd"/>
      <w:r w:rsidRPr="002D6759">
        <w:rPr>
          <w:b/>
          <w:bCs/>
          <w:sz w:val="26"/>
        </w:rPr>
        <w:t xml:space="preserve"> and Kothari 20</w:t>
      </w:r>
    </w:p>
    <w:p w14:paraId="72723486" w14:textId="77777777" w:rsidR="002D6759" w:rsidRPr="002D6759" w:rsidRDefault="002D6759" w:rsidP="002D6759">
      <w:r w:rsidRPr="002D6759">
        <w:t xml:space="preserve">[Vijay </w:t>
      </w:r>
      <w:proofErr w:type="spellStart"/>
      <w:r w:rsidRPr="002D6759">
        <w:t>Kolinjivadi</w:t>
      </w:r>
      <w:proofErr w:type="spellEnd"/>
      <w:r w:rsidRPr="002D6759">
        <w:t xml:space="preserve"> &amp; Ashish Kothari, 5-20-2020, "No Harm Here is Still Harm There: The Green New Deal and the Global South (I)”, </w:t>
      </w:r>
      <w:proofErr w:type="spellStart"/>
      <w:r w:rsidRPr="002D6759">
        <w:t>Jamhoor</w:t>
      </w:r>
      <w:proofErr w:type="spellEnd"/>
      <w:r w:rsidRPr="002D6759">
        <w:t>,</w:t>
      </w:r>
      <w:hyperlink r:id="rId26" w:history="1">
        <w:r w:rsidRPr="002D6759">
          <w:rPr>
            <w:rStyle w:val="Hyperlink"/>
          </w:rPr>
          <w:t xml:space="preserve"> https://www.jamhoor.org/read/2020/5/20/no-harm-here-is-still-harm-there-looking-at-the-green-new-deal-from-the-global-south</w:t>
        </w:r>
      </w:hyperlink>
      <w:r w:rsidRPr="002D6759">
        <w:t>, Accessed 7-19-25, HDCSW – JX]</w:t>
      </w:r>
    </w:p>
    <w:p w14:paraId="397D3726" w14:textId="77777777" w:rsidR="00644366" w:rsidRPr="00FA25BD" w:rsidRDefault="00644366" w:rsidP="00644366">
      <w:pPr>
        <w:rPr>
          <w:sz w:val="16"/>
        </w:rPr>
      </w:pPr>
      <w:r w:rsidRPr="00FA25BD">
        <w:rPr>
          <w:sz w:val="16"/>
        </w:rPr>
        <w:t xml:space="preserve">Of course, </w:t>
      </w:r>
      <w:r w:rsidRPr="00FA25BD">
        <w:rPr>
          <w:rStyle w:val="StyleUnderline"/>
        </w:rPr>
        <w:t>we cannot draw direct comparisons between countries of the Global North and South in their capacity to adopt</w:t>
      </w:r>
      <w:r w:rsidRPr="00FA25BD">
        <w:rPr>
          <w:sz w:val="16"/>
        </w:rPr>
        <w:t xml:space="preserve"> GND </w:t>
      </w:r>
      <w:r w:rsidRPr="00FA25BD">
        <w:rPr>
          <w:rStyle w:val="StyleUnderline"/>
        </w:rPr>
        <w:t>policies</w:t>
      </w:r>
      <w:r w:rsidRPr="00FA25BD">
        <w:rPr>
          <w:sz w:val="16"/>
        </w:rPr>
        <w:t xml:space="preserve">. As Alex </w:t>
      </w:r>
      <w:proofErr w:type="spellStart"/>
      <w:r w:rsidRPr="00FA25BD">
        <w:rPr>
          <w:sz w:val="16"/>
        </w:rPr>
        <w:t>Lenferna</w:t>
      </w:r>
      <w:proofErr w:type="spellEnd"/>
      <w:r w:rsidRPr="00FA25BD">
        <w:rPr>
          <w:sz w:val="16"/>
        </w:rPr>
        <w:t xml:space="preserve"> claims in arguing for a “Global Green New Deal,” </w:t>
      </w:r>
      <w:r w:rsidRPr="00FA25BD">
        <w:rPr>
          <w:rStyle w:val="StyleUnderline"/>
        </w:rPr>
        <w:t>the ability to enable large-scale stimulus packages that inject money into the economy is only viable for Global North countries who can do so at very low interest rates, backed by high credit ratings.</w:t>
      </w:r>
      <w:r w:rsidRPr="00FA25BD">
        <w:rPr>
          <w:sz w:val="16"/>
        </w:rPr>
        <w:t xml:space="preserve"> In turn, </w:t>
      </w:r>
      <w:r w:rsidRPr="00FA25BD">
        <w:rPr>
          <w:rStyle w:val="StyleUnderline"/>
        </w:rPr>
        <w:t xml:space="preserve">this is enabled by historical wealth usurped </w:t>
      </w:r>
      <w:proofErr w:type="gramStart"/>
      <w:r w:rsidRPr="00FA25BD">
        <w:rPr>
          <w:rStyle w:val="StyleUnderline"/>
        </w:rPr>
        <w:t>from</w:t>
      </w:r>
      <w:proofErr w:type="gramEnd"/>
      <w:r w:rsidRPr="00FA25BD">
        <w:rPr>
          <w:rStyle w:val="StyleUnderline"/>
        </w:rPr>
        <w:t xml:space="preserve"> former colonies and more recently </w:t>
      </w:r>
      <w:proofErr w:type="gramStart"/>
      <w:r w:rsidRPr="00FA25BD">
        <w:rPr>
          <w:rStyle w:val="StyleUnderline"/>
        </w:rPr>
        <w:t>from</w:t>
      </w:r>
      <w:proofErr w:type="gramEnd"/>
      <w:r w:rsidRPr="00FA25BD">
        <w:rPr>
          <w:rStyle w:val="StyleUnderline"/>
        </w:rPr>
        <w:t xml:space="preserve"> multi-national corporations based in the North.</w:t>
      </w:r>
      <w:r w:rsidRPr="00FA25BD">
        <w:rPr>
          <w:sz w:val="16"/>
        </w:rPr>
        <w:t xml:space="preserve"> In contrast, </w:t>
      </w:r>
      <w:r w:rsidRPr="00FA25BD">
        <w:rPr>
          <w:rStyle w:val="StyleUnderline"/>
        </w:rPr>
        <w:t>countries across Latin America, Africa, and Asia remain bonded by debt in a neoliberal economy, with IMF-imposed structural adjustment policies stifling any investment in public policies and infrastructure.</w:t>
      </w:r>
    </w:p>
    <w:p w14:paraId="56A9998C" w14:textId="77777777" w:rsidR="00B22EF2" w:rsidRPr="00FA25BD" w:rsidRDefault="00B22EF2" w:rsidP="00644366">
      <w:pPr>
        <w:pStyle w:val="Heading3"/>
      </w:pPr>
    </w:p>
    <w:p w14:paraId="48161A07" w14:textId="77777777" w:rsidR="00B22EF2" w:rsidRPr="00FA25BD" w:rsidRDefault="00B22EF2" w:rsidP="00B22EF2">
      <w:pPr>
        <w:pStyle w:val="Heading3"/>
      </w:pPr>
      <w:r w:rsidRPr="00FA25BD">
        <w:t xml:space="preserve">1nc – shipping industry </w:t>
      </w:r>
    </w:p>
    <w:p w14:paraId="12F165A6" w14:textId="77777777" w:rsidR="00B22EF2" w:rsidRPr="00FA25BD" w:rsidRDefault="00B22EF2" w:rsidP="00B22EF2">
      <w:pPr>
        <w:pStyle w:val="Heading4"/>
        <w:rPr>
          <w:rFonts w:eastAsia="Calibri"/>
        </w:rPr>
      </w:pPr>
      <w:r w:rsidRPr="00FA25BD">
        <w:rPr>
          <w:rFonts w:eastAsia="Calibri"/>
        </w:rPr>
        <w:t xml:space="preserve">Containerization of shipping perpetuates the alienation of labor of ship and dock workers – the </w:t>
      </w:r>
      <w:proofErr w:type="spellStart"/>
      <w:r w:rsidRPr="00FA25BD">
        <w:rPr>
          <w:rFonts w:eastAsia="Calibri"/>
        </w:rPr>
        <w:t>aff</w:t>
      </w:r>
      <w:proofErr w:type="spellEnd"/>
      <w:r w:rsidRPr="00FA25BD">
        <w:rPr>
          <w:rFonts w:eastAsia="Calibri"/>
        </w:rPr>
        <w:t xml:space="preserve"> perpetuates the violent system of alienation – shipping creates new frontiers in capitalism </w:t>
      </w:r>
    </w:p>
    <w:p w14:paraId="51D54262" w14:textId="77777777" w:rsidR="00B22EF2" w:rsidRPr="00FA25BD" w:rsidRDefault="00B22EF2" w:rsidP="00B22EF2">
      <w:pPr>
        <w:spacing w:line="256" w:lineRule="auto"/>
        <w:rPr>
          <w:rFonts w:eastAsia="Calibri"/>
          <w:b/>
          <w:sz w:val="26"/>
          <w:szCs w:val="26"/>
        </w:rPr>
      </w:pPr>
      <w:r w:rsidRPr="00FA25BD">
        <w:rPr>
          <w:rFonts w:eastAsia="Calibri"/>
          <w:b/>
          <w:sz w:val="26"/>
          <w:szCs w:val="26"/>
        </w:rPr>
        <w:t>Chua 21</w:t>
      </w:r>
    </w:p>
    <w:p w14:paraId="7D608277" w14:textId="77777777" w:rsidR="00B22EF2" w:rsidRPr="00FA25BD" w:rsidRDefault="00B22EF2" w:rsidP="00B22EF2">
      <w:pPr>
        <w:spacing w:line="256" w:lineRule="auto"/>
        <w:rPr>
          <w:rFonts w:eastAsia="Calibri"/>
        </w:rPr>
      </w:pPr>
      <w:r w:rsidRPr="00FA25BD">
        <w:rPr>
          <w:rFonts w:eastAsia="Calibri"/>
        </w:rPr>
        <w:t>[Charmaine Chua, "The Monstrosity of Maritime Capitalism", Boston Review,</w:t>
      </w:r>
      <w:hyperlink r:id="rId27">
        <w:r w:rsidRPr="00FA25BD">
          <w:rPr>
            <w:rFonts w:eastAsia="Calibri"/>
          </w:rPr>
          <w:t xml:space="preserve"> </w:t>
        </w:r>
      </w:hyperlink>
      <w:r w:rsidRPr="00FA25BD">
        <w:rPr>
          <w:rFonts w:eastAsia="Calibri"/>
        </w:rPr>
        <w:t xml:space="preserve"> 5-4-2021, </w:t>
      </w:r>
      <w:hyperlink r:id="rId28">
        <w:r w:rsidRPr="00FA25BD">
          <w:rPr>
            <w:rFonts w:eastAsia="Calibri"/>
            <w:color w:val="0563C1"/>
            <w:u w:val="single"/>
          </w:rPr>
          <w:t>https://www.bostonreview.net/articles/the-ever-given-and-the-monstrosity-of-maritime-capitalism/</w:t>
        </w:r>
      </w:hyperlink>
      <w:r w:rsidRPr="00FA25BD">
        <w:rPr>
          <w:rFonts w:eastAsia="Calibri"/>
        </w:rPr>
        <w:t>, Accessed 7-8-2025, HDSCW-JX]</w:t>
      </w:r>
    </w:p>
    <w:p w14:paraId="7A79F967" w14:textId="77777777" w:rsidR="00B22EF2" w:rsidRPr="00FA25BD" w:rsidRDefault="00B22EF2" w:rsidP="00B22EF2"/>
    <w:p w14:paraId="3461CD18" w14:textId="77777777" w:rsidR="00B22EF2" w:rsidRPr="00FA25BD" w:rsidRDefault="00B22EF2" w:rsidP="00B22EF2">
      <w:r w:rsidRPr="00FA25BD">
        <w:rPr>
          <w:b/>
          <w:bCs/>
        </w:rPr>
        <w:t>Oceans as Arteries</w:t>
      </w:r>
    </w:p>
    <w:p w14:paraId="2705E21E" w14:textId="77777777" w:rsidR="00B22EF2" w:rsidRPr="00FA25BD" w:rsidRDefault="00B22EF2" w:rsidP="00B22EF2">
      <w:r w:rsidRPr="00FA25BD">
        <w:t>I encountered the realities of this system firsthand during ethnographic fieldwork in 2015, when I spent six weeks riding across the Pacific Ocean on another vessel owned by Evergreen (the company that operates the Ever Given). Its capacity was 8,100 TEU—the standard unit of cargo size, based on the volume of a standard twenty-foot container box. That is only some 40 percent of the Ever Given’s capacity, but still the ship was as long as two Eiffel towers are tall. The crew comprised twenty-three, all men. For forty-eight days at sea, we scrubbed rust, swabbed the deck, cleaned the walls of forecastle, mended leaky pipes, and monitored the temperature of reefers, the refrigerated containers holding perishable goods. Except for the faint smell of apples interlaced with the stench of the heavy fuel oil, the crew knew nothing of the contents of the thousands of containers on board.</w:t>
      </w:r>
    </w:p>
    <w:p w14:paraId="27C06EEB" w14:textId="77777777" w:rsidR="00B22EF2" w:rsidRPr="00FA25BD" w:rsidRDefault="00B22EF2" w:rsidP="00B22EF2">
      <w:pPr>
        <w:rPr>
          <w:rStyle w:val="StyleUnderline"/>
        </w:rPr>
      </w:pPr>
      <w:r w:rsidRPr="00FA25BD">
        <w:t xml:space="preserve">This is </w:t>
      </w:r>
      <w:proofErr w:type="gramStart"/>
      <w:r w:rsidRPr="00FA25BD">
        <w:t>par for</w:t>
      </w:r>
      <w:proofErr w:type="gramEnd"/>
      <w:r w:rsidRPr="00FA25BD">
        <w:t xml:space="preserve"> the course</w:t>
      </w:r>
      <w:r w:rsidRPr="00FA25BD">
        <w:rPr>
          <w:rStyle w:val="StyleUnderline"/>
        </w:rPr>
        <w:t xml:space="preserve">. In the era of containerization, ships no longer </w:t>
      </w:r>
      <w:proofErr w:type="gramStart"/>
      <w:r w:rsidRPr="00FA25BD">
        <w:rPr>
          <w:rStyle w:val="StyleUnderline"/>
        </w:rPr>
        <w:t>carry</w:t>
      </w:r>
      <w:proofErr w:type="gramEnd"/>
      <w:r w:rsidRPr="00FA25BD">
        <w:rPr>
          <w:rStyle w:val="StyleUnderline"/>
        </w:rPr>
        <w:t xml:space="preserve"> shipping manifests</w:t>
      </w:r>
      <w:r w:rsidRPr="00FA25BD">
        <w:t>. A clerk in Shenzhen or Los Angeles calculates what cargo should be loaded and where, and sailors are there to maintain the lifespan of the ship, keeping rust, dirt, and engine malfunctions at bay</w:t>
      </w:r>
      <w:r w:rsidRPr="00FA25BD">
        <w:rPr>
          <w:rStyle w:val="StyleUnderline"/>
        </w:rPr>
        <w:t xml:space="preserve">. The alienation of workers from the value of their labor that Karl Marx first described in the context of factories is only compounded on the ocean. Whatever the containers carry—from microchips to rubber chickens, </w:t>
      </w:r>
      <w:proofErr w:type="gramStart"/>
      <w:r w:rsidRPr="00FA25BD">
        <w:rPr>
          <w:rStyle w:val="StyleUnderline"/>
        </w:rPr>
        <w:t>produce to hazardous waste—</w:t>
      </w:r>
      <w:proofErr w:type="gramEnd"/>
      <w:r w:rsidRPr="00FA25BD">
        <w:rPr>
          <w:rStyle w:val="StyleUnderline"/>
        </w:rPr>
        <w:t>is rendered illegible to the workers charged with ensuring their circulation. The container, economist Marc Levinson has </w:t>
      </w:r>
      <w:hyperlink r:id="rId29" w:tgtFrame="_blank" w:history="1">
        <w:r w:rsidRPr="00FA25BD">
          <w:rPr>
            <w:rStyle w:val="StyleUnderline"/>
          </w:rPr>
          <w:t>written</w:t>
        </w:r>
      </w:hyperlink>
      <w:r w:rsidRPr="00FA25BD">
        <w:rPr>
          <w:rStyle w:val="StyleUnderline"/>
        </w:rPr>
        <w:t>, “made the world smaller and the world economy bigger</w:t>
      </w:r>
      <w:r w:rsidRPr="00FA25BD">
        <w:t xml:space="preserve">.” </w:t>
      </w:r>
      <w:r w:rsidRPr="00FA25BD">
        <w:rPr>
          <w:rStyle w:val="StyleUnderline"/>
        </w:rPr>
        <w:t>Its main innovation was what the industry calls “</w:t>
      </w:r>
      <w:proofErr w:type="spellStart"/>
      <w:r w:rsidRPr="00FA25BD">
        <w:rPr>
          <w:rStyle w:val="StyleUnderline"/>
        </w:rPr>
        <w:t>intermodality</w:t>
      </w:r>
      <w:proofErr w:type="spellEnd"/>
      <w:r w:rsidRPr="00FA25BD">
        <w:rPr>
          <w:rStyle w:val="StyleUnderline"/>
        </w:rPr>
        <w:t>”: it could be detached from trucks, lifted by crane, and stacked directly onto oceangoing vessels, standardizing and radically reducing the costs of transportation.</w:t>
      </w:r>
    </w:p>
    <w:p w14:paraId="1C6BF4EE" w14:textId="77777777" w:rsidR="00B22EF2" w:rsidRPr="00FA25BD" w:rsidRDefault="00B22EF2" w:rsidP="00B22EF2">
      <w:pPr>
        <w:rPr>
          <w:rStyle w:val="StyleUnderline"/>
        </w:rPr>
      </w:pPr>
      <w:r w:rsidRPr="00FA25BD">
        <w:t>The first container ship to cross the Atlantic, the SS </w:t>
      </w:r>
      <w:r w:rsidRPr="00FA25BD">
        <w:rPr>
          <w:i/>
          <w:iCs/>
        </w:rPr>
        <w:t>Fairland</w:t>
      </w:r>
      <w:r w:rsidRPr="00FA25BD">
        <w:t>, provided proof of concept in 1966; a year later, the company that owned it would </w:t>
      </w:r>
      <w:hyperlink r:id="rId30" w:tgtFrame="_blank" w:history="1">
        <w:r w:rsidRPr="00FA25BD">
          <w:rPr>
            <w:rStyle w:val="Hyperlink"/>
          </w:rPr>
          <w:t>carry</w:t>
        </w:r>
      </w:hyperlink>
      <w:r w:rsidRPr="00FA25BD">
        <w:t> war materiel from the West Coast to Cam Ranh Bay during the Vietnam War and ship boxes back to the United States </w:t>
      </w:r>
      <w:hyperlink r:id="rId31" w:tgtFrame="_blank" w:history="1">
        <w:r w:rsidRPr="00FA25BD">
          <w:rPr>
            <w:rStyle w:val="Hyperlink"/>
          </w:rPr>
          <w:t>stuffed</w:t>
        </w:r>
      </w:hyperlink>
      <w:r w:rsidRPr="00FA25BD">
        <w:t xml:space="preserve"> with Japanese goods. But even as the world got bigger, workers got </w:t>
      </w:r>
      <w:proofErr w:type="gramStart"/>
      <w:r w:rsidRPr="00FA25BD">
        <w:t>shortchanged</w:t>
      </w:r>
      <w:proofErr w:type="gramEnd"/>
      <w:r w:rsidRPr="00FA25BD">
        <w:t xml:space="preserve">. </w:t>
      </w:r>
      <w:r w:rsidRPr="00FA25BD">
        <w:rPr>
          <w:rStyle w:val="StyleUnderline"/>
        </w:rPr>
        <w:t>Containers ushered in the mechanization of ports, just as states, acting with and like corporations, sought to repress the power of organized longshore labor. Jobs that had once required multiple gangs of stevedores to load and unload goods from ships were almost entirely wiped out. Unloading became the lonely work of pushing levers atop behemoth gantry cranes that lift and drop steel boxes into an endless grid of squares.</w:t>
      </w:r>
    </w:p>
    <w:p w14:paraId="74A013D7" w14:textId="77777777" w:rsidR="00B22EF2" w:rsidRPr="00FA25BD" w:rsidRDefault="00B22EF2" w:rsidP="00B22EF2">
      <w:r w:rsidRPr="00FA25BD">
        <w:rPr>
          <w:rStyle w:val="StyleUnderline"/>
        </w:rPr>
        <w:t>Abstraction is, in large part, the point of logistics</w:t>
      </w:r>
      <w:r w:rsidRPr="00FA25BD">
        <w:t>. In their new book </w:t>
      </w:r>
      <w:r w:rsidRPr="00FA25BD">
        <w:rPr>
          <w:i/>
          <w:iCs/>
        </w:rPr>
        <w:t>Capitalism and the Sea: The Maritime Factor in the Making of the Modern World,</w:t>
      </w:r>
      <w:r w:rsidRPr="00FA25BD">
        <w:t> Liam Campling and Alejandro Colás argue that “</w:t>
      </w:r>
      <w:r w:rsidRPr="00FA25BD">
        <w:rPr>
          <w:rStyle w:val="StyleUnderline"/>
        </w:rPr>
        <w:t xml:space="preserve">circulation is the lifeblood of global capitalism, and the oceans act as its arteries.” Unique among other spaces of capitalist production, the sea is both </w:t>
      </w:r>
      <w:proofErr w:type="gramStart"/>
      <w:r w:rsidRPr="00FA25BD">
        <w:rPr>
          <w:rStyle w:val="StyleUnderline"/>
        </w:rPr>
        <w:t>passageway</w:t>
      </w:r>
      <w:proofErr w:type="gramEnd"/>
      <w:r w:rsidRPr="00FA25BD">
        <w:rPr>
          <w:rStyle w:val="StyleUnderline"/>
        </w:rPr>
        <w:t xml:space="preserve"> and precondition for capitalism to conquer new frontiers</w:t>
      </w:r>
      <w:r w:rsidRPr="00FA25BD">
        <w:t xml:space="preserve">. Prior to World War II, it had been cheaper and more efficient for industrial producers to use iron and coal as energy sources, but after the war the 1948 Marshall Plan changed the economic calculus with investment in oil infrastructure. Oil was lighter and easier to </w:t>
      </w:r>
      <w:proofErr w:type="gramStart"/>
      <w:r w:rsidRPr="00FA25BD">
        <w:t>transport, and</w:t>
      </w:r>
      <w:proofErr w:type="gramEnd"/>
      <w:r w:rsidRPr="00FA25BD">
        <w:t xml:space="preserve"> embracing it would weaken the structural power of European miners whose strikes could shut down production. Thus, as Timothy Mitchell explains in </w:t>
      </w:r>
      <w:r w:rsidRPr="00FA25BD">
        <w:rPr>
          <w:i/>
          <w:iCs/>
        </w:rPr>
        <w:t>Carbon Democracy </w:t>
      </w:r>
      <w:r w:rsidRPr="00FA25BD">
        <w:t>(2014), the global shift from coal to oil simultaneously and conveniently dealt a severe blow to working-class power.</w:t>
      </w:r>
    </w:p>
    <w:p w14:paraId="3C2626F3" w14:textId="77777777" w:rsidR="00B22EF2" w:rsidRPr="00FA25BD" w:rsidRDefault="00B22EF2" w:rsidP="00B22EF2"/>
    <w:p w14:paraId="1EB11E42" w14:textId="77777777" w:rsidR="00B22EF2" w:rsidRPr="00FA25BD" w:rsidRDefault="00B22EF2" w:rsidP="00B22EF2"/>
    <w:p w14:paraId="0BE2859F" w14:textId="77777777" w:rsidR="00B22EF2" w:rsidRPr="00FA25BD" w:rsidRDefault="00B22EF2" w:rsidP="00B22EF2"/>
    <w:p w14:paraId="32CEC709" w14:textId="77777777" w:rsidR="00B22EF2" w:rsidRPr="00FA25BD" w:rsidRDefault="00B22EF2" w:rsidP="00644366">
      <w:pPr>
        <w:pStyle w:val="Heading3"/>
      </w:pPr>
    </w:p>
    <w:p w14:paraId="6831859E" w14:textId="0C2CEEB8" w:rsidR="00644366" w:rsidRPr="00FA25BD" w:rsidRDefault="00644366" w:rsidP="00644366">
      <w:pPr>
        <w:pStyle w:val="Heading3"/>
      </w:pPr>
      <w:r w:rsidRPr="00FA25BD">
        <w:t xml:space="preserve">1nc---sustainability link </w:t>
      </w:r>
    </w:p>
    <w:p w14:paraId="4EDFDB4F" w14:textId="45C10E40" w:rsidR="00644366" w:rsidRPr="00FA25BD" w:rsidRDefault="001C17C8" w:rsidP="00644366">
      <w:pPr>
        <w:pStyle w:val="Heading4"/>
      </w:pPr>
      <w:r w:rsidRPr="00FA25BD">
        <w:t xml:space="preserve">No sustainability – the plan produces the sustainability paradox – doesn’t resolve the underlying structures of capitalism </w:t>
      </w:r>
    </w:p>
    <w:p w14:paraId="00CA4694" w14:textId="77777777" w:rsidR="001C17C8" w:rsidRPr="00FA25BD" w:rsidRDefault="001C17C8" w:rsidP="001C17C8">
      <w:r w:rsidRPr="00FA25BD">
        <w:rPr>
          <w:b/>
          <w:bCs/>
        </w:rPr>
        <w:t>Chaudhary 22</w:t>
      </w:r>
      <w:r w:rsidRPr="00FA25BD">
        <w:t xml:space="preserve"> </w:t>
      </w:r>
    </w:p>
    <w:p w14:paraId="14F00EEC" w14:textId="601D5989" w:rsidR="001C17C8" w:rsidRPr="00FA25BD" w:rsidRDefault="001C17C8" w:rsidP="001C17C8">
      <w:r w:rsidRPr="00FA25BD">
        <w:t>[</w:t>
      </w:r>
      <w:r w:rsidRPr="00FA25BD">
        <w:t xml:space="preserve">Ajay Singh Chaudhary - Brooklyn Institute for Social Research Doctor of Philosophy. “Sustaining What? Capitalism, Socialism, and Climate Change.” Ch. In Capitalism, Democracy, Socialism: Critical Debates. Ed. Albena Azmanova and James Chamberlain, </w:t>
      </w:r>
      <w:r w:rsidRPr="00FA25BD">
        <w:rPr>
          <w:i/>
          <w:iCs/>
        </w:rPr>
        <w:t>Springer</w:t>
      </w:r>
      <w:r w:rsidRPr="00FA25BD">
        <w:t>, September 2022, DOI:10.1007/978-3-031-08407-2_9, HDCSW-VG</w:t>
      </w:r>
      <w:r w:rsidRPr="00FA25BD">
        <w:t>]</w:t>
      </w:r>
    </w:p>
    <w:p w14:paraId="36045349" w14:textId="77777777" w:rsidR="00644366" w:rsidRPr="00FA25BD" w:rsidRDefault="00644366" w:rsidP="00644366">
      <w:r w:rsidRPr="00FA25BD">
        <w:t>9.1 Sustainable Ubiquity</w:t>
      </w:r>
    </w:p>
    <w:p w14:paraId="5EFBF541" w14:textId="77777777" w:rsidR="00644366" w:rsidRPr="00FA25BD" w:rsidRDefault="00644366" w:rsidP="00644366">
      <w:pPr>
        <w:rPr>
          <w:sz w:val="16"/>
        </w:rPr>
      </w:pPr>
      <w:r w:rsidRPr="00FA25BD">
        <w:rPr>
          <w:sz w:val="16"/>
        </w:rPr>
        <w:t xml:space="preserve">Anthropogenic </w:t>
      </w:r>
      <w:r w:rsidRPr="00FA25BD">
        <w:rPr>
          <w:rStyle w:val="StyleUnderline"/>
        </w:rPr>
        <w:t>climate change</w:t>
      </w:r>
      <w:r w:rsidRPr="00FA25BD">
        <w:rPr>
          <w:sz w:val="16"/>
        </w:rPr>
        <w:t xml:space="preserve"> has a palpable presence—in </w:t>
      </w:r>
      <w:r w:rsidRPr="00FA25BD">
        <w:rPr>
          <w:rStyle w:val="StyleUnderline"/>
        </w:rPr>
        <w:t>wildfires</w:t>
      </w:r>
      <w:r w:rsidRPr="00FA25BD">
        <w:rPr>
          <w:sz w:val="16"/>
        </w:rPr>
        <w:t xml:space="preserve">, </w:t>
      </w:r>
      <w:r w:rsidRPr="00FA25BD">
        <w:rPr>
          <w:rStyle w:val="StyleUnderline"/>
        </w:rPr>
        <w:t>flooding</w:t>
      </w:r>
      <w:r w:rsidRPr="00FA25BD">
        <w:rPr>
          <w:sz w:val="16"/>
        </w:rPr>
        <w:t xml:space="preserve">, </w:t>
      </w:r>
      <w:r w:rsidRPr="00FA25BD">
        <w:rPr>
          <w:rStyle w:val="StyleUnderline"/>
        </w:rPr>
        <w:t>drought</w:t>
      </w:r>
      <w:r w:rsidRPr="00FA25BD">
        <w:rPr>
          <w:sz w:val="16"/>
        </w:rPr>
        <w:t xml:space="preserve">, annual or even more frequent “once-in-a-century” </w:t>
      </w:r>
      <w:r w:rsidRPr="00FA25BD">
        <w:rPr>
          <w:rStyle w:val="StyleUnderline"/>
        </w:rPr>
        <w:t>weather</w:t>
      </w:r>
      <w:r w:rsidRPr="00FA25BD">
        <w:rPr>
          <w:sz w:val="16"/>
        </w:rPr>
        <w:t xml:space="preserve"> events, dangerous levels of wet-bulb and even dry-bulb heat. Then there is the </w:t>
      </w:r>
      <w:r w:rsidRPr="00FA25BD">
        <w:rPr>
          <w:rStyle w:val="StyleUnderline"/>
        </w:rPr>
        <w:t>grave social and economic fallout of these occurrences</w:t>
      </w:r>
      <w:r w:rsidRPr="00FA25BD">
        <w:rPr>
          <w:sz w:val="16"/>
        </w:rPr>
        <w:t xml:space="preserve">. The COVID-19 pandemic itself has much to do with climate change—with an </w:t>
      </w:r>
      <w:r w:rsidRPr="00FA25BD">
        <w:rPr>
          <w:rStyle w:val="StyleUnderline"/>
        </w:rPr>
        <w:t xml:space="preserve">intensified “gobbling” of ecosystems </w:t>
      </w:r>
      <w:r w:rsidRPr="00FA25BD">
        <w:rPr>
          <w:sz w:val="16"/>
        </w:rPr>
        <w:t xml:space="preserve">that </w:t>
      </w:r>
      <w:r w:rsidRPr="00FA25BD">
        <w:rPr>
          <w:rStyle w:val="StyleUnderline"/>
        </w:rPr>
        <w:t>“enables viruses to jump from previously isolated</w:t>
      </w:r>
      <w:r w:rsidRPr="00FA25BD">
        <w:rPr>
          <w:sz w:val="16"/>
        </w:rPr>
        <w:t xml:space="preserve"> wild </w:t>
      </w:r>
      <w:r w:rsidRPr="00FA25BD">
        <w:rPr>
          <w:rStyle w:val="StyleUnderline"/>
        </w:rPr>
        <w:t>animals into</w:t>
      </w:r>
      <w:r w:rsidRPr="00FA25BD">
        <w:rPr>
          <w:sz w:val="16"/>
        </w:rPr>
        <w:t xml:space="preserve"> the </w:t>
      </w:r>
      <w:r w:rsidRPr="00FA25BD">
        <w:rPr>
          <w:rStyle w:val="StyleUnderline"/>
        </w:rPr>
        <w:t>food system</w:t>
      </w:r>
      <w:r w:rsidRPr="00FA25BD">
        <w:rPr>
          <w:sz w:val="16"/>
        </w:rPr>
        <w:t xml:space="preserve"> and agricultural laborers and then, by way of food products and travelers, move throughout the world in a matter of weeks.”1 </w:t>
      </w:r>
      <w:r w:rsidRPr="00FA25BD">
        <w:rPr>
          <w:rStyle w:val="StyleUnderline"/>
        </w:rPr>
        <w:t>Pandemics</w:t>
      </w:r>
      <w:r w:rsidRPr="00FA25BD">
        <w:rPr>
          <w:sz w:val="16"/>
        </w:rPr>
        <w:t xml:space="preserve"> and other infectious disease events </w:t>
      </w:r>
      <w:r w:rsidRPr="00FA25BD">
        <w:rPr>
          <w:rStyle w:val="StyleUnderline"/>
        </w:rPr>
        <w:t>are</w:t>
      </w:r>
      <w:r w:rsidRPr="00FA25BD">
        <w:rPr>
          <w:sz w:val="16"/>
        </w:rPr>
        <w:t xml:space="preserve"> already </w:t>
      </w:r>
      <w:r w:rsidRPr="00FA25BD">
        <w:rPr>
          <w:rStyle w:val="StyleUnderline"/>
        </w:rPr>
        <w:t>becoming</w:t>
      </w:r>
      <w:r w:rsidRPr="00FA25BD">
        <w:rPr>
          <w:sz w:val="16"/>
        </w:rPr>
        <w:t xml:space="preserve"> far more </w:t>
      </w:r>
      <w:r w:rsidRPr="00FA25BD">
        <w:rPr>
          <w:rStyle w:val="StyleUnderline"/>
        </w:rPr>
        <w:t>frequent on the</w:t>
      </w:r>
      <w:r w:rsidRPr="00FA25BD">
        <w:rPr>
          <w:sz w:val="16"/>
        </w:rPr>
        <w:t xml:space="preserve"> current business-as-usual </w:t>
      </w:r>
      <w:r w:rsidRPr="00FA25BD">
        <w:rPr>
          <w:rStyle w:val="StyleUnderline"/>
        </w:rPr>
        <w:t>trajectory of global capitalism</w:t>
      </w:r>
      <w:r w:rsidRPr="00FA25BD">
        <w:rPr>
          <w:sz w:val="16"/>
        </w:rPr>
        <w:t xml:space="preserve"> and anthropogenic climate change. The </w:t>
      </w:r>
      <w:r w:rsidRPr="00FA25BD">
        <w:rPr>
          <w:rStyle w:val="StyleUnderline"/>
        </w:rPr>
        <w:t>question is no longer</w:t>
      </w:r>
      <w:r w:rsidRPr="00FA25BD">
        <w:rPr>
          <w:sz w:val="16"/>
        </w:rPr>
        <w:t xml:space="preserve"> one of </w:t>
      </w:r>
      <w:r w:rsidRPr="00FA25BD">
        <w:rPr>
          <w:rStyle w:val="StyleUnderline"/>
        </w:rPr>
        <w:t>denial vs. acceptance</w:t>
      </w:r>
      <w:r w:rsidRPr="00FA25BD">
        <w:rPr>
          <w:sz w:val="16"/>
        </w:rPr>
        <w:t xml:space="preserve"> of climate science.2 </w:t>
      </w:r>
      <w:r w:rsidRPr="00FA25BD">
        <w:rPr>
          <w:rStyle w:val="StyleUnderline"/>
        </w:rPr>
        <w:t>It is about power dynamics within</w:t>
      </w:r>
      <w:r w:rsidRPr="00FA25BD">
        <w:rPr>
          <w:sz w:val="16"/>
        </w:rPr>
        <w:t xml:space="preserve"> those </w:t>
      </w:r>
      <w:r w:rsidRPr="00FA25BD">
        <w:rPr>
          <w:rStyle w:val="StyleUnderline"/>
        </w:rPr>
        <w:t>concrete realities</w:t>
      </w:r>
      <w:r w:rsidRPr="00FA25BD">
        <w:rPr>
          <w:sz w:val="16"/>
        </w:rPr>
        <w:t xml:space="preserve"> in this </w:t>
      </w:r>
      <w:proofErr w:type="gramStart"/>
      <w:r w:rsidRPr="00FA25BD">
        <w:rPr>
          <w:sz w:val="16"/>
        </w:rPr>
        <w:t>particular conjuncture</w:t>
      </w:r>
      <w:proofErr w:type="gramEnd"/>
      <w:r w:rsidRPr="00FA25BD">
        <w:rPr>
          <w:sz w:val="16"/>
        </w:rPr>
        <w:t xml:space="preserve"> of the Anthropocene.</w:t>
      </w:r>
    </w:p>
    <w:p w14:paraId="02FCA15F" w14:textId="77777777" w:rsidR="00644366" w:rsidRPr="00FA25BD" w:rsidRDefault="00644366" w:rsidP="00644366">
      <w:pPr>
        <w:rPr>
          <w:sz w:val="16"/>
        </w:rPr>
      </w:pPr>
      <w:r w:rsidRPr="00FA25BD">
        <w:rPr>
          <w:sz w:val="16"/>
        </w:rPr>
        <w:t xml:space="preserve">Sustainability is now a commonplace term. Its connotations span from the minimal definition of sustainability as “avoiding extinction and living to survive and reproduce”3 to various renditions of “sustainable development” as “development that meets the needs of the present without compromising the ability of future generations to meet their own needs.”4 For all the attention given to </w:t>
      </w:r>
      <w:r w:rsidRPr="00FA25BD">
        <w:rPr>
          <w:rStyle w:val="StyleUnderline"/>
        </w:rPr>
        <w:t>sustainability</w:t>
      </w:r>
      <w:r w:rsidRPr="00FA25BD">
        <w:rPr>
          <w:sz w:val="16"/>
        </w:rPr>
        <w:t xml:space="preserve">, it </w:t>
      </w:r>
      <w:r w:rsidRPr="00FA25BD">
        <w:rPr>
          <w:rStyle w:val="StyleUnderline"/>
        </w:rPr>
        <w:t>remains a fuzzy concept that accommodates a multitude of often conflicting goals</w:t>
      </w:r>
      <w:r w:rsidRPr="00FA25BD">
        <w:rPr>
          <w:sz w:val="16"/>
        </w:rPr>
        <w:t>.5 Typically, uses of the concept involve or gesture towards ecological concerns and relate to the broad field of sustainable development as defined above at the Brundtland Conference in 1987. But, as previous environmental discourses of “natural” conservation or preservation fall out of use, today’s usage of the term reflects a spreading concern with climate change.</w:t>
      </w:r>
    </w:p>
    <w:p w14:paraId="30C77C6D" w14:textId="77777777" w:rsidR="00644366" w:rsidRPr="00FA25BD" w:rsidRDefault="00644366" w:rsidP="00644366">
      <w:pPr>
        <w:rPr>
          <w:sz w:val="16"/>
        </w:rPr>
      </w:pPr>
      <w:r w:rsidRPr="00FA25BD">
        <w:rPr>
          <w:sz w:val="16"/>
        </w:rPr>
        <w:t xml:space="preserve">In this chapter, I review some controversies haunting policy and academic debates on sustainability. Irreconcilable objectives within commitments to </w:t>
      </w:r>
      <w:r w:rsidRPr="00FA25BD">
        <w:rPr>
          <w:rStyle w:val="StyleUnderline"/>
        </w:rPr>
        <w:t>sustainability produce</w:t>
      </w:r>
      <w:r w:rsidRPr="00FA25BD">
        <w:rPr>
          <w:sz w:val="16"/>
        </w:rPr>
        <w:t xml:space="preserve"> what I call </w:t>
      </w:r>
      <w:r w:rsidRPr="00FA25BD">
        <w:rPr>
          <w:rStyle w:val="StyleUnderline"/>
        </w:rPr>
        <w:t>a “sustainability paradox</w:t>
      </w:r>
      <w:r w:rsidRPr="00FA25BD">
        <w:rPr>
          <w:sz w:val="16"/>
        </w:rPr>
        <w:t xml:space="preserve">.” On the one hand, analyses, models, </w:t>
      </w:r>
      <w:r w:rsidRPr="00FA25BD">
        <w:rPr>
          <w:rStyle w:val="StyleUnderline"/>
        </w:rPr>
        <w:t>policies</w:t>
      </w:r>
      <w:r w:rsidRPr="00FA25BD">
        <w:rPr>
          <w:sz w:val="16"/>
        </w:rPr>
        <w:t xml:space="preserve">, and projects </w:t>
      </w:r>
      <w:r w:rsidRPr="00FA25BD">
        <w:rPr>
          <w:rStyle w:val="StyleUnderline"/>
        </w:rPr>
        <w:t>are committed to</w:t>
      </w:r>
      <w:r w:rsidRPr="00FA25BD">
        <w:rPr>
          <w:sz w:val="16"/>
        </w:rPr>
        <w:t xml:space="preserve"> what we might term </w:t>
      </w:r>
      <w:r w:rsidRPr="00FA25BD">
        <w:rPr>
          <w:rStyle w:val="StyleUnderline"/>
        </w:rPr>
        <w:t>“fundamental system preservation”</w:t>
      </w:r>
      <w:r w:rsidRPr="00FA25BD">
        <w:rPr>
          <w:sz w:val="16"/>
        </w:rPr>
        <w:t>—</w:t>
      </w:r>
      <w:r w:rsidRPr="00FA25BD">
        <w:rPr>
          <w:rStyle w:val="StyleUnderline"/>
        </w:rPr>
        <w:t>not</w:t>
      </w:r>
      <w:r w:rsidRPr="00FA25BD">
        <w:rPr>
          <w:sz w:val="16"/>
        </w:rPr>
        <w:t xml:space="preserve"> in terms of </w:t>
      </w:r>
      <w:r w:rsidRPr="00FA25BD">
        <w:rPr>
          <w:rStyle w:val="StyleUnderline"/>
        </w:rPr>
        <w:t>ecological systems but</w:t>
      </w:r>
      <w:r w:rsidRPr="00FA25BD">
        <w:rPr>
          <w:sz w:val="16"/>
        </w:rPr>
        <w:t xml:space="preserve"> in terms of </w:t>
      </w:r>
      <w:r w:rsidRPr="00FA25BD">
        <w:rPr>
          <w:rStyle w:val="StyleUnderline"/>
        </w:rPr>
        <w:t>dominant human socioeconomic ones</w:t>
      </w:r>
      <w:r w:rsidRPr="00FA25BD">
        <w:rPr>
          <w:sz w:val="16"/>
        </w:rPr>
        <w:t xml:space="preserve">. On the other hand, there is the understanding that anthropogenic climate change is engendered by that very </w:t>
      </w:r>
      <w:r w:rsidRPr="00FA25BD">
        <w:rPr>
          <w:rStyle w:val="StyleUnderline"/>
        </w:rPr>
        <w:t>socioeconomic activity</w:t>
      </w:r>
      <w:r w:rsidRPr="00FA25BD">
        <w:rPr>
          <w:sz w:val="16"/>
        </w:rPr>
        <w:t xml:space="preserve">. When a framework predicated on fundamental (social) system preservation </w:t>
      </w:r>
      <w:r w:rsidRPr="00FA25BD">
        <w:rPr>
          <w:rStyle w:val="StyleUnderline"/>
        </w:rPr>
        <w:t>tries to assimilate even minimal inputs from the climate sciences or interdisciplinary climate research</w:t>
      </w:r>
      <w:r w:rsidRPr="00FA25BD">
        <w:rPr>
          <w:sz w:val="16"/>
        </w:rPr>
        <w:t xml:space="preserve">, the </w:t>
      </w:r>
      <w:r w:rsidRPr="00FA25BD">
        <w:rPr>
          <w:rStyle w:val="StyleUnderline"/>
        </w:rPr>
        <w:t>resulting “sustainable” frameworks are fundamentally incoherent</w:t>
      </w:r>
      <w:r w:rsidRPr="00FA25BD">
        <w:rPr>
          <w:sz w:val="16"/>
        </w:rPr>
        <w:t xml:space="preserve">. The </w:t>
      </w:r>
      <w:r w:rsidRPr="00FA25BD">
        <w:rPr>
          <w:rStyle w:val="StyleUnderline"/>
        </w:rPr>
        <w:t>sustainability paradox</w:t>
      </w:r>
      <w:r w:rsidRPr="00FA25BD">
        <w:rPr>
          <w:sz w:val="16"/>
        </w:rPr>
        <w:t xml:space="preserve"> thus </w:t>
      </w:r>
      <w:r w:rsidRPr="00FA25BD">
        <w:rPr>
          <w:rStyle w:val="StyleUnderline"/>
        </w:rPr>
        <w:t>arises in seeking maximal socioecological sustainability through safeguarding</w:t>
      </w:r>
      <w:r w:rsidRPr="00FA25BD">
        <w:rPr>
          <w:sz w:val="16"/>
        </w:rPr>
        <w:t xml:space="preserve"> </w:t>
      </w:r>
      <w:r w:rsidRPr="00FA25BD">
        <w:rPr>
          <w:rStyle w:val="StyleUnderline"/>
        </w:rPr>
        <w:t>the very social system that undermines such a possibility</w:t>
      </w:r>
      <w:r w:rsidRPr="00FA25BD">
        <w:rPr>
          <w:sz w:val="16"/>
        </w:rPr>
        <w:t>.</w:t>
      </w:r>
    </w:p>
    <w:p w14:paraId="6FFD1CF1" w14:textId="77777777" w:rsidR="00644366" w:rsidRPr="00FA25BD" w:rsidRDefault="00644366" w:rsidP="00644366">
      <w:pPr>
        <w:rPr>
          <w:sz w:val="16"/>
        </w:rPr>
      </w:pPr>
      <w:r w:rsidRPr="00FA25BD">
        <w:rPr>
          <w:sz w:val="16"/>
        </w:rPr>
        <w:t xml:space="preserve">I offer the concept of “the extractive circuit” to give us a better guide to what Actually Existing Capitalism is today and the </w:t>
      </w:r>
      <w:r w:rsidRPr="00FA25BD">
        <w:rPr>
          <w:rStyle w:val="StyleUnderline"/>
        </w:rPr>
        <w:t>vicious cycle capital deploys in</w:t>
      </w:r>
      <w:r w:rsidRPr="00FA25BD">
        <w:rPr>
          <w:sz w:val="16"/>
        </w:rPr>
        <w:t xml:space="preserve"> the </w:t>
      </w:r>
      <w:r w:rsidRPr="00FA25BD">
        <w:rPr>
          <w:rStyle w:val="StyleUnderline"/>
        </w:rPr>
        <w:t>metabolic interchange between society and nature</w:t>
      </w:r>
      <w:r w:rsidRPr="00FA25BD">
        <w:rPr>
          <w:sz w:val="16"/>
        </w:rPr>
        <w:t xml:space="preserve">. I then review scientific, policy, and social scientific bodies of literature that attempt to “solve” the sustainability paradox in terms of what appears to be a broad social and ecological definition of sustainability: the elaboration of a global sustainable human “ecological niche,” well-disposed to the flourishing of some 7–9 billion humans. </w:t>
      </w:r>
      <w:r w:rsidRPr="00FA25BD">
        <w:rPr>
          <w:rStyle w:val="StyleUnderline"/>
        </w:rPr>
        <w:t>Sustainability</w:t>
      </w:r>
      <w:r w:rsidRPr="00FA25BD">
        <w:rPr>
          <w:sz w:val="16"/>
        </w:rPr>
        <w:t xml:space="preserve">, understood in this way, </w:t>
      </w:r>
      <w:r w:rsidRPr="00FA25BD">
        <w:rPr>
          <w:rStyle w:val="StyleUnderline"/>
        </w:rPr>
        <w:t xml:space="preserve">calls for a radical new relationship of human society with its ecological niche, even as it acknowledges that all programs for climate mitigation and adaptation are, in some sense, </w:t>
      </w:r>
      <w:proofErr w:type="gramStart"/>
      <w:r w:rsidRPr="00FA25BD">
        <w:rPr>
          <w:rStyle w:val="StyleUnderline"/>
        </w:rPr>
        <w:t>an artificial</w:t>
      </w:r>
      <w:proofErr w:type="gramEnd"/>
      <w:r w:rsidRPr="00FA25BD">
        <w:rPr>
          <w:rStyle w:val="StyleUnderline"/>
        </w:rPr>
        <w:t xml:space="preserve"> human contrivance.</w:t>
      </w:r>
      <w:r w:rsidRPr="00FA25BD">
        <w:rPr>
          <w:sz w:val="16"/>
        </w:rPr>
        <w:t xml:space="preserve"> Key debates, from “green capitalism” to “degrowth” to eco-Marxism, are reviewed </w:t>
      </w:r>
      <w:proofErr w:type="gramStart"/>
      <w:r w:rsidRPr="00FA25BD">
        <w:rPr>
          <w:sz w:val="16"/>
        </w:rPr>
        <w:t>with regard to</w:t>
      </w:r>
      <w:proofErr w:type="gramEnd"/>
      <w:r w:rsidRPr="00FA25BD">
        <w:rPr>
          <w:sz w:val="16"/>
        </w:rPr>
        <w:t xml:space="preserve"> the formulas they produce for achieving this objective. Finally, I propose some broad parameters elaborating a sustainable </w:t>
      </w:r>
      <w:proofErr w:type="gramStart"/>
      <w:r w:rsidRPr="00FA25BD">
        <w:rPr>
          <w:sz w:val="16"/>
        </w:rPr>
        <w:t>global human</w:t>
      </w:r>
      <w:proofErr w:type="gramEnd"/>
      <w:r w:rsidRPr="00FA25BD">
        <w:rPr>
          <w:sz w:val="16"/>
        </w:rPr>
        <w:t xml:space="preserve"> ecological niche.</w:t>
      </w:r>
    </w:p>
    <w:p w14:paraId="5C4C34FF" w14:textId="77777777" w:rsidR="00644366" w:rsidRPr="00FA25BD" w:rsidRDefault="00644366" w:rsidP="00644366">
      <w:r w:rsidRPr="00FA25BD">
        <w:t>9.2 Sustainable Confusion</w:t>
      </w:r>
    </w:p>
    <w:p w14:paraId="729A06C1" w14:textId="77777777" w:rsidR="00644366" w:rsidRPr="00FA25BD" w:rsidRDefault="00644366" w:rsidP="00644366">
      <w:pPr>
        <w:rPr>
          <w:sz w:val="16"/>
        </w:rPr>
      </w:pPr>
      <w:r w:rsidRPr="00FA25BD">
        <w:rPr>
          <w:sz w:val="16"/>
        </w:rPr>
        <w:t xml:space="preserve">Prior to Paul </w:t>
      </w:r>
      <w:proofErr w:type="spellStart"/>
      <w:r w:rsidRPr="00FA25BD">
        <w:rPr>
          <w:sz w:val="16"/>
        </w:rPr>
        <w:t>Crutzen</w:t>
      </w:r>
      <w:proofErr w:type="spellEnd"/>
      <w:r w:rsidRPr="00FA25BD">
        <w:rPr>
          <w:sz w:val="16"/>
        </w:rPr>
        <w:t xml:space="preserve"> and Eugene Stoermer’s popularization of the concept of the Anthropocene as a geologic age—one defined by human activity as “a major geologic force” in terms of the total Earth system6 —natural science typically focused on discrete human-environmental impacts (like those of pesticides on bird eggs and cancer cells), whereas contemporary approaches are comprehensive and systemic.7 Prevalent natural and social scientific approaches to sustainability tend to portray it as a balance between ecological limits, resource use, and human needs. For example, in an interdisciplinary natural and social scientific inquiry into ecological economics, the fundamental question sustainability poses is: “what level of biophysical resource use is associated with meeting people’s basic needs, and can this level of resource use be extended to all people without exceeding critical planetary boundaries?”8 The </w:t>
      </w:r>
      <w:r w:rsidRPr="00FA25BD">
        <w:rPr>
          <w:rStyle w:val="StyleUnderline"/>
        </w:rPr>
        <w:t>systemic nature of anthropogenic climate change means</w:t>
      </w:r>
      <w:r w:rsidRPr="00FA25BD">
        <w:rPr>
          <w:sz w:val="16"/>
        </w:rPr>
        <w:t xml:space="preserve"> that almost all </w:t>
      </w:r>
      <w:r w:rsidRPr="00FA25BD">
        <w:rPr>
          <w:rStyle w:val="StyleUnderline"/>
        </w:rPr>
        <w:t>contemporary analysis has shifted into thinking beyond knock-on effects and is instead concerned with how social and natural systems are co-imbricated</w:t>
      </w:r>
      <w:r w:rsidRPr="00FA25BD">
        <w:rPr>
          <w:sz w:val="16"/>
        </w:rPr>
        <w:t xml:space="preserve">. </w:t>
      </w:r>
      <w:r w:rsidRPr="00FA25BD">
        <w:rPr>
          <w:rStyle w:val="StyleUnderline"/>
        </w:rPr>
        <w:t xml:space="preserve">Seemingly distant social phenomena </w:t>
      </w:r>
      <w:r w:rsidRPr="00FA25BD">
        <w:rPr>
          <w:sz w:val="16"/>
        </w:rPr>
        <w:t xml:space="preserve">can </w:t>
      </w:r>
      <w:r w:rsidRPr="00FA25BD">
        <w:rPr>
          <w:rStyle w:val="StyleUnderline"/>
        </w:rPr>
        <w:t>have ecological implications</w:t>
      </w:r>
      <w:r w:rsidRPr="00FA25BD">
        <w:rPr>
          <w:sz w:val="16"/>
        </w:rPr>
        <w:t xml:space="preserve">, and there is nothing particularly more “natural” about Holocene conditions than Anthropocene ones. And yet, as scholars like Andreas Malm have argued adamantly, the case can be </w:t>
      </w:r>
      <w:proofErr w:type="gramStart"/>
      <w:r w:rsidRPr="00FA25BD">
        <w:rPr>
          <w:sz w:val="16"/>
        </w:rPr>
        <w:t>overstated—humans</w:t>
      </w:r>
      <w:proofErr w:type="gramEnd"/>
      <w:r w:rsidRPr="00FA25BD">
        <w:rPr>
          <w:sz w:val="16"/>
        </w:rPr>
        <w:t xml:space="preserve"> do not produce all of nature.9</w:t>
      </w:r>
    </w:p>
    <w:p w14:paraId="1A021E70" w14:textId="77777777" w:rsidR="00644366" w:rsidRPr="00FA25BD" w:rsidRDefault="00644366" w:rsidP="00644366">
      <w:pPr>
        <w:rPr>
          <w:sz w:val="16"/>
        </w:rPr>
      </w:pPr>
      <w:r w:rsidRPr="00FA25BD">
        <w:rPr>
          <w:sz w:val="16"/>
        </w:rPr>
        <w:t xml:space="preserve">Obviously, the </w:t>
      </w:r>
      <w:r w:rsidRPr="00FA25BD">
        <w:rPr>
          <w:rStyle w:val="StyleUnderline"/>
        </w:rPr>
        <w:t>sustainability of ecosystem health is hardly the same as</w:t>
      </w:r>
      <w:r w:rsidRPr="00FA25BD">
        <w:rPr>
          <w:sz w:val="16"/>
        </w:rPr>
        <w:t xml:space="preserve"> the </w:t>
      </w:r>
      <w:r w:rsidRPr="00FA25BD">
        <w:rPr>
          <w:rStyle w:val="StyleUnderline"/>
        </w:rPr>
        <w:t>concern for sustainability in sustainable development studies, even if</w:t>
      </w:r>
      <w:r w:rsidRPr="00FA25BD">
        <w:rPr>
          <w:sz w:val="16"/>
        </w:rPr>
        <w:t xml:space="preserve"> some of </w:t>
      </w:r>
      <w:r w:rsidRPr="00FA25BD">
        <w:rPr>
          <w:rStyle w:val="StyleUnderline"/>
        </w:rPr>
        <w:t>the latter incorporate ecological concerns</w:t>
      </w:r>
      <w:r w:rsidRPr="00FA25BD">
        <w:rPr>
          <w:sz w:val="16"/>
        </w:rPr>
        <w:t xml:space="preserve"> and some of the former, socioeconomic analysis. </w:t>
      </w:r>
      <w:r w:rsidRPr="00FA25BD">
        <w:rPr>
          <w:rStyle w:val="StyleUnderline"/>
        </w:rPr>
        <w:t>Sustainable development</w:t>
      </w:r>
      <w:r w:rsidRPr="00FA25BD">
        <w:rPr>
          <w:sz w:val="16"/>
        </w:rPr>
        <w:t xml:space="preserve"> in policy is usually the assumed goal</w:t>
      </w:r>
      <w:proofErr w:type="gramStart"/>
      <w:r w:rsidRPr="00FA25BD">
        <w:rPr>
          <w:sz w:val="16"/>
        </w:rPr>
        <w:t>.10</w:t>
      </w:r>
      <w:proofErr w:type="gramEnd"/>
      <w:r w:rsidRPr="00FA25BD">
        <w:rPr>
          <w:sz w:val="16"/>
        </w:rPr>
        <w:t xml:space="preserve"> But not only </w:t>
      </w:r>
      <w:r w:rsidRPr="00FA25BD">
        <w:rPr>
          <w:rStyle w:val="StyleUnderline"/>
        </w:rPr>
        <w:t>is</w:t>
      </w:r>
      <w:r w:rsidRPr="00FA25BD">
        <w:rPr>
          <w:sz w:val="16"/>
        </w:rPr>
        <w:t xml:space="preserve"> sustainability in such studies </w:t>
      </w:r>
      <w:r w:rsidRPr="00FA25BD">
        <w:rPr>
          <w:rStyle w:val="StyleUnderline"/>
        </w:rPr>
        <w:t>ill-defined</w:t>
      </w:r>
      <w:r w:rsidRPr="00FA25BD">
        <w:rPr>
          <w:sz w:val="16"/>
        </w:rPr>
        <w:t xml:space="preserve">, it is </w:t>
      </w:r>
      <w:r w:rsidRPr="00FA25BD">
        <w:rPr>
          <w:rStyle w:val="StyleUnderline"/>
        </w:rPr>
        <w:t>often</w:t>
      </w:r>
      <w:r w:rsidRPr="00FA25BD">
        <w:rPr>
          <w:sz w:val="16"/>
        </w:rPr>
        <w:t xml:space="preserve"> here </w:t>
      </w:r>
      <w:r w:rsidRPr="00FA25BD">
        <w:rPr>
          <w:rStyle w:val="StyleUnderline"/>
        </w:rPr>
        <w:t>at odds with itself</w:t>
      </w:r>
      <w:r w:rsidRPr="00FA25BD">
        <w:rPr>
          <w:sz w:val="16"/>
        </w:rPr>
        <w:t xml:space="preserve">. Like many mainstream policy approaches, </w:t>
      </w:r>
      <w:r w:rsidRPr="00FA25BD">
        <w:rPr>
          <w:rStyle w:val="StyleUnderline"/>
        </w:rPr>
        <w:t xml:space="preserve">sustainability policy is focused fundamentally on understandings of ecology and economy that take as given </w:t>
      </w:r>
      <w:r w:rsidRPr="00FA25BD">
        <w:rPr>
          <w:sz w:val="16"/>
        </w:rPr>
        <w:t xml:space="preserve">the </w:t>
      </w:r>
      <w:r w:rsidRPr="00FA25BD">
        <w:rPr>
          <w:rStyle w:val="StyleUnderline"/>
        </w:rPr>
        <w:t>continuity and maintenance of current global socioeconomic systems</w:t>
      </w:r>
      <w:r w:rsidRPr="00FA25BD">
        <w:rPr>
          <w:sz w:val="16"/>
        </w:rPr>
        <w:t xml:space="preserve">. </w:t>
      </w:r>
      <w:r w:rsidRPr="00FA25BD">
        <w:rPr>
          <w:rStyle w:val="StyleUnderline"/>
        </w:rPr>
        <w:t xml:space="preserve">These are incommensurate goals prima </w:t>
      </w:r>
      <w:proofErr w:type="gramStart"/>
      <w:r w:rsidRPr="00FA25BD">
        <w:rPr>
          <w:rStyle w:val="StyleUnderline"/>
        </w:rPr>
        <w:t>facie</w:t>
      </w:r>
      <w:proofErr w:type="gramEnd"/>
      <w:r w:rsidRPr="00FA25BD">
        <w:rPr>
          <w:rStyle w:val="StyleUnderline"/>
        </w:rPr>
        <w:t>;</w:t>
      </w:r>
      <w:r w:rsidRPr="00FA25BD">
        <w:rPr>
          <w:sz w:val="16"/>
        </w:rPr>
        <w:t xml:space="preserve"> </w:t>
      </w:r>
      <w:r w:rsidRPr="00FA25BD">
        <w:rPr>
          <w:rStyle w:val="StyleUnderline"/>
        </w:rPr>
        <w:t xml:space="preserve">the sustainability paradox leaks </w:t>
      </w:r>
      <w:proofErr w:type="gramStart"/>
      <w:r w:rsidRPr="00FA25BD">
        <w:rPr>
          <w:rStyle w:val="StyleUnderline"/>
        </w:rPr>
        <w:t>into</w:t>
      </w:r>
      <w:r w:rsidRPr="00FA25BD">
        <w:rPr>
          <w:sz w:val="16"/>
        </w:rPr>
        <w:t xml:space="preserve"> even</w:t>
      </w:r>
      <w:proofErr w:type="gramEnd"/>
      <w:r w:rsidRPr="00FA25BD">
        <w:rPr>
          <w:sz w:val="16"/>
        </w:rPr>
        <w:t xml:space="preserve"> many </w:t>
      </w:r>
      <w:r w:rsidRPr="00FA25BD">
        <w:rPr>
          <w:rStyle w:val="StyleUnderline"/>
        </w:rPr>
        <w:t>deliberate attempts to resolve it.</w:t>
      </w:r>
      <w:r w:rsidRPr="00FA25BD">
        <w:rPr>
          <w:sz w:val="16"/>
        </w:rPr>
        <w:t xml:space="preserve"> Even in the relatively nascent interdisciplinary field of “sustainability science” </w:t>
      </w:r>
      <w:r w:rsidRPr="00FA25BD">
        <w:rPr>
          <w:rStyle w:val="StyleUnderline"/>
        </w:rPr>
        <w:t>the core question</w:t>
      </w:r>
      <w:proofErr w:type="gramStart"/>
      <w:r w:rsidRPr="00FA25BD">
        <w:rPr>
          <w:rStyle w:val="StyleUnderline"/>
        </w:rPr>
        <w:t>—“</w:t>
      </w:r>
      <w:proofErr w:type="gramEnd"/>
      <w:r w:rsidRPr="00FA25BD">
        <w:rPr>
          <w:rStyle w:val="StyleUnderline"/>
        </w:rPr>
        <w:t>What is to be sustained?”—fails to be addressed</w:t>
      </w:r>
      <w:r w:rsidRPr="00FA25BD">
        <w:rPr>
          <w:sz w:val="16"/>
        </w:rPr>
        <w:t>.11</w:t>
      </w:r>
    </w:p>
    <w:p w14:paraId="5E568022" w14:textId="77777777" w:rsidR="00644366" w:rsidRPr="00FA25BD" w:rsidRDefault="00644366" w:rsidP="00644366">
      <w:pPr>
        <w:rPr>
          <w:sz w:val="16"/>
        </w:rPr>
      </w:pPr>
      <w:r w:rsidRPr="00FA25BD">
        <w:rPr>
          <w:sz w:val="16"/>
        </w:rPr>
        <w:t xml:space="preserve">The </w:t>
      </w:r>
      <w:r w:rsidRPr="00FA25BD">
        <w:rPr>
          <w:rStyle w:val="StyleUnderline"/>
        </w:rPr>
        <w:t>Paris Accords are a key example</w:t>
      </w:r>
      <w:r w:rsidRPr="00FA25BD">
        <w:rPr>
          <w:sz w:val="16"/>
        </w:rPr>
        <w:t xml:space="preserve"> of how this question gets avoided, thereby bringing to light the sustainability paradox. Although the Accords are treated with reverence in many media, policy, and political circles, even at their inception in 2015, assuming universal compliance to the non-binding treaty, </w:t>
      </w:r>
      <w:r w:rsidRPr="00FA25BD">
        <w:rPr>
          <w:rStyle w:val="StyleUnderline"/>
        </w:rPr>
        <w:t>it was technically already impossible to reach</w:t>
      </w:r>
      <w:r w:rsidRPr="00FA25BD">
        <w:rPr>
          <w:sz w:val="16"/>
        </w:rPr>
        <w:t xml:space="preserve"> the </w:t>
      </w:r>
      <w:r w:rsidRPr="00FA25BD">
        <w:rPr>
          <w:rStyle w:val="StyleUnderline"/>
        </w:rPr>
        <w:t xml:space="preserve">stated targets of keeping global temperatures to a less than 1.5 °C </w:t>
      </w:r>
      <w:r w:rsidRPr="00FA25BD">
        <w:rPr>
          <w:sz w:val="16"/>
        </w:rPr>
        <w:t xml:space="preserve">increase above pre-industrial levels over the next 80 years, </w:t>
      </w:r>
      <w:r w:rsidRPr="00FA25BD">
        <w:rPr>
          <w:rStyle w:val="StyleUnderline"/>
        </w:rPr>
        <w:t>within the treaty’s framework.</w:t>
      </w:r>
      <w:r w:rsidRPr="00FA25BD">
        <w:rPr>
          <w:sz w:val="16"/>
        </w:rPr>
        <w:t xml:space="preserve"> In the simplest terms, </w:t>
      </w:r>
      <w:r w:rsidRPr="00FA25BD">
        <w:rPr>
          <w:rStyle w:val="StyleUnderline"/>
        </w:rPr>
        <w:t>even with a reduction in the rate of carbon emissions, emissions in toto are on track to increase by about 3% per year.</w:t>
      </w:r>
      <w:r w:rsidRPr="00FA25BD">
        <w:rPr>
          <w:sz w:val="16"/>
        </w:rPr>
        <w:t xml:space="preserve"> To hold to the goals of the climate treaty, </w:t>
      </w:r>
      <w:r w:rsidRPr="00FA25BD">
        <w:rPr>
          <w:rStyle w:val="StyleUnderline"/>
        </w:rPr>
        <w:t>actual emissions—not their rate</w:t>
      </w:r>
      <w:r w:rsidRPr="00FA25BD">
        <w:rPr>
          <w:sz w:val="16"/>
        </w:rPr>
        <w:t>—</w:t>
      </w:r>
      <w:r w:rsidRPr="00FA25BD">
        <w:rPr>
          <w:rStyle w:val="StyleUnderline"/>
        </w:rPr>
        <w:t>would have to decrease</w:t>
      </w:r>
      <w:r w:rsidRPr="00FA25BD">
        <w:rPr>
          <w:sz w:val="16"/>
        </w:rPr>
        <w:t xml:space="preserve"> in the range of </w:t>
      </w:r>
      <w:r w:rsidRPr="00FA25BD">
        <w:rPr>
          <w:rStyle w:val="StyleUnderline"/>
        </w:rPr>
        <w:t>2–3% per year</w:t>
      </w:r>
      <w:r w:rsidRPr="00FA25BD">
        <w:rPr>
          <w:sz w:val="16"/>
        </w:rPr>
        <w:t xml:space="preserve">. Given that </w:t>
      </w:r>
      <w:r w:rsidRPr="00FA25BD">
        <w:rPr>
          <w:rStyle w:val="StyleUnderline"/>
        </w:rPr>
        <w:t>this is impossible under current socioeconomic conditions</w:t>
      </w:r>
      <w:r w:rsidRPr="00FA25BD">
        <w:rPr>
          <w:sz w:val="16"/>
        </w:rPr>
        <w:t xml:space="preserve">, </w:t>
      </w:r>
      <w:r w:rsidRPr="00FA25BD">
        <w:rPr>
          <w:rStyle w:val="StyleUnderline"/>
        </w:rPr>
        <w:t>in most likely scenarios, the 2 °C increase</w:t>
      </w:r>
      <w:r w:rsidRPr="00FA25BD">
        <w:rPr>
          <w:sz w:val="16"/>
        </w:rPr>
        <w:t xml:space="preserve"> threshold </w:t>
      </w:r>
      <w:r w:rsidRPr="00FA25BD">
        <w:rPr>
          <w:rStyle w:val="StyleUnderline"/>
        </w:rPr>
        <w:t>will be passed by 2050</w:t>
      </w:r>
      <w:r w:rsidRPr="00FA25BD">
        <w:rPr>
          <w:sz w:val="16"/>
        </w:rPr>
        <w:t xml:space="preserve">, </w:t>
      </w:r>
      <w:r w:rsidRPr="00FA25BD">
        <w:rPr>
          <w:rStyle w:val="StyleUnderline"/>
        </w:rPr>
        <w:t>perhaps</w:t>
      </w:r>
      <w:r w:rsidRPr="00FA25BD">
        <w:rPr>
          <w:sz w:val="16"/>
        </w:rPr>
        <w:t xml:space="preserve"> </w:t>
      </w:r>
      <w:r w:rsidRPr="00FA25BD">
        <w:rPr>
          <w:rStyle w:val="StyleUnderline"/>
        </w:rPr>
        <w:t>as early as the mid-2030s</w:t>
      </w:r>
      <w:r w:rsidRPr="00FA25BD">
        <w:rPr>
          <w:sz w:val="16"/>
        </w:rPr>
        <w:t>.12 Δ1.5–</w:t>
      </w:r>
      <w:r w:rsidRPr="00FA25BD">
        <w:rPr>
          <w:rStyle w:val="StyleUnderline"/>
        </w:rPr>
        <w:t>2 °</w:t>
      </w:r>
      <w:r w:rsidRPr="00FA25BD">
        <w:rPr>
          <w:sz w:val="16"/>
        </w:rPr>
        <w:t xml:space="preserve">C is </w:t>
      </w:r>
      <w:r w:rsidRPr="00FA25BD">
        <w:rPr>
          <w:rStyle w:val="StyleUnderline"/>
        </w:rPr>
        <w:t>for the vast majority of people on the planet</w:t>
      </w:r>
      <w:r w:rsidRPr="00FA25BD">
        <w:rPr>
          <w:sz w:val="16"/>
        </w:rPr>
        <w:t>—although not everyone, universally, together, as I have shown elsewhere13—</w:t>
      </w:r>
      <w:r w:rsidRPr="00FA25BD">
        <w:rPr>
          <w:rStyle w:val="StyleUnderline"/>
        </w:rPr>
        <w:t>already a catastrophic situation</w:t>
      </w:r>
      <w:r w:rsidRPr="00FA25BD">
        <w:rPr>
          <w:sz w:val="16"/>
        </w:rPr>
        <w:t xml:space="preserve">. This is true even for affluent majorities in the developed geographies, as evidenced by assessment on a host of standard measures, </w:t>
      </w:r>
      <w:r w:rsidRPr="00FA25BD">
        <w:rPr>
          <w:rStyle w:val="StyleUnderline"/>
        </w:rPr>
        <w:t>including insurmountable prospects for</w:t>
      </w:r>
      <w:r w:rsidRPr="00FA25BD">
        <w:rPr>
          <w:sz w:val="16"/>
        </w:rPr>
        <w:t xml:space="preserve"> many </w:t>
      </w:r>
      <w:r w:rsidRPr="00FA25BD">
        <w:rPr>
          <w:rStyle w:val="StyleUnderline"/>
        </w:rPr>
        <w:t>coastal regions</w:t>
      </w:r>
      <w:r w:rsidRPr="00FA25BD">
        <w:rPr>
          <w:sz w:val="16"/>
        </w:rPr>
        <w:t xml:space="preserve">, further </w:t>
      </w:r>
      <w:r w:rsidRPr="00FA25BD">
        <w:rPr>
          <w:rStyle w:val="StyleUnderline"/>
        </w:rPr>
        <w:t>food system destabilization</w:t>
      </w:r>
      <w:r w:rsidRPr="00FA25BD">
        <w:rPr>
          <w:sz w:val="16"/>
        </w:rPr>
        <w:t>, and the direct effects of “</w:t>
      </w:r>
      <w:r w:rsidRPr="00FA25BD">
        <w:rPr>
          <w:rStyle w:val="StyleUnderline"/>
        </w:rPr>
        <w:t xml:space="preserve">dangerous heat,” rampant disease, poverty, etc. </w:t>
      </w:r>
      <w:r w:rsidRPr="00FA25BD">
        <w:rPr>
          <w:sz w:val="16"/>
        </w:rPr>
        <w:t xml:space="preserve">The recent report from the Intergovernmental Panel on Climate Change (IPCC) on a Δ1.5 °C world paints an even bleaker picture for a Δ2 °C world. </w:t>
      </w:r>
      <w:r w:rsidRPr="00FA25BD">
        <w:rPr>
          <w:rStyle w:val="StyleUnderline"/>
        </w:rPr>
        <w:t>This is all without considering</w:t>
      </w:r>
      <w:r w:rsidRPr="00FA25BD">
        <w:rPr>
          <w:sz w:val="16"/>
        </w:rPr>
        <w:t xml:space="preserve"> further </w:t>
      </w:r>
      <w:r w:rsidRPr="00FA25BD">
        <w:rPr>
          <w:rStyle w:val="StyleUnderline"/>
        </w:rPr>
        <w:t>social factors aggravating the situation, such as resource warfare and mass migration</w:t>
      </w:r>
      <w:r w:rsidRPr="00FA25BD">
        <w:rPr>
          <w:sz w:val="16"/>
        </w:rPr>
        <w:t>.14</w:t>
      </w:r>
    </w:p>
    <w:p w14:paraId="377E8333" w14:textId="77777777" w:rsidR="00644366" w:rsidRPr="00FA25BD" w:rsidRDefault="00644366" w:rsidP="00644366">
      <w:pPr>
        <w:rPr>
          <w:sz w:val="16"/>
        </w:rPr>
      </w:pPr>
      <w:r w:rsidRPr="00FA25BD">
        <w:rPr>
          <w:sz w:val="16"/>
        </w:rPr>
        <w:t>9.3 What We Talk About When We Talk About Sustainability</w:t>
      </w:r>
    </w:p>
    <w:p w14:paraId="0B7C161F" w14:textId="77777777" w:rsidR="00644366" w:rsidRPr="00FA25BD" w:rsidRDefault="00644366" w:rsidP="00644366">
      <w:pPr>
        <w:rPr>
          <w:sz w:val="16"/>
        </w:rPr>
      </w:pPr>
      <w:r w:rsidRPr="00FA25BD">
        <w:rPr>
          <w:rStyle w:val="StyleUnderline"/>
        </w:rPr>
        <w:t>Common measures of climate change</w:t>
      </w:r>
      <w:r w:rsidRPr="00FA25BD">
        <w:rPr>
          <w:sz w:val="16"/>
        </w:rPr>
        <w:t xml:space="preserve"> do not track population growth per se; they do not track increasing consumption from developing states; they do not track individual consumption choices. They seem unaffected by common climate interventions, from fuel efficiency standards to the Paris Accords. They </w:t>
      </w:r>
      <w:r w:rsidRPr="00FA25BD">
        <w:rPr>
          <w:rStyle w:val="StyleUnderline"/>
        </w:rPr>
        <w:t>track economic growth</w:t>
      </w:r>
      <w:r w:rsidRPr="00FA25BD">
        <w:rPr>
          <w:sz w:val="16"/>
        </w:rPr>
        <w:t xml:space="preserve">.15 </w:t>
      </w:r>
      <w:r w:rsidRPr="00FA25BD">
        <w:rPr>
          <w:rStyle w:val="StyleUnderline"/>
        </w:rPr>
        <w:t>This link is well-established and uncontroversial</w:t>
      </w:r>
      <w:r w:rsidRPr="00FA25BD">
        <w:rPr>
          <w:sz w:val="16"/>
        </w:rPr>
        <w:t xml:space="preserve"> (cited for example at the IPCC’s highest confidence levels of “robust evidence and high agreement”)16—</w:t>
      </w:r>
      <w:r w:rsidRPr="00FA25BD">
        <w:rPr>
          <w:rStyle w:val="StyleUnderline"/>
        </w:rPr>
        <w:t>this is why so much debate surrounds questions of absolute decoupling</w:t>
      </w:r>
      <w:r w:rsidRPr="00FA25BD">
        <w:rPr>
          <w:sz w:val="16"/>
        </w:rPr>
        <w:t xml:space="preserve">, i.e. disconnecting economic growth from greenhouse gas emissions and other climate metrics. Whether one is discussing the industrial revolution in the nineteenth century or “the Great Acceleration”—the period beginning in the mid-twentieth century of </w:t>
      </w:r>
      <w:proofErr w:type="spellStart"/>
      <w:r w:rsidRPr="00FA25BD">
        <w:rPr>
          <w:sz w:val="16"/>
        </w:rPr>
        <w:t>neargeometric</w:t>
      </w:r>
      <w:proofErr w:type="spellEnd"/>
      <w:r w:rsidRPr="00FA25BD">
        <w:rPr>
          <w:sz w:val="16"/>
        </w:rPr>
        <w:t xml:space="preserve">, interlinked socioeconomic expansion and anthropogenic transformation of Earth systems—growth is better understood as increased economic activity in pursuit of proftability.17 Growth also must be addressed in more abstract terms, but the centrality of capitalism to these developments is also uncontroversial. As the economist Nicholas Stern once claimed, climate change is capitalism’s “largest ever market failure.” The implication of Stern’s argument is that climate change is an example of the market malfunctioning—with just the right policy fix, capitalism should provide its own solution. In 2012, the geophysicist Brad Werner proffered a rather different thesis in a talk colorfully entitled “Is the Earth F**ked?” As Christopher Wright and Daniel Nyberg helpfully summarize: </w:t>
      </w:r>
      <w:r w:rsidRPr="00FA25BD">
        <w:rPr>
          <w:rStyle w:val="StyleUnderline"/>
        </w:rPr>
        <w:t>“we are in this mess not because the market system is not working well enough but because it is working too well.”</w:t>
      </w:r>
      <w:r w:rsidRPr="00FA25BD">
        <w:rPr>
          <w:sz w:val="16"/>
        </w:rPr>
        <w:t>18</w:t>
      </w:r>
    </w:p>
    <w:p w14:paraId="32694787" w14:textId="77777777" w:rsidR="00644366" w:rsidRPr="00FA25BD" w:rsidRDefault="00644366" w:rsidP="00644366">
      <w:pPr>
        <w:rPr>
          <w:sz w:val="16"/>
        </w:rPr>
      </w:pPr>
      <w:r w:rsidRPr="00FA25BD">
        <w:rPr>
          <w:sz w:val="16"/>
        </w:rPr>
        <w:t xml:space="preserve">Werner is far from alone in conclusions like this. Closer to the generally circumspect norm in the natural sciences concerning social and political analyses, one finds arguments like those in the now famous so-called “Hothouse Earth” paper for PNAS (“Trajectories of the Earth System in the Anthropocene”). Leading a team of climate scientists, Will Steffen, Johan </w:t>
      </w:r>
      <w:proofErr w:type="spellStart"/>
      <w:r w:rsidRPr="00FA25BD">
        <w:rPr>
          <w:sz w:val="16"/>
        </w:rPr>
        <w:t>Rockström</w:t>
      </w:r>
      <w:proofErr w:type="spellEnd"/>
      <w:r w:rsidRPr="00FA25BD">
        <w:rPr>
          <w:sz w:val="16"/>
        </w:rPr>
        <w:t>, and Katherine Richardson, argue:</w:t>
      </w:r>
    </w:p>
    <w:p w14:paraId="0BE9DC97" w14:textId="77777777" w:rsidR="00644366" w:rsidRPr="00FA25BD" w:rsidRDefault="00644366" w:rsidP="00644366">
      <w:pPr>
        <w:ind w:left="720"/>
        <w:rPr>
          <w:sz w:val="16"/>
        </w:rPr>
      </w:pPr>
      <w:r w:rsidRPr="00FA25BD">
        <w:rPr>
          <w:sz w:val="16"/>
        </w:rPr>
        <w:t xml:space="preserve">The </w:t>
      </w:r>
      <w:r w:rsidRPr="00FA25BD">
        <w:rPr>
          <w:rStyle w:val="StyleUnderline"/>
        </w:rPr>
        <w:t>present dominant socioeconomic system</w:t>
      </w:r>
      <w:r w:rsidRPr="00FA25BD">
        <w:rPr>
          <w:sz w:val="16"/>
        </w:rPr>
        <w:t xml:space="preserve">, however, </w:t>
      </w:r>
      <w:r w:rsidRPr="00FA25BD">
        <w:rPr>
          <w:rStyle w:val="StyleUnderline"/>
        </w:rPr>
        <w:t>is based on high-carbon economic growth and exploitative resource use</w:t>
      </w:r>
      <w:r w:rsidRPr="00FA25BD">
        <w:rPr>
          <w:sz w:val="16"/>
        </w:rPr>
        <w:t xml:space="preserve">. </w:t>
      </w:r>
      <w:r w:rsidRPr="00FA25BD">
        <w:rPr>
          <w:rStyle w:val="StyleUnderline"/>
        </w:rPr>
        <w:t xml:space="preserve">Attempts to modify this system have met with some success locally but little success globally in reducing greenhouse gas emissions or building </w:t>
      </w:r>
      <w:r w:rsidRPr="00FA25BD">
        <w:rPr>
          <w:sz w:val="16"/>
        </w:rPr>
        <w:t xml:space="preserve">more </w:t>
      </w:r>
      <w:r w:rsidRPr="00FA25BD">
        <w:rPr>
          <w:rStyle w:val="StyleUnderline"/>
        </w:rPr>
        <w:t>effective stewardship of the biosphere.</w:t>
      </w:r>
      <w:r w:rsidRPr="00FA25BD">
        <w:rPr>
          <w:sz w:val="16"/>
        </w:rPr>
        <w:t xml:space="preserve"> </w:t>
      </w:r>
      <w:r w:rsidRPr="00FA25BD">
        <w:rPr>
          <w:rStyle w:val="StyleUnderline"/>
        </w:rPr>
        <w:t>Incremental linear changes to the present socioeconomic system are not enough to stabilize the Earth System</w:t>
      </w:r>
      <w:r w:rsidRPr="00FA25BD">
        <w:rPr>
          <w:sz w:val="16"/>
        </w:rPr>
        <w:t xml:space="preserve">. </w:t>
      </w:r>
      <w:r w:rsidRPr="00FA25BD">
        <w:rPr>
          <w:rStyle w:val="StyleUnderline"/>
        </w:rPr>
        <w:t>Widespread, rapid, and fundamental transformations will</w:t>
      </w:r>
      <w:r w:rsidRPr="00FA25BD">
        <w:rPr>
          <w:sz w:val="16"/>
        </w:rPr>
        <w:t xml:space="preserve"> likely </w:t>
      </w:r>
      <w:r w:rsidRPr="00FA25BD">
        <w:rPr>
          <w:rStyle w:val="StyleUnderline"/>
        </w:rPr>
        <w:t xml:space="preserve">be required to reduce </w:t>
      </w:r>
      <w:r w:rsidRPr="00FA25BD">
        <w:rPr>
          <w:sz w:val="16"/>
        </w:rPr>
        <w:t xml:space="preserve">the </w:t>
      </w:r>
      <w:r w:rsidRPr="00FA25BD">
        <w:rPr>
          <w:rStyle w:val="StyleUnderline"/>
        </w:rPr>
        <w:t>risk of crossing the threshold and locking in the Hothouse Earth</w:t>
      </w:r>
      <w:r w:rsidRPr="00FA25BD">
        <w:rPr>
          <w:sz w:val="16"/>
        </w:rPr>
        <w:t xml:space="preserve"> pathway…19</w:t>
      </w:r>
    </w:p>
    <w:p w14:paraId="25C03877" w14:textId="77777777" w:rsidR="00644366" w:rsidRPr="00FA25BD" w:rsidRDefault="00644366" w:rsidP="00644366">
      <w:pPr>
        <w:rPr>
          <w:sz w:val="16"/>
        </w:rPr>
      </w:pPr>
      <w:r w:rsidRPr="00FA25BD">
        <w:rPr>
          <w:sz w:val="16"/>
        </w:rPr>
        <w:t xml:space="preserve">Overall, the paper’s concern is with how much uncertainty there is in climate models and how often this uncertainty is cast in favor of overly optimistic outcomes. Echoing many other climate researchers, Steffen et al collect evidence that </w:t>
      </w:r>
      <w:r w:rsidRPr="00FA25BD">
        <w:rPr>
          <w:rStyle w:val="StyleUnderline"/>
        </w:rPr>
        <w:t>climate change does not happen linearly, but</w:t>
      </w:r>
      <w:r w:rsidRPr="00FA25BD">
        <w:rPr>
          <w:sz w:val="16"/>
        </w:rPr>
        <w:t xml:space="preserve"> can instead proceed </w:t>
      </w:r>
      <w:r w:rsidRPr="00FA25BD">
        <w:rPr>
          <w:rStyle w:val="StyleUnderline"/>
        </w:rPr>
        <w:t>through thresholds, triggers, tipping points, and cascading effects</w:t>
      </w:r>
      <w:r w:rsidRPr="00FA25BD">
        <w:rPr>
          <w:sz w:val="16"/>
        </w:rPr>
        <w:t xml:space="preserve">. What is easy to miss in the paper is the subtle socioeconomic argument. The rhetoric is understated, but the argument is charged: </w:t>
      </w:r>
      <w:r w:rsidRPr="00FA25BD">
        <w:rPr>
          <w:rStyle w:val="StyleUnderline"/>
        </w:rPr>
        <w:t>capitalism</w:t>
      </w:r>
      <w:r w:rsidRPr="00FA25BD">
        <w:rPr>
          <w:sz w:val="16"/>
        </w:rPr>
        <w:t>—that is, “the present dominant socioeconomic system”—</w:t>
      </w:r>
      <w:r w:rsidRPr="00FA25BD">
        <w:rPr>
          <w:rStyle w:val="StyleUnderline"/>
        </w:rPr>
        <w:t>is fundamentally dependent on “high-carbon economic growth and exploitative resource use.”</w:t>
      </w:r>
      <w:r w:rsidRPr="00FA25BD">
        <w:rPr>
          <w:sz w:val="16"/>
        </w:rPr>
        <w:t xml:space="preserve"> Overall, </w:t>
      </w:r>
      <w:r w:rsidRPr="00FA25BD">
        <w:rPr>
          <w:rStyle w:val="StyleUnderline"/>
        </w:rPr>
        <w:t>the case simply reflects the empirical record</w:t>
      </w:r>
      <w:r w:rsidRPr="00FA25BD">
        <w:rPr>
          <w:sz w:val="16"/>
        </w:rPr>
        <w:t xml:space="preserve">. </w:t>
      </w:r>
      <w:proofErr w:type="gramStart"/>
      <w:r w:rsidRPr="00FA25BD">
        <w:rPr>
          <w:sz w:val="16"/>
        </w:rPr>
        <w:t>Similar to</w:t>
      </w:r>
      <w:proofErr w:type="gramEnd"/>
      <w:r w:rsidRPr="00FA25BD">
        <w:rPr>
          <w:sz w:val="16"/>
        </w:rPr>
        <w:t xml:space="preserve"> the IPCC calls for “unprecedented transformation,” the paper suggests widespread, rapid, and fundamental transformations to ensure a best-case scenario for </w:t>
      </w:r>
      <w:proofErr w:type="gramStart"/>
      <w:r w:rsidRPr="00FA25BD">
        <w:rPr>
          <w:sz w:val="16"/>
        </w:rPr>
        <w:t>the vast majority of</w:t>
      </w:r>
      <w:proofErr w:type="gramEnd"/>
      <w:r w:rsidRPr="00FA25BD">
        <w:rPr>
          <w:sz w:val="16"/>
        </w:rPr>
        <w:t xml:space="preserve"> people on Earth. This can be achieved with already existing technology, but if you look at the appendices Steffen et al include, they spell out conditions that cannot be reconciled with existing Global North economies. Furthermore, they are straightforward about </w:t>
      </w:r>
      <w:r w:rsidRPr="00FA25BD">
        <w:rPr>
          <w:rStyle w:val="StyleUnderline"/>
        </w:rPr>
        <w:t>even the most modest techno-fixes such as</w:t>
      </w:r>
      <w:r w:rsidRPr="00FA25BD">
        <w:rPr>
          <w:sz w:val="16"/>
        </w:rPr>
        <w:t xml:space="preserve"> Carbon Capture and Storage (</w:t>
      </w:r>
      <w:r w:rsidRPr="00FA25BD">
        <w:rPr>
          <w:rStyle w:val="StyleUnderline"/>
        </w:rPr>
        <w:t>CSS</w:t>
      </w:r>
      <w:r w:rsidRPr="00FA25BD">
        <w:rPr>
          <w:sz w:val="16"/>
        </w:rPr>
        <w:t xml:space="preserve">), which they correctly note </w:t>
      </w:r>
      <w:r w:rsidRPr="00FA25BD">
        <w:rPr>
          <w:rStyle w:val="StyleUnderline"/>
        </w:rPr>
        <w:t>are still largely theoretical and at best energy-intensive to produce.</w:t>
      </w:r>
      <w:r w:rsidRPr="00FA25BD">
        <w:rPr>
          <w:sz w:val="16"/>
        </w:rPr>
        <w:t>20 “</w:t>
      </w:r>
      <w:r w:rsidRPr="00FA25BD">
        <w:rPr>
          <w:rStyle w:val="StyleUnderline"/>
        </w:rPr>
        <w:t xml:space="preserve">Incremental linear changes are not enough,” </w:t>
      </w:r>
      <w:r w:rsidRPr="00FA25BD">
        <w:rPr>
          <w:sz w:val="16"/>
        </w:rPr>
        <w:t xml:space="preserve">the authors note. </w:t>
      </w:r>
      <w:r w:rsidRPr="00FA25BD">
        <w:rPr>
          <w:rStyle w:val="StyleUnderline"/>
        </w:rPr>
        <w:t>Small-bore reforms and modest adjustments to the “dominant socioeconomic system” are simply not credible forms of climate mitigation and adaptation</w:t>
      </w:r>
      <w:r w:rsidRPr="00FA25BD">
        <w:rPr>
          <w:sz w:val="16"/>
        </w:rPr>
        <w:t>.</w:t>
      </w:r>
    </w:p>
    <w:p w14:paraId="5A42FC21" w14:textId="77777777" w:rsidR="00644366" w:rsidRPr="00FA25BD" w:rsidRDefault="00644366" w:rsidP="00644366"/>
    <w:p w14:paraId="56CF6217" w14:textId="77777777" w:rsidR="00644366" w:rsidRPr="00FA25BD" w:rsidRDefault="00644366" w:rsidP="00644366">
      <w:pPr>
        <w:pStyle w:val="Heading3"/>
      </w:pPr>
      <w:r w:rsidRPr="00FA25BD">
        <w:t xml:space="preserve">2nc---sustainability link </w:t>
      </w:r>
    </w:p>
    <w:p w14:paraId="6CF2FFF8" w14:textId="1F8A1B73" w:rsidR="00644366" w:rsidRPr="00FA25BD" w:rsidRDefault="001C17C8" w:rsidP="00644366">
      <w:pPr>
        <w:pStyle w:val="Heading4"/>
      </w:pPr>
      <w:r w:rsidRPr="00FA25BD">
        <w:t xml:space="preserve">Capitalism not sustainable – even if it can hold on to power, that doesn’t make it sustainable </w:t>
      </w:r>
    </w:p>
    <w:p w14:paraId="1A4C7A0E" w14:textId="77777777" w:rsidR="001C17C8" w:rsidRPr="00FA25BD" w:rsidRDefault="001C17C8" w:rsidP="001C17C8">
      <w:r w:rsidRPr="00FA25BD">
        <w:rPr>
          <w:b/>
          <w:bCs/>
        </w:rPr>
        <w:t>Chaudhary 22</w:t>
      </w:r>
      <w:r w:rsidRPr="00FA25BD">
        <w:t xml:space="preserve"> </w:t>
      </w:r>
    </w:p>
    <w:p w14:paraId="02F32589" w14:textId="77777777" w:rsidR="001C17C8" w:rsidRPr="00FA25BD" w:rsidRDefault="001C17C8" w:rsidP="001C17C8">
      <w:r w:rsidRPr="00FA25BD">
        <w:t xml:space="preserve">[Ajay Singh Chaudhary - Brooklyn Institute for Social Research Doctor of Philosophy. “Sustaining What? Capitalism, Socialism, and Climate Change.” Ch. In Capitalism, Democracy, Socialism: Critical Debates. Ed. Albena Azmanova and James Chamberlain, </w:t>
      </w:r>
      <w:r w:rsidRPr="00FA25BD">
        <w:rPr>
          <w:i/>
          <w:iCs/>
        </w:rPr>
        <w:t>Springer</w:t>
      </w:r>
      <w:r w:rsidRPr="00FA25BD">
        <w:t>, September 2022, DOI:10.1007/978-3-031-08407-2_9, HDCSW-VG]</w:t>
      </w:r>
    </w:p>
    <w:p w14:paraId="1C6A7EAC" w14:textId="77777777" w:rsidR="00644366" w:rsidRPr="00FA25BD" w:rsidRDefault="00644366" w:rsidP="00644366">
      <w:pPr>
        <w:rPr>
          <w:sz w:val="16"/>
        </w:rPr>
      </w:pPr>
      <w:r w:rsidRPr="00FA25BD">
        <w:rPr>
          <w:sz w:val="16"/>
        </w:rPr>
        <w:t xml:space="preserve">Perhaps unsurprisingly, the most loaded word here is “sustainable.” </w:t>
      </w:r>
      <w:r w:rsidRPr="00FA25BD">
        <w:rPr>
          <w:rStyle w:val="StyleUnderline"/>
        </w:rPr>
        <w:t xml:space="preserve">There is no single “pure” scientific definition of sustainability </w:t>
      </w:r>
      <w:r w:rsidRPr="00FA25BD">
        <w:rPr>
          <w:sz w:val="16"/>
        </w:rPr>
        <w:t xml:space="preserve">(and, beyond this, climate politics).34 As stated, </w:t>
      </w:r>
      <w:r w:rsidRPr="00FA25BD">
        <w:rPr>
          <w:rStyle w:val="StyleUnderline"/>
        </w:rPr>
        <w:t>a better grasp of</w:t>
      </w:r>
      <w:r w:rsidRPr="00FA25BD">
        <w:rPr>
          <w:sz w:val="16"/>
        </w:rPr>
        <w:t xml:space="preserve"> the </w:t>
      </w:r>
      <w:r w:rsidRPr="00FA25BD">
        <w:rPr>
          <w:rStyle w:val="StyleUnderline"/>
        </w:rPr>
        <w:t>material realities increasingly understood through</w:t>
      </w:r>
      <w:r w:rsidRPr="00FA25BD">
        <w:rPr>
          <w:sz w:val="16"/>
        </w:rPr>
        <w:t xml:space="preserve"> the </w:t>
      </w:r>
      <w:r w:rsidRPr="00FA25BD">
        <w:rPr>
          <w:rStyle w:val="StyleUnderline"/>
        </w:rPr>
        <w:t>climate sciences is imperative</w:t>
      </w:r>
      <w:r w:rsidRPr="00FA25BD">
        <w:rPr>
          <w:sz w:val="16"/>
        </w:rPr>
        <w:t xml:space="preserve"> for even </w:t>
      </w:r>
      <w:r w:rsidRPr="00FA25BD">
        <w:rPr>
          <w:rStyle w:val="StyleUnderline"/>
        </w:rPr>
        <w:t>the most radical and critical thinkers and movements</w:t>
      </w:r>
      <w:r w:rsidRPr="00FA25BD">
        <w:rPr>
          <w:sz w:val="16"/>
        </w:rPr>
        <w:t xml:space="preserve">; it is absolutely vital to understand what climate scientists are saying about planetary boundaries, trends, feasible technologies, etc. But </w:t>
      </w:r>
      <w:r w:rsidRPr="00FA25BD">
        <w:rPr>
          <w:rStyle w:val="StyleUnderline"/>
        </w:rPr>
        <w:t>to arrive at something like a program for sustainability requires moving both with and beyond even some of the more interdisciplinary scientific methodologies and complex systemic models</w:t>
      </w:r>
      <w:r w:rsidRPr="00FA25BD">
        <w:rPr>
          <w:sz w:val="16"/>
        </w:rPr>
        <w:t xml:space="preserve">.35 This is not simply a question of diverging normative judgments, as Smil argues in Growth. The bare facts can support a host of </w:t>
      </w:r>
      <w:proofErr w:type="spellStart"/>
      <w:r w:rsidRPr="00FA25BD">
        <w:rPr>
          <w:sz w:val="16"/>
        </w:rPr>
        <w:t>sustainabilities</w:t>
      </w:r>
      <w:proofErr w:type="spellEnd"/>
      <w:r w:rsidRPr="00FA25BD">
        <w:rPr>
          <w:sz w:val="16"/>
        </w:rPr>
        <w:t xml:space="preserve">; the paradox does not resolve itself in only one direction. The same </w:t>
      </w:r>
      <w:r w:rsidRPr="00FA25BD">
        <w:rPr>
          <w:rStyle w:val="StyleUnderline"/>
        </w:rPr>
        <w:t xml:space="preserve">basic research supports a whole range of continuities and possibilities </w:t>
      </w:r>
      <w:r w:rsidRPr="00FA25BD">
        <w:rPr>
          <w:sz w:val="16"/>
        </w:rPr>
        <w:t xml:space="preserve">in our global human ecological niche. </w:t>
      </w:r>
      <w:r w:rsidRPr="00FA25BD">
        <w:rPr>
          <w:rStyle w:val="StyleUnderline"/>
        </w:rPr>
        <w:t>It is technically possible to have some version of sustainability in a Δ3 or Δ4 world, or other scenarios. However, such scenarios do not live up to the political assumption underwriting most technical accounts of sustainability: that the purpose of climate mitigation and adaptation is the best possible socioecological outcomes for the greatest number of people</w:t>
      </w:r>
      <w:r w:rsidRPr="00FA25BD">
        <w:rPr>
          <w:sz w:val="16"/>
        </w:rPr>
        <w:t>.</w:t>
      </w:r>
    </w:p>
    <w:p w14:paraId="3C8A5012" w14:textId="77777777" w:rsidR="00644366" w:rsidRPr="00FA25BD" w:rsidRDefault="00644366" w:rsidP="00644366">
      <w:pPr>
        <w:rPr>
          <w:sz w:val="16"/>
        </w:rPr>
      </w:pPr>
      <w:r w:rsidRPr="00FA25BD">
        <w:rPr>
          <w:sz w:val="16"/>
        </w:rPr>
        <w:t xml:space="preserve">Although there are likely extreme catastrophic outcomes in a business-as-usual scenario, </w:t>
      </w:r>
      <w:r w:rsidRPr="00FA25BD">
        <w:rPr>
          <w:rStyle w:val="StyleUnderline"/>
        </w:rPr>
        <w:t xml:space="preserve">what is at stake is unlikely to be extinction but rather locking-in a “range of conditions” which preclude </w:t>
      </w:r>
      <w:r w:rsidRPr="00FA25BD">
        <w:rPr>
          <w:sz w:val="16"/>
        </w:rPr>
        <w:t xml:space="preserve">the </w:t>
      </w:r>
      <w:r w:rsidRPr="00FA25BD">
        <w:rPr>
          <w:rStyle w:val="StyleUnderline"/>
        </w:rPr>
        <w:t xml:space="preserve">possibility of mass </w:t>
      </w:r>
      <w:proofErr w:type="spellStart"/>
      <w:r w:rsidRPr="00FA25BD">
        <w:rPr>
          <w:rStyle w:val="StyleUnderline"/>
        </w:rPr>
        <w:t>fourishing</w:t>
      </w:r>
      <w:proofErr w:type="spellEnd"/>
      <w:r w:rsidRPr="00FA25BD">
        <w:rPr>
          <w:sz w:val="16"/>
        </w:rPr>
        <w:t xml:space="preserve">. The </w:t>
      </w:r>
      <w:r w:rsidRPr="00FA25BD">
        <w:rPr>
          <w:rStyle w:val="StyleUnderline"/>
        </w:rPr>
        <w:t>purposeful preservation, promotion, and maintenance</w:t>
      </w:r>
      <w:r w:rsidRPr="00FA25BD">
        <w:rPr>
          <w:sz w:val="16"/>
        </w:rPr>
        <w:t xml:space="preserve"> (carving out) </w:t>
      </w:r>
      <w:r w:rsidRPr="00FA25BD">
        <w:rPr>
          <w:rStyle w:val="StyleUnderline"/>
        </w:rPr>
        <w:t>of such conditions is no more “natural” than their destabilization by human activity</w:t>
      </w:r>
      <w:r w:rsidRPr="00FA25BD">
        <w:rPr>
          <w:sz w:val="16"/>
        </w:rPr>
        <w:t xml:space="preserve"> (as Marx notes in Capital, in a very Spinozist moment: what are humans but an arm of nature which works on itself?).36 7–</w:t>
      </w:r>
      <w:r w:rsidRPr="00FA25BD">
        <w:rPr>
          <w:rStyle w:val="StyleUnderline"/>
        </w:rPr>
        <w:t xml:space="preserve">9 billion represents </w:t>
      </w:r>
      <w:proofErr w:type="gramStart"/>
      <w:r w:rsidRPr="00FA25BD">
        <w:rPr>
          <w:rStyle w:val="StyleUnderline"/>
        </w:rPr>
        <w:t>actually existing</w:t>
      </w:r>
      <w:proofErr w:type="gramEnd"/>
      <w:r w:rsidRPr="00FA25BD">
        <w:rPr>
          <w:rStyle w:val="StyleUnderline"/>
        </w:rPr>
        <w:t xml:space="preserve"> and likely trajectories of human population numbers. Flourishing indicates that the question here is not simply a matter of survival, but of much more</w:t>
      </w:r>
      <w:r w:rsidRPr="00FA25BD">
        <w:rPr>
          <w:sz w:val="16"/>
        </w:rPr>
        <w:t>.</w:t>
      </w:r>
    </w:p>
    <w:p w14:paraId="212E963C" w14:textId="77777777" w:rsidR="00644366" w:rsidRPr="00FA25BD" w:rsidRDefault="00644366" w:rsidP="00644366">
      <w:pPr>
        <w:rPr>
          <w:sz w:val="16"/>
        </w:rPr>
      </w:pPr>
      <w:r w:rsidRPr="00FA25BD">
        <w:rPr>
          <w:sz w:val="16"/>
        </w:rPr>
        <w:t xml:space="preserve">In a frequently cited definition, Robert Costanza proposes a deceptively simple formulation of sustainability: “a sustainable system is one which survives or persists.”37 He then clarifies that the interesting questions are what </w:t>
      </w:r>
      <w:proofErr w:type="gramStart"/>
      <w:r w:rsidRPr="00FA25BD">
        <w:rPr>
          <w:sz w:val="16"/>
        </w:rPr>
        <w:t>is the system</w:t>
      </w:r>
      <w:proofErr w:type="gramEnd"/>
      <w:r w:rsidRPr="00FA25BD">
        <w:rPr>
          <w:sz w:val="16"/>
        </w:rPr>
        <w:t xml:space="preserve">, how long does it persist, and at what point can such questions be assessed. What hangs in the balance in contemporary climate research is systemic irreconcilability—i.e., the irreconcilability between capitalism as the dominant socioeconomic system and a global human ecological niche commodious to mass </w:t>
      </w:r>
      <w:proofErr w:type="spellStart"/>
      <w:r w:rsidRPr="00FA25BD">
        <w:rPr>
          <w:sz w:val="16"/>
        </w:rPr>
        <w:t>fourishing</w:t>
      </w:r>
      <w:proofErr w:type="spellEnd"/>
      <w:r w:rsidRPr="00FA25BD">
        <w:rPr>
          <w:sz w:val="16"/>
        </w:rPr>
        <w:t xml:space="preserve">. </w:t>
      </w:r>
      <w:r w:rsidRPr="00FA25BD">
        <w:rPr>
          <w:rStyle w:val="StyleUnderline"/>
        </w:rPr>
        <w:t>Capitalism</w:t>
      </w:r>
      <w:r w:rsidRPr="00FA25BD">
        <w:rPr>
          <w:sz w:val="16"/>
        </w:rPr>
        <w:t>—or, as McKenzie Wark speculates, “something worse”38—</w:t>
      </w:r>
      <w:r w:rsidRPr="00FA25BD">
        <w:rPr>
          <w:rStyle w:val="StyleUnderline"/>
        </w:rPr>
        <w:t>is perfectly capable of surviving and persisting</w:t>
      </w:r>
      <w:r w:rsidRPr="00FA25BD">
        <w:rPr>
          <w:sz w:val="16"/>
        </w:rPr>
        <w:t xml:space="preserve"> (i.e., it is perfectly sustainable), </w:t>
      </w:r>
      <w:r w:rsidRPr="00FA25BD">
        <w:rPr>
          <w:rStyle w:val="StyleUnderline"/>
        </w:rPr>
        <w:t>but only at catastrophic socioecological cost</w:t>
      </w:r>
      <w:r w:rsidRPr="00FA25BD">
        <w:rPr>
          <w:sz w:val="16"/>
        </w:rPr>
        <w:t xml:space="preserve">. Conversely, </w:t>
      </w:r>
      <w:r w:rsidRPr="00FA25BD">
        <w:rPr>
          <w:rStyle w:val="StyleUnderline"/>
        </w:rPr>
        <w:t xml:space="preserve">socioecological sustainability, in terms of interrelated mass human and non-human </w:t>
      </w:r>
      <w:proofErr w:type="spellStart"/>
      <w:r w:rsidRPr="00FA25BD">
        <w:rPr>
          <w:rStyle w:val="StyleUnderline"/>
        </w:rPr>
        <w:t>fourishing</w:t>
      </w:r>
      <w:proofErr w:type="spellEnd"/>
      <w:r w:rsidRPr="00FA25BD">
        <w:rPr>
          <w:rStyle w:val="StyleUnderline"/>
        </w:rPr>
        <w:t>, is only possible if capital is no longer the organizing logic of our ecological niche</w:t>
      </w:r>
      <w:r w:rsidRPr="00FA25BD">
        <w:rPr>
          <w:sz w:val="16"/>
        </w:rPr>
        <w:t>.</w:t>
      </w:r>
    </w:p>
    <w:p w14:paraId="13465185" w14:textId="77777777" w:rsidR="00644366" w:rsidRPr="00FA25BD" w:rsidRDefault="00644366" w:rsidP="00644366">
      <w:pPr>
        <w:rPr>
          <w:sz w:val="16"/>
        </w:rPr>
      </w:pPr>
    </w:p>
    <w:p w14:paraId="0BB20701" w14:textId="77777777" w:rsidR="00644366" w:rsidRPr="00FA25BD" w:rsidRDefault="00644366" w:rsidP="00644366">
      <w:pPr>
        <w:rPr>
          <w:sz w:val="16"/>
        </w:rPr>
      </w:pPr>
    </w:p>
    <w:p w14:paraId="47C360DE" w14:textId="77777777" w:rsidR="00644366" w:rsidRPr="00FA25BD" w:rsidRDefault="00644366" w:rsidP="00644366">
      <w:pPr>
        <w:rPr>
          <w:sz w:val="16"/>
        </w:rPr>
      </w:pPr>
    </w:p>
    <w:p w14:paraId="2D6804A2" w14:textId="77777777" w:rsidR="00644366" w:rsidRPr="00FA25BD" w:rsidRDefault="00644366" w:rsidP="00644366"/>
    <w:p w14:paraId="0A86887B" w14:textId="45FE5374" w:rsidR="00644366" w:rsidRPr="00FA25BD" w:rsidRDefault="001C17C8" w:rsidP="00644366">
      <w:pPr>
        <w:pStyle w:val="Heading4"/>
      </w:pPr>
      <w:r w:rsidRPr="00FA25BD">
        <w:t xml:space="preserve">Only the alt can </w:t>
      </w:r>
      <w:proofErr w:type="gramStart"/>
      <w:r w:rsidRPr="00FA25BD">
        <w:t>solves</w:t>
      </w:r>
      <w:proofErr w:type="gramEnd"/>
      <w:r w:rsidRPr="00FA25BD">
        <w:t xml:space="preserve"> sustainability – the </w:t>
      </w:r>
      <w:proofErr w:type="spellStart"/>
      <w:r w:rsidRPr="00FA25BD">
        <w:t>aff</w:t>
      </w:r>
      <w:proofErr w:type="spellEnd"/>
      <w:r w:rsidRPr="00FA25BD">
        <w:t xml:space="preserve"> in the capitalist system cannot </w:t>
      </w:r>
    </w:p>
    <w:p w14:paraId="44F39FF5" w14:textId="77777777" w:rsidR="001C17C8" w:rsidRPr="00FA25BD" w:rsidRDefault="001C17C8" w:rsidP="001C17C8">
      <w:r w:rsidRPr="00FA25BD">
        <w:rPr>
          <w:b/>
          <w:bCs/>
        </w:rPr>
        <w:t>Chaudhary 22</w:t>
      </w:r>
      <w:r w:rsidRPr="00FA25BD">
        <w:t xml:space="preserve"> </w:t>
      </w:r>
    </w:p>
    <w:p w14:paraId="514C53C5" w14:textId="77777777" w:rsidR="001C17C8" w:rsidRPr="00FA25BD" w:rsidRDefault="001C17C8" w:rsidP="001C17C8">
      <w:r w:rsidRPr="00FA25BD">
        <w:t xml:space="preserve">[Ajay Singh Chaudhary - Brooklyn Institute for Social Research Doctor of Philosophy. “Sustaining What? Capitalism, Socialism, and Climate Change.” Ch. In Capitalism, Democracy, Socialism: Critical Debates. Ed. Albena Azmanova and James Chamberlain, </w:t>
      </w:r>
      <w:r w:rsidRPr="00FA25BD">
        <w:rPr>
          <w:i/>
          <w:iCs/>
        </w:rPr>
        <w:t>Springer</w:t>
      </w:r>
      <w:r w:rsidRPr="00FA25BD">
        <w:t>, September 2022, DOI:10.1007/978-3-031-08407-2_9, HDCSW-VG]</w:t>
      </w:r>
    </w:p>
    <w:p w14:paraId="237F8CAC" w14:textId="77777777" w:rsidR="00644366" w:rsidRPr="00FA25BD" w:rsidRDefault="00644366" w:rsidP="00644366">
      <w:pPr>
        <w:rPr>
          <w:sz w:val="16"/>
        </w:rPr>
      </w:pPr>
      <w:r w:rsidRPr="00FA25BD">
        <w:rPr>
          <w:sz w:val="16"/>
        </w:rPr>
        <w:t xml:space="preserve">The </w:t>
      </w:r>
      <w:r w:rsidRPr="00FA25BD">
        <w:rPr>
          <w:rStyle w:val="StyleUnderline"/>
        </w:rPr>
        <w:t>intense realities of anthropogenic climate change slip into even some of the most conservative, risk averse documents which attempt to reconcile</w:t>
      </w:r>
      <w:r w:rsidRPr="00FA25BD">
        <w:rPr>
          <w:sz w:val="16"/>
        </w:rPr>
        <w:t xml:space="preserve"> the </w:t>
      </w:r>
      <w:r w:rsidRPr="00FA25BD">
        <w:rPr>
          <w:rStyle w:val="StyleUnderline"/>
        </w:rPr>
        <w:t>natural scientific consensus on</w:t>
      </w:r>
      <w:r w:rsidRPr="00FA25BD">
        <w:rPr>
          <w:sz w:val="16"/>
        </w:rPr>
        <w:t xml:space="preserve"> the </w:t>
      </w:r>
      <w:r w:rsidRPr="00FA25BD">
        <w:rPr>
          <w:rStyle w:val="StyleUnderline"/>
        </w:rPr>
        <w:t>climate emergency with commitments to maintaining the socio-political status quo</w:t>
      </w:r>
      <w:r w:rsidRPr="00FA25BD">
        <w:rPr>
          <w:sz w:val="16"/>
        </w:rPr>
        <w:t>. In documents like IPCC reports, we are told directly that “limiting warming to 1.5 °C is possible within the laws of chemistry and physics but would require unprecedented transitions in all aspects of society.”21 At the same time, the authors note that attempts to mitigate and adapt to climate change are “limited by economic, financial, human capacity and institutional constraints” at every turn.</w:t>
      </w:r>
    </w:p>
    <w:p w14:paraId="6F445A01" w14:textId="77777777" w:rsidR="00644366" w:rsidRPr="00FA25BD" w:rsidRDefault="00644366" w:rsidP="00644366">
      <w:pPr>
        <w:rPr>
          <w:sz w:val="16"/>
        </w:rPr>
      </w:pPr>
      <w:r w:rsidRPr="00FA25BD">
        <w:rPr>
          <w:sz w:val="16"/>
        </w:rPr>
        <w:t xml:space="preserve">The clarity of the empirical case makes for some unusual bedfellows: Marxists and business school professors, Wall Street traders (off-the-clock) and ecological activists, community organizers and climate scientists. Not only are analyses converging on capitalism as the key driver of climate change, but more broadly on the unsustainable ecology of capitalism, at least as we know it. Bracketing for a moment what I call “right-wing climate realisms,”22 </w:t>
      </w:r>
      <w:proofErr w:type="gramStart"/>
      <w:r w:rsidRPr="00FA25BD">
        <w:rPr>
          <w:sz w:val="16"/>
        </w:rPr>
        <w:t xml:space="preserve">it is clear that </w:t>
      </w:r>
      <w:r w:rsidRPr="00FA25BD">
        <w:rPr>
          <w:rStyle w:val="StyleUnderline"/>
        </w:rPr>
        <w:t>nothing</w:t>
      </w:r>
      <w:proofErr w:type="gramEnd"/>
      <w:r w:rsidRPr="00FA25BD">
        <w:rPr>
          <w:rStyle w:val="StyleUnderline"/>
        </w:rPr>
        <w:t xml:space="preserve"> short of this convergence towards a political-ecological critique of capital and the various forms of “radical” or “unprecedented” transformations this demands, is where most good faith attempts at understanding sustainability today or at engaging systemically with climate change end up. This represents a sharp break with what remains of the legitimacy of “consensus” political and policy positions, which remain firmly within the sustainability paradox and committed to fundamental system preservation</w:t>
      </w:r>
      <w:r w:rsidRPr="00FA25BD">
        <w:rPr>
          <w:sz w:val="16"/>
        </w:rPr>
        <w:t>.23</w:t>
      </w:r>
    </w:p>
    <w:p w14:paraId="2C3DC90F" w14:textId="77777777" w:rsidR="00644366" w:rsidRPr="00FA25BD" w:rsidRDefault="00644366" w:rsidP="00644366">
      <w:pPr>
        <w:rPr>
          <w:sz w:val="16"/>
        </w:rPr>
      </w:pPr>
      <w:r w:rsidRPr="00FA25BD">
        <w:rPr>
          <w:sz w:val="16"/>
        </w:rPr>
        <w:t xml:space="preserve">It is perhaps unsurprising that at this juncture one </w:t>
      </w:r>
      <w:proofErr w:type="spellStart"/>
      <w:r w:rsidRPr="00FA25BD">
        <w:rPr>
          <w:sz w:val="16"/>
        </w:rPr>
        <w:t>fnds</w:t>
      </w:r>
      <w:proofErr w:type="spellEnd"/>
      <w:r w:rsidRPr="00FA25BD">
        <w:rPr>
          <w:sz w:val="16"/>
        </w:rPr>
        <w:t xml:space="preserve"> a broad coalition of </w:t>
      </w:r>
      <w:proofErr w:type="spellStart"/>
      <w:r w:rsidRPr="00FA25BD">
        <w:rPr>
          <w:sz w:val="16"/>
        </w:rPr>
        <w:t>ecoMarxists</w:t>
      </w:r>
      <w:proofErr w:type="spellEnd"/>
      <w:r w:rsidRPr="00FA25BD">
        <w:rPr>
          <w:sz w:val="16"/>
        </w:rPr>
        <w:t xml:space="preserve">, eco-feminists, some ecological economists, and anti-colonial and anti-imperial ecological activists and thinkers across the world who are already critical of capitalism on multiple grounds. My own thinking is deeply indebted to theirs. It is, though, for both ideological and empirical reasons, necessary to examine the range of analyses which alight on the socioecological centrality of capitalism as the principal driver of climate change. </w:t>
      </w:r>
      <w:r w:rsidRPr="00FA25BD">
        <w:rPr>
          <w:rStyle w:val="StyleUnderline"/>
        </w:rPr>
        <w:t xml:space="preserve">Critiques that are not explicitly anti-capitalist in their </w:t>
      </w:r>
      <w:proofErr w:type="gramStart"/>
      <w:r w:rsidRPr="00FA25BD">
        <w:rPr>
          <w:rStyle w:val="StyleUnderline"/>
        </w:rPr>
        <w:t>origin</w:t>
      </w:r>
      <w:proofErr w:type="gramEnd"/>
      <w:r w:rsidRPr="00FA25BD">
        <w:rPr>
          <w:rStyle w:val="StyleUnderline"/>
        </w:rPr>
        <w:t xml:space="preserve"> but which arrive at a contemporary critique of capitalism through ecological considerations not only help underline the salience of existing radical critiques, and the unavoidability of discussing capitalism in terms of climate change, but also offer often distinct and complementary perspectives, crucial data, and analyses vital for synthesis</w:t>
      </w:r>
      <w:r w:rsidRPr="00FA25BD">
        <w:rPr>
          <w:sz w:val="16"/>
        </w:rPr>
        <w:t xml:space="preserve">. One can, as noted, see this with increasing frequency within climate science research itself. Telling in this regard is the </w:t>
      </w:r>
      <w:proofErr w:type="gramStart"/>
      <w:r w:rsidRPr="00FA25BD">
        <w:rPr>
          <w:sz w:val="16"/>
        </w:rPr>
        <w:t>aforementioned work</w:t>
      </w:r>
      <w:proofErr w:type="gramEnd"/>
      <w:r w:rsidRPr="00FA25BD">
        <w:rPr>
          <w:sz w:val="16"/>
        </w:rPr>
        <w:t xml:space="preserve"> by Wright and Nyberg, who deploy a seemingly straightforward business-management approach (and with invaluable observational, historical, and interview data from </w:t>
      </w:r>
      <w:proofErr w:type="spellStart"/>
      <w:r w:rsidRPr="00FA25BD">
        <w:rPr>
          <w:sz w:val="16"/>
        </w:rPr>
        <w:t>frm</w:t>
      </w:r>
      <w:proofErr w:type="spellEnd"/>
      <w:r w:rsidRPr="00FA25BD">
        <w:rPr>
          <w:sz w:val="16"/>
        </w:rPr>
        <w:t xml:space="preserve"> actors). The two authors end up working through the empirical data as well as their own research on everything from internal firm conflict and emotion to “green” washed marketing and products only to </w:t>
      </w:r>
      <w:proofErr w:type="spellStart"/>
      <w:r w:rsidRPr="00FA25BD">
        <w:rPr>
          <w:sz w:val="16"/>
        </w:rPr>
        <w:t>fnd</w:t>
      </w:r>
      <w:proofErr w:type="spellEnd"/>
      <w:r w:rsidRPr="00FA25BD">
        <w:rPr>
          <w:sz w:val="16"/>
        </w:rPr>
        <w:t xml:space="preserve"> their way into a unique ecological synthesis of Marx and Schumpeter. Climate change is what they term, in this synthesis, “creative self-destruction.”24 In the end, they present a case </w:t>
      </w:r>
      <w:proofErr w:type="gramStart"/>
      <w:r w:rsidRPr="00FA25BD">
        <w:rPr>
          <w:sz w:val="16"/>
        </w:rPr>
        <w:t>similar to</w:t>
      </w:r>
      <w:proofErr w:type="gramEnd"/>
      <w:r w:rsidRPr="00FA25BD">
        <w:rPr>
          <w:sz w:val="16"/>
        </w:rPr>
        <w:t xml:space="preserve"> the “war-footing” position found in far more explicitly radical arguments like those of Andreas Malm, Naomi Klein, or the recent A Planet to Win by Kate Aronoff, Daniel Aldana Cohen, Alyssa Battistoni, and Thea Riofrancos.25</w:t>
      </w:r>
    </w:p>
    <w:p w14:paraId="5956FF1E" w14:textId="77777777" w:rsidR="00644366" w:rsidRPr="00FA25BD" w:rsidRDefault="00644366" w:rsidP="00644366">
      <w:pPr>
        <w:rPr>
          <w:sz w:val="16"/>
        </w:rPr>
      </w:pPr>
      <w:r w:rsidRPr="00FA25BD">
        <w:rPr>
          <w:sz w:val="16"/>
        </w:rPr>
        <w:t xml:space="preserve">Another fascinating example on this second spectrum is Kate Raworth’s </w:t>
      </w:r>
      <w:proofErr w:type="spellStart"/>
      <w:r w:rsidRPr="00FA25BD">
        <w:rPr>
          <w:sz w:val="16"/>
        </w:rPr>
        <w:t>infuential</w:t>
      </w:r>
      <w:proofErr w:type="spellEnd"/>
      <w:r w:rsidRPr="00FA25BD">
        <w:rPr>
          <w:sz w:val="16"/>
        </w:rPr>
        <w:t xml:space="preserve"> Doughnut Economics, which has been widely acclaimed and adopted by many climate researchers. Even as she assiduously avoids too much directly radical material (readers will detect passing observations from Marx and Engels, Gal </w:t>
      </w:r>
      <w:proofErr w:type="spellStart"/>
      <w:r w:rsidRPr="00FA25BD">
        <w:rPr>
          <w:sz w:val="16"/>
        </w:rPr>
        <w:t>Alperowitz</w:t>
      </w:r>
      <w:proofErr w:type="spellEnd"/>
      <w:r w:rsidRPr="00FA25BD">
        <w:rPr>
          <w:sz w:val="16"/>
        </w:rPr>
        <w:t>, Nicholas Georgescu-</w:t>
      </w:r>
      <w:proofErr w:type="spellStart"/>
      <w:r w:rsidRPr="00FA25BD">
        <w:rPr>
          <w:sz w:val="16"/>
        </w:rPr>
        <w:t>Roegen</w:t>
      </w:r>
      <w:proofErr w:type="spellEnd"/>
      <w:r w:rsidRPr="00FA25BD">
        <w:rPr>
          <w:sz w:val="16"/>
        </w:rPr>
        <w:t xml:space="preserve">, Joan Robinson, and others), </w:t>
      </w:r>
      <w:r w:rsidRPr="00FA25BD">
        <w:rPr>
          <w:rStyle w:val="StyleUnderline"/>
        </w:rPr>
        <w:t>Raworth makes the case that there is simply no way to reconcile prevailing economic wisdom within her rough definition of sustainability</w:t>
      </w:r>
      <w:r w:rsidRPr="00FA25BD">
        <w:rPr>
          <w:sz w:val="16"/>
        </w:rPr>
        <w:t xml:space="preserve">, which she defines as meeting human needs within “planetary boundaries” as they have been put forth within climate science literature. </w:t>
      </w:r>
      <w:r w:rsidRPr="00FA25BD">
        <w:rPr>
          <w:rStyle w:val="StyleUnderline"/>
        </w:rPr>
        <w:t>She skewers neoclassical economics for having no real theory of inputs at all</w:t>
      </w:r>
      <w:r w:rsidRPr="00FA25BD">
        <w:rPr>
          <w:sz w:val="16"/>
        </w:rPr>
        <w:t xml:space="preserve">. She demonstrates how </w:t>
      </w:r>
      <w:r w:rsidRPr="00FA25BD">
        <w:rPr>
          <w:rStyle w:val="StyleUnderline"/>
        </w:rPr>
        <w:t>mainstream macroeconomic concepts concerning climate seem to have no bearing on reality</w:t>
      </w:r>
      <w:r w:rsidRPr="00FA25BD">
        <w:rPr>
          <w:sz w:val="16"/>
        </w:rPr>
        <w:t xml:space="preserve">. She shows how </w:t>
      </w:r>
      <w:r w:rsidRPr="00FA25BD">
        <w:rPr>
          <w:rStyle w:val="StyleUnderline"/>
        </w:rPr>
        <w:t>the “Environmental Kuznets Curve”</w:t>
      </w:r>
      <w:r w:rsidRPr="00FA25BD">
        <w:rPr>
          <w:sz w:val="16"/>
        </w:rPr>
        <w:t>— the idea that, as societies develop, they pollute at an increasing rate, but then once “development” is achieved, pollution begins falling—</w:t>
      </w:r>
      <w:r w:rsidRPr="00FA25BD">
        <w:rPr>
          <w:rStyle w:val="StyleUnderline"/>
        </w:rPr>
        <w:t>is just as historically myopic as the original Kuznets Curve has been shown to be, in terms of economic inequality</w:t>
      </w:r>
      <w:r w:rsidRPr="00FA25BD">
        <w:rPr>
          <w:sz w:val="16"/>
        </w:rPr>
        <w:t xml:space="preserve">. She quietly argues that the case for </w:t>
      </w:r>
      <w:r w:rsidRPr="00FA25BD">
        <w:rPr>
          <w:rStyle w:val="StyleUnderline"/>
        </w:rPr>
        <w:t>absolute decoupling is most likely not possible and certainly inadvisable in high-income nations</w:t>
      </w:r>
      <w:r w:rsidRPr="00FA25BD">
        <w:rPr>
          <w:sz w:val="16"/>
        </w:rPr>
        <w:t>. Her proposed “doughnut” describes a space beyond mere basic human need within ecological capacity—a version of the “safe operating space” described in some climate science research. She walks through the limitations of every market-based approach until she is describing a socioeconomic system so radically reformed that, while it is technically capitalism by some definitions, it is barely recognizable as such.26 Although she does not say it outright, Raworth’s doughnut describes market activity without the accumulation of capital; what social surplus remains as “profit” is essentially zero-sum.</w:t>
      </w:r>
    </w:p>
    <w:p w14:paraId="7986045A" w14:textId="77777777" w:rsidR="00644366" w:rsidRPr="00FA25BD" w:rsidRDefault="00644366" w:rsidP="00644366">
      <w:pPr>
        <w:rPr>
          <w:sz w:val="16"/>
        </w:rPr>
      </w:pPr>
    </w:p>
    <w:p w14:paraId="0A0DF40D" w14:textId="77777777" w:rsidR="00DD3714" w:rsidRPr="00FA25BD" w:rsidRDefault="00DD3714" w:rsidP="00DD3714"/>
    <w:p w14:paraId="0BDB075D" w14:textId="231F03B4" w:rsidR="00F46508" w:rsidRPr="00FA25BD" w:rsidRDefault="00F46508" w:rsidP="00F46508">
      <w:pPr>
        <w:pStyle w:val="Heading1"/>
      </w:pPr>
      <w:r w:rsidRPr="00FA25BD">
        <w:t xml:space="preserve">Impacts </w:t>
      </w:r>
    </w:p>
    <w:p w14:paraId="00D3A977" w14:textId="77777777" w:rsidR="00C42864" w:rsidRPr="00FA25BD" w:rsidRDefault="00C42864" w:rsidP="00C42864">
      <w:pPr>
        <w:pStyle w:val="Heading3"/>
      </w:pPr>
      <w:r w:rsidRPr="00FA25BD">
        <w:t xml:space="preserve">2NC---Arctic Impact Framing </w:t>
      </w:r>
    </w:p>
    <w:p w14:paraId="5318F1D4" w14:textId="77777777" w:rsidR="00C42864" w:rsidRPr="00FA25BD" w:rsidRDefault="00C42864" w:rsidP="00C42864">
      <w:pPr>
        <w:pStyle w:val="Heading4"/>
      </w:pPr>
      <w:r w:rsidRPr="00FA25BD">
        <w:t>The Arctic is not terra nullius---don’t sacrifice Arctic peoples to the altar of extraction and economic growth</w:t>
      </w:r>
    </w:p>
    <w:p w14:paraId="7F02234F" w14:textId="77777777" w:rsidR="00C42864" w:rsidRPr="00FA25BD" w:rsidRDefault="00C42864" w:rsidP="00C42864">
      <w:proofErr w:type="spellStart"/>
      <w:r w:rsidRPr="00FA25BD">
        <w:rPr>
          <w:rStyle w:val="Style13ptBold"/>
        </w:rPr>
        <w:t>Hanaček</w:t>
      </w:r>
      <w:proofErr w:type="spellEnd"/>
      <w:r w:rsidRPr="00FA25BD">
        <w:rPr>
          <w:rStyle w:val="Style13ptBold"/>
        </w:rPr>
        <w:t xml:space="preserve"> et </w:t>
      </w:r>
      <w:proofErr w:type="gramStart"/>
      <w:r w:rsidRPr="00FA25BD">
        <w:rPr>
          <w:rStyle w:val="Style13ptBold"/>
        </w:rPr>
        <w:t xml:space="preserve">al  </w:t>
      </w:r>
      <w:r w:rsidRPr="00FA25BD">
        <w:t>Researcher</w:t>
      </w:r>
      <w:proofErr w:type="gramEnd"/>
      <w:r w:rsidRPr="00FA25BD">
        <w:t xml:space="preserve"> at the Institute of Environmental Science and Technology, Autonomous University of Barcelona</w:t>
      </w:r>
      <w:r w:rsidRPr="00FA25BD">
        <w:rPr>
          <w:rStyle w:val="Style13ptBold"/>
        </w:rPr>
        <w:t xml:space="preserve"> 24</w:t>
      </w:r>
      <w:r w:rsidRPr="00FA25BD">
        <w:t xml:space="preserve"> </w:t>
      </w:r>
    </w:p>
    <w:p w14:paraId="10119C71" w14:textId="77777777" w:rsidR="00C42864" w:rsidRPr="00FA25BD" w:rsidRDefault="00C42864" w:rsidP="00C42864">
      <w:r w:rsidRPr="00FA25BD">
        <w:t xml:space="preserve">[Ksenija </w:t>
      </w:r>
      <w:proofErr w:type="spellStart"/>
      <w:r w:rsidRPr="00FA25BD">
        <w:t>Hanaček</w:t>
      </w:r>
      <w:proofErr w:type="spellEnd"/>
      <w:r w:rsidRPr="00FA25BD">
        <w:t xml:space="preserve"> -. “Green and climate colonialities: Evidence from Arctic </w:t>
      </w:r>
      <w:proofErr w:type="spellStart"/>
      <w:r w:rsidRPr="00FA25BD">
        <w:t>Extractivisms</w:t>
      </w:r>
      <w:proofErr w:type="spellEnd"/>
      <w:r w:rsidRPr="00FA25BD">
        <w:t xml:space="preserve">.” </w:t>
      </w:r>
      <w:r w:rsidRPr="00FA25BD">
        <w:rPr>
          <w:i/>
          <w:iCs/>
        </w:rPr>
        <w:t>Journal of Political Ecology</w:t>
      </w:r>
      <w:r w:rsidRPr="00FA25BD">
        <w:t>, Vol. 34, Issue 1, 2024, https://doi.org/10.2458/jpe.5512, July 19th, 2025, HDCSW- JW]</w:t>
      </w:r>
    </w:p>
    <w:p w14:paraId="0EAB4F94" w14:textId="77777777" w:rsidR="00C42864" w:rsidRPr="00FA25BD" w:rsidRDefault="00C42864" w:rsidP="00C42864">
      <w:pPr>
        <w:rPr>
          <w:sz w:val="16"/>
        </w:rPr>
      </w:pPr>
      <w:r w:rsidRPr="00FA25BD">
        <w:rPr>
          <w:sz w:val="16"/>
        </w:rPr>
        <w:t xml:space="preserve">However, </w:t>
      </w:r>
      <w:r w:rsidRPr="00FA25BD">
        <w:rPr>
          <w:rStyle w:val="StyleUnderline"/>
        </w:rPr>
        <w:t>the Arctic region is not a terra nullius or an ‘empty polar region’ to be exploited and extracted at will</w:t>
      </w:r>
      <w:r w:rsidRPr="00FA25BD">
        <w:rPr>
          <w:sz w:val="16"/>
        </w:rPr>
        <w:t xml:space="preserve"> (Gritsenko, 2018). On the contrary, </w:t>
      </w:r>
      <w:r w:rsidRPr="00FA25BD">
        <w:rPr>
          <w:rStyle w:val="StyleUnderline"/>
        </w:rPr>
        <w:t>it is home to approximately four million people, 12% of whom are Indigenous</w:t>
      </w:r>
      <w:r w:rsidRPr="00FA25BD">
        <w:rPr>
          <w:sz w:val="16"/>
        </w:rPr>
        <w:t xml:space="preserve"> (except for Iceland) (The Arctic Council, 2015b). </w:t>
      </w:r>
      <w:r w:rsidRPr="00FA25BD">
        <w:rPr>
          <w:rStyle w:val="StyleUnderline"/>
        </w:rPr>
        <w:t>There is a diversity of cultural, historical and economic backgrounds among Arctic peoples, and there are many examples of Indigenous respect for the elements of nature that are deemed to be sacred</w:t>
      </w:r>
      <w:r w:rsidRPr="00FA25BD">
        <w:rPr>
          <w:sz w:val="16"/>
        </w:rPr>
        <w:t xml:space="preserve"> (Herrmann and </w:t>
      </w:r>
      <w:proofErr w:type="spellStart"/>
      <w:r w:rsidRPr="00FA25BD">
        <w:rPr>
          <w:sz w:val="16"/>
        </w:rPr>
        <w:t>Heinämäki</w:t>
      </w:r>
      <w:proofErr w:type="spellEnd"/>
      <w:r w:rsidRPr="00FA25BD">
        <w:rPr>
          <w:sz w:val="16"/>
        </w:rPr>
        <w:t xml:space="preserve">, 2017). </w:t>
      </w:r>
      <w:r w:rsidRPr="00FA25BD">
        <w:rPr>
          <w:rStyle w:val="StyleUnderline"/>
        </w:rPr>
        <w:t>The Arctic lands, waters, coasts and icescapes are places of Indigenous mobility and occupancy</w:t>
      </w:r>
      <w:r w:rsidRPr="00FA25BD">
        <w:rPr>
          <w:sz w:val="16"/>
        </w:rPr>
        <w:t xml:space="preserve"> (</w:t>
      </w:r>
      <w:proofErr w:type="spellStart"/>
      <w:r w:rsidRPr="00FA25BD">
        <w:rPr>
          <w:sz w:val="16"/>
        </w:rPr>
        <w:t>Aporta</w:t>
      </w:r>
      <w:proofErr w:type="spellEnd"/>
      <w:r w:rsidRPr="00FA25BD">
        <w:rPr>
          <w:sz w:val="16"/>
        </w:rPr>
        <w:t xml:space="preserve"> et al., 2014). Arctic Indigenous peoples include, for example, the Sámi in northern Finland, Sweden, Norway and Northwest Russia, the Nenets, Khanty, Evenk and Chukchi in Russia, the Aleut, Yupik and Inuit (</w:t>
      </w:r>
      <w:proofErr w:type="spellStart"/>
      <w:r w:rsidRPr="00FA25BD">
        <w:rPr>
          <w:sz w:val="16"/>
        </w:rPr>
        <w:t>Iñupiat</w:t>
      </w:r>
      <w:proofErr w:type="spellEnd"/>
      <w:r w:rsidRPr="00FA25BD">
        <w:rPr>
          <w:sz w:val="16"/>
        </w:rPr>
        <w:t>) in Alaska, the Inuit (Inuvialuit) in Canada and the Inuit (Kalaallit) in Greenland.</w:t>
      </w:r>
    </w:p>
    <w:p w14:paraId="5D18A0E7" w14:textId="77777777" w:rsidR="00C42864" w:rsidRPr="00FA25BD" w:rsidRDefault="00C42864" w:rsidP="00C42864">
      <w:pPr>
        <w:rPr>
          <w:sz w:val="16"/>
        </w:rPr>
      </w:pPr>
      <w:r w:rsidRPr="00FA25BD">
        <w:rPr>
          <w:rStyle w:val="StyleUnderline"/>
        </w:rPr>
        <w:t xml:space="preserve">Each September, </w:t>
      </w:r>
      <w:proofErr w:type="gramStart"/>
      <w:r w:rsidRPr="00FA25BD">
        <w:rPr>
          <w:rStyle w:val="StyleUnderline"/>
        </w:rPr>
        <w:t>Arctic sea</w:t>
      </w:r>
      <w:proofErr w:type="gramEnd"/>
      <w:r w:rsidRPr="00FA25BD">
        <w:rPr>
          <w:rStyle w:val="StyleUnderline"/>
        </w:rPr>
        <w:t xml:space="preserve"> ice reaches its minimum</w:t>
      </w:r>
      <w:r w:rsidRPr="00FA25BD">
        <w:rPr>
          <w:sz w:val="16"/>
        </w:rPr>
        <w:t xml:space="preserve"> (NASA, 2020a). The average </w:t>
      </w:r>
      <w:proofErr w:type="gramStart"/>
      <w:r w:rsidRPr="00FA25BD">
        <w:rPr>
          <w:sz w:val="16"/>
        </w:rPr>
        <w:t>Arctic sea</w:t>
      </w:r>
      <w:proofErr w:type="gramEnd"/>
      <w:r w:rsidRPr="00FA25BD">
        <w:rPr>
          <w:sz w:val="16"/>
        </w:rPr>
        <w:t xml:space="preserve"> ice extent in September 1979 was equal to 7.05 million square </w:t>
      </w:r>
      <w:proofErr w:type="spellStart"/>
      <w:r w:rsidRPr="00FA25BD">
        <w:rPr>
          <w:sz w:val="16"/>
        </w:rPr>
        <w:t>kilometres</w:t>
      </w:r>
      <w:proofErr w:type="spellEnd"/>
      <w:r w:rsidRPr="00FA25BD">
        <w:rPr>
          <w:sz w:val="16"/>
        </w:rPr>
        <w:t xml:space="preserve">. A sharp decline was recorded by September 2020 to 3.92 million square </w:t>
      </w:r>
      <w:proofErr w:type="spellStart"/>
      <w:r w:rsidRPr="00FA25BD">
        <w:rPr>
          <w:sz w:val="16"/>
        </w:rPr>
        <w:t>kilometres</w:t>
      </w:r>
      <w:proofErr w:type="spellEnd"/>
      <w:r w:rsidRPr="00FA25BD">
        <w:rPr>
          <w:sz w:val="16"/>
        </w:rPr>
        <w:t xml:space="preserve"> of ice extent. Accordingly, </w:t>
      </w:r>
      <w:proofErr w:type="gramStart"/>
      <w:r w:rsidRPr="00FA25BD">
        <w:rPr>
          <w:sz w:val="16"/>
        </w:rPr>
        <w:t>September Arctic sea</w:t>
      </w:r>
      <w:proofErr w:type="gramEnd"/>
      <w:r w:rsidRPr="00FA25BD">
        <w:rPr>
          <w:sz w:val="16"/>
        </w:rPr>
        <w:t xml:space="preserve"> ice has been declining at a rate of 13.1% per decade since the beginning of satellite records in 1979 (NASA, 2020a).</w:t>
      </w:r>
    </w:p>
    <w:p w14:paraId="14E1AA58" w14:textId="77777777" w:rsidR="00C42864" w:rsidRPr="00FA25BD" w:rsidRDefault="00C42864" w:rsidP="00C42864">
      <w:pPr>
        <w:rPr>
          <w:sz w:val="16"/>
        </w:rPr>
      </w:pPr>
      <w:r w:rsidRPr="00FA25BD">
        <w:rPr>
          <w:sz w:val="16"/>
        </w:rPr>
        <w:t xml:space="preserve">This </w:t>
      </w:r>
      <w:r w:rsidRPr="00FA25BD">
        <w:rPr>
          <w:rStyle w:val="StyleUnderline"/>
        </w:rPr>
        <w:t>rapid and disruptive ice change in the Arctic has led to high hopes among powerholders for investment, development, and economic growth</w:t>
      </w:r>
      <w:r w:rsidRPr="00FA25BD">
        <w:rPr>
          <w:sz w:val="16"/>
        </w:rPr>
        <w:t xml:space="preserve"> (Kröger, 2019; Kröger, 2016). </w:t>
      </w:r>
      <w:r w:rsidRPr="00FA25BD">
        <w:rPr>
          <w:rStyle w:val="StyleUnderline"/>
        </w:rPr>
        <w:t>Melting ice means that the Arctic Ocean is accessible to navigation and commodity shipping through the Northern Sea Route, the Northwest Passage, and the future Trans Arctic shipping route via the North Pole. These new sea trade routes shorten travel time between the main ports of Asia, Northern America and Northern Europe.</w:t>
      </w:r>
      <w:r w:rsidRPr="00FA25BD">
        <w:rPr>
          <w:sz w:val="16"/>
        </w:rPr>
        <w:t xml:space="preserve"> Furthermore, </w:t>
      </w:r>
      <w:proofErr w:type="gramStart"/>
      <w:r w:rsidRPr="00FA25BD">
        <w:rPr>
          <w:rStyle w:val="StyleUnderline"/>
        </w:rPr>
        <w:t>the ice</w:t>
      </w:r>
      <w:proofErr w:type="gramEnd"/>
      <w:r w:rsidRPr="00FA25BD">
        <w:rPr>
          <w:rStyle w:val="StyleUnderline"/>
        </w:rPr>
        <w:t xml:space="preserve"> melts allow a greater range for icebreakers: ships that are indispensable to the development of polar trade routes, that cut both the ice and the distance between important ports in the region</w:t>
      </w:r>
      <w:r w:rsidRPr="00FA25BD">
        <w:rPr>
          <w:sz w:val="16"/>
        </w:rPr>
        <w:t xml:space="preserve"> (Drewniak et al., 2018).</w:t>
      </w:r>
    </w:p>
    <w:p w14:paraId="30509F14" w14:textId="77777777" w:rsidR="00C42864" w:rsidRPr="00FA25BD" w:rsidRDefault="00C42864" w:rsidP="00C42864">
      <w:pPr>
        <w:rPr>
          <w:sz w:val="16"/>
        </w:rPr>
      </w:pPr>
      <w:r w:rsidRPr="00FA25BD">
        <w:rPr>
          <w:rStyle w:val="StyleUnderline"/>
        </w:rPr>
        <w:t xml:space="preserve">What is occurring in the Arctic can be seen as a microcosm of the </w:t>
      </w:r>
      <w:proofErr w:type="gramStart"/>
      <w:r w:rsidRPr="00FA25BD">
        <w:rPr>
          <w:rStyle w:val="StyleUnderline"/>
        </w:rPr>
        <w:t>world as a whole, mirroring</w:t>
      </w:r>
      <w:proofErr w:type="gramEnd"/>
      <w:r w:rsidRPr="00FA25BD">
        <w:rPr>
          <w:rStyle w:val="StyleUnderline"/>
        </w:rPr>
        <w:t xml:space="preserve"> the speed at which socio-environmental well-being and values – often incommensurate with monetary values – are sacrificed to the altar of extraction and economic growth</w:t>
      </w:r>
      <w:r w:rsidRPr="00FA25BD">
        <w:rPr>
          <w:sz w:val="16"/>
        </w:rPr>
        <w:t xml:space="preserve"> (Martinez-Alier, 2002; Stammler, 2005). The following sections of this article systematically </w:t>
      </w:r>
      <w:proofErr w:type="spellStart"/>
      <w:r w:rsidRPr="00FA25BD">
        <w:rPr>
          <w:sz w:val="16"/>
        </w:rPr>
        <w:t>analyse</w:t>
      </w:r>
      <w:proofErr w:type="spellEnd"/>
      <w:r w:rsidRPr="00FA25BD">
        <w:rPr>
          <w:sz w:val="16"/>
        </w:rPr>
        <w:t xml:space="preserve"> resource and commodity frontier expansion in the Arctic, the associated emergence of socio-environmental conflicts, and resistance to the extractive frontiers in the region.</w:t>
      </w:r>
    </w:p>
    <w:p w14:paraId="1FF38315" w14:textId="77777777" w:rsidR="00C42864" w:rsidRPr="00FA25BD" w:rsidRDefault="00C42864" w:rsidP="00C42864"/>
    <w:p w14:paraId="65A0E597" w14:textId="77777777" w:rsidR="00C42864" w:rsidRPr="00FA25BD" w:rsidRDefault="00C42864" w:rsidP="00C42864">
      <w:pPr>
        <w:pStyle w:val="Heading3"/>
      </w:pPr>
    </w:p>
    <w:p w14:paraId="0F690D38" w14:textId="77777777" w:rsidR="00C42864" w:rsidRPr="00FA25BD" w:rsidRDefault="00C42864" w:rsidP="00C42864">
      <w:pPr>
        <w:pStyle w:val="Heading3"/>
      </w:pPr>
      <w:r w:rsidRPr="00FA25BD">
        <w:t xml:space="preserve">Impact – authoritarianism </w:t>
      </w:r>
    </w:p>
    <w:p w14:paraId="4C2CDDDB" w14:textId="77777777" w:rsidR="00C42864" w:rsidRPr="00FA25BD" w:rsidRDefault="00C42864" w:rsidP="00C42864">
      <w:pPr>
        <w:pStyle w:val="Heading4"/>
      </w:pPr>
      <w:r w:rsidRPr="00FA25BD">
        <w:t xml:space="preserve">cap undermines democracy, fostering authoritarianism in the name of security </w:t>
      </w:r>
    </w:p>
    <w:p w14:paraId="70480375" w14:textId="77777777" w:rsidR="00C42864" w:rsidRPr="00FA25BD" w:rsidRDefault="00C42864" w:rsidP="00C42864">
      <w:pPr>
        <w:rPr>
          <w:rFonts w:eastAsia="Calibri"/>
          <w:b/>
        </w:rPr>
      </w:pPr>
      <w:r w:rsidRPr="00FA25BD">
        <w:rPr>
          <w:rFonts w:eastAsia="Calibri"/>
          <w:b/>
        </w:rPr>
        <w:t>Bloom, Professor at the University of Essex, 25</w:t>
      </w:r>
    </w:p>
    <w:p w14:paraId="15B984BC" w14:textId="77777777" w:rsidR="00C42864" w:rsidRPr="00FA25BD" w:rsidRDefault="00C42864" w:rsidP="00C42864">
      <w:pPr>
        <w:spacing w:line="256" w:lineRule="auto"/>
        <w:rPr>
          <w:rFonts w:eastAsia="Calibri"/>
        </w:rPr>
      </w:pPr>
      <w:r w:rsidRPr="00FA25BD">
        <w:rPr>
          <w:rFonts w:eastAsia="Calibri"/>
        </w:rPr>
        <w:t>Peter Bloom, “Securitizing History," Bristol University Press, 4-30-2025, https://bristoluniversitypressdigital.com/monochap-oa/book/9781529233872/ch004.xml, accessed 7-8-2025 | HDCSW ST</w:t>
      </w:r>
    </w:p>
    <w:p w14:paraId="0925E310" w14:textId="77777777" w:rsidR="00C42864" w:rsidRPr="00FA25BD" w:rsidRDefault="00C42864" w:rsidP="00C42864">
      <w:pPr>
        <w:spacing w:line="256" w:lineRule="auto"/>
        <w:rPr>
          <w:rFonts w:eastAsia="Calibri"/>
          <w:sz w:val="16"/>
          <w:szCs w:val="16"/>
        </w:rPr>
      </w:pPr>
      <w:r w:rsidRPr="00FA25BD">
        <w:rPr>
          <w:rFonts w:eastAsia="Calibri"/>
          <w:u w:val="single"/>
        </w:rPr>
        <w:t>Neoliberalism represents a transition from militarization</w:t>
      </w:r>
      <w:r w:rsidRPr="00FA25BD">
        <w:rPr>
          <w:rFonts w:eastAsia="Calibri"/>
          <w:sz w:val="16"/>
          <w:szCs w:val="16"/>
        </w:rPr>
        <w:t xml:space="preserve"> </w:t>
      </w:r>
      <w:r w:rsidRPr="00FA25BD">
        <w:rPr>
          <w:rFonts w:eastAsia="Calibri"/>
          <w:u w:val="single"/>
        </w:rPr>
        <w:t>to</w:t>
      </w:r>
      <w:r w:rsidRPr="00FA25BD">
        <w:rPr>
          <w:rFonts w:eastAsia="Calibri"/>
          <w:sz w:val="16"/>
          <w:szCs w:val="16"/>
        </w:rPr>
        <w:t xml:space="preserve"> heightened </w:t>
      </w:r>
      <w:r w:rsidRPr="00FA25BD">
        <w:rPr>
          <w:rFonts w:eastAsia="Calibri"/>
          <w:u w:val="single"/>
        </w:rPr>
        <w:t>securitization</w:t>
      </w:r>
      <w:r w:rsidRPr="00FA25BD">
        <w:rPr>
          <w:rFonts w:eastAsia="Calibri"/>
          <w:sz w:val="16"/>
          <w:szCs w:val="16"/>
        </w:rPr>
        <w:t xml:space="preserve">, </w:t>
      </w:r>
      <w:r w:rsidRPr="00FA25BD">
        <w:rPr>
          <w:rFonts w:eastAsia="Calibri"/>
          <w:u w:val="single"/>
        </w:rPr>
        <w:t>as powerful actors sought to solidify</w:t>
      </w:r>
      <w:r w:rsidRPr="00FA25BD">
        <w:rPr>
          <w:rFonts w:eastAsia="Calibri"/>
          <w:sz w:val="16"/>
          <w:szCs w:val="16"/>
        </w:rPr>
        <w:t xml:space="preserve"> economic and political </w:t>
      </w:r>
      <w:r w:rsidRPr="00FA25BD">
        <w:rPr>
          <w:rFonts w:eastAsia="Calibri"/>
          <w:u w:val="single"/>
        </w:rPr>
        <w:t>dominance</w:t>
      </w:r>
      <w:r w:rsidRPr="00FA25BD">
        <w:rPr>
          <w:rFonts w:eastAsia="Calibri"/>
          <w:sz w:val="16"/>
          <w:szCs w:val="16"/>
        </w:rPr>
        <w:t xml:space="preserve"> in the context of global capital flows and social unrest. Post- Second World War militarization focused on projecting hard power and suppressing dissent, especially in developing countries where authoritarian regimes were supported to counter communism, as seen in US- backed regimes in Latin America. In East Asia, the ‘developmental state’ model fused authoritarian governance with economic growth, exemplified by Park Chung- </w:t>
      </w:r>
      <w:proofErr w:type="spellStart"/>
      <w:r w:rsidRPr="00FA25BD">
        <w:rPr>
          <w:rFonts w:eastAsia="Calibri"/>
          <w:sz w:val="16"/>
          <w:szCs w:val="16"/>
        </w:rPr>
        <w:t>hee’s</w:t>
      </w:r>
      <w:proofErr w:type="spellEnd"/>
      <w:r w:rsidRPr="00FA25BD">
        <w:rPr>
          <w:rFonts w:eastAsia="Calibri"/>
          <w:sz w:val="16"/>
          <w:szCs w:val="16"/>
        </w:rPr>
        <w:t xml:space="preserve"> South Korea, where state– business alliances drove industrialization while repressing dissent. </w:t>
      </w:r>
      <w:r w:rsidRPr="00FA25BD">
        <w:rPr>
          <w:rFonts w:eastAsia="Calibri"/>
          <w:u w:val="single"/>
        </w:rPr>
        <w:t>As</w:t>
      </w:r>
      <w:r w:rsidRPr="00FA25BD">
        <w:rPr>
          <w:rFonts w:eastAsia="Calibri"/>
          <w:sz w:val="16"/>
          <w:szCs w:val="16"/>
        </w:rPr>
        <w:t xml:space="preserve"> Cold War ideologies waned and </w:t>
      </w:r>
      <w:r w:rsidRPr="00FA25BD">
        <w:rPr>
          <w:rFonts w:eastAsia="Calibri"/>
          <w:u w:val="single"/>
        </w:rPr>
        <w:t xml:space="preserve">neoliberalism gained prominence, the focus turned from militarization to securitization, reframing repression as a necessary means of ensuring economic and social stability amidst unfettered capital flows. </w:t>
      </w:r>
      <w:r w:rsidRPr="00FA25BD">
        <w:rPr>
          <w:rFonts w:eastAsia="Calibri"/>
          <w:sz w:val="16"/>
          <w:szCs w:val="16"/>
        </w:rPr>
        <w:t xml:space="preserve">Debt crises and structural adjustment </w:t>
      </w:r>
      <w:proofErr w:type="spellStart"/>
      <w:r w:rsidRPr="00FA25BD">
        <w:rPr>
          <w:rFonts w:eastAsia="Calibri"/>
          <w:sz w:val="16"/>
          <w:szCs w:val="16"/>
        </w:rPr>
        <w:t>programmes</w:t>
      </w:r>
      <w:proofErr w:type="spellEnd"/>
      <w:r w:rsidRPr="00FA25BD">
        <w:rPr>
          <w:rFonts w:eastAsia="Calibri"/>
          <w:sz w:val="16"/>
          <w:szCs w:val="16"/>
        </w:rPr>
        <w:t xml:space="preserve"> further emphasized the need to maintain order, protect property rights, and attract foreign investment, making securitization a technocratic </w:t>
      </w:r>
      <w:proofErr w:type="spellStart"/>
      <w:proofErr w:type="gramStart"/>
      <w:r w:rsidRPr="00FA25BD">
        <w:rPr>
          <w:rFonts w:eastAsia="Calibri"/>
          <w:sz w:val="16"/>
          <w:szCs w:val="16"/>
        </w:rPr>
        <w:t>necessity.This</w:t>
      </w:r>
      <w:proofErr w:type="spellEnd"/>
      <w:proofErr w:type="gramEnd"/>
      <w:r w:rsidRPr="00FA25BD">
        <w:rPr>
          <w:rFonts w:eastAsia="Calibri"/>
          <w:sz w:val="16"/>
          <w:szCs w:val="16"/>
        </w:rPr>
        <w:t xml:space="preserve"> narrative legitimized repressive measures in the name of law enforcement and stability, particularly through austerity and market reforms imposed by institutions like the IMF to secure financial aid.</w:t>
      </w:r>
    </w:p>
    <w:p w14:paraId="0D848A39" w14:textId="77777777" w:rsidR="00C42864" w:rsidRPr="00FA25BD" w:rsidRDefault="00C42864" w:rsidP="00C42864">
      <w:pPr>
        <w:spacing w:line="256" w:lineRule="auto"/>
        <w:rPr>
          <w:rFonts w:eastAsia="Calibri"/>
          <w:u w:val="single"/>
        </w:rPr>
      </w:pPr>
      <w:r w:rsidRPr="00FA25BD">
        <w:rPr>
          <w:rFonts w:eastAsia="Calibri"/>
          <w:u w:val="single"/>
        </w:rPr>
        <w:t xml:space="preserve">The interventions of </w:t>
      </w:r>
      <w:r w:rsidRPr="00FA25BD">
        <w:rPr>
          <w:rFonts w:eastAsia="Calibri"/>
          <w:sz w:val="16"/>
          <w:szCs w:val="16"/>
        </w:rPr>
        <w:t>international</w:t>
      </w:r>
      <w:r w:rsidRPr="00FA25BD">
        <w:rPr>
          <w:rFonts w:eastAsia="Calibri"/>
          <w:u w:val="single"/>
        </w:rPr>
        <w:t xml:space="preserve"> financial institutions and </w:t>
      </w:r>
      <w:r w:rsidRPr="00FA25BD">
        <w:rPr>
          <w:rFonts w:eastAsia="Calibri"/>
          <w:sz w:val="16"/>
          <w:szCs w:val="16"/>
        </w:rPr>
        <w:t>powerful</w:t>
      </w:r>
      <w:r w:rsidRPr="00FA25BD">
        <w:rPr>
          <w:rFonts w:eastAsia="Calibri"/>
          <w:u w:val="single"/>
        </w:rPr>
        <w:t xml:space="preserve"> nations, </w:t>
      </w:r>
      <w:r w:rsidRPr="00FA25BD">
        <w:rPr>
          <w:rFonts w:eastAsia="Calibri"/>
          <w:sz w:val="16"/>
          <w:szCs w:val="16"/>
        </w:rPr>
        <w:t>ostensibly</w:t>
      </w:r>
      <w:r w:rsidRPr="00FA25BD">
        <w:rPr>
          <w:rFonts w:eastAsia="Calibri"/>
          <w:u w:val="single"/>
        </w:rPr>
        <w:t xml:space="preserve"> aimed at economic </w:t>
      </w:r>
      <w:r w:rsidRPr="00FA25BD">
        <w:rPr>
          <w:rFonts w:eastAsia="Calibri"/>
          <w:sz w:val="16"/>
          <w:szCs w:val="16"/>
        </w:rPr>
        <w:t>stabilization</w:t>
      </w:r>
      <w:r w:rsidRPr="00FA25BD">
        <w:rPr>
          <w:rFonts w:eastAsia="Calibri"/>
          <w:u w:val="single"/>
        </w:rPr>
        <w:t xml:space="preserve"> </w:t>
      </w:r>
      <w:r w:rsidRPr="00FA25BD">
        <w:rPr>
          <w:rFonts w:eastAsia="Calibri"/>
          <w:sz w:val="16"/>
          <w:szCs w:val="16"/>
        </w:rPr>
        <w:t>and</w:t>
      </w:r>
      <w:r w:rsidRPr="00FA25BD">
        <w:rPr>
          <w:rFonts w:eastAsia="Calibri"/>
          <w:u w:val="single"/>
        </w:rPr>
        <w:t xml:space="preserve"> development, </w:t>
      </w:r>
      <w:r w:rsidRPr="00FA25BD">
        <w:rPr>
          <w:rFonts w:eastAsia="Calibri"/>
          <w:sz w:val="16"/>
          <w:szCs w:val="16"/>
        </w:rPr>
        <w:t>often</w:t>
      </w:r>
      <w:r w:rsidRPr="00FA25BD">
        <w:rPr>
          <w:rFonts w:eastAsia="Calibri"/>
          <w:u w:val="single"/>
        </w:rPr>
        <w:t xml:space="preserve"> concealed the consolidation of authoritarian governance and the erosion of democratic </w:t>
      </w:r>
      <w:proofErr w:type="gramStart"/>
      <w:r w:rsidRPr="00FA25BD">
        <w:rPr>
          <w:rFonts w:eastAsia="Calibri"/>
          <w:u w:val="single"/>
        </w:rPr>
        <w:t>norms</w:t>
      </w:r>
      <w:r w:rsidRPr="00FA25BD">
        <w:rPr>
          <w:rFonts w:eastAsia="Calibri"/>
          <w:sz w:val="16"/>
          <w:szCs w:val="16"/>
        </w:rPr>
        <w:t xml:space="preserve"> .</w:t>
      </w:r>
      <w:proofErr w:type="gramEnd"/>
      <w:r w:rsidRPr="00FA25BD">
        <w:rPr>
          <w:rFonts w:eastAsia="Calibri"/>
          <w:sz w:val="16"/>
          <w:szCs w:val="16"/>
        </w:rPr>
        <w:t xml:space="preserve"> </w:t>
      </w:r>
      <w:r w:rsidRPr="00FA25BD">
        <w:rPr>
          <w:rFonts w:eastAsia="Calibri"/>
          <w:u w:val="single"/>
        </w:rPr>
        <w:t xml:space="preserve">neoliberal restructuring </w:t>
      </w:r>
      <w:proofErr w:type="spellStart"/>
      <w:r w:rsidRPr="00FA25BD">
        <w:rPr>
          <w:rFonts w:eastAsia="Calibri"/>
          <w:u w:val="single"/>
        </w:rPr>
        <w:t>programmes</w:t>
      </w:r>
      <w:proofErr w:type="spellEnd"/>
      <w:r w:rsidRPr="00FA25BD">
        <w:rPr>
          <w:rFonts w:eastAsia="Calibri"/>
          <w:sz w:val="16"/>
          <w:szCs w:val="16"/>
        </w:rPr>
        <w:t xml:space="preserve">, with their emphasis on fiscal austerity, privatization, and market reforms, </w:t>
      </w:r>
      <w:r w:rsidRPr="00FA25BD">
        <w:rPr>
          <w:rFonts w:eastAsia="Calibri"/>
          <w:u w:val="single"/>
        </w:rPr>
        <w:t>legitimized regimes that suppressed dissent</w:t>
      </w:r>
      <w:r w:rsidRPr="00FA25BD">
        <w:rPr>
          <w:rFonts w:eastAsia="Calibri"/>
          <w:sz w:val="16"/>
          <w:szCs w:val="16"/>
        </w:rPr>
        <w:t xml:space="preserve"> in the name of maintaining law, order, and an investor- friendly climate. </w:t>
      </w:r>
      <w:r w:rsidRPr="00FA25BD">
        <w:rPr>
          <w:rFonts w:eastAsia="Calibri"/>
          <w:u w:val="single"/>
        </w:rPr>
        <w:t>Democratic freedoms</w:t>
      </w:r>
      <w:r w:rsidRPr="00FA25BD">
        <w:rPr>
          <w:rFonts w:eastAsia="Calibri"/>
          <w:sz w:val="16"/>
          <w:szCs w:val="16"/>
        </w:rPr>
        <w:t xml:space="preserve"> such as speech, assembly, and press </w:t>
      </w:r>
      <w:r w:rsidRPr="00FA25BD">
        <w:rPr>
          <w:rFonts w:eastAsia="Calibri"/>
          <w:u w:val="single"/>
        </w:rPr>
        <w:t>were curtailed to prioritize</w:t>
      </w:r>
      <w:r w:rsidRPr="00FA25BD">
        <w:rPr>
          <w:rFonts w:eastAsia="Calibri"/>
          <w:sz w:val="16"/>
          <w:szCs w:val="16"/>
        </w:rPr>
        <w:t xml:space="preserve"> deficit reduction, deregulation, and foreign investment, framing opposition as a </w:t>
      </w:r>
      <w:r w:rsidRPr="00FA25BD">
        <w:rPr>
          <w:rFonts w:eastAsia="Calibri"/>
          <w:u w:val="single"/>
        </w:rPr>
        <w:t>threat to economic recovery</w:t>
      </w:r>
      <w:r w:rsidRPr="00FA25BD">
        <w:rPr>
          <w:rFonts w:eastAsia="Calibri"/>
          <w:sz w:val="16"/>
          <w:szCs w:val="16"/>
        </w:rPr>
        <w:t xml:space="preserve">. </w:t>
      </w:r>
      <w:r w:rsidRPr="00FA25BD">
        <w:rPr>
          <w:rFonts w:eastAsia="Calibri"/>
          <w:u w:val="single"/>
        </w:rPr>
        <w:t>This technocratic approach sidelined democratic leaders and justified repressive measures against</w:t>
      </w:r>
      <w:r w:rsidRPr="00FA25BD">
        <w:rPr>
          <w:rFonts w:eastAsia="Calibri"/>
          <w:sz w:val="16"/>
          <w:szCs w:val="16"/>
        </w:rPr>
        <w:t xml:space="preserve"> </w:t>
      </w:r>
      <w:proofErr w:type="spellStart"/>
      <w:r w:rsidRPr="00FA25BD">
        <w:rPr>
          <w:rFonts w:eastAsia="Calibri"/>
          <w:sz w:val="16"/>
          <w:szCs w:val="16"/>
        </w:rPr>
        <w:t>labour</w:t>
      </w:r>
      <w:proofErr w:type="spellEnd"/>
      <w:r w:rsidRPr="00FA25BD">
        <w:rPr>
          <w:rFonts w:eastAsia="Calibri"/>
          <w:sz w:val="16"/>
          <w:szCs w:val="16"/>
        </w:rPr>
        <w:t xml:space="preserve"> unions, </w:t>
      </w:r>
      <w:r w:rsidRPr="00FA25BD">
        <w:rPr>
          <w:rFonts w:eastAsia="Calibri"/>
          <w:u w:val="single"/>
        </w:rPr>
        <w:t>social movements</w:t>
      </w:r>
      <w:r w:rsidRPr="00FA25BD">
        <w:rPr>
          <w:rFonts w:eastAsia="Calibri"/>
          <w:sz w:val="16"/>
          <w:szCs w:val="16"/>
        </w:rPr>
        <w:t xml:space="preserve">, and political dissent, portraying them as obstacles to economic liberalization and stability. </w:t>
      </w:r>
      <w:r w:rsidRPr="00FA25BD">
        <w:rPr>
          <w:rFonts w:eastAsia="Calibri"/>
          <w:u w:val="single"/>
        </w:rPr>
        <w:t>The neoliberal project</w:t>
      </w:r>
      <w:r w:rsidRPr="00FA25BD">
        <w:rPr>
          <w:rFonts w:eastAsia="Calibri"/>
          <w:sz w:val="16"/>
          <w:szCs w:val="16"/>
        </w:rPr>
        <w:t>, seen in both developing nations and Western democracies,</w:t>
      </w:r>
      <w:r w:rsidRPr="00FA25BD">
        <w:rPr>
          <w:rFonts w:eastAsia="Calibri"/>
          <w:u w:val="single"/>
        </w:rPr>
        <w:t xml:space="preserve"> used securitization discourse to justify the curtailing of civil liberties and the consolidation of state power in </w:t>
      </w:r>
      <w:proofErr w:type="spellStart"/>
      <w:r w:rsidRPr="00FA25BD">
        <w:rPr>
          <w:rFonts w:eastAsia="Calibri"/>
          <w:u w:val="single"/>
        </w:rPr>
        <w:t>favour</w:t>
      </w:r>
      <w:proofErr w:type="spellEnd"/>
      <w:r w:rsidRPr="00FA25BD">
        <w:rPr>
          <w:rFonts w:eastAsia="Calibri"/>
          <w:u w:val="single"/>
        </w:rPr>
        <w:t xml:space="preserve"> of market reforms</w:t>
      </w:r>
      <w:r w:rsidRPr="00FA25BD">
        <w:rPr>
          <w:rFonts w:eastAsia="Calibri"/>
          <w:sz w:val="16"/>
          <w:szCs w:val="16"/>
        </w:rPr>
        <w:t xml:space="preserve">. Thatcher’s aggressive economic restructuring in the UK exemplified how security narratives legitimized state and repression of dissent. From the ‘war on drugs’ to heightened border security, securitization framed erosions of civil liberties as necessary for safety, normalizing militarization and surveillance. </w:t>
      </w:r>
      <w:r w:rsidRPr="00FA25BD">
        <w:rPr>
          <w:rFonts w:eastAsia="Calibri"/>
          <w:u w:val="single"/>
        </w:rPr>
        <w:t>These changes</w:t>
      </w:r>
      <w:r w:rsidRPr="00FA25BD">
        <w:rPr>
          <w:rFonts w:eastAsia="Calibri"/>
          <w:sz w:val="16"/>
          <w:szCs w:val="16"/>
        </w:rPr>
        <w:t xml:space="preserve"> were reinforced by cultural shifts towards individualism and consumerism, </w:t>
      </w:r>
      <w:r w:rsidRPr="00FA25BD">
        <w:rPr>
          <w:rFonts w:eastAsia="Calibri"/>
          <w:u w:val="single"/>
        </w:rPr>
        <w:t>reshaping citizens into economic actors who prioritized personal security and wealth accumulation over collective rights and democratic values.</w:t>
      </w:r>
    </w:p>
    <w:p w14:paraId="30B76308" w14:textId="77777777" w:rsidR="00C42864" w:rsidRPr="00FA25BD" w:rsidRDefault="00C42864" w:rsidP="00C42864">
      <w:pPr>
        <w:spacing w:line="256" w:lineRule="auto"/>
        <w:rPr>
          <w:rFonts w:eastAsia="Calibri"/>
          <w:u w:val="single"/>
        </w:rPr>
      </w:pPr>
      <w:r w:rsidRPr="00FA25BD">
        <w:rPr>
          <w:rFonts w:eastAsia="Calibri"/>
          <w:sz w:val="16"/>
          <w:szCs w:val="16"/>
        </w:rPr>
        <w:t xml:space="preserve">Underpinning these phenomena is an ideology reshaping societies to align with neoliberal principles. Economists like James Buchanan, influential in public choice theory, laid groundwork for a libertarian vision perceiving democratic institutions as hindrances to economic freedoms and corporate interests This philosophy, fostering corporate power through institutional strategies over decades, intersects with disaster capitalism and colonial legacies, forming ‘disaster colonialism’ </w:t>
      </w:r>
      <w:r w:rsidRPr="00FA25BD">
        <w:rPr>
          <w:rFonts w:eastAsia="Calibri"/>
          <w:u w:val="single"/>
        </w:rPr>
        <w:t>Disasters perpetuate structural violence and colonial oppression, enabling capitalist exploitation that disproportionately affects marginalized groups and reinforces inequalities.</w:t>
      </w:r>
      <w:r w:rsidRPr="00FA25BD">
        <w:rPr>
          <w:rFonts w:eastAsia="Calibri"/>
          <w:sz w:val="16"/>
          <w:szCs w:val="16"/>
        </w:rPr>
        <w:t xml:space="preserve"> The AFC, as elaborated in the preceding chapter, embodies this convergence – authoritarian governance, economic power concentration, and crisis manipulation to consolidate control and benefit elites at democracy’s expense. </w:t>
      </w:r>
      <w:r w:rsidRPr="00FA25BD">
        <w:rPr>
          <w:rFonts w:eastAsia="Calibri"/>
          <w:u w:val="single"/>
        </w:rPr>
        <w:t>Throughout history, upheavals have been exploited to reshape societies</w:t>
      </w:r>
      <w:r w:rsidRPr="00FA25BD">
        <w:rPr>
          <w:rFonts w:eastAsia="Calibri"/>
          <w:sz w:val="16"/>
          <w:szCs w:val="16"/>
        </w:rPr>
        <w:t>, often under guise of restoring order or enacting reforms.</w:t>
      </w:r>
      <w:r w:rsidRPr="00FA25BD">
        <w:rPr>
          <w:rFonts w:eastAsia="Calibri"/>
          <w:u w:val="single"/>
        </w:rPr>
        <w:t xml:space="preserve"> </w:t>
      </w:r>
      <w:r w:rsidRPr="00FA25BD">
        <w:rPr>
          <w:rFonts w:eastAsia="Calibri"/>
          <w:sz w:val="16"/>
          <w:szCs w:val="16"/>
        </w:rPr>
        <w:t>Today</w:t>
      </w:r>
      <w:r w:rsidRPr="00FA25BD">
        <w:rPr>
          <w:rFonts w:eastAsia="Calibri"/>
          <w:u w:val="single"/>
        </w:rPr>
        <w:t xml:space="preserve">, neoliberal ideology </w:t>
      </w:r>
      <w:r w:rsidRPr="00FA25BD">
        <w:rPr>
          <w:rFonts w:eastAsia="Calibri"/>
          <w:sz w:val="16"/>
          <w:szCs w:val="16"/>
        </w:rPr>
        <w:t>and corporate capture</w:t>
      </w:r>
      <w:r w:rsidRPr="00FA25BD">
        <w:rPr>
          <w:rFonts w:eastAsia="Calibri"/>
          <w:u w:val="single"/>
        </w:rPr>
        <w:t xml:space="preserve"> exacerbate repression, concentrating wealth, eroding civil liberties, and perpetuating exploitation and oppression.</w:t>
      </w:r>
    </w:p>
    <w:p w14:paraId="065EF7D6" w14:textId="77777777" w:rsidR="00C42864" w:rsidRPr="00FA25BD" w:rsidRDefault="00C42864" w:rsidP="00C42864">
      <w:pPr>
        <w:spacing w:line="256" w:lineRule="auto"/>
        <w:rPr>
          <w:rFonts w:eastAsia="Calibri"/>
          <w:b/>
          <w:sz w:val="44"/>
          <w:szCs w:val="44"/>
          <w:u w:val="single"/>
        </w:rPr>
      </w:pPr>
      <w:r w:rsidRPr="00FA25BD">
        <w:rPr>
          <w:rFonts w:eastAsia="Calibri"/>
          <w:u w:val="single"/>
        </w:rPr>
        <w:t>The pervasive discourse around crime, terrorism, and social instability fostered a culture of perpetual insecurity, framing these risks as existential threats requiring extensive control and surveillance, often at the expense of civil liberties like privacy and due process.</w:t>
      </w:r>
      <w:r w:rsidRPr="00FA25BD">
        <w:rPr>
          <w:rFonts w:eastAsia="Calibri"/>
          <w:sz w:val="16"/>
          <w:szCs w:val="16"/>
        </w:rPr>
        <w:t xml:space="preserve"> </w:t>
      </w:r>
      <w:r w:rsidRPr="00FA25BD">
        <w:rPr>
          <w:rFonts w:eastAsia="Calibri"/>
          <w:u w:val="single"/>
        </w:rPr>
        <w:t>This narrative normalized the sacrifice of individual freedoms in exchange for an illusion of security and order, perpetuated by media and political rhetoric that portrayed such measures as necessary for national safety.</w:t>
      </w:r>
      <w:r w:rsidRPr="00FA25BD">
        <w:rPr>
          <w:rFonts w:eastAsia="Calibri"/>
          <w:sz w:val="16"/>
          <w:szCs w:val="16"/>
        </w:rPr>
        <w:t xml:space="preserve"> C</w:t>
      </w:r>
      <w:r w:rsidRPr="00FA25BD">
        <w:rPr>
          <w:rFonts w:eastAsia="Calibri"/>
          <w:u w:val="single"/>
        </w:rPr>
        <w:t>oncurrently, the erosion of community and solidarity under neoliberalism made individuals more susceptible to fear- based politics, amplifying acceptance of authoritarian controls</w:t>
      </w:r>
      <w:r w:rsidRPr="00FA25BD">
        <w:rPr>
          <w:rFonts w:eastAsia="Calibri"/>
          <w:sz w:val="16"/>
          <w:szCs w:val="16"/>
        </w:rPr>
        <w:t>. The shift from militarization to securitization reveals a deeper truth: authoritarian governance and repression are intrinsic to neoliberalism’s structure, essential for maintaining economic hegemony and disciplining dissent</w:t>
      </w:r>
      <w:r w:rsidRPr="00FA25BD">
        <w:rPr>
          <w:rFonts w:eastAsia="Calibri"/>
          <w:u w:val="single"/>
        </w:rPr>
        <w:t>. This symbiotic relationship between capitalism and authoritarianism is foundational rather than incidental, with securitization serving as a legitimizing discourse that binds economic doctrine and political control into a cohesive system of power.</w:t>
      </w:r>
    </w:p>
    <w:p w14:paraId="04567CA0" w14:textId="77777777" w:rsidR="00C42864" w:rsidRPr="00FA25BD" w:rsidRDefault="00C42864" w:rsidP="00C42864"/>
    <w:p w14:paraId="2EFCB618" w14:textId="77777777" w:rsidR="00C42864" w:rsidRPr="00FA25BD" w:rsidRDefault="00C42864" w:rsidP="00C42864">
      <w:pPr>
        <w:pStyle w:val="Heading3"/>
      </w:pPr>
    </w:p>
    <w:p w14:paraId="72E5F36B" w14:textId="04F7BC3A" w:rsidR="00C42864" w:rsidRPr="00FA25BD" w:rsidRDefault="00C42864" w:rsidP="00C42864">
      <w:pPr>
        <w:pStyle w:val="Heading3"/>
      </w:pPr>
      <w:r w:rsidRPr="00FA25BD">
        <w:t xml:space="preserve">1nc impact – </w:t>
      </w:r>
      <w:proofErr w:type="gramStart"/>
      <w:r w:rsidRPr="00FA25BD">
        <w:t>really long</w:t>
      </w:r>
      <w:proofErr w:type="gramEnd"/>
      <w:r w:rsidRPr="00FA25BD">
        <w:t xml:space="preserve"> – catastrophism </w:t>
      </w:r>
    </w:p>
    <w:p w14:paraId="7AB84521" w14:textId="77777777" w:rsidR="00C42864" w:rsidRPr="00FA25BD" w:rsidRDefault="00C42864" w:rsidP="00C42864">
      <w:pPr>
        <w:pStyle w:val="Heading4"/>
      </w:pPr>
      <w:r w:rsidRPr="00FA25BD">
        <w:t xml:space="preserve">1nc Impact - Capitalism is collapsing into catastrophism and eco-apartheid. Attempts to secure capitalist power at the end of the world lock in global devastation from environmental collapse, disease, war, and apartheid like division of the world. </w:t>
      </w:r>
    </w:p>
    <w:p w14:paraId="0A410D89" w14:textId="77777777" w:rsidR="00C42864" w:rsidRPr="00FA25BD" w:rsidRDefault="00C42864" w:rsidP="00C42864">
      <w:pPr>
        <w:rPr>
          <w:b/>
          <w:bCs/>
        </w:rPr>
      </w:pPr>
      <w:r w:rsidRPr="00FA25BD">
        <w:rPr>
          <w:b/>
          <w:bCs/>
        </w:rPr>
        <w:t xml:space="preserve">***You could swap this card into the shell – its </w:t>
      </w:r>
      <w:proofErr w:type="gramStart"/>
      <w:r w:rsidRPr="00FA25BD">
        <w:rPr>
          <w:b/>
          <w:bCs/>
        </w:rPr>
        <w:t>really long</w:t>
      </w:r>
      <w:proofErr w:type="gramEnd"/>
      <w:r w:rsidRPr="00FA25BD">
        <w:rPr>
          <w:b/>
          <w:bCs/>
        </w:rPr>
        <w:t xml:space="preserve"> </w:t>
      </w:r>
      <w:proofErr w:type="spellStart"/>
      <w:r w:rsidRPr="00FA25BD">
        <w:rPr>
          <w:b/>
          <w:bCs/>
        </w:rPr>
        <w:t>tho</w:t>
      </w:r>
      <w:proofErr w:type="spellEnd"/>
      <w:r w:rsidRPr="00FA25BD">
        <w:rPr>
          <w:b/>
          <w:bCs/>
        </w:rPr>
        <w:t xml:space="preserve"> </w:t>
      </w:r>
    </w:p>
    <w:p w14:paraId="7CB0EEB2" w14:textId="77777777" w:rsidR="00C42864" w:rsidRPr="00FA25BD" w:rsidRDefault="00C42864" w:rsidP="00C42864">
      <w:r w:rsidRPr="00FA25BD">
        <w:rPr>
          <w:rStyle w:val="Style13ptBold"/>
        </w:rPr>
        <w:t>Heron 24</w:t>
      </w:r>
      <w:r w:rsidRPr="00FA25BD">
        <w:t xml:space="preserve"> </w:t>
      </w:r>
    </w:p>
    <w:p w14:paraId="2AC23021" w14:textId="77777777" w:rsidR="00C42864" w:rsidRPr="00FA25BD" w:rsidRDefault="00C42864" w:rsidP="00C42864">
      <w:r w:rsidRPr="00FA25BD">
        <w:t xml:space="preserve">[Kai Heron – Dr Kai Heron Lecturer in Political Ecology at Lancaster University. “Capitalist catastrophism and eco-apartheid.” </w:t>
      </w:r>
      <w:proofErr w:type="spellStart"/>
      <w:r w:rsidRPr="00FA25BD">
        <w:rPr>
          <w:i/>
          <w:iCs/>
        </w:rPr>
        <w:t>Geoforum</w:t>
      </w:r>
      <w:proofErr w:type="spellEnd"/>
      <w:r w:rsidRPr="00FA25BD">
        <w:t xml:space="preserve">, Volume </w:t>
      </w:r>
      <w:proofErr w:type="gramStart"/>
      <w:r w:rsidRPr="00FA25BD">
        <w:t>153 ,</w:t>
      </w:r>
      <w:proofErr w:type="gramEnd"/>
      <w:r w:rsidRPr="00FA25BD">
        <w:t xml:space="preserve"> July 2024, 103874, https://doi.org/10.1016/j.geoforum.2023.103874, HDCSW-JM]</w:t>
      </w:r>
    </w:p>
    <w:p w14:paraId="76BD396D" w14:textId="77777777" w:rsidR="00C42864" w:rsidRPr="00FA25BD" w:rsidRDefault="00C42864" w:rsidP="00C42864">
      <w:pPr>
        <w:rPr>
          <w:sz w:val="16"/>
        </w:rPr>
      </w:pPr>
      <w:r w:rsidRPr="00FA25BD">
        <w:rPr>
          <w:sz w:val="16"/>
        </w:rPr>
        <w:t xml:space="preserve">For all the talk of how the pandemic was, in Kim Stanley Robinson’s words, “re-writing our imaginations” so that “what felt impossible has become thinkable”, a devastating global pandemic has failed to make the case for universal healthcare in the US or the value of so-called “unskilled </w:t>
      </w:r>
      <w:proofErr w:type="spellStart"/>
      <w:r w:rsidRPr="00FA25BD">
        <w:rPr>
          <w:sz w:val="16"/>
        </w:rPr>
        <w:t>labour</w:t>
      </w:r>
      <w:proofErr w:type="spellEnd"/>
      <w:r w:rsidRPr="00FA25BD">
        <w:rPr>
          <w:sz w:val="16"/>
        </w:rPr>
        <w:t xml:space="preserve">” in the UK, let alone the abolition of capital ( Robinson, 2020 ). Capitalist realism, it seems, persists. Against this interpretation I want to suggest that </w:t>
      </w:r>
      <w:r w:rsidRPr="00FA25BD">
        <w:rPr>
          <w:rStyle w:val="StyleUnderline"/>
        </w:rPr>
        <w:t>we are not really in capitalist realism anymore</w:t>
      </w:r>
      <w:r w:rsidRPr="00FA25BD">
        <w:rPr>
          <w:sz w:val="16"/>
        </w:rPr>
        <w:t xml:space="preserve">, that we have in fact been leaving it for quite some time, and that the </w:t>
      </w:r>
      <w:r w:rsidRPr="00FA25BD">
        <w:rPr>
          <w:rStyle w:val="StyleUnderline"/>
        </w:rPr>
        <w:t>signs of what might replace it in our pandemic-ridden and rapidly warming world are increasingly apparent</w:t>
      </w:r>
      <w:r w:rsidRPr="00FA25BD">
        <w:rPr>
          <w:sz w:val="16"/>
        </w:rPr>
        <w:t xml:space="preserve">. </w:t>
      </w:r>
      <w:r w:rsidRPr="00FA25BD">
        <w:rPr>
          <w:rStyle w:val="StyleUnderline"/>
        </w:rPr>
        <w:t>Unless there is a radical break from capitalism what will supplant capitalist realism is not the ability to imagine and fight for a post-capitalist future</w:t>
      </w:r>
      <w:r w:rsidRPr="00FA25BD">
        <w:rPr>
          <w:sz w:val="16"/>
        </w:rPr>
        <w:t xml:space="preserve"> as Mason, </w:t>
      </w:r>
      <w:proofErr w:type="spellStart"/>
      <w:r w:rsidRPr="00FA25BD">
        <w:rPr>
          <w:sz w:val="16"/>
        </w:rPr>
        <w:t>Uetricht</w:t>
      </w:r>
      <w:proofErr w:type="spellEnd"/>
      <w:r w:rsidRPr="00FA25BD">
        <w:rPr>
          <w:sz w:val="16"/>
        </w:rPr>
        <w:t xml:space="preserve"> and Milburn had hoped, </w:t>
      </w:r>
      <w:r w:rsidRPr="00FA25BD">
        <w:rPr>
          <w:rStyle w:val="StyleUnderline"/>
        </w:rPr>
        <w:t xml:space="preserve">but something more ambiguous and </w:t>
      </w:r>
      <w:r w:rsidRPr="00FA25BD">
        <w:rPr>
          <w:sz w:val="16"/>
        </w:rPr>
        <w:t xml:space="preserve">perhaps </w:t>
      </w:r>
      <w:r w:rsidRPr="00FA25BD">
        <w:rPr>
          <w:rStyle w:val="StyleUnderline"/>
        </w:rPr>
        <w:t>ultimately worse</w:t>
      </w:r>
      <w:r w:rsidRPr="00FA25BD">
        <w:rPr>
          <w:sz w:val="16"/>
        </w:rPr>
        <w:t xml:space="preserve">. I call this something worse “capitalist catastrophism.” </w:t>
      </w:r>
      <w:r w:rsidRPr="00FA25BD">
        <w:rPr>
          <w:rStyle w:val="StyleUnderline"/>
        </w:rPr>
        <w:t>Capitalist catastrophism</w:t>
      </w:r>
      <w:r w:rsidRPr="00FA25BD">
        <w:rPr>
          <w:sz w:val="16"/>
        </w:rPr>
        <w:t xml:space="preserve"> is what </w:t>
      </w:r>
      <w:r w:rsidRPr="00FA25BD">
        <w:rPr>
          <w:rStyle w:val="StyleUnderline"/>
        </w:rPr>
        <w:t xml:space="preserve">happens when capitalist realism begins to </w:t>
      </w:r>
      <w:proofErr w:type="gramStart"/>
      <w:r w:rsidRPr="00FA25BD">
        <w:rPr>
          <w:rStyle w:val="StyleUnderline"/>
        </w:rPr>
        <w:t>fray</w:t>
      </w:r>
      <w:proofErr w:type="gramEnd"/>
      <w:r w:rsidRPr="00FA25BD">
        <w:rPr>
          <w:rStyle w:val="StyleUnderline"/>
        </w:rPr>
        <w:t xml:space="preserve"> at the edges</w:t>
      </w:r>
      <w:r w:rsidRPr="00FA25BD">
        <w:rPr>
          <w:sz w:val="16"/>
        </w:rPr>
        <w:t xml:space="preserve">. It describes a situation in which </w:t>
      </w:r>
      <w:r w:rsidRPr="00FA25BD">
        <w:rPr>
          <w:rStyle w:val="StyleUnderline"/>
        </w:rPr>
        <w:t>capitalism can no longer determine what it means to be “realistic,” not because of the force of movements assembled against it but because capital’s self-undermining and ecologically destructive dynamics have outstripped state and capital’s powers to control them</w:t>
      </w:r>
      <w:r w:rsidRPr="00FA25BD">
        <w:rPr>
          <w:sz w:val="16"/>
        </w:rPr>
        <w:t xml:space="preserve">. Unlike capitalist realism, </w:t>
      </w:r>
      <w:r w:rsidRPr="00FA25BD">
        <w:rPr>
          <w:rStyle w:val="StyleUnderline"/>
        </w:rPr>
        <w:t>capitalist catastrophism is not a coherent social formation but the prolonged unmaking of one</w:t>
      </w:r>
      <w:r w:rsidRPr="00FA25BD">
        <w:rPr>
          <w:sz w:val="16"/>
        </w:rPr>
        <w:t xml:space="preserve">. It is the unravelling of capitalist realism that the “catastrophic convergence,” to borrow Christian Parenti’s phrase, of climate breakdown, a global pandemic, and the persistent violence wrought by capital on the poor and working class has brought into view </w:t>
      </w:r>
      <w:proofErr w:type="gramStart"/>
      <w:r w:rsidRPr="00FA25BD">
        <w:rPr>
          <w:sz w:val="16"/>
        </w:rPr>
        <w:t>( Parenti</w:t>
      </w:r>
      <w:proofErr w:type="gramEnd"/>
      <w:r w:rsidRPr="00FA25BD">
        <w:rPr>
          <w:sz w:val="16"/>
        </w:rPr>
        <w:t xml:space="preserve">, </w:t>
      </w:r>
      <w:proofErr w:type="gramStart"/>
      <w:r w:rsidRPr="00FA25BD">
        <w:rPr>
          <w:sz w:val="16"/>
        </w:rPr>
        <w:t>2012 )</w:t>
      </w:r>
      <w:proofErr w:type="gramEnd"/>
      <w:r w:rsidRPr="00FA25BD">
        <w:rPr>
          <w:sz w:val="16"/>
        </w:rPr>
        <w:t>.</w:t>
      </w:r>
    </w:p>
    <w:p w14:paraId="545109D3" w14:textId="77777777" w:rsidR="00C42864" w:rsidRPr="00FA25BD" w:rsidRDefault="00C42864" w:rsidP="00C42864">
      <w:pPr>
        <w:rPr>
          <w:sz w:val="16"/>
        </w:rPr>
      </w:pPr>
      <w:r w:rsidRPr="00FA25BD">
        <w:rPr>
          <w:sz w:val="16"/>
        </w:rPr>
        <w:t>3. From capitalist realism to capitalist catastrophism</w:t>
      </w:r>
    </w:p>
    <w:p w14:paraId="43F2CDFA" w14:textId="77777777" w:rsidR="00C42864" w:rsidRPr="00FA25BD" w:rsidRDefault="00C42864" w:rsidP="00C42864">
      <w:pPr>
        <w:rPr>
          <w:sz w:val="16"/>
        </w:rPr>
      </w:pPr>
      <w:r w:rsidRPr="00FA25BD">
        <w:rPr>
          <w:sz w:val="16"/>
        </w:rPr>
        <w:t>Fisher’s account of capitalist realism had three essential features. First, that it was easier to imagine the end of the world than the end of capitalism; second, that the future was cancelled; and third, that the capitalist realist condition was a class project in need of constant reinforcement by the bourgeoisie. Under capitalist catastrophism these features do not so much disappear as mutate and adopt new forms.</w:t>
      </w:r>
    </w:p>
    <w:p w14:paraId="54D4BFFE" w14:textId="77777777" w:rsidR="00C42864" w:rsidRPr="00FA25BD" w:rsidRDefault="00C42864" w:rsidP="00C42864">
      <w:pPr>
        <w:rPr>
          <w:sz w:val="16"/>
        </w:rPr>
      </w:pPr>
      <w:r w:rsidRPr="00FA25BD">
        <w:rPr>
          <w:sz w:val="16"/>
        </w:rPr>
        <w:t>3.1. It is easier to imagine the end of the world than the end of capitalism</w:t>
      </w:r>
    </w:p>
    <w:p w14:paraId="00D65AC1" w14:textId="77777777" w:rsidR="00C42864" w:rsidRPr="00FA25BD" w:rsidRDefault="00C42864" w:rsidP="00C42864">
      <w:pPr>
        <w:rPr>
          <w:sz w:val="16"/>
        </w:rPr>
      </w:pPr>
      <w:r w:rsidRPr="00FA25BD">
        <w:rPr>
          <w:sz w:val="16"/>
        </w:rPr>
        <w:t xml:space="preserve">Fisher claimed that Frederic Jameson’s oft-misattributed aphorism that it is easier to imagine the end of the world than the end of capitalism “captures precisely” what he meant by capitalist realism </w:t>
      </w:r>
      <w:proofErr w:type="gramStart"/>
      <w:r w:rsidRPr="00FA25BD">
        <w:rPr>
          <w:sz w:val="16"/>
        </w:rPr>
        <w:t>( Fisher</w:t>
      </w:r>
      <w:proofErr w:type="gramEnd"/>
      <w:r w:rsidRPr="00FA25BD">
        <w:rPr>
          <w:sz w:val="16"/>
        </w:rPr>
        <w:t xml:space="preserve">, </w:t>
      </w:r>
      <w:proofErr w:type="gramStart"/>
      <w:r w:rsidRPr="00FA25BD">
        <w:rPr>
          <w:sz w:val="16"/>
        </w:rPr>
        <w:t>2009 ,</w:t>
      </w:r>
      <w:proofErr w:type="gramEnd"/>
      <w:r w:rsidRPr="00FA25BD">
        <w:rPr>
          <w:sz w:val="16"/>
        </w:rPr>
        <w:t xml:space="preserve"> 2). But this self-assessment is not entirely accurate. While for Jameson the aphorism pointed rather narrowly to the atrophying of our imaginations under what he calls “late capitalism” </w:t>
      </w:r>
      <w:proofErr w:type="gramStart"/>
      <w:r w:rsidRPr="00FA25BD">
        <w:rPr>
          <w:sz w:val="16"/>
        </w:rPr>
        <w:t>( Jameson</w:t>
      </w:r>
      <w:proofErr w:type="gramEnd"/>
      <w:r w:rsidRPr="00FA25BD">
        <w:rPr>
          <w:sz w:val="16"/>
        </w:rPr>
        <w:t xml:space="preserve">, </w:t>
      </w:r>
      <w:proofErr w:type="gramStart"/>
      <w:r w:rsidRPr="00FA25BD">
        <w:rPr>
          <w:sz w:val="16"/>
        </w:rPr>
        <w:t>1996 )</w:t>
      </w:r>
      <w:proofErr w:type="gramEnd"/>
      <w:r w:rsidRPr="00FA25BD">
        <w:rPr>
          <w:sz w:val="16"/>
        </w:rPr>
        <w:t xml:space="preserve">, for Fisher it pointed to a more expansive, near pervasive, ideological and affective atmosphere. Capitalist realism was something that we did as much as something that was done to us, it was a “mood” on the left as much as a bourgeois ideology, a way of life as much as an institutional architecture, all of it converging to convince us that “there is no alternative” to capitalism </w:t>
      </w:r>
      <w:proofErr w:type="gramStart"/>
      <w:r w:rsidRPr="00FA25BD">
        <w:rPr>
          <w:sz w:val="16"/>
        </w:rPr>
        <w:t>( Fisher</w:t>
      </w:r>
      <w:proofErr w:type="gramEnd"/>
      <w:r w:rsidRPr="00FA25BD">
        <w:rPr>
          <w:sz w:val="16"/>
        </w:rPr>
        <w:t xml:space="preserve">, </w:t>
      </w:r>
      <w:proofErr w:type="gramStart"/>
      <w:r w:rsidRPr="00FA25BD">
        <w:rPr>
          <w:sz w:val="16"/>
        </w:rPr>
        <w:t>2009 ;</w:t>
      </w:r>
      <w:proofErr w:type="gramEnd"/>
      <w:r w:rsidRPr="00FA25BD">
        <w:rPr>
          <w:sz w:val="16"/>
        </w:rPr>
        <w:t xml:space="preserve"> 8).</w:t>
      </w:r>
    </w:p>
    <w:p w14:paraId="3A644BAC" w14:textId="77777777" w:rsidR="00C42864" w:rsidRPr="00FA25BD" w:rsidRDefault="00C42864" w:rsidP="00C42864">
      <w:pPr>
        <w:rPr>
          <w:sz w:val="16"/>
        </w:rPr>
      </w:pPr>
      <w:r w:rsidRPr="00FA25BD">
        <w:rPr>
          <w:rStyle w:val="StyleUnderline"/>
        </w:rPr>
        <w:t>Under capitalist realism</w:t>
      </w:r>
      <w:r w:rsidRPr="00FA25BD">
        <w:rPr>
          <w:sz w:val="16"/>
        </w:rPr>
        <w:t xml:space="preserve"> not only was </w:t>
      </w:r>
      <w:r w:rsidRPr="00FA25BD">
        <w:rPr>
          <w:rStyle w:val="StyleUnderline"/>
        </w:rPr>
        <w:t>it easier to imagine the end of the world than the end of capitalism</w:t>
      </w:r>
      <w:r w:rsidRPr="00FA25BD">
        <w:rPr>
          <w:sz w:val="16"/>
        </w:rPr>
        <w:t xml:space="preserve"> but we enjoyed imagining the end of the world. Dystopic film and fiction proliferated: Armageddon ( Bay, 1998 ), The Day After Tomorrow ( Emmerich, 2004 ), 2012 ( Emmerich, 2009 ), The Road ( Hillcoat, 2009 ), Melancholia ( Trier, 2011 ), and Black Mirror ( Brooker, 2011 ) to name only a few, fed into the idea that however bad things were now they were at least not that bad. In Jameson’s words, </w:t>
      </w:r>
      <w:r w:rsidRPr="00FA25BD">
        <w:rPr>
          <w:rStyle w:val="StyleUnderline"/>
        </w:rPr>
        <w:t>capitalist realism encouraged a “nostalgia for the present,”</w:t>
      </w:r>
      <w:r w:rsidRPr="00FA25BD">
        <w:rPr>
          <w:sz w:val="16"/>
        </w:rPr>
        <w:t xml:space="preserve"> an appreciation of our lot, and </w:t>
      </w:r>
      <w:r w:rsidRPr="00FA25BD">
        <w:rPr>
          <w:rStyle w:val="StyleUnderline"/>
        </w:rPr>
        <w:t>with this</w:t>
      </w:r>
      <w:r w:rsidRPr="00FA25BD">
        <w:rPr>
          <w:sz w:val="16"/>
        </w:rPr>
        <w:t xml:space="preserve"> appreciation </w:t>
      </w:r>
      <w:r w:rsidRPr="00FA25BD">
        <w:rPr>
          <w:rStyle w:val="StyleUnderline"/>
        </w:rPr>
        <w:t>came a</w:t>
      </w:r>
      <w:r w:rsidRPr="00FA25BD">
        <w:rPr>
          <w:sz w:val="16"/>
        </w:rPr>
        <w:t xml:space="preserve"> further </w:t>
      </w:r>
      <w:r w:rsidRPr="00FA25BD">
        <w:rPr>
          <w:rStyle w:val="StyleUnderline"/>
        </w:rPr>
        <w:t>withering of our imaginations</w:t>
      </w:r>
      <w:r w:rsidRPr="00FA25BD">
        <w:rPr>
          <w:sz w:val="16"/>
        </w:rPr>
        <w:t xml:space="preserve"> </w:t>
      </w:r>
      <w:proofErr w:type="gramStart"/>
      <w:r w:rsidRPr="00FA25BD">
        <w:rPr>
          <w:sz w:val="16"/>
        </w:rPr>
        <w:t>( Jameson</w:t>
      </w:r>
      <w:proofErr w:type="gramEnd"/>
      <w:r w:rsidRPr="00FA25BD">
        <w:rPr>
          <w:sz w:val="16"/>
        </w:rPr>
        <w:t xml:space="preserve">, </w:t>
      </w:r>
      <w:proofErr w:type="gramStart"/>
      <w:r w:rsidRPr="00FA25BD">
        <w:rPr>
          <w:sz w:val="16"/>
        </w:rPr>
        <w:t>1992 ;</w:t>
      </w:r>
      <w:proofErr w:type="gramEnd"/>
      <w:r w:rsidRPr="00FA25BD">
        <w:rPr>
          <w:sz w:val="16"/>
        </w:rPr>
        <w:t xml:space="preserve"> 279).</w:t>
      </w:r>
    </w:p>
    <w:p w14:paraId="34B7C9BF" w14:textId="77777777" w:rsidR="00C42864" w:rsidRPr="00FA25BD" w:rsidRDefault="00C42864" w:rsidP="00C42864">
      <w:pPr>
        <w:rPr>
          <w:sz w:val="16"/>
        </w:rPr>
      </w:pPr>
      <w:r w:rsidRPr="00FA25BD">
        <w:rPr>
          <w:sz w:val="16"/>
        </w:rPr>
        <w:t xml:space="preserve">The end of the world might have passed for entertainment under capitalist realism but for us, now, it is all too real. </w:t>
      </w:r>
      <w:r w:rsidRPr="00FA25BD">
        <w:rPr>
          <w:rStyle w:val="StyleUnderline"/>
        </w:rPr>
        <w:t>Under capitalist catastrophism we no longer need to imagine the end of the world; we watch it in real time</w:t>
      </w:r>
      <w:r w:rsidRPr="00FA25BD">
        <w:rPr>
          <w:sz w:val="16"/>
        </w:rPr>
        <w:t xml:space="preserve">, we read about it on our social media feeds, and we take to the streets to protest it. </w:t>
      </w:r>
      <w:r w:rsidRPr="00FA25BD">
        <w:rPr>
          <w:rStyle w:val="StyleUnderline"/>
        </w:rPr>
        <w:t>According to</w:t>
      </w:r>
      <w:r w:rsidRPr="00FA25BD">
        <w:rPr>
          <w:sz w:val="16"/>
        </w:rPr>
        <w:t xml:space="preserve"> the </w:t>
      </w:r>
      <w:r w:rsidRPr="00FA25BD">
        <w:rPr>
          <w:rStyle w:val="StyleUnderline"/>
        </w:rPr>
        <w:t>I</w:t>
      </w:r>
      <w:r w:rsidRPr="00FA25BD">
        <w:rPr>
          <w:sz w:val="16"/>
        </w:rPr>
        <w:t xml:space="preserve">nternational </w:t>
      </w:r>
      <w:r w:rsidRPr="00FA25BD">
        <w:rPr>
          <w:rStyle w:val="StyleUnderline"/>
        </w:rPr>
        <w:t>P</w:t>
      </w:r>
      <w:r w:rsidRPr="00FA25BD">
        <w:rPr>
          <w:sz w:val="16"/>
        </w:rPr>
        <w:t xml:space="preserve">anel on </w:t>
      </w:r>
      <w:r w:rsidRPr="00FA25BD">
        <w:rPr>
          <w:rStyle w:val="StyleUnderline"/>
        </w:rPr>
        <w:t>C</w:t>
      </w:r>
      <w:r w:rsidRPr="00FA25BD">
        <w:rPr>
          <w:sz w:val="16"/>
        </w:rPr>
        <w:t xml:space="preserve">limate </w:t>
      </w:r>
      <w:r w:rsidRPr="00FA25BD">
        <w:rPr>
          <w:rStyle w:val="StyleUnderline"/>
        </w:rPr>
        <w:t>C</w:t>
      </w:r>
      <w:r w:rsidRPr="00FA25BD">
        <w:rPr>
          <w:sz w:val="16"/>
        </w:rPr>
        <w:t xml:space="preserve">hange, </w:t>
      </w:r>
      <w:r w:rsidRPr="00FA25BD">
        <w:rPr>
          <w:rStyle w:val="StyleUnderline"/>
        </w:rPr>
        <w:t>the world is perilously close to surpassing</w:t>
      </w:r>
      <w:r w:rsidRPr="00FA25BD">
        <w:rPr>
          <w:sz w:val="16"/>
        </w:rPr>
        <w:t xml:space="preserve"> more than </w:t>
      </w:r>
      <w:r w:rsidRPr="00FA25BD">
        <w:rPr>
          <w:rStyle w:val="StyleUnderline"/>
        </w:rPr>
        <w:t>1.5C of global warming</w:t>
      </w:r>
      <w:r w:rsidRPr="00FA25BD">
        <w:rPr>
          <w:sz w:val="16"/>
        </w:rPr>
        <w:t xml:space="preserve"> </w:t>
      </w:r>
      <w:proofErr w:type="gramStart"/>
      <w:r w:rsidRPr="00FA25BD">
        <w:rPr>
          <w:sz w:val="16"/>
        </w:rPr>
        <w:t>( International</w:t>
      </w:r>
      <w:proofErr w:type="gramEnd"/>
      <w:r w:rsidRPr="00FA25BD">
        <w:rPr>
          <w:sz w:val="16"/>
        </w:rPr>
        <w:t xml:space="preserve"> Panel on Climate Change, </w:t>
      </w:r>
      <w:proofErr w:type="gramStart"/>
      <w:r w:rsidRPr="00FA25BD">
        <w:rPr>
          <w:sz w:val="16"/>
        </w:rPr>
        <w:t>2021 )</w:t>
      </w:r>
      <w:proofErr w:type="gramEnd"/>
      <w:r w:rsidRPr="00FA25BD">
        <w:rPr>
          <w:sz w:val="16"/>
        </w:rPr>
        <w:t xml:space="preserve">. </w:t>
      </w:r>
      <w:r w:rsidRPr="00FA25BD">
        <w:rPr>
          <w:rStyle w:val="StyleUnderline"/>
        </w:rPr>
        <w:t>According to some estimates, it is already too late</w:t>
      </w:r>
      <w:r w:rsidRPr="00FA25BD">
        <w:rPr>
          <w:sz w:val="16"/>
        </w:rPr>
        <w:t xml:space="preserve">. The United Nationals Environment </w:t>
      </w:r>
      <w:proofErr w:type="spellStart"/>
      <w:r w:rsidRPr="00FA25BD">
        <w:rPr>
          <w:sz w:val="16"/>
        </w:rPr>
        <w:t>Programme</w:t>
      </w:r>
      <w:proofErr w:type="spellEnd"/>
      <w:r w:rsidRPr="00FA25BD">
        <w:rPr>
          <w:sz w:val="16"/>
        </w:rPr>
        <w:t xml:space="preserve">, for instance, warned in October 2022 that there is “no credible pathway” to 1.5C </w:t>
      </w:r>
      <w:proofErr w:type="gramStart"/>
      <w:r w:rsidRPr="00FA25BD">
        <w:rPr>
          <w:sz w:val="16"/>
        </w:rPr>
        <w:t>( United</w:t>
      </w:r>
      <w:proofErr w:type="gramEnd"/>
      <w:r w:rsidRPr="00FA25BD">
        <w:rPr>
          <w:sz w:val="16"/>
        </w:rPr>
        <w:t xml:space="preserve"> Nations Environment </w:t>
      </w:r>
      <w:proofErr w:type="spellStart"/>
      <w:r w:rsidRPr="00FA25BD">
        <w:rPr>
          <w:sz w:val="16"/>
        </w:rPr>
        <w:t>Programme</w:t>
      </w:r>
      <w:proofErr w:type="spellEnd"/>
      <w:r w:rsidRPr="00FA25BD">
        <w:rPr>
          <w:sz w:val="16"/>
        </w:rPr>
        <w:t xml:space="preserve">, </w:t>
      </w:r>
      <w:proofErr w:type="gramStart"/>
      <w:r w:rsidRPr="00FA25BD">
        <w:rPr>
          <w:sz w:val="16"/>
        </w:rPr>
        <w:t>2022 )</w:t>
      </w:r>
      <w:proofErr w:type="gramEnd"/>
      <w:r w:rsidRPr="00FA25BD">
        <w:rPr>
          <w:sz w:val="16"/>
        </w:rPr>
        <w:t xml:space="preserve">. Already </w:t>
      </w:r>
      <w:r w:rsidRPr="00FA25BD">
        <w:rPr>
          <w:rStyle w:val="StyleUnderline"/>
        </w:rPr>
        <w:t>icecaps are melting at unprecedented and irreversible rates</w:t>
      </w:r>
      <w:r w:rsidRPr="00FA25BD">
        <w:rPr>
          <w:sz w:val="16"/>
        </w:rPr>
        <w:t xml:space="preserve">, already </w:t>
      </w:r>
      <w:r w:rsidRPr="00FA25BD">
        <w:rPr>
          <w:rStyle w:val="StyleUnderline"/>
        </w:rPr>
        <w:t>wildfires have roared</w:t>
      </w:r>
      <w:r w:rsidRPr="00FA25BD">
        <w:rPr>
          <w:sz w:val="16"/>
        </w:rPr>
        <w:t xml:space="preserve"> across Australia, Canada, Tunisia, Greece, Spain, Siberia, and the West Coast of the United States, already </w:t>
      </w:r>
      <w:r w:rsidRPr="00FA25BD">
        <w:rPr>
          <w:rStyle w:val="StyleUnderline"/>
        </w:rPr>
        <w:t>soil fertility is in precipitous decline</w:t>
      </w:r>
      <w:r w:rsidRPr="00FA25BD">
        <w:rPr>
          <w:sz w:val="16"/>
        </w:rPr>
        <w:t xml:space="preserve">, and already </w:t>
      </w:r>
      <w:r w:rsidRPr="00FA25BD">
        <w:rPr>
          <w:rStyle w:val="StyleUnderline"/>
        </w:rPr>
        <w:t>dangerous declines in insect numbers are threatening</w:t>
      </w:r>
      <w:r w:rsidRPr="00FA25BD">
        <w:rPr>
          <w:sz w:val="16"/>
        </w:rPr>
        <w:t xml:space="preserve"> the </w:t>
      </w:r>
      <w:r w:rsidRPr="00FA25BD">
        <w:rPr>
          <w:rStyle w:val="StyleUnderline"/>
        </w:rPr>
        <w:t>collapse of non-human nature</w:t>
      </w:r>
      <w:r w:rsidRPr="00FA25BD">
        <w:rPr>
          <w:sz w:val="16"/>
        </w:rPr>
        <w:t xml:space="preserve"> </w:t>
      </w:r>
      <w:proofErr w:type="gramStart"/>
      <w:r w:rsidRPr="00FA25BD">
        <w:rPr>
          <w:sz w:val="16"/>
        </w:rPr>
        <w:t>( Sánchez</w:t>
      </w:r>
      <w:proofErr w:type="gramEnd"/>
      <w:r w:rsidRPr="00FA25BD">
        <w:rPr>
          <w:sz w:val="16"/>
        </w:rPr>
        <w:t xml:space="preserve">-Bayo and </w:t>
      </w:r>
      <w:proofErr w:type="spellStart"/>
      <w:r w:rsidRPr="00FA25BD">
        <w:rPr>
          <w:sz w:val="16"/>
        </w:rPr>
        <w:t>Wyckhuys</w:t>
      </w:r>
      <w:proofErr w:type="spellEnd"/>
      <w:r w:rsidRPr="00FA25BD">
        <w:rPr>
          <w:sz w:val="16"/>
        </w:rPr>
        <w:t xml:space="preserve">, </w:t>
      </w:r>
      <w:proofErr w:type="gramStart"/>
      <w:r w:rsidRPr="00FA25BD">
        <w:rPr>
          <w:sz w:val="16"/>
        </w:rPr>
        <w:t>2019 )</w:t>
      </w:r>
      <w:proofErr w:type="gramEnd"/>
      <w:r w:rsidRPr="00FA25BD">
        <w:rPr>
          <w:sz w:val="16"/>
        </w:rPr>
        <w:t xml:space="preserve">. According to the Institute for Public Policy Research, </w:t>
      </w:r>
      <w:r w:rsidRPr="00FA25BD">
        <w:rPr>
          <w:rStyle w:val="StyleUnderline"/>
        </w:rPr>
        <w:t>the world</w:t>
      </w:r>
      <w:r w:rsidRPr="00FA25BD">
        <w:rPr>
          <w:sz w:val="16"/>
        </w:rPr>
        <w:t xml:space="preserve"> now </w:t>
      </w:r>
      <w:r w:rsidRPr="00FA25BD">
        <w:rPr>
          <w:rStyle w:val="StyleUnderline"/>
        </w:rPr>
        <w:t>risks entering a “doom loop”</w:t>
      </w:r>
      <w:r w:rsidRPr="00FA25BD">
        <w:rPr>
          <w:sz w:val="16"/>
        </w:rPr>
        <w:t xml:space="preserve"> in which </w:t>
      </w:r>
      <w:r w:rsidRPr="00FA25BD">
        <w:rPr>
          <w:rStyle w:val="StyleUnderline"/>
        </w:rPr>
        <w:t>the costs of responding the existing effects of ecological collapse “draw focus and resources from tackling its causes, leading to higher temperatures and ecological loss, which</w:t>
      </w:r>
      <w:r w:rsidRPr="00FA25BD">
        <w:rPr>
          <w:sz w:val="16"/>
        </w:rPr>
        <w:t xml:space="preserve"> then </w:t>
      </w:r>
      <w:r w:rsidRPr="00FA25BD">
        <w:rPr>
          <w:rStyle w:val="StyleUnderline"/>
        </w:rPr>
        <w:t>create more severe consequences, diverting even more attention and resources</w:t>
      </w:r>
      <w:r w:rsidRPr="00FA25BD">
        <w:rPr>
          <w:sz w:val="16"/>
        </w:rPr>
        <w:t>, and so on.” The result could be a collective inability to “</w:t>
      </w:r>
      <w:proofErr w:type="spellStart"/>
      <w:r w:rsidRPr="00FA25BD">
        <w:rPr>
          <w:sz w:val="16"/>
        </w:rPr>
        <w:t>realise</w:t>
      </w:r>
      <w:proofErr w:type="spellEnd"/>
      <w:r w:rsidRPr="00FA25BD">
        <w:rPr>
          <w:sz w:val="16"/>
        </w:rPr>
        <w:t xml:space="preserve"> a transformation of societies that ultimately avoids catastrophic climate and ecological change” </w:t>
      </w:r>
      <w:proofErr w:type="gramStart"/>
      <w:r w:rsidRPr="00FA25BD">
        <w:rPr>
          <w:sz w:val="16"/>
        </w:rPr>
        <w:t>( Laybourn</w:t>
      </w:r>
      <w:proofErr w:type="gramEnd"/>
      <w:r w:rsidRPr="00FA25BD">
        <w:rPr>
          <w:sz w:val="16"/>
        </w:rPr>
        <w:t xml:space="preserve"> et al., </w:t>
      </w:r>
      <w:proofErr w:type="gramStart"/>
      <w:r w:rsidRPr="00FA25BD">
        <w:rPr>
          <w:sz w:val="16"/>
        </w:rPr>
        <w:t>2023 )</w:t>
      </w:r>
      <w:proofErr w:type="gramEnd"/>
      <w:r w:rsidRPr="00FA25BD">
        <w:rPr>
          <w:sz w:val="16"/>
        </w:rPr>
        <w:t xml:space="preserve">. Capitalist catastrophism names the period in which, as the climate scientist Valerie Mason-Delmotte argues, “we can’t go back, whatever we do with our emissions” </w:t>
      </w:r>
      <w:proofErr w:type="gramStart"/>
      <w:r w:rsidRPr="00FA25BD">
        <w:rPr>
          <w:sz w:val="16"/>
        </w:rPr>
        <w:t>( Bodkin</w:t>
      </w:r>
      <w:proofErr w:type="gramEnd"/>
      <w:r w:rsidRPr="00FA25BD">
        <w:rPr>
          <w:sz w:val="16"/>
        </w:rPr>
        <w:t xml:space="preserve">, </w:t>
      </w:r>
      <w:proofErr w:type="gramStart"/>
      <w:r w:rsidRPr="00FA25BD">
        <w:rPr>
          <w:sz w:val="16"/>
        </w:rPr>
        <w:t>2019 )</w:t>
      </w:r>
      <w:proofErr w:type="gramEnd"/>
      <w:r w:rsidRPr="00FA25BD">
        <w:rPr>
          <w:sz w:val="16"/>
        </w:rPr>
        <w:t xml:space="preserve">. From this point on </w:t>
      </w:r>
      <w:r w:rsidRPr="00FA25BD">
        <w:rPr>
          <w:rStyle w:val="StyleUnderline"/>
        </w:rPr>
        <w:t xml:space="preserve">the climate struggle is not just about “saving the environment,” </w:t>
      </w:r>
      <w:r w:rsidRPr="00FA25BD">
        <w:rPr>
          <w:sz w:val="16"/>
        </w:rPr>
        <w:t xml:space="preserve">as we used to be told, </w:t>
      </w:r>
      <w:r w:rsidRPr="00FA25BD">
        <w:rPr>
          <w:rStyle w:val="StyleUnderline"/>
        </w:rPr>
        <w:t>but about how much of it we will lose, how many of us will die, and how those who are left will adapt</w:t>
      </w:r>
      <w:r w:rsidRPr="00FA25BD">
        <w:rPr>
          <w:sz w:val="16"/>
        </w:rPr>
        <w:t>.</w:t>
      </w:r>
    </w:p>
    <w:p w14:paraId="09C3758A" w14:textId="77777777" w:rsidR="00C42864" w:rsidRPr="00FA25BD" w:rsidRDefault="00C42864" w:rsidP="00C42864">
      <w:pPr>
        <w:rPr>
          <w:sz w:val="16"/>
        </w:rPr>
      </w:pPr>
      <w:r w:rsidRPr="00FA25BD">
        <w:rPr>
          <w:sz w:val="16"/>
        </w:rPr>
        <w:t xml:space="preserve">Fisher thought that </w:t>
      </w:r>
      <w:r w:rsidRPr="00FA25BD">
        <w:rPr>
          <w:rStyle w:val="StyleUnderline"/>
        </w:rPr>
        <w:t>capitalist realism could only be toppled “if it is shown to be</w:t>
      </w:r>
      <w:r w:rsidRPr="00FA25BD">
        <w:rPr>
          <w:sz w:val="16"/>
        </w:rPr>
        <w:t xml:space="preserve"> in some way inconsistent or </w:t>
      </w:r>
      <w:r w:rsidRPr="00FA25BD">
        <w:rPr>
          <w:rStyle w:val="StyleUnderline"/>
        </w:rPr>
        <w:t>untenable</w:t>
      </w:r>
      <w:r w:rsidRPr="00FA25BD">
        <w:rPr>
          <w:sz w:val="16"/>
        </w:rPr>
        <w:t>; if</w:t>
      </w:r>
      <w:proofErr w:type="gramStart"/>
      <w:r w:rsidRPr="00FA25BD">
        <w:rPr>
          <w:sz w:val="16"/>
        </w:rPr>
        <w:t>, that is to say, capitalism’s</w:t>
      </w:r>
      <w:proofErr w:type="gramEnd"/>
      <w:r w:rsidRPr="00FA25BD">
        <w:rPr>
          <w:sz w:val="16"/>
        </w:rPr>
        <w:t xml:space="preserve"> ostensible ‘realism’ turns out to be nothing of the sort” </w:t>
      </w:r>
      <w:proofErr w:type="gramStart"/>
      <w:r w:rsidRPr="00FA25BD">
        <w:rPr>
          <w:sz w:val="16"/>
        </w:rPr>
        <w:t>( Fisher</w:t>
      </w:r>
      <w:proofErr w:type="gramEnd"/>
      <w:r w:rsidRPr="00FA25BD">
        <w:rPr>
          <w:sz w:val="16"/>
        </w:rPr>
        <w:t xml:space="preserve">, </w:t>
      </w:r>
      <w:proofErr w:type="gramStart"/>
      <w:r w:rsidRPr="00FA25BD">
        <w:rPr>
          <w:sz w:val="16"/>
        </w:rPr>
        <w:t>2009 ,</w:t>
      </w:r>
      <w:proofErr w:type="gramEnd"/>
      <w:r w:rsidRPr="00FA25BD">
        <w:rPr>
          <w:sz w:val="16"/>
        </w:rPr>
        <w:t xml:space="preserve"> 16). </w:t>
      </w:r>
      <w:r w:rsidRPr="00FA25BD">
        <w:rPr>
          <w:rStyle w:val="StyleUnderline"/>
        </w:rPr>
        <w:t>Under capitalist catastrophism the world approaches this point</w:t>
      </w:r>
      <w:r w:rsidRPr="00FA25BD">
        <w:rPr>
          <w:sz w:val="16"/>
        </w:rPr>
        <w:t xml:space="preserve">. </w:t>
      </w:r>
      <w:r w:rsidRPr="00FA25BD">
        <w:rPr>
          <w:rStyle w:val="StyleUnderline"/>
        </w:rPr>
        <w:t>Austerity, runaway inflation, escalating global inequalities and</w:t>
      </w:r>
      <w:r w:rsidRPr="00FA25BD">
        <w:rPr>
          <w:sz w:val="16"/>
        </w:rPr>
        <w:t xml:space="preserve"> the </w:t>
      </w:r>
      <w:r w:rsidRPr="00FA25BD">
        <w:rPr>
          <w:rStyle w:val="StyleUnderline"/>
        </w:rPr>
        <w:t>imperialist core’s response to</w:t>
      </w:r>
      <w:r w:rsidRPr="00FA25BD">
        <w:rPr>
          <w:sz w:val="16"/>
        </w:rPr>
        <w:t xml:space="preserve"> both </w:t>
      </w:r>
      <w:r w:rsidRPr="00FA25BD">
        <w:rPr>
          <w:rStyle w:val="StyleUnderline"/>
        </w:rPr>
        <w:t>the climate crisis and COVID</w:t>
      </w:r>
      <w:r w:rsidRPr="00FA25BD">
        <w:rPr>
          <w:sz w:val="16"/>
        </w:rPr>
        <w:t xml:space="preserve">-19 have </w:t>
      </w:r>
      <w:r w:rsidRPr="00FA25BD">
        <w:rPr>
          <w:rStyle w:val="StyleUnderline"/>
        </w:rPr>
        <w:t>started to eat away at the fiction of capitalism’s compatibility with human and non-human flourishing</w:t>
      </w:r>
      <w:r w:rsidRPr="00FA25BD">
        <w:rPr>
          <w:sz w:val="16"/>
        </w:rPr>
        <w:t>. There is nothing “consistent” about destroying entire crops when there are mile-long lines for food banks, there is nothing “tenable” about the Bank of England bailing out the fossil fuel industry in the middle of a climate catastrophe, and nothing “realistic” about bringing new oil and gas online in the wake of the war in Ukraine.</w:t>
      </w:r>
    </w:p>
    <w:p w14:paraId="2A80D7BF" w14:textId="77777777" w:rsidR="00C42864" w:rsidRPr="00FA25BD" w:rsidRDefault="00C42864" w:rsidP="00C42864">
      <w:pPr>
        <w:rPr>
          <w:sz w:val="16"/>
        </w:rPr>
      </w:pPr>
      <w:r w:rsidRPr="00FA25BD">
        <w:rPr>
          <w:sz w:val="16"/>
        </w:rPr>
        <w:t xml:space="preserve">The increased visibility of capital’s cruel irrationality has given rise to one of the clearest signs that we are not in capitalist realism anymore: </w:t>
      </w:r>
      <w:r w:rsidRPr="00FA25BD">
        <w:rPr>
          <w:rStyle w:val="StyleUnderline"/>
        </w:rPr>
        <w:t>it is no longer easier to imagine the end of the world than the end of capitalism</w:t>
      </w:r>
      <w:r w:rsidRPr="00FA25BD">
        <w:rPr>
          <w:sz w:val="16"/>
        </w:rPr>
        <w:t xml:space="preserve">. In just the past few years </w:t>
      </w:r>
      <w:r w:rsidRPr="00FA25BD">
        <w:rPr>
          <w:rStyle w:val="StyleUnderline"/>
        </w:rPr>
        <w:t>the left has assembled a profusion of post-capitalist imaginaries</w:t>
      </w:r>
      <w:r w:rsidRPr="00FA25BD">
        <w:rPr>
          <w:sz w:val="16"/>
        </w:rPr>
        <w:t xml:space="preserve">: transitional Green New Deals ( Aronoff et al., 2019 ), anti-imperialist Green New Deals ( </w:t>
      </w:r>
      <w:proofErr w:type="spellStart"/>
      <w:r w:rsidRPr="00FA25BD">
        <w:rPr>
          <w:sz w:val="16"/>
        </w:rPr>
        <w:t>Ajl</w:t>
      </w:r>
      <w:proofErr w:type="spellEnd"/>
      <w:r w:rsidRPr="00FA25BD">
        <w:rPr>
          <w:sz w:val="16"/>
        </w:rPr>
        <w:t xml:space="preserve">, 2021 ), degrowth futures ( Schmelzer et al., 2022 ), eco-modernist utopias ( Frase, 2016 ), fully automated luxury communism ( Bastani, 2020 ), decolonized agroecological matrices ( Perfecto et al., 2009 ), half-earth socialisms ( Vettese and Pendergrass, 2021 ), and small farm futures ( </w:t>
      </w:r>
      <w:proofErr w:type="spellStart"/>
      <w:r w:rsidRPr="00FA25BD">
        <w:rPr>
          <w:sz w:val="16"/>
        </w:rPr>
        <w:t>Smaje</w:t>
      </w:r>
      <w:proofErr w:type="spellEnd"/>
      <w:r w:rsidRPr="00FA25BD">
        <w:rPr>
          <w:sz w:val="16"/>
        </w:rPr>
        <w:t xml:space="preserve">, 2020 ). In many ways the left’s prodigious power of imagination today is reminiscent of the period of 17th and 18th century utopianism that was in equal parts praised and lambasted by Marx and Engels. For the writers of The Communist Manifesto, at a point in capital’s early development, when the proletariat was “still in a very undeveloped state,” the “fantastic pictures” and utopian reveries of thinkers such as Charles Fourier, Henri de Saint-Simon and Étienne Cabet indicated “the first instinctive yearnings of that class for a general reconstruction of society” </w:t>
      </w:r>
      <w:proofErr w:type="gramStart"/>
      <w:r w:rsidRPr="00FA25BD">
        <w:rPr>
          <w:sz w:val="16"/>
        </w:rPr>
        <w:t>( Marx</w:t>
      </w:r>
      <w:proofErr w:type="gramEnd"/>
      <w:r w:rsidRPr="00FA25BD">
        <w:rPr>
          <w:sz w:val="16"/>
        </w:rPr>
        <w:t xml:space="preserve"> and Engels, </w:t>
      </w:r>
      <w:proofErr w:type="gramStart"/>
      <w:r w:rsidRPr="00FA25BD">
        <w:rPr>
          <w:sz w:val="16"/>
        </w:rPr>
        <w:t>2017 ;</w:t>
      </w:r>
      <w:proofErr w:type="gramEnd"/>
      <w:r w:rsidRPr="00FA25BD">
        <w:rPr>
          <w:sz w:val="16"/>
        </w:rPr>
        <w:t xml:space="preserve"> 98).</w:t>
      </w:r>
    </w:p>
    <w:p w14:paraId="2BE17F19" w14:textId="77777777" w:rsidR="00C42864" w:rsidRPr="00FA25BD" w:rsidRDefault="00C42864" w:rsidP="00C42864">
      <w:pPr>
        <w:rPr>
          <w:sz w:val="16"/>
        </w:rPr>
      </w:pPr>
      <w:r w:rsidRPr="00FA25BD">
        <w:rPr>
          <w:sz w:val="16"/>
        </w:rPr>
        <w:t xml:space="preserve">It could be that after decades of capitalist realism the authors of today’s speculative futures, many of which are generated through a critical engagement with resurgent social and environmental movements, are beginning to play a similar role. But if this is the case, it should be remembered that for Marx and Engels the yawning gap between the utopian’s idyllic visions and the definite social relations that confronted the working class made their work of only limited use to the revolutionary movements of their day. </w:t>
      </w:r>
      <w:r w:rsidRPr="00FA25BD">
        <w:rPr>
          <w:rStyle w:val="StyleUnderline"/>
        </w:rPr>
        <w:t>As the proletariat became conscious of itself as a class waging a war</w:t>
      </w:r>
      <w:r w:rsidRPr="00FA25BD">
        <w:rPr>
          <w:sz w:val="16"/>
        </w:rPr>
        <w:t xml:space="preserve"> against their bosses and the state, the </w:t>
      </w:r>
      <w:r w:rsidRPr="00FA25BD">
        <w:rPr>
          <w:rStyle w:val="StyleUnderline"/>
        </w:rPr>
        <w:t xml:space="preserve">utopians clung to the hope that their hyper-rationalized blueprints for the future would cut across class lines. “For how </w:t>
      </w:r>
      <w:proofErr w:type="gramStart"/>
      <w:r w:rsidRPr="00FA25BD">
        <w:rPr>
          <w:rStyle w:val="StyleUnderline"/>
        </w:rPr>
        <w:t>can people</w:t>
      </w:r>
      <w:proofErr w:type="gramEnd"/>
      <w:r w:rsidRPr="00FA25BD">
        <w:rPr>
          <w:rStyle w:val="StyleUnderline"/>
        </w:rPr>
        <w:t xml:space="preserve">, when once they understand their system, fail to see in it the best possible state of </w:t>
      </w:r>
      <w:proofErr w:type="gramStart"/>
      <w:r w:rsidRPr="00FA25BD">
        <w:rPr>
          <w:rStyle w:val="StyleUnderline"/>
        </w:rPr>
        <w:t>society?,</w:t>
      </w:r>
      <w:proofErr w:type="gramEnd"/>
      <w:r w:rsidRPr="00FA25BD">
        <w:rPr>
          <w:rStyle w:val="StyleUnderline"/>
        </w:rPr>
        <w:t>”</w:t>
      </w:r>
      <w:r w:rsidRPr="00FA25BD">
        <w:rPr>
          <w:sz w:val="16"/>
        </w:rPr>
        <w:t xml:space="preserve"> Marx and Engels asked ironically </w:t>
      </w:r>
      <w:proofErr w:type="gramStart"/>
      <w:r w:rsidRPr="00FA25BD">
        <w:rPr>
          <w:sz w:val="16"/>
        </w:rPr>
        <w:t>( Marx</w:t>
      </w:r>
      <w:proofErr w:type="gramEnd"/>
      <w:r w:rsidRPr="00FA25BD">
        <w:rPr>
          <w:sz w:val="16"/>
        </w:rPr>
        <w:t xml:space="preserve"> and Engels, </w:t>
      </w:r>
      <w:proofErr w:type="gramStart"/>
      <w:r w:rsidRPr="00FA25BD">
        <w:rPr>
          <w:sz w:val="16"/>
        </w:rPr>
        <w:t>2017 ;</w:t>
      </w:r>
      <w:proofErr w:type="gramEnd"/>
      <w:r w:rsidRPr="00FA25BD">
        <w:rPr>
          <w:sz w:val="16"/>
        </w:rPr>
        <w:t xml:space="preserve"> 98).</w:t>
      </w:r>
    </w:p>
    <w:p w14:paraId="04D5AB37" w14:textId="77777777" w:rsidR="00C42864" w:rsidRPr="00FA25BD" w:rsidRDefault="00C42864" w:rsidP="00C42864">
      <w:pPr>
        <w:rPr>
          <w:sz w:val="16"/>
        </w:rPr>
      </w:pPr>
      <w:r w:rsidRPr="00FA25BD">
        <w:rPr>
          <w:rStyle w:val="StyleUnderline"/>
        </w:rPr>
        <w:t>There is a risk that today’s projections into the future are being written in a similarly unreflective way by those whose job it is to publish radical books with radical publishers</w:t>
      </w:r>
      <w:r w:rsidRPr="00FA25BD">
        <w:rPr>
          <w:sz w:val="16"/>
        </w:rPr>
        <w:t xml:space="preserve">. All the while </w:t>
      </w:r>
      <w:r w:rsidRPr="00FA25BD">
        <w:rPr>
          <w:rStyle w:val="StyleUnderline"/>
        </w:rPr>
        <w:t>class struggles are being fought over issues that will make material, albeit limited, differences</w:t>
      </w:r>
      <w:r w:rsidRPr="00FA25BD">
        <w:rPr>
          <w:sz w:val="16"/>
        </w:rPr>
        <w:t xml:space="preserve"> to the lives of the working class: </w:t>
      </w:r>
      <w:r w:rsidRPr="00FA25BD">
        <w:rPr>
          <w:rStyle w:val="StyleUnderline"/>
        </w:rPr>
        <w:t>COVID-19 mutual aid groups,</w:t>
      </w:r>
      <w:r w:rsidRPr="00FA25BD">
        <w:rPr>
          <w:sz w:val="16"/>
        </w:rPr>
        <w:t xml:space="preserve"> community and workplace </w:t>
      </w:r>
      <w:r w:rsidRPr="00FA25BD">
        <w:rPr>
          <w:rStyle w:val="StyleUnderline"/>
        </w:rPr>
        <w:t>unions, climate strikes, migrant solidarity networks, food sovereignty initiatives, and police accountability boards</w:t>
      </w:r>
      <w:r w:rsidRPr="00FA25BD">
        <w:rPr>
          <w:sz w:val="16"/>
        </w:rPr>
        <w:t xml:space="preserve">. </w:t>
      </w:r>
      <w:r w:rsidRPr="00FA25BD">
        <w:rPr>
          <w:rStyle w:val="StyleUnderline"/>
        </w:rPr>
        <w:t>If</w:t>
      </w:r>
      <w:r w:rsidRPr="00FA25BD">
        <w:rPr>
          <w:sz w:val="16"/>
        </w:rPr>
        <w:t xml:space="preserve"> the </w:t>
      </w:r>
      <w:r w:rsidRPr="00FA25BD">
        <w:rPr>
          <w:rStyle w:val="StyleUnderline"/>
        </w:rPr>
        <w:t xml:space="preserve">contemplations of today’s utopians play any role </w:t>
      </w:r>
      <w:r w:rsidRPr="00FA25BD">
        <w:rPr>
          <w:sz w:val="16"/>
        </w:rPr>
        <w:t xml:space="preserve">at all </w:t>
      </w:r>
      <w:r w:rsidRPr="00FA25BD">
        <w:rPr>
          <w:rStyle w:val="StyleUnderline"/>
        </w:rPr>
        <w:t>in these struggles it is only in the most tangential of ways</w:t>
      </w:r>
      <w:r w:rsidRPr="00FA25BD">
        <w:rPr>
          <w:sz w:val="16"/>
        </w:rPr>
        <w:t xml:space="preserve">. </w:t>
      </w:r>
      <w:r w:rsidRPr="00FA25BD">
        <w:rPr>
          <w:rStyle w:val="StyleUnderline"/>
        </w:rPr>
        <w:t>This is not to say</w:t>
      </w:r>
      <w:r w:rsidRPr="00FA25BD">
        <w:rPr>
          <w:sz w:val="16"/>
        </w:rPr>
        <w:t xml:space="preserve"> that </w:t>
      </w:r>
      <w:r w:rsidRPr="00FA25BD">
        <w:rPr>
          <w:rStyle w:val="StyleUnderline"/>
        </w:rPr>
        <w:t xml:space="preserve">it is wrong </w:t>
      </w:r>
      <w:r w:rsidRPr="00FA25BD">
        <w:rPr>
          <w:sz w:val="16"/>
        </w:rPr>
        <w:t xml:space="preserve">for those of us who </w:t>
      </w:r>
      <w:proofErr w:type="gramStart"/>
      <w:r w:rsidRPr="00FA25BD">
        <w:rPr>
          <w:sz w:val="16"/>
        </w:rPr>
        <w:t xml:space="preserve">can </w:t>
      </w:r>
      <w:r w:rsidRPr="00FA25BD">
        <w:rPr>
          <w:rStyle w:val="StyleUnderline"/>
        </w:rPr>
        <w:t>to</w:t>
      </w:r>
      <w:proofErr w:type="gramEnd"/>
      <w:r w:rsidRPr="00FA25BD">
        <w:rPr>
          <w:rStyle w:val="StyleUnderline"/>
        </w:rPr>
        <w:t xml:space="preserve"> busy ourselves with post-capitalist imaginaries;</w:t>
      </w:r>
      <w:r w:rsidRPr="00FA25BD">
        <w:rPr>
          <w:sz w:val="16"/>
        </w:rPr>
        <w:t xml:space="preserve"> it is to say that </w:t>
      </w:r>
      <w:r w:rsidRPr="00FA25BD">
        <w:rPr>
          <w:rStyle w:val="StyleUnderline"/>
        </w:rPr>
        <w:t>our capacity to do so implies that progressive movements are at a specific stage in their development</w:t>
      </w:r>
      <w:r w:rsidRPr="00FA25BD">
        <w:rPr>
          <w:sz w:val="16"/>
        </w:rPr>
        <w:t xml:space="preserve">. </w:t>
      </w:r>
      <w:r w:rsidRPr="00FA25BD">
        <w:rPr>
          <w:rStyle w:val="StyleUnderline"/>
        </w:rPr>
        <w:t>After decades of capitalist realism, they are</w:t>
      </w:r>
      <w:r w:rsidRPr="00FA25BD">
        <w:rPr>
          <w:sz w:val="16"/>
        </w:rPr>
        <w:t xml:space="preserve"> once again </w:t>
      </w:r>
      <w:r w:rsidRPr="00FA25BD">
        <w:rPr>
          <w:rStyle w:val="StyleUnderline"/>
        </w:rPr>
        <w:t>learning to flex their utopian imaginations</w:t>
      </w:r>
      <w:r w:rsidRPr="00FA25BD">
        <w:rPr>
          <w:sz w:val="16"/>
        </w:rPr>
        <w:t xml:space="preserve">. </w:t>
      </w:r>
      <w:r w:rsidRPr="00FA25BD">
        <w:rPr>
          <w:rStyle w:val="StyleUnderline"/>
        </w:rPr>
        <w:t xml:space="preserve">They have become skilled </w:t>
      </w:r>
      <w:r w:rsidRPr="00FA25BD">
        <w:rPr>
          <w:rStyle w:val="Emphasis"/>
        </w:rPr>
        <w:t xml:space="preserve">time </w:t>
      </w:r>
      <w:proofErr w:type="spellStart"/>
      <w:r w:rsidRPr="00FA25BD">
        <w:rPr>
          <w:rStyle w:val="Emphasis"/>
        </w:rPr>
        <w:t>travellers</w:t>
      </w:r>
      <w:proofErr w:type="spellEnd"/>
      <w:r w:rsidRPr="00FA25BD">
        <w:rPr>
          <w:sz w:val="16"/>
        </w:rPr>
        <w:t xml:space="preserve">, </w:t>
      </w:r>
      <w:r w:rsidRPr="00FA25BD">
        <w:rPr>
          <w:rStyle w:val="StyleUnderline"/>
        </w:rPr>
        <w:t>projecting their ideals into far-flung futures untroubled by the vicissitudes of the present</w:t>
      </w:r>
      <w:r w:rsidRPr="00FA25BD">
        <w:rPr>
          <w:sz w:val="16"/>
        </w:rPr>
        <w:t xml:space="preserve">. </w:t>
      </w:r>
      <w:r w:rsidRPr="00FA25BD">
        <w:rPr>
          <w:rStyle w:val="StyleUnderline"/>
        </w:rPr>
        <w:t>They have broken with capitalist realism</w:t>
      </w:r>
      <w:r w:rsidRPr="00FA25BD">
        <w:rPr>
          <w:sz w:val="16"/>
        </w:rPr>
        <w:t>.</w:t>
      </w:r>
    </w:p>
    <w:p w14:paraId="14161B40" w14:textId="77777777" w:rsidR="00C42864" w:rsidRPr="00FA25BD" w:rsidRDefault="00C42864" w:rsidP="00C42864">
      <w:pPr>
        <w:rPr>
          <w:sz w:val="16"/>
        </w:rPr>
      </w:pPr>
      <w:r w:rsidRPr="00FA25BD">
        <w:rPr>
          <w:sz w:val="16"/>
        </w:rPr>
        <w:t xml:space="preserve">But no sooner is one contradiction overcome than another is encountered. Under capitalist realism we were incapable of imagining a world after capitalism. Under capitalist catastrophism this is no longer the case. Instead, </w:t>
      </w:r>
      <w:r w:rsidRPr="00FA25BD">
        <w:rPr>
          <w:rStyle w:val="StyleUnderline"/>
        </w:rPr>
        <w:t xml:space="preserve">the gap between what can be conjured </w:t>
      </w:r>
      <w:r w:rsidRPr="00FA25BD">
        <w:rPr>
          <w:sz w:val="16"/>
        </w:rPr>
        <w:t xml:space="preserve">in our mind’s eye </w:t>
      </w:r>
      <w:r w:rsidRPr="00FA25BD">
        <w:rPr>
          <w:rStyle w:val="StyleUnderline"/>
        </w:rPr>
        <w:t>and our concrete conditions of struggle appears formidable, even insurmountable</w:t>
      </w:r>
      <w:r w:rsidRPr="00FA25BD">
        <w:rPr>
          <w:sz w:val="16"/>
        </w:rPr>
        <w:t xml:space="preserve">. In a repeat of the problem that Paul Mattick outlined in his classic text, Spontaneity and Organization, we find ourselves caught between what is imminently “winnable” in the here and now and where, with ever increasing urgency, we know that we need to be </w:t>
      </w:r>
      <w:proofErr w:type="gramStart"/>
      <w:r w:rsidRPr="00FA25BD">
        <w:rPr>
          <w:sz w:val="16"/>
        </w:rPr>
        <w:t>( Mattick</w:t>
      </w:r>
      <w:proofErr w:type="gramEnd"/>
      <w:r w:rsidRPr="00FA25BD">
        <w:rPr>
          <w:sz w:val="16"/>
        </w:rPr>
        <w:t xml:space="preserve">, </w:t>
      </w:r>
      <w:proofErr w:type="gramStart"/>
      <w:r w:rsidRPr="00FA25BD">
        <w:rPr>
          <w:sz w:val="16"/>
        </w:rPr>
        <w:t>1978 )</w:t>
      </w:r>
      <w:proofErr w:type="gramEnd"/>
      <w:r w:rsidRPr="00FA25BD">
        <w:rPr>
          <w:sz w:val="16"/>
        </w:rPr>
        <w:t xml:space="preserve">. Or in Moishe </w:t>
      </w:r>
      <w:proofErr w:type="spellStart"/>
      <w:r w:rsidRPr="00FA25BD">
        <w:rPr>
          <w:sz w:val="16"/>
        </w:rPr>
        <w:t>Postone’s</w:t>
      </w:r>
      <w:proofErr w:type="spellEnd"/>
      <w:r w:rsidRPr="00FA25BD">
        <w:rPr>
          <w:sz w:val="16"/>
        </w:rPr>
        <w:t xml:space="preserve"> words, it is the problem of traversing the gap between “what is” and what “could be” </w:t>
      </w:r>
      <w:proofErr w:type="gramStart"/>
      <w:r w:rsidRPr="00FA25BD">
        <w:rPr>
          <w:sz w:val="16"/>
        </w:rPr>
        <w:t xml:space="preserve">( </w:t>
      </w:r>
      <w:proofErr w:type="spellStart"/>
      <w:r w:rsidRPr="00FA25BD">
        <w:rPr>
          <w:sz w:val="16"/>
        </w:rPr>
        <w:t>Postone</w:t>
      </w:r>
      <w:proofErr w:type="spellEnd"/>
      <w:proofErr w:type="gramEnd"/>
      <w:r w:rsidRPr="00FA25BD">
        <w:rPr>
          <w:sz w:val="16"/>
        </w:rPr>
        <w:t xml:space="preserve"> et al., </w:t>
      </w:r>
      <w:proofErr w:type="gramStart"/>
      <w:r w:rsidRPr="00FA25BD">
        <w:rPr>
          <w:sz w:val="16"/>
        </w:rPr>
        <w:t>2016 )</w:t>
      </w:r>
      <w:proofErr w:type="gramEnd"/>
      <w:r w:rsidRPr="00FA25BD">
        <w:rPr>
          <w:sz w:val="16"/>
        </w:rPr>
        <w:t xml:space="preserve">. It is a gap that progressive movements of all kinds have so far been incapable of closing, a gap that can only be closed by returning to the questions of anti-capitalist strategy </w:t>
      </w:r>
      <w:proofErr w:type="gramStart"/>
      <w:r w:rsidRPr="00FA25BD">
        <w:rPr>
          <w:sz w:val="16"/>
        </w:rPr>
        <w:t>( Garo</w:t>
      </w:r>
      <w:proofErr w:type="gramEnd"/>
      <w:r w:rsidRPr="00FA25BD">
        <w:rPr>
          <w:sz w:val="16"/>
        </w:rPr>
        <w:t xml:space="preserve">, </w:t>
      </w:r>
      <w:proofErr w:type="gramStart"/>
      <w:r w:rsidRPr="00FA25BD">
        <w:rPr>
          <w:sz w:val="16"/>
        </w:rPr>
        <w:t>2023 )</w:t>
      </w:r>
      <w:proofErr w:type="gramEnd"/>
      <w:r w:rsidRPr="00FA25BD">
        <w:rPr>
          <w:sz w:val="16"/>
        </w:rPr>
        <w:t xml:space="preserve"> and the politics of transition </w:t>
      </w:r>
      <w:proofErr w:type="gramStart"/>
      <w:r w:rsidRPr="00FA25BD">
        <w:rPr>
          <w:sz w:val="16"/>
        </w:rPr>
        <w:t>( Mészáros</w:t>
      </w:r>
      <w:proofErr w:type="gramEnd"/>
      <w:r w:rsidRPr="00FA25BD">
        <w:rPr>
          <w:sz w:val="16"/>
        </w:rPr>
        <w:t xml:space="preserve">, </w:t>
      </w:r>
      <w:proofErr w:type="gramStart"/>
      <w:r w:rsidRPr="00FA25BD">
        <w:rPr>
          <w:sz w:val="16"/>
        </w:rPr>
        <w:t>2000 )</w:t>
      </w:r>
      <w:proofErr w:type="gramEnd"/>
      <w:r w:rsidRPr="00FA25BD">
        <w:rPr>
          <w:sz w:val="16"/>
        </w:rPr>
        <w:t>.</w:t>
      </w:r>
    </w:p>
    <w:p w14:paraId="2F20178E" w14:textId="77777777" w:rsidR="00C42864" w:rsidRPr="00FA25BD" w:rsidRDefault="00C42864" w:rsidP="00C42864">
      <w:pPr>
        <w:rPr>
          <w:sz w:val="16"/>
        </w:rPr>
      </w:pPr>
      <w:r w:rsidRPr="00FA25BD">
        <w:rPr>
          <w:sz w:val="16"/>
        </w:rPr>
        <w:t>3.2. The future is cancelled</w:t>
      </w:r>
    </w:p>
    <w:p w14:paraId="7D3469FD" w14:textId="77777777" w:rsidR="00C42864" w:rsidRPr="00FA25BD" w:rsidRDefault="00C42864" w:rsidP="00C42864">
      <w:pPr>
        <w:rPr>
          <w:sz w:val="16"/>
        </w:rPr>
      </w:pPr>
      <w:r w:rsidRPr="00FA25BD">
        <w:rPr>
          <w:sz w:val="16"/>
        </w:rPr>
        <w:t xml:space="preserve">When Fisher claimed that the future was </w:t>
      </w:r>
      <w:proofErr w:type="gramStart"/>
      <w:r w:rsidRPr="00FA25BD">
        <w:rPr>
          <w:sz w:val="16"/>
        </w:rPr>
        <w:t>cancelled</w:t>
      </w:r>
      <w:proofErr w:type="gramEnd"/>
      <w:r w:rsidRPr="00FA25BD">
        <w:rPr>
          <w:sz w:val="16"/>
        </w:rPr>
        <w:t xml:space="preserve"> he had in mind contemporary European culture’s inability to invent anything fundamentally new </w:t>
      </w:r>
      <w:proofErr w:type="gramStart"/>
      <w:r w:rsidRPr="00FA25BD">
        <w:rPr>
          <w:sz w:val="16"/>
        </w:rPr>
        <w:t>( Fisher</w:t>
      </w:r>
      <w:proofErr w:type="gramEnd"/>
      <w:r w:rsidRPr="00FA25BD">
        <w:rPr>
          <w:sz w:val="16"/>
        </w:rPr>
        <w:t xml:space="preserve">, </w:t>
      </w:r>
      <w:proofErr w:type="gramStart"/>
      <w:r w:rsidRPr="00FA25BD">
        <w:rPr>
          <w:sz w:val="16"/>
        </w:rPr>
        <w:t>2014 )</w:t>
      </w:r>
      <w:proofErr w:type="gramEnd"/>
      <w:r w:rsidRPr="00FA25BD">
        <w:rPr>
          <w:sz w:val="16"/>
        </w:rPr>
        <w:t xml:space="preserve">. Late capitalist culture, he thought, was moribund. Try as we might we are incapable of inventing new genres of music, new fashion trends, new cinematographic forms, or new literary genres. Instead, our culture recycles, montages, hybridizes, and writes unsatisfying sequels and reboots. Under capitalist catastrophism it is still the case that </w:t>
      </w:r>
      <w:r w:rsidRPr="00FA25BD">
        <w:rPr>
          <w:rStyle w:val="StyleUnderline"/>
        </w:rPr>
        <w:t>the future is cancelled</w:t>
      </w:r>
      <w:r w:rsidRPr="00FA25BD">
        <w:rPr>
          <w:sz w:val="16"/>
        </w:rPr>
        <w:t xml:space="preserve"> in this sense. But whereas Fisher saw the slow cancellation of the future as a primarily cultural phenomenon, today, </w:t>
      </w:r>
      <w:r w:rsidRPr="00FA25BD">
        <w:rPr>
          <w:rStyle w:val="StyleUnderline"/>
        </w:rPr>
        <w:t>it is increasingly political</w:t>
      </w:r>
      <w:r w:rsidRPr="00FA25BD">
        <w:rPr>
          <w:sz w:val="16"/>
        </w:rPr>
        <w:t xml:space="preserve">. And whereas for Fisher the cancellation of the future did not mean its literal cancellation, </w:t>
      </w:r>
      <w:r w:rsidRPr="00FA25BD">
        <w:rPr>
          <w:rStyle w:val="StyleUnderline"/>
        </w:rPr>
        <w:t xml:space="preserve">for many across the world today the future really is cancelled or </w:t>
      </w:r>
      <w:r w:rsidRPr="00FA25BD">
        <w:rPr>
          <w:sz w:val="16"/>
        </w:rPr>
        <w:t xml:space="preserve">indeed, as Danowski and de Castro argue, </w:t>
      </w:r>
      <w:r w:rsidRPr="00FA25BD">
        <w:rPr>
          <w:rStyle w:val="StyleUnderline"/>
        </w:rPr>
        <w:t>has already been cancelled</w:t>
      </w:r>
      <w:r w:rsidRPr="00FA25BD">
        <w:rPr>
          <w:sz w:val="16"/>
        </w:rPr>
        <w:t xml:space="preserve"> </w:t>
      </w:r>
      <w:proofErr w:type="gramStart"/>
      <w:r w:rsidRPr="00FA25BD">
        <w:rPr>
          <w:sz w:val="16"/>
        </w:rPr>
        <w:t>( Danowski</w:t>
      </w:r>
      <w:proofErr w:type="gramEnd"/>
      <w:r w:rsidRPr="00FA25BD">
        <w:rPr>
          <w:sz w:val="16"/>
        </w:rPr>
        <w:t xml:space="preserve"> and de Castro, </w:t>
      </w:r>
      <w:proofErr w:type="gramStart"/>
      <w:r w:rsidRPr="00FA25BD">
        <w:rPr>
          <w:sz w:val="16"/>
        </w:rPr>
        <w:t>2016 )</w:t>
      </w:r>
      <w:proofErr w:type="gramEnd"/>
      <w:r w:rsidRPr="00FA25BD">
        <w:rPr>
          <w:sz w:val="16"/>
        </w:rPr>
        <w:t xml:space="preserve">. The reason for this, quite simply, </w:t>
      </w:r>
      <w:r w:rsidRPr="00FA25BD">
        <w:rPr>
          <w:rStyle w:val="StyleUnderline"/>
        </w:rPr>
        <w:t>is Euro-American imperialism</w:t>
      </w:r>
      <w:r w:rsidRPr="00FA25BD">
        <w:rPr>
          <w:sz w:val="16"/>
        </w:rPr>
        <w:t>.</w:t>
      </w:r>
    </w:p>
    <w:p w14:paraId="5ED31315" w14:textId="77777777" w:rsidR="00C42864" w:rsidRPr="00FA25BD" w:rsidRDefault="00C42864" w:rsidP="00C42864">
      <w:pPr>
        <w:rPr>
          <w:sz w:val="16"/>
        </w:rPr>
      </w:pPr>
      <w:r w:rsidRPr="00FA25BD">
        <w:rPr>
          <w:rStyle w:val="StyleUnderline"/>
        </w:rPr>
        <w:t>Capitalist catastrophism is characterized by crises</w:t>
      </w:r>
      <w:r w:rsidRPr="00FA25BD">
        <w:rPr>
          <w:sz w:val="16"/>
        </w:rPr>
        <w:t xml:space="preserve"> — </w:t>
      </w:r>
      <w:r w:rsidRPr="00FA25BD">
        <w:rPr>
          <w:rStyle w:val="StyleUnderline"/>
        </w:rPr>
        <w:t>like</w:t>
      </w:r>
      <w:r w:rsidRPr="00FA25BD">
        <w:rPr>
          <w:sz w:val="16"/>
        </w:rPr>
        <w:t xml:space="preserve"> the </w:t>
      </w:r>
      <w:r w:rsidRPr="00FA25BD">
        <w:rPr>
          <w:rStyle w:val="StyleUnderline"/>
        </w:rPr>
        <w:t>coronavirus and climate breakdown</w:t>
      </w:r>
      <w:r w:rsidRPr="00FA25BD">
        <w:rPr>
          <w:sz w:val="16"/>
        </w:rPr>
        <w:t xml:space="preserve"> — </w:t>
      </w:r>
      <w:r w:rsidRPr="00FA25BD">
        <w:rPr>
          <w:rStyle w:val="StyleUnderline"/>
        </w:rPr>
        <w:t>that</w:t>
      </w:r>
      <w:r w:rsidRPr="00FA25BD">
        <w:rPr>
          <w:sz w:val="16"/>
        </w:rPr>
        <w:t xml:space="preserve"> are not immediately economic in origin but nevertheless </w:t>
      </w:r>
      <w:r w:rsidRPr="00FA25BD">
        <w:rPr>
          <w:rStyle w:val="StyleUnderline"/>
        </w:rPr>
        <w:t>have</w:t>
      </w:r>
      <w:r w:rsidRPr="00FA25BD">
        <w:rPr>
          <w:sz w:val="16"/>
        </w:rPr>
        <w:t xml:space="preserve"> the </w:t>
      </w:r>
      <w:r w:rsidRPr="00FA25BD">
        <w:rPr>
          <w:rStyle w:val="StyleUnderline"/>
        </w:rPr>
        <w:t>power to destroy business as usual</w:t>
      </w:r>
      <w:r w:rsidRPr="00FA25BD">
        <w:rPr>
          <w:sz w:val="16"/>
        </w:rPr>
        <w:t xml:space="preserve">. Mainstream economists like to call such crises “exogenous” </w:t>
      </w:r>
      <w:proofErr w:type="gramStart"/>
      <w:r w:rsidRPr="00FA25BD">
        <w:rPr>
          <w:sz w:val="16"/>
        </w:rPr>
        <w:t>( Song</w:t>
      </w:r>
      <w:proofErr w:type="gramEnd"/>
      <w:r w:rsidRPr="00FA25BD">
        <w:rPr>
          <w:sz w:val="16"/>
        </w:rPr>
        <w:t xml:space="preserve"> et al., </w:t>
      </w:r>
      <w:proofErr w:type="gramStart"/>
      <w:r w:rsidRPr="00FA25BD">
        <w:rPr>
          <w:sz w:val="16"/>
        </w:rPr>
        <w:t>2020 )</w:t>
      </w:r>
      <w:proofErr w:type="gramEnd"/>
      <w:r w:rsidRPr="00FA25BD">
        <w:rPr>
          <w:sz w:val="16"/>
        </w:rPr>
        <w:t xml:space="preserve">. These are events that are said to arrive from outside of the capitalist system “like an asteroid might hit earth.” They come “as a surprise,” “there is nothing we can do to precipitate [their] arrival” and they “can cause enormous damage” </w:t>
      </w:r>
      <w:proofErr w:type="gramStart"/>
      <w:r w:rsidRPr="00FA25BD">
        <w:rPr>
          <w:sz w:val="16"/>
        </w:rPr>
        <w:t>( Morad</w:t>
      </w:r>
      <w:proofErr w:type="gramEnd"/>
      <w:r w:rsidRPr="00FA25BD">
        <w:rPr>
          <w:sz w:val="16"/>
        </w:rPr>
        <w:t xml:space="preserve">, </w:t>
      </w:r>
      <w:proofErr w:type="gramStart"/>
      <w:r w:rsidRPr="00FA25BD">
        <w:rPr>
          <w:sz w:val="16"/>
        </w:rPr>
        <w:t>2020 )</w:t>
      </w:r>
      <w:proofErr w:type="gramEnd"/>
      <w:r w:rsidRPr="00FA25BD">
        <w:rPr>
          <w:sz w:val="16"/>
        </w:rPr>
        <w:t xml:space="preserve">. The distinction between exogenous and endogenous shocks has helped economists and bourgeois commentators to mystify the true causes of the pandemic. At the height of the pandemic media commentators claimed repeatedly that unlike the 2008 financial crisis for which blame could be apportioned among “irresponsible” lenders and regulators, when it comes to the coronavirus “nobody’s to blame” </w:t>
      </w:r>
      <w:proofErr w:type="gramStart"/>
      <w:r w:rsidRPr="00FA25BD">
        <w:rPr>
          <w:sz w:val="16"/>
        </w:rPr>
        <w:t>( Williams</w:t>
      </w:r>
      <w:proofErr w:type="gramEnd"/>
      <w:r w:rsidRPr="00FA25BD">
        <w:rPr>
          <w:sz w:val="16"/>
        </w:rPr>
        <w:t xml:space="preserve">, </w:t>
      </w:r>
      <w:proofErr w:type="gramStart"/>
      <w:r w:rsidRPr="00FA25BD">
        <w:rPr>
          <w:sz w:val="16"/>
        </w:rPr>
        <w:t>2020 )</w:t>
      </w:r>
      <w:proofErr w:type="gramEnd"/>
      <w:r w:rsidRPr="00FA25BD">
        <w:rPr>
          <w:sz w:val="16"/>
        </w:rPr>
        <w:t xml:space="preserve">. Rather, the pandemic is just “one of those unexpected challenges sent to test the human race and our modern connected society in so many ways we couldn’t have imagined” </w:t>
      </w:r>
      <w:proofErr w:type="gramStart"/>
      <w:r w:rsidRPr="00FA25BD">
        <w:rPr>
          <w:sz w:val="16"/>
        </w:rPr>
        <w:t>( Wootton</w:t>
      </w:r>
      <w:proofErr w:type="gramEnd"/>
      <w:r w:rsidRPr="00FA25BD">
        <w:rPr>
          <w:sz w:val="16"/>
        </w:rPr>
        <w:t xml:space="preserve">, </w:t>
      </w:r>
      <w:proofErr w:type="gramStart"/>
      <w:r w:rsidRPr="00FA25BD">
        <w:rPr>
          <w:sz w:val="16"/>
        </w:rPr>
        <w:t>2020 )</w:t>
      </w:r>
      <w:proofErr w:type="gramEnd"/>
      <w:r w:rsidRPr="00FA25BD">
        <w:rPr>
          <w:sz w:val="16"/>
        </w:rPr>
        <w:t xml:space="preserve">. It is “something like a natural disaster — a spontaneous, accidental eruption that’s no one’s fault” </w:t>
      </w:r>
      <w:proofErr w:type="gramStart"/>
      <w:r w:rsidRPr="00FA25BD">
        <w:rPr>
          <w:sz w:val="16"/>
        </w:rPr>
        <w:t>( Zakaria</w:t>
      </w:r>
      <w:proofErr w:type="gramEnd"/>
      <w:r w:rsidRPr="00FA25BD">
        <w:rPr>
          <w:sz w:val="16"/>
        </w:rPr>
        <w:t xml:space="preserve">, </w:t>
      </w:r>
      <w:proofErr w:type="gramStart"/>
      <w:r w:rsidRPr="00FA25BD">
        <w:rPr>
          <w:sz w:val="16"/>
        </w:rPr>
        <w:t>2020 )</w:t>
      </w:r>
      <w:proofErr w:type="gramEnd"/>
      <w:r w:rsidRPr="00FA25BD">
        <w:rPr>
          <w:sz w:val="16"/>
        </w:rPr>
        <w:t>.</w:t>
      </w:r>
    </w:p>
    <w:p w14:paraId="628FF65A" w14:textId="77777777" w:rsidR="00C42864" w:rsidRPr="00FA25BD" w:rsidRDefault="00C42864" w:rsidP="00C42864">
      <w:pPr>
        <w:rPr>
          <w:sz w:val="16"/>
        </w:rPr>
      </w:pPr>
      <w:r w:rsidRPr="00FA25BD">
        <w:rPr>
          <w:sz w:val="16"/>
        </w:rPr>
        <w:t xml:space="preserve">None of this is true. For a start, the world’s governments have long been warned about a pandemic of this scale. In 1988 Nobel Laureate Joshua Lederberg explained that “the single biggest threat to man’s continued dominance on the planet is the virus” ( Lederberg, 1988 ), in 2018 the World Health Organization released a report predicting the emergence of what it called “Disease X” ( World Health Organization, 2018 ), an unknown pathogen that would cause a “serious international epidemic” and in 2016 the UK government among other countries was told that the risk of a pandemic in the country was high and to stockpile personal protective equipment ( Iacobucci, 2021 ). These warnings all fell on deaf ears. More fundamentally, it is simply not the case that the coronavirus is exogenous to the capitalist economy. Though the precise geographical origins of COVID-19 are still to be determined, scientists agree that the virus was not fabricated in a Chinese lab but originated in nature before spilling over into human populations eking out a living in the informal economies on the edges of capital’s ecologically simplified supply chains </w:t>
      </w:r>
      <w:proofErr w:type="gramStart"/>
      <w:r w:rsidRPr="00FA25BD">
        <w:rPr>
          <w:sz w:val="16"/>
        </w:rPr>
        <w:t>( Wallace</w:t>
      </w:r>
      <w:proofErr w:type="gramEnd"/>
      <w:r w:rsidRPr="00FA25BD">
        <w:rPr>
          <w:sz w:val="16"/>
        </w:rPr>
        <w:t xml:space="preserve">, </w:t>
      </w:r>
      <w:proofErr w:type="gramStart"/>
      <w:r w:rsidRPr="00FA25BD">
        <w:rPr>
          <w:sz w:val="16"/>
        </w:rPr>
        <w:t>2020 ,</w:t>
      </w:r>
      <w:proofErr w:type="gramEnd"/>
      <w:r w:rsidRPr="00FA25BD">
        <w:rPr>
          <w:sz w:val="16"/>
        </w:rPr>
        <w:t xml:space="preserve"> Wu, </w:t>
      </w:r>
      <w:proofErr w:type="gramStart"/>
      <w:r w:rsidRPr="00FA25BD">
        <w:rPr>
          <w:sz w:val="16"/>
        </w:rPr>
        <w:t>2021 )</w:t>
      </w:r>
      <w:proofErr w:type="gramEnd"/>
      <w:r w:rsidRPr="00FA25BD">
        <w:rPr>
          <w:sz w:val="16"/>
        </w:rPr>
        <w:t xml:space="preserve"> .</w:t>
      </w:r>
    </w:p>
    <w:p w14:paraId="47EABFD9" w14:textId="77777777" w:rsidR="00C42864" w:rsidRPr="00FA25BD" w:rsidRDefault="00C42864" w:rsidP="00C42864">
      <w:pPr>
        <w:rPr>
          <w:sz w:val="16"/>
        </w:rPr>
      </w:pPr>
      <w:r w:rsidRPr="00FA25BD">
        <w:rPr>
          <w:sz w:val="16"/>
        </w:rPr>
        <w:t xml:space="preserve">The likelihood of such spill overs </w:t>
      </w:r>
      <w:proofErr w:type="gramStart"/>
      <w:r w:rsidRPr="00FA25BD">
        <w:rPr>
          <w:sz w:val="16"/>
        </w:rPr>
        <w:t>are</w:t>
      </w:r>
      <w:proofErr w:type="gramEnd"/>
      <w:r w:rsidRPr="00FA25BD">
        <w:rPr>
          <w:sz w:val="16"/>
        </w:rPr>
        <w:t xml:space="preserve"> exponentially increased by what Jason Moore calls capitalism’s “organization of nature,” or the way that </w:t>
      </w:r>
      <w:r w:rsidRPr="00FA25BD">
        <w:rPr>
          <w:rStyle w:val="StyleUnderline"/>
        </w:rPr>
        <w:t>capitalism tears into, degrades, exploits,</w:t>
      </w:r>
      <w:r w:rsidRPr="00FA25BD">
        <w:rPr>
          <w:sz w:val="16"/>
        </w:rPr>
        <w:t xml:space="preserve"> recomposes and redistributes </w:t>
      </w:r>
      <w:r w:rsidRPr="00FA25BD">
        <w:rPr>
          <w:rStyle w:val="StyleUnderline"/>
        </w:rPr>
        <w:t>non-human nature</w:t>
      </w:r>
      <w:r w:rsidRPr="00FA25BD">
        <w:rPr>
          <w:sz w:val="16"/>
        </w:rPr>
        <w:t xml:space="preserve"> </w:t>
      </w:r>
      <w:proofErr w:type="gramStart"/>
      <w:r w:rsidRPr="00FA25BD">
        <w:rPr>
          <w:sz w:val="16"/>
        </w:rPr>
        <w:t>( Moore</w:t>
      </w:r>
      <w:proofErr w:type="gramEnd"/>
      <w:r w:rsidRPr="00FA25BD">
        <w:rPr>
          <w:sz w:val="16"/>
        </w:rPr>
        <w:t xml:space="preserve">, </w:t>
      </w:r>
      <w:proofErr w:type="gramStart"/>
      <w:r w:rsidRPr="00FA25BD">
        <w:rPr>
          <w:sz w:val="16"/>
        </w:rPr>
        <w:t>2015 )</w:t>
      </w:r>
      <w:proofErr w:type="gramEnd"/>
      <w:r w:rsidRPr="00FA25BD">
        <w:rPr>
          <w:sz w:val="16"/>
        </w:rPr>
        <w:t xml:space="preserve">. Biologist Rob Wallace and his co-authors have shown a direct link between industrial agriculture’s circuits of accumulation and pandemics like the coronavirus </w:t>
      </w:r>
      <w:proofErr w:type="gramStart"/>
      <w:r w:rsidRPr="00FA25BD">
        <w:rPr>
          <w:sz w:val="16"/>
        </w:rPr>
        <w:t>( Wallace</w:t>
      </w:r>
      <w:proofErr w:type="gramEnd"/>
      <w:r w:rsidRPr="00FA25BD">
        <w:rPr>
          <w:sz w:val="16"/>
        </w:rPr>
        <w:t xml:space="preserve"> et al., </w:t>
      </w:r>
      <w:proofErr w:type="gramStart"/>
      <w:r w:rsidRPr="00FA25BD">
        <w:rPr>
          <w:sz w:val="16"/>
        </w:rPr>
        <w:t>2020 )</w:t>
      </w:r>
      <w:proofErr w:type="gramEnd"/>
      <w:r w:rsidRPr="00FA25BD">
        <w:rPr>
          <w:sz w:val="16"/>
        </w:rPr>
        <w:t xml:space="preserve">. What passes for </w:t>
      </w:r>
      <w:r w:rsidRPr="00FA25BD">
        <w:rPr>
          <w:rStyle w:val="StyleUnderline"/>
        </w:rPr>
        <w:t>common practice in agribusiness</w:t>
      </w:r>
      <w:r w:rsidRPr="00FA25BD">
        <w:rPr>
          <w:sz w:val="16"/>
        </w:rPr>
        <w:t xml:space="preserve"> — </w:t>
      </w:r>
      <w:r w:rsidRPr="00FA25BD">
        <w:rPr>
          <w:rStyle w:val="StyleUnderline"/>
        </w:rPr>
        <w:t>deforestation</w:t>
      </w:r>
      <w:r w:rsidRPr="00FA25BD">
        <w:rPr>
          <w:sz w:val="16"/>
        </w:rPr>
        <w:t xml:space="preserve">, the </w:t>
      </w:r>
      <w:r w:rsidRPr="00FA25BD">
        <w:rPr>
          <w:rStyle w:val="StyleUnderline"/>
        </w:rPr>
        <w:t>forced displacement of local populations, monocultures, genetic selection, and</w:t>
      </w:r>
      <w:r w:rsidRPr="00FA25BD">
        <w:rPr>
          <w:sz w:val="16"/>
        </w:rPr>
        <w:t xml:space="preserve"> the </w:t>
      </w:r>
      <w:r w:rsidRPr="00FA25BD">
        <w:rPr>
          <w:rStyle w:val="StyleUnderline"/>
        </w:rPr>
        <w:t>undercutting of local smallholder producers</w:t>
      </w:r>
      <w:r w:rsidRPr="00FA25BD">
        <w:rPr>
          <w:sz w:val="16"/>
        </w:rPr>
        <w:t xml:space="preserve"> — </w:t>
      </w:r>
      <w:r w:rsidRPr="00FA25BD">
        <w:rPr>
          <w:rStyle w:val="StyleUnderline"/>
        </w:rPr>
        <w:t>creates near-perfect conditions for novel viruses to multiply and spill over into human populations</w:t>
      </w:r>
      <w:r w:rsidRPr="00FA25BD">
        <w:rPr>
          <w:sz w:val="16"/>
        </w:rPr>
        <w:t xml:space="preserve">. This means that </w:t>
      </w:r>
      <w:r w:rsidRPr="00FA25BD">
        <w:rPr>
          <w:rStyle w:val="StyleUnderline"/>
        </w:rPr>
        <w:t>the pandemic is not just “one of those things.” It is</w:t>
      </w:r>
      <w:r w:rsidRPr="00FA25BD">
        <w:rPr>
          <w:sz w:val="16"/>
        </w:rPr>
        <w:t xml:space="preserve"> about as much </w:t>
      </w:r>
      <w:r w:rsidRPr="00FA25BD">
        <w:rPr>
          <w:rStyle w:val="StyleUnderline"/>
        </w:rPr>
        <w:t>a product of global capitalism</w:t>
      </w:r>
      <w:r w:rsidRPr="00FA25BD">
        <w:rPr>
          <w:sz w:val="16"/>
        </w:rPr>
        <w:t xml:space="preserve"> as the phones we use, the cars we drive, or </w:t>
      </w:r>
      <w:proofErr w:type="gramStart"/>
      <w:r w:rsidRPr="00FA25BD">
        <w:rPr>
          <w:sz w:val="16"/>
        </w:rPr>
        <w:t>food</w:t>
      </w:r>
      <w:proofErr w:type="gramEnd"/>
      <w:r w:rsidRPr="00FA25BD">
        <w:rPr>
          <w:sz w:val="16"/>
        </w:rPr>
        <w:t xml:space="preserve"> we eat. Capital’s </w:t>
      </w:r>
      <w:r w:rsidRPr="00FA25BD">
        <w:rPr>
          <w:rStyle w:val="StyleUnderline"/>
        </w:rPr>
        <w:t>global circuits of accumulation</w:t>
      </w:r>
      <w:r w:rsidRPr="00FA25BD">
        <w:rPr>
          <w:sz w:val="16"/>
        </w:rPr>
        <w:t xml:space="preserve"> have </w:t>
      </w:r>
      <w:r w:rsidRPr="00FA25BD">
        <w:rPr>
          <w:rStyle w:val="StyleUnderline"/>
        </w:rPr>
        <w:t>propelled the virus across planetary vectors</w:t>
      </w:r>
      <w:r w:rsidRPr="00FA25BD">
        <w:rPr>
          <w:sz w:val="16"/>
        </w:rPr>
        <w:t xml:space="preserve">, eased its passage across borders </w:t>
      </w:r>
      <w:r w:rsidRPr="00FA25BD">
        <w:rPr>
          <w:rStyle w:val="StyleUnderline"/>
        </w:rPr>
        <w:t>and facilitated its genetic mutation</w:t>
      </w:r>
      <w:r w:rsidRPr="00FA25BD">
        <w:rPr>
          <w:sz w:val="16"/>
        </w:rPr>
        <w:t xml:space="preserve"> </w:t>
      </w:r>
      <w:proofErr w:type="gramStart"/>
      <w:r w:rsidRPr="00FA25BD">
        <w:rPr>
          <w:sz w:val="16"/>
        </w:rPr>
        <w:t xml:space="preserve">( </w:t>
      </w:r>
      <w:proofErr w:type="spellStart"/>
      <w:r w:rsidRPr="00FA25BD">
        <w:rPr>
          <w:sz w:val="16"/>
        </w:rPr>
        <w:t>Brakman</w:t>
      </w:r>
      <w:proofErr w:type="spellEnd"/>
      <w:proofErr w:type="gramEnd"/>
      <w:r w:rsidRPr="00FA25BD">
        <w:rPr>
          <w:sz w:val="16"/>
        </w:rPr>
        <w:t xml:space="preserve"> et al., </w:t>
      </w:r>
      <w:proofErr w:type="gramStart"/>
      <w:r w:rsidRPr="00FA25BD">
        <w:rPr>
          <w:sz w:val="16"/>
        </w:rPr>
        <w:t>2020 )</w:t>
      </w:r>
      <w:proofErr w:type="gramEnd"/>
      <w:r w:rsidRPr="00FA25BD">
        <w:rPr>
          <w:sz w:val="16"/>
        </w:rPr>
        <w:t>. Considering all of this it is no wonder that the pandemic’s true origins are routinely mystified. The coronavirus, like the climate crisis, is an argument against capitalism, an argument against the European model of development and progress.</w:t>
      </w:r>
    </w:p>
    <w:p w14:paraId="13CEC9EB" w14:textId="77777777" w:rsidR="00C42864" w:rsidRPr="00FA25BD" w:rsidRDefault="00C42864" w:rsidP="00C42864">
      <w:pPr>
        <w:rPr>
          <w:sz w:val="16"/>
        </w:rPr>
      </w:pPr>
      <w:r w:rsidRPr="00FA25BD">
        <w:rPr>
          <w:sz w:val="16"/>
        </w:rPr>
        <w:t xml:space="preserve">In 1961 Fanon explained that Europe’s very way of life was “a scandal for it was built on the backs of slaves, it fed on the blood of </w:t>
      </w:r>
      <w:proofErr w:type="gramStart"/>
      <w:r w:rsidRPr="00FA25BD">
        <w:rPr>
          <w:sz w:val="16"/>
        </w:rPr>
        <w:t>slaves, and</w:t>
      </w:r>
      <w:proofErr w:type="gramEnd"/>
      <w:r w:rsidRPr="00FA25BD">
        <w:rPr>
          <w:sz w:val="16"/>
        </w:rPr>
        <w:t xml:space="preserve"> owes its very existence to the soil and subsoil of the undeveloped world” </w:t>
      </w:r>
      <w:proofErr w:type="gramStart"/>
      <w:r w:rsidRPr="00FA25BD">
        <w:rPr>
          <w:sz w:val="16"/>
        </w:rPr>
        <w:t>( Fanon</w:t>
      </w:r>
      <w:proofErr w:type="gramEnd"/>
      <w:r w:rsidRPr="00FA25BD">
        <w:rPr>
          <w:sz w:val="16"/>
        </w:rPr>
        <w:t xml:space="preserve"> et al., </w:t>
      </w:r>
      <w:proofErr w:type="gramStart"/>
      <w:r w:rsidRPr="00FA25BD">
        <w:rPr>
          <w:sz w:val="16"/>
        </w:rPr>
        <w:t>2005 ,</w:t>
      </w:r>
      <w:proofErr w:type="gramEnd"/>
      <w:r w:rsidRPr="00FA25BD">
        <w:rPr>
          <w:sz w:val="16"/>
        </w:rPr>
        <w:t xml:space="preserve"> 96). In the colonial period this oppression took the form of immediate acts of violence wrought upon the minds and bodies of the subjugated. After decolonization and in the neoliberal period that Fisher describes, the exploitation of the Third World took more mediated and subtle forms. As Utsa and Prabhat Patnaik show us, violence was no longer primarily exercised through force. Instead, after a brief post-colonial period in which imperialist bonds were loosened, they were tightened once more not principally through violence — though this remained a constant threat — but through the arbitrating power of the market </w:t>
      </w:r>
      <w:proofErr w:type="gramStart"/>
      <w:r w:rsidRPr="00FA25BD">
        <w:rPr>
          <w:sz w:val="16"/>
        </w:rPr>
        <w:t>( Patnaik</w:t>
      </w:r>
      <w:proofErr w:type="gramEnd"/>
      <w:r w:rsidRPr="00FA25BD">
        <w:rPr>
          <w:sz w:val="16"/>
        </w:rPr>
        <w:t xml:space="preserve"> and Patnaik, </w:t>
      </w:r>
      <w:proofErr w:type="gramStart"/>
      <w:r w:rsidRPr="00FA25BD">
        <w:rPr>
          <w:sz w:val="16"/>
        </w:rPr>
        <w:t>2016 )</w:t>
      </w:r>
      <w:proofErr w:type="gramEnd"/>
      <w:r w:rsidRPr="00FA25BD">
        <w:rPr>
          <w:sz w:val="16"/>
        </w:rPr>
        <w:t>. Wages in the periphery were deflated to protect the price of Western currencies while ensuring a constant flow of raw materials and food from the world’s poorest to the richest. This, it was claimed, was the only “realistic” way for the periphery to develop.</w:t>
      </w:r>
    </w:p>
    <w:p w14:paraId="7F24E6ED" w14:textId="77777777" w:rsidR="00C42864" w:rsidRPr="00FA25BD" w:rsidRDefault="00C42864" w:rsidP="00C42864">
      <w:pPr>
        <w:rPr>
          <w:sz w:val="16"/>
        </w:rPr>
      </w:pPr>
      <w:r w:rsidRPr="00FA25BD">
        <w:rPr>
          <w:sz w:val="16"/>
        </w:rPr>
        <w:t xml:space="preserve">In contrast, </w:t>
      </w:r>
      <w:r w:rsidRPr="00FA25BD">
        <w:rPr>
          <w:rStyle w:val="StyleUnderline"/>
        </w:rPr>
        <w:t>capitalist catastrophism is characterized by an intensification of immediate forms of subjugation.</w:t>
      </w:r>
      <w:r w:rsidRPr="00FA25BD">
        <w:rPr>
          <w:sz w:val="16"/>
        </w:rPr>
        <w:t xml:space="preserve"> As the </w:t>
      </w:r>
      <w:r w:rsidRPr="00FA25BD">
        <w:rPr>
          <w:rStyle w:val="StyleUnderline"/>
        </w:rPr>
        <w:t>uneven and combined crises</w:t>
      </w:r>
      <w:r w:rsidRPr="00FA25BD">
        <w:rPr>
          <w:sz w:val="16"/>
        </w:rPr>
        <w:t xml:space="preserve"> of the coronavirus and climate breakdown </w:t>
      </w:r>
      <w:r w:rsidRPr="00FA25BD">
        <w:rPr>
          <w:rStyle w:val="StyleUnderline"/>
        </w:rPr>
        <w:t xml:space="preserve">loosen capitalism’s hold on what it means to be realistic, the imperialist core drops all </w:t>
      </w:r>
      <w:proofErr w:type="spellStart"/>
      <w:r w:rsidRPr="00FA25BD">
        <w:rPr>
          <w:rStyle w:val="StyleUnderline"/>
        </w:rPr>
        <w:t>pretence</w:t>
      </w:r>
      <w:proofErr w:type="spellEnd"/>
      <w:r w:rsidRPr="00FA25BD">
        <w:rPr>
          <w:rStyle w:val="StyleUnderline"/>
        </w:rPr>
        <w:t xml:space="preserve"> of “win–win” scenarios for the core and periphery to return to a strategy of racialized social and ecological plunder and economic warfare</w:t>
      </w:r>
      <w:r w:rsidRPr="00FA25BD">
        <w:rPr>
          <w:sz w:val="16"/>
        </w:rPr>
        <w:t xml:space="preserve">. Crippling </w:t>
      </w:r>
      <w:r w:rsidRPr="00FA25BD">
        <w:rPr>
          <w:rStyle w:val="StyleUnderline"/>
        </w:rPr>
        <w:t>sanctions are imposed on sovereign governments such as Cuba, Venezuela, Syria, and Iran that have been construed as threats to imperial interests</w:t>
      </w:r>
      <w:r w:rsidRPr="00FA25BD">
        <w:rPr>
          <w:sz w:val="16"/>
        </w:rPr>
        <w:t xml:space="preserve"> ( Davis, 2023 ), </w:t>
      </w:r>
      <w:r w:rsidRPr="00FA25BD">
        <w:rPr>
          <w:rStyle w:val="StyleUnderline"/>
        </w:rPr>
        <w:t>wars are waged, sovereign nations occupied, assets and resources stolen</w:t>
      </w:r>
      <w:r w:rsidRPr="00FA25BD">
        <w:rPr>
          <w:sz w:val="16"/>
        </w:rPr>
        <w:t xml:space="preserve"> ( Kadri, 2019 ), </w:t>
      </w:r>
      <w:r w:rsidRPr="00FA25BD">
        <w:rPr>
          <w:rStyle w:val="StyleUnderline"/>
        </w:rPr>
        <w:t>and the international norms</w:t>
      </w:r>
      <w:r w:rsidRPr="00FA25BD">
        <w:rPr>
          <w:sz w:val="16"/>
        </w:rPr>
        <w:t xml:space="preserve"> like the right to asylum systematically flouted through policies like the UK’s Illegal Migration Bill and refugee pushbacks ( Stevens et al., 2023 ).</w:t>
      </w:r>
    </w:p>
    <w:p w14:paraId="45BC18E5" w14:textId="77777777" w:rsidR="00C42864" w:rsidRPr="00FA25BD" w:rsidRDefault="00C42864" w:rsidP="00C42864">
      <w:pPr>
        <w:rPr>
          <w:sz w:val="16"/>
        </w:rPr>
      </w:pPr>
      <w:r w:rsidRPr="00FA25BD">
        <w:rPr>
          <w:sz w:val="16"/>
        </w:rPr>
        <w:t xml:space="preserve">The height of the pandemic gave an important insight into the future under capitalist catastrophist conditions. The </w:t>
      </w:r>
      <w:r w:rsidRPr="00FA25BD">
        <w:rPr>
          <w:rStyle w:val="StyleUnderline"/>
        </w:rPr>
        <w:t>US and Europe drove up the costs of crucial medical equipment</w:t>
      </w:r>
      <w:r w:rsidRPr="00FA25BD">
        <w:rPr>
          <w:sz w:val="16"/>
        </w:rPr>
        <w:t xml:space="preserve"> while </w:t>
      </w:r>
      <w:r w:rsidRPr="00FA25BD">
        <w:rPr>
          <w:rStyle w:val="StyleUnderline"/>
        </w:rPr>
        <w:t xml:space="preserve">placing export controls </w:t>
      </w:r>
      <w:r w:rsidRPr="00FA25BD">
        <w:rPr>
          <w:sz w:val="16"/>
        </w:rPr>
        <w:t xml:space="preserve">on much-needed ventilators, face masks, gloves and gowns </w:t>
      </w:r>
      <w:r w:rsidRPr="00FA25BD">
        <w:rPr>
          <w:rStyle w:val="StyleUnderline"/>
        </w:rPr>
        <w:t>leaving the periphery without</w:t>
      </w:r>
      <w:r w:rsidRPr="00FA25BD">
        <w:rPr>
          <w:sz w:val="16"/>
        </w:rPr>
        <w:t xml:space="preserve"> the </w:t>
      </w:r>
      <w:r w:rsidRPr="00FA25BD">
        <w:rPr>
          <w:rStyle w:val="StyleUnderline"/>
        </w:rPr>
        <w:t xml:space="preserve">supplies it needs to combat </w:t>
      </w:r>
      <w:r w:rsidRPr="00FA25BD">
        <w:rPr>
          <w:sz w:val="16"/>
        </w:rPr>
        <w:t xml:space="preserve">the </w:t>
      </w:r>
      <w:r w:rsidRPr="00FA25BD">
        <w:rPr>
          <w:rStyle w:val="StyleUnderline"/>
        </w:rPr>
        <w:t>spread of the virus</w:t>
      </w:r>
      <w:r w:rsidRPr="00FA25BD">
        <w:rPr>
          <w:sz w:val="16"/>
        </w:rPr>
        <w:t xml:space="preserve"> </w:t>
      </w:r>
      <w:proofErr w:type="gramStart"/>
      <w:r w:rsidRPr="00FA25BD">
        <w:rPr>
          <w:sz w:val="16"/>
        </w:rPr>
        <w:t>( Douglas</w:t>
      </w:r>
      <w:proofErr w:type="gramEnd"/>
      <w:r w:rsidRPr="00FA25BD">
        <w:rPr>
          <w:sz w:val="16"/>
        </w:rPr>
        <w:t xml:space="preserve">, </w:t>
      </w:r>
      <w:proofErr w:type="gramStart"/>
      <w:r w:rsidRPr="00FA25BD">
        <w:rPr>
          <w:sz w:val="16"/>
        </w:rPr>
        <w:t>2020 ,</w:t>
      </w:r>
      <w:proofErr w:type="gramEnd"/>
      <w:r w:rsidRPr="00FA25BD">
        <w:rPr>
          <w:sz w:val="16"/>
        </w:rPr>
        <w:t xml:space="preserve"> Martin, </w:t>
      </w:r>
      <w:proofErr w:type="gramStart"/>
      <w:r w:rsidRPr="00FA25BD">
        <w:rPr>
          <w:sz w:val="16"/>
        </w:rPr>
        <w:t>2020 )</w:t>
      </w:r>
      <w:proofErr w:type="gramEnd"/>
      <w:r w:rsidRPr="00FA25BD">
        <w:rPr>
          <w:sz w:val="16"/>
        </w:rPr>
        <w:t xml:space="preserve">. Meanwhile, the EU did little to help the plight of those who have contracted the virus in cramped refugee camps on its borders. For its part, in what the UK’s Ambassador to Egypt called “a great example of UK-Egypt cooperation,” the UK bought large amounts of protective equipment from Egypt despite the country’s desperate shortage of equipment for its own doctors. Egyptian workers who took to social media to protest were swiftly silenced by their government who know better than to put the interests of their own people before that of one of their largest investors </w:t>
      </w:r>
      <w:proofErr w:type="gramStart"/>
      <w:r w:rsidRPr="00FA25BD">
        <w:rPr>
          <w:sz w:val="16"/>
        </w:rPr>
        <w:t>( Smith</w:t>
      </w:r>
      <w:proofErr w:type="gramEnd"/>
      <w:r w:rsidRPr="00FA25BD">
        <w:rPr>
          <w:sz w:val="16"/>
        </w:rPr>
        <w:t xml:space="preserve">, </w:t>
      </w:r>
      <w:proofErr w:type="gramStart"/>
      <w:r w:rsidRPr="00FA25BD">
        <w:rPr>
          <w:sz w:val="16"/>
        </w:rPr>
        <w:t>2020 )</w:t>
      </w:r>
      <w:proofErr w:type="gramEnd"/>
      <w:r w:rsidRPr="00FA25BD">
        <w:rPr>
          <w:sz w:val="16"/>
        </w:rPr>
        <w:t>.</w:t>
      </w:r>
    </w:p>
    <w:p w14:paraId="5C13DA56" w14:textId="77777777" w:rsidR="00C42864" w:rsidRPr="00FA25BD" w:rsidRDefault="00C42864" w:rsidP="00C42864">
      <w:pPr>
        <w:rPr>
          <w:sz w:val="16"/>
        </w:rPr>
      </w:pPr>
      <w:r w:rsidRPr="00FA25BD">
        <w:rPr>
          <w:sz w:val="16"/>
        </w:rPr>
        <w:t xml:space="preserve">Unable to feed themselves without super exploiting Eastern European </w:t>
      </w:r>
      <w:proofErr w:type="spellStart"/>
      <w:r w:rsidRPr="00FA25BD">
        <w:rPr>
          <w:sz w:val="16"/>
        </w:rPr>
        <w:t>labour</w:t>
      </w:r>
      <w:proofErr w:type="spellEnd"/>
      <w:r w:rsidRPr="00FA25BD">
        <w:rPr>
          <w:sz w:val="16"/>
        </w:rPr>
        <w:t xml:space="preserve">, countries like the UK and Germany also loosened travel restrictions on seasonal </w:t>
      </w:r>
      <w:proofErr w:type="spellStart"/>
      <w:r w:rsidRPr="00FA25BD">
        <w:rPr>
          <w:sz w:val="16"/>
        </w:rPr>
        <w:t>labour</w:t>
      </w:r>
      <w:proofErr w:type="spellEnd"/>
      <w:r w:rsidRPr="00FA25BD">
        <w:rPr>
          <w:sz w:val="16"/>
        </w:rPr>
        <w:t xml:space="preserve"> from Europe’s internal peripheries. Meanwhile, </w:t>
      </w:r>
      <w:proofErr w:type="gramStart"/>
      <w:r w:rsidRPr="00FA25BD">
        <w:rPr>
          <w:sz w:val="16"/>
        </w:rPr>
        <w:t>outrageously</w:t>
      </w:r>
      <w:proofErr w:type="gramEnd"/>
      <w:r w:rsidRPr="00FA25BD">
        <w:rPr>
          <w:sz w:val="16"/>
        </w:rPr>
        <w:t xml:space="preserve"> colonial ruminations circulated through mainstream media outlets. A French doctor, for instance, argued on national television that it might be “provocative” but vaccination studies ought to be done in Africa “where there are no masks, no treatment or intensive care, a little bit like it’s been done for certain AIDS studies, where among prostitutes, we try things, because we know that they are highly exposed and don’t protect themselves” ( Rosman, 2020 ). Under capitalist catastrophism, this is how Europe treats its internal and external peripheries despite many EU countries benefiting from selfless acts of international solidarity. Vietnam donated 550,000 masks to Europe, Cuba sent doctors to Italy in an act of medical internationalism and China donated PPE to several badly affected European countries. Europe accepted it all without fanfare and without reciprocation. Europe’s response to the pandemic was thus both a brutal confirmation of Aimé Césaire’s assessment that “Europe is indefensible” and an indication of how economic and extra-economic power is wielded under capitalist catastrophist conditions </w:t>
      </w:r>
      <w:proofErr w:type="gramStart"/>
      <w:r w:rsidRPr="00FA25BD">
        <w:rPr>
          <w:sz w:val="16"/>
        </w:rPr>
        <w:t>( Cesaire</w:t>
      </w:r>
      <w:proofErr w:type="gramEnd"/>
      <w:r w:rsidRPr="00FA25BD">
        <w:rPr>
          <w:sz w:val="16"/>
        </w:rPr>
        <w:t xml:space="preserve">, </w:t>
      </w:r>
      <w:proofErr w:type="gramStart"/>
      <w:r w:rsidRPr="00FA25BD">
        <w:rPr>
          <w:sz w:val="16"/>
        </w:rPr>
        <w:t>2000 ;</w:t>
      </w:r>
      <w:proofErr w:type="gramEnd"/>
      <w:r w:rsidRPr="00FA25BD">
        <w:rPr>
          <w:sz w:val="16"/>
        </w:rPr>
        <w:t xml:space="preserve"> 32).</w:t>
      </w:r>
    </w:p>
    <w:p w14:paraId="00AC0A96" w14:textId="77777777" w:rsidR="00C42864" w:rsidRPr="00FA25BD" w:rsidRDefault="00C42864" w:rsidP="00C42864">
      <w:pPr>
        <w:rPr>
          <w:sz w:val="16"/>
        </w:rPr>
      </w:pPr>
      <w:r w:rsidRPr="00FA25BD">
        <w:rPr>
          <w:rStyle w:val="StyleUnderline"/>
        </w:rPr>
        <w:t xml:space="preserve">All of this is a pale imitation of what might be expected as </w:t>
      </w:r>
      <w:proofErr w:type="gramStart"/>
      <w:r w:rsidRPr="00FA25BD">
        <w:rPr>
          <w:rStyle w:val="StyleUnderline"/>
        </w:rPr>
        <w:t>capital’s</w:t>
      </w:r>
      <w:proofErr w:type="gramEnd"/>
      <w:r w:rsidRPr="00FA25BD">
        <w:rPr>
          <w:rStyle w:val="StyleUnderline"/>
        </w:rPr>
        <w:t xml:space="preserve"> expansion drags us into a warming world</w:t>
      </w:r>
      <w:r w:rsidRPr="00FA25BD">
        <w:rPr>
          <w:sz w:val="16"/>
        </w:rPr>
        <w:t xml:space="preserve">. A recent study found that </w:t>
      </w:r>
      <w:r w:rsidRPr="00FA25BD">
        <w:rPr>
          <w:rStyle w:val="StyleUnderline"/>
        </w:rPr>
        <w:t xml:space="preserve">by 2050 up to 1.2 billion people could be displaced, their homes made </w:t>
      </w:r>
      <w:r w:rsidRPr="00FA25BD">
        <w:rPr>
          <w:sz w:val="16"/>
        </w:rPr>
        <w:t xml:space="preserve">uninhabitable by searing heat </w:t>
      </w:r>
      <w:proofErr w:type="gramStart"/>
      <w:r w:rsidRPr="00FA25BD">
        <w:rPr>
          <w:sz w:val="16"/>
        </w:rPr>
        <w:t>( Xu</w:t>
      </w:r>
      <w:proofErr w:type="gramEnd"/>
      <w:r w:rsidRPr="00FA25BD">
        <w:rPr>
          <w:sz w:val="16"/>
        </w:rPr>
        <w:t xml:space="preserve"> et al., </w:t>
      </w:r>
      <w:proofErr w:type="gramStart"/>
      <w:r w:rsidRPr="00FA25BD">
        <w:rPr>
          <w:sz w:val="16"/>
        </w:rPr>
        <w:t>2020 )</w:t>
      </w:r>
      <w:proofErr w:type="gramEnd"/>
      <w:r w:rsidRPr="00FA25BD">
        <w:rPr>
          <w:sz w:val="16"/>
        </w:rPr>
        <w:t xml:space="preserve">. Yet, in February 2020 Germany announced that it would not be considering applications from so-called “climate refugees” </w:t>
      </w:r>
      <w:proofErr w:type="gramStart"/>
      <w:r w:rsidRPr="00FA25BD">
        <w:rPr>
          <w:sz w:val="16"/>
        </w:rPr>
        <w:t>( Tidey</w:t>
      </w:r>
      <w:proofErr w:type="gramEnd"/>
      <w:r w:rsidRPr="00FA25BD">
        <w:rPr>
          <w:sz w:val="16"/>
        </w:rPr>
        <w:t xml:space="preserve">, </w:t>
      </w:r>
      <w:proofErr w:type="gramStart"/>
      <w:r w:rsidRPr="00FA25BD">
        <w:rPr>
          <w:sz w:val="16"/>
        </w:rPr>
        <w:t>2020 )</w:t>
      </w:r>
      <w:proofErr w:type="gramEnd"/>
      <w:r w:rsidRPr="00FA25BD">
        <w:rPr>
          <w:sz w:val="16"/>
        </w:rPr>
        <w:t xml:space="preserve">. The signs are becoming increasingly clear. Under capitalist catastrophism </w:t>
      </w:r>
      <w:r w:rsidRPr="00FA25BD">
        <w:rPr>
          <w:rStyle w:val="StyleUnderline"/>
        </w:rPr>
        <w:t>the imperialist core doubles down on its exploitation of internal and external peripheries while shrouding this violence in the ideological garb of doing “whatever it takes” to protect</w:t>
      </w:r>
      <w:r w:rsidRPr="00FA25BD">
        <w:rPr>
          <w:sz w:val="16"/>
        </w:rPr>
        <w:t xml:space="preserve"> Europe’s </w:t>
      </w:r>
      <w:r w:rsidRPr="00FA25BD">
        <w:rPr>
          <w:rStyle w:val="StyleUnderline"/>
        </w:rPr>
        <w:t>citizens</w:t>
      </w:r>
      <w:r w:rsidRPr="00FA25BD">
        <w:rPr>
          <w:sz w:val="16"/>
        </w:rPr>
        <w:t xml:space="preserve">. Here, </w:t>
      </w:r>
      <w:r w:rsidRPr="00FA25BD">
        <w:rPr>
          <w:rStyle w:val="StyleUnderline"/>
        </w:rPr>
        <w:t>climate breakdown is rebranded as a “threat multiplier” to</w:t>
      </w:r>
      <w:r w:rsidRPr="00FA25BD">
        <w:rPr>
          <w:sz w:val="16"/>
        </w:rPr>
        <w:t xml:space="preserve"> European or </w:t>
      </w:r>
      <w:r w:rsidRPr="00FA25BD">
        <w:rPr>
          <w:rStyle w:val="StyleUnderline"/>
        </w:rPr>
        <w:t>US “security interests”, while global capitalism transforms itself into a regime of bio- and eco-apartheid in which the future of many human and non-human lifeforms really is cancelled</w:t>
      </w:r>
      <w:r w:rsidRPr="00FA25BD">
        <w:rPr>
          <w:sz w:val="16"/>
        </w:rPr>
        <w:t xml:space="preserve"> </w:t>
      </w:r>
      <w:proofErr w:type="gramStart"/>
      <w:r w:rsidRPr="00FA25BD">
        <w:rPr>
          <w:sz w:val="16"/>
        </w:rPr>
        <w:t xml:space="preserve">( </w:t>
      </w:r>
      <w:proofErr w:type="spellStart"/>
      <w:r w:rsidRPr="00FA25BD">
        <w:rPr>
          <w:sz w:val="16"/>
        </w:rPr>
        <w:t>Keucheyan</w:t>
      </w:r>
      <w:proofErr w:type="spellEnd"/>
      <w:proofErr w:type="gramEnd"/>
      <w:r w:rsidRPr="00FA25BD">
        <w:rPr>
          <w:sz w:val="16"/>
        </w:rPr>
        <w:t xml:space="preserve">, </w:t>
      </w:r>
      <w:proofErr w:type="gramStart"/>
      <w:r w:rsidRPr="00FA25BD">
        <w:rPr>
          <w:sz w:val="16"/>
        </w:rPr>
        <w:t>2016 )</w:t>
      </w:r>
      <w:proofErr w:type="gramEnd"/>
      <w:r w:rsidRPr="00FA25BD">
        <w:rPr>
          <w:sz w:val="16"/>
        </w:rPr>
        <w:t xml:space="preserve">. </w:t>
      </w:r>
      <w:r w:rsidRPr="00FA25BD">
        <w:rPr>
          <w:rStyle w:val="StyleUnderline"/>
        </w:rPr>
        <w:t>They are “put in harm’s way”</w:t>
      </w:r>
      <w:r w:rsidRPr="00FA25BD">
        <w:rPr>
          <w:sz w:val="16"/>
        </w:rPr>
        <w:t xml:space="preserve"> </w:t>
      </w:r>
      <w:proofErr w:type="gramStart"/>
      <w:r w:rsidRPr="00FA25BD">
        <w:rPr>
          <w:sz w:val="16"/>
        </w:rPr>
        <w:t xml:space="preserve">( </w:t>
      </w:r>
      <w:proofErr w:type="spellStart"/>
      <w:r w:rsidRPr="00FA25BD">
        <w:rPr>
          <w:sz w:val="16"/>
        </w:rPr>
        <w:t>Mboti</w:t>
      </w:r>
      <w:proofErr w:type="spellEnd"/>
      <w:proofErr w:type="gramEnd"/>
      <w:r w:rsidRPr="00FA25BD">
        <w:rPr>
          <w:sz w:val="16"/>
        </w:rPr>
        <w:t xml:space="preserve">, </w:t>
      </w:r>
      <w:proofErr w:type="gramStart"/>
      <w:r w:rsidRPr="00FA25BD">
        <w:rPr>
          <w:sz w:val="16"/>
        </w:rPr>
        <w:t>2023 ,</w:t>
      </w:r>
      <w:proofErr w:type="gramEnd"/>
      <w:r w:rsidRPr="00FA25BD">
        <w:rPr>
          <w:sz w:val="16"/>
        </w:rPr>
        <w:t xml:space="preserve"> 2) </w:t>
      </w:r>
      <w:r w:rsidRPr="00FA25BD">
        <w:rPr>
          <w:rStyle w:val="StyleUnderline"/>
        </w:rPr>
        <w:t>to fund the imperial core’s way of life.</w:t>
      </w:r>
      <w:r w:rsidRPr="00FA25BD">
        <w:rPr>
          <w:sz w:val="16"/>
        </w:rPr>
        <w:t xml:space="preserve"> They are left to die in environments that are no longer habitable, drown in Europe’s seas, dehydrate at the Mexican border, and starve among droughts and floods, </w:t>
      </w:r>
      <w:r w:rsidRPr="00FA25BD">
        <w:rPr>
          <w:rStyle w:val="StyleUnderline"/>
        </w:rPr>
        <w:t>the true cause of their suffering denied</w:t>
      </w:r>
      <w:r w:rsidRPr="00FA25BD">
        <w:rPr>
          <w:sz w:val="16"/>
        </w:rPr>
        <w:t xml:space="preserve"> </w:t>
      </w:r>
      <w:proofErr w:type="gramStart"/>
      <w:r w:rsidRPr="00FA25BD">
        <w:rPr>
          <w:sz w:val="16"/>
        </w:rPr>
        <w:t>( Lynas</w:t>
      </w:r>
      <w:proofErr w:type="gramEnd"/>
      <w:r w:rsidRPr="00FA25BD">
        <w:rPr>
          <w:sz w:val="16"/>
        </w:rPr>
        <w:t xml:space="preserve">, </w:t>
      </w:r>
      <w:proofErr w:type="gramStart"/>
      <w:r w:rsidRPr="00FA25BD">
        <w:rPr>
          <w:sz w:val="16"/>
        </w:rPr>
        <w:t>2020 )</w:t>
      </w:r>
      <w:proofErr w:type="gramEnd"/>
      <w:r w:rsidRPr="00FA25BD">
        <w:rPr>
          <w:sz w:val="16"/>
        </w:rPr>
        <w:t>.</w:t>
      </w:r>
    </w:p>
    <w:p w14:paraId="631EBAD6" w14:textId="77777777" w:rsidR="00C42864" w:rsidRPr="00FA25BD" w:rsidRDefault="00C42864" w:rsidP="00C42864">
      <w:pPr>
        <w:rPr>
          <w:sz w:val="16"/>
        </w:rPr>
      </w:pPr>
      <w:r w:rsidRPr="00FA25BD">
        <w:rPr>
          <w:sz w:val="16"/>
        </w:rPr>
        <w:t xml:space="preserve">3.3. From a capitalist realist class project to </w:t>
      </w:r>
      <w:proofErr w:type="spellStart"/>
      <w:r w:rsidRPr="00FA25BD">
        <w:rPr>
          <w:sz w:val="16"/>
        </w:rPr>
        <w:t>polycrisis</w:t>
      </w:r>
      <w:proofErr w:type="spellEnd"/>
    </w:p>
    <w:p w14:paraId="2CF2933D" w14:textId="77777777" w:rsidR="00C42864" w:rsidRPr="00FA25BD" w:rsidRDefault="00C42864" w:rsidP="00C42864">
      <w:pPr>
        <w:rPr>
          <w:sz w:val="16"/>
        </w:rPr>
      </w:pPr>
      <w:r w:rsidRPr="00FA25BD">
        <w:rPr>
          <w:sz w:val="16"/>
        </w:rPr>
        <w:t xml:space="preserve">Lastly, for Fisher, capitalist realism was a neoliberal class project. As he saw it, our inability to imagine the end of capitalism was the effect of “anti-libidinal dampening,” or the suppression of our collective desire for something fundamentally better than what capitalism can offer </w:t>
      </w:r>
      <w:proofErr w:type="gramStart"/>
      <w:r w:rsidRPr="00FA25BD">
        <w:rPr>
          <w:sz w:val="16"/>
        </w:rPr>
        <w:t>( Fisher</w:t>
      </w:r>
      <w:proofErr w:type="gramEnd"/>
      <w:r w:rsidRPr="00FA25BD">
        <w:rPr>
          <w:sz w:val="16"/>
        </w:rPr>
        <w:t xml:space="preserve">, </w:t>
      </w:r>
      <w:proofErr w:type="gramStart"/>
      <w:r w:rsidRPr="00FA25BD">
        <w:rPr>
          <w:sz w:val="16"/>
        </w:rPr>
        <w:t>2012 ,</w:t>
      </w:r>
      <w:proofErr w:type="gramEnd"/>
      <w:r w:rsidRPr="00FA25BD">
        <w:rPr>
          <w:sz w:val="16"/>
        </w:rPr>
        <w:t xml:space="preserve"> 134). On this point Fisher’s understanding of neoliberalism closely resembles that of David Harvey. Both authors interpret neoliberalism as a class project intended to redistribute wealth and power from the bottom to the top </w:t>
      </w:r>
      <w:proofErr w:type="gramStart"/>
      <w:r w:rsidRPr="00FA25BD">
        <w:rPr>
          <w:sz w:val="16"/>
        </w:rPr>
        <w:t>so as to</w:t>
      </w:r>
      <w:proofErr w:type="gramEnd"/>
      <w:r w:rsidRPr="00FA25BD">
        <w:rPr>
          <w:sz w:val="16"/>
        </w:rPr>
        <w:t xml:space="preserve"> entrench capital’s control over society </w:t>
      </w:r>
      <w:proofErr w:type="gramStart"/>
      <w:r w:rsidRPr="00FA25BD">
        <w:rPr>
          <w:sz w:val="16"/>
        </w:rPr>
        <w:t>( Harvey</w:t>
      </w:r>
      <w:proofErr w:type="gramEnd"/>
      <w:r w:rsidRPr="00FA25BD">
        <w:rPr>
          <w:sz w:val="16"/>
        </w:rPr>
        <w:t xml:space="preserve">, </w:t>
      </w:r>
      <w:proofErr w:type="gramStart"/>
      <w:r w:rsidRPr="00FA25BD">
        <w:rPr>
          <w:sz w:val="16"/>
        </w:rPr>
        <w:t>2007 )</w:t>
      </w:r>
      <w:proofErr w:type="gramEnd"/>
      <w:r w:rsidRPr="00FA25BD">
        <w:rPr>
          <w:sz w:val="16"/>
        </w:rPr>
        <w:t xml:space="preserve">. Yet such “political” or “subjective” interpretations of neoliberalism’s ascendency </w:t>
      </w:r>
      <w:proofErr w:type="gramStart"/>
      <w:r w:rsidRPr="00FA25BD">
        <w:rPr>
          <w:sz w:val="16"/>
        </w:rPr>
        <w:t>have a tendency to</w:t>
      </w:r>
      <w:proofErr w:type="gramEnd"/>
      <w:r w:rsidRPr="00FA25BD">
        <w:rPr>
          <w:sz w:val="16"/>
        </w:rPr>
        <w:t xml:space="preserve"> overlook more economic or “objective” factors such as capital’s crisis of profitability since in the 1970’s </w:t>
      </w:r>
      <w:proofErr w:type="gramStart"/>
      <w:r w:rsidRPr="00FA25BD">
        <w:rPr>
          <w:sz w:val="16"/>
        </w:rPr>
        <w:t>( Brenner</w:t>
      </w:r>
      <w:proofErr w:type="gramEnd"/>
      <w:r w:rsidRPr="00FA25BD">
        <w:rPr>
          <w:sz w:val="16"/>
        </w:rPr>
        <w:t xml:space="preserve">, </w:t>
      </w:r>
      <w:proofErr w:type="gramStart"/>
      <w:r w:rsidRPr="00FA25BD">
        <w:rPr>
          <w:sz w:val="16"/>
        </w:rPr>
        <w:t>2003 )</w:t>
      </w:r>
      <w:proofErr w:type="gramEnd"/>
      <w:r w:rsidRPr="00FA25BD">
        <w:rPr>
          <w:sz w:val="16"/>
        </w:rPr>
        <w:t xml:space="preserve"> or neoliberalism’s contingent and piecemeal implementation </w:t>
      </w:r>
      <w:proofErr w:type="gramStart"/>
      <w:r w:rsidRPr="00FA25BD">
        <w:rPr>
          <w:sz w:val="16"/>
        </w:rPr>
        <w:t>( Slobodian</w:t>
      </w:r>
      <w:proofErr w:type="gramEnd"/>
      <w:r w:rsidRPr="00FA25BD">
        <w:rPr>
          <w:sz w:val="16"/>
        </w:rPr>
        <w:t xml:space="preserve">, </w:t>
      </w:r>
      <w:proofErr w:type="gramStart"/>
      <w:r w:rsidRPr="00FA25BD">
        <w:rPr>
          <w:sz w:val="16"/>
        </w:rPr>
        <w:t>2020 )</w:t>
      </w:r>
      <w:proofErr w:type="gramEnd"/>
      <w:r w:rsidRPr="00FA25BD">
        <w:rPr>
          <w:sz w:val="16"/>
        </w:rPr>
        <w:t xml:space="preserve">. It is because Fisher understands neoliberalism in this way that his thinking around capitalist realism was often excessively functionalist. Neoliberalism appears in his work as the will of neoliberals made manifest; a total, insidious and near-intractable exercise in political, economic, and libidinal engineering orchestrated by a clique of omniscient and omnipotent technocrats. </w:t>
      </w:r>
    </w:p>
    <w:p w14:paraId="710754E3" w14:textId="77777777" w:rsidR="00C42864" w:rsidRPr="00FA25BD" w:rsidRDefault="00C42864" w:rsidP="00C42864">
      <w:pPr>
        <w:rPr>
          <w:sz w:val="16"/>
        </w:rPr>
      </w:pPr>
      <w:r w:rsidRPr="00FA25BD">
        <w:rPr>
          <w:sz w:val="16"/>
        </w:rPr>
        <w:t xml:space="preserve">But if this assessment were ever true, it is no longer today. </w:t>
      </w:r>
      <w:r w:rsidRPr="00FA25BD">
        <w:rPr>
          <w:rStyle w:val="StyleUnderline"/>
        </w:rPr>
        <w:t>The coronavirus and climate crisis have revealed that there is no “Big Other,”</w:t>
      </w:r>
      <w:r w:rsidRPr="00FA25BD">
        <w:rPr>
          <w:sz w:val="16"/>
        </w:rPr>
        <w:t xml:space="preserve"> no conspiratorial cabal of officials instrumentally shaping history. On the contrary, </w:t>
      </w:r>
      <w:r w:rsidRPr="00FA25BD">
        <w:rPr>
          <w:rStyle w:val="StyleUnderline"/>
        </w:rPr>
        <w:t>it is all too obvious that capitalists are improvising and improvising badly</w:t>
      </w:r>
      <w:r w:rsidRPr="00FA25BD">
        <w:rPr>
          <w:sz w:val="16"/>
        </w:rPr>
        <w:t xml:space="preserve">. </w:t>
      </w:r>
      <w:r w:rsidRPr="00FA25BD">
        <w:rPr>
          <w:rStyle w:val="StyleUnderline"/>
        </w:rPr>
        <w:t>From</w:t>
      </w:r>
      <w:r w:rsidRPr="00FA25BD">
        <w:rPr>
          <w:sz w:val="16"/>
        </w:rPr>
        <w:t xml:space="preserve"> former US President Donald </w:t>
      </w:r>
      <w:r w:rsidRPr="00FA25BD">
        <w:rPr>
          <w:rStyle w:val="StyleUnderline"/>
        </w:rPr>
        <w:t>Trump speculating wildly about</w:t>
      </w:r>
      <w:r w:rsidRPr="00FA25BD">
        <w:rPr>
          <w:sz w:val="16"/>
        </w:rPr>
        <w:t xml:space="preserve"> the </w:t>
      </w:r>
      <w:r w:rsidRPr="00FA25BD">
        <w:rPr>
          <w:rStyle w:val="StyleUnderline"/>
        </w:rPr>
        <w:t>healing powers of disinfectants</w:t>
      </w:r>
      <w:r w:rsidRPr="00FA25BD">
        <w:rPr>
          <w:sz w:val="16"/>
        </w:rPr>
        <w:t xml:space="preserve">, to former British Prime Minister Boris Johnson’s advocation of herd immunity and boastful remarks about shaking everyone’s hand before almost dying, </w:t>
      </w:r>
      <w:r w:rsidRPr="00FA25BD">
        <w:rPr>
          <w:rStyle w:val="StyleUnderline"/>
        </w:rPr>
        <w:t>to</w:t>
      </w:r>
      <w:r w:rsidRPr="00FA25BD">
        <w:rPr>
          <w:sz w:val="16"/>
        </w:rPr>
        <w:t xml:space="preserve"> the </w:t>
      </w:r>
      <w:r w:rsidRPr="00FA25BD">
        <w:rPr>
          <w:rStyle w:val="StyleUnderline"/>
        </w:rPr>
        <w:t>contemplation of unknown climate mitigation technologies such as stratospheric aerosol injection</w:t>
      </w:r>
      <w:r w:rsidRPr="00FA25BD">
        <w:rPr>
          <w:sz w:val="16"/>
        </w:rPr>
        <w:t xml:space="preserve"> </w:t>
      </w:r>
      <w:proofErr w:type="gramStart"/>
      <w:r w:rsidRPr="00FA25BD">
        <w:rPr>
          <w:sz w:val="16"/>
        </w:rPr>
        <w:t>( Sapinski</w:t>
      </w:r>
      <w:proofErr w:type="gramEnd"/>
      <w:r w:rsidRPr="00FA25BD">
        <w:rPr>
          <w:sz w:val="16"/>
        </w:rPr>
        <w:t xml:space="preserve"> et al., </w:t>
      </w:r>
      <w:proofErr w:type="gramStart"/>
      <w:r w:rsidRPr="00FA25BD">
        <w:rPr>
          <w:sz w:val="16"/>
        </w:rPr>
        <w:t>2020 )</w:t>
      </w:r>
      <w:proofErr w:type="gramEnd"/>
      <w:r w:rsidRPr="00FA25BD">
        <w:rPr>
          <w:sz w:val="16"/>
        </w:rPr>
        <w:t xml:space="preserve">, </w:t>
      </w:r>
      <w:r w:rsidRPr="00FA25BD">
        <w:rPr>
          <w:rStyle w:val="StyleUnderline"/>
        </w:rPr>
        <w:t>state and capital has no coherent plan</w:t>
      </w:r>
      <w:r w:rsidRPr="00FA25BD">
        <w:rPr>
          <w:sz w:val="16"/>
        </w:rPr>
        <w:t xml:space="preserve">. These may be extreme </w:t>
      </w:r>
      <w:proofErr w:type="gramStart"/>
      <w:r w:rsidRPr="00FA25BD">
        <w:rPr>
          <w:sz w:val="16"/>
        </w:rPr>
        <w:t>examples</w:t>
      </w:r>
      <w:proofErr w:type="gramEnd"/>
      <w:r w:rsidRPr="00FA25BD">
        <w:rPr>
          <w:sz w:val="16"/>
        </w:rPr>
        <w:t xml:space="preserve"> but they confirm rather than refute the rule. Across the core of global capitalism, the response to the virus was disorganized and chaotic. COVID-19 again shows us what we can expect as further </w:t>
      </w:r>
      <w:proofErr w:type="gramStart"/>
      <w:r w:rsidRPr="00FA25BD">
        <w:rPr>
          <w:sz w:val="16"/>
        </w:rPr>
        <w:t>pandemics</w:t>
      </w:r>
      <w:proofErr w:type="gramEnd"/>
      <w:r w:rsidRPr="00FA25BD">
        <w:rPr>
          <w:sz w:val="16"/>
        </w:rPr>
        <w:t xml:space="preserve"> and ecological crises shake capital’s foundations. From January to March 2020 the EU fastidiously ignored warnings about the virus. Then, as deaths began to soar in Italy and Spain, countries implemented unilateral measures: border closures in Poland caused truck tailbacks for 40 km, Viktor Orban’s sweeping emergency measures consolidated his control in Hungary and France and Germany imposed export bans on vital medical equipment. Only after Italy’s death toll reached the tens of thousands did the EU offer a “heartfelt apology” for its lack of coordination, but by then it was too late </w:t>
      </w:r>
      <w:proofErr w:type="gramStart"/>
      <w:r w:rsidRPr="00FA25BD">
        <w:rPr>
          <w:sz w:val="16"/>
        </w:rPr>
        <w:t>( Henley</w:t>
      </w:r>
      <w:proofErr w:type="gramEnd"/>
      <w:r w:rsidRPr="00FA25BD">
        <w:rPr>
          <w:sz w:val="16"/>
        </w:rPr>
        <w:t xml:space="preserve">, </w:t>
      </w:r>
      <w:proofErr w:type="gramStart"/>
      <w:r w:rsidRPr="00FA25BD">
        <w:rPr>
          <w:sz w:val="16"/>
        </w:rPr>
        <w:t>2020 )</w:t>
      </w:r>
      <w:proofErr w:type="gramEnd"/>
      <w:r w:rsidRPr="00FA25BD">
        <w:rPr>
          <w:sz w:val="16"/>
        </w:rPr>
        <w:t xml:space="preserve">. </w:t>
      </w:r>
    </w:p>
    <w:p w14:paraId="41507E7A" w14:textId="77777777" w:rsidR="00C42864" w:rsidRPr="00FA25BD" w:rsidRDefault="00C42864" w:rsidP="00C42864">
      <w:pPr>
        <w:rPr>
          <w:sz w:val="16"/>
        </w:rPr>
      </w:pPr>
      <w:r w:rsidRPr="00FA25BD">
        <w:rPr>
          <w:sz w:val="16"/>
        </w:rPr>
        <w:t xml:space="preserve">It is because </w:t>
      </w:r>
      <w:r w:rsidRPr="00FA25BD">
        <w:rPr>
          <w:rStyle w:val="StyleUnderline"/>
        </w:rPr>
        <w:t xml:space="preserve">today’s compounding socio-ecological crises outstrip and outpace state and capital’s capacities to control them </w:t>
      </w:r>
      <w:r w:rsidRPr="00FA25BD">
        <w:rPr>
          <w:sz w:val="16"/>
        </w:rPr>
        <w:t xml:space="preserve">that our situation today has become the inverse of what Naomi Klein calls “disaster capitalism”, or the exploitation of a crisis to drive through projects and policies that would never otherwise survive public scrutiny </w:t>
      </w:r>
      <w:proofErr w:type="gramStart"/>
      <w:r w:rsidRPr="00FA25BD">
        <w:rPr>
          <w:sz w:val="16"/>
        </w:rPr>
        <w:t>( Klein</w:t>
      </w:r>
      <w:proofErr w:type="gramEnd"/>
      <w:r w:rsidRPr="00FA25BD">
        <w:rPr>
          <w:sz w:val="16"/>
        </w:rPr>
        <w:t xml:space="preserve">, </w:t>
      </w:r>
      <w:proofErr w:type="gramStart"/>
      <w:r w:rsidRPr="00FA25BD">
        <w:rPr>
          <w:sz w:val="16"/>
        </w:rPr>
        <w:t>2008 )</w:t>
      </w:r>
      <w:proofErr w:type="gramEnd"/>
      <w:r w:rsidRPr="00FA25BD">
        <w:rPr>
          <w:sz w:val="16"/>
        </w:rPr>
        <w:t xml:space="preserve">. There is no doubt that we can find examples of what might be called disaster capitalism in response to the pandemic, or indeed in the practice of agricultural land grabbing that began in Ukraine after the outbreak of war ( Mousseau and Devillers, 2023 ), but there is a qualitative difference in how these function under capitalist catastrophism ( Ølgaard, 2020 ). The problem with Klein’s theory is that it presumes there is a ‘normal’ to return to. </w:t>
      </w:r>
      <w:r w:rsidRPr="00FA25BD">
        <w:rPr>
          <w:rStyle w:val="StyleUnderline"/>
        </w:rPr>
        <w:t>Disaster capitalists use crises as smokescreens to consolidate their power and profits for</w:t>
      </w:r>
      <w:r w:rsidRPr="00FA25BD">
        <w:rPr>
          <w:sz w:val="16"/>
        </w:rPr>
        <w:t xml:space="preserve"> the </w:t>
      </w:r>
      <w:r w:rsidRPr="00FA25BD">
        <w:rPr>
          <w:rStyle w:val="StyleUnderline"/>
        </w:rPr>
        <w:t xml:space="preserve">post-crisis </w:t>
      </w:r>
      <w:proofErr w:type="gramStart"/>
      <w:r w:rsidRPr="00FA25BD">
        <w:rPr>
          <w:rStyle w:val="StyleUnderline"/>
        </w:rPr>
        <w:t>times</w:t>
      </w:r>
      <w:proofErr w:type="gramEnd"/>
      <w:r w:rsidRPr="00FA25BD">
        <w:rPr>
          <w:rStyle w:val="StyleUnderline"/>
        </w:rPr>
        <w:t xml:space="preserve"> to come. But what happens when there is no post-crisis? </w:t>
      </w:r>
      <w:r w:rsidRPr="00FA25BD">
        <w:rPr>
          <w:sz w:val="16"/>
        </w:rPr>
        <w:t xml:space="preserve">What happens when the catastrophic convergence of capitalist exploitation and ecological destruction lead to what David Wallace-Wells calls a “climate cascade” in which “natural disasters” cease to be discrete events and start to overlap and compound one and other? </w:t>
      </w:r>
      <w:proofErr w:type="gramStart"/>
      <w:r w:rsidRPr="00FA25BD">
        <w:rPr>
          <w:sz w:val="16"/>
        </w:rPr>
        <w:t>( Wallace</w:t>
      </w:r>
      <w:proofErr w:type="gramEnd"/>
      <w:r w:rsidRPr="00FA25BD">
        <w:rPr>
          <w:sz w:val="16"/>
        </w:rPr>
        <w:t xml:space="preserve">-Wells, </w:t>
      </w:r>
      <w:proofErr w:type="gramStart"/>
      <w:r w:rsidRPr="00FA25BD">
        <w:rPr>
          <w:sz w:val="16"/>
        </w:rPr>
        <w:t>2019 )</w:t>
      </w:r>
      <w:proofErr w:type="gramEnd"/>
      <w:r w:rsidRPr="00FA25BD">
        <w:rPr>
          <w:sz w:val="16"/>
        </w:rPr>
        <w:t>.</w:t>
      </w:r>
    </w:p>
    <w:p w14:paraId="4810EB75" w14:textId="77777777" w:rsidR="00C42864" w:rsidRPr="00FA25BD" w:rsidRDefault="00C42864" w:rsidP="00C42864">
      <w:pPr>
        <w:rPr>
          <w:sz w:val="16"/>
        </w:rPr>
      </w:pPr>
      <w:r w:rsidRPr="00FA25BD">
        <w:rPr>
          <w:sz w:val="16"/>
        </w:rPr>
        <w:t xml:space="preserve">The impression that </w:t>
      </w:r>
      <w:r w:rsidRPr="00FA25BD">
        <w:rPr>
          <w:rStyle w:val="StyleUnderline"/>
        </w:rPr>
        <w:t>we already exist in this state of perpetual, overlapping, and unrelenting crises</w:t>
      </w:r>
      <w:r w:rsidRPr="00FA25BD">
        <w:rPr>
          <w:sz w:val="16"/>
        </w:rPr>
        <w:t xml:space="preserve"> is becoming common place today. It is in this context that Adam Tooze has popularized the notion of </w:t>
      </w:r>
      <w:proofErr w:type="spellStart"/>
      <w:r w:rsidRPr="00FA25BD">
        <w:rPr>
          <w:sz w:val="16"/>
        </w:rPr>
        <w:t>polycrisis</w:t>
      </w:r>
      <w:proofErr w:type="spellEnd"/>
      <w:r w:rsidRPr="00FA25BD">
        <w:rPr>
          <w:sz w:val="16"/>
        </w:rPr>
        <w:t xml:space="preserve">, a term first used by Jean Claude Junker in 2016 to name the simultaneous arrival and mutual amplification of various crises </w:t>
      </w:r>
      <w:proofErr w:type="gramStart"/>
      <w:r w:rsidRPr="00FA25BD">
        <w:rPr>
          <w:sz w:val="16"/>
        </w:rPr>
        <w:t>( Tooze</w:t>
      </w:r>
      <w:proofErr w:type="gramEnd"/>
      <w:r w:rsidRPr="00FA25BD">
        <w:rPr>
          <w:sz w:val="16"/>
        </w:rPr>
        <w:t>, 2023</w:t>
      </w:r>
      <w:proofErr w:type="gramStart"/>
      <w:r w:rsidRPr="00FA25BD">
        <w:rPr>
          <w:sz w:val="16"/>
        </w:rPr>
        <w:t>b ,</w:t>
      </w:r>
      <w:proofErr w:type="gramEnd"/>
      <w:r w:rsidRPr="00FA25BD">
        <w:rPr>
          <w:sz w:val="16"/>
        </w:rPr>
        <w:t xml:space="preserve"> Tooze, 2023</w:t>
      </w:r>
      <w:proofErr w:type="gramStart"/>
      <w:r w:rsidRPr="00FA25BD">
        <w:rPr>
          <w:sz w:val="16"/>
        </w:rPr>
        <w:t>a )</w:t>
      </w:r>
      <w:proofErr w:type="gramEnd"/>
      <w:r w:rsidRPr="00FA25BD">
        <w:rPr>
          <w:sz w:val="16"/>
        </w:rPr>
        <w:t xml:space="preserve">. It is also in this context that Collin’s Dictionary chose “permacrisis” for its word of 2022, defining it as “an extended period of instability and insecurity, especially one resulting from a series of catastrophic events” </w:t>
      </w:r>
      <w:proofErr w:type="gramStart"/>
      <w:r w:rsidRPr="00FA25BD">
        <w:rPr>
          <w:sz w:val="16"/>
        </w:rPr>
        <w:t>( Bushby</w:t>
      </w:r>
      <w:proofErr w:type="gramEnd"/>
      <w:r w:rsidRPr="00FA25BD">
        <w:rPr>
          <w:sz w:val="16"/>
        </w:rPr>
        <w:t xml:space="preserve">, </w:t>
      </w:r>
      <w:proofErr w:type="gramStart"/>
      <w:r w:rsidRPr="00FA25BD">
        <w:rPr>
          <w:sz w:val="16"/>
        </w:rPr>
        <w:t>2022 )</w:t>
      </w:r>
      <w:proofErr w:type="gramEnd"/>
      <w:r w:rsidRPr="00FA25BD">
        <w:rPr>
          <w:sz w:val="16"/>
        </w:rPr>
        <w:t xml:space="preserve">. Under capitalist catastrophism, the idea that the world is shaken by compounding and complexly interlaced crises is at once self-evident and intensely ideological. Self-evident because the </w:t>
      </w:r>
      <w:r w:rsidRPr="00FA25BD">
        <w:rPr>
          <w:rStyle w:val="StyleUnderline"/>
        </w:rPr>
        <w:t>world really is experiencing ramifying and mutually amplifying crises</w:t>
      </w:r>
      <w:r w:rsidRPr="00FA25BD">
        <w:rPr>
          <w:sz w:val="16"/>
        </w:rPr>
        <w:t xml:space="preserve">. Ideological because </w:t>
      </w:r>
      <w:r w:rsidRPr="00FA25BD">
        <w:rPr>
          <w:rStyle w:val="StyleUnderline"/>
        </w:rPr>
        <w:t>as each successive crisis hits, states and capital rush into the breach, promising to make the difficult decisions, or investments, needed to right the good ship capitalism</w:t>
      </w:r>
      <w:r w:rsidRPr="00FA25BD">
        <w:rPr>
          <w:sz w:val="16"/>
        </w:rPr>
        <w:t xml:space="preserve">. Recall UK prime minister Rishi Sunak’s promise to do ‘whatever </w:t>
      </w:r>
      <w:proofErr w:type="gramStart"/>
      <w:r w:rsidRPr="00FA25BD">
        <w:rPr>
          <w:sz w:val="16"/>
        </w:rPr>
        <w:t>it</w:t>
      </w:r>
      <w:proofErr w:type="gramEnd"/>
      <w:r w:rsidRPr="00FA25BD">
        <w:rPr>
          <w:sz w:val="16"/>
        </w:rPr>
        <w:t xml:space="preserve"> </w:t>
      </w:r>
      <w:proofErr w:type="gramStart"/>
      <w:r w:rsidRPr="00FA25BD">
        <w:rPr>
          <w:sz w:val="16"/>
        </w:rPr>
        <w:t>takes’</w:t>
      </w:r>
      <w:proofErr w:type="gramEnd"/>
      <w:r w:rsidRPr="00FA25BD">
        <w:rPr>
          <w:sz w:val="16"/>
        </w:rPr>
        <w:t xml:space="preserve"> during the pandemic. Or President Joe Biden’s Inflation Reduction Act, which promises to kickstart a green transition and tamp down inflation. Or capital’s promise of various technofixes to avert ecological collapse: smart agriculture, direct air capture, hydrogen fueled air travel. </w:t>
      </w:r>
      <w:r w:rsidRPr="00FA25BD">
        <w:rPr>
          <w:rStyle w:val="StyleUnderline"/>
        </w:rPr>
        <w:t>Anything but a change in the fundamentals of capitalist production and reproduction.</w:t>
      </w:r>
      <w:r w:rsidRPr="00FA25BD">
        <w:rPr>
          <w:sz w:val="16"/>
        </w:rPr>
        <w:t xml:space="preserve"> This is a hallmark of capitalist catastrophism. </w:t>
      </w:r>
      <w:r w:rsidRPr="00FA25BD">
        <w:rPr>
          <w:rStyle w:val="StyleUnderline"/>
        </w:rPr>
        <w:t xml:space="preserve">In a world defined by cascading socio-ecological calamities, the imperial core’s states and capital cease promising that things will get incrementally better for everyone and instead pivot towards protecting </w:t>
      </w:r>
      <w:r w:rsidRPr="00FA25BD">
        <w:rPr>
          <w:sz w:val="16"/>
        </w:rPr>
        <w:t xml:space="preserve">the </w:t>
      </w:r>
      <w:r w:rsidRPr="00FA25BD">
        <w:rPr>
          <w:rStyle w:val="StyleUnderline"/>
        </w:rPr>
        <w:t>imperial core’s citizens from the worse by making the “difficult” and “pragmatic” decisions that must be made on a war-torn warming world</w:t>
      </w:r>
      <w:r w:rsidRPr="00FA25BD">
        <w:rPr>
          <w:sz w:val="16"/>
        </w:rPr>
        <w:t xml:space="preserve">. </w:t>
      </w:r>
      <w:r w:rsidRPr="00FA25BD">
        <w:rPr>
          <w:rStyle w:val="StyleUnderline"/>
        </w:rPr>
        <w:t>Borders are strengthened, nationalist sentiments courted, and</w:t>
      </w:r>
      <w:r w:rsidRPr="00FA25BD">
        <w:rPr>
          <w:sz w:val="16"/>
        </w:rPr>
        <w:t xml:space="preserve"> the </w:t>
      </w:r>
      <w:r w:rsidRPr="00FA25BD">
        <w:rPr>
          <w:rStyle w:val="StyleUnderline"/>
        </w:rPr>
        <w:t>exploitation of nature and the periphery redoubled as a green transition is pursued for the few</w:t>
      </w:r>
      <w:r w:rsidRPr="00FA25BD">
        <w:rPr>
          <w:sz w:val="16"/>
        </w:rPr>
        <w:t xml:space="preserve"> </w:t>
      </w:r>
      <w:proofErr w:type="gramStart"/>
      <w:r w:rsidRPr="00FA25BD">
        <w:rPr>
          <w:sz w:val="16"/>
        </w:rPr>
        <w:t>( Besteman</w:t>
      </w:r>
      <w:proofErr w:type="gramEnd"/>
      <w:r w:rsidRPr="00FA25BD">
        <w:rPr>
          <w:sz w:val="16"/>
        </w:rPr>
        <w:t xml:space="preserve">, </w:t>
      </w:r>
      <w:proofErr w:type="gramStart"/>
      <w:r w:rsidRPr="00FA25BD">
        <w:rPr>
          <w:sz w:val="16"/>
        </w:rPr>
        <w:t>2020 ,</w:t>
      </w:r>
      <w:proofErr w:type="gramEnd"/>
      <w:r w:rsidRPr="00FA25BD">
        <w:rPr>
          <w:sz w:val="16"/>
        </w:rPr>
        <w:t xml:space="preserve"> Walia et al., </w:t>
      </w:r>
      <w:proofErr w:type="gramStart"/>
      <w:r w:rsidRPr="00FA25BD">
        <w:rPr>
          <w:sz w:val="16"/>
        </w:rPr>
        <w:t>2021 )</w:t>
      </w:r>
      <w:proofErr w:type="gramEnd"/>
      <w:r w:rsidRPr="00FA25BD">
        <w:rPr>
          <w:sz w:val="16"/>
        </w:rPr>
        <w:t xml:space="preserve">. </w:t>
      </w:r>
    </w:p>
    <w:p w14:paraId="4C25B8E0" w14:textId="77777777" w:rsidR="00C42864" w:rsidRPr="00FA25BD" w:rsidRDefault="00C42864" w:rsidP="00C42864">
      <w:pPr>
        <w:rPr>
          <w:sz w:val="16"/>
        </w:rPr>
      </w:pPr>
      <w:r w:rsidRPr="00FA25BD">
        <w:rPr>
          <w:sz w:val="16"/>
        </w:rPr>
        <w:t xml:space="preserve">This is the dreadful paradox of capitalist catastrophism: </w:t>
      </w:r>
      <w:r w:rsidRPr="00FA25BD">
        <w:rPr>
          <w:rStyle w:val="StyleUnderline"/>
        </w:rPr>
        <w:t>a crisis in government becomes a form of government, the capitalist state’s epidemiological, social, and climatic failures fold back on themselves to become their own solution</w:t>
      </w:r>
      <w:r w:rsidRPr="00FA25BD">
        <w:rPr>
          <w:sz w:val="16"/>
        </w:rPr>
        <w:t xml:space="preserve">. In the absence of an alternative to capitalism, the system now promises to protect the lucky few from events that are of its own making. It does this by putting the world’s oppressed and exploited “in harm’s way” </w:t>
      </w:r>
      <w:proofErr w:type="gramStart"/>
      <w:r w:rsidRPr="00FA25BD">
        <w:rPr>
          <w:sz w:val="16"/>
        </w:rPr>
        <w:t xml:space="preserve">( </w:t>
      </w:r>
      <w:proofErr w:type="spellStart"/>
      <w:r w:rsidRPr="00FA25BD">
        <w:rPr>
          <w:sz w:val="16"/>
        </w:rPr>
        <w:t>Mboti</w:t>
      </w:r>
      <w:proofErr w:type="spellEnd"/>
      <w:proofErr w:type="gramEnd"/>
      <w:r w:rsidRPr="00FA25BD">
        <w:rPr>
          <w:sz w:val="16"/>
        </w:rPr>
        <w:t xml:space="preserve">, </w:t>
      </w:r>
      <w:proofErr w:type="gramStart"/>
      <w:r w:rsidRPr="00FA25BD">
        <w:rPr>
          <w:sz w:val="16"/>
        </w:rPr>
        <w:t>2023 )</w:t>
      </w:r>
      <w:proofErr w:type="gramEnd"/>
      <w:r w:rsidRPr="00FA25BD">
        <w:rPr>
          <w:sz w:val="16"/>
        </w:rPr>
        <w:t xml:space="preserve"> or indeed by cancelling their future altogether. </w:t>
      </w:r>
      <w:r w:rsidRPr="00FA25BD">
        <w:rPr>
          <w:rStyle w:val="StyleUnderline"/>
        </w:rPr>
        <w:t>The result is eco-apartheid</w:t>
      </w:r>
      <w:r w:rsidRPr="00FA25BD">
        <w:rPr>
          <w:sz w:val="16"/>
        </w:rPr>
        <w:t xml:space="preserve">. </w:t>
      </w:r>
    </w:p>
    <w:p w14:paraId="5E324D41" w14:textId="77777777" w:rsidR="00C42864" w:rsidRPr="00FA25BD" w:rsidRDefault="00C42864" w:rsidP="00C42864">
      <w:r w:rsidRPr="00FA25BD">
        <w:t>4. Eco-apartheid</w:t>
      </w:r>
    </w:p>
    <w:p w14:paraId="4ACA9553" w14:textId="77777777" w:rsidR="00C42864" w:rsidRPr="00FA25BD" w:rsidRDefault="00C42864" w:rsidP="00C42864">
      <w:pPr>
        <w:rPr>
          <w:sz w:val="16"/>
        </w:rPr>
      </w:pPr>
      <w:r w:rsidRPr="00FA25BD">
        <w:rPr>
          <w:sz w:val="16"/>
        </w:rPr>
        <w:t xml:space="preserve">In 2019 the then UN special rapporteur on extremely poverty and human rights, Philip Alston, warned that the world was increasingly at risk of a “climate apartheid scenario” in which </w:t>
      </w:r>
      <w:r w:rsidRPr="00FA25BD">
        <w:rPr>
          <w:rStyle w:val="StyleUnderline"/>
        </w:rPr>
        <w:t xml:space="preserve">the wealthy pay to escape the devastating effects of ecological collapse while the poor are exposed to insufferable heat, floods, wildfires, storms, and crop failures </w:t>
      </w:r>
      <w:proofErr w:type="gramStart"/>
      <w:r w:rsidRPr="00FA25BD">
        <w:rPr>
          <w:sz w:val="16"/>
        </w:rPr>
        <w:t>( United</w:t>
      </w:r>
      <w:proofErr w:type="gramEnd"/>
      <w:r w:rsidRPr="00FA25BD">
        <w:rPr>
          <w:sz w:val="16"/>
        </w:rPr>
        <w:t xml:space="preserve"> Nations, </w:t>
      </w:r>
      <w:proofErr w:type="gramStart"/>
      <w:r w:rsidRPr="00FA25BD">
        <w:rPr>
          <w:sz w:val="16"/>
        </w:rPr>
        <w:t>2019 )</w:t>
      </w:r>
      <w:proofErr w:type="gramEnd"/>
      <w:r w:rsidRPr="00FA25BD">
        <w:rPr>
          <w:sz w:val="16"/>
        </w:rPr>
        <w:t>. In Alston’s evaluation, the efforts of world governments, international organizations and non-governmental organizations are “patently inadequate” and “entirely disproportionate to the urgency and the magnitude of the threat.” Alston went on to suggest that “</w:t>
      </w:r>
      <w:r w:rsidRPr="00FA25BD">
        <w:rPr>
          <w:rStyle w:val="StyleUnderline"/>
        </w:rPr>
        <w:t>democracy and the rule of law</w:t>
      </w:r>
      <w:r w:rsidRPr="00FA25BD">
        <w:rPr>
          <w:sz w:val="16"/>
        </w:rPr>
        <w:t xml:space="preserve">, </w:t>
      </w:r>
      <w:r w:rsidRPr="00FA25BD">
        <w:rPr>
          <w:rStyle w:val="StyleUnderline"/>
        </w:rPr>
        <w:t>as well as a wide range of civil and political rights are every bit at risk</w:t>
      </w:r>
      <w:r w:rsidRPr="00FA25BD">
        <w:rPr>
          <w:sz w:val="16"/>
        </w:rPr>
        <w:t xml:space="preserve">…the </w:t>
      </w:r>
      <w:r w:rsidRPr="00FA25BD">
        <w:rPr>
          <w:rStyle w:val="StyleUnderline"/>
        </w:rPr>
        <w:t xml:space="preserve">risk of community discontent, of growing inequality, and even of greater levels of deprivation among some groups, will </w:t>
      </w:r>
      <w:r w:rsidRPr="00FA25BD">
        <w:rPr>
          <w:sz w:val="16"/>
        </w:rPr>
        <w:t xml:space="preserve">likely </w:t>
      </w:r>
      <w:r w:rsidRPr="00FA25BD">
        <w:rPr>
          <w:rStyle w:val="StyleUnderline"/>
        </w:rPr>
        <w:t>stimulate nationalist, xenophobic, racist, and other responses</w:t>
      </w:r>
      <w:r w:rsidRPr="00FA25BD">
        <w:rPr>
          <w:sz w:val="16"/>
        </w:rPr>
        <w:t xml:space="preserve">” </w:t>
      </w:r>
      <w:proofErr w:type="gramStart"/>
      <w:r w:rsidRPr="00FA25BD">
        <w:rPr>
          <w:sz w:val="16"/>
        </w:rPr>
        <w:t>( United</w:t>
      </w:r>
      <w:proofErr w:type="gramEnd"/>
      <w:r w:rsidRPr="00FA25BD">
        <w:rPr>
          <w:sz w:val="16"/>
        </w:rPr>
        <w:t xml:space="preserve"> Nations, </w:t>
      </w:r>
      <w:proofErr w:type="gramStart"/>
      <w:r w:rsidRPr="00FA25BD">
        <w:rPr>
          <w:sz w:val="16"/>
        </w:rPr>
        <w:t>2019 )</w:t>
      </w:r>
      <w:proofErr w:type="gramEnd"/>
      <w:r w:rsidRPr="00FA25BD">
        <w:rPr>
          <w:sz w:val="16"/>
        </w:rPr>
        <w:t xml:space="preserve">. </w:t>
      </w:r>
    </w:p>
    <w:p w14:paraId="58CF5B68" w14:textId="77777777" w:rsidR="00C42864" w:rsidRPr="00FA25BD" w:rsidRDefault="00C42864" w:rsidP="00C42864">
      <w:pPr>
        <w:rPr>
          <w:sz w:val="16"/>
        </w:rPr>
      </w:pPr>
      <w:r w:rsidRPr="00FA25BD">
        <w:rPr>
          <w:sz w:val="16"/>
        </w:rPr>
        <w:t xml:space="preserve">Climate and border scholars have similarly expressed concern about an emerging regime that they have variously called eco-apartheid or climate apartheid </w:t>
      </w:r>
      <w:proofErr w:type="gramStart"/>
      <w:r w:rsidRPr="00FA25BD">
        <w:rPr>
          <w:sz w:val="16"/>
        </w:rPr>
        <w:t>( Brisman</w:t>
      </w:r>
      <w:proofErr w:type="gramEnd"/>
      <w:r w:rsidRPr="00FA25BD">
        <w:rPr>
          <w:sz w:val="16"/>
        </w:rPr>
        <w:t xml:space="preserve"> et al., </w:t>
      </w:r>
      <w:proofErr w:type="gramStart"/>
      <w:r w:rsidRPr="00FA25BD">
        <w:rPr>
          <w:sz w:val="16"/>
        </w:rPr>
        <w:t>2018 ,</w:t>
      </w:r>
      <w:proofErr w:type="gramEnd"/>
      <w:r w:rsidRPr="00FA25BD">
        <w:rPr>
          <w:sz w:val="16"/>
        </w:rPr>
        <w:t xml:space="preserve"> Bruce, </w:t>
      </w:r>
      <w:proofErr w:type="gramStart"/>
      <w:r w:rsidRPr="00FA25BD">
        <w:rPr>
          <w:sz w:val="16"/>
        </w:rPr>
        <w:t>2019 ,</w:t>
      </w:r>
      <w:proofErr w:type="gramEnd"/>
      <w:r w:rsidRPr="00FA25BD">
        <w:rPr>
          <w:sz w:val="16"/>
        </w:rPr>
        <w:t xml:space="preserve"> Rice et al., </w:t>
      </w:r>
      <w:proofErr w:type="gramStart"/>
      <w:r w:rsidRPr="00FA25BD">
        <w:rPr>
          <w:sz w:val="16"/>
        </w:rPr>
        <w:t>2022 )</w:t>
      </w:r>
      <w:proofErr w:type="gramEnd"/>
      <w:r w:rsidRPr="00FA25BD">
        <w:rPr>
          <w:sz w:val="16"/>
        </w:rPr>
        <w:t xml:space="preserve">. </w:t>
      </w:r>
      <w:proofErr w:type="spellStart"/>
      <w:r w:rsidRPr="00FA25BD">
        <w:rPr>
          <w:sz w:val="16"/>
        </w:rPr>
        <w:t>Oulifemi</w:t>
      </w:r>
      <w:proofErr w:type="spellEnd"/>
      <w:r w:rsidRPr="00FA25BD">
        <w:rPr>
          <w:sz w:val="16"/>
        </w:rPr>
        <w:t xml:space="preserve"> Táíwò, for example, has written about the role that police will have in a warming world. He shows that a growing body of literature suggests the activity of today’s police departments is oriented towards securing </w:t>
      </w:r>
      <w:proofErr w:type="gramStart"/>
      <w:r w:rsidRPr="00FA25BD">
        <w:rPr>
          <w:sz w:val="16"/>
        </w:rPr>
        <w:t>particular spaces</w:t>
      </w:r>
      <w:proofErr w:type="gramEnd"/>
      <w:r w:rsidRPr="00FA25BD">
        <w:rPr>
          <w:sz w:val="16"/>
        </w:rPr>
        <w:t xml:space="preserve"> for </w:t>
      </w:r>
      <w:proofErr w:type="gramStart"/>
      <w:r w:rsidRPr="00FA25BD">
        <w:rPr>
          <w:sz w:val="16"/>
        </w:rPr>
        <w:t>particular classes</w:t>
      </w:r>
      <w:proofErr w:type="gramEnd"/>
      <w:r w:rsidRPr="00FA25BD">
        <w:rPr>
          <w:sz w:val="16"/>
        </w:rPr>
        <w:t xml:space="preserve"> of people – controlling the spatial and social distribution of crime rather than its frequency. As the climate crisis bites down, he concludes, “policing will not be aimed at preventing climate crises from harming everyone, but instead </w:t>
      </w:r>
      <w:r w:rsidRPr="00FA25BD">
        <w:rPr>
          <w:rStyle w:val="StyleUnderline"/>
        </w:rPr>
        <w:t>police will be tasked with protecting elites from its downsides</w:t>
      </w:r>
      <w:r w:rsidRPr="00FA25BD">
        <w:rPr>
          <w:sz w:val="16"/>
        </w:rPr>
        <w:t xml:space="preserve">” </w:t>
      </w:r>
      <w:proofErr w:type="gramStart"/>
      <w:r w:rsidRPr="00FA25BD">
        <w:rPr>
          <w:sz w:val="16"/>
        </w:rPr>
        <w:t xml:space="preserve">( </w:t>
      </w:r>
      <w:proofErr w:type="spellStart"/>
      <w:r w:rsidRPr="00FA25BD">
        <w:rPr>
          <w:sz w:val="16"/>
        </w:rPr>
        <w:t>Táíwò</w:t>
      </w:r>
      <w:proofErr w:type="spellEnd"/>
      <w:proofErr w:type="gramEnd"/>
      <w:r w:rsidRPr="00FA25BD">
        <w:rPr>
          <w:sz w:val="16"/>
        </w:rPr>
        <w:t xml:space="preserve">, </w:t>
      </w:r>
      <w:proofErr w:type="gramStart"/>
      <w:r w:rsidRPr="00FA25BD">
        <w:rPr>
          <w:sz w:val="16"/>
        </w:rPr>
        <w:t>2020 )</w:t>
      </w:r>
      <w:proofErr w:type="gramEnd"/>
      <w:r w:rsidRPr="00FA25BD">
        <w:rPr>
          <w:sz w:val="16"/>
        </w:rPr>
        <w:t xml:space="preserve">. The result will be a regime of eco-apartheid within counties and within cities. </w:t>
      </w:r>
    </w:p>
    <w:p w14:paraId="25F27ED9" w14:textId="77777777" w:rsidR="00C42864" w:rsidRPr="00FA25BD" w:rsidRDefault="00C42864" w:rsidP="00C42864">
      <w:pPr>
        <w:rPr>
          <w:sz w:val="16"/>
        </w:rPr>
      </w:pPr>
      <w:r w:rsidRPr="00FA25BD">
        <w:rPr>
          <w:sz w:val="16"/>
        </w:rPr>
        <w:t xml:space="preserve">Daniel Aldana Cohen, meanwhile, argues in a more planetary register that </w:t>
      </w:r>
      <w:r w:rsidRPr="00FA25BD">
        <w:rPr>
          <w:rStyle w:val="StyleUnderline"/>
        </w:rPr>
        <w:t>“a massive global investment in climate related infrastructure is coming” and</w:t>
      </w:r>
      <w:r w:rsidRPr="00FA25BD">
        <w:rPr>
          <w:sz w:val="16"/>
        </w:rPr>
        <w:t xml:space="preserve"> that, quote</w:t>
      </w:r>
      <w:r w:rsidRPr="00FA25BD">
        <w:rPr>
          <w:rStyle w:val="StyleUnderline"/>
        </w:rPr>
        <w:t xml:space="preserve">, “under eco-apartheid, longstanding environmental harms and </w:t>
      </w:r>
      <w:r w:rsidRPr="00FA25BD">
        <w:rPr>
          <w:sz w:val="16"/>
        </w:rPr>
        <w:t xml:space="preserve">the </w:t>
      </w:r>
      <w:r w:rsidRPr="00FA25BD">
        <w:rPr>
          <w:rStyle w:val="StyleUnderline"/>
        </w:rPr>
        <w:t>burdens of the no-carbon transition would be yoked to the necks of poor and racialized workers</w:t>
      </w:r>
      <w:r w:rsidRPr="00FA25BD">
        <w:rPr>
          <w:sz w:val="16"/>
        </w:rPr>
        <w:t xml:space="preserve">, </w:t>
      </w:r>
      <w:r w:rsidRPr="00FA25BD">
        <w:rPr>
          <w:rStyle w:val="StyleUnderline"/>
        </w:rPr>
        <w:t>while the spoils go to the rich</w:t>
      </w:r>
      <w:r w:rsidRPr="00FA25BD">
        <w:rPr>
          <w:sz w:val="16"/>
        </w:rPr>
        <w:t xml:space="preserve"> — and especially, in Europe and the Americas, the white” ( Cohen, 2019 ). The key here is that </w:t>
      </w:r>
      <w:r w:rsidRPr="00FA25BD">
        <w:rPr>
          <w:rStyle w:val="StyleUnderline"/>
        </w:rPr>
        <w:t>the transition to net zero carbon economies will create new spaces of “green extraction”</w:t>
      </w:r>
      <w:r w:rsidRPr="00FA25BD">
        <w:rPr>
          <w:sz w:val="16"/>
        </w:rPr>
        <w:t xml:space="preserve"> </w:t>
      </w:r>
      <w:proofErr w:type="gramStart"/>
      <w:r w:rsidRPr="00FA25BD">
        <w:rPr>
          <w:sz w:val="16"/>
        </w:rPr>
        <w:t>( Voskoboynik</w:t>
      </w:r>
      <w:proofErr w:type="gramEnd"/>
      <w:r w:rsidRPr="00FA25BD">
        <w:rPr>
          <w:sz w:val="16"/>
        </w:rPr>
        <w:t xml:space="preserve"> and Andreucci, </w:t>
      </w:r>
      <w:proofErr w:type="gramStart"/>
      <w:r w:rsidRPr="00FA25BD">
        <w:rPr>
          <w:sz w:val="16"/>
        </w:rPr>
        <w:t>2022 )</w:t>
      </w:r>
      <w:proofErr w:type="gramEnd"/>
      <w:r w:rsidRPr="00FA25BD">
        <w:rPr>
          <w:sz w:val="16"/>
        </w:rPr>
        <w:t xml:space="preserve">. </w:t>
      </w:r>
      <w:r w:rsidRPr="00FA25BD">
        <w:rPr>
          <w:rStyle w:val="StyleUnderline"/>
        </w:rPr>
        <w:t>Lithium for eclectic car batteries will flow from the lithium triangle between Chile, Argentina and Bolivia, rare earth minerals for wind turbines and solar panels will flow from</w:t>
      </w:r>
      <w:r w:rsidRPr="00FA25BD">
        <w:rPr>
          <w:sz w:val="16"/>
        </w:rPr>
        <w:t xml:space="preserve"> the </w:t>
      </w:r>
      <w:r w:rsidRPr="00FA25BD">
        <w:rPr>
          <w:rStyle w:val="StyleUnderline"/>
        </w:rPr>
        <w:t>Congolese coltan mines, and landgrabs for biofuels, energy infrastructure, and carbon credit forests, will dispossess Indigenous peoples, the poor, and racialized</w:t>
      </w:r>
      <w:r w:rsidRPr="00FA25BD">
        <w:rPr>
          <w:sz w:val="16"/>
        </w:rPr>
        <w:t xml:space="preserve"> — as it does today — </w:t>
      </w:r>
      <w:r w:rsidRPr="00FA25BD">
        <w:rPr>
          <w:rStyle w:val="StyleUnderline"/>
        </w:rPr>
        <w:t>while the toxic waste materials from producing this new infrastructure will be dumped</w:t>
      </w:r>
      <w:r w:rsidRPr="00FA25BD">
        <w:rPr>
          <w:sz w:val="16"/>
        </w:rPr>
        <w:t xml:space="preserve"> — again, as it is today — </w:t>
      </w:r>
      <w:r w:rsidRPr="00FA25BD">
        <w:rPr>
          <w:rStyle w:val="StyleUnderline"/>
        </w:rPr>
        <w:t>near racialized and poor communities in the capitalist core and beyond</w:t>
      </w:r>
      <w:r w:rsidRPr="00FA25BD">
        <w:rPr>
          <w:sz w:val="16"/>
        </w:rPr>
        <w:t xml:space="preserve"> ( Dunlap, 2019 ). The </w:t>
      </w:r>
      <w:r w:rsidRPr="00FA25BD">
        <w:rPr>
          <w:rStyle w:val="StyleUnderline"/>
        </w:rPr>
        <w:t>green transition in the capitalist core</w:t>
      </w:r>
      <w:r w:rsidRPr="00FA25BD">
        <w:rPr>
          <w:sz w:val="16"/>
        </w:rPr>
        <w:t xml:space="preserve">, in other words, </w:t>
      </w:r>
      <w:r w:rsidRPr="00FA25BD">
        <w:rPr>
          <w:rStyle w:val="StyleUnderline"/>
        </w:rPr>
        <w:t xml:space="preserve">is more than likely to take place at the expense of the land and </w:t>
      </w:r>
      <w:proofErr w:type="spellStart"/>
      <w:r w:rsidRPr="00FA25BD">
        <w:rPr>
          <w:rStyle w:val="StyleUnderline"/>
        </w:rPr>
        <w:t>labour</w:t>
      </w:r>
      <w:proofErr w:type="spellEnd"/>
      <w:r w:rsidRPr="00FA25BD">
        <w:rPr>
          <w:rStyle w:val="StyleUnderline"/>
        </w:rPr>
        <w:t xml:space="preserve"> of racialized and poor communities in the global north and</w:t>
      </w:r>
      <w:r w:rsidRPr="00FA25BD">
        <w:rPr>
          <w:sz w:val="16"/>
        </w:rPr>
        <w:t xml:space="preserve"> the </w:t>
      </w:r>
      <w:r w:rsidRPr="00FA25BD">
        <w:rPr>
          <w:rStyle w:val="StyleUnderline"/>
        </w:rPr>
        <w:t>global south</w:t>
      </w:r>
      <w:r w:rsidRPr="00FA25BD">
        <w:rPr>
          <w:sz w:val="16"/>
        </w:rPr>
        <w:t xml:space="preserve">. </w:t>
      </w:r>
    </w:p>
    <w:p w14:paraId="62F90B0B" w14:textId="77777777" w:rsidR="00C42864" w:rsidRPr="00FA25BD" w:rsidRDefault="00C42864" w:rsidP="00C42864"/>
    <w:p w14:paraId="2D0CA07F" w14:textId="77777777" w:rsidR="00C42864" w:rsidRPr="00FA25BD" w:rsidRDefault="00C42864" w:rsidP="00223393">
      <w:pPr>
        <w:pStyle w:val="Heading3"/>
      </w:pPr>
    </w:p>
    <w:p w14:paraId="0B1B5726" w14:textId="6894BC67" w:rsidR="00223393" w:rsidRPr="00FA25BD" w:rsidRDefault="00223393" w:rsidP="00223393">
      <w:pPr>
        <w:pStyle w:val="Heading3"/>
      </w:pPr>
      <w:r w:rsidRPr="00FA25BD">
        <w:t xml:space="preserve">Impact – disease </w:t>
      </w:r>
    </w:p>
    <w:p w14:paraId="5F4E505C" w14:textId="0A0370C9" w:rsidR="00D57D33" w:rsidRPr="00FA25BD" w:rsidRDefault="00D57D33" w:rsidP="00D57D33">
      <w:pPr>
        <w:pStyle w:val="Heading4"/>
      </w:pPr>
      <w:r w:rsidRPr="00FA25BD">
        <w:t>Cap turns disease</w:t>
      </w:r>
      <w:r w:rsidR="00C42864" w:rsidRPr="00FA25BD">
        <w:t xml:space="preserve"> impacts -inevitable and worse under capitalism </w:t>
      </w:r>
    </w:p>
    <w:p w14:paraId="1AD46AF5" w14:textId="77777777" w:rsidR="00223393" w:rsidRPr="00FA25BD" w:rsidRDefault="00D57D33" w:rsidP="00D57D33">
      <w:r w:rsidRPr="00FA25BD">
        <w:rPr>
          <w:b/>
          <w:szCs w:val="26"/>
        </w:rPr>
        <w:t>Foster et al 21</w:t>
      </w:r>
      <w:r w:rsidRPr="00FA25BD">
        <w:t xml:space="preserve"> </w:t>
      </w:r>
    </w:p>
    <w:p w14:paraId="5A6DCAC9" w14:textId="6217FF23" w:rsidR="00D57D33" w:rsidRPr="00FA25BD" w:rsidRDefault="00223393" w:rsidP="00D57D33">
      <w:r w:rsidRPr="00FA25BD">
        <w:t>[</w:t>
      </w:r>
      <w:r w:rsidR="00D57D33" w:rsidRPr="00FA25BD">
        <w:t xml:space="preserve">John Bellamy Foster, editor of the Monthly Review and professor of sociology at the University of Oregon, Brett Clark, professor of sociology at University of Utah, and Hannah Holleman, director of the Monthly Review and associate professor of sociology at Amherst College, “Capital and the Ecology of Disease.” The Monthly Review, Volume 73, No. 2, 6/2/21, </w:t>
      </w:r>
      <w:hyperlink r:id="rId32">
        <w:r w:rsidR="00D57D33" w:rsidRPr="00FA25BD">
          <w:rPr>
            <w:color w:val="000000"/>
          </w:rPr>
          <w:t>https://monthlyreview.org/2021/06/01/capital-and-the-ecology-of-disease/</w:t>
        </w:r>
      </w:hyperlink>
      <w:r w:rsidRPr="00FA25BD">
        <w:t xml:space="preserve"> HDCSW-JCP]</w:t>
      </w:r>
    </w:p>
    <w:p w14:paraId="41097A67" w14:textId="77777777" w:rsidR="00D57D33" w:rsidRPr="00FA25BD" w:rsidRDefault="00D57D33" w:rsidP="00D57D33">
      <w:pPr>
        <w:rPr>
          <w:sz w:val="16"/>
          <w:szCs w:val="16"/>
        </w:rPr>
      </w:pPr>
      <w:r w:rsidRPr="00FA25BD">
        <w:rPr>
          <w:sz w:val="16"/>
          <w:szCs w:val="16"/>
        </w:rPr>
        <w:t xml:space="preserve">In the 1990s, these critical perspectives on medicine, health, and disease merged into the new ecologically oriented approaches, marked especially by Nancy </w:t>
      </w:r>
      <w:r w:rsidRPr="00FA25BD">
        <w:rPr>
          <w:u w:val="single"/>
        </w:rPr>
        <w:t>Krieger’s “</w:t>
      </w:r>
      <w:proofErr w:type="spellStart"/>
      <w:r w:rsidRPr="00FA25BD">
        <w:rPr>
          <w:u w:val="single"/>
        </w:rPr>
        <w:t>ecosocial</w:t>
      </w:r>
      <w:proofErr w:type="spellEnd"/>
      <w:r w:rsidRPr="00FA25BD">
        <w:rPr>
          <w:u w:val="single"/>
        </w:rPr>
        <w:t xml:space="preserve"> theory of disease distribution</w:t>
      </w:r>
      <w:r w:rsidRPr="00FA25BD">
        <w:rPr>
          <w:sz w:val="16"/>
          <w:szCs w:val="16"/>
        </w:rPr>
        <w:t>,” in which she incorporated “</w:t>
      </w:r>
      <w:r w:rsidRPr="00FA25BD">
        <w:rPr>
          <w:u w:val="single"/>
        </w:rPr>
        <w:t xml:space="preserve">constructs pertaining to political economy, political ecology, ecosystems, spatiotemporal scales and levels, biological pathways of embodiment, and the social production of scientific knowledge” </w:t>
      </w:r>
      <w:r w:rsidRPr="00FA25BD">
        <w:rPr>
          <w:sz w:val="16"/>
          <w:szCs w:val="16"/>
        </w:rPr>
        <w:t xml:space="preserve">in order </w:t>
      </w:r>
      <w:r w:rsidRPr="00FA25BD">
        <w:rPr>
          <w:u w:val="single"/>
        </w:rPr>
        <w:t>to transcend the narrow capital-friendly biomedical model of health and disease.</w:t>
      </w:r>
      <w:r w:rsidRPr="00FA25BD">
        <w:rPr>
          <w:sz w:val="16"/>
          <w:szCs w:val="16"/>
        </w:rPr>
        <w:t xml:space="preserve">85 This </w:t>
      </w:r>
      <w:proofErr w:type="spellStart"/>
      <w:r w:rsidRPr="00FA25BD">
        <w:rPr>
          <w:sz w:val="16"/>
          <w:szCs w:val="16"/>
        </w:rPr>
        <w:t>ecosocial</w:t>
      </w:r>
      <w:proofErr w:type="spellEnd"/>
      <w:r w:rsidRPr="00FA25BD">
        <w:rPr>
          <w:sz w:val="16"/>
          <w:szCs w:val="16"/>
        </w:rPr>
        <w:t xml:space="preserve"> approach is in line with a long history of human ecology, reflected in the work of the historical-materialist biologist Lancelot Hogben in the 1930s, with his holistic emphasis on “the ecological system of man.”86</w:t>
      </w:r>
    </w:p>
    <w:p w14:paraId="23A9A526" w14:textId="77777777" w:rsidR="00D57D33" w:rsidRPr="00FA25BD" w:rsidRDefault="00D57D33" w:rsidP="00D57D33">
      <w:pPr>
        <w:rPr>
          <w:sz w:val="16"/>
          <w:szCs w:val="16"/>
        </w:rPr>
      </w:pPr>
      <w:r w:rsidRPr="00FA25BD">
        <w:rPr>
          <w:sz w:val="16"/>
          <w:szCs w:val="16"/>
        </w:rPr>
        <w:t xml:space="preserve">In Biology Under the Influence (2007), Lewontin and Levins expressly criticized the extreme reductionism of the human genome project that assumes that disease can be fought with designer genes, without accounting for the “triple helix” represented by the dialectic of gene, organism, and environment.87 Similar </w:t>
      </w:r>
      <w:r w:rsidRPr="00FA25BD">
        <w:rPr>
          <w:u w:val="single"/>
        </w:rPr>
        <w:t>reductionist fantasies arose with those who believed that antibiotics could cure all bacterial infections</w:t>
      </w:r>
      <w:r w:rsidRPr="00FA25BD">
        <w:rPr>
          <w:sz w:val="16"/>
          <w:szCs w:val="16"/>
        </w:rPr>
        <w:t xml:space="preserve">, </w:t>
      </w:r>
      <w:r w:rsidRPr="00FA25BD">
        <w:rPr>
          <w:u w:val="single"/>
        </w:rPr>
        <w:t>failing to understand that bacteria, as living organisms, evolve and mutate, negating the actions of specific antibiotics.</w:t>
      </w:r>
      <w:r w:rsidRPr="00FA25BD">
        <w:rPr>
          <w:sz w:val="16"/>
          <w:szCs w:val="16"/>
        </w:rPr>
        <w:t xml:space="preserve"> The </w:t>
      </w:r>
      <w:r w:rsidRPr="00FA25BD">
        <w:rPr>
          <w:u w:val="single"/>
        </w:rPr>
        <w:t>overuse of antibiotics under capitalism, particularly in large-scale agribusiness</w:t>
      </w:r>
      <w:r w:rsidRPr="00FA25BD">
        <w:rPr>
          <w:sz w:val="16"/>
          <w:szCs w:val="16"/>
        </w:rPr>
        <w:t xml:space="preserve"> feedlots and chicken factories, </w:t>
      </w:r>
      <w:r w:rsidRPr="00FA25BD">
        <w:rPr>
          <w:u w:val="single"/>
        </w:rPr>
        <w:t>where antibiotics are used to counter bacterial diseases associated with overcrowding, have resulted in the rapid evolution of antibiotic-resistant bacteria, or “superbugs,” threatening the human population</w:t>
      </w:r>
      <w:r w:rsidRPr="00FA25BD">
        <w:rPr>
          <w:sz w:val="16"/>
          <w:szCs w:val="16"/>
        </w:rPr>
        <w:t>—producing still another instance of what Lankester (after Engels) referred to as “Nature’s Revenges.”88</w:t>
      </w:r>
    </w:p>
    <w:p w14:paraId="3E317394" w14:textId="77777777" w:rsidR="00D57D33" w:rsidRPr="00FA25BD" w:rsidRDefault="00D57D33" w:rsidP="00D57D33">
      <w:pPr>
        <w:rPr>
          <w:sz w:val="16"/>
          <w:szCs w:val="16"/>
        </w:rPr>
      </w:pPr>
      <w:r w:rsidRPr="00FA25BD">
        <w:rPr>
          <w:sz w:val="16"/>
          <w:szCs w:val="16"/>
        </w:rPr>
        <w:t xml:space="preserve">For Levins, writing in “Is Capitalism a Disease?,” </w:t>
      </w:r>
      <w:r w:rsidRPr="00FA25BD">
        <w:rPr>
          <w:u w:val="single"/>
        </w:rPr>
        <w:t>the five</w:t>
      </w:r>
      <w:r w:rsidRPr="00FA25BD">
        <w:rPr>
          <w:sz w:val="16"/>
          <w:szCs w:val="16"/>
        </w:rPr>
        <w:t xml:space="preserve"> primary </w:t>
      </w:r>
      <w:r w:rsidRPr="00FA25BD">
        <w:rPr>
          <w:u w:val="single"/>
        </w:rPr>
        <w:t>social responses to the modern health crisis require focusing on: (1) ecosystem health, (2) environmental justice, (3) the social determination of health, (4) health care for all, and (5) alternative medicine.</w:t>
      </w:r>
      <w:r w:rsidRPr="00FA25BD">
        <w:rPr>
          <w:sz w:val="16"/>
          <w:szCs w:val="16"/>
        </w:rPr>
        <w:t xml:space="preserve">89 </w:t>
      </w:r>
      <w:r w:rsidRPr="00FA25BD">
        <w:rPr>
          <w:u w:val="single"/>
        </w:rPr>
        <w:t>To these should be added</w:t>
      </w:r>
      <w:r w:rsidRPr="00FA25BD">
        <w:rPr>
          <w:sz w:val="16"/>
          <w:szCs w:val="16"/>
        </w:rPr>
        <w:t xml:space="preserve">, where possible, an </w:t>
      </w:r>
      <w:proofErr w:type="spellStart"/>
      <w:r w:rsidRPr="00FA25BD">
        <w:rPr>
          <w:u w:val="single"/>
        </w:rPr>
        <w:t>ecosocial</w:t>
      </w:r>
      <w:proofErr w:type="spellEnd"/>
      <w:r w:rsidRPr="00FA25BD">
        <w:rPr>
          <w:u w:val="single"/>
        </w:rPr>
        <w:t xml:space="preserve"> approach to scientific research in medicine. The country that best exemplifies such a social approach</w:t>
      </w:r>
      <w:r w:rsidRPr="00FA25BD">
        <w:rPr>
          <w:sz w:val="16"/>
          <w:szCs w:val="16"/>
        </w:rPr>
        <w:t xml:space="preserve"> to health care </w:t>
      </w:r>
      <w:r w:rsidRPr="00FA25BD">
        <w:rPr>
          <w:u w:val="single"/>
        </w:rPr>
        <w:t>is Cuba</w:t>
      </w:r>
      <w:r w:rsidRPr="00FA25BD">
        <w:rPr>
          <w:sz w:val="16"/>
          <w:szCs w:val="16"/>
        </w:rPr>
        <w:t xml:space="preserve">, where </w:t>
      </w:r>
      <w:proofErr w:type="gramStart"/>
      <w:r w:rsidRPr="00FA25BD">
        <w:rPr>
          <w:sz w:val="16"/>
          <w:szCs w:val="16"/>
        </w:rPr>
        <w:t>all of</w:t>
      </w:r>
      <w:proofErr w:type="gramEnd"/>
      <w:r w:rsidRPr="00FA25BD">
        <w:rPr>
          <w:sz w:val="16"/>
          <w:szCs w:val="16"/>
        </w:rPr>
        <w:t xml:space="preserve"> these factors are </w:t>
      </w:r>
      <w:proofErr w:type="gramStart"/>
      <w:r w:rsidRPr="00FA25BD">
        <w:rPr>
          <w:sz w:val="16"/>
          <w:szCs w:val="16"/>
        </w:rPr>
        <w:t>taken into account</w:t>
      </w:r>
      <w:proofErr w:type="gramEnd"/>
      <w:r w:rsidRPr="00FA25BD">
        <w:rPr>
          <w:sz w:val="16"/>
          <w:szCs w:val="16"/>
        </w:rPr>
        <w:t xml:space="preserve">. </w:t>
      </w:r>
      <w:r w:rsidRPr="00FA25BD">
        <w:rPr>
          <w:u w:val="single"/>
        </w:rPr>
        <w:t>Despite being a small, poor country confronted by an economic blockade</w:t>
      </w:r>
      <w:r w:rsidRPr="00FA25BD">
        <w:rPr>
          <w:sz w:val="16"/>
          <w:szCs w:val="16"/>
        </w:rPr>
        <w:t xml:space="preserve"> instituted by the United States, Cuba has emerged as a world leader in biotechnology; for example, </w:t>
      </w:r>
      <w:r w:rsidRPr="00FA25BD">
        <w:rPr>
          <w:u w:val="single"/>
        </w:rPr>
        <w:t>it is the only country in Latin America to develop COVID-19 vaccines.</w:t>
      </w:r>
      <w:r w:rsidRPr="00FA25BD">
        <w:rPr>
          <w:sz w:val="16"/>
          <w:szCs w:val="16"/>
        </w:rPr>
        <w:t xml:space="preserve">90 </w:t>
      </w:r>
      <w:r w:rsidRPr="00FA25BD">
        <w:rPr>
          <w:u w:val="single"/>
        </w:rPr>
        <w:t>This is due to its socialist and ecological approach, which sees health as a basic productive factor</w:t>
      </w:r>
      <w:r w:rsidRPr="00FA25BD">
        <w:rPr>
          <w:sz w:val="16"/>
          <w:szCs w:val="16"/>
        </w:rPr>
        <w:t xml:space="preserve">, in which </w:t>
      </w:r>
      <w:r w:rsidRPr="00FA25BD">
        <w:rPr>
          <w:u w:val="single"/>
        </w:rPr>
        <w:t>total “human capital” counts, rather than being designated simply as an attribute of individuals, mediated by class position. Cuba has</w:t>
      </w:r>
      <w:r w:rsidRPr="00FA25BD">
        <w:rPr>
          <w:sz w:val="16"/>
          <w:szCs w:val="16"/>
        </w:rPr>
        <w:t xml:space="preserve"> thus </w:t>
      </w:r>
      <w:r w:rsidRPr="00FA25BD">
        <w:rPr>
          <w:u w:val="single"/>
        </w:rPr>
        <w:t>adopted an entirely different mode of scientific research</w:t>
      </w:r>
      <w:r w:rsidRPr="00FA25BD">
        <w:rPr>
          <w:sz w:val="16"/>
          <w:szCs w:val="16"/>
        </w:rPr>
        <w:t xml:space="preserve">, which is </w:t>
      </w:r>
      <w:r w:rsidRPr="00FA25BD">
        <w:rPr>
          <w:u w:val="single"/>
        </w:rPr>
        <w:t>based on a notion of knowledge as collective, interdisciplinary, concrete, local, and frequently tacit. This</w:t>
      </w:r>
      <w:r w:rsidRPr="00FA25BD">
        <w:rPr>
          <w:sz w:val="16"/>
          <w:szCs w:val="16"/>
        </w:rPr>
        <w:t xml:space="preserve">, as explained by Agustín Lage Dávila, director of the Center for Molecular Immunology in Havana, </w:t>
      </w:r>
      <w:r w:rsidRPr="00FA25BD">
        <w:rPr>
          <w:u w:val="single"/>
        </w:rPr>
        <w:t>goes against the dominant individualistic, reductionistic, nonlocalized, and extra-environmental approaches characteristic of the dominant capitalist model of scientific inquiry.</w:t>
      </w:r>
      <w:r w:rsidRPr="00FA25BD">
        <w:rPr>
          <w:sz w:val="16"/>
          <w:szCs w:val="16"/>
        </w:rPr>
        <w:t>91</w:t>
      </w:r>
    </w:p>
    <w:p w14:paraId="0A2BC744" w14:textId="77777777" w:rsidR="00D57D33" w:rsidRPr="00FA25BD" w:rsidRDefault="00D57D33" w:rsidP="00D57D33">
      <w:pPr>
        <w:rPr>
          <w:sz w:val="16"/>
          <w:szCs w:val="16"/>
        </w:rPr>
      </w:pPr>
      <w:r w:rsidRPr="00FA25BD">
        <w:rPr>
          <w:u w:val="single"/>
        </w:rPr>
        <w:t>With</w:t>
      </w:r>
      <w:r w:rsidRPr="00FA25BD">
        <w:rPr>
          <w:sz w:val="16"/>
          <w:szCs w:val="16"/>
        </w:rPr>
        <w:t xml:space="preserve"> the onset of the </w:t>
      </w:r>
      <w:r w:rsidRPr="00FA25BD">
        <w:rPr>
          <w:u w:val="single"/>
        </w:rPr>
        <w:t>COVID</w:t>
      </w:r>
      <w:r w:rsidRPr="00FA25BD">
        <w:rPr>
          <w:sz w:val="16"/>
          <w:szCs w:val="16"/>
        </w:rPr>
        <w:t xml:space="preserve">-19 pandemic, </w:t>
      </w:r>
      <w:r w:rsidRPr="00FA25BD">
        <w:rPr>
          <w:u w:val="single"/>
        </w:rPr>
        <w:t>the importance of historical-materialist epidemiology has become increasingly evident</w:t>
      </w:r>
      <w:r w:rsidRPr="00FA25BD">
        <w:rPr>
          <w:sz w:val="16"/>
          <w:szCs w:val="16"/>
        </w:rPr>
        <w:t xml:space="preserve">, as in the work of Rob Wallace, author of Big Farms Make Big Flu and Dead Epidemiologists.92 For Wallace and the epidemiologists associated with Structural One Health (a more critical, </w:t>
      </w:r>
      <w:proofErr w:type="spellStart"/>
      <w:r w:rsidRPr="00FA25BD">
        <w:rPr>
          <w:sz w:val="16"/>
          <w:szCs w:val="16"/>
        </w:rPr>
        <w:t>ecosocial</w:t>
      </w:r>
      <w:proofErr w:type="spellEnd"/>
      <w:r w:rsidRPr="00FA25BD">
        <w:rPr>
          <w:sz w:val="16"/>
          <w:szCs w:val="16"/>
        </w:rPr>
        <w:t xml:space="preserve"> variant of the now-dominant One Health approach adopted by the World Health Organization), </w:t>
      </w:r>
      <w:r w:rsidRPr="00FA25BD">
        <w:rPr>
          <w:u w:val="single"/>
        </w:rPr>
        <w:t xml:space="preserve">the key is understanding how the new wave of deadly epidemics is connected not to “absolute geographies,” but to the circuits of capital introduced by neoliberal globalization. This includes the destruction of ecosystems and the agglomeration of vast monocultures of single species, particularly in animal feedlots. </w:t>
      </w:r>
      <w:r w:rsidRPr="00FA25BD">
        <w:rPr>
          <w:sz w:val="16"/>
          <w:szCs w:val="16"/>
        </w:rPr>
        <w:t xml:space="preserve">All of </w:t>
      </w:r>
      <w:r w:rsidRPr="00FA25BD">
        <w:rPr>
          <w:u w:val="single"/>
        </w:rPr>
        <w:t>this encourages the spillover of zoonotic diseases into domesticated animals and humans, transmitted along the circuits of capital, generating what has been called “ecological blowback.” The extension of capitalist commodity chains and the neoliberal demolition of public health systems have increased the speed with which diseases spread globally while making populations</w:t>
      </w:r>
      <w:r w:rsidRPr="00FA25BD">
        <w:rPr>
          <w:sz w:val="16"/>
          <w:szCs w:val="16"/>
        </w:rPr>
        <w:t>—</w:t>
      </w:r>
      <w:r w:rsidRPr="00FA25BD">
        <w:rPr>
          <w:u w:val="single"/>
        </w:rPr>
        <w:t>particularly</w:t>
      </w:r>
      <w:r w:rsidRPr="00FA25BD">
        <w:rPr>
          <w:sz w:val="16"/>
          <w:szCs w:val="16"/>
        </w:rPr>
        <w:t xml:space="preserve"> the </w:t>
      </w:r>
      <w:r w:rsidRPr="00FA25BD">
        <w:rPr>
          <w:u w:val="single"/>
        </w:rPr>
        <w:t>poor and racially oppressed</w:t>
      </w:r>
      <w:r w:rsidRPr="00FA25BD">
        <w:rPr>
          <w:sz w:val="16"/>
          <w:szCs w:val="16"/>
        </w:rPr>
        <w:t>—</w:t>
      </w:r>
      <w:r w:rsidRPr="00FA25BD">
        <w:rPr>
          <w:u w:val="single"/>
        </w:rPr>
        <w:t>more vulnerable.</w:t>
      </w:r>
      <w:r w:rsidRPr="00FA25BD">
        <w:rPr>
          <w:sz w:val="16"/>
          <w:szCs w:val="16"/>
        </w:rPr>
        <w:t>93</w:t>
      </w:r>
    </w:p>
    <w:p w14:paraId="4C882EA7" w14:textId="77777777" w:rsidR="00D57D33" w:rsidRPr="00FA25BD" w:rsidRDefault="00D57D33" w:rsidP="00D57D33">
      <w:pPr>
        <w:rPr>
          <w:sz w:val="16"/>
          <w:szCs w:val="16"/>
        </w:rPr>
      </w:pPr>
      <w:r w:rsidRPr="00FA25BD">
        <w:rPr>
          <w:sz w:val="16"/>
          <w:szCs w:val="16"/>
        </w:rPr>
        <w:t xml:space="preserve">As explained by Wallace, </w:t>
      </w:r>
      <w:r w:rsidRPr="00FA25BD">
        <w:rPr>
          <w:u w:val="single"/>
        </w:rPr>
        <w:t>“capitalism is not just about producing metabolic rifts between our economies and ecologies along the way to profits, destroying our capacity to reproduce as a civilization. It’s also about producing new ecologies that reproduce capital alienating the web of life.”</w:t>
      </w:r>
      <w:r w:rsidRPr="00FA25BD">
        <w:rPr>
          <w:sz w:val="16"/>
          <w:szCs w:val="16"/>
        </w:rPr>
        <w:t xml:space="preserve">94 A similar view is advanced by Marxian and </w:t>
      </w:r>
      <w:proofErr w:type="spellStart"/>
      <w:r w:rsidRPr="00FA25BD">
        <w:rPr>
          <w:sz w:val="16"/>
          <w:szCs w:val="16"/>
        </w:rPr>
        <w:t>Kaleckian</w:t>
      </w:r>
      <w:proofErr w:type="spellEnd"/>
      <w:r w:rsidRPr="00FA25BD">
        <w:rPr>
          <w:sz w:val="16"/>
          <w:szCs w:val="16"/>
        </w:rPr>
        <w:t xml:space="preserve"> economist Riccardo </w:t>
      </w:r>
      <w:proofErr w:type="spellStart"/>
      <w:r w:rsidRPr="00FA25BD">
        <w:rPr>
          <w:sz w:val="16"/>
          <w:szCs w:val="16"/>
        </w:rPr>
        <w:t>Bellofiore</w:t>
      </w:r>
      <w:proofErr w:type="spellEnd"/>
      <w:r w:rsidRPr="00FA25BD">
        <w:rPr>
          <w:sz w:val="16"/>
          <w:szCs w:val="16"/>
        </w:rPr>
        <w:t>, who has forcefully stated: “</w:t>
      </w:r>
      <w:r w:rsidRPr="00FA25BD">
        <w:rPr>
          <w:u w:val="single"/>
        </w:rPr>
        <w:t>The subterranean root” of the</w:t>
      </w:r>
      <w:r w:rsidRPr="00FA25BD">
        <w:rPr>
          <w:sz w:val="16"/>
          <w:szCs w:val="16"/>
        </w:rPr>
        <w:t xml:space="preserve"> current </w:t>
      </w:r>
      <w:r w:rsidRPr="00FA25BD">
        <w:rPr>
          <w:u w:val="single"/>
        </w:rPr>
        <w:t>coronavirus crisis, in its manifold economic, epidemiological, and ecological aspects, lies in “the systematic robbery and destruction of what is ‘other’ to capital</w:t>
      </w:r>
      <w:r w:rsidRPr="00FA25BD">
        <w:rPr>
          <w:sz w:val="16"/>
          <w:szCs w:val="16"/>
        </w:rPr>
        <w:t xml:space="preserve">.… Both ‘external’ </w:t>
      </w:r>
      <w:r w:rsidRPr="00FA25BD">
        <w:rPr>
          <w:u w:val="single"/>
        </w:rPr>
        <w:t>nature and human beings</w:t>
      </w:r>
      <w:r w:rsidRPr="00FA25BD">
        <w:rPr>
          <w:sz w:val="16"/>
          <w:szCs w:val="16"/>
        </w:rPr>
        <w:t xml:space="preserve"> as part of nature, in their dialectical </w:t>
      </w:r>
      <w:proofErr w:type="gramStart"/>
      <w:r w:rsidRPr="00FA25BD">
        <w:rPr>
          <w:sz w:val="16"/>
          <w:szCs w:val="16"/>
        </w:rPr>
        <w:t>interaction,”</w:t>
      </w:r>
      <w:proofErr w:type="gramEnd"/>
      <w:r w:rsidRPr="00FA25BD">
        <w:rPr>
          <w:sz w:val="16"/>
          <w:szCs w:val="16"/>
        </w:rPr>
        <w:t xml:space="preserve"> </w:t>
      </w:r>
      <w:r w:rsidRPr="00FA25BD">
        <w:rPr>
          <w:u w:val="single"/>
        </w:rPr>
        <w:t>are</w:t>
      </w:r>
      <w:r w:rsidRPr="00FA25BD">
        <w:rPr>
          <w:sz w:val="16"/>
          <w:szCs w:val="16"/>
        </w:rPr>
        <w:t xml:space="preserve"> now subject to this system of </w:t>
      </w:r>
      <w:r w:rsidRPr="00FA25BD">
        <w:rPr>
          <w:u w:val="single"/>
        </w:rPr>
        <w:t>universal alienation. This has led</w:t>
      </w:r>
      <w:r w:rsidRPr="00FA25BD">
        <w:rPr>
          <w:sz w:val="16"/>
          <w:szCs w:val="16"/>
        </w:rPr>
        <w:t xml:space="preserve"> in the present moment </w:t>
      </w:r>
      <w:r w:rsidRPr="00FA25BD">
        <w:rPr>
          <w:u w:val="single"/>
        </w:rPr>
        <w:t>to “a</w:t>
      </w:r>
      <w:r w:rsidRPr="00FA25BD">
        <w:rPr>
          <w:sz w:val="16"/>
          <w:szCs w:val="16"/>
        </w:rPr>
        <w:t xml:space="preserve"> particularly </w:t>
      </w:r>
      <w:r w:rsidRPr="00FA25BD">
        <w:rPr>
          <w:u w:val="single"/>
        </w:rPr>
        <w:t xml:space="preserve">dramatic and explicit instance of losing control of the </w:t>
      </w:r>
      <w:r w:rsidRPr="00FA25BD">
        <w:rPr>
          <w:sz w:val="16"/>
          <w:szCs w:val="16"/>
        </w:rPr>
        <w:t>metabolism between nature and human intervention.”95</w:t>
      </w:r>
    </w:p>
    <w:p w14:paraId="1F72AA4A" w14:textId="77777777" w:rsidR="00D57D33" w:rsidRPr="00FA25BD" w:rsidRDefault="00D57D33" w:rsidP="00D57D33">
      <w:pPr>
        <w:rPr>
          <w:u w:val="single"/>
        </w:rPr>
      </w:pPr>
      <w:r w:rsidRPr="00FA25BD">
        <w:rPr>
          <w:sz w:val="16"/>
          <w:szCs w:val="16"/>
        </w:rPr>
        <w:t xml:space="preserve">Today </w:t>
      </w:r>
      <w:r w:rsidRPr="00FA25BD">
        <w:rPr>
          <w:u w:val="single"/>
        </w:rPr>
        <w:t>the notion that human beings can be conceived apart from their wider environment has been</w:t>
      </w:r>
      <w:r w:rsidRPr="00FA25BD">
        <w:rPr>
          <w:sz w:val="16"/>
          <w:szCs w:val="16"/>
        </w:rPr>
        <w:t xml:space="preserve"> shown to be </w:t>
      </w:r>
      <w:r w:rsidRPr="00FA25BD">
        <w:rPr>
          <w:u w:val="single"/>
        </w:rPr>
        <w:t>one of the most fatal errors in the long history of humanity. The return to a dialectical perspective on humanity and nature, traceable</w:t>
      </w:r>
      <w:r w:rsidRPr="00FA25BD">
        <w:rPr>
          <w:sz w:val="16"/>
          <w:szCs w:val="16"/>
        </w:rPr>
        <w:t xml:space="preserve"> back </w:t>
      </w:r>
      <w:r w:rsidRPr="00FA25BD">
        <w:rPr>
          <w:u w:val="single"/>
        </w:rPr>
        <w:t>to</w:t>
      </w:r>
      <w:r w:rsidRPr="00FA25BD">
        <w:rPr>
          <w:sz w:val="16"/>
          <w:szCs w:val="16"/>
        </w:rPr>
        <w:t xml:space="preserve"> the ancient Greeks and the notion of Airs Waters </w:t>
      </w:r>
      <w:proofErr w:type="gramStart"/>
      <w:r w:rsidRPr="00FA25BD">
        <w:rPr>
          <w:sz w:val="16"/>
          <w:szCs w:val="16"/>
        </w:rPr>
        <w:t>Places, and</w:t>
      </w:r>
      <w:proofErr w:type="gramEnd"/>
      <w:r w:rsidRPr="00FA25BD">
        <w:rPr>
          <w:sz w:val="16"/>
          <w:szCs w:val="16"/>
        </w:rPr>
        <w:t xml:space="preserve"> preserved and enhanced over millennia in the work of </w:t>
      </w:r>
      <w:r w:rsidRPr="00FA25BD">
        <w:rPr>
          <w:u w:val="single"/>
        </w:rPr>
        <w:t>materialist, socialist, and ecological thinkers, is an existential requirement of living ecologically in the Anthropocene in a world beyond capital.</w:t>
      </w:r>
    </w:p>
    <w:p w14:paraId="0CFBA8C3" w14:textId="77777777" w:rsidR="00D57D33" w:rsidRPr="00FA25BD" w:rsidRDefault="00D57D33" w:rsidP="00D57D33"/>
    <w:p w14:paraId="4267834B" w14:textId="77777777" w:rsidR="00C42864" w:rsidRPr="00FA25BD" w:rsidRDefault="00C42864" w:rsidP="00D57D33">
      <w:pPr>
        <w:pStyle w:val="Heading3"/>
      </w:pPr>
    </w:p>
    <w:p w14:paraId="770AEDEF" w14:textId="58760340" w:rsidR="00D57D33" w:rsidRPr="00FA25BD" w:rsidRDefault="00C42864" w:rsidP="00D57D33">
      <w:pPr>
        <w:pStyle w:val="Heading3"/>
      </w:pPr>
      <w:r w:rsidRPr="00FA25BD">
        <w:t xml:space="preserve">Impact – ecological collapse </w:t>
      </w:r>
    </w:p>
    <w:p w14:paraId="74CC2833" w14:textId="77777777" w:rsidR="00D57D33" w:rsidRPr="00FA25BD" w:rsidRDefault="00D57D33" w:rsidP="00D57D33">
      <w:pPr>
        <w:pStyle w:val="Heading4"/>
      </w:pPr>
      <w:bookmarkStart w:id="3" w:name="_Hlk188038888"/>
      <w:r w:rsidRPr="00FA25BD">
        <w:t>Capitalism structures global ecological collapse and nuclear escalation – radical alternatives key to restore conditions of sustainability.</w:t>
      </w:r>
    </w:p>
    <w:p w14:paraId="564AB6D7" w14:textId="77777777" w:rsidR="00C42864" w:rsidRPr="00FA25BD" w:rsidRDefault="00C42864" w:rsidP="00C42864">
      <w:r w:rsidRPr="00FA25BD">
        <w:rPr>
          <w:rStyle w:val="Style13ptBold"/>
        </w:rPr>
        <w:t>Foster 22</w:t>
      </w:r>
      <w:r w:rsidRPr="00FA25BD">
        <w:t xml:space="preserve"> </w:t>
      </w:r>
    </w:p>
    <w:p w14:paraId="0B553B43" w14:textId="77777777" w:rsidR="00C42864" w:rsidRPr="00FA25BD" w:rsidRDefault="00C42864" w:rsidP="00C42864">
      <w:r w:rsidRPr="00FA25BD">
        <w:t xml:space="preserve">[John Bellamy Foster – editor of the Monthly Review and professor of Sociology at the University of Oregon. ““Notes on </w:t>
      </w:r>
      <w:proofErr w:type="spellStart"/>
      <w:r w:rsidRPr="00FA25BD">
        <w:t>Exterminism</w:t>
      </w:r>
      <w:proofErr w:type="spellEnd"/>
      <w:r w:rsidRPr="00FA25BD">
        <w:t xml:space="preserve">” for the Twenty-First-Century Ecology and Peace Movements.” </w:t>
      </w:r>
      <w:r w:rsidRPr="00FA25BD">
        <w:rPr>
          <w:i/>
          <w:iCs/>
        </w:rPr>
        <w:t xml:space="preserve">Monthly Review, </w:t>
      </w:r>
      <w:r w:rsidRPr="00FA25BD">
        <w:t>Vol. 74, No. 1. May 2022, https://monthlyreview.org/2022/05/01/notes-on-exterminism-for-the-twenty-first-century-ecology-and-peace-movements/, HDCSW – JCP]</w:t>
      </w:r>
    </w:p>
    <w:p w14:paraId="481E9051" w14:textId="77777777" w:rsidR="00D57D33" w:rsidRPr="00FA25BD" w:rsidRDefault="00D57D33" w:rsidP="00D57D33">
      <w:pPr>
        <w:rPr>
          <w:u w:val="single"/>
        </w:rPr>
      </w:pPr>
      <w:r w:rsidRPr="00FA25BD">
        <w:rPr>
          <w:sz w:val="16"/>
        </w:rPr>
        <w:t xml:space="preserve">It is common today to recognize that </w:t>
      </w:r>
      <w:r w:rsidRPr="00FA25BD">
        <w:rPr>
          <w:rStyle w:val="StyleUnderline"/>
        </w:rPr>
        <w:t>climate change represents a “global existential threat”</w:t>
      </w:r>
      <w:r w:rsidRPr="00FA25BD">
        <w:rPr>
          <w:sz w:val="16"/>
        </w:rPr>
        <w:t xml:space="preserve"> that places in jeopardy the very survival of humanity. Today we are faced with a situation in which the </w:t>
      </w:r>
      <w:r w:rsidRPr="00FA25BD">
        <w:rPr>
          <w:rStyle w:val="StyleUnderline"/>
        </w:rPr>
        <w:t>continual expansion of capitalism based on</w:t>
      </w:r>
      <w:r w:rsidRPr="00FA25BD">
        <w:rPr>
          <w:sz w:val="16"/>
        </w:rPr>
        <w:t xml:space="preserve"> the </w:t>
      </w:r>
      <w:r w:rsidRPr="00FA25BD">
        <w:rPr>
          <w:rStyle w:val="StyleUnderline"/>
        </w:rPr>
        <w:t>burning</w:t>
      </w:r>
      <w:r w:rsidRPr="00FA25BD">
        <w:rPr>
          <w:sz w:val="16"/>
        </w:rPr>
        <w:t xml:space="preserve"> of ever larger amounts of </w:t>
      </w:r>
      <w:r w:rsidRPr="00FA25BD">
        <w:rPr>
          <w:rStyle w:val="StyleUnderline"/>
        </w:rPr>
        <w:t>fossil fuels</w:t>
      </w:r>
      <w:r w:rsidRPr="00FA25BD">
        <w:rPr>
          <w:sz w:val="16"/>
        </w:rPr>
        <w:t xml:space="preserve"> </w:t>
      </w:r>
      <w:r w:rsidRPr="00FA25BD">
        <w:rPr>
          <w:rStyle w:val="StyleUnderline"/>
        </w:rPr>
        <w:t>points to the</w:t>
      </w:r>
      <w:r w:rsidRPr="00FA25BD">
        <w:rPr>
          <w:sz w:val="16"/>
        </w:rPr>
        <w:t xml:space="preserve"> possibility—even </w:t>
      </w:r>
      <w:r w:rsidRPr="00FA25BD">
        <w:rPr>
          <w:rStyle w:val="StyleUnderline"/>
        </w:rPr>
        <w:t>probability, if the system of production is not altered radically</w:t>
      </w:r>
      <w:r w:rsidRPr="00FA25BD">
        <w:rPr>
          <w:sz w:val="16"/>
        </w:rPr>
        <w:t xml:space="preserve"> in a matter of decades—</w:t>
      </w:r>
      <w:r w:rsidRPr="00FA25BD">
        <w:rPr>
          <w:rStyle w:val="StyleUnderline"/>
        </w:rPr>
        <w:t>of the downfall of</w:t>
      </w:r>
      <w:r w:rsidRPr="00FA25BD">
        <w:rPr>
          <w:sz w:val="16"/>
        </w:rPr>
        <w:t xml:space="preserve"> industrial </w:t>
      </w:r>
      <w:r w:rsidRPr="00FA25BD">
        <w:rPr>
          <w:rStyle w:val="StyleUnderline"/>
        </w:rPr>
        <w:t>civilization</w:t>
      </w:r>
      <w:r w:rsidRPr="00FA25BD">
        <w:rPr>
          <w:sz w:val="16"/>
        </w:rPr>
        <w:t xml:space="preserve">, </w:t>
      </w:r>
      <w:r w:rsidRPr="00FA25BD">
        <w:rPr>
          <w:rStyle w:val="StyleUnderline"/>
        </w:rPr>
        <w:t>placing</w:t>
      </w:r>
      <w:r w:rsidRPr="00FA25BD">
        <w:rPr>
          <w:sz w:val="16"/>
        </w:rPr>
        <w:t xml:space="preserve"> the </w:t>
      </w:r>
      <w:r w:rsidRPr="00FA25BD">
        <w:rPr>
          <w:rStyle w:val="StyleUnderline"/>
        </w:rPr>
        <w:t xml:space="preserve">survival of humanity in question. </w:t>
      </w:r>
      <w:r w:rsidRPr="00FA25BD">
        <w:rPr>
          <w:sz w:val="16"/>
        </w:rPr>
        <w:t xml:space="preserve">This is the meaning of environmental </w:t>
      </w:r>
      <w:proofErr w:type="spellStart"/>
      <w:r w:rsidRPr="00FA25BD">
        <w:rPr>
          <w:sz w:val="16"/>
        </w:rPr>
        <w:t>exterminism</w:t>
      </w:r>
      <w:proofErr w:type="spellEnd"/>
      <w:r w:rsidRPr="00FA25BD">
        <w:rPr>
          <w:sz w:val="16"/>
        </w:rPr>
        <w:t xml:space="preserve"> in our time. According to the UN Intergovernmental Panel on Climate Change (IPCC), net zero carbon dioxide emissions must be reached by 2050 if the world is to have a reasonable hope of keeping global average temperatures below </w:t>
      </w:r>
      <w:proofErr w:type="gramStart"/>
      <w:r w:rsidRPr="00FA25BD">
        <w:rPr>
          <w:sz w:val="16"/>
        </w:rPr>
        <w:t>a 1.5°</w:t>
      </w:r>
      <w:proofErr w:type="gramEnd"/>
      <w:r w:rsidRPr="00FA25BD">
        <w:rPr>
          <w:sz w:val="16"/>
        </w:rPr>
        <w:t>C, or even a 2°C, increase over preindustrial levels. Not to accomplish this is to invite the devastation of the earth as a safe home for humanity and innumerable other species.</w:t>
      </w:r>
    </w:p>
    <w:p w14:paraId="57935BBA" w14:textId="77777777" w:rsidR="00D57D33" w:rsidRPr="00FA25BD" w:rsidRDefault="00D57D33" w:rsidP="00D57D33">
      <w:pPr>
        <w:rPr>
          <w:sz w:val="16"/>
        </w:rPr>
      </w:pPr>
      <w:r w:rsidRPr="00FA25BD">
        <w:rPr>
          <w:rStyle w:val="StyleUnderline"/>
        </w:rPr>
        <w:t>Climate change is part of a</w:t>
      </w:r>
      <w:r w:rsidRPr="00FA25BD">
        <w:rPr>
          <w:sz w:val="16"/>
        </w:rPr>
        <w:t xml:space="preserve"> more general </w:t>
      </w:r>
      <w:r w:rsidRPr="00FA25BD">
        <w:rPr>
          <w:rStyle w:val="StyleUnderline"/>
        </w:rPr>
        <w:t>planetary ecological crisis associated with the crossing of planetary boundaries</w:t>
      </w:r>
      <w:r w:rsidRPr="00FA25BD">
        <w:rPr>
          <w:sz w:val="16"/>
        </w:rPr>
        <w:t xml:space="preserve"> in general, </w:t>
      </w:r>
      <w:r w:rsidRPr="00FA25BD">
        <w:rPr>
          <w:rStyle w:val="StyleUnderline"/>
        </w:rPr>
        <w:t>including</w:t>
      </w:r>
      <w:r w:rsidRPr="00FA25BD">
        <w:rPr>
          <w:sz w:val="16"/>
        </w:rPr>
        <w:t xml:space="preserve"> those—beyond climate change itself—related to </w:t>
      </w:r>
      <w:r w:rsidRPr="00FA25BD">
        <w:rPr>
          <w:rStyle w:val="StyleUnderline"/>
        </w:rPr>
        <w:t>species extinction</w:t>
      </w:r>
      <w:r w:rsidRPr="00FA25BD">
        <w:rPr>
          <w:sz w:val="16"/>
        </w:rPr>
        <w:t xml:space="preserve">, stratospheric </w:t>
      </w:r>
      <w:r w:rsidRPr="00FA25BD">
        <w:rPr>
          <w:rStyle w:val="StyleUnderline"/>
        </w:rPr>
        <w:t>ozone depletion, ocean acidification, disruption of</w:t>
      </w:r>
      <w:r w:rsidRPr="00FA25BD">
        <w:rPr>
          <w:sz w:val="16"/>
        </w:rPr>
        <w:t xml:space="preserve"> the </w:t>
      </w:r>
      <w:r w:rsidRPr="00FA25BD">
        <w:rPr>
          <w:rStyle w:val="StyleUnderline"/>
        </w:rPr>
        <w:t>nitrogen and phosphorous cycles, loss of</w:t>
      </w:r>
      <w:r w:rsidRPr="00FA25BD">
        <w:rPr>
          <w:sz w:val="16"/>
        </w:rPr>
        <w:t xml:space="preserve"> ground cover/</w:t>
      </w:r>
      <w:r w:rsidRPr="00FA25BD">
        <w:rPr>
          <w:rStyle w:val="StyleUnderline"/>
        </w:rPr>
        <w:t>forests, declining fresh water</w:t>
      </w:r>
      <w:r w:rsidRPr="00FA25BD">
        <w:rPr>
          <w:sz w:val="16"/>
        </w:rPr>
        <w:t xml:space="preserve"> sources associated with desertification</w:t>
      </w:r>
      <w:r w:rsidRPr="00FA25BD">
        <w:rPr>
          <w:rStyle w:val="StyleUnderline"/>
        </w:rPr>
        <w:t>, atmospheric aerosol loading, and</w:t>
      </w:r>
      <w:r w:rsidRPr="00FA25BD">
        <w:rPr>
          <w:sz w:val="16"/>
        </w:rPr>
        <w:t xml:space="preserve"> the introduction of novel entities (new synthetic chemicals and new genetic forms).52 To this should be added the </w:t>
      </w:r>
      <w:r w:rsidRPr="00FA25BD">
        <w:rPr>
          <w:rStyle w:val="StyleUnderline"/>
        </w:rPr>
        <w:t>emergence of new zoonoses, as in</w:t>
      </w:r>
      <w:r w:rsidRPr="00FA25BD">
        <w:rPr>
          <w:sz w:val="16"/>
        </w:rPr>
        <w:t xml:space="preserve"> the </w:t>
      </w:r>
      <w:r w:rsidRPr="00FA25BD">
        <w:rPr>
          <w:rStyle w:val="StyleUnderline"/>
        </w:rPr>
        <w:t>COVID</w:t>
      </w:r>
      <w:r w:rsidRPr="00FA25BD">
        <w:rPr>
          <w:sz w:val="16"/>
        </w:rPr>
        <w:t xml:space="preserve">-19 pandemic, resulting principally </w:t>
      </w:r>
      <w:r w:rsidRPr="00FA25BD">
        <w:rPr>
          <w:rStyle w:val="StyleUnderline"/>
        </w:rPr>
        <w:t>from</w:t>
      </w:r>
      <w:r w:rsidRPr="00FA25BD">
        <w:rPr>
          <w:sz w:val="16"/>
        </w:rPr>
        <w:t xml:space="preserve"> the </w:t>
      </w:r>
      <w:r w:rsidRPr="00FA25BD">
        <w:rPr>
          <w:rStyle w:val="StyleUnderline"/>
        </w:rPr>
        <w:t>agribusiness transformation of</w:t>
      </w:r>
      <w:r w:rsidRPr="00FA25BD">
        <w:rPr>
          <w:sz w:val="16"/>
        </w:rPr>
        <w:t xml:space="preserve"> the </w:t>
      </w:r>
      <w:r w:rsidRPr="00FA25BD">
        <w:rPr>
          <w:rStyle w:val="StyleUnderline"/>
        </w:rPr>
        <w:t>human relation to the environment</w:t>
      </w:r>
      <w:r w:rsidRPr="00FA25BD">
        <w:rPr>
          <w:sz w:val="16"/>
        </w:rPr>
        <w:t>.53</w:t>
      </w:r>
    </w:p>
    <w:p w14:paraId="4B32C26A" w14:textId="77777777" w:rsidR="00D57D33" w:rsidRPr="00FA25BD" w:rsidRDefault="00D57D33" w:rsidP="00D57D33">
      <w:pPr>
        <w:rPr>
          <w:sz w:val="16"/>
        </w:rPr>
      </w:pPr>
      <w:r w:rsidRPr="00FA25BD">
        <w:rPr>
          <w:sz w:val="16"/>
        </w:rPr>
        <w:t xml:space="preserve">Yet, there is no doubt that climate change is at the center of the current global ecological crisis. Like nuclear winter, it poses a threat to civilization and the continuation of the human species itself. Even now, the </w:t>
      </w:r>
      <w:r w:rsidRPr="00FA25BD">
        <w:rPr>
          <w:rStyle w:val="StyleUnderline"/>
        </w:rPr>
        <w:t>IPCC tells us</w:t>
      </w:r>
      <w:r w:rsidRPr="00FA25BD">
        <w:rPr>
          <w:sz w:val="16"/>
        </w:rPr>
        <w:t xml:space="preserve"> in its most recent reports (2021–22) on the physical science of </w:t>
      </w:r>
      <w:r w:rsidRPr="00FA25BD">
        <w:rPr>
          <w:rStyle w:val="StyleUnderline"/>
        </w:rPr>
        <w:t>climate change</w:t>
      </w:r>
      <w:r w:rsidRPr="00FA25BD">
        <w:rPr>
          <w:sz w:val="16"/>
        </w:rPr>
        <w:t xml:space="preserve"> and its </w:t>
      </w:r>
      <w:r w:rsidRPr="00FA25BD">
        <w:rPr>
          <w:rStyle w:val="StyleUnderline"/>
        </w:rPr>
        <w:t>impacts</w:t>
      </w:r>
      <w:r w:rsidRPr="00FA25BD">
        <w:rPr>
          <w:sz w:val="16"/>
        </w:rPr>
        <w:t xml:space="preserve"> that the most optimistic scenario, though warding off irreversible climate change, </w:t>
      </w:r>
      <w:r w:rsidRPr="00FA25BD">
        <w:rPr>
          <w:rStyle w:val="StyleUnderline"/>
        </w:rPr>
        <w:t>is</w:t>
      </w:r>
      <w:r w:rsidRPr="00FA25BD">
        <w:rPr>
          <w:sz w:val="16"/>
        </w:rPr>
        <w:t xml:space="preserve"> still one </w:t>
      </w:r>
      <w:r w:rsidRPr="00FA25BD">
        <w:rPr>
          <w:rStyle w:val="StyleUnderline"/>
        </w:rPr>
        <w:t>of growing global catastrophe</w:t>
      </w:r>
      <w:r w:rsidRPr="00FA25BD">
        <w:rPr>
          <w:sz w:val="16"/>
        </w:rPr>
        <w:t xml:space="preserve"> in the decades ahead, </w:t>
      </w:r>
      <w:r w:rsidRPr="00FA25BD">
        <w:rPr>
          <w:rStyle w:val="StyleUnderline"/>
        </w:rPr>
        <w:t>and requires immediate action to protect</w:t>
      </w:r>
      <w:r w:rsidRPr="00FA25BD">
        <w:rPr>
          <w:sz w:val="16"/>
        </w:rPr>
        <w:t xml:space="preserve"> the </w:t>
      </w:r>
      <w:r w:rsidRPr="00FA25BD">
        <w:rPr>
          <w:rStyle w:val="StyleUnderline"/>
        </w:rPr>
        <w:t>lives</w:t>
      </w:r>
      <w:r w:rsidRPr="00FA25BD">
        <w:rPr>
          <w:sz w:val="16"/>
        </w:rPr>
        <w:t xml:space="preserve"> and living conditions of hundreds </w:t>
      </w:r>
      <w:r w:rsidRPr="00FA25BD">
        <w:rPr>
          <w:rStyle w:val="StyleUnderline"/>
        </w:rPr>
        <w:t>of</w:t>
      </w:r>
      <w:r w:rsidRPr="00FA25BD">
        <w:rPr>
          <w:sz w:val="16"/>
        </w:rPr>
        <w:t xml:space="preserve"> millions, and perhaps </w:t>
      </w:r>
      <w:r w:rsidRPr="00FA25BD">
        <w:rPr>
          <w:rStyle w:val="StyleUnderline"/>
        </w:rPr>
        <w:t>billions</w:t>
      </w:r>
      <w:r w:rsidRPr="00FA25BD">
        <w:rPr>
          <w:sz w:val="16"/>
        </w:rPr>
        <w:t xml:space="preserve">, of people </w:t>
      </w:r>
      <w:r w:rsidRPr="00FA25BD">
        <w:rPr>
          <w:rStyle w:val="StyleUnderline"/>
        </w:rPr>
        <w:t>who will be exposed to extreme weather</w:t>
      </w:r>
      <w:r w:rsidRPr="00FA25BD">
        <w:rPr>
          <w:sz w:val="16"/>
        </w:rPr>
        <w:t xml:space="preserve"> events of a kind that global civilization has never seen before.54 </w:t>
      </w:r>
      <w:r w:rsidRPr="00FA25BD">
        <w:rPr>
          <w:rStyle w:val="StyleUnderline"/>
        </w:rPr>
        <w:t>To counter this requires the greatest movement of workers and peoples</w:t>
      </w:r>
      <w:r w:rsidRPr="00FA25BD">
        <w:rPr>
          <w:sz w:val="16"/>
        </w:rPr>
        <w:t xml:space="preserve"> the world has ever seen in order </w:t>
      </w:r>
      <w:r w:rsidRPr="00FA25BD">
        <w:rPr>
          <w:rStyle w:val="StyleUnderline"/>
        </w:rPr>
        <w:t>to restore</w:t>
      </w:r>
      <w:r w:rsidRPr="00FA25BD">
        <w:rPr>
          <w:sz w:val="16"/>
        </w:rPr>
        <w:t xml:space="preserve"> the </w:t>
      </w:r>
      <w:r w:rsidRPr="00FA25BD">
        <w:rPr>
          <w:rStyle w:val="StyleUnderline"/>
        </w:rPr>
        <w:t>conditions of their existence</w:t>
      </w:r>
      <w:r w:rsidRPr="00FA25BD">
        <w:rPr>
          <w:sz w:val="16"/>
        </w:rPr>
        <w:t xml:space="preserve">, which have been usurped by the regime of capital, </w:t>
      </w:r>
      <w:r w:rsidRPr="00FA25BD">
        <w:rPr>
          <w:rStyle w:val="StyleUnderline"/>
        </w:rPr>
        <w:t>and</w:t>
      </w:r>
      <w:r w:rsidRPr="00FA25BD">
        <w:rPr>
          <w:sz w:val="16"/>
        </w:rPr>
        <w:t xml:space="preserve"> to </w:t>
      </w:r>
      <w:r w:rsidRPr="00FA25BD">
        <w:rPr>
          <w:rStyle w:val="StyleUnderline"/>
        </w:rPr>
        <w:t>reestablish an ecologically sustainable world rooted in substantive equality.</w:t>
      </w:r>
      <w:r w:rsidRPr="00FA25BD">
        <w:rPr>
          <w:sz w:val="16"/>
        </w:rPr>
        <w:t>55</w:t>
      </w:r>
    </w:p>
    <w:p w14:paraId="75594029" w14:textId="77777777" w:rsidR="00D57D33" w:rsidRPr="00FA25BD" w:rsidRDefault="00D57D33" w:rsidP="00D57D33">
      <w:pPr>
        <w:rPr>
          <w:sz w:val="16"/>
        </w:rPr>
      </w:pPr>
      <w:r w:rsidRPr="00FA25BD">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7BFF550F" w14:textId="77777777" w:rsidR="00D57D33" w:rsidRPr="00FA25BD" w:rsidRDefault="00D57D33" w:rsidP="00D57D33">
      <w:pPr>
        <w:rPr>
          <w:sz w:val="16"/>
        </w:rPr>
      </w:pPr>
      <w:r w:rsidRPr="00FA25BD">
        <w:rPr>
          <w:sz w:val="16"/>
        </w:rPr>
        <w:t xml:space="preserve">Still, even as the world turned its attention to </w:t>
      </w:r>
      <w:r w:rsidRPr="00FA25BD">
        <w:rPr>
          <w:rStyle w:val="StyleUnderline"/>
        </w:rPr>
        <w:t>the possibility of war between the leading nuclear powers</w:t>
      </w:r>
      <w:r w:rsidRPr="00FA25BD">
        <w:rPr>
          <w:sz w:val="16"/>
        </w:rPr>
        <w:t xml:space="preserve">, </w:t>
      </w:r>
      <w:r w:rsidRPr="00FA25BD">
        <w:rPr>
          <w:rStyle w:val="StyleUnderline"/>
        </w:rPr>
        <w:t xml:space="preserve">the full planetary scale of the nuclear threat, </w:t>
      </w:r>
      <w:r w:rsidRPr="00FA25BD">
        <w:rPr>
          <w:sz w:val="16"/>
        </w:rPr>
        <w:t xml:space="preserve">as understood by science in terms of nuclear winter, was absent from the picture. </w:t>
      </w:r>
      <w:r w:rsidRPr="00FA25BD">
        <w:rPr>
          <w:rStyle w:val="StyleUnderline"/>
        </w:rPr>
        <w:t>Global warming and nuclear winter</w:t>
      </w:r>
      <w:r w:rsidRPr="00FA25BD">
        <w:rPr>
          <w:sz w:val="16"/>
        </w:rPr>
        <w:t xml:space="preserve">, though arising in different ways, </w:t>
      </w:r>
      <w:r w:rsidRPr="00FA25BD">
        <w:rPr>
          <w:rStyle w:val="StyleUnderline"/>
        </w:rPr>
        <w:t>are closely connected in climate terms, demonstrating</w:t>
      </w:r>
      <w:r w:rsidRPr="00FA25BD">
        <w:rPr>
          <w:sz w:val="16"/>
        </w:rPr>
        <w:t xml:space="preserve"> that </w:t>
      </w:r>
      <w:r w:rsidRPr="00FA25BD">
        <w:rPr>
          <w:rStyle w:val="StyleUnderline"/>
        </w:rPr>
        <w:t xml:space="preserve">the world is on the brink of destroying most </w:t>
      </w:r>
      <w:r w:rsidRPr="00FA25BD">
        <w:rPr>
          <w:sz w:val="16"/>
        </w:rPr>
        <w:t xml:space="preserve">of the </w:t>
      </w:r>
      <w:r w:rsidRPr="00FA25BD">
        <w:rPr>
          <w:rStyle w:val="StyleUnderline"/>
        </w:rPr>
        <w:t>inhabitants of</w:t>
      </w:r>
      <w:r w:rsidRPr="00FA25BD">
        <w:rPr>
          <w:sz w:val="16"/>
        </w:rPr>
        <w:t xml:space="preserve"> the </w:t>
      </w:r>
      <w:r w:rsidRPr="00FA25BD">
        <w:rPr>
          <w:rStyle w:val="StyleUnderline"/>
        </w:rPr>
        <w:t>earth</w:t>
      </w:r>
      <w:r w:rsidRPr="00FA25BD">
        <w:rPr>
          <w:sz w:val="16"/>
        </w:rPr>
        <w:t xml:space="preserve">, in one direction or another: </w:t>
      </w:r>
      <w:r w:rsidRPr="00FA25BD">
        <w:rPr>
          <w:rStyle w:val="StyleUnderline"/>
        </w:rPr>
        <w:t>global warming over decades leading to a point of no return for humanity</w:t>
      </w:r>
      <w:r w:rsidRPr="00FA25BD">
        <w:rPr>
          <w:sz w:val="16"/>
        </w:rPr>
        <w:t xml:space="preserve">, </w:t>
      </w:r>
      <w:r w:rsidRPr="00FA25BD">
        <w:rPr>
          <w:rStyle w:val="StyleUnderline"/>
        </w:rPr>
        <w:t>or</w:t>
      </w:r>
      <w:r w:rsidRPr="00FA25BD">
        <w:rPr>
          <w:sz w:val="16"/>
        </w:rPr>
        <w:t xml:space="preserve"> the </w:t>
      </w:r>
      <w:r w:rsidRPr="00FA25BD">
        <w:rPr>
          <w:rStyle w:val="StyleUnderline"/>
        </w:rPr>
        <w:t>death of hundreds of millions by nuclear fire, followed by</w:t>
      </w:r>
      <w:r w:rsidRPr="00FA25BD">
        <w:rPr>
          <w:sz w:val="16"/>
        </w:rPr>
        <w:t xml:space="preserve"> global </w:t>
      </w:r>
      <w:r w:rsidRPr="00FA25BD">
        <w:rPr>
          <w:rStyle w:val="StyleUnderline"/>
        </w:rPr>
        <w:t>cooling</w:t>
      </w:r>
      <w:r w:rsidRPr="00FA25BD">
        <w:rPr>
          <w:sz w:val="16"/>
        </w:rPr>
        <w:t xml:space="preserve"> in days and months, </w:t>
      </w:r>
      <w:r w:rsidRPr="00FA25BD">
        <w:rPr>
          <w:rStyle w:val="StyleUnderline"/>
        </w:rPr>
        <w:t>exterminating</w:t>
      </w:r>
      <w:r w:rsidRPr="00FA25BD">
        <w:rPr>
          <w:sz w:val="16"/>
        </w:rPr>
        <w:t xml:space="preserve"> most of </w:t>
      </w:r>
      <w:r w:rsidRPr="00FA25BD">
        <w:rPr>
          <w:rStyle w:val="StyleUnderline"/>
        </w:rPr>
        <w:t>the rest of the</w:t>
      </w:r>
      <w:r w:rsidRPr="00FA25BD">
        <w:rPr>
          <w:sz w:val="16"/>
        </w:rPr>
        <w:t xml:space="preserve"> world’s </w:t>
      </w:r>
      <w:r w:rsidRPr="00FA25BD">
        <w:rPr>
          <w:rStyle w:val="StyleUnderline"/>
        </w:rPr>
        <w:t>population through starvation</w:t>
      </w:r>
      <w:r w:rsidRPr="00FA25BD">
        <w:rPr>
          <w:sz w:val="16"/>
        </w:rPr>
        <w:t xml:space="preserve">. Just as the </w:t>
      </w:r>
      <w:r w:rsidRPr="00FA25BD">
        <w:rPr>
          <w:rStyle w:val="StyleUnderline"/>
        </w:rPr>
        <w:t>full destructive implications of</w:t>
      </w:r>
      <w:r w:rsidRPr="00FA25BD">
        <w:rPr>
          <w:sz w:val="16"/>
        </w:rPr>
        <w:t xml:space="preserve"> </w:t>
      </w:r>
      <w:r w:rsidRPr="00FA25BD">
        <w:rPr>
          <w:rStyle w:val="StyleUnderline"/>
        </w:rPr>
        <w:t>climate change</w:t>
      </w:r>
      <w:r w:rsidRPr="00FA25BD">
        <w:rPr>
          <w:sz w:val="16"/>
        </w:rPr>
        <w:t xml:space="preserve"> threatening the very existence of humanity </w:t>
      </w:r>
      <w:r w:rsidRPr="00FA25BD">
        <w:rPr>
          <w:rStyle w:val="StyleUnderline"/>
        </w:rPr>
        <w:t>are</w:t>
      </w:r>
      <w:r w:rsidRPr="00FA25BD">
        <w:rPr>
          <w:sz w:val="16"/>
        </w:rPr>
        <w:t xml:space="preserve"> in large part </w:t>
      </w:r>
      <w:r w:rsidRPr="00FA25BD">
        <w:rPr>
          <w:rStyle w:val="StyleUnderline"/>
        </w:rPr>
        <w:t>denied by</w:t>
      </w:r>
      <w:r w:rsidRPr="00FA25BD">
        <w:rPr>
          <w:sz w:val="16"/>
        </w:rPr>
        <w:t xml:space="preserve"> the </w:t>
      </w:r>
      <w:r w:rsidRPr="00FA25BD">
        <w:rPr>
          <w:rStyle w:val="StyleUnderline"/>
        </w:rPr>
        <w:t>powers</w:t>
      </w:r>
      <w:r w:rsidRPr="00FA25BD">
        <w:rPr>
          <w:sz w:val="16"/>
        </w:rPr>
        <w:t xml:space="preserve"> that be, </w:t>
      </w:r>
      <w:r w:rsidRPr="00FA25BD">
        <w:rPr>
          <w:rStyle w:val="StyleUnderline"/>
        </w:rPr>
        <w:t xml:space="preserve">so are </w:t>
      </w:r>
      <w:r w:rsidRPr="00FA25BD">
        <w:rPr>
          <w:sz w:val="16"/>
        </w:rPr>
        <w:t xml:space="preserve">the full planetary </w:t>
      </w:r>
      <w:r w:rsidRPr="00FA25BD">
        <w:rPr>
          <w:rStyle w:val="StyleUnderline"/>
        </w:rPr>
        <w:t xml:space="preserve">effects of </w:t>
      </w:r>
      <w:r w:rsidRPr="00FA25BD">
        <w:rPr>
          <w:sz w:val="16"/>
        </w:rPr>
        <w:t xml:space="preserve">nuclear war, which scientific research into nuclear winter </w:t>
      </w:r>
      <w:r w:rsidRPr="00FA25BD">
        <w:rPr>
          <w:rStyle w:val="StyleUnderline"/>
        </w:rPr>
        <w:t>tells us will</w:t>
      </w:r>
      <w:r w:rsidRPr="00FA25BD">
        <w:rPr>
          <w:sz w:val="16"/>
        </w:rPr>
        <w:t xml:space="preserve"> effectively </w:t>
      </w:r>
      <w:r w:rsidRPr="00FA25BD">
        <w:rPr>
          <w:rStyle w:val="StyleUnderline"/>
        </w:rPr>
        <w:t>annihilate the population of every continent</w:t>
      </w:r>
      <w:r w:rsidRPr="00FA25BD">
        <w:rPr>
          <w:sz w:val="16"/>
        </w:rPr>
        <w:t xml:space="preserve"> on Earth.56</w:t>
      </w:r>
    </w:p>
    <w:p w14:paraId="0D6F1D82" w14:textId="77777777" w:rsidR="00D57D33" w:rsidRPr="00FA25BD" w:rsidRDefault="00D57D33" w:rsidP="00D57D33">
      <w:pPr>
        <w:rPr>
          <w:sz w:val="16"/>
        </w:rPr>
      </w:pPr>
      <w:r w:rsidRPr="00FA25BD">
        <w:rPr>
          <w:sz w:val="16"/>
        </w:rPr>
        <w:t xml:space="preserve">Today </w:t>
      </w:r>
      <w:r w:rsidRPr="00FA25BD">
        <w:rPr>
          <w:rStyle w:val="StyleUnderline"/>
        </w:rPr>
        <w:t xml:space="preserve">we are confronted with a choice between </w:t>
      </w:r>
      <w:proofErr w:type="spellStart"/>
      <w:r w:rsidRPr="00FA25BD">
        <w:rPr>
          <w:rStyle w:val="StyleUnderline"/>
        </w:rPr>
        <w:t>exterminism</w:t>
      </w:r>
      <w:proofErr w:type="spellEnd"/>
      <w:r w:rsidRPr="00FA25BD">
        <w:rPr>
          <w:rStyle w:val="StyleUnderline"/>
        </w:rPr>
        <w:t xml:space="preserve"> and the human ecological imperative.</w:t>
      </w:r>
      <w:r w:rsidRPr="00FA25BD">
        <w:rPr>
          <w:sz w:val="16"/>
        </w:rPr>
        <w:t xml:space="preserve">57 </w:t>
      </w:r>
      <w:r w:rsidRPr="00FA25BD">
        <w:rPr>
          <w:rStyle w:val="StyleUnderline"/>
        </w:rPr>
        <w:t>The causal agent in the two global existential crises</w:t>
      </w:r>
      <w:r w:rsidRPr="00FA25BD">
        <w:rPr>
          <w:sz w:val="16"/>
        </w:rPr>
        <w:t xml:space="preserve"> now threatening the human species </w:t>
      </w:r>
      <w:r w:rsidRPr="00FA25BD">
        <w:rPr>
          <w:rStyle w:val="StyleUnderline"/>
        </w:rPr>
        <w:t>is capitalism and its irrational quest for exponentially increasing capital accumulation and imperial power in a limited global environment.</w:t>
      </w:r>
      <w:r w:rsidRPr="00FA25BD">
        <w:rPr>
          <w:sz w:val="16"/>
        </w:rPr>
        <w:t xml:space="preserve"> </w:t>
      </w:r>
      <w:r w:rsidRPr="00FA25BD">
        <w:rPr>
          <w:rStyle w:val="StyleUnderline"/>
        </w:rPr>
        <w:t>The only possible response to this unlimited threat is a universal revolutionary movement rooted in</w:t>
      </w:r>
      <w:r w:rsidRPr="00FA25BD">
        <w:rPr>
          <w:sz w:val="16"/>
        </w:rPr>
        <w:t xml:space="preserve"> both </w:t>
      </w:r>
      <w:r w:rsidRPr="00FA25BD">
        <w:rPr>
          <w:rStyle w:val="StyleUnderline"/>
        </w:rPr>
        <w:t>ecology and peace</w:t>
      </w:r>
      <w:r w:rsidRPr="00FA25BD">
        <w:rPr>
          <w:sz w:val="16"/>
        </w:rPr>
        <w:t xml:space="preserve">, turning away from the current systematic destruction of the earth and its inhabitants, and providing as its alternative a world of substantive equality and ecological sustainability, </w:t>
      </w:r>
      <w:r w:rsidRPr="00FA25BD">
        <w:rPr>
          <w:rStyle w:val="StyleUnderline"/>
        </w:rPr>
        <w:t>namely socialism</w:t>
      </w:r>
      <w:r w:rsidRPr="00FA25BD">
        <w:rPr>
          <w:sz w:val="16"/>
        </w:rPr>
        <w:t>.</w:t>
      </w:r>
    </w:p>
    <w:bookmarkEnd w:id="3"/>
    <w:p w14:paraId="140D0FD6" w14:textId="77777777" w:rsidR="00D57D33" w:rsidRPr="00FA25BD" w:rsidRDefault="00D57D33" w:rsidP="00D57D33"/>
    <w:p w14:paraId="1D6122B5" w14:textId="77777777" w:rsidR="00C42864" w:rsidRPr="00FA25BD" w:rsidRDefault="00C42864" w:rsidP="001E362C">
      <w:pPr>
        <w:pStyle w:val="Heading3"/>
      </w:pPr>
    </w:p>
    <w:p w14:paraId="50B01B93" w14:textId="2FE272F6" w:rsidR="006215D7" w:rsidRPr="00FA25BD" w:rsidRDefault="006215D7" w:rsidP="001E362C">
      <w:pPr>
        <w:pStyle w:val="Heading3"/>
      </w:pPr>
      <w:r w:rsidRPr="00FA25BD">
        <w:t xml:space="preserve">Impact – </w:t>
      </w:r>
      <w:proofErr w:type="spellStart"/>
      <w:r w:rsidRPr="00FA25BD">
        <w:t>captialogenic</w:t>
      </w:r>
      <w:proofErr w:type="spellEnd"/>
      <w:r w:rsidRPr="00FA25BD">
        <w:t xml:space="preserve"> health issues </w:t>
      </w:r>
    </w:p>
    <w:p w14:paraId="6C89FA2F" w14:textId="0AAD207C" w:rsidR="006215D7" w:rsidRPr="00FA25BD" w:rsidRDefault="006215D7" w:rsidP="006215D7">
      <w:pPr>
        <w:pStyle w:val="Heading4"/>
      </w:pPr>
      <w:r w:rsidRPr="00FA25BD">
        <w:t xml:space="preserve">Impacts of capitalism creates </w:t>
      </w:r>
      <w:proofErr w:type="spellStart"/>
      <w:r w:rsidRPr="00FA25BD">
        <w:t>capitalogenic</w:t>
      </w:r>
      <w:proofErr w:type="spellEnd"/>
      <w:r w:rsidRPr="00FA25BD">
        <w:t xml:space="preserve"> health issues </w:t>
      </w:r>
    </w:p>
    <w:p w14:paraId="3FAE7626" w14:textId="4B7FD0CF" w:rsidR="006215D7" w:rsidRPr="00FA25BD" w:rsidRDefault="006215D7" w:rsidP="006215D7">
      <w:pPr>
        <w:pStyle w:val="Heading4"/>
        <w:keepNext w:val="0"/>
        <w:keepLines w:val="0"/>
        <w:spacing w:line="303" w:lineRule="auto"/>
        <w:rPr>
          <w:rFonts w:eastAsia="Calibri" w:cs="Calibri"/>
          <w:b w:val="0"/>
          <w:color w:val="000000"/>
          <w:szCs w:val="26"/>
        </w:rPr>
      </w:pPr>
      <w:r w:rsidRPr="00FA25BD">
        <w:rPr>
          <w:rFonts w:eastAsia="Calibri" w:cs="Calibri"/>
          <w:color w:val="000000"/>
          <w:szCs w:val="26"/>
        </w:rPr>
        <w:t xml:space="preserve">Singh and Hickel, </w:t>
      </w:r>
      <w:r w:rsidRPr="00FA25BD">
        <w:rPr>
          <w:rFonts w:eastAsia="Calibri" w:cs="Calibri"/>
          <w:b w:val="0"/>
          <w:bCs/>
          <w:color w:val="000000"/>
          <w:szCs w:val="26"/>
        </w:rPr>
        <w:t>Centre for Public Policy Research and Johns Hopkins University</w:t>
      </w:r>
      <w:r w:rsidRPr="00FA25BD">
        <w:rPr>
          <w:rFonts w:eastAsia="Calibri" w:cs="Calibri"/>
          <w:color w:val="000000"/>
          <w:szCs w:val="26"/>
        </w:rPr>
        <w:t xml:space="preserve">   23</w:t>
      </w:r>
    </w:p>
    <w:p w14:paraId="22F766F3" w14:textId="6999A5B4" w:rsidR="006215D7" w:rsidRPr="00FA25BD" w:rsidRDefault="006215D7" w:rsidP="006215D7">
      <w:pPr>
        <w:spacing w:line="256" w:lineRule="auto"/>
        <w:rPr>
          <w:rFonts w:eastAsia="Calibri"/>
        </w:rPr>
      </w:pPr>
      <w:r w:rsidRPr="00FA25BD">
        <w:rPr>
          <w:rFonts w:eastAsia="Calibri"/>
        </w:rPr>
        <w:t>[Guddi Singh and Jason Hickel, 12-09-23, "</w:t>
      </w:r>
      <w:proofErr w:type="spellStart"/>
      <w:r w:rsidRPr="00FA25BD">
        <w:rPr>
          <w:rFonts w:eastAsia="Calibri"/>
        </w:rPr>
        <w:t>Capitalogenic</w:t>
      </w:r>
      <w:proofErr w:type="spellEnd"/>
      <w:r w:rsidRPr="00FA25BD">
        <w:rPr>
          <w:rFonts w:eastAsia="Calibri"/>
        </w:rPr>
        <w:t xml:space="preserve"> disease: social determinants in focus", BMJ Glob Health. 2023 Dec 9;8(12</w:t>
      </w:r>
      <w:proofErr w:type="gramStart"/>
      <w:r w:rsidRPr="00FA25BD">
        <w:rPr>
          <w:rFonts w:eastAsia="Calibri"/>
        </w:rPr>
        <w:t>):e</w:t>
      </w:r>
      <w:proofErr w:type="gramEnd"/>
      <w:r w:rsidRPr="00FA25BD">
        <w:rPr>
          <w:rFonts w:eastAsia="Calibri"/>
        </w:rPr>
        <w:t>013661. doi: </w:t>
      </w:r>
      <w:hyperlink r:id="rId33" w:tgtFrame="_blank" w:history="1">
        <w:r w:rsidRPr="00FA25BD">
          <w:rPr>
            <w:rStyle w:val="Hyperlink"/>
            <w:rFonts w:eastAsia="Calibri"/>
          </w:rPr>
          <w:t>10.1136/bmjgh-2023-013661</w:t>
        </w:r>
      </w:hyperlink>
      <w:hyperlink r:id="rId34">
        <w:r w:rsidRPr="00FA25BD">
          <w:rPr>
            <w:rFonts w:eastAsia="Calibri"/>
            <w:color w:val="0563C1"/>
            <w:u w:val="single"/>
          </w:rPr>
          <w:t>https://pmc.ncbi.nlm.nih.gov/articles/PMC10729074/</w:t>
        </w:r>
      </w:hyperlink>
      <w:r w:rsidRPr="00FA25BD">
        <w:rPr>
          <w:rFonts w:eastAsia="Calibri"/>
        </w:rPr>
        <w:t>, Accessed 7-7-2025, HDSCW-JX]</w:t>
      </w:r>
    </w:p>
    <w:p w14:paraId="31895CBA" w14:textId="77777777" w:rsidR="006215D7" w:rsidRPr="00FA25BD" w:rsidRDefault="006215D7" w:rsidP="006215D7"/>
    <w:p w14:paraId="2E9FE068" w14:textId="05ECE7EC" w:rsidR="006215D7" w:rsidRPr="00FA25BD" w:rsidRDefault="006215D7" w:rsidP="006215D7">
      <w:r w:rsidRPr="00FA25BD">
        <w:t xml:space="preserve">This list is intended to be illustrative; it is neither exhaustive nor systematic. Crucially, we are not arguing that all social or structural determinants of disease are </w:t>
      </w:r>
      <w:proofErr w:type="spellStart"/>
      <w:r w:rsidRPr="00FA25BD">
        <w:t>capitalogenic</w:t>
      </w:r>
      <w:proofErr w:type="spellEnd"/>
      <w:r w:rsidRPr="00FA25BD">
        <w:t xml:space="preserve">, or that improvements in health outcomes have not been achieved within capitalism, or that capitalism is the only cause of the diseases we have listed above. Other political-economic arrangements may also produce ill health and health inequalities. </w:t>
      </w:r>
      <w:r w:rsidRPr="00FA25BD">
        <w:rPr>
          <w:rStyle w:val="StyleUnderline"/>
        </w:rPr>
        <w:t xml:space="preserve">But in cases where diseases are perpetuated or exacerbated by specifically capitalist relations of production (profit/growth orientation, restrictive patent regimens, artificial scarcities of essential goods, </w:t>
      </w:r>
      <w:proofErr w:type="spellStart"/>
      <w:r w:rsidRPr="00FA25BD">
        <w:rPr>
          <w:rStyle w:val="StyleUnderline"/>
        </w:rPr>
        <w:t>labour</w:t>
      </w:r>
      <w:proofErr w:type="spellEnd"/>
      <w:r w:rsidRPr="00FA25BD">
        <w:rPr>
          <w:rStyle w:val="StyleUnderline"/>
        </w:rPr>
        <w:t xml:space="preserve">-related abuses and insecurities, hierarchies of exploitation, </w:t>
      </w:r>
      <w:proofErr w:type="spellStart"/>
      <w:r w:rsidRPr="00FA25BD">
        <w:rPr>
          <w:rStyle w:val="StyleUnderline"/>
        </w:rPr>
        <w:t>etc</w:t>
      </w:r>
      <w:proofErr w:type="spellEnd"/>
      <w:r w:rsidRPr="00FA25BD">
        <w:rPr>
          <w:rStyle w:val="StyleUnderline"/>
        </w:rPr>
        <w:t>) we must be able to identify and understand these dynamics and respond appropriately</w:t>
      </w:r>
      <w:r w:rsidRPr="00FA25BD">
        <w:t>.</w:t>
      </w:r>
    </w:p>
    <w:p w14:paraId="4670D34B" w14:textId="77777777" w:rsidR="006215D7" w:rsidRPr="00FA25BD" w:rsidRDefault="006215D7" w:rsidP="006215D7">
      <w:pPr>
        <w:rPr>
          <w:rStyle w:val="StyleUnderline"/>
        </w:rPr>
      </w:pPr>
      <w:r w:rsidRPr="00FA25BD">
        <w:t xml:space="preserve">We have focused here on contemporary health crises, but </w:t>
      </w:r>
      <w:r w:rsidRPr="00FA25BD">
        <w:rPr>
          <w:rStyle w:val="StyleUnderline"/>
        </w:rPr>
        <w:t xml:space="preserve">the concept of </w:t>
      </w:r>
      <w:proofErr w:type="spellStart"/>
      <w:r w:rsidRPr="00FA25BD">
        <w:rPr>
          <w:rStyle w:val="StyleUnderline"/>
        </w:rPr>
        <w:t>capitalogenic</w:t>
      </w:r>
      <w:proofErr w:type="spellEnd"/>
      <w:r w:rsidRPr="00FA25BD">
        <w:rPr>
          <w:rStyle w:val="StyleUnderline"/>
        </w:rPr>
        <w:t xml:space="preserve"> disease also helps us understand long-term trends in health indicators</w:t>
      </w:r>
      <w:r w:rsidRPr="00FA25BD">
        <w:t>. Researchers have shown that the expansion of the capitalist world-system from the 16th century was associated with a prolonged deterioration in health indicators (welfare ratios, stature and mortality), on a scale unprecedented in human history, including through atrocities such as the European enclosures, the genocide of Indigenous Americans, the mass enslavement of Africans, policy-induced famines in India and so on.</w:t>
      </w:r>
      <w:hyperlink r:id="rId35" w:anchor="R41" w:history="1">
        <w:r w:rsidRPr="00FA25BD">
          <w:rPr>
            <w:rStyle w:val="Hyperlink"/>
            <w:vertAlign w:val="superscript"/>
          </w:rPr>
          <w:t>41</w:t>
        </w:r>
      </w:hyperlink>
      <w:r w:rsidRPr="00FA25BD">
        <w:t xml:space="preserve"> In some cases, social indicators have still not recovered. Where progress has been achieved, it began in the late 19th and early 20th centuries, with the rise of democratic, socialist and other progressive political movements that established public provisioning systems, redistributed incomes, regulated capital and </w:t>
      </w:r>
      <w:proofErr w:type="spellStart"/>
      <w:r w:rsidRPr="00FA25BD">
        <w:t>organised</w:t>
      </w:r>
      <w:proofErr w:type="spellEnd"/>
      <w:r w:rsidRPr="00FA25BD">
        <w:t xml:space="preserve"> production more around human needs and social outcomes.</w:t>
      </w:r>
      <w:hyperlink r:id="rId36" w:anchor="R42" w:history="1">
        <w:r w:rsidRPr="00FA25BD">
          <w:rPr>
            <w:rStyle w:val="Hyperlink"/>
            <w:vertAlign w:val="superscript"/>
          </w:rPr>
          <w:t>42–45</w:t>
        </w:r>
      </w:hyperlink>
      <w:r w:rsidRPr="00FA25BD">
        <w:t> </w:t>
      </w:r>
      <w:r w:rsidRPr="00FA25BD">
        <w:rPr>
          <w:rStyle w:val="StyleUnderline"/>
        </w:rPr>
        <w:t>Understanding these dynamics of capital and resistance allows us to situate contemporary health challenges in broader historical perspective.</w:t>
      </w:r>
    </w:p>
    <w:p w14:paraId="7166B218" w14:textId="77777777" w:rsidR="006215D7" w:rsidRPr="00FA25BD" w:rsidRDefault="006215D7" w:rsidP="006215D7">
      <w:r w:rsidRPr="00FA25BD">
        <w:t xml:space="preserve">Medicine as a </w:t>
      </w:r>
      <w:proofErr w:type="gramStart"/>
      <w:r w:rsidRPr="00FA25BD">
        <w:t>discipline prides</w:t>
      </w:r>
      <w:proofErr w:type="gramEnd"/>
      <w:r w:rsidRPr="00FA25BD">
        <w:t xml:space="preserve"> itself on scientific objectivity. However</w:t>
      </w:r>
      <w:r w:rsidRPr="00FA25BD">
        <w:rPr>
          <w:rStyle w:val="StyleUnderline"/>
        </w:rPr>
        <w:t>, the science of medicine can only ever be as robust as its understanding of the social contexts in which disease occurs.</w:t>
      </w:r>
      <w:r w:rsidRPr="00FA25BD">
        <w:t xml:space="preserve"> </w:t>
      </w:r>
      <w:r w:rsidRPr="00FA25BD">
        <w:rPr>
          <w:rStyle w:val="StyleUnderline"/>
        </w:rPr>
        <w:t>Research on social determinants has usefully broadened the medical focus from ‘proximal’ factors to the more ‘distal’ structural causes</w:t>
      </w:r>
      <w:r w:rsidRPr="00FA25BD">
        <w:t xml:space="preserve">. And yet consensus around the reality of social determinants has so far yielded little by way of substantive change. Why? It may be in part because the distal causes and mechanisms remain underspecified and </w:t>
      </w:r>
      <w:proofErr w:type="spellStart"/>
      <w:r w:rsidRPr="00FA25BD">
        <w:t>depoliticised</w:t>
      </w:r>
      <w:proofErr w:type="spellEnd"/>
      <w:r w:rsidRPr="00FA25BD">
        <w:t>.</w:t>
      </w:r>
    </w:p>
    <w:p w14:paraId="0BCB385C" w14:textId="77777777" w:rsidR="006215D7" w:rsidRPr="00FA25BD" w:rsidRDefault="006215D7" w:rsidP="006215D7">
      <w:r w:rsidRPr="00FA25BD">
        <w:rPr>
          <w:rStyle w:val="StyleUnderline"/>
        </w:rPr>
        <w:t>It is a basic principle of medical science that before diseases can be properly cured or otherwise addressed, they must be named and understood</w:t>
      </w:r>
      <w:r w:rsidRPr="00FA25BD">
        <w:t xml:space="preserve">. Language plays a crucial role here. </w:t>
      </w:r>
      <w:r w:rsidRPr="00FA25BD">
        <w:rPr>
          <w:rStyle w:val="StyleUnderline"/>
        </w:rPr>
        <w:t xml:space="preserve">The concept of </w:t>
      </w:r>
      <w:proofErr w:type="spellStart"/>
      <w:r w:rsidRPr="00FA25BD">
        <w:rPr>
          <w:rStyle w:val="StyleUnderline"/>
        </w:rPr>
        <w:t>capitalogenic</w:t>
      </w:r>
      <w:proofErr w:type="spellEnd"/>
      <w:r w:rsidRPr="00FA25BD">
        <w:rPr>
          <w:rStyle w:val="StyleUnderline"/>
        </w:rPr>
        <w:t xml:space="preserve"> disease enables us to think about social determinants in more specific ways,</w:t>
      </w:r>
      <w:r w:rsidRPr="00FA25BD">
        <w:t xml:space="preserve"> with a more precise </w:t>
      </w:r>
      <w:proofErr w:type="spellStart"/>
      <w:r w:rsidRPr="00FA25BD">
        <w:t>aetiology</w:t>
      </w:r>
      <w:proofErr w:type="spellEnd"/>
      <w:r w:rsidRPr="00FA25BD">
        <w:t xml:space="preserve"> and pathogenesis. It helps us to understand how various health crises are created, and how they are connected, and empowers us to address them. Following others who have sought to link disease within bodies to injustices outside them, the concept </w:t>
      </w:r>
      <w:proofErr w:type="spellStart"/>
      <w:r w:rsidRPr="00FA25BD">
        <w:t>concretises</w:t>
      </w:r>
      <w:proofErr w:type="spellEnd"/>
      <w:r w:rsidRPr="00FA25BD">
        <w:t xml:space="preserve"> for researchers and health professionals how an apparently abstract economic system has real-world effects on bodies and lives.</w:t>
      </w:r>
    </w:p>
    <w:p w14:paraId="4A12394D" w14:textId="77777777" w:rsidR="006215D7" w:rsidRPr="00FA25BD" w:rsidRDefault="006215D7" w:rsidP="006215D7"/>
    <w:p w14:paraId="09A7064E" w14:textId="77777777" w:rsidR="00C42864" w:rsidRPr="00FA25BD" w:rsidRDefault="00C42864" w:rsidP="001E362C">
      <w:pPr>
        <w:pStyle w:val="Heading3"/>
      </w:pPr>
    </w:p>
    <w:p w14:paraId="030CEB06" w14:textId="327D3D57" w:rsidR="005173B0" w:rsidRPr="00FA25BD" w:rsidRDefault="005173B0" w:rsidP="001E362C">
      <w:pPr>
        <w:pStyle w:val="Heading3"/>
      </w:pPr>
      <w:r w:rsidRPr="00FA25BD">
        <w:t xml:space="preserve">Impact </w:t>
      </w:r>
      <w:r w:rsidR="006215D7" w:rsidRPr="00FA25BD">
        <w:t xml:space="preserve">– inequality </w:t>
      </w:r>
    </w:p>
    <w:p w14:paraId="5846052A" w14:textId="77777777" w:rsidR="005173B0" w:rsidRPr="00FA25BD" w:rsidRDefault="005173B0" w:rsidP="005173B0">
      <w:pPr>
        <w:pStyle w:val="Heading4"/>
        <w:keepNext w:val="0"/>
        <w:keepLines w:val="0"/>
        <w:spacing w:line="240" w:lineRule="auto"/>
        <w:rPr>
          <w:rFonts w:eastAsia="Calibri" w:cs="Calibri"/>
          <w:b w:val="0"/>
          <w:color w:val="000000"/>
          <w:szCs w:val="26"/>
        </w:rPr>
      </w:pPr>
      <w:r w:rsidRPr="00FA25BD">
        <w:rPr>
          <w:rFonts w:eastAsia="Calibri" w:cs="Calibri"/>
          <w:color w:val="000000"/>
          <w:szCs w:val="26"/>
        </w:rPr>
        <w:t xml:space="preserve">Capitalism drives all inequality—a total transformation of society is necessary, but the </w:t>
      </w:r>
      <w:proofErr w:type="spellStart"/>
      <w:r w:rsidRPr="00FA25BD">
        <w:rPr>
          <w:rFonts w:eastAsia="Calibri" w:cs="Calibri"/>
          <w:color w:val="000000"/>
          <w:szCs w:val="26"/>
        </w:rPr>
        <w:t>aff</w:t>
      </w:r>
      <w:proofErr w:type="spellEnd"/>
      <w:r w:rsidRPr="00FA25BD">
        <w:rPr>
          <w:rFonts w:eastAsia="Calibri" w:cs="Calibri"/>
          <w:color w:val="000000"/>
          <w:szCs w:val="26"/>
        </w:rPr>
        <w:t xml:space="preserve"> is complicit inside the system. </w:t>
      </w:r>
    </w:p>
    <w:p w14:paraId="11410263" w14:textId="77777777" w:rsidR="005173B0" w:rsidRPr="00FA25BD" w:rsidRDefault="005173B0" w:rsidP="005173B0">
      <w:pPr>
        <w:spacing w:before="40" w:line="240" w:lineRule="auto"/>
        <w:rPr>
          <w:rFonts w:eastAsia="Calibri"/>
          <w:b/>
          <w:sz w:val="26"/>
          <w:szCs w:val="26"/>
        </w:rPr>
      </w:pPr>
      <w:proofErr w:type="spellStart"/>
      <w:r w:rsidRPr="00FA25BD">
        <w:rPr>
          <w:rFonts w:eastAsia="Calibri"/>
          <w:b/>
          <w:sz w:val="26"/>
          <w:szCs w:val="26"/>
        </w:rPr>
        <w:t>Rapaczynski</w:t>
      </w:r>
      <w:proofErr w:type="spellEnd"/>
      <w:r w:rsidRPr="00FA25BD">
        <w:rPr>
          <w:rFonts w:eastAsia="Calibri"/>
          <w:b/>
          <w:sz w:val="26"/>
          <w:szCs w:val="26"/>
        </w:rPr>
        <w:t xml:space="preserve"> 24   </w:t>
      </w:r>
    </w:p>
    <w:p w14:paraId="0605598C" w14:textId="47D954AD" w:rsidR="005173B0" w:rsidRPr="00FA25BD" w:rsidRDefault="005173B0" w:rsidP="005173B0">
      <w:pPr>
        <w:spacing w:line="240" w:lineRule="auto"/>
        <w:rPr>
          <w:rFonts w:eastAsia="Calibri"/>
        </w:rPr>
      </w:pPr>
      <w:r w:rsidRPr="00FA25BD">
        <w:rPr>
          <w:rFonts w:eastAsia="Calibri"/>
        </w:rPr>
        <w:t xml:space="preserve">[Andrzej </w:t>
      </w:r>
      <w:proofErr w:type="spellStart"/>
      <w:r w:rsidRPr="00FA25BD">
        <w:rPr>
          <w:rFonts w:eastAsia="Calibri"/>
        </w:rPr>
        <w:t>Rapaczynski</w:t>
      </w:r>
      <w:proofErr w:type="spellEnd"/>
      <w:r w:rsidRPr="00FA25BD">
        <w:rPr>
          <w:rFonts w:eastAsia="Calibri"/>
        </w:rPr>
        <w:t xml:space="preserve">, “Capitalism and the Challenge of Inequality”,  Capitalism and the Challenge of Inequality, 18(1) CAPITALISM &amp; SOC'Y Article 6 (2024) </w:t>
      </w:r>
      <w:hyperlink r:id="rId37" w:history="1">
        <w:r w:rsidR="006215D7" w:rsidRPr="00FA25BD">
          <w:rPr>
            <w:rStyle w:val="Hyperlink"/>
            <w:rFonts w:eastAsia="Calibri"/>
          </w:rPr>
          <w:t>https://scholarship.law.columbia.edu/cgi/viewcontent.cgi?article=5560&amp;context=faculty_scholarship</w:t>
        </w:r>
      </w:hyperlink>
      <w:r w:rsidRPr="00FA25BD">
        <w:rPr>
          <w:rFonts w:eastAsia="Calibri"/>
        </w:rPr>
        <w:t>, Accessed 7-7-2025, HDSCW JX]</w:t>
      </w:r>
    </w:p>
    <w:p w14:paraId="64295C44" w14:textId="599B126C" w:rsidR="005173B0" w:rsidRPr="00FA25BD" w:rsidRDefault="005173B0" w:rsidP="005173B0">
      <w:pPr>
        <w:spacing w:line="240" w:lineRule="auto"/>
        <w:rPr>
          <w:rFonts w:eastAsia="Calibri"/>
          <w:b/>
          <w:u w:val="single"/>
        </w:rPr>
      </w:pPr>
      <w:r w:rsidRPr="00FA25BD">
        <w:rPr>
          <w:rFonts w:eastAsia="Calibri"/>
        </w:rPr>
        <w:t xml:space="preserve">During the last few decades, we are told, </w:t>
      </w:r>
      <w:r w:rsidRPr="00FA25BD">
        <w:rPr>
          <w:rFonts w:eastAsia="Calibri"/>
          <w:b/>
          <w:u w:val="single"/>
        </w:rPr>
        <w:t>inequality has grown in a way that is unprecedented.</w:t>
      </w:r>
      <w:r w:rsidRPr="00FA25BD">
        <w:rPr>
          <w:rFonts w:eastAsia="Calibri"/>
        </w:rPr>
        <w:t xml:space="preserve"> </w:t>
      </w:r>
      <w:r w:rsidRPr="00FA25BD">
        <w:rPr>
          <w:rFonts w:eastAsia="Calibri"/>
          <w:b/>
          <w:u w:val="single"/>
        </w:rPr>
        <w:t xml:space="preserve">Not only have the fortunes of a few skyrocketed, but they have also been accruing to an </w:t>
      </w:r>
      <w:proofErr w:type="gramStart"/>
      <w:r w:rsidRPr="00FA25BD">
        <w:rPr>
          <w:rFonts w:eastAsia="Calibri"/>
          <w:b/>
          <w:u w:val="single"/>
        </w:rPr>
        <w:t>ever smaller</w:t>
      </w:r>
      <w:proofErr w:type="gramEnd"/>
      <w:r w:rsidRPr="00FA25BD">
        <w:rPr>
          <w:rFonts w:eastAsia="Calibri"/>
          <w:b/>
          <w:u w:val="single"/>
        </w:rPr>
        <w:t xml:space="preserve"> fraction of the population</w:t>
      </w:r>
      <w:r w:rsidRPr="00FA25BD">
        <w:rPr>
          <w:rFonts w:eastAsia="Calibri"/>
        </w:rPr>
        <w:t xml:space="preserve"> (0.1%). The income of the rich as a multiple of that of the working people has gone up to astronomical levels, not seen in more than a century. Moreover, for the first time since the Great Depression, the wealth and income of the people below the top few percent is said to have been stagnant or diminishing over the last 40 years, and </w:t>
      </w:r>
      <w:r w:rsidRPr="00FA25BD">
        <w:rPr>
          <w:rFonts w:eastAsia="Calibri"/>
          <w:b/>
          <w:u w:val="single"/>
        </w:rPr>
        <w:t>young people no longer expect to have the same or higher standard of living as their parents. The cause of all this</w:t>
      </w:r>
      <w:r w:rsidRPr="00FA25BD">
        <w:rPr>
          <w:rFonts w:eastAsia="Calibri"/>
        </w:rPr>
        <w:t xml:space="preserve">, we are often told, </w:t>
      </w:r>
      <w:r w:rsidRPr="00FA25BD">
        <w:rPr>
          <w:rFonts w:eastAsia="Calibri"/>
          <w:b/>
          <w:u w:val="single"/>
        </w:rPr>
        <w:t>is the</w:t>
      </w:r>
      <w:r w:rsidRPr="00FA25BD">
        <w:rPr>
          <w:rFonts w:eastAsia="Calibri"/>
        </w:rPr>
        <w:t xml:space="preserve"> unbridled </w:t>
      </w:r>
      <w:r w:rsidRPr="00FA25BD">
        <w:rPr>
          <w:rFonts w:eastAsia="Calibri"/>
          <w:b/>
          <w:u w:val="single"/>
        </w:rPr>
        <w:t>development of</w:t>
      </w:r>
      <w:r w:rsidRPr="00FA25BD">
        <w:rPr>
          <w:rFonts w:eastAsia="Calibri"/>
        </w:rPr>
        <w:t xml:space="preserve"> neoliberal </w:t>
      </w:r>
      <w:r w:rsidRPr="00FA25BD">
        <w:rPr>
          <w:rFonts w:eastAsia="Calibri"/>
          <w:b/>
          <w:u w:val="single"/>
        </w:rPr>
        <w:t xml:space="preserve">capitalism and its capture of the political system in the United States. </w:t>
      </w:r>
      <w:r w:rsidRPr="00FA25BD">
        <w:rPr>
          <w:rFonts w:eastAsia="Calibri"/>
        </w:rPr>
        <w:t xml:space="preserve">The new wealth of the few is said to be in large part a “rent4” from monopolistic control of economic life, unprecedented state-enabled growth of corporate behemoths, and the destruction of the power of labor through globalization, with its huge offshoring of industrial production, and the consequent (as well as state-supported) demise of the unions. Inequality is not only systemic, we are told, it is also largely hereditary. Indeed, the intergenerational conveyance of </w:t>
      </w:r>
      <w:r w:rsidRPr="00FA25BD">
        <w:rPr>
          <w:rFonts w:eastAsia="Calibri"/>
          <w:b/>
          <w:u w:val="single"/>
        </w:rPr>
        <w:t>inequality is</w:t>
      </w:r>
      <w:r w:rsidRPr="00FA25BD">
        <w:rPr>
          <w:rFonts w:eastAsia="Calibri"/>
        </w:rPr>
        <w:t xml:space="preserve"> said to be </w:t>
      </w:r>
      <w:r w:rsidRPr="00FA25BD">
        <w:rPr>
          <w:rFonts w:eastAsia="Calibri"/>
          <w:b/>
          <w:u w:val="single"/>
        </w:rPr>
        <w:t>accomplished</w:t>
      </w:r>
      <w:r w:rsidRPr="00FA25BD">
        <w:rPr>
          <w:rFonts w:eastAsia="Calibri"/>
        </w:rPr>
        <w:t xml:space="preserve"> these days not just </w:t>
      </w:r>
      <w:r w:rsidRPr="00FA25BD">
        <w:rPr>
          <w:rFonts w:eastAsia="Calibri"/>
          <w:b/>
          <w:u w:val="single"/>
        </w:rPr>
        <w:t>through</w:t>
      </w:r>
      <w:r w:rsidRPr="00FA25BD">
        <w:rPr>
          <w:rFonts w:eastAsia="Calibri"/>
        </w:rPr>
        <w:t xml:space="preserve"> inheritance law, but also (perhaps mainly) through pervasive </w:t>
      </w:r>
      <w:r w:rsidRPr="00FA25BD">
        <w:rPr>
          <w:rFonts w:eastAsia="Calibri"/>
          <w:b/>
          <w:u w:val="single"/>
        </w:rPr>
        <w:t xml:space="preserve">lifetime transfers via educational privilege, social connections, and an increasingly corrupting role of money in the social and political spheres. </w:t>
      </w:r>
      <w:r w:rsidRPr="00FA25BD">
        <w:rPr>
          <w:rFonts w:eastAsia="Calibri"/>
        </w:rPr>
        <w:t xml:space="preserve">No surprise, then, that the long-disfavored word socialism has reappeared in American political vocabulary. This is not just a sign that McCarthyism no longer frightens people aspiring to political office. </w:t>
      </w:r>
      <w:r w:rsidRPr="00FA25BD">
        <w:rPr>
          <w:rFonts w:eastAsia="Calibri"/>
          <w:b/>
          <w:u w:val="single"/>
        </w:rPr>
        <w:t xml:space="preserve">It is also a clear call for </w:t>
      </w:r>
      <w:r w:rsidRPr="00FA25BD">
        <w:rPr>
          <w:rFonts w:eastAsia="Calibri"/>
        </w:rPr>
        <w:t xml:space="preserve">more state intervention in economic and social life, designed to </w:t>
      </w:r>
      <w:r w:rsidRPr="00FA25BD">
        <w:rPr>
          <w:rFonts w:eastAsia="Calibri"/>
          <w:b/>
          <w:u w:val="single"/>
        </w:rPr>
        <w:t xml:space="preserve">restructure and reform </w:t>
      </w:r>
      <w:r w:rsidRPr="00FA25BD">
        <w:rPr>
          <w:rFonts w:eastAsia="Calibri"/>
        </w:rPr>
        <w:t xml:space="preserve">the whole economic base </w:t>
      </w:r>
      <w:r w:rsidRPr="00FA25BD">
        <w:rPr>
          <w:rFonts w:eastAsia="Calibri"/>
          <w:b/>
          <w:u w:val="single"/>
        </w:rPr>
        <w:t>of the American society and to assure a more just distribution of the national wealth. Democracy is no longer just a political concept—it is also increasingly seen as an economic desideratum.</w:t>
      </w:r>
    </w:p>
    <w:p w14:paraId="70338332" w14:textId="77777777" w:rsidR="002D6759" w:rsidRPr="00FA25BD" w:rsidRDefault="002D6759" w:rsidP="002D6759">
      <w:pPr>
        <w:pStyle w:val="Heading4"/>
      </w:pPr>
      <w:r w:rsidRPr="00FA25BD">
        <w:t>Capitalism fosters the deployment of cheap labor subjects to conditions of slavery or other forms of violent coercion. </w:t>
      </w:r>
    </w:p>
    <w:p w14:paraId="033D14C5" w14:textId="77777777" w:rsidR="002D6759" w:rsidRPr="002D6759" w:rsidRDefault="002D6759" w:rsidP="002D6759">
      <w:r w:rsidRPr="002D6759">
        <w:rPr>
          <w:b/>
          <w:bCs/>
        </w:rPr>
        <w:t xml:space="preserve">Hickel, </w:t>
      </w:r>
      <w:r w:rsidRPr="002D6759">
        <w:t xml:space="preserve">professor at the Institute for Environmental Science and Technology and the Department of Social and Cultural Anthropology at the Autonomous University of </w:t>
      </w:r>
      <w:proofErr w:type="gramStart"/>
      <w:r w:rsidRPr="002D6759">
        <w:t>Barcelona,  and</w:t>
      </w:r>
      <w:proofErr w:type="gramEnd"/>
      <w:r w:rsidRPr="002D6759">
        <w:rPr>
          <w:b/>
          <w:bCs/>
        </w:rPr>
        <w:t xml:space="preserve"> Sullivan, </w:t>
      </w:r>
      <w:r w:rsidRPr="002D6759">
        <w:t>adjunct fellow and PhD student in the School of Social Sciences, Macquarie University, Sydney, where he teaches in politics, sociology, and anthropology</w:t>
      </w:r>
      <w:r w:rsidRPr="002D6759">
        <w:rPr>
          <w:b/>
          <w:bCs/>
        </w:rPr>
        <w:t>, 2023</w:t>
      </w:r>
    </w:p>
    <w:p w14:paraId="595289EE" w14:textId="77777777" w:rsidR="002D6759" w:rsidRPr="002D6759" w:rsidRDefault="002D6759" w:rsidP="002D6759">
      <w:r w:rsidRPr="002D6759">
        <w:t xml:space="preserve">[Jason and Dylan, “Capitalism, Global Poverty, and the Case for Democratic Socialism”, </w:t>
      </w:r>
      <w:proofErr w:type="spellStart"/>
      <w:r w:rsidRPr="002D6759">
        <w:t>monthlyreview</w:t>
      </w:r>
      <w:proofErr w:type="spellEnd"/>
      <w:r w:rsidRPr="002D6759">
        <w:t xml:space="preserve">, 07/01/2023, </w:t>
      </w:r>
      <w:hyperlink r:id="rId38" w:history="1">
        <w:r w:rsidRPr="002D6759">
          <w:rPr>
            <w:rStyle w:val="Hyperlink"/>
          </w:rPr>
          <w:t>https://monthlyreview.org/2023/07/01/capitalism-global-poverty-and-the-case-for-democratic-socialism/</w:t>
        </w:r>
      </w:hyperlink>
      <w:r w:rsidRPr="002D6759">
        <w:t xml:space="preserve"> date of access:07/18/2025 HDCSW- LA] </w:t>
      </w:r>
    </w:p>
    <w:p w14:paraId="4E824A6D" w14:textId="77777777" w:rsidR="002D6759" w:rsidRPr="002D6759" w:rsidRDefault="002D6759" w:rsidP="002D6759"/>
    <w:p w14:paraId="776E15B4" w14:textId="77777777" w:rsidR="002D6759" w:rsidRPr="002D6759" w:rsidRDefault="002D6759" w:rsidP="002D6759">
      <w:r w:rsidRPr="002D6759">
        <w:t>Of course, the global division of labor has changed since the late nineteenth century. Many of the leading industries of that time, including textiles, steel, and assembly line processes, have now been outsourced to low-wage peripheral economies like India and China, while the core states have moved to innovation activities, high-technology aerospace and biotech engineering, information technology, and capital-intensive agriculture.</w:t>
      </w:r>
      <w:hyperlink r:id="rId39" w:anchor="en25" w:history="1">
        <w:r w:rsidRPr="002D6759">
          <w:rPr>
            <w:rStyle w:val="Hyperlink"/>
            <w:vertAlign w:val="superscript"/>
          </w:rPr>
          <w:t>25</w:t>
        </w:r>
      </w:hyperlink>
      <w:r w:rsidRPr="002D6759">
        <w:t xml:space="preserve"> </w:t>
      </w:r>
      <w:r w:rsidRPr="002D6759">
        <w:rPr>
          <w:u w:val="single"/>
        </w:rPr>
        <w:t>Yet still the basic problem remains.</w:t>
      </w:r>
      <w:r w:rsidRPr="002D6759">
        <w:t xml:space="preserve"> </w:t>
      </w:r>
      <w:r w:rsidRPr="002D6759">
        <w:rPr>
          <w:b/>
          <w:bCs/>
          <w:u w:val="single"/>
        </w:rPr>
        <w:t>Under neoliberal globalization</w:t>
      </w:r>
      <w:r w:rsidRPr="002D6759">
        <w:t xml:space="preserve"> (structural adjustment programs and WTO rules), </w:t>
      </w:r>
      <w:r w:rsidRPr="002D6759">
        <w:rPr>
          <w:b/>
          <w:bCs/>
          <w:u w:val="single"/>
        </w:rPr>
        <w:t xml:space="preserve">governments in the periphery are generally precluded from using tariffs, subsidies, and other forms of industrial policy to achieve meaningful development and economic sovereignty, while labor market deregulation and global labor arbitrage have kept wages extremely low. </w:t>
      </w:r>
      <w:r w:rsidRPr="002D6759">
        <w:t xml:space="preserve">In this context, </w:t>
      </w:r>
      <w:r w:rsidRPr="002D6759">
        <w:rPr>
          <w:u w:val="single"/>
        </w:rPr>
        <w:t xml:space="preserve">the drive to maximize profit leads </w:t>
      </w:r>
      <w:r w:rsidRPr="002D6759">
        <w:t xml:space="preserve">Southern </w:t>
      </w:r>
      <w:r w:rsidRPr="002D6759">
        <w:rPr>
          <w:u w:val="single"/>
        </w:rPr>
        <w:t>capitalists and foreign investors to pour resources into relatively low-technology export sectors, at the expense of more modern lines of industry.</w:t>
      </w:r>
    </w:p>
    <w:p w14:paraId="55439FFD" w14:textId="77777777" w:rsidR="002D6759" w:rsidRPr="002D6759" w:rsidRDefault="002D6759" w:rsidP="002D6759">
      <w:r w:rsidRPr="002D6759">
        <w:t xml:space="preserve">Moreover, </w:t>
      </w:r>
      <w:r w:rsidRPr="002D6759">
        <w:rPr>
          <w:u w:val="single"/>
        </w:rPr>
        <w:t xml:space="preserve">for those parts of the periphery that occupy the lowest rungs in global commodity chains, </w:t>
      </w:r>
      <w:r w:rsidRPr="002D6759">
        <w:rPr>
          <w:b/>
          <w:bCs/>
          <w:u w:val="single"/>
        </w:rPr>
        <w:t>production continues to be organized along so-called pre-modern lines,</w:t>
      </w:r>
      <w:r w:rsidRPr="002D6759">
        <w:rPr>
          <w:u w:val="single"/>
        </w:rPr>
        <w:t xml:space="preserve"> even under the new division of labor. </w:t>
      </w:r>
      <w:r w:rsidRPr="002D6759">
        <w:rPr>
          <w:b/>
          <w:bCs/>
          <w:u w:val="single"/>
        </w:rPr>
        <w:t>In the Congo</w:t>
      </w:r>
      <w:r w:rsidRPr="002D6759">
        <w:rPr>
          <w:u w:val="single"/>
        </w:rPr>
        <w:t xml:space="preserve">, for instance, </w:t>
      </w:r>
      <w:r w:rsidRPr="002D6759">
        <w:rPr>
          <w:b/>
          <w:bCs/>
          <w:u w:val="single"/>
        </w:rPr>
        <w:t>workers are sent into dangerous mineshafts without any modern safety equipment,</w:t>
      </w:r>
      <w:r w:rsidRPr="002D6759">
        <w:rPr>
          <w:u w:val="single"/>
        </w:rPr>
        <w:t xml:space="preserve"> tunneling deep into the ground with nothing but shovels, </w:t>
      </w:r>
      <w:r w:rsidRPr="002D6759">
        <w:rPr>
          <w:b/>
          <w:bCs/>
          <w:u w:val="single"/>
        </w:rPr>
        <w:t>often coerced at gunpoint by U.S.-backed militias, so that Microsoft and Apple can secure cheap coltan for their electronics devices.</w:t>
      </w:r>
      <w:hyperlink r:id="rId40" w:anchor="en26" w:history="1">
        <w:r w:rsidRPr="002D6759">
          <w:rPr>
            <w:rStyle w:val="Hyperlink"/>
            <w:vertAlign w:val="superscript"/>
          </w:rPr>
          <w:t>26</w:t>
        </w:r>
      </w:hyperlink>
      <w:r w:rsidRPr="002D6759">
        <w:rPr>
          <w:u w:val="single"/>
        </w:rPr>
        <w:t xml:space="preserve"> </w:t>
      </w:r>
      <w:r w:rsidRPr="002D6759">
        <w:rPr>
          <w:b/>
          <w:bCs/>
          <w:u w:val="single"/>
        </w:rPr>
        <w:t>Pre-modern production processes predicated on</w:t>
      </w:r>
      <w:r w:rsidRPr="002D6759">
        <w:rPr>
          <w:u w:val="single"/>
        </w:rPr>
        <w:t xml:space="preserve"> the “technology” of </w:t>
      </w:r>
      <w:r w:rsidRPr="002D6759">
        <w:rPr>
          <w:b/>
          <w:bCs/>
          <w:u w:val="single"/>
        </w:rPr>
        <w:t xml:space="preserve">labor coercion are also found in the cocoa plantations of Ghana and Côte d’Ivoire, where enslaved children labor in brutal conditions for corporations </w:t>
      </w:r>
      <w:r w:rsidRPr="002D6759">
        <w:rPr>
          <w:u w:val="single"/>
        </w:rPr>
        <w:t xml:space="preserve">like Cadbury, or Colombia’s banana export sector, </w:t>
      </w:r>
      <w:r w:rsidRPr="002D6759">
        <w:rPr>
          <w:b/>
          <w:bCs/>
          <w:u w:val="single"/>
        </w:rPr>
        <w:t>where a hyper-exploited peasantry is kept in line by a regime of rural terror and extrajudicial killings overseen by private death squads.</w:t>
      </w:r>
      <w:hyperlink r:id="rId41" w:anchor="en27" w:history="1">
        <w:r w:rsidRPr="002D6759">
          <w:rPr>
            <w:rStyle w:val="Hyperlink"/>
            <w:b/>
            <w:bCs/>
            <w:vertAlign w:val="superscript"/>
          </w:rPr>
          <w:t>27</w:t>
        </w:r>
      </w:hyperlink>
    </w:p>
    <w:p w14:paraId="6ECA0C47" w14:textId="1E5D81A8" w:rsidR="005173B0" w:rsidRPr="00FA25BD" w:rsidRDefault="002D6759" w:rsidP="002D6759">
      <w:r w:rsidRPr="00FA25BD">
        <w:rPr>
          <w:u w:val="single"/>
        </w:rPr>
        <w:t>Uneven global development, including the endurance of ostensibly “feudal” relations of production, is not inevitable. It is an effect of capitalist dynamics</w:t>
      </w:r>
      <w:r w:rsidRPr="00FA25BD">
        <w:t xml:space="preserve">. </w:t>
      </w:r>
      <w:r w:rsidRPr="00FA25BD">
        <w:rPr>
          <w:b/>
          <w:bCs/>
          <w:u w:val="single"/>
        </w:rPr>
        <w:t xml:space="preserve">Capitalists in the periphery find it more </w:t>
      </w:r>
      <w:r w:rsidRPr="00FA25BD">
        <w:rPr>
          <w:b/>
          <w:bCs/>
          <w:i/>
          <w:iCs/>
          <w:u w:val="single"/>
        </w:rPr>
        <w:t>profitable</w:t>
      </w:r>
      <w:r w:rsidRPr="00FA25BD">
        <w:rPr>
          <w:b/>
          <w:bCs/>
          <w:u w:val="single"/>
        </w:rPr>
        <w:t xml:space="preserve"> to employ cheap labor subject to conditions of slavery or other forms of coercion than they do to invest in modern industry.</w:t>
      </w:r>
    </w:p>
    <w:p w14:paraId="3D5B48F2" w14:textId="77777777" w:rsidR="00431F70" w:rsidRPr="00FA25BD" w:rsidRDefault="00431F70" w:rsidP="001E362C">
      <w:pPr>
        <w:pStyle w:val="Heading3"/>
      </w:pPr>
    </w:p>
    <w:p w14:paraId="147D2804" w14:textId="4B1D47E0" w:rsidR="001E362C" w:rsidRPr="00FA25BD" w:rsidRDefault="001E362C" w:rsidP="001E362C">
      <w:pPr>
        <w:pStyle w:val="Heading3"/>
      </w:pPr>
      <w:r w:rsidRPr="00FA25BD">
        <w:t>Impact –</w:t>
      </w:r>
      <w:r w:rsidR="00DC74DC" w:rsidRPr="00FA25BD">
        <w:t xml:space="preserve"> </w:t>
      </w:r>
      <w:r w:rsidRPr="00FA25BD">
        <w:t>racism/fascism</w:t>
      </w:r>
      <w:r w:rsidR="00DC74DC" w:rsidRPr="00FA25BD">
        <w:t xml:space="preserve"> [proximate cause] </w:t>
      </w:r>
    </w:p>
    <w:p w14:paraId="71EB01E5" w14:textId="4E4415A1" w:rsidR="001E362C" w:rsidRPr="00FA25BD" w:rsidRDefault="001E362C" w:rsidP="001E362C">
      <w:pPr>
        <w:pStyle w:val="Heading4"/>
      </w:pPr>
      <w:r w:rsidRPr="00FA25BD">
        <w:t>Cap creates conditions for dehumanizing racism and fascism to exist</w:t>
      </w:r>
    </w:p>
    <w:p w14:paraId="4E36D170" w14:textId="0A15405F" w:rsidR="001E362C" w:rsidRPr="00FA25BD" w:rsidRDefault="001E362C" w:rsidP="001E362C">
      <w:pPr>
        <w:spacing w:before="240" w:after="240" w:line="240" w:lineRule="auto"/>
        <w:rPr>
          <w:rFonts w:eastAsia="Calibri"/>
          <w:b/>
          <w:sz w:val="26"/>
          <w:szCs w:val="26"/>
        </w:rPr>
      </w:pPr>
      <w:r w:rsidRPr="00FA25BD">
        <w:rPr>
          <w:rFonts w:eastAsia="Calibri"/>
          <w:b/>
          <w:sz w:val="26"/>
          <w:szCs w:val="26"/>
        </w:rPr>
        <w:t xml:space="preserve">Riexinger, </w:t>
      </w:r>
      <w:r w:rsidRPr="00FA25BD">
        <w:rPr>
          <w:rFonts w:eastAsia="Calibri"/>
          <w:bCs/>
          <w:sz w:val="26"/>
          <w:szCs w:val="26"/>
        </w:rPr>
        <w:t>Executive Board of the Rosa Luxemburg Foundation and German MP,</w:t>
      </w:r>
      <w:r w:rsidRPr="00FA25BD">
        <w:rPr>
          <w:rFonts w:eastAsia="Calibri"/>
          <w:b/>
          <w:sz w:val="26"/>
          <w:szCs w:val="26"/>
        </w:rPr>
        <w:t xml:space="preserve"> and, Zelik, </w:t>
      </w:r>
      <w:r w:rsidRPr="00FA25BD">
        <w:rPr>
          <w:rFonts w:eastAsia="Calibri"/>
          <w:bCs/>
          <w:sz w:val="26"/>
          <w:szCs w:val="26"/>
        </w:rPr>
        <w:t>author on capitalism</w:t>
      </w:r>
      <w:r w:rsidRPr="00FA25BD">
        <w:rPr>
          <w:rFonts w:eastAsia="Calibri"/>
          <w:b/>
          <w:sz w:val="26"/>
          <w:szCs w:val="26"/>
        </w:rPr>
        <w:t>, 2024</w:t>
      </w:r>
    </w:p>
    <w:p w14:paraId="280DA781" w14:textId="77777777" w:rsidR="001E362C" w:rsidRPr="00FA25BD" w:rsidRDefault="001E362C" w:rsidP="001E362C">
      <w:pPr>
        <w:spacing w:before="240" w:after="240"/>
        <w:rPr>
          <w:rFonts w:eastAsia="Calibri"/>
        </w:rPr>
      </w:pPr>
      <w:r w:rsidRPr="00FA25BD">
        <w:rPr>
          <w:rFonts w:eastAsia="Calibri"/>
        </w:rPr>
        <w:t>[Bernd, Raul, “What Socialism Means Today?” , Rosa Luxemburg Stiftung, November 2024,</w:t>
      </w:r>
      <w:hyperlink r:id="rId42">
        <w:r w:rsidRPr="00FA25BD">
          <w:rPr>
            <w:rFonts w:eastAsia="Calibri"/>
            <w:color w:val="1155CC"/>
            <w:u w:val="single"/>
          </w:rPr>
          <w:t>https://www.rosalux.de/fileadmin/rls_uploads/pdfs/sonst_publikationen/IH_Was_ist_Sozialismus_heute_engl_Web.pdf</w:t>
        </w:r>
      </w:hyperlink>
      <w:r w:rsidRPr="00FA25BD">
        <w:rPr>
          <w:rFonts w:eastAsia="Calibri"/>
        </w:rPr>
        <w:t xml:space="preserve">, July 8, 2025, HDCSW - </w:t>
      </w:r>
      <w:proofErr w:type="spellStart"/>
      <w:r w:rsidRPr="00FA25BD">
        <w:rPr>
          <w:rFonts w:eastAsia="Calibri"/>
        </w:rPr>
        <w:t>Allisson.C</w:t>
      </w:r>
      <w:proofErr w:type="spellEnd"/>
      <w:r w:rsidRPr="00FA25BD">
        <w:rPr>
          <w:rFonts w:eastAsia="Calibri"/>
        </w:rPr>
        <w:t>]</w:t>
      </w:r>
    </w:p>
    <w:p w14:paraId="2EDFD655" w14:textId="77777777" w:rsidR="001E362C" w:rsidRPr="00FA25BD" w:rsidRDefault="001E362C" w:rsidP="001E362C">
      <w:pPr>
        <w:rPr>
          <w:rFonts w:eastAsia="Calibri"/>
          <w:sz w:val="20"/>
          <w:szCs w:val="20"/>
        </w:rPr>
      </w:pPr>
      <w:r w:rsidRPr="00FA25BD">
        <w:rPr>
          <w:rFonts w:eastAsia="Calibri"/>
          <w:u w:val="single"/>
        </w:rPr>
        <w:t xml:space="preserve">The crisis is </w:t>
      </w:r>
      <w:proofErr w:type="gramStart"/>
      <w:r w:rsidRPr="00FA25BD">
        <w:rPr>
          <w:rFonts w:eastAsia="Calibri"/>
          <w:u w:val="single"/>
        </w:rPr>
        <w:t>everywhere</w:t>
      </w:r>
      <w:proofErr w:type="gramEnd"/>
      <w:r w:rsidRPr="00FA25BD">
        <w:rPr>
          <w:rFonts w:eastAsia="Calibri"/>
          <w:u w:val="single"/>
        </w:rPr>
        <w:t xml:space="preserve"> and it threatens our life: new wars all the time, with the potential to turn into a world war at any moment; climate change, species extinction, and the breakdown of nature’s metabolic cycles; growing social inequality, homelessness, and poverty; the spread of racism</w:t>
      </w:r>
      <w:r w:rsidRPr="00FA25BD">
        <w:rPr>
          <w:rFonts w:eastAsia="Calibri"/>
          <w:sz w:val="20"/>
          <w:szCs w:val="20"/>
        </w:rPr>
        <w:t xml:space="preserve"> and the seemingly ineluctable rise of the far right... All while it is becoming ever more obvious that this catastrophic development is inextricably</w:t>
      </w:r>
      <w:r w:rsidRPr="00FA25BD">
        <w:rPr>
          <w:rFonts w:eastAsia="Calibri"/>
        </w:rPr>
        <w:t xml:space="preserve"> </w:t>
      </w:r>
      <w:r w:rsidRPr="00FA25BD">
        <w:rPr>
          <w:rFonts w:eastAsia="Calibri"/>
          <w:u w:val="single"/>
        </w:rPr>
        <w:t>linked with</w:t>
      </w:r>
      <w:r w:rsidRPr="00FA25BD">
        <w:rPr>
          <w:rFonts w:eastAsia="Calibri"/>
          <w:sz w:val="20"/>
          <w:szCs w:val="20"/>
        </w:rPr>
        <w:t xml:space="preserve"> our economic and social system — </w:t>
      </w:r>
      <w:r w:rsidRPr="00FA25BD">
        <w:rPr>
          <w:rFonts w:eastAsia="Calibri"/>
          <w:u w:val="single"/>
        </w:rPr>
        <w:t>capitalism</w:t>
      </w:r>
      <w:r w:rsidRPr="00FA25BD">
        <w:rPr>
          <w:rFonts w:eastAsia="Calibri"/>
          <w:sz w:val="20"/>
          <w:szCs w:val="20"/>
        </w:rPr>
        <w:t xml:space="preserve">. </w:t>
      </w:r>
    </w:p>
    <w:p w14:paraId="5C2E45E1" w14:textId="77777777" w:rsidR="001E362C" w:rsidRPr="00FA25BD" w:rsidRDefault="001E362C" w:rsidP="001E362C">
      <w:pPr>
        <w:rPr>
          <w:rFonts w:eastAsia="Calibri"/>
          <w:sz w:val="20"/>
          <w:szCs w:val="20"/>
        </w:rPr>
      </w:pPr>
    </w:p>
    <w:p w14:paraId="763BC21E" w14:textId="77777777" w:rsidR="001E362C" w:rsidRPr="00FA25BD" w:rsidRDefault="001E362C" w:rsidP="001E362C">
      <w:pPr>
        <w:rPr>
          <w:rFonts w:eastAsia="Calibri"/>
          <w:sz w:val="20"/>
          <w:szCs w:val="20"/>
        </w:rPr>
      </w:pPr>
      <w:r w:rsidRPr="00FA25BD">
        <w:rPr>
          <w:rFonts w:eastAsia="Calibri"/>
          <w:sz w:val="20"/>
          <w:szCs w:val="20"/>
        </w:rPr>
        <w:t>The links are plain to see:</w:t>
      </w:r>
      <w:r w:rsidRPr="00FA25BD">
        <w:rPr>
          <w:rFonts w:eastAsia="Calibri"/>
        </w:rPr>
        <w:t xml:space="preserve"> </w:t>
      </w:r>
      <w:r w:rsidRPr="00FA25BD">
        <w:rPr>
          <w:rFonts w:eastAsia="Calibri"/>
          <w:u w:val="single"/>
        </w:rPr>
        <w:t xml:space="preserve">if all areas of life are subordinated to ruthless market competition, it’s only logical that groups, classes, and states are willing to also assert their interests through overt violence and war, </w:t>
      </w:r>
      <w:r w:rsidRPr="00FA25BD">
        <w:rPr>
          <w:rFonts w:eastAsia="Calibri"/>
          <w:sz w:val="20"/>
          <w:szCs w:val="20"/>
        </w:rPr>
        <w:t xml:space="preserve">if necessary. </w:t>
      </w:r>
      <w:r w:rsidRPr="00FA25BD">
        <w:rPr>
          <w:rStyle w:val="StyleUnderline"/>
        </w:rPr>
        <w:t>When the entire economic system rests on a built-in growth imperative, it is only logical that every area of nature and life should be required to “generate value”,</w:t>
      </w:r>
      <w:r w:rsidRPr="00FA25BD">
        <w:rPr>
          <w:rFonts w:eastAsia="Calibri"/>
          <w:sz w:val="20"/>
          <w:szCs w:val="20"/>
        </w:rPr>
        <w:t xml:space="preserve"> or in other words: to be transformed into a commodity. When the amassing of private wealth is the most important principle of action in a society, </w:t>
      </w:r>
      <w:r w:rsidRPr="00FA25BD">
        <w:rPr>
          <w:rStyle w:val="StyleUnderline"/>
        </w:rPr>
        <w:t>social inequality and the contradictions between classes must grow</w:t>
      </w:r>
      <w:r w:rsidRPr="00FA25BD">
        <w:rPr>
          <w:rFonts w:eastAsia="Calibri"/>
          <w:sz w:val="20"/>
          <w:szCs w:val="20"/>
        </w:rPr>
        <w:t xml:space="preserve">, since profits increase when the portion reserved for wages falls. </w:t>
      </w:r>
      <w:r w:rsidRPr="00FA25BD">
        <w:rPr>
          <w:rFonts w:eastAsia="Calibri"/>
          <w:u w:val="single"/>
        </w:rPr>
        <w:t>And ultimately, racism and fascism are almost unavoidable in a world in which the market rules.</w:t>
      </w:r>
      <w:r w:rsidRPr="00FA25BD">
        <w:rPr>
          <w:rFonts w:eastAsia="Calibri"/>
          <w:sz w:val="20"/>
          <w:szCs w:val="20"/>
        </w:rPr>
        <w:t xml:space="preserve"> Or, as the Black abolitionist Ruth Wilson Gilmore (2007: 243) puts it: “In the contemporary world, racism is the ordinary means through which dehumanization achieves ideological normality.” </w:t>
      </w:r>
      <w:r w:rsidRPr="00FA25BD">
        <w:rPr>
          <w:rStyle w:val="StyleUnderline"/>
        </w:rPr>
        <w:t>Wherever class oppositions emerge, racism and fascism are never far away,</w:t>
      </w:r>
      <w:r w:rsidRPr="00FA25BD">
        <w:rPr>
          <w:rFonts w:eastAsia="Calibri"/>
          <w:sz w:val="20"/>
          <w:szCs w:val="20"/>
        </w:rPr>
        <w:t xml:space="preserve"> </w:t>
      </w:r>
      <w:r w:rsidRPr="00FA25BD">
        <w:rPr>
          <w:rFonts w:eastAsia="Calibri"/>
          <w:u w:val="single"/>
        </w:rPr>
        <w:t xml:space="preserve">since the dehumanization and super-exploitation of the poor </w:t>
      </w:r>
      <w:proofErr w:type="gramStart"/>
      <w:r w:rsidRPr="00FA25BD">
        <w:rPr>
          <w:rFonts w:eastAsia="Calibri"/>
          <w:u w:val="single"/>
        </w:rPr>
        <w:t>have to</w:t>
      </w:r>
      <w:proofErr w:type="gramEnd"/>
      <w:r w:rsidRPr="00FA25BD">
        <w:rPr>
          <w:rFonts w:eastAsia="Calibri"/>
          <w:u w:val="single"/>
        </w:rPr>
        <w:t xml:space="preserve"> be legitimated somehow if domination is to remain stable.</w:t>
      </w:r>
      <w:r w:rsidRPr="00FA25BD">
        <w:rPr>
          <w:rFonts w:eastAsia="Calibri"/>
          <w:sz w:val="20"/>
          <w:szCs w:val="20"/>
        </w:rPr>
        <w:t xml:space="preserve"> </w:t>
      </w:r>
    </w:p>
    <w:p w14:paraId="6D9302FD" w14:textId="77777777" w:rsidR="001E362C" w:rsidRPr="00FA25BD" w:rsidRDefault="001E362C" w:rsidP="001E362C">
      <w:pPr>
        <w:rPr>
          <w:rFonts w:eastAsia="Calibri"/>
          <w:sz w:val="20"/>
          <w:szCs w:val="20"/>
        </w:rPr>
      </w:pPr>
    </w:p>
    <w:p w14:paraId="3BE69B1F" w14:textId="77777777" w:rsidR="001E362C" w:rsidRPr="00FA25BD" w:rsidRDefault="001E362C" w:rsidP="001E362C">
      <w:pPr>
        <w:rPr>
          <w:rFonts w:eastAsia="Calibri"/>
          <w:u w:val="single"/>
        </w:rPr>
      </w:pPr>
      <w:r w:rsidRPr="00FA25BD">
        <w:rPr>
          <w:rFonts w:eastAsia="Calibri"/>
          <w:u w:val="single"/>
        </w:rPr>
        <w:t xml:space="preserve">Putting an end to the crises of the present would require forms of cooperation that transcend state and ethnic boundaries. This is the only way to stop wars, prevent the collapse of ecological systems, reduce the global consumption of resources, and halt the immiseration of a significant portion of the world’s population. But this is precisely what capitalism cannot do </w:t>
      </w:r>
      <w:r w:rsidRPr="00FA25BD">
        <w:rPr>
          <w:rFonts w:eastAsia="Calibri"/>
          <w:sz w:val="20"/>
          <w:szCs w:val="20"/>
        </w:rPr>
        <w:t xml:space="preserve">— solidarity and cooperation are not its </w:t>
      </w:r>
      <w:proofErr w:type="spellStart"/>
      <w:r w:rsidRPr="00FA25BD">
        <w:rPr>
          <w:rFonts w:eastAsia="Calibri"/>
          <w:sz w:val="20"/>
          <w:szCs w:val="20"/>
        </w:rPr>
        <w:t>speciality</w:t>
      </w:r>
      <w:proofErr w:type="spellEnd"/>
      <w:r w:rsidRPr="00FA25BD">
        <w:rPr>
          <w:rFonts w:eastAsia="Calibri"/>
          <w:sz w:val="20"/>
          <w:szCs w:val="20"/>
        </w:rPr>
        <w:t xml:space="preserve">. </w:t>
      </w:r>
      <w:r w:rsidRPr="00FA25BD">
        <w:rPr>
          <w:rFonts w:eastAsia="Calibri"/>
          <w:u w:val="single"/>
        </w:rPr>
        <w:t>It is based on</w:t>
      </w:r>
      <w:r w:rsidRPr="00FA25BD">
        <w:rPr>
          <w:rFonts w:eastAsia="Calibri"/>
          <w:sz w:val="20"/>
          <w:szCs w:val="20"/>
        </w:rPr>
        <w:t xml:space="preserve"> competition and profit maximization, </w:t>
      </w:r>
      <w:r w:rsidRPr="00FA25BD">
        <w:rPr>
          <w:rFonts w:eastAsia="Calibri"/>
          <w:u w:val="single"/>
        </w:rPr>
        <w:t>implacable rivalries between individuals and nation states,</w:t>
      </w:r>
      <w:r w:rsidRPr="00FA25BD">
        <w:rPr>
          <w:rFonts w:eastAsia="Calibri"/>
          <w:sz w:val="20"/>
          <w:szCs w:val="20"/>
        </w:rPr>
        <w:t xml:space="preserve"> the transformation of nature into value, </w:t>
      </w:r>
      <w:r w:rsidRPr="00FA25BD">
        <w:rPr>
          <w:rFonts w:eastAsia="Calibri"/>
          <w:u w:val="single"/>
        </w:rPr>
        <w:t>and the exploitation of human beings.</w:t>
      </w:r>
      <w:r w:rsidRPr="00FA25BD">
        <w:rPr>
          <w:rFonts w:eastAsia="Calibri"/>
          <w:sz w:val="20"/>
          <w:szCs w:val="20"/>
        </w:rPr>
        <w:t xml:space="preserve"> It fuels precisely that atmosphere of civil war that makes us all so afraid: </w:t>
      </w:r>
      <w:r w:rsidRPr="00FA25BD">
        <w:rPr>
          <w:rFonts w:eastAsia="Calibri"/>
          <w:u w:val="single"/>
        </w:rPr>
        <w:t>“all against all, everyone for themselves”.</w:t>
      </w:r>
    </w:p>
    <w:p w14:paraId="1DE6FE4F" w14:textId="5AA72B05" w:rsidR="000D7AF2" w:rsidRPr="00FA25BD" w:rsidRDefault="000D7AF2" w:rsidP="000D7AF2">
      <w:pPr>
        <w:pStyle w:val="Heading4"/>
        <w:rPr>
          <w:rFonts w:eastAsia="Calibri"/>
        </w:rPr>
      </w:pPr>
      <w:r w:rsidRPr="00FA25BD">
        <w:rPr>
          <w:rFonts w:eastAsia="Calibri"/>
        </w:rPr>
        <w:t xml:space="preserve">Capitalism </w:t>
      </w:r>
      <w:proofErr w:type="gramStart"/>
      <w:r w:rsidRPr="00FA25BD">
        <w:rPr>
          <w:rFonts w:eastAsia="Calibri"/>
        </w:rPr>
        <w:t>perpetuate</w:t>
      </w:r>
      <w:proofErr w:type="gramEnd"/>
      <w:r w:rsidRPr="00FA25BD">
        <w:rPr>
          <w:rFonts w:eastAsia="Calibri"/>
        </w:rPr>
        <w:t xml:space="preserve"> violence in the name of expansion and justifies colonialism </w:t>
      </w:r>
    </w:p>
    <w:p w14:paraId="150821F0" w14:textId="77777777" w:rsidR="000D7AF2" w:rsidRPr="00FA25BD" w:rsidRDefault="000D7AF2" w:rsidP="000D7AF2">
      <w:pPr>
        <w:spacing w:line="256" w:lineRule="auto"/>
        <w:rPr>
          <w:rFonts w:eastAsia="Calibri"/>
          <w:b/>
          <w:sz w:val="26"/>
          <w:szCs w:val="26"/>
        </w:rPr>
      </w:pPr>
      <w:r w:rsidRPr="00FA25BD">
        <w:rPr>
          <w:rFonts w:eastAsia="Calibri"/>
          <w:b/>
          <w:sz w:val="26"/>
          <w:szCs w:val="26"/>
        </w:rPr>
        <w:t>Kelley, historian and Professor of American History at UCLA, 17</w:t>
      </w:r>
    </w:p>
    <w:p w14:paraId="740AB645" w14:textId="77777777" w:rsidR="000D7AF2" w:rsidRPr="00FA25BD" w:rsidRDefault="000D7AF2" w:rsidP="000D7AF2">
      <w:pPr>
        <w:spacing w:line="256" w:lineRule="auto"/>
        <w:rPr>
          <w:rFonts w:eastAsia="Calibri"/>
        </w:rPr>
      </w:pPr>
      <w:r w:rsidRPr="00FA25BD">
        <w:rPr>
          <w:rFonts w:eastAsia="Calibri"/>
        </w:rPr>
        <w:t xml:space="preserve">[Robin Kelley, "Capitalism and Colonialism,” A History of Domestic Work and Worker Organizing, 11-07-2017, </w:t>
      </w:r>
      <w:bookmarkStart w:id="4" w:name="_Hlk203660746"/>
      <w:r w:rsidRPr="00FA25BD">
        <w:rPr>
          <w:rFonts w:eastAsia="Calibri"/>
        </w:rPr>
        <w:t>https://www.dwherstories.com/timeline/capitalism-and-colonialism</w:t>
      </w:r>
      <w:bookmarkEnd w:id="4"/>
      <w:r w:rsidRPr="00FA25BD">
        <w:rPr>
          <w:rFonts w:eastAsia="Calibri"/>
        </w:rPr>
        <w:t>, accessed 7-8-2025 | HDCSW ST]</w:t>
      </w:r>
    </w:p>
    <w:p w14:paraId="03D8BD57" w14:textId="3BFD1CA4" w:rsidR="000D7AF2" w:rsidRPr="00FA25BD" w:rsidRDefault="000D7AF2" w:rsidP="000D7AF2">
      <w:r w:rsidRPr="00FA25BD">
        <w:rPr>
          <w:rFonts w:eastAsia="Calibri"/>
          <w:u w:val="single"/>
        </w:rPr>
        <w:t>Capitalism emerged as a modern world economic system in the 1400s with European colonial expansion.</w:t>
      </w:r>
      <w:r w:rsidRPr="00FA25BD">
        <w:rPr>
          <w:rFonts w:eastAsia="Calibri"/>
          <w:sz w:val="16"/>
          <w:szCs w:val="16"/>
        </w:rPr>
        <w:t xml:space="preserve"> The Portuguese, Spanish, Dutch, English, and other nations invaded foreign territories and seized their land. </w:t>
      </w:r>
      <w:r w:rsidRPr="00FA25BD">
        <w:rPr>
          <w:rFonts w:eastAsia="Calibri"/>
        </w:rPr>
        <w:t>T</w:t>
      </w:r>
      <w:r w:rsidRPr="00FA25BD">
        <w:rPr>
          <w:rFonts w:eastAsia="Calibri"/>
          <w:u w:val="single"/>
        </w:rPr>
        <w:t>hey turned the land into a commodity to exploit and generate wealth. Colonizers relied on the enslavement of Native Americans and Africans because unfree labor guaranteed the highest profits.</w:t>
      </w:r>
      <w:r w:rsidRPr="00FA25BD">
        <w:rPr>
          <w:rFonts w:eastAsia="Calibri"/>
          <w:sz w:val="16"/>
          <w:szCs w:val="16"/>
          <w:u w:val="single"/>
        </w:rPr>
        <w:t xml:space="preserve"> </w:t>
      </w:r>
      <w:r w:rsidRPr="00FA25BD">
        <w:rPr>
          <w:rFonts w:eastAsia="Calibri"/>
          <w:u w:val="single"/>
        </w:rPr>
        <w:t>They</w:t>
      </w:r>
      <w:r w:rsidRPr="00FA25BD">
        <w:rPr>
          <w:rFonts w:eastAsia="Calibri"/>
          <w:sz w:val="16"/>
          <w:szCs w:val="16"/>
        </w:rPr>
        <w:t xml:space="preserve"> also used indentured servitude and contract labor, which </w:t>
      </w:r>
      <w:r w:rsidRPr="00FA25BD">
        <w:rPr>
          <w:rFonts w:eastAsia="Calibri"/>
        </w:rPr>
        <w:t>f</w:t>
      </w:r>
      <w:r w:rsidRPr="00FA25BD">
        <w:rPr>
          <w:rFonts w:eastAsia="Calibri"/>
          <w:u w:val="single"/>
        </w:rPr>
        <w:t>orced people to work for years without pay.</w:t>
      </w:r>
      <w:r w:rsidRPr="00FA25BD">
        <w:rPr>
          <w:rFonts w:eastAsia="Calibri"/>
          <w:sz w:val="16"/>
          <w:szCs w:val="16"/>
          <w:u w:val="single"/>
        </w:rPr>
        <w:t xml:space="preserve"> </w:t>
      </w:r>
      <w:r w:rsidRPr="00FA25BD">
        <w:rPr>
          <w:rFonts w:eastAsia="Calibri"/>
          <w:sz w:val="16"/>
          <w:szCs w:val="16"/>
        </w:rPr>
        <w:t xml:space="preserve">Women made up a significant part of this workforce. </w:t>
      </w:r>
      <w:r w:rsidRPr="00FA25BD">
        <w:rPr>
          <w:rFonts w:eastAsia="Calibri"/>
          <w:u w:val="single"/>
        </w:rPr>
        <w:t xml:space="preserve">This violent process allowed colonizers to accumulate immense wealth for their empires. Slavery financed a wide range of economic </w:t>
      </w:r>
      <w:proofErr w:type="gramStart"/>
      <w:r w:rsidRPr="00FA25BD">
        <w:rPr>
          <w:rFonts w:eastAsia="Calibri"/>
          <w:u w:val="single"/>
        </w:rPr>
        <w:t>activity</w:t>
      </w:r>
      <w:proofErr w:type="gramEnd"/>
      <w:r w:rsidRPr="00FA25BD">
        <w:rPr>
          <w:rFonts w:eastAsia="Calibri"/>
          <w:sz w:val="16"/>
          <w:szCs w:val="16"/>
          <w:u w:val="single"/>
        </w:rPr>
        <w:t>,</w:t>
      </w:r>
      <w:r w:rsidRPr="00FA25BD">
        <w:rPr>
          <w:rFonts w:eastAsia="Calibri"/>
          <w:sz w:val="16"/>
          <w:szCs w:val="16"/>
        </w:rPr>
        <w:t xml:space="preserve"> such as shipbuilding, railroads, banking, insurance, new forms of commerce, the rise of manufacturing and industrialization. </w:t>
      </w:r>
      <w:r w:rsidRPr="00FA25BD">
        <w:rPr>
          <w:rFonts w:eastAsia="Calibri"/>
          <w:u w:val="single"/>
        </w:rPr>
        <w:t>European colonizers justified conquest and the imposition of capitalism with the claim that they were racially superior and divinely sanctioned to rule. Colonizers divided the world between superior and inferior people</w:t>
      </w:r>
      <w:r w:rsidRPr="00FA25BD">
        <w:rPr>
          <w:rFonts w:eastAsia="Calibri"/>
          <w:sz w:val="16"/>
          <w:szCs w:val="16"/>
        </w:rPr>
        <w:t xml:space="preserve"> — civilized vs savage, Christian vs heathen, male vs female, white vs Black, and rich vs poor, etc. </w:t>
      </w:r>
      <w:r w:rsidRPr="00FA25BD">
        <w:rPr>
          <w:rFonts w:eastAsia="Calibri"/>
          <w:u w:val="single"/>
        </w:rPr>
        <w:t xml:space="preserve">This worldview became entrenched in capitalism. Colonialism imposed this world view around the globe. </w:t>
      </w:r>
      <w:r w:rsidRPr="00FA25BD">
        <w:rPr>
          <w:rFonts w:eastAsia="Calibri"/>
        </w:rPr>
        <w:t>Today capitalism continues to perpetuate white supremacy, patriarchy, colonialism, imperialism, and other forms of oppression. It also perpetuates a global division of labor</w:t>
      </w:r>
      <w:r w:rsidRPr="00FA25BD">
        <w:rPr>
          <w:rFonts w:eastAsia="Calibri"/>
          <w:sz w:val="16"/>
          <w:szCs w:val="16"/>
        </w:rPr>
        <w:t xml:space="preserve">. For example, the nations from the Global South are rich in resources, but the poor do not control the wealth that is generated from those resources. Instead, they are often forced to migrate to work in </w:t>
      </w:r>
      <w:r w:rsidRPr="00FA25BD">
        <w:t xml:space="preserve">wealthier nations. Keeping domestic labor unpaid or very </w:t>
      </w:r>
      <w:proofErr w:type="gramStart"/>
      <w:r w:rsidRPr="00FA25BD">
        <w:t>low-wage</w:t>
      </w:r>
      <w:proofErr w:type="gramEnd"/>
      <w:r w:rsidRPr="00FA25BD">
        <w:t xml:space="preserve"> has been central to this system of capital accumulation. Domestic workers have been among the most exploited under capitalism. But they and their children have also formed some of the most visionary movements for freedom. Their liberation can challenge the entire system of oppression and exploitation upon which capitalism is based.</w:t>
      </w:r>
    </w:p>
    <w:p w14:paraId="4E63216F" w14:textId="77777777" w:rsidR="006215D7" w:rsidRPr="00FA25BD" w:rsidRDefault="006215D7" w:rsidP="006215D7"/>
    <w:p w14:paraId="140B922A" w14:textId="3CF6AF32" w:rsidR="00F46508" w:rsidRPr="00FA25BD" w:rsidRDefault="00F46508" w:rsidP="00F46508">
      <w:pPr>
        <w:pStyle w:val="Heading1"/>
      </w:pPr>
      <w:r w:rsidRPr="00FA25BD">
        <w:t xml:space="preserve">Alt </w:t>
      </w:r>
      <w:r w:rsidR="00955C7A" w:rsidRPr="00FA25BD">
        <w:t xml:space="preserve">+ FW </w:t>
      </w:r>
    </w:p>
    <w:p w14:paraId="01443AFE" w14:textId="4406FBE8" w:rsidR="00955C7A" w:rsidRPr="00FA25BD" w:rsidRDefault="00955C7A" w:rsidP="00955C7A">
      <w:pPr>
        <w:pStyle w:val="Heading2"/>
      </w:pPr>
      <w:r w:rsidRPr="00FA25BD">
        <w:t xml:space="preserve">FW – you should write a FW block using these pieces </w:t>
      </w:r>
    </w:p>
    <w:p w14:paraId="6BCB3030" w14:textId="1DFEC331" w:rsidR="00110DEC" w:rsidRPr="00FA25BD" w:rsidRDefault="00955C7A" w:rsidP="00955C7A">
      <w:pPr>
        <w:pStyle w:val="Heading4"/>
        <w:rPr>
          <w:rFonts w:cstheme="minorHAnsi"/>
        </w:rPr>
      </w:pPr>
      <w:r w:rsidRPr="00FA25BD">
        <w:rPr>
          <w:rFonts w:cstheme="minorHAnsi"/>
          <w:u w:val="single"/>
        </w:rPr>
        <w:t>Counter-interpretation</w:t>
      </w:r>
      <w:r w:rsidRPr="00FA25BD">
        <w:rPr>
          <w:rFonts w:cstheme="minorHAnsi"/>
        </w:rPr>
        <w:t>---</w:t>
      </w:r>
      <w:r w:rsidR="00110DEC" w:rsidRPr="00FA25BD">
        <w:rPr>
          <w:rFonts w:cstheme="minorHAnsi"/>
        </w:rPr>
        <w:t xml:space="preserve">evaluate the 1ac as research project and weigh the </w:t>
      </w:r>
      <w:proofErr w:type="spellStart"/>
      <w:r w:rsidR="00110DEC" w:rsidRPr="00FA25BD">
        <w:rPr>
          <w:rFonts w:cstheme="minorHAnsi"/>
        </w:rPr>
        <w:t>aff</w:t>
      </w:r>
      <w:proofErr w:type="spellEnd"/>
      <w:r w:rsidR="00110DEC" w:rsidRPr="00FA25BD">
        <w:rPr>
          <w:rFonts w:cstheme="minorHAnsi"/>
        </w:rPr>
        <w:t xml:space="preserve"> against the K </w:t>
      </w:r>
    </w:p>
    <w:p w14:paraId="0D79E7A4" w14:textId="77777777" w:rsidR="00110DEC" w:rsidRPr="00FA25BD" w:rsidRDefault="00110DEC" w:rsidP="00110DEC"/>
    <w:p w14:paraId="6FB25A3E" w14:textId="14C5C2B3" w:rsidR="00110DEC" w:rsidRPr="00FA25BD" w:rsidRDefault="00110DEC" w:rsidP="00110DEC">
      <w:r w:rsidRPr="00FA25BD">
        <w:t xml:space="preserve">[then have a couple of standards for why this is the way we should evaluate the debate] </w:t>
      </w:r>
    </w:p>
    <w:p w14:paraId="6B090865" w14:textId="77777777" w:rsidR="00955C7A" w:rsidRPr="00FA25BD" w:rsidRDefault="00955C7A" w:rsidP="00955C7A"/>
    <w:p w14:paraId="0FD677BB" w14:textId="55A09870" w:rsidR="00110DEC" w:rsidRPr="00FA25BD" w:rsidRDefault="00110DEC" w:rsidP="00110DEC">
      <w:pPr>
        <w:pStyle w:val="Heading3"/>
      </w:pPr>
      <w:r w:rsidRPr="00FA25BD">
        <w:t>If you want to read a card</w:t>
      </w:r>
    </w:p>
    <w:p w14:paraId="0E9DF84E" w14:textId="7D83AFA6" w:rsidR="00110DEC" w:rsidRPr="00FA25BD" w:rsidRDefault="00110DEC" w:rsidP="00110DEC">
      <w:pPr>
        <w:pStyle w:val="Heading4"/>
      </w:pPr>
      <w:proofErr w:type="gramStart"/>
      <w:r w:rsidRPr="00FA25BD">
        <w:t>And,</w:t>
      </w:r>
      <w:proofErr w:type="gramEnd"/>
      <w:r w:rsidRPr="00FA25BD">
        <w:t xml:space="preserve"> c</w:t>
      </w:r>
      <w:r w:rsidRPr="00FA25BD">
        <w:t xml:space="preserve">apitalist realism constrains imagination – even if the alt seems utopian or impossible you should weigh it because </w:t>
      </w:r>
      <w:proofErr w:type="gramStart"/>
      <w:r w:rsidRPr="00FA25BD">
        <w:rPr>
          <w:u w:val="single"/>
        </w:rPr>
        <w:t>imaginaries</w:t>
      </w:r>
      <w:proofErr w:type="gramEnd"/>
      <w:r w:rsidRPr="00FA25BD">
        <w:rPr>
          <w:u w:val="single"/>
        </w:rPr>
        <w:t xml:space="preserve"> structure politics</w:t>
      </w:r>
      <w:r w:rsidRPr="00FA25BD">
        <w:t xml:space="preserve"> – </w:t>
      </w:r>
      <w:r w:rsidRPr="00FA25BD">
        <w:rPr>
          <w:u w:val="single"/>
        </w:rPr>
        <w:t>all their deficits are links</w:t>
      </w:r>
      <w:r w:rsidRPr="00FA25BD">
        <w:t xml:space="preserve">. </w:t>
      </w:r>
      <w:r w:rsidRPr="00FA25BD">
        <w:rPr>
          <w:u w:val="single"/>
        </w:rPr>
        <w:t xml:space="preserve">It’s </w:t>
      </w:r>
      <w:proofErr w:type="gramStart"/>
      <w:r w:rsidRPr="00FA25BD">
        <w:rPr>
          <w:u w:val="single"/>
        </w:rPr>
        <w:t>try</w:t>
      </w:r>
      <w:proofErr w:type="gramEnd"/>
      <w:r w:rsidRPr="00FA25BD">
        <w:rPr>
          <w:u w:val="single"/>
        </w:rPr>
        <w:t xml:space="preserve"> or die.</w:t>
      </w:r>
    </w:p>
    <w:p w14:paraId="4896CE40" w14:textId="086CC9BE" w:rsidR="00110DEC" w:rsidRPr="00FA25BD" w:rsidRDefault="00110DEC" w:rsidP="00110DEC">
      <w:r w:rsidRPr="00FA25BD">
        <w:rPr>
          <w:rStyle w:val="Style13ptBold"/>
        </w:rPr>
        <w:t>Alexander 21</w:t>
      </w:r>
      <w:r w:rsidRPr="00FA25BD">
        <w:rPr>
          <w:sz w:val="10"/>
          <w:szCs w:val="10"/>
        </w:rPr>
        <w:t xml:space="preserve"> </w:t>
      </w:r>
    </w:p>
    <w:p w14:paraId="5D4B8374" w14:textId="5EAC5E05" w:rsidR="00110DEC" w:rsidRPr="00FA25BD" w:rsidRDefault="00110DEC" w:rsidP="00110DEC">
      <w:pPr>
        <w:rPr>
          <w:sz w:val="10"/>
          <w:szCs w:val="10"/>
        </w:rPr>
      </w:pPr>
      <w:r w:rsidRPr="00FA25BD">
        <w:t>[</w:t>
      </w:r>
      <w:r w:rsidRPr="00FA25BD">
        <w:t xml:space="preserve">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2/26/21, “Beyond Capitalist Realism: The Politics, Energetics, and Aesthetics of Degrowth”, </w:t>
      </w:r>
      <w:hyperlink r:id="rId43" w:history="1">
        <w:r w:rsidRPr="00FA25BD">
          <w:rPr>
            <w:rStyle w:val="Hyperlink"/>
          </w:rPr>
          <w:t>https://www.resilience.org/stories/2021-02-26/beyond-capitalist-realism-the-politics-energetics-and-aesthetics-of-degrowth/</w:t>
        </w:r>
      </w:hyperlink>
      <w:r w:rsidRPr="00FA25BD">
        <w:t xml:space="preserve"> cite checked HDCSW – TM]</w:t>
      </w:r>
    </w:p>
    <w:p w14:paraId="34FEDF0B" w14:textId="77777777" w:rsidR="00110DEC" w:rsidRPr="00FA25BD" w:rsidRDefault="00110DEC" w:rsidP="00110DEC">
      <w:pPr>
        <w:rPr>
          <w:rStyle w:val="StyleUnderline"/>
        </w:rPr>
      </w:pPr>
      <w:r w:rsidRPr="00FA25BD">
        <w:rPr>
          <w:sz w:val="10"/>
          <w:szCs w:val="10"/>
        </w:rPr>
        <w:t>‘</w:t>
      </w:r>
      <w:r w:rsidRPr="00FA25BD">
        <w:rPr>
          <w:rStyle w:val="StyleUnderline"/>
        </w:rPr>
        <w:t>Capitalist realism’</w:t>
      </w:r>
      <w:r w:rsidRPr="00FA25BD">
        <w:rPr>
          <w:sz w:val="16"/>
          <w:szCs w:val="10"/>
        </w:rPr>
        <w:t xml:space="preserve"> is a term </w:t>
      </w:r>
      <w:proofErr w:type="spellStart"/>
      <w:r w:rsidRPr="00FA25BD">
        <w:rPr>
          <w:sz w:val="16"/>
          <w:szCs w:val="10"/>
        </w:rPr>
        <w:t>popularised</w:t>
      </w:r>
      <w:proofErr w:type="spellEnd"/>
      <w:r w:rsidRPr="00FA25BD">
        <w:rPr>
          <w:sz w:val="16"/>
          <w:szCs w:val="10"/>
        </w:rPr>
        <w:t xml:space="preserve"> by the late political theorist Mark Fisher in a provocative and unsettling book by that name (Fisher, 2009). </w:t>
      </w:r>
      <w:proofErr w:type="gramStart"/>
      <w:r w:rsidRPr="00FA25BD">
        <w:rPr>
          <w:sz w:val="16"/>
          <w:szCs w:val="10"/>
        </w:rPr>
        <w:t>The</w:t>
      </w:r>
      <w:proofErr w:type="gramEnd"/>
      <w:r w:rsidRPr="00FA25BD">
        <w:rPr>
          <w:sz w:val="16"/>
          <w:szCs w:val="10"/>
        </w:rPr>
        <w:t xml:space="preserve"> term </w:t>
      </w:r>
      <w:r w:rsidRPr="00FA25BD">
        <w:rPr>
          <w:rStyle w:val="StyleUnderline"/>
        </w:rPr>
        <w:t>implies</w:t>
      </w:r>
      <w:r w:rsidRPr="00FA25BD">
        <w:rPr>
          <w:sz w:val="16"/>
          <w:szCs w:val="10"/>
        </w:rPr>
        <w:t xml:space="preserve"> that, ever since the fall of Soviet Communism in 1989, </w:t>
      </w:r>
      <w:r w:rsidRPr="00FA25BD">
        <w:rPr>
          <w:rStyle w:val="StyleUnderline"/>
        </w:rPr>
        <w:t xml:space="preserve">capitalism has been the only game in town; the only realistic system of production and distribution to structure </w:t>
      </w:r>
      <w:proofErr w:type="spellStart"/>
      <w:r w:rsidRPr="00FA25BD">
        <w:rPr>
          <w:rStyle w:val="StyleUnderline"/>
        </w:rPr>
        <w:t>globalised</w:t>
      </w:r>
      <w:proofErr w:type="spellEnd"/>
      <w:r w:rsidRPr="00FA25BD">
        <w:rPr>
          <w:rStyle w:val="StyleUnderline"/>
        </w:rPr>
        <w:t xml:space="preserve"> human society. Everything else is sheer utopianism in the pejorative sense – naïve dreaming of what can never be.</w:t>
      </w:r>
    </w:p>
    <w:p w14:paraId="30BF8409" w14:textId="77777777" w:rsidR="00110DEC" w:rsidRPr="00FA25BD" w:rsidRDefault="00110DEC" w:rsidP="00110DEC">
      <w:pPr>
        <w:rPr>
          <w:sz w:val="16"/>
          <w:szCs w:val="10"/>
        </w:rPr>
      </w:pPr>
      <w:r w:rsidRPr="00FA25BD">
        <w:rPr>
          <w:sz w:val="16"/>
          <w:szCs w:val="10"/>
        </w:rPr>
        <w:t xml:space="preserve">A phrase that has almost become a cliché, capitalist realism points to a failure of imagination, suggesting that </w:t>
      </w:r>
      <w:r w:rsidRPr="00FA25BD">
        <w:rPr>
          <w:rStyle w:val="StyleUnderline"/>
        </w:rPr>
        <w:t>it is now easier to imagine the end of the world than the end of capitalism</w:t>
      </w:r>
      <w:r w:rsidRPr="00FA25BD">
        <w:rPr>
          <w:sz w:val="16"/>
          <w:szCs w:val="10"/>
        </w:rPr>
        <w:t>. As one looks around the world today, the case for capitalist realism is, admittedly, disturbingly persuasive – as Fisher himself was the first to admit, even as he resisted it. It can tempt one to despair, for it often seems that there is in fact no realistic alternative to what we know today.</w:t>
      </w:r>
    </w:p>
    <w:p w14:paraId="3E391B58" w14:textId="77777777" w:rsidR="00110DEC" w:rsidRPr="00FA25BD" w:rsidRDefault="00110DEC" w:rsidP="00110DEC">
      <w:pPr>
        <w:rPr>
          <w:sz w:val="16"/>
          <w:szCs w:val="10"/>
        </w:rPr>
      </w:pPr>
      <w:r w:rsidRPr="00FA25BD">
        <w:rPr>
          <w:sz w:val="16"/>
          <w:szCs w:val="10"/>
        </w:rPr>
        <w:t xml:space="preserve">I confess, however, that </w:t>
      </w:r>
      <w:r w:rsidRPr="00FA25BD">
        <w:rPr>
          <w:rStyle w:val="StyleUnderline"/>
        </w:rPr>
        <w:t xml:space="preserve">I have never subscribed to capitalist realism, even though </w:t>
      </w:r>
      <w:proofErr w:type="gramStart"/>
      <w:r w:rsidRPr="00FA25BD">
        <w:rPr>
          <w:rStyle w:val="StyleUnderline"/>
        </w:rPr>
        <w:t>it is clear that capitalist</w:t>
      </w:r>
      <w:proofErr w:type="gramEnd"/>
      <w:r w:rsidRPr="00FA25BD">
        <w:rPr>
          <w:rStyle w:val="StyleUnderline"/>
        </w:rPr>
        <w:t xml:space="preserve"> realism is real.</w:t>
      </w:r>
      <w:r w:rsidRPr="00FA25BD">
        <w:rPr>
          <w:sz w:val="16"/>
          <w:szCs w:val="10"/>
        </w:rPr>
        <w:t xml:space="preserve"> To say that it is real is to acknowledge the zeitgeist of the twenty-first century, one shared not only by neoliberal conservatives but also by most on the </w:t>
      </w:r>
      <w:proofErr w:type="gramStart"/>
      <w:r w:rsidRPr="00FA25BD">
        <w:rPr>
          <w:sz w:val="16"/>
          <w:szCs w:val="10"/>
        </w:rPr>
        <w:t>green-left</w:t>
      </w:r>
      <w:proofErr w:type="gramEnd"/>
      <w:r w:rsidRPr="00FA25BD">
        <w:rPr>
          <w:sz w:val="16"/>
          <w:szCs w:val="10"/>
        </w:rPr>
        <w:t xml:space="preserve"> who, despite a ‘progressive’ self-image, remain insidiously entrenched in capitalism’s growth paradigm. In Fisher’s words, </w:t>
      </w:r>
      <w:r w:rsidRPr="00FA25BD">
        <w:rPr>
          <w:rStyle w:val="StyleUnderline"/>
        </w:rPr>
        <w:t>there is ‘a widespread sense that not only is capitalism the only viable political and economic system, but also that it is now impossible even to imagine a coherent alternative to it’</w:t>
      </w:r>
      <w:r w:rsidRPr="00FA25BD">
        <w:rPr>
          <w:sz w:val="16"/>
          <w:szCs w:val="10"/>
        </w:rPr>
        <w:t xml:space="preserve"> (Fisher, 2009: 2). </w:t>
      </w:r>
      <w:r w:rsidRPr="00FA25BD">
        <w:rPr>
          <w:rStyle w:val="StyleUnderline"/>
        </w:rPr>
        <w:t xml:space="preserve">He describes this consciousness as a ‘pervasive atmosphere’ that conditions ‘not only the production of culture but also the regulation of work and </w:t>
      </w:r>
      <w:proofErr w:type="gramStart"/>
      <w:r w:rsidRPr="00FA25BD">
        <w:rPr>
          <w:rStyle w:val="StyleUnderline"/>
        </w:rPr>
        <w:t>education, and</w:t>
      </w:r>
      <w:proofErr w:type="gramEnd"/>
      <w:r w:rsidRPr="00FA25BD">
        <w:rPr>
          <w:rStyle w:val="StyleUnderline"/>
        </w:rPr>
        <w:t xml:space="preserve"> acting as a kind of </w:t>
      </w:r>
      <w:r w:rsidRPr="00FA25BD">
        <w:rPr>
          <w:rStyle w:val="Emphasis"/>
        </w:rPr>
        <w:t>invisible barrier constraining thought and action’</w:t>
      </w:r>
      <w:r w:rsidRPr="00FA25BD">
        <w:rPr>
          <w:sz w:val="16"/>
          <w:szCs w:val="10"/>
        </w:rPr>
        <w:t xml:space="preserve"> (Fisher, 2009: 16).</w:t>
      </w:r>
    </w:p>
    <w:p w14:paraId="2FDAE326" w14:textId="77777777" w:rsidR="00110DEC" w:rsidRPr="00FA25BD" w:rsidRDefault="00110DEC" w:rsidP="00110DEC">
      <w:pPr>
        <w:rPr>
          <w:sz w:val="16"/>
          <w:szCs w:val="10"/>
        </w:rPr>
      </w:pPr>
      <w:r w:rsidRPr="00FA25BD">
        <w:rPr>
          <w:sz w:val="16"/>
          <w:szCs w:val="10"/>
        </w:rPr>
        <w:t>But here is the disturbing paradox of capitalist realism: just as the dominant cultural imagination has contracted into a singularity of vision – there is no alternative to capitalism! – the very system to which there is apparently no alternative shows itself to be in the process of self-destructing, like a cancer cell growing itself to death, killing its host.</w:t>
      </w:r>
    </w:p>
    <w:p w14:paraId="7B48FD05" w14:textId="77777777" w:rsidR="00110DEC" w:rsidRPr="00FA25BD" w:rsidRDefault="00110DEC" w:rsidP="00110DEC">
      <w:pPr>
        <w:rPr>
          <w:sz w:val="16"/>
          <w:szCs w:val="10"/>
        </w:rPr>
      </w:pPr>
      <w:r w:rsidRPr="00FA25BD">
        <w:rPr>
          <w:rStyle w:val="StyleUnderline"/>
        </w:rPr>
        <w:t>In other words, capitalist realism is unrealistic, non-viable, a dead end – literally.</w:t>
      </w:r>
      <w:r w:rsidRPr="00FA25BD">
        <w:rPr>
          <w:sz w:val="16"/>
          <w:szCs w:val="10"/>
        </w:rPr>
        <w:t xml:space="preserve"> </w:t>
      </w:r>
      <w:r w:rsidRPr="00FA25BD">
        <w:rPr>
          <w:rStyle w:val="Emphasis"/>
        </w:rPr>
        <w:t>The system is full of internal contradictions that the system cannot resolve,</w:t>
      </w:r>
      <w:r w:rsidRPr="00FA25BD">
        <w:rPr>
          <w:sz w:val="16"/>
          <w:szCs w:val="10"/>
        </w:rPr>
        <w:t xml:space="preserve"> most notably the myth that through market mechanisms we can purchase and consume our way to sustainability. At the very hour when modern humanity has arrived at a self-</w:t>
      </w:r>
      <w:proofErr w:type="spellStart"/>
      <w:r w:rsidRPr="00FA25BD">
        <w:rPr>
          <w:sz w:val="16"/>
          <w:szCs w:val="10"/>
        </w:rPr>
        <w:t>aggrandising</w:t>
      </w:r>
      <w:proofErr w:type="spellEnd"/>
      <w:r w:rsidRPr="00FA25BD">
        <w:rPr>
          <w:sz w:val="16"/>
          <w:szCs w:val="10"/>
        </w:rPr>
        <w:t xml:space="preserve"> pinnacle of triumph – a global market economy promising riches for all – </w:t>
      </w:r>
      <w:r w:rsidRPr="00FA25BD">
        <w:rPr>
          <w:rStyle w:val="StyleUnderline"/>
        </w:rPr>
        <w:t xml:space="preserve">the skies have been darkened by the terrible </w:t>
      </w:r>
      <w:proofErr w:type="spellStart"/>
      <w:r w:rsidRPr="00FA25BD">
        <w:rPr>
          <w:rStyle w:val="StyleUnderline"/>
        </w:rPr>
        <w:t>spectres</w:t>
      </w:r>
      <w:proofErr w:type="spellEnd"/>
      <w:r w:rsidRPr="00FA25BD">
        <w:rPr>
          <w:rStyle w:val="StyleUnderline"/>
        </w:rPr>
        <w:t xml:space="preserve"> of ecological degradation and social decline and </w:t>
      </w:r>
      <w:proofErr w:type="spellStart"/>
      <w:r w:rsidRPr="00FA25BD">
        <w:rPr>
          <w:rStyle w:val="StyleUnderline"/>
        </w:rPr>
        <w:t>polarisation</w:t>
      </w:r>
      <w:proofErr w:type="spellEnd"/>
      <w:r w:rsidRPr="00FA25BD">
        <w:rPr>
          <w:rStyle w:val="StyleUnderline"/>
        </w:rPr>
        <w:t>.</w:t>
      </w:r>
      <w:r w:rsidRPr="00FA25BD">
        <w:rPr>
          <w:sz w:val="16"/>
          <w:szCs w:val="10"/>
        </w:rPr>
        <w:t xml:space="preserve"> The </w:t>
      </w:r>
      <w:r w:rsidRPr="00FA25BD">
        <w:rPr>
          <w:rStyle w:val="Emphasis"/>
        </w:rPr>
        <w:t>climate emergency</w:t>
      </w:r>
      <w:r w:rsidRPr="00FA25BD">
        <w:rPr>
          <w:sz w:val="16"/>
          <w:szCs w:val="10"/>
        </w:rPr>
        <w:t xml:space="preserve"> is only one of these storm clouds, but this alone has the potential to lay waste to our species, as well as most others.</w:t>
      </w:r>
    </w:p>
    <w:p w14:paraId="3A1FAF50" w14:textId="77777777" w:rsidR="00110DEC" w:rsidRPr="00FA25BD" w:rsidRDefault="00110DEC" w:rsidP="00110DEC">
      <w:pPr>
        <w:rPr>
          <w:sz w:val="16"/>
          <w:szCs w:val="10"/>
        </w:rPr>
      </w:pPr>
      <w:r w:rsidRPr="00FA25BD">
        <w:rPr>
          <w:sz w:val="16"/>
          <w:szCs w:val="10"/>
        </w:rPr>
        <w:t xml:space="preserve">At the same time, </w:t>
      </w:r>
      <w:r w:rsidRPr="00FA25BD">
        <w:rPr>
          <w:rStyle w:val="Emphasis"/>
        </w:rPr>
        <w:t>vast oceans of debilitating poverty surround small oceans of unfathomable plenty, exposing the violent betrayal of the capitalist growth agenda</w:t>
      </w:r>
      <w:r w:rsidRPr="00FA25BD">
        <w:rPr>
          <w:sz w:val="16"/>
          <w:szCs w:val="10"/>
        </w:rPr>
        <w:t xml:space="preserve">, euphemistically (or just deceptively) known in public discourse as ‘sustainable development’. </w:t>
      </w:r>
      <w:r w:rsidRPr="00FA25BD">
        <w:rPr>
          <w:rStyle w:val="Emphasis"/>
        </w:rPr>
        <w:t>This is a race leading towards an abyss, both enabled and entrenched by a sterility of imagination called capitalist realism.</w:t>
      </w:r>
      <w:r w:rsidRPr="00FA25BD">
        <w:rPr>
          <w:sz w:val="16"/>
          <w:szCs w:val="10"/>
        </w:rPr>
        <w:t xml:space="preserve"> Fortunately – if that is the right word – </w:t>
      </w:r>
      <w:r w:rsidRPr="00FA25BD">
        <w:rPr>
          <w:rStyle w:val="StyleUnderline"/>
        </w:rPr>
        <w:t>capitalist realism ‘can only be threatened if it is shown to be in some way inconsistent or untenable; if</w:t>
      </w:r>
      <w:proofErr w:type="gramStart"/>
      <w:r w:rsidRPr="00FA25BD">
        <w:rPr>
          <w:rStyle w:val="StyleUnderline"/>
        </w:rPr>
        <w:t>, that is to say, capitalism’s</w:t>
      </w:r>
      <w:proofErr w:type="gramEnd"/>
      <w:r w:rsidRPr="00FA25BD">
        <w:rPr>
          <w:rStyle w:val="StyleUnderline"/>
        </w:rPr>
        <w:t xml:space="preserve"> ostensible “realism” turns out to be nothing of the sort’</w:t>
      </w:r>
      <w:r w:rsidRPr="00FA25BD">
        <w:rPr>
          <w:sz w:val="16"/>
          <w:szCs w:val="10"/>
        </w:rPr>
        <w:t xml:space="preserve"> (Fisher, 2009: 16).</w:t>
      </w:r>
    </w:p>
    <w:p w14:paraId="6C956BB3" w14:textId="77777777" w:rsidR="00110DEC" w:rsidRPr="00FA25BD" w:rsidRDefault="00110DEC" w:rsidP="00110DEC">
      <w:pPr>
        <w:rPr>
          <w:sz w:val="16"/>
          <w:szCs w:val="10"/>
        </w:rPr>
      </w:pPr>
      <w:r w:rsidRPr="00FA25BD">
        <w:rPr>
          <w:sz w:val="16"/>
          <w:szCs w:val="10"/>
        </w:rPr>
        <w:t xml:space="preserve">Of course, as history relates, capitalism is a dexterous beast, always shifting and changing with the times to exploit new opportunities for profit and in response to new challenges to its legitimacy. Nevertheless, </w:t>
      </w:r>
      <w:r w:rsidRPr="00FA25BD">
        <w:rPr>
          <w:rStyle w:val="StyleUnderline"/>
        </w:rPr>
        <w:t>the overlapping range of ecological, social, financial, and health crises indicate that, one way or another, coming years and decades will see growing pressure on the global capitalist system and the emergence of new political and economic forms and imaginaries.</w:t>
      </w:r>
      <w:r w:rsidRPr="00FA25BD">
        <w:rPr>
          <w:sz w:val="16"/>
          <w:szCs w:val="10"/>
        </w:rPr>
        <w:t xml:space="preserve"> As crises intensify, </w:t>
      </w:r>
      <w:r w:rsidRPr="00FA25BD">
        <w:rPr>
          <w:rStyle w:val="StyleUnderline"/>
        </w:rPr>
        <w:t xml:space="preserve">a rupture of some form lies ahead, with overlapping ecological, technological, and social </w:t>
      </w:r>
      <w:proofErr w:type="gramStart"/>
      <w:r w:rsidRPr="00FA25BD">
        <w:rPr>
          <w:rStyle w:val="StyleUnderline"/>
        </w:rPr>
        <w:t>realties</w:t>
      </w:r>
      <w:proofErr w:type="gramEnd"/>
      <w:r w:rsidRPr="00FA25BD">
        <w:rPr>
          <w:rStyle w:val="StyleUnderline"/>
        </w:rPr>
        <w:t xml:space="preserve"> destined to disrupt (are already disrupting) the status quo.</w:t>
      </w:r>
      <w:r w:rsidRPr="00FA25BD">
        <w:rPr>
          <w:sz w:val="16"/>
          <w:szCs w:val="10"/>
        </w:rPr>
        <w:t xml:space="preserve"> The pandemic is just one more nail in the coffin of late-stage capitalism. The human challenge is to ensure that the post-capitalist era emerges as far as possible through design rather than disaster, acknowledging all the while that self-determination is a luxury not available to everyone, particularly those facing the violence of and on capitalism’s new frontiers.</w:t>
      </w:r>
    </w:p>
    <w:p w14:paraId="3B51917D" w14:textId="77777777" w:rsidR="00110DEC" w:rsidRPr="00FA25BD" w:rsidRDefault="00110DEC" w:rsidP="00110DEC">
      <w:pPr>
        <w:rPr>
          <w:sz w:val="16"/>
          <w:szCs w:val="10"/>
        </w:rPr>
      </w:pPr>
      <w:r w:rsidRPr="00FA25BD">
        <w:rPr>
          <w:sz w:val="16"/>
          <w:szCs w:val="10"/>
        </w:rPr>
        <w:t xml:space="preserve">This book – indeed, all my work – situates itself beyond capitalist realism. I </w:t>
      </w:r>
      <w:r w:rsidRPr="00FA25BD">
        <w:rPr>
          <w:rStyle w:val="Emphasis"/>
        </w:rPr>
        <w:t>reject capitalist realism as unrealistic, as an artefact of false consciousness; as false consciousness itself</w:t>
      </w:r>
      <w:r w:rsidRPr="00FA25BD">
        <w:rPr>
          <w:rStyle w:val="Emphasis"/>
          <w:sz w:val="16"/>
          <w:szCs w:val="16"/>
        </w:rPr>
        <w:t xml:space="preserve">, </w:t>
      </w:r>
      <w:r w:rsidRPr="00FA25BD">
        <w:rPr>
          <w:sz w:val="16"/>
          <w:szCs w:val="16"/>
        </w:rPr>
        <w:t>blind</w:t>
      </w:r>
      <w:r w:rsidRPr="00FA25BD">
        <w:t xml:space="preserve"> </w:t>
      </w:r>
      <w:r w:rsidRPr="00FA25BD">
        <w:rPr>
          <w:rStyle w:val="Emphasis"/>
        </w:rPr>
        <w:t xml:space="preserve">to its </w:t>
      </w:r>
      <w:proofErr w:type="spellStart"/>
      <w:r w:rsidRPr="00FA25BD">
        <w:rPr>
          <w:rStyle w:val="Emphasis"/>
        </w:rPr>
        <w:t>ecocidal</w:t>
      </w:r>
      <w:proofErr w:type="spellEnd"/>
      <w:r w:rsidRPr="00FA25BD">
        <w:rPr>
          <w:rStyle w:val="Emphasis"/>
        </w:rPr>
        <w:t xml:space="preserve"> nature.</w:t>
      </w:r>
      <w:r w:rsidRPr="00FA25BD">
        <w:rPr>
          <w:sz w:val="16"/>
          <w:szCs w:val="10"/>
        </w:rPr>
        <w:t xml:space="preserve"> Technology cannot save necro-capitalism from its cannibalistic nature nor will the so-called ‘trickle down’ effect resolve the deep injustices of its colonial and patriarchal past and present. And no Green New Deal will contribute much to a ‘just transition’ if it remains hooked onto an </w:t>
      </w:r>
      <w:proofErr w:type="spellStart"/>
      <w:r w:rsidRPr="00FA25BD">
        <w:rPr>
          <w:sz w:val="16"/>
          <w:szCs w:val="10"/>
        </w:rPr>
        <w:t>extractivist</w:t>
      </w:r>
      <w:proofErr w:type="spellEnd"/>
      <w:r w:rsidRPr="00FA25BD">
        <w:rPr>
          <w:sz w:val="16"/>
          <w:szCs w:val="10"/>
        </w:rPr>
        <w:t xml:space="preserve"> economics of growth which a finite planet evidently cannot bear.</w:t>
      </w:r>
    </w:p>
    <w:p w14:paraId="43472BC5" w14:textId="77777777" w:rsidR="00110DEC" w:rsidRPr="00FA25BD" w:rsidRDefault="00110DEC" w:rsidP="00110DEC">
      <w:pPr>
        <w:rPr>
          <w:sz w:val="16"/>
          <w:szCs w:val="10"/>
        </w:rPr>
      </w:pPr>
      <w:r w:rsidRPr="00FA25BD">
        <w:rPr>
          <w:rStyle w:val="StyleUnderline"/>
        </w:rPr>
        <w:t xml:space="preserve">Thinking and acting ‘beyond capitalism’ is not easy in a one-dimensional world that is increasingly </w:t>
      </w:r>
      <w:proofErr w:type="spellStart"/>
      <w:r w:rsidRPr="00FA25BD">
        <w:rPr>
          <w:rStyle w:val="StyleUnderline"/>
        </w:rPr>
        <w:t>homogenised</w:t>
      </w:r>
      <w:proofErr w:type="spellEnd"/>
      <w:r w:rsidRPr="00FA25BD">
        <w:rPr>
          <w:rStyle w:val="StyleUnderline"/>
        </w:rPr>
        <w:t xml:space="preserve">, commodified, and </w:t>
      </w:r>
      <w:proofErr w:type="spellStart"/>
      <w:r w:rsidRPr="00FA25BD">
        <w:rPr>
          <w:rStyle w:val="StyleUnderline"/>
        </w:rPr>
        <w:t>standardised</w:t>
      </w:r>
      <w:proofErr w:type="spellEnd"/>
      <w:r w:rsidRPr="00FA25BD">
        <w:rPr>
          <w:rStyle w:val="StyleUnderline"/>
        </w:rPr>
        <w:t>.</w:t>
      </w:r>
      <w:r w:rsidRPr="00FA25BD">
        <w:rPr>
          <w:sz w:val="16"/>
          <w:szCs w:val="10"/>
        </w:rPr>
        <w:t xml:space="preserve"> Yet, </w:t>
      </w:r>
      <w:r w:rsidRPr="00FA25BD">
        <w:rPr>
          <w:rStyle w:val="Emphasis"/>
        </w:rPr>
        <w:t>breaking through the cracks of capitalism to think otherwise and be otherwise is more essential now than ever.</w:t>
      </w:r>
      <w:r w:rsidRPr="00FA25BD">
        <w:rPr>
          <w:sz w:val="16"/>
          <w:szCs w:val="10"/>
        </w:rPr>
        <w:t xml:space="preserve"> In the words of Herman </w:t>
      </w:r>
      <w:proofErr w:type="gramStart"/>
      <w:r w:rsidRPr="00FA25BD">
        <w:rPr>
          <w:sz w:val="16"/>
          <w:szCs w:val="10"/>
        </w:rPr>
        <w:t xml:space="preserve">Hesse: </w:t>
      </w:r>
      <w:r w:rsidRPr="00FA25BD">
        <w:rPr>
          <w:rStyle w:val="Emphasis"/>
        </w:rPr>
        <w:t>‘</w:t>
      </w:r>
      <w:proofErr w:type="gramEnd"/>
      <w:r w:rsidRPr="00FA25BD">
        <w:rPr>
          <w:rStyle w:val="Emphasis"/>
        </w:rPr>
        <w:t xml:space="preserve">Nothing is harder, yet nothing is more </w:t>
      </w:r>
      <w:proofErr w:type="gramStart"/>
      <w:r w:rsidRPr="00FA25BD">
        <w:rPr>
          <w:rStyle w:val="Emphasis"/>
        </w:rPr>
        <w:t>necessary,</w:t>
      </w:r>
      <w:proofErr w:type="gramEnd"/>
      <w:r w:rsidRPr="00FA25BD">
        <w:rPr>
          <w:rStyle w:val="Emphasis"/>
        </w:rPr>
        <w:t xml:space="preserve"> than to speak of certain things whose existence is neither demonstrable nor probable. The very fact that serious and conscientious people treat them as existing things brings them a step closer to existence and to the possibility of being born’</w:t>
      </w:r>
      <w:r w:rsidRPr="00FA25BD">
        <w:rPr>
          <w:sz w:val="16"/>
          <w:szCs w:val="10"/>
        </w:rPr>
        <w:t xml:space="preserve"> (Hesse, 1980).</w:t>
      </w:r>
    </w:p>
    <w:p w14:paraId="643B9399" w14:textId="1C6709B9" w:rsidR="00110DEC" w:rsidRPr="00FA25BD" w:rsidRDefault="00110DEC" w:rsidP="00955C7A"/>
    <w:p w14:paraId="632E8956" w14:textId="77777777" w:rsidR="00955C7A" w:rsidRPr="00FA25BD" w:rsidRDefault="00955C7A" w:rsidP="00955C7A"/>
    <w:p w14:paraId="72E887FD" w14:textId="77777777" w:rsidR="00955C7A" w:rsidRPr="00FA25BD" w:rsidRDefault="00955C7A" w:rsidP="00955C7A">
      <w:pPr>
        <w:pStyle w:val="Heading2"/>
      </w:pPr>
      <w:r w:rsidRPr="00FA25BD">
        <w:t xml:space="preserve">Eco-socialism </w:t>
      </w:r>
    </w:p>
    <w:p w14:paraId="5DB5DDCF" w14:textId="77777777" w:rsidR="00955C7A" w:rsidRPr="00FA25BD" w:rsidRDefault="00955C7A" w:rsidP="00955C7A">
      <w:pPr>
        <w:pStyle w:val="Heading3"/>
      </w:pPr>
      <w:r w:rsidRPr="00FA25BD">
        <w:t>1nc [already in the shell]</w:t>
      </w:r>
    </w:p>
    <w:p w14:paraId="250B336E" w14:textId="77777777" w:rsidR="00955C7A" w:rsidRPr="00FA25BD" w:rsidRDefault="00955C7A" w:rsidP="00955C7A">
      <w:pPr>
        <w:pStyle w:val="Heading4"/>
      </w:pPr>
      <w:r w:rsidRPr="00FA25BD">
        <w:t xml:space="preserve">Eco- socialism addresses structural impact of cap on the </w:t>
      </w:r>
      <w:proofErr w:type="gramStart"/>
      <w:r w:rsidRPr="00FA25BD">
        <w:t>environment  –</w:t>
      </w:r>
      <w:proofErr w:type="gramEnd"/>
      <w:r w:rsidRPr="00FA25BD">
        <w:t xml:space="preserve"> and claims of its weakness don’t assume the alt </w:t>
      </w:r>
    </w:p>
    <w:p w14:paraId="39C0C5A6" w14:textId="77777777" w:rsidR="00955C7A" w:rsidRPr="00FA25BD" w:rsidRDefault="00955C7A" w:rsidP="00955C7A">
      <w:pPr>
        <w:rPr>
          <w:b/>
          <w:bCs/>
        </w:rPr>
      </w:pPr>
      <w:r w:rsidRPr="00FA25BD">
        <w:rPr>
          <w:b/>
          <w:bCs/>
        </w:rPr>
        <w:t>Toohey, researcher at University of Newcastle, 25</w:t>
      </w:r>
    </w:p>
    <w:p w14:paraId="336B3E1B" w14:textId="77777777" w:rsidR="00955C7A" w:rsidRPr="00FA25BD" w:rsidRDefault="00955C7A" w:rsidP="00955C7A">
      <w:r w:rsidRPr="00FA25BD">
        <w:t>[Cassandra Toohey 25, 2-18-2025, "</w:t>
      </w:r>
      <w:proofErr w:type="spellStart"/>
      <w:r w:rsidRPr="00FA25BD">
        <w:t>Ecosocialism</w:t>
      </w:r>
      <w:proofErr w:type="spellEnd"/>
      <w:r w:rsidRPr="00FA25BD">
        <w:t>: A Post-Capitalist Alternative and the Challenges of Transition," Common Alternatives, https://thecommonalts.com/eco-socialism/, accessed 7-10-2025 | HDCSW ST]</w:t>
      </w:r>
    </w:p>
    <w:p w14:paraId="343A729E" w14:textId="77777777" w:rsidR="00955C7A" w:rsidRPr="00FA25BD" w:rsidRDefault="00955C7A" w:rsidP="00955C7A">
      <w:proofErr w:type="spellStart"/>
      <w:r w:rsidRPr="00FA25BD">
        <w:rPr>
          <w:rStyle w:val="StyleUnderline"/>
        </w:rPr>
        <w:t>Ecosocialism</w:t>
      </w:r>
      <w:proofErr w:type="spellEnd"/>
      <w:r w:rsidRPr="00FA25BD">
        <w:rPr>
          <w:rStyle w:val="StyleUnderline"/>
        </w:rPr>
        <w:t xml:space="preserve"> embodies the premise that both humans and nature have a common enemy in capitalism (Stache, 2019). As such, </w:t>
      </w:r>
      <w:proofErr w:type="spellStart"/>
      <w:r w:rsidRPr="00FA25BD">
        <w:rPr>
          <w:rStyle w:val="StyleUnderline"/>
        </w:rPr>
        <w:t>ecosocialism</w:t>
      </w:r>
      <w:proofErr w:type="spellEnd"/>
      <w:r w:rsidRPr="00FA25BD">
        <w:rPr>
          <w:rStyle w:val="StyleUnderline"/>
        </w:rPr>
        <w:t xml:space="preserve"> aims to respond directly to the social and ecological crises and injustices of capitalism. While strategies to realize this are lacking, core principles are repeated throughout the literature that most </w:t>
      </w:r>
      <w:proofErr w:type="spellStart"/>
      <w:r w:rsidRPr="00FA25BD">
        <w:rPr>
          <w:rStyle w:val="StyleUnderline"/>
        </w:rPr>
        <w:t>ecosocialist</w:t>
      </w:r>
      <w:proofErr w:type="spellEnd"/>
      <w:r w:rsidRPr="00FA25BD">
        <w:rPr>
          <w:rStyle w:val="StyleUnderline"/>
        </w:rPr>
        <w:t xml:space="preserve"> diverges agree on; (1) the means of production being democratically planned and collectively owned (Albert, 2023; Park, 2013), effectively removing class stratifications (Stache, 2019) and the commodification of labor (Johns et al., 2003), (2) prioritizing use-value over exchange-value</w:t>
      </w:r>
      <w:r w:rsidRPr="00FA25BD">
        <w:t xml:space="preserve"> (Albert, 2023; Johns et al., 2003), (3) </w:t>
      </w:r>
      <w:r w:rsidRPr="00FA25BD">
        <w:rPr>
          <w:rStyle w:val="StyleUnderline"/>
        </w:rPr>
        <w:t>decreasing energy and material consumption in the Global North (Albert, 2023), and (4) simultaneously redistributing resources to the Global South</w:t>
      </w:r>
      <w:r w:rsidRPr="00FA25BD">
        <w:t xml:space="preserve"> (Albert, 2023). The objective of realizing such principles is to create a way of life for all humans that provides a good standard of living while ideologically situating humans within the ecological system and thus striking a balance between nature and humans (Stache, 2019; </w:t>
      </w:r>
      <w:proofErr w:type="spellStart"/>
      <w:r w:rsidRPr="00FA25BD">
        <w:t>Lalander</w:t>
      </w:r>
      <w:proofErr w:type="spellEnd"/>
      <w:r w:rsidRPr="00FA25BD">
        <w:t xml:space="preserve"> &amp; Lembke, 2018). According to Stache (2019), this can be established by adopting a needs-based economy and a culture of cooperation, both of which are echoed in all four principles</w:t>
      </w:r>
      <w:r w:rsidRPr="00FA25BD">
        <w:rPr>
          <w:rStyle w:val="StyleUnderline"/>
        </w:rPr>
        <w:t>. The challenge with establishing such an objective is that it requires “a transformation of revolutionary proportions”</w:t>
      </w:r>
      <w:r w:rsidRPr="00FA25BD">
        <w:t xml:space="preserve"> (Stache, 2019, p. </w:t>
      </w:r>
      <w:r w:rsidRPr="00FA25BD">
        <w:rPr>
          <w:rStyle w:val="StyleUnderline"/>
        </w:rPr>
        <w:t xml:space="preserve">143). Such a revolution would need to be democratically realized via a socialist and counterhegemonic movement or organization, likely involving temporary reforms that connect with everyday politics (Stache, 2019). </w:t>
      </w:r>
      <w:proofErr w:type="gramStart"/>
      <w:r w:rsidRPr="00FA25BD">
        <w:rPr>
          <w:rStyle w:val="StyleUnderline"/>
        </w:rPr>
        <w:t>In order to</w:t>
      </w:r>
      <w:proofErr w:type="gramEnd"/>
      <w:r w:rsidRPr="00FA25BD">
        <w:rPr>
          <w:rStyle w:val="StyleUnderline"/>
        </w:rPr>
        <w:t xml:space="preserve"> realize an </w:t>
      </w:r>
      <w:proofErr w:type="spellStart"/>
      <w:r w:rsidRPr="00FA25BD">
        <w:rPr>
          <w:rStyle w:val="StyleUnderline"/>
        </w:rPr>
        <w:t>ecosocialist</w:t>
      </w:r>
      <w:proofErr w:type="spellEnd"/>
      <w:r w:rsidRPr="00FA25BD">
        <w:t xml:space="preserve"> </w:t>
      </w:r>
      <w:r w:rsidRPr="00FA25BD">
        <w:rPr>
          <w:rStyle w:val="StyleUnderline"/>
        </w:rPr>
        <w:t xml:space="preserve">transformation and establish ongoing sustainability, the efficient utilization and further creation of technologies compatible with </w:t>
      </w:r>
      <w:proofErr w:type="spellStart"/>
      <w:r w:rsidRPr="00FA25BD">
        <w:rPr>
          <w:rStyle w:val="StyleUnderline"/>
        </w:rPr>
        <w:t>ecosocialist</w:t>
      </w:r>
      <w:proofErr w:type="spellEnd"/>
      <w:r w:rsidRPr="00FA25BD">
        <w:rPr>
          <w:rStyle w:val="StyleUnderline"/>
        </w:rPr>
        <w:t xml:space="preserve"> sustainability</w:t>
      </w:r>
      <w:r w:rsidRPr="00FA25BD">
        <w:t xml:space="preserve"> principles (Stache, 2019) is imperative and constitutes an additional obstacle. Just as Stache (2019) highlights the need for a revolution, </w:t>
      </w:r>
      <w:proofErr w:type="spellStart"/>
      <w:r w:rsidRPr="00FA25BD">
        <w:t>Lalander</w:t>
      </w:r>
      <w:proofErr w:type="spellEnd"/>
      <w:r w:rsidRPr="00FA25BD">
        <w:t xml:space="preserve"> and Lembke (2018) speak of the need for a collective critique of development as a first step in acknowledging a need for an ecologically integrated social system. Imperatively, this involves both material transformations and a cultural shift, ensuring that collective needs are met rather than being driven by the pursuit of endless accumulation (</w:t>
      </w:r>
      <w:proofErr w:type="spellStart"/>
      <w:r w:rsidRPr="00FA25BD">
        <w:t>Lalander</w:t>
      </w:r>
      <w:proofErr w:type="spellEnd"/>
      <w:r w:rsidRPr="00FA25BD">
        <w:t xml:space="preserve"> and Lembke, 2018). While cultural mindset shifts are crucial, they must be accompanied by concrete structural changes, such as reclaiming commons, redefining ownership and promoting ecological stewardship, democratic socio-ecological and economic planning, and post-capitalist governance mechanisms (cf. Hosseini, 2023, Kovel, 2014). As such, </w:t>
      </w:r>
      <w:proofErr w:type="spellStart"/>
      <w:r w:rsidRPr="00FA25BD">
        <w:t>ecosocialism</w:t>
      </w:r>
      <w:proofErr w:type="spellEnd"/>
      <w:r w:rsidRPr="00FA25BD">
        <w:t xml:space="preserve"> ideology is in stark contrast to capitalism ideology and this constitutes the overarching obstacle we face as a collective in achieving </w:t>
      </w:r>
      <w:proofErr w:type="spellStart"/>
      <w:r w:rsidRPr="00FA25BD">
        <w:t>ecosocialism</w:t>
      </w:r>
      <w:proofErr w:type="spellEnd"/>
      <w:r w:rsidRPr="00FA25BD">
        <w:t xml:space="preserve">. The imperative to strategize becomes more apparent. Albert (2023) argues that strategies for transformation in the </w:t>
      </w:r>
      <w:proofErr w:type="spellStart"/>
      <w:r w:rsidRPr="00FA25BD">
        <w:t>ecosocialist</w:t>
      </w:r>
      <w:proofErr w:type="spellEnd"/>
      <w:r w:rsidRPr="00FA25BD">
        <w:t xml:space="preserve"> movement are severely lacking and that by pre-emptively analyzing such strategies for transformation, ideal transition pathways and the anticipation of potential crises can be realized, ultimately giving </w:t>
      </w:r>
      <w:proofErr w:type="spellStart"/>
      <w:r w:rsidRPr="00FA25BD">
        <w:t>ecosocialism</w:t>
      </w:r>
      <w:proofErr w:type="spellEnd"/>
      <w:r w:rsidRPr="00FA25BD">
        <w:t xml:space="preserve"> a chance to be implemented. The scope of </w:t>
      </w:r>
      <w:proofErr w:type="spellStart"/>
      <w:r w:rsidRPr="00FA25BD">
        <w:t>ecosocialism</w:t>
      </w:r>
      <w:proofErr w:type="spellEnd"/>
      <w:r w:rsidRPr="00FA25BD">
        <w:t xml:space="preserve"> demonstrates its strengths and weaknesses.</w:t>
      </w:r>
    </w:p>
    <w:p w14:paraId="414BE4F3" w14:textId="77777777" w:rsidR="00955C7A" w:rsidRPr="00FA25BD" w:rsidRDefault="00955C7A" w:rsidP="00955C7A">
      <w:r w:rsidRPr="00FA25BD">
        <w:t xml:space="preserve">The weaknesses of </w:t>
      </w:r>
      <w:proofErr w:type="spellStart"/>
      <w:r w:rsidRPr="00FA25BD">
        <w:t>ecosocialism</w:t>
      </w:r>
      <w:proofErr w:type="spellEnd"/>
      <w:r w:rsidRPr="00FA25BD">
        <w:t xml:space="preserve"> relate to its requirements for a shift in mindset, its claims to fully address the structural problems of capitalism, as well as the lack of strategy for transitioning from a capitalist system. Many </w:t>
      </w:r>
      <w:proofErr w:type="spellStart"/>
      <w:r w:rsidRPr="00FA25BD">
        <w:t>ecosocialists</w:t>
      </w:r>
      <w:proofErr w:type="spellEnd"/>
      <w:r w:rsidRPr="00FA25BD">
        <w:t xml:space="preserve"> speak to Indigenous knowledges and structures for acting as catalysts and/or examples of </w:t>
      </w:r>
      <w:proofErr w:type="spellStart"/>
      <w:r w:rsidRPr="00FA25BD">
        <w:t>ecosocialism</w:t>
      </w:r>
      <w:proofErr w:type="spellEnd"/>
      <w:r w:rsidRPr="00FA25BD">
        <w:t xml:space="preserve"> (Kovel, 2014; </w:t>
      </w:r>
      <w:proofErr w:type="spellStart"/>
      <w:r w:rsidRPr="00FA25BD">
        <w:t>Lalander</w:t>
      </w:r>
      <w:proofErr w:type="spellEnd"/>
      <w:r w:rsidRPr="00FA25BD">
        <w:t xml:space="preserve"> &amp; Lembke, 2018; Stache, 2019). However, Kovel (2014) notes the difficulty of instilling Indigenous ways of thinking into the collective, which is further compounded if the presence of Indigenous cultures has been suppressed by capitalist domination. In contrast, concerns about romanticizing Indigenous movements have also been raised (Stache, 2019), and it’s important to acknowledge the risk of appropriating or oversimplifying such movements and to respect the autonomy of the peoples, traditions, and ideologies. While Indigenous ways of thinking can instill </w:t>
      </w:r>
      <w:proofErr w:type="spellStart"/>
      <w:r w:rsidRPr="00FA25BD">
        <w:t>ecosocialist</w:t>
      </w:r>
      <w:proofErr w:type="spellEnd"/>
      <w:r w:rsidRPr="00FA25BD">
        <w:t xml:space="preserve"> ideology, specifically </w:t>
      </w:r>
      <w:proofErr w:type="gramStart"/>
      <w:r w:rsidRPr="00FA25BD">
        <w:t>with regard to</w:t>
      </w:r>
      <w:proofErr w:type="gramEnd"/>
      <w:r w:rsidRPr="00FA25BD">
        <w:t xml:space="preserve"> ecology, it is the political and economic forces that favor capitalist ideology that pose the biggest obstacle. </w:t>
      </w:r>
      <w:proofErr w:type="spellStart"/>
      <w:r w:rsidRPr="00FA25BD">
        <w:rPr>
          <w:rStyle w:val="StyleUnderline"/>
        </w:rPr>
        <w:t>Ecosocialism</w:t>
      </w:r>
      <w:proofErr w:type="spellEnd"/>
      <w:r w:rsidRPr="00FA25BD">
        <w:rPr>
          <w:rStyle w:val="StyleUnderline"/>
        </w:rPr>
        <w:t xml:space="preserve"> aims to combat the structural problems of capitalism, and to this degree, there are doubts that economic </w:t>
      </w:r>
      <w:proofErr w:type="gramStart"/>
      <w:r w:rsidRPr="00FA25BD">
        <w:rPr>
          <w:rStyle w:val="StyleUnderline"/>
        </w:rPr>
        <w:t>descaling</w:t>
      </w:r>
      <w:proofErr w:type="gramEnd"/>
      <w:r w:rsidRPr="00FA25BD">
        <w:rPr>
          <w:rStyle w:val="StyleUnderline"/>
        </w:rPr>
        <w:t xml:space="preserve">, consumption reduction, and political devolution, as idealized in </w:t>
      </w:r>
      <w:proofErr w:type="spellStart"/>
      <w:r w:rsidRPr="00FA25BD">
        <w:rPr>
          <w:rStyle w:val="StyleUnderline"/>
        </w:rPr>
        <w:t>ecosocialism</w:t>
      </w:r>
      <w:proofErr w:type="spellEnd"/>
      <w:r w:rsidRPr="00FA25BD">
        <w:rPr>
          <w:rStyle w:val="StyleUnderline"/>
        </w:rPr>
        <w:t xml:space="preserve">, would result in ideal social conditions for an ecologically sustainable and </w:t>
      </w:r>
      <w:r w:rsidRPr="00FA25BD">
        <w:t xml:space="preserve">socially just society (park, 2013). Examples of this are whether descaled economic communities will have the means to gather resources to develop and effectively utilize eco-friendly technologies (Park, 2013), and localism strategies compound this, raising questions around the scarcity of natural resources and equality issues for areas that lack essential resources (Park, 2013). </w:t>
      </w:r>
      <w:r w:rsidRPr="00FA25BD">
        <w:rPr>
          <w:rStyle w:val="StyleUnderline"/>
        </w:rPr>
        <w:t xml:space="preserve">Echoing </w:t>
      </w:r>
      <w:proofErr w:type="gramStart"/>
      <w:r w:rsidRPr="00FA25BD">
        <w:rPr>
          <w:rStyle w:val="StyleUnderline"/>
        </w:rPr>
        <w:t>this</w:t>
      </w:r>
      <w:proofErr w:type="gramEnd"/>
      <w:r w:rsidRPr="00FA25BD">
        <w:rPr>
          <w:rStyle w:val="StyleUnderline"/>
        </w:rPr>
        <w:t xml:space="preserve"> are questions about whether socialist alternatives are capable of only minimizing structural problems in comparison to capitalism, rather than entirely combating them (Johns et al.,</w:t>
      </w:r>
      <w:r w:rsidRPr="00FA25BD">
        <w:t xml:space="preserve"> 2003). For example, Johns et al (2003) ask whether it’s possible to extract what billions of people need or want without some form of social hierarchy and ecological exploitation that renders environments less balanced than they would be otherwise. Lastly, </w:t>
      </w:r>
      <w:r w:rsidRPr="00FA25BD">
        <w:rPr>
          <w:rStyle w:val="StyleUnderline"/>
        </w:rPr>
        <w:t xml:space="preserve">the detailed strategic planning for ideal trajectories of transition from current (neoliberal) capitalism to </w:t>
      </w:r>
      <w:proofErr w:type="spellStart"/>
      <w:r w:rsidRPr="00FA25BD">
        <w:rPr>
          <w:rStyle w:val="StyleUnderline"/>
        </w:rPr>
        <w:t>ecosocialism</w:t>
      </w:r>
      <w:proofErr w:type="spellEnd"/>
      <w:r w:rsidRPr="00FA25BD">
        <w:rPr>
          <w:rStyle w:val="StyleUnderline"/>
        </w:rPr>
        <w:t xml:space="preserve"> is lacking, leaving questions around the tangible step-by-step actions required and ultimately decreasing the likelihood of implementation. In reference to this, it can be argued that rather than negate the feasibility of </w:t>
      </w:r>
      <w:proofErr w:type="spellStart"/>
      <w:r w:rsidRPr="00FA25BD">
        <w:rPr>
          <w:rStyle w:val="StyleUnderline"/>
        </w:rPr>
        <w:t>ecosocialism</w:t>
      </w:r>
      <w:proofErr w:type="spellEnd"/>
      <w:r w:rsidRPr="00FA25BD">
        <w:rPr>
          <w:rStyle w:val="StyleUnderline"/>
        </w:rPr>
        <w:t xml:space="preserve">, such weaknesses instead act as obstacles; growing awareness and education around climate change and social justice issues due to social media means a collective shift in mindset regarding politics and economics is already growing (e.g. use-value over exchange-value is the premise of ‘opportunity’ shops which have been growing in popularity) and need only be enhanced; concerns for </w:t>
      </w:r>
      <w:proofErr w:type="spellStart"/>
      <w:r w:rsidRPr="00FA25BD">
        <w:rPr>
          <w:rStyle w:val="StyleUnderline"/>
        </w:rPr>
        <w:t>ecosocialism’s</w:t>
      </w:r>
      <w:proofErr w:type="spellEnd"/>
      <w:r w:rsidRPr="00FA25BD">
        <w:rPr>
          <w:rStyle w:val="StyleUnderline"/>
        </w:rPr>
        <w:t xml:space="preserve"> capacity to address structural problems do not negate the massive progress that would be realized via its implementation, and lastly, strategic deficiency can be remedied if </w:t>
      </w:r>
      <w:proofErr w:type="spellStart"/>
      <w:r w:rsidRPr="00FA25BD">
        <w:rPr>
          <w:rStyle w:val="StyleUnderline"/>
        </w:rPr>
        <w:t>ecosocialists</w:t>
      </w:r>
      <w:proofErr w:type="spellEnd"/>
      <w:r w:rsidRPr="00FA25BD">
        <w:rPr>
          <w:rStyle w:val="StyleUnderline"/>
        </w:rPr>
        <w:t xml:space="preserve"> come together to formulate trajectories and plans of action</w:t>
      </w:r>
      <w:r w:rsidRPr="00FA25BD">
        <w:t>.</w:t>
      </w:r>
    </w:p>
    <w:p w14:paraId="181E16F9" w14:textId="77777777" w:rsidR="00955C7A" w:rsidRPr="00FA25BD" w:rsidRDefault="00955C7A" w:rsidP="00955C7A">
      <w:pPr>
        <w:pStyle w:val="Heading3"/>
      </w:pPr>
      <w:r w:rsidRPr="00FA25BD">
        <w:t xml:space="preserve">Alt solves – resource wars </w:t>
      </w:r>
    </w:p>
    <w:p w14:paraId="556417D0" w14:textId="77777777" w:rsidR="00955C7A" w:rsidRPr="00FA25BD" w:rsidRDefault="00955C7A" w:rsidP="00955C7A">
      <w:pPr>
        <w:pStyle w:val="Heading4"/>
      </w:pPr>
      <w:r w:rsidRPr="00FA25BD">
        <w:t xml:space="preserve">Resource competition drives escalatory conflicts that go nuclear and risk nuclear annihilation only the alt resolves the growth driven planetary destruction </w:t>
      </w:r>
    </w:p>
    <w:p w14:paraId="7BF259BB" w14:textId="77777777" w:rsidR="00955C7A" w:rsidRPr="00FA25BD" w:rsidRDefault="00955C7A" w:rsidP="00955C7A">
      <w:r w:rsidRPr="00FA25BD">
        <w:rPr>
          <w:rStyle w:val="Style13ptBold"/>
        </w:rPr>
        <w:t>Foster 23</w:t>
      </w:r>
      <w:r w:rsidRPr="00FA25BD">
        <w:t xml:space="preserve"> </w:t>
      </w:r>
    </w:p>
    <w:p w14:paraId="1B694C9A"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31AC788D" w14:textId="77777777" w:rsidR="00955C7A" w:rsidRPr="00FA25BD" w:rsidRDefault="00955C7A" w:rsidP="00955C7A">
      <w:pPr>
        <w:rPr>
          <w:sz w:val="14"/>
        </w:rPr>
      </w:pPr>
      <w:r w:rsidRPr="00FA25BD">
        <w:rPr>
          <w:rStyle w:val="StyleUnderline"/>
        </w:rPr>
        <w:t>Science has established without a doubt that</w:t>
      </w:r>
      <w:r w:rsidRPr="00FA25BD">
        <w:rPr>
          <w:sz w:val="14"/>
        </w:rPr>
        <w:t xml:space="preserve">, in today’s “full-world economy,” </w:t>
      </w:r>
      <w:r w:rsidRPr="00FA25BD">
        <w:rPr>
          <w:rStyle w:val="StyleUnderline"/>
        </w:rPr>
        <w:t>it is necessary to operate within an overall Earth System budget with respect to allowable physical throughput</w:t>
      </w:r>
      <w:r w:rsidRPr="00FA25BD">
        <w:rPr>
          <w:sz w:val="14"/>
        </w:rPr>
        <w:t xml:space="preserve">.3 However, rather than constituting an insurmountable obstacle to human development, this can be seen as initiating a whole new stage of ecological civilization based on the creation of a society of substantive equality and ecological sustainability, or </w:t>
      </w:r>
      <w:proofErr w:type="spellStart"/>
      <w:r w:rsidRPr="00FA25BD">
        <w:rPr>
          <w:sz w:val="14"/>
        </w:rPr>
        <w:t>ecosocialism</w:t>
      </w:r>
      <w:proofErr w:type="spellEnd"/>
      <w:r w:rsidRPr="00FA25BD">
        <w:rPr>
          <w:sz w:val="14"/>
        </w:rPr>
        <w:t xml:space="preserve">. </w:t>
      </w:r>
      <w:r w:rsidRPr="00FA25BD">
        <w:rPr>
          <w:rStyle w:val="StyleUnderline"/>
        </w:rPr>
        <w:t>Degrowth</w:t>
      </w:r>
      <w:r w:rsidRPr="00FA25BD">
        <w:rPr>
          <w:sz w:val="14"/>
        </w:rPr>
        <w:t xml:space="preserve">, in this sense, </w:t>
      </w:r>
      <w:r w:rsidRPr="00FA25BD">
        <w:rPr>
          <w:rStyle w:val="StyleUnderline"/>
        </w:rPr>
        <w:t>is not aimed at austerity</w:t>
      </w:r>
      <w:r w:rsidRPr="00FA25BD">
        <w:rPr>
          <w:sz w:val="14"/>
        </w:rPr>
        <w:t xml:space="preserve">, </w:t>
      </w:r>
      <w:r w:rsidRPr="00FA25BD">
        <w:rPr>
          <w:rStyle w:val="StyleUnderline"/>
        </w:rPr>
        <w:t>but</w:t>
      </w:r>
      <w:r w:rsidRPr="00FA25BD">
        <w:rPr>
          <w:sz w:val="14"/>
        </w:rPr>
        <w:t xml:space="preserve"> at </w:t>
      </w:r>
      <w:r w:rsidRPr="00FA25BD">
        <w:rPr>
          <w:rStyle w:val="StyleUnderline"/>
        </w:rPr>
        <w:t>finding a “prosperous way down” from</w:t>
      </w:r>
      <w:r w:rsidRPr="00FA25BD">
        <w:rPr>
          <w:sz w:val="14"/>
        </w:rPr>
        <w:t xml:space="preserve"> our current </w:t>
      </w:r>
      <w:proofErr w:type="spellStart"/>
      <w:r w:rsidRPr="00FA25BD">
        <w:rPr>
          <w:rStyle w:val="StyleUnderline"/>
        </w:rPr>
        <w:t>extractivist</w:t>
      </w:r>
      <w:proofErr w:type="spellEnd"/>
      <w:r w:rsidRPr="00FA25BD">
        <w:rPr>
          <w:rStyle w:val="StyleUnderline"/>
        </w:rPr>
        <w:t>, wasteful, ecologically unsustainable, maldeveloped, exploitative, and unequal, class-hierarchical world</w:t>
      </w:r>
      <w:r w:rsidRPr="00FA25BD">
        <w:rPr>
          <w:sz w:val="14"/>
        </w:rPr>
        <w:t xml:space="preserve">.4 </w:t>
      </w:r>
      <w:r w:rsidRPr="00FA25BD">
        <w:rPr>
          <w:rStyle w:val="StyleUnderline"/>
        </w:rPr>
        <w:t>Continued growth would occur in</w:t>
      </w:r>
      <w:r w:rsidRPr="00FA25BD">
        <w:rPr>
          <w:sz w:val="14"/>
        </w:rPr>
        <w:t xml:space="preserve"> </w:t>
      </w:r>
      <w:r w:rsidRPr="00FA25BD">
        <w:rPr>
          <w:rStyle w:val="StyleUnderline"/>
        </w:rPr>
        <w:t>some areas</w:t>
      </w:r>
      <w:r w:rsidRPr="00FA25BD">
        <w:rPr>
          <w:sz w:val="14"/>
        </w:rPr>
        <w:t xml:space="preserve"> of the economy, </w:t>
      </w:r>
      <w:r w:rsidRPr="00FA25BD">
        <w:rPr>
          <w:rStyle w:val="StyleUnderline"/>
        </w:rPr>
        <w:t>made possible by reductions elsewhere. Spending on fossil fuels, armaments, private jets, sport utility vehicles, second homes, and advertising would need to be cut in</w:t>
      </w:r>
      <w:r w:rsidRPr="00FA25BD">
        <w:rPr>
          <w:sz w:val="14"/>
        </w:rPr>
        <w:t xml:space="preserve"> order </w:t>
      </w:r>
      <w:r w:rsidRPr="00FA25BD">
        <w:rPr>
          <w:rStyle w:val="StyleUnderline"/>
        </w:rPr>
        <w:t>to provide room for growth in</w:t>
      </w:r>
      <w:r w:rsidRPr="00FA25BD">
        <w:rPr>
          <w:sz w:val="14"/>
        </w:rPr>
        <w:t xml:space="preserve"> such areas as </w:t>
      </w:r>
      <w:r w:rsidRPr="00FA25BD">
        <w:rPr>
          <w:rStyle w:val="StyleUnderline"/>
        </w:rPr>
        <w:t>regenerative agriculture, food production, decent housing, clean energy, accessible health care</w:t>
      </w:r>
      <w:r w:rsidRPr="00FA25BD">
        <w:rPr>
          <w:sz w:val="14"/>
        </w:rPr>
        <w:t xml:space="preserve">, universal </w:t>
      </w:r>
      <w:r w:rsidRPr="00FA25BD">
        <w:rPr>
          <w:rStyle w:val="StyleUnderline"/>
        </w:rPr>
        <w:t>education, community welfare, public transportation, digital connectivity, and</w:t>
      </w:r>
      <w:r w:rsidRPr="00FA25BD">
        <w:rPr>
          <w:sz w:val="14"/>
        </w:rPr>
        <w:t xml:space="preserve"> other areas related to </w:t>
      </w:r>
      <w:r w:rsidRPr="00FA25BD">
        <w:rPr>
          <w:rStyle w:val="StyleUnderline"/>
        </w:rPr>
        <w:t>green production and social needs</w:t>
      </w:r>
      <w:r w:rsidRPr="00FA25BD">
        <w:rPr>
          <w:sz w:val="14"/>
        </w:rPr>
        <w:t>.5</w:t>
      </w:r>
    </w:p>
    <w:p w14:paraId="40999370" w14:textId="77777777" w:rsidR="00955C7A" w:rsidRPr="00FA25BD" w:rsidRDefault="00955C7A" w:rsidP="00955C7A">
      <w:pPr>
        <w:rPr>
          <w:sz w:val="14"/>
        </w:rPr>
      </w:pPr>
      <w:r w:rsidRPr="00FA25BD">
        <w:rPr>
          <w:sz w:val="14"/>
        </w:rPr>
        <w:t xml:space="preserve">When the first systems of national income accounting were devised at the time of the Second World War, all increases in national income, regardless of source, were characterized as constituting economic growth. Gross Domestic Product, or </w:t>
      </w:r>
      <w:r w:rsidRPr="00FA25BD">
        <w:rPr>
          <w:rStyle w:val="StyleUnderline"/>
        </w:rPr>
        <w:t>GDP</w:t>
      </w:r>
      <w:r w:rsidRPr="00FA25BD">
        <w:rPr>
          <w:sz w:val="14"/>
        </w:rPr>
        <w:t xml:space="preserve">, </w:t>
      </w:r>
      <w:r w:rsidRPr="00FA25BD">
        <w:rPr>
          <w:rStyle w:val="StyleUnderline"/>
        </w:rPr>
        <w:t>became the primary measure of human progress</w:t>
      </w:r>
      <w:r w:rsidRPr="00FA25BD">
        <w:rPr>
          <w:sz w:val="14"/>
        </w:rPr>
        <w:t xml:space="preserve">.6 Nevertheless, much of this was questionable from a wider social and ecological standpoint. According to the prevailing system of national economic accounting, </w:t>
      </w:r>
      <w:r w:rsidRPr="00FA25BD">
        <w:rPr>
          <w:rStyle w:val="StyleUnderline"/>
        </w:rPr>
        <w:t xml:space="preserve">anything that provides “value added,” in accordance with the capitalist valorization process, represents “growth.” This includes </w:t>
      </w:r>
      <w:r w:rsidRPr="00FA25BD">
        <w:rPr>
          <w:sz w:val="14"/>
        </w:rPr>
        <w:t xml:space="preserve">such things as </w:t>
      </w:r>
      <w:r w:rsidRPr="00FA25BD">
        <w:rPr>
          <w:rStyle w:val="StyleUnderline"/>
        </w:rPr>
        <w:t>war spending</w:t>
      </w:r>
      <w:r w:rsidRPr="00FA25BD">
        <w:rPr>
          <w:sz w:val="14"/>
        </w:rPr>
        <w:t xml:space="preserve">; the </w:t>
      </w:r>
      <w:r w:rsidRPr="00FA25BD">
        <w:rPr>
          <w:rStyle w:val="StyleUnderline"/>
        </w:rPr>
        <w:t>production of</w:t>
      </w:r>
      <w:r w:rsidRPr="00FA25BD">
        <w:rPr>
          <w:sz w:val="14"/>
        </w:rPr>
        <w:t xml:space="preserve"> wasteful and </w:t>
      </w:r>
      <w:r w:rsidRPr="00FA25BD">
        <w:rPr>
          <w:rStyle w:val="StyleUnderline"/>
        </w:rPr>
        <w:t>toxic products</w:t>
      </w:r>
      <w:r w:rsidRPr="00FA25BD">
        <w:rPr>
          <w:sz w:val="14"/>
        </w:rPr>
        <w:t xml:space="preserve">; </w:t>
      </w:r>
      <w:r w:rsidRPr="00FA25BD">
        <w:rPr>
          <w:rStyle w:val="StyleUnderline"/>
        </w:rPr>
        <w:t>luxury consumption</w:t>
      </w:r>
      <w:r w:rsidRPr="00FA25BD">
        <w:rPr>
          <w:sz w:val="14"/>
        </w:rPr>
        <w:t xml:space="preserve"> by the very rich; marketing (encompassing motivation research, targeting, advertising, and sales promotion); replacements of social by private consumption, as in the </w:t>
      </w:r>
      <w:r w:rsidRPr="00FA25BD">
        <w:rPr>
          <w:rStyle w:val="StyleUnderline"/>
        </w:rPr>
        <w:t>substitution of the private automobile for public transportation</w:t>
      </w:r>
      <w:r w:rsidRPr="00FA25BD">
        <w:rPr>
          <w:sz w:val="14"/>
        </w:rPr>
        <w:t xml:space="preserve">; </w:t>
      </w:r>
      <w:r w:rsidRPr="00FA25BD">
        <w:rPr>
          <w:rStyle w:val="StyleUnderline"/>
        </w:rPr>
        <w:t xml:space="preserve">expropriation of the commons; business expenditures to enhance </w:t>
      </w:r>
      <w:r w:rsidRPr="00FA25BD">
        <w:rPr>
          <w:sz w:val="14"/>
        </w:rPr>
        <w:t xml:space="preserve">the </w:t>
      </w:r>
      <w:r w:rsidRPr="00FA25BD">
        <w:rPr>
          <w:rStyle w:val="StyleUnderline"/>
        </w:rPr>
        <w:t xml:space="preserve">exploitation of workers; legal costs related to </w:t>
      </w:r>
      <w:r w:rsidRPr="00FA25BD">
        <w:rPr>
          <w:sz w:val="14"/>
        </w:rPr>
        <w:t xml:space="preserve">the </w:t>
      </w:r>
      <w:r w:rsidRPr="00FA25BD">
        <w:rPr>
          <w:rStyle w:val="StyleUnderline"/>
        </w:rPr>
        <w:t>administration, control, and enhancement of private property; anti-union activities by corporate management; the so-called criminal justice system; rising pharmaceutical and insurance costs; financial sector employment; military spending; and even criminal activities.</w:t>
      </w:r>
      <w:r w:rsidRPr="00FA25BD">
        <w:rPr>
          <w:sz w:val="14"/>
        </w:rPr>
        <w:t xml:space="preserve">7 </w:t>
      </w:r>
      <w:r w:rsidRPr="00FA25BD">
        <w:rPr>
          <w:rStyle w:val="StyleUnderline"/>
        </w:rPr>
        <w:t>Maximum extraction of natural resources is seen as crucial for rapid economic growth</w:t>
      </w:r>
      <w:r w:rsidRPr="00FA25BD">
        <w:rPr>
          <w:sz w:val="14"/>
        </w:rPr>
        <w:t>, since it draws on nature’s “free gift…to capital.”8</w:t>
      </w:r>
    </w:p>
    <w:p w14:paraId="5EB9FDD6" w14:textId="77777777" w:rsidR="00955C7A" w:rsidRPr="00FA25BD" w:rsidRDefault="00955C7A" w:rsidP="00955C7A">
      <w:pPr>
        <w:rPr>
          <w:sz w:val="14"/>
        </w:rPr>
      </w:pPr>
      <w:r w:rsidRPr="00FA25BD">
        <w:rPr>
          <w:sz w:val="14"/>
        </w:rPr>
        <w:t xml:space="preserve">In contrast, </w:t>
      </w:r>
      <w:r w:rsidRPr="00FA25BD">
        <w:rPr>
          <w:rStyle w:val="StyleUnderline"/>
        </w:rPr>
        <w:t>nonmarket and subsistence production</w:t>
      </w:r>
      <w:r w:rsidRPr="00FA25BD">
        <w:rPr>
          <w:sz w:val="14"/>
        </w:rPr>
        <w:t xml:space="preserve"> carried out throughout the world; domestic labor mainly performed by women; numerous expenditures for human growth and development (seen as relatively nonproductive); conservation of the environment; and reductions in the toxicity of production </w:t>
      </w:r>
      <w:r w:rsidRPr="00FA25BD">
        <w:rPr>
          <w:rStyle w:val="StyleUnderline"/>
        </w:rPr>
        <w:t>were</w:t>
      </w:r>
      <w:r w:rsidRPr="00FA25BD">
        <w:rPr>
          <w:sz w:val="14"/>
        </w:rPr>
        <w:t xml:space="preserve"> all seen as </w:t>
      </w:r>
      <w:r w:rsidRPr="00FA25BD">
        <w:rPr>
          <w:rStyle w:val="StyleUnderline"/>
        </w:rPr>
        <w:t>“counting for nothing” or assigned a diminished worth, since they do not enhance productivity or directly promote economic value</w:t>
      </w:r>
      <w:r w:rsidRPr="00FA25BD">
        <w:rPr>
          <w:sz w:val="14"/>
        </w:rPr>
        <w:t>.9</w:t>
      </w:r>
    </w:p>
    <w:p w14:paraId="204BE5E4" w14:textId="77777777" w:rsidR="00955C7A" w:rsidRPr="00FA25BD" w:rsidRDefault="00955C7A" w:rsidP="00955C7A">
      <w:pPr>
        <w:rPr>
          <w:sz w:val="14"/>
        </w:rPr>
      </w:pPr>
      <w:r w:rsidRPr="00FA25BD">
        <w:rPr>
          <w:sz w:val="14"/>
        </w:rPr>
        <w:t xml:space="preserve">Today the elemental tragedy of this is all around us. It is now widely perceived that </w:t>
      </w:r>
      <w:r w:rsidRPr="00FA25BD">
        <w:rPr>
          <w:rStyle w:val="StyleUnderline"/>
        </w:rPr>
        <w:t>economic growth, based on nonstop capital accumulation, is the main cause of the destruction of the earth as a safe place for humanity</w:t>
      </w:r>
      <w:r w:rsidRPr="00FA25BD">
        <w:rPr>
          <w:sz w:val="14"/>
        </w:rPr>
        <w:t xml:space="preserve">. The Earth System crisis is </w:t>
      </w:r>
      <w:r w:rsidRPr="00FA25BD">
        <w:rPr>
          <w:rStyle w:val="StyleUnderline"/>
        </w:rPr>
        <w:t>evident in the crossing of planetary boundaries related to climate change, ocean acidification, destruction of the ozone layer, species extinction, disruption of the nitrogen and phosphorus cycles, loss of groundcover</w:t>
      </w:r>
      <w:r w:rsidRPr="00FA25BD">
        <w:rPr>
          <w:sz w:val="14"/>
        </w:rPr>
        <w:t xml:space="preserve"> (including forests), </w:t>
      </w:r>
      <w:r w:rsidRPr="00FA25BD">
        <w:rPr>
          <w:rStyle w:val="StyleUnderline"/>
        </w:rPr>
        <w:t>depletion of fresh water, aerosol loading, and novel entities</w:t>
      </w:r>
      <w:r w:rsidRPr="00FA25BD">
        <w:rPr>
          <w:sz w:val="14"/>
        </w:rPr>
        <w:t xml:space="preserve"> (</w:t>
      </w:r>
      <w:r w:rsidRPr="00FA25BD">
        <w:rPr>
          <w:rStyle w:val="StyleUnderline"/>
        </w:rPr>
        <w:t>such as synthetic chemicals, nuclear radiation, and genetically modified organisms</w:t>
      </w:r>
      <w:r w:rsidRPr="00FA25BD">
        <w:rPr>
          <w:sz w:val="14"/>
        </w:rPr>
        <w:t>).10 The drive to capital accumulation is thus generating a “habitability crisis” for humanity in this century.11</w:t>
      </w:r>
    </w:p>
    <w:p w14:paraId="1ABF2BEE" w14:textId="77777777" w:rsidR="00955C7A" w:rsidRPr="00FA25BD" w:rsidRDefault="00955C7A" w:rsidP="00955C7A">
      <w:pPr>
        <w:rPr>
          <w:sz w:val="14"/>
        </w:rPr>
      </w:pPr>
      <w:r w:rsidRPr="00FA25BD">
        <w:rPr>
          <w:sz w:val="14"/>
        </w:rPr>
        <w:t>The world scientific consensus, as represented by the UN Intergovernmental Panel on Climate Change (</w:t>
      </w:r>
      <w:r w:rsidRPr="00FA25BD">
        <w:rPr>
          <w:rStyle w:val="StyleUnderline"/>
        </w:rPr>
        <w:t>IPCC</w:t>
      </w:r>
      <w:r w:rsidRPr="00FA25BD">
        <w:rPr>
          <w:sz w:val="14"/>
        </w:rPr>
        <w:t xml:space="preserve">), has </w:t>
      </w:r>
      <w:r w:rsidRPr="00FA25BD">
        <w:rPr>
          <w:rStyle w:val="StyleUnderline"/>
        </w:rPr>
        <w:t>established</w:t>
      </w:r>
      <w:r w:rsidRPr="00FA25BD">
        <w:rPr>
          <w:sz w:val="14"/>
        </w:rPr>
        <w:t xml:space="preserve"> that the </w:t>
      </w:r>
      <w:r w:rsidRPr="00FA25BD">
        <w:rPr>
          <w:rStyle w:val="StyleUnderline"/>
        </w:rPr>
        <w:t>global average temperature needs to be kept below a 1.5°C increase</w:t>
      </w:r>
      <w:r w:rsidRPr="00FA25BD">
        <w:rPr>
          <w:sz w:val="14"/>
        </w:rPr>
        <w:t xml:space="preserve"> over pre-industrial levels this century—or else, with a disproportionately higher level of risk, “well below” a 2°C increase—</w:t>
      </w:r>
      <w:r w:rsidRPr="00FA25BD">
        <w:rPr>
          <w:rStyle w:val="StyleUnderline"/>
        </w:rPr>
        <w:t>if climate destabilization is not to threaten absolute catastrophe as positive feedback mechanisms come into effect</w:t>
      </w:r>
      <w:r w:rsidRPr="00FA25BD">
        <w:rPr>
          <w:sz w:val="14"/>
        </w:rPr>
        <w:t>. In the IPCC’s Sixth Assessment Report (</w:t>
      </w:r>
      <w:r w:rsidRPr="00FA25BD">
        <w:rPr>
          <w:rStyle w:val="StyleUnderline"/>
        </w:rPr>
        <w:t>AR6</w:t>
      </w:r>
      <w:r w:rsidRPr="00FA25BD">
        <w:rPr>
          <w:sz w:val="14"/>
        </w:rPr>
        <w:t xml:space="preserve">, released in its various parts over 2021–23), </w:t>
      </w:r>
      <w:r w:rsidRPr="00FA25BD">
        <w:rPr>
          <w:rStyle w:val="StyleUnderline"/>
        </w:rPr>
        <w:t>the most optimistic scenario is</w:t>
      </w:r>
      <w:r w:rsidRPr="00FA25BD">
        <w:rPr>
          <w:sz w:val="14"/>
        </w:rPr>
        <w:t xml:space="preserve">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w:t>
      </w:r>
      <w:r w:rsidRPr="00FA25BD">
        <w:rPr>
          <w:rStyle w:val="StyleUnderline"/>
        </w:rPr>
        <w:t xml:space="preserve">is </w:t>
      </w:r>
      <w:proofErr w:type="gramStart"/>
      <w:r w:rsidRPr="00FA25BD">
        <w:rPr>
          <w:rStyle w:val="StyleUnderline"/>
        </w:rPr>
        <w:t>predicated</w:t>
      </w:r>
      <w:proofErr w:type="gramEnd"/>
      <w:r w:rsidRPr="00FA25BD">
        <w:rPr>
          <w:rStyle w:val="StyleUnderline"/>
        </w:rPr>
        <w:t xml:space="preserve"> on reaching net zero</w:t>
      </w:r>
      <w:r w:rsidRPr="00FA25BD">
        <w:rPr>
          <w:sz w:val="14"/>
        </w:rPr>
        <w:t xml:space="preserve"> (in fact, real zero) </w:t>
      </w:r>
      <w:r w:rsidRPr="00FA25BD">
        <w:rPr>
          <w:rStyle w:val="StyleUnderline"/>
        </w:rPr>
        <w:t>carbon emissions by 2050, which gives a fifty-fifty chance that the climate-temperature boundary will not be exceeded.</w:t>
      </w:r>
      <w:r w:rsidRPr="00FA25BD">
        <w:rPr>
          <w:sz w:val="14"/>
        </w:rPr>
        <w:t>12</w:t>
      </w:r>
    </w:p>
    <w:p w14:paraId="3305039B" w14:textId="77777777" w:rsidR="00955C7A" w:rsidRPr="00FA25BD" w:rsidRDefault="00955C7A" w:rsidP="00955C7A">
      <w:pPr>
        <w:rPr>
          <w:sz w:val="14"/>
        </w:rPr>
      </w:pPr>
      <w:r w:rsidRPr="00FA25BD">
        <w:rPr>
          <w:sz w:val="14"/>
        </w:rPr>
        <w:t xml:space="preserve">Yet, </w:t>
      </w:r>
      <w:r w:rsidRPr="00FA25BD">
        <w:rPr>
          <w:rStyle w:val="StyleUnderline"/>
        </w:rPr>
        <w:t>according to leading climate scientist</w:t>
      </w:r>
      <w:r w:rsidRPr="00FA25BD">
        <w:rPr>
          <w:sz w:val="14"/>
        </w:rPr>
        <w:t xml:space="preserve"> Kevin </w:t>
      </w:r>
      <w:r w:rsidRPr="00FA25BD">
        <w:rPr>
          <w:rStyle w:val="StyleUnderline"/>
        </w:rPr>
        <w:t>Anderson of the Tyndall Center</w:t>
      </w:r>
      <w:r w:rsidRPr="00FA25BD">
        <w:rPr>
          <w:sz w:val="14"/>
        </w:rPr>
        <w:t xml:space="preserve"> for Climate Change Research, </w:t>
      </w:r>
      <w:r w:rsidRPr="00FA25BD">
        <w:rPr>
          <w:rStyle w:val="StyleUnderline"/>
        </w:rPr>
        <w:t>this scenario is already out of date</w:t>
      </w:r>
      <w:r w:rsidRPr="00FA25BD">
        <w:rPr>
          <w:sz w:val="14"/>
        </w:rPr>
        <w:t xml:space="preserve">. </w:t>
      </w:r>
      <w:r w:rsidRPr="00FA25BD">
        <w:rPr>
          <w:rStyle w:val="StyleUnderline"/>
        </w:rPr>
        <w:t>It is now necessary</w:t>
      </w:r>
      <w:r w:rsidRPr="00FA25BD">
        <w:rPr>
          <w:sz w:val="14"/>
        </w:rPr>
        <w:t xml:space="preserve">, based on the IPCC’s own figures, </w:t>
      </w:r>
      <w:r w:rsidRPr="00FA25BD">
        <w:rPr>
          <w:rStyle w:val="StyleUnderline"/>
        </w:rPr>
        <w:t>to reach the zero-carbon dioxide emissions point by 2040</w:t>
      </w:r>
      <w:r w:rsidRPr="00FA25BD">
        <w:rPr>
          <w:sz w:val="14"/>
        </w:rPr>
        <w:t xml:space="preserve">, </w:t>
      </w:r>
      <w:proofErr w:type="gramStart"/>
      <w:r w:rsidRPr="00FA25BD">
        <w:rPr>
          <w:sz w:val="14"/>
        </w:rPr>
        <w:t xml:space="preserve">in order </w:t>
      </w:r>
      <w:r w:rsidRPr="00FA25BD">
        <w:rPr>
          <w:rStyle w:val="StyleUnderline"/>
        </w:rPr>
        <w:t>to</w:t>
      </w:r>
      <w:proofErr w:type="gramEnd"/>
      <w:r w:rsidRPr="00FA25BD">
        <w:rPr>
          <w:rStyle w:val="StyleUnderline"/>
        </w:rPr>
        <w:t xml:space="preserve"> have the same 50 percent chance of avoiding a 1.5°C increase.</w:t>
      </w:r>
      <w:r w:rsidRPr="00FA25BD">
        <w:rPr>
          <w:sz w:val="14"/>
        </w:rPr>
        <w:t xml:space="preserve"> “Starting now,” Anderson wrote in March 2023,</w:t>
      </w:r>
    </w:p>
    <w:p w14:paraId="62682959" w14:textId="77777777" w:rsidR="00955C7A" w:rsidRPr="00FA25BD" w:rsidRDefault="00955C7A" w:rsidP="00955C7A">
      <w:pPr>
        <w:ind w:left="720"/>
        <w:rPr>
          <w:sz w:val="14"/>
        </w:rPr>
      </w:pPr>
      <w:r w:rsidRPr="00FA25BD">
        <w:rPr>
          <w:sz w:val="14"/>
        </w:rPr>
        <w:t xml:space="preserve">to not exceed 1.5°C of warming requires 11% year-on-year cuts in emissions, falling to nearer 5% for 2°C. However, these global average rates ignore the core concept of equity, central to all UN climate negotiations, which gives “developing country parties” a little longer to </w:t>
      </w:r>
      <w:proofErr w:type="spellStart"/>
      <w:r w:rsidRPr="00FA25BD">
        <w:rPr>
          <w:sz w:val="14"/>
        </w:rPr>
        <w:t>decarbonise</w:t>
      </w:r>
      <w:proofErr w:type="spellEnd"/>
      <w:r w:rsidRPr="00FA25BD">
        <w:rPr>
          <w:sz w:val="14"/>
        </w:rPr>
        <w:t xml:space="preserve">. Include equity and most “developed” nations need to reach zero CO2 emissions between 2030 and 2035, with developing nations following suit up to a decade later. </w:t>
      </w:r>
      <w:r w:rsidRPr="00FA25BD">
        <w:rPr>
          <w:rStyle w:val="StyleUnderline"/>
        </w:rPr>
        <w:t>Any delay will shrink these timelines still further.</w:t>
      </w:r>
      <w:r w:rsidRPr="00FA25BD">
        <w:rPr>
          <w:sz w:val="14"/>
        </w:rPr>
        <w:t>13</w:t>
      </w:r>
    </w:p>
    <w:p w14:paraId="51072594" w14:textId="77777777" w:rsidR="00955C7A" w:rsidRPr="00FA25BD" w:rsidRDefault="00955C7A" w:rsidP="00955C7A">
      <w:pPr>
        <w:rPr>
          <w:sz w:val="14"/>
        </w:rPr>
      </w:pPr>
      <w:r w:rsidRPr="00FA25BD">
        <w:rPr>
          <w:sz w:val="14"/>
        </w:rPr>
        <w:t xml:space="preserve">The </w:t>
      </w:r>
      <w:r w:rsidRPr="00FA25BD">
        <w:rPr>
          <w:rStyle w:val="StyleUnderline"/>
        </w:rPr>
        <w:t>World Meteorological Organization indicated</w:t>
      </w:r>
      <w:r w:rsidRPr="00FA25BD">
        <w:rPr>
          <w:sz w:val="14"/>
        </w:rPr>
        <w:t xml:space="preserve"> in May 2023 that </w:t>
      </w:r>
      <w:r w:rsidRPr="00FA25BD">
        <w:rPr>
          <w:rStyle w:val="StyleUnderline"/>
        </w:rPr>
        <w:t>there is a 66 percent chance</w:t>
      </w:r>
      <w:r w:rsidRPr="00FA25BD">
        <w:rPr>
          <w:sz w:val="14"/>
        </w:rPr>
        <w:t xml:space="preserve"> that the annual average near-surface </w:t>
      </w:r>
      <w:r w:rsidRPr="00FA25BD">
        <w:rPr>
          <w:rStyle w:val="StyleUnderline"/>
        </w:rPr>
        <w:t>global temperature will</w:t>
      </w:r>
      <w:r w:rsidRPr="00FA25BD">
        <w:rPr>
          <w:sz w:val="14"/>
        </w:rPr>
        <w:t xml:space="preserve"> temporarily </w:t>
      </w:r>
      <w:r w:rsidRPr="00FA25BD">
        <w:rPr>
          <w:rStyle w:val="StyleUnderline"/>
        </w:rPr>
        <w:t>exceed a 1.5°C</w:t>
      </w:r>
      <w:r w:rsidRPr="00FA25BD">
        <w:rPr>
          <w:sz w:val="14"/>
        </w:rPr>
        <w:t xml:space="preserve"> increase over pre-industrial levels during </w:t>
      </w:r>
      <w:r w:rsidRPr="00FA25BD">
        <w:rPr>
          <w:rStyle w:val="StyleUnderline"/>
        </w:rPr>
        <w:t>“at least” one year by 2027</w:t>
      </w:r>
      <w:r w:rsidRPr="00FA25BD">
        <w:rPr>
          <w:sz w:val="14"/>
        </w:rPr>
        <w:t>.14</w:t>
      </w:r>
    </w:p>
    <w:p w14:paraId="1A398E56" w14:textId="77777777" w:rsidR="00955C7A" w:rsidRPr="00FA25BD" w:rsidRDefault="00955C7A" w:rsidP="00955C7A">
      <w:pPr>
        <w:rPr>
          <w:sz w:val="14"/>
        </w:rPr>
      </w:pPr>
      <w:r w:rsidRPr="00FA25BD">
        <w:rPr>
          <w:rStyle w:val="StyleUnderline"/>
        </w:rPr>
        <w:t>Existing IPCC scenarios are part of a conservative process, designed to conform to the prerequisites of the capitalist economy, which builds continued economic growth</w:t>
      </w:r>
      <w:r w:rsidRPr="00FA25BD">
        <w:rPr>
          <w:sz w:val="14"/>
        </w:rPr>
        <w:t xml:space="preserve"> in the wealthy countries </w:t>
      </w:r>
      <w:r w:rsidRPr="00FA25BD">
        <w:rPr>
          <w:rStyle w:val="StyleUnderline"/>
        </w:rPr>
        <w:t>into all scenarios</w:t>
      </w:r>
      <w:r w:rsidRPr="00FA25BD">
        <w:rPr>
          <w:sz w:val="14"/>
        </w:rPr>
        <w:t xml:space="preserve"> </w:t>
      </w:r>
      <w:r w:rsidRPr="00FA25BD">
        <w:rPr>
          <w:rStyle w:val="StyleUnderline"/>
        </w:rPr>
        <w:t>while excluding any substantial changes in social relations. The sole device relied upon in</w:t>
      </w:r>
      <w:r w:rsidRPr="00FA25BD">
        <w:rPr>
          <w:sz w:val="14"/>
        </w:rPr>
        <w:t xml:space="preserve"> such </w:t>
      </w:r>
      <w:r w:rsidRPr="00FA25BD">
        <w:rPr>
          <w:rStyle w:val="StyleUnderline"/>
        </w:rPr>
        <w:t>climate modeling is to assume price-induced shifts in technology</w:t>
      </w:r>
      <w:r w:rsidRPr="00FA25BD">
        <w:rPr>
          <w:sz w:val="14"/>
        </w:rPr>
        <w:t xml:space="preserve">. </w:t>
      </w:r>
      <w:r w:rsidRPr="00FA25BD">
        <w:rPr>
          <w:rStyle w:val="StyleUnderline"/>
        </w:rPr>
        <w:t>Existing scenarios</w:t>
      </w:r>
      <w:r w:rsidRPr="00FA25BD">
        <w:rPr>
          <w:sz w:val="14"/>
        </w:rPr>
        <w:t xml:space="preserve"> thus necessarily </w:t>
      </w:r>
      <w:r w:rsidRPr="00FA25BD">
        <w:rPr>
          <w:rStyle w:val="StyleUnderline"/>
        </w:rPr>
        <w:t>rely heavily on negative emissions technologies</w:t>
      </w:r>
      <w:r w:rsidRPr="00FA25BD">
        <w:rPr>
          <w:sz w:val="14"/>
        </w:rPr>
        <w:t xml:space="preserve">, </w:t>
      </w:r>
      <w:r w:rsidRPr="00FA25BD">
        <w:rPr>
          <w:rStyle w:val="StyleUnderline"/>
        </w:rPr>
        <w:t>such as Bioenergy and Carbon Capture and Sequestration (BECCS) and Direct Carbon Air Capture (DAC), that do not presently exist at scale and cannot be instituted within the prescribed timeline</w:t>
      </w:r>
      <w:r w:rsidRPr="00FA25BD">
        <w:rPr>
          <w:sz w:val="14"/>
        </w:rPr>
        <w:t xml:space="preserve">, </w:t>
      </w:r>
      <w:r w:rsidRPr="00FA25BD">
        <w:rPr>
          <w:rStyle w:val="StyleUnderline"/>
        </w:rPr>
        <w:t>while also presenting enormous ecological hazards in themselves</w:t>
      </w:r>
      <w:r w:rsidRPr="00FA25BD">
        <w:rPr>
          <w:sz w:val="14"/>
        </w:rPr>
        <w:t xml:space="preserve">. This emphasis on essentially nonexistent technologies that are themselves environmentally destructive (given their enormous land, water, and energy requirements) has been challenged by scientists within the IPCC itself. Thus, </w:t>
      </w:r>
      <w:r w:rsidRPr="00FA25BD">
        <w:rPr>
          <w:rStyle w:val="StyleUnderline"/>
        </w:rPr>
        <w:t>in the original Summary for Policymakers</w:t>
      </w:r>
      <w:r w:rsidRPr="00FA25BD">
        <w:rPr>
          <w:sz w:val="14"/>
        </w:rPr>
        <w:t xml:space="preserve"> for the mitigation report, part 3 of AR6, the </w:t>
      </w:r>
      <w:r w:rsidRPr="00FA25BD">
        <w:rPr>
          <w:rStyle w:val="StyleUnderline"/>
        </w:rPr>
        <w:t>scientists authoring the report agreed</w:t>
      </w:r>
      <w:r w:rsidRPr="00FA25BD">
        <w:rPr>
          <w:sz w:val="14"/>
        </w:rPr>
        <w:t xml:space="preserve"> that </w:t>
      </w:r>
      <w:r w:rsidRPr="00FA25BD">
        <w:rPr>
          <w:rStyle w:val="StyleUnderline"/>
        </w:rPr>
        <w:t xml:space="preserve">such technologies are not viable in a reasonable time frame and suggested that low-energy solutions based on popular mobilization </w:t>
      </w:r>
      <w:r w:rsidRPr="00FA25BD">
        <w:rPr>
          <w:sz w:val="14"/>
        </w:rPr>
        <w:t xml:space="preserve">might </w:t>
      </w:r>
      <w:r w:rsidRPr="00FA25BD">
        <w:rPr>
          <w:rStyle w:val="StyleUnderline"/>
        </w:rPr>
        <w:t>offer the best hope of</w:t>
      </w:r>
      <w:r w:rsidRPr="00FA25BD">
        <w:rPr>
          <w:sz w:val="14"/>
        </w:rPr>
        <w:t xml:space="preserve"> carrying out the massive </w:t>
      </w:r>
      <w:r w:rsidRPr="00FA25BD">
        <w:rPr>
          <w:rStyle w:val="StyleUnderline"/>
        </w:rPr>
        <w:t>ecological transformations</w:t>
      </w:r>
      <w:r w:rsidRPr="00FA25BD">
        <w:rPr>
          <w:sz w:val="14"/>
        </w:rPr>
        <w:t xml:space="preserve"> now required. All of </w:t>
      </w:r>
      <w:r w:rsidRPr="00FA25BD">
        <w:rPr>
          <w:rStyle w:val="StyleUnderline"/>
        </w:rPr>
        <w:t>this</w:t>
      </w:r>
      <w:r w:rsidRPr="00FA25BD">
        <w:rPr>
          <w:sz w:val="14"/>
        </w:rPr>
        <w:t xml:space="preserve">, however, </w:t>
      </w:r>
      <w:r w:rsidRPr="00FA25BD">
        <w:rPr>
          <w:rStyle w:val="StyleUnderline"/>
        </w:rPr>
        <w:t>was excluded from the final published Summary</w:t>
      </w:r>
      <w:r w:rsidRPr="00FA25BD">
        <w:rPr>
          <w:sz w:val="14"/>
        </w:rPr>
        <w:t xml:space="preserve"> for Policymakers as determined by governments, </w:t>
      </w:r>
      <w:r w:rsidRPr="00FA25BD">
        <w:rPr>
          <w:rStyle w:val="StyleUnderline"/>
        </w:rPr>
        <w:t>as part of the normal IPCC process, which allows for censorship of the scientists.</w:t>
      </w:r>
      <w:r w:rsidRPr="00FA25BD">
        <w:rPr>
          <w:sz w:val="14"/>
        </w:rPr>
        <w:t>15</w:t>
      </w:r>
    </w:p>
    <w:p w14:paraId="2D163E7A" w14:textId="77777777" w:rsidR="00955C7A" w:rsidRPr="00FA25BD" w:rsidRDefault="00955C7A" w:rsidP="00955C7A">
      <w:pPr>
        <w:rPr>
          <w:sz w:val="14"/>
        </w:rPr>
      </w:pPr>
      <w:r w:rsidRPr="00FA25BD">
        <w:rPr>
          <w:sz w:val="14"/>
        </w:rPr>
        <w:t xml:space="preserve">Price-induced technological solutions, which would allow continued economic growth and the perpetuation of current social relations, do not exist on anything like the required scale and tempo. Hence, </w:t>
      </w:r>
      <w:r w:rsidRPr="00FA25BD">
        <w:rPr>
          <w:rStyle w:val="StyleUnderline"/>
        </w:rPr>
        <w:t xml:space="preserve">major socioeconomic changes in the mode of production and consumption are needed, running counter to the reigning political-economic hegemony. </w:t>
      </w:r>
      <w:r w:rsidRPr="00FA25BD">
        <w:rPr>
          <w:sz w:val="14"/>
        </w:rPr>
        <w:t xml:space="preserve">“Three decades of complacency,” Anderson writes, “has meant that technology on its own cannot now cut emissions fast enough.” There is thus a drastic need for low-energy solutions based on changes in relations </w:t>
      </w:r>
      <w:proofErr w:type="gramStart"/>
      <w:r w:rsidRPr="00FA25BD">
        <w:rPr>
          <w:sz w:val="14"/>
        </w:rPr>
        <w:t>of</w:t>
      </w:r>
      <w:proofErr w:type="gramEnd"/>
      <w:r w:rsidRPr="00FA25BD">
        <w:rPr>
          <w:sz w:val="14"/>
        </w:rPr>
        <w:t xml:space="preserve"> production and consumption that also address deep inequalities. </w:t>
      </w:r>
      <w:r w:rsidRPr="00FA25BD">
        <w:rPr>
          <w:rStyle w:val="StyleUnderline"/>
        </w:rPr>
        <w:t>The necessary reductions in emissions are “only possible by re-allocating society’s productive capacity away from enabling the private luxury of a few and austerity for everyone else, and toward wider public prosperity and private sufficiency</w:t>
      </w:r>
      <w:r w:rsidRPr="00FA25BD">
        <w:rPr>
          <w:sz w:val="14"/>
        </w:rPr>
        <w:t>. For most people, tackling climate change will bring multiple benefits, from affordable housing to secure employment. But for those few of us who have disproportionately benefited from the status quo,” Anderson insists, “it means a profound reduction in how much energy we use and stuff we accumulate.”16</w:t>
      </w:r>
    </w:p>
    <w:p w14:paraId="4967A1DD" w14:textId="77777777" w:rsidR="00955C7A" w:rsidRPr="00FA25BD" w:rsidRDefault="00955C7A" w:rsidP="00955C7A">
      <w:pPr>
        <w:pStyle w:val="Heading3"/>
      </w:pPr>
      <w:r w:rsidRPr="00FA25BD">
        <w:t xml:space="preserve">Alt solves – environment </w:t>
      </w:r>
    </w:p>
    <w:p w14:paraId="27B9896E" w14:textId="77777777" w:rsidR="00955C7A" w:rsidRPr="00FA25BD" w:rsidRDefault="00955C7A" w:rsidP="00955C7A">
      <w:pPr>
        <w:rPr>
          <w:sz w:val="16"/>
        </w:rPr>
      </w:pPr>
    </w:p>
    <w:p w14:paraId="13DA1B41" w14:textId="77777777" w:rsidR="00955C7A" w:rsidRPr="00FA25BD" w:rsidRDefault="00955C7A" w:rsidP="00955C7A">
      <w:pPr>
        <w:pStyle w:val="Heading4"/>
      </w:pPr>
      <w:r w:rsidRPr="00FA25BD">
        <w:t xml:space="preserve">alt </w:t>
      </w:r>
      <w:proofErr w:type="spellStart"/>
      <w:r w:rsidRPr="00FA25BD">
        <w:t>endorces</w:t>
      </w:r>
      <w:proofErr w:type="spellEnd"/>
      <w:r w:rsidRPr="00FA25BD">
        <w:t xml:space="preserve"> an ecologically sustainable, degrowth perspective prioritizing needs </w:t>
      </w:r>
      <w:r w:rsidRPr="00FA25BD">
        <w:rPr>
          <w:u w:val="single"/>
        </w:rPr>
        <w:t>NOT</w:t>
      </w:r>
      <w:r w:rsidRPr="00FA25BD">
        <w:t xml:space="preserve"> capital accumulation – solves the environmental destruction without the inevitable rocky transition under capitalism </w:t>
      </w:r>
    </w:p>
    <w:p w14:paraId="31543B5F" w14:textId="77777777" w:rsidR="00955C7A" w:rsidRPr="00FA25BD" w:rsidRDefault="00955C7A" w:rsidP="00955C7A">
      <w:r w:rsidRPr="00FA25BD">
        <w:rPr>
          <w:rStyle w:val="Style13ptBold"/>
        </w:rPr>
        <w:t>Foster 23</w:t>
      </w:r>
      <w:r w:rsidRPr="00FA25BD">
        <w:t xml:space="preserve"> </w:t>
      </w:r>
    </w:p>
    <w:p w14:paraId="07766C2E"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6520CAD2" w14:textId="77777777" w:rsidR="00955C7A" w:rsidRPr="00FA25BD" w:rsidRDefault="00955C7A" w:rsidP="00955C7A">
      <w:pPr>
        <w:rPr>
          <w:sz w:val="16"/>
        </w:rPr>
      </w:pPr>
      <w:r w:rsidRPr="00FA25BD">
        <w:rPr>
          <w:sz w:val="16"/>
        </w:rPr>
        <w:t xml:space="preserve">What is objectively necessary at this point in human history is therefore a revolutionary transformation in social relations governing production, consumption, and distribution. This means a dramatic shift away from the system of monopoly capital, exploitation, expropriation, waste, and the endless drive to accumulation.114 In its place, </w:t>
      </w:r>
      <w:r w:rsidRPr="00FA25BD">
        <w:rPr>
          <w:rStyle w:val="StyleUnderline"/>
        </w:rPr>
        <w:t>a revolutionary humanity based in the working population</w:t>
      </w:r>
      <w:r w:rsidRPr="00FA25BD">
        <w:rPr>
          <w:sz w:val="16"/>
        </w:rPr>
        <w:t>—an emergent environmental proletariat—</w:t>
      </w:r>
      <w:r w:rsidRPr="00FA25BD">
        <w:rPr>
          <w:rStyle w:val="StyleUnderline"/>
        </w:rPr>
        <w:t>will need to demand a new social formation that provides for the basic needs of all of the population, followed by community needs, including the developmental needs of all individuals</w:t>
      </w:r>
      <w:r w:rsidRPr="00FA25BD">
        <w:rPr>
          <w:sz w:val="16"/>
        </w:rPr>
        <w:t xml:space="preserve">.115 </w:t>
      </w:r>
      <w:r w:rsidRPr="00FA25BD">
        <w:rPr>
          <w:rStyle w:val="StyleUnderline"/>
        </w:rPr>
        <w:t>This will be made possible by qualitative improvements in work</w:t>
      </w:r>
      <w:r w:rsidRPr="00FA25BD">
        <w:rPr>
          <w:sz w:val="16"/>
        </w:rPr>
        <w:t xml:space="preserve">, </w:t>
      </w:r>
      <w:r w:rsidRPr="00FA25BD">
        <w:rPr>
          <w:rStyle w:val="StyleUnderline"/>
        </w:rPr>
        <w:t xml:space="preserve">an emphasis on useful labor and care work, along with the sharing of abundant social wealth, itself the product of human labor. </w:t>
      </w:r>
      <w:r w:rsidRPr="00FA25BD">
        <w:rPr>
          <w:sz w:val="16"/>
        </w:rPr>
        <w:t>A</w:t>
      </w:r>
      <w:r w:rsidRPr="00FA25BD">
        <w:rPr>
          <w:rStyle w:val="StyleUnderline"/>
        </w:rPr>
        <w:t xml:space="preserve"> </w:t>
      </w:r>
      <w:r w:rsidRPr="00FA25BD">
        <w:rPr>
          <w:sz w:val="16"/>
        </w:rPr>
        <w:t xml:space="preserve">sustainable relation to the earth is an absolute requirement without which there can be no human future. All of </w:t>
      </w:r>
      <w:r w:rsidRPr="00FA25BD">
        <w:rPr>
          <w:rStyle w:val="StyleUnderline"/>
        </w:rPr>
        <w:t>this necessitates going against the logic of capitalist accumulation in the present</w:t>
      </w:r>
      <w:r w:rsidRPr="00FA25BD">
        <w:rPr>
          <w:sz w:val="16"/>
        </w:rPr>
        <w:t xml:space="preserve">. </w:t>
      </w:r>
      <w:r w:rsidRPr="00FA25BD">
        <w:rPr>
          <w:rStyle w:val="StyleUnderline"/>
        </w:rPr>
        <w:t>Economic planning will need to be repurposed, not for economic growth or war</w:t>
      </w:r>
      <w:r w:rsidRPr="00FA25BD">
        <w:rPr>
          <w:sz w:val="16"/>
        </w:rPr>
        <w:t xml:space="preserve"> on other countries, </w:t>
      </w:r>
      <w:r w:rsidRPr="00FA25BD">
        <w:rPr>
          <w:rStyle w:val="StyleUnderline"/>
        </w:rPr>
        <w:t xml:space="preserve">but </w:t>
      </w:r>
      <w:proofErr w:type="gramStart"/>
      <w:r w:rsidRPr="00FA25BD">
        <w:rPr>
          <w:rStyle w:val="StyleUnderline"/>
        </w:rPr>
        <w:t>in order to</w:t>
      </w:r>
      <w:proofErr w:type="gramEnd"/>
      <w:r w:rsidRPr="00FA25BD">
        <w:rPr>
          <w:rStyle w:val="StyleUnderline"/>
        </w:rPr>
        <w:t xml:space="preserve"> create a new set of social priorities aimed at human flourishing and a sustainable social metabolism with the earth</w:t>
      </w:r>
      <w:r w:rsidRPr="00FA25BD">
        <w:rPr>
          <w:sz w:val="16"/>
        </w:rPr>
        <w:t>.</w:t>
      </w:r>
    </w:p>
    <w:p w14:paraId="3611B747" w14:textId="77777777" w:rsidR="00955C7A" w:rsidRPr="00FA25BD" w:rsidRDefault="00955C7A" w:rsidP="00955C7A">
      <w:pPr>
        <w:rPr>
          <w:sz w:val="16"/>
        </w:rPr>
      </w:pPr>
      <w:r w:rsidRPr="00FA25BD">
        <w:rPr>
          <w:sz w:val="16"/>
        </w:rPr>
        <w:t xml:space="preserve">A “socialist vision of the United States,” Harry </w:t>
      </w:r>
      <w:proofErr w:type="spellStart"/>
      <w:r w:rsidRPr="00FA25BD">
        <w:rPr>
          <w:sz w:val="16"/>
        </w:rPr>
        <w:t>Magdoff</w:t>
      </w:r>
      <w:proofErr w:type="spellEnd"/>
      <w:r w:rsidRPr="00FA25BD">
        <w:rPr>
          <w:sz w:val="16"/>
        </w:rPr>
        <w:t xml:space="preserve"> wrote in 1995, would require decreases in the use of energy, production of civilian cars, and government subsidies to environmentally destructive firms. “A much simpler lifestyle would be needed in the rich countries for the sake of preserving the earth as a place of human existence.” </w:t>
      </w:r>
      <w:proofErr w:type="gramStart"/>
      <w:r w:rsidRPr="00FA25BD">
        <w:rPr>
          <w:sz w:val="16"/>
        </w:rPr>
        <w:t xml:space="preserve">In order </w:t>
      </w:r>
      <w:r w:rsidRPr="00FA25BD">
        <w:rPr>
          <w:rStyle w:val="StyleUnderline"/>
        </w:rPr>
        <w:t>to</w:t>
      </w:r>
      <w:proofErr w:type="gramEnd"/>
      <w:r w:rsidRPr="00FA25BD">
        <w:rPr>
          <w:rStyle w:val="StyleUnderline"/>
        </w:rPr>
        <w:t xml:space="preserve"> achieve this, “growth would need to be curtailed or controlled.” It would be essential in such a system to focus on basic needs, such as adequate and dignified housing for all.</w:t>
      </w:r>
      <w:r w:rsidRPr="00FA25BD">
        <w:rPr>
          <w:sz w:val="16"/>
        </w:rPr>
        <w:t xml:space="preserve"> </w:t>
      </w:r>
      <w:r w:rsidRPr="00FA25BD">
        <w:rPr>
          <w:rStyle w:val="StyleUnderline"/>
        </w:rPr>
        <w:t>War spending geared to imperialism would have to cease and immigration restrictions would need to be eliminated.</w:t>
      </w:r>
      <w:r w:rsidRPr="00FA25BD">
        <w:rPr>
          <w:sz w:val="16"/>
        </w:rPr>
        <w:t xml:space="preserve"> </w:t>
      </w:r>
      <w:r w:rsidRPr="00FA25BD">
        <w:rPr>
          <w:rStyle w:val="StyleUnderline"/>
        </w:rPr>
        <w:t>All of this requires social and economic planning. None of it could be achieved by relying primarily on the system of market prices, which invariably promotes inequality, environmental destruction, war, and exclusion</w:t>
      </w:r>
      <w:r w:rsidRPr="00FA25BD">
        <w:rPr>
          <w:sz w:val="16"/>
        </w:rPr>
        <w:t>.116 As British sociologist Anthony Giddens wrote in The Politics of Climate Change, “planning of some sort is inevitable” in the face of the current planetary crisis.117</w:t>
      </w:r>
    </w:p>
    <w:p w14:paraId="60B0E23A" w14:textId="77777777" w:rsidR="00955C7A" w:rsidRPr="00FA25BD" w:rsidRDefault="00955C7A" w:rsidP="00955C7A">
      <w:pPr>
        <w:rPr>
          <w:sz w:val="16"/>
        </w:rPr>
      </w:pPr>
      <w:r w:rsidRPr="00FA25BD">
        <w:rPr>
          <w:sz w:val="16"/>
        </w:rPr>
        <w:t xml:space="preserve">In the United States and other rich countries, </w:t>
      </w:r>
      <w:r w:rsidRPr="00FA25BD">
        <w:rPr>
          <w:rStyle w:val="StyleUnderline"/>
        </w:rPr>
        <w:t>the means already exist at present for such a massive, qualitative transformation of society in line with social priorities and the needs of the oppressed working class, while shifting away from imperialism and the global oppression of “the wretched of the earth.”</w:t>
      </w:r>
      <w:r w:rsidRPr="00FA25BD">
        <w:rPr>
          <w:sz w:val="16"/>
        </w:rPr>
        <w:t xml:space="preserve"> This can be easily seen by pointing to </w:t>
      </w:r>
      <w:r w:rsidRPr="00FA25BD">
        <w:rPr>
          <w:rStyle w:val="StyleUnderline"/>
        </w:rPr>
        <w:t>the now trillion-dollar military budget</w:t>
      </w:r>
      <w:r w:rsidRPr="00FA25BD">
        <w:rPr>
          <w:sz w:val="16"/>
        </w:rPr>
        <w:t xml:space="preserve">, which </w:t>
      </w:r>
      <w:r w:rsidRPr="00FA25BD">
        <w:rPr>
          <w:rStyle w:val="StyleUnderline"/>
        </w:rPr>
        <w:t>could be repurposed to carry out those changes in the energy infrastructure necessary for human survival</w:t>
      </w:r>
      <w:r w:rsidRPr="00FA25BD">
        <w:rPr>
          <w:sz w:val="16"/>
        </w:rPr>
        <w:t xml:space="preserve">. But it can also be seen in the </w:t>
      </w:r>
      <w:r w:rsidRPr="00FA25BD">
        <w:rPr>
          <w:rStyle w:val="StyleUnderline"/>
        </w:rPr>
        <w:t>rising levels of expropriation of surplus from the direct producers.</w:t>
      </w:r>
      <w:r w:rsidRPr="00FA25BD">
        <w:rPr>
          <w:sz w:val="16"/>
        </w:rPr>
        <w:t xml:space="preserve"> A study by RAND Corporation estimated that </w:t>
      </w:r>
      <w:r w:rsidRPr="00FA25BD">
        <w:rPr>
          <w:rStyle w:val="StyleUnderline"/>
        </w:rPr>
        <w:t>$47 trillion (in 2018 dollars</w:t>
      </w:r>
      <w:r w:rsidRPr="00FA25BD">
        <w:rPr>
          <w:sz w:val="16"/>
        </w:rPr>
        <w:t xml:space="preserve">) </w:t>
      </w:r>
      <w:r w:rsidRPr="00FA25BD">
        <w:rPr>
          <w:rStyle w:val="StyleUnderline"/>
        </w:rPr>
        <w:t>was expropriated from the bottom 90 percent of the U.S. population</w:t>
      </w:r>
      <w:r w:rsidRPr="00FA25BD">
        <w:rPr>
          <w:sz w:val="16"/>
        </w:rPr>
        <w:t xml:space="preserve"> between 1980 and 2018, calculated based on what they would have received if income had grown equitably within the economy over the period. </w:t>
      </w:r>
      <w:r w:rsidRPr="00FA25BD">
        <w:rPr>
          <w:rStyle w:val="StyleUnderline"/>
        </w:rPr>
        <w:t>This exceeds the entire current value of the U.S. housing stock,</w:t>
      </w:r>
      <w:r w:rsidRPr="00FA25BD">
        <w:rPr>
          <w:sz w:val="16"/>
        </w:rPr>
        <w:t xml:space="preserve"> which in January 2022 was $43 trillion dollars.118 </w:t>
      </w:r>
      <w:r w:rsidRPr="00FA25BD">
        <w:rPr>
          <w:rStyle w:val="StyleUnderline"/>
        </w:rPr>
        <w:t xml:space="preserve">At the base of this enormous social surplus is social labor, which needs to be allocated on an economic and ecological basis, and no longer </w:t>
      </w:r>
      <w:proofErr w:type="gramStart"/>
      <w:r w:rsidRPr="00FA25BD">
        <w:rPr>
          <w:rStyle w:val="StyleUnderline"/>
        </w:rPr>
        <w:t>on the basis of</w:t>
      </w:r>
      <w:proofErr w:type="gramEnd"/>
      <w:r w:rsidRPr="00FA25BD">
        <w:rPr>
          <w:rStyle w:val="StyleUnderline"/>
        </w:rPr>
        <w:t xml:space="preserve"> private accumulation</w:t>
      </w:r>
      <w:r w:rsidRPr="00FA25BD">
        <w:rPr>
          <w:sz w:val="16"/>
        </w:rPr>
        <w:t>.119</w:t>
      </w:r>
    </w:p>
    <w:p w14:paraId="7CE3B730" w14:textId="77777777" w:rsidR="00955C7A" w:rsidRPr="00FA25BD" w:rsidRDefault="00955C7A" w:rsidP="00955C7A">
      <w:pPr>
        <w:rPr>
          <w:sz w:val="16"/>
        </w:rPr>
      </w:pPr>
      <w:r w:rsidRPr="00FA25BD">
        <w:rPr>
          <w:sz w:val="16"/>
        </w:rPr>
        <w:t xml:space="preserve">Even the most cursory examination of the wider waste and exploitation in the system raises what Morris called the problem of “Useful work versus Useless Toil.”120 </w:t>
      </w:r>
      <w:r w:rsidRPr="00FA25BD">
        <w:rPr>
          <w:rStyle w:val="StyleUnderline"/>
        </w:rPr>
        <w:t>The massive economic surplus arising from social labor</w:t>
      </w:r>
      <w:r w:rsidRPr="00FA25BD">
        <w:rPr>
          <w:sz w:val="16"/>
        </w:rPr>
        <w:t>—measured not simply by profits, interest, and rent, but also the waste, maldistribution, and elementary irrationality of the system—</w:t>
      </w:r>
      <w:r w:rsidRPr="00FA25BD">
        <w:rPr>
          <w:rStyle w:val="StyleUnderline"/>
        </w:rPr>
        <w:t>is already many times that which is necessary to carry out the vast changes needed to create a society of sustainable human development</w:t>
      </w:r>
      <w:r w:rsidRPr="00FA25BD">
        <w:rPr>
          <w:sz w:val="16"/>
        </w:rPr>
        <w:t xml:space="preserve">. </w:t>
      </w:r>
      <w:r w:rsidRPr="00FA25BD">
        <w:rPr>
          <w:rStyle w:val="StyleUnderline"/>
        </w:rPr>
        <w:t>It is capitalism itself that imposes scarcity and austerity on the population</w:t>
      </w:r>
      <w:r w:rsidRPr="00FA25BD">
        <w:rPr>
          <w:sz w:val="16"/>
        </w:rPr>
        <w:t xml:space="preserve"> </w:t>
      </w:r>
      <w:proofErr w:type="gramStart"/>
      <w:r w:rsidRPr="00FA25BD">
        <w:rPr>
          <w:sz w:val="16"/>
        </w:rPr>
        <w:t xml:space="preserve">in order </w:t>
      </w:r>
      <w:r w:rsidRPr="00FA25BD">
        <w:rPr>
          <w:rStyle w:val="StyleUnderline"/>
        </w:rPr>
        <w:t>to</w:t>
      </w:r>
      <w:proofErr w:type="gramEnd"/>
      <w:r w:rsidRPr="00FA25BD">
        <w:rPr>
          <w:rStyle w:val="StyleUnderline"/>
        </w:rPr>
        <w:t xml:space="preserve"> compel workers to sacrifice their lives still further for an exploitative system, now threatening a planetary habitability crisis for all of humanity along with innumerable other life forms</w:t>
      </w:r>
      <w:r w:rsidRPr="00FA25BD">
        <w:rPr>
          <w:sz w:val="16"/>
        </w:rPr>
        <w:t>.</w:t>
      </w:r>
    </w:p>
    <w:p w14:paraId="46F7B0C3" w14:textId="77777777" w:rsidR="00955C7A" w:rsidRPr="00FA25BD" w:rsidRDefault="00955C7A" w:rsidP="00955C7A"/>
    <w:p w14:paraId="2744FA4A" w14:textId="77777777" w:rsidR="00955C7A" w:rsidRPr="00FA25BD" w:rsidRDefault="00955C7A" w:rsidP="00955C7A">
      <w:pPr>
        <w:pStyle w:val="Heading3"/>
      </w:pPr>
    </w:p>
    <w:p w14:paraId="1C42AD5F" w14:textId="77777777" w:rsidR="00955C7A" w:rsidRPr="00FA25BD" w:rsidRDefault="00955C7A" w:rsidP="00955C7A">
      <w:pPr>
        <w:pStyle w:val="Heading3"/>
      </w:pPr>
      <w:r w:rsidRPr="00FA25BD">
        <w:t xml:space="preserve">2nc---timeframe </w:t>
      </w:r>
    </w:p>
    <w:p w14:paraId="4501C9BD" w14:textId="77777777" w:rsidR="00955C7A" w:rsidRPr="00FA25BD" w:rsidRDefault="00955C7A" w:rsidP="00955C7A">
      <w:pPr>
        <w:pStyle w:val="Heading4"/>
      </w:pPr>
      <w:r w:rsidRPr="00FA25BD">
        <w:t xml:space="preserve">alt key to ecological sustainability -- capitalism’s growth and tech fixes fail </w:t>
      </w:r>
    </w:p>
    <w:p w14:paraId="70A52249" w14:textId="77777777" w:rsidR="00955C7A" w:rsidRPr="00FA25BD" w:rsidRDefault="00955C7A" w:rsidP="00955C7A">
      <w:r w:rsidRPr="00FA25BD">
        <w:rPr>
          <w:rStyle w:val="Style13ptBold"/>
        </w:rPr>
        <w:t>Foster 23</w:t>
      </w:r>
      <w:r w:rsidRPr="00FA25BD">
        <w:t xml:space="preserve"> </w:t>
      </w:r>
    </w:p>
    <w:p w14:paraId="0A21476E"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39BDF2A5" w14:textId="77777777" w:rsidR="00955C7A" w:rsidRPr="00FA25BD" w:rsidRDefault="00955C7A" w:rsidP="00955C7A">
      <w:pPr>
        <w:rPr>
          <w:sz w:val="16"/>
        </w:rPr>
      </w:pPr>
      <w:r w:rsidRPr="00FA25BD">
        <w:rPr>
          <w:rStyle w:val="StyleUnderline"/>
        </w:rPr>
        <w:t>Planned degrowth or deaccumulation and a shift to sustainable human development is</w:t>
      </w:r>
      <w:r w:rsidRPr="00FA25BD">
        <w:rPr>
          <w:sz w:val="16"/>
        </w:rPr>
        <w:t xml:space="preserve"> now </w:t>
      </w:r>
      <w:r w:rsidRPr="00FA25BD">
        <w:rPr>
          <w:rStyle w:val="StyleUnderline"/>
        </w:rPr>
        <w:t>unavoidable</w:t>
      </w:r>
      <w:r w:rsidRPr="00FA25BD">
        <w:rPr>
          <w:sz w:val="16"/>
        </w:rPr>
        <w:t xml:space="preserve"> in the wealthiest countries, whose per capita ecological footprints are non-sustainable on a planetary basis, </w:t>
      </w:r>
      <w:r w:rsidRPr="00FA25BD">
        <w:rPr>
          <w:rStyle w:val="StyleUnderline"/>
        </w:rPr>
        <w:t>if organized civilization is to survive</w:t>
      </w:r>
      <w:r w:rsidRPr="00FA25BD">
        <w:rPr>
          <w:sz w:val="16"/>
        </w:rPr>
        <w:t xml:space="preserve">. </w:t>
      </w:r>
      <w:r w:rsidRPr="00FA25BD">
        <w:rPr>
          <w:rStyle w:val="StyleUnderline"/>
        </w:rPr>
        <w:t>The scale and tempo of the necessary ecological-energy transformation, as emphasized in scientific reports on climate change and other planetary boundaries</w:t>
      </w:r>
      <w:r w:rsidRPr="00FA25BD">
        <w:rPr>
          <w:sz w:val="16"/>
        </w:rPr>
        <w:t xml:space="preserve">, </w:t>
      </w:r>
      <w:r w:rsidRPr="00FA25BD">
        <w:rPr>
          <w:rStyle w:val="StyleUnderline"/>
        </w:rPr>
        <w:t>indicate that</w:t>
      </w:r>
      <w:r w:rsidRPr="00FA25BD">
        <w:rPr>
          <w:sz w:val="16"/>
        </w:rPr>
        <w:t xml:space="preserve"> in order </w:t>
      </w:r>
      <w:r w:rsidRPr="00FA25BD">
        <w:rPr>
          <w:rStyle w:val="StyleUnderline"/>
        </w:rPr>
        <w:t>to avert disaster a revolutionary transformation of the entire system</w:t>
      </w:r>
      <w:r w:rsidRPr="00FA25BD">
        <w:rPr>
          <w:sz w:val="16"/>
        </w:rPr>
        <w:t xml:space="preserve"> of production and consumption </w:t>
      </w:r>
      <w:r w:rsidRPr="00FA25BD">
        <w:rPr>
          <w:rStyle w:val="StyleUnderline"/>
        </w:rPr>
        <w:t>must be implemented</w:t>
      </w:r>
      <w:r w:rsidRPr="00FA25BD">
        <w:rPr>
          <w:sz w:val="16"/>
        </w:rPr>
        <w:t xml:space="preserve"> under the principle “Better Smaller But Better.”110 Hence, </w:t>
      </w:r>
      <w:r w:rsidRPr="00FA25BD">
        <w:rPr>
          <w:rStyle w:val="StyleUnderline"/>
        </w:rPr>
        <w:t>the core capitalist/imperialist countries</w:t>
      </w:r>
      <w:r w:rsidRPr="00FA25BD">
        <w:rPr>
          <w:sz w:val="16"/>
        </w:rPr>
        <w:t xml:space="preserve">, which constitute the main source of the problem, </w:t>
      </w:r>
      <w:r w:rsidRPr="00FA25BD">
        <w:rPr>
          <w:rStyle w:val="StyleUnderline"/>
        </w:rPr>
        <w:t>must seek a “prosperous way down,” focusing on use</w:t>
      </w:r>
      <w:r w:rsidRPr="00FA25BD">
        <w:rPr>
          <w:sz w:val="16"/>
        </w:rPr>
        <w:t xml:space="preserve"> value </w:t>
      </w:r>
      <w:r w:rsidRPr="00FA25BD">
        <w:rPr>
          <w:rStyle w:val="StyleUnderline"/>
        </w:rPr>
        <w:t>rather than exchange value</w:t>
      </w:r>
      <w:r w:rsidRPr="00FA25BD">
        <w:rPr>
          <w:sz w:val="16"/>
        </w:rPr>
        <w:t xml:space="preserve">.111 </w:t>
      </w:r>
      <w:r w:rsidRPr="00FA25BD">
        <w:rPr>
          <w:rStyle w:val="StyleUnderline"/>
        </w:rPr>
        <w:t>This requires moving toward much lower levels of energy consumption and gravitating to equal global per capita shares while simultaneously zeroing out carbon emissions</w:t>
      </w:r>
      <w:r w:rsidRPr="00FA25BD">
        <w:rPr>
          <w:sz w:val="16"/>
        </w:rPr>
        <w:t>.</w:t>
      </w:r>
    </w:p>
    <w:p w14:paraId="471279CF" w14:textId="77777777" w:rsidR="00955C7A" w:rsidRPr="00FA25BD" w:rsidRDefault="00955C7A" w:rsidP="00955C7A">
      <w:pPr>
        <w:rPr>
          <w:sz w:val="16"/>
        </w:rPr>
      </w:pPr>
      <w:r w:rsidRPr="00FA25BD">
        <w:rPr>
          <w:sz w:val="16"/>
        </w:rPr>
        <w:t xml:space="preserve">At the same time, the </w:t>
      </w:r>
      <w:r w:rsidRPr="00FA25BD">
        <w:rPr>
          <w:rStyle w:val="StyleUnderline"/>
        </w:rPr>
        <w:t>poorer countries</w:t>
      </w:r>
      <w:r w:rsidRPr="00FA25BD">
        <w:rPr>
          <w:sz w:val="16"/>
        </w:rPr>
        <w:t xml:space="preserve"> with low ecological footprints </w:t>
      </w:r>
      <w:r w:rsidRPr="00FA25BD">
        <w:rPr>
          <w:rStyle w:val="StyleUnderline"/>
        </w:rPr>
        <w:t>have to be allowed to develop in a general process that includes contraction in throughput of energy and materials in the rich countries and</w:t>
      </w:r>
      <w:r w:rsidRPr="00FA25BD">
        <w:rPr>
          <w:sz w:val="16"/>
        </w:rPr>
        <w:t xml:space="preserve"> the </w:t>
      </w:r>
      <w:r w:rsidRPr="00FA25BD">
        <w:rPr>
          <w:rStyle w:val="StyleUnderline"/>
        </w:rPr>
        <w:t>convergence of per capita consumption in physical terms</w:t>
      </w:r>
      <w:r w:rsidRPr="00FA25BD">
        <w:rPr>
          <w:sz w:val="16"/>
        </w:rPr>
        <w:t xml:space="preserve"> in the world as a whole.112 The </w:t>
      </w:r>
      <w:r w:rsidRPr="00FA25BD">
        <w:rPr>
          <w:rStyle w:val="StyleUnderline"/>
        </w:rPr>
        <w:t>downsizing of the rich economies will require a massive shift to sustainable technologies, including solar and wind energy</w:t>
      </w:r>
      <w:r w:rsidRPr="00FA25BD">
        <w:rPr>
          <w:b/>
          <w:sz w:val="16"/>
        </w:rPr>
        <w:t xml:space="preserve">. </w:t>
      </w:r>
      <w:r w:rsidRPr="00FA25BD">
        <w:rPr>
          <w:rStyle w:val="StyleUnderline"/>
        </w:rPr>
        <w:t>But no existing technologies by themselves can come anywhere near to solving the climate problem in the required timeline, not to mention addressing the planetary emergency in its entirety</w:t>
      </w:r>
      <w:r w:rsidRPr="00FA25BD">
        <w:rPr>
          <w:b/>
          <w:sz w:val="16"/>
        </w:rPr>
        <w:t xml:space="preserve">, </w:t>
      </w:r>
      <w:r w:rsidRPr="00FA25BD">
        <w:rPr>
          <w:rStyle w:val="StyleUnderline"/>
        </w:rPr>
        <w:t>while allowing for the continued unlimited exponential accumulation and maldistribution required by capitalism</w:t>
      </w:r>
      <w:r w:rsidRPr="00FA25BD">
        <w:rPr>
          <w:sz w:val="16"/>
        </w:rPr>
        <w:t>.113</w:t>
      </w:r>
    </w:p>
    <w:p w14:paraId="2AD7DA2F" w14:textId="77777777" w:rsidR="00955C7A" w:rsidRPr="00FA25BD" w:rsidRDefault="00955C7A" w:rsidP="00955C7A">
      <w:pPr>
        <w:pStyle w:val="Heading3"/>
      </w:pPr>
      <w:r w:rsidRPr="00FA25BD">
        <w:t xml:space="preserve">---at: alt bad for environment </w:t>
      </w:r>
    </w:p>
    <w:p w14:paraId="35DA0AB3" w14:textId="77777777" w:rsidR="00955C7A" w:rsidRPr="00FA25BD" w:rsidRDefault="00955C7A" w:rsidP="00955C7A">
      <w:pPr>
        <w:pStyle w:val="Heading4"/>
      </w:pPr>
      <w:r w:rsidRPr="00FA25BD">
        <w:t xml:space="preserve">Soviet Union was better than the US environmentally and led expansion of environmental movements – flaws in system not about planning  </w:t>
      </w:r>
    </w:p>
    <w:p w14:paraId="08D955C3" w14:textId="77777777" w:rsidR="00955C7A" w:rsidRPr="00FA25BD" w:rsidRDefault="00955C7A" w:rsidP="00955C7A">
      <w:r w:rsidRPr="00FA25BD">
        <w:rPr>
          <w:rStyle w:val="Style13ptBold"/>
        </w:rPr>
        <w:t>Foster 23</w:t>
      </w:r>
      <w:r w:rsidRPr="00FA25BD">
        <w:t xml:space="preserve"> </w:t>
      </w:r>
    </w:p>
    <w:p w14:paraId="14BBE06D"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069D6D20" w14:textId="77777777" w:rsidR="00955C7A" w:rsidRPr="00FA25BD" w:rsidRDefault="00955C7A" w:rsidP="00955C7A">
      <w:pPr>
        <w:rPr>
          <w:sz w:val="16"/>
        </w:rPr>
      </w:pPr>
      <w:r w:rsidRPr="00FA25BD">
        <w:rPr>
          <w:rStyle w:val="StyleUnderline"/>
        </w:rPr>
        <w:t>There is a widely propagated notion</w:t>
      </w:r>
      <w:r w:rsidRPr="00FA25BD">
        <w:rPr>
          <w:sz w:val="16"/>
        </w:rPr>
        <w:t xml:space="preserve">, which became almost universally accepted after the demise of the Soviet Union, </w:t>
      </w:r>
      <w:r w:rsidRPr="00FA25BD">
        <w:rPr>
          <w:rStyle w:val="StyleUnderline"/>
        </w:rPr>
        <w:t>that the Soviet record on the environment was much worse than</w:t>
      </w:r>
      <w:r w:rsidRPr="00FA25BD">
        <w:rPr>
          <w:sz w:val="16"/>
        </w:rPr>
        <w:t xml:space="preserve"> that of </w:t>
      </w:r>
      <w:r w:rsidRPr="00FA25BD">
        <w:rPr>
          <w:rStyle w:val="StyleUnderline"/>
        </w:rPr>
        <w:t>the West</w:t>
      </w:r>
      <w:r w:rsidRPr="00FA25BD">
        <w:rPr>
          <w:sz w:val="16"/>
        </w:rPr>
        <w:t xml:space="preserve">, </w:t>
      </w:r>
      <w:r w:rsidRPr="00FA25BD">
        <w:rPr>
          <w:rStyle w:val="StyleUnderline"/>
        </w:rPr>
        <w:t>and that this was attributable to socialism and central planning</w:t>
      </w:r>
      <w:r w:rsidRPr="00FA25BD">
        <w:rPr>
          <w:sz w:val="16"/>
        </w:rPr>
        <w:t xml:space="preserve">.98 </w:t>
      </w:r>
      <w:r w:rsidRPr="00FA25BD">
        <w:rPr>
          <w:rStyle w:val="StyleUnderline"/>
        </w:rPr>
        <w:t xml:space="preserve">It is true </w:t>
      </w:r>
      <w:r w:rsidRPr="00FA25BD">
        <w:rPr>
          <w:sz w:val="16"/>
        </w:rPr>
        <w:t xml:space="preserve">that </w:t>
      </w:r>
      <w:r w:rsidRPr="00FA25BD">
        <w:rPr>
          <w:rStyle w:val="StyleUnderline"/>
        </w:rPr>
        <w:t>the USSR’s record on the environment was deplorable in many respects</w:t>
      </w:r>
      <w:r w:rsidRPr="00FA25BD">
        <w:rPr>
          <w:sz w:val="16"/>
        </w:rPr>
        <w:t xml:space="preserve">. </w:t>
      </w:r>
      <w:r w:rsidRPr="00FA25BD">
        <w:rPr>
          <w:rStyle w:val="StyleUnderline"/>
        </w:rPr>
        <w:t xml:space="preserve">One only </w:t>
      </w:r>
      <w:proofErr w:type="gramStart"/>
      <w:r w:rsidRPr="00FA25BD">
        <w:rPr>
          <w:rStyle w:val="StyleUnderline"/>
        </w:rPr>
        <w:t>has to</w:t>
      </w:r>
      <w:proofErr w:type="gramEnd"/>
      <w:r w:rsidRPr="00FA25BD">
        <w:rPr>
          <w:rStyle w:val="StyleUnderline"/>
        </w:rPr>
        <w:t xml:space="preserve"> think of Chernobyl and the Aral Sea</w:t>
      </w:r>
      <w:r w:rsidRPr="00FA25BD">
        <w:rPr>
          <w:sz w:val="16"/>
        </w:rPr>
        <w:t xml:space="preserve">. In </w:t>
      </w:r>
      <w:r w:rsidRPr="00FA25BD">
        <w:rPr>
          <w:rStyle w:val="StyleUnderline"/>
        </w:rPr>
        <w:t>the Stalin era</w:t>
      </w:r>
      <w:r w:rsidRPr="00FA25BD">
        <w:rPr>
          <w:sz w:val="16"/>
        </w:rPr>
        <w:t xml:space="preserve">, many of the </w:t>
      </w:r>
      <w:r w:rsidRPr="00FA25BD">
        <w:rPr>
          <w:rStyle w:val="StyleUnderline"/>
        </w:rPr>
        <w:t>pioneering Soviet ecologists were purged, with major consequences for Soviet development</w:t>
      </w:r>
      <w:r w:rsidRPr="00FA25BD">
        <w:rPr>
          <w:sz w:val="16"/>
        </w:rPr>
        <w:t xml:space="preserve">. Yet, </w:t>
      </w:r>
      <w:r w:rsidRPr="00FA25BD">
        <w:rPr>
          <w:rStyle w:val="StyleUnderline"/>
        </w:rPr>
        <w:t>the dominant view erases Soviet environmental successes, manifested in its green belts around cities</w:t>
      </w:r>
      <w:r w:rsidRPr="00FA25BD">
        <w:rPr>
          <w:sz w:val="16"/>
        </w:rPr>
        <w:t xml:space="preserve">, its famous </w:t>
      </w:r>
      <w:proofErr w:type="spellStart"/>
      <w:r w:rsidRPr="00FA25BD">
        <w:rPr>
          <w:sz w:val="16"/>
        </w:rPr>
        <w:t>zapovedniki</w:t>
      </w:r>
      <w:proofErr w:type="spellEnd"/>
      <w:r w:rsidRPr="00FA25BD">
        <w:rPr>
          <w:sz w:val="16"/>
        </w:rPr>
        <w:t xml:space="preserve"> (scientific ecological preserves), </w:t>
      </w:r>
      <w:r w:rsidRPr="00FA25BD">
        <w:rPr>
          <w:rStyle w:val="StyleUnderline"/>
        </w:rPr>
        <w:t xml:space="preserve">its massive reforestation/afforestation campaigns, its leading role in promoting environmental agreements internationally, and </w:t>
      </w:r>
      <w:r w:rsidRPr="00FA25BD">
        <w:rPr>
          <w:sz w:val="16"/>
        </w:rPr>
        <w:t xml:space="preserve">its </w:t>
      </w:r>
      <w:r w:rsidRPr="00FA25BD">
        <w:rPr>
          <w:rStyle w:val="StyleUnderline"/>
        </w:rPr>
        <w:t>powerful environmental organizations</w:t>
      </w:r>
      <w:r w:rsidRPr="00FA25BD">
        <w:rPr>
          <w:sz w:val="16"/>
        </w:rPr>
        <w:t xml:space="preserve">, </w:t>
      </w:r>
      <w:r w:rsidRPr="00FA25BD">
        <w:rPr>
          <w:rStyle w:val="StyleUnderline"/>
        </w:rPr>
        <w:t>which exerted pressure on the government</w:t>
      </w:r>
      <w:r w:rsidRPr="00FA25BD">
        <w:rPr>
          <w:sz w:val="16"/>
        </w:rPr>
        <w:t xml:space="preserve">. </w:t>
      </w:r>
      <w:r w:rsidRPr="00FA25BD">
        <w:rPr>
          <w:rStyle w:val="StyleUnderline"/>
        </w:rPr>
        <w:t>The All-Russian Society for the Preservation of Nature</w:t>
      </w:r>
      <w:r w:rsidRPr="00FA25BD">
        <w:rPr>
          <w:sz w:val="16"/>
        </w:rPr>
        <w:t xml:space="preserve">, largely </w:t>
      </w:r>
      <w:r w:rsidRPr="00FA25BD">
        <w:rPr>
          <w:rStyle w:val="StyleUnderline"/>
        </w:rPr>
        <w:t>led by scientists, had thirty-seven million members</w:t>
      </w:r>
      <w:r w:rsidRPr="00FA25BD">
        <w:rPr>
          <w:sz w:val="16"/>
        </w:rPr>
        <w:t xml:space="preserve"> by 1987, making it the largest conservation advocacy organization in the world.99</w:t>
      </w:r>
    </w:p>
    <w:p w14:paraId="60700897" w14:textId="77777777" w:rsidR="00955C7A" w:rsidRPr="00FA25BD" w:rsidRDefault="00955C7A" w:rsidP="00955C7A">
      <w:pPr>
        <w:rPr>
          <w:sz w:val="16"/>
        </w:rPr>
      </w:pPr>
      <w:r w:rsidRPr="00FA25BD">
        <w:rPr>
          <w:rStyle w:val="StyleUnderline"/>
        </w:rPr>
        <w:t>As the Soviet Union</w:t>
      </w:r>
      <w:r w:rsidRPr="00FA25BD">
        <w:rPr>
          <w:sz w:val="16"/>
        </w:rPr>
        <w:t xml:space="preserve"> </w:t>
      </w:r>
      <w:r w:rsidRPr="00FA25BD">
        <w:rPr>
          <w:rStyle w:val="StyleUnderline"/>
        </w:rPr>
        <w:t>industrialized and modernized</w:t>
      </w:r>
      <w:r w:rsidRPr="00FA25BD">
        <w:rPr>
          <w:sz w:val="16"/>
        </w:rPr>
        <w:t xml:space="preserve"> while </w:t>
      </w:r>
      <w:r w:rsidRPr="00FA25BD">
        <w:rPr>
          <w:rStyle w:val="StyleUnderline"/>
        </w:rPr>
        <w:t>facing the need for high levels of military spending given the Cold War threat from the West, it naturally converged with Western levels of environmental destruction. Like the West, it eventually responded</w:t>
      </w:r>
      <w:r w:rsidRPr="00FA25BD">
        <w:rPr>
          <w:sz w:val="16"/>
        </w:rPr>
        <w:t xml:space="preserve">, </w:t>
      </w:r>
      <w:r w:rsidRPr="00FA25BD">
        <w:rPr>
          <w:rStyle w:val="StyleUnderline"/>
        </w:rPr>
        <w:t>though not without contradictions, to its environmental movements. Environmental protection and conservation were incorporated</w:t>
      </w:r>
      <w:r w:rsidRPr="00FA25BD">
        <w:rPr>
          <w:sz w:val="16"/>
        </w:rPr>
        <w:t xml:space="preserve">, if inadequately, </w:t>
      </w:r>
      <w:r w:rsidRPr="00FA25BD">
        <w:rPr>
          <w:rStyle w:val="StyleUnderline"/>
        </w:rPr>
        <w:t>into its overall planning system</w:t>
      </w:r>
      <w:r w:rsidRPr="00FA25BD">
        <w:rPr>
          <w:sz w:val="16"/>
        </w:rPr>
        <w:t xml:space="preserve">. </w:t>
      </w:r>
      <w:r w:rsidRPr="00FA25BD">
        <w:rPr>
          <w:rStyle w:val="StyleUnderline"/>
        </w:rPr>
        <w:t xml:space="preserve">The Soviet Union had </w:t>
      </w:r>
      <w:r w:rsidRPr="00FA25BD">
        <w:rPr>
          <w:sz w:val="16"/>
        </w:rPr>
        <w:t xml:space="preserve">a very </w:t>
      </w:r>
      <w:r w:rsidRPr="00FA25BD">
        <w:rPr>
          <w:rStyle w:val="StyleUnderline"/>
        </w:rPr>
        <w:t>extensive system of environmental laws</w:t>
      </w:r>
      <w:r w:rsidRPr="00FA25BD">
        <w:rPr>
          <w:sz w:val="16"/>
        </w:rPr>
        <w:t xml:space="preserve">, </w:t>
      </w:r>
      <w:r w:rsidRPr="00FA25BD">
        <w:rPr>
          <w:rStyle w:val="StyleUnderline"/>
        </w:rPr>
        <w:t>which</w:t>
      </w:r>
      <w:r w:rsidRPr="00FA25BD">
        <w:rPr>
          <w:sz w:val="16"/>
        </w:rPr>
        <w:t xml:space="preserve">, however, </w:t>
      </w:r>
      <w:r w:rsidRPr="00FA25BD">
        <w:rPr>
          <w:rStyle w:val="StyleUnderline"/>
        </w:rPr>
        <w:t>were insufficiently enforced</w:t>
      </w:r>
      <w:r w:rsidRPr="00FA25BD">
        <w:rPr>
          <w:sz w:val="16"/>
        </w:rPr>
        <w:t xml:space="preserve">. It was </w:t>
      </w:r>
      <w:r w:rsidRPr="00FA25BD">
        <w:rPr>
          <w:rStyle w:val="StyleUnderline"/>
        </w:rPr>
        <w:t>Soviet scientists</w:t>
      </w:r>
      <w:r w:rsidRPr="00FA25BD">
        <w:rPr>
          <w:sz w:val="16"/>
        </w:rPr>
        <w:t xml:space="preserve">, soon followed by U.S. scientists, who </w:t>
      </w:r>
      <w:r w:rsidRPr="00FA25BD">
        <w:rPr>
          <w:rStyle w:val="StyleUnderline"/>
        </w:rPr>
        <w:t>first raised the alarm on accelerated global warming</w:t>
      </w:r>
      <w:r w:rsidRPr="00FA25BD">
        <w:rPr>
          <w:sz w:val="16"/>
        </w:rPr>
        <w:t xml:space="preserve">.100 </w:t>
      </w:r>
      <w:r w:rsidRPr="00FA25BD">
        <w:rPr>
          <w:rStyle w:val="StyleUnderline"/>
        </w:rPr>
        <w:t>Major efforts were</w:t>
      </w:r>
      <w:r w:rsidRPr="00FA25BD">
        <w:rPr>
          <w:sz w:val="16"/>
        </w:rPr>
        <w:t xml:space="preserve"> also </w:t>
      </w:r>
      <w:r w:rsidRPr="00FA25BD">
        <w:rPr>
          <w:rStyle w:val="StyleUnderline"/>
        </w:rPr>
        <w:t>made in the area of soil conservation</w:t>
      </w:r>
      <w:r w:rsidRPr="00FA25BD">
        <w:rPr>
          <w:sz w:val="16"/>
        </w:rPr>
        <w:t xml:space="preserve">.101 In the 1980s, </w:t>
      </w:r>
      <w:r w:rsidRPr="00FA25BD">
        <w:rPr>
          <w:rStyle w:val="StyleUnderline"/>
        </w:rPr>
        <w:t>the concept of “ecological civilization” first arose in the Soviet Union and was soon to be adopted in China</w:t>
      </w:r>
      <w:r w:rsidRPr="00FA25BD">
        <w:rPr>
          <w:sz w:val="16"/>
        </w:rPr>
        <w:t>, where it has become a core aspect of overall planning, as reflected in China’s five-year plans.102 Leading Soviet economists, such as P. G. Oldak, argued for a radical transformation of Soviet national-income accounting to integrate direct measures of environmental destruction. “‘More,’” he argued, “is by no means always ‘better.’”103</w:t>
      </w:r>
    </w:p>
    <w:p w14:paraId="450669E3" w14:textId="77777777" w:rsidR="00955C7A" w:rsidRPr="00FA25BD" w:rsidRDefault="00955C7A" w:rsidP="00955C7A">
      <w:pPr>
        <w:rPr>
          <w:sz w:val="16"/>
        </w:rPr>
      </w:pPr>
      <w:r w:rsidRPr="00FA25BD">
        <w:rPr>
          <w:sz w:val="16"/>
        </w:rPr>
        <w:t xml:space="preserve">The </w:t>
      </w:r>
      <w:r w:rsidRPr="00FA25BD">
        <w:rPr>
          <w:rStyle w:val="StyleUnderline"/>
        </w:rPr>
        <w:t>Soviet Union’s environmental record with</w:t>
      </w:r>
      <w:r w:rsidRPr="00FA25BD">
        <w:rPr>
          <w:sz w:val="16"/>
        </w:rPr>
        <w:t xml:space="preserve"> respect to </w:t>
      </w:r>
      <w:r w:rsidRPr="00FA25BD">
        <w:rPr>
          <w:rStyle w:val="StyleUnderline"/>
        </w:rPr>
        <w:t>pollution</w:t>
      </w:r>
      <w:r w:rsidRPr="00FA25BD">
        <w:rPr>
          <w:sz w:val="16"/>
        </w:rPr>
        <w:t xml:space="preserve">, while hardly satisfactory, was generally </w:t>
      </w:r>
      <w:r w:rsidRPr="00FA25BD">
        <w:rPr>
          <w:rStyle w:val="StyleUnderline"/>
        </w:rPr>
        <w:t>favorable when compared to the United States, with roughly equal populations</w:t>
      </w:r>
      <w:r w:rsidRPr="00FA25BD">
        <w:rPr>
          <w:sz w:val="16"/>
        </w:rPr>
        <w:t xml:space="preserve">. The Soviet Union’s </w:t>
      </w:r>
      <w:r w:rsidRPr="00FA25BD">
        <w:rPr>
          <w:rStyle w:val="StyleUnderline"/>
        </w:rPr>
        <w:t>per capita sulfur dioxide, nitrous oxide, particulate matter, and carbon dioxide emissions were all far below those of the United States</w:t>
      </w:r>
      <w:r w:rsidRPr="00FA25BD">
        <w:rPr>
          <w:sz w:val="16"/>
        </w:rPr>
        <w:t xml:space="preserve">, while its per </w:t>
      </w:r>
      <w:r w:rsidRPr="00FA25BD">
        <w:rPr>
          <w:rStyle w:val="StyleUnderline"/>
        </w:rPr>
        <w:t xml:space="preserve">capita carbon dioxide emissions </w:t>
      </w:r>
      <w:proofErr w:type="gramStart"/>
      <w:r w:rsidRPr="00FA25BD">
        <w:rPr>
          <w:rStyle w:val="StyleUnderline"/>
        </w:rPr>
        <w:t>actually declined</w:t>
      </w:r>
      <w:proofErr w:type="gramEnd"/>
      <w:r w:rsidRPr="00FA25BD">
        <w:rPr>
          <w:rStyle w:val="StyleUnderline"/>
        </w:rPr>
        <w:t xml:space="preserve"> in its final years</w:t>
      </w:r>
      <w:r w:rsidRPr="00FA25BD">
        <w:rPr>
          <w:sz w:val="16"/>
        </w:rPr>
        <w:t xml:space="preserve">. The </w:t>
      </w:r>
      <w:r w:rsidRPr="00FA25BD">
        <w:rPr>
          <w:rStyle w:val="StyleUnderline"/>
        </w:rPr>
        <w:t>per capita ecological footprint</w:t>
      </w:r>
      <w:r w:rsidRPr="00FA25BD">
        <w:rPr>
          <w:sz w:val="16"/>
        </w:rPr>
        <w:t xml:space="preserve"> of the Soviet Union, </w:t>
      </w:r>
      <w:r w:rsidRPr="00FA25BD">
        <w:rPr>
          <w:rStyle w:val="StyleUnderline"/>
        </w:rPr>
        <w:t xml:space="preserve">the most comprehensive measure of environmental impact, was far lower than </w:t>
      </w:r>
      <w:r w:rsidRPr="00FA25BD">
        <w:rPr>
          <w:sz w:val="16"/>
        </w:rPr>
        <w:t xml:space="preserve">that of </w:t>
      </w:r>
      <w:r w:rsidRPr="00FA25BD">
        <w:rPr>
          <w:rStyle w:val="StyleUnderline"/>
        </w:rPr>
        <w:t>the U</w:t>
      </w:r>
      <w:r w:rsidRPr="00FA25BD">
        <w:rPr>
          <w:sz w:val="16"/>
        </w:rPr>
        <w:t xml:space="preserve">nited </w:t>
      </w:r>
      <w:r w:rsidRPr="00FA25BD">
        <w:rPr>
          <w:rStyle w:val="StyleUnderline"/>
        </w:rPr>
        <w:t>S</w:t>
      </w:r>
      <w:r w:rsidRPr="00FA25BD">
        <w:rPr>
          <w:sz w:val="16"/>
        </w:rPr>
        <w:t xml:space="preserve">tates, </w:t>
      </w:r>
      <w:r w:rsidRPr="00FA25BD">
        <w:rPr>
          <w:rStyle w:val="StyleUnderline"/>
        </w:rPr>
        <w:t>with the gap increasing in the</w:t>
      </w:r>
      <w:r w:rsidRPr="00FA25BD">
        <w:rPr>
          <w:sz w:val="16"/>
        </w:rPr>
        <w:t xml:space="preserve"> </w:t>
      </w:r>
      <w:r w:rsidRPr="00FA25BD">
        <w:rPr>
          <w:rStyle w:val="StyleUnderline"/>
        </w:rPr>
        <w:t>1980s</w:t>
      </w:r>
      <w:r w:rsidRPr="00FA25BD">
        <w:rPr>
          <w:sz w:val="16"/>
        </w:rPr>
        <w:t xml:space="preserve">, </w:t>
      </w:r>
      <w:r w:rsidRPr="00FA25BD">
        <w:rPr>
          <w:rStyle w:val="StyleUnderline"/>
        </w:rPr>
        <w:t>as</w:t>
      </w:r>
      <w:r w:rsidRPr="00FA25BD">
        <w:rPr>
          <w:sz w:val="16"/>
        </w:rPr>
        <w:t xml:space="preserve"> the </w:t>
      </w:r>
      <w:r w:rsidRPr="00FA25BD">
        <w:rPr>
          <w:rStyle w:val="StyleUnderline"/>
        </w:rPr>
        <w:t xml:space="preserve">U.S. per capita ecological footprint continued to grow while </w:t>
      </w:r>
      <w:r w:rsidRPr="00FA25BD">
        <w:rPr>
          <w:sz w:val="16"/>
        </w:rPr>
        <w:t xml:space="preserve">that of </w:t>
      </w:r>
      <w:r w:rsidRPr="00FA25BD">
        <w:rPr>
          <w:rStyle w:val="StyleUnderline"/>
        </w:rPr>
        <w:t>the USSR leveled off</w:t>
      </w:r>
      <w:r w:rsidRPr="00FA25BD">
        <w:rPr>
          <w:sz w:val="16"/>
        </w:rPr>
        <w:t xml:space="preserve">. Moreover, </w:t>
      </w:r>
      <w:r w:rsidRPr="00FA25BD">
        <w:rPr>
          <w:rStyle w:val="StyleUnderline"/>
        </w:rPr>
        <w:t>this was true even though the U</w:t>
      </w:r>
      <w:r w:rsidRPr="00FA25BD">
        <w:rPr>
          <w:sz w:val="16"/>
        </w:rPr>
        <w:t xml:space="preserve">nited </w:t>
      </w:r>
      <w:r w:rsidRPr="00FA25BD">
        <w:rPr>
          <w:rStyle w:val="StyleUnderline"/>
        </w:rPr>
        <w:t>S</w:t>
      </w:r>
      <w:r w:rsidRPr="00FA25BD">
        <w:rPr>
          <w:sz w:val="16"/>
        </w:rPr>
        <w:t xml:space="preserve">tates </w:t>
      </w:r>
      <w:r w:rsidRPr="00FA25BD">
        <w:rPr>
          <w:rStyle w:val="StyleUnderline"/>
        </w:rPr>
        <w:t>was able “to offload environmental harms on</w:t>
      </w:r>
      <w:r w:rsidRPr="00FA25BD">
        <w:rPr>
          <w:sz w:val="16"/>
        </w:rPr>
        <w:t xml:space="preserve"> many </w:t>
      </w:r>
      <w:r w:rsidRPr="00FA25BD">
        <w:rPr>
          <w:rStyle w:val="StyleUnderline"/>
        </w:rPr>
        <w:t>other countries.” The U</w:t>
      </w:r>
      <w:r w:rsidRPr="00FA25BD">
        <w:rPr>
          <w:sz w:val="16"/>
        </w:rPr>
        <w:t xml:space="preserve">nited </w:t>
      </w:r>
      <w:r w:rsidRPr="00FA25BD">
        <w:rPr>
          <w:rStyle w:val="StyleUnderline"/>
        </w:rPr>
        <w:t>S</w:t>
      </w:r>
      <w:r w:rsidRPr="00FA25BD">
        <w:rPr>
          <w:sz w:val="16"/>
        </w:rPr>
        <w:t xml:space="preserve">tates </w:t>
      </w:r>
      <w:r w:rsidRPr="00FA25BD">
        <w:rPr>
          <w:rStyle w:val="StyleUnderline"/>
        </w:rPr>
        <w:t>was</w:t>
      </w:r>
      <w:r w:rsidRPr="00FA25BD">
        <w:rPr>
          <w:sz w:val="16"/>
        </w:rPr>
        <w:t xml:space="preserve"> far </w:t>
      </w:r>
      <w:r w:rsidRPr="00FA25BD">
        <w:rPr>
          <w:rStyle w:val="StyleUnderline"/>
        </w:rPr>
        <w:t>wealthier</w:t>
      </w:r>
      <w:r w:rsidRPr="00FA25BD">
        <w:rPr>
          <w:sz w:val="16"/>
        </w:rPr>
        <w:t xml:space="preserve"> and more technologically </w:t>
      </w:r>
      <w:proofErr w:type="gramStart"/>
      <w:r w:rsidRPr="00FA25BD">
        <w:rPr>
          <w:sz w:val="16"/>
        </w:rPr>
        <w:t xml:space="preserve">advanced, </w:t>
      </w:r>
      <w:r w:rsidRPr="00FA25BD">
        <w:rPr>
          <w:rStyle w:val="StyleUnderline"/>
        </w:rPr>
        <w:t>but</w:t>
      </w:r>
      <w:proofErr w:type="gramEnd"/>
      <w:r w:rsidRPr="00FA25BD">
        <w:rPr>
          <w:sz w:val="16"/>
        </w:rPr>
        <w:t xml:space="preserve"> also </w:t>
      </w:r>
      <w:r w:rsidRPr="00FA25BD">
        <w:rPr>
          <w:rStyle w:val="StyleUnderline"/>
        </w:rPr>
        <w:t>did much more damage to the global environment</w:t>
      </w:r>
      <w:r w:rsidRPr="00FA25BD">
        <w:rPr>
          <w:sz w:val="16"/>
        </w:rPr>
        <w:t>.104</w:t>
      </w:r>
    </w:p>
    <w:p w14:paraId="22190BEC" w14:textId="77777777" w:rsidR="00955C7A" w:rsidRPr="00FA25BD" w:rsidRDefault="00955C7A" w:rsidP="00955C7A">
      <w:pPr>
        <w:rPr>
          <w:sz w:val="16"/>
        </w:rPr>
      </w:pPr>
      <w:r w:rsidRPr="00FA25BD">
        <w:rPr>
          <w:rStyle w:val="StyleUnderline"/>
        </w:rPr>
        <w:t>Although Soviet planning</w:t>
      </w:r>
      <w:r w:rsidRPr="00FA25BD">
        <w:rPr>
          <w:sz w:val="16"/>
        </w:rPr>
        <w:t xml:space="preserve"> and that of other postrevolutionary societies </w:t>
      </w:r>
      <w:r w:rsidRPr="00FA25BD">
        <w:rPr>
          <w:rStyle w:val="StyleUnderline"/>
        </w:rPr>
        <w:t>had been directed at economic growth</w:t>
      </w:r>
      <w:r w:rsidRPr="00FA25BD">
        <w:rPr>
          <w:sz w:val="16"/>
        </w:rPr>
        <w:t xml:space="preserve">, </w:t>
      </w:r>
      <w:r w:rsidRPr="00FA25BD">
        <w:rPr>
          <w:rStyle w:val="StyleUnderline"/>
        </w:rPr>
        <w:t>mimicking capitalism to some extent in this respect, the inner, class-based drive for capital accumulation is not an inherent structural feature of a socialist, planned society</w:t>
      </w:r>
      <w:r w:rsidRPr="00FA25BD">
        <w:rPr>
          <w:sz w:val="16"/>
        </w:rPr>
        <w:t xml:space="preserve">. For this reason, Paul M. Sweezy argued in 1989 that the </w:t>
      </w:r>
      <w:proofErr w:type="gramStart"/>
      <w:r w:rsidRPr="00FA25BD">
        <w:rPr>
          <w:sz w:val="16"/>
        </w:rPr>
        <w:t>actually existing</w:t>
      </w:r>
      <w:proofErr w:type="gramEnd"/>
      <w:r w:rsidRPr="00FA25BD">
        <w:rPr>
          <w:sz w:val="16"/>
        </w:rPr>
        <w:t xml:space="preserve"> </w:t>
      </w:r>
      <w:r w:rsidRPr="00FA25BD">
        <w:rPr>
          <w:rStyle w:val="StyleUnderline"/>
        </w:rPr>
        <w:t>planned economies offered the best chance for humanity in terms of the rapid transformations in production and consumption needed to confront the global environmental crisis</w:t>
      </w:r>
      <w:r w:rsidRPr="00FA25BD">
        <w:rPr>
          <w:sz w:val="16"/>
        </w:rPr>
        <w:t>.105</w:t>
      </w:r>
    </w:p>
    <w:p w14:paraId="35EB2A23" w14:textId="77777777" w:rsidR="00955C7A" w:rsidRPr="00FA25BD" w:rsidRDefault="00955C7A" w:rsidP="00955C7A"/>
    <w:p w14:paraId="19BC4C8C" w14:textId="77777777" w:rsidR="00955C7A" w:rsidRPr="00FA25BD" w:rsidRDefault="00955C7A" w:rsidP="00955C7A">
      <w:pPr>
        <w:pStyle w:val="Heading4"/>
      </w:pPr>
      <w:r w:rsidRPr="00FA25BD">
        <w:t xml:space="preserve">Socialist practice solves ecological systems - Multiple examples </w:t>
      </w:r>
    </w:p>
    <w:p w14:paraId="67D14371" w14:textId="77777777" w:rsidR="00955C7A" w:rsidRPr="00FA25BD" w:rsidRDefault="00955C7A" w:rsidP="00955C7A">
      <w:r w:rsidRPr="00FA25BD">
        <w:rPr>
          <w:rStyle w:val="Style13ptBold"/>
        </w:rPr>
        <w:t>Foster 23</w:t>
      </w:r>
      <w:r w:rsidRPr="00FA25BD">
        <w:t xml:space="preserve"> </w:t>
      </w:r>
    </w:p>
    <w:p w14:paraId="621522CF"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5FE55A74" w14:textId="77777777" w:rsidR="00955C7A" w:rsidRPr="00FA25BD" w:rsidRDefault="00955C7A" w:rsidP="00955C7A">
      <w:pPr>
        <w:rPr>
          <w:sz w:val="16"/>
        </w:rPr>
      </w:pPr>
      <w:r w:rsidRPr="00FA25BD">
        <w:rPr>
          <w:rStyle w:val="StyleUnderline"/>
        </w:rPr>
        <w:t>Cuba, though</w:t>
      </w:r>
      <w:r w:rsidRPr="00FA25BD">
        <w:rPr>
          <w:sz w:val="16"/>
        </w:rPr>
        <w:t xml:space="preserve"> a poor country </w:t>
      </w:r>
      <w:r w:rsidRPr="00FA25BD">
        <w:rPr>
          <w:rStyle w:val="StyleUnderline"/>
        </w:rPr>
        <w:t>faced with a perpetual economic blockade</w:t>
      </w:r>
      <w:r w:rsidRPr="00FA25BD">
        <w:rPr>
          <w:sz w:val="16"/>
        </w:rPr>
        <w:t xml:space="preserve"> from the United States, h</w:t>
      </w:r>
      <w:r w:rsidRPr="00FA25BD">
        <w:rPr>
          <w:rStyle w:val="StyleUnderline"/>
        </w:rPr>
        <w:t>as long been recognized as the most ecological nation on Earth</w:t>
      </w:r>
      <w:r w:rsidRPr="00FA25BD">
        <w:rPr>
          <w:sz w:val="16"/>
        </w:rPr>
        <w:t xml:space="preserve">, </w:t>
      </w:r>
      <w:r w:rsidRPr="00FA25BD">
        <w:rPr>
          <w:rStyle w:val="StyleUnderline"/>
        </w:rPr>
        <w:t>according to the World Wildlife Federation’s Living Planet Report</w:t>
      </w:r>
      <w:r w:rsidRPr="00FA25BD">
        <w:rPr>
          <w:sz w:val="16"/>
        </w:rPr>
        <w:t xml:space="preserve">. </w:t>
      </w:r>
      <w:r w:rsidRPr="00FA25BD">
        <w:rPr>
          <w:rStyle w:val="StyleUnderline"/>
        </w:rPr>
        <w:t>Cuba was able to demonstrate</w:t>
      </w:r>
      <w:r w:rsidRPr="00FA25BD">
        <w:rPr>
          <w:sz w:val="16"/>
        </w:rPr>
        <w:t xml:space="preserve"> that </w:t>
      </w:r>
      <w:r w:rsidRPr="00FA25BD">
        <w:rPr>
          <w:rStyle w:val="StyleUnderline"/>
        </w:rPr>
        <w:t xml:space="preserve">a country can be rated highly on human development while having a low ecological footprint. This is due to its placing human development for the </w:t>
      </w:r>
      <w:proofErr w:type="gramStart"/>
      <w:r w:rsidRPr="00FA25BD">
        <w:rPr>
          <w:rStyle w:val="StyleUnderline"/>
        </w:rPr>
        <w:t>population as a whole, including</w:t>
      </w:r>
      <w:proofErr w:type="gramEnd"/>
      <w:r w:rsidRPr="00FA25BD">
        <w:rPr>
          <w:rStyle w:val="StyleUnderline"/>
        </w:rPr>
        <w:t xml:space="preserve"> environmental conditions, at the forefront of its planning</w:t>
      </w:r>
      <w:r w:rsidRPr="00FA25BD">
        <w:rPr>
          <w:sz w:val="16"/>
        </w:rPr>
        <w:t>.106</w:t>
      </w:r>
    </w:p>
    <w:p w14:paraId="7CCC0C9F" w14:textId="77777777" w:rsidR="00955C7A" w:rsidRPr="00FA25BD" w:rsidRDefault="00955C7A" w:rsidP="00955C7A">
      <w:pPr>
        <w:rPr>
          <w:sz w:val="16"/>
        </w:rPr>
      </w:pPr>
      <w:r w:rsidRPr="00FA25BD">
        <w:rPr>
          <w:sz w:val="16"/>
        </w:rPr>
        <w:t xml:space="preserve">The People’s Republic of </w:t>
      </w:r>
      <w:r w:rsidRPr="00FA25BD">
        <w:rPr>
          <w:rStyle w:val="StyleUnderline"/>
        </w:rPr>
        <w:t>China</w:t>
      </w:r>
      <w:r w:rsidRPr="00FA25BD">
        <w:rPr>
          <w:sz w:val="16"/>
        </w:rPr>
        <w:t xml:space="preserve">, meanwhile, </w:t>
      </w:r>
      <w:r w:rsidRPr="00FA25BD">
        <w:rPr>
          <w:rStyle w:val="StyleUnderline"/>
        </w:rPr>
        <w:t>has made huge strides in the direction of “ecological civilization”</w:t>
      </w:r>
      <w:r w:rsidRPr="00FA25BD">
        <w:rPr>
          <w:sz w:val="16"/>
        </w:rPr>
        <w:t>—</w:t>
      </w:r>
      <w:r w:rsidRPr="00FA25BD">
        <w:rPr>
          <w:rStyle w:val="StyleUnderline"/>
        </w:rPr>
        <w:t>despite its attempt to bring up the per capita income of its population above the current level</w:t>
      </w:r>
      <w:r w:rsidRPr="00FA25BD">
        <w:rPr>
          <w:sz w:val="16"/>
        </w:rPr>
        <w:t xml:space="preserve">, which is </w:t>
      </w:r>
      <w:r w:rsidRPr="00FA25BD">
        <w:rPr>
          <w:rStyle w:val="StyleUnderline"/>
        </w:rPr>
        <w:t>currently less than one-fifth</w:t>
      </w:r>
      <w:r w:rsidRPr="00FA25BD">
        <w:rPr>
          <w:sz w:val="16"/>
        </w:rPr>
        <w:t xml:space="preserve"> that </w:t>
      </w:r>
      <w:r w:rsidRPr="00FA25BD">
        <w:rPr>
          <w:rStyle w:val="StyleUnderline"/>
        </w:rPr>
        <w:t>of the U</w:t>
      </w:r>
      <w:r w:rsidRPr="00FA25BD">
        <w:rPr>
          <w:sz w:val="16"/>
        </w:rPr>
        <w:t xml:space="preserve">nited </w:t>
      </w:r>
      <w:r w:rsidRPr="00FA25BD">
        <w:rPr>
          <w:rStyle w:val="StyleUnderline"/>
        </w:rPr>
        <w:t>S</w:t>
      </w:r>
      <w:r w:rsidRPr="00FA25BD">
        <w:rPr>
          <w:sz w:val="16"/>
        </w:rPr>
        <w:t xml:space="preserve">tates (in market exchange terms), requiring high rates of economic growth.107 </w:t>
      </w:r>
      <w:r w:rsidRPr="00FA25BD">
        <w:rPr>
          <w:rStyle w:val="StyleUnderline"/>
        </w:rPr>
        <w:t xml:space="preserve">This has been accompanied </w:t>
      </w:r>
      <w:r w:rsidRPr="00FA25BD">
        <w:rPr>
          <w:sz w:val="16"/>
        </w:rPr>
        <w:t xml:space="preserve">though </w:t>
      </w:r>
      <w:r w:rsidRPr="00FA25BD">
        <w:rPr>
          <w:rStyle w:val="StyleUnderline"/>
        </w:rPr>
        <w:t>by a continuing, if diminished, reliance on coal-fired plants as its main source of energy. Still, China has forged ahead in sustainable technologies, where it is the world leader; in rapid reductions in pollution</w:t>
      </w:r>
      <w:r w:rsidRPr="00FA25BD">
        <w:rPr>
          <w:sz w:val="16"/>
        </w:rPr>
        <w:t>; and in global levels of reforestation/afforestation.108</w:t>
      </w:r>
    </w:p>
    <w:p w14:paraId="3B0D32F6" w14:textId="77777777" w:rsidR="00955C7A" w:rsidRPr="00FA25BD" w:rsidRDefault="00955C7A" w:rsidP="00955C7A">
      <w:pPr>
        <w:rPr>
          <w:sz w:val="16"/>
        </w:rPr>
      </w:pPr>
      <w:r w:rsidRPr="00FA25BD">
        <w:rPr>
          <w:rStyle w:val="StyleUnderline"/>
        </w:rPr>
        <w:t>In the current ecological climate, China and Cuba—along with other mixed, state-directed, semi-planned economies, such as Venezuela</w:t>
      </w:r>
      <w:r w:rsidRPr="00FA25BD">
        <w:rPr>
          <w:sz w:val="16"/>
        </w:rPr>
        <w:t xml:space="preserve">, </w:t>
      </w:r>
      <w:r w:rsidRPr="00FA25BD">
        <w:rPr>
          <w:rStyle w:val="StyleUnderline"/>
        </w:rPr>
        <w:t>with its attempts</w:t>
      </w:r>
      <w:r w:rsidRPr="00FA25BD">
        <w:rPr>
          <w:sz w:val="16"/>
        </w:rPr>
        <w:t xml:space="preserve">, through its Bolivarian Revolution, </w:t>
      </w:r>
      <w:r w:rsidRPr="00FA25BD">
        <w:rPr>
          <w:rStyle w:val="StyleUnderline"/>
        </w:rPr>
        <w:t>to build a communal state and its extraordinary achievements in food security and food sovereignty</w:t>
      </w:r>
      <w:r w:rsidRPr="00FA25BD">
        <w:rPr>
          <w:sz w:val="16"/>
        </w:rPr>
        <w:t>—</w:t>
      </w:r>
      <w:r w:rsidRPr="00FA25BD">
        <w:rPr>
          <w:rStyle w:val="StyleUnderline"/>
        </w:rPr>
        <w:t>offer hope of ecological breakthroughs in the present planetary emergency, currently lacking in the opulent capitalist world</w:t>
      </w:r>
      <w:r w:rsidRPr="00FA25BD">
        <w:rPr>
          <w:sz w:val="16"/>
        </w:rPr>
        <w:t>.109</w:t>
      </w:r>
    </w:p>
    <w:p w14:paraId="0468E34F" w14:textId="77777777" w:rsidR="00955C7A" w:rsidRPr="00FA25BD" w:rsidRDefault="00955C7A" w:rsidP="00955C7A">
      <w:pPr>
        <w:pStyle w:val="Heading3"/>
      </w:pPr>
      <w:r w:rsidRPr="00FA25BD">
        <w:t>---at: planning bad/fails</w:t>
      </w:r>
    </w:p>
    <w:p w14:paraId="46E4FC4E" w14:textId="77777777" w:rsidR="00955C7A" w:rsidRPr="00FA25BD" w:rsidRDefault="00955C7A" w:rsidP="00955C7A">
      <w:pPr>
        <w:pStyle w:val="Heading4"/>
      </w:pPr>
      <w:r w:rsidRPr="00FA25BD">
        <w:t xml:space="preserve">Planning works – that’s why capitalist economies do it in times of crisis </w:t>
      </w:r>
    </w:p>
    <w:p w14:paraId="59B0156D" w14:textId="77777777" w:rsidR="00955C7A" w:rsidRPr="00FA25BD" w:rsidRDefault="00955C7A" w:rsidP="00955C7A">
      <w:r w:rsidRPr="00FA25BD">
        <w:rPr>
          <w:rStyle w:val="Style13ptBold"/>
        </w:rPr>
        <w:t>Foster 23</w:t>
      </w:r>
      <w:r w:rsidRPr="00FA25BD">
        <w:t xml:space="preserve"> </w:t>
      </w:r>
    </w:p>
    <w:p w14:paraId="5332CF50"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5F480C4C" w14:textId="77777777" w:rsidR="00955C7A" w:rsidRPr="00FA25BD" w:rsidRDefault="00955C7A" w:rsidP="00955C7A">
      <w:pPr>
        <w:rPr>
          <w:sz w:val="16"/>
        </w:rPr>
      </w:pPr>
      <w:r w:rsidRPr="00FA25BD">
        <w:rPr>
          <w:sz w:val="16"/>
        </w:rPr>
        <w:t xml:space="preserve">The </w:t>
      </w:r>
      <w:r w:rsidRPr="00FA25BD">
        <w:rPr>
          <w:rStyle w:val="StyleUnderline"/>
        </w:rPr>
        <w:t xml:space="preserve">demise of the Soviet Union and the </w:t>
      </w:r>
      <w:proofErr w:type="gramStart"/>
      <w:r w:rsidRPr="00FA25BD">
        <w:rPr>
          <w:rStyle w:val="StyleUnderline"/>
        </w:rPr>
        <w:t>opening up</w:t>
      </w:r>
      <w:proofErr w:type="gramEnd"/>
      <w:r w:rsidRPr="00FA25BD">
        <w:rPr>
          <w:rStyle w:val="StyleUnderline"/>
        </w:rPr>
        <w:t xml:space="preserve"> of China to the world economy were universally greeted in the West</w:t>
      </w:r>
      <w:r w:rsidRPr="00FA25BD">
        <w:rPr>
          <w:sz w:val="16"/>
        </w:rPr>
        <w:t>—</w:t>
      </w:r>
      <w:r w:rsidRPr="00FA25BD">
        <w:rPr>
          <w:rStyle w:val="StyleUnderline"/>
        </w:rPr>
        <w:t xml:space="preserve">particularly within orthodox economics </w:t>
      </w:r>
      <w:r w:rsidRPr="00FA25BD">
        <w:rPr>
          <w:sz w:val="16"/>
        </w:rPr>
        <w:t>as the ideological core of the system—</w:t>
      </w:r>
      <w:r w:rsidRPr="00FA25BD">
        <w:rPr>
          <w:rStyle w:val="StyleUnderline"/>
        </w:rPr>
        <w:t>as offering definitive proof that economic planning was unworkable and doomed to fail</w:t>
      </w:r>
      <w:r w:rsidRPr="00FA25BD">
        <w:rPr>
          <w:sz w:val="16"/>
        </w:rPr>
        <w:t xml:space="preserve"> from the start. </w:t>
      </w:r>
      <w:r w:rsidRPr="00FA25BD">
        <w:rPr>
          <w:rStyle w:val="StyleUnderline"/>
        </w:rPr>
        <w:t>Socialism was identified entirely with planning, which, it was said, led to inevitable failure</w:t>
      </w:r>
      <w:r w:rsidRPr="00FA25BD">
        <w:rPr>
          <w:sz w:val="16"/>
        </w:rPr>
        <w:t>. Implicit in this was the “assumption that Soviet practice reveals the essential nature of a centrally planned economy.”88</w:t>
      </w:r>
    </w:p>
    <w:p w14:paraId="6A0CB073" w14:textId="77777777" w:rsidR="00955C7A" w:rsidRPr="00FA25BD" w:rsidRDefault="00955C7A" w:rsidP="00955C7A">
      <w:pPr>
        <w:rPr>
          <w:sz w:val="16"/>
        </w:rPr>
      </w:pPr>
      <w:r w:rsidRPr="00FA25BD">
        <w:rPr>
          <w:sz w:val="16"/>
        </w:rPr>
        <w:t xml:space="preserve">However, </w:t>
      </w:r>
      <w:r w:rsidRPr="00FA25BD">
        <w:rPr>
          <w:rStyle w:val="StyleUnderline"/>
        </w:rPr>
        <w:t>such</w:t>
      </w:r>
      <w:r w:rsidRPr="00FA25BD">
        <w:rPr>
          <w:sz w:val="16"/>
        </w:rPr>
        <w:t xml:space="preserve"> a </w:t>
      </w:r>
      <w:r w:rsidRPr="00FA25BD">
        <w:rPr>
          <w:rStyle w:val="StyleUnderline"/>
        </w:rPr>
        <w:t>blanket condemnation of central planning</w:t>
      </w:r>
      <w:r w:rsidRPr="00FA25BD">
        <w:rPr>
          <w:sz w:val="16"/>
        </w:rPr>
        <w:t xml:space="preserve"> in all forms and circumstances, </w:t>
      </w:r>
      <w:r w:rsidRPr="00FA25BD">
        <w:rPr>
          <w:rStyle w:val="StyleUnderline"/>
        </w:rPr>
        <w:t>divorced from concrete analysis, had no real theoretical basis, and was contradicted by reality</w:t>
      </w:r>
      <w:r w:rsidRPr="00FA25BD">
        <w:rPr>
          <w:sz w:val="16"/>
        </w:rPr>
        <w:t xml:space="preserve">. </w:t>
      </w:r>
      <w:r w:rsidRPr="00FA25BD">
        <w:rPr>
          <w:rStyle w:val="StyleUnderline"/>
        </w:rPr>
        <w:t xml:space="preserve">Capitalist economies </w:t>
      </w:r>
      <w:r w:rsidRPr="00FA25BD">
        <w:rPr>
          <w:sz w:val="16"/>
        </w:rPr>
        <w:t xml:space="preserve">had themselves </w:t>
      </w:r>
      <w:r w:rsidRPr="00FA25BD">
        <w:rPr>
          <w:rStyle w:val="StyleUnderline"/>
        </w:rPr>
        <w:t>frequently resorted to emergency wartime central planning</w:t>
      </w:r>
      <w:r w:rsidRPr="00FA25BD">
        <w:rPr>
          <w:sz w:val="16"/>
        </w:rPr>
        <w:t xml:space="preserve">. </w:t>
      </w:r>
      <w:r w:rsidRPr="00FA25BD">
        <w:rPr>
          <w:rStyle w:val="StyleUnderline"/>
        </w:rPr>
        <w:t>During the Second World War</w:t>
      </w:r>
      <w:r w:rsidRPr="00FA25BD">
        <w:rPr>
          <w:sz w:val="16"/>
        </w:rPr>
        <w:t xml:space="preserve">, </w:t>
      </w:r>
      <w:r w:rsidRPr="00FA25BD">
        <w:rPr>
          <w:rStyle w:val="StyleUnderline"/>
        </w:rPr>
        <w:t>the U</w:t>
      </w:r>
      <w:r w:rsidRPr="00FA25BD">
        <w:rPr>
          <w:sz w:val="16"/>
        </w:rPr>
        <w:t xml:space="preserve">nited </w:t>
      </w:r>
      <w:r w:rsidRPr="00FA25BD">
        <w:rPr>
          <w:rStyle w:val="StyleUnderline"/>
        </w:rPr>
        <w:t>S</w:t>
      </w:r>
      <w:r w:rsidRPr="00FA25BD">
        <w:rPr>
          <w:sz w:val="16"/>
        </w:rPr>
        <w:t xml:space="preserve">tates, for example, </w:t>
      </w:r>
      <w:r w:rsidRPr="00FA25BD">
        <w:rPr>
          <w:rStyle w:val="StyleUnderline"/>
        </w:rPr>
        <w:t>instituted</w:t>
      </w:r>
      <w:r w:rsidRPr="00FA25BD">
        <w:rPr>
          <w:sz w:val="16"/>
        </w:rPr>
        <w:t xml:space="preserve"> an </w:t>
      </w:r>
      <w:r w:rsidRPr="00FA25BD">
        <w:rPr>
          <w:rStyle w:val="StyleUnderline"/>
        </w:rPr>
        <w:t>extensive</w:t>
      </w:r>
      <w:r w:rsidRPr="00FA25BD">
        <w:rPr>
          <w:sz w:val="16"/>
        </w:rPr>
        <w:t xml:space="preserve"> system of </w:t>
      </w:r>
      <w:r w:rsidRPr="00FA25BD">
        <w:rPr>
          <w:rStyle w:val="StyleUnderline"/>
        </w:rPr>
        <w:t>national planning, run by the War Production Board</w:t>
      </w:r>
      <w:r w:rsidRPr="00FA25BD">
        <w:rPr>
          <w:sz w:val="16"/>
        </w:rPr>
        <w:t xml:space="preserve"> and other agencies, </w:t>
      </w:r>
      <w:r w:rsidRPr="00FA25BD">
        <w:rPr>
          <w:rStyle w:val="StyleUnderline"/>
        </w:rPr>
        <w:t>which shifted resources and production while instituting rationing and price controls</w:t>
      </w:r>
      <w:r w:rsidRPr="00FA25BD">
        <w:rPr>
          <w:sz w:val="16"/>
        </w:rPr>
        <w:t xml:space="preserve">. Civilian automobile production, constituting the core industrial sector of the country, was rapidly converted into the production of armaments, tanks, and aircraft. There was a desperate need to produce warships and merchant ships. Military goods were needed not only for the United States but also for its allies.89 This also demanded a massive expansion of and major shifts in the labor force, as millions of men were drawn into military service. Paid employment of women grew by 57 percent during the war; in 1943, women made up 65 percent of the work force in the aircraft industry.90 All of </w:t>
      </w:r>
      <w:r w:rsidRPr="00FA25BD">
        <w:rPr>
          <w:rStyle w:val="StyleUnderline"/>
        </w:rPr>
        <w:t>this required central planning, including planning agencies, directives by the state, and fiscal and monetary controls</w:t>
      </w:r>
      <w:r w:rsidRPr="00FA25BD">
        <w:rPr>
          <w:sz w:val="16"/>
        </w:rPr>
        <w:t xml:space="preserve">. </w:t>
      </w:r>
      <w:r w:rsidRPr="00FA25BD">
        <w:rPr>
          <w:rStyle w:val="StyleUnderline"/>
        </w:rPr>
        <w:t>Government research in science and technology was boosted, most famously in the Manhattan Project</w:t>
      </w:r>
      <w:r w:rsidRPr="00FA25BD">
        <w:rPr>
          <w:sz w:val="16"/>
        </w:rPr>
        <w:t xml:space="preserve">. The </w:t>
      </w:r>
      <w:r w:rsidRPr="00FA25BD">
        <w:rPr>
          <w:rStyle w:val="StyleUnderline"/>
        </w:rPr>
        <w:t>economic surplus</w:t>
      </w:r>
      <w:r w:rsidRPr="00FA25BD">
        <w:rPr>
          <w:sz w:val="16"/>
        </w:rPr>
        <w:t xml:space="preserve"> generated by the society </w:t>
      </w:r>
      <w:r w:rsidRPr="00FA25BD">
        <w:rPr>
          <w:rStyle w:val="StyleUnderline"/>
        </w:rPr>
        <w:t>was</w:t>
      </w:r>
      <w:r w:rsidRPr="00FA25BD">
        <w:rPr>
          <w:sz w:val="16"/>
        </w:rPr>
        <w:t xml:space="preserve"> massively </w:t>
      </w:r>
      <w:r w:rsidRPr="00FA25BD">
        <w:rPr>
          <w:rStyle w:val="StyleUnderline"/>
        </w:rPr>
        <w:t>redirected to facilitate war production</w:t>
      </w:r>
      <w:r w:rsidRPr="00FA25BD">
        <w:rPr>
          <w:sz w:val="16"/>
        </w:rPr>
        <w:t xml:space="preserve">, while </w:t>
      </w:r>
      <w:r w:rsidRPr="00FA25BD">
        <w:rPr>
          <w:rStyle w:val="StyleUnderline"/>
        </w:rPr>
        <w:t>industry had to be coordinated to maximize</w:t>
      </w:r>
      <w:r w:rsidRPr="00FA25BD">
        <w:rPr>
          <w:sz w:val="16"/>
        </w:rPr>
        <w:t xml:space="preserve"> specific military </w:t>
      </w:r>
      <w:r w:rsidRPr="00FA25BD">
        <w:rPr>
          <w:rStyle w:val="StyleUnderline"/>
        </w:rPr>
        <w:t>goods at the right time and tempo</w:t>
      </w:r>
      <w:r w:rsidRPr="00FA25BD">
        <w:rPr>
          <w:sz w:val="16"/>
        </w:rPr>
        <w:t xml:space="preserve">.91 Central planning, as Michał </w:t>
      </w:r>
      <w:proofErr w:type="spellStart"/>
      <w:r w:rsidRPr="00FA25BD">
        <w:rPr>
          <w:sz w:val="16"/>
        </w:rPr>
        <w:t>Kalecki</w:t>
      </w:r>
      <w:proofErr w:type="spellEnd"/>
      <w:r w:rsidRPr="00FA25BD">
        <w:rPr>
          <w:sz w:val="16"/>
        </w:rPr>
        <w:t xml:space="preserve"> defined it, “embraces the volume of production, the wage fund, larger investment projects, as well as control over prices and the distribution of basic materials.” U.S. wartime planning fits this definition to a considerable extent, demonstrating that a mixed economy was not incompatible in all circumstances with centralized planning.92</w:t>
      </w:r>
    </w:p>
    <w:p w14:paraId="03DA1AC0" w14:textId="77777777" w:rsidR="00955C7A" w:rsidRPr="00FA25BD" w:rsidRDefault="00955C7A" w:rsidP="00955C7A">
      <w:pPr>
        <w:rPr>
          <w:sz w:val="16"/>
        </w:rPr>
      </w:pPr>
    </w:p>
    <w:p w14:paraId="6140EB99" w14:textId="77777777" w:rsidR="00955C7A" w:rsidRPr="00FA25BD" w:rsidRDefault="00955C7A" w:rsidP="00955C7A">
      <w:pPr>
        <w:pStyle w:val="Heading4"/>
      </w:pPr>
      <w:r w:rsidRPr="00FA25BD">
        <w:t xml:space="preserve">Planning is the only way to avert environmental catastrophe---democracy and scaling correct for past failures </w:t>
      </w:r>
    </w:p>
    <w:p w14:paraId="129B4119" w14:textId="77777777" w:rsidR="00955C7A" w:rsidRPr="00FA25BD" w:rsidRDefault="00955C7A" w:rsidP="00955C7A">
      <w:r w:rsidRPr="00FA25BD">
        <w:rPr>
          <w:rStyle w:val="Style13ptBold"/>
        </w:rPr>
        <w:t>Foster 23</w:t>
      </w:r>
      <w:r w:rsidRPr="00FA25BD">
        <w:t xml:space="preserve"> </w:t>
      </w:r>
    </w:p>
    <w:p w14:paraId="691D20DD"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1D82B4C0" w14:textId="77777777" w:rsidR="00955C7A" w:rsidRPr="00FA25BD" w:rsidRDefault="00955C7A" w:rsidP="00955C7A">
      <w:pPr>
        <w:rPr>
          <w:sz w:val="16"/>
        </w:rPr>
      </w:pPr>
      <w:r w:rsidRPr="00FA25BD">
        <w:rPr>
          <w:rStyle w:val="StyleUnderline"/>
        </w:rPr>
        <w:t>Without social and economic planning, the objectives of socialism aimed at substantive equality and ecological sustainability are impossible to achieve.</w:t>
      </w:r>
      <w:r w:rsidRPr="00FA25BD">
        <w:rPr>
          <w:sz w:val="16"/>
        </w:rPr>
        <w:t xml:space="preserve"> </w:t>
      </w:r>
      <w:r w:rsidRPr="00FA25BD">
        <w:rPr>
          <w:rStyle w:val="StyleUnderline"/>
        </w:rPr>
        <w:t>Logic and historical experience show</w:t>
      </w:r>
      <w:r w:rsidRPr="00FA25BD">
        <w:rPr>
          <w:sz w:val="16"/>
        </w:rPr>
        <w:t xml:space="preserve"> that </w:t>
      </w:r>
      <w:r w:rsidRPr="00FA25BD">
        <w:rPr>
          <w:rStyle w:val="StyleUnderline"/>
        </w:rPr>
        <w:t>without a planning system of some sort operating at various levels</w:t>
      </w:r>
      <w:r w:rsidRPr="00FA25BD">
        <w:rPr>
          <w:sz w:val="16"/>
        </w:rPr>
        <w:t xml:space="preserve">, </w:t>
      </w:r>
      <w:r w:rsidRPr="00FA25BD">
        <w:rPr>
          <w:rStyle w:val="StyleUnderline"/>
        </w:rPr>
        <w:t>from workplace to local to national, there is no conceivable way of effectively addressing the planetary ecological emergency</w:t>
      </w:r>
      <w:r w:rsidRPr="00FA25BD">
        <w:rPr>
          <w:sz w:val="16"/>
        </w:rPr>
        <w:t xml:space="preserve"> or ensuring “</w:t>
      </w:r>
      <w:proofErr w:type="spellStart"/>
      <w:r w:rsidRPr="00FA25BD">
        <w:rPr>
          <w:sz w:val="16"/>
        </w:rPr>
        <w:t>buen</w:t>
      </w:r>
      <w:proofErr w:type="spellEnd"/>
      <w:r w:rsidRPr="00FA25BD">
        <w:rPr>
          <w:sz w:val="16"/>
        </w:rPr>
        <w:t xml:space="preserve"> </w:t>
      </w:r>
      <w:proofErr w:type="spellStart"/>
      <w:r w:rsidRPr="00FA25BD">
        <w:rPr>
          <w:sz w:val="16"/>
        </w:rPr>
        <w:t>vivir</w:t>
      </w:r>
      <w:proofErr w:type="spellEnd"/>
      <w:r w:rsidRPr="00FA25BD">
        <w:rPr>
          <w:sz w:val="16"/>
        </w:rPr>
        <w:t xml:space="preserve"> for all people.”93 This simply cannot be achieved in a society of “Accumulate, accumulate! That is Moses and the prophets!”94 </w:t>
      </w:r>
      <w:r w:rsidRPr="00FA25BD">
        <w:rPr>
          <w:rStyle w:val="StyleUnderline"/>
        </w:rPr>
        <w:t>Planning</w:t>
      </w:r>
      <w:r w:rsidRPr="00FA25BD">
        <w:rPr>
          <w:sz w:val="16"/>
        </w:rPr>
        <w:t xml:space="preserve">, however, </w:t>
      </w:r>
      <w:r w:rsidRPr="00FA25BD">
        <w:rPr>
          <w:rStyle w:val="StyleUnderline"/>
        </w:rPr>
        <w:t>needs to be democratic if it is to attain socially optimal results</w:t>
      </w:r>
      <w:r w:rsidRPr="00FA25BD">
        <w:rPr>
          <w:sz w:val="16"/>
        </w:rPr>
        <w:t>. “</w:t>
      </w:r>
      <w:r w:rsidRPr="00FA25BD">
        <w:rPr>
          <w:rStyle w:val="StyleUnderline"/>
        </w:rPr>
        <w:t>There is nothing in central planning</w:t>
      </w:r>
      <w:r w:rsidRPr="00FA25BD">
        <w:rPr>
          <w:sz w:val="16"/>
        </w:rPr>
        <w:t xml:space="preserve">” in itself, Fred and Harry </w:t>
      </w:r>
      <w:proofErr w:type="spellStart"/>
      <w:r w:rsidRPr="00FA25BD">
        <w:rPr>
          <w:sz w:val="16"/>
        </w:rPr>
        <w:t>Magdoff</w:t>
      </w:r>
      <w:proofErr w:type="spellEnd"/>
      <w:r w:rsidRPr="00FA25BD">
        <w:rPr>
          <w:sz w:val="16"/>
        </w:rPr>
        <w:t xml:space="preserve"> observed in “Approaching Socialism,”</w:t>
      </w:r>
    </w:p>
    <w:p w14:paraId="3A5CE3E5" w14:textId="77777777" w:rsidR="00955C7A" w:rsidRPr="00FA25BD" w:rsidRDefault="00955C7A" w:rsidP="00955C7A">
      <w:pPr>
        <w:ind w:left="720"/>
        <w:rPr>
          <w:sz w:val="16"/>
        </w:rPr>
      </w:pPr>
      <w:proofErr w:type="gramStart"/>
      <w:r w:rsidRPr="00FA25BD">
        <w:rPr>
          <w:rStyle w:val="StyleUnderline"/>
        </w:rPr>
        <w:t>that</w:t>
      </w:r>
      <w:proofErr w:type="gramEnd"/>
      <w:r w:rsidRPr="00FA25BD">
        <w:rPr>
          <w:rStyle w:val="StyleUnderline"/>
        </w:rPr>
        <w:t xml:space="preserve"> requires </w:t>
      </w:r>
      <w:proofErr w:type="spellStart"/>
      <w:r w:rsidRPr="00FA25BD">
        <w:rPr>
          <w:rStyle w:val="StyleUnderline"/>
        </w:rPr>
        <w:t>commandism</w:t>
      </w:r>
      <w:proofErr w:type="spellEnd"/>
      <w:r w:rsidRPr="00FA25BD">
        <w:rPr>
          <w:rStyle w:val="StyleUnderline"/>
        </w:rPr>
        <w:t xml:space="preserve"> and confining all aspects of planning to the central authorities</w:t>
      </w:r>
      <w:r w:rsidRPr="00FA25BD">
        <w:rPr>
          <w:sz w:val="16"/>
        </w:rPr>
        <w:t xml:space="preserve">. </w:t>
      </w:r>
      <w:r w:rsidRPr="00FA25BD">
        <w:rPr>
          <w:rStyle w:val="StyleUnderline"/>
        </w:rPr>
        <w:t>That occurs because of</w:t>
      </w:r>
      <w:r w:rsidRPr="00FA25BD">
        <w:rPr>
          <w:sz w:val="16"/>
        </w:rPr>
        <w:t xml:space="preserve"> the influence of </w:t>
      </w:r>
      <w:r w:rsidRPr="00FA25BD">
        <w:rPr>
          <w:rStyle w:val="StyleUnderline"/>
        </w:rPr>
        <w:t>special bureaucratic interests and</w:t>
      </w:r>
      <w:r w:rsidRPr="00FA25BD">
        <w:rPr>
          <w:sz w:val="16"/>
        </w:rPr>
        <w:t xml:space="preserve"> the </w:t>
      </w:r>
      <w:r w:rsidRPr="00FA25BD">
        <w:rPr>
          <w:rStyle w:val="StyleUnderline"/>
        </w:rPr>
        <w:t>overarching power of the state</w:t>
      </w:r>
      <w:r w:rsidRPr="00FA25BD">
        <w:rPr>
          <w:sz w:val="16"/>
        </w:rPr>
        <w:t xml:space="preserve">. </w:t>
      </w:r>
      <w:r w:rsidRPr="00FA25BD">
        <w:rPr>
          <w:rStyle w:val="StyleUnderline"/>
        </w:rPr>
        <w:t xml:space="preserve">Planning for the people </w:t>
      </w:r>
      <w:proofErr w:type="gramStart"/>
      <w:r w:rsidRPr="00FA25BD">
        <w:rPr>
          <w:rStyle w:val="StyleUnderline"/>
        </w:rPr>
        <w:t>has to</w:t>
      </w:r>
      <w:proofErr w:type="gramEnd"/>
      <w:r w:rsidRPr="00FA25BD">
        <w:rPr>
          <w:rStyle w:val="StyleUnderline"/>
        </w:rPr>
        <w:t xml:space="preserve"> involve the people</w:t>
      </w:r>
      <w:r w:rsidRPr="00FA25BD">
        <w:rPr>
          <w:sz w:val="16"/>
        </w:rPr>
        <w:t xml:space="preserve">. </w:t>
      </w:r>
      <w:r w:rsidRPr="00FA25BD">
        <w:rPr>
          <w:rStyle w:val="StyleUnderline"/>
        </w:rPr>
        <w:t>Plans of regions, cities, and towns need the active involvement of local populations</w:t>
      </w:r>
      <w:r w:rsidRPr="00FA25BD">
        <w:rPr>
          <w:sz w:val="16"/>
        </w:rPr>
        <w:t xml:space="preserve">, factories, and stores in </w:t>
      </w:r>
      <w:proofErr w:type="gramStart"/>
      <w:r w:rsidRPr="00FA25BD">
        <w:rPr>
          <w:sz w:val="16"/>
        </w:rPr>
        <w:t>worker</w:t>
      </w:r>
      <w:proofErr w:type="gramEnd"/>
      <w:r w:rsidRPr="00FA25BD">
        <w:rPr>
          <w:sz w:val="16"/>
        </w:rPr>
        <w:t xml:space="preserve"> and community councils. The overall </w:t>
      </w:r>
      <w:proofErr w:type="gramStart"/>
      <w:r w:rsidRPr="00FA25BD">
        <w:rPr>
          <w:sz w:val="16"/>
        </w:rPr>
        <w:t>program—</w:t>
      </w:r>
      <w:proofErr w:type="gramEnd"/>
      <w:r w:rsidRPr="00FA25BD">
        <w:rPr>
          <w:rStyle w:val="StyleUnderline"/>
        </w:rPr>
        <w:t>especially deciding</w:t>
      </w:r>
      <w:r w:rsidRPr="00FA25BD">
        <w:rPr>
          <w:sz w:val="16"/>
        </w:rPr>
        <w:t xml:space="preserve"> the </w:t>
      </w:r>
      <w:r w:rsidRPr="00FA25BD">
        <w:rPr>
          <w:rStyle w:val="StyleUnderline"/>
        </w:rPr>
        <w:t>distribution of resources between consumption</w:t>
      </w:r>
      <w:r w:rsidRPr="00FA25BD">
        <w:rPr>
          <w:sz w:val="16"/>
        </w:rPr>
        <w:t xml:space="preserve"> goods </w:t>
      </w:r>
      <w:r w:rsidRPr="00FA25BD">
        <w:rPr>
          <w:rStyle w:val="StyleUnderline"/>
        </w:rPr>
        <w:t>and investment</w:t>
      </w:r>
      <w:r w:rsidRPr="00FA25BD">
        <w:rPr>
          <w:sz w:val="16"/>
        </w:rPr>
        <w:t>—</w:t>
      </w:r>
      <w:r w:rsidRPr="00FA25BD">
        <w:rPr>
          <w:rStyle w:val="StyleUnderline"/>
        </w:rPr>
        <w:t>calls for people’s participation</w:t>
      </w:r>
      <w:r w:rsidRPr="00FA25BD">
        <w:rPr>
          <w:sz w:val="16"/>
        </w:rPr>
        <w:t>. And for that, the people must have the facts, a clear way to inform their thinking, and contribute to the basic decisions.95</w:t>
      </w:r>
    </w:p>
    <w:p w14:paraId="189FA03C" w14:textId="77777777" w:rsidR="00955C7A" w:rsidRPr="00FA25BD" w:rsidRDefault="00955C7A" w:rsidP="00955C7A">
      <w:pPr>
        <w:rPr>
          <w:sz w:val="16"/>
        </w:rPr>
      </w:pPr>
      <w:r w:rsidRPr="00FA25BD">
        <w:rPr>
          <w:rStyle w:val="StyleUnderline"/>
        </w:rPr>
        <w:t xml:space="preserve">A unified, multifaceted planned economy, which would encompass multiple levels and involve “whole-process democracy,” does not demand </w:t>
      </w:r>
      <w:r w:rsidRPr="00FA25BD">
        <w:rPr>
          <w:sz w:val="16"/>
        </w:rPr>
        <w:t xml:space="preserve">the </w:t>
      </w:r>
      <w:r w:rsidRPr="00FA25BD">
        <w:rPr>
          <w:rStyle w:val="StyleUnderline"/>
        </w:rPr>
        <w:t>elimination of consumer markets or</w:t>
      </w:r>
      <w:r w:rsidRPr="00FA25BD">
        <w:rPr>
          <w:sz w:val="16"/>
        </w:rPr>
        <w:t xml:space="preserve"> of the </w:t>
      </w:r>
      <w:r w:rsidRPr="00FA25BD">
        <w:rPr>
          <w:rStyle w:val="StyleUnderline"/>
        </w:rPr>
        <w:t>freedom of workers to work where they please</w:t>
      </w:r>
      <w:r w:rsidRPr="00FA25BD">
        <w:rPr>
          <w:sz w:val="16"/>
        </w:rPr>
        <w:t xml:space="preserve"> (and thus a labor market in this sense).96 </w:t>
      </w:r>
      <w:r w:rsidRPr="00FA25BD">
        <w:rPr>
          <w:rStyle w:val="StyleUnderline"/>
        </w:rPr>
        <w:t>It does</w:t>
      </w:r>
      <w:r w:rsidRPr="00FA25BD">
        <w:rPr>
          <w:sz w:val="16"/>
        </w:rPr>
        <w:t xml:space="preserve">, however, </w:t>
      </w:r>
      <w:r w:rsidRPr="00FA25BD">
        <w:rPr>
          <w:rStyle w:val="StyleUnderline"/>
        </w:rPr>
        <w:t>require control over investment in capital goods and of finance</w:t>
      </w:r>
      <w:r w:rsidRPr="00FA25BD">
        <w:rPr>
          <w:sz w:val="16"/>
        </w:rPr>
        <w:t xml:space="preserve">, </w:t>
      </w:r>
      <w:r w:rsidRPr="00FA25BD">
        <w:rPr>
          <w:rStyle w:val="StyleUnderline"/>
        </w:rPr>
        <w:t>and</w:t>
      </w:r>
      <w:r w:rsidRPr="00FA25BD">
        <w:rPr>
          <w:sz w:val="16"/>
        </w:rPr>
        <w:t xml:space="preserve"> thus </w:t>
      </w:r>
      <w:r w:rsidRPr="00FA25BD">
        <w:rPr>
          <w:rStyle w:val="StyleUnderline"/>
        </w:rPr>
        <w:t>social controls allowing for the mobilization of the economic surplus in ways that benefit the population in its entirety</w:t>
      </w:r>
      <w:r w:rsidRPr="00FA25BD">
        <w:rPr>
          <w:sz w:val="16"/>
        </w:rPr>
        <w:t xml:space="preserve"> (including future generations), </w:t>
      </w:r>
      <w:r w:rsidRPr="00FA25BD">
        <w:rPr>
          <w:rStyle w:val="StyleUnderline"/>
        </w:rPr>
        <w:t>ensuring egalitarian conditions</w:t>
      </w:r>
      <w:r w:rsidRPr="00FA25BD">
        <w:rPr>
          <w:sz w:val="16"/>
        </w:rPr>
        <w:t xml:space="preserve">, the </w:t>
      </w:r>
      <w:r w:rsidRPr="00FA25BD">
        <w:rPr>
          <w:rStyle w:val="StyleUnderline"/>
        </w:rPr>
        <w:t>fundamental bases of human development</w:t>
      </w:r>
      <w:r w:rsidRPr="00FA25BD">
        <w:rPr>
          <w:sz w:val="16"/>
        </w:rPr>
        <w:t xml:space="preserve"> for all individuals, </w:t>
      </w:r>
      <w:r w:rsidRPr="00FA25BD">
        <w:rPr>
          <w:rStyle w:val="StyleUnderline"/>
        </w:rPr>
        <w:t>and protection of the</w:t>
      </w:r>
      <w:r w:rsidRPr="00FA25BD">
        <w:rPr>
          <w:sz w:val="16"/>
        </w:rPr>
        <w:t xml:space="preserve"> natural </w:t>
      </w:r>
      <w:r w:rsidRPr="00FA25BD">
        <w:rPr>
          <w:rStyle w:val="StyleUnderline"/>
        </w:rPr>
        <w:t>environment</w:t>
      </w:r>
      <w:r w:rsidRPr="00FA25BD">
        <w:rPr>
          <w:sz w:val="16"/>
        </w:rPr>
        <w:t>.</w:t>
      </w:r>
    </w:p>
    <w:p w14:paraId="3ED2E1AF" w14:textId="77777777" w:rsidR="00955C7A" w:rsidRPr="00FA25BD" w:rsidRDefault="00955C7A" w:rsidP="00955C7A"/>
    <w:p w14:paraId="3B28BFC8" w14:textId="77777777" w:rsidR="00955C7A" w:rsidRPr="00FA25BD" w:rsidRDefault="00955C7A" w:rsidP="00955C7A">
      <w:pPr>
        <w:pStyle w:val="Heading4"/>
      </w:pPr>
      <w:r w:rsidRPr="00FA25BD">
        <w:t xml:space="preserve">Planned systems adapt better than market economies </w:t>
      </w:r>
    </w:p>
    <w:p w14:paraId="255220E4" w14:textId="77777777" w:rsidR="00955C7A" w:rsidRPr="00FA25BD" w:rsidRDefault="00955C7A" w:rsidP="00955C7A">
      <w:r w:rsidRPr="00FA25BD">
        <w:rPr>
          <w:rStyle w:val="Style13ptBold"/>
        </w:rPr>
        <w:t>Foster 23</w:t>
      </w:r>
      <w:r w:rsidRPr="00FA25BD">
        <w:t xml:space="preserve"> </w:t>
      </w:r>
    </w:p>
    <w:p w14:paraId="5AC49E5F"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43FC90A8" w14:textId="77777777" w:rsidR="00955C7A" w:rsidRPr="00FA25BD" w:rsidRDefault="00955C7A" w:rsidP="00955C7A">
      <w:pPr>
        <w:rPr>
          <w:sz w:val="16"/>
        </w:rPr>
      </w:pPr>
      <w:r w:rsidRPr="00FA25BD">
        <w:rPr>
          <w:sz w:val="16"/>
        </w:rPr>
        <w:t xml:space="preserve">In his essay “In Defense of Socialist Planning” in 1986, Ernest Mandel argued that </w:t>
      </w:r>
      <w:r w:rsidRPr="00FA25BD">
        <w:rPr>
          <w:rStyle w:val="StyleUnderline"/>
        </w:rPr>
        <w:t>the main advantage of economic planning is that decisions on allocation of resources and labor are made ex ante and then corrected by trial and error, rather than ex post through the mediating force of the commodity market</w:t>
      </w:r>
      <w:r w:rsidRPr="00FA25BD">
        <w:rPr>
          <w:sz w:val="16"/>
        </w:rPr>
        <w:t xml:space="preserve"> (and its “rationing by the wallet”). </w:t>
      </w:r>
      <w:r w:rsidRPr="00FA25BD">
        <w:rPr>
          <w:rStyle w:val="StyleUnderline"/>
        </w:rPr>
        <w:t>Planning</w:t>
      </w:r>
      <w:r w:rsidRPr="00FA25BD">
        <w:rPr>
          <w:sz w:val="16"/>
        </w:rPr>
        <w:t xml:space="preserve"> thus </w:t>
      </w:r>
      <w:r w:rsidRPr="00FA25BD">
        <w:rPr>
          <w:rStyle w:val="StyleUnderline"/>
        </w:rPr>
        <w:t xml:space="preserve">allows for decisions to be made directly </w:t>
      </w:r>
      <w:proofErr w:type="gramStart"/>
      <w:r w:rsidRPr="00FA25BD">
        <w:rPr>
          <w:rStyle w:val="StyleUnderline"/>
        </w:rPr>
        <w:t>on the basis of</w:t>
      </w:r>
      <w:proofErr w:type="gramEnd"/>
      <w:r w:rsidRPr="00FA25BD">
        <w:rPr>
          <w:sz w:val="16"/>
        </w:rPr>
        <w:t xml:space="preserve"> what Marx called the “hierarchy of…</w:t>
      </w:r>
      <w:r w:rsidRPr="00FA25BD">
        <w:rPr>
          <w:rStyle w:val="StyleUnderline"/>
        </w:rPr>
        <w:t>needs</w:t>
      </w:r>
      <w:r w:rsidRPr="00FA25BD">
        <w:rPr>
          <w:sz w:val="16"/>
        </w:rPr>
        <w:t xml:space="preserve">.” </w:t>
      </w:r>
      <w:r w:rsidRPr="00FA25BD">
        <w:rPr>
          <w:rStyle w:val="StyleUnderline"/>
        </w:rPr>
        <w:t>This does not require</w:t>
      </w:r>
      <w:r w:rsidRPr="00FA25BD">
        <w:rPr>
          <w:sz w:val="16"/>
        </w:rPr>
        <w:t xml:space="preserve"> that all </w:t>
      </w:r>
      <w:r w:rsidRPr="00FA25BD">
        <w:rPr>
          <w:rStyle w:val="StyleUnderline"/>
        </w:rPr>
        <w:t>decisions be made by a centralized bureaucracy; it is consistent with a socialized democracy based on the “institutionalization of popular sovereignty.” The fundamental parameters of production would be established by the associated producers in a society organized on the principle of cooperation</w:t>
      </w:r>
      <w:r w:rsidRPr="00FA25BD">
        <w:rPr>
          <w:sz w:val="16"/>
        </w:rPr>
        <w:t xml:space="preserve">. </w:t>
      </w:r>
      <w:r w:rsidRPr="00FA25BD">
        <w:rPr>
          <w:rStyle w:val="StyleUnderline"/>
        </w:rPr>
        <w:t>Such a society “would grow in civilization rather than in mere consumption</w:t>
      </w:r>
      <w:r w:rsidRPr="00FA25BD">
        <w:rPr>
          <w:sz w:val="16"/>
        </w:rPr>
        <w:t>.”97</w:t>
      </w:r>
    </w:p>
    <w:p w14:paraId="4B465752" w14:textId="77777777" w:rsidR="00955C7A" w:rsidRPr="00FA25BD" w:rsidRDefault="00955C7A" w:rsidP="00955C7A"/>
    <w:p w14:paraId="1F38E04F" w14:textId="77777777" w:rsidR="00955C7A" w:rsidRPr="00FA25BD" w:rsidRDefault="00955C7A" w:rsidP="00955C7A">
      <w:pPr>
        <w:pStyle w:val="Heading3"/>
      </w:pPr>
    </w:p>
    <w:p w14:paraId="179B180B" w14:textId="6490B9E8" w:rsidR="00955C7A" w:rsidRPr="00FA25BD" w:rsidRDefault="00955C7A" w:rsidP="00955C7A">
      <w:pPr>
        <w:pStyle w:val="Heading3"/>
      </w:pPr>
      <w:r w:rsidRPr="00FA25BD">
        <w:t xml:space="preserve"> Socialism – solves redistribution </w:t>
      </w:r>
    </w:p>
    <w:p w14:paraId="33F628B3" w14:textId="77777777" w:rsidR="00955C7A" w:rsidRPr="00FA25BD" w:rsidRDefault="00955C7A" w:rsidP="00955C7A">
      <w:pPr>
        <w:pStyle w:val="Heading4"/>
        <w:rPr>
          <w:rFonts w:eastAsia="Calibri"/>
        </w:rPr>
      </w:pPr>
      <w:r w:rsidRPr="00FA25BD">
        <w:rPr>
          <w:rFonts w:eastAsia="Calibri"/>
        </w:rPr>
        <w:t xml:space="preserve">Socialism needed to address profit and exploitation </w:t>
      </w:r>
    </w:p>
    <w:p w14:paraId="0584388B" w14:textId="77777777" w:rsidR="00955C7A" w:rsidRPr="00FA25BD" w:rsidRDefault="00955C7A" w:rsidP="00955C7A">
      <w:pPr>
        <w:spacing w:before="240" w:after="240" w:line="240" w:lineRule="auto"/>
        <w:rPr>
          <w:rFonts w:eastAsia="Calibri"/>
          <w:b/>
          <w:sz w:val="26"/>
          <w:szCs w:val="26"/>
        </w:rPr>
      </w:pPr>
      <w:r w:rsidRPr="00FA25BD">
        <w:rPr>
          <w:rFonts w:eastAsia="Calibri"/>
          <w:b/>
          <w:sz w:val="26"/>
          <w:szCs w:val="26"/>
        </w:rPr>
        <w:t xml:space="preserve">Riexinger, </w:t>
      </w:r>
      <w:r w:rsidRPr="00FA25BD">
        <w:rPr>
          <w:rFonts w:eastAsia="Calibri"/>
          <w:bCs/>
          <w:sz w:val="26"/>
          <w:szCs w:val="26"/>
        </w:rPr>
        <w:t>Executive Board of the Rosa Luxemburg Foundation and German MP,</w:t>
      </w:r>
      <w:r w:rsidRPr="00FA25BD">
        <w:rPr>
          <w:rFonts w:eastAsia="Calibri"/>
          <w:b/>
          <w:sz w:val="26"/>
          <w:szCs w:val="26"/>
        </w:rPr>
        <w:t xml:space="preserve"> and, Zelik, </w:t>
      </w:r>
      <w:r w:rsidRPr="00FA25BD">
        <w:rPr>
          <w:rFonts w:eastAsia="Calibri"/>
          <w:bCs/>
          <w:sz w:val="26"/>
          <w:szCs w:val="26"/>
        </w:rPr>
        <w:t>author on capitalism</w:t>
      </w:r>
      <w:r w:rsidRPr="00FA25BD">
        <w:rPr>
          <w:rFonts w:eastAsia="Calibri"/>
          <w:b/>
          <w:sz w:val="26"/>
          <w:szCs w:val="26"/>
        </w:rPr>
        <w:t>, 2024</w:t>
      </w:r>
    </w:p>
    <w:p w14:paraId="3C79D3FC" w14:textId="77777777" w:rsidR="00955C7A" w:rsidRPr="00FA25BD" w:rsidRDefault="00955C7A" w:rsidP="00955C7A">
      <w:pPr>
        <w:spacing w:before="240" w:after="240"/>
        <w:rPr>
          <w:rFonts w:eastAsia="Calibri"/>
        </w:rPr>
      </w:pPr>
      <w:r w:rsidRPr="00FA25BD">
        <w:rPr>
          <w:rFonts w:eastAsia="Calibri"/>
        </w:rPr>
        <w:t>[Bernd, Raul, “What Socialism Means Today?” , Rosa Luxemburg Stiftung, November 2024,</w:t>
      </w:r>
      <w:hyperlink r:id="rId44">
        <w:r w:rsidRPr="00FA25BD">
          <w:rPr>
            <w:rFonts w:eastAsia="Calibri"/>
            <w:color w:val="1155CC"/>
            <w:u w:val="single"/>
          </w:rPr>
          <w:t>https://www.rosalux.de/fileadmin/rls_uploads/pdfs/sonst_publikationen/IH_Was_ist_Sozialismus_heute_engl_Web.pdf</w:t>
        </w:r>
      </w:hyperlink>
      <w:r w:rsidRPr="00FA25BD">
        <w:rPr>
          <w:rFonts w:eastAsia="Calibri"/>
        </w:rPr>
        <w:t xml:space="preserve">, July 8, 2025, HDCSW - </w:t>
      </w:r>
      <w:proofErr w:type="spellStart"/>
      <w:r w:rsidRPr="00FA25BD">
        <w:rPr>
          <w:rFonts w:eastAsia="Calibri"/>
        </w:rPr>
        <w:t>Allisson.C</w:t>
      </w:r>
      <w:proofErr w:type="spellEnd"/>
      <w:r w:rsidRPr="00FA25BD">
        <w:rPr>
          <w:rFonts w:eastAsia="Calibri"/>
        </w:rPr>
        <w:t>]</w:t>
      </w:r>
    </w:p>
    <w:p w14:paraId="28C639D3" w14:textId="77777777" w:rsidR="00955C7A" w:rsidRPr="00FA25BD" w:rsidRDefault="00955C7A" w:rsidP="00955C7A">
      <w:pPr>
        <w:rPr>
          <w:rFonts w:eastAsia="Calibri"/>
          <w:sz w:val="20"/>
          <w:szCs w:val="20"/>
        </w:rPr>
      </w:pPr>
      <w:r w:rsidRPr="00FA25BD">
        <w:rPr>
          <w:rFonts w:eastAsia="Calibri"/>
          <w:sz w:val="20"/>
          <w:szCs w:val="20"/>
        </w:rPr>
        <w:t xml:space="preserve">By now, even capitalism under neoliberal modernization has discovered what it calls the care sector. But </w:t>
      </w:r>
      <w:r w:rsidRPr="00FA25BD">
        <w:rPr>
          <w:rFonts w:eastAsia="Calibri"/>
          <w:u w:val="single"/>
        </w:rPr>
        <w:t xml:space="preserve">institutions of care are not run in the common interest, but in the interests of profit. </w:t>
      </w:r>
      <w:r w:rsidRPr="00FA25BD">
        <w:rPr>
          <w:rFonts w:eastAsia="Calibri"/>
          <w:sz w:val="20"/>
          <w:szCs w:val="20"/>
        </w:rPr>
        <w:t xml:space="preserve">They are transformed into a department of business, </w:t>
      </w:r>
      <w:r w:rsidRPr="00FA25BD">
        <w:rPr>
          <w:rFonts w:eastAsia="Calibri"/>
          <w:u w:val="single"/>
        </w:rPr>
        <w:t>where</w:t>
      </w:r>
      <w:r w:rsidRPr="00FA25BD">
        <w:rPr>
          <w:rFonts w:eastAsia="Calibri"/>
          <w:sz w:val="20"/>
          <w:szCs w:val="20"/>
        </w:rPr>
        <w:t xml:space="preserve"> people, overwhelmingly </w:t>
      </w:r>
      <w:r w:rsidRPr="00FA25BD">
        <w:rPr>
          <w:rFonts w:eastAsia="Calibri"/>
          <w:u w:val="single"/>
        </w:rPr>
        <w:t>women and mostly migrants, work under pitiful conditions.</w:t>
      </w:r>
      <w:r w:rsidRPr="00FA25BD">
        <w:rPr>
          <w:rFonts w:eastAsia="Calibri"/>
          <w:sz w:val="20"/>
          <w:szCs w:val="20"/>
        </w:rPr>
        <w:t xml:space="preserve"> Meanwhile, </w:t>
      </w:r>
      <w:r w:rsidRPr="00FA25BD">
        <w:rPr>
          <w:rFonts w:eastAsia="Calibri"/>
          <w:u w:val="single"/>
        </w:rPr>
        <w:t>the quality of care in hospitals, kindergartens, and facilities for the elderly has tended to worsen</w:t>
      </w:r>
      <w:r w:rsidRPr="00FA25BD">
        <w:rPr>
          <w:rFonts w:eastAsia="Calibri"/>
          <w:sz w:val="20"/>
          <w:szCs w:val="20"/>
        </w:rPr>
        <w:t xml:space="preserve">. In this regard, too, capitalism is oblivious to the foundations of its own social existence. </w:t>
      </w:r>
    </w:p>
    <w:p w14:paraId="57A50DDF" w14:textId="77777777" w:rsidR="00955C7A" w:rsidRPr="00FA25BD" w:rsidRDefault="00955C7A" w:rsidP="00955C7A">
      <w:pPr>
        <w:rPr>
          <w:rFonts w:eastAsia="Calibri"/>
          <w:sz w:val="20"/>
          <w:szCs w:val="20"/>
        </w:rPr>
      </w:pPr>
    </w:p>
    <w:p w14:paraId="72120305" w14:textId="77777777" w:rsidR="00955C7A" w:rsidRPr="00FA25BD" w:rsidRDefault="00955C7A" w:rsidP="00955C7A">
      <w:pPr>
        <w:rPr>
          <w:rFonts w:eastAsia="Calibri"/>
          <w:u w:val="single"/>
        </w:rPr>
      </w:pPr>
      <w:r w:rsidRPr="00FA25BD">
        <w:rPr>
          <w:rFonts w:eastAsia="Calibri"/>
          <w:u w:val="single"/>
        </w:rPr>
        <w:t>The socialist movement fights to have care work redistributed and organized according to the common good</w:t>
      </w:r>
      <w:r w:rsidRPr="00FA25BD">
        <w:rPr>
          <w:rFonts w:eastAsia="Calibri"/>
          <w:sz w:val="20"/>
          <w:szCs w:val="20"/>
        </w:rPr>
        <w:t xml:space="preserve">. Facilities for children, the ill, those who depend on care, and </w:t>
      </w:r>
      <w:proofErr w:type="gramStart"/>
      <w:r w:rsidRPr="00FA25BD">
        <w:rPr>
          <w:rFonts w:eastAsia="Calibri"/>
          <w:sz w:val="20"/>
          <w:szCs w:val="20"/>
        </w:rPr>
        <w:t>elders</w:t>
      </w:r>
      <w:proofErr w:type="gramEnd"/>
      <w:r w:rsidRPr="00FA25BD">
        <w:rPr>
          <w:rFonts w:eastAsia="Calibri"/>
          <w:sz w:val="20"/>
          <w:szCs w:val="20"/>
        </w:rPr>
        <w:t xml:space="preserve"> belong in public or community ownership. </w:t>
      </w:r>
      <w:r w:rsidRPr="00FA25BD">
        <w:rPr>
          <w:rFonts w:eastAsia="Calibri"/>
          <w:u w:val="single"/>
        </w:rPr>
        <w:t>The people employed in them should be able to work under good conditions and be well remunerated.</w:t>
      </w:r>
    </w:p>
    <w:p w14:paraId="380ABCF2" w14:textId="77777777" w:rsidR="00955C7A" w:rsidRPr="00FA25BD" w:rsidRDefault="00955C7A" w:rsidP="00955C7A">
      <w:pPr>
        <w:rPr>
          <w:rFonts w:eastAsia="Calibri"/>
          <w:sz w:val="20"/>
          <w:szCs w:val="20"/>
        </w:rPr>
      </w:pPr>
    </w:p>
    <w:p w14:paraId="0EFF5992" w14:textId="77777777" w:rsidR="00955C7A" w:rsidRPr="00FA25BD" w:rsidRDefault="00955C7A" w:rsidP="00955C7A">
      <w:pPr>
        <w:rPr>
          <w:rFonts w:eastAsia="Calibri"/>
          <w:sz w:val="20"/>
          <w:szCs w:val="20"/>
        </w:rPr>
      </w:pPr>
      <w:r w:rsidRPr="00FA25BD">
        <w:rPr>
          <w:rFonts w:eastAsia="Calibri"/>
          <w:sz w:val="20"/>
          <w:szCs w:val="20"/>
        </w:rPr>
        <w:t xml:space="preserve"> At the same time, it is imperative to redistribute reproductive activities as between the genders. In this regard, two decades ago socialist feminist Frigga Haug (2008) spoke about a “four-in-one perspective”. </w:t>
      </w:r>
      <w:r w:rsidRPr="00FA25BD">
        <w:rPr>
          <w:rFonts w:eastAsia="Calibri"/>
          <w:u w:val="single"/>
        </w:rPr>
        <w:t xml:space="preserve">Waged work, interpersonal care work, socio-political engagement, and self-development should be understood as equally important areas of activity, and all human beings should take responsibility to an equal degree in </w:t>
      </w:r>
      <w:proofErr w:type="gramStart"/>
      <w:r w:rsidRPr="00FA25BD">
        <w:rPr>
          <w:rFonts w:eastAsia="Calibri"/>
          <w:u w:val="single"/>
        </w:rPr>
        <w:t>all of</w:t>
      </w:r>
      <w:proofErr w:type="gramEnd"/>
      <w:r w:rsidRPr="00FA25BD">
        <w:rPr>
          <w:rFonts w:eastAsia="Calibri"/>
          <w:u w:val="single"/>
        </w:rPr>
        <w:t xml:space="preserve"> these areas and have equal opportunities for self-realization.</w:t>
      </w:r>
      <w:r w:rsidRPr="00FA25BD">
        <w:rPr>
          <w:rFonts w:eastAsia="Calibri"/>
          <w:sz w:val="20"/>
          <w:szCs w:val="20"/>
        </w:rPr>
        <w:t xml:space="preserve"> The conditions for this lie in the development of a public infrastructure of care, the redistribution of wealth and work, and a feminist transformation of our everyday </w:t>
      </w:r>
      <w:proofErr w:type="spellStart"/>
      <w:r w:rsidRPr="00FA25BD">
        <w:rPr>
          <w:rFonts w:eastAsia="Calibri"/>
          <w:sz w:val="20"/>
          <w:szCs w:val="20"/>
        </w:rPr>
        <w:t>behaviour</w:t>
      </w:r>
      <w:proofErr w:type="spellEnd"/>
      <w:r w:rsidRPr="00FA25BD">
        <w:rPr>
          <w:rFonts w:eastAsia="Calibri"/>
          <w:sz w:val="20"/>
          <w:szCs w:val="20"/>
        </w:rPr>
        <w:t>.</w:t>
      </w:r>
    </w:p>
    <w:p w14:paraId="751BFEB7" w14:textId="77777777" w:rsidR="00955C7A" w:rsidRPr="00FA25BD" w:rsidRDefault="00955C7A" w:rsidP="00955C7A">
      <w:pPr>
        <w:rPr>
          <w:rFonts w:eastAsia="Calibri"/>
          <w:sz w:val="20"/>
          <w:szCs w:val="20"/>
        </w:rPr>
      </w:pPr>
    </w:p>
    <w:p w14:paraId="4E07BA06" w14:textId="77777777" w:rsidR="00955C7A" w:rsidRPr="00FA25BD" w:rsidRDefault="00955C7A" w:rsidP="00955C7A">
      <w:pPr>
        <w:rPr>
          <w:rFonts w:eastAsia="Calibri"/>
        </w:rPr>
      </w:pPr>
      <w:r w:rsidRPr="00FA25BD">
        <w:rPr>
          <w:rFonts w:eastAsia="Calibri"/>
          <w:sz w:val="20"/>
          <w:szCs w:val="20"/>
        </w:rPr>
        <w:t>In our view, an</w:t>
      </w:r>
      <w:r w:rsidRPr="00FA25BD">
        <w:rPr>
          <w:rFonts w:eastAsia="Calibri"/>
        </w:rPr>
        <w:t xml:space="preserve"> </w:t>
      </w:r>
      <w:r w:rsidRPr="00FA25BD">
        <w:rPr>
          <w:rFonts w:eastAsia="Calibri"/>
          <w:u w:val="single"/>
        </w:rPr>
        <w:t>“economy that puts life first” must proceed towards</w:t>
      </w:r>
      <w:r w:rsidRPr="00FA25BD">
        <w:rPr>
          <w:rFonts w:eastAsia="Calibri"/>
          <w:sz w:val="20"/>
          <w:szCs w:val="20"/>
        </w:rPr>
        <w:t xml:space="preserve"> a fivefold goal: 1) the provision to all human beings — meaning globally, irrespective of the framework of the nation-state — of the </w:t>
      </w:r>
      <w:r w:rsidRPr="00FA25BD">
        <w:rPr>
          <w:rFonts w:eastAsia="Calibri"/>
          <w:u w:val="single"/>
        </w:rPr>
        <w:t>goods they need to meet their everyday needs</w:t>
      </w:r>
      <w:r w:rsidRPr="00FA25BD">
        <w:rPr>
          <w:rFonts w:eastAsia="Calibri"/>
        </w:rPr>
        <w:t>;</w:t>
      </w:r>
      <w:r w:rsidRPr="00FA25BD">
        <w:rPr>
          <w:rFonts w:eastAsia="Calibri"/>
          <w:sz w:val="20"/>
          <w:szCs w:val="20"/>
        </w:rPr>
        <w:t xml:space="preserve"> 2) the </w:t>
      </w:r>
      <w:r w:rsidRPr="00FA25BD">
        <w:rPr>
          <w:rFonts w:eastAsia="Calibri"/>
          <w:u w:val="single"/>
        </w:rPr>
        <w:t xml:space="preserve">establishment of public infrastructure that guarantees </w:t>
      </w:r>
      <w:r w:rsidRPr="00FA25BD">
        <w:rPr>
          <w:rFonts w:eastAsia="Calibri"/>
          <w:sz w:val="20"/>
          <w:szCs w:val="20"/>
        </w:rPr>
        <w:t>comprehensive social security and</w:t>
      </w:r>
      <w:r w:rsidRPr="00FA25BD">
        <w:rPr>
          <w:rFonts w:eastAsia="Calibri"/>
          <w:u w:val="single"/>
        </w:rPr>
        <w:t xml:space="preserve"> participation in social life</w:t>
      </w:r>
      <w:r w:rsidRPr="00FA25BD">
        <w:rPr>
          <w:rFonts w:eastAsia="Calibri"/>
          <w:sz w:val="20"/>
          <w:szCs w:val="20"/>
          <w:u w:val="single"/>
        </w:rPr>
        <w:t>;</w:t>
      </w:r>
      <w:r w:rsidRPr="00FA25BD">
        <w:rPr>
          <w:rFonts w:eastAsia="Calibri"/>
          <w:sz w:val="20"/>
          <w:szCs w:val="20"/>
        </w:rPr>
        <w:t xml:space="preserve"> this infrastructure should also not be conceived according to nation-state limits, rather the goal must be to expand existing international institutions for health and education to form effective global infrastructure; 3) t</w:t>
      </w:r>
      <w:r w:rsidRPr="00FA25BD">
        <w:rPr>
          <w:rFonts w:eastAsia="Calibri"/>
          <w:sz w:val="20"/>
          <w:szCs w:val="20"/>
          <w:u w:val="single"/>
        </w:rPr>
        <w:t xml:space="preserve">he </w:t>
      </w:r>
      <w:r w:rsidRPr="00FA25BD">
        <w:rPr>
          <w:rFonts w:eastAsia="Calibri"/>
          <w:u w:val="single"/>
        </w:rPr>
        <w:t>sustainability of the mode of production and life</w:t>
      </w:r>
      <w:r w:rsidRPr="00FA25BD">
        <w:rPr>
          <w:rFonts w:eastAsia="Calibri"/>
          <w:sz w:val="20"/>
          <w:szCs w:val="20"/>
          <w:u w:val="single"/>
        </w:rPr>
        <w:t>,</w:t>
      </w:r>
      <w:r w:rsidRPr="00FA25BD">
        <w:rPr>
          <w:rFonts w:eastAsia="Calibri"/>
          <w:sz w:val="20"/>
          <w:szCs w:val="20"/>
        </w:rPr>
        <w:t xml:space="preserve"> meaning the alignment of economic and social processes with the reproductive cycles of the environment and the “earth system” (i.e. the sum total of physical, chemical, biological and social processes and interactions on this planet); 4) a </w:t>
      </w:r>
      <w:r w:rsidRPr="00FA25BD">
        <w:rPr>
          <w:rFonts w:eastAsia="Calibri"/>
          <w:u w:val="single"/>
        </w:rPr>
        <w:t>redistribution of work and wealth that abolishes the subordination of the reproductive to the productive domain</w:t>
      </w:r>
      <w:r w:rsidRPr="00FA25BD">
        <w:rPr>
          <w:rFonts w:eastAsia="Calibri"/>
          <w:sz w:val="20"/>
          <w:szCs w:val="20"/>
        </w:rPr>
        <w:t xml:space="preserve"> and provides everyone the possibility of self-realization; this includes a universal entitlement to </w:t>
      </w:r>
      <w:r w:rsidRPr="00FA25BD">
        <w:rPr>
          <w:rFonts w:eastAsia="Calibri"/>
          <w:u w:val="single"/>
        </w:rPr>
        <w:t>meaningful and satisfying work, a universal right to leisure</w:t>
      </w:r>
      <w:r w:rsidRPr="00FA25BD">
        <w:rPr>
          <w:rFonts w:eastAsia="Calibri"/>
          <w:sz w:val="20"/>
          <w:szCs w:val="20"/>
        </w:rPr>
        <w:t xml:space="preserve">, and universally shared responsibility for care activities; 5) </w:t>
      </w:r>
      <w:r w:rsidRPr="00FA25BD">
        <w:rPr>
          <w:rFonts w:eastAsia="Calibri"/>
          <w:u w:val="single"/>
        </w:rPr>
        <w:t xml:space="preserve">putting practices of solidarity and cooperative relationships before logics of competition </w:t>
      </w:r>
      <w:r w:rsidRPr="00FA25BD">
        <w:rPr>
          <w:rFonts w:eastAsia="Calibri"/>
          <w:sz w:val="20"/>
          <w:szCs w:val="20"/>
        </w:rPr>
        <w:t>— not merely within existing communities but across ethnic, national, and religious lines.</w:t>
      </w:r>
    </w:p>
    <w:p w14:paraId="197868A6" w14:textId="77777777" w:rsidR="00955C7A" w:rsidRPr="00FA25BD" w:rsidRDefault="00955C7A" w:rsidP="00955C7A"/>
    <w:p w14:paraId="3B53746F" w14:textId="77777777" w:rsidR="00955C7A" w:rsidRPr="00FA25BD" w:rsidRDefault="00955C7A" w:rsidP="00955C7A"/>
    <w:p w14:paraId="08A8F0BB" w14:textId="77777777" w:rsidR="008D2461" w:rsidRPr="00FA25BD" w:rsidRDefault="008D2461" w:rsidP="008D2461"/>
    <w:p w14:paraId="37ED42D3" w14:textId="77777777" w:rsidR="00955C7A" w:rsidRPr="00FA25BD" w:rsidRDefault="00955C7A" w:rsidP="008D2461">
      <w:pPr>
        <w:pStyle w:val="Heading3"/>
      </w:pPr>
    </w:p>
    <w:p w14:paraId="495EAA71" w14:textId="4FBD9AEC" w:rsidR="00955C7A" w:rsidRPr="00FA25BD" w:rsidRDefault="00955C7A" w:rsidP="008D2461">
      <w:pPr>
        <w:pStyle w:val="Heading3"/>
      </w:pPr>
      <w:r w:rsidRPr="00FA25BD">
        <w:t xml:space="preserve">Alt – dialectics of Ecology </w:t>
      </w:r>
    </w:p>
    <w:p w14:paraId="3B047D61" w14:textId="6F89A986" w:rsidR="00955C7A" w:rsidRPr="00FA25BD" w:rsidRDefault="00955C7A" w:rsidP="00955C7A">
      <w:r w:rsidRPr="00FA25BD">
        <w:t xml:space="preserve">You could read this as the alt – the other cards that say alt solves would work with this too </w:t>
      </w:r>
    </w:p>
    <w:p w14:paraId="2545DD27" w14:textId="0FC05AF0" w:rsidR="008D2461" w:rsidRPr="00FA25BD" w:rsidRDefault="008D2461" w:rsidP="008D2461">
      <w:pPr>
        <w:pStyle w:val="Heading4"/>
        <w:rPr>
          <w:rFonts w:eastAsia="Times New Roman" w:cs="Times New Roman"/>
        </w:rPr>
      </w:pPr>
      <w:r w:rsidRPr="00FA25BD">
        <w:t>endorse</w:t>
      </w:r>
      <w:r w:rsidRPr="00FA25BD">
        <w:rPr>
          <w:rFonts w:eastAsia="Times New Roman" w:cs="Times New Roman"/>
          <w:b w:val="0"/>
        </w:rPr>
        <w:t xml:space="preserve"> </w:t>
      </w:r>
      <w:r w:rsidRPr="00FA25BD">
        <w:rPr>
          <w:rFonts w:eastAsia="Times New Roman" w:cs="Times New Roman"/>
        </w:rPr>
        <w:t xml:space="preserve">a </w:t>
      </w:r>
      <w:r w:rsidRPr="00FA25BD">
        <w:rPr>
          <w:rFonts w:eastAsia="Times New Roman" w:cs="Times New Roman"/>
          <w:u w:val="single"/>
        </w:rPr>
        <w:t>dialectics of ecology</w:t>
      </w:r>
      <w:r w:rsidRPr="00FA25BD">
        <w:rPr>
          <w:rFonts w:eastAsia="Times New Roman" w:cs="Times New Roman"/>
        </w:rPr>
        <w:t xml:space="preserve">--- key to unite </w:t>
      </w:r>
      <w:r w:rsidRPr="00FA25BD">
        <w:rPr>
          <w:rFonts w:eastAsia="Times New Roman" w:cs="Times New Roman"/>
          <w:u w:val="single"/>
        </w:rPr>
        <w:t>theory</w:t>
      </w:r>
      <w:r w:rsidRPr="00FA25BD">
        <w:rPr>
          <w:rFonts w:eastAsia="Times New Roman" w:cs="Times New Roman"/>
        </w:rPr>
        <w:t xml:space="preserve"> and </w:t>
      </w:r>
      <w:r w:rsidRPr="00FA25BD">
        <w:rPr>
          <w:rFonts w:eastAsia="Times New Roman" w:cs="Times New Roman"/>
          <w:u w:val="single"/>
        </w:rPr>
        <w:t>revolutionary praxis</w:t>
      </w:r>
      <w:r w:rsidRPr="00FA25BD">
        <w:rPr>
          <w:rFonts w:eastAsia="Times New Roman" w:cs="Times New Roman"/>
        </w:rPr>
        <w:t xml:space="preserve">---only the alt can close the </w:t>
      </w:r>
      <w:r w:rsidRPr="00FA25BD">
        <w:rPr>
          <w:rFonts w:eastAsia="Times New Roman" w:cs="Times New Roman"/>
          <w:u w:val="single"/>
        </w:rPr>
        <w:t>anthropogenic</w:t>
      </w:r>
      <w:r w:rsidRPr="00FA25BD">
        <w:rPr>
          <w:rFonts w:eastAsia="Times New Roman" w:cs="Times New Roman"/>
        </w:rPr>
        <w:t xml:space="preserve"> rift and shift toward a </w:t>
      </w:r>
      <w:r w:rsidRPr="00FA25BD">
        <w:rPr>
          <w:rFonts w:eastAsia="Times New Roman" w:cs="Times New Roman"/>
          <w:u w:val="single"/>
        </w:rPr>
        <w:t>sustainable</w:t>
      </w:r>
      <w:r w:rsidRPr="00FA25BD">
        <w:rPr>
          <w:rFonts w:eastAsia="Times New Roman" w:cs="Times New Roman"/>
        </w:rPr>
        <w:t xml:space="preserve">, </w:t>
      </w:r>
      <w:r w:rsidRPr="00FA25BD">
        <w:rPr>
          <w:rFonts w:eastAsia="Times New Roman" w:cs="Times New Roman"/>
          <w:u w:val="single"/>
        </w:rPr>
        <w:t>ecological</w:t>
      </w:r>
      <w:r w:rsidRPr="00FA25BD">
        <w:rPr>
          <w:rFonts w:eastAsia="Times New Roman" w:cs="Times New Roman"/>
        </w:rPr>
        <w:t xml:space="preserve">, </w:t>
      </w:r>
      <w:r w:rsidRPr="00FA25BD">
        <w:rPr>
          <w:rFonts w:eastAsia="Times New Roman" w:cs="Times New Roman"/>
          <w:u w:val="single"/>
        </w:rPr>
        <w:t>degrowth society</w:t>
      </w:r>
    </w:p>
    <w:p w14:paraId="59FBE26C" w14:textId="1C99FE36" w:rsidR="00F26C2A" w:rsidRPr="00F26C2A" w:rsidRDefault="00F26C2A" w:rsidP="00F26C2A">
      <w:pPr>
        <w:rPr>
          <w:b/>
          <w:bCs/>
          <w:sz w:val="26"/>
        </w:rPr>
      </w:pPr>
      <w:r w:rsidRPr="00F26C2A">
        <w:rPr>
          <w:b/>
          <w:bCs/>
          <w:sz w:val="26"/>
        </w:rPr>
        <w:t xml:space="preserve">Foster, </w:t>
      </w:r>
      <w:r w:rsidRPr="00F26C2A">
        <w:t>editor of Monthly Review and professor of sociology at the University of Oregon</w:t>
      </w:r>
      <w:r w:rsidRPr="00F26C2A">
        <w:rPr>
          <w:b/>
          <w:bCs/>
          <w:sz w:val="26"/>
        </w:rPr>
        <w:t xml:space="preserve"> </w:t>
      </w:r>
      <w:r w:rsidRPr="00F26C2A">
        <w:rPr>
          <w:b/>
          <w:bCs/>
        </w:rPr>
        <w:t>24</w:t>
      </w:r>
    </w:p>
    <w:p w14:paraId="2F2A2B2B" w14:textId="77777777" w:rsidR="00F26C2A" w:rsidRPr="00F26C2A" w:rsidRDefault="00F26C2A" w:rsidP="00F26C2A">
      <w:r w:rsidRPr="00F26C2A">
        <w:t>[John, “The Dialectics of Ecology: An Introduction”, 1/1/24, The Monthly Review, https://monthlyreview.org/2024/01/01/the-dialectics-of-ecology-an-introduction/,HDCSW-KGrid 7/18/25]</w:t>
      </w:r>
    </w:p>
    <w:p w14:paraId="0224260A" w14:textId="77777777" w:rsidR="008D2461" w:rsidRPr="00FA25BD" w:rsidRDefault="008D2461" w:rsidP="008D2461">
      <w:pPr>
        <w:rPr>
          <w:rFonts w:eastAsia="Aptos"/>
          <w:sz w:val="16"/>
        </w:rPr>
      </w:pPr>
      <w:r w:rsidRPr="00FA25BD">
        <w:rPr>
          <w:rFonts w:eastAsia="Aptos"/>
          <w:sz w:val="16"/>
        </w:rPr>
        <w:t xml:space="preserve">As Harvard ecologist and Marxian theorist Richard Levins observed, “perhaps the first investigation of a complex object as a system was the masterwork of Karl Marx, Das Kapital,” which explored both the economic and ecological bases of capitalism as a social-metabolic system.2 </w:t>
      </w:r>
      <w:r w:rsidRPr="00FA25BD">
        <w:rPr>
          <w:rFonts w:eastAsia="Aptos"/>
          <w:u w:val="single"/>
        </w:rPr>
        <w:t>The premise of the dialectics of ecology</w:t>
      </w:r>
      <w:r w:rsidRPr="00FA25BD">
        <w:rPr>
          <w:rFonts w:eastAsia="Aptos"/>
          <w:sz w:val="16"/>
        </w:rPr>
        <w:t xml:space="preserve">, as it is addressed in this article, </w:t>
      </w:r>
      <w:r w:rsidRPr="00FA25BD">
        <w:rPr>
          <w:rFonts w:eastAsia="Aptos"/>
          <w:u w:val="single"/>
        </w:rPr>
        <w:t>is that it is above all in classical historical materialism/dialectical naturalism that we find the method and analysis that allows us to connect</w:t>
      </w:r>
      <w:r w:rsidRPr="00FA25BD">
        <w:rPr>
          <w:rFonts w:eastAsia="Aptos"/>
          <w:sz w:val="16"/>
        </w:rPr>
        <w:t xml:space="preserve"> “</w:t>
      </w:r>
      <w:r w:rsidRPr="00FA25BD">
        <w:rPr>
          <w:rFonts w:eastAsia="Aptos"/>
          <w:u w:val="single"/>
        </w:rPr>
        <w:t>the history of labor and capitalism</w:t>
      </w:r>
      <w:r w:rsidRPr="00FA25BD">
        <w:rPr>
          <w:rFonts w:eastAsia="Aptos"/>
          <w:sz w:val="16"/>
        </w:rPr>
        <w:t xml:space="preserve">” </w:t>
      </w:r>
      <w:r w:rsidRPr="00FA25BD">
        <w:rPr>
          <w:rFonts w:eastAsia="Aptos"/>
          <w:u w:val="single"/>
        </w:rPr>
        <w:t>to that of the</w:t>
      </w:r>
      <w:r w:rsidRPr="00FA25BD">
        <w:rPr>
          <w:rFonts w:eastAsia="Aptos"/>
          <w:sz w:val="16"/>
        </w:rPr>
        <w:t xml:space="preserve"> “</w:t>
      </w:r>
      <w:r w:rsidRPr="00FA25BD">
        <w:rPr>
          <w:rFonts w:eastAsia="Aptos"/>
          <w:u w:val="single"/>
        </w:rPr>
        <w:t>Earth and the planet</w:t>
      </w:r>
      <w:r w:rsidRPr="00FA25BD">
        <w:rPr>
          <w:rFonts w:eastAsia="Aptos"/>
          <w:sz w:val="16"/>
        </w:rPr>
        <w:t xml:space="preserve">,” </w:t>
      </w:r>
      <w:r w:rsidRPr="00FA25BD">
        <w:rPr>
          <w:rFonts w:eastAsia="Aptos"/>
          <w:b/>
          <w:bCs/>
          <w:u w:val="single"/>
        </w:rPr>
        <w:t>enabling us to investigate from a materialist standpoint the Anthropocene crisis of our times</w:t>
      </w:r>
      <w:r w:rsidRPr="00FA25BD">
        <w:rPr>
          <w:rFonts w:eastAsia="Aptos"/>
          <w:sz w:val="16"/>
        </w:rPr>
        <w:t xml:space="preserve">.3 In Marx’s words, </w:t>
      </w:r>
      <w:r w:rsidRPr="00FA25BD">
        <w:rPr>
          <w:rFonts w:eastAsia="Aptos"/>
          <w:u w:val="single"/>
        </w:rPr>
        <w:t>humanity is both “a part of nature” and itself “a force of nature.”</w:t>
      </w:r>
      <w:r w:rsidRPr="00FA25BD">
        <w:rPr>
          <w:rFonts w:eastAsia="Aptos"/>
          <w:sz w:val="16"/>
        </w:rPr>
        <w:t xml:space="preserve">4 </w:t>
      </w:r>
      <w:r w:rsidRPr="00FA25BD">
        <w:rPr>
          <w:rFonts w:eastAsia="Aptos"/>
          <w:u w:val="single"/>
        </w:rPr>
        <w:t>There was</w:t>
      </w:r>
      <w:r w:rsidRPr="00FA25BD">
        <w:rPr>
          <w:rFonts w:eastAsia="Aptos"/>
          <w:sz w:val="16"/>
        </w:rPr>
        <w:t xml:space="preserve">, in his conception, </w:t>
      </w:r>
      <w:r w:rsidRPr="00FA25BD">
        <w:rPr>
          <w:rFonts w:eastAsia="Aptos"/>
          <w:u w:val="single"/>
        </w:rPr>
        <w:t>no rigid division between natural history and social history.</w:t>
      </w:r>
      <w:r w:rsidRPr="00FA25BD">
        <w:rPr>
          <w:rFonts w:eastAsia="Aptos"/>
          <w:sz w:val="16"/>
        </w:rPr>
        <w:t xml:space="preserve"> Rather, “</w:t>
      </w:r>
      <w:r w:rsidRPr="00FA25BD">
        <w:rPr>
          <w:rFonts w:eastAsia="Aptos"/>
          <w:u w:val="single"/>
        </w:rPr>
        <w:t>The history of nature and the history of men [humanity]” were seen as “dependent on each other as long as men exist.”</w:t>
      </w:r>
      <w:r w:rsidRPr="00FA25BD">
        <w:rPr>
          <w:rFonts w:eastAsia="Aptos"/>
          <w:sz w:val="16"/>
        </w:rPr>
        <w:t>5</w:t>
      </w:r>
    </w:p>
    <w:p w14:paraId="3FD4011C" w14:textId="77777777" w:rsidR="008D2461" w:rsidRPr="00FA25BD" w:rsidRDefault="008D2461" w:rsidP="008D2461">
      <w:pPr>
        <w:rPr>
          <w:rFonts w:eastAsia="Aptos"/>
          <w:sz w:val="16"/>
        </w:rPr>
      </w:pPr>
      <w:r w:rsidRPr="00FA25BD">
        <w:rPr>
          <w:rFonts w:eastAsia="Aptos"/>
          <w:u w:val="single"/>
        </w:rPr>
        <w:t>In this view</w:t>
      </w:r>
      <w:r w:rsidRPr="00FA25BD">
        <w:rPr>
          <w:rFonts w:eastAsia="Aptos"/>
          <w:sz w:val="16"/>
        </w:rPr>
        <w:t xml:space="preserve">, </w:t>
      </w:r>
      <w:r w:rsidRPr="00FA25BD">
        <w:rPr>
          <w:rFonts w:eastAsia="Aptos"/>
          <w:b/>
          <w:bCs/>
          <w:u w:val="single"/>
        </w:rPr>
        <w:t>the relation of labor and capitalism to the earth’s metabolism is at the center of the critique of the existing order.</w:t>
      </w:r>
      <w:r w:rsidRPr="00FA25BD">
        <w:rPr>
          <w:rFonts w:eastAsia="Aptos"/>
          <w:sz w:val="16"/>
        </w:rPr>
        <w:t xml:space="preserve"> “</w:t>
      </w:r>
      <w:proofErr w:type="spellStart"/>
      <w:r w:rsidRPr="00FA25BD">
        <w:rPr>
          <w:rFonts w:eastAsia="Aptos"/>
          <w:sz w:val="16"/>
        </w:rPr>
        <w:t>Labour</w:t>
      </w:r>
      <w:proofErr w:type="spellEnd"/>
      <w:r w:rsidRPr="00FA25BD">
        <w:rPr>
          <w:rFonts w:eastAsia="Aptos"/>
          <w:sz w:val="16"/>
        </w:rPr>
        <w:t xml:space="preserve">,” Marx wrote, “is, </w:t>
      </w:r>
      <w:proofErr w:type="gramStart"/>
      <w:r w:rsidRPr="00FA25BD">
        <w:rPr>
          <w:rFonts w:eastAsia="Aptos"/>
          <w:sz w:val="16"/>
        </w:rPr>
        <w:t>first of all</w:t>
      </w:r>
      <w:proofErr w:type="gramEnd"/>
      <w:r w:rsidRPr="00FA25BD">
        <w:rPr>
          <w:rFonts w:eastAsia="Aptos"/>
          <w:sz w:val="16"/>
        </w:rPr>
        <w:t>, a process between man and nature, a process by which man, through his own actions, mediates, regulates and controls the metabolism between himself and nature. He confronts the materials of nature as a force of nature.”6 However,</w:t>
      </w:r>
      <w:r w:rsidRPr="00FA25BD">
        <w:rPr>
          <w:rFonts w:eastAsia="Aptos"/>
          <w:u w:val="single"/>
        </w:rPr>
        <w:t xml:space="preserve"> with the advent of “capitalist production,” a systematic disturbance and displacement occurs in “the metabolic interaction between man and the earth,”</w:t>
      </w:r>
      <w:r w:rsidRPr="00FA25BD">
        <w:rPr>
          <w:rFonts w:eastAsia="Aptos"/>
          <w:sz w:val="16"/>
        </w:rPr>
        <w:t xml:space="preserve"> </w:t>
      </w:r>
      <w:r w:rsidRPr="00FA25BD">
        <w:rPr>
          <w:rFonts w:eastAsia="Aptos"/>
          <w:b/>
          <w:bCs/>
          <w:u w:val="single"/>
        </w:rPr>
        <w:t>creating</w:t>
      </w:r>
      <w:r w:rsidRPr="00FA25BD">
        <w:rPr>
          <w:rFonts w:eastAsia="Aptos"/>
          <w:b/>
          <w:u w:val="single"/>
        </w:rPr>
        <w:t xml:space="preserve"> a metabolic rift, or ecological crisis,</w:t>
      </w:r>
      <w:r w:rsidRPr="00FA25BD">
        <w:rPr>
          <w:rFonts w:eastAsia="Aptos"/>
          <w:b/>
          <w:bCs/>
          <w:u w:val="single"/>
        </w:rPr>
        <w:t xml:space="preserve"> severing essential natural relations</w:t>
      </w:r>
      <w:r w:rsidRPr="00FA25BD">
        <w:rPr>
          <w:rFonts w:eastAsia="Aptos"/>
          <w:sz w:val="16"/>
        </w:rPr>
        <w:t xml:space="preserve"> </w:t>
      </w:r>
      <w:r w:rsidRPr="00FA25BD">
        <w:rPr>
          <w:rFonts w:eastAsia="Aptos"/>
          <w:u w:val="single"/>
        </w:rPr>
        <w:t>and not only “robbing the worker but…robbing the soil.”</w:t>
      </w:r>
      <w:r w:rsidRPr="00FA25BD">
        <w:rPr>
          <w:rFonts w:eastAsia="Aptos"/>
          <w:sz w:val="16"/>
        </w:rPr>
        <w:t>7</w:t>
      </w:r>
    </w:p>
    <w:p w14:paraId="433B60D9" w14:textId="77777777" w:rsidR="008D2461" w:rsidRPr="00FA25BD" w:rsidRDefault="008D2461" w:rsidP="008D2461">
      <w:pPr>
        <w:rPr>
          <w:rFonts w:eastAsia="Aptos"/>
          <w:sz w:val="16"/>
        </w:rPr>
      </w:pPr>
      <w:r w:rsidRPr="00FA25BD">
        <w:rPr>
          <w:rFonts w:eastAsia="Aptos"/>
          <w:sz w:val="16"/>
        </w:rPr>
        <w:t xml:space="preserve">Today, </w:t>
      </w:r>
      <w:r w:rsidRPr="00FA25BD">
        <w:rPr>
          <w:rFonts w:eastAsia="Aptos"/>
          <w:u w:val="single"/>
        </w:rPr>
        <w:t>this ecological rift</w:t>
      </w:r>
      <w:r w:rsidRPr="00FA25BD">
        <w:rPr>
          <w:rFonts w:eastAsia="Aptos"/>
          <w:sz w:val="16"/>
        </w:rPr>
        <w:t xml:space="preserve"> in the metabolism of society and nature </w:t>
      </w:r>
      <w:r w:rsidRPr="00FA25BD">
        <w:rPr>
          <w:rFonts w:eastAsia="Aptos"/>
          <w:u w:val="single"/>
        </w:rPr>
        <w:t>can be seen as having reached an Earth System level</w:t>
      </w:r>
      <w:r w:rsidRPr="00FA25BD">
        <w:rPr>
          <w:rFonts w:eastAsia="Aptos"/>
          <w:sz w:val="16"/>
        </w:rPr>
        <w:t xml:space="preserve">, </w:t>
      </w:r>
      <w:r w:rsidRPr="00FA25BD">
        <w:rPr>
          <w:rFonts w:eastAsia="Aptos"/>
          <w:u w:val="single"/>
        </w:rPr>
        <w:t>creating</w:t>
      </w:r>
      <w:r w:rsidRPr="00FA25BD">
        <w:rPr>
          <w:rFonts w:eastAsia="Aptos"/>
          <w:sz w:val="16"/>
        </w:rPr>
        <w:t xml:space="preserve"> what scientists have called </w:t>
      </w:r>
      <w:r w:rsidRPr="00FA25BD">
        <w:rPr>
          <w:rFonts w:eastAsia="Aptos"/>
          <w:u w:val="single"/>
        </w:rPr>
        <w:t>an “</w:t>
      </w:r>
      <w:r w:rsidRPr="00FA25BD">
        <w:rPr>
          <w:rFonts w:eastAsia="Aptos"/>
          <w:b/>
          <w:bCs/>
          <w:u w:val="single"/>
        </w:rPr>
        <w:t>anthropogenic rift</w:t>
      </w:r>
      <w:r w:rsidRPr="00FA25BD">
        <w:rPr>
          <w:rFonts w:eastAsia="Aptos"/>
          <w:u w:val="single"/>
        </w:rPr>
        <w:t>”</w:t>
      </w:r>
      <w:r w:rsidRPr="00FA25BD">
        <w:rPr>
          <w:rFonts w:eastAsia="Aptos"/>
          <w:sz w:val="16"/>
        </w:rPr>
        <w:t xml:space="preserve"> </w:t>
      </w:r>
      <w:r w:rsidRPr="00FA25BD">
        <w:rPr>
          <w:rFonts w:eastAsia="Aptos"/>
          <w:u w:val="single"/>
        </w:rPr>
        <w:t>in the biogeochemical cycles of the entire planet</w:t>
      </w:r>
      <w:r w:rsidRPr="00FA25BD">
        <w:rPr>
          <w:rFonts w:eastAsia="Aptos"/>
          <w:sz w:val="16"/>
        </w:rPr>
        <w:t xml:space="preserve">, </w:t>
      </w:r>
      <w:r w:rsidRPr="00FA25BD">
        <w:rPr>
          <w:rFonts w:eastAsia="Aptos"/>
          <w:u w:val="single"/>
        </w:rPr>
        <w:t>resulting in</w:t>
      </w:r>
      <w:r w:rsidRPr="00FA25BD">
        <w:rPr>
          <w:rFonts w:eastAsia="Aptos"/>
          <w:sz w:val="16"/>
        </w:rPr>
        <w:t xml:space="preserve"> what Frederick Engels referred to metaphorically as </w:t>
      </w:r>
      <w:r w:rsidRPr="00FA25BD">
        <w:rPr>
          <w:rFonts w:eastAsia="Aptos"/>
          <w:u w:val="single"/>
        </w:rPr>
        <w:t>the “revenge” of nature.</w:t>
      </w:r>
      <w:r w:rsidRPr="00FA25BD">
        <w:rPr>
          <w:rFonts w:eastAsia="Aptos"/>
          <w:sz w:val="16"/>
        </w:rPr>
        <w:t xml:space="preserve">8 In the classical historical-materialist perspective, </w:t>
      </w:r>
      <w:r w:rsidRPr="00FA25BD">
        <w:rPr>
          <w:rFonts w:eastAsia="Aptos"/>
          <w:b/>
          <w:bCs/>
          <w:u w:val="single"/>
        </w:rPr>
        <w:t>this contradiction can only be resolved by reconciling humanity and nature</w:t>
      </w:r>
      <w:r w:rsidRPr="00FA25BD">
        <w:rPr>
          <w:rFonts w:eastAsia="Aptos"/>
          <w:sz w:val="16"/>
        </w:rPr>
        <w:t xml:space="preserve">. </w:t>
      </w:r>
      <w:r w:rsidRPr="00FA25BD">
        <w:rPr>
          <w:rFonts w:eastAsia="Aptos"/>
          <w:u w:val="single"/>
        </w:rPr>
        <w:t>Such a reconciliation requires overcoming not simply the alienation of nature, but the self-alienation of humanity itself, manifested</w:t>
      </w:r>
      <w:r w:rsidRPr="00FA25BD">
        <w:rPr>
          <w:rFonts w:eastAsia="Aptos"/>
          <w:sz w:val="16"/>
        </w:rPr>
        <w:t xml:space="preserve"> most fully </w:t>
      </w:r>
      <w:r w:rsidRPr="00FA25BD">
        <w:rPr>
          <w:rFonts w:eastAsia="Aptos"/>
          <w:u w:val="single"/>
        </w:rPr>
        <w:t xml:space="preserve">in today’s destructive, commodified society. </w:t>
      </w:r>
      <w:r w:rsidRPr="00FA25BD">
        <w:rPr>
          <w:rFonts w:eastAsia="Aptos"/>
          <w:b/>
          <w:bCs/>
          <w:u w:val="single"/>
        </w:rPr>
        <w:t>What is necessary in such an analysis is recognition from the start of the “corporeal” nature of human existence itself, which is tied to production.</w:t>
      </w:r>
      <w:r w:rsidRPr="00FA25BD">
        <w:rPr>
          <w:rFonts w:eastAsia="Aptos"/>
          <w:sz w:val="16"/>
        </w:rPr>
        <w:t xml:space="preserve"> Hence, </w:t>
      </w:r>
      <w:r w:rsidRPr="00FA25BD">
        <w:rPr>
          <w:rFonts w:eastAsia="Aptos"/>
          <w:b/>
          <w:bCs/>
          <w:u w:val="single"/>
        </w:rPr>
        <w:t>if a “new universal history of the human” is necessary in our time</w:t>
      </w:r>
      <w:r w:rsidRPr="00FA25BD">
        <w:rPr>
          <w:rFonts w:eastAsia="Aptos"/>
          <w:b/>
          <w:bCs/>
          <w:sz w:val="16"/>
        </w:rPr>
        <w:t xml:space="preserve">, </w:t>
      </w:r>
      <w:r w:rsidRPr="00FA25BD">
        <w:rPr>
          <w:rFonts w:eastAsia="Aptos"/>
          <w:b/>
          <w:bCs/>
          <w:u w:val="single"/>
        </w:rPr>
        <w:t>it is here</w:t>
      </w:r>
      <w:r w:rsidRPr="00FA25BD">
        <w:rPr>
          <w:rFonts w:eastAsia="Aptos"/>
          <w:b/>
          <w:bCs/>
          <w:sz w:val="16"/>
        </w:rPr>
        <w:t xml:space="preserve">, </w:t>
      </w:r>
      <w:r w:rsidRPr="00FA25BD">
        <w:rPr>
          <w:rFonts w:eastAsia="Aptos"/>
          <w:b/>
          <w:bCs/>
          <w:u w:val="single"/>
        </w:rPr>
        <w:t>within the historical-materialist tradition</w:t>
      </w:r>
      <w:r w:rsidRPr="00FA25BD">
        <w:rPr>
          <w:rFonts w:eastAsia="Aptos"/>
          <w:b/>
          <w:bCs/>
          <w:sz w:val="16"/>
        </w:rPr>
        <w:t>,</w:t>
      </w:r>
      <w:r w:rsidRPr="00FA25BD">
        <w:rPr>
          <w:rFonts w:eastAsia="Aptos"/>
          <w:b/>
          <w:bCs/>
          <w:u w:val="single"/>
        </w:rPr>
        <w:t xml:space="preserve"> that the necessary materialist, dialectical, and ecological method is to be found.</w:t>
      </w:r>
      <w:r w:rsidRPr="00FA25BD">
        <w:rPr>
          <w:rFonts w:eastAsia="Aptos"/>
          <w:sz w:val="16"/>
        </w:rPr>
        <w:t xml:space="preserve"> For Marx, “Universally developed individuals, whose social relations, as their own communal relations, are hence also subordinated to their own communal control, are no product of nature, but of history.”9 However, </w:t>
      </w:r>
      <w:r w:rsidRPr="00FA25BD">
        <w:rPr>
          <w:rFonts w:eastAsia="Aptos"/>
          <w:u w:val="single"/>
        </w:rPr>
        <w:t>human history is never detached from “the universal metabolism of nature,” of which the social metabolism based in the labor and production process is an emergent part</w:t>
      </w:r>
      <w:r w:rsidRPr="00FA25BD">
        <w:rPr>
          <w:rFonts w:eastAsia="Aptos"/>
          <w:sz w:val="16"/>
        </w:rPr>
        <w:t>.10</w:t>
      </w:r>
    </w:p>
    <w:p w14:paraId="57FF2EDC" w14:textId="77777777" w:rsidR="008D2461" w:rsidRPr="00FA25BD" w:rsidRDefault="008D2461" w:rsidP="008D2461">
      <w:pPr>
        <w:rPr>
          <w:rFonts w:eastAsia="Aptos"/>
          <w:u w:val="single"/>
        </w:rPr>
      </w:pPr>
      <w:r w:rsidRPr="00FA25BD">
        <w:rPr>
          <w:rFonts w:eastAsia="Aptos"/>
          <w:u w:val="single"/>
        </w:rPr>
        <w:t>In such a dialectical-ecological perspective</w:t>
      </w:r>
      <w:r w:rsidRPr="00FA25BD">
        <w:rPr>
          <w:rFonts w:eastAsia="Aptos"/>
          <w:sz w:val="16"/>
        </w:rPr>
        <w:t xml:space="preserve">, </w:t>
      </w:r>
      <w:r w:rsidRPr="00FA25BD">
        <w:rPr>
          <w:rFonts w:eastAsia="Aptos"/>
          <w:b/>
          <w:bCs/>
          <w:u w:val="single"/>
        </w:rPr>
        <w:t>there are no fixed answers applicable</w:t>
      </w:r>
      <w:r w:rsidRPr="00FA25BD">
        <w:rPr>
          <w:rFonts w:eastAsia="Aptos"/>
          <w:sz w:val="16"/>
        </w:rPr>
        <w:t xml:space="preserve"> to all of history, since everything around us in natural history and social history—constituting, as Marx said, the “two sides” of a single material reality—can be seen as in a state of constant flux.11 Nevertheless, it will be argued here that </w:t>
      </w:r>
      <w:r w:rsidRPr="00FA25BD">
        <w:rPr>
          <w:rFonts w:eastAsia="Aptos"/>
          <w:b/>
          <w:bCs/>
          <w:u w:val="single"/>
        </w:rPr>
        <w:t>the method of dialectical ecology, rooted in historical materialism and aimed at transcending the alienation of humanity and nature, provides a basis for uniting theory and practice in new, revolutionary ways</w:t>
      </w:r>
      <w:r w:rsidRPr="00FA25BD">
        <w:rPr>
          <w:rFonts w:eastAsia="Aptos"/>
          <w:sz w:val="16"/>
        </w:rPr>
        <w:t xml:space="preserve">. </w:t>
      </w:r>
      <w:r w:rsidRPr="00FA25BD">
        <w:rPr>
          <w:rFonts w:eastAsia="Aptos"/>
          <w:u w:val="single"/>
        </w:rPr>
        <w:t>This constitutes the necessary dialectical negation or overcoming of the material conditions of our current alienated, divided, and dangerous world, itself the product of human historical development</w:t>
      </w:r>
      <w:r w:rsidRPr="00FA25BD">
        <w:rPr>
          <w:rFonts w:eastAsia="Aptos"/>
          <w:sz w:val="16"/>
        </w:rPr>
        <w:t xml:space="preserve">. Such a view assumes that there is a contingent, ever-changing historical process in which each new emergent reality bears within it an incompleteness and various contradictory relations, leading to further transformative developments. As Corrina Lotz indicates, </w:t>
      </w:r>
      <w:r w:rsidRPr="00FA25BD">
        <w:rPr>
          <w:rFonts w:eastAsia="Aptos"/>
          <w:u w:val="single"/>
        </w:rPr>
        <w:t>dialectical negation properly embraces “absenting</w:t>
      </w:r>
      <w:r w:rsidRPr="00FA25BD">
        <w:rPr>
          <w:rFonts w:eastAsia="Aptos"/>
          <w:sz w:val="16"/>
        </w:rPr>
        <w:t xml:space="preserve"> (Roy Bhaskar’s term), </w:t>
      </w:r>
      <w:r w:rsidRPr="00FA25BD">
        <w:rPr>
          <w:rFonts w:eastAsia="Aptos"/>
          <w:u w:val="single"/>
        </w:rPr>
        <w:t>removal, loss, conflict, interruption, leaps and breaks,”</w:t>
      </w:r>
      <w:r w:rsidRPr="00FA25BD">
        <w:rPr>
          <w:rFonts w:eastAsia="Aptos"/>
          <w:sz w:val="16"/>
        </w:rPr>
        <w:t xml:space="preserve"> </w:t>
      </w:r>
      <w:r w:rsidRPr="00FA25BD">
        <w:rPr>
          <w:rFonts w:eastAsia="Aptos"/>
          <w:u w:val="single"/>
        </w:rPr>
        <w:t>often understood in terms of the general concept of emergence</w:t>
      </w:r>
      <w:r w:rsidRPr="00FA25BD">
        <w:rPr>
          <w:rFonts w:eastAsia="Aptos"/>
          <w:sz w:val="16"/>
        </w:rPr>
        <w:t xml:space="preserve">, or the qualitative shift to higher organizational levels, </w:t>
      </w:r>
      <w:r w:rsidRPr="00FA25BD">
        <w:rPr>
          <w:rFonts w:eastAsia="Aptos"/>
          <w:u w:val="single"/>
        </w:rPr>
        <w:t>which,</w:t>
      </w:r>
      <w:r w:rsidRPr="00FA25BD">
        <w:rPr>
          <w:rFonts w:eastAsia="Aptos"/>
          <w:sz w:val="16"/>
        </w:rPr>
        <w:t xml:space="preserve"> as Engels said, </w:t>
      </w:r>
      <w:r w:rsidRPr="00FA25BD">
        <w:rPr>
          <w:rFonts w:eastAsia="Aptos"/>
          <w:u w:val="single"/>
        </w:rPr>
        <w:t>always carries within it the potential for annihilation</w:t>
      </w:r>
      <w:r w:rsidRPr="00FA25BD">
        <w:rPr>
          <w:rFonts w:eastAsia="Aptos"/>
          <w:sz w:val="16"/>
        </w:rPr>
        <w:t xml:space="preserve">.12 </w:t>
      </w:r>
      <w:r w:rsidRPr="00FA25BD">
        <w:rPr>
          <w:rFonts w:eastAsia="Aptos"/>
          <w:u w:val="single"/>
        </w:rPr>
        <w:t>The structure of history</w:t>
      </w:r>
      <w:r w:rsidRPr="00FA25BD">
        <w:rPr>
          <w:rFonts w:eastAsia="Aptos"/>
          <w:sz w:val="16"/>
        </w:rPr>
        <w:t xml:space="preserve">, including natural history, thus </w:t>
      </w:r>
      <w:r w:rsidRPr="00FA25BD">
        <w:rPr>
          <w:rFonts w:eastAsia="Aptos"/>
          <w:u w:val="single"/>
        </w:rPr>
        <w:t>always contains</w:t>
      </w:r>
      <w:r w:rsidRPr="00FA25BD">
        <w:rPr>
          <w:rFonts w:eastAsia="Aptos"/>
          <w:sz w:val="16"/>
        </w:rPr>
        <w:t xml:space="preserve"> within it crises and catastrophes, along with </w:t>
      </w:r>
      <w:r w:rsidRPr="00FA25BD">
        <w:rPr>
          <w:rFonts w:eastAsia="Aptos"/>
          <w:u w:val="single"/>
        </w:rPr>
        <w:t>the possibility of something qualitatively new</w:t>
      </w:r>
      <w:r w:rsidRPr="00FA25BD">
        <w:rPr>
          <w:rFonts w:eastAsia="Aptos"/>
          <w:sz w:val="16"/>
        </w:rPr>
        <w:t xml:space="preserve">, </w:t>
      </w:r>
      <w:r w:rsidRPr="00FA25BD">
        <w:rPr>
          <w:rFonts w:eastAsia="Aptos"/>
          <w:u w:val="single"/>
        </w:rPr>
        <w:t>drawn from a combination of residuals of the past</w:t>
      </w:r>
      <w:r w:rsidRPr="00FA25BD">
        <w:rPr>
          <w:rFonts w:eastAsia="Aptos"/>
          <w:sz w:val="16"/>
        </w:rPr>
        <w:t xml:space="preserve"> (previously negated realities) </w:t>
      </w:r>
      <w:r w:rsidRPr="00FA25BD">
        <w:rPr>
          <w:rFonts w:eastAsia="Aptos"/>
          <w:u w:val="single"/>
        </w:rPr>
        <w:t>interacting in contingent ways with the present as history and generating transformative change</w:t>
      </w:r>
      <w:r w:rsidRPr="00FA25BD">
        <w:rPr>
          <w:rFonts w:eastAsia="Aptos"/>
          <w:sz w:val="16"/>
        </w:rPr>
        <w:t xml:space="preserve">. </w:t>
      </w:r>
      <w:r w:rsidRPr="00FA25BD">
        <w:rPr>
          <w:rFonts w:eastAsia="Aptos"/>
          <w:b/>
          <w:bCs/>
          <w:u w:val="single"/>
        </w:rPr>
        <w:t>History, whether natural or human history, is thus not linear, but rather manifests itself as a spiral form of development.</w:t>
      </w:r>
    </w:p>
    <w:p w14:paraId="73B59971" w14:textId="77777777" w:rsidR="008D2461" w:rsidRPr="00FA25BD" w:rsidRDefault="008D2461" w:rsidP="008D2461">
      <w:pPr>
        <w:rPr>
          <w:rFonts w:eastAsia="Aptos"/>
          <w:sz w:val="16"/>
        </w:rPr>
      </w:pPr>
      <w:r w:rsidRPr="00FA25BD">
        <w:rPr>
          <w:rFonts w:eastAsia="Aptos"/>
          <w:u w:val="single"/>
        </w:rPr>
        <w:t>The notion of human historical development</w:t>
      </w:r>
      <w:r w:rsidRPr="00FA25BD">
        <w:rPr>
          <w:rFonts w:eastAsia="Aptos"/>
          <w:sz w:val="16"/>
        </w:rPr>
        <w:t xml:space="preserve">, a relatively recent conception that scarcely precedes the capitalist era, </w:t>
      </w:r>
      <w:r w:rsidRPr="00FA25BD">
        <w:rPr>
          <w:rFonts w:eastAsia="Aptos"/>
          <w:u w:val="single"/>
        </w:rPr>
        <w:t xml:space="preserve">is a product of the changing relation of human beings to </w:t>
      </w:r>
      <w:proofErr w:type="gramStart"/>
      <w:r w:rsidRPr="00FA25BD">
        <w:rPr>
          <w:rFonts w:eastAsia="Aptos"/>
          <w:u w:val="single"/>
        </w:rPr>
        <w:t>nature as a whole</w:t>
      </w:r>
      <w:proofErr w:type="gramEnd"/>
      <w:r w:rsidRPr="00FA25BD">
        <w:rPr>
          <w:rFonts w:eastAsia="Aptos"/>
          <w:u w:val="single"/>
        </w:rPr>
        <w:t>.</w:t>
      </w:r>
      <w:r w:rsidRPr="00FA25BD">
        <w:rPr>
          <w:rFonts w:eastAsia="Aptos"/>
          <w:sz w:val="16"/>
        </w:rPr>
        <w:t xml:space="preserve"> As Marx recognized, Epicurus in Hellenistic antiquity saw the origins of natural philosophy or natural science as tied to an overriding sense of danger that the natural world represented in the daily lives of human beings.13 In Epicurean philosophy, there was no rational answer to be found to this existential condition, other than reconciliation with the world through forms of contemplative self-consciousness and the development of a sense of oneness with nature, or ataraxia, by means of enlightenment/science.</w:t>
      </w:r>
    </w:p>
    <w:p w14:paraId="18CC76FE" w14:textId="77777777" w:rsidR="008D2461" w:rsidRPr="00FA25BD" w:rsidRDefault="008D2461" w:rsidP="008D2461">
      <w:pPr>
        <w:rPr>
          <w:rFonts w:eastAsia="Aptos"/>
          <w:sz w:val="16"/>
        </w:rPr>
      </w:pPr>
      <w:r w:rsidRPr="00FA25BD">
        <w:rPr>
          <w:rFonts w:eastAsia="Aptos"/>
          <w:u w:val="single"/>
        </w:rPr>
        <w:t>The enormous historical development of the productive forces</w:t>
      </w:r>
      <w:r w:rsidRPr="00FA25BD">
        <w:rPr>
          <w:rFonts w:eastAsia="Aptos"/>
          <w:sz w:val="16"/>
        </w:rPr>
        <w:t xml:space="preserve">, </w:t>
      </w:r>
      <w:r w:rsidRPr="00FA25BD">
        <w:rPr>
          <w:rFonts w:eastAsia="Aptos"/>
          <w:u w:val="single"/>
        </w:rPr>
        <w:t>separating antiquity from the modern world</w:t>
      </w:r>
      <w:r w:rsidRPr="00FA25BD">
        <w:rPr>
          <w:rFonts w:eastAsia="Aptos"/>
          <w:sz w:val="16"/>
        </w:rPr>
        <w:t xml:space="preserve">, </w:t>
      </w:r>
      <w:r w:rsidRPr="00FA25BD">
        <w:rPr>
          <w:rFonts w:eastAsia="Aptos"/>
          <w:u w:val="single"/>
        </w:rPr>
        <w:t>and the emergence of modern science in this context was to alter fundamentally the relation between humanity and its natural environment</w:t>
      </w:r>
      <w:r w:rsidRPr="00FA25BD">
        <w:rPr>
          <w:rFonts w:eastAsia="Aptos"/>
          <w:sz w:val="16"/>
        </w:rPr>
        <w:t xml:space="preserve">. </w:t>
      </w:r>
      <w:r w:rsidRPr="00FA25BD">
        <w:rPr>
          <w:rFonts w:eastAsia="Aptos"/>
          <w:u w:val="single"/>
        </w:rPr>
        <w:t>Bourgeois society</w:t>
      </w:r>
      <w:r w:rsidRPr="00FA25BD">
        <w:rPr>
          <w:rFonts w:eastAsia="Aptos"/>
          <w:sz w:val="16"/>
        </w:rPr>
        <w:t xml:space="preserve">, </w:t>
      </w:r>
      <w:proofErr w:type="gramStart"/>
      <w:r w:rsidRPr="00FA25BD">
        <w:rPr>
          <w:rFonts w:eastAsia="Aptos"/>
          <w:sz w:val="16"/>
        </w:rPr>
        <w:t>as a result of</w:t>
      </w:r>
      <w:proofErr w:type="gramEnd"/>
      <w:r w:rsidRPr="00FA25BD">
        <w:rPr>
          <w:rFonts w:eastAsia="Aptos"/>
          <w:sz w:val="16"/>
        </w:rPr>
        <w:t xml:space="preserve"> this “progress” and the scientific revolution of the seventeenth century, </w:t>
      </w:r>
      <w:r w:rsidRPr="00FA25BD">
        <w:rPr>
          <w:rFonts w:eastAsia="Aptos"/>
          <w:u w:val="single"/>
        </w:rPr>
        <w:t>would revel in the “domination of nature”</w:t>
      </w:r>
      <w:r w:rsidRPr="00FA25BD">
        <w:rPr>
          <w:rFonts w:eastAsia="Aptos"/>
          <w:sz w:val="16"/>
        </w:rPr>
        <w:t xml:space="preserve"> provided by Enlightenment science. The realm of natural necessity was seen in this conception as being forever pushed back and even transcended.14 </w:t>
      </w:r>
      <w:r w:rsidRPr="00FA25BD">
        <w:rPr>
          <w:rFonts w:eastAsia="Aptos"/>
          <w:u w:val="single"/>
        </w:rPr>
        <w:t>This</w:t>
      </w:r>
      <w:r w:rsidRPr="00FA25BD">
        <w:rPr>
          <w:rFonts w:eastAsia="Aptos"/>
          <w:sz w:val="16"/>
        </w:rPr>
        <w:t xml:space="preserve">, however, </w:t>
      </w:r>
      <w:r w:rsidRPr="00FA25BD">
        <w:rPr>
          <w:rFonts w:eastAsia="Aptos"/>
          <w:u w:val="single"/>
        </w:rPr>
        <w:t>gave rise</w:t>
      </w:r>
      <w:r w:rsidRPr="00FA25BD">
        <w:rPr>
          <w:rFonts w:eastAsia="Aptos"/>
          <w:sz w:val="16"/>
        </w:rPr>
        <w:t xml:space="preserve"> </w:t>
      </w:r>
      <w:r w:rsidRPr="00FA25BD">
        <w:rPr>
          <w:rFonts w:eastAsia="Aptos"/>
          <w:u w:val="single"/>
        </w:rPr>
        <w:t>to</w:t>
      </w:r>
      <w:r w:rsidRPr="00FA25BD">
        <w:rPr>
          <w:rFonts w:eastAsia="Aptos"/>
          <w:sz w:val="16"/>
        </w:rPr>
        <w:t xml:space="preserve"> </w:t>
      </w:r>
      <w:r w:rsidRPr="00FA25BD">
        <w:rPr>
          <w:rFonts w:eastAsia="Aptos"/>
          <w:u w:val="single"/>
        </w:rPr>
        <w:t>the conceit</w:t>
      </w:r>
      <w:r w:rsidRPr="00FA25BD">
        <w:rPr>
          <w:rFonts w:eastAsia="Aptos"/>
          <w:sz w:val="16"/>
        </w:rPr>
        <w:t xml:space="preserve">, as Engels noted, </w:t>
      </w:r>
      <w:r w:rsidRPr="00FA25BD">
        <w:rPr>
          <w:rFonts w:eastAsia="Aptos"/>
          <w:u w:val="single"/>
        </w:rPr>
        <w:t>of “human victories over nature”</w:t>
      </w:r>
      <w:r w:rsidRPr="00FA25BD">
        <w:rPr>
          <w:rFonts w:eastAsia="Aptos"/>
          <w:sz w:val="16"/>
        </w:rPr>
        <w:t xml:space="preserve"> </w:t>
      </w:r>
      <w:r w:rsidRPr="00FA25BD">
        <w:rPr>
          <w:rFonts w:eastAsia="Aptos"/>
          <w:u w:val="single"/>
        </w:rPr>
        <w:t>in the manner of “a conqueror over a foreign people,”</w:t>
      </w:r>
      <w:r w:rsidRPr="00FA25BD">
        <w:rPr>
          <w:rFonts w:eastAsia="Aptos"/>
          <w:sz w:val="16"/>
        </w:rPr>
        <w:t xml:space="preserve"> </w:t>
      </w:r>
      <w:r w:rsidRPr="00FA25BD">
        <w:rPr>
          <w:rFonts w:eastAsia="Aptos"/>
          <w:u w:val="single"/>
        </w:rPr>
        <w:t>a view that</w:t>
      </w:r>
      <w:r w:rsidRPr="00FA25BD">
        <w:rPr>
          <w:rFonts w:eastAsia="Aptos"/>
          <w:sz w:val="16"/>
        </w:rPr>
        <w:t xml:space="preserve">, because of its lack of foresight and its narrow objectives, </w:t>
      </w:r>
      <w:r w:rsidRPr="00FA25BD">
        <w:rPr>
          <w:rFonts w:eastAsia="Aptos"/>
          <w:u w:val="single"/>
        </w:rPr>
        <w:t>led to human-generated ecological catastrophes</w:t>
      </w:r>
      <w:r w:rsidRPr="00FA25BD">
        <w:rPr>
          <w:rFonts w:eastAsia="Aptos"/>
          <w:sz w:val="16"/>
        </w:rPr>
        <w:t>.15</w:t>
      </w:r>
    </w:p>
    <w:p w14:paraId="76FDBA53" w14:textId="77777777" w:rsidR="008D2461" w:rsidRPr="00FA25BD" w:rsidRDefault="008D2461" w:rsidP="008D2461">
      <w:pPr>
        <w:rPr>
          <w:rFonts w:eastAsia="Aptos"/>
          <w:sz w:val="16"/>
        </w:rPr>
      </w:pPr>
      <w:r w:rsidRPr="00FA25BD">
        <w:rPr>
          <w:rFonts w:eastAsia="Aptos"/>
          <w:sz w:val="16"/>
        </w:rPr>
        <w:t xml:space="preserve">As a result of the historical process, </w:t>
      </w:r>
      <w:r w:rsidRPr="00FA25BD">
        <w:rPr>
          <w:rFonts w:eastAsia="Aptos"/>
          <w:b/>
          <w:bCs/>
          <w:u w:val="single"/>
        </w:rPr>
        <w:t>humanity finds itself once again confronted with an overarching sense of danger emanating from the forces of nature</w:t>
      </w:r>
      <w:r w:rsidRPr="00FA25BD">
        <w:rPr>
          <w:rFonts w:eastAsia="Aptos"/>
          <w:sz w:val="16"/>
        </w:rPr>
        <w:t xml:space="preserve">. </w:t>
      </w:r>
      <w:r w:rsidRPr="00FA25BD">
        <w:rPr>
          <w:rFonts w:eastAsia="Aptos"/>
          <w:u w:val="single"/>
        </w:rPr>
        <w:t>Yet, behind this existential threat to humanity and life lies human labor</w:t>
      </w:r>
      <w:r w:rsidRPr="00FA25BD">
        <w:rPr>
          <w:rFonts w:eastAsia="Aptos"/>
          <w:sz w:val="16"/>
        </w:rPr>
        <w:t xml:space="preserve">, </w:t>
      </w:r>
      <w:r w:rsidRPr="00FA25BD">
        <w:rPr>
          <w:rFonts w:eastAsia="Aptos"/>
          <w:u w:val="single"/>
        </w:rPr>
        <w:t>itself a force of nature</w:t>
      </w:r>
      <w:r w:rsidRPr="00FA25BD">
        <w:rPr>
          <w:rFonts w:eastAsia="Aptos"/>
          <w:sz w:val="16"/>
        </w:rPr>
        <w:t xml:space="preserve">, </w:t>
      </w:r>
      <w:r w:rsidRPr="00FA25BD">
        <w:rPr>
          <w:rFonts w:eastAsia="Aptos"/>
          <w:b/>
          <w:bCs/>
          <w:u w:val="single"/>
        </w:rPr>
        <w:t>now generating planetary-level catastrophe</w:t>
      </w:r>
      <w:r w:rsidRPr="00FA25BD">
        <w:rPr>
          <w:rFonts w:eastAsia="Aptos"/>
          <w:sz w:val="16"/>
        </w:rPr>
        <w:t xml:space="preserve">. </w:t>
      </w:r>
      <w:r w:rsidRPr="00FA25BD">
        <w:rPr>
          <w:rStyle w:val="StyleUnderline"/>
        </w:rPr>
        <w:t>The alienation of nature under capitalism is such that money is fetishistically mistaken for existence, while private extraction and expropriation, the robbery of the earth, is confused with real wealth.</w:t>
      </w:r>
      <w:r w:rsidRPr="00FA25BD">
        <w:rPr>
          <w:rFonts w:eastAsia="Aptos"/>
          <w:sz w:val="16"/>
        </w:rPr>
        <w:t xml:space="preserve"> </w:t>
      </w:r>
      <w:r w:rsidRPr="00FA25BD">
        <w:rPr>
          <w:rFonts w:eastAsia="Aptos"/>
          <w:b/>
          <w:bCs/>
          <w:u w:val="single"/>
        </w:rPr>
        <w:t>In the historical-materialist view</w:t>
      </w:r>
      <w:r w:rsidRPr="00FA25BD">
        <w:rPr>
          <w:rFonts w:eastAsia="Aptos"/>
          <w:sz w:val="16"/>
        </w:rPr>
        <w:t xml:space="preserve">, </w:t>
      </w:r>
      <w:r w:rsidRPr="00FA25BD">
        <w:rPr>
          <w:rFonts w:eastAsia="Aptos"/>
          <w:b/>
          <w:bCs/>
          <w:u w:val="single"/>
        </w:rPr>
        <w:t>the contradiction between humanity and the earth can be transcended before it proves fatal</w:t>
      </w:r>
      <w:r w:rsidRPr="00FA25BD">
        <w:rPr>
          <w:rFonts w:eastAsia="Aptos"/>
          <w:sz w:val="16"/>
        </w:rPr>
        <w:t xml:space="preserve">, </w:t>
      </w:r>
      <w:r w:rsidRPr="00FA25BD">
        <w:rPr>
          <w:rFonts w:eastAsia="Aptos"/>
          <w:u w:val="single"/>
        </w:rPr>
        <w:t>but only if the two sides of human self-alienation</w:t>
      </w:r>
      <w:r w:rsidRPr="00FA25BD">
        <w:rPr>
          <w:rFonts w:eastAsia="Aptos"/>
          <w:sz w:val="16"/>
        </w:rPr>
        <w:t>—</w:t>
      </w:r>
      <w:r w:rsidRPr="00FA25BD">
        <w:rPr>
          <w:rFonts w:eastAsia="Aptos"/>
          <w:u w:val="single"/>
        </w:rPr>
        <w:t>alienation from humanity</w:t>
      </w:r>
      <w:r w:rsidRPr="00FA25BD">
        <w:rPr>
          <w:rFonts w:eastAsia="Aptos"/>
          <w:sz w:val="16"/>
        </w:rPr>
        <w:t xml:space="preserve"> </w:t>
      </w:r>
      <w:r w:rsidRPr="00FA25BD">
        <w:rPr>
          <w:rFonts w:eastAsia="Aptos"/>
          <w:u w:val="single"/>
        </w:rPr>
        <w:t>and alienation from nature</w:t>
      </w:r>
      <w:r w:rsidRPr="00FA25BD">
        <w:rPr>
          <w:rFonts w:eastAsia="Aptos"/>
          <w:sz w:val="16"/>
        </w:rPr>
        <w:t>—</w:t>
      </w:r>
      <w:r w:rsidRPr="00FA25BD">
        <w:rPr>
          <w:rFonts w:eastAsia="Aptos"/>
          <w:b/>
          <w:bCs/>
          <w:u w:val="single"/>
        </w:rPr>
        <w:t>are transcended through the “revolutionary reconstitution of society as a whole”</w:t>
      </w:r>
      <w:r w:rsidRPr="00FA25BD">
        <w:rPr>
          <w:rFonts w:eastAsia="Aptos"/>
          <w:sz w:val="16"/>
        </w:rPr>
        <w:t xml:space="preserve"> </w:t>
      </w:r>
      <w:r w:rsidRPr="00FA25BD">
        <w:rPr>
          <w:rFonts w:eastAsia="Aptos"/>
          <w:b/>
          <w:bCs/>
          <w:u w:val="single"/>
        </w:rPr>
        <w:t>and the creation of a world of substantive equality and ecological sustainability</w:t>
      </w:r>
      <w:r w:rsidRPr="00FA25BD">
        <w:rPr>
          <w:rFonts w:eastAsia="Aptos"/>
          <w:sz w:val="16"/>
        </w:rPr>
        <w:t>.16</w:t>
      </w:r>
    </w:p>
    <w:p w14:paraId="7EE1EA00" w14:textId="77777777" w:rsidR="008D2461" w:rsidRPr="00FA25BD" w:rsidRDefault="008D2461" w:rsidP="008D2461">
      <w:pPr>
        <w:rPr>
          <w:rFonts w:eastAsia="Aptos"/>
          <w:b/>
          <w:bCs/>
          <w:u w:val="single"/>
        </w:rPr>
      </w:pPr>
      <w:r w:rsidRPr="00FA25BD">
        <w:rPr>
          <w:rFonts w:eastAsia="Aptos"/>
          <w:sz w:val="16"/>
        </w:rPr>
        <w:t xml:space="preserve">The development of such an approach based on classical historical-materialist grounds cannot consist simply of a theoretical reconstruction of the analysis of Marx and Engels in this area, involving a synthesis of their contributions to </w:t>
      </w:r>
      <w:proofErr w:type="gramStart"/>
      <w:r w:rsidRPr="00FA25BD">
        <w:rPr>
          <w:rFonts w:eastAsia="Aptos"/>
          <w:sz w:val="16"/>
        </w:rPr>
        <w:t>an ecological-materialist dialectics</w:t>
      </w:r>
      <w:proofErr w:type="gramEnd"/>
      <w:r w:rsidRPr="00FA25BD">
        <w:rPr>
          <w:rFonts w:eastAsia="Aptos"/>
          <w:sz w:val="16"/>
        </w:rPr>
        <w:t xml:space="preserve">. At best, the only thing such an approach can generate is a more critical method in analyzing the present, although it is the actual overcoming of the present as history that is the overriding concern. Above all, </w:t>
      </w:r>
      <w:r w:rsidRPr="00FA25BD">
        <w:rPr>
          <w:rFonts w:eastAsia="Aptos"/>
          <w:u w:val="single"/>
        </w:rPr>
        <w:t>it is necessary to address the rapidly developing ecological crisis of the Anthropocene Epoch in human history</w:t>
      </w:r>
      <w:r w:rsidRPr="00FA25BD">
        <w:rPr>
          <w:rFonts w:eastAsia="Aptos"/>
          <w:sz w:val="16"/>
        </w:rPr>
        <w:t xml:space="preserve">, </w:t>
      </w:r>
      <w:r w:rsidRPr="00FA25BD">
        <w:rPr>
          <w:rFonts w:eastAsia="Aptos"/>
          <w:u w:val="single"/>
        </w:rPr>
        <w:t>which marks the rise of anthropogenic</w:t>
      </w:r>
      <w:r w:rsidRPr="00FA25BD">
        <w:rPr>
          <w:rFonts w:eastAsia="Aptos"/>
          <w:sz w:val="16"/>
        </w:rPr>
        <w:t xml:space="preserve">, as opposed to nonanthropogenic, </w:t>
      </w:r>
      <w:r w:rsidRPr="00FA25BD">
        <w:rPr>
          <w:rFonts w:eastAsia="Aptos"/>
          <w:u w:val="single"/>
        </w:rPr>
        <w:t>factors as the main driving force of Earth System change.</w:t>
      </w:r>
      <w:r w:rsidRPr="00FA25BD">
        <w:rPr>
          <w:rFonts w:eastAsia="Aptos"/>
          <w:sz w:val="16"/>
        </w:rPr>
        <w:t xml:space="preserve"> </w:t>
      </w:r>
      <w:r w:rsidRPr="00FA25BD">
        <w:rPr>
          <w:rFonts w:eastAsia="Aptos"/>
          <w:b/>
          <w:bCs/>
          <w:u w:val="single"/>
        </w:rPr>
        <w:t xml:space="preserve">Here we must confront the current financialization of nature, the new phase of planetary </w:t>
      </w:r>
      <w:proofErr w:type="spellStart"/>
      <w:r w:rsidRPr="00FA25BD">
        <w:rPr>
          <w:rFonts w:eastAsia="Aptos"/>
          <w:b/>
          <w:bCs/>
          <w:u w:val="single"/>
        </w:rPr>
        <w:t>extractivism</w:t>
      </w:r>
      <w:proofErr w:type="spellEnd"/>
      <w:r w:rsidRPr="00FA25BD">
        <w:rPr>
          <w:rFonts w:eastAsia="Aptos"/>
          <w:b/>
          <w:bCs/>
          <w:u w:val="single"/>
        </w:rPr>
        <w:t>, questions of human survivability, and the revolutionary struggle to create a society of planned degrowth and ecological civilization geared to sustainable human development</w:t>
      </w:r>
      <w:r w:rsidRPr="00FA25BD">
        <w:rPr>
          <w:rFonts w:eastAsia="Aptos"/>
          <w:sz w:val="16"/>
        </w:rPr>
        <w:t xml:space="preserve">. </w:t>
      </w:r>
      <w:r w:rsidRPr="00FA25BD">
        <w:rPr>
          <w:rFonts w:eastAsia="Aptos"/>
          <w:u w:val="single"/>
        </w:rPr>
        <w:t>All of this</w:t>
      </w:r>
      <w:r w:rsidRPr="00FA25BD">
        <w:rPr>
          <w:rFonts w:eastAsia="Aptos"/>
          <w:sz w:val="16"/>
        </w:rPr>
        <w:t xml:space="preserve">, however, </w:t>
      </w:r>
      <w:r w:rsidRPr="00FA25BD">
        <w:rPr>
          <w:rFonts w:eastAsia="Aptos"/>
          <w:u w:val="single"/>
        </w:rPr>
        <w:t xml:space="preserve">depends on the </w:t>
      </w:r>
      <w:r w:rsidRPr="00FA25BD">
        <w:rPr>
          <w:rFonts w:eastAsia="Aptos"/>
          <w:b/>
          <w:bCs/>
          <w:u w:val="single"/>
        </w:rPr>
        <w:t>recovery, development, and unification in theory and praxis of the dialectical-ecological critique of capitalism, which is an indispensable and indisputable legacy of classical historical materialism.</w:t>
      </w:r>
    </w:p>
    <w:p w14:paraId="3CD9FFF9" w14:textId="77777777" w:rsidR="00955C7A" w:rsidRPr="00FA25BD" w:rsidRDefault="00955C7A" w:rsidP="008D2461">
      <w:pPr>
        <w:pStyle w:val="Heading3"/>
      </w:pPr>
    </w:p>
    <w:p w14:paraId="3BDAF8E9" w14:textId="77777777" w:rsidR="008D2461" w:rsidRPr="00FA25BD" w:rsidRDefault="008D2461" w:rsidP="008D2461"/>
    <w:p w14:paraId="40CA204C" w14:textId="77777777" w:rsidR="008D2461" w:rsidRPr="00FA25BD" w:rsidRDefault="008D2461" w:rsidP="008D2461"/>
    <w:p w14:paraId="1202D346" w14:textId="77777777" w:rsidR="00DC74DC" w:rsidRPr="00FA25BD" w:rsidRDefault="00DC74DC" w:rsidP="00DC74DC">
      <w:pPr>
        <w:pStyle w:val="Heading1"/>
      </w:pPr>
      <w:r w:rsidRPr="00FA25BD">
        <w:t xml:space="preserve">AT permutations </w:t>
      </w:r>
    </w:p>
    <w:p w14:paraId="349C1215" w14:textId="77777777" w:rsidR="00955C7A" w:rsidRPr="00FA25BD" w:rsidRDefault="00955C7A" w:rsidP="00955C7A">
      <w:pPr>
        <w:pStyle w:val="Heading3"/>
      </w:pPr>
      <w:r w:rsidRPr="00FA25BD">
        <w:t xml:space="preserve">2nc---short termism </w:t>
      </w:r>
      <w:proofErr w:type="gramStart"/>
      <w:r w:rsidRPr="00FA25BD">
        <w:t>da</w:t>
      </w:r>
      <w:proofErr w:type="gramEnd"/>
      <w:r w:rsidRPr="00FA25BD">
        <w:t xml:space="preserve"> </w:t>
      </w:r>
    </w:p>
    <w:p w14:paraId="626E88F1" w14:textId="77777777" w:rsidR="00955C7A" w:rsidRPr="00FA25BD" w:rsidRDefault="00955C7A" w:rsidP="00955C7A">
      <w:pPr>
        <w:pStyle w:val="Heading4"/>
      </w:pPr>
      <w:r w:rsidRPr="00FA25BD">
        <w:rPr>
          <w:u w:val="single"/>
        </w:rPr>
        <w:t>Short Termism DA</w:t>
      </w:r>
      <w:r w:rsidRPr="00FA25BD">
        <w:t xml:space="preserve">---capitalist models rejects the </w:t>
      </w:r>
      <w:proofErr w:type="gramStart"/>
      <w:r w:rsidRPr="00FA25BD">
        <w:t>long term</w:t>
      </w:r>
      <w:proofErr w:type="gramEnd"/>
      <w:r w:rsidRPr="00FA25BD">
        <w:t xml:space="preserve"> consequences – need a reorientation of calculations of environmental and social costs </w:t>
      </w:r>
    </w:p>
    <w:p w14:paraId="4588732C" w14:textId="77777777" w:rsidR="00955C7A" w:rsidRPr="00FA25BD" w:rsidRDefault="00955C7A" w:rsidP="00955C7A">
      <w:r w:rsidRPr="00FA25BD">
        <w:rPr>
          <w:rStyle w:val="Style13ptBold"/>
        </w:rPr>
        <w:t>Foster 23</w:t>
      </w:r>
      <w:r w:rsidRPr="00FA25BD">
        <w:t xml:space="preserve"> </w:t>
      </w:r>
    </w:p>
    <w:p w14:paraId="1EB72EDC" w14:textId="77777777" w:rsidR="00955C7A" w:rsidRPr="00FA25BD" w:rsidRDefault="00955C7A" w:rsidP="00955C7A">
      <w:r w:rsidRPr="00FA25BD">
        <w:t xml:space="preserve">[John Bellamy Foster – editor of the Monthly Review and professor of sociology at the University of Oregon. “Planned Degrowth: </w:t>
      </w:r>
      <w:proofErr w:type="spellStart"/>
      <w:r w:rsidRPr="00FA25BD">
        <w:t>Ecosocialism</w:t>
      </w:r>
      <w:proofErr w:type="spellEnd"/>
      <w:r w:rsidRPr="00FA25BD">
        <w:t xml:space="preserve"> and Sustainable Human Development.” </w:t>
      </w:r>
      <w:r w:rsidRPr="00FA25BD">
        <w:rPr>
          <w:i/>
          <w:iCs/>
        </w:rPr>
        <w:t xml:space="preserve">Monthly Review, </w:t>
      </w:r>
      <w:r w:rsidRPr="00FA25BD">
        <w:t xml:space="preserve">7/1/23, </w:t>
      </w:r>
      <w:proofErr w:type="gramStart"/>
      <w:r w:rsidRPr="00FA25BD">
        <w:t>https://monthlyreview.org/2023/07/01/planned-degrowth/,  HDCSW</w:t>
      </w:r>
      <w:proofErr w:type="gramEnd"/>
      <w:r w:rsidRPr="00FA25BD">
        <w:t xml:space="preserve"> 07-18-2025 IS]</w:t>
      </w:r>
    </w:p>
    <w:p w14:paraId="748D7986" w14:textId="77777777" w:rsidR="00955C7A" w:rsidRPr="00FA25BD" w:rsidRDefault="00955C7A" w:rsidP="00955C7A">
      <w:pPr>
        <w:rPr>
          <w:sz w:val="14"/>
        </w:rPr>
      </w:pPr>
      <w:r w:rsidRPr="00FA25BD">
        <w:rPr>
          <w:sz w:val="14"/>
        </w:rPr>
        <w:t xml:space="preserve">In the Dialectics of Nature, Engels was concerned </w:t>
      </w:r>
      <w:proofErr w:type="gramStart"/>
      <w:r w:rsidRPr="00FA25BD">
        <w:rPr>
          <w:sz w:val="14"/>
        </w:rPr>
        <w:t>in particular with</w:t>
      </w:r>
      <w:proofErr w:type="gramEnd"/>
      <w:r w:rsidRPr="00FA25BD">
        <w:rPr>
          <w:sz w:val="14"/>
        </w:rPr>
        <w:t xml:space="preserve"> </w:t>
      </w:r>
      <w:r w:rsidRPr="00FA25BD">
        <w:rPr>
          <w:rStyle w:val="StyleUnderline"/>
        </w:rPr>
        <w:t>the failure of classical political economy as “the social science of the bourgeoisie” to account for “human actions in the fields of production and exchange” that were unintended, external to the market, and remote</w:t>
      </w:r>
      <w:r w:rsidRPr="00FA25BD">
        <w:rPr>
          <w:sz w:val="14"/>
        </w:rPr>
        <w:t xml:space="preserve">. </w:t>
      </w:r>
      <w:r w:rsidRPr="00FA25BD">
        <w:rPr>
          <w:rStyle w:val="StyleUnderline"/>
        </w:rPr>
        <w:t>The anarchic and unplanned character of the capitalist economy</w:t>
      </w:r>
      <w:r w:rsidRPr="00FA25BD">
        <w:rPr>
          <w:sz w:val="14"/>
        </w:rPr>
        <w:t xml:space="preserve"> thus </w:t>
      </w:r>
      <w:r w:rsidRPr="00FA25BD">
        <w:rPr>
          <w:rStyle w:val="StyleUnderline"/>
        </w:rPr>
        <w:t>amplified ecological disasters</w:t>
      </w:r>
      <w:r w:rsidRPr="00FA25BD">
        <w:rPr>
          <w:sz w:val="14"/>
        </w:rPr>
        <w:t>. “</w:t>
      </w:r>
      <w:r w:rsidRPr="00FA25BD">
        <w:rPr>
          <w:rStyle w:val="StyleUnderline"/>
        </w:rPr>
        <w:t>What cared the Spanish planters in Cuba</w:t>
      </w:r>
      <w:r w:rsidRPr="00FA25BD">
        <w:rPr>
          <w:sz w:val="14"/>
        </w:rPr>
        <w:t>,” he wrote,</w:t>
      </w:r>
    </w:p>
    <w:p w14:paraId="727BEE15" w14:textId="77777777" w:rsidR="00955C7A" w:rsidRPr="00FA25BD" w:rsidRDefault="00955C7A" w:rsidP="00955C7A">
      <w:pPr>
        <w:ind w:left="720"/>
        <w:rPr>
          <w:sz w:val="14"/>
        </w:rPr>
      </w:pPr>
      <w:r w:rsidRPr="00FA25BD">
        <w:rPr>
          <w:rStyle w:val="StyleUnderline"/>
        </w:rPr>
        <w:t xml:space="preserve">who burned down forests on the slopes of the mountains and obtained from the </w:t>
      </w:r>
      <w:proofErr w:type="gramStart"/>
      <w:r w:rsidRPr="00FA25BD">
        <w:rPr>
          <w:rStyle w:val="StyleUnderline"/>
        </w:rPr>
        <w:t>ashes</w:t>
      </w:r>
      <w:proofErr w:type="gramEnd"/>
      <w:r w:rsidRPr="00FA25BD">
        <w:rPr>
          <w:rStyle w:val="StyleUnderline"/>
        </w:rPr>
        <w:t xml:space="preserve"> sufficient </w:t>
      </w:r>
      <w:proofErr w:type="spellStart"/>
      <w:r w:rsidRPr="00FA25BD">
        <w:rPr>
          <w:rStyle w:val="StyleUnderline"/>
        </w:rPr>
        <w:t>fertiliser</w:t>
      </w:r>
      <w:proofErr w:type="spellEnd"/>
      <w:r w:rsidRPr="00FA25BD">
        <w:rPr>
          <w:rStyle w:val="StyleUnderline"/>
        </w:rPr>
        <w:t xml:space="preserve"> for one generation of very highly profitable coffee trees</w:t>
      </w:r>
      <w:r w:rsidRPr="00FA25BD">
        <w:rPr>
          <w:sz w:val="14"/>
        </w:rPr>
        <w:t xml:space="preserve">—what cared they </w:t>
      </w:r>
      <w:r w:rsidRPr="00FA25BD">
        <w:rPr>
          <w:rStyle w:val="StyleUnderline"/>
        </w:rPr>
        <w:t>that the heavy tropical rainfall afterwards washed away the unprotected upper stratum of the soil, leaving behind only bare rock!</w:t>
      </w:r>
      <w:r w:rsidRPr="00FA25BD">
        <w:rPr>
          <w:sz w:val="14"/>
        </w:rPr>
        <w:t xml:space="preserve"> In relation to nature, as to society, </w:t>
      </w:r>
      <w:r w:rsidRPr="00FA25BD">
        <w:rPr>
          <w:rStyle w:val="StyleUnderline"/>
        </w:rPr>
        <w:t>the present mode of production is predominantly concerned only about the immediate</w:t>
      </w:r>
      <w:r w:rsidRPr="00FA25BD">
        <w:rPr>
          <w:sz w:val="14"/>
        </w:rPr>
        <w:t xml:space="preserve">, the </w:t>
      </w:r>
      <w:r w:rsidRPr="00FA25BD">
        <w:rPr>
          <w:rStyle w:val="StyleUnderline"/>
        </w:rPr>
        <w:t>most tangible result; and then surprise is expressed that the more remote effects of actions</w:t>
      </w:r>
      <w:r w:rsidRPr="00FA25BD">
        <w:rPr>
          <w:sz w:val="14"/>
        </w:rPr>
        <w:t xml:space="preserve"> directed to this end </w:t>
      </w:r>
      <w:r w:rsidRPr="00FA25BD">
        <w:rPr>
          <w:rStyle w:val="StyleUnderline"/>
        </w:rPr>
        <w:t xml:space="preserve">turn out to be </w:t>
      </w:r>
      <w:r w:rsidRPr="00FA25BD">
        <w:rPr>
          <w:sz w:val="14"/>
        </w:rPr>
        <w:t xml:space="preserve">quite different, are mostly quite </w:t>
      </w:r>
      <w:r w:rsidRPr="00FA25BD">
        <w:rPr>
          <w:rStyle w:val="StyleUnderline"/>
        </w:rPr>
        <w:t>the opposite</w:t>
      </w:r>
      <w:r w:rsidRPr="00FA25BD">
        <w:rPr>
          <w:sz w:val="14"/>
        </w:rPr>
        <w:t xml:space="preserve"> in character.32</w:t>
      </w:r>
    </w:p>
    <w:p w14:paraId="176984C2" w14:textId="77777777" w:rsidR="00955C7A" w:rsidRPr="00FA25BD" w:rsidRDefault="00955C7A" w:rsidP="00955C7A">
      <w:pPr>
        <w:rPr>
          <w:sz w:val="14"/>
        </w:rPr>
      </w:pPr>
      <w:proofErr w:type="gramStart"/>
      <w:r w:rsidRPr="00FA25BD">
        <w:rPr>
          <w:sz w:val="14"/>
        </w:rPr>
        <w:t>In order to</w:t>
      </w:r>
      <w:proofErr w:type="gramEnd"/>
      <w:r w:rsidRPr="00FA25BD">
        <w:rPr>
          <w:sz w:val="14"/>
        </w:rPr>
        <w:t xml:space="preserve"> </w:t>
      </w:r>
      <w:r w:rsidRPr="00FA25BD">
        <w:rPr>
          <w:rStyle w:val="StyleUnderline"/>
        </w:rPr>
        <w:t xml:space="preserve">promote the interests of the human </w:t>
      </w:r>
      <w:proofErr w:type="gramStart"/>
      <w:r w:rsidRPr="00FA25BD">
        <w:rPr>
          <w:rStyle w:val="StyleUnderline"/>
        </w:rPr>
        <w:t>community as a whole</w:t>
      </w:r>
      <w:r w:rsidRPr="00FA25BD">
        <w:rPr>
          <w:sz w:val="14"/>
        </w:rPr>
        <w:t xml:space="preserve">, </w:t>
      </w:r>
      <w:r w:rsidRPr="00FA25BD">
        <w:rPr>
          <w:rStyle w:val="StyleUnderline"/>
        </w:rPr>
        <w:t>it</w:t>
      </w:r>
      <w:proofErr w:type="gramEnd"/>
      <w:r w:rsidRPr="00FA25BD">
        <w:rPr>
          <w:rStyle w:val="StyleUnderline"/>
        </w:rPr>
        <w:t xml:space="preserve"> was</w:t>
      </w:r>
      <w:r w:rsidRPr="00FA25BD">
        <w:rPr>
          <w:sz w:val="14"/>
        </w:rPr>
        <w:t xml:space="preserve"> therefore </w:t>
      </w:r>
      <w:r w:rsidRPr="00FA25BD">
        <w:rPr>
          <w:rStyle w:val="StyleUnderline"/>
        </w:rPr>
        <w:t>necessary to carry out “planned action” and regulate production in line with science, taking into consideration the</w:t>
      </w:r>
      <w:r w:rsidRPr="00FA25BD">
        <w:rPr>
          <w:sz w:val="14"/>
        </w:rPr>
        <w:t xml:space="preserve"> earthly </w:t>
      </w:r>
      <w:r w:rsidRPr="00FA25BD">
        <w:rPr>
          <w:rStyle w:val="StyleUnderline"/>
        </w:rPr>
        <w:t>environment</w:t>
      </w:r>
      <w:r w:rsidRPr="00FA25BD">
        <w:rPr>
          <w:sz w:val="14"/>
        </w:rPr>
        <w:t xml:space="preserve">, that is, </w:t>
      </w:r>
      <w:r w:rsidRPr="00FA25BD">
        <w:rPr>
          <w:rStyle w:val="StyleUnderline"/>
        </w:rPr>
        <w:t>in accord with nature’s laws</w:t>
      </w:r>
      <w:r w:rsidRPr="00FA25BD">
        <w:rPr>
          <w:sz w:val="14"/>
        </w:rPr>
        <w:t>.33</w:t>
      </w:r>
    </w:p>
    <w:p w14:paraId="4616B3F5" w14:textId="77777777" w:rsidR="00955C7A" w:rsidRPr="00FA25BD" w:rsidRDefault="00955C7A" w:rsidP="00955C7A">
      <w:pPr>
        <w:rPr>
          <w:sz w:val="14"/>
        </w:rPr>
      </w:pPr>
      <w:r w:rsidRPr="00FA25BD">
        <w:rPr>
          <w:sz w:val="14"/>
        </w:rPr>
        <w:t>Marx and Engels saw socialism as expanding the forces of production in a quantitative as well as a qualitative sense, and Engels even referred in Anti-</w:t>
      </w:r>
      <w:proofErr w:type="spellStart"/>
      <w:r w:rsidRPr="00FA25BD">
        <w:rPr>
          <w:sz w:val="14"/>
        </w:rPr>
        <w:t>Dühring</w:t>
      </w:r>
      <w:proofErr w:type="spellEnd"/>
      <w:r w:rsidRPr="00FA25BD">
        <w:rPr>
          <w:sz w:val="14"/>
        </w:rPr>
        <w:t xml:space="preserve"> to how the advent of socialism would bring about “the constantly accelerated development of the productive forces and…a practically unlimited increase of production itself.” However, the context in which they were writing was not </w:t>
      </w:r>
      <w:r w:rsidRPr="00FA25BD">
        <w:rPr>
          <w:rStyle w:val="StyleUnderline"/>
        </w:rPr>
        <w:t>today’s “full-world economy,”</w:t>
      </w:r>
      <w:r w:rsidRPr="00FA25BD">
        <w:rPr>
          <w:sz w:val="14"/>
        </w:rPr>
        <w:t xml:space="preserve"> but rather a still early stage of industrialization. In the period of industrial development, extending from the beginning of the eighteenth century until the first Earth Day in 1970, world industrial productive potential increased in size around 1,730 times, which from a nineteenth-century perspective, would have seemed “a practically unlimited increase.” Today it, however, it </w:t>
      </w:r>
      <w:r w:rsidRPr="00FA25BD">
        <w:rPr>
          <w:rStyle w:val="StyleUnderline"/>
        </w:rPr>
        <w:t>raises the issue of ecological “overshoot.”</w:t>
      </w:r>
      <w:r w:rsidRPr="00FA25BD">
        <w:rPr>
          <w:sz w:val="14"/>
        </w:rPr>
        <w:t>34</w:t>
      </w:r>
    </w:p>
    <w:p w14:paraId="7002A1A8" w14:textId="77777777" w:rsidR="00955C7A" w:rsidRPr="00FA25BD" w:rsidRDefault="00955C7A" w:rsidP="00955C7A">
      <w:pPr>
        <w:rPr>
          <w:sz w:val="14"/>
        </w:rPr>
      </w:pPr>
      <w:r w:rsidRPr="00FA25BD">
        <w:rPr>
          <w:sz w:val="14"/>
        </w:rPr>
        <w:t xml:space="preserve">Hence, the </w:t>
      </w:r>
      <w:r w:rsidRPr="00FA25BD">
        <w:rPr>
          <w:rStyle w:val="StyleUnderline"/>
        </w:rPr>
        <w:t>long-term ecological consequences of production</w:t>
      </w:r>
      <w:r w:rsidRPr="00FA25BD">
        <w:rPr>
          <w:sz w:val="14"/>
        </w:rPr>
        <w:t xml:space="preserve"> emphasized by Engels </w:t>
      </w:r>
      <w:r w:rsidRPr="00FA25BD">
        <w:rPr>
          <w:rStyle w:val="StyleUnderline"/>
        </w:rPr>
        <w:t xml:space="preserve">have </w:t>
      </w:r>
      <w:proofErr w:type="gramStart"/>
      <w:r w:rsidRPr="00FA25BD">
        <w:rPr>
          <w:rStyle w:val="StyleUnderline"/>
        </w:rPr>
        <w:t>more and more</w:t>
      </w:r>
      <w:proofErr w:type="gramEnd"/>
      <w:r w:rsidRPr="00FA25BD">
        <w:rPr>
          <w:rStyle w:val="StyleUnderline"/>
        </w:rPr>
        <w:t xml:space="preserve"> come to the fore in our time</w:t>
      </w:r>
      <w:r w:rsidRPr="00FA25BD">
        <w:rPr>
          <w:sz w:val="14"/>
        </w:rPr>
        <w:t>. This is symbolized by the proposed Anthropocene Epoch in the Geologic Time Scale, beginning around 1950, representing the emergence of human-industrialized society as the primary factor in Earth System change. From this standpoint, what is perhaps most remarkable about Engels’s statement on the development of the productive forces under socialism was that it was immediately followed—in the same paragraph and the one after—by the view that the goal of socialism was not the expansion of production itself, but rather the “free development” of human beings, which required a rational and planned relation to “the whole sphere of the conditions of life which environ man.”35</w:t>
      </w:r>
    </w:p>
    <w:p w14:paraId="30009A33" w14:textId="77777777" w:rsidR="00955C7A" w:rsidRPr="00FA25BD" w:rsidRDefault="00955C7A" w:rsidP="00955C7A">
      <w:pPr>
        <w:rPr>
          <w:sz w:val="16"/>
        </w:rPr>
      </w:pPr>
      <w:r w:rsidRPr="00FA25BD">
        <w:rPr>
          <w:sz w:val="16"/>
        </w:rPr>
        <w:t xml:space="preserve">Marx and Engels, therefore, viewed planning as crucial in the organization of socialist/communist society, freeing it from the domination of commodity exchange, and relying on a “common plan.” Nevertheless, they cannot be seen as envisioning the kind of central planning under a command economy, as this was to emerge in the late 1920s and ’30s in the Soviet Union. Rather, they contended that planning by the direct producers would be democratic with respect to production itself.36 The entire system of socialism, as Marx put it, “starts with the self-government of the communities” in a society where “cooperative labor” would be “developed to national dimensions and, consequently…fostered by national means.”37 The </w:t>
      </w:r>
      <w:r w:rsidRPr="00FA25BD">
        <w:rPr>
          <w:rStyle w:val="StyleUnderline"/>
        </w:rPr>
        <w:t>rational organization of human labor as communal or cooperative labor</w:t>
      </w:r>
      <w:r w:rsidRPr="00FA25BD">
        <w:rPr>
          <w:sz w:val="16"/>
        </w:rPr>
        <w:t xml:space="preserve">, moreover, </w:t>
      </w:r>
      <w:r w:rsidRPr="00FA25BD">
        <w:rPr>
          <w:rStyle w:val="StyleUnderline"/>
        </w:rPr>
        <w:t>could not occur without a planning system</w:t>
      </w:r>
      <w:r w:rsidRPr="00FA25BD">
        <w:rPr>
          <w:sz w:val="16"/>
        </w:rPr>
        <w:t xml:space="preserve">. “All directly social or communal </w:t>
      </w:r>
      <w:proofErr w:type="spellStart"/>
      <w:r w:rsidRPr="00FA25BD">
        <w:rPr>
          <w:sz w:val="16"/>
        </w:rPr>
        <w:t>labour</w:t>
      </w:r>
      <w:proofErr w:type="spellEnd"/>
      <w:r w:rsidRPr="00FA25BD">
        <w:rPr>
          <w:sz w:val="16"/>
        </w:rPr>
        <w:t xml:space="preserve"> on a larger scale requires, to a greater or lesser degree, a directing authority, in order to secure the harmonious co-operation of the activities of individuals, and to perform the general functions that have their origin in the total productive organism,” as a system of social metabolic reproduction. </w:t>
      </w:r>
      <w:r w:rsidRPr="00FA25BD">
        <w:rPr>
          <w:rStyle w:val="StyleUnderline"/>
        </w:rPr>
        <w:t>Production</w:t>
      </w:r>
      <w:r w:rsidRPr="00FA25BD">
        <w:rPr>
          <w:sz w:val="16"/>
        </w:rPr>
        <w:t xml:space="preserve"> therefore </w:t>
      </w:r>
      <w:r w:rsidRPr="00FA25BD">
        <w:rPr>
          <w:rStyle w:val="StyleUnderline"/>
        </w:rPr>
        <w:t>requires guidance, foresight, and management</w:t>
      </w:r>
      <w:r w:rsidRPr="00FA25BD">
        <w:rPr>
          <w:sz w:val="16"/>
        </w:rPr>
        <w:t>, in the sense of a “conductor” of an orchestra. Marx’s vision of a planned economy, as Michael A. Lebowitz emphasized, was one run by “associated conductors” who would rationally govern the metabolism between humanity and nature.38</w:t>
      </w:r>
    </w:p>
    <w:p w14:paraId="22286D39" w14:textId="77777777" w:rsidR="00955C7A" w:rsidRPr="00FA25BD" w:rsidRDefault="00955C7A" w:rsidP="00955C7A">
      <w:pPr>
        <w:rPr>
          <w:sz w:val="16"/>
        </w:rPr>
      </w:pPr>
      <w:r w:rsidRPr="00FA25BD">
        <w:rPr>
          <w:sz w:val="16"/>
        </w:rPr>
        <w:t xml:space="preserve">As Marx wrote in Theories of Surplus Value, on the need for a </w:t>
      </w:r>
      <w:proofErr w:type="spellStart"/>
      <w:proofErr w:type="gramStart"/>
      <w:r w:rsidRPr="00FA25BD">
        <w:rPr>
          <w:sz w:val="16"/>
        </w:rPr>
        <w:t>noncapitalist</w:t>
      </w:r>
      <w:proofErr w:type="spellEnd"/>
      <w:proofErr w:type="gramEnd"/>
      <w:r w:rsidRPr="00FA25BD">
        <w:rPr>
          <w:sz w:val="16"/>
        </w:rPr>
        <w:t>, and thus a non-</w:t>
      </w:r>
      <w:proofErr w:type="gramStart"/>
      <w:r w:rsidRPr="00FA25BD">
        <w:rPr>
          <w:sz w:val="16"/>
        </w:rPr>
        <w:t>exhaustive,</w:t>
      </w:r>
      <w:proofErr w:type="gramEnd"/>
      <w:r w:rsidRPr="00FA25BD">
        <w:rPr>
          <w:sz w:val="16"/>
        </w:rPr>
        <w:t xml:space="preserve"> approach to labor and nature,</w:t>
      </w:r>
    </w:p>
    <w:p w14:paraId="03F2DD42" w14:textId="77777777" w:rsidR="00955C7A" w:rsidRPr="00FA25BD" w:rsidRDefault="00955C7A" w:rsidP="00955C7A">
      <w:pPr>
        <w:ind w:left="720"/>
        <w:rPr>
          <w:sz w:val="16"/>
        </w:rPr>
      </w:pPr>
      <w:r w:rsidRPr="00FA25BD">
        <w:rPr>
          <w:rStyle w:val="StyleUnderline"/>
        </w:rPr>
        <w:t>Anticipation of the future</w:t>
      </w:r>
      <w:r w:rsidRPr="00FA25BD">
        <w:rPr>
          <w:sz w:val="16"/>
        </w:rPr>
        <w:t>—real anticipation—</w:t>
      </w:r>
      <w:r w:rsidRPr="00FA25BD">
        <w:rPr>
          <w:rStyle w:val="StyleUnderline"/>
        </w:rPr>
        <w:t>occurs in the production of wealth only in relation to the worker and to the land</w:t>
      </w:r>
      <w:r w:rsidRPr="00FA25BD">
        <w:rPr>
          <w:sz w:val="16"/>
        </w:rPr>
        <w:t xml:space="preserve">. </w:t>
      </w:r>
      <w:r w:rsidRPr="00FA25BD">
        <w:rPr>
          <w:rStyle w:val="StyleUnderline"/>
        </w:rPr>
        <w:t>The future can indeed be anticipated and ruined in both cases by premature over-exertion and exhaustion, and by the disturbance of the balance between expenditure and income</w:t>
      </w:r>
      <w:r w:rsidRPr="00FA25BD">
        <w:rPr>
          <w:sz w:val="16"/>
        </w:rPr>
        <w:t xml:space="preserve">. </w:t>
      </w:r>
      <w:r w:rsidRPr="00FA25BD">
        <w:rPr>
          <w:rStyle w:val="StyleUnderline"/>
        </w:rPr>
        <w:t>In capitalist production</w:t>
      </w:r>
      <w:r w:rsidRPr="00FA25BD">
        <w:rPr>
          <w:sz w:val="16"/>
        </w:rPr>
        <w:t xml:space="preserve"> </w:t>
      </w:r>
      <w:r w:rsidRPr="00FA25BD">
        <w:rPr>
          <w:rStyle w:val="StyleUnderline"/>
        </w:rPr>
        <w:t>this happens to both</w:t>
      </w:r>
      <w:r w:rsidRPr="00FA25BD">
        <w:rPr>
          <w:sz w:val="16"/>
        </w:rPr>
        <w:t xml:space="preserve"> the </w:t>
      </w:r>
      <w:r w:rsidRPr="00FA25BD">
        <w:rPr>
          <w:rStyle w:val="StyleUnderline"/>
        </w:rPr>
        <w:t xml:space="preserve">worker and </w:t>
      </w:r>
      <w:r w:rsidRPr="00FA25BD">
        <w:rPr>
          <w:sz w:val="16"/>
        </w:rPr>
        <w:t xml:space="preserve">the </w:t>
      </w:r>
      <w:r w:rsidRPr="00FA25BD">
        <w:rPr>
          <w:rStyle w:val="StyleUnderline"/>
        </w:rPr>
        <w:t>land</w:t>
      </w:r>
      <w:proofErr w:type="gramStart"/>
      <w:r w:rsidRPr="00FA25BD">
        <w:rPr>
          <w:sz w:val="16"/>
        </w:rPr>
        <w:t>.…</w:t>
      </w:r>
      <w:proofErr w:type="gramEnd"/>
      <w:r w:rsidRPr="00FA25BD">
        <w:rPr>
          <w:sz w:val="16"/>
        </w:rPr>
        <w:t xml:space="preserve"> What is expended here exists as </w:t>
      </w:r>
      <w:proofErr w:type="spellStart"/>
      <w:r w:rsidRPr="00FA25BD">
        <w:rPr>
          <w:sz w:val="16"/>
        </w:rPr>
        <w:t>δίν</w:t>
      </w:r>
      <w:proofErr w:type="spellEnd"/>
      <w:r w:rsidRPr="00FA25BD">
        <w:rPr>
          <w:sz w:val="16"/>
        </w:rPr>
        <w:t xml:space="preserve">αμις [the Greek word for power, in Aristotle’s sense of a causal force] and the life span of this </w:t>
      </w:r>
      <w:proofErr w:type="spellStart"/>
      <w:r w:rsidRPr="00FA25BD">
        <w:rPr>
          <w:sz w:val="16"/>
        </w:rPr>
        <w:t>δίν</w:t>
      </w:r>
      <w:proofErr w:type="spellEnd"/>
      <w:r w:rsidRPr="00FA25BD">
        <w:rPr>
          <w:sz w:val="16"/>
        </w:rPr>
        <w:t xml:space="preserve">αμις is shortened </w:t>
      </w:r>
      <w:proofErr w:type="gramStart"/>
      <w:r w:rsidRPr="00FA25BD">
        <w:rPr>
          <w:sz w:val="16"/>
        </w:rPr>
        <w:t>as a result of</w:t>
      </w:r>
      <w:proofErr w:type="gramEnd"/>
      <w:r w:rsidRPr="00FA25BD">
        <w:rPr>
          <w:sz w:val="16"/>
        </w:rPr>
        <w:t xml:space="preserve"> accelerated expenditure.39</w:t>
      </w:r>
    </w:p>
    <w:p w14:paraId="171ECD46" w14:textId="77777777" w:rsidR="00955C7A" w:rsidRPr="00FA25BD" w:rsidRDefault="00955C7A" w:rsidP="00955C7A">
      <w:pPr>
        <w:rPr>
          <w:sz w:val="16"/>
        </w:rPr>
      </w:pPr>
      <w:r w:rsidRPr="00FA25BD">
        <w:rPr>
          <w:rStyle w:val="StyleUnderline"/>
        </w:rPr>
        <w:t>Capitalism</w:t>
      </w:r>
      <w:r w:rsidRPr="00FA25BD">
        <w:rPr>
          <w:sz w:val="16"/>
        </w:rPr>
        <w:t xml:space="preserve">, according to the founders of historical materialism, </w:t>
      </w:r>
      <w:r w:rsidRPr="00FA25BD">
        <w:rPr>
          <w:rStyle w:val="StyleUnderline"/>
        </w:rPr>
        <w:t>promoted</w:t>
      </w:r>
      <w:r w:rsidRPr="00FA25BD">
        <w:rPr>
          <w:sz w:val="16"/>
        </w:rPr>
        <w:t xml:space="preserve"> a negative, perverse dialectic of </w:t>
      </w:r>
      <w:r w:rsidRPr="00FA25BD">
        <w:rPr>
          <w:rStyle w:val="StyleUnderline"/>
        </w:rPr>
        <w:t>exploitation, expropriation, and exhaustion/extermination, the “common ruin of the contending classes.” What was necessary</w:t>
      </w:r>
      <w:r w:rsidRPr="00FA25BD">
        <w:rPr>
          <w:sz w:val="16"/>
        </w:rPr>
        <w:t xml:space="preserve">, therefore, </w:t>
      </w:r>
      <w:r w:rsidRPr="00FA25BD">
        <w:rPr>
          <w:rStyle w:val="StyleUnderline"/>
        </w:rPr>
        <w:t>was the “revolutionary reconstitution of society</w:t>
      </w:r>
      <w:r w:rsidRPr="00FA25BD">
        <w:rPr>
          <w:sz w:val="16"/>
        </w:rPr>
        <w:t xml:space="preserve"> as a whole.”40</w:t>
      </w:r>
    </w:p>
    <w:p w14:paraId="116FCD0B" w14:textId="6E67C147" w:rsidR="00DC74DC" w:rsidRPr="00FA25BD" w:rsidRDefault="00DC74DC" w:rsidP="00DC74DC">
      <w:pPr>
        <w:pStyle w:val="Heading3"/>
      </w:pPr>
      <w:r w:rsidRPr="00FA25BD">
        <w:t xml:space="preserve">Market </w:t>
      </w:r>
      <w:proofErr w:type="spellStart"/>
      <w:r w:rsidRPr="00FA25BD">
        <w:t>Accelleration</w:t>
      </w:r>
      <w:proofErr w:type="spellEnd"/>
      <w:r w:rsidRPr="00FA25BD">
        <w:t xml:space="preserve"> </w:t>
      </w:r>
    </w:p>
    <w:p w14:paraId="0919E3B6" w14:textId="24CE259F" w:rsidR="00DC74DC" w:rsidRPr="00FA25BD" w:rsidRDefault="00DC74DC" w:rsidP="00DC74DC">
      <w:pPr>
        <w:pStyle w:val="Heading4"/>
        <w:rPr>
          <w:rFonts w:eastAsia="Times New Roman" w:cs="Times New Roman"/>
          <w:b w:val="0"/>
        </w:rPr>
      </w:pPr>
      <w:r w:rsidRPr="00FA25BD">
        <w:rPr>
          <w:u w:val="single"/>
        </w:rPr>
        <w:t>Market Accelerationism DA</w:t>
      </w:r>
      <w:r w:rsidRPr="00FA25BD">
        <w:t xml:space="preserve">---focus on green tech locks in societal collapse </w:t>
      </w:r>
      <w:r w:rsidRPr="00FA25BD">
        <w:t xml:space="preserve">– alt alone solves </w:t>
      </w:r>
    </w:p>
    <w:p w14:paraId="41415FE2" w14:textId="77777777" w:rsidR="00DC74DC" w:rsidRPr="00F26C2A" w:rsidRDefault="00DC74DC" w:rsidP="00DC74DC">
      <w:r w:rsidRPr="00F26C2A">
        <w:rPr>
          <w:b/>
          <w:bCs/>
          <w:sz w:val="26"/>
        </w:rPr>
        <w:t xml:space="preserve">Foster, </w:t>
      </w:r>
      <w:r w:rsidRPr="00F26C2A">
        <w:t>editor of Monthly Review and professor of sociology at the University of Oregon</w:t>
      </w:r>
      <w:r w:rsidRPr="00F26C2A">
        <w:rPr>
          <w:b/>
          <w:bCs/>
          <w:sz w:val="26"/>
        </w:rPr>
        <w:t xml:space="preserve"> </w:t>
      </w:r>
      <w:r w:rsidRPr="00F26C2A">
        <w:rPr>
          <w:b/>
          <w:bCs/>
        </w:rPr>
        <w:t>24</w:t>
      </w:r>
    </w:p>
    <w:p w14:paraId="040845BC" w14:textId="77777777" w:rsidR="00DC74DC" w:rsidRPr="00F26C2A" w:rsidRDefault="00DC74DC" w:rsidP="00DC74DC">
      <w:r w:rsidRPr="00F26C2A">
        <w:t>[John, “The Dialectics of Ecology: An Introduction”, 1/1/24, The Monthly Review, https://monthlyreview.org/2024/01/01/the-dialectics-of-ecology-an-introduction/,HDCSW-KGrid 7/18/25]</w:t>
      </w:r>
    </w:p>
    <w:p w14:paraId="4C67EE99" w14:textId="77777777" w:rsidR="00DC74DC" w:rsidRPr="00FA25BD" w:rsidRDefault="00DC74DC" w:rsidP="00DC74DC">
      <w:pPr>
        <w:rPr>
          <w:rFonts w:eastAsia="Aptos"/>
          <w:sz w:val="16"/>
        </w:rPr>
      </w:pPr>
      <w:r w:rsidRPr="00FA25BD">
        <w:rPr>
          <w:rFonts w:eastAsia="Aptos"/>
          <w:u w:val="single"/>
        </w:rPr>
        <w:t xml:space="preserve">Marx’s theory of </w:t>
      </w:r>
      <w:proofErr w:type="gramStart"/>
      <w:r w:rsidRPr="00FA25BD">
        <w:rPr>
          <w:rFonts w:eastAsia="Aptos"/>
          <w:u w:val="single"/>
        </w:rPr>
        <w:t>metabolic</w:t>
      </w:r>
      <w:proofErr w:type="gramEnd"/>
      <w:r w:rsidRPr="00FA25BD">
        <w:rPr>
          <w:rFonts w:eastAsia="Aptos"/>
          <w:u w:val="single"/>
        </w:rPr>
        <w:t xml:space="preserve"> rift</w:t>
      </w:r>
      <w:r w:rsidRPr="00FA25BD">
        <w:rPr>
          <w:rFonts w:eastAsia="Aptos"/>
          <w:sz w:val="16"/>
        </w:rPr>
        <w:t xml:space="preserve">, or his theory of ecological crisis, </w:t>
      </w:r>
      <w:r w:rsidRPr="00FA25BD">
        <w:rPr>
          <w:rFonts w:eastAsia="Aptos"/>
          <w:u w:val="single"/>
        </w:rPr>
        <w:t>was fully recovered only in the twenty-first century</w:t>
      </w:r>
      <w:r w:rsidRPr="00FA25BD">
        <w:rPr>
          <w:rFonts w:eastAsia="Aptos"/>
          <w:sz w:val="16"/>
        </w:rPr>
        <w:t xml:space="preserve">.96 </w:t>
      </w:r>
      <w:r w:rsidRPr="00FA25BD">
        <w:rPr>
          <w:rFonts w:eastAsia="Aptos"/>
          <w:u w:val="single"/>
        </w:rPr>
        <w:t>It derives its importance from its materialist dialectical conception of the alienated metabolism of nature and society under capitalism,</w:t>
      </w:r>
      <w:r w:rsidRPr="00FA25BD">
        <w:rPr>
          <w:rFonts w:eastAsia="Aptos"/>
          <w:sz w:val="16"/>
        </w:rPr>
        <w:t xml:space="preserve"> </w:t>
      </w:r>
      <w:r w:rsidRPr="00FA25BD">
        <w:rPr>
          <w:rFonts w:eastAsia="Aptos"/>
          <w:u w:val="single"/>
        </w:rPr>
        <w:t xml:space="preserve">a system that is now exploiting the world’s population as never before while expropriating the earth on which humanity depends. This is the one critical perspective that fully encompasses both the social and </w:t>
      </w:r>
      <w:proofErr w:type="spellStart"/>
      <w:r w:rsidRPr="00FA25BD">
        <w:rPr>
          <w:rFonts w:eastAsia="Aptos"/>
          <w:u w:val="single"/>
        </w:rPr>
        <w:t>extrahuman</w:t>
      </w:r>
      <w:proofErr w:type="spellEnd"/>
      <w:r w:rsidRPr="00FA25BD">
        <w:rPr>
          <w:rFonts w:eastAsia="Aptos"/>
          <w:u w:val="single"/>
        </w:rPr>
        <w:t xml:space="preserve"> dimensions of the environmental crisis</w:t>
      </w:r>
      <w:r w:rsidRPr="00FA25BD">
        <w:rPr>
          <w:rFonts w:eastAsia="Aptos"/>
          <w:sz w:val="16"/>
        </w:rPr>
        <w:t xml:space="preserve">, </w:t>
      </w:r>
      <w:r w:rsidRPr="00FA25BD">
        <w:rPr>
          <w:rFonts w:eastAsia="Aptos"/>
          <w:u w:val="single"/>
        </w:rPr>
        <w:t xml:space="preserve">seeing the class and ecological contradictions of capitalism as two sides of a </w:t>
      </w:r>
      <w:r w:rsidRPr="00FA25BD">
        <w:rPr>
          <w:rFonts w:eastAsia="Aptos"/>
          <w:b/>
          <w:bCs/>
          <w:u w:val="single"/>
        </w:rPr>
        <w:t>single dynamic</w:t>
      </w:r>
      <w:r w:rsidRPr="00FA25BD">
        <w:rPr>
          <w:rFonts w:eastAsia="Aptos"/>
          <w:sz w:val="16"/>
        </w:rPr>
        <w:t xml:space="preserve">. </w:t>
      </w:r>
      <w:proofErr w:type="gramStart"/>
      <w:r w:rsidRPr="00FA25BD">
        <w:rPr>
          <w:rFonts w:eastAsia="Aptos"/>
          <w:sz w:val="16"/>
        </w:rPr>
        <w:t>The social</w:t>
      </w:r>
      <w:proofErr w:type="gramEnd"/>
      <w:r w:rsidRPr="00FA25BD">
        <w:rPr>
          <w:rFonts w:eastAsia="Aptos"/>
          <w:sz w:val="16"/>
        </w:rPr>
        <w:t xml:space="preserve"> metabolism represented by production mediates the material relation of humanity to ecological systems all the way from local ecosystems up to the Earth System.</w:t>
      </w:r>
    </w:p>
    <w:p w14:paraId="4A39515A" w14:textId="77777777" w:rsidR="00DC74DC" w:rsidRPr="00FA25BD" w:rsidRDefault="00DC74DC" w:rsidP="00DC74DC">
      <w:pPr>
        <w:rPr>
          <w:rFonts w:eastAsia="Aptos"/>
          <w:b/>
          <w:bCs/>
          <w:u w:val="single"/>
        </w:rPr>
      </w:pPr>
      <w:r w:rsidRPr="00FA25BD">
        <w:rPr>
          <w:rFonts w:eastAsia="Aptos"/>
          <w:u w:val="single"/>
        </w:rPr>
        <w:t>This accords with Earth System science itself</w:t>
      </w:r>
      <w:r w:rsidRPr="00FA25BD">
        <w:rPr>
          <w:rFonts w:eastAsia="Aptos"/>
          <w:sz w:val="16"/>
        </w:rPr>
        <w:t xml:space="preserve">, which focuses on the disruption of the Earth System metabolism resulting in the anthropogenic rift in the biogeochemical cycles of the planet, </w:t>
      </w:r>
      <w:r w:rsidRPr="00FA25BD">
        <w:rPr>
          <w:rFonts w:eastAsia="Aptos"/>
          <w:u w:val="single"/>
        </w:rPr>
        <w:t>creating the present habitability crisis</w:t>
      </w:r>
      <w:r w:rsidRPr="00FA25BD">
        <w:rPr>
          <w:rFonts w:eastAsia="Aptos"/>
          <w:sz w:val="16"/>
        </w:rPr>
        <w:t xml:space="preserve">. The result of this recovery of Marx’s metabolic rift theory has been a formidable array of explorations of the social dimensions of the Earth System crisis, stretching from the metabolism of the soil to the climate to Earth System analysis.97 </w:t>
      </w:r>
      <w:r w:rsidRPr="00FA25BD">
        <w:rPr>
          <w:rFonts w:eastAsia="Aptos"/>
          <w:u w:val="single"/>
        </w:rPr>
        <w:t xml:space="preserve">Nevertheless, Marx’s conception of the metabolic rift is only truly useful insofar as it provides us with a more active understanding of the social metabolism of human beings and the earth in all of its complexity as part of an overall materialist dialectics. For this, </w:t>
      </w:r>
      <w:r w:rsidRPr="00FA25BD">
        <w:rPr>
          <w:rFonts w:eastAsia="Aptos"/>
          <w:b/>
          <w:bCs/>
          <w:u w:val="single"/>
        </w:rPr>
        <w:t>what is necessary is both a dialectics of society and a dialectics of nature, forming the basis of a new global environmental praxis.</w:t>
      </w:r>
    </w:p>
    <w:p w14:paraId="13F2C782" w14:textId="77777777" w:rsidR="00DC74DC" w:rsidRPr="00FA25BD" w:rsidRDefault="00DC74DC" w:rsidP="00DC74DC">
      <w:pPr>
        <w:rPr>
          <w:rFonts w:eastAsia="Aptos"/>
          <w:sz w:val="16"/>
        </w:rPr>
      </w:pPr>
      <w:r w:rsidRPr="00FA25BD">
        <w:rPr>
          <w:rFonts w:eastAsia="Aptos"/>
          <w:sz w:val="16"/>
        </w:rPr>
        <w:t xml:space="preserve">Today, </w:t>
      </w:r>
      <w:r w:rsidRPr="00FA25BD">
        <w:rPr>
          <w:rFonts w:eastAsia="Aptos"/>
          <w:u w:val="single"/>
        </w:rPr>
        <w:t>the world is faced with two opposing tendencies</w:t>
      </w:r>
      <w:r w:rsidRPr="00FA25BD">
        <w:rPr>
          <w:rFonts w:eastAsia="Aptos"/>
          <w:sz w:val="16"/>
        </w:rPr>
        <w:t xml:space="preserve">. </w:t>
      </w:r>
      <w:r w:rsidRPr="00FA25BD">
        <w:rPr>
          <w:rFonts w:eastAsia="Aptos"/>
          <w:u w:val="single"/>
        </w:rPr>
        <w:t>One is the attempted acceleration of capital through the financialization of nature based on market forces and associated with processes of so-called decarbonization and dematerialization</w:t>
      </w:r>
      <w:r w:rsidRPr="00FA25BD">
        <w:rPr>
          <w:rFonts w:eastAsia="Aptos"/>
          <w:sz w:val="16"/>
        </w:rPr>
        <w:t xml:space="preserve">. </w:t>
      </w:r>
      <w:r w:rsidRPr="00FA25BD">
        <w:rPr>
          <w:rFonts w:eastAsia="Aptos"/>
          <w:u w:val="single"/>
        </w:rPr>
        <w:t>The goal</w:t>
      </w:r>
      <w:r w:rsidRPr="00FA25BD">
        <w:rPr>
          <w:rFonts w:eastAsia="Aptos"/>
          <w:sz w:val="16"/>
        </w:rPr>
        <w:t xml:space="preserve"> here </w:t>
      </w:r>
      <w:r w:rsidRPr="00FA25BD">
        <w:rPr>
          <w:rFonts w:eastAsia="Aptos"/>
          <w:u w:val="single"/>
        </w:rPr>
        <w:t>is to subsume the world within the abstract logic of money as a substitute for real-world existence—an alienated logic that can only lead to total disaster, the barren negation of humanity itself</w:t>
      </w:r>
      <w:r w:rsidRPr="00FA25BD">
        <w:rPr>
          <w:rFonts w:eastAsia="Aptos"/>
          <w:sz w:val="16"/>
        </w:rPr>
        <w:t xml:space="preserve">. </w:t>
      </w:r>
      <w:r w:rsidRPr="00FA25BD">
        <w:rPr>
          <w:rFonts w:eastAsia="Aptos"/>
          <w:b/>
          <w:bCs/>
          <w:u w:val="single"/>
        </w:rPr>
        <w:t xml:space="preserve">The other is the emerging struggle for planned </w:t>
      </w:r>
      <w:proofErr w:type="gramStart"/>
      <w:r w:rsidRPr="00FA25BD">
        <w:rPr>
          <w:rFonts w:eastAsia="Aptos"/>
          <w:b/>
          <w:bCs/>
          <w:u w:val="single"/>
        </w:rPr>
        <w:t>degrowth</w:t>
      </w:r>
      <w:proofErr w:type="gramEnd"/>
      <w:r w:rsidRPr="00FA25BD">
        <w:rPr>
          <w:rFonts w:eastAsia="Aptos"/>
          <w:b/>
          <w:bCs/>
          <w:u w:val="single"/>
        </w:rPr>
        <w:t xml:space="preserve"> and sustainable human development aimed at shifting power from global capital to workers on the ground and in their communities throughout the planet, representing the potential new power of an emerging environmental proletariat</w:t>
      </w:r>
      <w:r w:rsidRPr="00FA25BD">
        <w:rPr>
          <w:rFonts w:eastAsia="Aptos"/>
          <w:sz w:val="16"/>
        </w:rPr>
        <w:t xml:space="preserve">. </w:t>
      </w:r>
      <w:r w:rsidRPr="00FA25BD">
        <w:rPr>
          <w:rFonts w:eastAsia="Aptos"/>
          <w:b/>
          <w:bCs/>
          <w:u w:val="single"/>
        </w:rPr>
        <w:t>This necessitates the merging of the economic and environmental struggles of the exploited and expropriated populations throughout the world in a new, broader form of cooperation</w:t>
      </w:r>
      <w:r w:rsidRPr="00FA25BD">
        <w:rPr>
          <w:rFonts w:eastAsia="Aptos"/>
          <w:sz w:val="16"/>
        </w:rPr>
        <w:t xml:space="preserve">. </w:t>
      </w:r>
      <w:r w:rsidRPr="00FA25BD">
        <w:t>People at the grassroots are being driven to defend not just their work, but also their environments and their communities, and indeed, the habitability of the planet itself, conceived as a home for humanity and all other species.</w:t>
      </w:r>
      <w:r w:rsidRPr="00FA25BD">
        <w:rPr>
          <w:rFonts w:eastAsia="Aptos"/>
          <w:u w:val="single"/>
        </w:rPr>
        <w:t xml:space="preserve"> For this, however, we need a new, revolutionary dialectics of ecology.</w:t>
      </w:r>
    </w:p>
    <w:p w14:paraId="63DC8996" w14:textId="77777777" w:rsidR="00DC74DC" w:rsidRPr="00FA25BD" w:rsidRDefault="00DC74DC" w:rsidP="00DC74DC"/>
    <w:p w14:paraId="1E9724A6" w14:textId="77777777" w:rsidR="00DC74DC" w:rsidRPr="00FA25BD" w:rsidRDefault="00DC74DC" w:rsidP="00DC74DC"/>
    <w:p w14:paraId="2765B006" w14:textId="77777777" w:rsidR="00DC74DC" w:rsidRPr="00FA25BD" w:rsidRDefault="00DC74DC" w:rsidP="00DC74DC">
      <w:pPr>
        <w:pStyle w:val="Heading3"/>
      </w:pPr>
      <w:r w:rsidRPr="00FA25BD">
        <w:t xml:space="preserve">Incompatibility DA </w:t>
      </w:r>
    </w:p>
    <w:p w14:paraId="031EA71B" w14:textId="77777777" w:rsidR="00DC74DC" w:rsidRPr="00FA25BD" w:rsidRDefault="00DC74DC" w:rsidP="00DC74DC">
      <w:pPr>
        <w:pStyle w:val="Heading4"/>
      </w:pPr>
      <w:r w:rsidRPr="00FA25BD">
        <w:t xml:space="preserve">Fixing the environment incompatible with cap – only radical change will solve </w:t>
      </w:r>
    </w:p>
    <w:p w14:paraId="49FD70E1" w14:textId="77777777" w:rsidR="00DC74DC" w:rsidRPr="00FA25BD" w:rsidRDefault="00DC74DC" w:rsidP="00DC74DC">
      <w:pPr>
        <w:spacing w:line="256" w:lineRule="auto"/>
        <w:rPr>
          <w:rFonts w:eastAsia="Calibri"/>
          <w:b/>
          <w:sz w:val="26"/>
          <w:szCs w:val="26"/>
        </w:rPr>
      </w:pPr>
      <w:r w:rsidRPr="00FA25BD">
        <w:rPr>
          <w:rFonts w:eastAsia="Calibri"/>
          <w:b/>
          <w:sz w:val="26"/>
          <w:szCs w:val="26"/>
        </w:rPr>
        <w:t>Shafiq 24</w:t>
      </w:r>
    </w:p>
    <w:p w14:paraId="1AE038D1" w14:textId="77777777" w:rsidR="00DC74DC" w:rsidRPr="00FA25BD" w:rsidRDefault="00DC74DC" w:rsidP="00DC74DC">
      <w:pPr>
        <w:spacing w:line="256" w:lineRule="auto"/>
        <w:rPr>
          <w:rFonts w:eastAsia="Calibri"/>
        </w:rPr>
      </w:pPr>
      <w:r w:rsidRPr="00FA25BD">
        <w:rPr>
          <w:rFonts w:eastAsia="Calibri"/>
        </w:rPr>
        <w:t>[Tahmeed Shafiq, 3-14-2024, "Why a carbon-free world isn't possible with capitalism", Broadview Magazine,</w:t>
      </w:r>
      <w:hyperlink r:id="rId45">
        <w:r w:rsidRPr="00FA25BD">
          <w:rPr>
            <w:rFonts w:eastAsia="Calibri"/>
          </w:rPr>
          <w:t xml:space="preserve"> </w:t>
        </w:r>
      </w:hyperlink>
      <w:hyperlink r:id="rId46">
        <w:r w:rsidRPr="00FA25BD">
          <w:rPr>
            <w:rFonts w:eastAsia="Calibri"/>
            <w:color w:val="0563C1"/>
            <w:u w:val="single"/>
          </w:rPr>
          <w:t>https://broadview.org/carbon-free-capitalism-climate-change/</w:t>
        </w:r>
      </w:hyperlink>
      <w:r w:rsidRPr="00FA25BD">
        <w:rPr>
          <w:rFonts w:eastAsia="Calibri"/>
        </w:rPr>
        <w:t>, Accessed 7-7-2025, HDSCW - JX]</w:t>
      </w:r>
    </w:p>
    <w:p w14:paraId="26F06293" w14:textId="77777777" w:rsidR="00DC74DC" w:rsidRPr="00FA25BD" w:rsidRDefault="00DC74DC" w:rsidP="00DC74DC">
      <w:pPr>
        <w:rPr>
          <w:rFonts w:eastAsia="Calibri"/>
        </w:rPr>
      </w:pPr>
      <w:r w:rsidRPr="00FA25BD">
        <w:rPr>
          <w:rFonts w:eastAsia="Calibri"/>
        </w:rPr>
        <w:t xml:space="preserve">As well, </w:t>
      </w:r>
      <w:r w:rsidRPr="00FA25BD">
        <w:rPr>
          <w:rFonts w:eastAsia="Calibri"/>
          <w:b/>
          <w:u w:val="single"/>
        </w:rPr>
        <w:t>many concrete climate solutions follow from an anti-capitalist approach to climate change</w:t>
      </w:r>
      <w:r w:rsidRPr="00FA25BD">
        <w:rPr>
          <w:rFonts w:eastAsia="Calibri"/>
        </w:rPr>
        <w:t xml:space="preserve"> — all surprisingly hope-inducing at a time when meaningful action is stalling. Which raises the question: Are we missing out on important ideas because we assume these schools of thought are fringe, boring or, worse, irrelevant? You don’t need to have any </w:t>
      </w:r>
      <w:proofErr w:type="gramStart"/>
      <w:r w:rsidRPr="00FA25BD">
        <w:rPr>
          <w:rFonts w:eastAsia="Calibri"/>
        </w:rPr>
        <w:t>particular politics</w:t>
      </w:r>
      <w:proofErr w:type="gramEnd"/>
      <w:r w:rsidRPr="00FA25BD">
        <w:rPr>
          <w:rFonts w:eastAsia="Calibri"/>
        </w:rPr>
        <w:t xml:space="preserve"> to recognize that </w:t>
      </w:r>
      <w:r w:rsidRPr="00FA25BD">
        <w:rPr>
          <w:rFonts w:eastAsia="Calibri"/>
          <w:b/>
          <w:u w:val="single"/>
        </w:rPr>
        <w:t>the climate crisis is overwhelmingly attributable to economic activity</w:t>
      </w:r>
      <w:r w:rsidRPr="00FA25BD">
        <w:t xml:space="preserve">. A study in 2019 by the Colorado-based Climate Accountability Institute, for example, found that from the birth of industry in 1751 to 2017, the production and burning of products from just 103 fossil fuel companies was responsible for nearly 70 percent of all the greenhouse gas emissions. </w:t>
      </w:r>
      <w:r w:rsidRPr="00FA25BD">
        <w:rPr>
          <w:rFonts w:eastAsia="Calibri"/>
        </w:rPr>
        <w:t xml:space="preserve">From 1965 onward, once the whole planet had an endless hunger for energy, the activities and products of just 20 of those companies contributed a third of all emissions. They include Chevron, ExxonMobil, BP and the state-owned companies of Saudi Arabia, Russia, Iran and India, among others. </w:t>
      </w:r>
      <w:r w:rsidRPr="00FA25BD">
        <w:t xml:space="preserve">Once oil and coal are extracted, it is the rich who burn it the most. </w:t>
      </w:r>
      <w:r w:rsidRPr="00FA25BD">
        <w:rPr>
          <w:rFonts w:eastAsia="Calibri"/>
        </w:rPr>
        <w:t xml:space="preserve">The Intergovernmental Panel on Climate Change, </w:t>
      </w:r>
      <w:r w:rsidRPr="00FA25BD">
        <w:rPr>
          <w:rStyle w:val="StyleUnderline"/>
        </w:rPr>
        <w:t xml:space="preserve">the team at the United Nations responsible for assessing scientific research on the matter, said in 2022 that households “with the highest per capita emissions contribute a disproportionately large share of [global household] emissions.” </w:t>
      </w:r>
      <w:r w:rsidRPr="00FA25BD">
        <w:rPr>
          <w:rFonts w:eastAsia="Calibri"/>
        </w:rPr>
        <w:t>How disproportionate? On a planet of eight billion people</w:t>
      </w:r>
      <w:r w:rsidRPr="00FA25BD">
        <w:t xml:space="preserve">, the richest one percent </w:t>
      </w:r>
      <w:proofErr w:type="gramStart"/>
      <w:r w:rsidRPr="00FA25BD">
        <w:t>contribute</w:t>
      </w:r>
      <w:proofErr w:type="gramEnd"/>
      <w:r w:rsidRPr="00FA25BD">
        <w:t xml:space="preserve"> the same share of yearly emissions as the poorest two-thirds, according to the St</w:t>
      </w:r>
      <w:r w:rsidRPr="00FA25BD">
        <w:rPr>
          <w:rFonts w:eastAsia="Calibri"/>
        </w:rPr>
        <w:t xml:space="preserve">ockholm Environment Institute. </w:t>
      </w:r>
      <w:r w:rsidRPr="00FA25BD">
        <w:rPr>
          <w:rStyle w:val="StyleUnderline"/>
        </w:rPr>
        <w:t xml:space="preserve">To help visualize those numbers, imagine the population of Germany emitting about as much carbon dioxide as the populations of North America, Europe and Asia combined. Billions of people use electricity, drive cars, cook with gas and buy </w:t>
      </w:r>
      <w:proofErr w:type="spellStart"/>
      <w:r w:rsidRPr="00FA25BD">
        <w:rPr>
          <w:rStyle w:val="StyleUnderline"/>
        </w:rPr>
        <w:t>tonnes</w:t>
      </w:r>
      <w:proofErr w:type="spellEnd"/>
      <w:r w:rsidRPr="00FA25BD">
        <w:rPr>
          <w:rStyle w:val="StyleUnderline"/>
        </w:rPr>
        <w:t xml:space="preserve"> of plastic products every year and still emit less than the number of people who watched the Super Bowl in 2023.</w:t>
      </w:r>
      <w:r w:rsidRPr="00FA25BD">
        <w:rPr>
          <w:rFonts w:eastAsia="Calibri"/>
        </w:rPr>
        <w:t xml:space="preserve"> </w:t>
      </w:r>
      <w:r w:rsidRPr="00FA25BD">
        <w:t>No matter what scale you look at, climate change is deeply tied to economic activity. Industry feeds it; consumers sustain it.</w:t>
      </w:r>
      <w:r w:rsidRPr="00FA25BD">
        <w:rPr>
          <w:rFonts w:eastAsia="Calibri"/>
          <w:b/>
          <w:u w:val="single"/>
        </w:rPr>
        <w:t xml:space="preserve"> The people most affected by the climate crisis are always the most dispossessed, whether we look at flooding island nations in the Pacific or Indigenous Peoples in the Amazon defending their land from logging companies.</w:t>
      </w:r>
      <w:r w:rsidRPr="00FA25BD">
        <w:rPr>
          <w:rFonts w:eastAsia="Calibri"/>
        </w:rPr>
        <w:t xml:space="preserve"> A lack of wealth or rights makes you vulnerable to the whims of the powerful. If you accept that premise, then you can’t say </w:t>
      </w:r>
      <w:r w:rsidRPr="00FA25BD">
        <w:rPr>
          <w:rStyle w:val="StyleUnderline"/>
        </w:rPr>
        <w:t>the problem</w:t>
      </w:r>
      <w:r w:rsidRPr="00FA25BD">
        <w:rPr>
          <w:rFonts w:eastAsia="Calibri"/>
        </w:rPr>
        <w:t xml:space="preserve"> is a few greedy companies operating in a few countries. It </w:t>
      </w:r>
      <w:proofErr w:type="gramStart"/>
      <w:r w:rsidRPr="00FA25BD">
        <w:rPr>
          <w:rStyle w:val="StyleUnderline"/>
        </w:rPr>
        <w:t>has to</w:t>
      </w:r>
      <w:proofErr w:type="gramEnd"/>
      <w:r w:rsidRPr="00FA25BD">
        <w:rPr>
          <w:rStyle w:val="StyleUnderline"/>
        </w:rPr>
        <w:t xml:space="preserve"> be systemic</w:t>
      </w:r>
      <w:r w:rsidRPr="00FA25BD">
        <w:rPr>
          <w:rFonts w:eastAsia="Calibri"/>
        </w:rPr>
        <w:t xml:space="preserve">, and the </w:t>
      </w:r>
      <w:r w:rsidRPr="00FA25BD">
        <w:rPr>
          <w:rStyle w:val="StyleUnderline"/>
        </w:rPr>
        <w:t xml:space="preserve">only accurate label for that system is “capitalism.” </w:t>
      </w:r>
      <w:r w:rsidRPr="00FA25BD">
        <w:rPr>
          <w:rFonts w:eastAsia="Calibri"/>
        </w:rPr>
        <w:t>If you find that difficult to accept, you’re not alone. Right-wing politicians have increasingly begun referring to progressive policies they dislike as “authoritarian,” a word that recalls the Red Scare of the Cold War. This rhetoric is more prominent in the United States than in Canada, with 60 per- cent of Americans viewing socialism negatively, according to a 2022 Pew Research survey. “</w:t>
      </w:r>
      <w:r w:rsidRPr="00FA25BD">
        <w:rPr>
          <w:rFonts w:eastAsia="Calibri"/>
          <w:b/>
          <w:u w:val="single"/>
        </w:rPr>
        <w:t>We’re so used to capitalism that we don’t necessarily even know it when we see it,</w:t>
      </w:r>
      <w:r w:rsidRPr="00FA25BD">
        <w:rPr>
          <w:rFonts w:eastAsia="Calibri"/>
        </w:rPr>
        <w:t xml:space="preserve">” says Emily Huddart Kennedy, a sociologist at the University of British Columbia who researches sustainable food movements. She says </w:t>
      </w:r>
      <w:r w:rsidRPr="00FA25BD">
        <w:rPr>
          <w:rFonts w:eastAsia="Calibri"/>
          <w:b/>
          <w:u w:val="single"/>
        </w:rPr>
        <w:t xml:space="preserve">many people find socialism and communism so unpalatable that the distaste can “short-circuit people’s ability to think thoughtfully and reflectively.” The reaction is so strong that she’s noticed some anti-capitalist campaigners </w:t>
      </w:r>
      <w:proofErr w:type="gramStart"/>
      <w:r w:rsidRPr="00FA25BD">
        <w:rPr>
          <w:rFonts w:eastAsia="Calibri"/>
          <w:b/>
          <w:u w:val="single"/>
        </w:rPr>
        <w:t>have to</w:t>
      </w:r>
      <w:proofErr w:type="gramEnd"/>
      <w:r w:rsidRPr="00FA25BD">
        <w:rPr>
          <w:rFonts w:eastAsia="Calibri"/>
          <w:b/>
          <w:u w:val="single"/>
        </w:rPr>
        <w:t xml:space="preserve"> avoid talking about their principles </w:t>
      </w:r>
      <w:proofErr w:type="gramStart"/>
      <w:r w:rsidRPr="00FA25BD">
        <w:rPr>
          <w:rFonts w:eastAsia="Calibri"/>
          <w:b/>
          <w:u w:val="single"/>
        </w:rPr>
        <w:t>in order to</w:t>
      </w:r>
      <w:proofErr w:type="gramEnd"/>
      <w:r w:rsidRPr="00FA25BD">
        <w:rPr>
          <w:rFonts w:eastAsia="Calibri"/>
          <w:b/>
          <w:u w:val="single"/>
        </w:rPr>
        <w:t xml:space="preserve"> mobilize more people. “One participant said, ‘If I start spewing off about capitalism and power and oppression, nobody’s going to listen to me.’”</w:t>
      </w:r>
      <w:r w:rsidRPr="00FA25BD">
        <w:rPr>
          <w:rFonts w:eastAsia="Calibri"/>
        </w:rPr>
        <w:t xml:space="preserve"> This phenomenon isn’t entirely caused by simple bias. People also genuinely struggle to come up with concrete forms of climate action that don’t require a capitalist economy, Kennedy says. For example, trying to create an alternative food system is difficult without the capitalist </w:t>
      </w:r>
      <w:proofErr w:type="gramStart"/>
      <w:r w:rsidRPr="00FA25BD">
        <w:rPr>
          <w:rFonts w:eastAsia="Calibri"/>
        </w:rPr>
        <w:t>constructs</w:t>
      </w:r>
      <w:proofErr w:type="gramEnd"/>
      <w:r w:rsidRPr="00FA25BD">
        <w:rPr>
          <w:rFonts w:eastAsia="Calibri"/>
        </w:rPr>
        <w:t xml:space="preserve"> of land tenure rights and industry partners who have financing and supply chains. Devising feasible solutions and being an anti-capitalist seem to be mutually exclusive. Even academic economists, who like to say that they are ideologically neutral, have trouble assessing anti-capitalist ideas without bias. Between 2017 and 2018, economists Mohsen </w:t>
      </w:r>
      <w:proofErr w:type="spellStart"/>
      <w:r w:rsidRPr="00FA25BD">
        <w:rPr>
          <w:rFonts w:eastAsia="Calibri"/>
        </w:rPr>
        <w:t>Javdani</w:t>
      </w:r>
      <w:proofErr w:type="spellEnd"/>
      <w:r w:rsidRPr="00FA25BD">
        <w:rPr>
          <w:rFonts w:eastAsia="Calibri"/>
        </w:rPr>
        <w:t xml:space="preserve"> of Simon Fraser University in Vancouver and HaJoon Chang of the School of Oriental and African Studies in London surveyed 2,425 economists around the world for ideological bias. Participants were presented with opinions from notable economist thinkers with the attributions jumbled up. Then they were asked whether they agreed with the opinions. In most cases, participants were more likely to agree with a statement when told it came from a mainstream thinker, like Adam Smith, than a less mainstream one, like Karl Marx. Neither of the researchers is an outright Marxist, by the way. Chang believes in reforming the free market, not abolishing it. In his breezy book 23 Things They Don’t Tell You About Capitalism, published in 2010, he points to the rapid economic growth of East Asian countries like Taiwan and South Korea as an example of how capitalism can be a force for good. In fact, it’s a philosopher-economist, Kohei Saito, of the University of Tokyo, who has attempted, as he puts it, to “resolve the tension between Red and Green.” His 2020 book, Capital in the Anthropocene, became a surprise hit in Japan. In early 2023, he released a sequel of sorts, Marx in the Anthropocene, that drew on notebooks Karl Marx kept in the last 15 years of his life. This was Saito’s first popular book in English, and reviews soon flooded in from the New York Times, the Guardian and other esteemed publications that seemed to be taking Saito seriously. </w:t>
      </w:r>
      <w:r w:rsidRPr="00FA25BD">
        <w:rPr>
          <w:rStyle w:val="StyleUnderline"/>
        </w:rPr>
        <w:t>At the heart of his analysis is Marx’s conclusion not just that wealth is produced by the many and hoarded by the few, but that nature itself is a casualty of capitalism</w:t>
      </w:r>
      <w:r w:rsidRPr="00FA25BD">
        <w:rPr>
          <w:rFonts w:eastAsia="Calibri"/>
        </w:rPr>
        <w:t xml:space="preserve">. For example, in 1869, Marx documented his concern about the consequences of industrialized livestock rearing, driven by a growing appetite for meat. “It will not be long before the Irish farmer experiences that this system will end in the total exhaustion of the land,” he wrote. In other words, </w:t>
      </w:r>
      <w:r w:rsidRPr="00FA25BD">
        <w:rPr>
          <w:rStyle w:val="StyleUnderline"/>
        </w:rPr>
        <w:t>Saito argues that capitalism and a healthy planet are intrinsically at odds.</w:t>
      </w:r>
      <w:r w:rsidRPr="00FA25BD">
        <w:rPr>
          <w:rFonts w:eastAsia="Calibri"/>
        </w:rPr>
        <w:t xml:space="preserve"> He even says that our individual lives are stunted because we’ve lost the joy that comes from engaging with nature. We seek fulfilment in “destructive, extravagant and wasteful products.” The defenders of capitalism say there are no realistic alternatives. Capitalism has been the status quo since the steam engine. It has propelled billions out of poverty and enabled huge leaps in medicine and technology. Capitalism has given us longer, healthier, happier lives, with material comforts past generations couldn’t dream of. It’s unclear whether a more centralized government would do any better, or whether the vestiges of capitalism would reassert income inequality in the long run. If we completely overhaul the system, could we live without the benefits it’s given us? Also unknown: under an anti-capitalist system, what happens to the rights we expect, like owning our homes, protecting our work with copyright and supporting our children with an inheritance? Critics of capitalism are adamant that we </w:t>
      </w:r>
      <w:proofErr w:type="gramStart"/>
      <w:r w:rsidRPr="00FA25BD">
        <w:rPr>
          <w:rFonts w:eastAsia="Calibri"/>
        </w:rPr>
        <w:t>have to</w:t>
      </w:r>
      <w:proofErr w:type="gramEnd"/>
      <w:r w:rsidRPr="00FA25BD">
        <w:rPr>
          <w:rFonts w:eastAsia="Calibri"/>
        </w:rPr>
        <w:t xml:space="preserve"> open the discussion. </w:t>
      </w:r>
      <w:proofErr w:type="gramStart"/>
      <w:r w:rsidRPr="00FA25BD">
        <w:rPr>
          <w:rFonts w:eastAsia="Calibri"/>
        </w:rPr>
        <w:t>And,</w:t>
      </w:r>
      <w:proofErr w:type="gramEnd"/>
      <w:r w:rsidRPr="00FA25BD">
        <w:rPr>
          <w:rFonts w:eastAsia="Calibri"/>
        </w:rPr>
        <w:t xml:space="preserve"> being famously unconsolidated, the left has proposed multiple alternatives to the current system. Even within the climate movement there is a spectrum of thought, factions splitting at each new probe like Hydra heads.</w:t>
      </w:r>
    </w:p>
    <w:p w14:paraId="6F02612A" w14:textId="77777777" w:rsidR="00DC74DC" w:rsidRPr="00FA25BD" w:rsidRDefault="00DC74DC" w:rsidP="00DC74DC"/>
    <w:p w14:paraId="2C55F519" w14:textId="0C6E09F6" w:rsidR="0080187B" w:rsidRPr="00FA25BD" w:rsidRDefault="0080187B" w:rsidP="00F46508">
      <w:pPr>
        <w:pStyle w:val="Heading1"/>
      </w:pPr>
      <w:r w:rsidRPr="00FA25BD">
        <w:t>AT to impact turns</w:t>
      </w:r>
    </w:p>
    <w:p w14:paraId="2EB602FD" w14:textId="77777777" w:rsidR="00DC74DC" w:rsidRPr="00FA25BD" w:rsidRDefault="00DC74DC" w:rsidP="00DC74DC">
      <w:pPr>
        <w:pStyle w:val="Heading3"/>
      </w:pPr>
      <w:r w:rsidRPr="00FA25BD">
        <w:t xml:space="preserve">AT impact turn – cap good growth </w:t>
      </w:r>
    </w:p>
    <w:p w14:paraId="179D5E0F" w14:textId="77777777" w:rsidR="00DC74DC" w:rsidRPr="00FA25BD" w:rsidRDefault="00DC74DC" w:rsidP="00DC74DC">
      <w:pPr>
        <w:pStyle w:val="Heading4"/>
      </w:pPr>
      <w:r w:rsidRPr="00FA25BD">
        <w:t xml:space="preserve">Boom bust cycles and deregulation creates structures for more economic inequality </w:t>
      </w:r>
    </w:p>
    <w:p w14:paraId="0B2E1721" w14:textId="77777777" w:rsidR="00DC74DC" w:rsidRPr="00FA25BD" w:rsidRDefault="00DC74DC" w:rsidP="00DC74DC">
      <w:pPr>
        <w:spacing w:line="256" w:lineRule="auto"/>
        <w:rPr>
          <w:rFonts w:eastAsia="Calibri"/>
          <w:b/>
          <w:sz w:val="28"/>
          <w:szCs w:val="28"/>
        </w:rPr>
      </w:pPr>
      <w:r w:rsidRPr="00FA25BD">
        <w:rPr>
          <w:rFonts w:eastAsia="Calibri"/>
          <w:b/>
          <w:sz w:val="28"/>
          <w:szCs w:val="28"/>
        </w:rPr>
        <w:t>Michie, British economist and president of Kellogg College at Oxford University, 23</w:t>
      </w:r>
    </w:p>
    <w:p w14:paraId="023A10E1" w14:textId="77777777" w:rsidR="00DC74DC" w:rsidRPr="00FA25BD" w:rsidRDefault="00DC74DC" w:rsidP="00DC74DC">
      <w:pPr>
        <w:spacing w:line="256" w:lineRule="auto"/>
        <w:rPr>
          <w:rFonts w:eastAsia="Calibri"/>
        </w:rPr>
      </w:pPr>
      <w:r w:rsidRPr="00FA25BD">
        <w:rPr>
          <w:rFonts w:eastAsia="Calibri"/>
        </w:rPr>
        <w:t xml:space="preserve">Jonathan Michie 23,"The failures of current capitalism: what </w:t>
      </w:r>
      <w:proofErr w:type="gramStart"/>
      <w:r w:rsidRPr="00FA25BD">
        <w:rPr>
          <w:rFonts w:eastAsia="Calibri"/>
        </w:rPr>
        <w:t>next?,</w:t>
      </w:r>
      <w:proofErr w:type="gramEnd"/>
      <w:r w:rsidRPr="00FA25BD">
        <w:rPr>
          <w:rFonts w:eastAsia="Calibri"/>
        </w:rPr>
        <w:t xml:space="preserve">" Taylor &amp; </w:t>
      </w:r>
      <w:proofErr w:type="gramStart"/>
      <w:r w:rsidRPr="00FA25BD">
        <w:rPr>
          <w:rFonts w:eastAsia="Calibri"/>
        </w:rPr>
        <w:t>Francis,  11</w:t>
      </w:r>
      <w:proofErr w:type="gramEnd"/>
      <w:r w:rsidRPr="00FA25BD">
        <w:rPr>
          <w:rFonts w:eastAsia="Calibri"/>
        </w:rPr>
        <w:t>-15-2023, https://www.tandfonline.com/doi/full/10.1080/02692171.2023.2266331, accessed 7-7-2025 | HDCSW ST</w:t>
      </w:r>
    </w:p>
    <w:p w14:paraId="08A62A95" w14:textId="77777777" w:rsidR="00DC74DC" w:rsidRPr="00FA25BD" w:rsidRDefault="00DC74DC" w:rsidP="00DC74DC">
      <w:r w:rsidRPr="00FA25BD">
        <w:t xml:space="preserve">There have been </w:t>
      </w:r>
      <w:r w:rsidRPr="00FA25BD">
        <w:rPr>
          <w:rStyle w:val="StyleUnderline"/>
        </w:rPr>
        <w:t xml:space="preserve">long-standing warnings that the post-Thatcher and Reagan era of free market, </w:t>
      </w:r>
      <w:proofErr w:type="spellStart"/>
      <w:r w:rsidRPr="00FA25BD">
        <w:rPr>
          <w:rStyle w:val="StyleUnderline"/>
        </w:rPr>
        <w:t>privatised</w:t>
      </w:r>
      <w:proofErr w:type="spellEnd"/>
      <w:r w:rsidRPr="00FA25BD">
        <w:rPr>
          <w:rStyle w:val="StyleUnderline"/>
        </w:rPr>
        <w:t xml:space="preserve">, deregulated, and </w:t>
      </w:r>
      <w:proofErr w:type="spellStart"/>
      <w:r w:rsidRPr="00FA25BD">
        <w:rPr>
          <w:rStyle w:val="StyleUnderline"/>
        </w:rPr>
        <w:t>financialised</w:t>
      </w:r>
      <w:proofErr w:type="spellEnd"/>
      <w:r w:rsidRPr="00FA25BD">
        <w:rPr>
          <w:rStyle w:val="StyleUnderline"/>
        </w:rPr>
        <w:t xml:space="preserve"> capitalism was a mistake,</w:t>
      </w:r>
      <w:r w:rsidRPr="00FA25BD">
        <w:t xml:space="preserve"> not only because of the injustices, hardship and inequality it created, </w:t>
      </w:r>
      <w:proofErr w:type="spellStart"/>
      <w:r w:rsidRPr="00FA25BD">
        <w:t>metred</w:t>
      </w:r>
      <w:proofErr w:type="spellEnd"/>
      <w:r w:rsidRPr="00FA25BD">
        <w:t xml:space="preserve"> out and exacerbated</w:t>
      </w:r>
      <w:r w:rsidRPr="00FA25BD">
        <w:rPr>
          <w:rStyle w:val="StyleUnderline"/>
        </w:rPr>
        <w:t>, but also because it failed even on its own terms</w:t>
      </w:r>
      <w:r w:rsidRPr="00FA25BD">
        <w:t>, which was supposedly to turn around the economic performance of the 1970s, which had been weaker than the preceding 1950s and 1960s. Those preceding decades have sometimes been dubbed the ‘Golden Age of Capitalism’, as not only was there sustained economic growth and full employment, but governments of all political persuasions generally regarded it as their duty to maintain full employment, and to ensure the economic growth thought required to sustain that.</w:t>
      </w:r>
    </w:p>
    <w:p w14:paraId="69BC5B5D" w14:textId="77777777" w:rsidR="00DC74DC" w:rsidRPr="00FA25BD" w:rsidRDefault="00DC74DC" w:rsidP="00DC74DC">
      <w:r w:rsidRPr="00FA25BD">
        <w:t xml:space="preserve">While experience varied between countries, generally this involved the ‘commanding heights’ of the economy being in public ownership – the national utilities of water, gas and electricity, along with the crucial productive infrastructure of transport and telecommunications, with the remainder of the economy being regulated to various degrees. Government spending was used to maintain full employment, along with the implementation of industrial policies, regional policies, and active </w:t>
      </w:r>
      <w:proofErr w:type="spellStart"/>
      <w:r w:rsidRPr="00FA25BD">
        <w:t>labour</w:t>
      </w:r>
      <w:proofErr w:type="spellEnd"/>
      <w:r w:rsidRPr="00FA25BD">
        <w:t xml:space="preserve"> market policies. These interventionist measures generally went beyond just maintaining economic growth and full employment, to welfare state delivery, such as a commitment to public housebuilding, for the provision of flats and houses to rent.</w:t>
      </w:r>
    </w:p>
    <w:p w14:paraId="7A09E952" w14:textId="77777777" w:rsidR="00DC74DC" w:rsidRPr="00FA25BD" w:rsidRDefault="00DC74DC" w:rsidP="00DC74DC">
      <w:pPr>
        <w:rPr>
          <w:rStyle w:val="StyleUnderline"/>
        </w:rPr>
      </w:pPr>
      <w:r w:rsidRPr="00FA25BD">
        <w:t>On a global scale this was underpinned by the post-war ‘Bretton Woods’ settlement that imposed strict capital controls to prevent international speculative financial flows, the use of fixed exchange rates underpinned by the gold standard, and international institutions including the International Monetary Fund and the World Bank to help deliver this global commitment to prevent any ‘return to the 1930</w:t>
      </w:r>
      <w:proofErr w:type="gramStart"/>
      <w:r w:rsidRPr="00FA25BD">
        <w:t>s’.</w:t>
      </w:r>
      <w:proofErr w:type="gramEnd"/>
      <w:r w:rsidRPr="00FA25BD">
        <w:t xml:space="preserve"> </w:t>
      </w:r>
      <w:r w:rsidRPr="00FA25BD">
        <w:rPr>
          <w:rStyle w:val="StyleUnderline"/>
        </w:rPr>
        <w:t xml:space="preserve">And sure enough, global recession – where the world’s output and income actually </w:t>
      </w:r>
      <w:proofErr w:type="gramStart"/>
      <w:r w:rsidRPr="00FA25BD">
        <w:rPr>
          <w:rStyle w:val="StyleUnderline"/>
        </w:rPr>
        <w:t>declines</w:t>
      </w:r>
      <w:proofErr w:type="gramEnd"/>
      <w:r w:rsidRPr="00FA25BD">
        <w:rPr>
          <w:rStyle w:val="StyleUnderline"/>
        </w:rPr>
        <w:t>, rather than slows as was the case during the business cycle troughs of the 1950s and 1960s – was avoided until the post-Thatcher and Reagan era of ‘capitalism unleashed’ created the international financial crisis of 2007–2008 and consequent global recession of 2009</w:t>
      </w:r>
      <w:r w:rsidRPr="00FA25BD">
        <w:t xml:space="preserve">. </w:t>
      </w:r>
      <w:r w:rsidRPr="00FA25BD">
        <w:rPr>
          <w:rStyle w:val="StyleUnderline"/>
        </w:rPr>
        <w:t>This in turn led to further economic crises and disruption, including the European sovereign debt crisis, most acute in Greece but also impacting other countries – plus the self-imposed austerity policies adopted by the UK and other governments.</w:t>
      </w:r>
    </w:p>
    <w:p w14:paraId="6948EAF1" w14:textId="77777777" w:rsidR="00DC74DC" w:rsidRPr="00FA25BD" w:rsidRDefault="00DC74DC" w:rsidP="00DC74DC">
      <w:r w:rsidRPr="00FA25BD">
        <w:t xml:space="preserve">The warnings that a change of course was needed grew louder following the 2007–2009 crisis and recession, with </w:t>
      </w:r>
      <w:r w:rsidRPr="00FA25BD">
        <w:rPr>
          <w:rStyle w:val="StyleUnderline"/>
        </w:rPr>
        <w:t>calls for a ‘sustainable capitalism’, ‘inclusive growth’ and other such formulations</w:t>
      </w:r>
      <w:r w:rsidRPr="00FA25BD">
        <w:t xml:space="preserve"> – coming even from the likes of the World Economic Forum at Davos, calling for a ‘great reset’.</w:t>
      </w:r>
    </w:p>
    <w:p w14:paraId="2D6A1F01" w14:textId="77777777" w:rsidR="00DC74DC" w:rsidRPr="00FA25BD" w:rsidRDefault="00DC74DC" w:rsidP="00DC74DC">
      <w:r w:rsidRPr="00FA25BD">
        <w:rPr>
          <w:rStyle w:val="StyleUnderline"/>
        </w:rPr>
        <w:t>Added to this was the widespread appreciation that action to prevent the climate crisis had proved inadequate, and that more actively interventionist measures would be required</w:t>
      </w:r>
      <w:r w:rsidRPr="00FA25BD">
        <w:t>. This included questioning the previous assumption that the benefits from productivity growth should be realized through working just as hard and long, with ever-increased output, rather than through reduced working time.</w:t>
      </w:r>
    </w:p>
    <w:p w14:paraId="5B344214" w14:textId="77777777" w:rsidR="00DC74DC" w:rsidRPr="00FA25BD" w:rsidRDefault="00DC74DC" w:rsidP="00DC74DC">
      <w:pPr>
        <w:rPr>
          <w:rStyle w:val="StyleUnderline"/>
        </w:rPr>
      </w:pPr>
      <w:r w:rsidRPr="00FA25BD">
        <w:rPr>
          <w:rStyle w:val="StyleUnderline"/>
        </w:rPr>
        <w:t>There was a recognition that the increased inequality of income, wealth, geography and power were dysfunctional – economically and socially</w:t>
      </w:r>
      <w:r w:rsidRPr="00FA25BD">
        <w:t xml:space="preserve">. During the ‘golden age’ of what might be termed regulated capitalism – including, indeed perhaps most importantly, on a global scale – preventing such inequalities was regarded as one of the core purposes of government, along with maintaining full employment through fostering economic growth. </w:t>
      </w:r>
      <w:r w:rsidRPr="00FA25BD">
        <w:rPr>
          <w:rStyle w:val="StyleUnderline"/>
        </w:rPr>
        <w:t>Abandoning that regulatory structure, to unleash capitalism, increased inequalities. This created fertile conditions for the 2007–2009 global financial crisis, with the super wealthy demanding ever higher returns on their funds, which the deregulated financial sector delivered through ever more exotic financial products, often made up from the loans that the rest of the population had been taking out to make ends meet, and which were supposed to be valuable because the loans would be repaid, but when the loan repayments couldn’t be met and were defaulted upon, these ‘products’ were exposed as worthless, collapsing the whole house of cards.</w:t>
      </w:r>
    </w:p>
    <w:p w14:paraId="7ED7D580" w14:textId="77777777" w:rsidR="00DC74DC" w:rsidRPr="00FA25BD" w:rsidRDefault="00DC74DC" w:rsidP="00DC74DC">
      <w:pPr>
        <w:rPr>
          <w:rStyle w:val="StyleUnderline"/>
        </w:rPr>
      </w:pPr>
      <w:r w:rsidRPr="00FA25BD">
        <w:rPr>
          <w:rStyle w:val="StyleUnderline"/>
        </w:rPr>
        <w:t>The divisions in wealth and geography also provided an open goal for demagogues and populists, making the political system unstable in many countries.</w:t>
      </w:r>
    </w:p>
    <w:p w14:paraId="39268058" w14:textId="77777777" w:rsidR="00DC74DC" w:rsidRPr="00FA25BD" w:rsidRDefault="00DC74DC" w:rsidP="00DC74DC">
      <w:r w:rsidRPr="00FA25BD">
        <w:rPr>
          <w:rStyle w:val="StyleUnderline"/>
        </w:rPr>
        <w:t>All this led to a recognition that the free market and its ‘greed is good culture’ would not necessarily solve the world’s problems</w:t>
      </w:r>
      <w:r w:rsidRPr="00FA25BD">
        <w:t>. Nor even return economic growth to that seen in the 1950s and 1960s.</w:t>
      </w:r>
    </w:p>
    <w:p w14:paraId="151678BA" w14:textId="77777777" w:rsidR="00DC74DC" w:rsidRPr="00FA25BD" w:rsidRDefault="00DC74DC" w:rsidP="00DC74DC">
      <w:pPr>
        <w:rPr>
          <w:rStyle w:val="StyleUnderline"/>
        </w:rPr>
      </w:pPr>
      <w:r w:rsidRPr="00FA25BD">
        <w:rPr>
          <w:rStyle w:val="StyleUnderline"/>
        </w:rPr>
        <w:t xml:space="preserve">The </w:t>
      </w:r>
      <w:proofErr w:type="gramStart"/>
      <w:r w:rsidRPr="00FA25BD">
        <w:rPr>
          <w:rStyle w:val="StyleUnderline"/>
        </w:rPr>
        <w:t>monetarist</w:t>
      </w:r>
      <w:proofErr w:type="gramEnd"/>
      <w:r w:rsidRPr="00FA25BD">
        <w:rPr>
          <w:rStyle w:val="StyleUnderline"/>
        </w:rPr>
        <w:t xml:space="preserve"> and free market medicine of the 1980s had made the patient sicker rather than healthier.</w:t>
      </w:r>
      <w:r w:rsidRPr="00FA25BD">
        <w:t xml:space="preserve"> Average growth rates of output and productivity – which had been the diagnosis of why ‘something had to be done’ about the economic problems in the 1970s – were lower in the subsequent decades up to the 2007–2008 international financial crisis than they had been during the regulated era of the 1950s and 1960s. </w:t>
      </w:r>
      <w:r w:rsidRPr="00FA25BD">
        <w:rPr>
          <w:rStyle w:val="StyleUnderline"/>
        </w:rPr>
        <w:t>This poorer overall economic performance would have made everyone worse off, had nothing been done about distribution. Something was done about distribution – not to protect the worse off, but to skew the distribution of income and wealth still further towards the already richest, making things ever worse.</w:t>
      </w:r>
    </w:p>
    <w:p w14:paraId="4E9AD371" w14:textId="7B655534" w:rsidR="002D6759" w:rsidRPr="00FA25BD" w:rsidRDefault="002D6759" w:rsidP="002D6759">
      <w:pPr>
        <w:pStyle w:val="Heading3"/>
      </w:pPr>
      <w:r w:rsidRPr="00FA25BD">
        <w:t xml:space="preserve">AT cap solves poverty </w:t>
      </w:r>
    </w:p>
    <w:p w14:paraId="2295A320" w14:textId="0692EE34" w:rsidR="002D6759" w:rsidRPr="00FA25BD" w:rsidRDefault="002D6759" w:rsidP="00110DEC">
      <w:pPr>
        <w:pStyle w:val="Heading4"/>
      </w:pPr>
      <w:r w:rsidRPr="00FA25BD">
        <w:t xml:space="preserve">Studies flawed – assumes comparison of extreme poverty – only the alt solves </w:t>
      </w:r>
    </w:p>
    <w:p w14:paraId="47B4F2B5" w14:textId="77777777" w:rsidR="002D6759" w:rsidRPr="002D6759" w:rsidRDefault="002D6759" w:rsidP="002D6759">
      <w:r w:rsidRPr="002D6759">
        <w:rPr>
          <w:b/>
          <w:bCs/>
        </w:rPr>
        <w:t xml:space="preserve">Hickel, </w:t>
      </w:r>
      <w:r w:rsidRPr="002D6759">
        <w:t xml:space="preserve">professor at the Institute for Environmental Science and Technology and the Department of Social and Cultural Anthropology at the Autonomous University of </w:t>
      </w:r>
      <w:proofErr w:type="gramStart"/>
      <w:r w:rsidRPr="002D6759">
        <w:t>Barcelona,  and</w:t>
      </w:r>
      <w:proofErr w:type="gramEnd"/>
      <w:r w:rsidRPr="002D6759">
        <w:rPr>
          <w:b/>
          <w:bCs/>
        </w:rPr>
        <w:t xml:space="preserve"> Sullivan, </w:t>
      </w:r>
      <w:r w:rsidRPr="002D6759">
        <w:t>adjunct fellow and PhD student in the School of Social Sciences, Macquarie University, Sydney, where he teaches in politics, sociology, and anthropology</w:t>
      </w:r>
      <w:r w:rsidRPr="002D6759">
        <w:rPr>
          <w:b/>
          <w:bCs/>
        </w:rPr>
        <w:t>, 2023</w:t>
      </w:r>
    </w:p>
    <w:p w14:paraId="03CFF67B" w14:textId="77777777" w:rsidR="002D6759" w:rsidRPr="002D6759" w:rsidRDefault="002D6759" w:rsidP="002D6759">
      <w:r w:rsidRPr="002D6759">
        <w:t xml:space="preserve">[Jason and Dylan, “Capitalism, Global Poverty, and the Case for Democratic Socialism”, </w:t>
      </w:r>
      <w:proofErr w:type="spellStart"/>
      <w:r w:rsidRPr="002D6759">
        <w:t>monthlyreview</w:t>
      </w:r>
      <w:proofErr w:type="spellEnd"/>
      <w:r w:rsidRPr="002D6759">
        <w:t xml:space="preserve">, 07/01/2023, </w:t>
      </w:r>
      <w:hyperlink r:id="rId47" w:history="1">
        <w:r w:rsidRPr="002D6759">
          <w:rPr>
            <w:rStyle w:val="Hyperlink"/>
          </w:rPr>
          <w:t>https://monthlyreview.org/2023/07/01/capitalism-global-poverty-and-the-case-for-democratic-socialism/</w:t>
        </w:r>
      </w:hyperlink>
      <w:r w:rsidRPr="002D6759">
        <w:t xml:space="preserve"> date of access:07/18/2025 HDCSW- LA] </w:t>
      </w:r>
    </w:p>
    <w:p w14:paraId="5C2F6F4D" w14:textId="77777777" w:rsidR="002D6759" w:rsidRPr="002D6759" w:rsidRDefault="002D6759" w:rsidP="002D6759"/>
    <w:p w14:paraId="22CDB3AB" w14:textId="77777777" w:rsidR="002D6759" w:rsidRPr="002D6759" w:rsidRDefault="002D6759" w:rsidP="002D6759">
      <w:r w:rsidRPr="002D6759">
        <w:t xml:space="preserve">It is important to clarify immediately that </w:t>
      </w:r>
      <w:r w:rsidRPr="002D6759">
        <w:rPr>
          <w:u w:val="single"/>
        </w:rPr>
        <w:t xml:space="preserve">extreme poverty is defined in terms of subsistence goods. It refers to the inability to access basic food, shelter, clothing, and fuel; it does </w:t>
      </w:r>
      <w:r w:rsidRPr="002D6759">
        <w:rPr>
          <w:i/>
          <w:iCs/>
          <w:u w:val="single"/>
        </w:rPr>
        <w:t>not</w:t>
      </w:r>
      <w:r w:rsidRPr="002D6759">
        <w:rPr>
          <w:u w:val="single"/>
        </w:rPr>
        <w:t xml:space="preserve"> refer to higher welfare standards such as access to electricity, modern health care, refrigerators, and so on, which are available today</w:t>
      </w:r>
      <w:r w:rsidRPr="002D6759">
        <w:t xml:space="preserve">. </w:t>
      </w:r>
      <w:r w:rsidRPr="002D6759">
        <w:rPr>
          <w:u w:val="single"/>
        </w:rPr>
        <w:t>It is not difficult to meet basic subsistence requirements, and historical data suggests that human communities are normally capable of doing so, even in pre-industrial contexts,</w:t>
      </w:r>
      <w:r w:rsidRPr="002D6759">
        <w:t xml:space="preserve"> with their own labor and with the resources available to them in their environment or through exchange. The main exceptions to this are in cases of natural disaster, or under conditions in which people are cut off from land and commons, or when their labor, resources, and productive capacities are appropriated by a ruling class or an imperial power. The historical data we review shows that it was </w:t>
      </w:r>
      <w:r w:rsidRPr="002D6759">
        <w:rPr>
          <w:u w:val="single"/>
        </w:rPr>
        <w:t>the process of colonization and capitalist integration</w:t>
      </w:r>
      <w:r w:rsidRPr="002D6759">
        <w:t xml:space="preserve"> that </w:t>
      </w:r>
      <w:r w:rsidRPr="002D6759">
        <w:rPr>
          <w:u w:val="single"/>
        </w:rPr>
        <w:t>mainly pushed people into extreme poverty and caused social indicators to deteriorate.</w:t>
      </w:r>
    </w:p>
    <w:p w14:paraId="487260AA" w14:textId="77777777" w:rsidR="002D6759" w:rsidRPr="002D6759" w:rsidRDefault="002D6759" w:rsidP="002D6759">
      <w:r w:rsidRPr="002D6759">
        <w:t xml:space="preserve">The crucial implication of this finding is that </w:t>
      </w:r>
      <w:r w:rsidRPr="002D6759">
        <w:rPr>
          <w:b/>
          <w:bCs/>
          <w:u w:val="single"/>
        </w:rPr>
        <w:t>extreme poverty should not be used as a benchmark against which to measure progress</w:t>
      </w:r>
      <w:r w:rsidRPr="002D6759">
        <w:rPr>
          <w:b/>
          <w:bCs/>
        </w:rPr>
        <w:t xml:space="preserve">. </w:t>
      </w:r>
      <w:r w:rsidRPr="002D6759">
        <w:rPr>
          <w:b/>
          <w:bCs/>
          <w:u w:val="single"/>
        </w:rPr>
        <w:t xml:space="preserve">Extreme poverty should not exist, period. The fact that up to 17 percent of the world population lives in extreme poverty today </w:t>
      </w:r>
      <w:r w:rsidRPr="002D6759">
        <w:t xml:space="preserve">(according to Robert Allen’s data on cost-of-basic-needs poverty) </w:t>
      </w:r>
      <w:r w:rsidRPr="002D6759">
        <w:rPr>
          <w:b/>
          <w:bCs/>
          <w:u w:val="single"/>
        </w:rPr>
        <w:t>should be understood as an indictment of our economic system.</w:t>
      </w:r>
      <w:hyperlink r:id="rId48" w:anchor="en8" w:history="1">
        <w:r w:rsidRPr="002D6759">
          <w:rPr>
            <w:rStyle w:val="Hyperlink"/>
            <w:vertAlign w:val="superscript"/>
          </w:rPr>
          <w:t>8</w:t>
        </w:r>
      </w:hyperlink>
      <w:r w:rsidRPr="002D6759">
        <w:t xml:space="preserve"> </w:t>
      </w:r>
      <w:r w:rsidRPr="002D6759">
        <w:rPr>
          <w:b/>
          <w:bCs/>
          <w:u w:val="single"/>
        </w:rPr>
        <w:t>It is a sign that severe social dislocation remains institutionalized in the capitalist world economy.</w:t>
      </w:r>
      <w:r w:rsidRPr="002D6759">
        <w:rPr>
          <w:u w:val="single"/>
        </w:rPr>
        <w:t xml:space="preserve"> </w:t>
      </w:r>
      <w:r w:rsidRPr="002D6759">
        <w:t xml:space="preserve">Yes, </w:t>
      </w:r>
      <w:r w:rsidRPr="002D6759">
        <w:rPr>
          <w:b/>
          <w:bCs/>
          <w:u w:val="single"/>
        </w:rPr>
        <w:t>the prevalence of extreme poverty is lower today than it was at the height of the colonial period, but this is not sufficient reason for celebration.</w:t>
      </w:r>
      <w:r w:rsidRPr="002D6759">
        <w:rPr>
          <w:u w:val="single"/>
        </w:rPr>
        <w:t xml:space="preserve"> The colonial high-water mark was an </w:t>
      </w:r>
      <w:r w:rsidRPr="002D6759">
        <w:rPr>
          <w:i/>
          <w:iCs/>
          <w:u w:val="single"/>
        </w:rPr>
        <w:t xml:space="preserve">effect </w:t>
      </w:r>
      <w:r w:rsidRPr="002D6759">
        <w:rPr>
          <w:u w:val="single"/>
        </w:rPr>
        <w:t>of capitalist policy and should never have existed.</w:t>
      </w:r>
    </w:p>
    <w:p w14:paraId="327E7E5F" w14:textId="66F346C7" w:rsidR="002D6759" w:rsidRPr="00FA25BD" w:rsidRDefault="002D6759" w:rsidP="002D6759">
      <w:r w:rsidRPr="00FA25BD">
        <w:t xml:space="preserve">Furthermore, </w:t>
      </w:r>
      <w:r w:rsidRPr="00FA25BD">
        <w:rPr>
          <w:b/>
          <w:bCs/>
          <w:u w:val="single"/>
        </w:rPr>
        <w:t xml:space="preserve">extreme poverty can and should be ended immediately. It does not require further increases in aggregate production, it does not require </w:t>
      </w:r>
      <w:proofErr w:type="gramStart"/>
      <w:r w:rsidRPr="00FA25BD">
        <w:rPr>
          <w:b/>
          <w:bCs/>
          <w:u w:val="single"/>
        </w:rPr>
        <w:t>a massive</w:t>
      </w:r>
      <w:proofErr w:type="gramEnd"/>
      <w:r w:rsidRPr="00FA25BD">
        <w:rPr>
          <w:b/>
          <w:bCs/>
          <w:u w:val="single"/>
        </w:rPr>
        <w:t xml:space="preserve"> mobilization of charity; rather, it requires no more than restoring people’s access to the basic resources they need for survival. </w:t>
      </w:r>
      <w:r w:rsidRPr="00FA25BD">
        <w:t xml:space="preserve">The existing world economy, despite its extraordinary output, appears incapable of achieving this basic objective: </w:t>
      </w:r>
      <w:r w:rsidRPr="00FA25BD">
        <w:rPr>
          <w:b/>
          <w:bCs/>
          <w:u w:val="single"/>
        </w:rPr>
        <w:t>projections indicate that with existing trends it will take at least forty years to end extreme poverty</w:t>
      </w:r>
      <w:r w:rsidRPr="00FA25BD">
        <w:rPr>
          <w:b/>
          <w:bCs/>
        </w:rPr>
        <w:t>,</w:t>
      </w:r>
      <w:r w:rsidRPr="00FA25BD">
        <w:t xml:space="preserve"> even according to the World Bank’s inadequate metric (three decades later than promised by the sustainable development goals), and possibly as long as a century.</w:t>
      </w:r>
      <w:hyperlink r:id="rId49" w:anchor="en9" w:history="1">
        <w:r w:rsidRPr="00FA25BD">
          <w:rPr>
            <w:rStyle w:val="Hyperlink"/>
            <w:vertAlign w:val="superscript"/>
          </w:rPr>
          <w:t>9</w:t>
        </w:r>
      </w:hyperlink>
      <w:r w:rsidRPr="00FA25BD">
        <w:t xml:space="preserve"> </w:t>
      </w:r>
      <w:r w:rsidRPr="00FA25BD">
        <w:rPr>
          <w:b/>
          <w:bCs/>
          <w:u w:val="single"/>
        </w:rPr>
        <w:t>This should be condemned as a failure. Instead, we are enjoined to accept as “normal” a form of suffering that need not exist and can be ended immediately.</w:t>
      </w:r>
      <w:r w:rsidRPr="00FA25BD">
        <w:t xml:space="preserve"> What is required? We must ensure peasants have access to productive land, workers have secure employment and living wages, and universal access to affordable housing and food. </w:t>
      </w:r>
      <w:r w:rsidRPr="00FA25BD">
        <w:rPr>
          <w:b/>
          <w:bCs/>
          <w:u w:val="single"/>
        </w:rPr>
        <w:t xml:space="preserve">This is not complicated, it is </w:t>
      </w:r>
      <w:r w:rsidRPr="00FA25BD">
        <w:rPr>
          <w:b/>
          <w:bCs/>
          <w:i/>
          <w:iCs/>
          <w:u w:val="single"/>
        </w:rPr>
        <w:t>basic</w:t>
      </w:r>
      <w:r w:rsidRPr="00FA25BD">
        <w:rPr>
          <w:b/>
          <w:bCs/>
          <w:u w:val="single"/>
        </w:rPr>
        <w:t>.</w:t>
      </w:r>
    </w:p>
    <w:p w14:paraId="3693DCF8" w14:textId="191C7441" w:rsidR="00110DEC" w:rsidRPr="00FA25BD" w:rsidRDefault="00110DEC" w:rsidP="00110DEC">
      <w:pPr>
        <w:pStyle w:val="Heading3"/>
      </w:pPr>
      <w:r w:rsidRPr="00FA25BD">
        <w:t xml:space="preserve">AT cap good for the environment </w:t>
      </w:r>
    </w:p>
    <w:p w14:paraId="611D2B2B" w14:textId="198C4DDD" w:rsidR="00BD4AB5" w:rsidRPr="00FA25BD" w:rsidRDefault="00BD4AB5" w:rsidP="00BD4AB5">
      <w:pPr>
        <w:pStyle w:val="Heading4"/>
      </w:pPr>
      <w:r w:rsidRPr="00FA25BD">
        <w:t>BECCS locks high warming scenarios --- land use decimates ecological and social sustainability</w:t>
      </w:r>
    </w:p>
    <w:p w14:paraId="656004D1" w14:textId="77777777" w:rsidR="00A30868" w:rsidRPr="00FA25BD" w:rsidRDefault="00A30868" w:rsidP="00A30868">
      <w:r w:rsidRPr="00FA25BD">
        <w:rPr>
          <w:rStyle w:val="Style13ptBold"/>
        </w:rPr>
        <w:t>Hickel 23</w:t>
      </w:r>
      <w:r w:rsidRPr="00FA25BD">
        <w:t xml:space="preserve"> </w:t>
      </w:r>
    </w:p>
    <w:p w14:paraId="2FA5A10A" w14:textId="77777777" w:rsidR="00A30868" w:rsidRPr="00FA25BD" w:rsidRDefault="00A30868" w:rsidP="00A30868">
      <w:r w:rsidRPr="00FA25BD">
        <w:t xml:space="preserve">[Jason Hickel - professor at the Institute for Environmental Science and Technology and the Department of Social and Cultural Anthropology at the Autonomous University of Barcelona. “On Technology and Degrowth.” </w:t>
      </w:r>
      <w:r w:rsidRPr="00FA25BD">
        <w:rPr>
          <w:i/>
          <w:iCs/>
        </w:rPr>
        <w:t xml:space="preserve">Monthly Review, </w:t>
      </w:r>
      <w:r w:rsidRPr="00FA25BD">
        <w:t>7/1/23, https://monthlyreview.org/2023/07/01/on-technology-and-degrowth/, HDCSW – JM]</w:t>
      </w:r>
    </w:p>
    <w:p w14:paraId="1C87C661" w14:textId="02AB4BA9" w:rsidR="00110DEC" w:rsidRPr="00FA25BD" w:rsidRDefault="00110DEC" w:rsidP="00A30868">
      <w:r w:rsidRPr="00FA25BD">
        <w:t>**</w:t>
      </w:r>
      <w:r w:rsidRPr="00FA25BD">
        <w:rPr>
          <w:rStyle w:val="StyleUnderline"/>
          <w:u w:val="none"/>
        </w:rPr>
        <w:t xml:space="preserve"> BECCS </w:t>
      </w:r>
      <w:r w:rsidRPr="00FA25BD">
        <w:rPr>
          <w:rStyle w:val="StyleUnderline"/>
          <w:u w:val="none"/>
        </w:rPr>
        <w:t>bioenergy with carbon capture and storage</w:t>
      </w:r>
    </w:p>
    <w:p w14:paraId="4F8D1364" w14:textId="77777777" w:rsidR="00110DEC" w:rsidRPr="00FA25BD" w:rsidRDefault="00110DEC" w:rsidP="00A30868">
      <w:pPr>
        <w:rPr>
          <w:sz w:val="10"/>
        </w:rPr>
      </w:pPr>
    </w:p>
    <w:p w14:paraId="2E60E617" w14:textId="77777777" w:rsidR="00BD4AB5" w:rsidRPr="00FA25BD" w:rsidRDefault="00BD4AB5" w:rsidP="00BD4AB5">
      <w:pPr>
        <w:rPr>
          <w:sz w:val="12"/>
        </w:rPr>
      </w:pPr>
      <w:r w:rsidRPr="00FA25BD">
        <w:rPr>
          <w:sz w:val="10"/>
        </w:rPr>
        <w:t xml:space="preserve">First, </w:t>
      </w:r>
      <w:r w:rsidRPr="00FA25BD">
        <w:rPr>
          <w:rStyle w:val="StyleUnderline"/>
        </w:rPr>
        <w:t>they assume we can overshoot</w:t>
      </w:r>
      <w:r w:rsidRPr="00FA25BD">
        <w:rPr>
          <w:sz w:val="10"/>
        </w:rPr>
        <w:t xml:space="preserve"> the </w:t>
      </w:r>
      <w:r w:rsidRPr="00FA25BD">
        <w:rPr>
          <w:rStyle w:val="StyleUnderline"/>
        </w:rPr>
        <w:t>Paris</w:t>
      </w:r>
      <w:r w:rsidRPr="00FA25BD">
        <w:rPr>
          <w:sz w:val="10"/>
        </w:rPr>
        <w:t xml:space="preserve"> Agreement </w:t>
      </w:r>
      <w:r w:rsidRPr="00FA25BD">
        <w:rPr>
          <w:rStyle w:val="StyleUnderline"/>
        </w:rPr>
        <w:t>limits now and rely on mass deployment of speculative negative emissions technology in the future</w:t>
      </w:r>
      <w:r w:rsidRPr="00FA25BD">
        <w:rPr>
          <w:sz w:val="10"/>
        </w:rPr>
        <w:t xml:space="preserve"> (</w:t>
      </w:r>
      <w:r w:rsidRPr="00FA25BD">
        <w:rPr>
          <w:rStyle w:val="StyleUnderline"/>
        </w:rPr>
        <w:t>mostly bioenergy with carbon capture and storage, or BECCS</w:t>
      </w:r>
      <w:r w:rsidRPr="00FA25BD">
        <w:rPr>
          <w:sz w:val="10"/>
        </w:rPr>
        <w:t xml:space="preserve">), to pull excess carbon out of the atmosphere. </w:t>
      </w:r>
      <w:r w:rsidRPr="00FA25BD">
        <w:rPr>
          <w:rStyle w:val="StyleUnderline"/>
        </w:rPr>
        <w:t>Scientists</w:t>
      </w:r>
      <w:r w:rsidRPr="00FA25BD">
        <w:rPr>
          <w:sz w:val="10"/>
        </w:rPr>
        <w:t xml:space="preserve"> have </w:t>
      </w:r>
      <w:r w:rsidRPr="00FA25BD">
        <w:rPr>
          <w:rStyle w:val="StyleUnderline"/>
        </w:rPr>
        <w:t>raised major red flags</w:t>
      </w:r>
      <w:r w:rsidRPr="00FA25BD">
        <w:rPr>
          <w:sz w:val="10"/>
        </w:rPr>
        <w:t xml:space="preserve"> about this approach. </w:t>
      </w:r>
      <w:r w:rsidRPr="00FA25BD">
        <w:rPr>
          <w:rStyle w:val="StyleUnderline"/>
        </w:rPr>
        <w:t>BECCS would require vast tracts of land for biofuel monoculture</w:t>
      </w:r>
      <w:r w:rsidRPr="00FA25BD">
        <w:rPr>
          <w:sz w:val="10"/>
        </w:rPr>
        <w:t xml:space="preserve">, up to </w:t>
      </w:r>
      <w:r w:rsidRPr="00FA25BD">
        <w:rPr>
          <w:rStyle w:val="Emphasis"/>
        </w:rPr>
        <w:t>three times the size of India</w:t>
      </w:r>
      <w:r w:rsidRPr="00FA25BD">
        <w:rPr>
          <w:sz w:val="10"/>
        </w:rPr>
        <w:t xml:space="preserve">, </w:t>
      </w:r>
      <w:r w:rsidRPr="00FA25BD">
        <w:rPr>
          <w:rStyle w:val="StyleUnderline"/>
        </w:rPr>
        <w:t>appropriated overwhelmingly from the Global South, exacerbating deforestation, soil depletion, water depletion, biodiversity loss, and other ecosystem damages, while constraining food availability</w:t>
      </w:r>
      <w:r w:rsidRPr="00FA25BD">
        <w:rPr>
          <w:sz w:val="10"/>
        </w:rPr>
        <w:t xml:space="preserve">. Relying on </w:t>
      </w:r>
      <w:r w:rsidRPr="00FA25BD">
        <w:rPr>
          <w:rStyle w:val="StyleUnderline"/>
        </w:rPr>
        <w:t>this approach is unjust and ecologically incoherent</w:t>
      </w:r>
      <w:r w:rsidRPr="00FA25BD">
        <w:rPr>
          <w:sz w:val="10"/>
        </w:rPr>
        <w:t xml:space="preserve">. It is also risky, because </w:t>
      </w:r>
      <w:r w:rsidRPr="00FA25BD">
        <w:rPr>
          <w:rStyle w:val="StyleUnderline"/>
        </w:rPr>
        <w:t xml:space="preserve">if, for whatever technological or political reasons, this scheme cannot be scaled in the future, then we will be locked into a high-temperature trajectory </w:t>
      </w:r>
      <w:r w:rsidRPr="00FA25BD">
        <w:rPr>
          <w:sz w:val="12"/>
        </w:rPr>
        <w:t xml:space="preserve">from which </w:t>
      </w:r>
      <w:r w:rsidRPr="00FA25BD">
        <w:rPr>
          <w:rStyle w:val="StyleUnderline"/>
        </w:rPr>
        <w:t>it will be impossible to escape</w:t>
      </w:r>
      <w:r w:rsidRPr="00FA25BD">
        <w:rPr>
          <w:sz w:val="12"/>
        </w:rPr>
        <w:t>.4</w:t>
      </w:r>
    </w:p>
    <w:p w14:paraId="5667C178" w14:textId="77777777" w:rsidR="00BD4AB5" w:rsidRPr="00FA25BD" w:rsidRDefault="00BD4AB5" w:rsidP="00BD4AB5">
      <w:pPr>
        <w:rPr>
          <w:rFonts w:eastAsia="Aptos"/>
          <w:u w:val="single"/>
        </w:rPr>
      </w:pPr>
    </w:p>
    <w:p w14:paraId="4B6B259E" w14:textId="77777777" w:rsidR="00BD4AB5" w:rsidRPr="00FA25BD" w:rsidRDefault="00BD4AB5" w:rsidP="00BD4AB5">
      <w:pPr>
        <w:pStyle w:val="Heading4"/>
      </w:pPr>
      <w:r w:rsidRPr="00FA25BD">
        <w:t xml:space="preserve">Decoupling wrong---efficiency improvements increase production and consumption </w:t>
      </w:r>
    </w:p>
    <w:p w14:paraId="001FD1AE" w14:textId="77777777" w:rsidR="00A30868" w:rsidRPr="00FA25BD" w:rsidRDefault="00A30868" w:rsidP="00A30868">
      <w:r w:rsidRPr="00FA25BD">
        <w:rPr>
          <w:rStyle w:val="Style13ptBold"/>
        </w:rPr>
        <w:t>Hickel 23</w:t>
      </w:r>
      <w:r w:rsidRPr="00FA25BD">
        <w:t xml:space="preserve"> </w:t>
      </w:r>
    </w:p>
    <w:p w14:paraId="5FBBB9E7" w14:textId="77777777" w:rsidR="00A30868" w:rsidRPr="00FA25BD" w:rsidRDefault="00A30868" w:rsidP="00A30868">
      <w:r w:rsidRPr="00FA25BD">
        <w:t xml:space="preserve">[Jason Hickel - professor at the Institute for Environmental Science and Technology and the Department of Social and Cultural Anthropology at the Autonomous University of Barcelona. “On Technology and Degrowth.” </w:t>
      </w:r>
      <w:r w:rsidRPr="00FA25BD">
        <w:rPr>
          <w:i/>
          <w:iCs/>
        </w:rPr>
        <w:t xml:space="preserve">Monthly Review, </w:t>
      </w:r>
      <w:r w:rsidRPr="00FA25BD">
        <w:t>7/1/23, https://monthlyreview.org/2023/07/01/on-technology-and-degrowth/, HDCSW – JM]</w:t>
      </w:r>
    </w:p>
    <w:p w14:paraId="4F82B195" w14:textId="77777777" w:rsidR="00BD4AB5" w:rsidRPr="00FA25BD" w:rsidRDefault="00BD4AB5" w:rsidP="00BD4AB5">
      <w:pPr>
        <w:rPr>
          <w:sz w:val="16"/>
        </w:rPr>
      </w:pPr>
      <w:r w:rsidRPr="00FA25BD">
        <w:rPr>
          <w:rStyle w:val="StyleUnderline"/>
        </w:rPr>
        <w:t>A</w:t>
      </w:r>
      <w:r w:rsidRPr="00FA25BD">
        <w:rPr>
          <w:sz w:val="16"/>
        </w:rPr>
        <w:t xml:space="preserve"> second </w:t>
      </w:r>
      <w:r w:rsidRPr="00FA25BD">
        <w:rPr>
          <w:rStyle w:val="StyleUnderline"/>
        </w:rPr>
        <w:t>major assumption in green growth scenarios is</w:t>
      </w:r>
      <w:r w:rsidRPr="00FA25BD">
        <w:rPr>
          <w:sz w:val="16"/>
        </w:rPr>
        <w:t xml:space="preserve"> that </w:t>
      </w:r>
      <w:r w:rsidRPr="00FA25BD">
        <w:rPr>
          <w:rStyle w:val="StyleUnderline"/>
        </w:rPr>
        <w:t xml:space="preserve">efficiency improvements </w:t>
      </w:r>
      <w:r w:rsidRPr="00FA25BD">
        <w:rPr>
          <w:sz w:val="16"/>
        </w:rPr>
        <w:t xml:space="preserve">can be achieved to an extent that </w:t>
      </w:r>
      <w:r w:rsidRPr="00FA25BD">
        <w:rPr>
          <w:rStyle w:val="StyleUnderline"/>
        </w:rPr>
        <w:t>radically decouples GDP from energy use</w:t>
      </w:r>
      <w:r w:rsidRPr="00FA25BD">
        <w:rPr>
          <w:sz w:val="16"/>
        </w:rPr>
        <w:t xml:space="preserve">. The main problem here is that the </w:t>
      </w:r>
      <w:r w:rsidRPr="00FA25BD">
        <w:rPr>
          <w:rStyle w:val="StyleUnderline"/>
        </w:rPr>
        <w:t>assumed rates of decoupling are not supported in the empirical literature</w:t>
      </w:r>
      <w:r w:rsidRPr="00FA25BD">
        <w:rPr>
          <w:sz w:val="16"/>
        </w:rPr>
        <w:t>—</w:t>
      </w:r>
      <w:r w:rsidRPr="00FA25BD">
        <w:rPr>
          <w:rStyle w:val="StyleUnderline"/>
        </w:rPr>
        <w:t>they are well outside even the most heroic documented achievements</w:t>
      </w:r>
      <w:r w:rsidRPr="00FA25BD">
        <w:rPr>
          <w:sz w:val="16"/>
        </w:rPr>
        <w:t xml:space="preserve">. Furthermore, </w:t>
      </w:r>
      <w:r w:rsidRPr="00FA25BD">
        <w:rPr>
          <w:rStyle w:val="StyleUnderline"/>
        </w:rPr>
        <w:t>empirical studies reveal that in a growth-oriented economy, gains from efficiency improvements tend to be leveraged to expand processes of production and consumption, which</w:t>
      </w:r>
      <w:r w:rsidRPr="00FA25BD">
        <w:rPr>
          <w:sz w:val="16"/>
        </w:rPr>
        <w:t xml:space="preserve"> tends to </w:t>
      </w:r>
      <w:r w:rsidRPr="00FA25BD">
        <w:rPr>
          <w:rStyle w:val="StyleUnderline"/>
        </w:rPr>
        <w:t>erode absolute reductions in energy or material use.</w:t>
      </w:r>
      <w:r w:rsidRPr="00FA25BD">
        <w:rPr>
          <w:sz w:val="16"/>
        </w:rPr>
        <w:t xml:space="preserve">5 In short, </w:t>
      </w:r>
      <w:r w:rsidRPr="00FA25BD">
        <w:rPr>
          <w:rStyle w:val="StyleUnderline"/>
        </w:rPr>
        <w:t>efficiency improvements are important, but in an economy organized around growth</w:t>
      </w:r>
      <w:r w:rsidRPr="00FA25BD">
        <w:rPr>
          <w:sz w:val="16"/>
        </w:rPr>
        <w:t xml:space="preserve"> and accumulation </w:t>
      </w:r>
      <w:r w:rsidRPr="00FA25BD">
        <w:rPr>
          <w:rStyle w:val="StyleUnderline"/>
        </w:rPr>
        <w:t>they do not deliver the results we need</w:t>
      </w:r>
      <w:r w:rsidRPr="00FA25BD">
        <w:rPr>
          <w:sz w:val="16"/>
        </w:rPr>
        <w:t>. The problem therefore is not primarily our technology, but rather the objectives of the economy.</w:t>
      </w:r>
    </w:p>
    <w:p w14:paraId="63E37EF0" w14:textId="77777777" w:rsidR="00BD4AB5" w:rsidRPr="00FA25BD" w:rsidRDefault="00BD4AB5" w:rsidP="00BD4AB5">
      <w:pPr>
        <w:rPr>
          <w:rFonts w:eastAsia="Aptos"/>
        </w:rPr>
      </w:pPr>
    </w:p>
    <w:p w14:paraId="0B8DFC85" w14:textId="77777777" w:rsidR="00BD4AB5" w:rsidRPr="00FA25BD" w:rsidRDefault="00BD4AB5" w:rsidP="00BD4AB5"/>
    <w:p w14:paraId="1A796B72" w14:textId="46E55F48" w:rsidR="0080187B" w:rsidRPr="00FA25BD" w:rsidRDefault="00110DEC" w:rsidP="0080187B">
      <w:pPr>
        <w:pStyle w:val="Heading3"/>
      </w:pPr>
      <w:r w:rsidRPr="00FA25BD">
        <w:t xml:space="preserve">AT cap stops war </w:t>
      </w:r>
    </w:p>
    <w:p w14:paraId="3F1BC5DD" w14:textId="77777777" w:rsidR="0080187B" w:rsidRPr="00FA25BD" w:rsidRDefault="0080187B" w:rsidP="0080187B">
      <w:pPr>
        <w:pStyle w:val="Heading4"/>
      </w:pPr>
      <w:r w:rsidRPr="00FA25BD">
        <w:t xml:space="preserve">Capitalist crises </w:t>
      </w:r>
      <w:proofErr w:type="gramStart"/>
      <w:r w:rsidRPr="00FA25BD">
        <w:t>locks</w:t>
      </w:r>
      <w:proofErr w:type="gramEnd"/>
      <w:r w:rsidRPr="00FA25BD">
        <w:t xml:space="preserve"> in wars of accumulation---</w:t>
      </w:r>
      <w:proofErr w:type="gramStart"/>
      <w:r w:rsidRPr="00FA25BD">
        <w:t>interdependence</w:t>
      </w:r>
      <w:proofErr w:type="gramEnd"/>
      <w:r w:rsidRPr="00FA25BD">
        <w:t xml:space="preserve"> doesn’t check </w:t>
      </w:r>
    </w:p>
    <w:p w14:paraId="6309B9FA" w14:textId="4632E761" w:rsidR="003226DF" w:rsidRPr="00FA25BD" w:rsidRDefault="003226DF" w:rsidP="003226DF">
      <w:r w:rsidRPr="00FA25BD">
        <w:rPr>
          <w:b/>
          <w:bCs/>
        </w:rPr>
        <w:t xml:space="preserve">Robinson, </w:t>
      </w:r>
      <w:r w:rsidRPr="00FA25BD">
        <w:t>professor of sociology at the University of California, Santa Barbara</w:t>
      </w:r>
      <w:r w:rsidRPr="00FA25BD">
        <w:t xml:space="preserve">, </w:t>
      </w:r>
      <w:r w:rsidRPr="00FA25BD">
        <w:rPr>
          <w:b/>
          <w:bCs/>
        </w:rPr>
        <w:t>2023</w:t>
      </w:r>
      <w:r w:rsidRPr="00FA25BD">
        <w:t xml:space="preserve"> </w:t>
      </w:r>
    </w:p>
    <w:p w14:paraId="4F11C3AC" w14:textId="778C78F8" w:rsidR="003226DF" w:rsidRPr="00FA25BD" w:rsidRDefault="003226DF" w:rsidP="003226DF">
      <w:r w:rsidRPr="00FA25BD">
        <w:t xml:space="preserve">William I. Robinson “The Violent Crackup of the Post-WWII International Order: Notes on the Geopolitical Crisis and Global Capital.” Journal of World-Systems Research, 29(1), 227–232. https://doi.org/10.5195/jwsr.2023.1153, Accessed 07/19/2025, HDCSW AS </w:t>
      </w:r>
    </w:p>
    <w:p w14:paraId="52A02727" w14:textId="183BF424" w:rsidR="0080187B" w:rsidRPr="00FA25BD" w:rsidRDefault="0080187B" w:rsidP="0080187B">
      <w:pPr>
        <w:rPr>
          <w:sz w:val="16"/>
        </w:rPr>
      </w:pPr>
      <w:r w:rsidRPr="00FA25BD">
        <w:rPr>
          <w:sz w:val="16"/>
        </w:rPr>
        <w:t xml:space="preserve">But </w:t>
      </w:r>
      <w:proofErr w:type="gramStart"/>
      <w:r w:rsidRPr="00FA25BD">
        <w:rPr>
          <w:sz w:val="16"/>
        </w:rPr>
        <w:t>if by imperialism we</w:t>
      </w:r>
      <w:proofErr w:type="gramEnd"/>
      <w:r w:rsidRPr="00FA25BD">
        <w:rPr>
          <w:sz w:val="16"/>
        </w:rPr>
        <w:t xml:space="preserve"> mean the incessant pressures for the outward expansion of capitalism, the conquest of new spaces by global capital, and the various political, military, and cultural processes that facilitate this expansion and appropriation by the TCC of wealth that it generates, then this is a structural imperative built into capitalism.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w:t>
      </w:r>
      <w:r w:rsidRPr="00FA25BD">
        <w:rPr>
          <w:rStyle w:val="StyleUnderline"/>
        </w:rPr>
        <w:t xml:space="preserve">The process of original accumulation is </w:t>
      </w:r>
      <w:proofErr w:type="gramStart"/>
      <w:r w:rsidRPr="00FA25BD">
        <w:rPr>
          <w:rStyle w:val="StyleUnderline"/>
        </w:rPr>
        <w:t>coming to a close</w:t>
      </w:r>
      <w:proofErr w:type="gramEnd"/>
      <w:r w:rsidRPr="00FA25BD">
        <w:rPr>
          <w:sz w:val="16"/>
        </w:rPr>
        <w:t xml:space="preserve">, especially after the incorporation in recent decades of China and the former Soviet Union. </w:t>
      </w:r>
      <w:r w:rsidRPr="00FA25BD">
        <w:rPr>
          <w:rStyle w:val="StyleUnderline"/>
        </w:rPr>
        <w:t>The system continues to violently conquer space, nature, and people; but it has transmuted</w:t>
      </w:r>
      <w:r w:rsidRPr="00FA25BD">
        <w:rPr>
          <w:sz w:val="16"/>
        </w:rPr>
        <w:t>. This is not imperialism in the old sense either, of rival national capitals or conquest by core states of pre-capitalist regions.</w:t>
      </w:r>
    </w:p>
    <w:p w14:paraId="650AF428" w14:textId="77777777" w:rsidR="0080187B" w:rsidRPr="00FA25BD" w:rsidRDefault="0080187B" w:rsidP="0080187B">
      <w:pPr>
        <w:rPr>
          <w:sz w:val="16"/>
        </w:rPr>
      </w:pPr>
      <w:r w:rsidRPr="00FA25BD">
        <w:rPr>
          <w:rStyle w:val="StyleUnderline"/>
        </w:rPr>
        <w:t>The challenge</w:t>
      </w:r>
      <w:r w:rsidRPr="00FA25BD">
        <w:rPr>
          <w:sz w:val="16"/>
        </w:rPr>
        <w:t xml:space="preserve"> we face, therefore, </w:t>
      </w:r>
      <w:r w:rsidRPr="00FA25BD">
        <w:rPr>
          <w:rStyle w:val="StyleUnderline"/>
        </w:rPr>
        <w:t>is how to explain</w:t>
      </w:r>
      <w:r w:rsidRPr="00FA25BD">
        <w:rPr>
          <w:sz w:val="16"/>
        </w:rPr>
        <w:t xml:space="preserve"> the </w:t>
      </w:r>
      <w:r w:rsidRPr="00FA25BD">
        <w:rPr>
          <w:rStyle w:val="StyleUnderline"/>
        </w:rPr>
        <w:t>current escalation of geopolitical tensions and interstate conflict</w:t>
      </w:r>
      <w:r w:rsidRPr="00FA25BD">
        <w:rPr>
          <w:sz w:val="16"/>
        </w:rPr>
        <w:t xml:space="preserve"> so epitomized with the Ukraine conflict and Washington’s New Cold War, </w:t>
      </w:r>
      <w:r w:rsidRPr="00FA25BD">
        <w:rPr>
          <w:rStyle w:val="StyleUnderline"/>
        </w:rPr>
        <w:t>despite</w:t>
      </w:r>
      <w:r w:rsidRPr="00FA25BD">
        <w:rPr>
          <w:sz w:val="16"/>
        </w:rPr>
        <w:t xml:space="preserve"> the </w:t>
      </w:r>
      <w:r w:rsidRPr="00FA25BD">
        <w:rPr>
          <w:rStyle w:val="StyleUnderline"/>
        </w:rPr>
        <w:t>transnational integration of</w:t>
      </w:r>
      <w:r w:rsidRPr="00FA25BD">
        <w:rPr>
          <w:sz w:val="16"/>
        </w:rPr>
        <w:t xml:space="preserve"> the </w:t>
      </w:r>
      <w:r w:rsidRPr="00FA25BD">
        <w:rPr>
          <w:rStyle w:val="StyleUnderline"/>
        </w:rPr>
        <w:t>leading sectors of national capitalist classes</w:t>
      </w:r>
      <w:r w:rsidRPr="00FA25BD">
        <w:rPr>
          <w:sz w:val="16"/>
        </w:rPr>
        <w:t xml:space="preserve">. The </w:t>
      </w:r>
      <w:r w:rsidRPr="00FA25BD">
        <w:rPr>
          <w:rStyle w:val="StyleUnderline"/>
        </w:rPr>
        <w:t>TCC did not face barriers to investment in Russia prior to</w:t>
      </w:r>
      <w:r w:rsidRPr="00FA25BD">
        <w:rPr>
          <w:sz w:val="16"/>
        </w:rPr>
        <w:t xml:space="preserve"> the </w:t>
      </w:r>
      <w:r w:rsidRPr="00FA25BD">
        <w:rPr>
          <w:rStyle w:val="StyleUnderline"/>
        </w:rPr>
        <w:t>invasion of Ukraine</w:t>
      </w:r>
      <w:r w:rsidRPr="00FA25BD">
        <w:rPr>
          <w:sz w:val="16"/>
        </w:rPr>
        <w:t xml:space="preserv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FA25BD">
        <w:rPr>
          <w:rStyle w:val="StyleUnderline"/>
        </w:rPr>
        <w:t>Neither U.S.-Russia nor U.S.-China inter-state relations can be collapsed into transnational capital relations</w:t>
      </w:r>
      <w:r w:rsidRPr="00FA25BD">
        <w:rPr>
          <w:sz w:val="16"/>
        </w:rPr>
        <w:t>.</w:t>
      </w:r>
    </w:p>
    <w:p w14:paraId="70459F6F" w14:textId="77777777" w:rsidR="0080187B" w:rsidRPr="00FA25BD" w:rsidRDefault="0080187B" w:rsidP="0080187B">
      <w:pPr>
        <w:rPr>
          <w:sz w:val="16"/>
        </w:rPr>
      </w:pPr>
      <w:r w:rsidRPr="00FA25BD">
        <w:rPr>
          <w:rStyle w:val="StyleUnderline"/>
        </w:rPr>
        <w:t>Relentless capitalist expansion is a process that generates constant crises and bewildering contradictions</w:t>
      </w:r>
      <w:r w:rsidRPr="00FA25BD">
        <w:rPr>
          <w:sz w:val="16"/>
        </w:rPr>
        <w:t xml:space="preserve">. </w:t>
      </w:r>
      <w:r w:rsidRPr="00FA25BD">
        <w:rPr>
          <w:rStyle w:val="StyleUnderline"/>
        </w:rPr>
        <w:t>Geopolitical conflict escalates as states</w:t>
      </w:r>
      <w:r w:rsidRPr="00FA25BD">
        <w:rPr>
          <w:sz w:val="16"/>
        </w:rPr>
        <w:t xml:space="preserve">, </w:t>
      </w:r>
      <w:r w:rsidRPr="00FA25BD">
        <w:rPr>
          <w:rStyle w:val="StyleUnderline"/>
        </w:rPr>
        <w:t>in their effort to retain legitimacy</w:t>
      </w:r>
      <w:r w:rsidRPr="00FA25BD">
        <w:rPr>
          <w:sz w:val="16"/>
        </w:rPr>
        <w:t xml:space="preserve"> </w:t>
      </w:r>
      <w:r w:rsidRPr="00FA25BD">
        <w:rPr>
          <w:rStyle w:val="StyleUnderline"/>
        </w:rPr>
        <w:t>and</w:t>
      </w:r>
      <w:r w:rsidRPr="00FA25BD">
        <w:rPr>
          <w:sz w:val="16"/>
        </w:rPr>
        <w:t xml:space="preserve"> to </w:t>
      </w:r>
      <w:r w:rsidRPr="00FA25BD">
        <w:rPr>
          <w:rStyle w:val="StyleUnderline"/>
        </w:rPr>
        <w:t>keep the internal social order</w:t>
      </w:r>
      <w:r w:rsidRPr="00FA25BD">
        <w:rPr>
          <w:sz w:val="16"/>
        </w:rPr>
        <w:t xml:space="preserve"> from fracturing, </w:t>
      </w:r>
      <w:r w:rsidRPr="00FA25BD">
        <w:rPr>
          <w:rStyle w:val="StyleUnderline"/>
        </w:rPr>
        <w:t>seek to sublimate and to externalize social and political tensions in the face of capitalist crisis</w:t>
      </w:r>
      <w:r w:rsidRPr="00FA25BD">
        <w:rPr>
          <w:sz w:val="16"/>
        </w:rPr>
        <w:t xml:space="preserve">, </w:t>
      </w:r>
      <w:r w:rsidRPr="00FA25BD">
        <w:rPr>
          <w:rStyle w:val="StyleUnderline"/>
        </w:rPr>
        <w:t>the loss of legitimacy, chronic instability, and social disintegration.</w:t>
      </w:r>
      <w:r w:rsidRPr="00FA25BD">
        <w:rPr>
          <w:sz w:val="16"/>
        </w:rPr>
        <w:t xml:space="preserve"> </w:t>
      </w:r>
      <w:r w:rsidRPr="00FA25BD">
        <w:rPr>
          <w:rStyle w:val="StyleUnderline"/>
        </w:rPr>
        <w:t>Imperial states seek to displace internal contradictions to the Global South or to imperial rivals.</w:t>
      </w:r>
      <w:r w:rsidRPr="00FA25BD">
        <w:rPr>
          <w:sz w:val="16"/>
        </w:rPr>
        <w:t xml:space="preserve"> (By imperial states I mean those that have the power to externalize these contradictions, and I do not mean “imperialist capital.”). While </w:t>
      </w:r>
      <w:r w:rsidRPr="00FA25BD">
        <w:rPr>
          <w:rStyle w:val="StyleUnderline"/>
        </w:rPr>
        <w:t>the TCC pursues endless accumulation</w:t>
      </w:r>
      <w:r w:rsidRPr="00FA25BD">
        <w:rPr>
          <w:sz w:val="16"/>
        </w:rPr>
        <w:t xml:space="preserve">, </w:t>
      </w:r>
      <w:r w:rsidRPr="00FA25BD">
        <w:rPr>
          <w:rStyle w:val="StyleUnderline"/>
        </w:rPr>
        <w:t>national states in this age of globalization run up against the contradiction between their accumulation function and their legitimacy function</w:t>
      </w:r>
      <w:r w:rsidRPr="00FA25BD">
        <w:rPr>
          <w:sz w:val="16"/>
        </w:rPr>
        <w:t xml:space="preserve">. That is, </w:t>
      </w:r>
      <w:r w:rsidRPr="00FA25BD">
        <w:rPr>
          <w:rStyle w:val="StyleUnderline"/>
        </w:rPr>
        <w:t>the national state faces a contradiction between the need to promote transnational capital accumulation in its territory in competition with other states and its need to achieve internal political legitimacy and stabilize the domestic social order</w:t>
      </w:r>
      <w:r w:rsidRPr="00FA25BD">
        <w:rPr>
          <w:sz w:val="16"/>
        </w:rPr>
        <w:t xml:space="preserve">. </w:t>
      </w:r>
      <w:r w:rsidRPr="00FA25BD">
        <w:rPr>
          <w:rStyle w:val="StyleUnderline"/>
        </w:rPr>
        <w:t>This contradiction generates a politics of crisis management</w:t>
      </w:r>
      <w:r w:rsidRPr="00FA25BD">
        <w:rPr>
          <w:sz w:val="16"/>
        </w:rPr>
        <w:t xml:space="preserve"> that bewilders observers who confuse surface appearance with underlying essence.</w:t>
      </w:r>
    </w:p>
    <w:p w14:paraId="3A025DA9" w14:textId="77777777" w:rsidR="0080187B" w:rsidRPr="00FA25BD" w:rsidRDefault="0080187B" w:rsidP="0080187B">
      <w:pPr>
        <w:rPr>
          <w:sz w:val="16"/>
        </w:rPr>
      </w:pPr>
      <w:r w:rsidRPr="00FA25BD">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07CFEB73" w14:textId="77777777" w:rsidR="0080187B" w:rsidRPr="00FA25BD" w:rsidRDefault="0080187B" w:rsidP="0080187B">
      <w:pPr>
        <w:rPr>
          <w:sz w:val="16"/>
        </w:rPr>
      </w:pPr>
      <w:r w:rsidRPr="00FA25BD">
        <w:rPr>
          <w:sz w:val="16"/>
        </w:rPr>
        <w:t xml:space="preserve">In fact, when Trump imposed tariffs on imported steel in 2018, he was opposed by much of the TCC and the political elite in the United States, including much of the Republican Party and sectors of the steel industry that relied on cheaper imported steel </w:t>
      </w:r>
      <w:proofErr w:type="gramStart"/>
      <w:r w:rsidRPr="00FA25BD">
        <w:rPr>
          <w:sz w:val="16"/>
        </w:rPr>
        <w:t>for the production of</w:t>
      </w:r>
      <w:proofErr w:type="gramEnd"/>
      <w:r w:rsidRPr="00FA25BD">
        <w:rPr>
          <w:sz w:val="16"/>
        </w:rPr>
        <w:t xml:space="preserve"> intermediate and finished steel products. Even the far-right billionaire Koch brothers launched a </w:t>
      </w:r>
      <w:proofErr w:type="gramStart"/>
      <w:r w:rsidRPr="00FA25BD">
        <w:rPr>
          <w:sz w:val="16"/>
        </w:rPr>
        <w:t>multimillion dollar</w:t>
      </w:r>
      <w:proofErr w:type="gramEnd"/>
      <w:r w:rsidRPr="00FA25BD">
        <w:rPr>
          <w:sz w:val="16"/>
        </w:rPr>
        <w:t xml:space="preserve"> campaign against tariffs (Schwartz 2018). In fact, the single biggest beneficiary of steel tariffs was ArcelorMittal, the Indian-based company that owns majority shares in U.S. Steel (Stein 2018), which Trump had called a symbol of “American” economic prowess.3</w:t>
      </w:r>
    </w:p>
    <w:p w14:paraId="4E884017" w14:textId="77777777" w:rsidR="0080187B" w:rsidRPr="00FA25BD" w:rsidRDefault="0080187B" w:rsidP="0080187B">
      <w:pPr>
        <w:rPr>
          <w:sz w:val="16"/>
        </w:rPr>
      </w:pPr>
      <w:r w:rsidRPr="00FA25BD">
        <w:rPr>
          <w:sz w:val="16"/>
        </w:rPr>
        <w:t xml:space="preserve">The </w:t>
      </w:r>
      <w:r w:rsidRPr="00FA25BD">
        <w:rPr>
          <w:rStyle w:val="StyleUnderline"/>
        </w:rPr>
        <w:t xml:space="preserve">impulse towards nationalism, populism, and protectionism reflect contradictory attempts to </w:t>
      </w:r>
      <w:proofErr w:type="spellStart"/>
      <w:r w:rsidRPr="00FA25BD">
        <w:rPr>
          <w:rStyle w:val="StyleUnderline"/>
        </w:rPr>
        <w:t>refound</w:t>
      </w:r>
      <w:proofErr w:type="spellEnd"/>
      <w:r w:rsidRPr="00FA25BD">
        <w:rPr>
          <w:rStyle w:val="StyleUnderline"/>
        </w:rPr>
        <w:t xml:space="preserve"> state legitimacy under</w:t>
      </w:r>
      <w:r w:rsidRPr="00FA25BD">
        <w:rPr>
          <w:sz w:val="16"/>
        </w:rPr>
        <w:t xml:space="preserve"> the </w:t>
      </w:r>
      <w:r w:rsidRPr="00FA25BD">
        <w:rPr>
          <w:rStyle w:val="StyleUnderline"/>
        </w:rPr>
        <w:t>destabilizing conditions of capitalist globalization</w:t>
      </w:r>
      <w:r w:rsidRPr="00FA25BD">
        <w:rPr>
          <w:sz w:val="16"/>
        </w:rPr>
        <w:t xml:space="preserve">, </w:t>
      </w:r>
      <w:r w:rsidRPr="00FA25BD">
        <w:rPr>
          <w:rStyle w:val="StyleUnderline"/>
        </w:rPr>
        <w:t xml:space="preserve">yet this impulse is </w:t>
      </w:r>
      <w:proofErr w:type="gramStart"/>
      <w:r w:rsidRPr="00FA25BD">
        <w:rPr>
          <w:rStyle w:val="StyleUnderline"/>
        </w:rPr>
        <w:t>not-supported</w:t>
      </w:r>
      <w:proofErr w:type="gramEnd"/>
      <w:r w:rsidRPr="00FA25BD">
        <w:rPr>
          <w:rStyle w:val="StyleUnderline"/>
        </w:rPr>
        <w:t xml:space="preserve"> by the TCC</w:t>
      </w:r>
      <w:r w:rsidRPr="00FA25BD">
        <w:rPr>
          <w:sz w:val="16"/>
        </w:rPr>
        <w:t xml:space="preserve">.4 Clearly, </w:t>
      </w:r>
      <w:r w:rsidRPr="00FA25BD">
        <w:rPr>
          <w:rStyle w:val="StyleUnderline"/>
        </w:rPr>
        <w:t>the state and the TCC can have conflicting objectives.</w:t>
      </w:r>
      <w:r w:rsidRPr="00FA25BD">
        <w:rPr>
          <w:sz w:val="16"/>
        </w:rPr>
        <w:t xml:space="preserve"> Unlike global capitalists, </w:t>
      </w:r>
      <w:proofErr w:type="spellStart"/>
      <w:proofErr w:type="gramStart"/>
      <w:r w:rsidRPr="00FA25BD">
        <w:rPr>
          <w:rStyle w:val="StyleUnderline"/>
        </w:rPr>
        <w:t>statemanagers</w:t>
      </w:r>
      <w:proofErr w:type="spellEnd"/>
      <w:proofErr w:type="gramEnd"/>
      <w:r w:rsidRPr="00FA25BD">
        <w:rPr>
          <w:rStyle w:val="StyleUnderline"/>
        </w:rPr>
        <w:t xml:space="preserve"> and political elites reproduce their status within the nation-state and in relation to the international system. Capital and the state</w:t>
      </w:r>
      <w:r w:rsidRPr="00FA25BD">
        <w:rPr>
          <w:sz w:val="16"/>
        </w:rPr>
        <w:t>—and more generally the political and the economic—</w:t>
      </w:r>
      <w:r w:rsidRPr="00FA25BD">
        <w:rPr>
          <w:rStyle w:val="StyleUnderline"/>
        </w:rPr>
        <w:t>may form a larger unity but they cannot be collapsed into one</w:t>
      </w:r>
      <w:r w:rsidRPr="00FA25BD">
        <w:rPr>
          <w:sz w:val="16"/>
        </w:rPr>
        <w:t xml:space="preserve">. Those who explain the current escalation of geopolitical conflict as national economic rivalry simplify this relationship and end up committing the error of economism. The capitalist state is not a mere instrument of </w:t>
      </w:r>
      <w:proofErr w:type="gramStart"/>
      <w:r w:rsidRPr="00FA25BD">
        <w:rPr>
          <w:sz w:val="16"/>
        </w:rPr>
        <w:t>capital</w:t>
      </w:r>
      <w:proofErr w:type="gramEnd"/>
      <w:r w:rsidRPr="00FA25BD">
        <w:rPr>
          <w:sz w:val="16"/>
        </w:rPr>
        <w:t xml:space="preserve"> and its policies may contradict those of specific capitalist groups, or under certain historical circumstances, of </w:t>
      </w:r>
      <w:proofErr w:type="gramStart"/>
      <w:r w:rsidRPr="00FA25BD">
        <w:rPr>
          <w:sz w:val="16"/>
        </w:rPr>
        <w:t>capital as a whole</w:t>
      </w:r>
      <w:proofErr w:type="gramEnd"/>
      <w:r w:rsidRPr="00FA25BD">
        <w:rPr>
          <w:sz w:val="16"/>
        </w:rPr>
        <w:t>.</w:t>
      </w:r>
    </w:p>
    <w:p w14:paraId="5C0F9DBA" w14:textId="77777777" w:rsidR="0080187B" w:rsidRPr="00FA25BD" w:rsidRDefault="0080187B" w:rsidP="0080187B">
      <w:pPr>
        <w:rPr>
          <w:sz w:val="16"/>
        </w:rPr>
      </w:pPr>
      <w:r w:rsidRPr="00FA25BD">
        <w:rPr>
          <w:sz w:val="16"/>
        </w:rPr>
        <w:t xml:space="preserve">The relationship between economics and politics—between capital and political operatives in the state—is mediated in complex ways that make them tension-ridden. </w:t>
      </w:r>
      <w:r w:rsidRPr="00FA25BD">
        <w:rPr>
          <w:rStyle w:val="StyleUnderline"/>
        </w:rPr>
        <w:t>In its attempt to secure legitimacy and assure</w:t>
      </w:r>
      <w:r w:rsidRPr="00FA25BD">
        <w:rPr>
          <w:sz w:val="16"/>
        </w:rPr>
        <w:t xml:space="preserve"> the </w:t>
      </w:r>
      <w:r w:rsidRPr="00FA25BD">
        <w:rPr>
          <w:rStyle w:val="StyleUnderline"/>
        </w:rPr>
        <w:t xml:space="preserve">reproduction of the social </w:t>
      </w:r>
      <w:proofErr w:type="gramStart"/>
      <w:r w:rsidRPr="00FA25BD">
        <w:rPr>
          <w:rStyle w:val="StyleUnderline"/>
        </w:rPr>
        <w:t>order as a whole, the</w:t>
      </w:r>
      <w:proofErr w:type="gramEnd"/>
      <w:r w:rsidRPr="00FA25BD">
        <w:rPr>
          <w:rStyle w:val="StyleUnderline"/>
        </w:rPr>
        <w:t xml:space="preserve"> capitalist state can and often does impose restraint on capital or pursue policies that contravene capitalist interests</w:t>
      </w:r>
      <w:r w:rsidRPr="00FA25BD">
        <w:rPr>
          <w:sz w:val="16"/>
        </w:rPr>
        <w:t xml:space="preserve">, </w:t>
      </w:r>
      <w:r w:rsidRPr="00FA25BD">
        <w:rPr>
          <w:rStyle w:val="StyleUnderline"/>
        </w:rPr>
        <w:t>such as Trump’s steel tariffs</w:t>
      </w:r>
      <w:r w:rsidRPr="00FA25BD">
        <w:rPr>
          <w:sz w:val="16"/>
        </w:rPr>
        <w:t xml:space="preserve"> or the Chinese state’s crackdown on tech billionaires. The extent of control that capitalists </w:t>
      </w:r>
      <w:proofErr w:type="gramStart"/>
      <w:r w:rsidRPr="00FA25BD">
        <w:rPr>
          <w:sz w:val="16"/>
        </w:rPr>
        <w:t>are able to</w:t>
      </w:r>
      <w:proofErr w:type="gramEnd"/>
      <w:r w:rsidRPr="00FA25BD">
        <w:rPr>
          <w:sz w:val="16"/>
        </w:rPr>
        <w:t xml:space="preserve"> exercise over the state varies in accordance with </w:t>
      </w:r>
      <w:proofErr w:type="gramStart"/>
      <w:r w:rsidRPr="00FA25BD">
        <w:rPr>
          <w:sz w:val="16"/>
        </w:rPr>
        <w:t>tenure</w:t>
      </w:r>
      <w:proofErr w:type="gramEnd"/>
      <w:r w:rsidRPr="00FA25BD">
        <w:rPr>
          <w:sz w:val="16"/>
        </w:rPr>
        <w:t xml:space="preserve"> of class struggles and capitalist crisis. In the late twentieth and early twenty-first centuries, the emergent TCC managed to exercise a more direct, instrumental control over the state in pursuit of its globalization agenda. But this level of </w:t>
      </w:r>
      <w:r w:rsidRPr="00FA25BD">
        <w:rPr>
          <w:rStyle w:val="StyleUnderline"/>
        </w:rPr>
        <w:t>instrumental control achieved in the heyday of globalization now appears to give way to greater state autonomy.</w:t>
      </w:r>
      <w:r w:rsidRPr="00FA25BD">
        <w:rPr>
          <w:sz w:val="16"/>
        </w:rPr>
        <w:t xml:space="preserve"> </w:t>
      </w:r>
      <w:r w:rsidRPr="00FA25BD">
        <w:rPr>
          <w:rStyle w:val="StyleUnderline"/>
        </w:rPr>
        <w:t>Politics</w:t>
      </w:r>
      <w:r w:rsidRPr="00FA25BD">
        <w:rPr>
          <w:sz w:val="16"/>
        </w:rPr>
        <w:t xml:space="preserve">, including geopolitics, may be coming to </w:t>
      </w:r>
      <w:r w:rsidRPr="00FA25BD">
        <w:rPr>
          <w:i/>
          <w:iCs/>
          <w:sz w:val="16"/>
        </w:rPr>
        <w:t>overdetermine</w:t>
      </w:r>
      <w:r w:rsidRPr="00FA25BD">
        <w:rPr>
          <w:sz w:val="16"/>
        </w:rPr>
        <w:t xml:space="preserve"> economics. </w:t>
      </w:r>
    </w:p>
    <w:p w14:paraId="5E22CD92" w14:textId="77777777" w:rsidR="0080187B" w:rsidRPr="00FA25BD" w:rsidRDefault="0080187B" w:rsidP="0080187B">
      <w:pPr>
        <w:rPr>
          <w:sz w:val="16"/>
        </w:rPr>
      </w:pPr>
      <w:proofErr w:type="gramStart"/>
      <w:r w:rsidRPr="00FA25BD">
        <w:rPr>
          <w:sz w:val="16"/>
        </w:rPr>
        <w:t>The  political</w:t>
      </w:r>
      <w:proofErr w:type="gramEnd"/>
      <w:r w:rsidRPr="00FA25BD">
        <w:rPr>
          <w:sz w:val="16"/>
        </w:rPr>
        <w:t xml:space="preserve">  </w:t>
      </w:r>
      <w:proofErr w:type="gramStart"/>
      <w:r w:rsidRPr="00FA25BD">
        <w:rPr>
          <w:sz w:val="16"/>
        </w:rPr>
        <w:t>and  economic</w:t>
      </w:r>
      <w:proofErr w:type="gramEnd"/>
      <w:r w:rsidRPr="00FA25BD">
        <w:rPr>
          <w:sz w:val="16"/>
        </w:rPr>
        <w:t xml:space="preserve">  </w:t>
      </w:r>
      <w:proofErr w:type="gramStart"/>
      <w:r w:rsidRPr="00FA25BD">
        <w:rPr>
          <w:sz w:val="16"/>
        </w:rPr>
        <w:t>architecture  of</w:t>
      </w:r>
      <w:proofErr w:type="gramEnd"/>
      <w:r w:rsidRPr="00FA25BD">
        <w:rPr>
          <w:sz w:val="16"/>
        </w:rPr>
        <w:t xml:space="preserve">  </w:t>
      </w:r>
      <w:proofErr w:type="gramStart"/>
      <w:r w:rsidRPr="00FA25BD">
        <w:rPr>
          <w:sz w:val="16"/>
        </w:rPr>
        <w:t>the  post</w:t>
      </w:r>
      <w:proofErr w:type="gramEnd"/>
      <w:r w:rsidRPr="00FA25BD">
        <w:rPr>
          <w:sz w:val="16"/>
        </w:rPr>
        <w:t>-</w:t>
      </w:r>
      <w:proofErr w:type="gramStart"/>
      <w:r w:rsidRPr="00FA25BD">
        <w:rPr>
          <w:sz w:val="16"/>
        </w:rPr>
        <w:t>World  War</w:t>
      </w:r>
      <w:proofErr w:type="gramEnd"/>
      <w:r w:rsidRPr="00FA25BD">
        <w:rPr>
          <w:sz w:val="16"/>
        </w:rPr>
        <w:t xml:space="preserve">  </w:t>
      </w:r>
      <w:proofErr w:type="gramStart"/>
      <w:r w:rsidRPr="00FA25BD">
        <w:rPr>
          <w:sz w:val="16"/>
        </w:rPr>
        <w:t>II  international</w:t>
      </w:r>
      <w:proofErr w:type="gramEnd"/>
      <w:r w:rsidRPr="00FA25BD">
        <w:rPr>
          <w:sz w:val="16"/>
        </w:rPr>
        <w:t xml:space="preserve">  </w:t>
      </w:r>
      <w:proofErr w:type="gramStart"/>
      <w:r w:rsidRPr="00FA25BD">
        <w:rPr>
          <w:sz w:val="16"/>
        </w:rPr>
        <w:t>order  was</w:t>
      </w:r>
      <w:proofErr w:type="gramEnd"/>
      <w:r w:rsidRPr="00FA25BD">
        <w:rPr>
          <w:sz w:val="16"/>
        </w:rPr>
        <w:t xml:space="preserve"> </w:t>
      </w:r>
      <w:proofErr w:type="gramStart"/>
      <w:r w:rsidRPr="00FA25BD">
        <w:rPr>
          <w:sz w:val="16"/>
        </w:rPr>
        <w:t>already  crumbling</w:t>
      </w:r>
      <w:proofErr w:type="gramEnd"/>
      <w:r w:rsidRPr="00FA25BD">
        <w:rPr>
          <w:sz w:val="16"/>
        </w:rPr>
        <w:t xml:space="preserve">  </w:t>
      </w:r>
      <w:proofErr w:type="gramStart"/>
      <w:r w:rsidRPr="00FA25BD">
        <w:rPr>
          <w:sz w:val="16"/>
        </w:rPr>
        <w:t>prior  to</w:t>
      </w:r>
      <w:proofErr w:type="gramEnd"/>
      <w:r w:rsidRPr="00FA25BD">
        <w:rPr>
          <w:sz w:val="16"/>
        </w:rPr>
        <w:t xml:space="preserve">  </w:t>
      </w:r>
      <w:proofErr w:type="gramStart"/>
      <w:r w:rsidRPr="00FA25BD">
        <w:rPr>
          <w:sz w:val="16"/>
        </w:rPr>
        <w:t>the  Russian</w:t>
      </w:r>
      <w:proofErr w:type="gramEnd"/>
      <w:r w:rsidRPr="00FA25BD">
        <w:rPr>
          <w:sz w:val="16"/>
        </w:rPr>
        <w:t xml:space="preserve">  </w:t>
      </w:r>
      <w:proofErr w:type="gramStart"/>
      <w:r w:rsidRPr="00FA25BD">
        <w:rPr>
          <w:sz w:val="16"/>
        </w:rPr>
        <w:t>invasion  of</w:t>
      </w:r>
      <w:proofErr w:type="gramEnd"/>
      <w:r w:rsidRPr="00FA25BD">
        <w:rPr>
          <w:sz w:val="16"/>
        </w:rPr>
        <w:t xml:space="preserve">  Ukraine.  </w:t>
      </w:r>
      <w:proofErr w:type="gramStart"/>
      <w:r w:rsidRPr="00FA25BD">
        <w:rPr>
          <w:rStyle w:val="StyleUnderline"/>
        </w:rPr>
        <w:t>The  United</w:t>
      </w:r>
      <w:proofErr w:type="gramEnd"/>
      <w:r w:rsidRPr="00FA25BD">
        <w:rPr>
          <w:rStyle w:val="StyleUnderline"/>
        </w:rPr>
        <w:t xml:space="preserve">  </w:t>
      </w:r>
      <w:proofErr w:type="gramStart"/>
      <w:r w:rsidRPr="00FA25BD">
        <w:rPr>
          <w:rStyle w:val="StyleUnderline"/>
        </w:rPr>
        <w:t>States  is</w:t>
      </w:r>
      <w:proofErr w:type="gramEnd"/>
      <w:r w:rsidRPr="00FA25BD">
        <w:rPr>
          <w:rStyle w:val="StyleUnderline"/>
        </w:rPr>
        <w:t xml:space="preserve">  </w:t>
      </w:r>
      <w:proofErr w:type="gramStart"/>
      <w:r w:rsidRPr="00FA25BD">
        <w:rPr>
          <w:rStyle w:val="StyleUnderline"/>
        </w:rPr>
        <w:t>no  longer</w:t>
      </w:r>
      <w:proofErr w:type="gramEnd"/>
      <w:r w:rsidRPr="00FA25BD">
        <w:rPr>
          <w:rStyle w:val="StyleUnderline"/>
        </w:rPr>
        <w:t xml:space="preserve">  the market of last resort and nor can it continue indefinitely to serve as the liquidity provider of last resort.</w:t>
      </w:r>
      <w:r w:rsidRPr="00FA25BD">
        <w:rPr>
          <w:sz w:val="16"/>
        </w:rPr>
        <w:t xml:space="preserve"> The political control afforded to the U.S. state by a dollar-denominated global economy is at odds with increasing political multipolarity. The </w:t>
      </w:r>
      <w:r w:rsidRPr="00FA25BD">
        <w:rPr>
          <w:rStyle w:val="StyleUnderline"/>
        </w:rPr>
        <w:t xml:space="preserve">unprecedented sanctions slapped on Russia and </w:t>
      </w:r>
      <w:proofErr w:type="gramStart"/>
      <w:r w:rsidRPr="00FA25BD">
        <w:rPr>
          <w:rStyle w:val="StyleUnderline"/>
        </w:rPr>
        <w:t>heightened  international</w:t>
      </w:r>
      <w:proofErr w:type="gramEnd"/>
      <w:r w:rsidRPr="00FA25BD">
        <w:rPr>
          <w:rStyle w:val="StyleUnderline"/>
        </w:rPr>
        <w:t xml:space="preserve">  </w:t>
      </w:r>
      <w:proofErr w:type="gramStart"/>
      <w:r w:rsidRPr="00FA25BD">
        <w:rPr>
          <w:rStyle w:val="StyleUnderline"/>
        </w:rPr>
        <w:t>political  polarization</w:t>
      </w:r>
      <w:proofErr w:type="gramEnd"/>
      <w:r w:rsidRPr="00FA25BD">
        <w:rPr>
          <w:rStyle w:val="StyleUnderline"/>
        </w:rPr>
        <w:t xml:space="preserve">  </w:t>
      </w:r>
      <w:proofErr w:type="gramStart"/>
      <w:r w:rsidRPr="00FA25BD">
        <w:rPr>
          <w:rStyle w:val="StyleUnderline"/>
        </w:rPr>
        <w:t>in  the</w:t>
      </w:r>
      <w:proofErr w:type="gramEnd"/>
      <w:r w:rsidRPr="00FA25BD">
        <w:rPr>
          <w:rStyle w:val="StyleUnderline"/>
        </w:rPr>
        <w:t xml:space="preserve">  </w:t>
      </w:r>
      <w:proofErr w:type="gramStart"/>
      <w:r w:rsidRPr="00FA25BD">
        <w:rPr>
          <w:rStyle w:val="StyleUnderline"/>
        </w:rPr>
        <w:t>wake  of</w:t>
      </w:r>
      <w:proofErr w:type="gramEnd"/>
      <w:r w:rsidRPr="00FA25BD">
        <w:rPr>
          <w:rStyle w:val="StyleUnderline"/>
        </w:rPr>
        <w:t xml:space="preserve">  </w:t>
      </w:r>
      <w:proofErr w:type="gramStart"/>
      <w:r w:rsidRPr="00FA25BD">
        <w:rPr>
          <w:rStyle w:val="StyleUnderline"/>
        </w:rPr>
        <w:t>the  invasion</w:t>
      </w:r>
      <w:proofErr w:type="gramEnd"/>
      <w:r w:rsidRPr="00FA25BD">
        <w:rPr>
          <w:rStyle w:val="StyleUnderline"/>
        </w:rPr>
        <w:t xml:space="preserve">  </w:t>
      </w:r>
      <w:proofErr w:type="gramStart"/>
      <w:r w:rsidRPr="00FA25BD">
        <w:rPr>
          <w:sz w:val="16"/>
        </w:rPr>
        <w:t xml:space="preserve">has  </w:t>
      </w:r>
      <w:r w:rsidRPr="00FA25BD">
        <w:rPr>
          <w:rStyle w:val="StyleUnderline"/>
        </w:rPr>
        <w:t>hastened</w:t>
      </w:r>
      <w:proofErr w:type="gramEnd"/>
      <w:r w:rsidRPr="00FA25BD">
        <w:rPr>
          <w:rStyle w:val="StyleUnderline"/>
        </w:rPr>
        <w:t xml:space="preserve">  the introduction of alternatives to the dollar-based </w:t>
      </w:r>
      <w:r w:rsidRPr="00FA25BD">
        <w:rPr>
          <w:sz w:val="16"/>
        </w:rPr>
        <w:t xml:space="preserve">SWIFT </w:t>
      </w:r>
      <w:r w:rsidRPr="00FA25BD">
        <w:rPr>
          <w:rStyle w:val="StyleUnderline"/>
        </w:rPr>
        <w:t>system of international payments</w:t>
      </w:r>
      <w:r w:rsidRPr="00FA25BD">
        <w:rPr>
          <w:sz w:val="16"/>
        </w:rPr>
        <w:t xml:space="preserve">, such as </w:t>
      </w:r>
      <w:proofErr w:type="gramStart"/>
      <w:r w:rsidRPr="00FA25BD">
        <w:rPr>
          <w:sz w:val="16"/>
        </w:rPr>
        <w:t>China’s  CIPS</w:t>
      </w:r>
      <w:proofErr w:type="gramEnd"/>
      <w:r w:rsidRPr="00FA25BD">
        <w:rPr>
          <w:sz w:val="16"/>
        </w:rPr>
        <w:t xml:space="preserve">  (Cross-Border </w:t>
      </w:r>
      <w:proofErr w:type="gramStart"/>
      <w:r w:rsidRPr="00FA25BD">
        <w:rPr>
          <w:sz w:val="16"/>
        </w:rPr>
        <w:t>Payments  System)  and</w:t>
      </w:r>
      <w:proofErr w:type="gramEnd"/>
      <w:r w:rsidRPr="00FA25BD">
        <w:rPr>
          <w:sz w:val="16"/>
        </w:rPr>
        <w:t xml:space="preserve">  </w:t>
      </w:r>
      <w:proofErr w:type="gramStart"/>
      <w:r w:rsidRPr="00FA25BD">
        <w:rPr>
          <w:sz w:val="16"/>
        </w:rPr>
        <w:t>Russia’s  SPSF</w:t>
      </w:r>
      <w:proofErr w:type="gramEnd"/>
      <w:r w:rsidRPr="00FA25BD">
        <w:rPr>
          <w:sz w:val="16"/>
        </w:rPr>
        <w:t xml:space="preserve">  (</w:t>
      </w:r>
      <w:proofErr w:type="gramStart"/>
      <w:r w:rsidRPr="00FA25BD">
        <w:rPr>
          <w:sz w:val="16"/>
        </w:rPr>
        <w:t>System  for</w:t>
      </w:r>
      <w:proofErr w:type="gramEnd"/>
      <w:r w:rsidRPr="00FA25BD">
        <w:rPr>
          <w:sz w:val="16"/>
        </w:rPr>
        <w:t xml:space="preserve">  Transfer of </w:t>
      </w:r>
      <w:proofErr w:type="gramStart"/>
      <w:r w:rsidRPr="00FA25BD">
        <w:rPr>
          <w:sz w:val="16"/>
        </w:rPr>
        <w:t>Financial  Messages</w:t>
      </w:r>
      <w:proofErr w:type="gramEnd"/>
      <w:r w:rsidRPr="00FA25BD">
        <w:rPr>
          <w:sz w:val="16"/>
        </w:rPr>
        <w:t xml:space="preserve">).  </w:t>
      </w:r>
      <w:proofErr w:type="gramStart"/>
      <w:r w:rsidRPr="00FA25BD">
        <w:rPr>
          <w:sz w:val="16"/>
        </w:rPr>
        <w:t xml:space="preserve">Nonetheless,  </w:t>
      </w:r>
      <w:r w:rsidRPr="00FA25BD">
        <w:rPr>
          <w:rStyle w:val="StyleUnderline"/>
        </w:rPr>
        <w:t>no</w:t>
      </w:r>
      <w:proofErr w:type="gramEnd"/>
      <w:r w:rsidRPr="00FA25BD">
        <w:rPr>
          <w:rStyle w:val="StyleUnderline"/>
        </w:rPr>
        <w:t xml:space="preserve">  </w:t>
      </w:r>
      <w:proofErr w:type="gramStart"/>
      <w:r w:rsidRPr="00FA25BD">
        <w:rPr>
          <w:rStyle w:val="StyleUnderline"/>
        </w:rPr>
        <w:t>national  or</w:t>
      </w:r>
      <w:proofErr w:type="gramEnd"/>
      <w:r w:rsidRPr="00FA25BD">
        <w:rPr>
          <w:rStyle w:val="StyleUnderline"/>
        </w:rPr>
        <w:t xml:space="preserve">  </w:t>
      </w:r>
      <w:proofErr w:type="gramStart"/>
      <w:r w:rsidRPr="00FA25BD">
        <w:rPr>
          <w:rStyle w:val="StyleUnderline"/>
        </w:rPr>
        <w:t>regional  economy</w:t>
      </w:r>
      <w:proofErr w:type="gramEnd"/>
      <w:r w:rsidRPr="00FA25BD">
        <w:rPr>
          <w:rStyle w:val="StyleUnderline"/>
        </w:rPr>
        <w:t xml:space="preserve">  </w:t>
      </w:r>
      <w:proofErr w:type="gramStart"/>
      <w:r w:rsidRPr="00FA25BD">
        <w:rPr>
          <w:rStyle w:val="StyleUnderline"/>
        </w:rPr>
        <w:t>can  survive</w:t>
      </w:r>
      <w:proofErr w:type="gramEnd"/>
      <w:r w:rsidRPr="00FA25BD">
        <w:rPr>
          <w:rStyle w:val="StyleUnderline"/>
        </w:rPr>
        <w:t xml:space="preserve">  </w:t>
      </w:r>
      <w:proofErr w:type="gramStart"/>
      <w:r w:rsidRPr="00FA25BD">
        <w:rPr>
          <w:rStyle w:val="StyleUnderline"/>
        </w:rPr>
        <w:t>outside  of</w:t>
      </w:r>
      <w:proofErr w:type="gramEnd"/>
      <w:r w:rsidRPr="00FA25BD">
        <w:rPr>
          <w:rStyle w:val="StyleUnderline"/>
        </w:rPr>
        <w:t xml:space="preserve">  its integration into the larger global economy</w:t>
      </w:r>
      <w:r w:rsidRPr="00FA25BD">
        <w:rPr>
          <w:sz w:val="16"/>
        </w:rPr>
        <w:t>.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7835548B" w14:textId="77777777" w:rsidR="0080187B" w:rsidRPr="00FA25BD" w:rsidRDefault="0080187B" w:rsidP="0080187B">
      <w:pPr>
        <w:rPr>
          <w:sz w:val="16"/>
        </w:rPr>
      </w:pPr>
      <w:r w:rsidRPr="00FA25BD">
        <w:rPr>
          <w:sz w:val="16"/>
        </w:rPr>
        <w:t xml:space="preserve">Some scholars have framed the crisis of global capitalism in terms of a declining U.S. hegemony and the rise of a Chinese competitor. </w:t>
      </w:r>
      <w:r w:rsidRPr="00FA25BD">
        <w:rPr>
          <w:rStyle w:val="StyleUnderline"/>
        </w:rPr>
        <w:t>But no new nation-state power can supply the political authority necessary to stabilize the now-inextricably integrated global economy</w:t>
      </w:r>
      <w:r w:rsidRPr="00FA25BD">
        <w:rPr>
          <w:sz w:val="16"/>
        </w:rPr>
        <w:t xml:space="preserve">. The </w:t>
      </w:r>
      <w:r w:rsidRPr="00FA25BD">
        <w:rPr>
          <w:rStyle w:val="StyleUnderline"/>
        </w:rPr>
        <w:t>crisis of hegemony in the international system takes place within this single, integrated global economy.</w:t>
      </w:r>
      <w:r w:rsidRPr="00FA25BD">
        <w:rPr>
          <w:sz w:val="16"/>
        </w:rPr>
        <w:t xml:space="preserve"> </w:t>
      </w:r>
      <w:r w:rsidRPr="00FA25BD">
        <w:rPr>
          <w:rStyle w:val="StyleUnderline"/>
        </w:rPr>
        <w:t>No one state</w:t>
      </w:r>
      <w:r w:rsidRPr="00FA25BD">
        <w:rPr>
          <w:sz w:val="16"/>
        </w:rPr>
        <w:t xml:space="preserve">, no matter how powerful, </w:t>
      </w:r>
      <w:r w:rsidRPr="00FA25BD">
        <w:rPr>
          <w:rStyle w:val="StyleUnderline"/>
        </w:rPr>
        <w:t>can control the process of global accumulation</w:t>
      </w:r>
      <w:r w:rsidRPr="00FA25BD">
        <w:rPr>
          <w:sz w:val="16"/>
        </w:rPr>
        <w:t xml:space="preserve">. </w:t>
      </w:r>
      <w:r w:rsidRPr="00FA25BD">
        <w:rPr>
          <w:rStyle w:val="StyleUnderline"/>
        </w:rPr>
        <w:t>This disjuncture between a globalized economy and a nation-state-based system of political authority generates enormous geopolitical tensions</w:t>
      </w:r>
      <w:r w:rsidRPr="00FA25BD">
        <w:rPr>
          <w:sz w:val="16"/>
        </w:rPr>
        <w:t xml:space="preserve">. The </w:t>
      </w:r>
      <w:r w:rsidRPr="00FA25BD">
        <w:rPr>
          <w:rStyle w:val="StyleUnderline"/>
        </w:rPr>
        <w:t>end of Western domination of world capitalism is upon us as the center of gravity of the global economy shifts to China. But China will not become a new hegemon.</w:t>
      </w:r>
      <w:r w:rsidRPr="00FA25BD">
        <w:rPr>
          <w:sz w:val="16"/>
        </w:rPr>
        <w:t xml:space="preserve"> Rather, </w:t>
      </w:r>
      <w:r w:rsidRPr="00FA25BD">
        <w:rPr>
          <w:rStyle w:val="StyleUnderline"/>
        </w:rPr>
        <w:t>we are moving towards political multipolarity</w:t>
      </w:r>
      <w:r w:rsidRPr="00FA25BD">
        <w:rPr>
          <w:sz w:val="16"/>
        </w:rPr>
        <w:t xml:space="preserve"> </w:t>
      </w:r>
      <w:r w:rsidRPr="00FA25BD">
        <w:rPr>
          <w:rStyle w:val="StyleUnderline"/>
        </w:rPr>
        <w:t>at a time of acute crisis in global capitalism</w:t>
      </w:r>
      <w:r w:rsidRPr="00FA25BD">
        <w:rPr>
          <w:sz w:val="16"/>
        </w:rPr>
        <w:t>—</w:t>
      </w:r>
      <w:r w:rsidRPr="00FA25BD">
        <w:rPr>
          <w:rStyle w:val="StyleUnderline"/>
        </w:rPr>
        <w:t>prolonged economic turbulence and political decay</w:t>
      </w:r>
      <w:r w:rsidRPr="00FA25BD">
        <w:rPr>
          <w:sz w:val="16"/>
        </w:rPr>
        <w:t>.</w:t>
      </w:r>
    </w:p>
    <w:p w14:paraId="30F95806" w14:textId="77777777" w:rsidR="0080187B" w:rsidRPr="00FA25BD" w:rsidRDefault="0080187B" w:rsidP="0080187B">
      <w:pPr>
        <w:rPr>
          <w:sz w:val="16"/>
        </w:rPr>
      </w:pPr>
      <w:r w:rsidRPr="00FA25BD">
        <w:rPr>
          <w:sz w:val="16"/>
        </w:rPr>
        <w:t xml:space="preserve">The </w:t>
      </w:r>
      <w:r w:rsidRPr="00FA25BD">
        <w:rPr>
          <w:rStyle w:val="StyleUnderline"/>
        </w:rPr>
        <w:t>breakdown of the political organization of world capitalism is not the cause but</w:t>
      </w:r>
      <w:r w:rsidRPr="00FA25BD">
        <w:rPr>
          <w:sz w:val="16"/>
        </w:rPr>
        <w:t xml:space="preserve"> the </w:t>
      </w:r>
      <w:r w:rsidRPr="00FA25BD">
        <w:rPr>
          <w:rStyle w:val="StyleUnderline"/>
        </w:rPr>
        <w:t xml:space="preserve">consequence of contradictions </w:t>
      </w:r>
      <w:proofErr w:type="gramStart"/>
      <w:r w:rsidRPr="00FA25BD">
        <w:rPr>
          <w:rStyle w:val="StyleUnderline"/>
        </w:rPr>
        <w:t>internal</w:t>
      </w:r>
      <w:proofErr w:type="gramEnd"/>
      <w:r w:rsidRPr="00FA25BD">
        <w:rPr>
          <w:rStyle w:val="StyleUnderline"/>
        </w:rPr>
        <w:t xml:space="preserve"> to</w:t>
      </w:r>
      <w:r w:rsidRPr="00FA25BD">
        <w:rPr>
          <w:sz w:val="16"/>
        </w:rPr>
        <w:t xml:space="preserve"> </w:t>
      </w:r>
      <w:r w:rsidRPr="00FA25BD">
        <w:rPr>
          <w:rStyle w:val="StyleUnderline"/>
        </w:rPr>
        <w:t>a</w:t>
      </w:r>
      <w:r w:rsidRPr="00FA25BD">
        <w:rPr>
          <w:sz w:val="16"/>
        </w:rPr>
        <w:t xml:space="preserve"> </w:t>
      </w:r>
      <w:r w:rsidRPr="00FA25BD">
        <w:rPr>
          <w:rStyle w:val="StyleUnderline"/>
        </w:rPr>
        <w:t>globally</w:t>
      </w:r>
      <w:r w:rsidRPr="00FA25BD">
        <w:rPr>
          <w:sz w:val="16"/>
        </w:rPr>
        <w:t xml:space="preserve"> integrated </w:t>
      </w:r>
      <w:r w:rsidRPr="00FA25BD">
        <w:rPr>
          <w:rStyle w:val="StyleUnderline"/>
        </w:rPr>
        <w:t>system of capital accumulation. Escalating geopolitical conflict is pushing us towards global conflagration</w:t>
      </w:r>
      <w:r w:rsidRPr="00FA25BD">
        <w:rPr>
          <w:sz w:val="16"/>
        </w:rPr>
        <w:t xml:space="preserve">. </w:t>
      </w:r>
      <w:r w:rsidRPr="00FA25BD">
        <w:rPr>
          <w:rStyle w:val="StyleUnderline"/>
        </w:rPr>
        <w:t>Wars provide enormous outlet for surplus accumulated capital</w:t>
      </w:r>
      <w:r w:rsidRPr="00FA25BD">
        <w:rPr>
          <w:sz w:val="16"/>
        </w:rPr>
        <w:t xml:space="preserve">. </w:t>
      </w:r>
      <w:r w:rsidRPr="00FA25BD">
        <w:rPr>
          <w:rStyle w:val="StyleUnderline"/>
        </w:rPr>
        <w:t>Historically they have pulled the capitalist system out of accumulation crisis</w:t>
      </w:r>
      <w:r w:rsidRPr="00FA25BD">
        <w:rPr>
          <w:sz w:val="16"/>
        </w:rPr>
        <w:t xml:space="preserve"> </w:t>
      </w:r>
      <w:r w:rsidRPr="00FA25BD">
        <w:rPr>
          <w:rStyle w:val="StyleUnderline"/>
        </w:rPr>
        <w:t>while they serve to deflect attention from political tensions and problems of legitimacy</w:t>
      </w:r>
      <w:r w:rsidRPr="00FA25BD">
        <w:rPr>
          <w:sz w:val="16"/>
        </w:rPr>
        <w:t xml:space="preserve">. </w:t>
      </w:r>
      <w:r w:rsidRPr="00FA25BD">
        <w:rPr>
          <w:rStyle w:val="StyleUnderline"/>
        </w:rPr>
        <w:t xml:space="preserve">The most urgent task </w:t>
      </w:r>
      <w:proofErr w:type="gramStart"/>
      <w:r w:rsidRPr="00FA25BD">
        <w:rPr>
          <w:rStyle w:val="StyleUnderline"/>
        </w:rPr>
        <w:t>at this time</w:t>
      </w:r>
      <w:proofErr w:type="gramEnd"/>
      <w:r w:rsidRPr="00FA25BD">
        <w:rPr>
          <w:rStyle w:val="StyleUnderline"/>
        </w:rPr>
        <w:t xml:space="preserve"> is to prevent World War III</w:t>
      </w:r>
      <w:r w:rsidRPr="00FA25BD">
        <w:rPr>
          <w:sz w:val="16"/>
        </w:rPr>
        <w:t xml:space="preserve">. </w:t>
      </w:r>
      <w:r w:rsidRPr="00FA25BD">
        <w:rPr>
          <w:rStyle w:val="StyleUnderline"/>
        </w:rPr>
        <w:t>The more we understand the changing nature of</w:t>
      </w:r>
      <w:r w:rsidRPr="00FA25BD">
        <w:rPr>
          <w:sz w:val="16"/>
        </w:rPr>
        <w:t xml:space="preserve"> this beast that is </w:t>
      </w:r>
      <w:r w:rsidRPr="00FA25BD">
        <w:rPr>
          <w:rStyle w:val="StyleUnderline"/>
        </w:rPr>
        <w:t>global capitalism, the better we are situated to work out strategies of resistance and transformation</w:t>
      </w:r>
      <w:r w:rsidRPr="00FA25BD">
        <w:rPr>
          <w:sz w:val="16"/>
        </w:rPr>
        <w:t xml:space="preserve">. </w:t>
      </w:r>
      <w:r w:rsidRPr="00FA25BD">
        <w:rPr>
          <w:rStyle w:val="StyleUnderline"/>
        </w:rPr>
        <w:t>The task before us is</w:t>
      </w:r>
      <w:r w:rsidRPr="00FA25BD">
        <w:rPr>
          <w:sz w:val="16"/>
        </w:rPr>
        <w:t xml:space="preserve"> </w:t>
      </w:r>
      <w:r w:rsidRPr="00FA25BD">
        <w:rPr>
          <w:rStyle w:val="StyleUnderline"/>
        </w:rPr>
        <w:t>ever more urgent in the face of the threat of nuclear holocaust, the collapse of the biosphere, and</w:t>
      </w:r>
      <w:r w:rsidRPr="00FA25BD">
        <w:rPr>
          <w:sz w:val="16"/>
        </w:rPr>
        <w:t xml:space="preserve"> ever more </w:t>
      </w:r>
      <w:r w:rsidRPr="00FA25BD">
        <w:rPr>
          <w:rStyle w:val="StyleUnderline"/>
        </w:rPr>
        <w:t>acute inequality, immiseration, and social disintegration around the worl</w:t>
      </w:r>
      <w:r w:rsidRPr="00FA25BD">
        <w:rPr>
          <w:sz w:val="16"/>
        </w:rPr>
        <w:t>d.</w:t>
      </w:r>
    </w:p>
    <w:p w14:paraId="7D575589" w14:textId="77777777" w:rsidR="0080187B" w:rsidRPr="00FA25BD" w:rsidRDefault="0080187B" w:rsidP="0080187B"/>
    <w:p w14:paraId="73916294" w14:textId="3D55FD26" w:rsidR="00F46508" w:rsidRPr="00FA25BD" w:rsidRDefault="00F46508" w:rsidP="00F46508">
      <w:pPr>
        <w:pStyle w:val="Heading1"/>
      </w:pPr>
      <w:r w:rsidRPr="00FA25BD">
        <w:t xml:space="preserve">Aff answers </w:t>
      </w:r>
      <w:r w:rsidR="003A28D1">
        <w:t>to cap</w:t>
      </w:r>
    </w:p>
    <w:p w14:paraId="0FF4D933" w14:textId="37412DB0" w:rsidR="008239A3" w:rsidRPr="00FA25BD" w:rsidRDefault="008239A3" w:rsidP="008239A3">
      <w:pPr>
        <w:pStyle w:val="Heading2"/>
      </w:pPr>
      <w:r w:rsidRPr="00FA25BD">
        <w:t xml:space="preserve">Perm </w:t>
      </w:r>
    </w:p>
    <w:p w14:paraId="223DE6F8" w14:textId="2B87C67D" w:rsidR="008239A3" w:rsidRPr="00FA25BD" w:rsidRDefault="008239A3" w:rsidP="008239A3">
      <w:pPr>
        <w:pStyle w:val="Heading4"/>
        <w:spacing w:after="160"/>
        <w:rPr>
          <w:rFonts w:eastAsia="Calibri" w:cs="Calibri"/>
          <w:b w:val="0"/>
          <w:color w:val="000000"/>
          <w:szCs w:val="26"/>
        </w:rPr>
      </w:pPr>
      <w:r w:rsidRPr="00FA25BD">
        <w:rPr>
          <w:rFonts w:eastAsia="Calibri" w:cs="Calibri"/>
          <w:color w:val="000000"/>
          <w:szCs w:val="26"/>
        </w:rPr>
        <w:t xml:space="preserve">Perm do both – working through the government can change capitalist structures </w:t>
      </w:r>
    </w:p>
    <w:p w14:paraId="3BD2862B" w14:textId="77777777" w:rsidR="008239A3" w:rsidRPr="00FA25BD" w:rsidRDefault="008239A3" w:rsidP="008239A3">
      <w:pPr>
        <w:rPr>
          <w:rFonts w:eastAsia="Calibri"/>
          <w:b/>
          <w:sz w:val="26"/>
          <w:szCs w:val="26"/>
        </w:rPr>
      </w:pPr>
      <w:r w:rsidRPr="00FA25BD">
        <w:rPr>
          <w:rFonts w:eastAsia="Calibri"/>
          <w:b/>
          <w:sz w:val="26"/>
          <w:szCs w:val="26"/>
        </w:rPr>
        <w:t>Lemann, he was a national correspondent, writing about politics, education, business, social policy, and other topics, 20</w:t>
      </w:r>
    </w:p>
    <w:p w14:paraId="167203CE" w14:textId="77777777" w:rsidR="008239A3" w:rsidRPr="00FA25BD" w:rsidRDefault="008239A3" w:rsidP="008239A3">
      <w:pPr>
        <w:rPr>
          <w:rFonts w:eastAsia="Calibri"/>
        </w:rPr>
      </w:pPr>
      <w:r w:rsidRPr="00FA25BD">
        <w:rPr>
          <w:rFonts w:eastAsia="Calibri"/>
        </w:rPr>
        <w:t xml:space="preserve">[Nicholas, “Is Capitalism Racist?”, The New Yorker, May 18, 2020, </w:t>
      </w:r>
      <w:hyperlink r:id="rId50">
        <w:r w:rsidRPr="00FA25BD">
          <w:rPr>
            <w:rFonts w:eastAsia="Calibri"/>
            <w:u w:val="single"/>
          </w:rPr>
          <w:t>https://www.newyorker.com/magazine/2020/05/25/is-capitalism-racist</w:t>
        </w:r>
      </w:hyperlink>
      <w:r w:rsidRPr="00FA25BD">
        <w:rPr>
          <w:rFonts w:eastAsia="Calibri"/>
        </w:rPr>
        <w:t>, July 14, 2025, HDCSW-</w:t>
      </w:r>
      <w:proofErr w:type="spellStart"/>
      <w:r w:rsidRPr="00FA25BD">
        <w:rPr>
          <w:rFonts w:eastAsia="Calibri"/>
        </w:rPr>
        <w:t>Allisson.C</w:t>
      </w:r>
      <w:proofErr w:type="spellEnd"/>
      <w:r w:rsidRPr="00FA25BD">
        <w:rPr>
          <w:rFonts w:eastAsia="Calibri"/>
        </w:rPr>
        <w:t>]</w:t>
      </w:r>
    </w:p>
    <w:p w14:paraId="2F08A3B2" w14:textId="77777777" w:rsidR="008239A3" w:rsidRPr="00FA25BD" w:rsidRDefault="008239A3" w:rsidP="008239A3">
      <w:pPr>
        <w:shd w:val="clear" w:color="auto" w:fill="FFFFFF"/>
        <w:spacing w:before="320" w:after="320"/>
        <w:rPr>
          <w:rFonts w:eastAsia="Calibri"/>
          <w:sz w:val="26"/>
          <w:szCs w:val="26"/>
          <w:u w:val="single"/>
        </w:rPr>
      </w:pPr>
      <w:r w:rsidRPr="00FA25BD">
        <w:rPr>
          <w:rFonts w:eastAsia="Calibri"/>
          <w:sz w:val="26"/>
          <w:szCs w:val="26"/>
          <w:u w:val="single"/>
        </w:rPr>
        <w:t>The idea that racism can be connected to capitalism has been around for a long time</w:t>
      </w:r>
      <w:r w:rsidRPr="00FA25BD">
        <w:rPr>
          <w:rFonts w:eastAsia="Calibri"/>
          <w:sz w:val="24"/>
          <w:szCs w:val="24"/>
        </w:rPr>
        <w:t xml:space="preserve">; </w:t>
      </w:r>
      <w:r w:rsidRPr="00FA25BD">
        <w:rPr>
          <w:rFonts w:eastAsia="Calibri"/>
          <w:sz w:val="26"/>
          <w:szCs w:val="26"/>
          <w:u w:val="single"/>
        </w:rPr>
        <w:t>the question is how the connection works, and whether the two are inextricable.</w:t>
      </w:r>
      <w:r w:rsidRPr="00FA25BD">
        <w:rPr>
          <w:rFonts w:eastAsia="Calibri"/>
          <w:sz w:val="24"/>
          <w:szCs w:val="24"/>
        </w:rPr>
        <w:t xml:space="preserve"> </w:t>
      </w:r>
      <w:r w:rsidRPr="00FA25BD">
        <w:rPr>
          <w:rFonts w:eastAsia="Calibri"/>
          <w:sz w:val="26"/>
          <w:szCs w:val="26"/>
          <w:u w:val="single"/>
        </w:rPr>
        <w:t>Martin Luther King, Jr.</w:t>
      </w:r>
      <w:r w:rsidRPr="00FA25BD">
        <w:rPr>
          <w:rFonts w:eastAsia="Calibri"/>
          <w:sz w:val="24"/>
          <w:szCs w:val="24"/>
        </w:rPr>
        <w:t xml:space="preserve">, in his great speech on the steps of the Alabama statehouse at the conclusion of the Selma-to-Montgomery march, in 1965, </w:t>
      </w:r>
      <w:r w:rsidRPr="00FA25BD">
        <w:rPr>
          <w:rFonts w:eastAsia="Calibri"/>
          <w:sz w:val="26"/>
          <w:szCs w:val="26"/>
          <w:u w:val="single"/>
        </w:rPr>
        <w:t>said</w:t>
      </w:r>
      <w:r w:rsidRPr="00FA25BD">
        <w:rPr>
          <w:rFonts w:eastAsia="Calibri"/>
          <w:sz w:val="24"/>
          <w:szCs w:val="24"/>
        </w:rPr>
        <w:t>, “</w:t>
      </w:r>
      <w:r w:rsidRPr="00FA25BD">
        <w:rPr>
          <w:rFonts w:eastAsia="Calibri"/>
          <w:sz w:val="26"/>
          <w:szCs w:val="26"/>
          <w:u w:val="single"/>
        </w:rPr>
        <w:t>The segregation of the races was</w:t>
      </w:r>
      <w:r w:rsidRPr="00FA25BD">
        <w:rPr>
          <w:rFonts w:eastAsia="Calibri"/>
          <w:sz w:val="24"/>
          <w:szCs w:val="24"/>
        </w:rPr>
        <w:t xml:space="preserve"> really </w:t>
      </w:r>
      <w:r w:rsidRPr="00FA25BD">
        <w:rPr>
          <w:rFonts w:eastAsia="Calibri"/>
          <w:sz w:val="26"/>
          <w:szCs w:val="26"/>
          <w:u w:val="single"/>
        </w:rPr>
        <w:t>a political stratagem employed</w:t>
      </w:r>
      <w:r w:rsidRPr="00FA25BD">
        <w:rPr>
          <w:rFonts w:eastAsia="Calibri"/>
          <w:sz w:val="28"/>
          <w:szCs w:val="28"/>
          <w:u w:val="single"/>
        </w:rPr>
        <w:t xml:space="preserve"> </w:t>
      </w:r>
      <w:r w:rsidRPr="00FA25BD">
        <w:rPr>
          <w:rFonts w:eastAsia="Calibri"/>
          <w:sz w:val="26"/>
          <w:szCs w:val="26"/>
          <w:u w:val="single"/>
        </w:rPr>
        <w:t xml:space="preserve">by the emerging </w:t>
      </w:r>
      <w:r w:rsidRPr="00FA25BD">
        <w:rPr>
          <w:rFonts w:eastAsia="Calibri"/>
          <w:sz w:val="24"/>
          <w:szCs w:val="24"/>
        </w:rPr>
        <w:t xml:space="preserve">Bourbon </w:t>
      </w:r>
      <w:r w:rsidRPr="00FA25BD">
        <w:rPr>
          <w:rFonts w:eastAsia="Calibri"/>
          <w:sz w:val="26"/>
          <w:szCs w:val="26"/>
          <w:u w:val="single"/>
        </w:rPr>
        <w:t>interests in the South</w:t>
      </w:r>
      <w:r w:rsidRPr="00FA25BD">
        <w:rPr>
          <w:rFonts w:eastAsia="Calibri"/>
          <w:sz w:val="24"/>
          <w:szCs w:val="24"/>
        </w:rPr>
        <w:t xml:space="preserve"> </w:t>
      </w:r>
      <w:r w:rsidRPr="00FA25BD">
        <w:rPr>
          <w:rFonts w:eastAsia="Calibri"/>
          <w:sz w:val="26"/>
          <w:szCs w:val="26"/>
          <w:u w:val="single"/>
        </w:rPr>
        <w:t>to keep the southern masses divided and southern labor the cheapest in the land.</w:t>
      </w:r>
      <w:r w:rsidRPr="00FA25BD">
        <w:rPr>
          <w:rFonts w:eastAsia="Calibri"/>
          <w:sz w:val="24"/>
          <w:szCs w:val="24"/>
        </w:rPr>
        <w:t xml:space="preserve">”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w:t>
      </w:r>
      <w:proofErr w:type="gramStart"/>
      <w:r w:rsidRPr="00FA25BD">
        <w:rPr>
          <w:rFonts w:eastAsia="Calibri"/>
          <w:sz w:val="24"/>
          <w:szCs w:val="24"/>
        </w:rPr>
        <w:t>African-American</w:t>
      </w:r>
      <w:proofErr w:type="gramEnd"/>
      <w:r w:rsidRPr="00FA25BD">
        <w:rPr>
          <w:rFonts w:eastAsia="Calibri"/>
          <w:sz w:val="24"/>
          <w:szCs w:val="24"/>
        </w:rPr>
        <w:t xml:space="preserve"> voters in Missouri cast their ballots against</w:t>
      </w:r>
      <w:r w:rsidRPr="00FA25BD">
        <w:rPr>
          <w:rFonts w:eastAsia="Calibri"/>
          <w:sz w:val="26"/>
          <w:szCs w:val="26"/>
          <w:u w:val="single"/>
        </w:rPr>
        <w:t xml:space="preserve"> </w:t>
      </w:r>
      <w:r w:rsidRPr="00FA25BD">
        <w:rPr>
          <w:rFonts w:eastAsia="Calibri"/>
          <w:sz w:val="24"/>
          <w:szCs w:val="24"/>
        </w:rPr>
        <w:t>Josh</w:t>
      </w:r>
      <w:r w:rsidRPr="00FA25BD">
        <w:rPr>
          <w:rFonts w:eastAsia="Calibri"/>
          <w:sz w:val="26"/>
          <w:szCs w:val="26"/>
          <w:u w:val="single"/>
        </w:rPr>
        <w:t xml:space="preserve"> </w:t>
      </w:r>
      <w:r w:rsidRPr="00FA25BD">
        <w:rPr>
          <w:rFonts w:eastAsia="Calibri"/>
          <w:sz w:val="24"/>
          <w:szCs w:val="24"/>
        </w:rPr>
        <w:t>Hawley, the victorious Republican candidate for the U.S. Senate; Hawley now presents himself as a critic of global capitalism without ever mentioning race.</w:t>
      </w:r>
      <w:r w:rsidRPr="00FA25BD">
        <w:rPr>
          <w:rFonts w:eastAsia="Calibri"/>
          <w:sz w:val="24"/>
          <w:szCs w:val="24"/>
          <w:u w:val="single"/>
        </w:rPr>
        <w:t xml:space="preserve"> </w:t>
      </w:r>
      <w:r w:rsidRPr="00FA25BD">
        <w:rPr>
          <w:rFonts w:eastAsia="Calibri"/>
          <w:sz w:val="26"/>
          <w:szCs w:val="26"/>
          <w:u w:val="single"/>
        </w:rPr>
        <w:t>It’s possible to be anti-capitalist without being anti-racist, and anti-racist without being anti-capitalist</w:t>
      </w:r>
      <w:r w:rsidRPr="00FA25BD">
        <w:rPr>
          <w:rFonts w:eastAsia="Calibri"/>
          <w:sz w:val="24"/>
          <w:szCs w:val="24"/>
          <w:u w:val="single"/>
        </w:rPr>
        <w:t xml:space="preserve">. </w:t>
      </w:r>
      <w:r w:rsidRPr="00FA25BD">
        <w:rPr>
          <w:rFonts w:eastAsia="Calibri"/>
          <w:sz w:val="26"/>
          <w:szCs w:val="26"/>
        </w:rPr>
        <w:t xml:space="preserve">Johnson might say that both positions are deluded, but they have </w:t>
      </w:r>
      <w:r w:rsidRPr="00FA25BD">
        <w:rPr>
          <w:rFonts w:eastAsia="Calibri"/>
          <w:sz w:val="26"/>
          <w:szCs w:val="26"/>
          <w:u w:val="single"/>
        </w:rPr>
        <w:t>appeared regularly in our country’s history.</w:t>
      </w:r>
    </w:p>
    <w:p w14:paraId="797C9D6E" w14:textId="77777777" w:rsidR="008239A3" w:rsidRPr="00FA25BD" w:rsidRDefault="008239A3" w:rsidP="008239A3">
      <w:pPr>
        <w:shd w:val="clear" w:color="auto" w:fill="FFFFFF"/>
        <w:spacing w:before="320" w:after="320"/>
        <w:rPr>
          <w:rFonts w:eastAsia="Calibri"/>
          <w:sz w:val="26"/>
          <w:szCs w:val="26"/>
        </w:rPr>
      </w:pPr>
      <w:r w:rsidRPr="00FA25BD">
        <w:rPr>
          <w:rFonts w:eastAsia="Calibri"/>
          <w:sz w:val="26"/>
          <w:szCs w:val="26"/>
          <w:u w:val="single"/>
        </w:rPr>
        <w:t>Through it all, black neighborhoods, especially poor black neighborhoods, still bear the weight of a malign history.</w:t>
      </w:r>
      <w:r w:rsidRPr="00FA25BD">
        <w:rPr>
          <w:rFonts w:eastAsia="Calibri"/>
          <w:sz w:val="24"/>
          <w:szCs w:val="24"/>
        </w:rPr>
        <w:t xml:space="preserve"> Reading </w:t>
      </w:r>
      <w:r w:rsidRPr="00FA25BD">
        <w:rPr>
          <w:rFonts w:eastAsia="Calibri"/>
          <w:sz w:val="26"/>
          <w:szCs w:val="26"/>
        </w:rPr>
        <w:t xml:space="preserve">“The Broken Heart of America” </w:t>
      </w:r>
      <w:r w:rsidRPr="00FA25BD">
        <w:rPr>
          <w:rFonts w:eastAsia="Calibri"/>
          <w:sz w:val="24"/>
          <w:szCs w:val="24"/>
        </w:rPr>
        <w:t>inevitably</w:t>
      </w:r>
      <w:r w:rsidRPr="00FA25BD">
        <w:rPr>
          <w:rFonts w:eastAsia="Calibri"/>
          <w:sz w:val="26"/>
          <w:szCs w:val="26"/>
        </w:rPr>
        <w:t xml:space="preserve"> prompts the question of how what’s broken might be repaired. Does </w:t>
      </w:r>
      <w:proofErr w:type="gramStart"/>
      <w:r w:rsidRPr="00FA25BD">
        <w:rPr>
          <w:rFonts w:eastAsia="Calibri"/>
          <w:sz w:val="26"/>
          <w:szCs w:val="26"/>
        </w:rPr>
        <w:t>a politically</w:t>
      </w:r>
      <w:proofErr w:type="gramEnd"/>
      <w:r w:rsidRPr="00FA25BD">
        <w:rPr>
          <w:rFonts w:eastAsia="Calibri"/>
          <w:sz w:val="26"/>
          <w:szCs w:val="26"/>
        </w:rPr>
        <w:t xml:space="preserve"> charged history come with </w:t>
      </w:r>
      <w:proofErr w:type="gramStart"/>
      <w:r w:rsidRPr="00FA25BD">
        <w:rPr>
          <w:rFonts w:eastAsia="Calibri"/>
          <w:sz w:val="26"/>
          <w:szCs w:val="26"/>
        </w:rPr>
        <w:t>a politics</w:t>
      </w:r>
      <w:proofErr w:type="gramEnd"/>
      <w:r w:rsidRPr="00FA25BD">
        <w:rPr>
          <w:rFonts w:eastAsia="Calibri"/>
          <w:sz w:val="26"/>
          <w:szCs w:val="26"/>
        </w:rPr>
        <w:t xml:space="preserve"> for the here and now?</w:t>
      </w:r>
    </w:p>
    <w:p w14:paraId="3CB086E3" w14:textId="77777777" w:rsidR="008239A3" w:rsidRPr="00FA25BD" w:rsidRDefault="008239A3" w:rsidP="008239A3">
      <w:pPr>
        <w:shd w:val="clear" w:color="auto" w:fill="FFFFFF"/>
        <w:spacing w:before="320" w:after="320"/>
        <w:rPr>
          <w:rFonts w:eastAsia="Calibri"/>
          <w:sz w:val="26"/>
          <w:szCs w:val="26"/>
          <w:u w:val="single"/>
        </w:rPr>
      </w:pPr>
      <w:r w:rsidRPr="00FA25BD">
        <w:rPr>
          <w:rFonts w:eastAsia="Calibri"/>
          <w:sz w:val="24"/>
          <w:szCs w:val="24"/>
        </w:rPr>
        <w:t xml:space="preserve">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w:t>
      </w:r>
      <w:proofErr w:type="gramStart"/>
      <w:r w:rsidRPr="00FA25BD">
        <w:rPr>
          <w:rFonts w:eastAsia="Calibri"/>
          <w:sz w:val="24"/>
          <w:szCs w:val="24"/>
        </w:rPr>
        <w:t>history</w:t>
      </w:r>
      <w:proofErr w:type="gramEnd"/>
      <w:r w:rsidRPr="00FA25BD">
        <w:rPr>
          <w:rFonts w:eastAsia="Calibri"/>
          <w:sz w:val="24"/>
          <w:szCs w:val="24"/>
        </w:rPr>
        <w:t xml:space="preserve"> he ends, jarringly, on a hopeful note. During the unrest following Michael Brown’s death, he tells us, </w:t>
      </w:r>
      <w:proofErr w:type="gramStart"/>
      <w:r w:rsidRPr="00FA25BD">
        <w:rPr>
          <w:rFonts w:eastAsia="Calibri"/>
          <w:sz w:val="24"/>
          <w:szCs w:val="24"/>
        </w:rPr>
        <w:t>“the</w:t>
      </w:r>
      <w:proofErr w:type="gramEnd"/>
      <w:r w:rsidRPr="00FA25BD">
        <w:rPr>
          <w:rFonts w:eastAsia="Calibri"/>
          <w:sz w:val="24"/>
          <w:szCs w:val="24"/>
        </w:rPr>
        <w:t xml:space="preserve"> disinherited of St. Louis rose again to take control of their history.” Since then, </w:t>
      </w:r>
      <w:proofErr w:type="gramStart"/>
      <w:r w:rsidRPr="00FA25BD">
        <w:rPr>
          <w:rFonts w:eastAsia="Calibri"/>
          <w:sz w:val="24"/>
          <w:szCs w:val="24"/>
        </w:rPr>
        <w:t>a number of</w:t>
      </w:r>
      <w:proofErr w:type="gramEnd"/>
      <w:r w:rsidRPr="00FA25BD">
        <w:rPr>
          <w:rFonts w:eastAsia="Calibri"/>
          <w:sz w:val="24"/>
          <w:szCs w:val="24"/>
        </w:rPr>
        <w:t xml:space="preserve"> </w:t>
      </w:r>
      <w:proofErr w:type="gramStart"/>
      <w:r w:rsidRPr="00FA25BD">
        <w:rPr>
          <w:rFonts w:eastAsia="Calibri"/>
          <w:sz w:val="24"/>
          <w:szCs w:val="24"/>
        </w:rPr>
        <w:t>activists—</w:t>
      </w:r>
      <w:proofErr w:type="gramEnd"/>
      <w:r w:rsidRPr="00FA25BD">
        <w:rPr>
          <w:rFonts w:eastAsia="Calibri"/>
          <w:sz w:val="24"/>
          <w:szCs w:val="24"/>
        </w:rPr>
        <w:t xml:space="preserve">Johnson provides thumbnail sketches of </w:t>
      </w:r>
      <w:proofErr w:type="gramStart"/>
      <w:r w:rsidRPr="00FA25BD">
        <w:rPr>
          <w:rFonts w:eastAsia="Calibri"/>
          <w:sz w:val="24"/>
          <w:szCs w:val="24"/>
        </w:rPr>
        <w:t>them—</w:t>
      </w:r>
      <w:proofErr w:type="gramEnd"/>
      <w:r w:rsidRPr="00FA25BD">
        <w:rPr>
          <w:rFonts w:eastAsia="Calibri"/>
          <w:sz w:val="24"/>
          <w:szCs w:val="24"/>
        </w:rPr>
        <w:t>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w:t>
      </w:r>
      <w:r w:rsidRPr="00FA25BD">
        <w:rPr>
          <w:rFonts w:eastAsia="Calibri"/>
          <w:sz w:val="26"/>
          <w:szCs w:val="26"/>
          <w:u w:val="single"/>
        </w:rPr>
        <w:t>.</w:t>
      </w:r>
    </w:p>
    <w:p w14:paraId="5B338B1B" w14:textId="77777777" w:rsidR="008239A3" w:rsidRPr="00FA25BD" w:rsidRDefault="008239A3" w:rsidP="008239A3">
      <w:pPr>
        <w:shd w:val="clear" w:color="auto" w:fill="FFFFFF"/>
        <w:spacing w:before="320" w:after="320"/>
        <w:rPr>
          <w:rFonts w:eastAsia="Calibri"/>
          <w:sz w:val="24"/>
          <w:szCs w:val="24"/>
          <w:u w:val="single"/>
        </w:rPr>
      </w:pPr>
      <w:r w:rsidRPr="00FA25BD">
        <w:rPr>
          <w:rFonts w:eastAsia="Calibri"/>
          <w:sz w:val="24"/>
          <w:szCs w:val="24"/>
        </w:rPr>
        <w:t>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Walter Johnson</w:t>
      </w:r>
      <w:r w:rsidRPr="00FA25BD">
        <w:rPr>
          <w:rFonts w:eastAsia="Calibri"/>
          <w:sz w:val="26"/>
          <w:szCs w:val="26"/>
          <w:u w:val="single"/>
        </w:rPr>
        <w:t>,</w:t>
      </w:r>
      <w:r w:rsidRPr="00FA25BD">
        <w:rPr>
          <w:rFonts w:eastAsia="Calibri"/>
          <w:sz w:val="24"/>
          <w:szCs w:val="24"/>
        </w:rPr>
        <w:t xml:space="preserve"> coming from the left, offers a good deal of empirical support for opinions like that. His account discourages us from drawing much hope from past events like the passage of the Thirteenth Amendment, the major civil-rights victories of the sixties, or the election of Barack Obama as President;</w:t>
      </w:r>
      <w:r w:rsidRPr="00FA25BD">
        <w:rPr>
          <w:rFonts w:eastAsia="Calibri"/>
          <w:sz w:val="24"/>
          <w:szCs w:val="24"/>
          <w:u w:val="single"/>
        </w:rPr>
        <w:t xml:space="preserve"> </w:t>
      </w:r>
      <w:r w:rsidRPr="00FA25BD">
        <w:rPr>
          <w:rFonts w:eastAsia="Calibri"/>
          <w:sz w:val="26"/>
          <w:szCs w:val="26"/>
          <w:u w:val="single"/>
        </w:rPr>
        <w:t>the regime of racial capitalism, in his vision, always manages to reconstitute itself. Broader reforms that aimed, at least, to smooth the roughest edges of capitalism—like the regulation of business excesses or the creation of Social Security and Medicaid—are, we gather, no match for white supremacy</w:t>
      </w:r>
      <w:r w:rsidRPr="00FA25BD">
        <w:rPr>
          <w:rFonts w:eastAsia="Calibri"/>
          <w:sz w:val="24"/>
          <w:szCs w:val="24"/>
          <w:u w:val="single"/>
        </w:rPr>
        <w:t>.</w:t>
      </w:r>
    </w:p>
    <w:p w14:paraId="636C6013" w14:textId="77777777" w:rsidR="008239A3" w:rsidRPr="00FA25BD" w:rsidRDefault="008239A3" w:rsidP="008239A3">
      <w:pPr>
        <w:shd w:val="clear" w:color="auto" w:fill="FFFFFF"/>
        <w:spacing w:before="320" w:after="320"/>
      </w:pPr>
      <w:r w:rsidRPr="00FA25BD">
        <w:rPr>
          <w:rFonts w:eastAsia="Calibri"/>
          <w:sz w:val="26"/>
          <w:szCs w:val="26"/>
          <w:u w:val="single"/>
        </w:rPr>
        <w:t>Democratic politics,</w:t>
      </w:r>
      <w:r w:rsidRPr="00FA25BD">
        <w:rPr>
          <w:rFonts w:eastAsia="Calibri"/>
          <w:sz w:val="24"/>
          <w:szCs w:val="24"/>
        </w:rPr>
        <w:t xml:space="preserve"> especially in a country with a racial history like ours, i</w:t>
      </w:r>
      <w:r w:rsidRPr="00FA25BD">
        <w:rPr>
          <w:rFonts w:eastAsia="Calibri"/>
          <w:sz w:val="26"/>
          <w:szCs w:val="26"/>
          <w:u w:val="single"/>
        </w:rPr>
        <w:t xml:space="preserve">s necessarily messy, </w:t>
      </w:r>
      <w:r w:rsidRPr="00FA25BD">
        <w:rPr>
          <w:rFonts w:eastAsia="Calibri"/>
          <w:sz w:val="24"/>
          <w:szCs w:val="24"/>
        </w:rPr>
        <w:t>impure, and</w:t>
      </w:r>
      <w:r w:rsidRPr="00FA25BD">
        <w:rPr>
          <w:rFonts w:eastAsia="Calibri"/>
          <w:sz w:val="24"/>
          <w:szCs w:val="24"/>
          <w:u w:val="single"/>
        </w:rPr>
        <w:t xml:space="preserve"> </w:t>
      </w:r>
      <w:r w:rsidRPr="00FA25BD">
        <w:rPr>
          <w:rFonts w:eastAsia="Calibri"/>
          <w:sz w:val="26"/>
          <w:szCs w:val="26"/>
          <w:u w:val="single"/>
        </w:rPr>
        <w:t>capable of producing no more than partial victories, a</w:t>
      </w:r>
      <w:r w:rsidRPr="00FA25BD">
        <w:rPr>
          <w:rFonts w:eastAsia="Calibri"/>
          <w:sz w:val="26"/>
          <w:szCs w:val="26"/>
        </w:rPr>
        <w:t xml:space="preserve">nd, </w:t>
      </w:r>
      <w:r w:rsidRPr="00FA25BD">
        <w:rPr>
          <w:rFonts w:eastAsia="Calibri"/>
          <w:sz w:val="26"/>
          <w:szCs w:val="26"/>
          <w:u w:val="single"/>
        </w:rPr>
        <w:t>even then, only when pushed hard by political movements.</w:t>
      </w:r>
      <w:r w:rsidRPr="00FA25BD">
        <w:rPr>
          <w:rFonts w:eastAsia="Calibri"/>
          <w:sz w:val="24"/>
          <w:szCs w:val="24"/>
          <w:u w:val="single"/>
        </w:rPr>
        <w:t xml:space="preserve"> </w:t>
      </w:r>
      <w:r w:rsidRPr="00FA25BD">
        <w:rPr>
          <w:rFonts w:eastAsia="Calibri"/>
          <w:sz w:val="26"/>
          <w:szCs w:val="26"/>
          <w:u w:val="single"/>
        </w:rPr>
        <w:t>But deflating and deriding the progress it has made in the past and the promise it might hold for the future invites</w:t>
      </w:r>
      <w:r w:rsidRPr="00FA25BD">
        <w:rPr>
          <w:rFonts w:eastAsia="Calibri"/>
          <w:sz w:val="24"/>
          <w:szCs w:val="24"/>
        </w:rPr>
        <w:t xml:space="preserve"> the hazards of </w:t>
      </w:r>
      <w:r w:rsidRPr="00FA25BD">
        <w:rPr>
          <w:rFonts w:eastAsia="Calibri"/>
          <w:sz w:val="26"/>
          <w:szCs w:val="26"/>
          <w:u w:val="single"/>
        </w:rPr>
        <w:t>defeatism</w:t>
      </w:r>
      <w:r w:rsidRPr="00FA25BD">
        <w:rPr>
          <w:rFonts w:eastAsia="Calibri"/>
          <w:sz w:val="24"/>
          <w:szCs w:val="24"/>
        </w:rPr>
        <w:t xml:space="preserve">. </w:t>
      </w:r>
      <w:r w:rsidRPr="00FA25BD">
        <w:rPr>
          <w:rFonts w:eastAsia="Calibri"/>
          <w:sz w:val="26"/>
          <w:szCs w:val="26"/>
          <w:u w:val="single"/>
        </w:rPr>
        <w:t>It distracts from the</w:t>
      </w:r>
      <w:r w:rsidRPr="00FA25BD">
        <w:rPr>
          <w:rFonts w:eastAsia="Calibri"/>
          <w:sz w:val="24"/>
          <w:szCs w:val="24"/>
        </w:rPr>
        <w:t xml:space="preserve"> kinds of economic, educational, and criminal-justice </w:t>
      </w:r>
      <w:r w:rsidRPr="00FA25BD">
        <w:rPr>
          <w:rFonts w:eastAsia="Calibri"/>
          <w:sz w:val="26"/>
          <w:szCs w:val="26"/>
          <w:u w:val="single"/>
        </w:rPr>
        <w:t xml:space="preserve">reforms that </w:t>
      </w:r>
      <w:r w:rsidRPr="00FA25BD">
        <w:rPr>
          <w:rFonts w:eastAsia="Calibri"/>
          <w:sz w:val="24"/>
          <w:szCs w:val="24"/>
        </w:rPr>
        <w:t xml:space="preserve">mainstream </w:t>
      </w:r>
      <w:r w:rsidRPr="00FA25BD">
        <w:rPr>
          <w:rFonts w:eastAsia="Calibri"/>
          <w:sz w:val="26"/>
          <w:szCs w:val="26"/>
          <w:u w:val="single"/>
        </w:rPr>
        <w:t>progressives hope to enact.</w:t>
      </w:r>
      <w:r w:rsidRPr="00FA25BD">
        <w:rPr>
          <w:rFonts w:eastAsia="Calibri"/>
          <w:sz w:val="26"/>
          <w:szCs w:val="26"/>
        </w:rPr>
        <w:t xml:space="preserve"> </w:t>
      </w:r>
      <w:r w:rsidRPr="00FA25BD">
        <w:rPr>
          <w:rFonts w:eastAsia="Calibri"/>
          <w:sz w:val="26"/>
          <w:szCs w:val="26"/>
          <w:u w:val="single"/>
        </w:rPr>
        <w:t xml:space="preserve">These are the tools we have at hand. It would be a shame not to use them. </w:t>
      </w:r>
    </w:p>
    <w:p w14:paraId="5F6AE0C6" w14:textId="77777777" w:rsidR="008239A3" w:rsidRPr="00FA25BD" w:rsidRDefault="008239A3" w:rsidP="008239A3"/>
    <w:p w14:paraId="623F0E31" w14:textId="2E6F7A00" w:rsidR="008239A3" w:rsidRPr="00FA25BD" w:rsidRDefault="008239A3" w:rsidP="008239A3">
      <w:pPr>
        <w:pStyle w:val="Heading2"/>
      </w:pPr>
      <w:r w:rsidRPr="00FA25BD">
        <w:t xml:space="preserve">Impact turns </w:t>
      </w:r>
      <w:r w:rsidR="0051459F">
        <w:t xml:space="preserve">+ sustainability </w:t>
      </w:r>
    </w:p>
    <w:p w14:paraId="4B851DF3" w14:textId="1971B97E" w:rsidR="00FA25BD" w:rsidRPr="00FA25BD" w:rsidRDefault="00FA25BD" w:rsidP="00FA25BD">
      <w:pPr>
        <w:pStyle w:val="Heading3"/>
      </w:pPr>
      <w:r w:rsidRPr="00FA25BD">
        <w:t xml:space="preserve">2ac – solves climate and war </w:t>
      </w:r>
    </w:p>
    <w:p w14:paraId="4F08038B" w14:textId="77777777" w:rsidR="00FA25BD" w:rsidRPr="00FA25BD" w:rsidRDefault="00FA25BD" w:rsidP="00FA25BD">
      <w:pPr>
        <w:pStyle w:val="Heading4"/>
      </w:pPr>
      <w:r w:rsidRPr="00FA25BD">
        <w:rPr>
          <w:u w:val="single"/>
        </w:rPr>
        <w:t>Capitalism sustainable and good</w:t>
      </w:r>
      <w:r w:rsidRPr="00FA25BD">
        <w:t xml:space="preserve"> – self-corrects and growth overcomes climate catastrophe – the alt turns illiberal and causes conflict</w:t>
      </w:r>
    </w:p>
    <w:p w14:paraId="017CD347" w14:textId="77777777" w:rsidR="00FA25BD" w:rsidRPr="00FA25BD" w:rsidRDefault="00FA25BD" w:rsidP="00FA25BD">
      <w:r w:rsidRPr="00FA25BD">
        <w:rPr>
          <w:b/>
          <w:bCs/>
        </w:rPr>
        <w:t>Terzi</w:t>
      </w:r>
      <w:r w:rsidRPr="00FA25BD">
        <w:t xml:space="preserve">, Economist at the European Commission’s Directorate-General for Economic and Financial Affairs, </w:t>
      </w:r>
      <w:r w:rsidRPr="00FA25BD">
        <w:rPr>
          <w:b/>
          <w:bCs/>
        </w:rPr>
        <w:t>2022</w:t>
      </w:r>
    </w:p>
    <w:p w14:paraId="2CC1EDDC" w14:textId="0009C260" w:rsidR="00FA25BD" w:rsidRPr="00FA25BD" w:rsidRDefault="00FA25BD" w:rsidP="00FA25BD">
      <w:r w:rsidRPr="00FA25BD">
        <w:t xml:space="preserve">[Alessio, “Introduction: The Origins of Discontent” </w:t>
      </w:r>
      <w:r w:rsidRPr="00FA25BD">
        <w:rPr>
          <w:i/>
          <w:iCs/>
        </w:rPr>
        <w:t>Growth for Good: Reshaping Capitalism to Save Humanity from Climate Catastrophe</w:t>
      </w:r>
      <w:r w:rsidRPr="00FA25BD">
        <w:t>, Harvard University Press, 2022, introduction</w:t>
      </w:r>
      <w:r w:rsidRPr="00FA25BD">
        <w:t xml:space="preserve"> HDCSW-JCP]</w:t>
      </w:r>
    </w:p>
    <w:p w14:paraId="26CEEB10" w14:textId="77777777" w:rsidR="00FA25BD" w:rsidRPr="00FA25BD" w:rsidRDefault="00FA25BD" w:rsidP="00FA25BD">
      <w:pPr>
        <w:rPr>
          <w:u w:val="single"/>
        </w:rPr>
      </w:pPr>
      <w:r w:rsidRPr="00FA25BD">
        <w:rPr>
          <w:sz w:val="16"/>
        </w:rPr>
        <w:t xml:space="preserve">It is beyond the scope of this book to analyze closely the pros and cons of these </w:t>
      </w:r>
      <w:proofErr w:type="spellStart"/>
      <w:proofErr w:type="gramStart"/>
      <w:r w:rsidRPr="00FA25BD">
        <w:rPr>
          <w:sz w:val="16"/>
        </w:rPr>
        <w:t>vari</w:t>
      </w:r>
      <w:proofErr w:type="spellEnd"/>
      <w:r w:rsidRPr="00FA25BD">
        <w:rPr>
          <w:sz w:val="16"/>
        </w:rPr>
        <w:t xml:space="preserve"> </w:t>
      </w:r>
      <w:proofErr w:type="spellStart"/>
      <w:r w:rsidRPr="00FA25BD">
        <w:rPr>
          <w:sz w:val="16"/>
        </w:rPr>
        <w:t>ous</w:t>
      </w:r>
      <w:proofErr w:type="spellEnd"/>
      <w:proofErr w:type="gramEnd"/>
      <w:r w:rsidRPr="00FA25BD">
        <w:rPr>
          <w:sz w:val="16"/>
        </w:rPr>
        <w:t xml:space="preserve"> measures— over which much ink has been spilled already, and much more will be in coming years. </w:t>
      </w:r>
      <w:r w:rsidRPr="00FA25BD">
        <w:rPr>
          <w:u w:val="single"/>
        </w:rPr>
        <w:t>Zooming out and taking the long view</w:t>
      </w:r>
      <w:r w:rsidRPr="00FA25BD">
        <w:rPr>
          <w:sz w:val="16"/>
        </w:rPr>
        <w:t xml:space="preserve">, however, </w:t>
      </w:r>
      <w:r w:rsidRPr="00FA25BD">
        <w:rPr>
          <w:u w:val="single"/>
        </w:rPr>
        <w:t xml:space="preserve">we are only seeing in this reform dialectic the standard, pos </w:t>
      </w:r>
      <w:proofErr w:type="spellStart"/>
      <w:r w:rsidRPr="00FA25BD">
        <w:rPr>
          <w:u w:val="single"/>
        </w:rPr>
        <w:t>itive</w:t>
      </w:r>
      <w:proofErr w:type="spellEnd"/>
      <w:r w:rsidRPr="00FA25BD">
        <w:rPr>
          <w:u w:val="single"/>
        </w:rPr>
        <w:t xml:space="preserve">, corrective forces that have always operated at the intersection of de </w:t>
      </w:r>
      <w:proofErr w:type="spellStart"/>
      <w:r w:rsidRPr="00FA25BD">
        <w:rPr>
          <w:u w:val="single"/>
        </w:rPr>
        <w:t>mocracy</w:t>
      </w:r>
      <w:proofErr w:type="spellEnd"/>
      <w:r w:rsidRPr="00FA25BD">
        <w:rPr>
          <w:u w:val="single"/>
        </w:rPr>
        <w:t xml:space="preserve"> and capitalism and always sustained their combined success</w:t>
      </w:r>
      <w:r w:rsidRPr="00FA25BD">
        <w:rPr>
          <w:sz w:val="16"/>
        </w:rPr>
        <w:t xml:space="preserve">.24 In a compelling recent book, po </w:t>
      </w:r>
      <w:proofErr w:type="spellStart"/>
      <w:r w:rsidRPr="00FA25BD">
        <w:rPr>
          <w:sz w:val="16"/>
        </w:rPr>
        <w:t>liti</w:t>
      </w:r>
      <w:proofErr w:type="spellEnd"/>
      <w:r w:rsidRPr="00FA25BD">
        <w:rPr>
          <w:sz w:val="16"/>
        </w:rPr>
        <w:t xml:space="preserve"> </w:t>
      </w:r>
      <w:proofErr w:type="spellStart"/>
      <w:r w:rsidRPr="00FA25BD">
        <w:rPr>
          <w:sz w:val="16"/>
        </w:rPr>
        <w:t>cal</w:t>
      </w:r>
      <w:proofErr w:type="spellEnd"/>
      <w:r w:rsidRPr="00FA25BD">
        <w:rPr>
          <w:sz w:val="16"/>
        </w:rPr>
        <w:t xml:space="preserve"> scientist Francesco </w:t>
      </w:r>
      <w:proofErr w:type="spellStart"/>
      <w:r w:rsidRPr="00FA25BD">
        <w:rPr>
          <w:sz w:val="16"/>
        </w:rPr>
        <w:t>Boldizzoni</w:t>
      </w:r>
      <w:proofErr w:type="spellEnd"/>
      <w:r w:rsidRPr="00FA25BD">
        <w:rPr>
          <w:sz w:val="16"/>
        </w:rPr>
        <w:t xml:space="preserve"> traces the history of two centuries of mistaken predictions of the end of capitalism.25 Again and again, </w:t>
      </w:r>
      <w:r w:rsidRPr="00FA25BD">
        <w:rPr>
          <w:u w:val="single"/>
        </w:rPr>
        <w:t>detractors failed to understand capitalism’s incredible adaptability, and the system’s ability to change proved key to its durability</w:t>
      </w:r>
      <w:r w:rsidRPr="00FA25BD">
        <w:rPr>
          <w:sz w:val="16"/>
        </w:rPr>
        <w:t xml:space="preserve">. Perhaps the most notorious historical example— the one that disproved Karl Marx’s forecast of doom— was German Chancellor Otto von Bismarck’s innovation in 1889. His establishment of the first old- age security system based on a payroll- financed public pension was an extremely effective po </w:t>
      </w:r>
      <w:proofErr w:type="spellStart"/>
      <w:r w:rsidRPr="00FA25BD">
        <w:rPr>
          <w:sz w:val="16"/>
        </w:rPr>
        <w:t>liti</w:t>
      </w:r>
      <w:proofErr w:type="spellEnd"/>
      <w:r w:rsidRPr="00FA25BD">
        <w:rPr>
          <w:sz w:val="16"/>
        </w:rPr>
        <w:t xml:space="preserve"> </w:t>
      </w:r>
      <w:proofErr w:type="spellStart"/>
      <w:r w:rsidRPr="00FA25BD">
        <w:rPr>
          <w:sz w:val="16"/>
        </w:rPr>
        <w:t>cal</w:t>
      </w:r>
      <w:proofErr w:type="spellEnd"/>
      <w:r w:rsidRPr="00FA25BD">
        <w:rPr>
          <w:sz w:val="16"/>
        </w:rPr>
        <w:t xml:space="preserve"> tactic to stifle growing support for socialism. That policy, which then spread to the rest of Eu rope, is widely seen as the origin of </w:t>
      </w:r>
      <w:r w:rsidRPr="00FA25BD">
        <w:rPr>
          <w:u w:val="single"/>
        </w:rPr>
        <w:t xml:space="preserve">welfare </w:t>
      </w:r>
      <w:proofErr w:type="spellStart"/>
      <w:r w:rsidRPr="00FA25BD">
        <w:rPr>
          <w:u w:val="single"/>
        </w:rPr>
        <w:t>capi</w:t>
      </w:r>
      <w:proofErr w:type="spellEnd"/>
      <w:r w:rsidRPr="00FA25BD">
        <w:rPr>
          <w:u w:val="single"/>
        </w:rPr>
        <w:t xml:space="preserve"> </w:t>
      </w:r>
      <w:proofErr w:type="spellStart"/>
      <w:proofErr w:type="gramStart"/>
      <w:r w:rsidRPr="00FA25BD">
        <w:rPr>
          <w:u w:val="single"/>
        </w:rPr>
        <w:t>talism</w:t>
      </w:r>
      <w:proofErr w:type="spellEnd"/>
      <w:r w:rsidRPr="00FA25BD">
        <w:rPr>
          <w:u w:val="single"/>
        </w:rPr>
        <w:t>, and</w:t>
      </w:r>
      <w:proofErr w:type="gramEnd"/>
      <w:r w:rsidRPr="00FA25BD">
        <w:rPr>
          <w:u w:val="single"/>
        </w:rPr>
        <w:t xml:space="preserve"> credited with extending the benefits of material progress more tangibly to the working class</w:t>
      </w:r>
      <w:r w:rsidRPr="00FA25BD">
        <w:rPr>
          <w:sz w:val="16"/>
        </w:rPr>
        <w:t xml:space="preserve">. </w:t>
      </w:r>
      <w:r w:rsidRPr="00FA25BD">
        <w:rPr>
          <w:u w:val="single"/>
        </w:rPr>
        <w:t xml:space="preserve">We have witnessed the same dynamic </w:t>
      </w:r>
      <w:proofErr w:type="gramStart"/>
      <w:r w:rsidRPr="00FA25BD">
        <w:rPr>
          <w:u w:val="single"/>
        </w:rPr>
        <w:t xml:space="preserve">repeat </w:t>
      </w:r>
      <w:proofErr w:type="spellStart"/>
      <w:r w:rsidRPr="00FA25BD">
        <w:rPr>
          <w:u w:val="single"/>
        </w:rPr>
        <w:t>edly</w:t>
      </w:r>
      <w:proofErr w:type="spellEnd"/>
      <w:proofErr w:type="gramEnd"/>
      <w:r w:rsidRPr="00FA25BD">
        <w:rPr>
          <w:u w:val="single"/>
        </w:rPr>
        <w:t xml:space="preserve">: when the economic system runs out of control, public pressure grows, democracy </w:t>
      </w:r>
      <w:proofErr w:type="gramStart"/>
      <w:r w:rsidRPr="00FA25BD">
        <w:rPr>
          <w:u w:val="single"/>
        </w:rPr>
        <w:t>channels that</w:t>
      </w:r>
      <w:proofErr w:type="gramEnd"/>
      <w:r w:rsidRPr="00FA25BD">
        <w:rPr>
          <w:u w:val="single"/>
        </w:rPr>
        <w:t xml:space="preserve"> discontent into political processes, and eventually there is correction</w:t>
      </w:r>
      <w:r w:rsidRPr="00FA25BD">
        <w:rPr>
          <w:sz w:val="16"/>
        </w:rPr>
        <w:t xml:space="preserve">. </w:t>
      </w:r>
      <w:r w:rsidRPr="00FA25BD">
        <w:rPr>
          <w:u w:val="single"/>
        </w:rPr>
        <w:t xml:space="preserve">To state this so simply is not to downplay the painful operational hurdles of a pro </w:t>
      </w:r>
      <w:proofErr w:type="spellStart"/>
      <w:r w:rsidRPr="00FA25BD">
        <w:rPr>
          <w:u w:val="single"/>
        </w:rPr>
        <w:t>cess</w:t>
      </w:r>
      <w:proofErr w:type="spellEnd"/>
      <w:r w:rsidRPr="00FA25BD">
        <w:rPr>
          <w:u w:val="single"/>
        </w:rPr>
        <w:t xml:space="preserve"> that has always been and will always be messy</w:t>
      </w:r>
      <w:r w:rsidRPr="00FA25BD">
        <w:rPr>
          <w:sz w:val="16"/>
        </w:rPr>
        <w:t xml:space="preserve">. It is far from easy to </w:t>
      </w:r>
      <w:proofErr w:type="spellStart"/>
      <w:r w:rsidRPr="00FA25BD">
        <w:rPr>
          <w:sz w:val="16"/>
        </w:rPr>
        <w:t>assem</w:t>
      </w:r>
      <w:proofErr w:type="spellEnd"/>
      <w:r w:rsidRPr="00FA25BD">
        <w:rPr>
          <w:sz w:val="16"/>
        </w:rPr>
        <w:t xml:space="preserve"> </w:t>
      </w:r>
      <w:proofErr w:type="spellStart"/>
      <w:r w:rsidRPr="00FA25BD">
        <w:rPr>
          <w:sz w:val="16"/>
        </w:rPr>
        <w:t>ble</w:t>
      </w:r>
      <w:proofErr w:type="spellEnd"/>
      <w:r w:rsidRPr="00FA25BD">
        <w:rPr>
          <w:sz w:val="16"/>
        </w:rPr>
        <w:t xml:space="preserve"> the required citizen pressure, po </w:t>
      </w:r>
      <w:proofErr w:type="spellStart"/>
      <w:r w:rsidRPr="00FA25BD">
        <w:rPr>
          <w:sz w:val="16"/>
        </w:rPr>
        <w:t>liti</w:t>
      </w:r>
      <w:proofErr w:type="spellEnd"/>
      <w:r w:rsidRPr="00FA25BD">
        <w:rPr>
          <w:sz w:val="16"/>
        </w:rPr>
        <w:t xml:space="preserve"> </w:t>
      </w:r>
      <w:proofErr w:type="spellStart"/>
      <w:r w:rsidRPr="00FA25BD">
        <w:rPr>
          <w:sz w:val="16"/>
        </w:rPr>
        <w:t>cal</w:t>
      </w:r>
      <w:proofErr w:type="spellEnd"/>
      <w:r w:rsidRPr="00FA25BD">
        <w:rPr>
          <w:sz w:val="16"/>
        </w:rPr>
        <w:t xml:space="preserve"> leadership, election results, consensus- building capacities, pushback against entrenched vested interests, and so on. </w:t>
      </w:r>
      <w:r w:rsidRPr="00FA25BD">
        <w:rPr>
          <w:u w:val="single"/>
        </w:rPr>
        <w:t>Yet, ultimately, change is brought about</w:t>
      </w:r>
      <w:r w:rsidRPr="00FA25BD">
        <w:rPr>
          <w:sz w:val="16"/>
        </w:rPr>
        <w:t xml:space="preserve">. In short, </w:t>
      </w:r>
      <w:r w:rsidRPr="00FA25BD">
        <w:rPr>
          <w:u w:val="single"/>
        </w:rPr>
        <w:t>as “radical” proposals continue to arise</w:t>
      </w:r>
      <w:r w:rsidRPr="00FA25BD">
        <w:rPr>
          <w:sz w:val="16"/>
        </w:rPr>
        <w:t xml:space="preserve">, and in all </w:t>
      </w:r>
      <w:proofErr w:type="spellStart"/>
      <w:r w:rsidRPr="00FA25BD">
        <w:rPr>
          <w:sz w:val="16"/>
        </w:rPr>
        <w:t>likeli</w:t>
      </w:r>
      <w:proofErr w:type="spellEnd"/>
      <w:r w:rsidRPr="00FA25BD">
        <w:rPr>
          <w:sz w:val="16"/>
        </w:rPr>
        <w:t xml:space="preserve"> hood </w:t>
      </w:r>
      <w:r w:rsidRPr="00FA25BD">
        <w:rPr>
          <w:u w:val="single"/>
        </w:rPr>
        <w:t>some</w:t>
      </w:r>
      <w:r w:rsidRPr="00FA25BD">
        <w:rPr>
          <w:sz w:val="16"/>
        </w:rPr>
        <w:t xml:space="preserve"> of those listed above </w:t>
      </w:r>
      <w:r w:rsidRPr="00FA25BD">
        <w:rPr>
          <w:u w:val="single"/>
        </w:rPr>
        <w:t>are implemented</w:t>
      </w:r>
      <w:r w:rsidRPr="00FA25BD">
        <w:rPr>
          <w:sz w:val="16"/>
        </w:rPr>
        <w:t xml:space="preserve"> in coming years, </w:t>
      </w:r>
      <w:r w:rsidRPr="00FA25BD">
        <w:rPr>
          <w:u w:val="single"/>
        </w:rPr>
        <w:t xml:space="preserve">we should not be surprised when they not only make the system more </w:t>
      </w:r>
      <w:proofErr w:type="spellStart"/>
      <w:r w:rsidRPr="00FA25BD">
        <w:rPr>
          <w:u w:val="single"/>
        </w:rPr>
        <w:t>equi</w:t>
      </w:r>
      <w:proofErr w:type="spellEnd"/>
      <w:r w:rsidRPr="00FA25BD">
        <w:rPr>
          <w:u w:val="single"/>
        </w:rPr>
        <w:t xml:space="preserve"> table but prove to be compatible with capitalism.</w:t>
      </w:r>
    </w:p>
    <w:p w14:paraId="6B1C977E" w14:textId="77777777" w:rsidR="00FA25BD" w:rsidRPr="00FA25BD" w:rsidRDefault="00FA25BD" w:rsidP="00FA25BD">
      <w:pPr>
        <w:rPr>
          <w:sz w:val="16"/>
        </w:rPr>
      </w:pPr>
      <w:r w:rsidRPr="00FA25BD">
        <w:rPr>
          <w:sz w:val="16"/>
        </w:rPr>
        <w:t xml:space="preserve">Can the same be predicted </w:t>
      </w:r>
      <w:proofErr w:type="gramStart"/>
      <w:r w:rsidRPr="00FA25BD">
        <w:rPr>
          <w:sz w:val="16"/>
        </w:rPr>
        <w:t>on the subject of this</w:t>
      </w:r>
      <w:proofErr w:type="gramEnd"/>
      <w:r w:rsidRPr="00FA25BD">
        <w:rPr>
          <w:sz w:val="16"/>
        </w:rPr>
        <w:t xml:space="preserve"> book’s prime concern— the tensions among disenchantments with current capitalism, pushes toward environmental sustainability, and calls to abandon economic growth? Climate change will be </w:t>
      </w:r>
      <w:proofErr w:type="gramStart"/>
      <w:r w:rsidRPr="00FA25BD">
        <w:rPr>
          <w:sz w:val="16"/>
        </w:rPr>
        <w:t>in all likelihood</w:t>
      </w:r>
      <w:proofErr w:type="gramEnd"/>
      <w:r w:rsidRPr="00FA25BD">
        <w:rPr>
          <w:sz w:val="16"/>
        </w:rPr>
        <w:t xml:space="preserve"> the defining challenge for hu </w:t>
      </w:r>
      <w:proofErr w:type="spellStart"/>
      <w:r w:rsidRPr="00FA25BD">
        <w:rPr>
          <w:sz w:val="16"/>
        </w:rPr>
        <w:t>manity</w:t>
      </w:r>
      <w:proofErr w:type="spellEnd"/>
      <w:r w:rsidRPr="00FA25BD">
        <w:rPr>
          <w:sz w:val="16"/>
        </w:rPr>
        <w:t xml:space="preserve"> for de </w:t>
      </w:r>
      <w:proofErr w:type="gramStart"/>
      <w:r w:rsidRPr="00FA25BD">
        <w:rPr>
          <w:sz w:val="16"/>
        </w:rPr>
        <w:t>cades</w:t>
      </w:r>
      <w:proofErr w:type="gramEnd"/>
      <w:r w:rsidRPr="00FA25BD">
        <w:rPr>
          <w:sz w:val="16"/>
        </w:rPr>
        <w:t xml:space="preserve"> to come, and no one seriously discussing the </w:t>
      </w:r>
      <w:proofErr w:type="gramStart"/>
      <w:r w:rsidRPr="00FA25BD">
        <w:rPr>
          <w:sz w:val="16"/>
        </w:rPr>
        <w:t>future prospects</w:t>
      </w:r>
      <w:proofErr w:type="gramEnd"/>
      <w:r w:rsidRPr="00FA25BD">
        <w:rPr>
          <w:sz w:val="16"/>
        </w:rPr>
        <w:t xml:space="preserve"> of capitalism can shy away from its interaction with nature. But while anyone drawing up a radical reform agenda might consider it a </w:t>
      </w:r>
      <w:proofErr w:type="spellStart"/>
      <w:proofErr w:type="gramStart"/>
      <w:r w:rsidRPr="00FA25BD">
        <w:rPr>
          <w:sz w:val="16"/>
        </w:rPr>
        <w:t>natu</w:t>
      </w:r>
      <w:proofErr w:type="spellEnd"/>
      <w:r w:rsidRPr="00FA25BD">
        <w:rPr>
          <w:sz w:val="16"/>
        </w:rPr>
        <w:t xml:space="preserve"> </w:t>
      </w:r>
      <w:proofErr w:type="spellStart"/>
      <w:r w:rsidRPr="00FA25BD">
        <w:rPr>
          <w:sz w:val="16"/>
        </w:rPr>
        <w:t>ral</w:t>
      </w:r>
      <w:proofErr w:type="spellEnd"/>
      <w:proofErr w:type="gramEnd"/>
      <w:r w:rsidRPr="00FA25BD">
        <w:rPr>
          <w:sz w:val="16"/>
        </w:rPr>
        <w:t xml:space="preserve"> fit, </w:t>
      </w:r>
      <w:r w:rsidRPr="00FA25BD">
        <w:rPr>
          <w:u w:val="single"/>
        </w:rPr>
        <w:t>abandoning economic growth does not belong on the wish list of reforms</w:t>
      </w:r>
      <w:r w:rsidRPr="00FA25BD">
        <w:rPr>
          <w:sz w:val="16"/>
        </w:rPr>
        <w:t xml:space="preserve">. You may sympathize with minimalism, abhor material ac cumulation and clutter, or embrace the anti- flying social movement known as </w:t>
      </w:r>
      <w:proofErr w:type="spellStart"/>
      <w:r w:rsidRPr="00FA25BD">
        <w:rPr>
          <w:sz w:val="16"/>
        </w:rPr>
        <w:t>Flygskam</w:t>
      </w:r>
      <w:proofErr w:type="spellEnd"/>
      <w:r w:rsidRPr="00FA25BD">
        <w:rPr>
          <w:sz w:val="16"/>
        </w:rPr>
        <w:t xml:space="preserve">. </w:t>
      </w:r>
      <w:r w:rsidRPr="00FA25BD">
        <w:rPr>
          <w:u w:val="single"/>
        </w:rPr>
        <w:t xml:space="preserve">You may loathe the omnipresent cars choking the streets, despise the vast islands of plastic floating in the oceans, or love small local shops versus large chain department stores. None of </w:t>
      </w:r>
      <w:proofErr w:type="gramStart"/>
      <w:r w:rsidRPr="00FA25BD">
        <w:rPr>
          <w:u w:val="single"/>
        </w:rPr>
        <w:t>this</w:t>
      </w:r>
      <w:proofErr w:type="gramEnd"/>
      <w:r w:rsidRPr="00FA25BD">
        <w:rPr>
          <w:u w:val="single"/>
        </w:rPr>
        <w:t xml:space="preserve"> is </w:t>
      </w:r>
      <w:proofErr w:type="gramStart"/>
      <w:r w:rsidRPr="00FA25BD">
        <w:rPr>
          <w:u w:val="single"/>
        </w:rPr>
        <w:t>cause</w:t>
      </w:r>
      <w:proofErr w:type="gramEnd"/>
      <w:r w:rsidRPr="00FA25BD">
        <w:rPr>
          <w:u w:val="single"/>
        </w:rPr>
        <w:t xml:space="preserve"> </w:t>
      </w:r>
      <w:proofErr w:type="gramStart"/>
      <w:r w:rsidRPr="00FA25BD">
        <w:rPr>
          <w:u w:val="single"/>
        </w:rPr>
        <w:t>for</w:t>
      </w:r>
      <w:proofErr w:type="gramEnd"/>
      <w:r w:rsidRPr="00FA25BD">
        <w:rPr>
          <w:u w:val="single"/>
        </w:rPr>
        <w:t xml:space="preserve"> suppressing economic growth. Your vision of a better world might clash with the </w:t>
      </w:r>
      <w:proofErr w:type="gramStart"/>
      <w:r w:rsidRPr="00FA25BD">
        <w:rPr>
          <w:u w:val="single"/>
        </w:rPr>
        <w:t xml:space="preserve">real </w:t>
      </w:r>
      <w:proofErr w:type="spellStart"/>
      <w:r w:rsidRPr="00FA25BD">
        <w:rPr>
          <w:u w:val="single"/>
        </w:rPr>
        <w:t>ity</w:t>
      </w:r>
      <w:proofErr w:type="spellEnd"/>
      <w:proofErr w:type="gramEnd"/>
      <w:r w:rsidRPr="00FA25BD">
        <w:rPr>
          <w:u w:val="single"/>
        </w:rPr>
        <w:t xml:space="preserve"> of </w:t>
      </w:r>
      <w:proofErr w:type="gramStart"/>
      <w:r w:rsidRPr="00FA25BD">
        <w:rPr>
          <w:u w:val="single"/>
        </w:rPr>
        <w:t>today</w:t>
      </w:r>
      <w:proofErr w:type="gramEnd"/>
      <w:r w:rsidRPr="00FA25BD">
        <w:rPr>
          <w:u w:val="single"/>
        </w:rPr>
        <w:t xml:space="preserve"> but it is perfectly compatible with capitalism.</w:t>
      </w:r>
    </w:p>
    <w:p w14:paraId="42ECBAB1" w14:textId="77777777" w:rsidR="00FA25BD" w:rsidRPr="00FA25BD" w:rsidRDefault="00FA25BD" w:rsidP="00FA25BD">
      <w:pPr>
        <w:rPr>
          <w:sz w:val="16"/>
        </w:rPr>
      </w:pPr>
      <w:r w:rsidRPr="00FA25BD">
        <w:rPr>
          <w:sz w:val="16"/>
        </w:rPr>
        <w:t xml:space="preserve">Meanwhile, for reasons explained in Chapter 2, </w:t>
      </w:r>
      <w:r w:rsidRPr="00FA25BD">
        <w:rPr>
          <w:u w:val="single"/>
        </w:rPr>
        <w:t xml:space="preserve">halting growth would mean </w:t>
      </w:r>
      <w:proofErr w:type="gramStart"/>
      <w:r w:rsidRPr="00FA25BD">
        <w:rPr>
          <w:u w:val="single"/>
        </w:rPr>
        <w:t>felling</w:t>
      </w:r>
      <w:proofErr w:type="gramEnd"/>
      <w:r w:rsidRPr="00FA25BD">
        <w:rPr>
          <w:u w:val="single"/>
        </w:rPr>
        <w:t xml:space="preserve"> one of the fundamental pillars of our economic system</w:t>
      </w:r>
      <w:r w:rsidRPr="00FA25BD">
        <w:rPr>
          <w:sz w:val="16"/>
        </w:rPr>
        <w:t xml:space="preserve">; rather than a reform of capitalism, </w:t>
      </w:r>
      <w:r w:rsidRPr="00FA25BD">
        <w:rPr>
          <w:u w:val="single"/>
        </w:rPr>
        <w:t>it would bring about its demise</w:t>
      </w:r>
      <w:r w:rsidRPr="00FA25BD">
        <w:rPr>
          <w:sz w:val="16"/>
        </w:rPr>
        <w:t xml:space="preserve">. This alone sig </w:t>
      </w:r>
      <w:proofErr w:type="spellStart"/>
      <w:r w:rsidRPr="00FA25BD">
        <w:rPr>
          <w:sz w:val="16"/>
        </w:rPr>
        <w:t>nals</w:t>
      </w:r>
      <w:proofErr w:type="spellEnd"/>
      <w:r w:rsidRPr="00FA25BD">
        <w:rPr>
          <w:sz w:val="16"/>
        </w:rPr>
        <w:t xml:space="preserve"> a need for caution. Too many academics, </w:t>
      </w:r>
      <w:proofErr w:type="spellStart"/>
      <w:r w:rsidRPr="00FA25BD">
        <w:rPr>
          <w:sz w:val="16"/>
        </w:rPr>
        <w:t>natu</w:t>
      </w:r>
      <w:proofErr w:type="spellEnd"/>
      <w:r w:rsidRPr="00FA25BD">
        <w:rPr>
          <w:sz w:val="16"/>
        </w:rPr>
        <w:t xml:space="preserve"> </w:t>
      </w:r>
      <w:proofErr w:type="spellStart"/>
      <w:r w:rsidRPr="00FA25BD">
        <w:rPr>
          <w:sz w:val="16"/>
        </w:rPr>
        <w:t>ral</w:t>
      </w:r>
      <w:proofErr w:type="spellEnd"/>
      <w:r w:rsidRPr="00FA25BD">
        <w:rPr>
          <w:sz w:val="16"/>
        </w:rPr>
        <w:t xml:space="preserve"> scientists, and mem </w:t>
      </w:r>
      <w:proofErr w:type="spellStart"/>
      <w:r w:rsidRPr="00FA25BD">
        <w:rPr>
          <w:sz w:val="16"/>
        </w:rPr>
        <w:t>bers</w:t>
      </w:r>
      <w:proofErr w:type="spellEnd"/>
      <w:r w:rsidRPr="00FA25BD">
        <w:rPr>
          <w:sz w:val="16"/>
        </w:rPr>
        <w:t xml:space="preserve"> of the </w:t>
      </w:r>
      <w:proofErr w:type="gramStart"/>
      <w:r w:rsidRPr="00FA25BD">
        <w:rPr>
          <w:sz w:val="16"/>
        </w:rPr>
        <w:t>general public</w:t>
      </w:r>
      <w:proofErr w:type="gramEnd"/>
      <w:r w:rsidRPr="00FA25BD">
        <w:rPr>
          <w:sz w:val="16"/>
        </w:rPr>
        <w:t xml:space="preserve"> genuinely concerned about climate change and the environment are flirting with post- growth ideas, I suspect, without fully realizing their wide- reaching economic and po </w:t>
      </w:r>
      <w:proofErr w:type="spellStart"/>
      <w:r w:rsidRPr="00FA25BD">
        <w:rPr>
          <w:sz w:val="16"/>
        </w:rPr>
        <w:t>liti</w:t>
      </w:r>
      <w:proofErr w:type="spellEnd"/>
      <w:r w:rsidRPr="00FA25BD">
        <w:rPr>
          <w:sz w:val="16"/>
        </w:rPr>
        <w:t xml:space="preserve"> </w:t>
      </w:r>
      <w:proofErr w:type="spellStart"/>
      <w:r w:rsidRPr="00FA25BD">
        <w:rPr>
          <w:sz w:val="16"/>
        </w:rPr>
        <w:t>cal</w:t>
      </w:r>
      <w:proofErr w:type="spellEnd"/>
      <w:r w:rsidRPr="00FA25BD">
        <w:rPr>
          <w:sz w:val="16"/>
        </w:rPr>
        <w:t xml:space="preserve"> implications. To them </w:t>
      </w:r>
      <w:proofErr w:type="gramStart"/>
      <w:r w:rsidRPr="00FA25BD">
        <w:rPr>
          <w:sz w:val="16"/>
        </w:rPr>
        <w:t>is devoted the first part of this book</w:t>
      </w:r>
      <w:proofErr w:type="gramEnd"/>
      <w:r w:rsidRPr="00FA25BD">
        <w:rPr>
          <w:sz w:val="16"/>
        </w:rPr>
        <w:t>.</w:t>
      </w:r>
    </w:p>
    <w:p w14:paraId="0EC2E88D" w14:textId="77777777" w:rsidR="00FA25BD" w:rsidRPr="00FA25BD" w:rsidRDefault="00FA25BD" w:rsidP="00FA25BD">
      <w:pPr>
        <w:rPr>
          <w:sz w:val="16"/>
        </w:rPr>
      </w:pPr>
      <w:r w:rsidRPr="00FA25BD">
        <w:rPr>
          <w:sz w:val="16"/>
        </w:rPr>
        <w:t xml:space="preserve">To be sure, for some, the idea of tearing down the whole economic system we live in might seem perfectly reasonable. As an Economist article put it recently, “many voters will feel that the social contract has been so badly breached that they would rather rip it up altogether.”26 Environmental ac </w:t>
      </w:r>
      <w:proofErr w:type="spellStart"/>
      <w:r w:rsidRPr="00FA25BD">
        <w:rPr>
          <w:sz w:val="16"/>
        </w:rPr>
        <w:t>tivists</w:t>
      </w:r>
      <w:proofErr w:type="spellEnd"/>
      <w:r w:rsidRPr="00FA25BD">
        <w:rPr>
          <w:sz w:val="16"/>
        </w:rPr>
        <w:t xml:space="preserve"> might view capitalism as so inevitably intertwined with resource ex traction and climate change that only its demise could preserve the planet. To them </w:t>
      </w:r>
      <w:proofErr w:type="gramStart"/>
      <w:r w:rsidRPr="00FA25BD">
        <w:rPr>
          <w:sz w:val="16"/>
        </w:rPr>
        <w:t>is devoted the second part of this book</w:t>
      </w:r>
      <w:proofErr w:type="gramEnd"/>
      <w:r w:rsidRPr="00FA25BD">
        <w:rPr>
          <w:sz w:val="16"/>
        </w:rPr>
        <w:t>, in which tearing down the current economic system is shown to be neither inevitable nor desirable.</w:t>
      </w:r>
    </w:p>
    <w:p w14:paraId="6660314D" w14:textId="77777777" w:rsidR="00FA25BD" w:rsidRPr="00FA25BD" w:rsidRDefault="00FA25BD" w:rsidP="00FA25BD">
      <w:pPr>
        <w:rPr>
          <w:u w:val="single"/>
        </w:rPr>
      </w:pPr>
      <w:r w:rsidRPr="00FA25BD">
        <w:rPr>
          <w:u w:val="single"/>
        </w:rPr>
        <w:t>What a post- capitalistic world might look like is anybody’s guess</w:t>
      </w:r>
      <w:r w:rsidRPr="00FA25BD">
        <w:rPr>
          <w:sz w:val="16"/>
        </w:rPr>
        <w:t xml:space="preserve">. While some believe that it would usher in a utopian society in which people live in peaceful harmony with each other and with nature, </w:t>
      </w:r>
      <w:r w:rsidRPr="00FA25BD">
        <w:rPr>
          <w:u w:val="single"/>
        </w:rPr>
        <w:t xml:space="preserve">there are significant reasons to predict a much grimmer outcome— and to doubt that people will spontaneously embrace a “less is more” philosophy </w:t>
      </w:r>
      <w:proofErr w:type="spellStart"/>
      <w:r w:rsidRPr="00FA25BD">
        <w:rPr>
          <w:u w:val="single"/>
        </w:rPr>
        <w:t>en</w:t>
      </w:r>
      <w:proofErr w:type="spellEnd"/>
      <w:r w:rsidRPr="00FA25BD">
        <w:rPr>
          <w:u w:val="single"/>
        </w:rPr>
        <w:t xml:space="preserve"> masse. If this </w:t>
      </w:r>
      <w:proofErr w:type="gramStart"/>
      <w:r w:rsidRPr="00FA25BD">
        <w:rPr>
          <w:u w:val="single"/>
        </w:rPr>
        <w:t xml:space="preserve">real </w:t>
      </w:r>
      <w:proofErr w:type="spellStart"/>
      <w:r w:rsidRPr="00FA25BD">
        <w:rPr>
          <w:u w:val="single"/>
        </w:rPr>
        <w:t>ity</w:t>
      </w:r>
      <w:proofErr w:type="spellEnd"/>
      <w:proofErr w:type="gramEnd"/>
      <w:r w:rsidRPr="00FA25BD">
        <w:rPr>
          <w:u w:val="single"/>
        </w:rPr>
        <w:t xml:space="preserve"> were to be ignored and a model of simple living imposed top down, it is likely that the </w:t>
      </w:r>
      <w:proofErr w:type="gramStart"/>
      <w:r w:rsidRPr="00FA25BD">
        <w:rPr>
          <w:u w:val="single"/>
        </w:rPr>
        <w:t xml:space="preserve">organ </w:t>
      </w:r>
      <w:proofErr w:type="spellStart"/>
      <w:r w:rsidRPr="00FA25BD">
        <w:rPr>
          <w:u w:val="single"/>
        </w:rPr>
        <w:t>ization</w:t>
      </w:r>
      <w:proofErr w:type="spellEnd"/>
      <w:proofErr w:type="gramEnd"/>
      <w:r w:rsidRPr="00FA25BD">
        <w:rPr>
          <w:u w:val="single"/>
        </w:rPr>
        <w:t xml:space="preserve"> of society would rapidly produce misery</w:t>
      </w:r>
      <w:r w:rsidRPr="00FA25BD">
        <w:rPr>
          <w:sz w:val="16"/>
        </w:rPr>
        <w:t xml:space="preserve">. </w:t>
      </w:r>
      <w:r w:rsidRPr="00FA25BD">
        <w:rPr>
          <w:u w:val="single"/>
        </w:rPr>
        <w:t xml:space="preserve">Sold as a dream of liberation from the iron cage of capitalism and consumerism, the utopian society would paradoxically turn dystopian. </w:t>
      </w:r>
      <w:proofErr w:type="gramStart"/>
      <w:r w:rsidRPr="00FA25BD">
        <w:rPr>
          <w:u w:val="single"/>
        </w:rPr>
        <w:t>In spite of</w:t>
      </w:r>
      <w:proofErr w:type="gramEnd"/>
      <w:r w:rsidRPr="00FA25BD">
        <w:rPr>
          <w:u w:val="single"/>
        </w:rPr>
        <w:t xml:space="preserve"> the initial aspiration of its ideologues, it would be exposed to the risk of becoming illiberal, inward- looking, and conflictual, and would stoke worse tensions within and among countries.</w:t>
      </w:r>
    </w:p>
    <w:p w14:paraId="13504D23" w14:textId="77777777" w:rsidR="00FA25BD" w:rsidRPr="00FA25BD" w:rsidRDefault="00FA25BD" w:rsidP="00FA25BD">
      <w:pPr>
        <w:rPr>
          <w:sz w:val="16"/>
        </w:rPr>
      </w:pPr>
      <w:r w:rsidRPr="00FA25BD">
        <w:rPr>
          <w:sz w:val="16"/>
        </w:rPr>
        <w:t xml:space="preserve">Under any circumstances, post- growth or not, </w:t>
      </w:r>
      <w:r w:rsidRPr="00FA25BD">
        <w:rPr>
          <w:u w:val="single"/>
        </w:rPr>
        <w:t xml:space="preserve">the only credible way of avoiding a climate catastrophe is to accelerate the development and </w:t>
      </w:r>
      <w:proofErr w:type="gramStart"/>
      <w:r w:rsidRPr="00FA25BD">
        <w:rPr>
          <w:u w:val="single"/>
        </w:rPr>
        <w:t>wide spread</w:t>
      </w:r>
      <w:proofErr w:type="gramEnd"/>
      <w:r w:rsidRPr="00FA25BD">
        <w:rPr>
          <w:u w:val="single"/>
        </w:rPr>
        <w:t xml:space="preserve"> adoption of “green” innovations</w:t>
      </w:r>
      <w:r w:rsidRPr="00FA25BD">
        <w:rPr>
          <w:sz w:val="16"/>
        </w:rPr>
        <w:t xml:space="preserve">. To accept this fact is to understand that abandoning capitalism would take us further away from our climate goals, by throwing sand in the gears of an </w:t>
      </w:r>
      <w:proofErr w:type="gramStart"/>
      <w:r w:rsidRPr="00FA25BD">
        <w:rPr>
          <w:sz w:val="16"/>
        </w:rPr>
        <w:t>innovation</w:t>
      </w:r>
      <w:proofErr w:type="gramEnd"/>
      <w:r w:rsidRPr="00FA25BD">
        <w:rPr>
          <w:sz w:val="16"/>
        </w:rPr>
        <w:t xml:space="preserve"> machinery that is </w:t>
      </w:r>
      <w:proofErr w:type="gramStart"/>
      <w:r w:rsidRPr="00FA25BD">
        <w:rPr>
          <w:sz w:val="16"/>
        </w:rPr>
        <w:t>un matched</w:t>
      </w:r>
      <w:proofErr w:type="gramEnd"/>
      <w:r w:rsidRPr="00FA25BD">
        <w:rPr>
          <w:sz w:val="16"/>
        </w:rPr>
        <w:t xml:space="preserve"> in human history. </w:t>
      </w:r>
      <w:r w:rsidRPr="00FA25BD">
        <w:rPr>
          <w:u w:val="single"/>
        </w:rPr>
        <w:t>Innovation and economic growth are, in fact, inextricable</w:t>
      </w:r>
      <w:r w:rsidRPr="00FA25BD">
        <w:rPr>
          <w:sz w:val="16"/>
        </w:rPr>
        <w:t xml:space="preserve">. This is no call for despair. </w:t>
      </w:r>
      <w:r w:rsidRPr="00FA25BD">
        <w:rPr>
          <w:u w:val="single"/>
        </w:rPr>
        <w:t>With the right policy actions, capitalism can be enlisted as an essential force in the fight against climate change, and humanity need not devolve into violent scrambles over scarce resources</w:t>
      </w:r>
      <w:r w:rsidRPr="00FA25BD">
        <w:rPr>
          <w:sz w:val="16"/>
        </w:rPr>
        <w:t>.</w:t>
      </w:r>
    </w:p>
    <w:p w14:paraId="0AABFC5A" w14:textId="77777777" w:rsidR="00FA25BD" w:rsidRPr="00FA25BD" w:rsidRDefault="00FA25BD" w:rsidP="00FA25BD">
      <w:pPr>
        <w:rPr>
          <w:sz w:val="16"/>
        </w:rPr>
      </w:pPr>
      <w:r w:rsidRPr="00FA25BD">
        <w:rPr>
          <w:u w:val="single"/>
        </w:rPr>
        <w:t>It is possible to envision a credible decarbonization strategy— meaning one that creates strong incentives, at the individual, group, and national levels—to meet ambitious climate targets</w:t>
      </w:r>
      <w:r w:rsidRPr="00FA25BD">
        <w:rPr>
          <w:sz w:val="16"/>
        </w:rPr>
        <w:t xml:space="preserve">. That strategy will need to </w:t>
      </w:r>
      <w:proofErr w:type="gramStart"/>
      <w:r w:rsidRPr="00FA25BD">
        <w:rPr>
          <w:sz w:val="16"/>
        </w:rPr>
        <w:t xml:space="preserve">re </w:t>
      </w:r>
      <w:proofErr w:type="spellStart"/>
      <w:r w:rsidRPr="00FA25BD">
        <w:rPr>
          <w:sz w:val="16"/>
        </w:rPr>
        <w:t>spect</w:t>
      </w:r>
      <w:proofErr w:type="spellEnd"/>
      <w:proofErr w:type="gramEnd"/>
      <w:r w:rsidRPr="00FA25BD">
        <w:rPr>
          <w:sz w:val="16"/>
        </w:rPr>
        <w:t xml:space="preserve"> six basic </w:t>
      </w:r>
      <w:proofErr w:type="spellStart"/>
      <w:proofErr w:type="gramStart"/>
      <w:r w:rsidRPr="00FA25BD">
        <w:rPr>
          <w:sz w:val="16"/>
        </w:rPr>
        <w:t>princi</w:t>
      </w:r>
      <w:proofErr w:type="spellEnd"/>
      <w:r w:rsidRPr="00FA25BD">
        <w:rPr>
          <w:sz w:val="16"/>
        </w:rPr>
        <w:t xml:space="preserve"> </w:t>
      </w:r>
      <w:proofErr w:type="spellStart"/>
      <w:r w:rsidRPr="00FA25BD">
        <w:rPr>
          <w:sz w:val="16"/>
        </w:rPr>
        <w:t>ples</w:t>
      </w:r>
      <w:proofErr w:type="spellEnd"/>
      <w:proofErr w:type="gramEnd"/>
      <w:r w:rsidRPr="00FA25BD">
        <w:rPr>
          <w:sz w:val="16"/>
        </w:rPr>
        <w:t xml:space="preserve">, as summed up in Chapter 8: growth is imperative; the price mechanism shapes supply and demand; government action </w:t>
      </w:r>
      <w:proofErr w:type="spellStart"/>
      <w:r w:rsidRPr="00FA25BD">
        <w:rPr>
          <w:sz w:val="16"/>
        </w:rPr>
        <w:t>acceler</w:t>
      </w:r>
      <w:proofErr w:type="spellEnd"/>
      <w:r w:rsidRPr="00FA25BD">
        <w:rPr>
          <w:sz w:val="16"/>
        </w:rPr>
        <w:t xml:space="preserve"> </w:t>
      </w:r>
      <w:proofErr w:type="spellStart"/>
      <w:r w:rsidRPr="00FA25BD">
        <w:rPr>
          <w:sz w:val="16"/>
        </w:rPr>
        <w:t>ates</w:t>
      </w:r>
      <w:proofErr w:type="spellEnd"/>
      <w:r w:rsidRPr="00FA25BD">
        <w:rPr>
          <w:sz w:val="16"/>
        </w:rPr>
        <w:t xml:space="preserve"> change; social cohesion must be maintained; early adopters pave the way; and international cooperation can achieve loose coordination.</w:t>
      </w:r>
    </w:p>
    <w:p w14:paraId="02FCCADC" w14:textId="77777777" w:rsidR="00FA25BD" w:rsidRPr="00FA25BD" w:rsidRDefault="00FA25BD" w:rsidP="00FA25BD">
      <w:pPr>
        <w:rPr>
          <w:sz w:val="16"/>
        </w:rPr>
      </w:pPr>
      <w:r w:rsidRPr="00FA25BD">
        <w:rPr>
          <w:sz w:val="16"/>
        </w:rPr>
        <w:t xml:space="preserve">Decarbonizing the global economy at the necessary speed will take an effort by literally all actors in society: not only governments and green- innovation firms, but all businesses, every part of the financial sector, and, crucially, every individual. No one should be under the impression that this is going to be easy, but we cannot be deterred by the difficulty. To borrow from President John F. Kennedy’s galvanizing announcement, seventy years ago, that the United States would send astronauts to the moon, our resolve today to save the planet should “serve to or ga </w:t>
      </w:r>
      <w:proofErr w:type="spellStart"/>
      <w:r w:rsidRPr="00FA25BD">
        <w:rPr>
          <w:sz w:val="16"/>
        </w:rPr>
        <w:t>nize</w:t>
      </w:r>
      <w:proofErr w:type="spellEnd"/>
      <w:r w:rsidRPr="00FA25BD">
        <w:rPr>
          <w:sz w:val="16"/>
        </w:rPr>
        <w:t xml:space="preserve"> and </w:t>
      </w:r>
      <w:proofErr w:type="spellStart"/>
      <w:r w:rsidRPr="00FA25BD">
        <w:rPr>
          <w:sz w:val="16"/>
        </w:rPr>
        <w:t>mea</w:t>
      </w:r>
      <w:proofErr w:type="spellEnd"/>
      <w:r w:rsidRPr="00FA25BD">
        <w:rPr>
          <w:sz w:val="16"/>
        </w:rPr>
        <w:t xml:space="preserve"> sure the best of our energies and skills, because that challenge is one that we are willing to accept, one we are unwilling to postpone, and one which we intend to win.”2</w:t>
      </w:r>
    </w:p>
    <w:p w14:paraId="301FC61D" w14:textId="08941932" w:rsidR="00FA25BD" w:rsidRPr="00FA25BD" w:rsidRDefault="00FA25BD" w:rsidP="00FA25BD">
      <w:pPr>
        <w:pStyle w:val="Heading3"/>
      </w:pPr>
      <w:r w:rsidRPr="00FA25BD">
        <w:t xml:space="preserve">2ac Cap inevitable and sustainable </w:t>
      </w:r>
    </w:p>
    <w:p w14:paraId="73EDD9FD" w14:textId="7297442F" w:rsidR="00FA25BD" w:rsidRPr="00FA25BD" w:rsidRDefault="00FA25BD" w:rsidP="00FA25BD">
      <w:pPr>
        <w:pStyle w:val="Heading4"/>
      </w:pPr>
      <w:r w:rsidRPr="00FA25BD">
        <w:t>Cap inevitable---too entrenched and the alt blows up the world.</w:t>
      </w:r>
    </w:p>
    <w:p w14:paraId="06D0C735" w14:textId="77777777" w:rsidR="00FA25BD" w:rsidRPr="00FA25BD" w:rsidRDefault="00FA25BD" w:rsidP="00FA25BD">
      <w:pPr>
        <w:rPr>
          <w:rFonts w:eastAsia="Calibri"/>
        </w:rPr>
      </w:pPr>
      <w:r w:rsidRPr="00FA25BD">
        <w:rPr>
          <w:rFonts w:eastAsia="Calibri"/>
          <w:b/>
          <w:bCs/>
          <w:sz w:val="26"/>
        </w:rPr>
        <w:t>Harvey</w:t>
      </w:r>
      <w:r w:rsidRPr="00FA25BD">
        <w:rPr>
          <w:rFonts w:eastAsia="Calibri"/>
        </w:rPr>
        <w:t xml:space="preserve">, University of New York Anthropology Professor, </w:t>
      </w:r>
      <w:r w:rsidRPr="00FA25BD">
        <w:rPr>
          <w:rFonts w:eastAsia="Calibri"/>
          <w:b/>
          <w:bCs/>
          <w:sz w:val="26"/>
        </w:rPr>
        <w:t>20</w:t>
      </w:r>
    </w:p>
    <w:p w14:paraId="1276FF51" w14:textId="77777777" w:rsidR="00FA25BD" w:rsidRPr="00FA25BD" w:rsidRDefault="00FA25BD" w:rsidP="00FA25BD">
      <w:pPr>
        <w:rPr>
          <w:rFonts w:eastAsia="Calibri"/>
        </w:rPr>
      </w:pPr>
      <w:r w:rsidRPr="00FA25BD">
        <w:rPr>
          <w:rFonts w:eastAsia="Calibri"/>
        </w:rPr>
        <w:t xml:space="preserve">[David, “Global Unrest”, </w:t>
      </w:r>
      <w:r w:rsidRPr="00FA25BD">
        <w:rPr>
          <w:rFonts w:eastAsia="Calibri"/>
          <w:i/>
        </w:rPr>
        <w:t>The Anti-Capitalist Chronicles</w:t>
      </w:r>
      <w:r w:rsidRPr="00FA25BD">
        <w:rPr>
          <w:rFonts w:eastAsia="Calibri"/>
        </w:rPr>
        <w:t>, edited by Jordan T. Camp and Chris Caruso, Pluto Press, 2020, https://supadu-imgix.s3.amazonaws.com/plutopress-uk/pdfs/look-inside/LI-9781786807755.pdf, accessed 9/12/2024, JCP-LR]</w:t>
      </w:r>
    </w:p>
    <w:p w14:paraId="7A2D8FB4" w14:textId="77777777" w:rsidR="00FA25BD" w:rsidRPr="00FA25BD" w:rsidRDefault="00FA25BD" w:rsidP="00FA25BD">
      <w:pPr>
        <w:rPr>
          <w:rFonts w:eastAsia="Calibri"/>
          <w:sz w:val="16"/>
        </w:rPr>
      </w:pPr>
      <w:r w:rsidRPr="00FA25BD">
        <w:rPr>
          <w:rFonts w:eastAsia="Calibri"/>
          <w:u w:val="single"/>
        </w:rPr>
        <w:t>There are many contradictions in the capitalist system, and some are more salient than others</w:t>
      </w:r>
      <w:r w:rsidRPr="00FA25BD">
        <w:rPr>
          <w:rFonts w:eastAsia="Calibri"/>
          <w:sz w:val="16"/>
        </w:rPr>
        <w:t xml:space="preserve">. The incredible class and social inequalities and collapsing environmental conditions are obvious priorities. </w:t>
      </w:r>
      <w:r w:rsidRPr="00FA25BD">
        <w:rPr>
          <w:rFonts w:eastAsia="Calibri"/>
          <w:u w:val="single"/>
        </w:rPr>
        <w:t>But then comes the “</w:t>
      </w:r>
      <w:r w:rsidRPr="00FA25BD">
        <w:rPr>
          <w:rFonts w:eastAsia="Calibri"/>
          <w:b/>
          <w:iCs/>
          <w:u w:val="single"/>
        </w:rPr>
        <w:t>too big to fail, too monstrous to survive</w:t>
      </w:r>
      <w:r w:rsidRPr="00FA25BD">
        <w:rPr>
          <w:rFonts w:eastAsia="Calibri"/>
          <w:u w:val="single"/>
        </w:rPr>
        <w:t xml:space="preserve">” contradiction. Neither </w:t>
      </w:r>
      <w:proofErr w:type="gramStart"/>
      <w:r w:rsidRPr="00FA25BD">
        <w:rPr>
          <w:rFonts w:eastAsia="Calibri"/>
          <w:u w:val="single"/>
        </w:rPr>
        <w:t>the social</w:t>
      </w:r>
      <w:proofErr w:type="gramEnd"/>
      <w:r w:rsidRPr="00FA25BD">
        <w:rPr>
          <w:rFonts w:eastAsia="Calibri"/>
          <w:u w:val="single"/>
        </w:rPr>
        <w:t xml:space="preserve"> inequality nor environmental degradation issues can be addressed without taking on this underlying contradiction. A socialist and anti-capitalist program will have to negotiate a knife-edge path between preserving that which services the world’s population and </w:t>
      </w:r>
      <w:r w:rsidRPr="00FA25BD">
        <w:rPr>
          <w:rFonts w:eastAsia="Calibri"/>
          <w:sz w:val="16"/>
        </w:rPr>
        <w:t xml:space="preserve">which </w:t>
      </w:r>
      <w:r w:rsidRPr="00FA25BD">
        <w:rPr>
          <w:rFonts w:eastAsia="Calibri"/>
          <w:u w:val="single"/>
        </w:rPr>
        <w:t>appears too</w:t>
      </w:r>
      <w:r w:rsidRPr="00FA25BD">
        <w:rPr>
          <w:rFonts w:eastAsia="Calibri"/>
          <w:sz w:val="16"/>
        </w:rPr>
        <w:t xml:space="preserve"> big and </w:t>
      </w:r>
      <w:r w:rsidRPr="00FA25BD">
        <w:rPr>
          <w:rFonts w:eastAsia="Calibri"/>
          <w:u w:val="single"/>
        </w:rPr>
        <w:t>foundational to fail while confronting</w:t>
      </w:r>
      <w:r w:rsidRPr="00FA25BD">
        <w:rPr>
          <w:rFonts w:eastAsia="Calibri"/>
          <w:sz w:val="16"/>
        </w:rPr>
        <w:t xml:space="preserve"> </w:t>
      </w:r>
      <w:r w:rsidRPr="00FA25BD">
        <w:rPr>
          <w:rStyle w:val="StyleUnderline"/>
        </w:rPr>
        <w:t>the fact that</w:t>
      </w:r>
      <w:r w:rsidRPr="00FA25BD">
        <w:rPr>
          <w:rFonts w:eastAsia="Calibri"/>
          <w:u w:val="single"/>
        </w:rPr>
        <w:t xml:space="preserve"> it is becoming too monstrous to survive without sparking geopolitical conflicts that</w:t>
      </w:r>
      <w:r w:rsidRPr="00FA25BD">
        <w:rPr>
          <w:rFonts w:eastAsia="Calibri"/>
          <w:sz w:val="16"/>
        </w:rPr>
        <w:t xml:space="preserve"> will likely </w:t>
      </w:r>
      <w:r w:rsidRPr="00FA25BD">
        <w:rPr>
          <w:rFonts w:eastAsia="Calibri"/>
          <w:u w:val="single"/>
        </w:rPr>
        <w:t>turn the innumerable small wars and internal struggles</w:t>
      </w:r>
      <w:r w:rsidRPr="00FA25BD">
        <w:rPr>
          <w:rFonts w:eastAsia="Calibri"/>
          <w:sz w:val="16"/>
        </w:rPr>
        <w:t xml:space="preserve"> already raging across the planet </w:t>
      </w:r>
      <w:r w:rsidRPr="00FA25BD">
        <w:rPr>
          <w:rFonts w:eastAsia="Calibri"/>
          <w:u w:val="single"/>
        </w:rPr>
        <w:t>into a global conflagration</w:t>
      </w:r>
      <w:r w:rsidRPr="00FA25BD">
        <w:rPr>
          <w:rFonts w:eastAsia="Calibri"/>
          <w:sz w:val="16"/>
        </w:rPr>
        <w:t>.</w:t>
      </w:r>
    </w:p>
    <w:p w14:paraId="40EEDEF5" w14:textId="77777777" w:rsidR="00FA25BD" w:rsidRPr="00FA25BD" w:rsidRDefault="00FA25BD" w:rsidP="00FA25BD">
      <w:pPr>
        <w:rPr>
          <w:rFonts w:eastAsia="Calibri"/>
          <w:u w:val="single"/>
        </w:rPr>
      </w:pPr>
      <w:r w:rsidRPr="00FA25BD">
        <w:rPr>
          <w:rFonts w:eastAsia="Calibri"/>
          <w:sz w:val="16"/>
        </w:rPr>
        <w:t xml:space="preserve">This is the core of the problem. </w:t>
      </w:r>
      <w:r w:rsidRPr="00FA25BD">
        <w:rPr>
          <w:rFonts w:eastAsia="Calibri"/>
          <w:u w:val="single"/>
        </w:rPr>
        <w:t xml:space="preserve">In Marx’s time, if there was </w:t>
      </w:r>
      <w:proofErr w:type="gramStart"/>
      <w:r w:rsidRPr="00FA25BD">
        <w:rPr>
          <w:rFonts w:eastAsia="Calibri"/>
          <w:u w:val="single"/>
        </w:rPr>
        <w:t>a sudden collapse</w:t>
      </w:r>
      <w:proofErr w:type="gramEnd"/>
      <w:r w:rsidRPr="00FA25BD">
        <w:rPr>
          <w:rFonts w:eastAsia="Calibri"/>
          <w:u w:val="single"/>
        </w:rPr>
        <w:t xml:space="preserve"> of capitalism, most people</w:t>
      </w:r>
      <w:r w:rsidRPr="00FA25BD">
        <w:rPr>
          <w:rFonts w:eastAsia="Calibri"/>
          <w:sz w:val="16"/>
        </w:rPr>
        <w:t xml:space="preserve"> in the world </w:t>
      </w:r>
      <w:r w:rsidRPr="00FA25BD">
        <w:rPr>
          <w:rFonts w:eastAsia="Calibri"/>
          <w:u w:val="single"/>
        </w:rPr>
        <w:t>would still have been able to feed themselves and reproduce</w:t>
      </w:r>
      <w:r w:rsidRPr="00FA25BD">
        <w:rPr>
          <w:rFonts w:eastAsia="Calibri"/>
          <w:sz w:val="16"/>
        </w:rPr>
        <w:t xml:space="preserve">. They were reasonably self-sufficient in their local area procuring the kinds of things they needed to live and reproduce. People could put some sort of breakfast on their table irrespective of what was going on in the global economy and in global markets. Right </w:t>
      </w:r>
      <w:r w:rsidRPr="00FA25BD">
        <w:rPr>
          <w:rFonts w:eastAsia="Calibri"/>
          <w:u w:val="single"/>
        </w:rPr>
        <w:t>now, that’s no longer the case in many parts of the world. Most people</w:t>
      </w:r>
      <w:r w:rsidRPr="00FA25BD">
        <w:rPr>
          <w:rFonts w:eastAsia="Calibri"/>
          <w:sz w:val="16"/>
        </w:rPr>
        <w:t xml:space="preserve"> in the United States, in much of Europe, in Japan, and now increasingly in China, India, Indonesia, and in Latin America </w:t>
      </w:r>
      <w:r w:rsidRPr="00FA25BD">
        <w:rPr>
          <w:rFonts w:eastAsia="Calibri"/>
          <w:u w:val="single"/>
        </w:rPr>
        <w:t xml:space="preserve">are depending </w:t>
      </w:r>
      <w:proofErr w:type="gramStart"/>
      <w:r w:rsidRPr="00FA25BD">
        <w:rPr>
          <w:rFonts w:eastAsia="Calibri"/>
          <w:u w:val="single"/>
        </w:rPr>
        <w:t>more and more</w:t>
      </w:r>
      <w:proofErr w:type="gramEnd"/>
      <w:r w:rsidRPr="00FA25BD">
        <w:rPr>
          <w:rFonts w:eastAsia="Calibri"/>
          <w:u w:val="single"/>
        </w:rPr>
        <w:t xml:space="preserve"> on the delivery of food through the circulation of capital. I</w:t>
      </w:r>
      <w:r w:rsidRPr="00FA25BD">
        <w:rPr>
          <w:rFonts w:eastAsia="Calibri"/>
          <w:sz w:val="16"/>
        </w:rPr>
        <w:t xml:space="preserve">n Marx’s time, perhaps 10 percent of the global population was vulnerable to disruptions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w:t>
      </w:r>
      <w:r w:rsidRPr="00FA25BD">
        <w:rPr>
          <w:rFonts w:eastAsia="Calibri"/>
          <w:u w:val="single"/>
        </w:rPr>
        <w:t>capital operating in the world market has largely eliminated the prospect of starvation due to supposedly natural causes. If there is famine the underlying causes</w:t>
      </w:r>
      <w:r w:rsidRPr="00FA25BD">
        <w:rPr>
          <w:rFonts w:eastAsia="Calibri"/>
          <w:sz w:val="16"/>
        </w:rPr>
        <w:t xml:space="preserve"> (as opposed to the immediate triggers) </w:t>
      </w:r>
      <w:r w:rsidRPr="00FA25BD">
        <w:rPr>
          <w:rFonts w:eastAsia="Calibri"/>
          <w:u w:val="single"/>
        </w:rPr>
        <w:t>can invariably be traced to failures in the social and political system of capitalist governance and distribution.</w:t>
      </w:r>
      <w:r w:rsidRPr="00FA25BD">
        <w:rPr>
          <w:rFonts w:eastAsia="Calibri"/>
          <w:sz w:val="16"/>
        </w:rPr>
        <w:t xml:space="preserve"> </w:t>
      </w:r>
      <w:r w:rsidRPr="00FA25BD">
        <w:rPr>
          <w:rFonts w:eastAsia="Calibri"/>
          <w:b/>
          <w:iCs/>
          <w:u w:val="single"/>
        </w:rPr>
        <w:t>Much of the world’s population is now dependent upon the circulation of capital</w:t>
      </w:r>
      <w:r w:rsidRPr="00FA25BD">
        <w:rPr>
          <w:rFonts w:eastAsia="Calibri"/>
          <w:u w:val="single"/>
        </w:rPr>
        <w:t xml:space="preserve"> to procure and ensure its food supply, access the fuels and the energy required to support daily life, and to maintain the elaborate structures and equipment of communication that facilitate the coordination of basic production requirements.</w:t>
      </w:r>
    </w:p>
    <w:p w14:paraId="26EC2C81" w14:textId="77777777" w:rsidR="00FA25BD" w:rsidRPr="00FA25BD" w:rsidRDefault="00FA25BD" w:rsidP="00FA25BD">
      <w:pPr>
        <w:rPr>
          <w:rFonts w:eastAsia="Calibri"/>
          <w:sz w:val="16"/>
        </w:rPr>
      </w:pPr>
      <w:r w:rsidRPr="00FA25BD">
        <w:rPr>
          <w:rFonts w:eastAsia="Calibri"/>
          <w:b/>
          <w:iCs/>
          <w:u w:val="single"/>
        </w:rPr>
        <w:t>Capital</w:t>
      </w:r>
      <w:r w:rsidRPr="00FA25BD">
        <w:rPr>
          <w:rFonts w:eastAsia="Calibri"/>
          <w:sz w:val="16"/>
        </w:rPr>
        <w:t xml:space="preserve">, right now, </w:t>
      </w:r>
      <w:r w:rsidRPr="00FA25BD">
        <w:rPr>
          <w:rFonts w:eastAsia="Calibri"/>
          <w:b/>
          <w:iCs/>
          <w:u w:val="single"/>
        </w:rPr>
        <w:t xml:space="preserve">may be too deeply implicated in the reproduction of daily life to </w:t>
      </w:r>
      <w:r w:rsidRPr="00FA25BD">
        <w:rPr>
          <w:rStyle w:val="StyleUnderline"/>
          <w:b/>
          <w:bCs/>
        </w:rPr>
        <w:t>fail</w:t>
      </w:r>
      <w:r w:rsidRPr="00FA25BD">
        <w:rPr>
          <w:rFonts w:eastAsia="Calibri"/>
          <w:sz w:val="16"/>
        </w:rPr>
        <w:t xml:space="preserve">. </w:t>
      </w:r>
      <w:r w:rsidRPr="00FA25BD">
        <w:rPr>
          <w:rFonts w:eastAsia="Calibri"/>
          <w:u w:val="single"/>
        </w:rPr>
        <w:t>The economic consequences and social impacts and costs of a massive and prolonged failure in the continuity of capital circulation will be</w:t>
      </w:r>
      <w:r w:rsidRPr="00FA25BD">
        <w:rPr>
          <w:rFonts w:eastAsia="Calibri"/>
          <w:sz w:val="16"/>
        </w:rPr>
        <w:t xml:space="preserve"> </w:t>
      </w:r>
      <w:r w:rsidRPr="00FA25BD">
        <w:rPr>
          <w:rFonts w:eastAsia="Calibri"/>
          <w:u w:val="single"/>
        </w:rPr>
        <w:t xml:space="preserve">catastrophic and </w:t>
      </w:r>
      <w:r w:rsidRPr="00FA25BD">
        <w:rPr>
          <w:rFonts w:eastAsia="Calibri"/>
          <w:sz w:val="16"/>
        </w:rPr>
        <w:t xml:space="preserve">potentially </w:t>
      </w:r>
      <w:r w:rsidRPr="00FA25BD">
        <w:rPr>
          <w:rFonts w:eastAsia="Calibri"/>
          <w:u w:val="single"/>
        </w:rPr>
        <w:t>lethal for a significant portion of the</w:t>
      </w:r>
      <w:r w:rsidRPr="00FA25BD">
        <w:rPr>
          <w:rFonts w:eastAsia="Calibri"/>
          <w:sz w:val="16"/>
        </w:rPr>
        <w:t xml:space="preserve"> world’s </w:t>
      </w:r>
      <w:r w:rsidRPr="00FA25BD">
        <w:rPr>
          <w:rFonts w:eastAsia="Calibri"/>
          <w:u w:val="single"/>
        </w:rPr>
        <w:t>population</w:t>
      </w:r>
      <w:r w:rsidRPr="00FA25BD">
        <w:rPr>
          <w:rFonts w:eastAsia="Calibri"/>
          <w:sz w:val="16"/>
        </w:rPr>
        <w:t xml:space="preserve">. To be sure, indigenous and peasant populations in the Andean highlands may survive quite well, but </w:t>
      </w:r>
      <w:r w:rsidRPr="00FA25BD">
        <w:rPr>
          <w:rFonts w:eastAsia="Calibri"/>
          <w:u w:val="single"/>
        </w:rPr>
        <w:t>if the flow of capital shuts down for any prolonged period,</w:t>
      </w:r>
      <w:r w:rsidRPr="00FA25BD">
        <w:rPr>
          <w:rFonts w:eastAsia="Calibri"/>
          <w:sz w:val="16"/>
        </w:rPr>
        <w:t xml:space="preserve"> then maybe </w:t>
      </w:r>
      <w:r w:rsidRPr="00FA25BD">
        <w:rPr>
          <w:rFonts w:eastAsia="Calibri"/>
          <w:u w:val="single"/>
        </w:rPr>
        <w:t>two-thirds of the world’s population would within a few weeks be threatened with starvation, deprived of fuel and light, while being rendered immobile and deprived of almost all capacity to reproduce their conditions of existence effectively. We cannot now afford any kind of sustained and prolonged attack upon or disruption of capital circulation even if the more egregious forms of accumulation are strictly curbed</w:t>
      </w:r>
      <w:r w:rsidRPr="00FA25BD">
        <w:rPr>
          <w:rFonts w:eastAsia="Calibri"/>
          <w:sz w:val="16"/>
        </w:rPr>
        <w:t xml:space="preserve">. </w:t>
      </w:r>
      <w:r w:rsidRPr="00FA25BD">
        <w:rPr>
          <w:rFonts w:eastAsia="Calibri"/>
          <w:u w:val="single"/>
        </w:rPr>
        <w:t>The</w:t>
      </w:r>
      <w:r w:rsidRPr="00FA25BD">
        <w:rPr>
          <w:rFonts w:eastAsia="Calibri"/>
          <w:sz w:val="16"/>
        </w:rPr>
        <w:t xml:space="preserve"> kind of </w:t>
      </w:r>
      <w:r w:rsidRPr="00FA25BD">
        <w:rPr>
          <w:rFonts w:eastAsia="Calibri"/>
          <w:u w:val="single"/>
        </w:rPr>
        <w:t>fantasy that revolutionaries</w:t>
      </w:r>
      <w:r w:rsidRPr="00FA25BD">
        <w:rPr>
          <w:rFonts w:eastAsia="Calibri"/>
          <w:sz w:val="16"/>
        </w:rPr>
        <w:t xml:space="preserve"> might </w:t>
      </w:r>
      <w:r w:rsidRPr="00FA25BD">
        <w:rPr>
          <w:rFonts w:eastAsia="Calibri"/>
          <w:u w:val="single"/>
        </w:rPr>
        <w:t>once have had</w:t>
      </w:r>
      <w:r w:rsidRPr="00FA25BD">
        <w:rPr>
          <w:rFonts w:eastAsia="Calibri"/>
          <w:sz w:val="16"/>
        </w:rPr>
        <w:t xml:space="preserve"> – which was</w:t>
      </w:r>
      <w:r w:rsidRPr="00FA25BD">
        <w:rPr>
          <w:rFonts w:eastAsia="Calibri"/>
          <w:u w:val="single"/>
        </w:rPr>
        <w:t xml:space="preserve"> that capitalism could be destroyed and </w:t>
      </w:r>
      <w:r w:rsidRPr="00FA25BD">
        <w:rPr>
          <w:rFonts w:eastAsia="Calibri"/>
          <w:sz w:val="16"/>
        </w:rPr>
        <w:t xml:space="preserve">burned down overnight and that </w:t>
      </w:r>
      <w:r w:rsidRPr="00FA25BD">
        <w:rPr>
          <w:rFonts w:eastAsia="Calibri"/>
          <w:u w:val="single"/>
        </w:rPr>
        <w:t xml:space="preserve">something different could immediately be built upon the ashes – </w:t>
      </w:r>
      <w:r w:rsidRPr="00FA25BD">
        <w:rPr>
          <w:rFonts w:eastAsia="Calibri"/>
          <w:b/>
          <w:bCs/>
          <w:u w:val="single"/>
        </w:rPr>
        <w:t>is impossible</w:t>
      </w:r>
      <w:r w:rsidRPr="00FA25BD">
        <w:rPr>
          <w:rFonts w:eastAsia="Calibri"/>
          <w:sz w:val="16"/>
        </w:rPr>
        <w:t xml:space="preserve"> today even supposing there ever was a time when such a revolutionary overthrow might have happened. </w:t>
      </w:r>
      <w:r w:rsidRPr="00FA25BD">
        <w:rPr>
          <w:rFonts w:eastAsia="Calibri"/>
          <w:u w:val="single"/>
        </w:rPr>
        <w:t xml:space="preserve">Some form </w:t>
      </w:r>
      <w:r w:rsidRPr="00FA25BD">
        <w:rPr>
          <w:rFonts w:eastAsia="Calibri"/>
          <w:sz w:val="16"/>
        </w:rPr>
        <w:t>of the circulation of commodities and therefore of</w:t>
      </w:r>
      <w:r w:rsidRPr="00FA25BD">
        <w:rPr>
          <w:rFonts w:eastAsia="Calibri"/>
          <w:u w:val="single"/>
        </w:rPr>
        <w:t xml:space="preserve"> </w:t>
      </w:r>
      <w:proofErr w:type="gramStart"/>
      <w:r w:rsidRPr="00FA25BD">
        <w:rPr>
          <w:rFonts w:eastAsia="Calibri"/>
          <w:u w:val="single"/>
        </w:rPr>
        <w:t>money capital</w:t>
      </w:r>
      <w:proofErr w:type="gramEnd"/>
      <w:r w:rsidRPr="00FA25BD">
        <w:rPr>
          <w:rFonts w:eastAsia="Calibri"/>
          <w:u w:val="single"/>
        </w:rPr>
        <w:t xml:space="preserve"> </w:t>
      </w:r>
      <w:proofErr w:type="gramStart"/>
      <w:r w:rsidRPr="00FA25BD">
        <w:rPr>
          <w:rFonts w:eastAsia="Calibri"/>
          <w:u w:val="single"/>
        </w:rPr>
        <w:t>has to</w:t>
      </w:r>
      <w:proofErr w:type="gramEnd"/>
      <w:r w:rsidRPr="00FA25BD">
        <w:rPr>
          <w:rFonts w:eastAsia="Calibri"/>
          <w:u w:val="single"/>
        </w:rPr>
        <w:t xml:space="preserve"> be kept in motion for some considerable time lest most of us starve.</w:t>
      </w:r>
      <w:r w:rsidRPr="00FA25BD">
        <w:rPr>
          <w:rFonts w:eastAsia="Calibri"/>
          <w:sz w:val="16"/>
        </w:rPr>
        <w:t xml:space="preserve"> It is in this sense that we might say that </w:t>
      </w:r>
      <w:r w:rsidRPr="00FA25BD">
        <w:rPr>
          <w:rFonts w:eastAsia="Calibri"/>
          <w:b/>
          <w:iCs/>
          <w:u w:val="single"/>
        </w:rPr>
        <w:t>capital appears to be now too big to fail.</w:t>
      </w:r>
      <w:r w:rsidRPr="00FA25BD">
        <w:rPr>
          <w:rFonts w:eastAsia="Calibri"/>
          <w:sz w:val="16"/>
        </w:rPr>
        <w:t xml:space="preserve"> We may aspire to make our own history, Marx observed, but this can never be done under conditions of our own choosing. </w:t>
      </w:r>
      <w:r w:rsidRPr="00FA25BD">
        <w:rPr>
          <w:rFonts w:eastAsia="Calibri"/>
          <w:u w:val="single"/>
        </w:rPr>
        <w:t xml:space="preserve">These conditions dictate a politics that </w:t>
      </w:r>
      <w:proofErr w:type="gramStart"/>
      <w:r w:rsidRPr="00FA25BD">
        <w:rPr>
          <w:rFonts w:eastAsia="Calibri"/>
          <w:u w:val="single"/>
        </w:rPr>
        <w:t>is</w:t>
      </w:r>
      <w:proofErr w:type="gramEnd"/>
      <w:r w:rsidRPr="00FA25BD">
        <w:rPr>
          <w:rFonts w:eastAsia="Calibri"/>
          <w:u w:val="single"/>
        </w:rPr>
        <w:t xml:space="preserve"> about sustaining many existing commodity chains and flows while socializing and </w:t>
      </w:r>
      <w:r w:rsidRPr="00FA25BD">
        <w:rPr>
          <w:rFonts w:eastAsia="Calibri"/>
          <w:sz w:val="16"/>
        </w:rPr>
        <w:t>perhaps gradually</w:t>
      </w:r>
      <w:r w:rsidRPr="00FA25BD">
        <w:rPr>
          <w:rFonts w:eastAsia="Calibri"/>
          <w:u w:val="single"/>
        </w:rPr>
        <w:t xml:space="preserve"> modifying them to accommodate to human needs</w:t>
      </w:r>
      <w:r w:rsidRPr="00FA25BD">
        <w:rPr>
          <w:rFonts w:eastAsia="Calibri"/>
          <w:sz w:val="16"/>
        </w:rPr>
        <w:t>. As Marx noted in his commentary on the Paris Commune,</w:t>
      </w:r>
    </w:p>
    <w:p w14:paraId="4D741FFD" w14:textId="77777777" w:rsidR="00FA25BD" w:rsidRPr="00FA25BD" w:rsidRDefault="00FA25BD" w:rsidP="00FA25BD">
      <w:pPr>
        <w:rPr>
          <w:rFonts w:eastAsia="Calibri"/>
          <w:sz w:val="16"/>
        </w:rPr>
      </w:pPr>
      <w:proofErr w:type="gramStart"/>
      <w:r w:rsidRPr="00FA25BD">
        <w:rPr>
          <w:rFonts w:eastAsia="Calibri"/>
          <w:sz w:val="16"/>
        </w:rPr>
        <w:t>in order to</w:t>
      </w:r>
      <w:proofErr w:type="gramEnd"/>
      <w:r w:rsidRPr="00FA25BD">
        <w:rPr>
          <w:rFonts w:eastAsia="Calibri"/>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AFBFF8E" w14:textId="77777777" w:rsidR="00FA25BD" w:rsidRPr="00FA25BD" w:rsidRDefault="00FA25BD" w:rsidP="00FA25BD">
      <w:pPr>
        <w:rPr>
          <w:rFonts w:eastAsia="Calibri"/>
          <w:sz w:val="16"/>
        </w:rPr>
      </w:pPr>
      <w:r w:rsidRPr="00FA25BD">
        <w:rPr>
          <w:sz w:val="16"/>
        </w:rPr>
        <w:t xml:space="preserve">The task is to </w:t>
      </w:r>
      <w:proofErr w:type="gramStart"/>
      <w:r w:rsidRPr="00FA25BD">
        <w:rPr>
          <w:sz w:val="16"/>
        </w:rPr>
        <w:t>identify that</w:t>
      </w:r>
      <w:proofErr w:type="gramEnd"/>
      <w:r w:rsidRPr="00FA25BD">
        <w:rPr>
          <w:sz w:val="16"/>
        </w:rPr>
        <w:t xml:space="preserve"> which lays latent in our existing society to find a peaceful transition to a more socialist alternative.</w:t>
      </w:r>
      <w:r w:rsidRPr="00FA25BD">
        <w:rPr>
          <w:rFonts w:eastAsia="Calibri"/>
          <w:sz w:val="16"/>
        </w:rPr>
        <w:t xml:space="preserve"> </w:t>
      </w:r>
      <w:r w:rsidRPr="00FA25BD">
        <w:rPr>
          <w:rFonts w:eastAsia="Calibri"/>
          <w:b/>
          <w:iCs/>
          <w:u w:val="single"/>
        </w:rPr>
        <w:t>Revolution is a long process not an event.</w:t>
      </w:r>
    </w:p>
    <w:p w14:paraId="7158F485" w14:textId="77777777" w:rsidR="003310D2" w:rsidRDefault="003310D2" w:rsidP="00FA25BD">
      <w:pPr>
        <w:pStyle w:val="Heading3"/>
      </w:pPr>
    </w:p>
    <w:p w14:paraId="24065EB6" w14:textId="073E052B" w:rsidR="00FA25BD" w:rsidRPr="00FA25BD" w:rsidRDefault="00FA25BD" w:rsidP="00FA25BD">
      <w:pPr>
        <w:pStyle w:val="Heading3"/>
      </w:pPr>
      <w:r w:rsidRPr="00FA25BD">
        <w:t xml:space="preserve">Cap sustainable – resources </w:t>
      </w:r>
    </w:p>
    <w:p w14:paraId="60D04835" w14:textId="684B18E1" w:rsidR="00FA25BD" w:rsidRPr="00FA25BD" w:rsidRDefault="00FA25BD" w:rsidP="00FA25BD">
      <w:pPr>
        <w:pStyle w:val="Heading4"/>
      </w:pPr>
      <w:r w:rsidRPr="00FA25BD">
        <w:t>Resource limits are irrelevant to growth – efficiency gains, substitution, and transmutation all disprove their arguments</w:t>
      </w:r>
    </w:p>
    <w:p w14:paraId="316F0FF1" w14:textId="77777777" w:rsidR="00FA25BD" w:rsidRPr="00FA25BD" w:rsidRDefault="00FA25BD" w:rsidP="00FA25BD">
      <w:pPr>
        <w:rPr>
          <w:b/>
          <w:bCs/>
        </w:rPr>
      </w:pPr>
      <w:r w:rsidRPr="00FA25BD">
        <w:rPr>
          <w:b/>
          <w:bCs/>
        </w:rPr>
        <w:t>Tupy and Deutsch, 2023</w:t>
      </w:r>
    </w:p>
    <w:p w14:paraId="0CC35F9B" w14:textId="483C975E" w:rsidR="00FA25BD" w:rsidRPr="00FA25BD" w:rsidRDefault="00FA25BD" w:rsidP="00FA25BD">
      <w:r w:rsidRPr="00FA25BD">
        <w:t xml:space="preserve">[Marian, senior fellow at Cato, and David, author, “We Will Never Run Out </w:t>
      </w:r>
      <w:proofErr w:type="gramStart"/>
      <w:r w:rsidRPr="00FA25BD">
        <w:t>Of</w:t>
      </w:r>
      <w:proofErr w:type="gramEnd"/>
      <w:r w:rsidRPr="00FA25BD">
        <w:t xml:space="preserve"> Resources”, https://www.wsj.com/articles/we-will-never-run-out-of-resources-earth-ocean-tech-knowledge-engineering-e65f88c7, The Wall Street Journal, 20 July 2023</w:t>
      </w:r>
      <w:r w:rsidRPr="00FA25BD">
        <w:t xml:space="preserve"> HDCSW – JCP] </w:t>
      </w:r>
    </w:p>
    <w:p w14:paraId="3E3762A0" w14:textId="77777777" w:rsidR="00FA25BD" w:rsidRPr="00FA25BD" w:rsidRDefault="00FA25BD" w:rsidP="00FA25BD">
      <w:pPr>
        <w:rPr>
          <w:u w:val="single"/>
        </w:rPr>
      </w:pPr>
      <w:r w:rsidRPr="00FA25BD">
        <w:rPr>
          <w:sz w:val="16"/>
        </w:rPr>
        <w:t xml:space="preserve">The </w:t>
      </w:r>
      <w:r w:rsidRPr="00FA25BD">
        <w:rPr>
          <w:u w:val="single"/>
        </w:rPr>
        <w:t>world’s population has increased eightfold since 1800, and standards of living have never been higher</w:t>
      </w:r>
      <w:r w:rsidRPr="00FA25BD">
        <w:rPr>
          <w:sz w:val="16"/>
        </w:rPr>
        <w:t xml:space="preserve">. Despite increases in consumption, and contrary to the prophecies of generations of Malthusians, </w:t>
      </w:r>
      <w:r w:rsidRPr="00FA25BD">
        <w:rPr>
          <w:u w:val="single"/>
        </w:rPr>
        <w:t>the world hasn’t run out of a single metal or mineral. In fact, resources have generally grown cheaper relative to income over the past two centuries. Even on the largest cosmic scale, resources may well be limitless.</w:t>
      </w:r>
    </w:p>
    <w:p w14:paraId="6DCF5922" w14:textId="77777777" w:rsidR="00FA25BD" w:rsidRPr="00FA25BD" w:rsidRDefault="00FA25BD" w:rsidP="00FA25BD">
      <w:pPr>
        <w:rPr>
          <w:sz w:val="16"/>
        </w:rPr>
      </w:pPr>
      <w:r w:rsidRPr="00FA25BD">
        <w:rPr>
          <w:sz w:val="16"/>
        </w:rPr>
        <w:t xml:space="preserve">How can a growing population expand resource abundance? Some of the ways are well known. </w:t>
      </w:r>
      <w:r w:rsidRPr="00FA25BD">
        <w:rPr>
          <w:u w:val="single"/>
        </w:rPr>
        <w:t>Consider increased supply. When the price of a resource increases, people have an incentive to find new sources of it. Geologists have surveyed only a fraction of the Earth’s crust, let alone the ocean floor. As surveying and extracting technologies improve, geologists and engineers will go deeper, faster, cheaper and cleaner to reach hitherto untouched minerals</w:t>
      </w:r>
      <w:r w:rsidRPr="00FA25BD">
        <w:rPr>
          <w:sz w:val="16"/>
        </w:rPr>
        <w:t>.</w:t>
      </w:r>
    </w:p>
    <w:p w14:paraId="469B525B" w14:textId="77777777" w:rsidR="00FA25BD" w:rsidRPr="00FA25BD" w:rsidRDefault="00FA25BD" w:rsidP="00FA25BD">
      <w:pPr>
        <w:rPr>
          <w:sz w:val="16"/>
        </w:rPr>
      </w:pPr>
      <w:r w:rsidRPr="00FA25BD">
        <w:rPr>
          <w:u w:val="single"/>
        </w:rPr>
        <w:t xml:space="preserve">Efficiency gains also contribute to resource abundance. In the late 1950s </w:t>
      </w:r>
      <w:proofErr w:type="gramStart"/>
      <w:r w:rsidRPr="00FA25BD">
        <w:rPr>
          <w:u w:val="single"/>
        </w:rPr>
        <w:t>an aluminum</w:t>
      </w:r>
      <w:proofErr w:type="gramEnd"/>
      <w:r w:rsidRPr="00FA25BD">
        <w:rPr>
          <w:u w:val="single"/>
        </w:rPr>
        <w:t xml:space="preserve"> can </w:t>
      </w:r>
      <w:proofErr w:type="gramStart"/>
      <w:r w:rsidRPr="00FA25BD">
        <w:rPr>
          <w:u w:val="single"/>
        </w:rPr>
        <w:t>weighed</w:t>
      </w:r>
      <w:proofErr w:type="gramEnd"/>
      <w:r w:rsidRPr="00FA25BD">
        <w:rPr>
          <w:u w:val="single"/>
        </w:rPr>
        <w:t xml:space="preserve"> close to 3 ounces. Today it weighs less than half an ounce. That smaller mass represents considerable environmental, energy and </w:t>
      </w:r>
      <w:proofErr w:type="gramStart"/>
      <w:r w:rsidRPr="00FA25BD">
        <w:rPr>
          <w:u w:val="single"/>
        </w:rPr>
        <w:t>raw-material</w:t>
      </w:r>
      <w:proofErr w:type="gramEnd"/>
      <w:r w:rsidRPr="00FA25BD">
        <w:rPr>
          <w:u w:val="single"/>
        </w:rPr>
        <w:t xml:space="preserve"> savings. Market incentives motivated people to search for opportunities or new knowledge to reduce the cost of an input (aluminum) to produce a cheaper output</w:t>
      </w:r>
      <w:r w:rsidRPr="00FA25BD">
        <w:rPr>
          <w:sz w:val="16"/>
        </w:rPr>
        <w:t xml:space="preserve"> (a Coca-Cola can). Technological improvement drives a continual process whereby we can produce more from less.</w:t>
      </w:r>
    </w:p>
    <w:p w14:paraId="4FB34134" w14:textId="77777777" w:rsidR="00FA25BD" w:rsidRPr="00FA25BD" w:rsidRDefault="00FA25BD" w:rsidP="00FA25BD">
      <w:pPr>
        <w:rPr>
          <w:sz w:val="16"/>
        </w:rPr>
      </w:pPr>
      <w:r w:rsidRPr="00FA25BD">
        <w:rPr>
          <w:sz w:val="16"/>
        </w:rPr>
        <w:t xml:space="preserve">The </w:t>
      </w:r>
      <w:r w:rsidRPr="00FA25BD">
        <w:rPr>
          <w:u w:val="single"/>
        </w:rPr>
        <w:t>supply of minerals is theoretically finite, but human knowledge and creativity are limitless</w:t>
      </w:r>
      <w:r w:rsidRPr="00FA25BD">
        <w:rPr>
          <w:sz w:val="16"/>
        </w:rPr>
        <w:t>.</w:t>
      </w:r>
    </w:p>
    <w:p w14:paraId="2AD9410F" w14:textId="77777777" w:rsidR="00FA25BD" w:rsidRPr="00FA25BD" w:rsidRDefault="00FA25BD" w:rsidP="00FA25BD">
      <w:pPr>
        <w:rPr>
          <w:sz w:val="16"/>
        </w:rPr>
      </w:pPr>
      <w:r w:rsidRPr="00FA25BD">
        <w:rPr>
          <w:u w:val="single"/>
        </w:rPr>
        <w:t xml:space="preserve">Innovation creates opportunities for substitution. For centuries spermaceti, a waxy substance found in the heads of sperm whales, was used to make the candles </w:t>
      </w:r>
      <w:r w:rsidRPr="00FA25BD">
        <w:rPr>
          <w:sz w:val="16"/>
        </w:rPr>
        <w:t xml:space="preserve">that provided light in people’s homes. Long </w:t>
      </w:r>
      <w:r w:rsidRPr="00FA25BD">
        <w:rPr>
          <w:u w:val="single"/>
        </w:rPr>
        <w:t>before the whales might have run out, we switched to electricity. Are you worried about having enough lithium to power all those electric vehicles on the road? Quick-charging sodium-ion batteries are already on the horizon. There is far more sodium than lithium</w:t>
      </w:r>
      <w:r w:rsidRPr="00FA25BD">
        <w:rPr>
          <w:sz w:val="16"/>
        </w:rPr>
        <w:t xml:space="preserve"> on or near the surface of the Earth.</w:t>
      </w:r>
    </w:p>
    <w:p w14:paraId="6BA195C4" w14:textId="77777777" w:rsidR="00FA25BD" w:rsidRPr="00FA25BD" w:rsidRDefault="00FA25BD" w:rsidP="00FA25BD">
      <w:pPr>
        <w:rPr>
          <w:u w:val="single"/>
        </w:rPr>
      </w:pPr>
      <w:r w:rsidRPr="00FA25BD">
        <w:rPr>
          <w:u w:val="single"/>
        </w:rPr>
        <w:t>We’re living in an era of dematerialization</w:t>
      </w:r>
      <w:r w:rsidRPr="00FA25BD">
        <w:rPr>
          <w:sz w:val="16"/>
        </w:rPr>
        <w:t xml:space="preserve">. Not long ago, every hotel room in the U.S. was equipped with a thick blue copper cable to connect the guest’s laptop to the internet. Nowadays guests use Wi-Fi—no cables necessary. Likewise, </w:t>
      </w:r>
      <w:r w:rsidRPr="00FA25BD">
        <w:rPr>
          <w:u w:val="single"/>
        </w:rPr>
        <w:t>the smartphone has minimized, if not eliminated, the need for paper calendars, maps, dictionaries and encyclopedias as well as for metal or plastic radios, cameras, telephones, stereos, alarm clocks and more.</w:t>
      </w:r>
    </w:p>
    <w:p w14:paraId="30FB7EAF" w14:textId="77777777" w:rsidR="00FA25BD" w:rsidRPr="00FA25BD" w:rsidRDefault="00FA25BD" w:rsidP="00FA25BD">
      <w:pPr>
        <w:rPr>
          <w:sz w:val="16"/>
        </w:rPr>
      </w:pPr>
      <w:r w:rsidRPr="00FA25BD">
        <w:rPr>
          <w:sz w:val="16"/>
        </w:rPr>
        <w:t xml:space="preserve">Perhaps less appreciated is that </w:t>
      </w:r>
      <w:r w:rsidRPr="00FA25BD">
        <w:rPr>
          <w:u w:val="single"/>
        </w:rPr>
        <w:t xml:space="preserve">apart from a minuscule amount of aluminum and titanium that we have shot into outer space, </w:t>
      </w:r>
      <w:proofErr w:type="gramStart"/>
      <w:r w:rsidRPr="00FA25BD">
        <w:rPr>
          <w:u w:val="single"/>
        </w:rPr>
        <w:t>all of</w:t>
      </w:r>
      <w:proofErr w:type="gramEnd"/>
      <w:r w:rsidRPr="00FA25BD">
        <w:rPr>
          <w:u w:val="single"/>
        </w:rPr>
        <w:t xml:space="preserve"> our material resources are still here on Earth. Vast quantities of steel may have been “used” to build our skyscrapers, and copper in power cables, but all that metal could be recovered and reassigned</w:t>
      </w:r>
      <w:r w:rsidRPr="00FA25BD">
        <w:rPr>
          <w:sz w:val="16"/>
        </w:rPr>
        <w:t>. During World War II, 14,000 tons of silver in the U.S. Treasury’s West Point Bullion Depository were made into silver wire for electromagnets as part of the Manhattan Project. Virtually all of it was eventually returned.</w:t>
      </w:r>
    </w:p>
    <w:p w14:paraId="3B37CA6E" w14:textId="77777777" w:rsidR="00FA25BD" w:rsidRPr="00FA25BD" w:rsidRDefault="00FA25BD" w:rsidP="00FA25BD">
      <w:pPr>
        <w:rPr>
          <w:u w:val="single"/>
        </w:rPr>
      </w:pPr>
      <w:r w:rsidRPr="00FA25BD">
        <w:rPr>
          <w:sz w:val="16"/>
        </w:rPr>
        <w:t xml:space="preserve">Common sense implies that since no physical resource is infinite, the cupboard will eventually grow bare. Given ever-increasing consumption, we will reach a level where all useful atoms are physically incorporated into objects that make life enjoyable. Won’t economic growth plateau or reverse course entirely at that point? </w:t>
      </w:r>
      <w:r w:rsidRPr="00FA25BD">
        <w:rPr>
          <w:u w:val="single"/>
        </w:rPr>
        <w:t>You can’t have unlimited growth on a planet with a finite number of atoms. Or can you?</w:t>
      </w:r>
    </w:p>
    <w:p w14:paraId="665DA30B" w14:textId="77777777" w:rsidR="00FA25BD" w:rsidRPr="00FA25BD" w:rsidRDefault="00FA25BD" w:rsidP="00FA25BD">
      <w:pPr>
        <w:rPr>
          <w:sz w:val="16"/>
        </w:rPr>
      </w:pPr>
      <w:r w:rsidRPr="00FA25BD">
        <w:rPr>
          <w:u w:val="single"/>
        </w:rPr>
        <w:t xml:space="preserve">This argument has no bearing on any real resource issue. It invokes a hypothetical future when we are mining the Earth’s very core for rare elements and draining its oceans to sustain billions of thirsty humans. This is so far in the future as not to be relevant to any present-day policies or planning. Today, the bottleneck isn’t </w:t>
      </w:r>
      <w:proofErr w:type="gramStart"/>
      <w:r w:rsidRPr="00FA25BD">
        <w:rPr>
          <w:u w:val="single"/>
        </w:rPr>
        <w:t>physical resources</w:t>
      </w:r>
      <w:proofErr w:type="gramEnd"/>
      <w:r w:rsidRPr="00FA25BD">
        <w:rPr>
          <w:u w:val="single"/>
        </w:rPr>
        <w:t xml:space="preserve"> but </w:t>
      </w:r>
      <w:proofErr w:type="gramStart"/>
      <w:r w:rsidRPr="00FA25BD">
        <w:rPr>
          <w:u w:val="single"/>
        </w:rPr>
        <w:t>knowledge</w:t>
      </w:r>
      <w:proofErr w:type="gramEnd"/>
      <w:r w:rsidRPr="00FA25BD">
        <w:rPr>
          <w:u w:val="single"/>
        </w:rPr>
        <w:t xml:space="preserve"> of how to use them to our benefit. Not just theoretical knowledge but down-to-earth, practical engineering knowledge</w:t>
      </w:r>
      <w:r w:rsidRPr="00FA25BD">
        <w:rPr>
          <w:sz w:val="16"/>
        </w:rPr>
        <w:t>. We need to improve that as fast as we can.</w:t>
      </w:r>
    </w:p>
    <w:p w14:paraId="3144C8F8" w14:textId="77777777" w:rsidR="00FA25BD" w:rsidRPr="00FA25BD" w:rsidRDefault="00FA25BD" w:rsidP="00FA25BD">
      <w:pPr>
        <w:rPr>
          <w:sz w:val="16"/>
        </w:rPr>
      </w:pPr>
      <w:r w:rsidRPr="00FA25BD">
        <w:rPr>
          <w:sz w:val="16"/>
        </w:rPr>
        <w:t xml:space="preserve">For millennia, learned people and charlatans dreamed of transmuting elements. In 1919 physicist Ernest Rutherford achieved the first artificial transmutation by turning nitrogen into oxygen. </w:t>
      </w:r>
      <w:r w:rsidRPr="00FA25BD">
        <w:rPr>
          <w:u w:val="single"/>
        </w:rPr>
        <w:t>Today, transmutation is all around us</w:t>
      </w:r>
      <w:r w:rsidRPr="00FA25BD">
        <w:rPr>
          <w:sz w:val="16"/>
        </w:rPr>
        <w:t>. Smoke detectors contain americium, an artificial element produced by transmutation. Nuclear physicists achieved the transmutation of lead into gold decades ago, though the process requires far too much energy to be a viable alternative to mining.</w:t>
      </w:r>
    </w:p>
    <w:p w14:paraId="36DEA21E" w14:textId="77777777" w:rsidR="00FA25BD" w:rsidRPr="00FA25BD" w:rsidRDefault="00FA25BD" w:rsidP="00FA25BD">
      <w:pPr>
        <w:rPr>
          <w:sz w:val="16"/>
        </w:rPr>
      </w:pPr>
      <w:r w:rsidRPr="00FA25BD">
        <w:rPr>
          <w:sz w:val="16"/>
        </w:rPr>
        <w:t xml:space="preserve">But </w:t>
      </w:r>
      <w:r w:rsidRPr="00FA25BD">
        <w:rPr>
          <w:u w:val="single"/>
        </w:rPr>
        <w:t>the cost of energy is bound to fall. The sun is effectively a nuclear fusion reactor converting millions of tons of mass into energy every second. Someday soon we will be able to capture as much of that energy as we like via super-efficient solar panels. The difficulty won’t be harvesting that energy but getting rid of waste heat by radiating it into space. We may find it more convenient to make our own fusion reactors. All the elements found on Earth other than hydrogen and helium were made by transmutation in various kinds of stars. In the distant future, we could use artificial fusion not only for energy but for artificial transmutation, to make whatever elements we like. All we need is abundant energy and hydrogen, which is plentiful in the water that covers most of the Earth’s surface and is the most common element in the universe</w:t>
      </w:r>
      <w:r w:rsidRPr="00FA25BD">
        <w:rPr>
          <w:sz w:val="16"/>
        </w:rPr>
        <w:t>.</w:t>
      </w:r>
    </w:p>
    <w:p w14:paraId="15FE3271" w14:textId="77777777" w:rsidR="00FA25BD" w:rsidRPr="00FA25BD" w:rsidRDefault="00FA25BD" w:rsidP="00FA25BD">
      <w:pPr>
        <w:rPr>
          <w:sz w:val="16"/>
        </w:rPr>
      </w:pPr>
      <w:r w:rsidRPr="00FA25BD">
        <w:rPr>
          <w:sz w:val="16"/>
        </w:rPr>
        <w:t xml:space="preserve">Long before humans </w:t>
      </w:r>
      <w:proofErr w:type="gramStart"/>
      <w:r w:rsidRPr="00FA25BD">
        <w:rPr>
          <w:sz w:val="16"/>
        </w:rPr>
        <w:t>have extracted</w:t>
      </w:r>
      <w:proofErr w:type="gramEnd"/>
      <w:r w:rsidRPr="00FA25BD">
        <w:rPr>
          <w:sz w:val="16"/>
        </w:rPr>
        <w:t xml:space="preserve"> all the useful atoms in the Earth’s crust and oceans, </w:t>
      </w:r>
      <w:r w:rsidRPr="00FA25BD">
        <w:rPr>
          <w:u w:val="single"/>
        </w:rPr>
        <w:t>we will develop the technological sophistication to obtain vastly more atoms and energy from asteroids, planets and beyond. In that future, just as has always been the case, the only bottleneck will be the rate at which new knowledge can be created</w:t>
      </w:r>
      <w:r w:rsidRPr="00FA25BD">
        <w:rPr>
          <w:sz w:val="16"/>
        </w:rPr>
        <w:t xml:space="preserve">. And nothing prevents us from improving that rate too. </w:t>
      </w:r>
      <w:r w:rsidRPr="00FA25BD">
        <w:rPr>
          <w:u w:val="single"/>
        </w:rPr>
        <w:t>Knowledge is the ultimate resource</w:t>
      </w:r>
      <w:r w:rsidRPr="00FA25BD">
        <w:rPr>
          <w:sz w:val="16"/>
        </w:rPr>
        <w:t xml:space="preserve"> and there are no limits on creating it.</w:t>
      </w:r>
    </w:p>
    <w:p w14:paraId="53E1CED9" w14:textId="77777777" w:rsidR="00FA25BD" w:rsidRPr="00FA25BD" w:rsidRDefault="00FA25BD" w:rsidP="00FA25BD"/>
    <w:p w14:paraId="18C944B5" w14:textId="77777777" w:rsidR="00FA25BD" w:rsidRPr="00FA25BD" w:rsidRDefault="00FA25BD" w:rsidP="00FA25BD">
      <w:pPr>
        <w:pStyle w:val="Heading4"/>
        <w:rPr>
          <w:rStyle w:val="Style13ptBold"/>
          <w:b/>
        </w:rPr>
      </w:pPr>
      <w:r w:rsidRPr="00FA25BD">
        <w:rPr>
          <w:rStyle w:val="Style13ptBold"/>
          <w:b/>
        </w:rPr>
        <w:t xml:space="preserve">Resource megatrends predictions empirically wrong – innovation solves </w:t>
      </w:r>
    </w:p>
    <w:p w14:paraId="7C5DA07A" w14:textId="77777777" w:rsidR="00FA25BD" w:rsidRPr="00FA25BD" w:rsidRDefault="00FA25BD" w:rsidP="00FA25BD">
      <w:pPr>
        <w:rPr>
          <w:rStyle w:val="Style13ptBold"/>
        </w:rPr>
      </w:pPr>
      <w:r w:rsidRPr="00FA25BD">
        <w:rPr>
          <w:rStyle w:val="Style13ptBold"/>
        </w:rPr>
        <w:t xml:space="preserve">Wright, </w:t>
      </w:r>
      <w:r w:rsidRPr="00FA25BD">
        <w:t xml:space="preserve">program director – MIT’s Office of Corporate Relations, </w:t>
      </w:r>
      <w:r w:rsidRPr="00FA25BD">
        <w:rPr>
          <w:rStyle w:val="Style13ptBold"/>
        </w:rPr>
        <w:t>2020</w:t>
      </w:r>
    </w:p>
    <w:p w14:paraId="2EE26886" w14:textId="26E2DC1F" w:rsidR="00FA25BD" w:rsidRPr="00FA25BD" w:rsidRDefault="00FA25BD" w:rsidP="00FA25BD">
      <w:r w:rsidRPr="00FA25BD">
        <w:t xml:space="preserve">[Randall, “Forget Megatrends . . . Find and Follow Movements,” Research-Technology Management, Volume 63, Issue 3, 2020, published online 21 </w:t>
      </w:r>
      <w:proofErr w:type="gramStart"/>
      <w:r w:rsidRPr="00FA25BD">
        <w:t>April,</w:t>
      </w:r>
      <w:proofErr w:type="gramEnd"/>
      <w:r w:rsidRPr="00FA25BD">
        <w:t xml:space="preserve"> 2020, https://doi.org/10.1080/08956308.2020.1733897, </w:t>
      </w:r>
      <w:r w:rsidRPr="00FA25BD">
        <w:t>HDCSW-JCP]</w:t>
      </w:r>
    </w:p>
    <w:p w14:paraId="3ED0AE6D" w14:textId="77777777" w:rsidR="00FA25BD" w:rsidRPr="00FA25BD" w:rsidRDefault="00FA25BD" w:rsidP="00FA25BD">
      <w:pPr>
        <w:rPr>
          <w:u w:val="single"/>
        </w:rPr>
      </w:pPr>
      <w:r w:rsidRPr="00FA25BD">
        <w:t>For starters</w:t>
      </w:r>
      <w:r w:rsidRPr="00FA25BD">
        <w:rPr>
          <w:u w:val="single"/>
        </w:rPr>
        <w:t>, megatrends are vague.</w:t>
      </w:r>
      <w:r w:rsidRPr="00FA25BD">
        <w:t xml:space="preserve"> And that's </w:t>
      </w:r>
      <w:r w:rsidRPr="00FA25BD">
        <w:rPr>
          <w:u w:val="single"/>
        </w:rPr>
        <w:t>the main reason they sound so convincing and inevitable.</w:t>
      </w:r>
      <w:r w:rsidRPr="00FA25BD">
        <w:t xml:space="preserve"> They're seductive, just like horoscopes: "There will be about 1 billion more of us by 2030, and we will live longer" (Winston 2019). </w:t>
      </w:r>
      <w:proofErr w:type="gramStart"/>
      <w:r w:rsidRPr="00FA25BD">
        <w:t>Can't</w:t>
      </w:r>
      <w:proofErr w:type="gramEnd"/>
      <w:r w:rsidRPr="00FA25BD">
        <w:t xml:space="preserve"> argue with that. "With relentless planet Mars at the helm, an investment, real estate, or financial matter could pay dividends, but it will come with many demands" (ELLE 2020). I can see that happening. But </w:t>
      </w:r>
      <w:proofErr w:type="gramStart"/>
      <w:r w:rsidRPr="00FA25BD">
        <w:t>so</w:t>
      </w:r>
      <w:proofErr w:type="gramEnd"/>
      <w:r w:rsidRPr="00FA25BD">
        <w:t xml:space="preserve"> what? That </w:t>
      </w:r>
      <w:r w:rsidRPr="00FA25BD">
        <w:rPr>
          <w:u w:val="single"/>
        </w:rPr>
        <w:t xml:space="preserve">there might be "about 1 billion more of us by 2030," or that "an investment... could pay </w:t>
      </w:r>
      <w:proofErr w:type="gramStart"/>
      <w:r w:rsidRPr="00FA25BD">
        <w:rPr>
          <w:u w:val="single"/>
        </w:rPr>
        <w:t>dividends..</w:t>
      </w:r>
      <w:proofErr w:type="gramEnd"/>
      <w:r w:rsidRPr="00FA25BD">
        <w:rPr>
          <w:u w:val="single"/>
        </w:rPr>
        <w:t xml:space="preserve"> with many demands," leaves us </w:t>
      </w:r>
      <w:proofErr w:type="gramStart"/>
      <w:r w:rsidRPr="00FA25BD">
        <w:rPr>
          <w:u w:val="single"/>
        </w:rPr>
        <w:t>dan-</w:t>
      </w:r>
      <w:proofErr w:type="spellStart"/>
      <w:r w:rsidRPr="00FA25BD">
        <w:rPr>
          <w:u w:val="single"/>
        </w:rPr>
        <w:t>gling</w:t>
      </w:r>
      <w:proofErr w:type="spellEnd"/>
      <w:proofErr w:type="gramEnd"/>
      <w:r w:rsidRPr="00FA25BD">
        <w:rPr>
          <w:u w:val="single"/>
        </w:rPr>
        <w:t xml:space="preserve">. </w:t>
      </w:r>
      <w:r w:rsidRPr="00FA25BD">
        <w:t xml:space="preserve">Like horoscopes, the first problem with </w:t>
      </w:r>
      <w:r w:rsidRPr="00FA25BD">
        <w:rPr>
          <w:u w:val="single"/>
        </w:rPr>
        <w:t xml:space="preserve">megatrends </w:t>
      </w:r>
      <w:r w:rsidRPr="00FA25BD">
        <w:t xml:space="preserve">is that </w:t>
      </w:r>
      <w:r w:rsidRPr="00FA25BD">
        <w:rPr>
          <w:u w:val="single"/>
        </w:rPr>
        <w:t>despite</w:t>
      </w:r>
      <w:r w:rsidRPr="00FA25BD">
        <w:t xml:space="preserve"> their</w:t>
      </w:r>
      <w:r w:rsidRPr="00FA25BD">
        <w:rPr>
          <w:u w:val="single"/>
        </w:rPr>
        <w:t xml:space="preserve"> sounding so satisfying and compelling, they're just too nebulous to take meaningful actions.</w:t>
      </w:r>
    </w:p>
    <w:p w14:paraId="66C06BF4" w14:textId="77777777" w:rsidR="00FA25BD" w:rsidRPr="00FA25BD" w:rsidRDefault="00FA25BD" w:rsidP="00FA25BD">
      <w:pPr>
        <w:rPr>
          <w:sz w:val="16"/>
          <w:szCs w:val="16"/>
        </w:rPr>
      </w:pPr>
      <w:r w:rsidRPr="00FA25BD">
        <w:rPr>
          <w:sz w:val="16"/>
          <w:szCs w:val="16"/>
        </w:rPr>
        <w:t xml:space="preserve">In Megatrends, the book that started it all, author John Naisbitt begins by stating that none of the 10 transformations his book is about "is more subtle, yet more </w:t>
      </w:r>
      <w:proofErr w:type="gramStart"/>
      <w:r w:rsidRPr="00FA25BD">
        <w:rPr>
          <w:sz w:val="16"/>
          <w:szCs w:val="16"/>
        </w:rPr>
        <w:t>explosive . ..</w:t>
      </w:r>
      <w:proofErr w:type="gramEnd"/>
      <w:r w:rsidRPr="00FA25BD">
        <w:rPr>
          <w:sz w:val="16"/>
          <w:szCs w:val="16"/>
        </w:rPr>
        <w:t xml:space="preserve">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7EFA601B" w14:textId="77777777" w:rsidR="00FA25BD" w:rsidRPr="00FA25BD" w:rsidRDefault="00FA25BD" w:rsidP="00FA25BD">
      <w:r w:rsidRPr="00FA25BD">
        <w:t xml:space="preserve">But it gets worse—a lot worse. That's because </w:t>
      </w:r>
      <w:r w:rsidRPr="00FA25BD">
        <w:rPr>
          <w:u w:val="single"/>
        </w:rPr>
        <w:t xml:space="preserve">megatrends are frequently </w:t>
      </w:r>
      <w:proofErr w:type="gramStart"/>
      <w:r w:rsidRPr="00FA25BD">
        <w:rPr>
          <w:u w:val="single"/>
        </w:rPr>
        <w:t>wrong-way</w:t>
      </w:r>
      <w:proofErr w:type="gramEnd"/>
      <w:r w:rsidRPr="00FA25BD">
        <w:rPr>
          <w:u w:val="single"/>
        </w:rPr>
        <w:t xml:space="preserve"> wrong</w:t>
      </w:r>
      <w:r w:rsidRPr="00FA25BD">
        <w:t xml:space="preserve">. In 1956, legendary </w:t>
      </w:r>
      <w:r w:rsidRPr="00FA25BD">
        <w:rPr>
          <w:u w:val="single"/>
        </w:rPr>
        <w:t>geologist</w:t>
      </w:r>
      <w:r w:rsidRPr="00FA25BD">
        <w:t xml:space="preserve"> </w:t>
      </w:r>
      <w:r w:rsidRPr="00FA25BD">
        <w:rPr>
          <w:u w:val="single"/>
        </w:rPr>
        <w:t xml:space="preserve">M. King Hubbert predicted that US petroleum production would peak in 1970 with oil running out in 2015 </w:t>
      </w:r>
      <w:r w:rsidRPr="00FA25BD">
        <w:t xml:space="preserve">(Novak 2014). </w:t>
      </w:r>
      <w:r w:rsidRPr="00FA25BD">
        <w:rPr>
          <w:u w:val="single"/>
        </w:rPr>
        <w:t>In</w:t>
      </w:r>
      <w:r w:rsidRPr="00FA25BD">
        <w:t xml:space="preserve"> his best-selling 1968 book, </w:t>
      </w:r>
      <w:r w:rsidRPr="00FA25BD">
        <w:rPr>
          <w:u w:val="single"/>
        </w:rPr>
        <w:t xml:space="preserve">The Population Bomb, Stanford biologist Dr. Paul Ehrlich </w:t>
      </w:r>
      <w:proofErr w:type="gramStart"/>
      <w:r w:rsidRPr="00FA25BD">
        <w:rPr>
          <w:u w:val="single"/>
        </w:rPr>
        <w:t>pre-</w:t>
      </w:r>
      <w:proofErr w:type="spellStart"/>
      <w:r w:rsidRPr="00FA25BD">
        <w:rPr>
          <w:u w:val="single"/>
        </w:rPr>
        <w:t>dicted</w:t>
      </w:r>
      <w:proofErr w:type="spellEnd"/>
      <w:proofErr w:type="gramEnd"/>
      <w:r w:rsidRPr="00FA25BD">
        <w:rPr>
          <w:u w:val="single"/>
        </w:rPr>
        <w:t xml:space="preserve">, "The battle to feed all of humanity is over. In the 1970s hundreds of millions of people will starve to death </w:t>
      </w:r>
      <w:proofErr w:type="gramStart"/>
      <w:r w:rsidRPr="00FA25BD">
        <w:rPr>
          <w:u w:val="single"/>
        </w:rPr>
        <w:t>in spite of</w:t>
      </w:r>
      <w:proofErr w:type="gramEnd"/>
      <w:r w:rsidRPr="00FA25BD">
        <w:rPr>
          <w:u w:val="single"/>
        </w:rPr>
        <w:t xml:space="preserve"> any crash programs embarked upon now. At this late date nothing can prevent a substantial increase in the world death rate"</w:t>
      </w:r>
      <w:r w:rsidRPr="00FA25BD">
        <w:t xml:space="preserve"> (Ehrlich 1968, p. 11). Harrison Brown, a scientist at the National Academy of Sciences, published a chart in Scientific American that looked at metal reserves and estimated that humanity would totally run out of copper shortly after 2000. Lead, zinc,</w:t>
      </w:r>
      <w:r w:rsidRPr="00FA25BD">
        <w:rPr>
          <w:rFonts w:ascii="Helvetica" w:eastAsiaTheme="minorEastAsia" w:hAnsi="Helvetica" w:cs="Helvetica"/>
          <w:sz w:val="24"/>
          <w:szCs w:val="24"/>
          <w:lang w:eastAsia="ja-JP"/>
        </w:rPr>
        <w:t xml:space="preserve"> </w:t>
      </w:r>
      <w:r w:rsidRPr="00FA25BD">
        <w:t xml:space="preserve">tin, gold, and silver would be gone before 1990 (Brown 1970). </w:t>
      </w:r>
      <w:proofErr w:type="gramStart"/>
      <w:r w:rsidRPr="00FA25BD">
        <w:t>Needless to say, none</w:t>
      </w:r>
      <w:proofErr w:type="gramEnd"/>
      <w:r w:rsidRPr="00FA25BD">
        <w:t xml:space="preserve"> of it happened.</w:t>
      </w:r>
    </w:p>
    <w:p w14:paraId="6645DE4C" w14:textId="77777777" w:rsidR="00FA25BD" w:rsidRPr="00FA25BD" w:rsidRDefault="00FA25BD" w:rsidP="00FA25BD">
      <w:pPr>
        <w:rPr>
          <w:u w:val="single"/>
        </w:rPr>
      </w:pPr>
      <w:r w:rsidRPr="00FA25BD">
        <w:t xml:space="preserve">In his book More from Less, Andrew McAfee, principal research scientist at MIT Sloan School of Management, suggests technology and capitalism are why predictions of the future are frequently so terribly wrong. Essentially, </w:t>
      </w:r>
      <w:r w:rsidRPr="00FA25BD">
        <w:rPr>
          <w:u w:val="single"/>
        </w:rPr>
        <w:t>humans invent things to empower themselves and subvert material shortages, while capitalism-Schumpeter's "creative destruction</w:t>
      </w:r>
      <w:r w:rsidRPr="00FA25BD">
        <w:t xml:space="preserve">" (Alm and Cox 2020) </w:t>
      </w:r>
      <w:r w:rsidRPr="00FA25BD">
        <w:rPr>
          <w:u w:val="single"/>
        </w:rPr>
        <w:t xml:space="preserve">fueled by capitalism's price mechanism that allocates resources to their most highly valued use-takes them mainstream. </w:t>
      </w:r>
      <w:r w:rsidRPr="00FA25BD">
        <w:t xml:space="preserve">Together </w:t>
      </w:r>
      <w:r w:rsidRPr="00FA25BD">
        <w:rPr>
          <w:u w:val="single"/>
        </w:rPr>
        <w:t>they're why megatrends get derailed. It's why and how we invent ways to grow more food, find more oil, and better use materials.</w:t>
      </w:r>
    </w:p>
    <w:p w14:paraId="77BDFFB7" w14:textId="77777777" w:rsidR="00FA25BD" w:rsidRPr="00FA25BD" w:rsidRDefault="00FA25BD" w:rsidP="008239A3">
      <w:pPr>
        <w:pStyle w:val="Heading3"/>
      </w:pPr>
    </w:p>
    <w:p w14:paraId="3E7D3FDF" w14:textId="4FDCB31D" w:rsidR="008239A3" w:rsidRPr="00FA25BD" w:rsidRDefault="00FA25BD" w:rsidP="008239A3">
      <w:pPr>
        <w:pStyle w:val="Heading3"/>
      </w:pPr>
      <w:r w:rsidRPr="00FA25BD">
        <w:t xml:space="preserve">2ac Impact turn - </w:t>
      </w:r>
      <w:r w:rsidR="008239A3" w:rsidRPr="00FA25BD">
        <w:t xml:space="preserve">Free market competition good </w:t>
      </w:r>
    </w:p>
    <w:p w14:paraId="741B6F9C" w14:textId="090EF4EC" w:rsidR="00FA25BD" w:rsidRPr="00FA25BD" w:rsidRDefault="00FA25BD" w:rsidP="00FA25BD">
      <w:pPr>
        <w:pStyle w:val="Heading4"/>
        <w:rPr>
          <w:rFonts w:eastAsia="Calibri"/>
        </w:rPr>
      </w:pPr>
      <w:r w:rsidRPr="00FA25BD">
        <w:rPr>
          <w:rFonts w:eastAsia="Calibri"/>
        </w:rPr>
        <w:t xml:space="preserve">Competitions </w:t>
      </w:r>
      <w:proofErr w:type="gramStart"/>
      <w:r w:rsidRPr="00FA25BD">
        <w:rPr>
          <w:rFonts w:eastAsia="Calibri"/>
        </w:rPr>
        <w:t>solves</w:t>
      </w:r>
      <w:proofErr w:type="gramEnd"/>
      <w:r w:rsidRPr="00FA25BD">
        <w:rPr>
          <w:rFonts w:eastAsia="Calibri"/>
        </w:rPr>
        <w:t xml:space="preserve"> - </w:t>
      </w:r>
    </w:p>
    <w:p w14:paraId="0DAC6627" w14:textId="7A2B8F0A" w:rsidR="008239A3" w:rsidRPr="00FA25BD" w:rsidRDefault="008239A3" w:rsidP="008239A3">
      <w:pPr>
        <w:shd w:val="clear" w:color="auto" w:fill="FFFFFF"/>
        <w:spacing w:after="420"/>
        <w:rPr>
          <w:rFonts w:eastAsia="Calibri"/>
          <w:b/>
          <w:color w:val="111111"/>
        </w:rPr>
      </w:pPr>
      <w:r w:rsidRPr="00FA25BD">
        <w:rPr>
          <w:rFonts w:eastAsia="Calibri"/>
          <w:b/>
        </w:rPr>
        <w:t xml:space="preserve">Hayes, </w:t>
      </w:r>
      <w:r w:rsidRPr="00FA25BD">
        <w:rPr>
          <w:rFonts w:eastAsia="Calibri"/>
          <w:b/>
          <w:color w:val="111111"/>
        </w:rPr>
        <w:t>PhD in Economic Sociology, MA in Economics, 2024</w:t>
      </w:r>
    </w:p>
    <w:p w14:paraId="29D79167" w14:textId="77777777" w:rsidR="008239A3" w:rsidRPr="00FA25BD" w:rsidRDefault="008239A3" w:rsidP="008239A3">
      <w:pPr>
        <w:shd w:val="clear" w:color="auto" w:fill="FFFFFF"/>
        <w:spacing w:after="420"/>
        <w:rPr>
          <w:rFonts w:eastAsia="Calibri"/>
          <w:u w:val="single"/>
        </w:rPr>
      </w:pPr>
      <w:r w:rsidRPr="00FA25BD">
        <w:rPr>
          <w:rFonts w:eastAsia="Calibri"/>
          <w:color w:val="111111"/>
        </w:rPr>
        <w:t xml:space="preserve">[Adam, “What Are the Most Important Aspects of a Capitalist System”, Investopedia, November, 13, 2024, </w:t>
      </w:r>
      <w:hyperlink r:id="rId51">
        <w:r w:rsidRPr="00FA25BD">
          <w:rPr>
            <w:rFonts w:eastAsia="Calibri"/>
            <w:color w:val="1155CC"/>
            <w:u w:val="single"/>
          </w:rPr>
          <w:t>https://www.investopedia.com/ask/answers/040715/what-are-most-important-aspects-capitalist-system.asp</w:t>
        </w:r>
      </w:hyperlink>
      <w:r w:rsidRPr="00FA25BD">
        <w:rPr>
          <w:rFonts w:eastAsia="Calibri"/>
          <w:color w:val="111111"/>
        </w:rPr>
        <w:t>, July 11, 2025, HDCSW–</w:t>
      </w:r>
      <w:proofErr w:type="spellStart"/>
      <w:r w:rsidRPr="00FA25BD">
        <w:rPr>
          <w:rFonts w:eastAsia="Calibri"/>
          <w:color w:val="111111"/>
        </w:rPr>
        <w:t>Allisson.C</w:t>
      </w:r>
      <w:proofErr w:type="spellEnd"/>
      <w:r w:rsidRPr="00FA25BD">
        <w:rPr>
          <w:rFonts w:eastAsia="Calibri"/>
          <w:color w:val="111111"/>
        </w:rPr>
        <w:t>]</w:t>
      </w:r>
    </w:p>
    <w:p w14:paraId="4DF1EED7" w14:textId="77777777" w:rsidR="008239A3" w:rsidRPr="00FA25BD" w:rsidRDefault="008239A3" w:rsidP="008239A3">
      <w:pPr>
        <w:shd w:val="clear" w:color="auto" w:fill="FFFFFF"/>
        <w:spacing w:after="420"/>
        <w:rPr>
          <w:rFonts w:eastAsia="Calibri"/>
          <w:sz w:val="12"/>
          <w:szCs w:val="12"/>
        </w:rPr>
      </w:pPr>
      <w:r w:rsidRPr="00FA25BD">
        <w:rPr>
          <w:rFonts w:eastAsia="Calibri"/>
          <w:u w:val="single"/>
        </w:rPr>
        <w:t xml:space="preserve">Competition is </w:t>
      </w:r>
      <w:r w:rsidRPr="00FA25BD">
        <w:rPr>
          <w:rFonts w:eastAsia="Calibri"/>
          <w:sz w:val="20"/>
          <w:szCs w:val="20"/>
        </w:rPr>
        <w:t>the other</w:t>
      </w:r>
      <w:r w:rsidRPr="00FA25BD">
        <w:rPr>
          <w:rFonts w:eastAsia="Calibri"/>
          <w:u w:val="single"/>
        </w:rPr>
        <w:t xml:space="preserve"> vital attribute of a capitalist system.</w:t>
      </w:r>
      <w:r w:rsidRPr="00FA25BD">
        <w:rPr>
          <w:rFonts w:eastAsia="Calibri"/>
          <w:sz w:val="20"/>
          <w:szCs w:val="20"/>
        </w:rPr>
        <w:t xml:space="preserve"> </w:t>
      </w:r>
      <w:r w:rsidRPr="00FA25BD">
        <w:rPr>
          <w:rFonts w:eastAsia="Calibri"/>
          <w:u w:val="single"/>
        </w:rPr>
        <w:t>Private businesses compete to provide consumers with goods and services that are better, faster, and cheaper.</w:t>
      </w:r>
      <w:r w:rsidRPr="00FA25BD">
        <w:rPr>
          <w:rFonts w:eastAsia="Calibri"/>
          <w:sz w:val="20"/>
          <w:szCs w:val="20"/>
        </w:rPr>
        <w:t xml:space="preserve"> The principle of </w:t>
      </w:r>
      <w:r w:rsidRPr="00FA25BD">
        <w:rPr>
          <w:rFonts w:eastAsia="Calibri"/>
          <w:u w:val="single"/>
        </w:rPr>
        <w:t xml:space="preserve">competition forces businesses to maximize </w:t>
      </w:r>
      <w:hyperlink r:id="rId52">
        <w:r w:rsidRPr="00FA25BD">
          <w:rPr>
            <w:rFonts w:eastAsia="Calibri"/>
            <w:u w:val="single"/>
          </w:rPr>
          <w:t>efficiency</w:t>
        </w:r>
      </w:hyperlink>
      <w:r w:rsidRPr="00FA25BD">
        <w:rPr>
          <w:rFonts w:eastAsia="Calibri"/>
          <w:u w:val="single"/>
        </w:rPr>
        <w:t xml:space="preserve"> and offer their products at the lowest prices the market will bear, </w:t>
      </w:r>
      <w:r w:rsidRPr="00FA25BD">
        <w:rPr>
          <w:rFonts w:eastAsia="Calibri"/>
          <w:sz w:val="12"/>
          <w:szCs w:val="12"/>
        </w:rPr>
        <w:t>lest they get put out of business by more efficient and better-priced competitors</w:t>
      </w:r>
      <w:r w:rsidRPr="00FA25BD">
        <w:rPr>
          <w:rFonts w:eastAsia="Calibri"/>
          <w:sz w:val="20"/>
          <w:szCs w:val="20"/>
        </w:rPr>
        <w:t xml:space="preserve">. </w:t>
      </w:r>
      <w:r w:rsidRPr="00FA25BD">
        <w:rPr>
          <w:rFonts w:eastAsia="Calibri"/>
          <w:sz w:val="12"/>
          <w:szCs w:val="12"/>
        </w:rPr>
        <w:t>In terms of producing quality products, many criticisms have been levied against capitalism for promoting low-quality goods and services in exchange for higher profits, which may result in overall harm to society and the environment.1</w:t>
      </w:r>
    </w:p>
    <w:p w14:paraId="55648073" w14:textId="77777777" w:rsidR="008239A3" w:rsidRPr="00FA25BD" w:rsidRDefault="008239A3" w:rsidP="008239A3">
      <w:pPr>
        <w:shd w:val="clear" w:color="auto" w:fill="FFFFFF"/>
        <w:spacing w:after="420"/>
        <w:rPr>
          <w:rFonts w:eastAsia="Calibri"/>
          <w:sz w:val="12"/>
          <w:szCs w:val="12"/>
        </w:rPr>
      </w:pPr>
      <w:r w:rsidRPr="00FA25BD">
        <w:rPr>
          <w:rFonts w:eastAsia="Calibri"/>
          <w:sz w:val="20"/>
          <w:szCs w:val="20"/>
        </w:rPr>
        <w:t>Nevertheless,</w:t>
      </w:r>
      <w:r w:rsidRPr="00FA25BD">
        <w:rPr>
          <w:rFonts w:eastAsia="Calibri"/>
          <w:u w:val="single"/>
        </w:rPr>
        <w:t xml:space="preserve"> doing business with a particular company in a capitalist system is voluntary.</w:t>
      </w:r>
      <w:r w:rsidRPr="00FA25BD">
        <w:rPr>
          <w:rFonts w:eastAsia="Calibri"/>
          <w:sz w:val="20"/>
          <w:szCs w:val="20"/>
        </w:rPr>
        <w:t xml:space="preserve"> The central government in a </w:t>
      </w:r>
      <w:r w:rsidRPr="00FA25BD">
        <w:rPr>
          <w:rFonts w:eastAsia="Calibri"/>
          <w:u w:val="single"/>
        </w:rPr>
        <w:t>communist system</w:t>
      </w:r>
      <w:r w:rsidRPr="00FA25BD">
        <w:rPr>
          <w:rFonts w:eastAsia="Calibri"/>
          <w:sz w:val="20"/>
          <w:szCs w:val="20"/>
        </w:rPr>
        <w:t>, though,</w:t>
      </w:r>
      <w:r w:rsidRPr="00FA25BD">
        <w:rPr>
          <w:rFonts w:eastAsia="Calibri"/>
          <w:u w:val="single"/>
        </w:rPr>
        <w:t xml:space="preserve"> has effective </w:t>
      </w:r>
      <w:hyperlink r:id="rId53">
        <w:r w:rsidRPr="00FA25BD">
          <w:rPr>
            <w:rFonts w:eastAsia="Calibri"/>
            <w:u w:val="single"/>
          </w:rPr>
          <w:t>monopolies</w:t>
        </w:r>
      </w:hyperlink>
      <w:r w:rsidRPr="00FA25BD">
        <w:rPr>
          <w:rFonts w:eastAsia="Calibri"/>
          <w:u w:val="single"/>
        </w:rPr>
        <w:t xml:space="preserve"> in all industries</w:t>
      </w:r>
      <w:r w:rsidRPr="00FA25BD">
        <w:rPr>
          <w:rFonts w:eastAsia="Calibri"/>
          <w:sz w:val="20"/>
          <w:szCs w:val="20"/>
        </w:rPr>
        <w:t>. This means it has</w:t>
      </w:r>
      <w:r w:rsidRPr="00FA25BD">
        <w:rPr>
          <w:rFonts w:eastAsia="Calibri"/>
          <w:u w:val="single"/>
        </w:rPr>
        <w:t xml:space="preserve"> no direct profit incentive to operate efficiently or provide low prices because its customers</w:t>
      </w:r>
      <w:r w:rsidRPr="00FA25BD">
        <w:rPr>
          <w:rFonts w:eastAsia="Calibri"/>
          <w:sz w:val="20"/>
          <w:szCs w:val="20"/>
        </w:rPr>
        <w:t xml:space="preserve"> </w:t>
      </w:r>
      <w:r w:rsidRPr="00FA25BD">
        <w:rPr>
          <w:rFonts w:eastAsia="Calibri"/>
          <w:u w:val="single"/>
        </w:rPr>
        <w:t>do not have the option of looking elsewhere,</w:t>
      </w:r>
      <w:r w:rsidRPr="00FA25BD">
        <w:rPr>
          <w:rFonts w:eastAsia="Calibri"/>
          <w:sz w:val="20"/>
          <w:szCs w:val="20"/>
        </w:rPr>
        <w:t xml:space="preserve"> </w:t>
      </w:r>
      <w:r w:rsidRPr="00FA25BD">
        <w:rPr>
          <w:rFonts w:eastAsia="Calibri"/>
          <w:sz w:val="12"/>
          <w:szCs w:val="12"/>
        </w:rPr>
        <w:t>although other incentives may exist.</w:t>
      </w:r>
    </w:p>
    <w:p w14:paraId="0BA0AD86" w14:textId="77777777" w:rsidR="008239A3" w:rsidRPr="00FA25BD" w:rsidRDefault="008239A3" w:rsidP="008239A3">
      <w:pPr>
        <w:shd w:val="clear" w:color="auto" w:fill="FFFFFF"/>
        <w:spacing w:after="420"/>
        <w:rPr>
          <w:rFonts w:eastAsia="Calibri"/>
          <w:sz w:val="12"/>
          <w:szCs w:val="12"/>
        </w:rPr>
      </w:pPr>
      <w:r w:rsidRPr="00FA25BD">
        <w:rPr>
          <w:rFonts w:eastAsia="Calibri"/>
          <w:u w:val="single"/>
        </w:rPr>
        <w:t xml:space="preserve">The main venue for this competition is the </w:t>
      </w:r>
      <w:hyperlink r:id="rId54">
        <w:r w:rsidRPr="00FA25BD">
          <w:rPr>
            <w:rFonts w:eastAsia="Calibri"/>
            <w:u w:val="single"/>
          </w:rPr>
          <w:t>free market</w:t>
        </w:r>
      </w:hyperlink>
      <w:r w:rsidRPr="00FA25BD">
        <w:rPr>
          <w:rFonts w:eastAsia="Calibri"/>
          <w:u w:val="single"/>
        </w:rPr>
        <w:t>.</w:t>
      </w:r>
      <w:r w:rsidRPr="00FA25BD">
        <w:rPr>
          <w:rFonts w:eastAsia="Calibri"/>
          <w:sz w:val="20"/>
          <w:szCs w:val="20"/>
        </w:rPr>
        <w:t xml:space="preserve"> </w:t>
      </w:r>
      <w:r w:rsidRPr="00FA25BD">
        <w:rPr>
          <w:rFonts w:eastAsia="Calibri"/>
          <w:sz w:val="12"/>
          <w:szCs w:val="12"/>
        </w:rPr>
        <w:t>A market is an abstract notion that broadly describes how the forces of supply and demand manifest through prices</w:t>
      </w:r>
      <w:r w:rsidRPr="00FA25BD">
        <w:rPr>
          <w:rFonts w:eastAsia="Calibri"/>
          <w:sz w:val="20"/>
          <w:szCs w:val="20"/>
        </w:rPr>
        <w:t xml:space="preserve">. </w:t>
      </w:r>
      <w:r w:rsidRPr="00FA25BD">
        <w:rPr>
          <w:rFonts w:eastAsia="Calibri"/>
          <w:sz w:val="12"/>
          <w:szCs w:val="12"/>
        </w:rPr>
        <w:t>If demand for some goods rises and the supply remains the same, the price will go up.</w:t>
      </w:r>
    </w:p>
    <w:p w14:paraId="3A1689AC" w14:textId="77777777" w:rsidR="008239A3" w:rsidRPr="00FA25BD" w:rsidRDefault="008239A3" w:rsidP="008239A3"/>
    <w:p w14:paraId="4A7626B2" w14:textId="19FB8C38" w:rsidR="008239A3" w:rsidRPr="00FA25BD" w:rsidRDefault="008239A3" w:rsidP="008239A3">
      <w:pPr>
        <w:pStyle w:val="Heading2"/>
      </w:pPr>
      <w:r w:rsidRPr="00FA25BD">
        <w:t>Alt</w:t>
      </w:r>
    </w:p>
    <w:p w14:paraId="023A0258" w14:textId="5EAF7332" w:rsidR="008239A3" w:rsidRPr="00FA25BD" w:rsidRDefault="008239A3" w:rsidP="001E362C">
      <w:pPr>
        <w:pStyle w:val="Heading3"/>
      </w:pPr>
      <w:r w:rsidRPr="00FA25BD">
        <w:t xml:space="preserve">DA to </w:t>
      </w:r>
      <w:proofErr w:type="spellStart"/>
      <w:r w:rsidRPr="00FA25BD">
        <w:t>ecosocialism</w:t>
      </w:r>
      <w:proofErr w:type="spellEnd"/>
      <w:r w:rsidRPr="00FA25BD">
        <w:t xml:space="preserve"> – authoritarianism </w:t>
      </w:r>
    </w:p>
    <w:p w14:paraId="25CCBCA5" w14:textId="6E1A31DD" w:rsidR="008239A3" w:rsidRPr="00FA25BD" w:rsidRDefault="008239A3" w:rsidP="008239A3">
      <w:pPr>
        <w:pStyle w:val="Heading4"/>
      </w:pPr>
      <w:proofErr w:type="spellStart"/>
      <w:r w:rsidRPr="00FA25BD">
        <w:t>Ecosocialism</w:t>
      </w:r>
      <w:proofErr w:type="spellEnd"/>
      <w:r w:rsidRPr="00FA25BD">
        <w:t xml:space="preserve"> risk authoritarianism – and can’t solve </w:t>
      </w:r>
    </w:p>
    <w:p w14:paraId="24DC60CE" w14:textId="77777777" w:rsidR="008239A3" w:rsidRPr="00FA25BD" w:rsidRDefault="008239A3" w:rsidP="008239A3">
      <w:pPr>
        <w:spacing w:line="256" w:lineRule="auto"/>
        <w:rPr>
          <w:rFonts w:eastAsia="Calibri"/>
          <w:b/>
          <w:sz w:val="26"/>
          <w:szCs w:val="26"/>
        </w:rPr>
      </w:pPr>
      <w:r w:rsidRPr="00FA25BD">
        <w:rPr>
          <w:rFonts w:eastAsia="Calibri"/>
          <w:b/>
          <w:sz w:val="26"/>
          <w:szCs w:val="26"/>
        </w:rPr>
        <w:t>Albert, International Relations lecturer at the University of London, 21</w:t>
      </w:r>
    </w:p>
    <w:p w14:paraId="357A948E" w14:textId="77777777" w:rsidR="008239A3" w:rsidRPr="00FA25BD" w:rsidRDefault="008239A3" w:rsidP="008239A3">
      <w:pPr>
        <w:spacing w:line="256" w:lineRule="auto"/>
        <w:rPr>
          <w:rFonts w:eastAsia="Calibri"/>
        </w:rPr>
      </w:pPr>
      <w:r w:rsidRPr="00FA25BD">
        <w:rPr>
          <w:rFonts w:eastAsia="Calibri"/>
        </w:rPr>
        <w:t>Michael Albert 21, "</w:t>
      </w:r>
      <w:proofErr w:type="spellStart"/>
      <w:r w:rsidRPr="00FA25BD">
        <w:rPr>
          <w:rFonts w:eastAsia="Calibri"/>
        </w:rPr>
        <w:t>Ecosocialism</w:t>
      </w:r>
      <w:proofErr w:type="spellEnd"/>
      <w:r w:rsidRPr="00FA25BD">
        <w:rPr>
          <w:rFonts w:eastAsia="Calibri"/>
        </w:rPr>
        <w:t xml:space="preserve"> for Realists: Transitions, Trade-Offs, and Authoritarian Dangers," Capitalism Nature Socialism, 2-20-2021, https://www.tandfonline.com/doi/full/10.1080/10455752.2022.2106578#abstract, accessed 7-14-2025 | HDCSW ST</w:t>
      </w:r>
    </w:p>
    <w:p w14:paraId="3AA1DDA2" w14:textId="77777777" w:rsidR="008239A3" w:rsidRPr="00FA25BD" w:rsidRDefault="008239A3" w:rsidP="008239A3">
      <w:pPr>
        <w:spacing w:line="256" w:lineRule="auto"/>
        <w:rPr>
          <w:rFonts w:eastAsia="Calibri"/>
        </w:rPr>
      </w:pPr>
      <w:proofErr w:type="spellStart"/>
      <w:r w:rsidRPr="00FA25BD">
        <w:rPr>
          <w:rFonts w:eastAsia="Calibri"/>
        </w:rPr>
        <w:t>Ecosocialist</w:t>
      </w:r>
      <w:proofErr w:type="spellEnd"/>
      <w:r w:rsidRPr="00FA25BD">
        <w:rPr>
          <w:rFonts w:eastAsia="Calibri"/>
        </w:rPr>
        <w:t xml:space="preserve"> degrowth transitions would most likely occur in </w:t>
      </w:r>
      <w:proofErr w:type="gramStart"/>
      <w:r w:rsidRPr="00FA25BD">
        <w:rPr>
          <w:rFonts w:eastAsia="Calibri"/>
        </w:rPr>
        <w:t>a context</w:t>
      </w:r>
      <w:proofErr w:type="gramEnd"/>
      <w:r w:rsidRPr="00FA25BD">
        <w:rPr>
          <w:rFonts w:eastAsia="Calibri"/>
        </w:rPr>
        <w:t xml:space="preserve"> of deepening political-economic crisis, intensifying climate shocks, and worsening insecurity for </w:t>
      </w:r>
      <w:proofErr w:type="gramStart"/>
      <w:r w:rsidRPr="00FA25BD">
        <w:rPr>
          <w:rFonts w:eastAsia="Calibri"/>
        </w:rPr>
        <w:t>the majority of</w:t>
      </w:r>
      <w:proofErr w:type="gramEnd"/>
      <w:r w:rsidRPr="00FA25BD">
        <w:rPr>
          <w:rFonts w:eastAsia="Calibri"/>
        </w:rPr>
        <w:t xml:space="preserve"> populations. A key danger, then, is that even in the best-case scenario in which powerful red-green movements decisively shift the balance of power vis-à-vis capital and elect leftist parties following </w:t>
      </w:r>
      <w:proofErr w:type="spellStart"/>
      <w:r w:rsidRPr="00FA25BD">
        <w:rPr>
          <w:rFonts w:eastAsia="Calibri"/>
        </w:rPr>
        <w:t>ecosocialist</w:t>
      </w:r>
      <w:proofErr w:type="spellEnd"/>
      <w:r w:rsidRPr="00FA25BD">
        <w:rPr>
          <w:rFonts w:eastAsia="Calibri"/>
        </w:rPr>
        <w:t xml:space="preserve"> platforms, this could lead to “authoritarian” forms of </w:t>
      </w:r>
      <w:proofErr w:type="spellStart"/>
      <w:r w:rsidRPr="00FA25BD">
        <w:rPr>
          <w:rFonts w:eastAsia="Calibri"/>
        </w:rPr>
        <w:t>ecosocialism</w:t>
      </w:r>
      <w:proofErr w:type="spellEnd"/>
      <w:r w:rsidRPr="00FA25BD">
        <w:rPr>
          <w:rFonts w:eastAsia="Calibri"/>
        </w:rPr>
        <w:t xml:space="preserve">, understood as </w:t>
      </w:r>
      <w:proofErr w:type="spellStart"/>
      <w:r w:rsidRPr="00FA25BD">
        <w:rPr>
          <w:rFonts w:eastAsia="Calibri"/>
        </w:rPr>
        <w:t>ecosocialist</w:t>
      </w:r>
      <w:proofErr w:type="spellEnd"/>
      <w:r w:rsidRPr="00FA25BD">
        <w:rPr>
          <w:rFonts w:eastAsia="Calibri"/>
        </w:rPr>
        <w:t xml:space="preserve"> regimes that institutionalize “state of emergency” provisions such as unchecked executive power, the suspension of democratic rights and procedures, restrictions on free speech, and military-police repression of dissent (Petras and Fitzgerald Citation1988). This has of course been one of the primary challenges confronting all socialist transitions historically, which have had to fight off external military intervention, resistance from capitalist elites, and reactionary currents from below </w:t>
      </w:r>
      <w:proofErr w:type="gramStart"/>
      <w:r w:rsidRPr="00FA25BD">
        <w:rPr>
          <w:rFonts w:eastAsia="Calibri"/>
        </w:rPr>
        <w:t>in order to</w:t>
      </w:r>
      <w:proofErr w:type="gramEnd"/>
      <w:r w:rsidRPr="00FA25BD">
        <w:rPr>
          <w:rFonts w:eastAsia="Calibri"/>
        </w:rPr>
        <w:t xml:space="preserve"> protect revolutionary gains. Things would be no different for future </w:t>
      </w:r>
      <w:proofErr w:type="spellStart"/>
      <w:r w:rsidRPr="00FA25BD">
        <w:rPr>
          <w:rFonts w:eastAsia="Calibri"/>
        </w:rPr>
        <w:t>ecosocialisms</w:t>
      </w:r>
      <w:proofErr w:type="spellEnd"/>
      <w:r w:rsidRPr="00FA25BD">
        <w:rPr>
          <w:rFonts w:eastAsia="Calibri"/>
        </w:rPr>
        <w:t xml:space="preserve">-in-transition, particularly given the likely contradiction between the speed at which consumption cuts may need to be made in the global north and the slowness with which post-materialist cultural change would occur, yet such problems have not been systematically explored by </w:t>
      </w:r>
      <w:proofErr w:type="spellStart"/>
      <w:r w:rsidRPr="00FA25BD">
        <w:rPr>
          <w:rFonts w:eastAsia="Calibri"/>
        </w:rPr>
        <w:t>ecosocialists</w:t>
      </w:r>
      <w:proofErr w:type="spellEnd"/>
      <w:r w:rsidRPr="00FA25BD">
        <w:rPr>
          <w:rFonts w:eastAsia="Calibri"/>
        </w:rPr>
        <w:t xml:space="preserve"> and degrowth scholars. The risks are twofold: first, that authoritarian measures would be needed to enforce lifestyle changes upon recalcitrant populations and “deal with the exceptional circumstances of direct and serious threat” to the survival of </w:t>
      </w:r>
      <w:proofErr w:type="spellStart"/>
      <w:r w:rsidRPr="00FA25BD">
        <w:rPr>
          <w:rFonts w:eastAsia="Calibri"/>
        </w:rPr>
        <w:t>ecosocialist</w:t>
      </w:r>
      <w:proofErr w:type="spellEnd"/>
      <w:r w:rsidRPr="00FA25BD">
        <w:rPr>
          <w:rFonts w:eastAsia="Calibri"/>
        </w:rPr>
        <w:t xml:space="preserve"> regimes in their early phases; and second, that such measures, rather than being temporally limited and abolished once the “exceptional circumstances” are dealt with, become the new normal (94).</w:t>
      </w:r>
    </w:p>
    <w:p w14:paraId="6EC065B8" w14:textId="77777777" w:rsidR="008239A3" w:rsidRPr="00FA25BD" w:rsidRDefault="008239A3" w:rsidP="008239A3">
      <w:pPr>
        <w:spacing w:line="256" w:lineRule="auto"/>
        <w:rPr>
          <w:rFonts w:eastAsia="Calibri"/>
        </w:rPr>
      </w:pPr>
      <w:r w:rsidRPr="00FA25BD">
        <w:rPr>
          <w:rFonts w:eastAsia="Calibri"/>
        </w:rPr>
        <w:t xml:space="preserve">Quincy Saul and Andreas Malm are among the few </w:t>
      </w:r>
      <w:proofErr w:type="spellStart"/>
      <w:r w:rsidRPr="00FA25BD">
        <w:rPr>
          <w:rFonts w:eastAsia="Calibri"/>
        </w:rPr>
        <w:t>ecosocialists</w:t>
      </w:r>
      <w:proofErr w:type="spellEnd"/>
      <w:r w:rsidRPr="00FA25BD">
        <w:rPr>
          <w:rFonts w:eastAsia="Calibri"/>
        </w:rPr>
        <w:t xml:space="preserve">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660B23D3" w14:textId="77777777" w:rsidR="008239A3" w:rsidRPr="00FA25BD" w:rsidRDefault="008239A3" w:rsidP="008239A3">
      <w:pPr>
        <w:spacing w:line="256" w:lineRule="auto"/>
        <w:rPr>
          <w:rFonts w:eastAsia="Calibri"/>
        </w:rPr>
      </w:pPr>
      <w:r w:rsidRPr="00FA25BD">
        <w:rPr>
          <w:rFonts w:eastAsia="Calibri"/>
        </w:rPr>
        <w:t>warlike state management of all industries … centralized decisions on who can consume what goods in what amounts, [and] punishment of transgressors threatening the annual emissions targets … [which] can only be feasible under an exceptional regime dealing with an unheard-of emergency (Malm Citation2015, 187)</w:t>
      </w:r>
    </w:p>
    <w:p w14:paraId="546A49B7" w14:textId="77777777" w:rsidR="008239A3" w:rsidRPr="00FA25BD" w:rsidRDefault="008239A3" w:rsidP="008239A3">
      <w:pPr>
        <w:spacing w:line="256" w:lineRule="auto"/>
        <w:rPr>
          <w:rFonts w:eastAsia="Calibri"/>
        </w:rPr>
      </w:pPr>
      <w:r w:rsidRPr="00FA25BD">
        <w:rPr>
          <w:rFonts w:eastAsia="Calibri"/>
        </w:rPr>
        <w:t xml:space="preserve">The risk, in other words, is that </w:t>
      </w:r>
      <w:proofErr w:type="spellStart"/>
      <w:r w:rsidRPr="00FA25BD">
        <w:rPr>
          <w:rFonts w:eastAsia="Calibri"/>
        </w:rPr>
        <w:t>ecosocialist</w:t>
      </w:r>
      <w:proofErr w:type="spellEnd"/>
      <w:r w:rsidRPr="00FA25BD">
        <w:rPr>
          <w:rFonts w:eastAsia="Calibri"/>
        </w:rPr>
        <w:t xml:space="preserve"> regimes that are democratically elected in a context of unprecedented climate-energy-economic crises may be forced down an authoritarian path in order to enforce carbon rationing, enact rapid and far-reaching transformations in land-use, break through the gridlock of dysfunctional and polarized legislatures, and defend themselves against violence and sabotage from capitalist elites and the far-right. The danger is exacerbated by the fact that worsening climate and political-economic crises, far from neutralizing the threat of rightwing populism, will most likely intensify ethnonationalist reaction and political polarization. As Malm and the </w:t>
      </w:r>
      <w:proofErr w:type="spellStart"/>
      <w:r w:rsidRPr="00FA25BD">
        <w:rPr>
          <w:rFonts w:eastAsia="Calibri"/>
        </w:rPr>
        <w:t>Zetkin</w:t>
      </w:r>
      <w:proofErr w:type="spellEnd"/>
      <w:r w:rsidRPr="00FA25BD">
        <w:rPr>
          <w:rFonts w:eastAsia="Calibri"/>
        </w:rPr>
        <w:t xml:space="preserve">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given that </w:t>
      </w:r>
      <w:proofErr w:type="spellStart"/>
      <w:r w:rsidRPr="00FA25BD">
        <w:rPr>
          <w:rFonts w:eastAsia="Calibri"/>
        </w:rPr>
        <w:t>ecosocialist</w:t>
      </w:r>
      <w:proofErr w:type="spellEnd"/>
      <w:r w:rsidRPr="00FA25BD">
        <w:rPr>
          <w:rFonts w:eastAsia="Calibri"/>
        </w:rPr>
        <w:t xml:space="preserve"> transitions would entail a “life-threatening situation” for most if not all sectors of the capitalist class, many of them would likely ally with the far-right </w:t>
      </w:r>
      <w:proofErr w:type="gramStart"/>
      <w:r w:rsidRPr="00FA25BD">
        <w:rPr>
          <w:rFonts w:eastAsia="Calibri"/>
        </w:rPr>
        <w:t>in order to</w:t>
      </w:r>
      <w:proofErr w:type="gramEnd"/>
      <w:r w:rsidRPr="00FA25BD">
        <w:rPr>
          <w:rFonts w:eastAsia="Calibri"/>
        </w:rPr>
        <w:t xml:space="preserve"> halt such transitions in their tracks and restore capitalist power “by any means necessary” (241). </w:t>
      </w:r>
      <w:proofErr w:type="gramStart"/>
      <w:r w:rsidRPr="00FA25BD">
        <w:rPr>
          <w:rFonts w:eastAsia="Calibri"/>
        </w:rPr>
        <w:t>Thus</w:t>
      </w:r>
      <w:proofErr w:type="gramEnd"/>
      <w:r w:rsidRPr="00FA25BD">
        <w:rPr>
          <w:rFonts w:eastAsia="Calibri"/>
        </w:rPr>
        <w:t xml:space="preserve"> even in the best-case scenario in which </w:t>
      </w:r>
      <w:proofErr w:type="spellStart"/>
      <w:r w:rsidRPr="00FA25BD">
        <w:rPr>
          <w:rFonts w:eastAsia="Calibri"/>
        </w:rPr>
        <w:t>ecosocialists</w:t>
      </w:r>
      <w:proofErr w:type="spellEnd"/>
      <w:r w:rsidRPr="00FA25BD">
        <w:rPr>
          <w:rFonts w:eastAsia="Calibri"/>
        </w:rPr>
        <w:t xml:space="preserve"> </w:t>
      </w:r>
      <w:proofErr w:type="gramStart"/>
      <w:r w:rsidRPr="00FA25BD">
        <w:rPr>
          <w:rFonts w:eastAsia="Calibri"/>
        </w:rPr>
        <w:t>are able to</w:t>
      </w:r>
      <w:proofErr w:type="gramEnd"/>
      <w:r w:rsidRPr="00FA25BD">
        <w:rPr>
          <w:rFonts w:eastAsia="Calibri"/>
        </w:rPr>
        <w:t xml:space="preserve"> assume power in core states, this would almost certainly occur in a context of rabid far-right resistance in alliance with global capital. The risks are particularly acute in, but not limited to, the US, where the spectacle of armed insurrectionists storming congress to try overthrowing the 2020 presidential election give us a taste of what </w:t>
      </w:r>
      <w:proofErr w:type="spellStart"/>
      <w:r w:rsidRPr="00FA25BD">
        <w:rPr>
          <w:rFonts w:eastAsia="Calibri"/>
        </w:rPr>
        <w:t>ecosocialists</w:t>
      </w:r>
      <w:proofErr w:type="spellEnd"/>
      <w:r w:rsidRPr="00FA25BD">
        <w:rPr>
          <w:rFonts w:eastAsia="Calibri"/>
        </w:rPr>
        <w:t xml:space="preserve"> are up against.</w:t>
      </w:r>
    </w:p>
    <w:p w14:paraId="2A0F37CC" w14:textId="77777777" w:rsidR="008239A3" w:rsidRPr="00FA25BD" w:rsidRDefault="008239A3" w:rsidP="008239A3"/>
    <w:p w14:paraId="5F1AD635" w14:textId="1204355D" w:rsidR="001E362C" w:rsidRPr="00FA25BD" w:rsidRDefault="001E362C" w:rsidP="001E362C">
      <w:pPr>
        <w:pStyle w:val="Heading3"/>
      </w:pPr>
      <w:r w:rsidRPr="00FA25BD">
        <w:t xml:space="preserve">No alt solvency </w:t>
      </w:r>
      <w:r w:rsidR="008239A3" w:rsidRPr="00FA25BD">
        <w:t xml:space="preserve">[socialism] </w:t>
      </w:r>
      <w:r w:rsidRPr="00FA25BD">
        <w:t xml:space="preserve">– too many variation </w:t>
      </w:r>
    </w:p>
    <w:p w14:paraId="2332245E" w14:textId="6C8D3EBD" w:rsidR="001E362C" w:rsidRPr="00FA25BD" w:rsidRDefault="008239A3" w:rsidP="001E362C">
      <w:pPr>
        <w:pStyle w:val="Heading4"/>
        <w:rPr>
          <w:rFonts w:eastAsia="Calibri"/>
        </w:rPr>
      </w:pPr>
      <w:r w:rsidRPr="00FA25BD">
        <w:rPr>
          <w:rFonts w:eastAsia="Calibri"/>
        </w:rPr>
        <w:t xml:space="preserve">Socialism has too many variants – can’t solve </w:t>
      </w:r>
    </w:p>
    <w:p w14:paraId="51B3C483" w14:textId="630A74DD" w:rsidR="001E362C" w:rsidRPr="00FA25BD" w:rsidRDefault="001E362C" w:rsidP="001E362C">
      <w:pPr>
        <w:spacing w:line="256" w:lineRule="auto"/>
        <w:rPr>
          <w:rFonts w:eastAsia="Calibri"/>
          <w:b/>
          <w:sz w:val="26"/>
          <w:szCs w:val="26"/>
        </w:rPr>
      </w:pPr>
      <w:r w:rsidRPr="00FA25BD">
        <w:rPr>
          <w:rFonts w:eastAsia="Calibri"/>
          <w:b/>
          <w:sz w:val="26"/>
          <w:szCs w:val="26"/>
        </w:rPr>
        <w:t>Shafiq 24</w:t>
      </w:r>
    </w:p>
    <w:p w14:paraId="7886B63F" w14:textId="77777777" w:rsidR="001E362C" w:rsidRPr="00FA25BD" w:rsidRDefault="001E362C" w:rsidP="001E362C">
      <w:pPr>
        <w:spacing w:line="256" w:lineRule="auto"/>
        <w:rPr>
          <w:rFonts w:eastAsia="Calibri"/>
        </w:rPr>
      </w:pPr>
      <w:r w:rsidRPr="00FA25BD">
        <w:rPr>
          <w:rFonts w:eastAsia="Calibri"/>
        </w:rPr>
        <w:t>[Tahmeed Shafiq, 3-14-2024, "Why a carbon-free world isn't possible with capitalism", Broadview Magazine,</w:t>
      </w:r>
      <w:hyperlink r:id="rId55">
        <w:r w:rsidRPr="00FA25BD">
          <w:rPr>
            <w:rFonts w:eastAsia="Calibri"/>
          </w:rPr>
          <w:t xml:space="preserve"> </w:t>
        </w:r>
      </w:hyperlink>
      <w:hyperlink r:id="rId56">
        <w:r w:rsidRPr="00FA25BD">
          <w:rPr>
            <w:rFonts w:eastAsia="Calibri"/>
            <w:color w:val="0563C1"/>
            <w:u w:val="single"/>
          </w:rPr>
          <w:t>https://broadview.org/carbon-free-capitalism-climate-change/</w:t>
        </w:r>
      </w:hyperlink>
      <w:r w:rsidRPr="00FA25BD">
        <w:rPr>
          <w:rFonts w:eastAsia="Calibri"/>
        </w:rPr>
        <w:t>, Accessed 7-7-2025, HDSCW - JX]</w:t>
      </w:r>
    </w:p>
    <w:p w14:paraId="08C56CB9" w14:textId="77777777" w:rsidR="001E362C" w:rsidRPr="00FA25BD" w:rsidRDefault="001E362C" w:rsidP="001E362C">
      <w:pPr>
        <w:rPr>
          <w:rStyle w:val="StyleUnderline"/>
        </w:rPr>
      </w:pPr>
      <w:r w:rsidRPr="00FA25BD">
        <w:rPr>
          <w:rStyle w:val="StyleUnderline"/>
        </w:rPr>
        <w:t>Here’s a pop quiz. Which of these three environmental solutions is the best?</w:t>
      </w:r>
    </w:p>
    <w:p w14:paraId="18E8A89C" w14:textId="77777777" w:rsidR="001E362C" w:rsidRPr="00FA25BD" w:rsidRDefault="001E362C" w:rsidP="001E362C">
      <w:r w:rsidRPr="00FA25BD">
        <w:rPr>
          <w:rStyle w:val="StyleUnderline"/>
        </w:rPr>
        <w:t xml:space="preserve">Number one: </w:t>
      </w:r>
      <w:proofErr w:type="spellStart"/>
      <w:r w:rsidRPr="00FA25BD">
        <w:rPr>
          <w:rStyle w:val="StyleUnderline"/>
        </w:rPr>
        <w:t>ecosocialism</w:t>
      </w:r>
      <w:proofErr w:type="spellEnd"/>
      <w:r w:rsidRPr="00FA25BD">
        <w:t>. It’s essentially socialism with a spicy climate kick. A larger government places more restrictions on private companies — higher carbon taxes, let’s say — and nationalizes any decision-making with profound environmental impacts. All oil could be government-owned and leased out as needed to make fuel. Private citizens could be restricted from buying land with any ecological value.</w:t>
      </w:r>
    </w:p>
    <w:p w14:paraId="30993360" w14:textId="77777777" w:rsidR="001E362C" w:rsidRPr="00FA25BD" w:rsidRDefault="001E362C" w:rsidP="001E362C">
      <w:r w:rsidRPr="00FA25BD">
        <w:t>Second candidate</w:t>
      </w:r>
      <w:r w:rsidRPr="00FA25BD">
        <w:rPr>
          <w:rStyle w:val="StyleUnderline"/>
        </w:rPr>
        <w:t>: degrowth. A loose coalition of diverse viewpoints with one shared anchor, a conviction that economic growth cannot continue forever</w:t>
      </w:r>
      <w:r w:rsidRPr="00FA25BD">
        <w:t>. Eventually, we will deplete so much of Earth’s natural resources that the planet will have nothing left to give. We need to stop — or at least greatly reduce — industrial activity before that happens. Saito, who believes degrowth is best aligned with Marx’s original position, says we must stop buying those destructive, extravagant and wasteful products. We lose some material luxuries, but now we can finally make decisions collectively for the health of the planet.</w:t>
      </w:r>
    </w:p>
    <w:p w14:paraId="0054C764" w14:textId="77777777" w:rsidR="001E362C" w:rsidRPr="00FA25BD" w:rsidRDefault="001E362C" w:rsidP="001E362C">
      <w:proofErr w:type="gramStart"/>
      <w:r w:rsidRPr="00FA25BD">
        <w:rPr>
          <w:rStyle w:val="StyleUnderline"/>
        </w:rPr>
        <w:t>Last but not least</w:t>
      </w:r>
      <w:proofErr w:type="gramEnd"/>
      <w:r w:rsidRPr="00FA25BD">
        <w:rPr>
          <w:rStyle w:val="StyleUnderline"/>
        </w:rPr>
        <w:t>: the circular economy. The free market continues to exist, but companies design their products to be recycled, repurposed and restored rather than replaced</w:t>
      </w:r>
      <w:r w:rsidRPr="00FA25BD">
        <w:t>. Finite raw materials are reused instead of winding up in landfills. The demand for natural resources diminishes, reducing the power of extractive industries. We all work co-operatively to share our limited resources, which encourages democracy and community solidarity.</w:t>
      </w:r>
      <w:r w:rsidRPr="00FA25BD">
        <w:br/>
        <w:t>Spoiler alert: there is no right answer. It’s a trick question. The options overlap. A socialist economy isn’t immune to overproduction, so some limits on resource extraction are still needed. Degrowth can’t happen overnight — we’ll need to make the transition to reusing our existing stock of plastics and metals slowly. And mutual aid is never going to happen at scale without some kind of government enforcement.</w:t>
      </w:r>
    </w:p>
    <w:p w14:paraId="4F71EED1" w14:textId="77777777" w:rsidR="001E362C" w:rsidRPr="00FA25BD" w:rsidRDefault="001E362C" w:rsidP="001E362C">
      <w:r w:rsidRPr="00FA25BD">
        <w:rPr>
          <w:rStyle w:val="StyleUnderline"/>
        </w:rPr>
        <w:t>But when you start pulling this thread, you find more camps than you thought possible. There are doughnut economists, eco-communists, eco-anarchists and many more. People within environmental movements exhibit a range of pro- and anti-capitalist ideologies,</w:t>
      </w:r>
      <w:r w:rsidRPr="00FA25BD">
        <w:t xml:space="preserve"> says Amy </w:t>
      </w:r>
      <w:proofErr w:type="spellStart"/>
      <w:r w:rsidRPr="00FA25BD">
        <w:t>Janzwood</w:t>
      </w:r>
      <w:proofErr w:type="spellEnd"/>
      <w:r w:rsidRPr="00FA25BD">
        <w:t xml:space="preserve">, a political and environmental scientist at McGill University in Montreal. Among the oil pipeline protests she studies, she sees both NIMBY </w:t>
      </w:r>
      <w:proofErr w:type="gramStart"/>
      <w:r w:rsidRPr="00FA25BD">
        <w:t>land owners</w:t>
      </w:r>
      <w:proofErr w:type="gramEnd"/>
      <w:r w:rsidRPr="00FA25BD">
        <w:t xml:space="preserve"> who want their property values preserved and Indigenous land de- fenders fighting against colonial views of property.</w:t>
      </w:r>
    </w:p>
    <w:p w14:paraId="60E39733" w14:textId="77777777" w:rsidR="001E362C" w:rsidRPr="001E362C" w:rsidRDefault="001E362C" w:rsidP="001E362C">
      <w:r w:rsidRPr="00FA25BD">
        <w:t>“</w:t>
      </w:r>
      <w:r w:rsidRPr="00FA25BD">
        <w:rPr>
          <w:rStyle w:val="StyleUnderline"/>
        </w:rPr>
        <w:t xml:space="preserve">Regardless of the terminology we use, it’s incredibly important to think about the foundations that underpin what the future could look like,” </w:t>
      </w:r>
      <w:proofErr w:type="spellStart"/>
      <w:r w:rsidRPr="00FA25BD">
        <w:rPr>
          <w:rStyle w:val="StyleUnderline"/>
        </w:rPr>
        <w:t>Janzwood</w:t>
      </w:r>
      <w:proofErr w:type="spellEnd"/>
      <w:r w:rsidRPr="00FA25BD">
        <w:rPr>
          <w:rStyle w:val="StyleUnderline"/>
        </w:rPr>
        <w:t xml:space="preserve"> says. “If we don’t have a clear sense of the complex causes of the problems that we are currently wrestling with, then we won’t have a good idea of how to move beyond them.”</w:t>
      </w:r>
    </w:p>
    <w:p w14:paraId="7DEDBA7F" w14:textId="77777777" w:rsidR="001E362C" w:rsidRPr="001E362C" w:rsidRDefault="001E362C" w:rsidP="001E362C"/>
    <w:sectPr w:rsidR="001E362C" w:rsidRPr="001E36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0AB8" w14:textId="77777777" w:rsidR="00AF6055" w:rsidRDefault="00AF6055" w:rsidP="00066D2C">
      <w:pPr>
        <w:spacing w:after="0" w:line="240" w:lineRule="auto"/>
      </w:pPr>
      <w:r>
        <w:separator/>
      </w:r>
    </w:p>
  </w:endnote>
  <w:endnote w:type="continuationSeparator" w:id="0">
    <w:p w14:paraId="6F9C9338" w14:textId="77777777" w:rsidR="00AF6055" w:rsidRDefault="00AF60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FC61" w14:textId="77777777" w:rsidR="00AF6055" w:rsidRDefault="00AF6055" w:rsidP="00066D2C">
      <w:pPr>
        <w:spacing w:after="0" w:line="240" w:lineRule="auto"/>
      </w:pPr>
      <w:r>
        <w:separator/>
      </w:r>
    </w:p>
  </w:footnote>
  <w:footnote w:type="continuationSeparator" w:id="0">
    <w:p w14:paraId="665E727B" w14:textId="77777777" w:rsidR="00AF6055" w:rsidRDefault="00AF60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61261653136"/>
    <w:docVar w:name="VerbatimVersion" w:val="6.0.0"/>
    <w:docVar w:name="WordVersion" w:val="16.0"/>
  </w:docVars>
  <w:rsids>
    <w:rsidRoot w:val="00F465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97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AF2"/>
    <w:rsid w:val="000E0913"/>
    <w:rsid w:val="000E13F7"/>
    <w:rsid w:val="000E2525"/>
    <w:rsid w:val="000F5C68"/>
    <w:rsid w:val="000F6390"/>
    <w:rsid w:val="000F6530"/>
    <w:rsid w:val="000F775F"/>
    <w:rsid w:val="001014FC"/>
    <w:rsid w:val="0010417F"/>
    <w:rsid w:val="00105540"/>
    <w:rsid w:val="00105C8A"/>
    <w:rsid w:val="00110DEC"/>
    <w:rsid w:val="001119CE"/>
    <w:rsid w:val="001128A3"/>
    <w:rsid w:val="001128D5"/>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7C8"/>
    <w:rsid w:val="001C48D7"/>
    <w:rsid w:val="001D1994"/>
    <w:rsid w:val="001D6D5C"/>
    <w:rsid w:val="001D7A6D"/>
    <w:rsid w:val="001E362C"/>
    <w:rsid w:val="001E4A64"/>
    <w:rsid w:val="001E61F5"/>
    <w:rsid w:val="001F0C01"/>
    <w:rsid w:val="001F1F4D"/>
    <w:rsid w:val="001F5972"/>
    <w:rsid w:val="002005AF"/>
    <w:rsid w:val="00200C1A"/>
    <w:rsid w:val="002052E3"/>
    <w:rsid w:val="00210DC2"/>
    <w:rsid w:val="002110D6"/>
    <w:rsid w:val="002152F9"/>
    <w:rsid w:val="0021530A"/>
    <w:rsid w:val="002212A9"/>
    <w:rsid w:val="00223393"/>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759"/>
    <w:rsid w:val="002E663F"/>
    <w:rsid w:val="002F0384"/>
    <w:rsid w:val="002F276B"/>
    <w:rsid w:val="002F28CE"/>
    <w:rsid w:val="002F2CFC"/>
    <w:rsid w:val="002F37D1"/>
    <w:rsid w:val="002F5A47"/>
    <w:rsid w:val="002F636E"/>
    <w:rsid w:val="002F69F0"/>
    <w:rsid w:val="00300F2F"/>
    <w:rsid w:val="00304257"/>
    <w:rsid w:val="003042E4"/>
    <w:rsid w:val="00304A78"/>
    <w:rsid w:val="00306FDE"/>
    <w:rsid w:val="00307FBA"/>
    <w:rsid w:val="003106D9"/>
    <w:rsid w:val="00311112"/>
    <w:rsid w:val="00311C1F"/>
    <w:rsid w:val="0031266A"/>
    <w:rsid w:val="0031761F"/>
    <w:rsid w:val="003226DF"/>
    <w:rsid w:val="00323E50"/>
    <w:rsid w:val="003264E7"/>
    <w:rsid w:val="003310D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8D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F70"/>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0C1"/>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59F"/>
    <w:rsid w:val="00515BDD"/>
    <w:rsid w:val="005173B0"/>
    <w:rsid w:val="00521B9F"/>
    <w:rsid w:val="005268F8"/>
    <w:rsid w:val="0053626E"/>
    <w:rsid w:val="00537FFC"/>
    <w:rsid w:val="00544898"/>
    <w:rsid w:val="00544936"/>
    <w:rsid w:val="005449A8"/>
    <w:rsid w:val="005519D9"/>
    <w:rsid w:val="0055242A"/>
    <w:rsid w:val="005525AE"/>
    <w:rsid w:val="005546C5"/>
    <w:rsid w:val="005558FC"/>
    <w:rsid w:val="00557B59"/>
    <w:rsid w:val="00565142"/>
    <w:rsid w:val="00567D6A"/>
    <w:rsid w:val="00567D90"/>
    <w:rsid w:val="00572A6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5D7"/>
    <w:rsid w:val="00622773"/>
    <w:rsid w:val="00622C58"/>
    <w:rsid w:val="0062614B"/>
    <w:rsid w:val="006266E2"/>
    <w:rsid w:val="0063037B"/>
    <w:rsid w:val="00632C54"/>
    <w:rsid w:val="00635616"/>
    <w:rsid w:val="00641E99"/>
    <w:rsid w:val="0064436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92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43B"/>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F0D"/>
    <w:rsid w:val="007D2F9C"/>
    <w:rsid w:val="007E1757"/>
    <w:rsid w:val="007E18CC"/>
    <w:rsid w:val="007E1E34"/>
    <w:rsid w:val="007F1998"/>
    <w:rsid w:val="007F2034"/>
    <w:rsid w:val="007F4683"/>
    <w:rsid w:val="007F55A4"/>
    <w:rsid w:val="007F7C5E"/>
    <w:rsid w:val="00800BF1"/>
    <w:rsid w:val="0080187B"/>
    <w:rsid w:val="0080587F"/>
    <w:rsid w:val="00806B14"/>
    <w:rsid w:val="008114D4"/>
    <w:rsid w:val="0081234D"/>
    <w:rsid w:val="00812D2D"/>
    <w:rsid w:val="00817A64"/>
    <w:rsid w:val="008202F7"/>
    <w:rsid w:val="008239A3"/>
    <w:rsid w:val="008247A4"/>
    <w:rsid w:val="00825D47"/>
    <w:rsid w:val="008272A6"/>
    <w:rsid w:val="0083258C"/>
    <w:rsid w:val="00833D6C"/>
    <w:rsid w:val="0083485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1D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1"/>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C7A"/>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E6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868"/>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491"/>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8BC"/>
    <w:rsid w:val="00AB6F32"/>
    <w:rsid w:val="00AC46C7"/>
    <w:rsid w:val="00AC5B71"/>
    <w:rsid w:val="00AC5F18"/>
    <w:rsid w:val="00AC6ED5"/>
    <w:rsid w:val="00AE00AE"/>
    <w:rsid w:val="00AE56E1"/>
    <w:rsid w:val="00AE6C9A"/>
    <w:rsid w:val="00AF2207"/>
    <w:rsid w:val="00AF2612"/>
    <w:rsid w:val="00AF2A61"/>
    <w:rsid w:val="00AF30D9"/>
    <w:rsid w:val="00AF605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EF2"/>
    <w:rsid w:val="00B2410E"/>
    <w:rsid w:val="00B2727D"/>
    <w:rsid w:val="00B301A2"/>
    <w:rsid w:val="00B31350"/>
    <w:rsid w:val="00B315A8"/>
    <w:rsid w:val="00B32C3E"/>
    <w:rsid w:val="00B41D37"/>
    <w:rsid w:val="00B45128"/>
    <w:rsid w:val="00B53DB3"/>
    <w:rsid w:val="00B66AF2"/>
    <w:rsid w:val="00B723F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781"/>
    <w:rsid w:val="00BB6860"/>
    <w:rsid w:val="00BC3256"/>
    <w:rsid w:val="00BC3592"/>
    <w:rsid w:val="00BC36DF"/>
    <w:rsid w:val="00BC4B41"/>
    <w:rsid w:val="00BC66ED"/>
    <w:rsid w:val="00BD11D3"/>
    <w:rsid w:val="00BD2B47"/>
    <w:rsid w:val="00BD2CAA"/>
    <w:rsid w:val="00BD3B65"/>
    <w:rsid w:val="00BD4AB5"/>
    <w:rsid w:val="00BE1C5C"/>
    <w:rsid w:val="00BE3E67"/>
    <w:rsid w:val="00BE50E6"/>
    <w:rsid w:val="00BE61B2"/>
    <w:rsid w:val="00BE7CC3"/>
    <w:rsid w:val="00BF2B0D"/>
    <w:rsid w:val="00BF4E3B"/>
    <w:rsid w:val="00BF5454"/>
    <w:rsid w:val="00BF5A6A"/>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864"/>
    <w:rsid w:val="00C432D9"/>
    <w:rsid w:val="00C44166"/>
    <w:rsid w:val="00C45B5B"/>
    <w:rsid w:val="00C46F26"/>
    <w:rsid w:val="00C51687"/>
    <w:rsid w:val="00C5289C"/>
    <w:rsid w:val="00C56008"/>
    <w:rsid w:val="00C56CBC"/>
    <w:rsid w:val="00C617B0"/>
    <w:rsid w:val="00C62D2B"/>
    <w:rsid w:val="00C6344F"/>
    <w:rsid w:val="00C659E2"/>
    <w:rsid w:val="00C669AD"/>
    <w:rsid w:val="00C71E3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C55"/>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586"/>
    <w:rsid w:val="00CF5308"/>
    <w:rsid w:val="00D01F0A"/>
    <w:rsid w:val="00D13012"/>
    <w:rsid w:val="00D14159"/>
    <w:rsid w:val="00D14990"/>
    <w:rsid w:val="00D24268"/>
    <w:rsid w:val="00D25BE6"/>
    <w:rsid w:val="00D321DB"/>
    <w:rsid w:val="00D32460"/>
    <w:rsid w:val="00D32EBF"/>
    <w:rsid w:val="00D343B3"/>
    <w:rsid w:val="00D35073"/>
    <w:rsid w:val="00D36085"/>
    <w:rsid w:val="00D421D9"/>
    <w:rsid w:val="00D437E9"/>
    <w:rsid w:val="00D47529"/>
    <w:rsid w:val="00D47713"/>
    <w:rsid w:val="00D51103"/>
    <w:rsid w:val="00D53B1C"/>
    <w:rsid w:val="00D55A7A"/>
    <w:rsid w:val="00D568D5"/>
    <w:rsid w:val="00D56B6F"/>
    <w:rsid w:val="00D57878"/>
    <w:rsid w:val="00D57D33"/>
    <w:rsid w:val="00D60AB7"/>
    <w:rsid w:val="00D6226F"/>
    <w:rsid w:val="00D70E15"/>
    <w:rsid w:val="00D714E5"/>
    <w:rsid w:val="00D7238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4DC"/>
    <w:rsid w:val="00DD0950"/>
    <w:rsid w:val="00DD0BFE"/>
    <w:rsid w:val="00DD29B1"/>
    <w:rsid w:val="00DD3714"/>
    <w:rsid w:val="00DD4AF9"/>
    <w:rsid w:val="00DD5DF4"/>
    <w:rsid w:val="00DD5EE9"/>
    <w:rsid w:val="00DD7497"/>
    <w:rsid w:val="00DD782F"/>
    <w:rsid w:val="00DE0414"/>
    <w:rsid w:val="00DE0982"/>
    <w:rsid w:val="00DE1D11"/>
    <w:rsid w:val="00DE28ED"/>
    <w:rsid w:val="00DE419E"/>
    <w:rsid w:val="00DE44C3"/>
    <w:rsid w:val="00DE4D5E"/>
    <w:rsid w:val="00DF139C"/>
    <w:rsid w:val="00DF66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C1A"/>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FDF"/>
    <w:rsid w:val="00F00A14"/>
    <w:rsid w:val="00F0685D"/>
    <w:rsid w:val="00F06A5D"/>
    <w:rsid w:val="00F0700E"/>
    <w:rsid w:val="00F14A61"/>
    <w:rsid w:val="00F15667"/>
    <w:rsid w:val="00F17B58"/>
    <w:rsid w:val="00F24B23"/>
    <w:rsid w:val="00F25A3F"/>
    <w:rsid w:val="00F26C2A"/>
    <w:rsid w:val="00F27353"/>
    <w:rsid w:val="00F31B7D"/>
    <w:rsid w:val="00F32A17"/>
    <w:rsid w:val="00F349CE"/>
    <w:rsid w:val="00F34BAA"/>
    <w:rsid w:val="00F35345"/>
    <w:rsid w:val="00F355CA"/>
    <w:rsid w:val="00F355FB"/>
    <w:rsid w:val="00F40C6B"/>
    <w:rsid w:val="00F41113"/>
    <w:rsid w:val="00F413E9"/>
    <w:rsid w:val="00F44385"/>
    <w:rsid w:val="00F45C61"/>
    <w:rsid w:val="00F4650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716"/>
    <w:rsid w:val="00F95F8F"/>
    <w:rsid w:val="00FA0A18"/>
    <w:rsid w:val="00FA1BBD"/>
    <w:rsid w:val="00FA25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3C16D"/>
  <w15:chartTrackingRefBased/>
  <w15:docId w15:val="{44DAA9FE-A5DE-42B4-B033-B1FCF63D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0DEC"/>
    <w:rPr>
      <w:rFonts w:ascii="Calibri" w:hAnsi="Calibri" w:cs="Calibri"/>
    </w:rPr>
  </w:style>
  <w:style w:type="paragraph" w:styleId="Heading1">
    <w:name w:val="heading 1"/>
    <w:aliases w:val="Pocket"/>
    <w:basedOn w:val="Normal"/>
    <w:next w:val="Normal"/>
    <w:link w:val="Heading1Char"/>
    <w:qFormat/>
    <w:rsid w:val="00110D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0D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110D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qFormat/>
    <w:rsid w:val="00110D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0D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10D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DEC"/>
  </w:style>
  <w:style w:type="character" w:styleId="Emphasis">
    <w:name w:val="Emphasis"/>
    <w:aliases w:val="Evidence,Minimized,minimized,Highlighted,tag2,Size 10,emphasis in card,CD Card,ED - Tag,Underlined,emphasis,Emphasis!!,small,Bold Underline,Qualifications,normal card text,bold underline,Shrunk,qualifications in card,qualifications,Style1,Box,s"/>
    <w:basedOn w:val="DefaultParagraphFont"/>
    <w:link w:val="textbold"/>
    <w:uiPriority w:val="8"/>
    <w:qFormat/>
    <w:rsid w:val="00110D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0DEC"/>
    <w:rPr>
      <w:color w:val="auto"/>
      <w:u w:val="none"/>
    </w:rPr>
  </w:style>
  <w:style w:type="character" w:customStyle="1" w:styleId="Heading1Char">
    <w:name w:val="Heading 1 Char"/>
    <w:aliases w:val="Pocket Char"/>
    <w:basedOn w:val="DefaultParagraphFont"/>
    <w:link w:val="Heading1"/>
    <w:rsid w:val="00110D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0DE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110D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 Char"/>
    <w:basedOn w:val="DefaultParagraphFont"/>
    <w:link w:val="Heading4"/>
    <w:uiPriority w:val="3"/>
    <w:rsid w:val="00110D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0D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110DEC"/>
    <w:rPr>
      <w:b w:val="0"/>
      <w:sz w:val="22"/>
      <w:u w:val="single"/>
    </w:rPr>
  </w:style>
  <w:style w:type="character" w:styleId="Strong">
    <w:name w:val="Strong"/>
    <w:basedOn w:val="DefaultParagraphFont"/>
    <w:uiPriority w:val="22"/>
    <w:semiHidden/>
    <w:qFormat/>
    <w:rsid w:val="00110DEC"/>
    <w:rPr>
      <w:b/>
      <w:bCs/>
    </w:rPr>
  </w:style>
  <w:style w:type="character" w:styleId="BookTitle">
    <w:name w:val="Book Title"/>
    <w:basedOn w:val="DefaultParagraphFont"/>
    <w:uiPriority w:val="33"/>
    <w:semiHidden/>
    <w:qFormat/>
    <w:rsid w:val="00110DEC"/>
    <w:rPr>
      <w:b/>
      <w:bCs/>
      <w:i/>
      <w:iCs/>
      <w:spacing w:val="5"/>
    </w:rPr>
  </w:style>
  <w:style w:type="character" w:customStyle="1" w:styleId="Heading5Char">
    <w:name w:val="Heading 5 Char"/>
    <w:basedOn w:val="DefaultParagraphFont"/>
    <w:link w:val="Heading5"/>
    <w:uiPriority w:val="9"/>
    <w:semiHidden/>
    <w:rsid w:val="00110D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0DEC"/>
  </w:style>
  <w:style w:type="paragraph" w:styleId="Header">
    <w:name w:val="header"/>
    <w:basedOn w:val="Normal"/>
    <w:link w:val="HeaderChar"/>
    <w:uiPriority w:val="99"/>
    <w:semiHidden/>
    <w:rsid w:val="00110D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DEC"/>
    <w:rPr>
      <w:rFonts w:ascii="Calibri" w:hAnsi="Calibri" w:cs="Calibri"/>
    </w:rPr>
  </w:style>
  <w:style w:type="paragraph" w:styleId="Footer">
    <w:name w:val="footer"/>
    <w:basedOn w:val="Normal"/>
    <w:link w:val="FooterChar"/>
    <w:uiPriority w:val="99"/>
    <w:semiHidden/>
    <w:rsid w:val="00110D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0DEC"/>
    <w:rPr>
      <w:rFonts w:ascii="Calibri" w:hAnsi="Calibri" w:cs="Calibri"/>
    </w:rPr>
  </w:style>
  <w:style w:type="paragraph" w:styleId="BodyText">
    <w:name w:val="Body Text"/>
    <w:basedOn w:val="Normal"/>
    <w:link w:val="BodyTextChar"/>
    <w:uiPriority w:val="99"/>
    <w:semiHidden/>
    <w:unhideWhenUsed/>
    <w:rsid w:val="00110DEC"/>
    <w:pPr>
      <w:spacing w:after="120"/>
    </w:pPr>
  </w:style>
  <w:style w:type="character" w:customStyle="1" w:styleId="BodyTextChar">
    <w:name w:val="Body Text Char"/>
    <w:basedOn w:val="DefaultParagraphFont"/>
    <w:link w:val="BodyText"/>
    <w:uiPriority w:val="99"/>
    <w:semiHidden/>
    <w:rsid w:val="00110DEC"/>
    <w:rPr>
      <w:rFonts w:ascii="Calibri" w:hAnsi="Calibri" w:cs="Calibri"/>
    </w:rPr>
  </w:style>
  <w:style w:type="paragraph" w:styleId="NoSpacing">
    <w:name w:val="No Spacing"/>
    <w:link w:val="NoSpacingChar"/>
    <w:uiPriority w:val="99"/>
    <w:semiHidden/>
    <w:unhideWhenUsed/>
    <w:qFormat/>
    <w:rsid w:val="00110D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0DE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110DEC"/>
    <w:rPr>
      <w:color w:val="0563C1" w:themeColor="hyperlink"/>
      <w:u w:val="single"/>
    </w:rPr>
  </w:style>
  <w:style w:type="character" w:styleId="UnresolvedMention">
    <w:name w:val="Unresolved Mention"/>
    <w:basedOn w:val="DefaultParagraphFont"/>
    <w:uiPriority w:val="99"/>
    <w:semiHidden/>
    <w:unhideWhenUsed/>
    <w:rsid w:val="00110DEC"/>
    <w:rPr>
      <w:color w:val="605E5C"/>
      <w:shd w:val="clear" w:color="auto" w:fill="E1DFDD"/>
    </w:rPr>
  </w:style>
  <w:style w:type="paragraph" w:customStyle="1" w:styleId="UnderlinePara">
    <w:name w:val="Underline Para"/>
    <w:basedOn w:val="Normal"/>
    <w:link w:val="StyleUnderline"/>
    <w:uiPriority w:val="7"/>
    <w:qFormat/>
    <w:rsid w:val="00DD3714"/>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DD371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64436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AB38BC"/>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110DEC"/>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Emphasis1">
    <w:name w:val="Emphasis1"/>
    <w:basedOn w:val="Normal"/>
    <w:autoRedefine/>
    <w:uiPriority w:val="20"/>
    <w:qFormat/>
    <w:rsid w:val="00110DEC"/>
    <w:pPr>
      <w:pBdr>
        <w:top w:val="single" w:sz="8" w:space="1" w:color="auto"/>
        <w:left w:val="single" w:sz="8" w:space="4" w:color="auto"/>
        <w:bottom w:val="single" w:sz="8" w:space="1" w:color="auto"/>
        <w:right w:val="single" w:sz="8" w:space="4" w:color="auto"/>
      </w:pBdr>
      <w:ind w:left="720"/>
      <w:jc w:val="both"/>
    </w:pPr>
    <w:rPr>
      <w:rFonts w:eastAsiaTheme="minorEastAsia" w:cstheme="minorBidi"/>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75291">
      <w:bodyDiv w:val="1"/>
      <w:marLeft w:val="0"/>
      <w:marRight w:val="0"/>
      <w:marTop w:val="0"/>
      <w:marBottom w:val="0"/>
      <w:divBdr>
        <w:top w:val="none" w:sz="0" w:space="0" w:color="auto"/>
        <w:left w:val="none" w:sz="0" w:space="0" w:color="auto"/>
        <w:bottom w:val="none" w:sz="0" w:space="0" w:color="auto"/>
        <w:right w:val="none" w:sz="0" w:space="0" w:color="auto"/>
      </w:divBdr>
    </w:div>
    <w:div w:id="21026557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0377580">
      <w:bodyDiv w:val="1"/>
      <w:marLeft w:val="0"/>
      <w:marRight w:val="0"/>
      <w:marTop w:val="0"/>
      <w:marBottom w:val="0"/>
      <w:divBdr>
        <w:top w:val="none" w:sz="0" w:space="0" w:color="auto"/>
        <w:left w:val="none" w:sz="0" w:space="0" w:color="auto"/>
        <w:bottom w:val="none" w:sz="0" w:space="0" w:color="auto"/>
        <w:right w:val="none" w:sz="0" w:space="0" w:color="auto"/>
      </w:divBdr>
    </w:div>
    <w:div w:id="307134319">
      <w:bodyDiv w:val="1"/>
      <w:marLeft w:val="0"/>
      <w:marRight w:val="0"/>
      <w:marTop w:val="0"/>
      <w:marBottom w:val="0"/>
      <w:divBdr>
        <w:top w:val="none" w:sz="0" w:space="0" w:color="auto"/>
        <w:left w:val="none" w:sz="0" w:space="0" w:color="auto"/>
        <w:bottom w:val="none" w:sz="0" w:space="0" w:color="auto"/>
        <w:right w:val="none" w:sz="0" w:space="0" w:color="auto"/>
      </w:divBdr>
      <w:divsChild>
        <w:div w:id="1264387186">
          <w:marLeft w:val="0"/>
          <w:marRight w:val="0"/>
          <w:marTop w:val="0"/>
          <w:marBottom w:val="0"/>
          <w:divBdr>
            <w:top w:val="none" w:sz="0" w:space="0" w:color="auto"/>
            <w:left w:val="none" w:sz="0" w:space="0" w:color="auto"/>
            <w:bottom w:val="none" w:sz="0" w:space="0" w:color="auto"/>
            <w:right w:val="none" w:sz="0" w:space="0" w:color="auto"/>
          </w:divBdr>
        </w:div>
      </w:divsChild>
    </w:div>
    <w:div w:id="429592470">
      <w:bodyDiv w:val="1"/>
      <w:marLeft w:val="0"/>
      <w:marRight w:val="0"/>
      <w:marTop w:val="0"/>
      <w:marBottom w:val="0"/>
      <w:divBdr>
        <w:top w:val="none" w:sz="0" w:space="0" w:color="auto"/>
        <w:left w:val="none" w:sz="0" w:space="0" w:color="auto"/>
        <w:bottom w:val="none" w:sz="0" w:space="0" w:color="auto"/>
        <w:right w:val="none" w:sz="0" w:space="0" w:color="auto"/>
      </w:divBdr>
    </w:div>
    <w:div w:id="505479781">
      <w:bodyDiv w:val="1"/>
      <w:marLeft w:val="0"/>
      <w:marRight w:val="0"/>
      <w:marTop w:val="0"/>
      <w:marBottom w:val="0"/>
      <w:divBdr>
        <w:top w:val="none" w:sz="0" w:space="0" w:color="auto"/>
        <w:left w:val="none" w:sz="0" w:space="0" w:color="auto"/>
        <w:bottom w:val="none" w:sz="0" w:space="0" w:color="auto"/>
        <w:right w:val="none" w:sz="0" w:space="0" w:color="auto"/>
      </w:divBdr>
      <w:divsChild>
        <w:div w:id="217865760">
          <w:marLeft w:val="0"/>
          <w:marRight w:val="0"/>
          <w:marTop w:val="0"/>
          <w:marBottom w:val="0"/>
          <w:divBdr>
            <w:top w:val="none" w:sz="0" w:space="0" w:color="auto"/>
            <w:left w:val="none" w:sz="0" w:space="0" w:color="auto"/>
            <w:bottom w:val="none" w:sz="0" w:space="0" w:color="auto"/>
            <w:right w:val="none" w:sz="0" w:space="0" w:color="auto"/>
          </w:divBdr>
        </w:div>
      </w:divsChild>
    </w:div>
    <w:div w:id="558251873">
      <w:bodyDiv w:val="1"/>
      <w:marLeft w:val="0"/>
      <w:marRight w:val="0"/>
      <w:marTop w:val="0"/>
      <w:marBottom w:val="0"/>
      <w:divBdr>
        <w:top w:val="none" w:sz="0" w:space="0" w:color="auto"/>
        <w:left w:val="none" w:sz="0" w:space="0" w:color="auto"/>
        <w:bottom w:val="none" w:sz="0" w:space="0" w:color="auto"/>
        <w:right w:val="none" w:sz="0" w:space="0" w:color="auto"/>
      </w:divBdr>
    </w:div>
    <w:div w:id="769199332">
      <w:bodyDiv w:val="1"/>
      <w:marLeft w:val="0"/>
      <w:marRight w:val="0"/>
      <w:marTop w:val="0"/>
      <w:marBottom w:val="0"/>
      <w:divBdr>
        <w:top w:val="none" w:sz="0" w:space="0" w:color="auto"/>
        <w:left w:val="none" w:sz="0" w:space="0" w:color="auto"/>
        <w:bottom w:val="none" w:sz="0" w:space="0" w:color="auto"/>
        <w:right w:val="none" w:sz="0" w:space="0" w:color="auto"/>
      </w:divBdr>
    </w:div>
    <w:div w:id="908154841">
      <w:bodyDiv w:val="1"/>
      <w:marLeft w:val="0"/>
      <w:marRight w:val="0"/>
      <w:marTop w:val="0"/>
      <w:marBottom w:val="0"/>
      <w:divBdr>
        <w:top w:val="none" w:sz="0" w:space="0" w:color="auto"/>
        <w:left w:val="none" w:sz="0" w:space="0" w:color="auto"/>
        <w:bottom w:val="none" w:sz="0" w:space="0" w:color="auto"/>
        <w:right w:val="none" w:sz="0" w:space="0" w:color="auto"/>
      </w:divBdr>
    </w:div>
    <w:div w:id="924455473">
      <w:bodyDiv w:val="1"/>
      <w:marLeft w:val="0"/>
      <w:marRight w:val="0"/>
      <w:marTop w:val="0"/>
      <w:marBottom w:val="0"/>
      <w:divBdr>
        <w:top w:val="none" w:sz="0" w:space="0" w:color="auto"/>
        <w:left w:val="none" w:sz="0" w:space="0" w:color="auto"/>
        <w:bottom w:val="none" w:sz="0" w:space="0" w:color="auto"/>
        <w:right w:val="none" w:sz="0" w:space="0" w:color="auto"/>
      </w:divBdr>
    </w:div>
    <w:div w:id="964852761">
      <w:bodyDiv w:val="1"/>
      <w:marLeft w:val="0"/>
      <w:marRight w:val="0"/>
      <w:marTop w:val="0"/>
      <w:marBottom w:val="0"/>
      <w:divBdr>
        <w:top w:val="none" w:sz="0" w:space="0" w:color="auto"/>
        <w:left w:val="none" w:sz="0" w:space="0" w:color="auto"/>
        <w:bottom w:val="none" w:sz="0" w:space="0" w:color="auto"/>
        <w:right w:val="none" w:sz="0" w:space="0" w:color="auto"/>
      </w:divBdr>
    </w:div>
    <w:div w:id="1106001363">
      <w:bodyDiv w:val="1"/>
      <w:marLeft w:val="0"/>
      <w:marRight w:val="0"/>
      <w:marTop w:val="0"/>
      <w:marBottom w:val="0"/>
      <w:divBdr>
        <w:top w:val="none" w:sz="0" w:space="0" w:color="auto"/>
        <w:left w:val="none" w:sz="0" w:space="0" w:color="auto"/>
        <w:bottom w:val="none" w:sz="0" w:space="0" w:color="auto"/>
        <w:right w:val="none" w:sz="0" w:space="0" w:color="auto"/>
      </w:divBdr>
    </w:div>
    <w:div w:id="1163356478">
      <w:bodyDiv w:val="1"/>
      <w:marLeft w:val="0"/>
      <w:marRight w:val="0"/>
      <w:marTop w:val="0"/>
      <w:marBottom w:val="0"/>
      <w:divBdr>
        <w:top w:val="none" w:sz="0" w:space="0" w:color="auto"/>
        <w:left w:val="none" w:sz="0" w:space="0" w:color="auto"/>
        <w:bottom w:val="none" w:sz="0" w:space="0" w:color="auto"/>
        <w:right w:val="none" w:sz="0" w:space="0" w:color="auto"/>
      </w:divBdr>
    </w:div>
    <w:div w:id="1218931358">
      <w:bodyDiv w:val="1"/>
      <w:marLeft w:val="0"/>
      <w:marRight w:val="0"/>
      <w:marTop w:val="0"/>
      <w:marBottom w:val="0"/>
      <w:divBdr>
        <w:top w:val="none" w:sz="0" w:space="0" w:color="auto"/>
        <w:left w:val="none" w:sz="0" w:space="0" w:color="auto"/>
        <w:bottom w:val="none" w:sz="0" w:space="0" w:color="auto"/>
        <w:right w:val="none" w:sz="0" w:space="0" w:color="auto"/>
      </w:divBdr>
    </w:div>
    <w:div w:id="1395812516">
      <w:bodyDiv w:val="1"/>
      <w:marLeft w:val="0"/>
      <w:marRight w:val="0"/>
      <w:marTop w:val="0"/>
      <w:marBottom w:val="0"/>
      <w:divBdr>
        <w:top w:val="none" w:sz="0" w:space="0" w:color="auto"/>
        <w:left w:val="none" w:sz="0" w:space="0" w:color="auto"/>
        <w:bottom w:val="none" w:sz="0" w:space="0" w:color="auto"/>
        <w:right w:val="none" w:sz="0" w:space="0" w:color="auto"/>
      </w:divBdr>
    </w:div>
    <w:div w:id="1467819685">
      <w:bodyDiv w:val="1"/>
      <w:marLeft w:val="0"/>
      <w:marRight w:val="0"/>
      <w:marTop w:val="0"/>
      <w:marBottom w:val="0"/>
      <w:divBdr>
        <w:top w:val="none" w:sz="0" w:space="0" w:color="auto"/>
        <w:left w:val="none" w:sz="0" w:space="0" w:color="auto"/>
        <w:bottom w:val="none" w:sz="0" w:space="0" w:color="auto"/>
        <w:right w:val="none" w:sz="0" w:space="0" w:color="auto"/>
      </w:divBdr>
    </w:div>
    <w:div w:id="1494103808">
      <w:bodyDiv w:val="1"/>
      <w:marLeft w:val="0"/>
      <w:marRight w:val="0"/>
      <w:marTop w:val="0"/>
      <w:marBottom w:val="0"/>
      <w:divBdr>
        <w:top w:val="none" w:sz="0" w:space="0" w:color="auto"/>
        <w:left w:val="none" w:sz="0" w:space="0" w:color="auto"/>
        <w:bottom w:val="none" w:sz="0" w:space="0" w:color="auto"/>
        <w:right w:val="none" w:sz="0" w:space="0" w:color="auto"/>
      </w:divBdr>
    </w:div>
    <w:div w:id="1603761377">
      <w:bodyDiv w:val="1"/>
      <w:marLeft w:val="0"/>
      <w:marRight w:val="0"/>
      <w:marTop w:val="0"/>
      <w:marBottom w:val="0"/>
      <w:divBdr>
        <w:top w:val="none" w:sz="0" w:space="0" w:color="auto"/>
        <w:left w:val="none" w:sz="0" w:space="0" w:color="auto"/>
        <w:bottom w:val="none" w:sz="0" w:space="0" w:color="auto"/>
        <w:right w:val="none" w:sz="0" w:space="0" w:color="auto"/>
      </w:divBdr>
    </w:div>
    <w:div w:id="1694108618">
      <w:bodyDiv w:val="1"/>
      <w:marLeft w:val="0"/>
      <w:marRight w:val="0"/>
      <w:marTop w:val="0"/>
      <w:marBottom w:val="0"/>
      <w:divBdr>
        <w:top w:val="none" w:sz="0" w:space="0" w:color="auto"/>
        <w:left w:val="none" w:sz="0" w:space="0" w:color="auto"/>
        <w:bottom w:val="none" w:sz="0" w:space="0" w:color="auto"/>
        <w:right w:val="none" w:sz="0" w:space="0" w:color="auto"/>
      </w:divBdr>
    </w:div>
    <w:div w:id="1704089501">
      <w:bodyDiv w:val="1"/>
      <w:marLeft w:val="0"/>
      <w:marRight w:val="0"/>
      <w:marTop w:val="0"/>
      <w:marBottom w:val="0"/>
      <w:divBdr>
        <w:top w:val="none" w:sz="0" w:space="0" w:color="auto"/>
        <w:left w:val="none" w:sz="0" w:space="0" w:color="auto"/>
        <w:bottom w:val="none" w:sz="0" w:space="0" w:color="auto"/>
        <w:right w:val="none" w:sz="0" w:space="0" w:color="auto"/>
      </w:divBdr>
    </w:div>
    <w:div w:id="1707173120">
      <w:bodyDiv w:val="1"/>
      <w:marLeft w:val="0"/>
      <w:marRight w:val="0"/>
      <w:marTop w:val="0"/>
      <w:marBottom w:val="0"/>
      <w:divBdr>
        <w:top w:val="none" w:sz="0" w:space="0" w:color="auto"/>
        <w:left w:val="none" w:sz="0" w:space="0" w:color="auto"/>
        <w:bottom w:val="none" w:sz="0" w:space="0" w:color="auto"/>
        <w:right w:val="none" w:sz="0" w:space="0" w:color="auto"/>
      </w:divBdr>
    </w:div>
    <w:div w:id="1710489874">
      <w:bodyDiv w:val="1"/>
      <w:marLeft w:val="0"/>
      <w:marRight w:val="0"/>
      <w:marTop w:val="0"/>
      <w:marBottom w:val="0"/>
      <w:divBdr>
        <w:top w:val="none" w:sz="0" w:space="0" w:color="auto"/>
        <w:left w:val="none" w:sz="0" w:space="0" w:color="auto"/>
        <w:bottom w:val="none" w:sz="0" w:space="0" w:color="auto"/>
        <w:right w:val="none" w:sz="0" w:space="0" w:color="auto"/>
      </w:divBdr>
    </w:div>
    <w:div w:id="1749188005">
      <w:bodyDiv w:val="1"/>
      <w:marLeft w:val="0"/>
      <w:marRight w:val="0"/>
      <w:marTop w:val="0"/>
      <w:marBottom w:val="0"/>
      <w:divBdr>
        <w:top w:val="none" w:sz="0" w:space="0" w:color="auto"/>
        <w:left w:val="none" w:sz="0" w:space="0" w:color="auto"/>
        <w:bottom w:val="none" w:sz="0" w:space="0" w:color="auto"/>
        <w:right w:val="none" w:sz="0" w:space="0" w:color="auto"/>
      </w:divBdr>
    </w:div>
    <w:div w:id="1760563332">
      <w:bodyDiv w:val="1"/>
      <w:marLeft w:val="0"/>
      <w:marRight w:val="0"/>
      <w:marTop w:val="0"/>
      <w:marBottom w:val="0"/>
      <w:divBdr>
        <w:top w:val="none" w:sz="0" w:space="0" w:color="auto"/>
        <w:left w:val="none" w:sz="0" w:space="0" w:color="auto"/>
        <w:bottom w:val="none" w:sz="0" w:space="0" w:color="auto"/>
        <w:right w:val="none" w:sz="0" w:space="0" w:color="auto"/>
      </w:divBdr>
    </w:div>
    <w:div w:id="1763378116">
      <w:bodyDiv w:val="1"/>
      <w:marLeft w:val="0"/>
      <w:marRight w:val="0"/>
      <w:marTop w:val="0"/>
      <w:marBottom w:val="0"/>
      <w:divBdr>
        <w:top w:val="none" w:sz="0" w:space="0" w:color="auto"/>
        <w:left w:val="none" w:sz="0" w:space="0" w:color="auto"/>
        <w:bottom w:val="none" w:sz="0" w:space="0" w:color="auto"/>
        <w:right w:val="none" w:sz="0" w:space="0" w:color="auto"/>
      </w:divBdr>
    </w:div>
    <w:div w:id="1879930398">
      <w:bodyDiv w:val="1"/>
      <w:marLeft w:val="0"/>
      <w:marRight w:val="0"/>
      <w:marTop w:val="0"/>
      <w:marBottom w:val="0"/>
      <w:divBdr>
        <w:top w:val="none" w:sz="0" w:space="0" w:color="auto"/>
        <w:left w:val="none" w:sz="0" w:space="0" w:color="auto"/>
        <w:bottom w:val="none" w:sz="0" w:space="0" w:color="auto"/>
        <w:right w:val="none" w:sz="0" w:space="0" w:color="auto"/>
      </w:divBdr>
    </w:div>
    <w:div w:id="1928492125">
      <w:bodyDiv w:val="1"/>
      <w:marLeft w:val="0"/>
      <w:marRight w:val="0"/>
      <w:marTop w:val="0"/>
      <w:marBottom w:val="0"/>
      <w:divBdr>
        <w:top w:val="none" w:sz="0" w:space="0" w:color="auto"/>
        <w:left w:val="none" w:sz="0" w:space="0" w:color="auto"/>
        <w:bottom w:val="none" w:sz="0" w:space="0" w:color="auto"/>
        <w:right w:val="none" w:sz="0" w:space="0" w:color="auto"/>
      </w:divBdr>
    </w:div>
    <w:div w:id="2107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gs-ibg.onlinelibrary.wiley.com/doi/full/10.1111/geoj.12481" TargetMode="External"/><Relationship Id="rId18" Type="http://schemas.openxmlformats.org/officeDocument/2006/relationships/hyperlink" Target="https://rgs-ibg.onlinelibrary.wiley.com/doi/full/10.1111/geoj.12481" TargetMode="External"/><Relationship Id="rId26" Type="http://schemas.openxmlformats.org/officeDocument/2006/relationships/hyperlink" Target="https://www.jamhoor.org/read/2020/5/20/no-harm-here-is-still-harm-there-looking-at-the-green-new-deal-from-the-global-south" TargetMode="External"/><Relationship Id="rId39" Type="http://schemas.openxmlformats.org/officeDocument/2006/relationships/hyperlink" Target="https://monthlyreview.org/2023/07/01/capitalism-global-poverty-and-the-case-for-democratic-socialism/" TargetMode="External"/><Relationship Id="rId21" Type="http://schemas.openxmlformats.org/officeDocument/2006/relationships/hyperlink" Target="https://doi.org/10.1016/j.envsci.2022.10.008" TargetMode="External"/><Relationship Id="rId34" Type="http://schemas.openxmlformats.org/officeDocument/2006/relationships/hyperlink" Target="https://pmc.ncbi.nlm.nih.gov/articles/PMC10729074/" TargetMode="External"/><Relationship Id="rId42" Type="http://schemas.openxmlformats.org/officeDocument/2006/relationships/hyperlink" Target="https://www.rosalux.de/fileadmin/rls_uploads/pdfs/sonst_publikationen/IH_Was_ist_Sozialismus_heute_engl_Web.pdf" TargetMode="External"/><Relationship Id="rId47" Type="http://schemas.openxmlformats.org/officeDocument/2006/relationships/hyperlink" Target="https://monthlyreview.org/2023/07/01/capitalism-global-poverty-and-the-case-for-democratic-socialism/" TargetMode="External"/><Relationship Id="rId50" Type="http://schemas.openxmlformats.org/officeDocument/2006/relationships/hyperlink" Target="https://www.newyorker.com/magazine/2020/05/25/is-capitalism-racist" TargetMode="External"/><Relationship Id="rId55" Type="http://schemas.openxmlformats.org/officeDocument/2006/relationships/hyperlink" Target="https://broadview.org/carbon-free-capitalism-climate-chan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gs-ibg.onlinelibrary.wiley.com/doi/full/10.1111/geoj.12481" TargetMode="External"/><Relationship Id="rId29" Type="http://schemas.openxmlformats.org/officeDocument/2006/relationships/hyperlink" Target="https://press.princeton.edu/books/paperback/9780691170817/the-box" TargetMode="External"/><Relationship Id="rId11" Type="http://schemas.openxmlformats.org/officeDocument/2006/relationships/hyperlink" Target="https://doi.org/10.1111/geoj.12481" TargetMode="External"/><Relationship Id="rId24" Type="http://schemas.openxmlformats.org/officeDocument/2006/relationships/hyperlink" Target="https://www.jamhoor.org/read/2020/5/20/no-harm-here-is-still-harm-there-looking-at-the-green-new-deal-from-the-global-south" TargetMode="External"/><Relationship Id="rId32" Type="http://schemas.openxmlformats.org/officeDocument/2006/relationships/hyperlink" Target="https://monthlyreview.org/2021/06/01/capital-and-the-ecology-of-disease/" TargetMode="External"/><Relationship Id="rId37" Type="http://schemas.openxmlformats.org/officeDocument/2006/relationships/hyperlink" Target="https://scholarship.law.columbia.edu/cgi/viewcontent.cgi?article=5560&amp;context=faculty_scholarship" TargetMode="External"/><Relationship Id="rId40" Type="http://schemas.openxmlformats.org/officeDocument/2006/relationships/hyperlink" Target="https://monthlyreview.org/2023/07/01/capitalism-global-poverty-and-the-case-for-democratic-socialism/" TargetMode="External"/><Relationship Id="rId45" Type="http://schemas.openxmlformats.org/officeDocument/2006/relationships/hyperlink" Target="https://broadview.org/carbon-free-capitalism-climate-change/" TargetMode="External"/><Relationship Id="rId53" Type="http://schemas.openxmlformats.org/officeDocument/2006/relationships/hyperlink" Target="https://www.investopedia.com/terms/m/monopoly.asp"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rgs-ibg.onlinelibrary.wiley.com/doi/full/10.1111/geoj.12481" TargetMode="External"/><Relationship Id="rId4" Type="http://schemas.openxmlformats.org/officeDocument/2006/relationships/settings" Target="settings.xml"/><Relationship Id="rId9" Type="http://schemas.openxmlformats.org/officeDocument/2006/relationships/hyperlink" Target="https://doi.org/10.1016/j.envsci.2022.10.008" TargetMode="External"/><Relationship Id="rId14" Type="http://schemas.openxmlformats.org/officeDocument/2006/relationships/hyperlink" Target="https://rgs-ibg.onlinelibrary.wiley.com/doi/full/10.1111/geoj.12481" TargetMode="External"/><Relationship Id="rId22" Type="http://schemas.openxmlformats.org/officeDocument/2006/relationships/hyperlink" Target="https://doi.org/10.1016/j.worlddev.2017.01.018" TargetMode="External"/><Relationship Id="rId27" Type="http://schemas.openxmlformats.org/officeDocument/2006/relationships/hyperlink" Target="https://www.bostonreview.net/articles/the-ever-given-and-the-monstrosity-of-maritime-capitalism/" TargetMode="External"/><Relationship Id="rId30" Type="http://schemas.openxmlformats.org/officeDocument/2006/relationships/hyperlink" Target="https://www.smithsonianmag.com/innovation/shipping-container-idea-before-time-180963730/" TargetMode="External"/><Relationship Id="rId35" Type="http://schemas.openxmlformats.org/officeDocument/2006/relationships/hyperlink" Target="https://pmc.ncbi.nlm.nih.gov/articles/PMC10729074/" TargetMode="External"/><Relationship Id="rId43" Type="http://schemas.openxmlformats.org/officeDocument/2006/relationships/hyperlink" Target="https://www.resilience.org/stories/2021-02-26/beyond-capitalist-realism-the-politics-energetics-and-aesthetics-of-degrowth/" TargetMode="External"/><Relationship Id="rId48" Type="http://schemas.openxmlformats.org/officeDocument/2006/relationships/hyperlink" Target="https://monthlyreview.org/2023/07/01/capitalism-global-poverty-and-the-case-for-democratic-socialism/" TargetMode="External"/><Relationship Id="rId56" Type="http://schemas.openxmlformats.org/officeDocument/2006/relationships/hyperlink" Target="https://broadview.org/carbon-free-capitalism-climate-change/" TargetMode="External"/><Relationship Id="rId8" Type="http://schemas.openxmlformats.org/officeDocument/2006/relationships/hyperlink" Target="https://doi.org/10.1016/j.envsci.2022.10.008" TargetMode="External"/><Relationship Id="rId51" Type="http://schemas.openxmlformats.org/officeDocument/2006/relationships/hyperlink" Target="https://www.investopedia.com/ask/answers/040715/what-are-most-important-aspects-capitalist-system.asp" TargetMode="External"/><Relationship Id="rId3" Type="http://schemas.openxmlformats.org/officeDocument/2006/relationships/styles" Target="styles.xml"/><Relationship Id="rId12" Type="http://schemas.openxmlformats.org/officeDocument/2006/relationships/hyperlink" Target="https://rgs-ibg.onlinelibrary.wiley.com/doi/full/10.1111/geoj.12481" TargetMode="External"/><Relationship Id="rId17" Type="http://schemas.openxmlformats.org/officeDocument/2006/relationships/hyperlink" Target="https://rgs-ibg.onlinelibrary.wiley.com/doi/full/10.1111/geoj.12481" TargetMode="External"/><Relationship Id="rId25" Type="http://schemas.openxmlformats.org/officeDocument/2006/relationships/hyperlink" Target="https://www.jamhoor.org/read/2020/5/20/no-harm-here-is-still-harm-there-looking-at-the-green-new-deal-from-the-global-south" TargetMode="External"/><Relationship Id="rId33" Type="http://schemas.openxmlformats.org/officeDocument/2006/relationships/hyperlink" Target="https://doi.org/10.1136/bmjgh-2023-013661" TargetMode="External"/><Relationship Id="rId38" Type="http://schemas.openxmlformats.org/officeDocument/2006/relationships/hyperlink" Target="https://monthlyreview.org/2023/07/01/capitalism-global-poverty-and-the-case-for-democratic-socialism/" TargetMode="External"/><Relationship Id="rId46" Type="http://schemas.openxmlformats.org/officeDocument/2006/relationships/hyperlink" Target="https://broadview.org/carbon-free-capitalism-climate-change/" TargetMode="External"/><Relationship Id="rId20" Type="http://schemas.openxmlformats.org/officeDocument/2006/relationships/hyperlink" Target="https://rgs-ibg.onlinelibrary.wiley.com/doi/full/10.1111/geoj.12481" TargetMode="External"/><Relationship Id="rId41" Type="http://schemas.openxmlformats.org/officeDocument/2006/relationships/hyperlink" Target="https://monthlyreview.org/2023/07/01/capitalism-global-poverty-and-the-case-for-democratic-socialism/" TargetMode="External"/><Relationship Id="rId54" Type="http://schemas.openxmlformats.org/officeDocument/2006/relationships/hyperlink" Target="https://www.investopedia.com/terms/f/freemarket.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gs-ibg.onlinelibrary.wiley.com/doi/full/10.1111/geoj.12481" TargetMode="External"/><Relationship Id="rId23" Type="http://schemas.openxmlformats.org/officeDocument/2006/relationships/hyperlink" Target="https://doi.org/10.1016/j.worlddev.2017.01.018" TargetMode="External"/><Relationship Id="rId28" Type="http://schemas.openxmlformats.org/officeDocument/2006/relationships/hyperlink" Target="https://www.bostonreview.net/articles/the-ever-given-and-the-monstrosity-of-maritime-capitalism/" TargetMode="External"/><Relationship Id="rId36" Type="http://schemas.openxmlformats.org/officeDocument/2006/relationships/hyperlink" Target="https://pmc.ncbi.nlm.nih.gov/articles/PMC10729074/" TargetMode="External"/><Relationship Id="rId49" Type="http://schemas.openxmlformats.org/officeDocument/2006/relationships/hyperlink" Target="https://monthlyreview.org/2023/07/01/capitalism-global-poverty-and-the-case-for-democratic-socialism/" TargetMode="External"/><Relationship Id="rId57" Type="http://schemas.openxmlformats.org/officeDocument/2006/relationships/fontTable" Target="fontTable.xml"/><Relationship Id="rId10" Type="http://schemas.openxmlformats.org/officeDocument/2006/relationships/hyperlink" Target="https://doi.org/10.1016/j.envsci.2022.10.008" TargetMode="External"/><Relationship Id="rId31" Type="http://schemas.openxmlformats.org/officeDocument/2006/relationships/hyperlink" Target="https://press.princeton.edu/books/paperback/9780691170817/the-box" TargetMode="External"/><Relationship Id="rId44" Type="http://schemas.openxmlformats.org/officeDocument/2006/relationships/hyperlink" Target="https://www.rosalux.de/fileadmin/rls_uploads/pdfs/sonst_publikationen/IH_Was_ist_Sozialismus_heute_engl_Web.pdf" TargetMode="External"/><Relationship Id="rId52" Type="http://schemas.openxmlformats.org/officeDocument/2006/relationships/hyperlink" Target="https://www.investopedia.com/terms/e/efficiency.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p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51423</Words>
  <Characters>293112</Characters>
  <Application>Microsoft Office Word</Application>
  <DocSecurity>0</DocSecurity>
  <Lines>2442</Lines>
  <Paragraphs>687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Jesuit Debate</dc:creator>
  <cp:keywords>6.0.0</cp:keywords>
  <dc:description/>
  <cp:lastModifiedBy>McFarland, Tracy</cp:lastModifiedBy>
  <cp:revision>2</cp:revision>
  <dcterms:created xsi:type="dcterms:W3CDTF">2025-07-20T17:19:00Z</dcterms:created>
  <dcterms:modified xsi:type="dcterms:W3CDTF">2025-07-20T17:19:00Z</dcterms:modified>
</cp:coreProperties>
</file>