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AD0DB8" w14:textId="29B3051A" w:rsidR="00EC66B1" w:rsidRDefault="00EC66B1" w:rsidP="00EC66B1">
      <w:pPr>
        <w:pStyle w:val="Heading1"/>
      </w:pPr>
      <w:r>
        <w:t>Dualism K – TDI 21</w:t>
      </w:r>
    </w:p>
    <w:p w14:paraId="1C4B312C" w14:textId="08CC10CC" w:rsidR="00E420DD" w:rsidRDefault="00D733C1" w:rsidP="00E420DD">
      <w:pPr>
        <w:pStyle w:val="Heading3"/>
      </w:pPr>
      <w:r>
        <w:t>1NC</w:t>
      </w:r>
    </w:p>
    <w:p w14:paraId="6B7E1EE4" w14:textId="5FD1F132" w:rsidR="006F178D" w:rsidRDefault="0044391E" w:rsidP="006F178D">
      <w:pPr>
        <w:pStyle w:val="Heading4"/>
      </w:pPr>
      <w:r>
        <w:t xml:space="preserve">The </w:t>
      </w:r>
      <w:proofErr w:type="spellStart"/>
      <w:r>
        <w:t>aff</w:t>
      </w:r>
      <w:proofErr w:type="spellEnd"/>
      <w:r>
        <w:t xml:space="preserve"> is not a break from dualistic thinking but reifies it. Appeals to space as being the dominion of all humankind, free to explore for the benefit of our common heritage, promote an image of humanity unburdened by its material environment.</w:t>
      </w:r>
    </w:p>
    <w:p w14:paraId="6073F78E" w14:textId="77777777" w:rsidR="006F178D" w:rsidRPr="00A0242C" w:rsidRDefault="006F178D" w:rsidP="006F178D">
      <w:pPr>
        <w:rPr>
          <w:sz w:val="16"/>
        </w:rPr>
      </w:pPr>
      <w:proofErr w:type="spellStart"/>
      <w:r w:rsidRPr="007A2FBF">
        <w:rPr>
          <w:rStyle w:val="Style13ptBold"/>
        </w:rPr>
        <w:t>Ferrando</w:t>
      </w:r>
      <w:proofErr w:type="spellEnd"/>
      <w:r>
        <w:rPr>
          <w:rStyle w:val="Style13ptBold"/>
        </w:rPr>
        <w:t xml:space="preserve"> </w:t>
      </w:r>
      <w:r w:rsidRPr="007A2FBF">
        <w:rPr>
          <w:rStyle w:val="Style13ptBold"/>
        </w:rPr>
        <w:t>16</w:t>
      </w:r>
      <w:r w:rsidRPr="00A0242C">
        <w:rPr>
          <w:sz w:val="16"/>
        </w:rPr>
        <w:t xml:space="preserve"> </w:t>
      </w:r>
      <w:r w:rsidRPr="008C1D32">
        <w:t xml:space="preserve">[(Francesca, Ph.D. in philosophy, M.A. in Gender Studies, Professor.@ NYU) “Why Space Migration Must Be Posthuman”, 2016, http://ndl.ethernet.edu.et/bitstream/123456789/76546/1/147.pdf.pdf#page=136yperlink] </w:t>
      </w:r>
      <w:proofErr w:type="gramStart"/>
      <w:r w:rsidRPr="008C1D32">
        <w:t>TDI</w:t>
      </w:r>
      <w:proofErr w:type="gramEnd"/>
    </w:p>
    <w:p w14:paraId="5BECDD9F" w14:textId="442CA48B" w:rsidR="006F178D" w:rsidRDefault="006F178D" w:rsidP="006F178D">
      <w:r w:rsidRPr="00A0242C">
        <w:t xml:space="preserve">In 2008, NASA released an official Statement on the Environmental Impact (PEIS), which takes into consideration the environmental impact of space tech- </w:t>
      </w:r>
      <w:proofErr w:type="spellStart"/>
      <w:r w:rsidRPr="00A0242C">
        <w:t>nology</w:t>
      </w:r>
      <w:proofErr w:type="spellEnd"/>
      <w:r w:rsidRPr="00A0242C">
        <w:t xml:space="preserve"> on Earth, but it does not acknowledge its impact on other celestial bodies, such as the Moon or other planets of the Solar System. Critical to this type of anthropocentric and Earth-centric approach, William Kramer underlines: “there is no comprehensive process required...for assessing human impacts on those extraterrestrial environments” (2014, 216). </w:t>
      </w:r>
      <w:r w:rsidRPr="00A0242C">
        <w:rPr>
          <w:rStyle w:val="StyleUnderline"/>
        </w:rPr>
        <w:t>Space technology and space-based human activity shall be analyzed from a view which takes into account their effects not only on humans and on Earth, but on outer space as well</w:t>
      </w:r>
      <w:r w:rsidRPr="00A0242C">
        <w:t xml:space="preserve">. In order to address this issue, we first need to engage with the question asked by </w:t>
      </w:r>
      <w:proofErr w:type="spellStart"/>
      <w:r w:rsidRPr="00A0242C">
        <w:t>Reinman</w:t>
      </w:r>
      <w:proofErr w:type="spellEnd"/>
      <w:r w:rsidRPr="00A0242C">
        <w:t xml:space="preserve"> (2009): is (outer) space an environment? If so, it shall be regulated under specific environ- mental conditions. In </w:t>
      </w:r>
      <w:proofErr w:type="spellStart"/>
      <w:r w:rsidRPr="00A0242C">
        <w:t>Reinman’s</w:t>
      </w:r>
      <w:proofErr w:type="spellEnd"/>
      <w:r w:rsidRPr="00A0242C">
        <w:t xml:space="preserve"> opinion, “space at large should not enjoy a moral status equal to Earth” (ibid., 86), as she grants a primacy to Earth based on bio-centric values: “In many ways Earth, with its unique, abundant life, is special. There is nothing quite like it in the Solar System” (ibid.). Although the point raised by </w:t>
      </w:r>
      <w:proofErr w:type="spellStart"/>
      <w:r w:rsidRPr="00A0242C">
        <w:t>Reinman</w:t>
      </w:r>
      <w:proofErr w:type="spellEnd"/>
      <w:r w:rsidRPr="00A0242C">
        <w:t xml:space="preserve"> is of key importance to our discussion, from a posthuman perspective, </w:t>
      </w:r>
      <w:r w:rsidRPr="00A0242C">
        <w:rPr>
          <w:rStyle w:val="StyleUnderline"/>
        </w:rPr>
        <w:t>regarding the Earth as “special” because of its life abundance is problematic, being supported by an Earth-centric, bio-</w:t>
      </w:r>
      <w:proofErr w:type="gramStart"/>
      <w:r w:rsidRPr="00A0242C">
        <w:rPr>
          <w:rStyle w:val="StyleUnderline"/>
        </w:rPr>
        <w:t>centric</w:t>
      </w:r>
      <w:proofErr w:type="gramEnd"/>
      <w:r w:rsidRPr="00A0242C">
        <w:rPr>
          <w:rStyle w:val="StyleUnderline"/>
        </w:rPr>
        <w:t xml:space="preserve"> and quantitative principle which supr</w:t>
      </w:r>
      <w:r w:rsidR="0044391E">
        <w:rPr>
          <w:rStyle w:val="StyleUnderline"/>
        </w:rPr>
        <w:t>e</w:t>
      </w:r>
      <w:r w:rsidRPr="00A0242C">
        <w:rPr>
          <w:rStyle w:val="StyleUnderline"/>
        </w:rPr>
        <w:t>macy is not inherently justified</w:t>
      </w:r>
      <w:r w:rsidRPr="00A0242C">
        <w:t>; life itself, in fact, is a slippery concept.</w:t>
      </w:r>
    </w:p>
    <w:p w14:paraId="28FF1134" w14:textId="77777777" w:rsidR="006F178D" w:rsidRDefault="006F178D" w:rsidP="006F178D">
      <w:r w:rsidRPr="00A0242C">
        <w:rPr>
          <w:rStyle w:val="StyleUnderline"/>
        </w:rPr>
        <w:t>The current understanding of life is merely descriptive, not definitive: the border between animate/inanimate is difficult to mark and is often transgressed</w:t>
      </w:r>
      <w:r>
        <w:t xml:space="preserve">.24 Viruses, for instance, exhibit some of the characteristics which are common to organic life, while they are missing others, challenging the biological concept of life itself.25 More in general, it can be stated that </w:t>
      </w:r>
      <w:r w:rsidRPr="00A0242C">
        <w:rPr>
          <w:rStyle w:val="StyleUnderline"/>
        </w:rPr>
        <w:t>life is not a clearly defined notion; instead, as Michel Foucault noted: “Life...is a category of classification, relative, like all the other categories, to the criteria one adopts</w:t>
      </w:r>
      <w:r>
        <w:t xml:space="preserve">” (1966; Engl. Transl. 1970, 161). Going back to </w:t>
      </w:r>
      <w:proofErr w:type="spellStart"/>
      <w:r>
        <w:t>Reinman’s</w:t>
      </w:r>
      <w:proofErr w:type="spellEnd"/>
      <w:r>
        <w:t xml:space="preserve"> conclusions, she underlines an aspect of strategic relevance for a </w:t>
      </w:r>
      <w:proofErr w:type="spellStart"/>
      <w:r>
        <w:t>posthumanist</w:t>
      </w:r>
      <w:proofErr w:type="spellEnd"/>
      <w:r>
        <w:t xml:space="preserve"> sensitivity: “humans’ actions towards their surroundings will continue to affect people whether we live on Earth or in space” (2009, 86). Let’s reflect further upon this point. </w:t>
      </w:r>
      <w:r w:rsidRPr="00A0242C">
        <w:rPr>
          <w:rStyle w:val="StyleUnderline"/>
        </w:rPr>
        <w:t>The non-human agency of matter (Barad 2007), as high- lighted within the frame of New Materialism, plays a key role in allowing us to recognize agency to planets, stars and asteroids</w:t>
      </w:r>
      <w:r>
        <w:t xml:space="preserve">. </w:t>
      </w:r>
      <w:r w:rsidRPr="00A0242C">
        <w:rPr>
          <w:rStyle w:val="StyleUnderline"/>
        </w:rPr>
        <w:t xml:space="preserve">The relational onto-epistemological approach of New Materialism makes us think on the possible </w:t>
      </w:r>
      <w:proofErr w:type="spellStart"/>
      <w:r w:rsidRPr="00A0242C">
        <w:rPr>
          <w:rStyle w:val="StyleUnderline"/>
        </w:rPr>
        <w:t>astro</w:t>
      </w:r>
      <w:proofErr w:type="spellEnd"/>
      <w:r w:rsidRPr="00A0242C">
        <w:rPr>
          <w:rStyle w:val="StyleUnderline"/>
        </w:rPr>
        <w:t>-ecological impacts of Moon mining, or of terraforming in Mars,26 on the balance of the solar system and, eventually, on their orbits</w:t>
      </w:r>
      <w:r>
        <w:t>. Even the environmentally-sound concept of space-based solar power (cf. Ernst 2013) should be considered from perspectives others than Earth. Object-Oriented Ontology, and in particular the notion of “</w:t>
      </w:r>
      <w:proofErr w:type="spellStart"/>
      <w:r>
        <w:t>Hyperobjects</w:t>
      </w:r>
      <w:proofErr w:type="spellEnd"/>
      <w:r>
        <w:t>” (Morton 2013), highlights the material viscosity of objects whose performance exceeds both a particular space and a particular time: reading the current opening of the space market from this perspective will unmask the long-term irreversible consequences of our present actions.</w:t>
      </w:r>
    </w:p>
    <w:p w14:paraId="5C43B5B4" w14:textId="77777777" w:rsidR="006F178D" w:rsidRDefault="006F178D" w:rsidP="006F178D">
      <w:r w:rsidRPr="00A0242C">
        <w:rPr>
          <w:rStyle w:val="StyleUnderline"/>
        </w:rPr>
        <w:t xml:space="preserve">Space is the next frontier, where new resources, habitats and life forms are currently being </w:t>
      </w:r>
      <w:proofErr w:type="gramStart"/>
      <w:r w:rsidRPr="00A0242C">
        <w:rPr>
          <w:rStyle w:val="StyleUnderline"/>
        </w:rPr>
        <w:t>sought</w:t>
      </w:r>
      <w:r>
        <w:t>:</w:t>
      </w:r>
      <w:proofErr w:type="gramEnd"/>
      <w:r>
        <w:t xml:space="preserve"> in November 2015, the United States Government passed the “Commercial Space Launch Competitiveness Act “[t]o facilitate a pro-growth environment for the developing commercial space industry by encouraging private</w:t>
      </w:r>
      <w:r w:rsidRPr="00A0242C">
        <w:t xml:space="preserve"> </w:t>
      </w:r>
      <w:r>
        <w:t xml:space="preserve">sector investment” (U.S. Commercial Space Launch Competitiveness Act 2015). </w:t>
      </w:r>
      <w:r w:rsidRPr="00A0242C">
        <w:rPr>
          <w:rStyle w:val="StyleUnderline"/>
        </w:rPr>
        <w:t>Although approaching outer space as a resource may spark interest and funding</w:t>
      </w:r>
      <w:r>
        <w:t xml:space="preserve">, from an </w:t>
      </w:r>
      <w:proofErr w:type="spellStart"/>
      <w:r>
        <w:t>heideggerian</w:t>
      </w:r>
      <w:proofErr w:type="spellEnd"/>
      <w:r>
        <w:t xml:space="preserve"> perspective, </w:t>
      </w:r>
      <w:r w:rsidRPr="00A0242C">
        <w:rPr>
          <w:rStyle w:val="Emphasis"/>
        </w:rPr>
        <w:t>it is ontologically limiting and epistemologically partial</w:t>
      </w:r>
      <w:r>
        <w:t>, based on an Earth-centered policy sustained by an anthropocentric Weltanschauung. Furthermore, the “Space Act” may contravene the international regulations laid down by the “Outer Space Treaty” (1967), a key document ratified by 104 countries, including the US, which still represents the legal framework for space activity. The Office for Outer Space Affairs of the United Nations summarizes the following principles as the main ones sustaining the Treaty:</w:t>
      </w:r>
    </w:p>
    <w:p w14:paraId="37B881F8" w14:textId="524F0DE4" w:rsidR="006F178D" w:rsidRDefault="006F178D" w:rsidP="006F178D">
      <w:r>
        <w:t>the exploration and use of outer space shall be carried out for the benefit and in the interests of all countries and shall be the province of all mankind;</w:t>
      </w:r>
      <w:r w:rsidR="0044391E">
        <w:t xml:space="preserve"> </w:t>
      </w:r>
      <w:r>
        <w:t>outer space shall be free for exploration and use by all States;</w:t>
      </w:r>
      <w:r w:rsidR="0044391E">
        <w:t xml:space="preserve"> </w:t>
      </w:r>
      <w:r>
        <w:t>outer space is not subject to national appropriation by claim of sovereignty, by means of use or occupation, or by any other means;</w:t>
      </w:r>
      <w:r w:rsidR="0044391E">
        <w:t xml:space="preserve"> </w:t>
      </w:r>
      <w:r>
        <w:t>States shall not place nuclear weapons or other weapons of mass destruction in orbit or on celestial bodies or station them in outer space in any other manner;</w:t>
      </w:r>
      <w:r w:rsidR="0044391E">
        <w:t xml:space="preserve"> </w:t>
      </w:r>
      <w:r>
        <w:t>the Moon and other celestial bodies shall be used exclusively for peaceful purposes; astronauts shall be regarded as the envoys of mankind;</w:t>
      </w:r>
      <w:r w:rsidR="0044391E">
        <w:t xml:space="preserve"> </w:t>
      </w:r>
      <w:r>
        <w:t>States shall be responsible for national space activities whether carried out by gov-</w:t>
      </w:r>
      <w:r w:rsidR="0044391E">
        <w:t xml:space="preserve"> </w:t>
      </w:r>
      <w:proofErr w:type="spellStart"/>
      <w:r>
        <w:t>ernmental</w:t>
      </w:r>
      <w:proofErr w:type="spellEnd"/>
      <w:r>
        <w:t xml:space="preserve"> or non-governmental entities;</w:t>
      </w:r>
      <w:r w:rsidR="0044391E">
        <w:t xml:space="preserve"> </w:t>
      </w:r>
      <w:r>
        <w:t>States shall be liable for damage caused by their space objects; and States shall avoid</w:t>
      </w:r>
      <w:r w:rsidR="0044391E">
        <w:t xml:space="preserve"> </w:t>
      </w:r>
      <w:r>
        <w:t>harmful contamination of space and celestial bodies.</w:t>
      </w:r>
      <w:r w:rsidR="0044391E">
        <w:t xml:space="preserve"> </w:t>
      </w:r>
      <w:r>
        <w:t>(Treaty on Principles Governing the Activities of States in the Exploration and Use of</w:t>
      </w:r>
      <w:r w:rsidR="0044391E">
        <w:t xml:space="preserve"> </w:t>
      </w:r>
      <w:r>
        <w:t>Outer Space 1967)</w:t>
      </w:r>
    </w:p>
    <w:p w14:paraId="3C5ED505" w14:textId="77777777" w:rsidR="006F178D" w:rsidRPr="00A0242C" w:rsidRDefault="006F178D" w:rsidP="006F178D">
      <w:pPr>
        <w:rPr>
          <w:rStyle w:val="StyleUnderline"/>
        </w:rPr>
      </w:pPr>
      <w:r>
        <w:t xml:space="preserve">As we can see, </w:t>
      </w:r>
      <w:r w:rsidRPr="00A0242C">
        <w:rPr>
          <w:rStyle w:val="StyleUnderline"/>
        </w:rPr>
        <w:t>this document is based on the principle of the common heritage of humankind, according to which “outer space is not subject to national appropriation by claim of sovereignty</w:t>
      </w:r>
      <w:r>
        <w:t xml:space="preserve">”. Conceived during the Cold War, </w:t>
      </w:r>
      <w:r w:rsidRPr="00A0242C">
        <w:rPr>
          <w:rStyle w:val="StyleUnderline"/>
        </w:rPr>
        <w:t>the Treaty inaugurates a post-nationalistic post-</w:t>
      </w:r>
      <w:proofErr w:type="spellStart"/>
      <w:r w:rsidRPr="00A0242C">
        <w:rPr>
          <w:rStyle w:val="StyleUnderline"/>
        </w:rPr>
        <w:t>bellic</w:t>
      </w:r>
      <w:proofErr w:type="spellEnd"/>
      <w:r w:rsidRPr="00A0242C">
        <w:rPr>
          <w:rStyle w:val="StyleUnderline"/>
        </w:rPr>
        <w:t xml:space="preserve"> approach to space, setting a new paradigm which has departed from the dualistic imprinting of “us” against “them</w:t>
      </w:r>
      <w:r>
        <w:t xml:space="preserve">”. Although still within an </w:t>
      </w:r>
      <w:proofErr w:type="gramStart"/>
      <w:r>
        <w:t>anthropocentric schemata</w:t>
      </w:r>
      <w:proofErr w:type="gramEnd"/>
      <w:r>
        <w:t xml:space="preserve"> </w:t>
      </w:r>
      <w:proofErr w:type="spellStart"/>
      <w:r>
        <w:t>focussed</w:t>
      </w:r>
      <w:proofErr w:type="spellEnd"/>
      <w:r>
        <w:t xml:space="preserve"> on the interests of “mankind”, the step is huge. For instance, </w:t>
      </w:r>
      <w:r w:rsidRPr="00A0242C">
        <w:rPr>
          <w:rStyle w:val="StyleUnderline"/>
        </w:rPr>
        <w:t>celestial bodies shall be used “for peaceful purposes” and shall not be contaminated; astronauts are considered the “envoys” of humankind</w:t>
      </w:r>
      <w:r>
        <w:t xml:space="preserve">.27 </w:t>
      </w:r>
      <w:r w:rsidRPr="00A0242C">
        <w:rPr>
          <w:rStyle w:val="StyleUnderline"/>
        </w:rPr>
        <w:t>The human frame has been opened and expanded: posthumanism has entered the gates to the heavens.</w:t>
      </w:r>
    </w:p>
    <w:p w14:paraId="1D1EF710" w14:textId="333937D0" w:rsidR="006F178D" w:rsidRDefault="006F178D" w:rsidP="006F178D">
      <w:r>
        <w:t xml:space="preserve">It is now time to consider the impact of space encountering on human identity and existential insights, by delving into </w:t>
      </w:r>
      <w:r w:rsidRPr="00A0242C">
        <w:rPr>
          <w:rStyle w:val="StyleUnderline"/>
        </w:rPr>
        <w:t>the specific change of perspective brought along by space traveling.</w:t>
      </w:r>
      <w:r>
        <w:t xml:space="preserve"> This radical shift, known as the overview effect, consists of a series of epiphanies experienced by astronauts looking at the Earth from outer space. In his book The Overview Effect: Space exploration and human evolution (1998), Frank White relates such a shift in consciousness to that specific</w:t>
      </w:r>
      <w:r w:rsidRPr="00A0242C">
        <w:t xml:space="preserve"> geographical perspective, stating: “</w:t>
      </w:r>
      <w:r w:rsidRPr="00A0242C">
        <w:rPr>
          <w:rStyle w:val="StyleUnderline"/>
        </w:rPr>
        <w:t>Mental processes and views of life cannot be separated from physical location</w:t>
      </w:r>
      <w:r w:rsidRPr="00A0242C">
        <w:t xml:space="preserve">” (3). </w:t>
      </w:r>
      <w:r w:rsidRPr="00A0242C">
        <w:rPr>
          <w:rStyle w:val="StyleUnderline"/>
        </w:rPr>
        <w:t>Humans are embodied beings; their materiality is a process supported and deeply affected by their surroundings.</w:t>
      </w:r>
      <w:r w:rsidRPr="00A0242C">
        <w:t xml:space="preserve"> White further asserts this point by emphasizing the fact that the astronauts in Earth orbits and the lunar astronauts have different types of epiphanies: “</w:t>
      </w:r>
      <w:r w:rsidRPr="00A0242C">
        <w:rPr>
          <w:rStyle w:val="StyleUnderline"/>
        </w:rPr>
        <w:t>The orbital astronaut sees the Earth as huge and himself or herself as less significant</w:t>
      </w:r>
      <w:r w:rsidRPr="00A0242C">
        <w:t xml:space="preserve">. The lunar astronaut sees the Earth as small and feels the awesome grandeur of the entire universe...Both pro- grams change the astronaut’s perception of the Earth and of his or her own identity, but in quite different ways” (ibid., 36). To White, </w:t>
      </w:r>
      <w:r w:rsidRPr="00A0242C">
        <w:rPr>
          <w:rStyle w:val="StyleUnderline"/>
        </w:rPr>
        <w:t>the overview effect is so significant, that he affirms: “It is possible to grasp the true implications of this evolutionary process only by seeing it from the viewpoint of the universe as a whole</w:t>
      </w:r>
      <w:r w:rsidRPr="00A0242C">
        <w:t xml:space="preserve">, and from that perspective, </w:t>
      </w:r>
      <w:r w:rsidRPr="00A0242C">
        <w:rPr>
          <w:rStyle w:val="StyleUnderline"/>
        </w:rPr>
        <w:t>the Overview Effect may point to humankind’s purpose as a species</w:t>
      </w:r>
      <w:r w:rsidRPr="00A0242C">
        <w:t xml:space="preserve">” (ibid., 5). The overview effect is of key importance to space ethics, </w:t>
      </w:r>
      <w:r w:rsidRPr="00A0242C">
        <w:rPr>
          <w:rStyle w:val="StyleUnderline"/>
        </w:rPr>
        <w:t>allowing us to approach the topic of space migration not only from the usual utilitarian perspective, but also from an onto-epistemological standpoint: resonating with Heidegger, space physically becomes “a way of revealing”.</w:t>
      </w:r>
    </w:p>
    <w:p w14:paraId="7A859607" w14:textId="60839FD6" w:rsidR="00D91D74" w:rsidRDefault="00D91D74" w:rsidP="00D91D74">
      <w:pPr>
        <w:pStyle w:val="Heading4"/>
      </w:pPr>
      <w:r>
        <w:t>The</w:t>
      </w:r>
      <w:r w:rsidR="00443909">
        <w:t>ir view of “junk” as a threat to techno</w:t>
      </w:r>
      <w:r w:rsidR="0041574A">
        <w:t>-</w:t>
      </w:r>
      <w:r w:rsidR="00443909">
        <w:t xml:space="preserve">capital expansion </w:t>
      </w:r>
      <w:r w:rsidR="00836B1A">
        <w:t>is an attempt to bury</w:t>
      </w:r>
      <w:r w:rsidR="00443909">
        <w:t xml:space="preserve"> </w:t>
      </w:r>
      <w:r w:rsidR="00836B1A">
        <w:t>their</w:t>
      </w:r>
      <w:r w:rsidR="00443909">
        <w:t xml:space="preserve"> co-constitutive ecology. </w:t>
      </w:r>
      <w:r w:rsidR="00836B1A">
        <w:t xml:space="preserve">It is only </w:t>
      </w:r>
      <w:r w:rsidR="00443909">
        <w:t>the</w:t>
      </w:r>
      <w:r>
        <w:t xml:space="preserve"> image of the objects of our accumulation re</w:t>
      </w:r>
      <w:r w:rsidR="00836B1A">
        <w:t>maining</w:t>
      </w:r>
      <w:r>
        <w:t xml:space="preserve"> to haunt us</w:t>
      </w:r>
      <w:r w:rsidR="00836B1A">
        <w:t>.</w:t>
      </w:r>
      <w:r>
        <w:t xml:space="preserve"> </w:t>
      </w:r>
    </w:p>
    <w:p w14:paraId="71D99036" w14:textId="77777777" w:rsidR="00D91D74" w:rsidRPr="00665D60" w:rsidRDefault="00D91D74" w:rsidP="00D91D74">
      <w:proofErr w:type="spellStart"/>
      <w:r w:rsidRPr="00665D60">
        <w:rPr>
          <w:rStyle w:val="Style13ptBold"/>
        </w:rPr>
        <w:t>Ivakhiv</w:t>
      </w:r>
      <w:proofErr w:type="spellEnd"/>
      <w:r w:rsidRPr="00665D60">
        <w:rPr>
          <w:rStyle w:val="Style13ptBold"/>
        </w:rPr>
        <w:t xml:space="preserve"> 18</w:t>
      </w:r>
      <w:r>
        <w:t xml:space="preserve"> [(</w:t>
      </w:r>
      <w:r w:rsidRPr="00665D60">
        <w:t>Adrian</w:t>
      </w:r>
      <w:r>
        <w:t xml:space="preserve">, </w:t>
      </w:r>
      <w:r w:rsidRPr="00665D60">
        <w:t>Professor of Environmental Thought and Culture at the University of Vermont</w:t>
      </w:r>
      <w:r>
        <w:t xml:space="preserve">) </w:t>
      </w:r>
      <w:r w:rsidRPr="00665D60">
        <w:t>Shadowing the Anthropocene: Eco-Realism for Turbulent Times</w:t>
      </w:r>
      <w:r>
        <w:t xml:space="preserve">, 2018] </w:t>
      </w:r>
      <w:proofErr w:type="gramStart"/>
      <w:r>
        <w:t>TDI</w:t>
      </w:r>
      <w:proofErr w:type="gramEnd"/>
    </w:p>
    <w:p w14:paraId="427E699E" w14:textId="77777777" w:rsidR="00D91D74" w:rsidRDefault="00D91D74" w:rsidP="00D91D74">
      <w:r w:rsidRPr="0036102A">
        <w:rPr>
          <w:rStyle w:val="StyleUnderline"/>
        </w:rPr>
        <w:t>The signs are there for those who pay attention to them</w:t>
      </w:r>
      <w:r>
        <w:t>. Reports of melting glaciers and impending crashes. Crashes of the ocean’s fish stocks, mass extinctions on a scale not seen in 65 million years</w:t>
      </w:r>
      <w:r w:rsidRPr="0036102A">
        <w:rPr>
          <w:rStyle w:val="StyleUnderline"/>
        </w:rPr>
        <w:t>. Stock market crashes, internet seizures and data breaches, doomsday viruses online and off</w:t>
      </w:r>
      <w:r>
        <w:t xml:space="preserve">. Plane crashes and mysterious disappearances in Indian or Mediterranean seas. Rising sea levels and strengthening storms, with tag-teamed hurricanes battering and flooding coastal areas. Hundred-year droughts arriving in </w:t>
      </w:r>
      <w:proofErr w:type="gramStart"/>
      <w:r>
        <w:t>back to back</w:t>
      </w:r>
      <w:proofErr w:type="gramEnd"/>
      <w:r>
        <w:t xml:space="preserve"> years. </w:t>
      </w:r>
      <w:r w:rsidRPr="0036102A">
        <w:rPr>
          <w:rStyle w:val="StyleUnderline"/>
        </w:rPr>
        <w:t>Swirling accumulations of trash in the middles of the world’s oceans. Accumulations of toxic particles, radioactive dust, and microscopic plastic pellets in the bodies and bloodstreams of every living thing on Earth</w:t>
      </w:r>
      <w:r>
        <w:t xml:space="preserve">. </w:t>
      </w:r>
      <w:r w:rsidRPr="0036102A">
        <w:rPr>
          <w:rStyle w:val="StyleUnderline"/>
        </w:rPr>
        <w:t>Accumulations of space junk in the atmosphere. Mountains of waste, electronic and otherwise,</w:t>
      </w:r>
      <w:r>
        <w:t xml:space="preserve"> building up to WALL·E-like </w:t>
      </w:r>
      <w:proofErr w:type="spellStart"/>
      <w:r>
        <w:t>sce</w:t>
      </w:r>
      <w:proofErr w:type="spellEnd"/>
      <w:r>
        <w:t xml:space="preserve">- </w:t>
      </w:r>
      <w:proofErr w:type="spellStart"/>
      <w:r>
        <w:t>narios</w:t>
      </w:r>
      <w:proofErr w:type="spellEnd"/>
      <w:r>
        <w:t xml:space="preserve">, but </w:t>
      </w:r>
      <w:r w:rsidRPr="0036102A">
        <w:rPr>
          <w:rStyle w:val="StyleUnderline"/>
        </w:rPr>
        <w:t>without Disney/Pixar’s</w:t>
      </w:r>
      <w:r>
        <w:t xml:space="preserve"> (or the Buy-N-Large </w:t>
      </w:r>
      <w:proofErr w:type="spellStart"/>
      <w:r>
        <w:t>corpo</w:t>
      </w:r>
      <w:proofErr w:type="spellEnd"/>
      <w:r>
        <w:t xml:space="preserve">- ration’s) </w:t>
      </w:r>
      <w:r w:rsidRPr="0036102A">
        <w:rPr>
          <w:rStyle w:val="StyleUnderline"/>
        </w:rPr>
        <w:t>interstellar cruise-ship escape</w:t>
      </w:r>
      <w:r>
        <w:t>.</w:t>
      </w:r>
    </w:p>
    <w:p w14:paraId="06A6B1F0" w14:textId="24A8E27E" w:rsidR="00D91D74" w:rsidRDefault="00D91D74" w:rsidP="00D91D74">
      <w:r>
        <w:t xml:space="preserve">Sooner or later, </w:t>
      </w:r>
      <w:r w:rsidRPr="0036102A">
        <w:rPr>
          <w:rStyle w:val="StyleUnderline"/>
        </w:rPr>
        <w:t>the trash will hit the fan, the crash will burst the dam, the supercollider will hit with the full force of its im- pact. The mad rush for land, for survival, for salvation, will begin in earnest, even for the most protected of us</w:t>
      </w:r>
      <w:r>
        <w:t>.</w:t>
      </w:r>
      <w:r w:rsidRPr="0036102A">
        <w:t xml:space="preserve"> </w:t>
      </w:r>
      <w:r>
        <w:t xml:space="preserve">These are among the material ecologies that make up the era tendentiously and contentiously called the Anthropocene, the New Era of the Human. There are other kinds of ecologies be- sides these material ones: social ecologies, and perceptual ecologies. </w:t>
      </w:r>
      <w:proofErr w:type="gramStart"/>
      <w:r>
        <w:t>I’ll</w:t>
      </w:r>
      <w:proofErr w:type="gramEnd"/>
      <w:r>
        <w:t xml:space="preserve"> explain why it’s better to think in threes than in twos, and why the social, the material, and the perceptual make a useful frame for thinking of the ecologies that constitute the world.</w:t>
      </w:r>
    </w:p>
    <w:p w14:paraId="4404E801" w14:textId="77777777" w:rsidR="00D91D74" w:rsidRDefault="00D91D74" w:rsidP="00D91D74">
      <w:r>
        <w:t>Our social ecologies work the same way as our material ecologies, with blowback to widening inequalities and horrific injustices coming in the form of movements of growing refugee populations—</w:t>
      </w:r>
      <w:r w:rsidRPr="0036102A">
        <w:rPr>
          <w:rStyle w:val="StyleUnderline"/>
        </w:rPr>
        <w:t>economic refugees, climate refugees, refugees from wars fought over the stakes of all these crashes and the political violence and terror that accompanies them</w:t>
      </w:r>
      <w:r>
        <w:t>.</w:t>
      </w:r>
    </w:p>
    <w:p w14:paraId="0B454176" w14:textId="77777777" w:rsidR="00D91D74" w:rsidRDefault="00D91D74" w:rsidP="00D91D74">
      <w:r w:rsidRPr="0036102A">
        <w:rPr>
          <w:rStyle w:val="StyleUnderline"/>
        </w:rPr>
        <w:t xml:space="preserve">Between the material and the social are the fleshy, </w:t>
      </w:r>
      <w:proofErr w:type="spellStart"/>
      <w:r w:rsidRPr="0036102A">
        <w:rPr>
          <w:rStyle w:val="StyleUnderline"/>
        </w:rPr>
        <w:t>intersensorial</w:t>
      </w:r>
      <w:proofErr w:type="spellEnd"/>
      <w:r w:rsidRPr="0036102A">
        <w:rPr>
          <w:rStyle w:val="StyleUnderline"/>
        </w:rPr>
        <w:t xml:space="preserve"> dynamics from which the material and the social, or the “objective” and the “subjective,” continually emerge</w:t>
      </w:r>
      <w:r>
        <w:t xml:space="preserve">. Drawing from the </w:t>
      </w:r>
      <w:proofErr w:type="spellStart"/>
      <w:r>
        <w:t>ecosophies</w:t>
      </w:r>
      <w:proofErr w:type="spellEnd"/>
      <w:r>
        <w:t xml:space="preserve"> of Félix </w:t>
      </w:r>
      <w:proofErr w:type="spellStart"/>
      <w:r>
        <w:t>Guattari</w:t>
      </w:r>
      <w:proofErr w:type="spellEnd"/>
      <w:r>
        <w:t xml:space="preserve"> and Gregory Bateson, I will call these our mental or perceptual ecologies. Blowback there comes as guilt, bad dreams, ghostly observances fractur- </w:t>
      </w:r>
      <w:proofErr w:type="spellStart"/>
      <w:r>
        <w:t>ing</w:t>
      </w:r>
      <w:proofErr w:type="spellEnd"/>
      <w:r>
        <w:t xml:space="preserve"> our sensory perceptions, inarticulate rage against those who question the tacitly held consensus. </w:t>
      </w:r>
      <w:r w:rsidRPr="0036102A">
        <w:rPr>
          <w:rStyle w:val="StyleUnderline"/>
        </w:rPr>
        <w:t xml:space="preserve">This is the </w:t>
      </w:r>
      <w:proofErr w:type="spellStart"/>
      <w:r w:rsidRPr="0036102A">
        <w:rPr>
          <w:rStyle w:val="StyleUnderline"/>
        </w:rPr>
        <w:t>hauntedness</w:t>
      </w:r>
      <w:proofErr w:type="spellEnd"/>
      <w:r w:rsidRPr="0036102A">
        <w:rPr>
          <w:rStyle w:val="StyleUnderline"/>
        </w:rPr>
        <w:t xml:space="preserve"> of the present by the abyss of an ungraspable and inconceivable future</w:t>
      </w:r>
      <w:r>
        <w:t xml:space="preserve">. It is </w:t>
      </w:r>
      <w:r w:rsidRPr="0036102A">
        <w:rPr>
          <w:rStyle w:val="StyleUnderline"/>
        </w:rPr>
        <w:t>these affective undercurrents that are our responses to the eyes of the world haunting us from out of the corners of our vision</w:t>
      </w:r>
      <w:r>
        <w:t xml:space="preserve">. (More on those eyes later.) </w:t>
      </w:r>
      <w:r w:rsidRPr="0036102A">
        <w:rPr>
          <w:rStyle w:val="StyleUnderline"/>
        </w:rPr>
        <w:t>They are what makes us feel that things aren’t right</w:t>
      </w:r>
      <w:r>
        <w:t xml:space="preserve">—a hint at the traumatic kernel of real- </w:t>
      </w:r>
      <w:proofErr w:type="spellStart"/>
      <w:r>
        <w:t>ity</w:t>
      </w:r>
      <w:proofErr w:type="spellEnd"/>
      <w:r>
        <w:t xml:space="preserve"> that both psychoanalyst Jacques Lacan and, with a different inflection, Buddhist philosophers have placed at the origin of the self, but which in a collective sense is coming back to haunt us globally.</w:t>
      </w:r>
    </w:p>
    <w:p w14:paraId="7AED1033" w14:textId="77777777" w:rsidR="00D91D74" w:rsidRDefault="00D91D74" w:rsidP="00D91D74">
      <w:r w:rsidRPr="0036102A">
        <w:rPr>
          <w:rStyle w:val="StyleUnderline"/>
        </w:rPr>
        <w:t>We misperceive the nature of the world for the same reasons that we misperceive the nature of our selves</w:t>
      </w:r>
      <w:r>
        <w:t xml:space="preserve">. Every social and linguistic order </w:t>
      </w:r>
      <w:proofErr w:type="spellStart"/>
      <w:r>
        <w:t>interpellates</w:t>
      </w:r>
      <w:proofErr w:type="spellEnd"/>
      <w:r>
        <w:t xml:space="preserve"> its members—it shapes and hails them into existence with a call of “Hey you!” Each does it differ- </w:t>
      </w:r>
      <w:proofErr w:type="spellStart"/>
      <w:r>
        <w:t>ently</w:t>
      </w:r>
      <w:proofErr w:type="spellEnd"/>
      <w:r>
        <w:t xml:space="preserve">. But over the course of the storied history of humans — not the meta-narrative of the Anthropos, just the patchy tale of humanity in its </w:t>
      </w:r>
      <w:proofErr w:type="spellStart"/>
      <w:r>
        <w:t>quiverings</w:t>
      </w:r>
      <w:proofErr w:type="spellEnd"/>
      <w:r>
        <w:t xml:space="preserve"> and coruscations—most such or-</w:t>
      </w:r>
      <w:r w:rsidRPr="0036102A">
        <w:t xml:space="preserve"> </w:t>
      </w:r>
      <w:proofErr w:type="spellStart"/>
      <w:r>
        <w:t>ders</w:t>
      </w:r>
      <w:proofErr w:type="spellEnd"/>
      <w:r>
        <w:t xml:space="preserve"> have incorporated into that interpellation some sense of responsibility to more-than-human entities or processes. In whatever way they were conceived—as spirits or divinities, or as kin, or in terms of synthetic narrative or conceptual meta- </w:t>
      </w:r>
      <w:proofErr w:type="spellStart"/>
      <w:r>
        <w:t>phors</w:t>
      </w:r>
      <w:proofErr w:type="spellEnd"/>
      <w:r>
        <w:t xml:space="preserve"> lik</w:t>
      </w:r>
      <w:r>
        <w:rPr>
          <w:rFonts w:hint="eastAsia"/>
        </w:rPr>
        <w:t xml:space="preserve">e life-force, the Way, the path, li and ren, </w:t>
      </w:r>
      <w:r>
        <w:rPr>
          <w:rFonts w:hint="eastAsia"/>
        </w:rPr>
        <w:t>礼</w:t>
      </w:r>
      <w:r>
        <w:rPr>
          <w:rFonts w:hint="eastAsia"/>
        </w:rPr>
        <w:t xml:space="preserve"> and </w:t>
      </w:r>
      <w:r>
        <w:rPr>
          <w:rFonts w:hint="eastAsia"/>
        </w:rPr>
        <w:t>仁</w:t>
      </w:r>
      <w:r>
        <w:rPr>
          <w:rFonts w:hint="eastAsia"/>
        </w:rPr>
        <w:t xml:space="preserve">, the four directions, </w:t>
      </w:r>
      <w:proofErr w:type="spellStart"/>
      <w:r>
        <w:rPr>
          <w:rFonts w:hint="eastAsia"/>
        </w:rPr>
        <w:t>Muntu</w:t>
      </w:r>
      <w:proofErr w:type="spellEnd"/>
      <w:r>
        <w:rPr>
          <w:rFonts w:hint="eastAsia"/>
        </w:rPr>
        <w:t xml:space="preserve"> and Ubuntu, </w:t>
      </w:r>
      <w:proofErr w:type="spellStart"/>
      <w:r>
        <w:rPr>
          <w:rFonts w:hint="eastAsia"/>
        </w:rPr>
        <w:t>Buen</w:t>
      </w:r>
      <w:proofErr w:type="spellEnd"/>
      <w:r>
        <w:rPr>
          <w:rFonts w:hint="eastAsia"/>
        </w:rPr>
        <w:t xml:space="preserve"> </w:t>
      </w:r>
      <w:proofErr w:type="spellStart"/>
      <w:r>
        <w:rPr>
          <w:rFonts w:hint="eastAsia"/>
        </w:rPr>
        <w:t>Vivir</w:t>
      </w:r>
      <w:proofErr w:type="spellEnd"/>
      <w:r>
        <w:rPr>
          <w:rFonts w:hint="eastAsia"/>
        </w:rPr>
        <w:t xml:space="preserve">, </w:t>
      </w:r>
      <w:proofErr w:type="spellStart"/>
      <w:r>
        <w:rPr>
          <w:rFonts w:hint="eastAsia"/>
        </w:rPr>
        <w:t>Nepantla</w:t>
      </w:r>
      <w:proofErr w:type="spellEnd"/>
      <w:r>
        <w:rPr>
          <w:rFonts w:hint="eastAsia"/>
        </w:rPr>
        <w:t>, some gift-giving and life-renewing sacrifice, and so on</w:t>
      </w:r>
      <w:r>
        <w:rPr>
          <w:rFonts w:hint="eastAsia"/>
        </w:rPr>
        <w:t>—</w:t>
      </w:r>
      <w:r>
        <w:rPr>
          <w:rFonts w:hint="eastAsia"/>
        </w:rPr>
        <w:t>these have typically borne a central connection to the kinds of relations we now cate</w:t>
      </w:r>
      <w:r>
        <w:t>gorize as ecological. (At least for those social orders that worked.)</w:t>
      </w:r>
    </w:p>
    <w:p w14:paraId="7393678A" w14:textId="77777777" w:rsidR="00D91D74" w:rsidRDefault="00D91D74" w:rsidP="00D91D74">
      <w:r w:rsidRPr="0036102A">
        <w:rPr>
          <w:rStyle w:val="StyleUnderline"/>
        </w:rPr>
        <w:t xml:space="preserve">Modern western capitalism has fragmented these relations, setting us up individually in relation to the products of a seem- </w:t>
      </w:r>
      <w:proofErr w:type="spellStart"/>
      <w:r w:rsidRPr="0036102A">
        <w:rPr>
          <w:rStyle w:val="StyleUnderline"/>
        </w:rPr>
        <w:t>ingly</w:t>
      </w:r>
      <w:proofErr w:type="spellEnd"/>
      <w:r w:rsidRPr="0036102A">
        <w:rPr>
          <w:rStyle w:val="StyleUnderline"/>
        </w:rPr>
        <w:t xml:space="preserve"> limitless marketplace</w:t>
      </w:r>
      <w:r>
        <w:t xml:space="preserve">. But it has left us collectively rudder- less. </w:t>
      </w:r>
      <w:proofErr w:type="gramStart"/>
      <w:r>
        <w:t>So</w:t>
      </w:r>
      <w:proofErr w:type="gramEnd"/>
      <w:r>
        <w:t xml:space="preserve"> if </w:t>
      </w:r>
      <w:r w:rsidRPr="0036102A">
        <w:rPr>
          <w:rStyle w:val="StyleUnderline"/>
        </w:rPr>
        <w:t>scientists, the empirical authorities of our time, tell us we are fouling our habitat, we have yet to figure out how to respond to that, at least at the global scales where most of the problems become manifest</w:t>
      </w:r>
      <w:r>
        <w:t>.</w:t>
      </w:r>
    </w:p>
    <w:p w14:paraId="78F81270" w14:textId="77777777" w:rsidR="00D91D74" w:rsidRDefault="00D91D74" w:rsidP="00D91D74">
      <w:r>
        <w:t xml:space="preserve">This is why </w:t>
      </w:r>
      <w:r w:rsidRPr="0036102A">
        <w:rPr>
          <w:rStyle w:val="StyleUnderline"/>
        </w:rPr>
        <w:t>it is the relational</w:t>
      </w:r>
      <w:r>
        <w:t>, more than the substantive or “</w:t>
      </w:r>
      <w:proofErr w:type="spellStart"/>
      <w:r>
        <w:t>objectal</w:t>
      </w:r>
      <w:proofErr w:type="spellEnd"/>
      <w:r>
        <w:t xml:space="preserve">,” that humans, especially </w:t>
      </w:r>
      <w:r w:rsidRPr="0036102A">
        <w:rPr>
          <w:rStyle w:val="StyleUnderline"/>
        </w:rPr>
        <w:t>westerners, need to come to terms with</w:t>
      </w:r>
      <w:r>
        <w:t xml:space="preserve">. That is in part the argument of this book. </w:t>
      </w:r>
      <w:r w:rsidRPr="0036102A">
        <w:rPr>
          <w:rStyle w:val="StyleUnderline"/>
        </w:rPr>
        <w:t>Commodity capitalism has been profoundly successful at encouraging us to think that objects are real, and at projecting value into those objects</w:t>
      </w:r>
      <w:r>
        <w:t xml:space="preserve"> so that they serve the needs of individuals, even if they never manage to do that (which is, of course, the point). </w:t>
      </w:r>
      <w:r w:rsidRPr="0036102A">
        <w:rPr>
          <w:rStyle w:val="StyleUnderline"/>
        </w:rPr>
        <w:t>The effects of our actions, on the other hand, are systemic and relational, and we won’t understand them unless we come to a better appreciation of how systems and relational ecologies work and of how we are thoroughly enmeshed within them</w:t>
      </w:r>
      <w:r>
        <w:t>.</w:t>
      </w:r>
    </w:p>
    <w:p w14:paraId="5FE855E3" w14:textId="383C9B7D" w:rsidR="00D91D74" w:rsidRDefault="00D91D74" w:rsidP="00D91D74">
      <w:pPr>
        <w:rPr>
          <w:rStyle w:val="StyleUnderline"/>
        </w:rPr>
      </w:pPr>
      <w:r>
        <w:t xml:space="preserve">At the same time, </w:t>
      </w:r>
      <w:r w:rsidRPr="0036102A">
        <w:rPr>
          <w:rStyle w:val="StyleUnderline"/>
        </w:rPr>
        <w:t>it is the objects that haunt us: the refuse swirling around in the middle of the Pacific, the mountains of excreted e-waste</w:t>
      </w:r>
      <w:r>
        <w:t xml:space="preserve">, the stuff we send down our chutes, out our drains, off to the incinerator, the river, the ocean, </w:t>
      </w:r>
      <w:r w:rsidRPr="0036102A">
        <w:rPr>
          <w:rStyle w:val="StyleUnderline"/>
        </w:rPr>
        <w:t>the atmosphere—the black holes, out of sight and out of mind, from which we hope they never re-emerge</w:t>
      </w:r>
      <w:r>
        <w:t>. When they do re-emerge, in our fantasies and nightmares, we reify them as the Thing, a Demon, a Host—as in Bong Joon-Ho’s thriller of that name,</w:t>
      </w:r>
      <w:r w:rsidRPr="0036102A">
        <w:t xml:space="preserve"> </w:t>
      </w:r>
      <w:r>
        <w:t xml:space="preserve">about a river monster embodying the legacy of industrial pollution in South Korea’s Han River. </w:t>
      </w:r>
      <w:r w:rsidRPr="0036102A">
        <w:rPr>
          <w:rStyle w:val="StyleUnderline"/>
        </w:rPr>
        <w:t>The objects become sublime. If our consumptive, commodity-captivated and spectacle- enraptured society has privileged the object over the process, the thing at the center of our attention over the relations that constitute it, this thing-centeredness should not surprise us</w:t>
      </w:r>
      <w:r>
        <w:t xml:space="preserve">. In part, it is an effect of the human perceptual apparatus, with its heavy reliance on vision, a sensory modality that shows clear edges to objects and that facilitates distanced observation and predation. </w:t>
      </w:r>
      <w:r w:rsidRPr="0036102A">
        <w:rPr>
          <w:rStyle w:val="StyleUnderline"/>
        </w:rPr>
        <w:t xml:space="preserve">Where traditional cultures de-emphasized the visual in favor of the auditory or multisensorial, the narrative, and the relational, societies like ours—fragmented and individualized, intensely visually mediated, and ecologically and historically </w:t>
      </w:r>
      <w:proofErr w:type="spellStart"/>
      <w:r w:rsidRPr="0036102A">
        <w:rPr>
          <w:rStyle w:val="StyleUnderline"/>
        </w:rPr>
        <w:t>disembedded</w:t>
      </w:r>
      <w:proofErr w:type="spellEnd"/>
      <w:r w:rsidRPr="0036102A">
        <w:rPr>
          <w:rStyle w:val="StyleUnderline"/>
        </w:rPr>
        <w:t xml:space="preserve"> societies</w:t>
      </w:r>
      <w:r>
        <w:t xml:space="preserve"> (in the sense described by Karl Polanyi in his paradigm defining The Great Transformation)1 — </w:t>
      </w:r>
      <w:r w:rsidRPr="0036102A">
        <w:rPr>
          <w:rStyle w:val="StyleUnderline"/>
        </w:rPr>
        <w:t>push the ontological objectivism, literally the “thing-ism,” about as far as it can go.</w:t>
      </w:r>
    </w:p>
    <w:p w14:paraId="313956D8" w14:textId="77777777" w:rsidR="008C1D32" w:rsidRDefault="008C1D32" w:rsidP="008C1D32">
      <w:pPr>
        <w:pStyle w:val="Heading4"/>
      </w:pPr>
      <w:r>
        <w:t xml:space="preserve">The </w:t>
      </w:r>
      <w:proofErr w:type="spellStart"/>
      <w:r>
        <w:t>aff’s</w:t>
      </w:r>
      <w:proofErr w:type="spellEnd"/>
      <w:r>
        <w:t xml:space="preserve"> endorsement of property rights is a dualistic mindset that dooms and turns its vision for global equality.</w:t>
      </w:r>
    </w:p>
    <w:p w14:paraId="7FC573FB" w14:textId="62AE727A" w:rsidR="008C1D32" w:rsidRPr="0026294F" w:rsidRDefault="008C1D32" w:rsidP="008C1D32">
      <w:proofErr w:type="spellStart"/>
      <w:r w:rsidRPr="008C1D32">
        <w:rPr>
          <w:rStyle w:val="Style13ptBold"/>
        </w:rPr>
        <w:t>Schönpflug</w:t>
      </w:r>
      <w:proofErr w:type="spellEnd"/>
      <w:r w:rsidRPr="008C1D32">
        <w:rPr>
          <w:rStyle w:val="Style13ptBold"/>
        </w:rPr>
        <w:t xml:space="preserve"> and </w:t>
      </w:r>
      <w:proofErr w:type="spellStart"/>
      <w:r w:rsidRPr="008C1D32">
        <w:rPr>
          <w:rStyle w:val="Style13ptBold"/>
        </w:rPr>
        <w:t>Klapeer</w:t>
      </w:r>
      <w:proofErr w:type="spellEnd"/>
      <w:r w:rsidRPr="008C1D32">
        <w:rPr>
          <w:rStyle w:val="Style13ptBold"/>
        </w:rPr>
        <w:t xml:space="preserve"> 17</w:t>
      </w:r>
      <w:r>
        <w:t xml:space="preserve"> [</w:t>
      </w:r>
      <w:proofErr w:type="spellStart"/>
      <w:r>
        <w:t>Schönpflug</w:t>
      </w:r>
      <w:proofErr w:type="spellEnd"/>
      <w:r>
        <w:t xml:space="preserve">, Karin, </w:t>
      </w:r>
      <w:r>
        <w:t xml:space="preserve">University of </w:t>
      </w:r>
      <w:proofErr w:type="gramStart"/>
      <w:r>
        <w:t>Vienna</w:t>
      </w:r>
      <w:proofErr w:type="gramEnd"/>
      <w:r>
        <w:t xml:space="preserve"> </w:t>
      </w:r>
      <w:r>
        <w:t xml:space="preserve">and Christine M. </w:t>
      </w:r>
      <w:proofErr w:type="spellStart"/>
      <w:r>
        <w:t>Klapeer</w:t>
      </w:r>
      <w:proofErr w:type="spellEnd"/>
      <w:r>
        <w:t>, Georg-August-Universität Göttingen</w:t>
      </w:r>
      <w:r>
        <w:t xml:space="preserve">. "Towards a </w:t>
      </w:r>
      <w:proofErr w:type="spellStart"/>
      <w:r>
        <w:t>posthumanist</w:t>
      </w:r>
      <w:proofErr w:type="spellEnd"/>
      <w:r>
        <w:t xml:space="preserve"> economics: The end of self-possession and the disappearance of Homo </w:t>
      </w:r>
      <w:proofErr w:type="spellStart"/>
      <w:r>
        <w:t>oeconomicus</w:t>
      </w:r>
      <w:proofErr w:type="spellEnd"/>
      <w:r>
        <w:t>." Varieties of Alternative Economic Systems. Routledge, 2017. 204-220.</w:t>
      </w:r>
      <w:r>
        <w:t>] TDI</w:t>
      </w:r>
    </w:p>
    <w:p w14:paraId="54FF6A61" w14:textId="77777777" w:rsidR="008C1D32" w:rsidRDefault="008C1D32" w:rsidP="008C1D32">
      <w:r>
        <w:t xml:space="preserve">From a </w:t>
      </w:r>
      <w:proofErr w:type="spellStart"/>
      <w:r w:rsidRPr="0026294F">
        <w:t>posthumanist</w:t>
      </w:r>
      <w:proofErr w:type="spellEnd"/>
      <w:r w:rsidRPr="0026294F">
        <w:t xml:space="preserve"> perspective, the key to recreating another version of economics lies with a transgression of established</w:t>
      </w:r>
      <w:r w:rsidRPr="0026294F">
        <w:rPr>
          <w:rStyle w:val="StyleUnderline"/>
        </w:rPr>
        <w:t xml:space="preserve"> dualistic thinking</w:t>
      </w:r>
      <w:r>
        <w:t xml:space="preserve"> (such as mind/body, </w:t>
      </w:r>
      <w:r w:rsidRPr="0026294F">
        <w:t>human/animal) and overcoming of those dichotomies which</w:t>
      </w:r>
      <w:r w:rsidRPr="0026294F">
        <w:rPr>
          <w:rStyle w:val="StyleUnderline"/>
        </w:rPr>
        <w:t xml:space="preserve"> provide the basis (and legitimization) for modern capitalism, nation states, and many other unequal/exploitative relationships.</w:t>
      </w:r>
      <w:r>
        <w:t xml:space="preserve"> What we consider as </w:t>
      </w:r>
      <w:r w:rsidRPr="0026294F">
        <w:rPr>
          <w:rStyle w:val="StyleUnderline"/>
        </w:rPr>
        <w:t xml:space="preserve">particularly important </w:t>
      </w:r>
      <w:proofErr w:type="gramStart"/>
      <w:r w:rsidRPr="0026294F">
        <w:rPr>
          <w:rStyle w:val="StyleUnderline"/>
        </w:rPr>
        <w:t>with regard to</w:t>
      </w:r>
      <w:proofErr w:type="gramEnd"/>
      <w:r w:rsidRPr="0026294F">
        <w:rPr>
          <w:rStyle w:val="StyleUnderline"/>
        </w:rPr>
        <w:t xml:space="preserve"> these dualistic categories is that </w:t>
      </w:r>
      <w:r w:rsidRPr="0026294F">
        <w:rPr>
          <w:rStyle w:val="Emphasis"/>
        </w:rPr>
        <w:t>they are intrinsically interlinked with modern conceptions of (holding) property</w:t>
      </w:r>
      <w:r w:rsidRPr="0026294F">
        <w:rPr>
          <w:rStyle w:val="StyleUnderline"/>
        </w:rPr>
        <w:t xml:space="preserve"> </w:t>
      </w:r>
      <w:r>
        <w:t xml:space="preserve">(see also: </w:t>
      </w:r>
      <w:proofErr w:type="spellStart"/>
      <w:r>
        <w:t>Klapeer</w:t>
      </w:r>
      <w:proofErr w:type="spellEnd"/>
      <w:r>
        <w:t xml:space="preserve"> and </w:t>
      </w:r>
      <w:proofErr w:type="spellStart"/>
      <w:r>
        <w:t>Schönpflug</w:t>
      </w:r>
      <w:proofErr w:type="spellEnd"/>
      <w:r>
        <w:t xml:space="preserve"> 2015; </w:t>
      </w:r>
      <w:proofErr w:type="spellStart"/>
      <w:r>
        <w:t>Klapeer</w:t>
      </w:r>
      <w:proofErr w:type="spellEnd"/>
      <w:r>
        <w:t xml:space="preserve"> and </w:t>
      </w:r>
      <w:proofErr w:type="spellStart"/>
      <w:r>
        <w:t>Schönpflug</w:t>
      </w:r>
      <w:proofErr w:type="spellEnd"/>
      <w:r>
        <w:t xml:space="preserve"> 2016):</w:t>
      </w:r>
    </w:p>
    <w:p w14:paraId="65A0F15D" w14:textId="77777777" w:rsidR="008C1D32" w:rsidRDefault="008C1D32" w:rsidP="008C1D32">
      <w:r w:rsidRPr="0026294F">
        <w:rPr>
          <w:rStyle w:val="StyleUnderline"/>
        </w:rPr>
        <w:t xml:space="preserve">The rational mind holds property over the self and maintains self-control over his body and desires </w:t>
      </w:r>
      <w:r>
        <w:t xml:space="preserve">(self-ownership). 2 </w:t>
      </w:r>
      <w:r w:rsidRPr="0026294F">
        <w:rPr>
          <w:rStyle w:val="StyleUnderline"/>
        </w:rPr>
        <w:t>Rational (white) men acquire property over non-</w:t>
      </w:r>
      <w:r w:rsidRPr="008C1D32">
        <w:rPr>
          <w:rStyle w:val="StyleUnderline"/>
        </w:rPr>
        <w:t>rational others, such as women, indigenous people, Blacks, and homosexuals.</w:t>
      </w:r>
      <w:r w:rsidRPr="008C1D32">
        <w:t xml:space="preserve"> 3</w:t>
      </w:r>
      <w:r>
        <w:t xml:space="preserve"> </w:t>
      </w:r>
      <w:r w:rsidRPr="0026294F">
        <w:rPr>
          <w:rStyle w:val="StyleUnderline"/>
        </w:rPr>
        <w:t>Rational humans transform nature, land, animals, the planet into (private) property.</w:t>
      </w:r>
    </w:p>
    <w:p w14:paraId="6A586CBA" w14:textId="77777777" w:rsidR="008C1D32" w:rsidRDefault="008C1D32" w:rsidP="008C1D32">
      <w:r>
        <w:t xml:space="preserve">A </w:t>
      </w:r>
      <w:proofErr w:type="spellStart"/>
      <w:r>
        <w:t>posthumanist</w:t>
      </w:r>
      <w:proofErr w:type="spellEnd"/>
      <w:r>
        <w:t xml:space="preserve"> economics seeks to undo these hierarchical binaries in identity construction and the conception of private property (surpassing the Marxian definition of private property as capital (Marx 1844) by undoing the domination of (</w:t>
      </w:r>
      <w:proofErr w:type="spellStart"/>
      <w:r>
        <w:t>jree</w:t>
      </w:r>
      <w:proofErr w:type="spellEnd"/>
      <w:r>
        <w:t xml:space="preserve">) men over human others and all non-human beings and matter. </w:t>
      </w:r>
    </w:p>
    <w:p w14:paraId="5D5003A5" w14:textId="77777777" w:rsidR="008C1D32" w:rsidRDefault="008C1D32" w:rsidP="008C1D32">
      <w:r>
        <w:t xml:space="preserve">From a </w:t>
      </w:r>
      <w:proofErr w:type="spellStart"/>
      <w:r>
        <w:t>posthumanist</w:t>
      </w:r>
      <w:proofErr w:type="spellEnd"/>
      <w:r>
        <w:t xml:space="preserve"> point of critique, private property must surpass a capitalist's means of production (capital) and must philosophically start with the concept of self-ownership or property-in-self which originates with the works of John Locke. The great theorist of property-in-self, John Locke, employed the concept to designate the self-sovereignty of (free) men in their economic relations with other men. He conceived that "every Man has a </w:t>
      </w:r>
      <w:proofErr w:type="gramStart"/>
      <w:r>
        <w:t>Property</w:t>
      </w:r>
      <w:proofErr w:type="gramEnd"/>
      <w:r>
        <w:t xml:space="preserve"> in his own Person. This no Body has any Right to but himself"(Locke 1690, V-§§ 27). With property in his person, by fully owning himself, man can not only ward off the claims of others, but also, his "having property in his own person" is, according to Locke, a necessary requirement for the appropriation of all private property (of what in the natural state is firstly common property).</w:t>
      </w:r>
    </w:p>
    <w:p w14:paraId="61A8B63E" w14:textId="77777777" w:rsidR="008C1D32" w:rsidRDefault="008C1D32" w:rsidP="008C1D32">
      <w:r>
        <w:t xml:space="preserve">The significance which the concept of self-ownership holds for economic theory is revealed by a brief inquiry into the etymology of the word property. Kenneth Minogue highlights that </w:t>
      </w:r>
      <w:r w:rsidRPr="0026294F">
        <w:rPr>
          <w:rStyle w:val="StyleUnderline"/>
        </w:rPr>
        <w:t>the "etymological root</w:t>
      </w:r>
      <w:r>
        <w:t xml:space="preserve"> of the term (</w:t>
      </w:r>
      <w:proofErr w:type="spellStart"/>
      <w:r>
        <w:t>proprius</w:t>
      </w:r>
      <w:proofErr w:type="spellEnd"/>
      <w:r>
        <w:t xml:space="preserve">- one's own)", </w:t>
      </w:r>
      <w:r w:rsidRPr="0026294F">
        <w:rPr>
          <w:rStyle w:val="StyleUnderline"/>
        </w:rPr>
        <w:t>gives us the sense of the connection</w:t>
      </w:r>
      <w:r>
        <w:t xml:space="preserve"> between a property and what possesses it, "that is, between the (self-)possessing subject and the objects or things possessed by that subject" (Minogue 1980, 11). </w:t>
      </w:r>
      <w:r w:rsidRPr="0026294F">
        <w:rPr>
          <w:rStyle w:val="StyleUnderline"/>
        </w:rPr>
        <w:t>Property</w:t>
      </w:r>
      <w:r>
        <w:t xml:space="preserve"> thus </w:t>
      </w:r>
      <w:r w:rsidRPr="0026294F">
        <w:rPr>
          <w:rStyle w:val="StyleUnderline"/>
        </w:rPr>
        <w:t>becomes the condition for being proper to (or belonging to) a particular person.</w:t>
      </w:r>
      <w:r>
        <w:t xml:space="preserve"> The properties of persons, the attributes they are possessing, therefore do not only make them distinctive but also mark the borders between the (self-)proprietor, all others, and the rest of the world. In that sense </w:t>
      </w:r>
      <w:r w:rsidRPr="0026294F">
        <w:rPr>
          <w:rStyle w:val="StyleUnderline"/>
        </w:rPr>
        <w:t>free individuals have private property rights over themselves and their bodies and abilities in the same way as those persons can have private property rights over others who do not own their bodies, such as women</w:t>
      </w:r>
      <w:r>
        <w:t xml:space="preserve"> (see </w:t>
      </w:r>
      <w:proofErr w:type="spellStart"/>
      <w:r>
        <w:t>Pateman</w:t>
      </w:r>
      <w:proofErr w:type="spellEnd"/>
      <w:r>
        <w:t xml:space="preserve"> 1988) or slaves (see </w:t>
      </w:r>
      <w:proofErr w:type="spellStart"/>
      <w:r>
        <w:t>Feiner</w:t>
      </w:r>
      <w:proofErr w:type="spellEnd"/>
      <w:r>
        <w:t xml:space="preserve"> 1988).</w:t>
      </w:r>
    </w:p>
    <w:p w14:paraId="2064588B" w14:textId="77777777" w:rsidR="008C1D32" w:rsidRDefault="008C1D32" w:rsidP="008C1D32">
      <w:r>
        <w:t xml:space="preserve">In this logic, </w:t>
      </w:r>
      <w:r w:rsidRPr="0026294F">
        <w:rPr>
          <w:rStyle w:val="StyleUnderline"/>
        </w:rPr>
        <w:t xml:space="preserve">the difference between self-proprietors and all others is necessarily based on a split between mind and body, a split which is essential to provide a basis for self-ownership, for the establishment of a free individual who </w:t>
      </w:r>
      <w:proofErr w:type="gramStart"/>
      <w:r w:rsidRPr="0026294F">
        <w:rPr>
          <w:rStyle w:val="StyleUnderline"/>
        </w:rPr>
        <w:t>is able to</w:t>
      </w:r>
      <w:proofErr w:type="gramEnd"/>
      <w:r w:rsidRPr="0026294F">
        <w:rPr>
          <w:rStyle w:val="StyleUnderline"/>
        </w:rPr>
        <w:t xml:space="preserve"> make contracts, to be a master and an owner. </w:t>
      </w:r>
      <w:r>
        <w:t>If separated enough, the mind/the ratio will govern the body/ the flesh/ the desires and therefore succeed as a true owner and, as the ideal political/economic subject (</w:t>
      </w:r>
      <w:proofErr w:type="spellStart"/>
      <w:r>
        <w:t>Klapeer</w:t>
      </w:r>
      <w:proofErr w:type="spellEnd"/>
      <w:r>
        <w:t xml:space="preserve"> 2014). </w:t>
      </w:r>
      <w:r w:rsidRPr="008C1D32">
        <w:rPr>
          <w:rStyle w:val="StyleUnderline"/>
        </w:rPr>
        <w:t>If the split is not complete (as is the case with women and people of Color) or non-existent (as in the case of animals), the mind cannot own the body. Thus, women and people of Color have been perceived as nature, as non-rational beings being governed by their (sexual) desires and their bodies, unable to escape their embodied existence.</w:t>
      </w:r>
    </w:p>
    <w:p w14:paraId="44A5952D" w14:textId="77777777" w:rsidR="008C1D32" w:rsidRDefault="008C1D32" w:rsidP="008C1D32">
      <w:r>
        <w:t>According to this logic, the body becomes the faulty party in a world view of "distrust of nature and materiality" (Barad 2003, 812), where</w:t>
      </w:r>
      <w:r w:rsidRPr="008C1D32">
        <w:rPr>
          <w:rStyle w:val="StyleUnderline"/>
        </w:rPr>
        <w:t xml:space="preserve"> the body is a symbol of the material, inconstant, disgraceful side of existence and regarded as a prison to the immortal soul. </w:t>
      </w:r>
      <w:r>
        <w:t>True wisdom and reality are thought to be on the other side, incorporeal and invisible (</w:t>
      </w:r>
      <w:proofErr w:type="spellStart"/>
      <w:r>
        <w:t>Praetorius</w:t>
      </w:r>
      <w:proofErr w:type="spellEnd"/>
      <w:r>
        <w:t xml:space="preserve"> 2015, 14).</w:t>
      </w:r>
    </w:p>
    <w:p w14:paraId="0825E7C6" w14:textId="2ADEEB70" w:rsidR="008C1D32" w:rsidRDefault="008C1D32" w:rsidP="00D91D74">
      <w:pPr>
        <w:rPr>
          <w:rStyle w:val="StyleUnderline"/>
        </w:rPr>
      </w:pPr>
      <w:proofErr w:type="gramStart"/>
      <w:r>
        <w:t>If,</w:t>
      </w:r>
      <w:proofErr w:type="gramEnd"/>
      <w:r>
        <w:t xml:space="preserve"> then, a person or a being is coined unable to perform life as a separate self, with a mind split from the body, fewer or no personal rights (ownership, marriage, freedom of movement, education, health, voice, etc.) are therefore granted to this person. The work that may be performed by such individuals is seen as of lesser nature, and the value and remuneration of that work is considered insignificant and small. Finally, a whole set of values is derived from certain people's perceived "closeness to nature" and organized so that "value dualism are ways of conceptually organizing the world in binary, disjunctive terms" (</w:t>
      </w:r>
      <w:proofErr w:type="spellStart"/>
      <w:r>
        <w:t>Gaard</w:t>
      </w:r>
      <w:proofErr w:type="spellEnd"/>
      <w:r>
        <w:t xml:space="preserve"> 1997, 115). With humanist and Enlightenment thinking, "</w:t>
      </w:r>
      <w:r w:rsidRPr="0026294F">
        <w:rPr>
          <w:rStyle w:val="StyleUnderline"/>
        </w:rPr>
        <w:t>in the West, the human has been historically posed in a hierarchical scale to the non-human realm. Such a symbolic structure, based on a human exceptionalism well depicted in the Great Chain of Being, has not only sustained the primacy of humans over non-human animals, but it has also (in)formed the human realm itself, with sexist, racist, classist, homophobic, and ethnocentric presumptions"</w:t>
      </w:r>
      <w:r>
        <w:t xml:space="preserve"> (</w:t>
      </w:r>
      <w:proofErr w:type="spellStart"/>
      <w:r>
        <w:t>Ferrando</w:t>
      </w:r>
      <w:proofErr w:type="spellEnd"/>
      <w:r>
        <w:t xml:space="preserve"> 2013, 28). In this way "the humanist image of thought also sets the frame for a self-congratulating relationship of Man to himself, which confirms the dominant subject as much in what he includes as his core characteristics as in what he excludes as 'other"' (</w:t>
      </w:r>
      <w:proofErr w:type="spellStart"/>
      <w:r>
        <w:t>Braidotti</w:t>
      </w:r>
      <w:proofErr w:type="spellEnd"/>
      <w:r>
        <w:t xml:space="preserve"> 2013, 67)</w:t>
      </w:r>
    </w:p>
    <w:p w14:paraId="7BC1ABB3" w14:textId="33BA76F7" w:rsidR="00836B1A" w:rsidRDefault="00836B1A" w:rsidP="00836B1A">
      <w:pPr>
        <w:pStyle w:val="Heading4"/>
      </w:pPr>
      <w:r>
        <w:t>The impact is a state of permanent war—the</w:t>
      </w:r>
      <w:r w:rsidR="00B0053E">
        <w:t>ir</w:t>
      </w:r>
      <w:r>
        <w:t xml:space="preserve"> political discourses surrounding space</w:t>
      </w:r>
      <w:r>
        <w:t xml:space="preserve"> make militarization inevitable</w:t>
      </w:r>
      <w:r>
        <w:t xml:space="preserve"> and turns the case.</w:t>
      </w:r>
    </w:p>
    <w:p w14:paraId="4FE4DD53" w14:textId="77777777" w:rsidR="00836B1A" w:rsidRPr="0023473D" w:rsidRDefault="00836B1A" w:rsidP="00836B1A">
      <w:pPr>
        <w:rPr>
          <w:iCs/>
        </w:rPr>
      </w:pPr>
      <w:r>
        <w:rPr>
          <w:rStyle w:val="Style13ptBold"/>
        </w:rPr>
        <w:t>Dickens and Ormrod 16</w:t>
      </w:r>
      <w:r>
        <w:t xml:space="preserve"> [(Peter Dickens, Senior Research Associate in the Department of Sociology at the University of Cambridge, member of the Red-Green Study Group in London, James S Ormrod, Principal Lecturer in Sociology at the University of Brighton), “The Future of Outer Space”, </w:t>
      </w:r>
      <w:r>
        <w:rPr>
          <w:i/>
        </w:rPr>
        <w:t>The Palgrave Handbook of Society, Culture and Outer Space</w:t>
      </w:r>
      <w:r>
        <w:rPr>
          <w:iCs/>
        </w:rPr>
        <w:t>] TDI</w:t>
      </w:r>
    </w:p>
    <w:p w14:paraId="1A0B9731" w14:textId="77777777" w:rsidR="00836B1A" w:rsidRPr="003E6431" w:rsidRDefault="00836B1A" w:rsidP="00836B1A">
      <w:r w:rsidRPr="003E6431">
        <w:t xml:space="preserve">An argument can be made that the conquest of outer space has represented the ultimate victory of abstract space (see also Shaw, 2008, p. 115). </w:t>
      </w:r>
      <w:r w:rsidRPr="003E6431">
        <w:rPr>
          <w:rStyle w:val="StyleUnderline"/>
        </w:rPr>
        <w:t>Any meaningful distinction between terrestrial space and the rest of the cosmos has been eroded</w:t>
      </w:r>
      <w:r w:rsidRPr="003E6431">
        <w:t xml:space="preserve">. This is not to say that the whole of outer space has been humanized, which of course it has not, but that </w:t>
      </w:r>
      <w:r w:rsidRPr="003E6431">
        <w:rPr>
          <w:rStyle w:val="StyleUnderline"/>
        </w:rPr>
        <w:t>space has come to be reconceptualized and re-experienced as a space for accumulation like any other. It is a space thoroughly colonized by terrestrial knowledge and practice (whether considered primarily capitalist, male, white or anything else</w:t>
      </w:r>
      <w:r w:rsidRPr="003E6431">
        <w:t>).</w:t>
      </w:r>
    </w:p>
    <w:p w14:paraId="49B3E4B4" w14:textId="77777777" w:rsidR="00836B1A" w:rsidRPr="003E6431" w:rsidRDefault="00836B1A" w:rsidP="00836B1A">
      <w:r w:rsidRPr="003E6431">
        <w:t xml:space="preserve">For Benjamin and a host of others (from </w:t>
      </w:r>
      <w:proofErr w:type="spellStart"/>
      <w:r w:rsidRPr="003E6431">
        <w:t>Klerkx</w:t>
      </w:r>
      <w:proofErr w:type="spellEnd"/>
      <w:r w:rsidRPr="003E6431">
        <w:t xml:space="preserve">, 2005, to Parker, 2009), the disinvestment in outer space exploration and development came </w:t>
      </w:r>
      <w:proofErr w:type="gramStart"/>
      <w:r w:rsidRPr="003E6431">
        <w:t>as a result of</w:t>
      </w:r>
      <w:proofErr w:type="gramEnd"/>
      <w:r w:rsidRPr="003E6431">
        <w:t xml:space="preserve"> the bureaucratization of NASA, and its engulfment within the military-industrial complex. With the development of the International Space Station (ISS) and the Space Shuttle (which according to some accounts were each the rationale for the development of the other), space exploration became routine and unexciting. Nothing fundamentally new appeared to be happening in space. Whether or not this is seen as true depends a great deal on perspective. Even if NASA budgets were being cut, this volume has hopefully made clear that a great deal was still happening in space. New space technologies continued to be developed, and these technologies were being integrated into terrestrial life in innumerable ways. But we believe it is also true (and this has been the emphasis of our work elsewhere, see Dickens and Ormrod, 2007) that </w:t>
      </w:r>
      <w:r w:rsidRPr="003E6431">
        <w:rPr>
          <w:rStyle w:val="StyleUnderline"/>
        </w:rPr>
        <w:t>these developments represent the continuation of terrestrial power relations and social dynamics. Space development is, to put it one way, business as usual.</w:t>
      </w:r>
      <w:r w:rsidRPr="003E6431">
        <w:t xml:space="preserve"> And crucially, </w:t>
      </w:r>
      <w:r w:rsidRPr="003E6431">
        <w:rPr>
          <w:rStyle w:val="StyleUnderline"/>
        </w:rPr>
        <w:t>any novelty to these developments was undermined by the representation of outer space in similar terms to the representation of terrestrial space</w:t>
      </w:r>
      <w:r w:rsidRPr="003E6431">
        <w:t xml:space="preserve">. As evidenced in this book, </w:t>
      </w:r>
      <w:r w:rsidRPr="003E6431">
        <w:rPr>
          <w:rStyle w:val="StyleUnderline"/>
        </w:rPr>
        <w:t xml:space="preserve">political scientists, </w:t>
      </w:r>
      <w:proofErr w:type="gramStart"/>
      <w:r w:rsidRPr="003E6431">
        <w:rPr>
          <w:rStyle w:val="StyleUnderline"/>
        </w:rPr>
        <w:t>geographers</w:t>
      </w:r>
      <w:proofErr w:type="gramEnd"/>
      <w:r w:rsidRPr="003E6431">
        <w:rPr>
          <w:rStyle w:val="StyleUnderline"/>
        </w:rPr>
        <w:t xml:space="preserve"> and legal scholars had begun to talk about outer space as a knowable, if not actually known, space</w:t>
      </w:r>
      <w:r w:rsidRPr="003E6431">
        <w:t>. The origins of this representation of space can be traced to Copernicus (MacDonald, 2009) and/or Kepler (</w:t>
      </w:r>
      <w:proofErr w:type="spellStart"/>
      <w:r w:rsidRPr="003E6431">
        <w:t>Zubrin</w:t>
      </w:r>
      <w:proofErr w:type="spellEnd"/>
      <w:r w:rsidRPr="003E6431">
        <w:t xml:space="preserve">, 1996). </w:t>
      </w:r>
      <w:r w:rsidRPr="003E6431">
        <w:rPr>
          <w:rStyle w:val="StyleUnderline"/>
        </w:rPr>
        <w:t>But with the routinization of outer spatial practices (from increasing launch rates to the proliferation of satellite-receiving terminals, to the everyday use of satellite services to underpin military operations, communications, entertainment, navigation and so on), these representations were made manifest in the creation of a new social space</w:t>
      </w:r>
      <w:r w:rsidRPr="003E6431">
        <w:t>.</w:t>
      </w:r>
    </w:p>
    <w:p w14:paraId="1559A62F" w14:textId="77777777" w:rsidR="00836B1A" w:rsidRPr="003E6431" w:rsidRDefault="00836B1A" w:rsidP="00836B1A">
      <w:r w:rsidRPr="003E6431">
        <w:t xml:space="preserve">The central problem with the final victory of abstract space was that it obliterated the very ‘absolute spaces’ on which it was founded, and from which it derived its emotional appeal. It is in a way surprising that the development of modern spaceflight was from its inception anchored in a religious or spiritual cosmology. This was true of both Russian and American contexts (see also </w:t>
      </w:r>
      <w:proofErr w:type="spellStart"/>
      <w:r w:rsidRPr="003E6431">
        <w:t>Geppert</w:t>
      </w:r>
      <w:proofErr w:type="spellEnd"/>
      <w:r w:rsidRPr="003E6431">
        <w:t xml:space="preserve">, 2007, p. 599). The Russian </w:t>
      </w:r>
      <w:proofErr w:type="spellStart"/>
      <w:r w:rsidRPr="003E6431">
        <w:t>programme</w:t>
      </w:r>
      <w:proofErr w:type="spellEnd"/>
      <w:r w:rsidRPr="003E6431">
        <w:t xml:space="preserve"> has long roots in the tradition of Russian cosmism (</w:t>
      </w:r>
      <w:proofErr w:type="spellStart"/>
      <w:r w:rsidRPr="003E6431">
        <w:t>Kohonen</w:t>
      </w:r>
      <w:proofErr w:type="spellEnd"/>
      <w:r w:rsidRPr="003E6431">
        <w:t xml:space="preserve">, 2009; Siddiqi, 2010). </w:t>
      </w:r>
      <w:r w:rsidRPr="003E6431">
        <w:rPr>
          <w:rStyle w:val="StyleUnderline"/>
        </w:rPr>
        <w:t>And, as Pop notes, Richard Nixon said to the Apollo 11 astronauts; ‘Because of what you have done, the heavens have become a part of man’s world</w:t>
      </w:r>
      <w:r w:rsidRPr="003E6431">
        <w:t>.’ Pop goes on:</w:t>
      </w:r>
    </w:p>
    <w:p w14:paraId="2B4915EB" w14:textId="77777777" w:rsidR="00836B1A" w:rsidRPr="003E6431" w:rsidRDefault="00836B1A" w:rsidP="00836B1A">
      <w:r w:rsidRPr="003E6431">
        <w:t xml:space="preserve">‘Are we today turning mythology into fact?’ – asked Joseph Campbell </w:t>
      </w:r>
      <w:proofErr w:type="gramStart"/>
      <w:r w:rsidRPr="003E6431">
        <w:t>on the occasion of</w:t>
      </w:r>
      <w:proofErr w:type="gramEnd"/>
      <w:r w:rsidRPr="003E6431">
        <w:t xml:space="preserve"> the Apollo </w:t>
      </w:r>
      <w:proofErr w:type="spellStart"/>
      <w:r w:rsidRPr="003E6431">
        <w:t>programme</w:t>
      </w:r>
      <w:proofErr w:type="spellEnd"/>
      <w:r w:rsidRPr="003E6431">
        <w:t xml:space="preserve">. The astronauts walked on the real astronomical moon, as it was; but they walked on the mythical moon of each culture, as thought to be, as imagined. Their trip was physical and metaphysical. They walked through different </w:t>
      </w:r>
      <w:proofErr w:type="gramStart"/>
      <w:r w:rsidRPr="003E6431">
        <w:t>cosmogonies;</w:t>
      </w:r>
      <w:proofErr w:type="gramEnd"/>
      <w:r w:rsidRPr="003E6431">
        <w:t xml:space="preserve"> through different models of the universe.</w:t>
      </w:r>
    </w:p>
    <w:p w14:paraId="2DDA9EBB" w14:textId="77777777" w:rsidR="00836B1A" w:rsidRPr="003E6431" w:rsidRDefault="00836B1A" w:rsidP="00836B1A">
      <w:r w:rsidRPr="003E6431">
        <w:t>(Pop, 2012, personal communication, see also ‘High Flight: A Spiritual History of the Space Age’, in preparation)</w:t>
      </w:r>
    </w:p>
    <w:p w14:paraId="370834EA" w14:textId="77777777" w:rsidR="00836B1A" w:rsidRPr="003E6431" w:rsidRDefault="00836B1A" w:rsidP="00836B1A">
      <w:r w:rsidRPr="003E6431">
        <w:t xml:space="preserve">This continued relationship was not coincidental. As </w:t>
      </w:r>
      <w:proofErr w:type="gramStart"/>
      <w:r w:rsidRPr="003E6431">
        <w:t>a number of</w:t>
      </w:r>
      <w:proofErr w:type="gramEnd"/>
      <w:r w:rsidRPr="003E6431">
        <w:t xml:space="preserve"> contributions here show, </w:t>
      </w:r>
      <w:r w:rsidRPr="003E6431">
        <w:rPr>
          <w:rStyle w:val="StyleUnderline"/>
        </w:rPr>
        <w:t xml:space="preserve">the appeal of outer space lay in the promise of conquering the wondrous or Godly and hence </w:t>
      </w:r>
      <w:r w:rsidRPr="003E6431">
        <w:rPr>
          <w:rStyle w:val="Emphasis"/>
        </w:rPr>
        <w:t>the elevation of the status of humanity</w:t>
      </w:r>
      <w:r w:rsidRPr="003E6431">
        <w:rPr>
          <w:rStyle w:val="StyleUnderline"/>
        </w:rPr>
        <w:t xml:space="preserve"> (or, rather more specifically, white men</w:t>
      </w:r>
      <w:r w:rsidRPr="003E6431">
        <w:t xml:space="preserve">). This is not necessarily that dissimilar to the process Sims describes in his chapter, whereby myths ‘record time’. Ormrod illustrates this in his chapter through analysis of Tsiolkovsky’s science fiction in which the best human beings </w:t>
      </w:r>
      <w:proofErr w:type="gramStart"/>
      <w:r w:rsidRPr="003E6431">
        <w:t>are able to</w:t>
      </w:r>
      <w:proofErr w:type="gramEnd"/>
      <w:r w:rsidRPr="003E6431">
        <w:t xml:space="preserve"> fly like angels in space. As Kilgore notes in his chapter, Carl Sagan owed his continued appeal to his simultaneous reproduction of wonder as well as knowledge. The British celebrity cosmologist Brian Cox (see Mellor, this volume, for more on him) has arguably taken this even further, such that his popular shows and writing dedicate more time to what is unknown than to knowledge itself. These lacunae became spaces for wild imaginative projects – projects more captivating than any empirical knowledge. It is no wonder that the continued disenchantment and re-enchantment of the universe have become a major theme in recent work. </w:t>
      </w:r>
      <w:r w:rsidRPr="003E6431">
        <w:rPr>
          <w:rStyle w:val="StyleUnderline"/>
        </w:rPr>
        <w:t xml:space="preserve">Based largely on studies of astronauts’ experiences, </w:t>
      </w:r>
      <w:proofErr w:type="spellStart"/>
      <w:r w:rsidRPr="003E6431">
        <w:rPr>
          <w:rStyle w:val="StyleUnderline"/>
        </w:rPr>
        <w:t>Kilbryde</w:t>
      </w:r>
      <w:proofErr w:type="spellEnd"/>
      <w:r w:rsidRPr="003E6431">
        <w:t xml:space="preserve"> (2015) argues that </w:t>
      </w:r>
      <w:r w:rsidRPr="003E6431">
        <w:rPr>
          <w:rStyle w:val="StyleUnderline"/>
        </w:rPr>
        <w:t>space exploration can potentially be a means of overcoming the dualism through which outer space is constructed as an object, and thus of experiencing unity</w:t>
      </w:r>
      <w:r w:rsidRPr="003E6431">
        <w:t xml:space="preserve">. This is provided that the sense of awe and </w:t>
      </w:r>
      <w:r w:rsidRPr="003E6431">
        <w:rPr>
          <w:rStyle w:val="StyleUnderline"/>
        </w:rPr>
        <w:t>wonder it engenders is not sought as a ‘possession’ of the individual or as something to be subsequently rationalized</w:t>
      </w:r>
      <w:r w:rsidRPr="003E6431">
        <w:t>.</w:t>
      </w:r>
    </w:p>
    <w:p w14:paraId="50E2CBB3" w14:textId="77777777" w:rsidR="00836B1A" w:rsidRPr="003E6431" w:rsidRDefault="00836B1A" w:rsidP="00836B1A">
      <w:r w:rsidRPr="003E6431">
        <w:rPr>
          <w:rStyle w:val="StyleUnderline"/>
        </w:rPr>
        <w:t>It is the invocation of obstacles that produces space as something potentially unconquerable, and hence worth conquering</w:t>
      </w:r>
      <w:r w:rsidRPr="003E6431">
        <w:t xml:space="preserve">. And yet </w:t>
      </w:r>
      <w:r w:rsidRPr="003E6431">
        <w:rPr>
          <w:rStyle w:val="StyleUnderline"/>
        </w:rPr>
        <w:t>the obliteration of the irrational or wondrous sweeps the ground from underneath such a project</w:t>
      </w:r>
      <w:r w:rsidRPr="003E6431">
        <w:t xml:space="preserve">. </w:t>
      </w:r>
      <w:r w:rsidRPr="003E6431">
        <w:rPr>
          <w:rStyle w:val="StyleUnderline"/>
        </w:rPr>
        <w:t>To the extent that outer space has become an abstract space, it has been foreclosed as a frontier. It is a frontier, but a frontier without a future</w:t>
      </w:r>
      <w:r w:rsidRPr="003E6431">
        <w:t xml:space="preserve">. In removing the possibility of an elsewhere, </w:t>
      </w:r>
      <w:r w:rsidRPr="003E6431">
        <w:rPr>
          <w:rStyle w:val="StyleUnderline"/>
        </w:rPr>
        <w:t>it serves only to secure terrestrial hegemony</w:t>
      </w:r>
      <w:r w:rsidRPr="003E6431">
        <w:t xml:space="preserve">. In their own ways, both Baudrillard and </w:t>
      </w:r>
      <w:proofErr w:type="spellStart"/>
      <w:r w:rsidRPr="003E6431">
        <w:t>Virilio</w:t>
      </w:r>
      <w:proofErr w:type="spellEnd"/>
      <w:r w:rsidRPr="003E6431">
        <w:t xml:space="preserve"> present such a view of outer space. For Baudrillard, </w:t>
      </w:r>
      <w:r w:rsidRPr="003E6431">
        <w:rPr>
          <w:rStyle w:val="StyleUnderline"/>
        </w:rPr>
        <w:t xml:space="preserve">it was in any case a frontier that served as </w:t>
      </w:r>
      <w:r w:rsidRPr="003E6431">
        <w:rPr>
          <w:rStyle w:val="Emphasis"/>
        </w:rPr>
        <w:t>a model for terrestrial life</w:t>
      </w:r>
      <w:r w:rsidRPr="003E6431">
        <w:rPr>
          <w:rStyle w:val="StyleUnderline"/>
        </w:rPr>
        <w:t>, which set the permissible limits for struggle and confrontation within it</w:t>
      </w:r>
      <w:r w:rsidRPr="003E6431">
        <w:t>. He concludes,</w:t>
      </w:r>
    </w:p>
    <w:p w14:paraId="27AD71F0" w14:textId="77777777" w:rsidR="00836B1A" w:rsidRPr="006F178D" w:rsidRDefault="00836B1A" w:rsidP="00836B1A">
      <w:pPr>
        <w:spacing w:after="0" w:line="240" w:lineRule="auto"/>
        <w:rPr>
          <w:rFonts w:ascii="Times New Roman" w:eastAsia="Times New Roman" w:hAnsi="Times New Roman" w:cs="Times New Roman"/>
          <w:sz w:val="24"/>
        </w:rPr>
      </w:pPr>
      <w:r w:rsidRPr="003E6431">
        <w:t xml:space="preserve">Through the orbital inscription of a spatial object, </w:t>
      </w:r>
      <w:r w:rsidRPr="003E6431">
        <w:rPr>
          <w:rStyle w:val="Emphasis"/>
        </w:rPr>
        <w:t>it is the planet earth that becomes a satellite</w:t>
      </w:r>
      <w:r w:rsidRPr="003E6431">
        <w:t xml:space="preserve">, it is </w:t>
      </w:r>
      <w:r w:rsidRPr="003E6431">
        <w:rPr>
          <w:rStyle w:val="StyleUnderline"/>
        </w:rPr>
        <w:t>the terrestrial principle of reality that becomes eccentric, hyperreal, and insignificant</w:t>
      </w:r>
      <w:r w:rsidRPr="003E6431">
        <w:t xml:space="preserve">. Through </w:t>
      </w:r>
      <w:r w:rsidRPr="003E6431">
        <w:rPr>
          <w:rStyle w:val="StyleUnderline"/>
        </w:rPr>
        <w:t>the orbital installation of a system of control like peaceful coexistence</w:t>
      </w:r>
      <w:r w:rsidRPr="003E6431">
        <w:t xml:space="preserve">, </w:t>
      </w:r>
      <w:r w:rsidRPr="003E6431">
        <w:rPr>
          <w:rStyle w:val="Emphasis"/>
        </w:rPr>
        <w:t>all the terrestrial microsystems are</w:t>
      </w:r>
      <w:r>
        <w:rPr>
          <w:rStyle w:val="Emphasis"/>
        </w:rPr>
        <w:t xml:space="preserve"> </w:t>
      </w:r>
      <w:proofErr w:type="spellStart"/>
      <w:r w:rsidRPr="006F178D">
        <w:rPr>
          <w:rStyle w:val="StyleUnderline"/>
        </w:rPr>
        <w:t>satellized</w:t>
      </w:r>
      <w:proofErr w:type="spellEnd"/>
      <w:r w:rsidRPr="003E6431">
        <w:rPr>
          <w:rStyle w:val="Emphasis"/>
        </w:rPr>
        <w:t xml:space="preserve"> and lose their autonomy</w:t>
      </w:r>
      <w:r w:rsidRPr="003E6431">
        <w:t>. (p. 35)</w:t>
      </w:r>
    </w:p>
    <w:p w14:paraId="43F8CAD8" w14:textId="77777777" w:rsidR="00836B1A" w:rsidRPr="003E6431" w:rsidRDefault="00836B1A" w:rsidP="00836B1A">
      <w:r w:rsidRPr="003E6431">
        <w:rPr>
          <w:rStyle w:val="StyleUnderline"/>
        </w:rPr>
        <w:t>Everyone on Earth is neutralized and homogenized. The proliferation of space technology since he was writing, and the blurring of civilian and military technologies, has only broadened the potential of such an understanding</w:t>
      </w:r>
      <w:r w:rsidRPr="003E6431">
        <w:t xml:space="preserve">. Parks and </w:t>
      </w:r>
      <w:proofErr w:type="spellStart"/>
      <w:r w:rsidRPr="003E6431">
        <w:t>Schwoch</w:t>
      </w:r>
      <w:proofErr w:type="spellEnd"/>
      <w:r w:rsidRPr="003E6431">
        <w:t xml:space="preserve"> (2012, p. 4), in the context of the ‘</w:t>
      </w:r>
      <w:proofErr w:type="spellStart"/>
      <w:r w:rsidRPr="003E6431">
        <w:t>satellization</w:t>
      </w:r>
      <w:proofErr w:type="spellEnd"/>
      <w:r w:rsidRPr="003E6431">
        <w:t>’ of global security, refer to the satellites as ‘the ultimate rationalization and instrumentalization of the quest for global security and domination’.</w:t>
      </w:r>
    </w:p>
    <w:p w14:paraId="3A8AA553" w14:textId="77777777" w:rsidR="00836B1A" w:rsidRPr="003E6431" w:rsidRDefault="00836B1A" w:rsidP="00836B1A">
      <w:r w:rsidRPr="003E6431">
        <w:rPr>
          <w:rStyle w:val="StyleUnderline"/>
        </w:rPr>
        <w:t xml:space="preserve">For </w:t>
      </w:r>
      <w:proofErr w:type="spellStart"/>
      <w:r w:rsidRPr="003E6431">
        <w:rPr>
          <w:rStyle w:val="StyleUnderline"/>
        </w:rPr>
        <w:t>Virilio</w:t>
      </w:r>
      <w:proofErr w:type="spellEnd"/>
      <w:r w:rsidRPr="003E6431">
        <w:rPr>
          <w:rStyle w:val="StyleUnderline"/>
        </w:rPr>
        <w:t xml:space="preserve">, there was such </w:t>
      </w:r>
      <w:r w:rsidRPr="00836B1A">
        <w:rPr>
          <w:rStyle w:val="Emphasis"/>
        </w:rPr>
        <w:t>a homology between the technologies of war, the image of space as a battlefield and the political discourses about space</w:t>
      </w:r>
      <w:r w:rsidRPr="003E6431">
        <w:t xml:space="preserve"> that the future seemed equally foreclosed. He makes the claim that </w:t>
      </w:r>
      <w:r w:rsidRPr="003E6431">
        <w:rPr>
          <w:rStyle w:val="StyleUnderline"/>
        </w:rPr>
        <w:t>any space is constituted ‘from the outside’</w:t>
      </w:r>
      <w:r w:rsidRPr="003E6431">
        <w:t xml:space="preserve"> (cited in Bormann, 2009, p. 80). </w:t>
      </w:r>
      <w:proofErr w:type="gramStart"/>
      <w:r w:rsidRPr="003E6431">
        <w:t>That is to say, it</w:t>
      </w:r>
      <w:proofErr w:type="gramEnd"/>
      <w:r w:rsidRPr="003E6431">
        <w:t xml:space="preserve"> is perceived </w:t>
      </w:r>
      <w:r w:rsidRPr="003E6431">
        <w:rPr>
          <w:rStyle w:val="StyleUnderline"/>
        </w:rPr>
        <w:t>on the basis of that which precedes it.</w:t>
      </w:r>
      <w:r w:rsidRPr="003E6431">
        <w:t xml:space="preserve"> Bormann is therefore able to argue that </w:t>
      </w:r>
      <w:r w:rsidRPr="003E6431">
        <w:rPr>
          <w:rStyle w:val="StyleUnderline"/>
        </w:rPr>
        <w:t>‘nothing about outer space is “out there”, what we get to know about outer space is always socially, spatially and locally embedded’</w:t>
      </w:r>
      <w:r w:rsidRPr="003E6431">
        <w:t xml:space="preserve"> (p. 80). Bormann, following </w:t>
      </w:r>
      <w:proofErr w:type="spellStart"/>
      <w:r w:rsidRPr="003E6431">
        <w:t>Virilio</w:t>
      </w:r>
      <w:proofErr w:type="spellEnd"/>
      <w:r w:rsidRPr="003E6431">
        <w:t>, seems to believe that this is especially true of the vacuum of outer space:</w:t>
      </w:r>
    </w:p>
    <w:p w14:paraId="73F5275B" w14:textId="77777777" w:rsidR="00836B1A" w:rsidRPr="003E6431" w:rsidRDefault="00836B1A" w:rsidP="00836B1A">
      <w:r w:rsidRPr="003E6431">
        <w:t>[O]</w:t>
      </w:r>
      <w:proofErr w:type="spellStart"/>
      <w:r w:rsidRPr="003E6431">
        <w:t>ther</w:t>
      </w:r>
      <w:proofErr w:type="spellEnd"/>
      <w:r w:rsidRPr="003E6431">
        <w:t xml:space="preserve"> than the view there is no physical or physiological contact. No hearing, no feeling in the sense of touching materials, </w:t>
      </w:r>
      <w:proofErr w:type="gramStart"/>
      <w:r w:rsidRPr="003E6431">
        <w:t>with the exception of</w:t>
      </w:r>
      <w:proofErr w:type="gramEnd"/>
      <w:r w:rsidRPr="003E6431">
        <w:t xml:space="preserve"> an actual Moon landing. </w:t>
      </w:r>
      <w:proofErr w:type="gramStart"/>
      <w:r w:rsidRPr="003E6431">
        <w:t>Thus</w:t>
      </w:r>
      <w:proofErr w:type="gramEnd"/>
      <w:r w:rsidRPr="003E6431">
        <w:t xml:space="preserve"> </w:t>
      </w:r>
      <w:r w:rsidRPr="003E6431">
        <w:rPr>
          <w:rStyle w:val="StyleUnderline"/>
        </w:rPr>
        <w:t>the conquest of space, of outer space – isn’t it more the conquest of the image of space</w:t>
      </w:r>
      <w:r w:rsidRPr="003E6431">
        <w:t>?</w:t>
      </w:r>
    </w:p>
    <w:p w14:paraId="1EF3D5D5" w14:textId="77777777" w:rsidR="00836B1A" w:rsidRPr="003E6431" w:rsidRDefault="00836B1A" w:rsidP="00836B1A">
      <w:r w:rsidRPr="003E6431">
        <w:t>(</w:t>
      </w:r>
      <w:proofErr w:type="spellStart"/>
      <w:r w:rsidRPr="003E6431">
        <w:t>Virilio</w:t>
      </w:r>
      <w:proofErr w:type="spellEnd"/>
      <w:r w:rsidRPr="003E6431">
        <w:t xml:space="preserve"> &amp; </w:t>
      </w:r>
      <w:proofErr w:type="spellStart"/>
      <w:r w:rsidRPr="003E6431">
        <w:t>Ujica</w:t>
      </w:r>
      <w:proofErr w:type="spellEnd"/>
      <w:r w:rsidRPr="003E6431">
        <w:t>, 2003, cited in Bormann, 2009, p. 84)</w:t>
      </w:r>
    </w:p>
    <w:p w14:paraId="669BA2CE" w14:textId="596A8A83" w:rsidR="00836B1A" w:rsidRPr="008C1D32" w:rsidRDefault="00836B1A" w:rsidP="00D91D74">
      <w:pPr>
        <w:rPr>
          <w:rStyle w:val="StyleUnderline"/>
          <w:b w:val="0"/>
          <w:u w:val="none"/>
        </w:rPr>
      </w:pPr>
      <w:r w:rsidRPr="00841DC0">
        <w:t>Bormann reaches the pessimistic conclusion that</w:t>
      </w:r>
      <w:r w:rsidRPr="0023473D">
        <w:rPr>
          <w:rStyle w:val="StyleUnderline"/>
        </w:rPr>
        <w:t xml:space="preserve"> </w:t>
      </w:r>
      <w:r w:rsidRPr="00836B1A">
        <w:rPr>
          <w:rStyle w:val="Emphasis"/>
        </w:rPr>
        <w:t>‘the perpetuation of outer space as a sphere of permanent war and its claims to weaponization will soon make no alternative possible’</w:t>
      </w:r>
      <w:r w:rsidRPr="003E6431">
        <w:t xml:space="preserve"> (p. 84). This is the product, in the large part, of </w:t>
      </w:r>
      <w:r w:rsidRPr="0023473D">
        <w:rPr>
          <w:rStyle w:val="StyleUnderline"/>
        </w:rPr>
        <w:t>her assumption that ‘[w]hat we get to know about the space of outer space is dominated by information provided through the possibilities (and limits) of military technology’</w:t>
      </w:r>
      <w:r w:rsidRPr="003E6431">
        <w:t xml:space="preserve"> (p. 81).</w:t>
      </w:r>
    </w:p>
    <w:p w14:paraId="7854E60C" w14:textId="731750CC" w:rsidR="0044391E" w:rsidRDefault="0041574A" w:rsidP="0044391E">
      <w:pPr>
        <w:pStyle w:val="Heading4"/>
      </w:pPr>
      <w:r>
        <w:t>Viewing humanity as distinct from and in relation to</w:t>
      </w:r>
      <w:r w:rsidR="0044391E">
        <w:t xml:space="preserve"> “nature” </w:t>
      </w:r>
      <w:r>
        <w:t>is</w:t>
      </w:r>
      <w:r w:rsidR="0044391E">
        <w:t xml:space="preserve"> inherently violent – concerns about purity and contamination spill into violent discourses of race, sexuality, and immigration </w:t>
      </w:r>
      <w:r>
        <w:t>that culminate in eugenics.</w:t>
      </w:r>
    </w:p>
    <w:p w14:paraId="6C0A4056" w14:textId="77777777" w:rsidR="0044391E" w:rsidRPr="00CC1CED" w:rsidRDefault="0044391E" w:rsidP="0044391E">
      <w:pPr>
        <w:rPr>
          <w:sz w:val="16"/>
        </w:rPr>
      </w:pPr>
      <w:r w:rsidRPr="00CC1CED">
        <w:rPr>
          <w:rStyle w:val="Style13ptBold"/>
        </w:rPr>
        <w:t>Carroll 18</w:t>
      </w:r>
      <w:r w:rsidRPr="00CC1CED">
        <w:rPr>
          <w:sz w:val="16"/>
        </w:rPr>
        <w:t xml:space="preserve"> [(Myles, PhD Candidate, Department of Political Science, York University, Toronto, Ontario), “Narrating </w:t>
      </w:r>
      <w:proofErr w:type="spellStart"/>
      <w:r w:rsidRPr="00CC1CED">
        <w:rPr>
          <w:sz w:val="16"/>
        </w:rPr>
        <w:t>technonatures</w:t>
      </w:r>
      <w:proofErr w:type="spellEnd"/>
      <w:r w:rsidRPr="00CC1CED">
        <w:rPr>
          <w:sz w:val="16"/>
        </w:rPr>
        <w:t>: discourses of biotechnology in a neoliberal era”, Journal of Political Ecology, Volume 25 Issue 1,2018, https://journals.librarypublishing.arizona.edu/jpe/article/id/2078/</w:t>
      </w:r>
    </w:p>
    <w:p w14:paraId="60530552" w14:textId="77777777" w:rsidR="0044391E" w:rsidRPr="00CC1CED" w:rsidRDefault="0044391E" w:rsidP="0044391E">
      <w:pPr>
        <w:rPr>
          <w:sz w:val="16"/>
        </w:rPr>
      </w:pPr>
      <w:r w:rsidRPr="00CC1CED">
        <w:rPr>
          <w:rStyle w:val="StyleUnderline"/>
        </w:rPr>
        <w:t>Although they may have been strategically useful for mobilizing public awareness and concern</w:t>
      </w:r>
      <w:r w:rsidRPr="00CC1CED">
        <w:rPr>
          <w:sz w:val="16"/>
        </w:rPr>
        <w:t xml:space="preserve"> over the surreptitious introduction of GM foods into the food system, </w:t>
      </w:r>
      <w:r w:rsidRPr="00CC1CED">
        <w:rPr>
          <w:rStyle w:val="Emphasis"/>
        </w:rPr>
        <w:t>nature purity discourses are problematic</w:t>
      </w:r>
      <w:r w:rsidRPr="00CC1CED">
        <w:rPr>
          <w:sz w:val="16"/>
        </w:rPr>
        <w:t xml:space="preserve"> for two reasons. First, </w:t>
      </w:r>
      <w:r w:rsidRPr="00CC1CED">
        <w:rPr>
          <w:rStyle w:val="StyleUnderline"/>
        </w:rPr>
        <w:t>appeals to nature have been used to justify racist, sexist, heterosexist and colonial systems of oppression and domination, whilst underpinning common conservative justifications for material inequality</w:t>
      </w:r>
      <w:r w:rsidRPr="00CC1CED">
        <w:rPr>
          <w:sz w:val="16"/>
        </w:rPr>
        <w:t xml:space="preserve"> (Sturgeon 2009). Instead of being part of the struggle for a more socially just world, the nature purity side of the anti-GMO campaign acts to further entrench nature-essentialism. </w:t>
      </w:r>
      <w:r w:rsidRPr="00CC1CED">
        <w:rPr>
          <w:rStyle w:val="StyleUnderline"/>
        </w:rPr>
        <w:t xml:space="preserve">Central to feminist, antiracist, </w:t>
      </w:r>
      <w:proofErr w:type="gramStart"/>
      <w:r w:rsidRPr="00CC1CED">
        <w:rPr>
          <w:rStyle w:val="StyleUnderline"/>
        </w:rPr>
        <w:t>queer</w:t>
      </w:r>
      <w:proofErr w:type="gramEnd"/>
      <w:r w:rsidRPr="00CC1CED">
        <w:rPr>
          <w:rStyle w:val="StyleUnderline"/>
        </w:rPr>
        <w:t xml:space="preserve"> and postcolonial struggles is the destabilization and problematization of truth claims </w:t>
      </w:r>
      <w:r w:rsidRPr="00CC1CED">
        <w:rPr>
          <w:rStyle w:val="Emphasis"/>
        </w:rPr>
        <w:t>rooted in nature</w:t>
      </w:r>
      <w:r w:rsidRPr="00CC1CED">
        <w:rPr>
          <w:sz w:val="16"/>
        </w:rPr>
        <w:t xml:space="preserve"> (Soper 1995). This is because "</w:t>
      </w:r>
      <w:r w:rsidRPr="00CC1CED">
        <w:rPr>
          <w:rStyle w:val="StyleUnderline"/>
        </w:rPr>
        <w:t xml:space="preserve">nature" has been used as a justification for white, </w:t>
      </w:r>
      <w:proofErr w:type="gramStart"/>
      <w:r w:rsidRPr="00CC1CED">
        <w:rPr>
          <w:rStyle w:val="StyleUnderline"/>
        </w:rPr>
        <w:t>male</w:t>
      </w:r>
      <w:proofErr w:type="gramEnd"/>
      <w:r w:rsidRPr="00CC1CED">
        <w:rPr>
          <w:rStyle w:val="StyleUnderline"/>
        </w:rPr>
        <w:t xml:space="preserve"> and Western superiority. The ideas that women are "naturally" more emotional, weaker, or less intelligent than men; that colonized peoples are "closer to nature" and therefore less civilized than Westerners; that the sexuality of queer people is inherently "unnatural"; that it is "human nature" to be greedy and selfish; or that "natural selection" is what determines who is rich and who is poor have long been mobilized as justifications for systemic oppression</w:t>
      </w:r>
      <w:r w:rsidRPr="00CC1CED">
        <w:rPr>
          <w:sz w:val="16"/>
        </w:rPr>
        <w:t xml:space="preserve">. It is not only transgenic crops that are seen as monstrous, contaminating and polluting. </w:t>
      </w:r>
      <w:r w:rsidRPr="00CC1CED">
        <w:rPr>
          <w:rStyle w:val="Emphasis"/>
        </w:rPr>
        <w:t>We must ask which forms of human corporeality and self-expression come to be similarly framed and defamed when such discourses are presented and accepted as truth</w:t>
      </w:r>
      <w:r w:rsidRPr="00CC1CED">
        <w:rPr>
          <w:sz w:val="16"/>
        </w:rPr>
        <w:t>.4</w:t>
      </w:r>
    </w:p>
    <w:p w14:paraId="6C001226" w14:textId="77777777" w:rsidR="0044391E" w:rsidRPr="00CC1CED" w:rsidRDefault="0044391E" w:rsidP="0044391E">
      <w:r w:rsidRPr="00CC1CED">
        <w:rPr>
          <w:rStyle w:val="StyleUnderline"/>
        </w:rPr>
        <w:t>This semantic link between eschewing</w:t>
      </w:r>
      <w:r w:rsidRPr="00CC1CED">
        <w:t xml:space="preserve"> GMOs' </w:t>
      </w:r>
      <w:r w:rsidRPr="00CC1CED">
        <w:rPr>
          <w:rStyle w:val="StyleUnderline"/>
        </w:rPr>
        <w:t>unnaturalness and the social implications of understanding certain human subjectivities as "unnatural" or "out of place"</w:t>
      </w:r>
      <w:r w:rsidRPr="00CC1CED">
        <w:t xml:space="preserve"> is no more obvious than in the policies of Austria's Freedom Party. Their overall policy approach to GMOs </w:t>
      </w:r>
      <w:r w:rsidRPr="00CC1CED">
        <w:rPr>
          <w:rStyle w:val="Emphasis"/>
        </w:rPr>
        <w:t>demonstrates concern over purity, contamination, dirt; and parallels their attitudes toward immigrants</w:t>
      </w:r>
      <w:r w:rsidRPr="00CC1CED">
        <w:t xml:space="preserve">. Just as they eschew the violation of the genetic purity of their crops, they do not want the genetic purity of the Austrian nation to be contaminated with foreign blood and culture. </w:t>
      </w:r>
      <w:r w:rsidRPr="00CC1CED">
        <w:rPr>
          <w:rStyle w:val="StyleUnderline"/>
        </w:rPr>
        <w:t xml:space="preserve">It is not hard to see in such purity-based rejections of contaminant populations, whether transgenic crops or asylum seekers, the encroaching veil of </w:t>
      </w:r>
      <w:r w:rsidRPr="00CC1CED">
        <w:rPr>
          <w:rStyle w:val="Emphasis"/>
        </w:rPr>
        <w:t>eugenics</w:t>
      </w:r>
      <w:r w:rsidRPr="00CC1CED">
        <w:t xml:space="preserve">. As Haraway (1997: 61) says, "the history and current politics of racial and immigration discourses in Europe and the United States ought to set off acute anxiety ... </w:t>
      </w:r>
      <w:r w:rsidRPr="00CC1CED">
        <w:rPr>
          <w:rStyle w:val="StyleUnderline"/>
        </w:rPr>
        <w:t xml:space="preserve">[We] cannot help but hear in the biotechnology debates the unintended tones of fear of the alien and </w:t>
      </w:r>
      <w:r w:rsidRPr="00CC1CED">
        <w:rPr>
          <w:rStyle w:val="Emphasis"/>
        </w:rPr>
        <w:t>suspicion of the mixed."</w:t>
      </w:r>
      <w:r w:rsidRPr="00CC1CED">
        <w:t xml:space="preserve"> If part of </w:t>
      </w:r>
      <w:r w:rsidRPr="00CC1CED">
        <w:rPr>
          <w:rStyle w:val="StyleUnderline"/>
        </w:rPr>
        <w:t>the project of radical emancipatory politics has been to deconstruct and dispel the notion that there is a "natural" order that is inherently "pure", "true" and "just",</w:t>
      </w:r>
      <w:r w:rsidRPr="00CC1CED">
        <w:t xml:space="preserve"> then </w:t>
      </w:r>
      <w:r w:rsidRPr="00CC1CED">
        <w:rPr>
          <w:rStyle w:val="Emphasis"/>
        </w:rPr>
        <w:t>invocations of the nature-as-pure narrative run counter to that project</w:t>
      </w:r>
      <w:r w:rsidRPr="00CC1CED">
        <w:t xml:space="preserve">. </w:t>
      </w:r>
      <w:r w:rsidRPr="00CC1CED">
        <w:rPr>
          <w:rStyle w:val="StyleUnderline"/>
        </w:rPr>
        <w:t>They reinforce the notion that there is a nature that holds the essence of truth; that governs us and dictates the contours of morality to us, and that we must accept and obey</w:t>
      </w:r>
      <w:r w:rsidRPr="00CC1CED">
        <w:t xml:space="preserve">. Rather than appealing to natural essentialisms as the </w:t>
      </w:r>
      <w:proofErr w:type="spellStart"/>
      <w:r w:rsidRPr="00CC1CED">
        <w:t>MAdGE</w:t>
      </w:r>
      <w:proofErr w:type="spellEnd"/>
      <w:r w:rsidRPr="00CC1CED">
        <w:t xml:space="preserve"> campaign does, we must critique, </w:t>
      </w:r>
      <w:proofErr w:type="gramStart"/>
      <w:r w:rsidRPr="00CC1CED">
        <w:t>deconstruct</w:t>
      </w:r>
      <w:proofErr w:type="gramEnd"/>
      <w:r w:rsidRPr="00CC1CED">
        <w:t xml:space="preserve"> and interrogate such claims to nature-as-truth.</w:t>
      </w:r>
    </w:p>
    <w:p w14:paraId="59C52334" w14:textId="77777777" w:rsidR="0044391E" w:rsidRPr="00CC1CED" w:rsidRDefault="0044391E" w:rsidP="0044391E">
      <w:r w:rsidRPr="00CC1CED">
        <w:t xml:space="preserve">Second, </w:t>
      </w:r>
      <w:r w:rsidRPr="00CC1CED">
        <w:rPr>
          <w:rStyle w:val="StyleUnderline"/>
        </w:rPr>
        <w:t>nature-as-pure narratives</w:t>
      </w:r>
      <w:r w:rsidRPr="00CC1CED">
        <w:t xml:space="preserve"> are problematic because they </w:t>
      </w:r>
      <w:r w:rsidRPr="00CC1CED">
        <w:rPr>
          <w:rStyle w:val="StyleUnderline"/>
        </w:rPr>
        <w:t>prevent us from seeing how the current manifestation</w:t>
      </w:r>
      <w:r w:rsidRPr="00CC1CED">
        <w:t xml:space="preserve"> of GMOs </w:t>
      </w:r>
      <w:r w:rsidRPr="00CC1CED">
        <w:rPr>
          <w:rStyle w:val="StyleUnderline"/>
        </w:rPr>
        <w:t>is a result of contingent and mutable political economic arrangements that are themselves necessarily violent but not necessary</w:t>
      </w:r>
      <w:r w:rsidRPr="00CC1CED">
        <w:t xml:space="preserve">. Outright rejections of GMOs based on their "unnaturalness" force us into a dichotomy whereby we can either have GMOs governed within the framework of neoliberal capitalism, or we must get rid of them altogether. The potential for GMOs to be incorporated into an agri-food system that is socially just is precluded from the discussion, and the tenuous and contingent link between biotechnology and neoliberalism goes unchallenged. Concerns for the ethical implications of a world where market rationality and the profit motive dictate everything and nothing is left to "nature" are understandable (see Rifkin 1997). But this is a world of our current capitalist system given technological omnipotence and ethical free-reign, and not an intrinsic consequence of technoscience itself. Moreover, while the political economic implications of such a critique may be encouraging as a warning against the long-term consequences of biotechnological capitalism, the case of Tasmania's Clean and Green policy demonstrates that these </w:t>
      </w:r>
      <w:r w:rsidRPr="00CC1CED">
        <w:rPr>
          <w:rStyle w:val="StyleUnderline"/>
        </w:rPr>
        <w:t xml:space="preserve">discourses can just as easily be mobilized in the interests of capital and to the cause of </w:t>
      </w:r>
      <w:proofErr w:type="spellStart"/>
      <w:r w:rsidRPr="00CC1CED">
        <w:rPr>
          <w:rStyle w:val="StyleUnderline"/>
        </w:rPr>
        <w:t>neoliberalization</w:t>
      </w:r>
      <w:proofErr w:type="spellEnd"/>
      <w:r w:rsidRPr="00CC1CED">
        <w:t>. Tasmania uses the neoliberal cultural lexicon to achieve its brand status as clean and green. Without a deeper critique of the pernicious effects of GMO agriculture as it is currently constituted under capitalism, oppositional movements that lambast GMOs' violation of nature can just as likely be the basis of a new niche-market accumulation strategy for capital as an emancipatory resistance effort against it.</w:t>
      </w:r>
    </w:p>
    <w:p w14:paraId="7AE47534" w14:textId="77777777" w:rsidR="0044391E" w:rsidRPr="00CC1CED" w:rsidRDefault="0044391E" w:rsidP="0044391E">
      <w:r w:rsidRPr="00CC1CED">
        <w:rPr>
          <w:rStyle w:val="StyleUnderline"/>
        </w:rPr>
        <w:t>While these activist groups' and political parties' rhetoric mobilize nature-culture dualisms that constitute the natural and cultural worlds as ontologically distinct and oppositional,</w:t>
      </w:r>
      <w:r w:rsidRPr="00CC1CED">
        <w:t xml:space="preserve"> I want to emphasize that </w:t>
      </w:r>
      <w:r w:rsidRPr="00CC1CED">
        <w:rPr>
          <w:rStyle w:val="StyleUnderline"/>
        </w:rPr>
        <w:t>the use of these discourses and dualisms is not some clever ploy of activists to prey on the irrational fears of unsuspecting publics, but a reflection of deeply engrained cultural beliefs about nature and our relationship with(in) it.</w:t>
      </w:r>
      <w:r w:rsidRPr="00CC1CED">
        <w:t xml:space="preserve"> Rhetoric situated within a nature-culture dualistic framing is not the result of any deliberate attempt by activists to exploit the strategic expediency of those discourses, even if they may ultimately be of strategic benefit. Also, it is important to note that the extent to which groups' rhetoric adheres to the framing of natural purity discourse and extends nature-culture dualistic thinking is highly variable and contradictory. </w:t>
      </w:r>
      <w:r w:rsidRPr="00CC1CED">
        <w:rPr>
          <w:rStyle w:val="Emphasis"/>
        </w:rPr>
        <w:t>Just as culture and society cannot be separated from the so-called "natural" world, neither can dualistic framings and rhetoric be separated from the cultural context from which they emanate</w:t>
      </w:r>
      <w:r w:rsidRPr="00CC1CED">
        <w:t>.</w:t>
      </w:r>
    </w:p>
    <w:p w14:paraId="1B787CB5" w14:textId="77E344AC" w:rsidR="0044391E" w:rsidRDefault="0044391E" w:rsidP="00D91D74">
      <w:r w:rsidRPr="00CC1CED">
        <w:t xml:space="preserve">It is in this way that we can understand the use of </w:t>
      </w:r>
      <w:r w:rsidRPr="00CC1CED">
        <w:rPr>
          <w:rStyle w:val="StyleUnderline"/>
        </w:rPr>
        <w:t>nature purity narratives as a critique rooted in what Gramsci termed "common sense."</w:t>
      </w:r>
      <w:r w:rsidRPr="00CC1CED">
        <w:t xml:space="preserve"> Oppositional </w:t>
      </w:r>
      <w:r w:rsidRPr="00CC1CED">
        <w:rPr>
          <w:rStyle w:val="StyleUnderline"/>
        </w:rPr>
        <w:t xml:space="preserve">actors articulate their concerns through the cultural lexicon </w:t>
      </w:r>
      <w:proofErr w:type="spellStart"/>
      <w:r w:rsidRPr="00CC1CED">
        <w:rPr>
          <w:rStyle w:val="StyleUnderline"/>
        </w:rPr>
        <w:t>thatis</w:t>
      </w:r>
      <w:proofErr w:type="spellEnd"/>
      <w:r w:rsidRPr="00CC1CED">
        <w:rPr>
          <w:rStyle w:val="StyleUnderline"/>
        </w:rPr>
        <w:t xml:space="preserve"> immediately intelligible to them, in this case, the "unnaturalness</w:t>
      </w:r>
      <w:r w:rsidRPr="00CC1CED">
        <w:t xml:space="preserve">" of GMOs. Because of the cultural pervasiveness of nature-culture dualisms, this line of criticism is intuitively resonant with publics, and reflects common sense understandings of the world that do not require a deeper reflexive analysis of structural dynamics to make sense. However, </w:t>
      </w:r>
      <w:r w:rsidRPr="00CC1CED">
        <w:rPr>
          <w:rStyle w:val="StyleUnderline"/>
        </w:rPr>
        <w:t xml:space="preserve">though these </w:t>
      </w:r>
      <w:proofErr w:type="gramStart"/>
      <w:r w:rsidRPr="00CC1CED">
        <w:rPr>
          <w:rStyle w:val="StyleUnderline"/>
        </w:rPr>
        <w:t>common sense</w:t>
      </w:r>
      <w:proofErr w:type="gramEnd"/>
      <w:r w:rsidRPr="00CC1CED">
        <w:rPr>
          <w:rStyle w:val="StyleUnderline"/>
        </w:rPr>
        <w:t xml:space="preserve"> framings are thus easily accessible to publics, they prevent us from understanding underlying conditions that may ultimately be more critically problematic</w:t>
      </w:r>
      <w:r w:rsidRPr="00CC1CED">
        <w:t xml:space="preserve">. For this reason, Gramsci calls for the renovation of common sense into good sense, or a critical, reflexive understanding of the underlying and relational bases of injustice and oppression. With the case of GMOs, this might include a deconstructive approach to the idea that GMOs are "unnatural" coupled with a critical political economic analysis of the way GMOs are imbricated within neoliberal capitalist power relations and the pernicious social, </w:t>
      </w:r>
      <w:proofErr w:type="gramStart"/>
      <w:r w:rsidRPr="00CC1CED">
        <w:t>political</w:t>
      </w:r>
      <w:proofErr w:type="gramEnd"/>
      <w:r w:rsidRPr="00CC1CED">
        <w:t xml:space="preserve"> and ecological consequences that may bring. Yet this is not to say that each movement falls on one side of a good sense-common sense dualism. On the contrary, real world activism often combines common sense and good sense framings, both consciously and unconsciously. Still</w:t>
      </w:r>
      <w:r w:rsidRPr="00CC1CED">
        <w:rPr>
          <w:rStyle w:val="StyleUnderline"/>
        </w:rPr>
        <w:t>, there are clear examples of movements that have rooted their critiques in the tangible political-economic consequences</w:t>
      </w:r>
      <w:r w:rsidRPr="00CC1CED">
        <w:t xml:space="preserve"> of GMOs under neoliberalism </w:t>
      </w:r>
      <w:r w:rsidRPr="00CC1CED">
        <w:rPr>
          <w:rStyle w:val="StyleUnderline"/>
        </w:rPr>
        <w:t>and avoided eschewing</w:t>
      </w:r>
      <w:r w:rsidRPr="00CC1CED">
        <w:t xml:space="preserve"> GMOs as </w:t>
      </w:r>
      <w:r w:rsidRPr="00CC1CED">
        <w:rPr>
          <w:rStyle w:val="StyleUnderline"/>
        </w:rPr>
        <w:t>unnatural, indicating that the distinction between common sense approaches and good sense approaches deserves analytical consideration</w:t>
      </w:r>
      <w:r w:rsidRPr="00CC1CED">
        <w:t>. I will now examine these good sense approaches to anti-GMO activism.</w:t>
      </w:r>
    </w:p>
    <w:p w14:paraId="66844D17" w14:textId="2DFD823F" w:rsidR="00E420DD" w:rsidRDefault="00E420DD" w:rsidP="00E420DD">
      <w:pPr>
        <w:pStyle w:val="Heading4"/>
      </w:pPr>
      <w:r>
        <w:t xml:space="preserve">The alternative </w:t>
      </w:r>
      <w:r w:rsidR="00B0053E">
        <w:t xml:space="preserve">is to see that </w:t>
      </w:r>
      <w:r w:rsidR="00B0053E" w:rsidRPr="00B0053E">
        <w:rPr>
          <w:u w:val="single"/>
        </w:rPr>
        <w:t>nature is us</w:t>
      </w:r>
      <w:r w:rsidR="00B0053E">
        <w:t>—recognizing the logic of the 1AC as the primary barrier to overcoming challenges to our environment and beyond.</w:t>
      </w:r>
    </w:p>
    <w:p w14:paraId="7C8E6AF4" w14:textId="77777777" w:rsidR="00E420DD" w:rsidRPr="006D1607" w:rsidRDefault="00E420DD" w:rsidP="00E420DD">
      <w:r w:rsidRPr="006D1607">
        <w:rPr>
          <w:rStyle w:val="Style13ptBold"/>
        </w:rPr>
        <w:t>Baskin 15</w:t>
      </w:r>
      <w:r>
        <w:t xml:space="preserve"> [(Jeremy, </w:t>
      </w:r>
      <w:r w:rsidRPr="006D1607">
        <w:t>Senior Fellow at the Melbourne School of Government where he focuses on the legitimacy and accountability of knowledge</w:t>
      </w:r>
      <w:r>
        <w:t xml:space="preserve">) Paradigm Dressed as Epoch: The Ideology of the Anthropocene, 2015, Environmental Values] </w:t>
      </w:r>
      <w:proofErr w:type="gramStart"/>
      <w:r>
        <w:t>TDI</w:t>
      </w:r>
      <w:proofErr w:type="gramEnd"/>
    </w:p>
    <w:p w14:paraId="7EAA1FA7" w14:textId="3CDF07E5" w:rsidR="00E420DD" w:rsidRDefault="00E420DD" w:rsidP="00E420DD">
      <w:r w:rsidRPr="006448F6">
        <w:rPr>
          <w:rStyle w:val="StyleUnderline"/>
        </w:rPr>
        <w:t>Even the limited examples from the literature already cited suggest that the assumptions of proponents of the Anthropocene about managerialism, technology and expertise are transparent and explicit.</w:t>
      </w:r>
      <w:r>
        <w:t xml:space="preserve"> In almost all major accounts of the concept </w:t>
      </w:r>
      <w:r w:rsidRPr="00B0053E">
        <w:rPr>
          <w:rStyle w:val="Emphasis"/>
        </w:rPr>
        <w:t>it is assumed that responding to the end of nature</w:t>
      </w:r>
      <w:r w:rsidRPr="006448F6">
        <w:rPr>
          <w:rStyle w:val="StyleUnderline"/>
        </w:rPr>
        <w:t xml:space="preserve">, and the challenges of the Anthropocene, </w:t>
      </w:r>
      <w:r w:rsidRPr="00B0053E">
        <w:rPr>
          <w:rStyle w:val="Emphasis"/>
        </w:rPr>
        <w:t>requires a trinity of techniques</w:t>
      </w:r>
      <w:r>
        <w:t xml:space="preserve">: clear </w:t>
      </w:r>
      <w:r w:rsidRPr="00B0053E">
        <w:rPr>
          <w:rStyle w:val="Emphasis"/>
        </w:rPr>
        <w:t>management of the Earth and Earth-systems, guided by experts</w:t>
      </w:r>
      <w:r>
        <w:t xml:space="preserve"> (and scientists/engineers in particular), </w:t>
      </w:r>
      <w:r w:rsidRPr="00B0053E">
        <w:rPr>
          <w:rStyle w:val="Emphasis"/>
        </w:rPr>
        <w:t>using the most advanced technology</w:t>
      </w:r>
      <w:r w:rsidRPr="006448F6">
        <w:rPr>
          <w:rStyle w:val="StyleUnderline"/>
        </w:rPr>
        <w:t xml:space="preserve"> possible</w:t>
      </w:r>
      <w:r>
        <w:t xml:space="preserve"> (including large- scale technology).</w:t>
      </w:r>
    </w:p>
    <w:p w14:paraId="5F8D442D" w14:textId="7C25B54C" w:rsidR="00E420DD" w:rsidRDefault="00E420DD" w:rsidP="00E420DD">
      <w:r w:rsidRPr="006448F6">
        <w:rPr>
          <w:rStyle w:val="StyleUnderline"/>
        </w:rPr>
        <w:t xml:space="preserve">The challenges themselves are </w:t>
      </w:r>
      <w:r w:rsidRPr="00B0053E">
        <w:rPr>
          <w:rStyle w:val="Emphasis"/>
        </w:rPr>
        <w:t>typically framed by a sense of emergency</w:t>
      </w:r>
      <w:r>
        <w:t xml:space="preserve">. </w:t>
      </w:r>
      <w:r w:rsidRPr="006448F6">
        <w:rPr>
          <w:rStyle w:val="StyleUnderline"/>
        </w:rPr>
        <w:t>The great weight of accumulating scientific data is recruited</w:t>
      </w:r>
      <w:r>
        <w:t xml:space="preserve">, to show how the human species and its planet are at risk. </w:t>
      </w:r>
      <w:r w:rsidRPr="006448F6">
        <w:rPr>
          <w:rStyle w:val="StyleUnderline"/>
        </w:rPr>
        <w:t>Landscapes and seascapes are being transformed</w:t>
      </w:r>
      <w:r>
        <w:t xml:space="preserve">, </w:t>
      </w:r>
      <w:r w:rsidRPr="006448F6">
        <w:rPr>
          <w:rStyle w:val="StyleUnderline"/>
        </w:rPr>
        <w:t>boundaries are being breached</w:t>
      </w:r>
      <w:r>
        <w:t xml:space="preserve">, </w:t>
      </w:r>
      <w:r w:rsidRPr="006448F6">
        <w:rPr>
          <w:rStyle w:val="StyleUnderline"/>
        </w:rPr>
        <w:t xml:space="preserve">non-linear processes have been unleashed, system pressures are </w:t>
      </w:r>
      <w:proofErr w:type="gramStart"/>
      <w:r w:rsidRPr="006448F6">
        <w:rPr>
          <w:rStyle w:val="StyleUnderline"/>
        </w:rPr>
        <w:t>rising</w:t>
      </w:r>
      <w:proofErr w:type="gramEnd"/>
      <w:r w:rsidRPr="006448F6">
        <w:rPr>
          <w:rStyle w:val="StyleUnderline"/>
        </w:rPr>
        <w:t xml:space="preserve"> and tipping points are either happening or looming; and all of this is both unprecedented in human history and fundamentally anthropogenic in cause</w:t>
      </w:r>
      <w:r>
        <w:t>.</w:t>
      </w:r>
    </w:p>
    <w:p w14:paraId="497D4B96" w14:textId="77777777" w:rsidR="00E420DD" w:rsidRDefault="00E420DD" w:rsidP="00E420DD">
      <w:proofErr w:type="gramStart"/>
      <w:r>
        <w:t>Certainly</w:t>
      </w:r>
      <w:proofErr w:type="gramEnd"/>
      <w:r>
        <w:t xml:space="preserve"> recognition of the made-ness of the natural world means acknowledging that this carries responsibilities for the relevant human </w:t>
      </w:r>
      <w:proofErr w:type="spellStart"/>
      <w:r>
        <w:t>socie</w:t>
      </w:r>
      <w:proofErr w:type="spellEnd"/>
      <w:r>
        <w:t xml:space="preserve">- ties, even a degree of conscious management. For leading proponents of the Anthropocene, the scale of management required is commonly seen, implicitly or explicitly, as global: </w:t>
      </w:r>
      <w:r w:rsidRPr="006448F6">
        <w:rPr>
          <w:rStyle w:val="StyleUnderline"/>
        </w:rPr>
        <w:t>since we face global problems, global management is needed to run the Earth in the Anthropocene</w:t>
      </w:r>
      <w:r>
        <w:t xml:space="preserve">. But </w:t>
      </w:r>
      <w:r w:rsidRPr="00B0053E">
        <w:rPr>
          <w:rStyle w:val="Emphasis"/>
        </w:rPr>
        <w:t>what does it mean to frame policies within a global, universalist goal of ‘running the Earth’, and what condition are we trying to manage it towards</w:t>
      </w:r>
      <w:r>
        <w:t>?</w:t>
      </w:r>
    </w:p>
    <w:p w14:paraId="66C9A024" w14:textId="47C6CF27" w:rsidR="00E420DD" w:rsidRDefault="00E420DD" w:rsidP="00E420DD">
      <w:r>
        <w:t xml:space="preserve">Those of a more </w:t>
      </w:r>
      <w:proofErr w:type="spellStart"/>
      <w:r>
        <w:t>Aidosean</w:t>
      </w:r>
      <w:proofErr w:type="spellEnd"/>
      <w:r>
        <w:t xml:space="preserve"> inclination have spoken of the need to manage a return to the Holocene, or Holocene-like conditions, since this is ‘the only global environment that we are sure is “safe operating space” for the complex, extensive civilization that Homo sapiens has constructed’ (Steffen et al., 2011b: 747). This is the best way to manage the risks we face as we increasingly cross the planetary boundaries. </w:t>
      </w:r>
      <w:r w:rsidRPr="006448F6">
        <w:rPr>
          <w:rStyle w:val="StyleUnderline"/>
        </w:rPr>
        <w:t xml:space="preserve">The Prometheans, by contrast, argue that </w:t>
      </w:r>
      <w:r w:rsidRPr="00B0053E">
        <w:rPr>
          <w:rStyle w:val="Emphasis"/>
        </w:rPr>
        <w:t>we should manage our way towards ‘a better Anthropocene’</w:t>
      </w:r>
      <w:r>
        <w:t xml:space="preserve"> (Ellis, 2011). The internal logic of the argument surely lies with the Prometheans. </w:t>
      </w:r>
      <w:r w:rsidRPr="00B0053E">
        <w:rPr>
          <w:rStyle w:val="Emphasis"/>
        </w:rPr>
        <w:t>If humanity acknowledges and embraces its role as Earth-manager, and if we are indeed ‘post-nature’ and ‘nature is us’, then it is clearly impossible to return the Earth to the Holocene</w:t>
      </w:r>
      <w:r>
        <w:t xml:space="preserve"> (or at least it would take millennia to do so). </w:t>
      </w:r>
      <w:r w:rsidRPr="006448F6">
        <w:rPr>
          <w:rStyle w:val="StyleUnderline"/>
        </w:rPr>
        <w:t xml:space="preserve">Why not </w:t>
      </w:r>
      <w:r w:rsidRPr="00B0053E">
        <w:rPr>
          <w:rStyle w:val="Emphasis"/>
        </w:rPr>
        <w:t>aim for a ‘better’ Earth</w:t>
      </w:r>
      <w:r w:rsidRPr="006448F6">
        <w:rPr>
          <w:rStyle w:val="StyleUnderline"/>
        </w:rPr>
        <w:t>, or a more benign climate in which Norwegians are less cold, and Saudi Arabians less hot</w:t>
      </w:r>
      <w:r>
        <w:t xml:space="preserve">? For our purposes, however, the point is that the </w:t>
      </w:r>
      <w:proofErr w:type="spellStart"/>
      <w:r>
        <w:t>Aidosean</w:t>
      </w:r>
      <w:proofErr w:type="spellEnd"/>
      <w:r>
        <w:t xml:space="preserve"> and Promethean versions differ over the direction and goals of plan- </w:t>
      </w:r>
      <w:proofErr w:type="spellStart"/>
      <w:r>
        <w:t>etary</w:t>
      </w:r>
      <w:proofErr w:type="spellEnd"/>
      <w:r>
        <w:t xml:space="preserve"> management, rather than the need for it.</w:t>
      </w:r>
    </w:p>
    <w:p w14:paraId="60117F6F" w14:textId="3B62BBC6" w:rsidR="00E420DD" w:rsidRDefault="00E420DD" w:rsidP="00E420DD">
      <w:r w:rsidRPr="00B0053E">
        <w:rPr>
          <w:rStyle w:val="Emphasis"/>
        </w:rPr>
        <w:t>Managing the Anthropocene is also understood to come with special responsibilities for the scientific and engineering community</w:t>
      </w:r>
      <w:r>
        <w:t xml:space="preserve"> (</w:t>
      </w:r>
      <w:proofErr w:type="spellStart"/>
      <w:r>
        <w:t>Crutzen</w:t>
      </w:r>
      <w:proofErr w:type="spellEnd"/>
      <w:r>
        <w:t xml:space="preserve">, 2002). Only they are likely to have the knowledge, data and skills required in this new Age of Humans. At one level, one should not read too much into this, since the key proponents of the concept happen to be scientists and, not surprisingly, are more alert to the extent of their own knowledge and insights. Certainly sci- </w:t>
      </w:r>
      <w:proofErr w:type="spellStart"/>
      <w:r>
        <w:t>entists</w:t>
      </w:r>
      <w:proofErr w:type="spellEnd"/>
      <w:r>
        <w:t xml:space="preserve"> in the Anthropocene would have a key role as diagnosticians and, with engineers, as generators of specific technologies. But </w:t>
      </w:r>
      <w:r w:rsidRPr="00B0053E">
        <w:rPr>
          <w:rStyle w:val="Emphasis"/>
        </w:rPr>
        <w:t xml:space="preserve">there is something troubling in the idea of scientists as both informants and </w:t>
      </w:r>
      <w:proofErr w:type="spellStart"/>
      <w:r w:rsidRPr="00B0053E">
        <w:rPr>
          <w:rStyle w:val="Emphasis"/>
        </w:rPr>
        <w:t>saviours</w:t>
      </w:r>
      <w:proofErr w:type="spellEnd"/>
      <w:r>
        <w:t xml:space="preserve">. Whilst policy needs to be informed by science, </w:t>
      </w:r>
      <w:r w:rsidRPr="006448F6">
        <w:rPr>
          <w:rStyle w:val="StyleUnderline"/>
        </w:rPr>
        <w:t xml:space="preserve">experience teaches that </w:t>
      </w:r>
      <w:r w:rsidRPr="00B0053E">
        <w:rPr>
          <w:rStyle w:val="Emphasis"/>
        </w:rPr>
        <w:t>we should remain wary of the idea that policy can or should be guided by the science</w:t>
      </w:r>
      <w:r>
        <w:t xml:space="preserve"> (</w:t>
      </w:r>
      <w:proofErr w:type="spellStart"/>
      <w:r>
        <w:t>Jasanoff</w:t>
      </w:r>
      <w:proofErr w:type="spellEnd"/>
      <w:r>
        <w:t xml:space="preserve">, 1990; Pielke, 2007). </w:t>
      </w:r>
      <w:r w:rsidRPr="006448F6">
        <w:rPr>
          <w:rStyle w:val="StyleUnderline"/>
        </w:rPr>
        <w:t xml:space="preserve">As we know from the ‘climate wars’, </w:t>
      </w:r>
      <w:r w:rsidRPr="00B0053E">
        <w:rPr>
          <w:rStyle w:val="Emphasis"/>
        </w:rPr>
        <w:t>the barriers to bringing down carbon-dioxide concentrations are almost entirely related to global and local politics, vested interests, deep-rooted values, economic structures and so on</w:t>
      </w:r>
      <w:r>
        <w:t xml:space="preserve">. For well over a </w:t>
      </w:r>
      <w:proofErr w:type="gramStart"/>
      <w:r>
        <w:t>decade</w:t>
      </w:r>
      <w:proofErr w:type="gramEnd"/>
      <w:r>
        <w:t xml:space="preserve"> they have been almost entirely unrelated to there being a lack of scientific data or new technologies (see Pielke, 2007: 71–2).</w:t>
      </w:r>
    </w:p>
    <w:p w14:paraId="1A52B6EB" w14:textId="77777777" w:rsidR="00E420DD" w:rsidRDefault="00E420DD" w:rsidP="00E420DD">
      <w:r>
        <w:t xml:space="preserve">Proponents of the Anthropocene almost always draw a link between the concept and the need for (or, at least, the need to research and consider) large-scale technological interventions, and, in particular, geo-engineering. Geo-engineering, or climate engineering, involves the large-scale, intentional manipulation of the climate system, to regulate the Earth’s chemistry and the global temperature. The most commonly cited scheme involves solar </w:t>
      </w:r>
      <w:proofErr w:type="spellStart"/>
      <w:r>
        <w:t>radia</w:t>
      </w:r>
      <w:proofErr w:type="spellEnd"/>
      <w:r>
        <w:t xml:space="preserve">- </w:t>
      </w:r>
      <w:proofErr w:type="spellStart"/>
      <w:r>
        <w:t>tion</w:t>
      </w:r>
      <w:proofErr w:type="spellEnd"/>
      <w:r>
        <w:t xml:space="preserve"> management by stratospheric aerosol injection: in practice, shrouding the upper atmosphere of the planet in a fine layer of </w:t>
      </w:r>
      <w:proofErr w:type="spellStart"/>
      <w:r>
        <w:t>sulphuric</w:t>
      </w:r>
      <w:proofErr w:type="spellEnd"/>
      <w:r>
        <w:t xml:space="preserve"> particles, on an</w:t>
      </w:r>
      <w:r w:rsidRPr="006448F6">
        <w:t xml:space="preserve"> </w:t>
      </w:r>
      <w:r>
        <w:t xml:space="preserve">ongoing basis, with the aim of cooling the earth to offset the warming effects of rising greenhouse-gases. Most key articles from the scientific community which advocate the Anthropocene concept either endorse geo-engineering, call for the capability to be developed, or simply make it imaginable (for example: </w:t>
      </w:r>
      <w:proofErr w:type="spellStart"/>
      <w:r>
        <w:t>Crutzen</w:t>
      </w:r>
      <w:proofErr w:type="spellEnd"/>
      <w:r>
        <w:t xml:space="preserve">, 2002, 2006; Ellis and Haff, 2009). A minority clearly find the idea uncomfortable and incompatible with planetary stewardship, even whilst re- </w:t>
      </w:r>
      <w:proofErr w:type="spellStart"/>
      <w:r>
        <w:t>taining</w:t>
      </w:r>
      <w:proofErr w:type="spellEnd"/>
      <w:r>
        <w:t xml:space="preserve"> it as an option (for example: Steffen et al., 2011a).</w:t>
      </w:r>
    </w:p>
    <w:p w14:paraId="724016EE" w14:textId="77777777" w:rsidR="00E420DD" w:rsidRDefault="00E420DD" w:rsidP="00E420DD">
      <w:r>
        <w:t>A LEGITIMATING IDEOLOGY?</w:t>
      </w:r>
    </w:p>
    <w:p w14:paraId="1FBCA631" w14:textId="6DD36746" w:rsidR="00E420DD" w:rsidRDefault="00E420DD" w:rsidP="00E420DD">
      <w:r>
        <w:t xml:space="preserve">We now see the emerging shape of the mainstream Anthropocene paradigm, and its narrative. </w:t>
      </w:r>
      <w:r w:rsidRPr="006448F6">
        <w:rPr>
          <w:rStyle w:val="StyleUnderline"/>
        </w:rPr>
        <w:t>The idea (and the evidence) that humanity is now the dominant earth-shaping force combines with the data showing that the condition of the patient is serious, possibly terminal</w:t>
      </w:r>
      <w:r>
        <w:t xml:space="preserve">. Humanity and its planet are now in a critical and exceptional state. This both generates and draws upon an </w:t>
      </w:r>
      <w:proofErr w:type="spellStart"/>
      <w:r>
        <w:t>attrac</w:t>
      </w:r>
      <w:proofErr w:type="spellEnd"/>
      <w:r>
        <w:t xml:space="preserve">- </w:t>
      </w:r>
      <w:proofErr w:type="spellStart"/>
      <w:r>
        <w:t>tion</w:t>
      </w:r>
      <w:proofErr w:type="spellEnd"/>
      <w:r>
        <w:t xml:space="preserve"> to global-scale technological ‘</w:t>
      </w:r>
      <w:proofErr w:type="gramStart"/>
      <w:r>
        <w:t>solutions’</w:t>
      </w:r>
      <w:proofErr w:type="gramEnd"/>
      <w:r>
        <w:t xml:space="preserve"> and earth management, under the guidance of the scientists/engineers best placed to understand, interpret and help shape the necessary interventions. </w:t>
      </w:r>
      <w:r w:rsidRPr="006448F6">
        <w:rPr>
          <w:rStyle w:val="StyleUnderline"/>
        </w:rPr>
        <w:t>These are responses aimed either at bringing us back from the brink, or at taking us to a new and better-managed future Earth</w:t>
      </w:r>
      <w:r>
        <w:t xml:space="preserve">. In both versions, </w:t>
      </w:r>
      <w:r w:rsidRPr="006448F6">
        <w:rPr>
          <w:rStyle w:val="StyleUnderline"/>
        </w:rPr>
        <w:t>the Anthropocene is both diagnosis and cure, both description and prescription</w:t>
      </w:r>
      <w:r>
        <w:t>.</w:t>
      </w:r>
    </w:p>
    <w:p w14:paraId="234077D9" w14:textId="72AABD24" w:rsidR="00E420DD" w:rsidRPr="006448F6" w:rsidRDefault="00E420DD" w:rsidP="00E420DD">
      <w:pPr>
        <w:rPr>
          <w:rStyle w:val="StyleUnderline"/>
        </w:rPr>
      </w:pPr>
      <w:r w:rsidRPr="006448F6">
        <w:rPr>
          <w:rStyle w:val="StyleUnderline"/>
        </w:rPr>
        <w:t>It is important to note the deeply authoritarian and de-</w:t>
      </w:r>
      <w:proofErr w:type="spellStart"/>
      <w:r w:rsidRPr="006448F6">
        <w:rPr>
          <w:rStyle w:val="StyleUnderline"/>
        </w:rPr>
        <w:t>politicising</w:t>
      </w:r>
      <w:proofErr w:type="spellEnd"/>
      <w:r w:rsidRPr="006448F6">
        <w:rPr>
          <w:rStyle w:val="StyleUnderline"/>
        </w:rPr>
        <w:t xml:space="preserve"> tendencies of Anthropocene discourse. Proponents regularly talk of a ‘global sustainability crisis’</w:t>
      </w:r>
      <w:r>
        <w:t xml:space="preserve"> (Steffen et al., 2011b: 740) and a ‘climate emergency</w:t>
      </w:r>
      <w:proofErr w:type="gramStart"/>
      <w:r>
        <w:t xml:space="preserve">’, </w:t>
      </w:r>
      <w:r w:rsidRPr="006448F6">
        <w:rPr>
          <w:rStyle w:val="StyleUnderline"/>
        </w:rPr>
        <w:t>and</w:t>
      </w:r>
      <w:proofErr w:type="gramEnd"/>
      <w:r w:rsidRPr="006448F6">
        <w:rPr>
          <w:rStyle w:val="StyleUnderline"/>
        </w:rPr>
        <w:t xml:space="preserve"> suggest that humanity and its planet are now in ‘operating in a no-analogue state’</w:t>
      </w:r>
      <w:r>
        <w:t xml:space="preserve"> (</w:t>
      </w:r>
      <w:proofErr w:type="spellStart"/>
      <w:r>
        <w:t>Crutzen</w:t>
      </w:r>
      <w:proofErr w:type="spellEnd"/>
      <w:r>
        <w:t xml:space="preserve"> and Steffen, 2003: 253). This is not uncommon in much </w:t>
      </w:r>
      <w:proofErr w:type="spellStart"/>
      <w:r>
        <w:t>envi</w:t>
      </w:r>
      <w:proofErr w:type="spellEnd"/>
      <w:r>
        <w:t xml:space="preserve">- </w:t>
      </w:r>
      <w:proofErr w:type="spellStart"/>
      <w:r>
        <w:t>ronmental</w:t>
      </w:r>
      <w:proofErr w:type="spellEnd"/>
      <w:r>
        <w:t xml:space="preserve"> discourse. </w:t>
      </w:r>
      <w:r w:rsidRPr="006448F6">
        <w:rPr>
          <w:rStyle w:val="StyleUnderline"/>
        </w:rPr>
        <w:t>But its effect, in the context of the Anthropocene, is that framing through exceptionality can legitimate the need for exceptional rule and authoritarian responses</w:t>
      </w:r>
      <w:r>
        <w:t xml:space="preserve">. This is enhanced by </w:t>
      </w:r>
      <w:r w:rsidRPr="006448F6">
        <w:rPr>
          <w:rStyle w:val="StyleUnderline"/>
        </w:rPr>
        <w:t>the promise of technology</w:t>
      </w:r>
      <w:r>
        <w:t xml:space="preserve"> (machines, techniques, human-</w:t>
      </w:r>
      <w:proofErr w:type="spellStart"/>
      <w:r>
        <w:t>centred</w:t>
      </w:r>
      <w:proofErr w:type="spellEnd"/>
      <w:r>
        <w:t xml:space="preserve"> risk management) </w:t>
      </w:r>
      <w:r w:rsidRPr="006448F6">
        <w:rPr>
          <w:rStyle w:val="StyleUnderline"/>
        </w:rPr>
        <w:t>as the basis of action and ‘salvation’</w:t>
      </w:r>
      <w:r>
        <w:t xml:space="preserve">. The emphasis on ‘the rule of experts’, and the associated endorsement of a technocratic consciousness, </w:t>
      </w:r>
      <w:proofErr w:type="spellStart"/>
      <w:r>
        <w:t>depoliticises</w:t>
      </w:r>
      <w:proofErr w:type="spellEnd"/>
      <w:r>
        <w:t xml:space="preserve"> society and tends to reduce the political to the technical, justifying decisions on technical grounds. </w:t>
      </w:r>
      <w:r w:rsidRPr="006448F6">
        <w:rPr>
          <w:rStyle w:val="StyleUnderline"/>
        </w:rPr>
        <w:t>It also helps explain a related interest by many Anthropocene proponents in notions of Earth governance, which is not explored here.</w:t>
      </w:r>
    </w:p>
    <w:p w14:paraId="7B4295B2" w14:textId="77777777" w:rsidR="00E420DD" w:rsidRDefault="00E420DD" w:rsidP="00E420DD">
      <w:r w:rsidRPr="006448F6">
        <w:rPr>
          <w:rStyle w:val="StyleUnderline"/>
        </w:rPr>
        <w:t>This Promethean version is the one likely to be most attractive to the powerful and the privileged in the event that nature starts tipping</w:t>
      </w:r>
      <w:r>
        <w:t xml:space="preserve">, and as ‘the period of consequences’, to use Churchill’s memorable phrase, becomes in- </w:t>
      </w:r>
      <w:proofErr w:type="spellStart"/>
      <w:r>
        <w:t>creasingly</w:t>
      </w:r>
      <w:proofErr w:type="spellEnd"/>
      <w:r>
        <w:t xml:space="preserve"> apparent. It can also be thought of as ‘full-belly Anthropocene’, or</w:t>
      </w:r>
      <w:r w:rsidRPr="006448F6">
        <w:t xml:space="preserve"> </w:t>
      </w:r>
      <w:r>
        <w:t>the ‘Anthropocene of the rich’, to adapt Guha and Martinez-</w:t>
      </w:r>
      <w:proofErr w:type="spellStart"/>
      <w:r>
        <w:t>Alier’s</w:t>
      </w:r>
      <w:proofErr w:type="spellEnd"/>
      <w:r>
        <w:t xml:space="preserve"> resonant phrase (1997).7</w:t>
      </w:r>
    </w:p>
    <w:p w14:paraId="4475D403" w14:textId="44251449" w:rsidR="00E420DD" w:rsidRDefault="00E420DD" w:rsidP="00E420DD">
      <w:r>
        <w:t xml:space="preserve">Discourses of the Anthropocene certainly may have some ability to </w:t>
      </w:r>
      <w:proofErr w:type="spellStart"/>
      <w:r>
        <w:t>chal</w:t>
      </w:r>
      <w:proofErr w:type="spellEnd"/>
      <w:r>
        <w:t xml:space="preserve">- </w:t>
      </w:r>
      <w:proofErr w:type="spellStart"/>
      <w:r>
        <w:t>lenge</w:t>
      </w:r>
      <w:proofErr w:type="spellEnd"/>
      <w:r>
        <w:t xml:space="preserve"> the notion of human ‘progress’ and ‘the belief systems and assumptions that underpin neo-classical economic thinking, which in turn has been a major driver of the Great Acceleration’ (Steffen et al., 2011a: 861–2). But, as a con- </w:t>
      </w:r>
      <w:proofErr w:type="spellStart"/>
      <w:r>
        <w:t>cept</w:t>
      </w:r>
      <w:proofErr w:type="spellEnd"/>
      <w:r>
        <w:t xml:space="preserve">, it appears overall to legitimate the dominant order, even if unintentionally. In my argument, </w:t>
      </w:r>
      <w:r w:rsidRPr="006448F6">
        <w:rPr>
          <w:rStyle w:val="StyleUnderline"/>
        </w:rPr>
        <w:t xml:space="preserve">it does this in three major ways: by </w:t>
      </w:r>
      <w:proofErr w:type="spellStart"/>
      <w:r w:rsidRPr="006448F6">
        <w:rPr>
          <w:rStyle w:val="StyleUnderline"/>
        </w:rPr>
        <w:t>universalising</w:t>
      </w:r>
      <w:proofErr w:type="spellEnd"/>
      <w:r w:rsidRPr="006448F6">
        <w:rPr>
          <w:rStyle w:val="StyleUnderline"/>
        </w:rPr>
        <w:t>/</w:t>
      </w:r>
      <w:proofErr w:type="spellStart"/>
      <w:r w:rsidRPr="006448F6">
        <w:rPr>
          <w:rStyle w:val="StyleUnderline"/>
        </w:rPr>
        <w:t>normalisng</w:t>
      </w:r>
      <w:proofErr w:type="spellEnd"/>
      <w:r w:rsidRPr="006448F6">
        <w:rPr>
          <w:rStyle w:val="StyleUnderline"/>
        </w:rPr>
        <w:t xml:space="preserve"> the affluent contemporary consumer as the human of the Anthropocene</w:t>
      </w:r>
      <w:r>
        <w:t xml:space="preserve"> (thereby obscuring the social reality of unequal responsibility for impacts, and the pathological pursuit of endless and unequal growth); </w:t>
      </w:r>
      <w:r w:rsidRPr="006448F6">
        <w:rPr>
          <w:rStyle w:val="Emphasis"/>
        </w:rPr>
        <w:t xml:space="preserve">by its elevation and </w:t>
      </w:r>
      <w:proofErr w:type="spellStart"/>
      <w:r w:rsidRPr="006448F6">
        <w:rPr>
          <w:rStyle w:val="Emphasis"/>
        </w:rPr>
        <w:t>sacralisation</w:t>
      </w:r>
      <w:proofErr w:type="spellEnd"/>
      <w:r w:rsidRPr="006448F6">
        <w:rPr>
          <w:rStyle w:val="Emphasis"/>
        </w:rPr>
        <w:t xml:space="preserve"> of this particular humanity</w:t>
      </w:r>
      <w:r>
        <w:t xml:space="preserve"> (</w:t>
      </w:r>
      <w:r w:rsidRPr="006448F6">
        <w:rPr>
          <w:rStyle w:val="StyleUnderline"/>
        </w:rPr>
        <w:t>reinserting it into nature only to reelevate it within and above it as a force of nature</w:t>
      </w:r>
      <w:r>
        <w:t xml:space="preserve">); and </w:t>
      </w:r>
      <w:r w:rsidRPr="006448F6">
        <w:rPr>
          <w:rStyle w:val="StyleUnderline"/>
        </w:rPr>
        <w:t xml:space="preserve">by its ability to </w:t>
      </w:r>
      <w:proofErr w:type="spellStart"/>
      <w:r w:rsidRPr="006448F6">
        <w:rPr>
          <w:rStyle w:val="StyleUnderline"/>
        </w:rPr>
        <w:t>legitimise</w:t>
      </w:r>
      <w:proofErr w:type="spellEnd"/>
      <w:r w:rsidRPr="006448F6">
        <w:rPr>
          <w:rStyle w:val="StyleUnderline"/>
        </w:rPr>
        <w:t xml:space="preserve"> a range of major and potentially highly dangerous interventions into the workings of the earth</w:t>
      </w:r>
      <w:r>
        <w:t>, and some deeply authoritarian state practices, none of which are likely to be exercised in the interests of most of the world’s people.</w:t>
      </w:r>
    </w:p>
    <w:p w14:paraId="46F03EF5" w14:textId="3497CD27" w:rsidR="00E420DD" w:rsidRDefault="00836B1A" w:rsidP="00E420DD">
      <w:pPr>
        <w:pStyle w:val="Heading4"/>
      </w:pPr>
      <w:r>
        <w:t xml:space="preserve">The alt is a prerequisite </w:t>
      </w:r>
      <w:r w:rsidR="00E420DD">
        <w:t xml:space="preserve">– </w:t>
      </w:r>
      <w:r>
        <w:t>the consequences and ethics of laws concerning space cannot be divorced from the language that produces them</w:t>
      </w:r>
      <w:r w:rsidR="0041574A">
        <w:t>.</w:t>
      </w:r>
    </w:p>
    <w:p w14:paraId="09AC04A4" w14:textId="77777777" w:rsidR="00E420DD" w:rsidRPr="007A2FBF" w:rsidRDefault="00E420DD" w:rsidP="00E420DD">
      <w:proofErr w:type="spellStart"/>
      <w:r w:rsidRPr="007A2FBF">
        <w:rPr>
          <w:rStyle w:val="Style13ptBold"/>
        </w:rPr>
        <w:t>Ferrando</w:t>
      </w:r>
      <w:proofErr w:type="spellEnd"/>
      <w:r>
        <w:rPr>
          <w:rStyle w:val="Style13ptBold"/>
        </w:rPr>
        <w:t xml:space="preserve"> </w:t>
      </w:r>
      <w:r w:rsidRPr="007A2FBF">
        <w:rPr>
          <w:rStyle w:val="Style13ptBold"/>
        </w:rPr>
        <w:t>16</w:t>
      </w:r>
      <w:r w:rsidRPr="007A2FBF">
        <w:t xml:space="preserve"> [(</w:t>
      </w:r>
      <w:r>
        <w:t>Francesca</w:t>
      </w:r>
      <w:r w:rsidRPr="007A2FBF">
        <w:t>, Ph.D. in philosophy, M.A. in Gender Studies</w:t>
      </w:r>
      <w:r>
        <w:t>, Professor.@ NYU</w:t>
      </w:r>
      <w:r w:rsidRPr="007A2FBF">
        <w:t xml:space="preserve">) “Why Space Migration Must Be Posthuman”, </w:t>
      </w:r>
      <w:r>
        <w:t>2016</w:t>
      </w:r>
      <w:r w:rsidRPr="007A2FBF">
        <w:t xml:space="preserve">, http://ndl.ethernet.edu.et/bitstream/123456789/76546/1/147.pdf.pdf#page=136yperlink] </w:t>
      </w:r>
      <w:proofErr w:type="gramStart"/>
      <w:r w:rsidRPr="007A2FBF">
        <w:t>TDI</w:t>
      </w:r>
      <w:proofErr w:type="gramEnd"/>
    </w:p>
    <w:p w14:paraId="273ABBF4" w14:textId="77777777" w:rsidR="00E420DD" w:rsidRPr="007A2FBF" w:rsidRDefault="00E420DD" w:rsidP="00E420DD">
      <w:pPr>
        <w:rPr>
          <w:rStyle w:val="StyleUnderline"/>
        </w:rPr>
      </w:pPr>
      <w:r>
        <w:t xml:space="preserve">Etymologically, </w:t>
      </w:r>
      <w:r w:rsidRPr="007A2FBF">
        <w:rPr>
          <w:rStyle w:val="StyleUnderline"/>
        </w:rPr>
        <w:t>the term “human” comes from the Latin term “humus”3 meaning “soil”, which, in our solar system, is only present on Earth</w:t>
      </w:r>
      <w:r>
        <w:t xml:space="preserve">. </w:t>
      </w:r>
      <w:r w:rsidRPr="007A2FBF">
        <w:rPr>
          <w:rStyle w:val="StyleUnderline"/>
        </w:rPr>
        <w:t>We can thus see migrating to space as the linguistic and semiotic step towards the literal creation of post-humans</w:t>
      </w:r>
      <w:r>
        <w:t xml:space="preserve">, that is, beings “post” (Latin for “behind” and “after”) their earthly provenance. Furthermore, as we will see in the course of this chapter, </w:t>
      </w:r>
      <w:r w:rsidRPr="007A2FBF">
        <w:rPr>
          <w:rStyle w:val="StyleUnderline"/>
        </w:rPr>
        <w:t xml:space="preserve">space migration will expand the notion of the human, aligning it with a </w:t>
      </w:r>
      <w:proofErr w:type="spellStart"/>
      <w:r w:rsidRPr="007A2FBF">
        <w:rPr>
          <w:rStyle w:val="StyleUnderline"/>
        </w:rPr>
        <w:t>posthumanist</w:t>
      </w:r>
      <w:proofErr w:type="spellEnd"/>
      <w:r w:rsidRPr="007A2FBF">
        <w:rPr>
          <w:rStyle w:val="StyleUnderline"/>
        </w:rPr>
        <w:t xml:space="preserve"> sensitivity</w:t>
      </w:r>
      <w:r>
        <w:t xml:space="preserve">. In the history of planet Earth, most </w:t>
      </w:r>
      <w:r w:rsidRPr="007A2FBF">
        <w:rPr>
          <w:rStyle w:val="StyleUnderline"/>
        </w:rPr>
        <w:t>human societies have developed around dualistic ways of thinking, based on symbolic binaries</w:t>
      </w:r>
      <w:r>
        <w:t xml:space="preserve"> such as: </w:t>
      </w:r>
      <w:r w:rsidRPr="007A2FBF">
        <w:rPr>
          <w:rStyle w:val="StyleUnderline"/>
        </w:rPr>
        <w:t>human/robot, human animals/non-human animals, female/male, black/white, good/evil, nature/culture, self/other</w:t>
      </w:r>
      <w:r>
        <w:t xml:space="preserve">. Such </w:t>
      </w:r>
      <w:r w:rsidRPr="007A2FBF">
        <w:rPr>
          <w:rStyle w:val="StyleUnderline"/>
        </w:rPr>
        <w:t xml:space="preserve">a dualistic mindset </w:t>
      </w:r>
      <w:r w:rsidRPr="007A2FBF">
        <w:rPr>
          <w:rStyle w:val="Emphasis"/>
        </w:rPr>
        <w:t>brought along bio-centric, human-centric, sexist, racist, ethnocentric practices and homophobia, along with eco-disasters and war</w:t>
      </w:r>
      <w:r>
        <w:t xml:space="preserve">. </w:t>
      </w:r>
      <w:r w:rsidRPr="007A2FBF">
        <w:rPr>
          <w:rStyle w:val="StyleUnderline"/>
        </w:rPr>
        <w:t>If humans migrate to space with a dualistic mindset</w:t>
      </w:r>
      <w:r>
        <w:t>, and if history is any indication, “</w:t>
      </w:r>
      <w:r w:rsidRPr="007A2FBF">
        <w:rPr>
          <w:rStyle w:val="StyleUnderline"/>
        </w:rPr>
        <w:t>space colonization” is then likely to precipitate species discrimination and planetary wars.</w:t>
      </w:r>
    </w:p>
    <w:p w14:paraId="13495835" w14:textId="77777777" w:rsidR="00E420DD" w:rsidRDefault="00E420DD" w:rsidP="00E420DD">
      <w:r w:rsidRPr="007A2FBF">
        <w:rPr>
          <w:rStyle w:val="Emphasis"/>
        </w:rPr>
        <w:t>Language is not innocent: in order to set a post-dualistic approach to our futures, we should start with a critical analysis of our own terminology</w:t>
      </w:r>
      <w:r>
        <w:t>. The postmodern post-colonial legacy of the posthuman does not support the use of the term “space colonization”, since the notion of “colonialism” is embedded in historical contexts and discriminatory policies which have been rigorously analyzed and criticized within the field of Post-Colonial Studies (cf. Said 1978; Spivak 1987). This chapter will adopt, instead, the term “</w:t>
      </w:r>
      <w:r w:rsidRPr="007A2FBF">
        <w:rPr>
          <w:rStyle w:val="StyleUnderline"/>
        </w:rPr>
        <w:t>space migration”, offering a revisitation of humanistic, anthropocentric and Earth-centric practices</w:t>
      </w:r>
      <w:r>
        <w:t xml:space="preserve">. And still, </w:t>
      </w:r>
      <w:r w:rsidRPr="007A2FBF">
        <w:rPr>
          <w:rStyle w:val="StyleUnderline"/>
        </w:rPr>
        <w:t>space cannot be analyzed in separation from Earth: these realms are inextricably related and shall be investigated in conjunction</w:t>
      </w:r>
      <w:r>
        <w:t xml:space="preserve">. In order to demonstrate this important point, we will reflect upon the relevance of the study of celestial bodies in the formation of human civilizations; then, we will highlight the impact of current space technology on planet Earth; thirdly, we will delve into the relevance of space migration to a revision of the notion of the human itself. </w:t>
      </w:r>
      <w:r w:rsidRPr="007A2FBF">
        <w:rPr>
          <w:rStyle w:val="StyleUnderline"/>
        </w:rPr>
        <w:t>Posthumanism, as a post-humanism (in the sense of the humanistic tradition), a post-anthropocentrism (</w:t>
      </w:r>
      <w:proofErr w:type="spellStart"/>
      <w:r w:rsidRPr="007A2FBF">
        <w:rPr>
          <w:rStyle w:val="StyleUnderline"/>
        </w:rPr>
        <w:t>Braidotti</w:t>
      </w:r>
      <w:proofErr w:type="spellEnd"/>
      <w:r w:rsidRPr="007A2FBF">
        <w:rPr>
          <w:rStyle w:val="StyleUnderline"/>
        </w:rPr>
        <w:t xml:space="preserve"> 2013) and, more in general, a post-dualism, represents a </w:t>
      </w:r>
      <w:proofErr w:type="gramStart"/>
      <w:r w:rsidRPr="007A2FBF">
        <w:rPr>
          <w:rStyle w:val="StyleUnderline"/>
        </w:rPr>
        <w:t>well suited</w:t>
      </w:r>
      <w:proofErr w:type="gramEnd"/>
      <w:r w:rsidRPr="007A2FBF">
        <w:rPr>
          <w:rStyle w:val="StyleUnderline"/>
        </w:rPr>
        <w:t xml:space="preserve"> philosophy to pursue this onto-epistemological shift</w:t>
      </w:r>
      <w:r>
        <w:t xml:space="preserve">. The dynamics of space migration will thus be inquired </w:t>
      </w:r>
      <w:r w:rsidRPr="007A2FBF">
        <w:t xml:space="preserve">by reconciling the varied philosophical landscape of the posthuman, bridging </w:t>
      </w:r>
      <w:proofErr w:type="spellStart"/>
      <w:r w:rsidRPr="007A2FBF">
        <w:t>dif</w:t>
      </w:r>
      <w:proofErr w:type="spellEnd"/>
      <w:r w:rsidRPr="007A2FBF">
        <w:t xml:space="preserve">- </w:t>
      </w:r>
      <w:proofErr w:type="spellStart"/>
      <w:r w:rsidRPr="007A2FBF">
        <w:t>ferent</w:t>
      </w:r>
      <w:proofErr w:type="spellEnd"/>
      <w:r w:rsidRPr="007A2FBF">
        <w:t xml:space="preserve"> schools of thought such as: Philosophical Posthumanism, Transhumanism, New Materialism and Object-Oriented Ontology.</w:t>
      </w:r>
    </w:p>
    <w:p w14:paraId="04003D8B" w14:textId="4AA70841" w:rsidR="00353158" w:rsidRDefault="00353158" w:rsidP="00353158">
      <w:pPr>
        <w:pStyle w:val="Heading3"/>
      </w:pPr>
      <w:r w:rsidRPr="00353158">
        <w:t>1AR</w:t>
      </w:r>
    </w:p>
    <w:p w14:paraId="04F4903D" w14:textId="35746EFF" w:rsidR="00E80F61" w:rsidRDefault="00EC224B" w:rsidP="00E80F61">
      <w:pPr>
        <w:pStyle w:val="Heading4"/>
      </w:pPr>
      <w:r>
        <w:t>Posthumanism</w:t>
      </w:r>
      <w:r w:rsidR="00E80F61">
        <w:t xml:space="preserve"> is a nihilistic project that leaves </w:t>
      </w:r>
      <w:r w:rsidR="007C3DD7">
        <w:t xml:space="preserve">intact violent </w:t>
      </w:r>
      <w:r w:rsidR="00E80F61">
        <w:t xml:space="preserve">power structures </w:t>
      </w:r>
      <w:r w:rsidR="00D10AC8">
        <w:t>and naturalizes</w:t>
      </w:r>
      <w:r w:rsidR="007C3DD7">
        <w:t xml:space="preserve"> humans as the </w:t>
      </w:r>
      <w:r w:rsidR="00E40D42">
        <w:t>representation</w:t>
      </w:r>
      <w:r w:rsidR="007C3DD7">
        <w:t xml:space="preserve"> of </w:t>
      </w:r>
      <w:proofErr w:type="gramStart"/>
      <w:r w:rsidR="007C3DD7">
        <w:t>nature</w:t>
      </w:r>
      <w:proofErr w:type="gramEnd"/>
    </w:p>
    <w:p w14:paraId="6624D713" w14:textId="161B6EF9" w:rsidR="00E80F61" w:rsidRPr="00E80F61" w:rsidRDefault="00E80F61" w:rsidP="00E80F61">
      <w:r w:rsidRPr="007C3DD7">
        <w:rPr>
          <w:rStyle w:val="Style13ptBold"/>
        </w:rPr>
        <w:t>Colebrook 14</w:t>
      </w:r>
      <w:r>
        <w:t xml:space="preserve"> [(Claire,</w:t>
      </w:r>
      <w:r w:rsidR="007C3DD7">
        <w:t xml:space="preserve"> </w:t>
      </w:r>
      <w:r w:rsidR="007C3DD7" w:rsidRPr="007C3DD7">
        <w:t>Edwin Erle Sparks Professor of English, Philosophy, and Women's, Gender, and Sexuality Studies</w:t>
      </w:r>
      <w:r>
        <w:t xml:space="preserve">) </w:t>
      </w:r>
      <w:r w:rsidRPr="00E80F61">
        <w:t xml:space="preserve">Death of the </w:t>
      </w:r>
      <w:proofErr w:type="spellStart"/>
      <w:r w:rsidRPr="00E80F61">
        <w:t>PostHuman</w:t>
      </w:r>
      <w:proofErr w:type="spellEnd"/>
      <w:r w:rsidRPr="00E80F61">
        <w:t>: Essays on Extinction, Vol. 1</w:t>
      </w:r>
      <w:r w:rsidR="007C3DD7">
        <w:t xml:space="preserve">, </w:t>
      </w:r>
      <w:r w:rsidR="007C3DD7" w:rsidRPr="007C3DD7">
        <w:t>May 2015</w:t>
      </w:r>
      <w:r w:rsidR="007C3DD7">
        <w:t>] TDI</w:t>
      </w:r>
    </w:p>
    <w:p w14:paraId="24B03FD2" w14:textId="341617CC" w:rsidR="00D46BBE" w:rsidRDefault="009C7680" w:rsidP="00D46BBE">
      <w:r w:rsidRPr="00E80F61">
        <w:rPr>
          <w:rStyle w:val="StyleUnderline"/>
        </w:rPr>
        <w:t>Morton’s project differs both from the simple ecological affirmations that would reunite humans with a lost nature</w:t>
      </w:r>
      <w:r w:rsidRPr="009C7680">
        <w:t xml:space="preserve"> (for he aims to think </w:t>
      </w:r>
      <w:proofErr w:type="spellStart"/>
      <w:r w:rsidRPr="009C7680">
        <w:t>ecol</w:t>
      </w:r>
      <w:proofErr w:type="spellEnd"/>
      <w:r w:rsidRPr="009C7680">
        <w:t xml:space="preserve">- </w:t>
      </w:r>
      <w:proofErr w:type="spellStart"/>
      <w:r w:rsidRPr="009C7680">
        <w:t>ogy</w:t>
      </w:r>
      <w:proofErr w:type="spellEnd"/>
      <w:r w:rsidRPr="009C7680">
        <w:t xml:space="preserve"> without grounding and unifying nature), and </w:t>
      </w:r>
      <w:r w:rsidRPr="00D46BBE">
        <w:rPr>
          <w:rStyle w:val="StyleUnderline"/>
        </w:rPr>
        <w:t>also from the strands of ‘</w:t>
      </w:r>
      <w:proofErr w:type="gramStart"/>
      <w:r w:rsidRPr="00D46BBE">
        <w:rPr>
          <w:rStyle w:val="StyleUnderline"/>
        </w:rPr>
        <w:t>object oriented</w:t>
      </w:r>
      <w:proofErr w:type="gramEnd"/>
      <w:r w:rsidRPr="00D46BBE">
        <w:rPr>
          <w:rStyle w:val="StyleUnderline"/>
        </w:rPr>
        <w:t xml:space="preserve"> ontology’ that would insist that not everything is con- </w:t>
      </w:r>
      <w:proofErr w:type="spellStart"/>
      <w:r w:rsidRPr="00D46BBE">
        <w:rPr>
          <w:rStyle w:val="StyleUnderline"/>
        </w:rPr>
        <w:t>nected</w:t>
      </w:r>
      <w:proofErr w:type="spellEnd"/>
      <w:r w:rsidRPr="009C7680">
        <w:t xml:space="preserve"> (Harman 2012, 132). And it is this latter possibility of </w:t>
      </w:r>
      <w:proofErr w:type="spellStart"/>
      <w:r w:rsidRPr="009C7680">
        <w:t>disconnec</w:t>
      </w:r>
      <w:proofErr w:type="spellEnd"/>
      <w:r w:rsidRPr="009C7680">
        <w:t xml:space="preserve">- </w:t>
      </w:r>
      <w:proofErr w:type="spellStart"/>
      <w:r w:rsidRPr="009C7680">
        <w:t>tion</w:t>
      </w:r>
      <w:proofErr w:type="spellEnd"/>
      <w:r w:rsidRPr="009C7680">
        <w:t xml:space="preserve"> or detachment that is, I would suggest, productively inhuman. Yes, </w:t>
      </w:r>
      <w:r w:rsidRPr="00E80F61">
        <w:rPr>
          <w:rStyle w:val="StyleUnderline"/>
        </w:rPr>
        <w:t xml:space="preserve">most avowed </w:t>
      </w:r>
      <w:proofErr w:type="spellStart"/>
      <w:r w:rsidRPr="00E80F61">
        <w:rPr>
          <w:rStyle w:val="StyleUnderline"/>
        </w:rPr>
        <w:t>posthumanisms</w:t>
      </w:r>
      <w:proofErr w:type="spellEnd"/>
      <w:r w:rsidRPr="00E80F61">
        <w:rPr>
          <w:rStyle w:val="StyleUnderline"/>
        </w:rPr>
        <w:t xml:space="preserve"> have </w:t>
      </w:r>
      <w:r w:rsidRPr="00E80F61">
        <w:rPr>
          <w:rStyle w:val="Emphasis"/>
        </w:rPr>
        <w:t>celebrated the destruction of man as the ground of all reason</w:t>
      </w:r>
      <w:r w:rsidRPr="009C7680">
        <w:t xml:space="preserve">, but </w:t>
      </w:r>
      <w:r w:rsidRPr="00E80F61">
        <w:rPr>
          <w:rStyle w:val="StyleUnderline"/>
        </w:rPr>
        <w:t>what they have brought back is one grand whole of interconnected systems of observation</w:t>
      </w:r>
      <w:r w:rsidRPr="009C7680">
        <w:t xml:space="preserve"> (often readable </w:t>
      </w:r>
      <w:r w:rsidRPr="00E80F61">
        <w:rPr>
          <w:rStyle w:val="Emphasis"/>
        </w:rPr>
        <w:t>in terms of some grander system of class, power or life</w:t>
      </w:r>
      <w:r w:rsidRPr="009C7680">
        <w:t xml:space="preserve">). But it is the sacrifice of man as Cartesian subject in favor of a posthuman ecology of systems that allows the humanities to live on. </w:t>
      </w:r>
      <w:r w:rsidRPr="00E80F61">
        <w:rPr>
          <w:rStyle w:val="StyleUnderline"/>
        </w:rPr>
        <w:t>If the human is assumed to be nothing more than an interface, already at one with a world that is one living system</w:t>
      </w:r>
      <w:r w:rsidRPr="009C7680">
        <w:t xml:space="preserve">, then </w:t>
      </w:r>
      <w:r w:rsidRPr="00E80F61">
        <w:rPr>
          <w:rStyle w:val="StyleUnderline"/>
        </w:rPr>
        <w:t>posthumanism is nothing more than the negation of a humanism that never was</w:t>
      </w:r>
      <w:r w:rsidRPr="009C7680">
        <w:t xml:space="preserve">. It is an </w:t>
      </w:r>
      <w:proofErr w:type="spellStart"/>
      <w:r w:rsidRPr="009C7680">
        <w:t>ultrahumanism</w:t>
      </w:r>
      <w:proofErr w:type="spellEnd"/>
      <w:r w:rsidRPr="009C7680">
        <w:t xml:space="preserve"> precisely because </w:t>
      </w:r>
      <w:r w:rsidRPr="00E80F61">
        <w:rPr>
          <w:rStyle w:val="StyleUnderline"/>
        </w:rPr>
        <w:t xml:space="preserve">once man is abandoned as a distinct system or </w:t>
      </w:r>
      <w:proofErr w:type="gramStart"/>
      <w:r w:rsidRPr="00E80F61">
        <w:rPr>
          <w:rStyle w:val="StyleUnderline"/>
        </w:rPr>
        <w:t>inflection</w:t>
      </w:r>
      <w:proofErr w:type="gramEnd"/>
      <w:r w:rsidRPr="009C7680">
        <w:t xml:space="preserve"> </w:t>
      </w:r>
      <w:r w:rsidRPr="00E80F61">
        <w:rPr>
          <w:rStyle w:val="Emphasis"/>
        </w:rPr>
        <w:t xml:space="preserve">he returns to characterize nature or life in general, </w:t>
      </w:r>
      <w:r w:rsidRPr="00E80F61">
        <w:t xml:space="preserve">just as the death of God left an implicit and widespread </w:t>
      </w:r>
      <w:proofErr w:type="spellStart"/>
      <w:r w:rsidRPr="00E80F61">
        <w:t>theologism</w:t>
      </w:r>
      <w:proofErr w:type="spellEnd"/>
      <w:r w:rsidRPr="00E80F61">
        <w:t xml:space="preserve"> that no longer had a distinct or explicit logic. </w:t>
      </w:r>
      <w:r w:rsidRPr="00E80F61">
        <w:rPr>
          <w:rStyle w:val="StyleUnderline"/>
        </w:rPr>
        <w:t xml:space="preserve">Posthumanism is an </w:t>
      </w:r>
      <w:proofErr w:type="spellStart"/>
      <w:r w:rsidRPr="00E80F61">
        <w:rPr>
          <w:rStyle w:val="StyleUnderline"/>
        </w:rPr>
        <w:t>ultrahumanism</w:t>
      </w:r>
      <w:proofErr w:type="spellEnd"/>
      <w:r w:rsidRPr="00E80F61">
        <w:rPr>
          <w:rStyle w:val="StyleUnderline"/>
        </w:rPr>
        <w:t xml:space="preserve"> and partakes of the same metaleptic logic of reactive nihilism</w:t>
      </w:r>
      <w:r w:rsidRPr="009C7680">
        <w:t xml:space="preserve">. In nihilism, a higher world is posited to justify or grant worth to this world. This higher world is posited from a reaction against the force of this world. When that supposed transcendence is no longer affirmed, this world becomes a world minus transcendence, godless, worthless, void and negated. </w:t>
      </w:r>
      <w:r w:rsidRPr="00E80F61">
        <w:rPr>
          <w:rStyle w:val="StyleUnderline"/>
        </w:rPr>
        <w:t>Humanism posits an elevated or exceptional</w:t>
      </w:r>
      <w:r w:rsidR="00D46BBE" w:rsidRPr="00E80F61">
        <w:rPr>
          <w:rStyle w:val="StyleUnderline"/>
        </w:rPr>
        <w:t xml:space="preserve"> ‘man’ to grant sense to existence, then </w:t>
      </w:r>
      <w:r w:rsidR="00D46BBE" w:rsidRPr="00E80F61">
        <w:rPr>
          <w:rStyle w:val="Emphasis"/>
        </w:rPr>
        <w:t>when ‘man’ is negated or removed what is left is the human all too human tendency to see the world as one giant anthropomorphic self-organizing living body</w:t>
      </w:r>
      <w:r w:rsidR="00D46BBE">
        <w:t>. Not surprisingly, there become increasingly shrill calls for human meaning (including a pragmatic or humanized religion, and a certain substitution of literature for God as the ground of human sense-making). ‘</w:t>
      </w:r>
      <w:r w:rsidR="00D46BBE" w:rsidRPr="00E80F61">
        <w:rPr>
          <w:rStyle w:val="StyleUnderline"/>
        </w:rPr>
        <w:t xml:space="preserve">Man’ is </w:t>
      </w:r>
      <w:proofErr w:type="gramStart"/>
      <w:r w:rsidR="00D46BBE" w:rsidRPr="00E80F61">
        <w:rPr>
          <w:rStyle w:val="StyleUnderline"/>
        </w:rPr>
        <w:t>effected</w:t>
      </w:r>
      <w:proofErr w:type="gramEnd"/>
      <w:r w:rsidR="00D46BBE" w:rsidRPr="00E80F61">
        <w:rPr>
          <w:rStyle w:val="StyleUnderline"/>
        </w:rPr>
        <w:t xml:space="preserve"> as that animal who would be especially poised to read the logic of life</w:t>
      </w:r>
      <w:r w:rsidR="00D46BBE">
        <w:t xml:space="preserve">, and this because of his capacities for speech and sociality; it is the creation of man that enables a certain concept of life. </w:t>
      </w:r>
      <w:r w:rsidR="00D46BBE" w:rsidRPr="00E80F61">
        <w:rPr>
          <w:rStyle w:val="StyleUnderline"/>
        </w:rPr>
        <w:t xml:space="preserve">When man is destroyed to yield a posthuman world it is the </w:t>
      </w:r>
      <w:r w:rsidR="00D46BBE" w:rsidRPr="00E80F61">
        <w:rPr>
          <w:rStyle w:val="Emphasis"/>
        </w:rPr>
        <w:t>same world minus humans</w:t>
      </w:r>
      <w:r w:rsidR="00D46BBE">
        <w:t xml:space="preserve">, </w:t>
      </w:r>
      <w:r w:rsidR="00D46BBE" w:rsidRPr="00E80F61">
        <w:rPr>
          <w:rStyle w:val="StyleUnderline"/>
        </w:rPr>
        <w:t>a world of meaning, sociality and readability yet without any sense of the disjunction, gap or limits of the human</w:t>
      </w:r>
      <w:r w:rsidR="00D46BBE">
        <w:t xml:space="preserve">. Like nihilism, the logic is metaleptic: the figure of man is originally posited in order to yield a sense or meaning of life, and yet when man is done away with as an external power what is left is an anthropomorphic life of meaning and readability. A certain idea of man—Foucault notes—was intertwined with the possibility of the human sciences and of a concomitant notion of life. If, for Foucault, both ‘man’ and ‘life’ emerge in the eighteenth century this is because there is a new distribution in the table of knowledge, a new fold between inside and outside. Rather than examining the forms of living being in a world of analogies—with humanity being an expression of a broader cosmology, there is now something like life as such with its specific temporality and imperatives. </w:t>
      </w:r>
      <w:r w:rsidR="00D46BBE" w:rsidRPr="00E80F61">
        <w:rPr>
          <w:rStyle w:val="StyleUnderline"/>
        </w:rPr>
        <w:t>Whereas humans had been privileged beings</w:t>
      </w:r>
      <w:r w:rsidR="00D46BBE">
        <w:t xml:space="preserve"> (blessed with reason) </w:t>
      </w:r>
      <w:r w:rsidR="00D46BBE" w:rsidRPr="00E80F61">
        <w:rPr>
          <w:rStyle w:val="StyleUnderline"/>
        </w:rPr>
        <w:t>it is now man who is at once empirically constituted by life</w:t>
      </w:r>
      <w:r w:rsidR="00D46BBE">
        <w:t xml:space="preserve"> (required to speak, labor and constitute polities because of the needs of his species being) and </w:t>
      </w:r>
      <w:r w:rsidR="00D46BBE" w:rsidRPr="00E80F61">
        <w:rPr>
          <w:rStyle w:val="StyleUnderline"/>
        </w:rPr>
        <w:t xml:space="preserve">yet also capable of reading that logic of life as </w:t>
      </w:r>
      <w:proofErr w:type="spellStart"/>
      <w:r w:rsidR="00D46BBE" w:rsidRPr="00E80F61">
        <w:rPr>
          <w:rStyle w:val="StyleUnderline"/>
        </w:rPr>
        <w:t>tran</w:t>
      </w:r>
      <w:proofErr w:type="spellEnd"/>
      <w:r w:rsidR="00D46BBE" w:rsidRPr="00E80F61">
        <w:rPr>
          <w:rStyle w:val="StyleUnderline"/>
        </w:rPr>
        <w:t xml:space="preserve">- </w:t>
      </w:r>
      <w:proofErr w:type="spellStart"/>
      <w:r w:rsidR="00D46BBE" w:rsidRPr="00E80F61">
        <w:rPr>
          <w:rStyle w:val="StyleUnderline"/>
        </w:rPr>
        <w:t>scendental</w:t>
      </w:r>
      <w:proofErr w:type="spellEnd"/>
      <w:r w:rsidR="00D46BBE">
        <w:t>: psychoanalysis, Marxism, ethnography, structuralism and (today’s) evolutionary psychology or cognitive archaeology all account for the modus of the human organism according to a certain logic of life.</w:t>
      </w:r>
    </w:p>
    <w:p w14:paraId="2B64B2BA" w14:textId="45C25144" w:rsidR="00D46BBE" w:rsidRDefault="00D46BBE" w:rsidP="00D46BBE">
      <w:pPr>
        <w:ind w:left="720"/>
      </w:pPr>
      <w:r>
        <w:t>[T]</w:t>
      </w:r>
      <w:proofErr w:type="gramStart"/>
      <w:r>
        <w:t>he</w:t>
      </w:r>
      <w:proofErr w:type="gramEnd"/>
      <w:r>
        <w:t xml:space="preserve"> end of metaphysics is only the negative side of a much more complex event in Western thought. This event is the appearance of man. However, it must not be supposed that he suddenly appeared on our horizon, imposing the brutal fact of his body, his </w:t>
      </w:r>
      <w:proofErr w:type="spellStart"/>
      <w:r>
        <w:t>labour</w:t>
      </w:r>
      <w:proofErr w:type="spellEnd"/>
      <w:r>
        <w:t xml:space="preserve"> and his language in a manner so </w:t>
      </w:r>
      <w:proofErr w:type="spellStart"/>
      <w:r>
        <w:t>irrup</w:t>
      </w:r>
      <w:proofErr w:type="spellEnd"/>
      <w:r>
        <w:t xml:space="preserve">- </w:t>
      </w:r>
      <w:proofErr w:type="spellStart"/>
      <w:r>
        <w:t>tive</w:t>
      </w:r>
      <w:proofErr w:type="spellEnd"/>
      <w:r>
        <w:t xml:space="preserve"> as to be absolutely baffling as to our reflection. It is not man’s lack of positivity that reduced the space of metaphysics</w:t>
      </w:r>
      <w:r w:rsidRPr="00D46BBE">
        <w:t xml:space="preserve"> </w:t>
      </w:r>
      <w:r>
        <w:t xml:space="preserve">so violently. No doubt, on the level of appearances, modernity begins when the human being begins to exist within his organism, inside the shell of his head, inside the armature of his limbs, and in the whole structure of his physiology; when he begins to exist at the center of </w:t>
      </w:r>
      <w:proofErr w:type="spellStart"/>
      <w:r>
        <w:t>labour</w:t>
      </w:r>
      <w:proofErr w:type="spellEnd"/>
      <w:r>
        <w:t xml:space="preserve"> by whose principles he is governed and whose logic eludes him; when he lodges his thought in the folds of a language so much older than him- self that he cannot master its significations, even though they have been called back to life by the insistence of his words. But, more fundamentally, </w:t>
      </w:r>
      <w:r w:rsidRPr="00E80F61">
        <w:rPr>
          <w:rStyle w:val="StyleUnderline"/>
        </w:rPr>
        <w:t>our culture crossed the threshold beyond which we recognize our modernity when finitude was conceived with an interminable cross-reference with itself</w:t>
      </w:r>
      <w:r>
        <w:t xml:space="preserve">. Though it is true, at the level of the various branches of </w:t>
      </w:r>
      <w:proofErr w:type="spellStart"/>
      <w:r>
        <w:t>knowl</w:t>
      </w:r>
      <w:proofErr w:type="spellEnd"/>
      <w:r>
        <w:t xml:space="preserve">- edge, that finitude is always designated on the basis of man as a concrete being and on the basis of the empirical forms that can be tied to his existence, nevertheless, at the </w:t>
      </w:r>
      <w:proofErr w:type="spellStart"/>
      <w:r>
        <w:t>archaeologi</w:t>
      </w:r>
      <w:proofErr w:type="spellEnd"/>
      <w:r>
        <w:t xml:space="preserve">- </w:t>
      </w:r>
      <w:proofErr w:type="spellStart"/>
      <w:r>
        <w:t>cal</w:t>
      </w:r>
      <w:proofErr w:type="spellEnd"/>
      <w:r>
        <w:t xml:space="preserve"> level, which reveals the general, historical a priori of each of these branches of knowledge, modern man—that man assignable in his corporeal, </w:t>
      </w:r>
      <w:proofErr w:type="spellStart"/>
      <w:r>
        <w:t>labouring</w:t>
      </w:r>
      <w:proofErr w:type="spellEnd"/>
      <w:r>
        <w:t xml:space="preserve">, speaking existence is possible only as a figuration of finitude. </w:t>
      </w:r>
      <w:r w:rsidRPr="00E80F61">
        <w:rPr>
          <w:rStyle w:val="StyleUnderline"/>
        </w:rPr>
        <w:t>Modern culture can conceive of man because it conceives of the finite on the basis of itself</w:t>
      </w:r>
      <w:r>
        <w:t>. (Foucault 2003, 346)</w:t>
      </w:r>
    </w:p>
    <w:p w14:paraId="5724F163" w14:textId="51295ADE" w:rsidR="009C7680" w:rsidRPr="009C7680" w:rsidRDefault="00D46BBE" w:rsidP="00D46BBE">
      <w:r>
        <w:t xml:space="preserve">Today, </w:t>
      </w:r>
      <w:r w:rsidRPr="00E80F61">
        <w:rPr>
          <w:rStyle w:val="Emphasis"/>
        </w:rPr>
        <w:t>even though man as a privileged being has been incorporated into a posthuman plane of interacting living systems what remains is the reactive and ultrahuman logic of finitude</w:t>
      </w:r>
      <w:r>
        <w:t xml:space="preserve">: </w:t>
      </w:r>
      <w:r w:rsidRPr="00E80F61">
        <w:rPr>
          <w:rStyle w:val="StyleUnderline"/>
        </w:rPr>
        <w:t>it is because there is life</w:t>
      </w:r>
      <w:r>
        <w:t xml:space="preserve"> (or a being’s relation to an ecology) </w:t>
      </w:r>
      <w:r w:rsidRPr="00E80F61">
        <w:rPr>
          <w:rStyle w:val="StyleUnderline"/>
        </w:rPr>
        <w:t>that one can only know the world as it is given through organic conditions</w:t>
      </w:r>
      <w:r>
        <w:t xml:space="preserve">. A being is alive insofar as it maintains itself and does so in relation to a milieu that it perceives according to its own capacities; humans and animals have worlds, and the world is not so </w:t>
      </w:r>
      <w:proofErr w:type="gramStart"/>
      <w:r>
        <w:t>much</w:t>
      </w:r>
      <w:proofErr w:type="gramEnd"/>
      <w:r>
        <w:t xml:space="preserve"> data to be represented by an imposed order nor a book of life but an interactive and dynamic mesh of living systems. One can account for language, labor and life according to a single logic of man: </w:t>
      </w:r>
      <w:r w:rsidRPr="00E80F61">
        <w:rPr>
          <w:rStyle w:val="StyleUnderline"/>
        </w:rPr>
        <w:t>a being emerges from the needs of self-maintenance</w:t>
      </w:r>
      <w:r>
        <w:t xml:space="preserve"> (which in the case of man require language, the polity and labor), </w:t>
      </w:r>
      <w:r w:rsidRPr="00E80F61">
        <w:rPr>
          <w:rStyle w:val="StyleUnderline"/>
        </w:rPr>
        <w:t>but it is man who has the capacity to read the enigmatic density of life. His empirical being is the sign of a broader logic</w:t>
      </w:r>
      <w:r>
        <w:t xml:space="preserve"> (a transcendental logic of life).</w:t>
      </w:r>
    </w:p>
    <w:p w14:paraId="4C819A14" w14:textId="77777777" w:rsidR="004A15D9" w:rsidRDefault="004A15D9" w:rsidP="004A15D9">
      <w:pPr>
        <w:pStyle w:val="Heading4"/>
      </w:pPr>
      <w:r>
        <w:t xml:space="preserve">Rejecting humanism is </w:t>
      </w:r>
      <w:proofErr w:type="spellStart"/>
      <w:r>
        <w:t>eurocentric</w:t>
      </w:r>
      <w:proofErr w:type="spellEnd"/>
      <w:r>
        <w:t xml:space="preserve"> – casting humanity as a static concept ignores the ways oppressed groups express and reconfigure humanity</w:t>
      </w:r>
    </w:p>
    <w:p w14:paraId="2300C497" w14:textId="70B55BAD" w:rsidR="004A15D9" w:rsidRPr="004A15D9" w:rsidRDefault="004A15D9" w:rsidP="004A15D9">
      <w:pPr>
        <w:rPr>
          <w:sz w:val="16"/>
        </w:rPr>
      </w:pPr>
      <w:r w:rsidRPr="004A15D9">
        <w:rPr>
          <w:rStyle w:val="Style13ptBold"/>
        </w:rPr>
        <w:t>Jackson 15</w:t>
      </w:r>
      <w:r w:rsidRPr="004A15D9">
        <w:rPr>
          <w:sz w:val="16"/>
        </w:rPr>
        <w:t xml:space="preserve"> [(</w:t>
      </w:r>
      <w:proofErr w:type="spellStart"/>
      <w:r w:rsidRPr="004A15D9">
        <w:rPr>
          <w:sz w:val="16"/>
        </w:rPr>
        <w:t>Zakiyyah</w:t>
      </w:r>
      <w:proofErr w:type="spellEnd"/>
      <w:r w:rsidRPr="004A15D9">
        <w:rPr>
          <w:sz w:val="16"/>
        </w:rPr>
        <w:t xml:space="preserve"> Iman, Assistant Professor of English at the University of Southern California) Outer Worlds: The Persistence of Race in Movement “Beyond the Human,” Theorizing Queer </w:t>
      </w:r>
      <w:proofErr w:type="spellStart"/>
      <w:r w:rsidRPr="004A15D9">
        <w:rPr>
          <w:sz w:val="16"/>
        </w:rPr>
        <w:t>Inhumanisms</w:t>
      </w:r>
      <w:proofErr w:type="spellEnd"/>
      <w:r w:rsidRPr="004A15D9">
        <w:rPr>
          <w:sz w:val="16"/>
        </w:rPr>
        <w:t>, GLQ 21:2 – 3, 2015 by Duke University Press]</w:t>
      </w:r>
    </w:p>
    <w:p w14:paraId="6F8287BB" w14:textId="77777777" w:rsidR="004A15D9" w:rsidRPr="007C3DD7" w:rsidRDefault="004A15D9" w:rsidP="004A15D9">
      <w:pPr>
        <w:rPr>
          <w:rStyle w:val="StyleUnderline"/>
        </w:rPr>
      </w:pPr>
      <w:r w:rsidRPr="007C3DD7">
        <w:rPr>
          <w:rStyle w:val="StyleUnderline"/>
        </w:rPr>
        <w:t xml:space="preserve">It is now common to encounter appeals for </w:t>
      </w:r>
      <w:r w:rsidRPr="007C3DD7">
        <w:rPr>
          <w:rStyle w:val="Emphasis"/>
        </w:rPr>
        <w:t>movement beyond “the human”</w:t>
      </w:r>
      <w:r w:rsidRPr="007C3DD7">
        <w:t xml:space="preserve"> in diverse scholarly domains, yet </w:t>
      </w:r>
      <w:r w:rsidRPr="007C3DD7">
        <w:rPr>
          <w:rStyle w:val="StyleUnderline"/>
        </w:rPr>
        <w:t>the temporal and spatial connotations of this “beyond,” let alone destinations, are often underexamined</w:t>
      </w:r>
      <w:r w:rsidRPr="007C3DD7">
        <w:t xml:space="preserve">. Perhaps </w:t>
      </w:r>
      <w:r w:rsidRPr="007C3DD7">
        <w:rPr>
          <w:rStyle w:val="StyleUnderline"/>
        </w:rPr>
        <w:t xml:space="preserve">the precipitous resurgence of the “beyond” in recent years is precisely owed to its performative gesture and routinized deployments having become a </w:t>
      </w:r>
      <w:r w:rsidRPr="007C3DD7">
        <w:rPr>
          <w:rStyle w:val="Emphasis"/>
        </w:rPr>
        <w:t>beguiling habituation</w:t>
      </w:r>
      <w:r w:rsidRPr="007C3DD7">
        <w:t xml:space="preserve">, a seductive doxa effectively eluding the imperative of renewed reflexivity.33 Contra the beguiling appeal of the “beyond,” I would ask: </w:t>
      </w:r>
      <w:r w:rsidRPr="007C3DD7">
        <w:rPr>
          <w:rStyle w:val="StyleUnderline"/>
        </w:rPr>
        <w:t>What and crucially whose conception of humanity are we moving beyond? Moreover, what is entailed in the very notion of a beyond</w:t>
      </w:r>
      <w:r w:rsidRPr="007C3DD7">
        <w:t xml:space="preserve">? </w:t>
      </w:r>
      <w:r w:rsidRPr="007C3DD7">
        <w:rPr>
          <w:rStyle w:val="StyleUnderline"/>
        </w:rPr>
        <w:t>Calls to</w:t>
      </w:r>
      <w:r w:rsidRPr="007C3DD7">
        <w:t xml:space="preserve"> become “post” or </w:t>
      </w:r>
      <w:r w:rsidRPr="007C3DD7">
        <w:rPr>
          <w:rStyle w:val="StyleUnderline"/>
        </w:rPr>
        <w:t xml:space="preserve">move “beyond the human” too often presume that the </w:t>
      </w:r>
      <w:proofErr w:type="spellStart"/>
      <w:r w:rsidRPr="007C3DD7">
        <w:rPr>
          <w:rStyle w:val="StyleUnderline"/>
        </w:rPr>
        <w:t>originary</w:t>
      </w:r>
      <w:proofErr w:type="spellEnd"/>
      <w:r w:rsidRPr="007C3DD7">
        <w:rPr>
          <w:rStyle w:val="StyleUnderline"/>
        </w:rPr>
        <w:t xml:space="preserve"> locus of this call</w:t>
      </w:r>
      <w:r w:rsidRPr="007C3DD7">
        <w:t xml:space="preserve">, its imprimatur, its appeal, </w:t>
      </w:r>
      <w:r w:rsidRPr="007C3DD7">
        <w:rPr>
          <w:rStyle w:val="StyleUnderline"/>
        </w:rPr>
        <w:t>requires no further examination or justification but mere execution of its rapidly routinizing imperative</w:t>
      </w:r>
      <w:r w:rsidRPr="007C3DD7">
        <w:t xml:space="preserve">. In the brief space I have here, I want to caution that </w:t>
      </w:r>
      <w:r w:rsidRPr="007C3DD7">
        <w:rPr>
          <w:rStyle w:val="Emphasis"/>
        </w:rPr>
        <w:t>appeals to move “beyond the human” may actually reintroduce the Eurocentric transcendentalism</w:t>
      </w:r>
      <w:r w:rsidRPr="007C3DD7">
        <w:t xml:space="preserve"> this movement purports to disrupt, particularly </w:t>
      </w:r>
      <w:r w:rsidRPr="007C3DD7">
        <w:rPr>
          <w:rStyle w:val="StyleUnderline"/>
        </w:rPr>
        <w:t>with regard to the historical and ongoing distributive ordering of race</w:t>
      </w:r>
      <w:r w:rsidRPr="007C3DD7">
        <w:t xml:space="preserve"> — which I argue authorizes and conditions appeals to the “beyond,” maybe even overdetermining the “</w:t>
      </w:r>
      <w:proofErr w:type="spellStart"/>
      <w:r w:rsidRPr="007C3DD7">
        <w:t>beyond’s</w:t>
      </w:r>
      <w:proofErr w:type="spellEnd"/>
      <w:r w:rsidRPr="007C3DD7">
        <w:t xml:space="preserve">” appeal. I have argued elsewhere that, far too often, </w:t>
      </w:r>
      <w:r w:rsidRPr="007C3DD7">
        <w:rPr>
          <w:rStyle w:val="StyleUnderline"/>
        </w:rPr>
        <w:t>gestures toward the “post” or the “beyond” effectively ignore praxes of humanity and critiques produced by black people</w:t>
      </w:r>
      <w:r w:rsidRPr="007C3DD7">
        <w:t xml:space="preserve">, particularly those praxes which are irreverent to the normative production of “the human” or illegible from within the terms of its logic. </w:t>
      </w:r>
      <w:r w:rsidRPr="007C3DD7">
        <w:rPr>
          <w:rStyle w:val="StyleUnderline"/>
        </w:rPr>
        <w:t xml:space="preserve">Rather than constitute a potentially critical and/or generative (human) </w:t>
      </w:r>
      <w:r w:rsidRPr="007C3DD7">
        <w:rPr>
          <w:rStyle w:val="Emphasis"/>
        </w:rPr>
        <w:t>outer world to that of Man</w:t>
      </w:r>
      <w:r w:rsidRPr="007C3DD7">
        <w:t xml:space="preserve">, potentially </w:t>
      </w:r>
      <w:r w:rsidRPr="007C3DD7">
        <w:rPr>
          <w:rStyle w:val="StyleUnderline"/>
        </w:rPr>
        <w:t>transformative expressions of humanity are instead cast “out of the world” and thus rendered inhuman in calls for a beyond that take for granted Man’s authority over the entire contested field pertaining to matters “human.”</w:t>
      </w:r>
      <w:r w:rsidRPr="007C3DD7">
        <w:t xml:space="preserve"> 34 Thus praxes of humanity illegible from within the logic of Man are simply rendered void or made to accord with Man’s patterned logics by acts of presupposition — any excess or remainder disavowed.35 Moreover, one cannot help but sense that </w:t>
      </w:r>
      <w:r w:rsidRPr="007C3DD7">
        <w:rPr>
          <w:rStyle w:val="StyleUnderline"/>
        </w:rPr>
        <w:t>there is something else amiss in the call to move “beyond the human”:</w:t>
      </w:r>
      <w:r w:rsidRPr="007C3DD7">
        <w:t xml:space="preserve"> a refusal afoot that could be described as </w:t>
      </w:r>
      <w:r w:rsidRPr="007C3DD7">
        <w:rPr>
          <w:rStyle w:val="Emphasis"/>
        </w:rPr>
        <w:t>an attempt to move beyond race, and in particular blackness</w:t>
      </w:r>
      <w:r w:rsidRPr="007C3DD7">
        <w:t xml:space="preserve">, a subject that I argue cannot be escaped but only disavowed or dissimulated in prevailing articulations of movement “beyond the human.” </w:t>
      </w:r>
      <w:r w:rsidRPr="007C3DD7">
        <w:rPr>
          <w:rStyle w:val="StyleUnderline"/>
        </w:rPr>
        <w:t>Calls for movement “beyond the human” would appear to invite challenges to normative human identity and epistemic authority</w:t>
      </w:r>
      <w:r w:rsidRPr="007C3DD7">
        <w:t xml:space="preserve">; one might even say that they insist rather than invite, calling into question intransigent habits of identification — at least when these challenges are posed in the name of the nonhuman. </w:t>
      </w:r>
      <w:r w:rsidRPr="007C3DD7">
        <w:rPr>
          <w:rStyle w:val="StyleUnderline"/>
        </w:rPr>
        <w:t>However, given that appositional and homologous</w:t>
      </w:r>
      <w:r w:rsidRPr="007C3DD7">
        <w:t xml:space="preserve"> (even co-constitutive) </w:t>
      </w:r>
      <w:r w:rsidRPr="007C3DD7">
        <w:rPr>
          <w:rStyle w:val="StyleUnderline"/>
        </w:rPr>
        <w:t xml:space="preserve">challenges pertaining to animality, objecthood, and </w:t>
      </w:r>
      <w:proofErr w:type="spellStart"/>
      <w:r w:rsidRPr="007C3DD7">
        <w:rPr>
          <w:rStyle w:val="StyleUnderline"/>
        </w:rPr>
        <w:t>thingliness</w:t>
      </w:r>
      <w:proofErr w:type="spellEnd"/>
      <w:r w:rsidRPr="007C3DD7">
        <w:rPr>
          <w:rStyle w:val="StyleUnderline"/>
        </w:rPr>
        <w:t xml:space="preserve"> have long been established in thought examining the existential predicament of modern racial blackness</w:t>
      </w:r>
      <w:r w:rsidRPr="007C3DD7">
        <w:t xml:space="preserve">, the resounding </w:t>
      </w:r>
      <w:r w:rsidRPr="007C3DD7">
        <w:rPr>
          <w:rStyle w:val="StyleUnderline"/>
        </w:rPr>
        <w:t xml:space="preserve">silence in the </w:t>
      </w:r>
      <w:proofErr w:type="spellStart"/>
      <w:r w:rsidRPr="007C3DD7">
        <w:rPr>
          <w:rStyle w:val="StyleUnderline"/>
        </w:rPr>
        <w:t>posthumanist</w:t>
      </w:r>
      <w:proofErr w:type="spellEnd"/>
      <w:r w:rsidRPr="007C3DD7">
        <w:rPr>
          <w:rStyle w:val="StyleUnderline"/>
        </w:rPr>
        <w:t>, object-oriented, and new materialist literatures with respect to race is remarkable</w:t>
      </w:r>
      <w:r w:rsidRPr="007C3DD7">
        <w:t xml:space="preserve">, persisting even despite the reach of antiblackness into the nonhuman — </w:t>
      </w:r>
      <w:r w:rsidRPr="007C3DD7">
        <w:rPr>
          <w:rStyle w:val="StyleUnderline"/>
        </w:rPr>
        <w:t>as blackness conditions and constitutes the very nonhuman disruption and/or displacement they invite.</w:t>
      </w:r>
    </w:p>
    <w:p w14:paraId="4B3DBD39" w14:textId="69CADA57" w:rsidR="00353158" w:rsidRPr="00353158" w:rsidRDefault="00353158" w:rsidP="00353158">
      <w:pPr>
        <w:pStyle w:val="Heading4"/>
      </w:pPr>
      <w:r w:rsidRPr="00353158">
        <w:t xml:space="preserve">Private </w:t>
      </w:r>
      <w:r>
        <w:t>appropriation is responsible for the worst excesses of humanis</w:t>
      </w:r>
      <w:r w:rsidR="008E7924">
        <w:t xml:space="preserve">m </w:t>
      </w:r>
      <w:r w:rsidR="00F57278">
        <w:t>in space</w:t>
      </w:r>
    </w:p>
    <w:p w14:paraId="3DBD2B68" w14:textId="385C628E" w:rsidR="00353158" w:rsidRPr="00353158" w:rsidRDefault="00353158" w:rsidP="00353158">
      <w:r w:rsidRPr="00353158">
        <w:rPr>
          <w:rStyle w:val="Style13ptBold"/>
        </w:rPr>
        <w:t xml:space="preserve">Shammas and </w:t>
      </w:r>
      <w:proofErr w:type="spellStart"/>
      <w:r w:rsidRPr="00353158">
        <w:rPr>
          <w:rStyle w:val="Style13ptBold"/>
        </w:rPr>
        <w:t>Holen</w:t>
      </w:r>
      <w:proofErr w:type="spellEnd"/>
      <w:r w:rsidRPr="00353158">
        <w:rPr>
          <w:rStyle w:val="Style13ptBold"/>
        </w:rPr>
        <w:t xml:space="preserve"> 19</w:t>
      </w:r>
      <w:r>
        <w:t xml:space="preserve"> [(</w:t>
      </w:r>
      <w:r w:rsidRPr="00353158">
        <w:t>Victor</w:t>
      </w:r>
      <w:r>
        <w:t>) and (</w:t>
      </w:r>
      <w:r w:rsidRPr="00353158">
        <w:t>Tomas</w:t>
      </w:r>
      <w:r>
        <w:t>), “</w:t>
      </w:r>
      <w:r w:rsidRPr="00353158">
        <w:t xml:space="preserve">One </w:t>
      </w:r>
      <w:r>
        <w:t>G</w:t>
      </w:r>
      <w:r w:rsidRPr="00353158">
        <w:t xml:space="preserve">iant </w:t>
      </w:r>
      <w:r>
        <w:t>L</w:t>
      </w:r>
      <w:r w:rsidRPr="00353158">
        <w:t xml:space="preserve">eap for </w:t>
      </w:r>
      <w:proofErr w:type="spellStart"/>
      <w:r>
        <w:t>C</w:t>
      </w:r>
      <w:r w:rsidRPr="00353158">
        <w:t>apitalistkind</w:t>
      </w:r>
      <w:proofErr w:type="spellEnd"/>
      <w:r w:rsidRPr="00353158">
        <w:t xml:space="preserve">: </w:t>
      </w:r>
      <w:r>
        <w:t>P</w:t>
      </w:r>
      <w:r w:rsidRPr="00353158">
        <w:t xml:space="preserve">rivate </w:t>
      </w:r>
      <w:r>
        <w:t>E</w:t>
      </w:r>
      <w:r w:rsidRPr="00353158">
        <w:t xml:space="preserve">nterprise in </w:t>
      </w:r>
      <w:r>
        <w:t>O</w:t>
      </w:r>
      <w:r w:rsidRPr="00353158">
        <w:t xml:space="preserve">uter </w:t>
      </w:r>
      <w:r>
        <w:t>S</w:t>
      </w:r>
      <w:r w:rsidRPr="00353158">
        <w:t>pace</w:t>
      </w:r>
      <w:r>
        <w:t xml:space="preserve">”, 2019, </w:t>
      </w:r>
      <w:r w:rsidRPr="00353158">
        <w:t>PALGRAVE COMMUNICATIONS</w:t>
      </w:r>
      <w:r>
        <w:t xml:space="preserve">, </w:t>
      </w:r>
      <w:r w:rsidRPr="00353158">
        <w:t>https://www.nature.com/articles/s41599-019-0218-9.pdf</w:t>
      </w:r>
      <w:r>
        <w:t>] TDI</w:t>
      </w:r>
    </w:p>
    <w:p w14:paraId="5500472F" w14:textId="63206DE3" w:rsidR="00353158" w:rsidRDefault="00353158" w:rsidP="00353158">
      <w:r w:rsidRPr="00353158">
        <w:rPr>
          <w:rStyle w:val="StyleUnderline"/>
        </w:rPr>
        <w:t>This naïvely humanistic vision has been one of the dominant tropes in the discourse on space since the 1950s, and it remains strong today</w:t>
      </w:r>
      <w:r>
        <w:t xml:space="preserve">, as with the claims of the United Nations Office for Outer Space Affairs (UNOOSA) that their task is to ‘uphold the vision of a more equitable future for all humankind through shared achievements in space'. </w:t>
      </w:r>
      <w:r w:rsidRPr="00353158">
        <w:rPr>
          <w:rStyle w:val="StyleUnderline"/>
        </w:rPr>
        <w:t>This representational tendency mobilizes humanism to generate enthusiasm about space-related activities</w:t>
      </w:r>
      <w:r>
        <w:t xml:space="preserve">. But such </w:t>
      </w:r>
      <w:r w:rsidRPr="00353158">
        <w:rPr>
          <w:rStyle w:val="StyleUnderline"/>
        </w:rPr>
        <w:t>representations are increasingly being recuperated by capitalist enterprise, so that it is not humankind but its modulation by space capitalists that will launch into the dark unknown</w:t>
      </w:r>
      <w:r>
        <w:t xml:space="preserve">. It is not humankind but </w:t>
      </w:r>
      <w:proofErr w:type="spellStart"/>
      <w:r>
        <w:t>capitalistkind</w:t>
      </w:r>
      <w:proofErr w:type="spellEnd"/>
      <w:r>
        <w:t xml:space="preserve"> that ventures forth. In early 2018, NASA was set to request $150 million in its 2019 budget to ‘enable the development and maturation of commercial entities and capabilities which will ensure that commercial successors to the ISS...are operational when they are needed', </w:t>
      </w:r>
      <w:r w:rsidRPr="00353158">
        <w:rPr>
          <w:rStyle w:val="StyleUnderline"/>
        </w:rPr>
        <w:t>only one of many signs that space is becoming a space for capitalism</w:t>
      </w:r>
      <w:r>
        <w:t xml:space="preserve">. According to one estimate, the value of just one single asteroid would be more than $20 trillion in rare earth and platinum-group metals (Lewis, 1996), a precious prize indeed for profit-hungry corporations.10 Even the UNOOSA spoke </w:t>
      </w:r>
      <w:proofErr w:type="spellStart"/>
      <w:r>
        <w:t>vocifer</w:t>
      </w:r>
      <w:proofErr w:type="spellEnd"/>
      <w:r>
        <w:t xml:space="preserve">- </w:t>
      </w:r>
      <w:proofErr w:type="spellStart"/>
      <w:r>
        <w:t>ously</w:t>
      </w:r>
      <w:proofErr w:type="spellEnd"/>
      <w:r>
        <w:t xml:space="preserve"> in favor of the commercialization of space, appealing var- </w:t>
      </w:r>
      <w:proofErr w:type="spellStart"/>
      <w:r>
        <w:t>iously</w:t>
      </w:r>
      <w:proofErr w:type="spellEnd"/>
      <w:r>
        <w:t xml:space="preserve"> to the ‘industry and private sector' and elevating the ‘space economy' to a central pillar in its Space2030 Agenda (including the ‘use of resources that create and provide value and benefits to the world population in the course of exploring, understanding and utilizing space'), </w:t>
      </w:r>
      <w:r w:rsidRPr="00353158">
        <w:rPr>
          <w:rStyle w:val="StyleUnderline"/>
        </w:rPr>
        <w:t>even as the UN agency falls back on a humanistic, almost social-democratic vision of the equitable distribution of benefits (and profits) from space mining, exploration, and colonization</w:t>
      </w:r>
      <w:r>
        <w:t xml:space="preserve"> (UNOOSA, 2018).</w:t>
      </w:r>
    </w:p>
    <w:p w14:paraId="3A47999D" w14:textId="0B4BF71E" w:rsidR="00353158" w:rsidRDefault="00353158" w:rsidP="00353158">
      <w:r>
        <w:t xml:space="preserve">We find evidence of this strategic humanism in all manner of pronouncements from </w:t>
      </w:r>
      <w:proofErr w:type="spellStart"/>
      <w:r>
        <w:t>NewSpace</w:t>
      </w:r>
      <w:proofErr w:type="spellEnd"/>
      <w:r>
        <w:t xml:space="preserve"> entrepreneurs. To take but one example: Naveen Jain, the chairman and co-founder of </w:t>
      </w:r>
      <w:proofErr w:type="spellStart"/>
      <w:r>
        <w:t>MoonEx</w:t>
      </w:r>
      <w:proofErr w:type="spellEnd"/>
      <w:r>
        <w:t xml:space="preserve">, a lunar commercialization firm, has claimed that ‘from an entrepreneur’s perspective, the moon has never truly been explored'. The </w:t>
      </w:r>
      <w:r w:rsidRPr="00353158">
        <w:rPr>
          <w:rStyle w:val="StyleUnderline"/>
        </w:rPr>
        <w:t>moon, Jain has claimed, ‘could hold resources that benefit Earth and all humanity'</w:t>
      </w:r>
      <w:r>
        <w:t xml:space="preserve"> (Hennigan, 2011). We should note the recourse to the trope of all of humanity by this</w:t>
      </w:r>
      <w:r w:rsidRPr="00353158">
        <w:t xml:space="preserve"> </w:t>
      </w:r>
      <w:proofErr w:type="spellStart"/>
      <w:r>
        <w:t>NewSpace</w:t>
      </w:r>
      <w:proofErr w:type="spellEnd"/>
      <w:r>
        <w:t xml:space="preserve"> entrepreneur, mimicked in the 1979 Moon Agreement, a UN treaty, which also held that the Moon’s resources are ‘the common heritage of mankind' (</w:t>
      </w:r>
      <w:proofErr w:type="spellStart"/>
      <w:r>
        <w:t>Tronchetti</w:t>
      </w:r>
      <w:proofErr w:type="spellEnd"/>
      <w:r>
        <w:t xml:space="preserve">, 2013, p. 13).11 In a purely factual sense, of course, Jain is wrong: Google Moon offers high-resolution images of the lunar surface,12 and the moon has already been explored, in the sense of being mapped, albeit rudimentarily and with room for further data collection. Cru- </w:t>
      </w:r>
      <w:proofErr w:type="spellStart"/>
      <w:r>
        <w:t>cially</w:t>
      </w:r>
      <w:proofErr w:type="spellEnd"/>
      <w:r>
        <w:t xml:space="preserve">, however, </w:t>
      </w:r>
      <w:r w:rsidRPr="00353158">
        <w:rPr>
          <w:rStyle w:val="StyleUnderline"/>
        </w:rPr>
        <w:t xml:space="preserve">these cartographic techniques have not been put to capitalist </w:t>
      </w:r>
      <w:proofErr w:type="gramStart"/>
      <w:r w:rsidRPr="00353158">
        <w:rPr>
          <w:rStyle w:val="StyleUnderline"/>
        </w:rPr>
        <w:t>uses:</w:t>
      </w:r>
      <w:proofErr w:type="gramEnd"/>
      <w:r w:rsidRPr="00353158">
        <w:rPr>
          <w:rStyle w:val="StyleUnderline"/>
        </w:rPr>
        <w:t xml:space="preserve"> mapping minerals, for instance, or producing detailed schemata that might one day turn the Moon into a ‘gas station' for commercial space ventures</w:t>
      </w:r>
      <w:r>
        <w:t xml:space="preserve">, as Wilbur Ross, Trump’s Secretary of Commerce, has proposed (Bryan, 2018). </w:t>
      </w:r>
      <w:r w:rsidRPr="00353158">
        <w:rPr>
          <w:rStyle w:val="StyleUnderline"/>
        </w:rPr>
        <w:t>What is lacking, in short, are capitalist maps of the Moon, i.e., a cartography for capital</w:t>
      </w:r>
      <w:r>
        <w:t xml:space="preserve">. But as Klinger (2017: 199) notes, even though no one is ‘actively mining the Moon' at present, at least ‘six national space programs, fifty private firms, and one graduate engineering program, are intent on figuring out how to do so'; furthermore, Klinger draws attention to mapping efforts that have revealed high an abundance of rare earth metals, thorium, and iron in the Moon’s ‘Mare </w:t>
      </w:r>
      <w:proofErr w:type="spellStart"/>
      <w:r>
        <w:t>Procellarum</w:t>
      </w:r>
      <w:proofErr w:type="spellEnd"/>
      <w:r>
        <w:t xml:space="preserve"> KREEP' region (Klinger, 2017, p. 203).</w:t>
      </w:r>
    </w:p>
    <w:p w14:paraId="77BED47D" w14:textId="52A93991" w:rsidR="00353158" w:rsidRDefault="00353158" w:rsidP="00353158">
      <w:r>
        <w:t xml:space="preserve">We have already noted that it is not humanity, conceived as species-being, a </w:t>
      </w:r>
      <w:proofErr w:type="spellStart"/>
      <w:r>
        <w:t>Gattungswesen</w:t>
      </w:r>
      <w:proofErr w:type="spellEnd"/>
      <w:r>
        <w:t xml:space="preserve">, that makes its way into space. The term </w:t>
      </w:r>
      <w:proofErr w:type="spellStart"/>
      <w:r>
        <w:t>Gattungswesen</w:t>
      </w:r>
      <w:proofErr w:type="spellEnd"/>
      <w:r>
        <w:t xml:space="preserve">, of course, has a long intellectual </w:t>
      </w:r>
      <w:proofErr w:type="spellStart"/>
      <w:r>
        <w:t>pedi</w:t>
      </w:r>
      <w:proofErr w:type="spellEnd"/>
      <w:r>
        <w:t xml:space="preserve">- </w:t>
      </w:r>
      <w:proofErr w:type="spellStart"/>
      <w:r>
        <w:t>gree</w:t>
      </w:r>
      <w:proofErr w:type="spellEnd"/>
      <w:r>
        <w:t xml:space="preserve">, harking back to Hegel, Feuerbach, Marx, and others. The term can ‘be naturally applied both to the individual human being and to the common nature or essence which resides in every individual man and woman', Allan Wood (2004, p. 17) writes, as well as ‘to the entire human race, referring to humanity as a single collective entity or else to the essential property which char- </w:t>
      </w:r>
      <w:proofErr w:type="spellStart"/>
      <w:r>
        <w:t>acterizes</w:t>
      </w:r>
      <w:proofErr w:type="spellEnd"/>
      <w:r>
        <w:t xml:space="preserve"> this entity and makes it a single distinctive thing in its own right'. </w:t>
      </w:r>
      <w:r w:rsidRPr="00353158">
        <w:rPr>
          <w:rStyle w:val="StyleUnderline"/>
        </w:rPr>
        <w:t xml:space="preserve">Significantly, the adherents of </w:t>
      </w:r>
      <w:proofErr w:type="spellStart"/>
      <w:r w:rsidRPr="00353158">
        <w:rPr>
          <w:rStyle w:val="StyleUnderline"/>
        </w:rPr>
        <w:t>NewSpace</w:t>
      </w:r>
      <w:proofErr w:type="spellEnd"/>
      <w:r w:rsidRPr="00353158">
        <w:rPr>
          <w:rStyle w:val="StyleUnderline"/>
        </w:rPr>
        <w:t xml:space="preserve"> often resort to the idea of humanity in its broad universality (e.g., Musk, 2017), but this denies and distorts the modulation of humanity by its imbrication with the project of global (and post-global, i.e., space-bound) capitalism</w:t>
      </w:r>
      <w:r>
        <w:t xml:space="preserve">. It is precisely the sort of false </w:t>
      </w:r>
      <w:proofErr w:type="spellStart"/>
      <w:r>
        <w:t>uni</w:t>
      </w:r>
      <w:proofErr w:type="spellEnd"/>
      <w:r>
        <w:t xml:space="preserve">- versality implied in the humanism of the supporters of </w:t>
      </w:r>
      <w:proofErr w:type="spellStart"/>
      <w:r>
        <w:t>NewSpace</w:t>
      </w:r>
      <w:proofErr w:type="spellEnd"/>
      <w:r>
        <w:t xml:space="preserve"> that Marx subjected to a scathing critique in the sixth of his Theses on Feuerbach. Here Marx noted that the human essence is not made up of some ‘abstraction inherent in each single </w:t>
      </w:r>
      <w:proofErr w:type="spellStart"/>
      <w:r>
        <w:t>indi</w:t>
      </w:r>
      <w:proofErr w:type="spellEnd"/>
      <w:r>
        <w:t xml:space="preserve">- </w:t>
      </w:r>
      <w:proofErr w:type="spellStart"/>
      <w:r>
        <w:t>vidual</w:t>
      </w:r>
      <w:proofErr w:type="spellEnd"/>
      <w:r>
        <w:t xml:space="preserve">' (1998, p. 570). Instead, </w:t>
      </w:r>
      <w:r w:rsidRPr="00353158">
        <w:rPr>
          <w:rStyle w:val="StyleUnderline"/>
        </w:rPr>
        <w:t>humans are defined by the ‘ensemble of social relations' in which they are enmeshed</w:t>
      </w:r>
      <w:r>
        <w:t xml:space="preserve">. Under </w:t>
      </w:r>
      <w:proofErr w:type="spellStart"/>
      <w:r>
        <w:t>NewSpace</w:t>
      </w:r>
      <w:proofErr w:type="spellEnd"/>
      <w:r>
        <w:t xml:space="preserve">, it is not humanity, plain and simple, that ventures forth, but a specific set of capitalist entrepreneurs, carrying a particular ideological payload, alongside their satellites, </w:t>
      </w:r>
      <w:proofErr w:type="spellStart"/>
      <w:r>
        <w:t>instru</w:t>
      </w:r>
      <w:proofErr w:type="spellEnd"/>
      <w:r>
        <w:t xml:space="preserve">- </w:t>
      </w:r>
      <w:proofErr w:type="spellStart"/>
      <w:r>
        <w:t>ments</w:t>
      </w:r>
      <w:proofErr w:type="spellEnd"/>
      <w:r>
        <w:t>, and supplies, a point noted by other sociologists of outer space, or ‘</w:t>
      </w:r>
      <w:proofErr w:type="spellStart"/>
      <w:r>
        <w:t>astrosociologists</w:t>
      </w:r>
      <w:proofErr w:type="spellEnd"/>
      <w:r>
        <w:t>' (Dickens and Ormrod, 2007a, 2007b).</w:t>
      </w:r>
    </w:p>
    <w:p w14:paraId="083E4BBD" w14:textId="77777777" w:rsidR="00EC66B1" w:rsidRDefault="00EC66B1" w:rsidP="00EC66B1">
      <w:pPr>
        <w:pStyle w:val="Heading4"/>
      </w:pPr>
      <w:r>
        <w:t xml:space="preserve">Moral frameworks </w:t>
      </w:r>
      <w:proofErr w:type="gramStart"/>
      <w:r w:rsidRPr="002868CF">
        <w:rPr>
          <w:u w:val="single"/>
        </w:rPr>
        <w:t>don’t</w:t>
      </w:r>
      <w:proofErr w:type="gramEnd"/>
      <w:r w:rsidRPr="002868CF">
        <w:rPr>
          <w:u w:val="single"/>
        </w:rPr>
        <w:t xml:space="preserve"> matter</w:t>
      </w:r>
      <w:r>
        <w:t xml:space="preserve"> in the context of the environment. </w:t>
      </w:r>
    </w:p>
    <w:p w14:paraId="58EC588B" w14:textId="0F8BFF41" w:rsidR="00EC66B1" w:rsidRPr="002868CF" w:rsidRDefault="00EC66B1" w:rsidP="00EC66B1">
      <w:r w:rsidRPr="00EC66B1">
        <w:rPr>
          <w:rStyle w:val="Style13ptBold"/>
        </w:rPr>
        <w:t>Rea and Munns</w:t>
      </w:r>
      <w:r w:rsidRPr="00EC66B1">
        <w:rPr>
          <w:rStyle w:val="Style13ptBold"/>
        </w:rPr>
        <w:t xml:space="preserve"> 17</w:t>
      </w:r>
      <w:r>
        <w:t xml:space="preserve"> [Anne W Rea, US Environmental Protection Agency; Wayne R Munns Jr, US Environmental Protection Agency; Published: 8-1-2017; "The value of nature: Economic, intrinsic, or both?"; </w:t>
      </w:r>
      <w:proofErr w:type="spellStart"/>
      <w:r>
        <w:t>setac</w:t>
      </w:r>
      <w:proofErr w:type="spellEnd"/>
      <w:r>
        <w:t xml:space="preserve">; Accessed: 7-15-2021; https://setac.onlinelibrary.wiley.com/doi/10.1002/ieam.1924] </w:t>
      </w:r>
      <w:proofErr w:type="gramStart"/>
      <w:r>
        <w:t>TDI</w:t>
      </w:r>
      <w:proofErr w:type="gramEnd"/>
    </w:p>
    <w:p w14:paraId="7E0D9FE3" w14:textId="77777777" w:rsidR="00EC66B1" w:rsidRDefault="00EC66B1" w:rsidP="00EC66B1">
      <w:r w:rsidRPr="002868CF">
        <w:t>This debate in environmental ethics, which dominated the field until the beginning of the 1980s, left a rather unsatisfactory picture for the rights of ecosystems: Either ethical rights</w:t>
      </w:r>
      <w:r>
        <w:t xml:space="preserve"> can be bestowed only on individual living beings (humans or other animals), or the ethical rights of ecosystems come at the expense of individual living beings. Neither seems constructive. </w:t>
      </w:r>
    </w:p>
    <w:p w14:paraId="6BBBCE09" w14:textId="77777777" w:rsidR="00EC66B1" w:rsidRDefault="00EC66B1" w:rsidP="00EC66B1">
      <w:proofErr w:type="gramStart"/>
      <w:r>
        <w:t>In the course of</w:t>
      </w:r>
      <w:proofErr w:type="gramEnd"/>
      <w:r>
        <w:t xml:space="preserve"> the 1980s, a new group of environmental philosophers looked for theories that would work instead of engaging in endless discussions on intrinsic valuation. </w:t>
      </w:r>
      <w:r w:rsidRPr="002868CF">
        <w:rPr>
          <w:rStyle w:val="StyleUnderline"/>
        </w:rPr>
        <w:t xml:space="preserve">Recognizing that there is </w:t>
      </w:r>
      <w:r w:rsidRPr="002868CF">
        <w:rPr>
          <w:rStyle w:val="Emphasis"/>
        </w:rPr>
        <w:t>not</w:t>
      </w:r>
      <w:r w:rsidRPr="002868CF">
        <w:rPr>
          <w:rStyle w:val="StyleUnderline"/>
        </w:rPr>
        <w:t xml:space="preserve"> just </w:t>
      </w:r>
      <w:r w:rsidRPr="002868CF">
        <w:rPr>
          <w:rStyle w:val="Emphasis"/>
        </w:rPr>
        <w:t>one</w:t>
      </w:r>
      <w:r w:rsidRPr="002868CF">
        <w:rPr>
          <w:rStyle w:val="StyleUnderline"/>
        </w:rPr>
        <w:t xml:space="preserve"> moral framework within which we articulate our thinking about</w:t>
      </w:r>
      <w:r>
        <w:t xml:space="preserve"> the rights and wrongs of our dealings with </w:t>
      </w:r>
      <w:r w:rsidRPr="002868CF">
        <w:rPr>
          <w:rStyle w:val="StyleUnderline"/>
        </w:rPr>
        <w:t xml:space="preserve">nature, these environmental </w:t>
      </w:r>
      <w:r w:rsidRPr="002868CF">
        <w:rPr>
          <w:rStyle w:val="Emphasis"/>
        </w:rPr>
        <w:t>pragmatists</w:t>
      </w:r>
      <w:r>
        <w:t xml:space="preserve"> </w:t>
      </w:r>
      <w:r w:rsidRPr="002868CF">
        <w:rPr>
          <w:rStyle w:val="StyleUnderline"/>
        </w:rPr>
        <w:t xml:space="preserve">argued for </w:t>
      </w:r>
      <w:r w:rsidRPr="002868CF">
        <w:rPr>
          <w:rStyle w:val="Emphasis"/>
        </w:rPr>
        <w:t>moral pluralism</w:t>
      </w:r>
      <w:r>
        <w:t xml:space="preserve">. </w:t>
      </w:r>
      <w:r w:rsidRPr="002868CF">
        <w:rPr>
          <w:rStyle w:val="StyleUnderline"/>
        </w:rPr>
        <w:t xml:space="preserve">Anthropocentric and </w:t>
      </w:r>
      <w:proofErr w:type="spellStart"/>
      <w:r w:rsidRPr="002868CF">
        <w:rPr>
          <w:rStyle w:val="StyleUnderline"/>
        </w:rPr>
        <w:t>nonanthropocentric</w:t>
      </w:r>
      <w:proofErr w:type="spellEnd"/>
      <w:r>
        <w:t xml:space="preserve"> arguments ar</w:t>
      </w:r>
      <w:r w:rsidRPr="002868CF">
        <w:rPr>
          <w:rStyle w:val="StyleUnderline"/>
        </w:rPr>
        <w:t xml:space="preserve">e likely to converge in roughly the same </w:t>
      </w:r>
      <w:r w:rsidRPr="002868CF">
        <w:rPr>
          <w:rStyle w:val="Emphasis"/>
        </w:rPr>
        <w:t>environmental policy</w:t>
      </w:r>
      <w:r>
        <w:t xml:space="preserve">, </w:t>
      </w:r>
      <w:r w:rsidRPr="00155913">
        <w:rPr>
          <w:rStyle w:val="StyleUnderline"/>
        </w:rPr>
        <w:t xml:space="preserve">given that human </w:t>
      </w:r>
      <w:r w:rsidRPr="001059AF">
        <w:rPr>
          <w:rStyle w:val="StyleUnderline"/>
        </w:rPr>
        <w:t>beings are embedded in ecological systems and human flourishing is contingent upon the flourishing of those ecological systems</w:t>
      </w:r>
      <w:r w:rsidRPr="001059AF">
        <w:t xml:space="preserve"> (</w:t>
      </w:r>
      <w:r>
        <w:t xml:space="preserve">Norton 1995). </w:t>
      </w:r>
      <w:r w:rsidRPr="00155913">
        <w:rPr>
          <w:rStyle w:val="StyleUnderline"/>
        </w:rPr>
        <w:t xml:space="preserve">If anthropocentric arguments are </w:t>
      </w:r>
      <w:r w:rsidRPr="00155913">
        <w:rPr>
          <w:rStyle w:val="Emphasis"/>
        </w:rPr>
        <w:t>more effective</w:t>
      </w:r>
      <w:r>
        <w:t xml:space="preserve"> </w:t>
      </w:r>
      <w:r w:rsidRPr="00155913">
        <w:rPr>
          <w:rStyle w:val="StyleUnderline"/>
        </w:rPr>
        <w:t>in convincing</w:t>
      </w:r>
      <w:r w:rsidRPr="00155913">
        <w:t xml:space="preserve"> </w:t>
      </w:r>
      <w:proofErr w:type="spellStart"/>
      <w:r w:rsidRPr="00155913">
        <w:t>nonphilosophers</w:t>
      </w:r>
      <w:proofErr w:type="spellEnd"/>
      <w:r>
        <w:t xml:space="preserve"> and persuading </w:t>
      </w:r>
      <w:r w:rsidRPr="00155913">
        <w:rPr>
          <w:rStyle w:val="StyleUnderline"/>
        </w:rPr>
        <w:t>people</w:t>
      </w:r>
      <w:r>
        <w:t xml:space="preserve"> to change to environmentally friendly behavior, environmental </w:t>
      </w:r>
      <w:r w:rsidRPr="00155913">
        <w:rPr>
          <w:rStyle w:val="StyleUnderline"/>
        </w:rPr>
        <w:t xml:space="preserve">ethicists should resort to </w:t>
      </w:r>
      <w:r w:rsidRPr="00155913">
        <w:rPr>
          <w:rStyle w:val="Emphasis"/>
        </w:rPr>
        <w:t>these arguments</w:t>
      </w:r>
      <w:r>
        <w:t xml:space="preserve"> </w:t>
      </w:r>
      <w:r w:rsidRPr="00155913">
        <w:rPr>
          <w:rStyle w:val="StyleUnderline"/>
        </w:rPr>
        <w:t xml:space="preserve">and </w:t>
      </w:r>
      <w:r w:rsidRPr="00155913">
        <w:rPr>
          <w:rStyle w:val="Emphasis"/>
        </w:rPr>
        <w:t>not look</w:t>
      </w:r>
      <w:r w:rsidRPr="00155913">
        <w:rPr>
          <w:rStyle w:val="StyleUnderline"/>
        </w:rPr>
        <w:t xml:space="preserve"> for further </w:t>
      </w:r>
      <w:proofErr w:type="spellStart"/>
      <w:r w:rsidRPr="00155913">
        <w:rPr>
          <w:rStyle w:val="StyleUnderline"/>
        </w:rPr>
        <w:t>nonanthropocentric</w:t>
      </w:r>
      <w:proofErr w:type="spellEnd"/>
      <w:r w:rsidRPr="00155913">
        <w:rPr>
          <w:rStyle w:val="StyleUnderline"/>
        </w:rPr>
        <w:t xml:space="preserve"> foundations</w:t>
      </w:r>
      <w:r>
        <w:t xml:space="preserve"> of ecosystems’ rights. </w:t>
      </w:r>
    </w:p>
    <w:p w14:paraId="1EDC11CD" w14:textId="77777777" w:rsidR="00EC66B1" w:rsidRPr="002868CF" w:rsidRDefault="00EC66B1" w:rsidP="00EC66B1">
      <w:r>
        <w:t xml:space="preserve">This overview of some debates in environmental philosophy suggests that the philosophical foundation of ethical rights is on the one hand not trivial, but also that ecosystems are not dependent on being granted ethical rights. From an anthropocentric view, people have duties to act responsibly and make sure not to destroy and deplete ecosystems, even if only as an obligation toward future generations (Kempton et al. 1997). </w:t>
      </w:r>
      <w:r w:rsidRPr="001059AF">
        <w:t>The appeal of environmental pragmatists to</w:t>
      </w:r>
      <w:r w:rsidRPr="001059AF">
        <w:rPr>
          <w:rStyle w:val="StyleUnderline"/>
        </w:rPr>
        <w:t xml:space="preserve"> persuading people to </w:t>
      </w:r>
      <w:proofErr w:type="gramStart"/>
      <w:r w:rsidRPr="001059AF">
        <w:rPr>
          <w:rStyle w:val="StyleUnderline"/>
        </w:rPr>
        <w:t>actually solve</w:t>
      </w:r>
      <w:proofErr w:type="gramEnd"/>
      <w:r w:rsidRPr="001059AF">
        <w:rPr>
          <w:rStyle w:val="StyleUnderline"/>
        </w:rPr>
        <w:t xml:space="preserve"> environmental problems may in the end better serve our ecosystems’ interests than does the search for intrinsic value.</w:t>
      </w:r>
    </w:p>
    <w:p w14:paraId="7BA3B9EA" w14:textId="77777777" w:rsidR="00EC66B1" w:rsidRDefault="00EC66B1" w:rsidP="00EC66B1">
      <w:r>
        <w:t xml:space="preserve">This Learned Discourse complements </w:t>
      </w:r>
      <w:proofErr w:type="spellStart"/>
      <w:r>
        <w:t>Doorn’s</w:t>
      </w:r>
      <w:proofErr w:type="spellEnd"/>
      <w:r>
        <w:t xml:space="preserve"> (this issue), in which she recounts the history of philosophical and ethical thought concerning the value of ecosystems. She notes that </w:t>
      </w:r>
      <w:proofErr w:type="spellStart"/>
      <w:r>
        <w:t>anthropocentrists</w:t>
      </w:r>
      <w:proofErr w:type="spellEnd"/>
      <w:r>
        <w:t xml:space="preserve"> do not acknowledge the intrinsic value of </w:t>
      </w:r>
      <w:proofErr w:type="gramStart"/>
      <w:r>
        <w:t>nature, but</w:t>
      </w:r>
      <w:proofErr w:type="gramEnd"/>
      <w:r>
        <w:t xml:space="preserve"> points out that environmental pragmatists acknowledge that anthropocentric approaches often lead to positive environmental results that different philosophies can agree on. Here, we argue that changing our paradigm of what leads to human well-being by considering both intrinsic and economic perspectives will be more productive than valuing ecosystems based solely on their monetary worth to people. </w:t>
      </w:r>
    </w:p>
    <w:p w14:paraId="53203B0C" w14:textId="77777777" w:rsidR="00EC66B1" w:rsidRDefault="00EC66B1" w:rsidP="00EC66B1">
      <w:r>
        <w:t xml:space="preserve">There has been a long-standing argument that ecosystems have intrinsic value and so there is no need to put a price tag on Mother Nature (cf. McCauley 2006)—and further, that it is wrong to do so. The concept of intrinsic value reflects the perspective that nature has </w:t>
      </w:r>
      <w:proofErr w:type="gramStart"/>
      <w:r>
        <w:t>value in its own right, independent</w:t>
      </w:r>
      <w:proofErr w:type="gramEnd"/>
      <w:r>
        <w:t xml:space="preserve"> of human uses. Intrinsic value opens us to the possibility that nature has value even if it does not directly or indirectly benefit humans. Intrinsic value is viewed from an </w:t>
      </w:r>
      <w:proofErr w:type="spellStart"/>
      <w:r>
        <w:t>ecocentric</w:t>
      </w:r>
      <w:proofErr w:type="spellEnd"/>
      <w:r>
        <w:t xml:space="preserve"> standpoint. Conversely, the economic concepts of use and non-use values are viewed from an anthropocentric perspective (Munns and Rea 2015). Non-use values describe the worth, typically in monetary terms, that people ascribe to ecosystem services that they do not directly or indirectly use yet view as affecting their well-being. Habitat preservation, existence value (e.g., </w:t>
      </w:r>
      <w:proofErr w:type="gramStart"/>
      <w:r>
        <w:t>threatened</w:t>
      </w:r>
      <w:proofErr w:type="gramEnd"/>
      <w:r>
        <w:t xml:space="preserve"> and endangered species), and bequest value (e.g., wilderness areas set aside for future generations) are examples of non-use values. </w:t>
      </w:r>
    </w:p>
    <w:p w14:paraId="16860AB6" w14:textId="77777777" w:rsidR="00EC66B1" w:rsidRDefault="00EC66B1" w:rsidP="00EC66B1">
      <w:r>
        <w:t xml:space="preserve">Although non-use values can be quantified monetarily using economic valuation approaches, if at times imprecisely, there are no standard metrics or methods for describing the intrinsic value of ecosystems. To paraphrase Farrell (2007), our current inability to quantify the intrinsic value of the “priceless” </w:t>
      </w:r>
      <w:proofErr w:type="spellStart"/>
      <w:r>
        <w:t>lifesupporting</w:t>
      </w:r>
      <w:proofErr w:type="spellEnd"/>
      <w:r>
        <w:t xml:space="preserve"> services of ecosystems might be due to our reliance on valuation approaches that are simply not capable of representing their economic worth. This inability is problematic when it comes to environmental management and decision making. Yet ironically, when people express a desire to base decisions affecting ecosystems (or their components) on intrinsic values, they may be reflecting their own (anthropocentric) non-use existence values for those ecosystems (</w:t>
      </w:r>
      <w:proofErr w:type="spellStart"/>
      <w:r>
        <w:t>Goulder</w:t>
      </w:r>
      <w:proofErr w:type="spellEnd"/>
      <w:r>
        <w:t xml:space="preserve"> and Kennedy 2011). Even so, intrinsic value has been the foundation of environmental management decisions, such as establishing the US National Park system. </w:t>
      </w:r>
    </w:p>
    <w:p w14:paraId="2F55A94E" w14:textId="77777777" w:rsidR="00EC66B1" w:rsidRDefault="00EC66B1" w:rsidP="00EC66B1">
      <w:r w:rsidRPr="001059AF">
        <w:rPr>
          <w:rStyle w:val="StyleUnderline"/>
        </w:rPr>
        <w:t xml:space="preserve">Sound science is foundational to risk assessment and environmental management. </w:t>
      </w:r>
      <w:r>
        <w:t xml:space="preserve">Assessment endpoints traditionally used in ecological risk assessment have often reflected the values of a relatively small component of society: ecologists and risk assessors. As a result, such assessments may be esoteric from the general public’s perspective, thereby obscuring the transparency of decision making. </w:t>
      </w:r>
      <w:proofErr w:type="gramStart"/>
      <w:r>
        <w:t>In an effort to</w:t>
      </w:r>
      <w:proofErr w:type="gramEnd"/>
      <w:r>
        <w:t xml:space="preserve"> strengthen the basis of environmental decisions, economic valuation has been used to show how human-induced changes in nature’s services impact human well-being. Various tools have been used </w:t>
      </w:r>
      <w:proofErr w:type="gramStart"/>
      <w:r>
        <w:t>in an attempt to</w:t>
      </w:r>
      <w:proofErr w:type="gramEnd"/>
      <w:r>
        <w:t xml:space="preserve"> provide information in a way that is useful to decision makers, including life cycle analysis, ecosystem services valuation, benefit–cost analysis, and resilience analysis. </w:t>
      </w:r>
      <w:r w:rsidRPr="001059AF">
        <w:rPr>
          <w:rStyle w:val="StyleUnderline"/>
        </w:rPr>
        <w:t>These techniques are used by government and business to integrate social, economic, and environmental impacts associated with a given activity</w:t>
      </w:r>
      <w:r>
        <w:t xml:space="preserve"> (e.g., regulation, product development). Overall, </w:t>
      </w:r>
      <w:r w:rsidRPr="001059AF">
        <w:rPr>
          <w:rStyle w:val="StyleUnderline"/>
        </w:rPr>
        <w:t>this information fosters systems thinking and sustainability, allowing decision makers to better understand the consequences of their decisions. It also lessens the likelihood of unanticipated consequences</w:t>
      </w:r>
      <w:r>
        <w:t xml:space="preserve">. Yet, many of those tools involve monetization of nature principally from the anthropocentric view of human well-being. </w:t>
      </w:r>
    </w:p>
    <w:p w14:paraId="044CF03A" w14:textId="77777777" w:rsidR="00EC66B1" w:rsidRDefault="00EC66B1" w:rsidP="00EC66B1">
      <w:r>
        <w:t xml:space="preserve">Intrinsic and economic valuation need not be mutually exclusive; there is room for both perspectives. If we, as a species, view ourselves as part of the environment, not separate from it, then we will understand that environmental well-being leads to human well-being. This understanding requires a shift in the current paradigms of </w:t>
      </w:r>
      <w:proofErr w:type="spellStart"/>
      <w:r>
        <w:t>ecocentric</w:t>
      </w:r>
      <w:proofErr w:type="spellEnd"/>
      <w:r>
        <w:t xml:space="preserve"> and anthropocentric approaches, both of which cast nature as separate from humans, in the first as an entity with its own intrinsic value, and in the second as a system that provides benefits to humans. We put forward </w:t>
      </w:r>
      <w:r w:rsidRPr="001059AF">
        <w:rPr>
          <w:rStyle w:val="StyleUnderline"/>
        </w:rPr>
        <w:t>the concept of a shared well-being that unites humans and nature through a common future</w:t>
      </w:r>
      <w:r>
        <w:t xml:space="preserve">. This concept </w:t>
      </w:r>
      <w:r w:rsidRPr="001059AF">
        <w:rPr>
          <w:rStyle w:val="StyleUnderline"/>
        </w:rPr>
        <w:t xml:space="preserve">places humans and nature on the same playing field and leads to a decision-making framework that explicitly considers both </w:t>
      </w:r>
      <w:proofErr w:type="spellStart"/>
      <w:r w:rsidRPr="001059AF">
        <w:rPr>
          <w:rStyle w:val="StyleUnderline"/>
        </w:rPr>
        <w:t>ecocentric</w:t>
      </w:r>
      <w:proofErr w:type="spellEnd"/>
      <w:r w:rsidRPr="001059AF">
        <w:rPr>
          <w:rStyle w:val="StyleUnderline"/>
        </w:rPr>
        <w:t xml:space="preserve"> and anthropocentric perspectives.</w:t>
      </w:r>
      <w:r>
        <w:t xml:space="preserve"> Clearly financial stability is important to people, yet there is more to human well-being than monetary wealth. Mental, spiritual, and social wealth are also fundamental to human well-being and fulfillment. Focusing on short-term financial outcomes rather than on long-term environmental (which includes human) well-being results in decisions and choices that have consequences for both present and future generations (e.g., sea level rise, climate impacts, nutrient pollution). Methods for economic valuation and monetization are well developed and play critical roles in society and decision making, whereas methods to quantify the intrinsic value of nature are evolving and have not reached the same level of acceptance. It currently is exceedingly difficult to quantify the full value of environmental stewardship, yet we only need to quantify enough to make well-informed decisions. </w:t>
      </w:r>
      <w:proofErr w:type="gramStart"/>
      <w:r>
        <w:t>Ultimately</w:t>
      </w:r>
      <w:proofErr w:type="gramEnd"/>
      <w:r>
        <w:t xml:space="preserve"> we see ourselves as environmental pragmatists (</w:t>
      </w:r>
      <w:proofErr w:type="spellStart"/>
      <w:r>
        <w:t>Doorn</w:t>
      </w:r>
      <w:proofErr w:type="spellEnd"/>
      <w:r>
        <w:t xml:space="preserve"> this issue), embracing ethical and valuation pluralism. By acknowledging the intrinsic value of ecosystems and protecting them for their own sake (</w:t>
      </w:r>
      <w:proofErr w:type="spellStart"/>
      <w:r>
        <w:t>Selck</w:t>
      </w:r>
      <w:proofErr w:type="spellEnd"/>
      <w:r>
        <w:t xml:space="preserve"> et al. 2017), human health and well-being will naturally increase. As pragmatists, our goal is to provide effective solutions to environmental problems. The challenge is to develop scientifically rigorous approaches that include both intrinsic and economic value in the calculus of environmental decision making.</w:t>
      </w:r>
    </w:p>
    <w:p w14:paraId="3A8336D2" w14:textId="77777777" w:rsidR="00EC224B" w:rsidRPr="00353158" w:rsidRDefault="00EC224B" w:rsidP="00353158"/>
    <w:sectPr w:rsidR="00EC224B" w:rsidRPr="00353158"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swiss"/>
    <w:pitch w:val="variable"/>
    <w:sig w:usb0="E1000AEF" w:usb1="5000A1FF" w:usb2="00000000" w:usb3="00000000" w:csb0="000001B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3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7A2FBF"/>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4ED6"/>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0F41"/>
    <w:rsid w:val="0022589F"/>
    <w:rsid w:val="002343FE"/>
    <w:rsid w:val="0023473D"/>
    <w:rsid w:val="00235F7B"/>
    <w:rsid w:val="002502CF"/>
    <w:rsid w:val="0026294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53158"/>
    <w:rsid w:val="0036102A"/>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E6431"/>
    <w:rsid w:val="003F2452"/>
    <w:rsid w:val="003F41EA"/>
    <w:rsid w:val="003F7DF0"/>
    <w:rsid w:val="004039AF"/>
    <w:rsid w:val="00407AFF"/>
    <w:rsid w:val="0041155D"/>
    <w:rsid w:val="0041574A"/>
    <w:rsid w:val="004170BF"/>
    <w:rsid w:val="004270E3"/>
    <w:rsid w:val="004348DC"/>
    <w:rsid w:val="00434921"/>
    <w:rsid w:val="00442018"/>
    <w:rsid w:val="00443909"/>
    <w:rsid w:val="0044391E"/>
    <w:rsid w:val="00446567"/>
    <w:rsid w:val="00447B10"/>
    <w:rsid w:val="00452EE4"/>
    <w:rsid w:val="00452F0B"/>
    <w:rsid w:val="004536D6"/>
    <w:rsid w:val="00457224"/>
    <w:rsid w:val="0047482C"/>
    <w:rsid w:val="00475436"/>
    <w:rsid w:val="0048047E"/>
    <w:rsid w:val="00482AF9"/>
    <w:rsid w:val="00496BB2"/>
    <w:rsid w:val="004A15D9"/>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2A34"/>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2DAB"/>
    <w:rsid w:val="006235FB"/>
    <w:rsid w:val="00626A15"/>
    <w:rsid w:val="006379E9"/>
    <w:rsid w:val="006438CB"/>
    <w:rsid w:val="006448F6"/>
    <w:rsid w:val="006529B9"/>
    <w:rsid w:val="00654695"/>
    <w:rsid w:val="0065500A"/>
    <w:rsid w:val="00655217"/>
    <w:rsid w:val="0065727C"/>
    <w:rsid w:val="00657D83"/>
    <w:rsid w:val="00665D60"/>
    <w:rsid w:val="00674A78"/>
    <w:rsid w:val="00696A16"/>
    <w:rsid w:val="006A4840"/>
    <w:rsid w:val="006A52A0"/>
    <w:rsid w:val="006A7E1D"/>
    <w:rsid w:val="006C3A56"/>
    <w:rsid w:val="006C48F1"/>
    <w:rsid w:val="006D13F4"/>
    <w:rsid w:val="006D1607"/>
    <w:rsid w:val="006D6AED"/>
    <w:rsid w:val="006E6D0B"/>
    <w:rsid w:val="006F126E"/>
    <w:rsid w:val="006F178D"/>
    <w:rsid w:val="006F32C9"/>
    <w:rsid w:val="006F3834"/>
    <w:rsid w:val="006F5693"/>
    <w:rsid w:val="006F5D4C"/>
    <w:rsid w:val="00717B01"/>
    <w:rsid w:val="007227D9"/>
    <w:rsid w:val="0072491F"/>
    <w:rsid w:val="00725598"/>
    <w:rsid w:val="007374A1"/>
    <w:rsid w:val="00740B2B"/>
    <w:rsid w:val="00752712"/>
    <w:rsid w:val="00753A84"/>
    <w:rsid w:val="007611F5"/>
    <w:rsid w:val="007619E4"/>
    <w:rsid w:val="00761E75"/>
    <w:rsid w:val="0076495E"/>
    <w:rsid w:val="00765FC8"/>
    <w:rsid w:val="00775694"/>
    <w:rsid w:val="00793F46"/>
    <w:rsid w:val="007A1325"/>
    <w:rsid w:val="007A1A18"/>
    <w:rsid w:val="007A2FBF"/>
    <w:rsid w:val="007A3BAF"/>
    <w:rsid w:val="007B53D8"/>
    <w:rsid w:val="007C22C5"/>
    <w:rsid w:val="007C3DD7"/>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36B1A"/>
    <w:rsid w:val="00840E7B"/>
    <w:rsid w:val="00841DC0"/>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1D32"/>
    <w:rsid w:val="008C2342"/>
    <w:rsid w:val="008C77B6"/>
    <w:rsid w:val="008C7C44"/>
    <w:rsid w:val="008D1B91"/>
    <w:rsid w:val="008D724A"/>
    <w:rsid w:val="008E7924"/>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C7680"/>
    <w:rsid w:val="009D15DB"/>
    <w:rsid w:val="009D3133"/>
    <w:rsid w:val="009E160D"/>
    <w:rsid w:val="009F1CBB"/>
    <w:rsid w:val="009F3305"/>
    <w:rsid w:val="009F6102"/>
    <w:rsid w:val="009F6FB2"/>
    <w:rsid w:val="00A0242C"/>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A7F4C"/>
    <w:rsid w:val="00AB122B"/>
    <w:rsid w:val="00AB21B0"/>
    <w:rsid w:val="00AB48D3"/>
    <w:rsid w:val="00AE0243"/>
    <w:rsid w:val="00AE1BAD"/>
    <w:rsid w:val="00AE2124"/>
    <w:rsid w:val="00AE24BC"/>
    <w:rsid w:val="00AE3E3F"/>
    <w:rsid w:val="00AF2516"/>
    <w:rsid w:val="00AF4760"/>
    <w:rsid w:val="00AF55D4"/>
    <w:rsid w:val="00B0053E"/>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3562"/>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1CED"/>
    <w:rsid w:val="00CC7A4E"/>
    <w:rsid w:val="00CD1359"/>
    <w:rsid w:val="00CD4C83"/>
    <w:rsid w:val="00D01EDC"/>
    <w:rsid w:val="00D078AA"/>
    <w:rsid w:val="00D10058"/>
    <w:rsid w:val="00D10AC8"/>
    <w:rsid w:val="00D11978"/>
    <w:rsid w:val="00D15E30"/>
    <w:rsid w:val="00D16129"/>
    <w:rsid w:val="00D25DBD"/>
    <w:rsid w:val="00D26929"/>
    <w:rsid w:val="00D30CBD"/>
    <w:rsid w:val="00D30D9E"/>
    <w:rsid w:val="00D33908"/>
    <w:rsid w:val="00D354F2"/>
    <w:rsid w:val="00D36C30"/>
    <w:rsid w:val="00D37C90"/>
    <w:rsid w:val="00D43A8C"/>
    <w:rsid w:val="00D46BBE"/>
    <w:rsid w:val="00D53072"/>
    <w:rsid w:val="00D61A4E"/>
    <w:rsid w:val="00D634EA"/>
    <w:rsid w:val="00D713A1"/>
    <w:rsid w:val="00D733C1"/>
    <w:rsid w:val="00D77956"/>
    <w:rsid w:val="00D80F0C"/>
    <w:rsid w:val="00D91D74"/>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0D42"/>
    <w:rsid w:val="00E420DD"/>
    <w:rsid w:val="00E42E4C"/>
    <w:rsid w:val="00E47013"/>
    <w:rsid w:val="00E541F9"/>
    <w:rsid w:val="00E57B79"/>
    <w:rsid w:val="00E63419"/>
    <w:rsid w:val="00E64496"/>
    <w:rsid w:val="00E72115"/>
    <w:rsid w:val="00E80F61"/>
    <w:rsid w:val="00E8322E"/>
    <w:rsid w:val="00E903E0"/>
    <w:rsid w:val="00EA1115"/>
    <w:rsid w:val="00EA39EB"/>
    <w:rsid w:val="00EA58CE"/>
    <w:rsid w:val="00EB33FF"/>
    <w:rsid w:val="00EB3D1A"/>
    <w:rsid w:val="00EC224B"/>
    <w:rsid w:val="00EC2759"/>
    <w:rsid w:val="00EC66B1"/>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278"/>
    <w:rsid w:val="00F57FFB"/>
    <w:rsid w:val="00F601E6"/>
    <w:rsid w:val="00F73954"/>
    <w:rsid w:val="00F94060"/>
    <w:rsid w:val="00F9531E"/>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A0FB4C"/>
  <w15:docId w15:val="{C6FA4E11-99EF-534C-B502-F77FA0AED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44391E"/>
    <w:pPr>
      <w:spacing w:after="160" w:line="259" w:lineRule="auto"/>
    </w:pPr>
    <w:rPr>
      <w:rFonts w:ascii="Georgia" w:eastAsiaTheme="minorHAnsi" w:hAnsi="Georgia"/>
      <w:sz w:val="22"/>
      <w:szCs w:val="22"/>
    </w:rPr>
  </w:style>
  <w:style w:type="paragraph" w:styleId="Heading1">
    <w:name w:val="heading 1"/>
    <w:aliases w:val="Pocket"/>
    <w:basedOn w:val="Normal"/>
    <w:next w:val="Normal"/>
    <w:link w:val="Heading1Char"/>
    <w:qFormat/>
    <w:rsid w:val="0044391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44391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44391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44391E"/>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44391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4391E"/>
  </w:style>
  <w:style w:type="character" w:customStyle="1" w:styleId="Heading1Char">
    <w:name w:val="Heading 1 Char"/>
    <w:aliases w:val="Pocket Char"/>
    <w:basedOn w:val="DefaultParagraphFont"/>
    <w:link w:val="Heading1"/>
    <w:rsid w:val="0044391E"/>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44391E"/>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44391E"/>
    <w:rPr>
      <w:rFonts w:ascii="Georgia" w:eastAsiaTheme="majorEastAsia" w:hAnsi="Georgia" w:cstheme="majorBidi"/>
      <w:b/>
      <w:sz w:val="32"/>
      <w:u w:val="single"/>
    </w:rPr>
  </w:style>
  <w:style w:type="character" w:customStyle="1" w:styleId="Heading4Char">
    <w:name w:val="Heading 4 Char"/>
    <w:aliases w:val="Tag Char"/>
    <w:basedOn w:val="DefaultParagraphFont"/>
    <w:link w:val="Heading4"/>
    <w:uiPriority w:val="3"/>
    <w:rsid w:val="0044391E"/>
    <w:rPr>
      <w:rFonts w:ascii="Georgia" w:eastAsiaTheme="majorEastAsia" w:hAnsi="Georgia" w:cstheme="majorBidi"/>
      <w:b/>
      <w:iCs/>
      <w:sz w:val="26"/>
      <w:szCs w:val="22"/>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44391E"/>
    <w:rPr>
      <w:b/>
      <w:bCs/>
      <w:sz w:val="26"/>
      <w:u w:val="none"/>
    </w:rPr>
  </w:style>
  <w:style w:type="character" w:customStyle="1" w:styleId="StyleUnderline">
    <w:name w:val="Style Underline"/>
    <w:aliases w:val="Underline,Intense Emphasis1,Style Bold Underline,Intense Emphasis11,apple-style-span + 6 pt,Kern at 16 pt,Bold,Intense Emphasis111,Intense Emphasis2,HHeading 3 + 12 pt,Style,Underline Char,Cards + Font: 12 pt Char,Intense Emphasis1111,c,ci"/>
    <w:basedOn w:val="DefaultParagraphFont"/>
    <w:uiPriority w:val="6"/>
    <w:qFormat/>
    <w:rsid w:val="0044391E"/>
    <w:rPr>
      <w:b/>
      <w:sz w:val="22"/>
      <w:u w:val="single"/>
    </w:rPr>
  </w:style>
  <w:style w:type="character" w:styleId="Emphasis">
    <w:name w:val="Emphasis"/>
    <w:aliases w:val="emphasis in card,CD Card,Minimized,minimized,Evidence,Highlighted,tag2,Size 10,ED - Tag,emphasis,Underlined,Bold Underline,Emphasis!!,small,Qualifications,normal card text,bold underline,Shrunk,qualifications in card,qualifications,Style1,Box,B,s"/>
    <w:basedOn w:val="DefaultParagraphFont"/>
    <w:link w:val="textbold"/>
    <w:uiPriority w:val="7"/>
    <w:qFormat/>
    <w:rsid w:val="0044391E"/>
    <w:rPr>
      <w:rFonts w:ascii="Georgia" w:hAnsi="Georgia"/>
      <w:b/>
      <w:i w:val="0"/>
      <w:iCs/>
      <w:sz w:val="22"/>
      <w:u w:val="single"/>
      <w:bdr w:val="single" w:sz="8" w:space="0" w:color="auto"/>
    </w:rPr>
  </w:style>
  <w:style w:type="character" w:styleId="FollowedHyperlink">
    <w:name w:val="FollowedHyperlink"/>
    <w:basedOn w:val="DefaultParagraphFont"/>
    <w:uiPriority w:val="99"/>
    <w:semiHidden/>
    <w:unhideWhenUsed/>
    <w:rsid w:val="0044391E"/>
    <w:rPr>
      <w:color w:val="auto"/>
      <w:u w:val="none"/>
    </w:rPr>
  </w:style>
  <w:style w:type="character" w:styleId="Hyperlink">
    <w:name w:val="Hyperlink"/>
    <w:basedOn w:val="DefaultParagraphFont"/>
    <w:uiPriority w:val="99"/>
    <w:semiHidden/>
    <w:unhideWhenUsed/>
    <w:rsid w:val="0044391E"/>
    <w:rPr>
      <w:color w:val="auto"/>
      <w:u w:val="none"/>
    </w:rPr>
  </w:style>
  <w:style w:type="paragraph" w:styleId="DocumentMap">
    <w:name w:val="Document Map"/>
    <w:basedOn w:val="Normal"/>
    <w:link w:val="DocumentMapChar"/>
    <w:uiPriority w:val="99"/>
    <w:semiHidden/>
    <w:unhideWhenUsed/>
    <w:rsid w:val="00E80F61"/>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E80F61"/>
    <w:rPr>
      <w:rFonts w:ascii="Lucida Grande" w:hAnsi="Lucida Grande" w:cs="Lucida Grande"/>
    </w:rPr>
  </w:style>
  <w:style w:type="paragraph" w:customStyle="1" w:styleId="textbold">
    <w:name w:val="text bold"/>
    <w:basedOn w:val="Normal"/>
    <w:link w:val="Emphasis"/>
    <w:uiPriority w:val="7"/>
    <w:qFormat/>
    <w:rsid w:val="003E6431"/>
    <w:pPr>
      <w:pBdr>
        <w:top w:val="single" w:sz="4" w:space="0" w:color="auto"/>
        <w:left w:val="single" w:sz="4" w:space="0" w:color="auto"/>
        <w:bottom w:val="single" w:sz="4" w:space="0" w:color="auto"/>
        <w:right w:val="single" w:sz="4" w:space="0" w:color="auto"/>
      </w:pBdr>
      <w:ind w:left="720"/>
      <w:jc w:val="both"/>
    </w:pPr>
    <w:rPr>
      <w:rFonts w:eastAsiaTheme="minorEastAsia"/>
      <w:b/>
      <w:iCs/>
      <w:szCs w:val="24"/>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8459394">
      <w:bodyDiv w:val="1"/>
      <w:marLeft w:val="0"/>
      <w:marRight w:val="0"/>
      <w:marTop w:val="0"/>
      <w:marBottom w:val="0"/>
      <w:divBdr>
        <w:top w:val="none" w:sz="0" w:space="0" w:color="auto"/>
        <w:left w:val="none" w:sz="0" w:space="0" w:color="auto"/>
        <w:bottom w:val="none" w:sz="0" w:space="0" w:color="auto"/>
        <w:right w:val="none" w:sz="0" w:space="0" w:color="auto"/>
      </w:divBdr>
      <w:divsChild>
        <w:div w:id="227767942">
          <w:marLeft w:val="0"/>
          <w:marRight w:val="0"/>
          <w:marTop w:val="0"/>
          <w:marBottom w:val="0"/>
          <w:divBdr>
            <w:top w:val="none" w:sz="0" w:space="0" w:color="auto"/>
            <w:left w:val="none" w:sz="0" w:space="0" w:color="auto"/>
            <w:bottom w:val="none" w:sz="0" w:space="0" w:color="auto"/>
            <w:right w:val="none" w:sz="0" w:space="0" w:color="auto"/>
          </w:divBdr>
          <w:divsChild>
            <w:div w:id="1225413041">
              <w:marLeft w:val="0"/>
              <w:marRight w:val="0"/>
              <w:marTop w:val="0"/>
              <w:marBottom w:val="0"/>
              <w:divBdr>
                <w:top w:val="none" w:sz="0" w:space="0" w:color="auto"/>
                <w:left w:val="none" w:sz="0" w:space="0" w:color="auto"/>
                <w:bottom w:val="none" w:sz="0" w:space="0" w:color="auto"/>
                <w:right w:val="none" w:sz="0" w:space="0" w:color="auto"/>
              </w:divBdr>
              <w:divsChild>
                <w:div w:id="1448350603">
                  <w:marLeft w:val="0"/>
                  <w:marRight w:val="0"/>
                  <w:marTop w:val="0"/>
                  <w:marBottom w:val="0"/>
                  <w:divBdr>
                    <w:top w:val="none" w:sz="0" w:space="0" w:color="auto"/>
                    <w:left w:val="none" w:sz="0" w:space="0" w:color="auto"/>
                    <w:bottom w:val="none" w:sz="0" w:space="0" w:color="auto"/>
                    <w:right w:val="none" w:sz="0" w:space="0" w:color="auto"/>
                  </w:divBdr>
                  <w:divsChild>
                    <w:div w:id="95324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2499016">
      <w:bodyDiv w:val="1"/>
      <w:marLeft w:val="0"/>
      <w:marRight w:val="0"/>
      <w:marTop w:val="0"/>
      <w:marBottom w:val="0"/>
      <w:divBdr>
        <w:top w:val="none" w:sz="0" w:space="0" w:color="auto"/>
        <w:left w:val="none" w:sz="0" w:space="0" w:color="auto"/>
        <w:bottom w:val="none" w:sz="0" w:space="0" w:color="auto"/>
        <w:right w:val="none" w:sz="0" w:space="0" w:color="auto"/>
      </w:divBdr>
      <w:divsChild>
        <w:div w:id="227303629">
          <w:marLeft w:val="0"/>
          <w:marRight w:val="0"/>
          <w:marTop w:val="0"/>
          <w:marBottom w:val="0"/>
          <w:divBdr>
            <w:top w:val="none" w:sz="0" w:space="0" w:color="auto"/>
            <w:left w:val="none" w:sz="0" w:space="0" w:color="auto"/>
            <w:bottom w:val="none" w:sz="0" w:space="0" w:color="auto"/>
            <w:right w:val="none" w:sz="0" w:space="0" w:color="auto"/>
          </w:divBdr>
          <w:divsChild>
            <w:div w:id="48111819">
              <w:marLeft w:val="0"/>
              <w:marRight w:val="0"/>
              <w:marTop w:val="0"/>
              <w:marBottom w:val="0"/>
              <w:divBdr>
                <w:top w:val="none" w:sz="0" w:space="0" w:color="auto"/>
                <w:left w:val="none" w:sz="0" w:space="0" w:color="auto"/>
                <w:bottom w:val="none" w:sz="0" w:space="0" w:color="auto"/>
                <w:right w:val="none" w:sz="0" w:space="0" w:color="auto"/>
              </w:divBdr>
              <w:divsChild>
                <w:div w:id="1608538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3195179">
      <w:bodyDiv w:val="1"/>
      <w:marLeft w:val="0"/>
      <w:marRight w:val="0"/>
      <w:marTop w:val="0"/>
      <w:marBottom w:val="0"/>
      <w:divBdr>
        <w:top w:val="none" w:sz="0" w:space="0" w:color="auto"/>
        <w:left w:val="none" w:sz="0" w:space="0" w:color="auto"/>
        <w:bottom w:val="none" w:sz="0" w:space="0" w:color="auto"/>
        <w:right w:val="none" w:sz="0" w:space="0" w:color="auto"/>
      </w:divBdr>
      <w:divsChild>
        <w:div w:id="837305066">
          <w:marLeft w:val="0"/>
          <w:marRight w:val="0"/>
          <w:marTop w:val="0"/>
          <w:marBottom w:val="0"/>
          <w:divBdr>
            <w:top w:val="none" w:sz="0" w:space="0" w:color="auto"/>
            <w:left w:val="none" w:sz="0" w:space="0" w:color="auto"/>
            <w:bottom w:val="none" w:sz="0" w:space="0" w:color="auto"/>
            <w:right w:val="none" w:sz="0" w:space="0" w:color="auto"/>
          </w:divBdr>
          <w:divsChild>
            <w:div w:id="378404952">
              <w:marLeft w:val="0"/>
              <w:marRight w:val="0"/>
              <w:marTop w:val="0"/>
              <w:marBottom w:val="0"/>
              <w:divBdr>
                <w:top w:val="none" w:sz="0" w:space="0" w:color="auto"/>
                <w:left w:val="none" w:sz="0" w:space="0" w:color="auto"/>
                <w:bottom w:val="none" w:sz="0" w:space="0" w:color="auto"/>
                <w:right w:val="none" w:sz="0" w:space="0" w:color="auto"/>
              </w:divBdr>
              <w:divsChild>
                <w:div w:id="54645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2831413">
      <w:bodyDiv w:val="1"/>
      <w:marLeft w:val="0"/>
      <w:marRight w:val="0"/>
      <w:marTop w:val="0"/>
      <w:marBottom w:val="0"/>
      <w:divBdr>
        <w:top w:val="none" w:sz="0" w:space="0" w:color="auto"/>
        <w:left w:val="none" w:sz="0" w:space="0" w:color="auto"/>
        <w:bottom w:val="none" w:sz="0" w:space="0" w:color="auto"/>
        <w:right w:val="none" w:sz="0" w:space="0" w:color="auto"/>
      </w:divBdr>
    </w:div>
    <w:div w:id="1355493927">
      <w:bodyDiv w:val="1"/>
      <w:marLeft w:val="0"/>
      <w:marRight w:val="0"/>
      <w:marTop w:val="0"/>
      <w:marBottom w:val="0"/>
      <w:divBdr>
        <w:top w:val="none" w:sz="0" w:space="0" w:color="auto"/>
        <w:left w:val="none" w:sz="0" w:space="0" w:color="auto"/>
        <w:bottom w:val="none" w:sz="0" w:space="0" w:color="auto"/>
        <w:right w:val="none" w:sz="0" w:space="0" w:color="auto"/>
      </w:divBdr>
      <w:divsChild>
        <w:div w:id="9103887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78550267">
              <w:marLeft w:val="0"/>
              <w:marRight w:val="0"/>
              <w:marTop w:val="0"/>
              <w:marBottom w:val="0"/>
              <w:divBdr>
                <w:top w:val="none" w:sz="0" w:space="0" w:color="auto"/>
                <w:left w:val="none" w:sz="0" w:space="0" w:color="auto"/>
                <w:bottom w:val="none" w:sz="0" w:space="0" w:color="auto"/>
                <w:right w:val="none" w:sz="0" w:space="0" w:color="auto"/>
              </w:divBdr>
              <w:divsChild>
                <w:div w:id="1460875601">
                  <w:marLeft w:val="0"/>
                  <w:marRight w:val="0"/>
                  <w:marTop w:val="0"/>
                  <w:marBottom w:val="0"/>
                  <w:divBdr>
                    <w:top w:val="none" w:sz="0" w:space="0" w:color="auto"/>
                    <w:left w:val="none" w:sz="0" w:space="0" w:color="auto"/>
                    <w:bottom w:val="none" w:sz="0" w:space="0" w:color="auto"/>
                    <w:right w:val="none" w:sz="0" w:space="0" w:color="auto"/>
                  </w:divBdr>
                  <w:divsChild>
                    <w:div w:id="260455744">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86617077">
                          <w:marLeft w:val="0"/>
                          <w:marRight w:val="0"/>
                          <w:marTop w:val="0"/>
                          <w:marBottom w:val="0"/>
                          <w:divBdr>
                            <w:top w:val="none" w:sz="0" w:space="0" w:color="auto"/>
                            <w:left w:val="none" w:sz="0" w:space="0" w:color="auto"/>
                            <w:bottom w:val="none" w:sz="0" w:space="0" w:color="auto"/>
                            <w:right w:val="none" w:sz="0" w:space="0" w:color="auto"/>
                          </w:divBdr>
                          <w:divsChild>
                            <w:div w:id="1479179186">
                              <w:blockQuote w:val="1"/>
                              <w:marLeft w:val="96"/>
                              <w:marRight w:val="0"/>
                              <w:marTop w:val="0"/>
                              <w:marBottom w:val="0"/>
                              <w:divBdr>
                                <w:top w:val="none" w:sz="0" w:space="0" w:color="auto"/>
                                <w:left w:val="single" w:sz="6" w:space="6" w:color="CCCCCC"/>
                                <w:bottom w:val="none" w:sz="0" w:space="0" w:color="auto"/>
                                <w:right w:val="none" w:sz="0" w:space="0" w:color="auto"/>
                              </w:divBdr>
                              <w:divsChild>
                                <w:div w:id="72869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6542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cot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6310010-1A05-4BBE-BCBC-694D12C87403}">
  <ds:schemaRefs>
    <ds:schemaRef ds:uri="http://schemas.openxmlformats.org/officeDocument/2006/bibliography"/>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6C695485-26C2-4287-99C4-620F927462C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11228</Words>
  <Characters>64001</Characters>
  <Application>Microsoft Office Word</Application>
  <DocSecurity>0</DocSecurity>
  <Lines>533</Lines>
  <Paragraphs>150</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75079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Scott Wheeler</cp:lastModifiedBy>
  <cp:revision>2</cp:revision>
  <dcterms:created xsi:type="dcterms:W3CDTF">2021-07-15T23:12:00Z</dcterms:created>
  <dcterms:modified xsi:type="dcterms:W3CDTF">2021-07-15T23:12:00Z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