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3D1E9" w14:textId="77777777" w:rsidR="00B45FE9" w:rsidRDefault="00B722B3" w:rsidP="00B722B3">
      <w:pPr>
        <w:pStyle w:val="Heading1"/>
      </w:pPr>
      <w:r>
        <w:t>Neg</w:t>
      </w:r>
    </w:p>
    <w:p w14:paraId="1D22FCEC" w14:textId="57CB6452" w:rsidR="00D74EF9" w:rsidRDefault="00D74EF9" w:rsidP="00B722B3">
      <w:pPr>
        <w:pStyle w:val="Heading2"/>
      </w:pPr>
      <w:r>
        <w:lastRenderedPageBreak/>
        <w:t>Notes</w:t>
      </w:r>
    </w:p>
    <w:p w14:paraId="6528DDB0" w14:textId="77777777" w:rsidR="00B722B3" w:rsidRDefault="00B722B3" w:rsidP="00B722B3">
      <w:pPr>
        <w:pStyle w:val="Heading2"/>
      </w:pPr>
      <w:r>
        <w:lastRenderedPageBreak/>
        <w:t>Case</w:t>
      </w:r>
    </w:p>
    <w:p w14:paraId="2BC56014" w14:textId="77777777" w:rsidR="001B3E3B" w:rsidRPr="00124634" w:rsidRDefault="001B3E3B" w:rsidP="001B3E3B"/>
    <w:p w14:paraId="4E03A5C6" w14:textId="77777777" w:rsidR="001B3E3B" w:rsidRDefault="001B3E3B" w:rsidP="001B3E3B">
      <w:pPr>
        <w:pStyle w:val="Heading3"/>
      </w:pPr>
      <w:r>
        <w:lastRenderedPageBreak/>
        <w:t xml:space="preserve">1NC – melancholia bad </w:t>
      </w:r>
    </w:p>
    <w:p w14:paraId="7CFB73D8" w14:textId="77777777" w:rsidR="001B3E3B" w:rsidRDefault="001B3E3B" w:rsidP="001B3E3B">
      <w:pPr>
        <w:pStyle w:val="Heading4"/>
      </w:pPr>
      <w:r>
        <w:t xml:space="preserve">The aff mystifies the search for the lost object, </w:t>
      </w:r>
      <w:r w:rsidRPr="000966DE">
        <w:t>its</w:t>
      </w:r>
      <w:r>
        <w:t xml:space="preserve"> absence strips the melancholic of hope in the future, generating ressentiment and self-loathing </w:t>
      </w:r>
    </w:p>
    <w:p w14:paraId="55981A48" w14:textId="77777777" w:rsidR="001B3E3B" w:rsidRPr="000966DE" w:rsidRDefault="001B3E3B" w:rsidP="001B3E3B">
      <w:r w:rsidRPr="000966DE">
        <w:rPr>
          <w:rStyle w:val="StyleStyleBold12pt"/>
        </w:rPr>
        <w:t>Gana 6</w:t>
      </w:r>
      <w:r>
        <w:t xml:space="preserve"> (Nouri Gana, </w:t>
      </w:r>
      <w:r>
        <w:rPr>
          <w:i/>
          <w:iCs/>
        </w:rPr>
        <w:t xml:space="preserve">The Vicissitudes of Melancholia in Freud and Joyce, </w:t>
      </w:r>
      <w:r>
        <w:t>James Joyce Quarterly, Fall 2006)//KS3</w:t>
      </w:r>
    </w:p>
    <w:p w14:paraId="47351CE3" w14:textId="77777777" w:rsidR="001B3E3B" w:rsidRPr="0035062F" w:rsidRDefault="001B3E3B" w:rsidP="001B3E3B">
      <w:pPr>
        <w:rPr>
          <w:rFonts w:ascii="Times New Roman" w:eastAsia="Times New Roman" w:hAnsi="Times New Roman" w:cs="Times New Roman"/>
          <w:sz w:val="16"/>
        </w:rPr>
      </w:pPr>
      <w:r w:rsidRPr="00F97CC5">
        <w:rPr>
          <w:rFonts w:ascii="Times New Roman" w:eastAsia="Times New Roman" w:hAnsi="Times New Roman" w:cs="Times New Roman"/>
          <w:sz w:val="16"/>
        </w:rPr>
        <w:t>As a sign of commitment to the priesthood, the chalice belongs to a system of symbolic exchange and reparation: unless it has become unserviceable, it can be?</w:t>
      </w:r>
      <w:r w:rsidRPr="0035062F">
        <w:rPr>
          <w:rFonts w:ascii="Times New Roman" w:eastAsia="Times New Roman" w:hAnsi="Times New Roman" w:cs="Times New Roman"/>
          <w:sz w:val="16"/>
        </w:rPr>
        <w:t xml:space="preserve"> A</w:t>
      </w:r>
      <w:r w:rsidRPr="00F97CC5">
        <w:rPr>
          <w:rFonts w:ascii="Times New Roman" w:eastAsia="Times New Roman" w:hAnsi="Times New Roman" w:cs="Times New Roman"/>
          <w:sz w:val="16"/>
        </w:rPr>
        <w:t xml:space="preserve">s the text of the story itself implies? repaired, regilded, and reconsecrated without complications. But as a singular and ideal object (ideal in satisfying, that is, the needs of sublimated sexual instincts), the chalice cannot be placed within an economic system of circulation and exchange. In drawing a firm connection between the breaking of the chalice and the onset of Father Flynn's crisis, Eliza establishes that the </w:t>
      </w:r>
      <w:r w:rsidRPr="00F97CC5">
        <w:rPr>
          <w:rFonts w:ascii="Times New Roman" w:eastAsia="Times New Roman" w:hAnsi="Times New Roman" w:cs="Times New Roman"/>
          <w:sz w:val="24"/>
          <w:u w:val="single"/>
        </w:rPr>
        <w:t>chalice condenses the economy of priesthood (in effect, Father Flynn's life task), and as such its</w:t>
      </w:r>
      <w:r w:rsidRPr="000966DE">
        <w:rPr>
          <w:rFonts w:ascii="Times New Roman" w:eastAsia="Times New Roman" w:hAnsi="Times New Roman" w:cs="Times New Roman"/>
          <w:sz w:val="24"/>
          <w:u w:val="single"/>
        </w:rPr>
        <w:t xml:space="preserve"> loss pertains to an inimitable object that cannot possibly be recovered or redeemed. As Freud intimates in "Mourning and Melancholia," the </w:t>
      </w:r>
      <w:r w:rsidRPr="001E46D3">
        <w:rPr>
          <w:rFonts w:ascii="Times New Roman" w:eastAsia="Times New Roman" w:hAnsi="Times New Roman" w:cs="Times New Roman"/>
          <w:sz w:val="24"/>
          <w:highlight w:val="green"/>
          <w:u w:val="single"/>
        </w:rPr>
        <w:t>loss of an</w:t>
      </w:r>
      <w:r w:rsidRPr="000966DE">
        <w:rPr>
          <w:rFonts w:ascii="Times New Roman" w:eastAsia="Times New Roman" w:hAnsi="Times New Roman" w:cs="Times New Roman"/>
          <w:sz w:val="24"/>
          <w:u w:val="single"/>
        </w:rPr>
        <w:t xml:space="preserve"> ideal </w:t>
      </w:r>
      <w:r w:rsidRPr="001E46D3">
        <w:rPr>
          <w:rFonts w:ascii="Times New Roman" w:eastAsia="Times New Roman" w:hAnsi="Times New Roman" w:cs="Times New Roman"/>
          <w:sz w:val="24"/>
          <w:highlight w:val="green"/>
          <w:u w:val="single"/>
        </w:rPr>
        <w:t>object is</w:t>
      </w:r>
      <w:r w:rsidRPr="000966DE">
        <w:rPr>
          <w:rFonts w:ascii="Times New Roman" w:eastAsia="Times New Roman" w:hAnsi="Times New Roman" w:cs="Times New Roman"/>
          <w:sz w:val="24"/>
          <w:u w:val="single"/>
        </w:rPr>
        <w:t xml:space="preserve"> </w:t>
      </w:r>
      <w:r w:rsidRPr="001E46D3">
        <w:rPr>
          <w:rFonts w:ascii="Times New Roman" w:eastAsia="Times New Roman" w:hAnsi="Times New Roman" w:cs="Times New Roman"/>
          <w:sz w:val="24"/>
          <w:highlight w:val="green"/>
          <w:u w:val="single"/>
        </w:rPr>
        <w:t>hardly amenable to</w:t>
      </w:r>
      <w:r w:rsidRPr="000966DE">
        <w:rPr>
          <w:rFonts w:ascii="Times New Roman" w:eastAsia="Times New Roman" w:hAnsi="Times New Roman" w:cs="Times New Roman"/>
          <w:sz w:val="24"/>
          <w:u w:val="single"/>
        </w:rPr>
        <w:t xml:space="preserve"> the conciliatory work of </w:t>
      </w:r>
      <w:r w:rsidRPr="001E46D3">
        <w:rPr>
          <w:rFonts w:ascii="Times New Roman" w:eastAsia="Times New Roman" w:hAnsi="Times New Roman" w:cs="Times New Roman"/>
          <w:sz w:val="24"/>
          <w:highlight w:val="green"/>
          <w:u w:val="single"/>
        </w:rPr>
        <w:t>mourning</w:t>
      </w:r>
      <w:r w:rsidRPr="0035062F">
        <w:rPr>
          <w:rFonts w:ascii="Times New Roman" w:eastAsia="Times New Roman" w:hAnsi="Times New Roman" w:cs="Times New Roman"/>
          <w:sz w:val="16"/>
        </w:rPr>
        <w:t xml:space="preserve">. Father Flynn's uncertainty, in fact, about whether he committed a sin in breaking the chalice, intensifies his sense of having done so. This experience is not at all restricted to Father Flynn but extends to many other Dubliners, including Eveline, Mrs. Sinico, and Gretta, </w:t>
      </w:r>
      <w:r w:rsidRPr="001E46D3">
        <w:rPr>
          <w:rFonts w:ascii="Times New Roman" w:eastAsia="Times New Roman" w:hAnsi="Times New Roman" w:cs="Times New Roman"/>
          <w:sz w:val="24"/>
          <w:highlight w:val="green"/>
          <w:u w:val="single"/>
        </w:rPr>
        <w:t>In all</w:t>
      </w:r>
      <w:r w:rsidRPr="000966DE">
        <w:rPr>
          <w:rFonts w:ascii="Times New Roman" w:eastAsia="Times New Roman" w:hAnsi="Times New Roman" w:cs="Times New Roman"/>
          <w:sz w:val="24"/>
          <w:u w:val="single"/>
        </w:rPr>
        <w:t xml:space="preserve"> these </w:t>
      </w:r>
      <w:r w:rsidRPr="001E46D3">
        <w:rPr>
          <w:rFonts w:ascii="Times New Roman" w:eastAsia="Times New Roman" w:hAnsi="Times New Roman" w:cs="Times New Roman"/>
          <w:sz w:val="24"/>
          <w:highlight w:val="green"/>
          <w:u w:val="single"/>
        </w:rPr>
        <w:t>cases, something untruthful</w:t>
      </w:r>
      <w:r w:rsidRPr="000966DE">
        <w:rPr>
          <w:rFonts w:ascii="Times New Roman" w:eastAsia="Times New Roman" w:hAnsi="Times New Roman" w:cs="Times New Roman"/>
          <w:sz w:val="24"/>
          <w:u w:val="single"/>
        </w:rPr>
        <w:t xml:space="preserve"> </w:t>
      </w:r>
      <w:r w:rsidRPr="001E46D3">
        <w:rPr>
          <w:rFonts w:ascii="Times New Roman" w:eastAsia="Times New Roman" w:hAnsi="Times New Roman" w:cs="Times New Roman"/>
          <w:sz w:val="24"/>
          <w:highlight w:val="green"/>
          <w:u w:val="single"/>
        </w:rPr>
        <w:t>and in excess of reality</w:t>
      </w:r>
      <w:r w:rsidRPr="000966DE">
        <w:rPr>
          <w:rFonts w:ascii="Times New Roman" w:eastAsia="Times New Roman" w:hAnsi="Times New Roman" w:cs="Times New Roman"/>
          <w:sz w:val="24"/>
          <w:u w:val="single"/>
        </w:rPr>
        <w:t xml:space="preserve">, something that contains de facto no guilt at all, </w:t>
      </w:r>
      <w:r w:rsidRPr="001E46D3">
        <w:rPr>
          <w:rFonts w:ascii="Times New Roman" w:eastAsia="Times New Roman" w:hAnsi="Times New Roman" w:cs="Times New Roman"/>
          <w:sz w:val="24"/>
          <w:highlight w:val="green"/>
          <w:u w:val="single"/>
        </w:rPr>
        <w:t>burdens the mind</w:t>
      </w:r>
      <w:r w:rsidRPr="000966DE">
        <w:rPr>
          <w:rFonts w:ascii="Times New Roman" w:eastAsia="Times New Roman" w:hAnsi="Times New Roman" w:cs="Times New Roman"/>
          <w:sz w:val="24"/>
          <w:u w:val="single"/>
        </w:rPr>
        <w:t xml:space="preserve"> of its creator </w:t>
      </w:r>
      <w:r w:rsidRPr="001E46D3">
        <w:rPr>
          <w:rFonts w:ascii="Times New Roman" w:eastAsia="Times New Roman" w:hAnsi="Times New Roman" w:cs="Times New Roman"/>
          <w:sz w:val="24"/>
          <w:highlight w:val="green"/>
          <w:u w:val="single"/>
        </w:rPr>
        <w:t>and puts</w:t>
      </w:r>
      <w:r w:rsidRPr="000966DE">
        <w:rPr>
          <w:rFonts w:ascii="Times New Roman" w:eastAsia="Times New Roman" w:hAnsi="Times New Roman" w:cs="Times New Roman"/>
          <w:sz w:val="24"/>
          <w:u w:val="single"/>
        </w:rPr>
        <w:t xml:space="preserve"> his or </w:t>
      </w:r>
      <w:r w:rsidRPr="001E46D3">
        <w:rPr>
          <w:rFonts w:ascii="Times New Roman" w:eastAsia="Times New Roman" w:hAnsi="Times New Roman" w:cs="Times New Roman"/>
          <w:sz w:val="24"/>
          <w:highlight w:val="green"/>
          <w:u w:val="single"/>
        </w:rPr>
        <w:t>her psychological makeup in total disarray</w:t>
      </w:r>
      <w:r w:rsidRPr="000966DE">
        <w:rPr>
          <w:rFonts w:ascii="Times New Roman" w:eastAsia="Times New Roman" w:hAnsi="Times New Roman" w:cs="Times New Roman"/>
          <w:sz w:val="24"/>
          <w:u w:val="single"/>
        </w:rPr>
        <w:t xml:space="preserve">. Such a burden constitutes one aspect of paralysis in Dubliners. </w:t>
      </w:r>
      <w:r w:rsidRPr="001E46D3">
        <w:rPr>
          <w:rFonts w:ascii="Times New Roman" w:eastAsia="Times New Roman" w:hAnsi="Times New Roman" w:cs="Times New Roman"/>
          <w:sz w:val="24"/>
          <w:highlight w:val="green"/>
          <w:u w:val="single"/>
        </w:rPr>
        <w:t>Feeding</w:t>
      </w:r>
      <w:r w:rsidRPr="000966DE">
        <w:rPr>
          <w:rFonts w:ascii="Times New Roman" w:eastAsia="Times New Roman" w:hAnsi="Times New Roman" w:cs="Times New Roman"/>
          <w:sz w:val="24"/>
          <w:u w:val="single"/>
        </w:rPr>
        <w:t xml:space="preserve"> primarily </w:t>
      </w:r>
      <w:r w:rsidRPr="001E46D3">
        <w:rPr>
          <w:rFonts w:ascii="Times New Roman" w:eastAsia="Times New Roman" w:hAnsi="Times New Roman" w:cs="Times New Roman"/>
          <w:sz w:val="24"/>
          <w:highlight w:val="green"/>
          <w:u w:val="single"/>
        </w:rPr>
        <w:t>on</w:t>
      </w:r>
      <w:r w:rsidRPr="000966DE">
        <w:rPr>
          <w:rFonts w:ascii="Times New Roman" w:eastAsia="Times New Roman" w:hAnsi="Times New Roman" w:cs="Times New Roman"/>
          <w:sz w:val="24"/>
          <w:u w:val="single"/>
        </w:rPr>
        <w:t xml:space="preserve"> a persistent sense of </w:t>
      </w:r>
      <w:r w:rsidRPr="001E46D3">
        <w:rPr>
          <w:rFonts w:ascii="Times New Roman" w:eastAsia="Times New Roman" w:hAnsi="Times New Roman" w:cs="Times New Roman"/>
          <w:sz w:val="24"/>
          <w:highlight w:val="green"/>
          <w:u w:val="single"/>
        </w:rPr>
        <w:t>guilt, this paralysis trans lates into a self-ordained punishment, a warrant of self-indictment</w:t>
      </w:r>
      <w:r w:rsidRPr="0035062F">
        <w:rPr>
          <w:rFonts w:ascii="Times New Roman" w:eastAsia="Times New Roman" w:hAnsi="Times New Roman" w:cs="Times New Roman"/>
          <w:sz w:val="16"/>
        </w:rPr>
        <w:t xml:space="preserve">. </w:t>
      </w:r>
      <w:r w:rsidRPr="001E46D3">
        <w:rPr>
          <w:rFonts w:ascii="Times New Roman" w:eastAsia="Times New Roman" w:hAnsi="Times New Roman" w:cs="Times New Roman"/>
          <w:sz w:val="16"/>
        </w:rPr>
        <w:t>In</w:t>
      </w:r>
      <w:r w:rsidRPr="0035062F">
        <w:rPr>
          <w:rFonts w:ascii="Times New Roman" w:eastAsia="Times New Roman" w:hAnsi="Times New Roman" w:cs="Times New Roman"/>
          <w:sz w:val="16"/>
        </w:rPr>
        <w:t xml:space="preserve"> psychoanalytic terms, </w:t>
      </w:r>
      <w:r w:rsidRPr="000966DE">
        <w:rPr>
          <w:rFonts w:ascii="Times New Roman" w:eastAsia="Times New Roman" w:hAnsi="Times New Roman" w:cs="Times New Roman"/>
          <w:sz w:val="24"/>
          <w:u w:val="single"/>
        </w:rPr>
        <w:t xml:space="preserve">it might be understood as the upshot of </w:t>
      </w:r>
      <w:r w:rsidRPr="001E46D3">
        <w:rPr>
          <w:rFonts w:ascii="Times New Roman" w:eastAsia="Times New Roman" w:hAnsi="Times New Roman" w:cs="Times New Roman"/>
          <w:sz w:val="24"/>
          <w:highlight w:val="green"/>
          <w:u w:val="single"/>
        </w:rPr>
        <w:t>a lack of acceptance of loss</w:t>
      </w:r>
      <w:r w:rsidRPr="000966DE">
        <w:rPr>
          <w:rFonts w:ascii="Times New Roman" w:eastAsia="Times New Roman" w:hAnsi="Times New Roman" w:cs="Times New Roman"/>
          <w:sz w:val="24"/>
          <w:u w:val="single"/>
        </w:rPr>
        <w:t xml:space="preserve"> and especially of the conversion of loss into absence</w:t>
      </w:r>
      <w:r w:rsidRPr="0035062F">
        <w:rPr>
          <w:rFonts w:ascii="Times New Roman" w:eastAsia="Times New Roman" w:hAnsi="Times New Roman" w:cs="Times New Roman"/>
          <w:sz w:val="16"/>
        </w:rPr>
        <w:t xml:space="preserve">. In this respect, the breaking of the chalice is not perceived by Father Flynn as a loss that can be adequately addressed by the various techniques of reparation the church makes available; instead it brooks no reparation and comes ultimately to lay bare an originary sinfulness. </w:t>
      </w:r>
      <w:r w:rsidRPr="000966DE">
        <w:rPr>
          <w:rFonts w:ascii="Times New Roman" w:eastAsia="Times New Roman" w:hAnsi="Times New Roman" w:cs="Times New Roman"/>
          <w:sz w:val="24"/>
          <w:u w:val="single"/>
        </w:rPr>
        <w:t xml:space="preserve">The lack of the chalice </w:t>
      </w:r>
      <w:r w:rsidRPr="001E46D3">
        <w:rPr>
          <w:rFonts w:ascii="Times New Roman" w:eastAsia="Times New Roman" w:hAnsi="Times New Roman" w:cs="Times New Roman"/>
          <w:sz w:val="24"/>
          <w:highlight w:val="green"/>
          <w:u w:val="single"/>
        </w:rPr>
        <w:t>translates as</w:t>
      </w:r>
      <w:r w:rsidRPr="000966DE">
        <w:rPr>
          <w:rFonts w:ascii="Times New Roman" w:eastAsia="Times New Roman" w:hAnsi="Times New Roman" w:cs="Times New Roman"/>
          <w:sz w:val="24"/>
          <w:u w:val="single"/>
        </w:rPr>
        <w:t xml:space="preserve"> a loss of the priest hood, which is subsequently converted into an absence of the good, </w:t>
      </w:r>
      <w:r w:rsidRPr="001E46D3">
        <w:rPr>
          <w:rFonts w:ascii="Times New Roman" w:eastAsia="Times New Roman" w:hAnsi="Times New Roman" w:cs="Times New Roman"/>
          <w:sz w:val="24"/>
          <w:highlight w:val="green"/>
          <w:u w:val="single"/>
        </w:rPr>
        <w:t>an absence of hope</w:t>
      </w:r>
      <w:r w:rsidRPr="0035062F">
        <w:rPr>
          <w:rFonts w:ascii="Times New Roman" w:eastAsia="Times New Roman" w:hAnsi="Times New Roman" w:cs="Times New Roman"/>
          <w:sz w:val="16"/>
        </w:rPr>
        <w:t>: "There was no hope for him this time" (D 9).</w:t>
      </w:r>
    </w:p>
    <w:p w14:paraId="5BA21D69" w14:textId="77777777" w:rsidR="001B3E3B" w:rsidRPr="00F97CC5" w:rsidRDefault="001B3E3B" w:rsidP="001B3E3B">
      <w:pPr>
        <w:rPr>
          <w:rFonts w:ascii="Times New Roman" w:eastAsia="Times New Roman" w:hAnsi="Times New Roman" w:cs="Times New Roman"/>
          <w:sz w:val="24"/>
        </w:rPr>
      </w:pPr>
    </w:p>
    <w:p w14:paraId="754F2307" w14:textId="77777777" w:rsidR="001B3E3B" w:rsidRPr="00F97CC5" w:rsidRDefault="001B3E3B" w:rsidP="001B3E3B">
      <w:pPr>
        <w:rPr>
          <w:rFonts w:ascii="Times New Roman" w:eastAsia="Times New Roman" w:hAnsi="Times New Roman" w:cs="Times New Roman"/>
          <w:sz w:val="24"/>
        </w:rPr>
      </w:pPr>
    </w:p>
    <w:p w14:paraId="77FFB43B" w14:textId="77777777" w:rsidR="001B3E3B" w:rsidRDefault="001B3E3B" w:rsidP="001B3E3B"/>
    <w:p w14:paraId="27B242D5" w14:textId="77777777" w:rsidR="001B3E3B" w:rsidRDefault="001B3E3B" w:rsidP="001B3E3B">
      <w:pPr>
        <w:pStyle w:val="Heading3"/>
      </w:pPr>
      <w:r>
        <w:lastRenderedPageBreak/>
        <w:t xml:space="preserve">1NC – historical focus bad </w:t>
      </w:r>
    </w:p>
    <w:p w14:paraId="7CBAA18B" w14:textId="77777777" w:rsidR="001B3E3B" w:rsidRDefault="001B3E3B" w:rsidP="001B3E3B">
      <w:pPr>
        <w:pStyle w:val="Heading4"/>
      </w:pPr>
      <w:r>
        <w:t>Fails to produce emancipatory political change and reifies the squo.</w:t>
      </w:r>
    </w:p>
    <w:p w14:paraId="1ED44C3B" w14:textId="77777777" w:rsidR="001B3E3B" w:rsidRDefault="001B3E3B" w:rsidP="001B3E3B">
      <w:pPr>
        <w:rPr>
          <w:rFonts w:eastAsia="Calibri"/>
        </w:rPr>
      </w:pPr>
      <w:r>
        <w:rPr>
          <w:rFonts w:eastAsia="Calibri"/>
          <w:b/>
        </w:rPr>
        <w:t>Bevernage 15</w:t>
      </w:r>
      <w:r>
        <w:rPr>
          <w:rFonts w:eastAsia="Calibri"/>
        </w:rPr>
        <w:t xml:space="preserve"> – (October 2015, Berber, Assistant Professor of History at the University of Ghent, “The Past is Evil/Evil is Past: On Retrospective Politics, Philosophy of History, and Temporal Manichaeism,” History and Theory Volume 54, Issue 3, pages 333–352)</w:t>
      </w:r>
    </w:p>
    <w:p w14:paraId="517D3B4A" w14:textId="77777777" w:rsidR="001B3E3B" w:rsidRDefault="001B3E3B" w:rsidP="001B3E3B">
      <w:pPr>
        <w:rPr>
          <w:rFonts w:eastAsia="Calibri"/>
          <w:sz w:val="14"/>
          <w:szCs w:val="14"/>
        </w:rPr>
      </w:pPr>
      <w:r>
        <w:rPr>
          <w:rFonts w:eastAsia="Calibri"/>
          <w:sz w:val="14"/>
          <w:szCs w:val="14"/>
        </w:rPr>
        <w:t>Torpey is certainly not the only intellectual expressing these worries. According to historian Pieter Lagrou</w:t>
      </w:r>
      <w:r>
        <w:rPr>
          <w:rFonts w:eastAsia="Calibri"/>
          <w:b/>
          <w:u w:val="single"/>
        </w:rPr>
        <w:t>, “our contemporary societies, for lack of future projects, shrink into a ‘passeist’ culture.”</w:t>
      </w:r>
      <w:r>
        <w:rPr>
          <w:rFonts w:eastAsia="Calibri"/>
          <w:sz w:val="14"/>
          <w:szCs w:val="14"/>
        </w:rPr>
        <w:t xml:space="preserve">12 In European public discourse, he argues, </w:t>
      </w:r>
      <w:r w:rsidRPr="00695C6D">
        <w:rPr>
          <w:rFonts w:eastAsia="Calibri"/>
          <w:b/>
          <w:u w:val="single"/>
        </w:rPr>
        <w:t xml:space="preserve">the </w:t>
      </w:r>
      <w:r w:rsidRPr="00695C6D">
        <w:rPr>
          <w:rFonts w:eastAsia="Calibri"/>
          <w:b/>
          <w:highlight w:val="green"/>
          <w:u w:val="single"/>
        </w:rPr>
        <w:t>focus on</w:t>
      </w:r>
      <w:r>
        <w:rPr>
          <w:rFonts w:eastAsia="Calibri"/>
          <w:sz w:val="14"/>
          <w:szCs w:val="14"/>
        </w:rPr>
        <w:t xml:space="preserve"> crimes of </w:t>
      </w:r>
      <w:r w:rsidRPr="00695C6D">
        <w:rPr>
          <w:rFonts w:eastAsia="Calibri"/>
          <w:b/>
          <w:highlight w:val="green"/>
          <w:u w:val="single"/>
        </w:rPr>
        <w:t>the</w:t>
      </w:r>
      <w:r>
        <w:rPr>
          <w:rFonts w:eastAsia="Calibri"/>
          <w:sz w:val="14"/>
          <w:szCs w:val="14"/>
        </w:rPr>
        <w:t xml:space="preserve"> distant </w:t>
      </w:r>
      <w:r w:rsidRPr="00695C6D">
        <w:rPr>
          <w:rFonts w:eastAsia="Calibri"/>
          <w:b/>
          <w:highlight w:val="green"/>
          <w:u w:val="single"/>
        </w:rPr>
        <w:t>past</w:t>
      </w:r>
      <w:r>
        <w:rPr>
          <w:rFonts w:eastAsia="Calibri"/>
          <w:sz w:val="14"/>
          <w:szCs w:val="14"/>
        </w:rPr>
        <w:t xml:space="preserve"> has become so strong that it tends to </w:t>
      </w:r>
      <w:r w:rsidRPr="00695C6D">
        <w:rPr>
          <w:rFonts w:eastAsia="Calibri"/>
          <w:b/>
          <w:highlight w:val="green"/>
          <w:u w:val="single"/>
        </w:rPr>
        <w:t xml:space="preserve">marginalize </w:t>
      </w:r>
      <w:r w:rsidRPr="00695C6D">
        <w:rPr>
          <w:rFonts w:eastAsia="Calibri"/>
          <w:b/>
          <w:u w:val="single"/>
        </w:rPr>
        <w:t xml:space="preserve">claims of </w:t>
      </w:r>
      <w:r w:rsidRPr="00695C6D">
        <w:rPr>
          <w:rFonts w:eastAsia="Calibri"/>
          <w:b/>
          <w:highlight w:val="green"/>
          <w:u w:val="single"/>
        </w:rPr>
        <w:t>victims of contemporary crimes</w:t>
      </w:r>
      <w:r>
        <w:rPr>
          <w:rFonts w:eastAsia="Calibri"/>
          <w:sz w:val="14"/>
          <w:szCs w:val="14"/>
        </w:rPr>
        <w:t xml:space="preserve"> and human rights violations. Therefore, Lagrou argues, “a commemorative discourse of victimhood is very much the opposite of a constructive and dynamic engagement with the present, but rather a paralyzing regression of democratic debate.”13 Lagrou's argument closely resembles many others that turn against retrospective politics and “victim culture” such as Ian Buruma's warning about the peril of minorities defining themselves exclusively as historical victims and engaging in an “Olympics of suffering”14 and Charles Maier's claims about a “surfeit of memory.”15</w:t>
      </w:r>
    </w:p>
    <w:p w14:paraId="4C586724" w14:textId="77777777" w:rsidR="001B3E3B" w:rsidRDefault="001B3E3B" w:rsidP="001B3E3B">
      <w:pPr>
        <w:rPr>
          <w:rFonts w:eastAsia="Calibri"/>
          <w:sz w:val="14"/>
          <w:szCs w:val="14"/>
        </w:rPr>
      </w:pPr>
      <w:r>
        <w:rPr>
          <w:rFonts w:eastAsia="Calibri"/>
          <w:sz w:val="14"/>
          <w:szCs w:val="14"/>
        </w:rPr>
        <w:t xml:space="preserve">These </w:t>
      </w:r>
      <w:r w:rsidRPr="00695C6D">
        <w:rPr>
          <w:rFonts w:eastAsia="Calibri"/>
          <w:b/>
          <w:highlight w:val="green"/>
          <w:u w:val="single"/>
        </w:rPr>
        <w:t>warnings</w:t>
      </w:r>
      <w:r>
        <w:rPr>
          <w:rFonts w:eastAsia="Calibri"/>
          <w:sz w:val="14"/>
          <w:szCs w:val="14"/>
        </w:rPr>
        <w:t xml:space="preserve"> about the perils of a retrospective politics outweighing or even banning politics directed at contemporary injustices or striving for a more just future </w:t>
      </w:r>
      <w:r w:rsidRPr="00695C6D">
        <w:rPr>
          <w:rFonts w:eastAsia="Calibri"/>
          <w:b/>
          <w:highlight w:val="green"/>
          <w:u w:val="single"/>
        </w:rPr>
        <w:t>should be taken seriously</w:t>
      </w:r>
      <w:r>
        <w:rPr>
          <w:rFonts w:eastAsia="Calibri"/>
          <w:sz w:val="14"/>
          <w:szCs w:val="14"/>
        </w:rPr>
        <w:t>. Yet the alternative of an exclusively present- or future-oriented politics disregarding all historical injustice is not desirable either. Contemporary injustice often manifests itself in the form of structural repetition or continuity of injustices with a long history. Moreover, totalitarian versions of progressivist politics have frequently abused the idea of a struggle for a more just future in order to justify past and present suffering. It could even be argued that the rise of dominant restrospective politics has been initiated partly on the basis of disillusionment with the exculpatory mechanisms of progressivist ideology.16 Some indeed claim that much of present-day retrospective politics and the “setting straight” of historical injustices would be unnecessary had totalitarian progressivist politics focused less exclusively on the bright future and shown more sensitivity to the contemporary suffering of its day. This claim certainly makes sense if one thinks of extreme examples such as Stalin's five-year plans and Mao's Great Leap Forward. Yet, as Matthias Frisch rightly argues, the risk of the justification of past and present suffering lurks around the corner wherever progressive logics of history or promises of bright and just futures are not counterbalanced by reflective forms of remembrance.17</w:t>
      </w:r>
    </w:p>
    <w:p w14:paraId="7679A113" w14:textId="77777777" w:rsidR="001B3E3B" w:rsidRDefault="001B3E3B" w:rsidP="001B3E3B">
      <w:pPr>
        <w:rPr>
          <w:rFonts w:eastAsia="Calibri"/>
          <w:sz w:val="14"/>
          <w:szCs w:val="14"/>
        </w:rPr>
      </w:pPr>
      <w:r w:rsidRPr="00695C6D">
        <w:rPr>
          <w:rFonts w:eastAsia="Calibri"/>
          <w:sz w:val="14"/>
          <w:szCs w:val="14"/>
        </w:rPr>
        <w:t xml:space="preserve">Therefore, </w:t>
      </w:r>
      <w:r w:rsidRPr="00695C6D">
        <w:rPr>
          <w:rFonts w:eastAsia="Calibri"/>
          <w:b/>
          <w:u w:val="single"/>
        </w:rPr>
        <w:t xml:space="preserve">we should </w:t>
      </w:r>
      <w:r w:rsidRPr="00695C6D">
        <w:rPr>
          <w:rFonts w:eastAsia="Calibri"/>
          <w:b/>
          <w:highlight w:val="green"/>
          <w:u w:val="single"/>
        </w:rPr>
        <w:t>resist dualist thinking that forces us to choose between restitution for historical injustices and struggle for justice in the present or the future</w:t>
      </w:r>
      <w:r>
        <w:rPr>
          <w:rFonts w:eastAsia="Calibri"/>
          <w:sz w:val="14"/>
          <w:szCs w:val="14"/>
        </w:rPr>
        <w:t xml:space="preserve">. </w:t>
      </w:r>
      <w:r>
        <w:rPr>
          <w:rFonts w:eastAsia="Calibri"/>
          <w:b/>
          <w:u w:val="single"/>
        </w:rPr>
        <w:t>Rather</w:t>
      </w:r>
      <w:r w:rsidRPr="00695C6D">
        <w:rPr>
          <w:rFonts w:eastAsia="Calibri"/>
          <w:b/>
          <w:u w:val="single"/>
        </w:rPr>
        <w:t>,</w:t>
      </w:r>
      <w:r>
        <w:rPr>
          <w:rFonts w:eastAsia="Calibri"/>
          <w:b/>
          <w:u w:val="single"/>
        </w:rPr>
        <w:t xml:space="preserve"> </w:t>
      </w:r>
      <w:r w:rsidRPr="00695C6D">
        <w:rPr>
          <w:rFonts w:eastAsia="Calibri"/>
          <w:b/>
          <w:u w:val="single"/>
        </w:rPr>
        <w:t xml:space="preserve">we should </w:t>
      </w:r>
      <w:r w:rsidRPr="00695C6D">
        <w:rPr>
          <w:rFonts w:eastAsia="Calibri"/>
          <w:b/>
          <w:highlight w:val="green"/>
          <w:u w:val="single"/>
        </w:rPr>
        <w:t xml:space="preserve">look for </w:t>
      </w:r>
      <w:r w:rsidRPr="00695C6D">
        <w:rPr>
          <w:rFonts w:eastAsia="Calibri"/>
          <w:b/>
          <w:u w:val="single"/>
        </w:rPr>
        <w:t xml:space="preserve">types of </w:t>
      </w:r>
      <w:r w:rsidRPr="00695C6D">
        <w:rPr>
          <w:rFonts w:eastAsia="Calibri"/>
          <w:b/>
          <w:highlight w:val="green"/>
          <w:u w:val="single"/>
        </w:rPr>
        <w:t xml:space="preserve">retrospective politics that </w:t>
      </w:r>
      <w:r w:rsidRPr="00695C6D">
        <w:rPr>
          <w:rFonts w:eastAsia="Calibri"/>
          <w:b/>
          <w:u w:val="single"/>
        </w:rPr>
        <w:t xml:space="preserve">do not oppose but </w:t>
      </w:r>
      <w:r w:rsidRPr="00695C6D">
        <w:rPr>
          <w:rFonts w:eastAsia="Calibri"/>
          <w:b/>
          <w:highlight w:val="green"/>
          <w:u w:val="single"/>
        </w:rPr>
        <w:t>complement</w:t>
      </w:r>
      <w:r>
        <w:rPr>
          <w:rFonts w:eastAsia="Calibri"/>
          <w:sz w:val="14"/>
          <w:szCs w:val="14"/>
        </w:rPr>
        <w:t xml:space="preserve"> or reinforce the </w:t>
      </w:r>
      <w:r w:rsidRPr="00695C6D">
        <w:rPr>
          <w:rFonts w:eastAsia="Calibri"/>
          <w:b/>
          <w:highlight w:val="green"/>
          <w:u w:val="single"/>
        </w:rPr>
        <w:t>emancipatory and utopian elements in present- and future-directed politics</w:t>
      </w:r>
      <w:r>
        <w:rPr>
          <w:rFonts w:eastAsia="Calibri"/>
          <w:sz w:val="14"/>
          <w:szCs w:val="14"/>
        </w:rPr>
        <w:t>—</w:t>
      </w:r>
      <w:r>
        <w:rPr>
          <w:rFonts w:eastAsia="Calibri"/>
          <w:b/>
          <w:u w:val="single"/>
        </w:rPr>
        <w:t>and</w:t>
      </w:r>
      <w:r>
        <w:rPr>
          <w:rFonts w:eastAsia="Calibri"/>
          <w:sz w:val="14"/>
          <w:szCs w:val="14"/>
        </w:rPr>
        <w:t xml:space="preserve"> the other way around: </w:t>
      </w:r>
      <w:r>
        <w:rPr>
          <w:rFonts w:eastAsia="Calibri"/>
          <w:b/>
          <w:u w:val="single"/>
        </w:rPr>
        <w:t>present- and future-oriented politics that do not forget about historical injustices</w:t>
      </w:r>
      <w:r>
        <w:rPr>
          <w:rFonts w:eastAsia="Calibri"/>
          <w:sz w:val="14"/>
          <w:szCs w:val="14"/>
        </w:rPr>
        <w:t>.</w:t>
      </w:r>
    </w:p>
    <w:p w14:paraId="33253D4E" w14:textId="77777777" w:rsidR="001B3E3B" w:rsidRPr="00695C6D" w:rsidRDefault="001B3E3B" w:rsidP="001B3E3B">
      <w:pPr>
        <w:rPr>
          <w:rFonts w:eastAsia="Calibri"/>
          <w:sz w:val="14"/>
          <w:szCs w:val="14"/>
        </w:rPr>
      </w:pPr>
      <w:r>
        <w:rPr>
          <w:rFonts w:eastAsia="Calibri"/>
          <w:sz w:val="14"/>
          <w:szCs w:val="14"/>
        </w:rPr>
        <w:t xml:space="preserve">In this paper I want to contribute to this goal by focusing on the issue of retrospective politics and by analyzing how one can differentiate emancipatory or even utopian types of retrospective politics from retrospective politics that I classify here as anti-utopian. I argue that </w:t>
      </w:r>
      <w:r w:rsidRPr="00695C6D">
        <w:rPr>
          <w:rFonts w:eastAsia="Calibri"/>
          <w:sz w:val="14"/>
          <w:szCs w:val="14"/>
        </w:rPr>
        <w:t xml:space="preserve">the </w:t>
      </w:r>
      <w:r w:rsidRPr="00695C6D">
        <w:rPr>
          <w:rFonts w:eastAsia="Calibri"/>
          <w:b/>
          <w:u w:val="single"/>
        </w:rPr>
        <w:t>currently dominant</w:t>
      </w:r>
      <w:r w:rsidRPr="00695C6D">
        <w:rPr>
          <w:rFonts w:eastAsia="Calibri"/>
          <w:sz w:val="14"/>
          <w:szCs w:val="14"/>
        </w:rPr>
        <w:t xml:space="preserve"> strands of </w:t>
      </w:r>
      <w:r w:rsidRPr="00695C6D">
        <w:rPr>
          <w:rFonts w:eastAsia="Calibri"/>
          <w:b/>
          <w:u w:val="single"/>
        </w:rPr>
        <w:t>retrospective politics</w:t>
      </w:r>
      <w:r w:rsidRPr="00695C6D">
        <w:rPr>
          <w:rFonts w:eastAsia="Calibri"/>
          <w:sz w:val="14"/>
          <w:szCs w:val="14"/>
        </w:rPr>
        <w:t xml:space="preserve"> indeed do </w:t>
      </w:r>
      <w:r w:rsidRPr="00695C6D">
        <w:rPr>
          <w:rFonts w:eastAsia="Calibri"/>
          <w:b/>
          <w:u w:val="single"/>
        </w:rPr>
        <w:t>tend to</w:t>
      </w:r>
      <w:r w:rsidRPr="00695C6D">
        <w:rPr>
          <w:rFonts w:eastAsia="Calibri"/>
          <w:sz w:val="14"/>
          <w:szCs w:val="14"/>
        </w:rPr>
        <w:t xml:space="preserve"> be anti-utopian and </w:t>
      </w:r>
      <w:r w:rsidRPr="00695C6D">
        <w:rPr>
          <w:rFonts w:eastAsia="Calibri"/>
          <w:b/>
          <w:u w:val="single"/>
        </w:rPr>
        <w:t>have a very limited emancipatory potential</w:t>
      </w:r>
      <w:r w:rsidRPr="00695C6D">
        <w:rPr>
          <w:rFonts w:eastAsia="Calibri"/>
          <w:sz w:val="14"/>
          <w:szCs w:val="14"/>
        </w:rPr>
        <w:t xml:space="preserve">. Moreover, I claim that currently dominant retrospective politics </w:t>
      </w:r>
      <w:r w:rsidRPr="00695C6D">
        <w:rPr>
          <w:rFonts w:eastAsia="Calibri"/>
          <w:b/>
          <w:u w:val="single"/>
        </w:rPr>
        <w:t>do not radically break with</w:t>
      </w:r>
      <w:r w:rsidRPr="00695C6D">
        <w:rPr>
          <w:rFonts w:eastAsia="Calibri"/>
          <w:sz w:val="14"/>
          <w:szCs w:val="14"/>
        </w:rPr>
        <w:t xml:space="preserve"> several of the </w:t>
      </w:r>
      <w:r w:rsidRPr="00695C6D">
        <w:rPr>
          <w:rFonts w:eastAsia="Calibri"/>
          <w:b/>
          <w:u w:val="single"/>
        </w:rPr>
        <w:t>exculpatory intellectual mechanisms</w:t>
      </w:r>
      <w:r w:rsidRPr="00695C6D">
        <w:rPr>
          <w:rFonts w:eastAsia="Calibri"/>
          <w:sz w:val="14"/>
          <w:szCs w:val="14"/>
        </w:rPr>
        <w:t xml:space="preserve"> that are typically </w:t>
      </w:r>
      <w:r w:rsidRPr="00695C6D">
        <w:rPr>
          <w:rFonts w:eastAsia="Calibri"/>
          <w:b/>
          <w:u w:val="single"/>
        </w:rPr>
        <w:t>associated with progressivist politics but actually modify and sometimes even radicalize them</w:t>
      </w:r>
      <w:r w:rsidRPr="00695C6D">
        <w:rPr>
          <w:rFonts w:eastAsia="Calibri"/>
          <w:sz w:val="14"/>
          <w:szCs w:val="14"/>
        </w:rPr>
        <w:t xml:space="preserve">. In that restricted sense, and only in this sense, it can be argued that currently </w:t>
      </w:r>
      <w:r w:rsidRPr="00695C6D">
        <w:rPr>
          <w:rFonts w:eastAsia="Calibri"/>
          <w:b/>
          <w:u w:val="single"/>
        </w:rPr>
        <w:t>dominant retrospective politics do not represent a fundamentally new way of dealing with historical evil and the ethics of responsibility</w:t>
      </w:r>
      <w:r w:rsidRPr="00695C6D">
        <w:rPr>
          <w:rFonts w:eastAsia="Calibri"/>
          <w:sz w:val="14"/>
          <w:szCs w:val="14"/>
        </w:rPr>
        <w:t>.</w:t>
      </w:r>
    </w:p>
    <w:p w14:paraId="36ADA64A" w14:textId="77777777" w:rsidR="001B3E3B" w:rsidRDefault="001B3E3B" w:rsidP="001B3E3B">
      <w:pPr>
        <w:rPr>
          <w:rFonts w:eastAsia="Calibri"/>
          <w:sz w:val="14"/>
          <w:szCs w:val="14"/>
        </w:rPr>
      </w:pPr>
      <w:r w:rsidRPr="00695C6D">
        <w:rPr>
          <w:rFonts w:eastAsia="Calibri"/>
          <w:sz w:val="14"/>
          <w:szCs w:val="14"/>
        </w:rPr>
        <w:t xml:space="preserve">My perspective is not a pessimistic one, however. Besides the currently dominant retrospective politics, </w:t>
      </w:r>
      <w:r w:rsidRPr="00695C6D">
        <w:rPr>
          <w:rFonts w:eastAsia="Calibri"/>
          <w:b/>
          <w:u w:val="single"/>
        </w:rPr>
        <w:t>there exist</w:t>
      </w:r>
      <w:r w:rsidRPr="00695C6D">
        <w:rPr>
          <w:rFonts w:eastAsia="Calibri"/>
          <w:sz w:val="14"/>
          <w:szCs w:val="14"/>
        </w:rPr>
        <w:t xml:space="preserve"> other strands </w:t>
      </w:r>
      <w:r w:rsidRPr="00695C6D">
        <w:rPr>
          <w:rFonts w:eastAsia="Calibri"/>
          <w:b/>
          <w:u w:val="single"/>
        </w:rPr>
        <w:t>of retrospective politics that</w:t>
      </w:r>
      <w:r w:rsidRPr="00695C6D">
        <w:rPr>
          <w:rFonts w:eastAsia="Calibri"/>
          <w:sz w:val="14"/>
          <w:szCs w:val="14"/>
        </w:rPr>
        <w:t xml:space="preserve"> </w:t>
      </w:r>
      <w:r w:rsidRPr="00695C6D">
        <w:rPr>
          <w:rFonts w:eastAsia="Calibri"/>
          <w:b/>
          <w:u w:val="single"/>
        </w:rPr>
        <w:t>do have emancipatory</w:t>
      </w:r>
      <w:r w:rsidRPr="00695C6D">
        <w:rPr>
          <w:rFonts w:eastAsia="Calibri"/>
          <w:sz w:val="14"/>
          <w:szCs w:val="14"/>
        </w:rPr>
        <w:t xml:space="preserve"> or even utopian </w:t>
      </w:r>
      <w:r w:rsidRPr="00695C6D">
        <w:rPr>
          <w:rFonts w:eastAsia="Calibri"/>
          <w:b/>
          <w:u w:val="single"/>
        </w:rPr>
        <w:t>features</w:t>
      </w:r>
      <w:r>
        <w:rPr>
          <w:rFonts w:eastAsia="Calibri"/>
          <w:sz w:val="14"/>
          <w:szCs w:val="14"/>
        </w:rPr>
        <w:t xml:space="preserve"> and that do not force us to choose between restitution for historical injustices and struggle for justice in the present or the future. Anti-utopianism and </w:t>
      </w:r>
      <w:r w:rsidRPr="00695C6D">
        <w:rPr>
          <w:rFonts w:eastAsia="Calibri"/>
          <w:b/>
          <w:highlight w:val="green"/>
          <w:u w:val="single"/>
        </w:rPr>
        <w:t>ethical “passeism,”</w:t>
      </w:r>
      <w:r>
        <w:rPr>
          <w:rFonts w:eastAsia="Calibri"/>
          <w:b/>
          <w:u w:val="single"/>
        </w:rPr>
        <w:t xml:space="preserve"> </w:t>
      </w:r>
      <w:r>
        <w:rPr>
          <w:rFonts w:eastAsia="Calibri"/>
          <w:sz w:val="14"/>
          <w:szCs w:val="14"/>
        </w:rPr>
        <w:t xml:space="preserve">I argue, </w:t>
      </w:r>
      <w:r w:rsidRPr="00695C6D">
        <w:rPr>
          <w:rFonts w:eastAsia="Calibri"/>
          <w:b/>
          <w:highlight w:val="green"/>
          <w:u w:val="single"/>
        </w:rPr>
        <w:t>are not inherent or necessary features</w:t>
      </w:r>
      <w:r>
        <w:rPr>
          <w:rFonts w:eastAsia="Calibri"/>
          <w:sz w:val="14"/>
          <w:szCs w:val="14"/>
        </w:rPr>
        <w:t xml:space="preserve"> of all retrospective politics but rather result from a specific, underlying type of historical thought or philosophy of history18 that treats the relation between past, present, and future in antinomic terms and prevents us from understanding “transtemporal” injustices and responsibilities. Sometimes this type of historical thought indeed stimulates a moralistic stance in which the past is charged with the worst of all evil, while the present becomes morally discharged by simple comparison. The latter type </w:t>
      </w:r>
      <w:r w:rsidRPr="00695C6D">
        <w:rPr>
          <w:rFonts w:eastAsia="Calibri"/>
          <w:b/>
          <w:highlight w:val="green"/>
          <w:u w:val="single"/>
        </w:rPr>
        <w:t>of “temporal Manichaeism” can be highly problematic</w:t>
      </w:r>
      <w:r>
        <w:rPr>
          <w:rFonts w:eastAsia="Calibri"/>
          <w:sz w:val="14"/>
          <w:szCs w:val="14"/>
        </w:rPr>
        <w:t>, I argue, because it not only posits that the “past is evil” but also tends to turn this reasoning around and stimulates the wishful thought that “evil is past.”</w:t>
      </w:r>
    </w:p>
    <w:p w14:paraId="3ED12D44" w14:textId="77777777" w:rsidR="001B3E3B" w:rsidRPr="002E36C9" w:rsidRDefault="001B3E3B" w:rsidP="001B3E3B"/>
    <w:p w14:paraId="79C24F02" w14:textId="77777777" w:rsidR="001B3E3B" w:rsidRDefault="001B3E3B" w:rsidP="001B3E3B">
      <w:pPr>
        <w:pStyle w:val="Heading3"/>
      </w:pPr>
      <w:r>
        <w:lastRenderedPageBreak/>
        <w:t xml:space="preserve">1NC – pessimism bad </w:t>
      </w:r>
    </w:p>
    <w:p w14:paraId="2E5E009B" w14:textId="77777777" w:rsidR="001B3E3B" w:rsidRDefault="001B3E3B" w:rsidP="001B3E3B">
      <w:pPr>
        <w:pStyle w:val="Heading4"/>
      </w:pPr>
      <w:r>
        <w:t>Reducing black people to fungible bodies and reading their experiences through pain creates the worst form of depoliticization – not only do they disregard black agency and resistance, they further perpetuate a narrative of white domination</w:t>
      </w:r>
    </w:p>
    <w:p w14:paraId="6749FDF7" w14:textId="77777777" w:rsidR="001B3E3B" w:rsidRDefault="001B3E3B" w:rsidP="001B3E3B">
      <w:pPr>
        <w:rPr>
          <w:sz w:val="20"/>
          <w:szCs w:val="20"/>
          <w:u w:val="single"/>
        </w:rPr>
      </w:pPr>
      <w:r>
        <w:rPr>
          <w:b/>
          <w:u w:val="single"/>
        </w:rPr>
        <w:t xml:space="preserve">Kelley 16, </w:t>
      </w:r>
      <w:r>
        <w:rPr>
          <w:sz w:val="20"/>
          <w:szCs w:val="20"/>
          <w:u w:val="single"/>
        </w:rPr>
        <w:t xml:space="preserve">Robin D.G. Kelley is one of the most distinguished experts on African American studies and a celebrated professor who has lectured at some of America’s highest learning institutions. He is currently Professor of American Studies and Ethnicity at the University of Southern California. 3/22/16, “Black Study, Black Struggle,” </w:t>
      </w:r>
      <w:hyperlink r:id="rId7">
        <w:r>
          <w:rPr>
            <w:color w:val="000000"/>
            <w:sz w:val="20"/>
            <w:szCs w:val="20"/>
          </w:rPr>
          <w:t>http://www.blackagendareport.com/black_study_black_struggle</w:t>
        </w:r>
      </w:hyperlink>
      <w:r>
        <w:rPr>
          <w:sz w:val="20"/>
          <w:szCs w:val="20"/>
          <w:u w:val="single"/>
        </w:rPr>
        <w:t>, NN</w:t>
      </w:r>
    </w:p>
    <w:p w14:paraId="1CA0EDC2" w14:textId="77777777" w:rsidR="001B3E3B" w:rsidRDefault="001B3E3B" w:rsidP="001B3E3B">
      <w:pPr>
        <w:rPr>
          <w:sz w:val="12"/>
          <w:szCs w:val="12"/>
        </w:rPr>
      </w:pPr>
      <w:r>
        <w:rPr>
          <w:sz w:val="12"/>
          <w:szCs w:val="12"/>
        </w:rPr>
        <w:t xml:space="preserve">Second only to a desire for increased diversity, better mental health services were a chief priority for student protesters. Activists framed their concerns and grievances in the language of personal trauma. We shouldn’t be surprised. While every generation of black Americans has experienced unrelenting violence, this is the first one compelled to witness virtually all of it, to endure the snuffing out of black lives in real time, looped over and over again, until the next murder knocks it off the news. </w:t>
      </w:r>
      <w:r>
        <w:rPr>
          <w:b/>
          <w:u w:val="single"/>
        </w:rPr>
        <w:t>We are also talking about a generation that has lived through two of the longest wars in U.S. history, raised on a culture of spectacle where horrific acts of violence are readily available</w:t>
      </w:r>
      <w:r>
        <w:rPr>
          <w:sz w:val="12"/>
          <w:szCs w:val="12"/>
        </w:rPr>
        <w:t xml:space="preserve"> on their smartphones. What Henry </w:t>
      </w:r>
      <w:r>
        <w:rPr>
          <w:b/>
          <w:u w:val="single"/>
        </w:rPr>
        <w:t>Giroux insightfully identifies as an addiction does nothing to inure or desensitize young people to violence</w:t>
      </w:r>
      <w:r>
        <w:rPr>
          <w:sz w:val="12"/>
          <w:szCs w:val="12"/>
        </w:rPr>
        <w:t xml:space="preserve">. On the contrary, it anchors violence in their collective consciousness, produces fear and paranoia – wrapped elegantly in thrill – and shrouds the many ways capitalism, militarism, and racism are killing black and brown people. So </w:t>
      </w:r>
      <w:r>
        <w:rPr>
          <w:b/>
          <w:u w:val="single"/>
        </w:rPr>
        <w:t>one can easily see why the language of trauma might appeal to black students. Trauma is real; it is no joke</w:t>
      </w:r>
      <w:r>
        <w:rPr>
          <w:sz w:val="12"/>
          <w:szCs w:val="12"/>
        </w:rPr>
        <w:t xml:space="preserve">. Mental health services and counseling are urgently needed. </w:t>
      </w:r>
      <w:r>
        <w:rPr>
          <w:b/>
          <w:u w:val="single"/>
        </w:rPr>
        <w:t xml:space="preserve">But </w:t>
      </w:r>
      <w:r>
        <w:rPr>
          <w:b/>
          <w:highlight w:val="cyan"/>
          <w:u w:val="single"/>
        </w:rPr>
        <w:t>reading black experience through trauma can easily slip into thinking of ourselves as victims and objects rather than agents, subjected to</w:t>
      </w:r>
      <w:r>
        <w:rPr>
          <w:b/>
          <w:u w:val="single"/>
        </w:rPr>
        <w:t xml:space="preserve"> centuries of </w:t>
      </w:r>
      <w:r>
        <w:rPr>
          <w:b/>
          <w:highlight w:val="cyan"/>
          <w:u w:val="single"/>
        </w:rPr>
        <w:t>gratuitous violence that have structured and overdetermined our</w:t>
      </w:r>
      <w:r>
        <w:rPr>
          <w:b/>
          <w:u w:val="single"/>
        </w:rPr>
        <w:t xml:space="preserve"> very </w:t>
      </w:r>
      <w:r>
        <w:rPr>
          <w:b/>
          <w:highlight w:val="cyan"/>
          <w:u w:val="single"/>
        </w:rPr>
        <w:t>being</w:t>
      </w:r>
      <w:r>
        <w:rPr>
          <w:sz w:val="12"/>
          <w:szCs w:val="12"/>
        </w:rPr>
        <w:t>. In the argot of our day, “</w:t>
      </w:r>
      <w:r>
        <w:rPr>
          <w:b/>
          <w:highlight w:val="cyan"/>
          <w:u w:val="single"/>
        </w:rPr>
        <w:t>bodies</w:t>
      </w:r>
      <w:r>
        <w:rPr>
          <w:b/>
          <w:u w:val="single"/>
        </w:rPr>
        <w:t xml:space="preserve">” – </w:t>
      </w:r>
      <w:r>
        <w:rPr>
          <w:b/>
          <w:highlight w:val="cyan"/>
          <w:u w:val="single"/>
        </w:rPr>
        <w:t>vulnerable and threatening</w:t>
      </w:r>
      <w:r>
        <w:rPr>
          <w:b/>
          <w:u w:val="single"/>
        </w:rPr>
        <w:t xml:space="preserve"> bodies – </w:t>
      </w:r>
      <w:r>
        <w:rPr>
          <w:b/>
          <w:highlight w:val="cyan"/>
          <w:u w:val="single"/>
        </w:rPr>
        <w:t>increasingly stand in for</w:t>
      </w:r>
      <w:r>
        <w:rPr>
          <w:b/>
          <w:u w:val="single"/>
        </w:rPr>
        <w:t xml:space="preserve"> actual </w:t>
      </w:r>
      <w:r>
        <w:rPr>
          <w:b/>
          <w:highlight w:val="cyan"/>
          <w:u w:val="single"/>
        </w:rPr>
        <w:t>people with names, experiences, dreams, and desires</w:t>
      </w:r>
      <w:r>
        <w:rPr>
          <w:sz w:val="12"/>
          <w:szCs w:val="12"/>
        </w:rPr>
        <w:t xml:space="preserve">. I suspect that the popularity of Ta-Nehisi Coates’s Between the World and Me (2015), especially among black college students, rests on his singular emphasis on fear, trauma, and the black body. He writes: “In America, it is traditional to destroy the black body—it is heritage. Enslavement was not merely the antiseptic borrowing of labor—it is not so easy to get a human being to commit their body against its own elemental interest. And so enslavement must be casual wrath and random manglings, the gashing of heads and brains blown out over the river as the body seeks to escape. It must be rape so regular as to be industrial. . . . The spirit and soul are the body and brain, which are destructible—that is precisely why they are so precious. And the soul did not escape. The spirit did not steal away on gospel wings.” </w:t>
      </w:r>
      <w:r>
        <w:rPr>
          <w:b/>
          <w:u w:val="single"/>
        </w:rPr>
        <w:t>Coates</w:t>
      </w:r>
      <w:r>
        <w:rPr>
          <w:sz w:val="12"/>
          <w:szCs w:val="12"/>
        </w:rPr>
        <w:t xml:space="preserve"> implies that the person is the brain, and the brain just another organ to be crushed with the rest of the body’s parts. Earlier in the book, he </w:t>
      </w:r>
      <w:r>
        <w:rPr>
          <w:b/>
          <w:u w:val="single"/>
        </w:rPr>
        <w:t xml:space="preserve">makes the startling declaration that enslaved people “knew nothing but </w:t>
      </w:r>
      <w:r w:rsidRPr="00A605DC">
        <w:rPr>
          <w:b/>
          <w:u w:val="single"/>
        </w:rPr>
        <w:t>chains.</w:t>
      </w:r>
      <w:r w:rsidRPr="00A605DC">
        <w:rPr>
          <w:sz w:val="12"/>
          <w:szCs w:val="12"/>
        </w:rPr>
        <w:t xml:space="preserve">” </w:t>
      </w:r>
      <w:r w:rsidRPr="00A605DC">
        <w:rPr>
          <w:b/>
          <w:u w:val="single"/>
        </w:rPr>
        <w:t xml:space="preserve">I do not deny the violence Coates so eloquently describes </w:t>
      </w:r>
      <w:r w:rsidRPr="00A605DC">
        <w:rPr>
          <w:sz w:val="12"/>
          <w:szCs w:val="12"/>
        </w:rPr>
        <w:t xml:space="preserve">here, and I am sympathetic to his atheistic skepticism. </w:t>
      </w:r>
      <w:r w:rsidRPr="00A605DC">
        <w:rPr>
          <w:b/>
          <w:u w:val="single"/>
        </w:rPr>
        <w:t xml:space="preserve">But what sustained enslaved African people was a memory of freedom, dreams of seizing it, and conspiracies to enact it </w:t>
      </w:r>
      <w:r w:rsidRPr="00A605DC">
        <w:rPr>
          <w:sz w:val="12"/>
          <w:szCs w:val="12"/>
        </w:rPr>
        <w:t>– fugitive</w:t>
      </w:r>
      <w:r>
        <w:rPr>
          <w:sz w:val="12"/>
          <w:szCs w:val="12"/>
        </w:rPr>
        <w:t xml:space="preserve"> planning, if you will. </w:t>
      </w:r>
      <w:r>
        <w:rPr>
          <w:b/>
          <w:highlight w:val="cyan"/>
          <w:u w:val="single"/>
        </w:rPr>
        <w:t>If we reduce the enslaved to</w:t>
      </w:r>
      <w:r>
        <w:rPr>
          <w:b/>
          <w:u w:val="single"/>
        </w:rPr>
        <w:t xml:space="preserve"> mere </w:t>
      </w:r>
      <w:r>
        <w:rPr>
          <w:b/>
          <w:highlight w:val="cyan"/>
          <w:u w:val="single"/>
        </w:rPr>
        <w:t>fungible bodies, we cannot</w:t>
      </w:r>
      <w:r>
        <w:rPr>
          <w:b/>
          <w:u w:val="single"/>
        </w:rPr>
        <w:t xml:space="preserve"> possibly </w:t>
      </w:r>
      <w:r>
        <w:rPr>
          <w:b/>
          <w:highlight w:val="cyan"/>
          <w:u w:val="single"/>
        </w:rPr>
        <w:t xml:space="preserve">understand how they created families, communities, sociality; </w:t>
      </w:r>
      <w:r w:rsidRPr="00A605DC">
        <w:rPr>
          <w:b/>
          <w:u w:val="single"/>
        </w:rPr>
        <w:t xml:space="preserve">how they </w:t>
      </w:r>
      <w:r>
        <w:rPr>
          <w:b/>
          <w:highlight w:val="cyan"/>
          <w:u w:val="single"/>
        </w:rPr>
        <w:t>fled</w:t>
      </w:r>
      <w:r>
        <w:rPr>
          <w:b/>
          <w:u w:val="single"/>
        </w:rPr>
        <w:t xml:space="preserve"> and </w:t>
      </w:r>
      <w:r>
        <w:rPr>
          <w:b/>
          <w:highlight w:val="cyan"/>
          <w:u w:val="single"/>
        </w:rPr>
        <w:t>loved</w:t>
      </w:r>
      <w:r>
        <w:rPr>
          <w:b/>
          <w:u w:val="single"/>
        </w:rPr>
        <w:t xml:space="preserve"> and </w:t>
      </w:r>
      <w:r>
        <w:rPr>
          <w:b/>
          <w:highlight w:val="cyan"/>
          <w:u w:val="single"/>
        </w:rPr>
        <w:t>worshiped</w:t>
      </w:r>
      <w:r>
        <w:rPr>
          <w:b/>
          <w:u w:val="single"/>
        </w:rPr>
        <w:t xml:space="preserve"> </w:t>
      </w:r>
      <w:r w:rsidRPr="00A605DC">
        <w:rPr>
          <w:b/>
          <w:u w:val="single"/>
        </w:rPr>
        <w:t xml:space="preserve">and </w:t>
      </w:r>
      <w:r>
        <w:rPr>
          <w:b/>
          <w:highlight w:val="cyan"/>
          <w:u w:val="single"/>
        </w:rPr>
        <w:t xml:space="preserve">defended </w:t>
      </w:r>
      <w:r w:rsidRPr="00A605DC">
        <w:rPr>
          <w:b/>
          <w:u w:val="single"/>
        </w:rPr>
        <w:t>themselves</w:t>
      </w:r>
      <w:r>
        <w:rPr>
          <w:b/>
          <w:u w:val="single"/>
        </w:rPr>
        <w:t xml:space="preserve">; </w:t>
      </w:r>
      <w:r w:rsidRPr="00A605DC">
        <w:rPr>
          <w:b/>
          <w:u w:val="single"/>
        </w:rPr>
        <w:t xml:space="preserve">how they </w:t>
      </w:r>
      <w:r>
        <w:rPr>
          <w:b/>
          <w:highlight w:val="cyan"/>
          <w:u w:val="single"/>
        </w:rPr>
        <w:t>created the world’s first social democracy</w:t>
      </w:r>
      <w:r>
        <w:rPr>
          <w:b/>
          <w:u w:val="single"/>
        </w:rPr>
        <w:t xml:space="preserve">. </w:t>
      </w:r>
      <w:r>
        <w:rPr>
          <w:sz w:val="12"/>
          <w:szCs w:val="12"/>
        </w:rPr>
        <w:t>“</w:t>
      </w:r>
      <w:r w:rsidRPr="00A605DC">
        <w:rPr>
          <w:b/>
          <w:u w:val="single"/>
        </w:rPr>
        <w:t xml:space="preserve">Trauma is real. But </w:t>
      </w:r>
      <w:r>
        <w:rPr>
          <w:b/>
          <w:highlight w:val="cyan"/>
          <w:u w:val="single"/>
        </w:rPr>
        <w:t xml:space="preserve">reading </w:t>
      </w:r>
      <w:r w:rsidRPr="00A605DC">
        <w:rPr>
          <w:b/>
          <w:u w:val="single"/>
        </w:rPr>
        <w:t xml:space="preserve">black experience </w:t>
      </w:r>
      <w:r>
        <w:rPr>
          <w:b/>
          <w:highlight w:val="cyan"/>
          <w:u w:val="single"/>
        </w:rPr>
        <w:t>through trauma can lead to thinking of ourselves as victims rather than agents.</w:t>
      </w:r>
      <w:r>
        <w:rPr>
          <w:b/>
          <w:u w:val="single"/>
        </w:rPr>
        <w:t>”</w:t>
      </w:r>
      <w:r>
        <w:rPr>
          <w:sz w:val="12"/>
          <w:szCs w:val="12"/>
        </w:rPr>
        <w:t xml:space="preserve"> Moreover, </w:t>
      </w:r>
      <w:r>
        <w:rPr>
          <w:b/>
          <w:highlight w:val="cyan"/>
          <w:u w:val="single"/>
        </w:rPr>
        <w:t>to identify anti-black violence as heritage</w:t>
      </w:r>
      <w:r>
        <w:rPr>
          <w:b/>
          <w:u w:val="single"/>
        </w:rPr>
        <w:t xml:space="preserve"> may be true in a general sense, but it </w:t>
      </w:r>
      <w:r>
        <w:rPr>
          <w:b/>
          <w:highlight w:val="cyan"/>
          <w:u w:val="single"/>
        </w:rPr>
        <w:t>obscures the dialectic that produced</w:t>
      </w:r>
      <w:r>
        <w:rPr>
          <w:b/>
          <w:u w:val="single"/>
        </w:rPr>
        <w:t xml:space="preserve"> and reproduced </w:t>
      </w:r>
      <w:r>
        <w:rPr>
          <w:b/>
          <w:highlight w:val="cyan"/>
          <w:u w:val="single"/>
        </w:rPr>
        <w:t>the violence of a regime dependent on black life for</w:t>
      </w:r>
      <w:r>
        <w:rPr>
          <w:b/>
          <w:u w:val="single"/>
        </w:rPr>
        <w:t xml:space="preserve"> its </w:t>
      </w:r>
      <w:r>
        <w:rPr>
          <w:b/>
          <w:highlight w:val="cyan"/>
          <w:u w:val="single"/>
        </w:rPr>
        <w:t>profitability</w:t>
      </w:r>
      <w:r>
        <w:rPr>
          <w:sz w:val="12"/>
          <w:szCs w:val="12"/>
        </w:rPr>
        <w:t xml:space="preserve">. </w:t>
      </w:r>
      <w:r>
        <w:rPr>
          <w:b/>
          <w:highlight w:val="cyan"/>
          <w:u w:val="single"/>
        </w:rPr>
        <w:t>It was</w:t>
      </w:r>
      <w:r>
        <w:rPr>
          <w:b/>
          <w:u w:val="single"/>
        </w:rPr>
        <w:t xml:space="preserve">, after all, </w:t>
      </w:r>
      <w:r>
        <w:rPr>
          <w:b/>
          <w:highlight w:val="cyan"/>
          <w:u w:val="single"/>
        </w:rPr>
        <w:t>the resisting black body that needed “correction</w:t>
      </w:r>
      <w:r>
        <w:rPr>
          <w:sz w:val="12"/>
          <w:szCs w:val="12"/>
        </w:rPr>
        <w:t xml:space="preserve">.” Violence was used not only to break bodies but to discipline people who refused enslavement. And the impulse to resist is neither involuntary nor solitary. </w:t>
      </w:r>
      <w:r>
        <w:rPr>
          <w:b/>
          <w:u w:val="single"/>
        </w:rPr>
        <w:t xml:space="preserve">It is a choice made in community, made possible by community, and informed by memory, tradition, and witness. If Africans were entirely compliant and docile, there would have been no need for vast expenditures on corrections, security, and violence. </w:t>
      </w:r>
      <w:r>
        <w:rPr>
          <w:b/>
          <w:highlight w:val="cyan"/>
          <w:u w:val="single"/>
        </w:rPr>
        <w:t>Resistance is our heritage</w:t>
      </w:r>
      <w:r>
        <w:rPr>
          <w:b/>
          <w:u w:val="single"/>
        </w:rPr>
        <w:t xml:space="preserve">. </w:t>
      </w:r>
      <w:r>
        <w:rPr>
          <w:sz w:val="12"/>
          <w:szCs w:val="12"/>
        </w:rPr>
        <w:t xml:space="preserve">And </w:t>
      </w:r>
      <w:r>
        <w:rPr>
          <w:b/>
          <w:highlight w:val="cyan"/>
          <w:u w:val="single"/>
        </w:rPr>
        <w:t>resistance is our healing</w:t>
      </w:r>
      <w:r>
        <w:rPr>
          <w:sz w:val="12"/>
          <w:szCs w:val="12"/>
        </w:rPr>
        <w:t xml:space="preserve">. Through collective struggle, </w:t>
      </w:r>
      <w:r>
        <w:rPr>
          <w:b/>
          <w:highlight w:val="cyan"/>
          <w:u w:val="single"/>
        </w:rPr>
        <w:t>we alter our circumstances</w:t>
      </w:r>
      <w:r>
        <w:rPr>
          <w:b/>
          <w:u w:val="single"/>
        </w:rPr>
        <w:t xml:space="preserve">; </w:t>
      </w:r>
      <w:r>
        <w:rPr>
          <w:b/>
          <w:highlight w:val="cyan"/>
          <w:u w:val="single"/>
        </w:rPr>
        <w:t>contain, escape, or</w:t>
      </w:r>
      <w:r>
        <w:rPr>
          <w:b/>
          <w:u w:val="single"/>
        </w:rPr>
        <w:t xml:space="preserve"> possibly </w:t>
      </w:r>
      <w:r>
        <w:rPr>
          <w:b/>
          <w:highlight w:val="cyan"/>
          <w:u w:val="single"/>
        </w:rPr>
        <w:t>eviscerate</w:t>
      </w:r>
      <w:r>
        <w:rPr>
          <w:b/>
          <w:u w:val="single"/>
        </w:rPr>
        <w:t xml:space="preserve"> the source of </w:t>
      </w:r>
      <w:r>
        <w:rPr>
          <w:b/>
          <w:highlight w:val="cyan"/>
          <w:u w:val="single"/>
        </w:rPr>
        <w:t>trauma</w:t>
      </w:r>
      <w:r>
        <w:rPr>
          <w:b/>
          <w:u w:val="single"/>
        </w:rPr>
        <w:t xml:space="preserve">; </w:t>
      </w:r>
      <w:r>
        <w:rPr>
          <w:b/>
          <w:highlight w:val="cyan"/>
          <w:u w:val="single"/>
        </w:rPr>
        <w:t>recover our bodies; reclaim</w:t>
      </w:r>
      <w:r>
        <w:rPr>
          <w:b/>
          <w:u w:val="single"/>
        </w:rPr>
        <w:t xml:space="preserve"> and redeem </w:t>
      </w:r>
      <w:r>
        <w:rPr>
          <w:b/>
          <w:highlight w:val="cyan"/>
          <w:u w:val="single"/>
        </w:rPr>
        <w:t>our dead; and make ourselves whole</w:t>
      </w:r>
      <w:r>
        <w:rPr>
          <w:b/>
          <w:u w:val="single"/>
        </w:rPr>
        <w:t>.</w:t>
      </w:r>
      <w:r>
        <w:rPr>
          <w:sz w:val="12"/>
          <w:szCs w:val="12"/>
        </w:rPr>
        <w:t xml:space="preserve"> It is difficult to see this in a world where words such as trauma, PTSD, micro-aggression, and triggers have virtually replaced oppression, repression, and subjugation. Naomi Wallace, a brilliant playwright whose work explores </w:t>
      </w:r>
      <w:r>
        <w:rPr>
          <w:sz w:val="12"/>
          <w:szCs w:val="12"/>
        </w:rPr>
        <w:lastRenderedPageBreak/>
        <w:t xml:space="preserve">trauma in the context of race, sexuality, class, war, and empire, muses: “Mainstream America is less threatened by the ‘trauma’ theory because it doesn’t place economic justice at its core and takes the focus out of the realm of justice and into psychology; out of the streets, communities, into the singular experience (even if experienced in common) of the individual.” Similarly, George Lipsitz observes that </w:t>
      </w:r>
      <w:r>
        <w:rPr>
          <w:b/>
          <w:u w:val="single"/>
        </w:rPr>
        <w:t xml:space="preserve">emphasizing “interiority,” personal pain, and feeling elevates “the cultivation of sympathy over the creation of social justice.” This is partly why demands for reparations to address historical and ongoing racism are so antithetical to modern liberalism. </w:t>
      </w:r>
      <w:r>
        <w:rPr>
          <w:sz w:val="12"/>
          <w:szCs w:val="12"/>
        </w:rPr>
        <w:t>“</w:t>
      </w:r>
      <w:r>
        <w:rPr>
          <w:b/>
          <w:u w:val="single"/>
        </w:rPr>
        <w:t xml:space="preserve">Through collective struggle, we </w:t>
      </w:r>
      <w:r w:rsidRPr="00A605DC">
        <w:rPr>
          <w:b/>
          <w:u w:val="single"/>
        </w:rPr>
        <w:t>alter our circumstances; contain, escape, or possibly eviscerate the source of trauma</w:t>
      </w:r>
      <w:r w:rsidRPr="00A605DC">
        <w:rPr>
          <w:sz w:val="12"/>
          <w:szCs w:val="12"/>
        </w:rPr>
        <w:t xml:space="preserve">.” </w:t>
      </w:r>
      <w:r w:rsidRPr="00A605DC">
        <w:rPr>
          <w:b/>
          <w:u w:val="single"/>
        </w:rPr>
        <w:t>Managing trauma does not require dismantling structural racism,</w:t>
      </w:r>
      <w:r w:rsidRPr="00A605DC">
        <w:rPr>
          <w:sz w:val="12"/>
          <w:szCs w:val="12"/>
        </w:rPr>
        <w:t xml:space="preserve"> which is why university administrators focus on avoiding triggers rather than implementing zero-tolerance policies for racism or sexual assault. Buildings will be renamed and safe spaces for people of color will be created out of a sliver of university real estate, but proposals to eliminate tuition and forgive student debt for the descendants of the dispossessed and the enslaved will be derided as absurd. This is also why diversity and cultural-competency training are the most popular strategies for addressing campus racism. As if racism were a manifestation of our “incompetent” handling of “difference.” If we cannot love the other, we can at least learn to hear, respect, understand, and “tolerate” her. Cultural competency also means reckoning with white privilege, coming to terms with unconscious bias and the myriad ways white folks benefit from current racial arrangements. Powerful as this might be, the solution to racism still is shifted to the realm of self-help and human resources, resting on self-improvement or the hiring of a consultant or trainer to help us reach our goal. Cultural-competency training, greater diversity, and demands for multicultural curricula represent both a resistance to and manifestation of our current “postracial” moment. In Are We All Postracial Yet? (2015), David Theo Goldberg correctly sees postracialism as a neoliberal revision of multicultural discourse, whose proposed remedies to address racism would in fact resuscitate late-century multiculturalism. But why hold on to the policies and promises of multiculturalism and diversity, especially since they have done nothing to dislodge white supremacy? Indeed I want to suggest that the triumph of multiculturalism marked a defeat for a radical anti-racist vision. True, multiculturalism emerged in response to struggles waged by the Black Freedom movement and other oppressed groups in the 1960s and ’70s. But the programmatic adoption of diversity, inclusion, and multiculturalism vampirized the energy of a radical movement that began by demanding the complete transformation of the social order and the eradication of all forms of racial, gender, sexual, and class hierarchy. The point of liberal multiculturalism was not to address the historical legacies of racism, dispossession, and injustice but rather to bring some people</w:t>
      </w:r>
      <w:r>
        <w:rPr>
          <w:sz w:val="12"/>
          <w:szCs w:val="12"/>
        </w:rPr>
        <w:t xml:space="preserve"> into the fold of a “society no longer seen as racially unjust.” What did it bring us? Black elected officials and black CEOs who helped manage the greatest transfer of wealth to the rich and oversee the continued erosion of the welfare state; the displacement, deportation, and deterioration of black and brown communities; mass incarceration; and planetary war. We talk about breaking glass ceilings in corporate America while building more jail cells for the rest. The triumph of liberal multiculturalism also meant a shift from a radical anti-capitalist critique to a politics of recognition. This means, for example, that we now embrace the right of same-sex couples to marry so long as they do not challenge the institution itself, which is still modeled upon the exchanging of property; likewise we accept the right of people of color, women, and queer people to serve in the military, killing and torturing around the world. “I want to suggest that the triumph of multiculturalism marked a defeat for a radical anti-racist vision.” At the same time, contemporary calls for cultural competence and tolerance reflect neoliberal logic by emphasizing individual responsibility and suffering, shifting race from the public sphere to the psyche. The postracial, Goldberg writes, “renders individuals solely accountable for their own actions and expressions, not for their group’s.” Tolerance in its multicultural guise, as Wendy Brown taught us, is the liberal answer to managing difference but with no corresponding transformation in the conditions that, in the first place, marked certain bodies as suspicious, deviant, abject, or illegible. Tolerance, therefore, depoliticizes genuine struggles for justice and power: </w:t>
      </w:r>
      <w:r>
        <w:rPr>
          <w:b/>
          <w:highlight w:val="cyan"/>
          <w:u w:val="single"/>
        </w:rPr>
        <w:t>Depoliticization involves construing inequality, subordination, marginalization, and social conflict, which</w:t>
      </w:r>
      <w:r>
        <w:rPr>
          <w:b/>
          <w:u w:val="single"/>
        </w:rPr>
        <w:t xml:space="preserve"> all </w:t>
      </w:r>
      <w:r>
        <w:rPr>
          <w:b/>
          <w:highlight w:val="cyan"/>
          <w:u w:val="single"/>
        </w:rPr>
        <w:t>require political analysis and political solutions,</w:t>
      </w:r>
      <w:r>
        <w:rPr>
          <w:b/>
          <w:u w:val="single"/>
        </w:rPr>
        <w:t xml:space="preserve"> as personal and individual, on the one hand, or as natural, religious, or cultural on the other. </w:t>
      </w:r>
      <w:r>
        <w:rPr>
          <w:sz w:val="12"/>
          <w:szCs w:val="12"/>
        </w:rPr>
        <w:t xml:space="preserve">Tolerance works along both vectors of depoliticization – it personalizes and it naturalizes or culturalizes – and sometimes it intertwines them. But </w:t>
      </w:r>
      <w:r>
        <w:rPr>
          <w:b/>
          <w:u w:val="single"/>
        </w:rPr>
        <w:t>how can we embrace our students and acknowledge their pain while remaining wary of a culture that reduces structural oppression to misunderstanding and psychology</w:t>
      </w:r>
      <w:r>
        <w:rPr>
          <w:sz w:val="12"/>
          <w:szCs w:val="12"/>
        </w:rPr>
        <w:t>? Love, Study, Struggle Taped inside the top drawer of my desk is a small scrap of paper with three words scrawled across it: “</w:t>
      </w:r>
      <w:r>
        <w:rPr>
          <w:b/>
          <w:u w:val="single"/>
        </w:rPr>
        <w:t>Love, Study, Struggle</w:t>
      </w:r>
      <w:r>
        <w:rPr>
          <w:sz w:val="12"/>
          <w:szCs w:val="12"/>
        </w:rPr>
        <w:t xml:space="preserve">.” It serves as a daily reminder of what I am supposed to be doing. </w:t>
      </w:r>
      <w:r>
        <w:rPr>
          <w:b/>
          <w:highlight w:val="cyan"/>
          <w:u w:val="single"/>
        </w:rPr>
        <w:t>Black</w:t>
      </w:r>
      <w:r>
        <w:rPr>
          <w:b/>
          <w:u w:val="single"/>
        </w:rPr>
        <w:t xml:space="preserve"> study and </w:t>
      </w:r>
      <w:r>
        <w:rPr>
          <w:b/>
          <w:highlight w:val="cyan"/>
          <w:u w:val="single"/>
        </w:rPr>
        <w:t>resistance</w:t>
      </w:r>
      <w:r>
        <w:rPr>
          <w:b/>
          <w:u w:val="single"/>
        </w:rPr>
        <w:t xml:space="preserve"> </w:t>
      </w:r>
      <w:r>
        <w:rPr>
          <w:b/>
          <w:highlight w:val="cyan"/>
          <w:u w:val="single"/>
        </w:rPr>
        <w:t>must begin with</w:t>
      </w:r>
      <w:r>
        <w:rPr>
          <w:b/>
          <w:u w:val="single"/>
        </w:rPr>
        <w:t xml:space="preserve"> love.</w:t>
      </w:r>
      <w:r>
        <w:rPr>
          <w:sz w:val="12"/>
          <w:szCs w:val="12"/>
        </w:rPr>
        <w:t xml:space="preserve"> James Baldwin understood love-as-agency probably better than anyone. For him it meant to love ourselves as black people; it meant making love the motivation for making revolution; it meant </w:t>
      </w:r>
      <w:r>
        <w:rPr>
          <w:b/>
          <w:highlight w:val="cyan"/>
          <w:u w:val="single"/>
        </w:rPr>
        <w:t>envisioning a society where</w:t>
      </w:r>
      <w:r>
        <w:rPr>
          <w:b/>
          <w:u w:val="single"/>
        </w:rPr>
        <w:t xml:space="preserve"> everyone is embraced, where </w:t>
      </w:r>
      <w:r>
        <w:rPr>
          <w:b/>
          <w:highlight w:val="cyan"/>
          <w:u w:val="single"/>
        </w:rPr>
        <w:t>there is no oppression</w:t>
      </w:r>
      <w:r>
        <w:rPr>
          <w:b/>
          <w:u w:val="single"/>
        </w:rPr>
        <w:t xml:space="preserve">, </w:t>
      </w:r>
      <w:r>
        <w:rPr>
          <w:b/>
          <w:highlight w:val="cyan"/>
          <w:u w:val="single"/>
        </w:rPr>
        <w:t>where</w:t>
      </w:r>
      <w:r>
        <w:rPr>
          <w:b/>
          <w:u w:val="single"/>
        </w:rPr>
        <w:t xml:space="preserve"> </w:t>
      </w:r>
      <w:r>
        <w:rPr>
          <w:b/>
          <w:highlight w:val="cyan"/>
          <w:u w:val="single"/>
        </w:rPr>
        <w:t>every life is valued</w:t>
      </w:r>
      <w:r>
        <w:rPr>
          <w:b/>
          <w:u w:val="single"/>
        </w:rPr>
        <w:t xml:space="preserve"> – </w:t>
      </w:r>
      <w:r>
        <w:rPr>
          <w:b/>
          <w:highlight w:val="cyan"/>
          <w:u w:val="single"/>
        </w:rPr>
        <w:t>even those who</w:t>
      </w:r>
      <w:r>
        <w:rPr>
          <w:b/>
          <w:u w:val="single"/>
        </w:rPr>
        <w:t xml:space="preserve"> may once </w:t>
      </w:r>
      <w:r>
        <w:rPr>
          <w:b/>
          <w:highlight w:val="cyan"/>
          <w:u w:val="single"/>
        </w:rPr>
        <w:t>have been our oppressors</w:t>
      </w:r>
      <w:r>
        <w:rPr>
          <w:sz w:val="12"/>
          <w:szCs w:val="12"/>
        </w:rPr>
        <w:t xml:space="preserve">. It did not mean seeking white people’s love and acceptance or seeking belonging in the world created by our oppressor. In The Fire Next Time (1963), he is unequivocal: “I do not know many Negroes who are eager to be ‘accepted’ by white people, still less to be loved by them; they, the blacks, simply don’t wish to be beaten over the head by the whites every instant of our brief passage on this planet.” But here is the catch: if we are committed to genuine freedom, we have no choice but to love all. To love all is to fight relentlessly to end exploitation and oppression everywhere, even on behalf of those who think they hate us. This was Baldwin’s point – perhaps his most misunderstood and reviled point. </w:t>
      </w:r>
      <w:r>
        <w:rPr>
          <w:b/>
          <w:u w:val="single"/>
        </w:rPr>
        <w:t>To love this way requires relentless struggle, deep study, and critique</w:t>
      </w:r>
      <w:r>
        <w:rPr>
          <w:sz w:val="12"/>
          <w:szCs w:val="12"/>
        </w:rPr>
        <w:t xml:space="preserve">. </w:t>
      </w:r>
      <w:r>
        <w:rPr>
          <w:b/>
          <w:highlight w:val="cyan"/>
          <w:u w:val="single"/>
        </w:rPr>
        <w:t>Limiting our ambit to suffering, resistance, and achievement is not enough</w:t>
      </w:r>
      <w:r>
        <w:rPr>
          <w:sz w:val="12"/>
          <w:szCs w:val="12"/>
        </w:rPr>
        <w:t xml:space="preserve">. </w:t>
      </w:r>
      <w:r>
        <w:rPr>
          <w:b/>
          <w:u w:val="single"/>
        </w:rPr>
        <w:t>We must go to the root – the historical, political, social, cultural, ideological, material, economic root – of oppression in order to understand its negation, the prospect of our liberation</w:t>
      </w:r>
      <w:r>
        <w:rPr>
          <w:sz w:val="12"/>
          <w:szCs w:val="12"/>
        </w:rPr>
        <w:t xml:space="preserve">. Going to the root illuminates what is hidden from us, largely because most structures of oppression and all of their various entanglements are simply not visible and not felt. For example, </w:t>
      </w:r>
      <w:r>
        <w:rPr>
          <w:b/>
          <w:highlight w:val="cyan"/>
          <w:u w:val="single"/>
        </w:rPr>
        <w:t>if we argue that state violence is merely a manifestation of anti-blackness because that is what we see and feel, we are left with no theory of the state and</w:t>
      </w:r>
      <w:r>
        <w:rPr>
          <w:b/>
          <w:u w:val="single"/>
        </w:rPr>
        <w:t xml:space="preserve"> have </w:t>
      </w:r>
      <w:r>
        <w:rPr>
          <w:b/>
          <w:highlight w:val="cyan"/>
          <w:u w:val="single"/>
        </w:rPr>
        <w:t>no way of understanding racialized police violence in places</w:t>
      </w:r>
      <w:r>
        <w:rPr>
          <w:b/>
          <w:u w:val="single"/>
        </w:rPr>
        <w:t xml:space="preserve"> such as Atlanta and Detroit, </w:t>
      </w:r>
      <w:r>
        <w:rPr>
          <w:b/>
          <w:highlight w:val="cyan"/>
          <w:u w:val="single"/>
        </w:rPr>
        <w:t>where most cops are black</w:t>
      </w:r>
      <w:r>
        <w:rPr>
          <w:b/>
          <w:u w:val="single"/>
        </w:rPr>
        <w:t xml:space="preserve">, unless we turn to some metaphysical explanation. </w:t>
      </w:r>
      <w:r>
        <w:rPr>
          <w:sz w:val="12"/>
          <w:szCs w:val="12"/>
        </w:rPr>
        <w:t xml:space="preserve">For my generation, the formal classroom was never the space for deep critique precisely because it was not a place of love. The classroom was – and still is – a performative space, where faculty and students compete with each other. Through study groups, we created our own intellectual communities held together by principle and love, though the specters of sectarianism, ego, and just-plain childishness blurred our vision and threatened our camaraderie. Still, the political study group was our lifeblood – both on and off campus. We lived by Karl Marx’s pithy 1844 statement: “But if the designing of the future and the proclamation of ready-made solutions for all time is not our affair, then we realize all the more clearly what we have to accomplish in the present – I am speaking of a ruthless criticism of everything existing, ruthless in two senses: The criticism must not be afraid of its own conclusions, nor of conflict with the powers that be.” “If we argue that state violence is merely a manifestation of anti-blackness because that is what we see and feel, we are left with no theory of the state and have no way of understanding racialized police violence.” Study groups introduced me to C. L. R. James, Frantz Fanon, Walter Rodney, Barbara Smith, Angela Davis, </w:t>
      </w:r>
      <w:r>
        <w:rPr>
          <w:sz w:val="12"/>
          <w:szCs w:val="12"/>
        </w:rPr>
        <w:lastRenderedPageBreak/>
        <w:t xml:space="preserve">Karl Marx, Friedrich Engels, Vladimir Lenin, Chancellor Williams, George E. M. James, Shulamith Firestone, Kwame Nkrumah, Kwame Turé, Rosa Luxemburg, Antonio Gramsci, Chinweizu Ibekwe, Amílcar Cabral, and others. These texts were our sources of social critique and weapons in our class war on the bourgeois canon. As self-styled activist-intellectuals, it never occurred to us to refuse to read a text simply because it validated the racism, sexism, free-market ideology, and bourgeois liberalism against which we railed. Nothing was off limits. On the contrary, delving into these works only sharpened our critical faculties. Love and study cannot exist without struggle, and struggle cannot occur solely inside the refuge we call the university. Being grounded in the world we wish to make is fundamental. As I argued in Freedom Dreams nearly fifteen years ago, “Social movements generate new knowledge, new theories, new questions. </w:t>
      </w:r>
      <w:r>
        <w:rPr>
          <w:b/>
          <w:u w:val="single"/>
        </w:rPr>
        <w:t xml:space="preserve">The most </w:t>
      </w:r>
      <w:r>
        <w:rPr>
          <w:b/>
          <w:highlight w:val="cyan"/>
          <w:u w:val="single"/>
        </w:rPr>
        <w:t>radical ideas</w:t>
      </w:r>
      <w:r>
        <w:rPr>
          <w:b/>
          <w:u w:val="single"/>
        </w:rPr>
        <w:t xml:space="preserve"> often </w:t>
      </w:r>
      <w:r>
        <w:rPr>
          <w:b/>
          <w:highlight w:val="cyan"/>
          <w:u w:val="single"/>
        </w:rPr>
        <w:t>grow out of a concrete intellectual engagement with the problems of aggrieved populations confronting systems of oppression.”</w:t>
      </w:r>
      <w:r>
        <w:rPr>
          <w:sz w:val="12"/>
          <w:szCs w:val="12"/>
          <w:highlight w:val="cyan"/>
        </w:rPr>
        <w:t xml:space="preserve"> </w:t>
      </w:r>
      <w:r>
        <w:rPr>
          <w:sz w:val="12"/>
          <w:szCs w:val="12"/>
        </w:rPr>
        <w:t>Ironically I wrote these words with my students in mind, many of whom were involved in campus struggles, feeling a bit rudderless but believing that the only way to make themselves into authentic activists was to leave the books and radical theories at home or in their dorms. The undercommons offers students a valuable model of study that takes for granted the indivisibility of thought and struggle, not unlike its antecedent, the Mississippi Freedom Schools.</w:t>
      </w:r>
    </w:p>
    <w:p w14:paraId="64CDFD12" w14:textId="77777777" w:rsidR="001B3E3B" w:rsidRDefault="001B3E3B" w:rsidP="001B3E3B">
      <w:pPr>
        <w:pStyle w:val="Heading3"/>
      </w:pPr>
      <w:r>
        <w:lastRenderedPageBreak/>
        <w:t>1NC – state engagement good</w:t>
      </w:r>
    </w:p>
    <w:p w14:paraId="4D729453" w14:textId="77777777" w:rsidR="001B3E3B" w:rsidRDefault="001B3E3B" w:rsidP="001B3E3B">
      <w:pPr>
        <w:pStyle w:val="Heading4"/>
        <w:rPr>
          <w:color w:val="000000"/>
          <w:sz w:val="22"/>
        </w:rPr>
      </w:pPr>
      <w:r>
        <w:t>Our methodology is to utilize the state as a heuristic – only that pedagogy allows us to understand the analytical tools of government</w:t>
      </w:r>
    </w:p>
    <w:p w14:paraId="3FB10680" w14:textId="77777777" w:rsidR="001B3E3B" w:rsidRPr="003B1B0D" w:rsidRDefault="001B3E3B" w:rsidP="001B3E3B">
      <w:pPr>
        <w:rPr>
          <w:b/>
          <w:u w:val="single"/>
        </w:rPr>
      </w:pPr>
      <w:r w:rsidRPr="003B1B0D">
        <w:rPr>
          <w:b/>
          <w:sz w:val="26"/>
          <w:szCs w:val="26"/>
        </w:rPr>
        <w:t>Zanotti ’14</w:t>
      </w:r>
      <w:r>
        <w:rPr>
          <w:b/>
          <w:u w:val="single"/>
        </w:rPr>
        <w:t xml:space="preserve"> </w:t>
      </w:r>
      <w:r>
        <w:rPr>
          <w:color w:val="000000"/>
          <w:sz w:val="18"/>
          <w:szCs w:val="18"/>
        </w:rPr>
        <w:t xml:space="preserve">(Dr. Laura Zanotti is an Associate Professor of Political Science at Virginia Tech. Her research and teaching include critical political theory as well as international organizations, UN peacekeeping, democratization and the role of NGOs in post-conflict governance.“Governmentality, Ontology, Methodology: Re-thinking Political Agency in the Global World” – </w:t>
      </w:r>
      <w:r>
        <w:rPr>
          <w:color w:val="000000"/>
          <w:sz w:val="18"/>
          <w:szCs w:val="18"/>
          <w:u w:val="single"/>
        </w:rPr>
        <w:t>Alternatives: Global, Local, Political</w:t>
      </w:r>
      <w:r>
        <w:rPr>
          <w:color w:val="000000"/>
          <w:sz w:val="18"/>
          <w:szCs w:val="18"/>
        </w:rPr>
        <w:t xml:space="preserve"> – vol 38(4):p. 288-304,. A little unclear if this is late 2013 or early 2014 – The Stated “Version of Record” is Feb 20, 2014, but was originally published online on December 30</w:t>
      </w:r>
      <w:r>
        <w:rPr>
          <w:color w:val="000000"/>
          <w:sz w:val="18"/>
          <w:szCs w:val="18"/>
          <w:vertAlign w:val="superscript"/>
        </w:rPr>
        <w:t>th</w:t>
      </w:r>
      <w:r>
        <w:rPr>
          <w:color w:val="000000"/>
          <w:sz w:val="18"/>
          <w:szCs w:val="18"/>
        </w:rPr>
        <w:t>, 2013. Obtained via Sage Database. )</w:t>
      </w:r>
    </w:p>
    <w:p w14:paraId="055327E2" w14:textId="77777777" w:rsidR="001B3E3B" w:rsidRPr="003B1B0D" w:rsidRDefault="001B3E3B" w:rsidP="001B3E3B">
      <w:pPr>
        <w:rPr>
          <w:sz w:val="16"/>
        </w:rPr>
      </w:pPr>
      <w:r w:rsidRPr="003B1B0D">
        <w:rPr>
          <w:color w:val="000000"/>
          <w:sz w:val="16"/>
        </w:rPr>
        <w:t xml:space="preserve">By questioning substantialist representations of power and subjects, inquiries on the possibilities of political agency are reframed in a way that focuses on power and subjects’ relational character and the contingent processes of their (trans)formation in the context of agonic relations. </w:t>
      </w:r>
      <w:r w:rsidRPr="003B1B0D">
        <w:rPr>
          <w:b/>
          <w:color w:val="000000"/>
          <w:highlight w:val="green"/>
          <w:u w:val="single"/>
        </w:rPr>
        <w:t>Options for resistance to government</w:t>
      </w:r>
      <w:r w:rsidRPr="003B1B0D">
        <w:rPr>
          <w:color w:val="000000"/>
          <w:sz w:val="16"/>
        </w:rPr>
        <w:t xml:space="preserve">al </w:t>
      </w:r>
      <w:r w:rsidRPr="003B1B0D">
        <w:rPr>
          <w:b/>
          <w:color w:val="000000"/>
          <w:u w:val="single"/>
        </w:rPr>
        <w:t xml:space="preserve">scripts </w:t>
      </w:r>
      <w:r w:rsidRPr="003B1B0D">
        <w:rPr>
          <w:b/>
          <w:color w:val="000000"/>
          <w:highlight w:val="green"/>
          <w:u w:val="single"/>
        </w:rPr>
        <w:t>are not limited to ‘‘rejection,</w:t>
      </w:r>
      <w:r w:rsidRPr="003B1B0D">
        <w:rPr>
          <w:color w:val="000000"/>
          <w:sz w:val="16"/>
        </w:rPr>
        <w:t xml:space="preserve">’’ ‘‘revolution,’’ or ‘‘dispossession’’ to regain a pristine ‘‘freedom from all constraints’’ or an immanent ideal social </w:t>
      </w:r>
      <w:r w:rsidRPr="00BE317C">
        <w:rPr>
          <w:color w:val="000000"/>
          <w:sz w:val="16"/>
        </w:rPr>
        <w:t xml:space="preserve">order. </w:t>
      </w:r>
      <w:r w:rsidRPr="00BE317C">
        <w:rPr>
          <w:b/>
          <w:color w:val="000000"/>
          <w:u w:val="single"/>
        </w:rPr>
        <w:t xml:space="preserve">It is found instead in </w:t>
      </w:r>
      <w:r w:rsidRPr="00BE317C">
        <w:rPr>
          <w:color w:val="000000"/>
          <w:sz w:val="16"/>
        </w:rPr>
        <w:t xml:space="preserve">multifarious and </w:t>
      </w:r>
      <w:r w:rsidRPr="00BE317C">
        <w:rPr>
          <w:b/>
          <w:u w:val="single"/>
        </w:rPr>
        <w:t>contingent struggles</w:t>
      </w:r>
      <w:r w:rsidRPr="00BE317C">
        <w:rPr>
          <w:color w:val="000000"/>
          <w:sz w:val="16"/>
        </w:rPr>
        <w:t xml:space="preserve"> </w:t>
      </w:r>
      <w:r w:rsidRPr="00BE317C">
        <w:rPr>
          <w:b/>
          <w:color w:val="000000"/>
          <w:u w:val="single"/>
        </w:rPr>
        <w:t>that are</w:t>
      </w:r>
      <w:r w:rsidRPr="00BE317C">
        <w:rPr>
          <w:color w:val="000000"/>
          <w:sz w:val="16"/>
        </w:rPr>
        <w:t xml:space="preserve"> constituted </w:t>
      </w:r>
      <w:r w:rsidRPr="00BE317C">
        <w:rPr>
          <w:b/>
          <w:u w:val="single"/>
        </w:rPr>
        <w:t>within</w:t>
      </w:r>
      <w:r w:rsidRPr="00BE317C">
        <w:rPr>
          <w:color w:val="000000"/>
          <w:sz w:val="16"/>
        </w:rPr>
        <w:t xml:space="preserve"> the scripts of </w:t>
      </w:r>
      <w:r w:rsidRPr="00BE317C">
        <w:rPr>
          <w:b/>
          <w:u w:val="single"/>
        </w:rPr>
        <w:t>government</w:t>
      </w:r>
      <w:r w:rsidRPr="00BE317C">
        <w:rPr>
          <w:color w:val="000000"/>
          <w:sz w:val="16"/>
        </w:rPr>
        <w:t xml:space="preserve">al </w:t>
      </w:r>
      <w:r w:rsidRPr="00BE317C">
        <w:rPr>
          <w:b/>
          <w:u w:val="single"/>
        </w:rPr>
        <w:t>rationalities</w:t>
      </w:r>
      <w:r w:rsidRPr="00BE317C">
        <w:rPr>
          <w:b/>
          <w:color w:val="000000"/>
          <w:u w:val="single"/>
        </w:rPr>
        <w:t xml:space="preserve"> and at the same time exceed and</w:t>
      </w:r>
      <w:r w:rsidRPr="00BE317C">
        <w:rPr>
          <w:color w:val="000000"/>
          <w:sz w:val="16"/>
        </w:rPr>
        <w:t xml:space="preserve"> </w:t>
      </w:r>
      <w:r w:rsidRPr="00BE317C">
        <w:rPr>
          <w:b/>
          <w:u w:val="single"/>
        </w:rPr>
        <w:t>transform them</w:t>
      </w:r>
      <w:r w:rsidRPr="00BE317C">
        <w:rPr>
          <w:color w:val="000000"/>
          <w:sz w:val="16"/>
        </w:rPr>
        <w:t xml:space="preserve">. </w:t>
      </w:r>
      <w:r w:rsidRPr="00BE317C">
        <w:rPr>
          <w:b/>
          <w:color w:val="000000"/>
          <w:u w:val="single"/>
        </w:rPr>
        <w:t>This approach questions oversimplifications of</w:t>
      </w:r>
      <w:r w:rsidRPr="00BE317C">
        <w:rPr>
          <w:color w:val="000000"/>
          <w:sz w:val="16"/>
        </w:rPr>
        <w:t xml:space="preserve"> the </w:t>
      </w:r>
      <w:r w:rsidRPr="00BE317C">
        <w:rPr>
          <w:b/>
          <w:color w:val="000000"/>
          <w:u w:val="single"/>
        </w:rPr>
        <w:t>complex</w:t>
      </w:r>
      <w:r w:rsidRPr="00BE317C">
        <w:rPr>
          <w:color w:val="000000"/>
          <w:sz w:val="16"/>
        </w:rPr>
        <w:t>ities of liberal</w:t>
      </w:r>
      <w:r w:rsidRPr="00BE317C">
        <w:rPr>
          <w:b/>
          <w:color w:val="000000"/>
          <w:u w:val="single"/>
        </w:rPr>
        <w:t xml:space="preserve"> political rationalities</w:t>
      </w:r>
      <w:r w:rsidRPr="00BE317C">
        <w:rPr>
          <w:color w:val="000000"/>
          <w:sz w:val="16"/>
        </w:rPr>
        <w:t xml:space="preserve"> and of their interactions with non-liberal political players </w:t>
      </w:r>
      <w:r w:rsidRPr="00BE317C">
        <w:rPr>
          <w:b/>
          <w:color w:val="000000"/>
          <w:u w:val="single"/>
        </w:rPr>
        <w:t>and nurtures a</w:t>
      </w:r>
      <w:r w:rsidRPr="00BE317C">
        <w:rPr>
          <w:color w:val="000000"/>
          <w:sz w:val="16"/>
        </w:rPr>
        <w:t xml:space="preserve"> radical </w:t>
      </w:r>
      <w:r w:rsidRPr="00BE317C">
        <w:rPr>
          <w:b/>
          <w:color w:val="000000"/>
          <w:u w:val="single"/>
        </w:rPr>
        <w:t>skepticism about identifying universally good or bad actors or abstract solutions to political problems.</w:t>
      </w:r>
      <w:r w:rsidRPr="00BE317C">
        <w:rPr>
          <w:color w:val="000000"/>
          <w:sz w:val="16"/>
        </w:rPr>
        <w:t xml:space="preserve"> International</w:t>
      </w:r>
      <w:r w:rsidRPr="00BE317C">
        <w:rPr>
          <w:b/>
          <w:color w:val="000000"/>
          <w:u w:val="single"/>
        </w:rPr>
        <w:t xml:space="preserve"> power interacts in complex ways with diverse political spaces</w:t>
      </w:r>
      <w:r w:rsidRPr="00BE317C">
        <w:rPr>
          <w:color w:val="000000"/>
          <w:sz w:val="16"/>
        </w:rPr>
        <w:t xml:space="preserve"> and within the</w:t>
      </w:r>
      <w:r w:rsidRPr="003B1B0D">
        <w:rPr>
          <w:color w:val="000000"/>
          <w:sz w:val="16"/>
        </w:rPr>
        <w:t xml:space="preserve">se spaces it is appropriated, hybridized, redescribed, hijacked, and tinkered with. </w:t>
      </w:r>
      <w:r w:rsidRPr="003B1B0D">
        <w:rPr>
          <w:b/>
          <w:highlight w:val="green"/>
          <w:u w:val="single"/>
        </w:rPr>
        <w:t>Government</w:t>
      </w:r>
      <w:r w:rsidRPr="003B1B0D">
        <w:rPr>
          <w:color w:val="000000"/>
          <w:sz w:val="16"/>
        </w:rPr>
        <w:t xml:space="preserve">ality </w:t>
      </w:r>
      <w:r w:rsidRPr="003B1B0D">
        <w:rPr>
          <w:b/>
          <w:highlight w:val="green"/>
          <w:u w:val="single"/>
        </w:rPr>
        <w:t>as a heuristic</w:t>
      </w:r>
      <w:r w:rsidRPr="003B1B0D">
        <w:rPr>
          <w:color w:val="000000"/>
          <w:sz w:val="16"/>
        </w:rPr>
        <w:t xml:space="preserve"> focuses on performing complex diagnostics of events. It</w:t>
      </w:r>
      <w:r w:rsidRPr="003B1B0D">
        <w:rPr>
          <w:b/>
          <w:color w:val="000000"/>
          <w:u w:val="single"/>
        </w:rPr>
        <w:t xml:space="preserve"> </w:t>
      </w:r>
      <w:r w:rsidRPr="003B1B0D">
        <w:rPr>
          <w:b/>
          <w:color w:val="000000"/>
          <w:highlight w:val="green"/>
          <w:u w:val="single"/>
        </w:rPr>
        <w:t>invites</w:t>
      </w:r>
      <w:r w:rsidRPr="003B1B0D">
        <w:rPr>
          <w:color w:val="000000"/>
          <w:sz w:val="16"/>
        </w:rPr>
        <w:t xml:space="preserve"> historically situated explorations and </w:t>
      </w:r>
      <w:r w:rsidRPr="003B1B0D">
        <w:rPr>
          <w:b/>
          <w:color w:val="000000"/>
          <w:highlight w:val="green"/>
          <w:u w:val="single"/>
        </w:rPr>
        <w:t>careful differentiations rather than overarching demonization</w:t>
      </w:r>
      <w:r w:rsidRPr="003B1B0D">
        <w:rPr>
          <w:color w:val="000000"/>
          <w:sz w:val="16"/>
        </w:rPr>
        <w:t>s</w:t>
      </w:r>
      <w:r w:rsidRPr="003B1B0D">
        <w:rPr>
          <w:b/>
          <w:color w:val="000000"/>
          <w:highlight w:val="green"/>
          <w:u w:val="single"/>
        </w:rPr>
        <w:t xml:space="preserve"> of ‘‘power,’’ </w:t>
      </w:r>
      <w:r w:rsidRPr="003B1B0D">
        <w:rPr>
          <w:b/>
          <w:color w:val="000000"/>
          <w:u w:val="single"/>
        </w:rPr>
        <w:t>romanticizations of the ‘‘rebel’’</w:t>
      </w:r>
      <w:r w:rsidRPr="003B1B0D">
        <w:rPr>
          <w:color w:val="000000"/>
          <w:sz w:val="16"/>
        </w:rPr>
        <w:t xml:space="preserve"> or the ‘‘the local.’’ More broadly, theoretical formulations that conceive the subject in non-substantialist terms </w:t>
      </w:r>
      <w:r w:rsidRPr="003B1B0D">
        <w:rPr>
          <w:b/>
          <w:color w:val="000000"/>
          <w:highlight w:val="green"/>
          <w:u w:val="single"/>
        </w:rPr>
        <w:t>and</w:t>
      </w:r>
      <w:r w:rsidRPr="003B1B0D">
        <w:rPr>
          <w:color w:val="000000"/>
          <w:sz w:val="16"/>
        </w:rPr>
        <w:t xml:space="preserve"> focus on processes of subjectification, on the ambiguity of power discourses, and on hybridization as the terrain for political transformation, open ways for reconsidering political agency beyond the dichotomy of oppression/rebellion. These alternative formulations also </w:t>
      </w:r>
      <w:r w:rsidRPr="003B1B0D">
        <w:rPr>
          <w:b/>
          <w:color w:val="000000"/>
          <w:highlight w:val="green"/>
          <w:u w:val="single"/>
        </w:rPr>
        <w:t>foster</w:t>
      </w:r>
      <w:r w:rsidRPr="003B1B0D">
        <w:rPr>
          <w:b/>
          <w:color w:val="000000"/>
          <w:u w:val="single"/>
        </w:rPr>
        <w:t xml:space="preserve"> </w:t>
      </w:r>
      <w:r w:rsidRPr="003B1B0D">
        <w:rPr>
          <w:b/>
          <w:color w:val="000000"/>
          <w:highlight w:val="green"/>
          <w:u w:val="single"/>
        </w:rPr>
        <w:t>an ethic</w:t>
      </w:r>
      <w:r w:rsidRPr="003B1B0D">
        <w:rPr>
          <w:color w:val="000000"/>
          <w:sz w:val="16"/>
        </w:rPr>
        <w:t>s</w:t>
      </w:r>
      <w:r w:rsidRPr="003B1B0D">
        <w:rPr>
          <w:b/>
          <w:color w:val="000000"/>
          <w:highlight w:val="green"/>
          <w:u w:val="single"/>
        </w:rPr>
        <w:t xml:space="preserve"> of political engagement</w:t>
      </w:r>
      <w:r w:rsidRPr="003B1B0D">
        <w:rPr>
          <w:color w:val="000000"/>
          <w:sz w:val="16"/>
        </w:rPr>
        <w:t>, to be continuously</w:t>
      </w:r>
      <w:r w:rsidRPr="003B1B0D">
        <w:rPr>
          <w:b/>
          <w:color w:val="000000"/>
          <w:highlight w:val="green"/>
          <w:u w:val="single"/>
        </w:rPr>
        <w:t xml:space="preserve"> taken</w:t>
      </w:r>
      <w:r w:rsidRPr="003B1B0D">
        <w:rPr>
          <w:color w:val="000000"/>
          <w:sz w:val="16"/>
        </w:rPr>
        <w:t xml:space="preserve"> up</w:t>
      </w:r>
      <w:r w:rsidRPr="003B1B0D">
        <w:rPr>
          <w:b/>
          <w:color w:val="000000"/>
          <w:highlight w:val="green"/>
          <w:u w:val="single"/>
        </w:rPr>
        <w:t xml:space="preserve"> through plural </w:t>
      </w:r>
      <w:r w:rsidRPr="003B1B0D">
        <w:rPr>
          <w:b/>
          <w:color w:val="000000"/>
          <w:u w:val="single"/>
        </w:rPr>
        <w:t>and uncertain</w:t>
      </w:r>
      <w:r w:rsidRPr="003B1B0D">
        <w:rPr>
          <w:b/>
          <w:color w:val="000000"/>
          <w:highlight w:val="green"/>
          <w:u w:val="single"/>
        </w:rPr>
        <w:t xml:space="preserve"> practices, that demand continuous attention to ‘‘what happens’’ instead of </w:t>
      </w:r>
      <w:r w:rsidRPr="003B1B0D">
        <w:rPr>
          <w:b/>
          <w:color w:val="000000"/>
          <w:u w:val="single"/>
        </w:rPr>
        <w:t xml:space="preserve">fixations on </w:t>
      </w:r>
      <w:r w:rsidRPr="003B1B0D">
        <w:rPr>
          <w:b/>
          <w:color w:val="000000"/>
          <w:highlight w:val="green"/>
          <w:u w:val="single"/>
        </w:rPr>
        <w:t>‘‘what ought to be.</w:t>
      </w:r>
      <w:r w:rsidRPr="003B1B0D">
        <w:rPr>
          <w:color w:val="000000"/>
          <w:sz w:val="16"/>
        </w:rPr>
        <w:t xml:space="preserve">’’83 </w:t>
      </w:r>
      <w:r w:rsidRPr="003B1B0D">
        <w:rPr>
          <w:b/>
          <w:color w:val="000000"/>
          <w:highlight w:val="green"/>
          <w:u w:val="single"/>
        </w:rPr>
        <w:t xml:space="preserve">Such ethics </w:t>
      </w:r>
      <w:r w:rsidRPr="009621F8">
        <w:rPr>
          <w:b/>
          <w:color w:val="000000"/>
          <w:u w:val="single"/>
        </w:rPr>
        <w:t>of engagement would not await the revolution</w:t>
      </w:r>
      <w:r w:rsidRPr="009621F8">
        <w:rPr>
          <w:color w:val="000000"/>
          <w:sz w:val="16"/>
        </w:rPr>
        <w:t xml:space="preserve"> to come or hope for a pristine ‘‘freedom’’ to be regained. </w:t>
      </w:r>
      <w:r w:rsidRPr="009621F8">
        <w:rPr>
          <w:b/>
          <w:color w:val="000000"/>
          <w:u w:val="single"/>
        </w:rPr>
        <w:t xml:space="preserve">Instead, it </w:t>
      </w:r>
      <w:r w:rsidRPr="003B1B0D">
        <w:rPr>
          <w:b/>
          <w:color w:val="000000"/>
          <w:highlight w:val="green"/>
          <w:u w:val="single"/>
        </w:rPr>
        <w:t xml:space="preserve">would constantly attempt to twist </w:t>
      </w:r>
      <w:r w:rsidRPr="003B1B0D">
        <w:rPr>
          <w:color w:val="000000"/>
          <w:sz w:val="16"/>
        </w:rPr>
        <w:t>the working o</w:t>
      </w:r>
      <w:r w:rsidRPr="009621F8">
        <w:rPr>
          <w:color w:val="000000"/>
          <w:sz w:val="16"/>
        </w:rPr>
        <w:t>f</w:t>
      </w:r>
      <w:r w:rsidRPr="009621F8">
        <w:rPr>
          <w:b/>
          <w:color w:val="000000"/>
          <w:u w:val="single"/>
        </w:rPr>
        <w:t xml:space="preserve"> </w:t>
      </w:r>
      <w:r w:rsidRPr="003B1B0D">
        <w:rPr>
          <w:b/>
          <w:color w:val="000000"/>
          <w:highlight w:val="green"/>
          <w:u w:val="single"/>
        </w:rPr>
        <w:t xml:space="preserve">power </w:t>
      </w:r>
      <w:r w:rsidRPr="009621F8">
        <w:rPr>
          <w:b/>
          <w:color w:val="000000"/>
          <w:u w:val="single"/>
        </w:rPr>
        <w:t>by playing with whatever cards are available</w:t>
      </w:r>
      <w:r w:rsidRPr="003B1B0D">
        <w:rPr>
          <w:color w:val="000000"/>
          <w:sz w:val="16"/>
        </w:rPr>
        <w:t xml:space="preserve"> </w:t>
      </w:r>
      <w:r w:rsidRPr="003B1B0D">
        <w:rPr>
          <w:b/>
          <w:color w:val="000000"/>
          <w:highlight w:val="green"/>
          <w:u w:val="single"/>
        </w:rPr>
        <w:t xml:space="preserve">and would require intense </w:t>
      </w:r>
      <w:r w:rsidRPr="009621F8">
        <w:rPr>
          <w:b/>
          <w:color w:val="000000"/>
          <w:u w:val="single"/>
        </w:rPr>
        <w:t>proce</w:t>
      </w:r>
      <w:r w:rsidRPr="003B1B0D">
        <w:rPr>
          <w:b/>
          <w:color w:val="000000"/>
          <w:u w:val="single"/>
        </w:rPr>
        <w:t xml:space="preserve">sses of </w:t>
      </w:r>
      <w:r w:rsidRPr="003B1B0D">
        <w:rPr>
          <w:b/>
          <w:color w:val="000000"/>
          <w:highlight w:val="green"/>
          <w:u w:val="single"/>
        </w:rPr>
        <w:t>reflexivity on the consequences of political choices</w:t>
      </w:r>
      <w:r w:rsidRPr="003B1B0D">
        <w:rPr>
          <w:color w:val="000000"/>
          <w:sz w:val="16"/>
        </w:rPr>
        <w:t xml:space="preserve">. To conclude with a famous phrase by Michel Foucault ‘‘my point is not that everything is bad, but that everything is dangerous, which is not exactly the same as bad. If everything is dangerous, then we always have something to do. So </w:t>
      </w:r>
      <w:r w:rsidRPr="003B1B0D">
        <w:rPr>
          <w:b/>
          <w:color w:val="000000"/>
          <w:highlight w:val="green"/>
          <w:u w:val="single"/>
        </w:rPr>
        <w:t>my position leads not to apathy but to hyper- and pessimistic activism.</w:t>
      </w:r>
      <w:r w:rsidRPr="003B1B0D">
        <w:rPr>
          <w:color w:val="000000"/>
          <w:sz w:val="16"/>
        </w:rPr>
        <w:t xml:space="preserve">’’84 </w:t>
      </w:r>
    </w:p>
    <w:p w14:paraId="622DB23C" w14:textId="77777777" w:rsidR="001B3E3B" w:rsidRDefault="001B3E3B" w:rsidP="001B3E3B">
      <w:pPr>
        <w:pStyle w:val="Heading3"/>
      </w:pPr>
      <w:r>
        <w:lastRenderedPageBreak/>
        <w:t xml:space="preserve">1NC – legal debates good </w:t>
      </w:r>
    </w:p>
    <w:p w14:paraId="0E1B9D4A" w14:textId="77777777" w:rsidR="001B3E3B" w:rsidRDefault="001B3E3B" w:rsidP="001B3E3B">
      <w:pPr>
        <w:pStyle w:val="Heading4"/>
      </w:pPr>
      <w:r>
        <w:rPr>
          <w:u w:val="single"/>
        </w:rPr>
        <w:t>Simulated legal debates</w:t>
      </w:r>
      <w:r>
        <w:t xml:space="preserve"> are crucial for social transformation---teaching legal </w:t>
      </w:r>
      <w:r>
        <w:rPr>
          <w:u w:val="single"/>
        </w:rPr>
        <w:t>precision</w:t>
      </w:r>
      <w:r>
        <w:t xml:space="preserve"> is </w:t>
      </w:r>
      <w:r>
        <w:rPr>
          <w:u w:val="single"/>
        </w:rPr>
        <w:t>net-better</w:t>
      </w:r>
      <w:r>
        <w:t xml:space="preserve"> for eliminating oppression </w:t>
      </w:r>
      <w:r>
        <w:rPr>
          <w:u w:val="single"/>
        </w:rPr>
        <w:t>even if</w:t>
      </w:r>
      <w:r>
        <w:t xml:space="preserve"> one-shot legal solutions don’t work the first time </w:t>
      </w:r>
    </w:p>
    <w:p w14:paraId="546DCC2A" w14:textId="77777777" w:rsidR="001B3E3B" w:rsidRPr="003B1B0D" w:rsidRDefault="001B3E3B" w:rsidP="001B3E3B">
      <w:r w:rsidRPr="003B1B0D">
        <w:rPr>
          <w:b/>
          <w:bCs/>
          <w:sz w:val="26"/>
          <w:szCs w:val="26"/>
        </w:rPr>
        <w:t>Klare 11</w:t>
      </w:r>
      <w:r w:rsidRPr="003B1B0D">
        <w:rPr>
          <w:sz w:val="16"/>
          <w:szCs w:val="16"/>
        </w:rPr>
        <w:t xml:space="preserve"> (Karl Klare, George J. &amp; Kathleen Waters Matthews Distinguished University Professor, Northeastern University School of Law, “Teaching Local 1330—Reflections on Critical Legal Pedagogy,” (‘11). School of Law Faculty Publications. Paper 167. http://hdl.handle.net/2047/d20002528)</w:t>
      </w:r>
    </w:p>
    <w:p w14:paraId="11A828EF" w14:textId="0A24F87A" w:rsidR="001B3E3B" w:rsidRPr="001B3E3B" w:rsidRDefault="001B3E3B" w:rsidP="001B3E3B">
      <w:pPr>
        <w:rPr>
          <w:sz w:val="16"/>
          <w:szCs w:val="16"/>
        </w:rPr>
      </w:pPr>
      <w:r>
        <w:rPr>
          <w:sz w:val="16"/>
          <w:szCs w:val="16"/>
        </w:rPr>
        <w:t xml:space="preserve">By now it has begun to dawn that one of the subjects of this class session is how lawyers translate their moral intuitions and sense of justice into legal arguments. </w:t>
      </w:r>
      <w:r>
        <w:rPr>
          <w:u w:val="single"/>
        </w:rPr>
        <w:t>Most</w:t>
      </w:r>
      <w:r>
        <w:rPr>
          <w:sz w:val="16"/>
          <w:szCs w:val="16"/>
        </w:rPr>
        <w:t xml:space="preserve"> beginning </w:t>
      </w:r>
      <w:r>
        <w:rPr>
          <w:u w:val="single"/>
        </w:rPr>
        <w:t>students have found themselves in the situation of wanting to express their</w:t>
      </w:r>
      <w:r>
        <w:rPr>
          <w:sz w:val="16"/>
          <w:szCs w:val="16"/>
        </w:rPr>
        <w:t xml:space="preserve"> </w:t>
      </w:r>
      <w:r>
        <w:rPr>
          <w:b/>
          <w:u w:val="single"/>
        </w:rPr>
        <w:t>moral intuitions</w:t>
      </w:r>
      <w:r>
        <w:rPr>
          <w:sz w:val="16"/>
          <w:szCs w:val="16"/>
        </w:rPr>
        <w:t xml:space="preserve"> </w:t>
      </w:r>
      <w:r>
        <w:rPr>
          <w:u w:val="single"/>
        </w:rPr>
        <w:t>in the form of legal arguments</w:t>
      </w:r>
      <w:r>
        <w:rPr>
          <w:sz w:val="16"/>
          <w:szCs w:val="16"/>
        </w:rPr>
        <w:t xml:space="preserve"> </w:t>
      </w:r>
      <w:r>
        <w:rPr>
          <w:u w:val="single"/>
        </w:rPr>
        <w:t>but of feeling powerless to do so</w:t>
      </w:r>
      <w:r>
        <w:rPr>
          <w:sz w:val="16"/>
          <w:szCs w:val="16"/>
        </w:rPr>
        <w:t xml:space="preserve">. </w:t>
      </w:r>
      <w:r>
        <w:rPr>
          <w:u w:val="single"/>
        </w:rPr>
        <w:t>A common attitude of</w:t>
      </w:r>
      <w:r>
        <w:rPr>
          <w:sz w:val="16"/>
          <w:szCs w:val="16"/>
        </w:rPr>
        <w:t xml:space="preserve"> Northeastern </w:t>
      </w:r>
      <w:r>
        <w:rPr>
          <w:u w:val="single"/>
        </w:rPr>
        <w:t>students is that a lawyer</w:t>
      </w:r>
      <w:r>
        <w:rPr>
          <w:sz w:val="16"/>
          <w:szCs w:val="16"/>
        </w:rPr>
        <w:t xml:space="preserve"> </w:t>
      </w:r>
      <w:r>
        <w:rPr>
          <w:b/>
          <w:u w:val="single"/>
        </w:rPr>
        <w:t>cannot turn moral and political convictions into legal arguments</w:t>
      </w:r>
      <w:r>
        <w:rPr>
          <w:sz w:val="16"/>
          <w:szCs w:val="16"/>
        </w:rPr>
        <w:t xml:space="preserve"> in the context of case-litigation. </w:t>
      </w:r>
      <w:r w:rsidRPr="00C74149">
        <w:rPr>
          <w:highlight w:val="green"/>
          <w:u w:val="single"/>
        </w:rPr>
        <w:t>If you are interested in</w:t>
      </w:r>
      <w:r>
        <w:rPr>
          <w:sz w:val="16"/>
          <w:szCs w:val="16"/>
        </w:rPr>
        <w:t xml:space="preserve"> directly </w:t>
      </w:r>
      <w:r w:rsidRPr="00C74149">
        <w:rPr>
          <w:highlight w:val="green"/>
          <w:u w:val="single"/>
        </w:rPr>
        <w:t>pursuing a moral</w:t>
      </w:r>
      <w:r>
        <w:rPr>
          <w:u w:val="single"/>
        </w:rPr>
        <w:t xml:space="preserve"> and/or political </w:t>
      </w:r>
      <w:r w:rsidRPr="00C74149">
        <w:rPr>
          <w:highlight w:val="green"/>
          <w:u w:val="single"/>
        </w:rPr>
        <w:t>agenda</w:t>
      </w:r>
      <w:r>
        <w:rPr>
          <w:sz w:val="16"/>
          <w:szCs w:val="16"/>
        </w:rPr>
        <w:t xml:space="preserve">, at a minimum </w:t>
      </w:r>
      <w:r w:rsidRPr="00C74149">
        <w:rPr>
          <w:highlight w:val="green"/>
          <w:u w:val="single"/>
        </w:rPr>
        <w:t>you need to take up</w:t>
      </w:r>
      <w:r>
        <w:rPr>
          <w:sz w:val="16"/>
          <w:szCs w:val="16"/>
        </w:rPr>
        <w:t xml:space="preserve"> </w:t>
      </w:r>
      <w:r>
        <w:rPr>
          <w:u w:val="single"/>
        </w:rPr>
        <w:t xml:space="preserve">legislative and </w:t>
      </w:r>
      <w:r w:rsidRPr="00C74149">
        <w:rPr>
          <w:highlight w:val="green"/>
          <w:u w:val="single"/>
        </w:rPr>
        <w:t>policy work</w:t>
      </w:r>
      <w:r>
        <w:rPr>
          <w:sz w:val="16"/>
          <w:szCs w:val="16"/>
        </w:rPr>
        <w:t xml:space="preserve">, and more likely you need to leave the law altogether and take up grass roots organizing instead. I insist that we keep the focus on litigation for this class period. After the straw poll, I ask the students to simulate the role of Staughton Lynd‟s legal assistants and to assume that the court has just definitively rejected the claims based on contract, promissory estoppel, and the notion of a community property right. However, they should also assume, counter-factually,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community‟s rights. In some classroom exercises, I permit students to select the side for which they wish to argue, but I do not allow that in this session. </w:t>
      </w:r>
      <w:r>
        <w:rPr>
          <w:u w:val="single"/>
        </w:rPr>
        <w:t xml:space="preserve">All </w:t>
      </w:r>
      <w:r w:rsidRPr="00C74149">
        <w:rPr>
          <w:highlight w:val="green"/>
          <w:u w:val="single"/>
        </w:rPr>
        <w:t xml:space="preserve">students are asked to </w:t>
      </w:r>
      <w:r w:rsidRPr="00C74149">
        <w:rPr>
          <w:b/>
          <w:highlight w:val="green"/>
          <w:u w:val="single"/>
        </w:rPr>
        <w:t>simulate the role</w:t>
      </w:r>
      <w:r>
        <w:rPr>
          <w:sz w:val="16"/>
          <w:szCs w:val="16"/>
        </w:rPr>
        <w:t xml:space="preserve"> of plaintiffs‟ counsel </w:t>
      </w:r>
      <w:r>
        <w:rPr>
          <w:u w:val="single"/>
        </w:rPr>
        <w:t xml:space="preserve">and </w:t>
      </w:r>
      <w:r>
        <w:rPr>
          <w:sz w:val="16"/>
          <w:szCs w:val="16"/>
        </w:rPr>
        <w:t xml:space="preserve">to </w:t>
      </w:r>
      <w:r>
        <w:rPr>
          <w:b/>
          <w:u w:val="single"/>
        </w:rPr>
        <w:t>make the best arguments they can</w:t>
      </w:r>
      <w:r>
        <w:rPr>
          <w:sz w:val="16"/>
          <w:szCs w:val="16"/>
        </w:rPr>
        <w:t>—</w:t>
      </w:r>
      <w:r>
        <w:rPr>
          <w:b/>
          <w:u w:val="single"/>
        </w:rPr>
        <w:t>either because they</w:t>
      </w:r>
      <w:r>
        <w:rPr>
          <w:sz w:val="16"/>
          <w:szCs w:val="16"/>
        </w:rPr>
        <w:t xml:space="preserve"> actually </w:t>
      </w:r>
      <w:r>
        <w:rPr>
          <w:b/>
          <w:u w:val="single"/>
        </w:rPr>
        <w:t>believe</w:t>
      </w:r>
      <w:r>
        <w:rPr>
          <w:sz w:val="16"/>
          <w:szCs w:val="16"/>
        </w:rPr>
        <w:t xml:space="preserve"> </w:t>
      </w:r>
      <w:r>
        <w:rPr>
          <w:b/>
          <w:u w:val="single"/>
        </w:rPr>
        <w:t>such arguments</w:t>
      </w:r>
      <w:r>
        <w:rPr>
          <w:sz w:val="16"/>
          <w:szCs w:val="16"/>
        </w:rPr>
        <w:t xml:space="preserve"> </w:t>
      </w:r>
      <w:r>
        <w:rPr>
          <w:b/>
          <w:u w:val="single"/>
        </w:rPr>
        <w:t xml:space="preserve">and/or </w:t>
      </w:r>
      <w:r w:rsidRPr="00C74149">
        <w:rPr>
          <w:b/>
          <w:highlight w:val="green"/>
          <w:u w:val="single"/>
        </w:rPr>
        <w:t>because in their simulated role</w:t>
      </w:r>
      <w:r w:rsidRPr="00C74149">
        <w:rPr>
          <w:sz w:val="16"/>
          <w:szCs w:val="16"/>
          <w:highlight w:val="green"/>
        </w:rPr>
        <w:t xml:space="preserve"> </w:t>
      </w:r>
      <w:r w:rsidRPr="00C74149">
        <w:rPr>
          <w:highlight w:val="green"/>
          <w:u w:val="single"/>
        </w:rPr>
        <w:t>they are fulfilling their</w:t>
      </w:r>
      <w:r>
        <w:rPr>
          <w:sz w:val="16"/>
          <w:szCs w:val="16"/>
        </w:rPr>
        <w:t xml:space="preserve"> ethical </w:t>
      </w:r>
      <w:r w:rsidRPr="00C74149">
        <w:rPr>
          <w:b/>
          <w:highlight w:val="green"/>
          <w:u w:val="single"/>
        </w:rPr>
        <w:t>duty to provide</w:t>
      </w:r>
      <w:r>
        <w:rPr>
          <w:sz w:val="16"/>
          <w:szCs w:val="16"/>
        </w:rPr>
        <w:t xml:space="preserve"> zealous </w:t>
      </w:r>
      <w:r w:rsidRPr="00C74149">
        <w:rPr>
          <w:b/>
          <w:highlight w:val="green"/>
          <w:u w:val="single"/>
        </w:rPr>
        <w:t>representation</w:t>
      </w:r>
      <w:r>
        <w:rPr>
          <w:sz w:val="16"/>
          <w:szCs w:val="16"/>
        </w:rPr>
        <w:t xml:space="preserve">. A recurring, instant reflex is to say: “it‟s simple—the workers‟ human rights were violated in the Youngstown case.” I remind the class that the challenge I set was to come up with a common law theory. The great appeal of human rights discourse for today‟s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Steel‟s actions toward the community were “unconscionable.”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 ruling on the property claim is to say that these were not investments by the community but no-strings-attached gifts given in the hope of attracting or retaining the company‟s business. At this point I usually give a hint by saying, “if we‟ve ruled out contract claims, and we‟ve ruled property claims, what does that leave?”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there‟s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w:t>
      </w:r>
      <w:r>
        <w:rPr>
          <w:sz w:val="16"/>
          <w:szCs w:val="16"/>
        </w:rPr>
        <w:lastRenderedPageBreak/>
        <w:t xml:space="preserve">“In what way is U.S. Steel‟s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conduct or contract terms are assessed. Moreover, what public policy was violated in this case? The student will respond by saying “it is against public policy for U.S. Steel to leave the community devastated.” I point out once again that that is the very conclusion for which we are contending—it is circular argument to assert a statement of our intended conclusion as the rationale for that conclusion. This dialogue continues for awhile. </w:t>
      </w:r>
      <w:r>
        <w:rPr>
          <w:u w:val="single"/>
        </w:rPr>
        <w:t>One ineffective theory after another is put on the table</w:t>
      </w:r>
      <w:r>
        <w:rPr>
          <w:sz w:val="16"/>
          <w:szCs w:val="16"/>
        </w:rPr>
        <w:t xml:space="preserve">. </w:t>
      </w:r>
      <w:r>
        <w:rPr>
          <w:u w:val="single"/>
        </w:rPr>
        <w:t>Only once or twice in the decades I have taught this exercise have the students gotten close to a viable legal theory</w:t>
      </w:r>
      <w:r>
        <w:rPr>
          <w:sz w:val="16"/>
          <w:szCs w:val="16"/>
        </w:rPr>
        <w:t xml:space="preserve">. </w:t>
      </w:r>
      <w:r>
        <w:rPr>
          <w:b/>
          <w:u w:val="single"/>
        </w:rPr>
        <w:t>But this is not wasted time</w:t>
      </w:r>
      <w:r>
        <w:rPr>
          <w:sz w:val="16"/>
          <w:szCs w:val="16"/>
        </w:rPr>
        <w:t>—lear</w:t>
      </w:r>
      <w:r>
        <w:rPr>
          <w:u w:val="single"/>
        </w:rPr>
        <w:t>n</w:t>
      </w:r>
      <w:r>
        <w:rPr>
          <w:sz w:val="16"/>
          <w:szCs w:val="16"/>
        </w:rPr>
        <w:t xml:space="preserve">ing </w:t>
      </w:r>
      <w:r>
        <w:rPr>
          <w:u w:val="single"/>
        </w:rPr>
        <w:t>occurs in</w:t>
      </w:r>
      <w:r>
        <w:rPr>
          <w:sz w:val="16"/>
          <w:szCs w:val="16"/>
        </w:rPr>
        <w:t xml:space="preserve"> this phase of </w:t>
      </w:r>
      <w:r>
        <w:rPr>
          <w:u w:val="single"/>
        </w:rPr>
        <w:t>the exercise</w:t>
      </w:r>
      <w:r>
        <w:rPr>
          <w:sz w:val="16"/>
          <w:szCs w:val="16"/>
        </w:rPr>
        <w:t xml:space="preserve">. </w:t>
      </w:r>
      <w:r>
        <w:rPr>
          <w:u w:val="single"/>
        </w:rPr>
        <w:t>The point conveyed is</w:t>
      </w:r>
      <w:r>
        <w:rPr>
          <w:sz w:val="16"/>
          <w:szCs w:val="16"/>
        </w:rPr>
        <w:t xml:space="preserve"> that </w:t>
      </w:r>
      <w:r>
        <w:rPr>
          <w:u w:val="single"/>
        </w:rPr>
        <w:t>while law and morals/politics are inextricably intertwined</w:t>
      </w:r>
      <w:r>
        <w:rPr>
          <w:sz w:val="16"/>
          <w:szCs w:val="16"/>
        </w:rPr>
        <w:t xml:space="preserve">, </w:t>
      </w:r>
      <w:r>
        <w:rPr>
          <w:u w:val="single"/>
        </w:rPr>
        <w:t>they are not the same</w:t>
      </w:r>
      <w:r>
        <w:rPr>
          <w:sz w:val="16"/>
          <w:szCs w:val="16"/>
        </w:rPr>
        <w:t xml:space="preserve">. For one thing, </w:t>
      </w:r>
      <w:r>
        <w:rPr>
          <w:u w:val="single"/>
        </w:rPr>
        <w:t>lawyers have a distinct way of talking about and analyzing problems</w:t>
      </w:r>
      <w:r>
        <w:rPr>
          <w:sz w:val="16"/>
          <w:szCs w:val="16"/>
        </w:rPr>
        <w:t xml:space="preserve"> that is characteristic of the legal culture of a given time and place. So-called “</w:t>
      </w:r>
      <w:r>
        <w:rPr>
          <w:u w:val="single"/>
        </w:rPr>
        <w:t>legal reasoning</w:t>
      </w:r>
      <w:r>
        <w:rPr>
          <w:sz w:val="16"/>
          <w:szCs w:val="16"/>
        </w:rPr>
        <w:t xml:space="preserve">” </w:t>
      </w:r>
      <w:r>
        <w:rPr>
          <w:u w:val="single"/>
        </w:rPr>
        <w:t xml:space="preserve">is actually a repertoire of </w:t>
      </w:r>
      <w:r>
        <w:rPr>
          <w:b/>
          <w:u w:val="single"/>
        </w:rPr>
        <w:t>conventional</w:t>
      </w:r>
      <w:r>
        <w:rPr>
          <w:sz w:val="16"/>
          <w:szCs w:val="16"/>
        </w:rPr>
        <w:t xml:space="preserve">, </w:t>
      </w:r>
      <w:r>
        <w:rPr>
          <w:b/>
          <w:u w:val="single"/>
        </w:rPr>
        <w:t>culturally approved rhetorical moves and counter-moves</w:t>
      </w:r>
      <w:r>
        <w:rPr>
          <w:sz w:val="16"/>
          <w:szCs w:val="16"/>
        </w:rPr>
        <w:t xml:space="preserve"> </w:t>
      </w:r>
      <w:r>
        <w:rPr>
          <w:u w:val="single"/>
        </w:rPr>
        <w:t>deployed by lawyers</w:t>
      </w:r>
      <w:r>
        <w:rPr>
          <w:sz w:val="16"/>
          <w:szCs w:val="16"/>
        </w:rPr>
        <w:t xml:space="preserve"> to </w:t>
      </w:r>
      <w:r>
        <w:rPr>
          <w:u w:val="single"/>
        </w:rPr>
        <w:t>create an appearance of</w:t>
      </w:r>
      <w:r>
        <w:rPr>
          <w:sz w:val="16"/>
          <w:szCs w:val="16"/>
        </w:rPr>
        <w:t xml:space="preserve"> the </w:t>
      </w:r>
      <w:r>
        <w:rPr>
          <w:u w:val="single"/>
        </w:rPr>
        <w:t>legal necessity</w:t>
      </w:r>
      <w:r>
        <w:rPr>
          <w:sz w:val="16"/>
          <w:szCs w:val="16"/>
        </w:rPr>
        <w:t xml:space="preserve"> of the results for which they contend. In addition, </w:t>
      </w:r>
      <w:r>
        <w:rPr>
          <w:u w:val="single"/>
        </w:rPr>
        <w:t>good lawyers</w:t>
      </w:r>
      <w:r>
        <w:rPr>
          <w:sz w:val="16"/>
          <w:szCs w:val="16"/>
        </w:rPr>
        <w:t xml:space="preserve"> actually </w:t>
      </w:r>
      <w:r>
        <w:rPr>
          <w:u w:val="single"/>
        </w:rPr>
        <w:t xml:space="preserve">possess </w:t>
      </w:r>
      <w:r>
        <w:rPr>
          <w:b/>
          <w:u w:val="single"/>
        </w:rPr>
        <w:t>useful</w:t>
      </w:r>
      <w:r>
        <w:rPr>
          <w:sz w:val="16"/>
          <w:szCs w:val="16"/>
        </w:rPr>
        <w:t xml:space="preserve">, specialized </w:t>
      </w:r>
      <w:r>
        <w:rPr>
          <w:b/>
          <w:u w:val="single"/>
        </w:rPr>
        <w:t>knowledge not</w:t>
      </w:r>
      <w:r>
        <w:rPr>
          <w:u w:val="single"/>
        </w:rPr>
        <w:t xml:space="preserve"> generally </w:t>
      </w:r>
      <w:r>
        <w:rPr>
          <w:b/>
          <w:u w:val="single"/>
        </w:rPr>
        <w:t>absorbed by</w:t>
      </w:r>
      <w:r>
        <w:rPr>
          <w:u w:val="single"/>
        </w:rPr>
        <w:t xml:space="preserve"> political theorists or movement </w:t>
      </w:r>
      <w:r>
        <w:rPr>
          <w:b/>
          <w:u w:val="single"/>
        </w:rPr>
        <w:t>activists</w:t>
      </w:r>
      <w:r>
        <w:rPr>
          <w:u w:val="single"/>
        </w:rPr>
        <w:t xml:space="preserve">. </w:t>
      </w:r>
      <w:r w:rsidRPr="00C74149">
        <w:rPr>
          <w:highlight w:val="green"/>
          <w:u w:val="single"/>
        </w:rPr>
        <w:t xml:space="preserve">Legal training </w:t>
      </w:r>
      <w:r w:rsidRPr="00C74149">
        <w:rPr>
          <w:b/>
          <w:highlight w:val="green"/>
          <w:u w:val="single"/>
        </w:rPr>
        <w:t>sensitizes us</w:t>
      </w:r>
      <w:r w:rsidRPr="00C74149">
        <w:rPr>
          <w:sz w:val="16"/>
          <w:szCs w:val="16"/>
          <w:highlight w:val="green"/>
        </w:rPr>
        <w:t xml:space="preserve"> </w:t>
      </w:r>
      <w:r w:rsidRPr="00C74149">
        <w:rPr>
          <w:highlight w:val="green"/>
          <w:u w:val="single"/>
        </w:rPr>
        <w:t xml:space="preserve">to the many </w:t>
      </w:r>
      <w:r w:rsidRPr="00C74149">
        <w:rPr>
          <w:b/>
          <w:highlight w:val="green"/>
          <w:u w:val="single"/>
        </w:rPr>
        <w:t xml:space="preserve">complexities </w:t>
      </w:r>
      <w:r w:rsidRPr="00C74149">
        <w:rPr>
          <w:u w:val="single"/>
        </w:rPr>
        <w:t>that arise whenever general norms and principles are implemented in the form of rules</w:t>
      </w:r>
      <w:r w:rsidRPr="00C74149">
        <w:rPr>
          <w:sz w:val="16"/>
          <w:szCs w:val="16"/>
        </w:rPr>
        <w:t xml:space="preserve"> of decision </w:t>
      </w:r>
      <w:r w:rsidRPr="00C74149">
        <w:rPr>
          <w:u w:val="single"/>
        </w:rPr>
        <w:t>or case applications</w:t>
      </w:r>
      <w:r>
        <w:rPr>
          <w:sz w:val="16"/>
          <w:szCs w:val="16"/>
        </w:rPr>
        <w:t xml:space="preserve">. </w:t>
      </w:r>
      <w:r>
        <w:rPr>
          <w:u w:val="single"/>
        </w:rPr>
        <w:t>Lawyers know</w:t>
      </w:r>
      <w:r>
        <w:rPr>
          <w:sz w:val="16"/>
          <w:szCs w:val="16"/>
        </w:rPr>
        <w:t xml:space="preserve">, for example, that </w:t>
      </w:r>
      <w:r w:rsidRPr="00C74149">
        <w:rPr>
          <w:b/>
          <w:highlight w:val="green"/>
          <w:u w:val="single"/>
        </w:rPr>
        <w:t>large stakes may turn on precisely how a right is defined</w:t>
      </w:r>
      <w:r>
        <w:rPr>
          <w:sz w:val="16"/>
          <w:szCs w:val="16"/>
        </w:rPr>
        <w:t xml:space="preserve">, </w:t>
      </w:r>
      <w:r>
        <w:rPr>
          <w:b/>
          <w:u w:val="single"/>
        </w:rPr>
        <w:t xml:space="preserve">who has standing </w:t>
      </w:r>
      <w:r>
        <w:rPr>
          <w:sz w:val="16"/>
          <w:szCs w:val="16"/>
        </w:rPr>
        <w:t xml:space="preserve">to vindicate it, </w:t>
      </w:r>
      <w:r w:rsidRPr="00C74149">
        <w:rPr>
          <w:b/>
          <w:highlight w:val="green"/>
          <w:u w:val="single"/>
        </w:rPr>
        <w:t>what remedies it provides, how the right is enforced</w:t>
      </w:r>
      <w:r>
        <w:rPr>
          <w:sz w:val="16"/>
          <w:szCs w:val="16"/>
        </w:rPr>
        <w:t xml:space="preserve"> and in what venue(s), and so on. </w:t>
      </w:r>
      <w:r>
        <w:rPr>
          <w:b/>
          <w:u w:val="single"/>
        </w:rPr>
        <w:t>We are not doing our jobs</w:t>
      </w:r>
      <w:r>
        <w:rPr>
          <w:sz w:val="16"/>
          <w:szCs w:val="16"/>
        </w:rPr>
        <w:t xml:space="preserve"> properly </w:t>
      </w:r>
      <w:r>
        <w:rPr>
          <w:b/>
          <w:u w:val="single"/>
        </w:rPr>
        <w:t>if we argue,</w:t>
      </w:r>
      <w:r>
        <w:rPr>
          <w:sz w:val="16"/>
          <w:szCs w:val="16"/>
        </w:rPr>
        <w:t xml:space="preserve"> simply, “</w:t>
      </w:r>
      <w:r>
        <w:rPr>
          <w:b/>
          <w:u w:val="single"/>
        </w:rPr>
        <w:t>what the defendant did was unjust and the plaintiff deserves relief</w:t>
      </w:r>
      <w:r>
        <w:rPr>
          <w:sz w:val="16"/>
          <w:szCs w:val="16"/>
        </w:rPr>
        <w:t>.” No one needs a lawyer to make the “what the defendant did was unjust” argument. As Lynd‟s account shows, the workers of Youngstown did make that argument in their own, eloquent words and through their collective resistance to the shut-</w:t>
      </w:r>
      <w:r w:rsidRPr="00C74149">
        <w:rPr>
          <w:sz w:val="16"/>
          <w:szCs w:val="16"/>
        </w:rPr>
        <w:t xml:space="preserve">downs. </w:t>
      </w:r>
      <w:r w:rsidRPr="00C74149">
        <w:rPr>
          <w:u w:val="single"/>
        </w:rPr>
        <w:t xml:space="preserve">If “what the defendant did was unjust” is all we have to offer, </w:t>
      </w:r>
      <w:r w:rsidRPr="00C74149">
        <w:rPr>
          <w:b/>
          <w:u w:val="single"/>
        </w:rPr>
        <w:t xml:space="preserve">lawyers bring no added value to the table. </w:t>
      </w:r>
      <w:r w:rsidRPr="00C74149">
        <w:rPr>
          <w:u w:val="single"/>
        </w:rPr>
        <w:t>Progr</w:t>
      </w:r>
      <w:r>
        <w:rPr>
          <w:u w:val="single"/>
        </w:rPr>
        <w:t xml:space="preserve">essive students </w:t>
      </w:r>
      <w:r>
        <w:rPr>
          <w:sz w:val="16"/>
          <w:szCs w:val="16"/>
        </w:rPr>
        <w:t xml:space="preserve">sometimes </w:t>
      </w:r>
      <w:r>
        <w:rPr>
          <w:u w:val="single"/>
        </w:rPr>
        <w:t>tell themselves</w:t>
      </w:r>
      <w:r>
        <w:rPr>
          <w:sz w:val="16"/>
          <w:szCs w:val="16"/>
        </w:rPr>
        <w:t xml:space="preserve"> that </w:t>
      </w:r>
      <w:r>
        <w:rPr>
          <w:u w:val="single"/>
        </w:rPr>
        <w:t>law is</w:t>
      </w:r>
      <w:r>
        <w:rPr>
          <w:sz w:val="16"/>
          <w:szCs w:val="16"/>
        </w:rPr>
        <w:t xml:space="preserve"> basically </w:t>
      </w:r>
      <w:r>
        <w:rPr>
          <w:b/>
          <w:u w:val="single"/>
        </w:rPr>
        <w:t>gobbledygook</w:t>
      </w:r>
      <w:r>
        <w:rPr>
          <w:sz w:val="16"/>
          <w:szCs w:val="16"/>
        </w:rPr>
        <w:t xml:space="preserve">, but that you can assist movements for social change if you learn how to spout the right gobbledygook. In this view of legal practice, “creativity” consists in identifying an appropriate technicality that helps your client. But in the Youngstown situation, we are way past that naïve view. There is no “technicality” that can win the case. In this setting, </w:t>
      </w:r>
      <w:r>
        <w:rPr>
          <w:u w:val="single"/>
        </w:rPr>
        <w:t xml:space="preserve">a social justice lawyer must use the bits and pieces lying around to generate </w:t>
      </w:r>
      <w:r>
        <w:rPr>
          <w:b/>
          <w:u w:val="single"/>
        </w:rPr>
        <w:t>new legal knowledge</w:t>
      </w:r>
      <w:r>
        <w:rPr>
          <w:u w:val="single"/>
        </w:rPr>
        <w:t xml:space="preserve"> and </w:t>
      </w:r>
      <w:r>
        <w:rPr>
          <w:b/>
          <w:u w:val="single"/>
        </w:rPr>
        <w:t>new legal theories</w:t>
      </w:r>
      <w:r>
        <w:rPr>
          <w:sz w:val="16"/>
          <w:szCs w:val="16"/>
        </w:rPr>
        <w:t xml:space="preserve">. And </w:t>
      </w:r>
      <w:r>
        <w:rPr>
          <w:u w:val="single"/>
        </w:rPr>
        <w:t>these new theories must say something</w:t>
      </w:r>
      <w:r>
        <w:rPr>
          <w:sz w:val="16"/>
          <w:szCs w:val="16"/>
        </w:rPr>
        <w:t xml:space="preserve"> </w:t>
      </w:r>
      <w:r>
        <w:rPr>
          <w:u w:val="single"/>
        </w:rPr>
        <w:t>more than</w:t>
      </w:r>
      <w:r>
        <w:rPr>
          <w:sz w:val="16"/>
          <w:szCs w:val="16"/>
        </w:rPr>
        <w:t xml:space="preserve"> “</w:t>
      </w:r>
      <w:r>
        <w:rPr>
          <w:b/>
          <w:u w:val="single"/>
        </w:rPr>
        <w:t>my client deserves to win</w:t>
      </w:r>
      <w:r>
        <w:rPr>
          <w:sz w:val="16"/>
          <w:szCs w:val="16"/>
        </w:rPr>
        <w:t xml:space="preserve">” (although it is fine to commence one‟s research on the basis of that moral intuition). The class is beginning to get frustrated, and around now someone says “well, what do you expect? This is capitalism. There‟s no way the workers were going to win.” The “this-is-capitalism”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might be a prediction of what contemporary courts are most likely to do. That is, TIC might be equivalent to saying that “it doesn‟t matter what theory you come up with; 999 US judges out of 1,000 would rule for U. S. Steel.”17 I allow that this is probably true, but not very revealing. The workers knew what the odds were before they launched the case. </w:t>
      </w:r>
      <w:r>
        <w:rPr>
          <w:b/>
          <w:u w:val="single"/>
        </w:rPr>
        <w:t>Even if doomed to fail</w:t>
      </w:r>
      <w:r>
        <w:rPr>
          <w:sz w:val="16"/>
          <w:szCs w:val="16"/>
        </w:rPr>
        <w:t xml:space="preserve">, </w:t>
      </w:r>
      <w:r w:rsidRPr="00C74149">
        <w:rPr>
          <w:highlight w:val="green"/>
          <w:u w:val="single"/>
        </w:rPr>
        <w:t xml:space="preserve">a legal case </w:t>
      </w:r>
      <w:r w:rsidRPr="00C74149">
        <w:rPr>
          <w:b/>
          <w:highlight w:val="green"/>
          <w:u w:val="single"/>
        </w:rPr>
        <w:t>may still make a contribution to social justice</w:t>
      </w:r>
      <w:r>
        <w:rPr>
          <w:sz w:val="16"/>
          <w:szCs w:val="16"/>
        </w:rPr>
        <w:t xml:space="preserve"> if </w:t>
      </w:r>
      <w:r>
        <w:rPr>
          <w:u w:val="single"/>
        </w:rPr>
        <w:t>the litigation creates a</w:t>
      </w:r>
      <w:r>
        <w:rPr>
          <w:sz w:val="16"/>
          <w:szCs w:val="16"/>
        </w:rPr>
        <w:t xml:space="preserve"> </w:t>
      </w:r>
      <w:r>
        <w:rPr>
          <w:b/>
          <w:u w:val="single"/>
        </w:rPr>
        <w:t>focal point of energy around which a community can mobilize, articulate moral and political claims, educate the wider public, and conduct political consciousness-raising</w:t>
      </w:r>
      <w:r>
        <w:rPr>
          <w:sz w:val="16"/>
          <w:szCs w:val="16"/>
        </w:rPr>
        <w:t xml:space="preserve">. And if there is political value in pursuing a case, we might as well make good legal arguments. On an alternative reading, the TIC observation is more ambitious than a mere prediction. It might be a claim that a capitalist society requires a legal structure of a certain kind, and that therefore professionally acceptable legal reasoning within capitalist legal regimes cannot produce a theory that interrogates the status quo beyond a certain point. Put another way, some outcomes are so foreign to the bedrock assumptions of private ownership that they cannot be reached by respectable legal reasoning. A good example of an outcome that is incompatible with capitalism, so the argument goes, is a court order interfering with U.S. Steel‟s decision to leave Youngstown. </w:t>
      </w:r>
      <w:r>
        <w:rPr>
          <w:u w:val="single"/>
        </w:rPr>
        <w:t>This reading of the TIC comment embodies</w:t>
      </w:r>
      <w:r>
        <w:rPr>
          <w:sz w:val="16"/>
          <w:szCs w:val="16"/>
        </w:rPr>
        <w:t xml:space="preserve"> </w:t>
      </w:r>
      <w:r>
        <w:rPr>
          <w:u w:val="single"/>
        </w:rPr>
        <w:t>the idea</w:t>
      </w:r>
      <w:r>
        <w:rPr>
          <w:sz w:val="16"/>
          <w:szCs w:val="16"/>
        </w:rPr>
        <w:t xml:space="preserve"> that </w:t>
      </w:r>
      <w:r>
        <w:rPr>
          <w:u w:val="single"/>
        </w:rPr>
        <w:t>legal discourse</w:t>
      </w:r>
      <w:r>
        <w:rPr>
          <w:sz w:val="16"/>
          <w:szCs w:val="16"/>
        </w:rPr>
        <w:t xml:space="preserve"> is </w:t>
      </w:r>
      <w:r>
        <w:rPr>
          <w:u w:val="single"/>
        </w:rPr>
        <w:t>encased within a deeper</w:t>
      </w:r>
      <w:r>
        <w:rPr>
          <w:sz w:val="16"/>
          <w:szCs w:val="16"/>
        </w:rPr>
        <w:t xml:space="preserve">, extra-legal </w:t>
      </w:r>
      <w:r>
        <w:rPr>
          <w:u w:val="single"/>
        </w:rPr>
        <w:t>structure given by requirements of</w:t>
      </w:r>
      <w:r>
        <w:rPr>
          <w:sz w:val="16"/>
          <w:szCs w:val="16"/>
        </w:rPr>
        <w:t xml:space="preserve"> the social order (</w:t>
      </w:r>
      <w:r>
        <w:rPr>
          <w:u w:val="single"/>
        </w:rPr>
        <w:t>capitalism</w:t>
      </w:r>
      <w:r>
        <w:rPr>
          <w:sz w:val="16"/>
          <w:szCs w:val="16"/>
        </w:rPr>
        <w:t xml:space="preserve">), </w:t>
      </w:r>
      <w:r>
        <w:rPr>
          <w:u w:val="single"/>
        </w:rPr>
        <w:t xml:space="preserve">so that within </w:t>
      </w:r>
      <w:r w:rsidRPr="00C74149">
        <w:rPr>
          <w:u w:val="single"/>
        </w:rPr>
        <w:t>professionally responsible legal argument</w:t>
      </w:r>
      <w:r w:rsidRPr="00C74149">
        <w:rPr>
          <w:sz w:val="16"/>
          <w:szCs w:val="16"/>
        </w:rPr>
        <w:t xml:space="preserve"> </w:t>
      </w:r>
      <w:r w:rsidRPr="00C74149">
        <w:rPr>
          <w:u w:val="single"/>
        </w:rPr>
        <w:t>the best lawyers in the world could not state a winning theory</w:t>
      </w:r>
      <w:r w:rsidRPr="00C74149">
        <w:rPr>
          <w:sz w:val="16"/>
          <w:szCs w:val="16"/>
        </w:rPr>
        <w:t xml:space="preserve"> in Local 1330. Iron</w:t>
      </w:r>
      <w:r>
        <w:rPr>
          <w:sz w:val="16"/>
          <w:szCs w:val="16"/>
        </w:rPr>
        <w:t xml:space="preserve">ically, </w:t>
      </w:r>
      <w:r>
        <w:rPr>
          <w:b/>
          <w:u w:val="single"/>
        </w:rPr>
        <w:t xml:space="preserve">the left and the right in the class often share this belief. </w:t>
      </w:r>
      <w:r>
        <w:rPr>
          <w:sz w:val="16"/>
          <w:szCs w:val="16"/>
        </w:rPr>
        <w:t xml:space="preserve">I take both conservative and progressive students on about this. I insist that </w:t>
      </w:r>
      <w:r w:rsidRPr="00C74149">
        <w:rPr>
          <w:highlight w:val="green"/>
          <w:u w:val="single"/>
        </w:rPr>
        <w:t>the</w:t>
      </w:r>
      <w:r w:rsidRPr="00C74149">
        <w:rPr>
          <w:sz w:val="16"/>
          <w:szCs w:val="16"/>
          <w:highlight w:val="green"/>
        </w:rPr>
        <w:t xml:space="preserve"> </w:t>
      </w:r>
      <w:r w:rsidRPr="00C74149">
        <w:rPr>
          <w:highlight w:val="green"/>
          <w:u w:val="single"/>
        </w:rPr>
        <w:t xml:space="preserve">claim </w:t>
      </w:r>
      <w:r w:rsidRPr="00C74149">
        <w:rPr>
          <w:rStyle w:val="StyleBoldUnderline"/>
          <w:highlight w:val="green"/>
        </w:rPr>
        <w:t>that</w:t>
      </w:r>
      <w:r w:rsidRPr="00C74149">
        <w:rPr>
          <w:sz w:val="16"/>
          <w:szCs w:val="16"/>
          <w:highlight w:val="green"/>
        </w:rPr>
        <w:t xml:space="preserve"> </w:t>
      </w:r>
      <w:r w:rsidRPr="00C74149">
        <w:rPr>
          <w:highlight w:val="green"/>
          <w:u w:val="single"/>
        </w:rPr>
        <w:t xml:space="preserve">our law is </w:t>
      </w:r>
      <w:r w:rsidRPr="00C74149">
        <w:rPr>
          <w:highlight w:val="green"/>
          <w:u w:val="single"/>
        </w:rPr>
        <w:lastRenderedPageBreak/>
        <w:t>constrained by a</w:t>
      </w:r>
      <w:r w:rsidRPr="00C74149">
        <w:rPr>
          <w:sz w:val="16"/>
          <w:szCs w:val="16"/>
          <w:highlight w:val="green"/>
        </w:rPr>
        <w:t xml:space="preserve"> </w:t>
      </w:r>
      <w:r w:rsidRPr="00C74149">
        <w:rPr>
          <w:b/>
          <w:highlight w:val="green"/>
          <w:u w:val="single"/>
        </w:rPr>
        <w:t xml:space="preserve">rigid </w:t>
      </w:r>
      <w:r w:rsidRPr="00C74149">
        <w:rPr>
          <w:highlight w:val="green"/>
          <w:u w:val="single"/>
        </w:rPr>
        <w:t>meta-logic</w:t>
      </w:r>
      <w:r>
        <w:rPr>
          <w:u w:val="single"/>
        </w:rPr>
        <w:t xml:space="preserve"> of capitalism</w:t>
      </w:r>
      <w:r>
        <w:rPr>
          <w:sz w:val="16"/>
          <w:szCs w:val="16"/>
        </w:rPr>
        <w:t>—which curiously parallels the notion that legal outcomes are tightly constrained by legal reasoning—</w:t>
      </w:r>
      <w:r w:rsidRPr="00C74149">
        <w:rPr>
          <w:b/>
          <w:highlight w:val="green"/>
          <w:u w:val="single"/>
        </w:rPr>
        <w:t>is</w:t>
      </w:r>
      <w:r>
        <w:rPr>
          <w:b/>
          <w:u w:val="single"/>
        </w:rPr>
        <w:t xml:space="preserve"> just plain </w:t>
      </w:r>
      <w:r w:rsidRPr="00C74149">
        <w:rPr>
          <w:b/>
          <w:highlight w:val="green"/>
          <w:u w:val="single"/>
        </w:rPr>
        <w:t>wrong</w:t>
      </w:r>
      <w:r>
        <w:rPr>
          <w:sz w:val="16"/>
          <w:szCs w:val="16"/>
        </w:rPr>
        <w:t xml:space="preserve">. </w:t>
      </w:r>
      <w:r>
        <w:rPr>
          <w:u w:val="single"/>
        </w:rPr>
        <w:t>Capitalist societies recognize</w:t>
      </w:r>
      <w:r>
        <w:rPr>
          <w:sz w:val="16"/>
          <w:szCs w:val="16"/>
        </w:rPr>
        <w:t xml:space="preserve"> all </w:t>
      </w:r>
      <w:r>
        <w:rPr>
          <w:b/>
          <w:u w:val="single"/>
        </w:rPr>
        <w:t>sorts of limitations</w:t>
      </w:r>
      <w:r>
        <w:rPr>
          <w:sz w:val="16"/>
          <w:szCs w:val="16"/>
        </w:rPr>
        <w:t xml:space="preserve"> </w:t>
      </w:r>
      <w:r>
        <w:rPr>
          <w:u w:val="single"/>
        </w:rPr>
        <w:t>on the rights of property owners</w:t>
      </w:r>
      <w:r>
        <w:rPr>
          <w:sz w:val="16"/>
          <w:szCs w:val="16"/>
        </w:rPr>
        <w:t xml:space="preserve">. Professor Singer‟s classic article catalogues a multitude of them.18 </w:t>
      </w:r>
      <w:r>
        <w:rPr>
          <w:u w:val="single"/>
        </w:rPr>
        <w:t xml:space="preserve">The claim is </w:t>
      </w:r>
      <w:r>
        <w:rPr>
          <w:b/>
          <w:u w:val="single"/>
        </w:rPr>
        <w:t>not only false</w:t>
      </w:r>
      <w:r>
        <w:rPr>
          <w:sz w:val="16"/>
          <w:szCs w:val="16"/>
        </w:rPr>
        <w:t xml:space="preserve">, </w:t>
      </w:r>
      <w:r>
        <w:rPr>
          <w:b/>
          <w:u w:val="single"/>
        </w:rPr>
        <w:t>it is a dangerous falsehood</w:t>
      </w:r>
      <w:r>
        <w:rPr>
          <w:sz w:val="16"/>
          <w:szCs w:val="16"/>
        </w:rPr>
        <w:t xml:space="preserve">. </w:t>
      </w:r>
      <w:r>
        <w:rPr>
          <w:b/>
          <w:u w:val="single"/>
        </w:rPr>
        <w:t>To believe TIC in this sense is to limit in advance our aspirations for what social justice lawyering can accomplish</w:t>
      </w:r>
      <w:r>
        <w:rPr>
          <w:sz w:val="16"/>
          <w:szCs w:val="16"/>
        </w:rPr>
        <w:t xml:space="preserve">. Now the class begins to sense that I am not just playing law professor and asking rhetorical questions to which there are no answers. The students realize that I actually think that I have a theory up my sleeve that shows that Judge Lambros was wrong on the law. If things are going well, the students begin to feel an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straying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actually conduct it. Such actors will have incentives to make their products and activities safer and/or to develop safer substitute products and activities.21 Actors will then pass each activity‟s residual accident costs on to consumers by “fractionating” and “spreading”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in light of its accident as well as its production costs. In principle, if a particular actor produces an unduly risky product (in the sense that its accident costs are above “market level”), that actor‟s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one‟s property;24 strict liability under Restatement (Second) § 519 for damage caused by “abnormally dangerous activities” such as dynamite blasting;25 and most recently, strict products liability.26 Of course, there are many exceptions to this approach. For example, “unavoidably unsafe” or “Comment k products” are deemed non-defective and therefore do not carry strict liability. And of course the U.S. largely rejected Rylands. Why was that? Because, as was memorably stated in Losee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Losee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 circulation of capital in search of the highest rate of return—as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in </w:t>
      </w:r>
      <w:r>
        <w:rPr>
          <w:sz w:val="16"/>
          <w:szCs w:val="16"/>
        </w:rPr>
        <w:lastRenderedPageBreak/>
        <w:t xml:space="preserve">order for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also carefully consider the negative social dislocation costs properly attributable to the activity of disinvestment. This can be achieved by making capital mobility strictly liable for its proximately caused social dislocation costs.31 This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take into account the social dislocation costs of disinvestment, the new investment opportunity will appear more attractive than it really is in a social sense. The situation involves a classic form of market failure. The market is imperfect because investors are not obliged to take into account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society‟s resources are devoted to their most productive uses. Society as a whole is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 claims and afford them substantial relief for economic, emotional, and other losses.34 All that was required was a logical extension of familiar torts thinking. Had Judge Lambros correctly applied well-known and time-honored torts principles, he would have treated the social dislocation costs of the plant closure as an externality that must be embedded in U.S. Steel‟s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gotta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cost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on the basis of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counter-arguments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w:t>
      </w:r>
      <w:r>
        <w:rPr>
          <w:sz w:val="16"/>
          <w:szCs w:val="16"/>
        </w:rPr>
        <w:lastRenderedPageBreak/>
        <w:t xml:space="preserve">insular, and under-represented groups like aging industrial workers.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 pay after an employer orders a plant closing or mass layoff without giving proper notice.36 I call the students‟ attention to the provision of WARN barring federal courts from enjoining plant closings37 and ask why Congress might have included that restriction. Another common objection concerns causation. A student will say: “The closedown of the mills, let alone the shutdown of any particular plant, could not have caused all of the suicides, heart failures, domestic violence, and so on, in Youngstown. Surely many such tragedies would have occurred anyway, even if U.S. Steel had remained. It isn‟t fair to impose liability on U.S. Steel for everything bad that happened in Youngstown during the statute-of-limitations period.”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particular case of heart failure or suicide in Youngstown? Problems of causal uncertainty are a familiar issue, and I remind students that they were exposed to several well-known responses in Torts. A time-honored, if simplistic device is to shift the burden of proof regarding causationinfact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Sindell:39 In our contemporary complex industrialized society, advances in science and technology create fungible goods which may harm consumers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.40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 heel. The weak link in my argument is the age-old question of proximate causation. Assume we solve the causation-in-fact problem. For example, assume that by analogy to the Sindell theory of market-share liability, the court arrives at a fair method of attributing to the plant shutdown some portion of the social trauma and injuries occurring in the wake of U.S. Steel‟s departure from Youngstown. How do we know whether the plant closing proximately caused these harms? What do we mean by “proximate causation” anyway, and why does it matter? These questions present another exciting, teachable moment. Naturally, the students haven‟t thought about proximate cause since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Palsgraf v. Long Island R.R,41 which all law students remember. Perhaps U.S. Steel might fairly be held accountable for the suicide of steelworkers within ninety days of the plant closing, but we might draw the line before holding U.S. Steel liable for a stroke suffered by a steelworker‟s spouse five years later. Now keyed in to what proximate cause doctrine is about, the students eagerly wait for me to tell them what the “answer” is, that is, where proximate causation doctrine would draw the line in the Youngstown case. That‟s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The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 remarkable observation in his Palsgraf dissent: What we . . . mean by the word „proximate‟ is, that because of convenience, of public policy, of a rough sense of justice, the law arbitrarily declines to trace a series of events beyond a certain point. This is not logic. It is practical politics . . . .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company‟s land? Why not assume that the coal company‟s decision to dig close to the border diminished the value of the manufacturer‟s land (by increasing the cost of using the type of reservoir needed in its production process)? For that matter, why assume that the cattle trample on the neighbors‟ crops? Why not assume that the crops get in the way of the cattle? My handout also contains my variation on Robert Keeton‟s famous definition of proximate cause45: When a court states that „the defendant‟s conduct was the proximate cause of (some portion of) the plaintiff‟s injuries,‟ what the court means is that (1) the defendant‟s conduct was a cause-in-fact of that portion of plaintiff‟s injuries; and (2) the defendant‟s conduct and the plaintiff‟s specified injuries are so related that it is appropriate, from the moral and social-policy points of view, to hold the defendant legally responsible for that portion of the plaintiff‟s injuries. What we mean when we ask whether the social dislocation costs associated with the shutdown of the steel plant were proximately caused by capital mobility is whether these costs are, in whole or in part, </w:t>
      </w:r>
      <w:r>
        <w:rPr>
          <w:sz w:val="16"/>
          <w:szCs w:val="16"/>
        </w:rPr>
        <w:lastRenderedPageBreak/>
        <w:t xml:space="preserve">properly attributable from a moral/political point of view to U.S. Steel‟s decision to disinvest. Economic “science”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related to what injuries. The lesson is that </w:t>
      </w:r>
      <w:r>
        <w:rPr>
          <w:u w:val="single"/>
        </w:rPr>
        <w:t>in legal reasoning</w:t>
      </w:r>
      <w:r>
        <w:rPr>
          <w:sz w:val="16"/>
          <w:szCs w:val="16"/>
        </w:rPr>
        <w:t xml:space="preserve"> </w:t>
      </w:r>
      <w:r>
        <w:rPr>
          <w:b/>
          <w:u w:val="single"/>
        </w:rPr>
        <w:t>there is no escape</w:t>
      </w:r>
      <w:r>
        <w:rPr>
          <w:sz w:val="16"/>
          <w:szCs w:val="16"/>
        </w:rPr>
        <w:t xml:space="preserve"> </w:t>
      </w:r>
      <w:r>
        <w:rPr>
          <w:b/>
          <w:u w:val="single"/>
        </w:rPr>
        <w:t>from moral and political choice</w:t>
      </w:r>
      <w:r>
        <w:rPr>
          <w:sz w:val="16"/>
          <w:szCs w:val="16"/>
        </w:rPr>
        <w:t xml:space="preserve">. If things have gone according to plan, time conveniently runs out, and the class is dismissed on that note. What am I trying to accomplish in a class like this? What are the objectives of critical legal pedagogy? </w:t>
      </w:r>
      <w:r w:rsidRPr="00C74149">
        <w:rPr>
          <w:highlight w:val="green"/>
          <w:u w:val="single"/>
        </w:rPr>
        <w:t>Legal education should</w:t>
      </w:r>
      <w:r w:rsidRPr="00C74149">
        <w:rPr>
          <w:sz w:val="16"/>
          <w:szCs w:val="16"/>
          <w:highlight w:val="green"/>
        </w:rPr>
        <w:t xml:space="preserve"> </w:t>
      </w:r>
      <w:r w:rsidRPr="00C74149">
        <w:rPr>
          <w:b/>
          <w:highlight w:val="green"/>
          <w:u w:val="single"/>
        </w:rPr>
        <w:t>empower students</w:t>
      </w:r>
      <w:r>
        <w:rPr>
          <w:sz w:val="16"/>
          <w:szCs w:val="16"/>
        </w:rPr>
        <w:t xml:space="preserve">. </w:t>
      </w:r>
      <w:r>
        <w:rPr>
          <w:u w:val="single"/>
        </w:rPr>
        <w:t xml:space="preserve">It should put them </w:t>
      </w:r>
      <w:r w:rsidRPr="00C74149">
        <w:rPr>
          <w:u w:val="single"/>
        </w:rPr>
        <w:t xml:space="preserve">in touch with their </w:t>
      </w:r>
      <w:r w:rsidRPr="00C74149">
        <w:rPr>
          <w:b/>
          <w:u w:val="single"/>
        </w:rPr>
        <w:t>own capacity</w:t>
      </w:r>
      <w:r w:rsidRPr="00C74149">
        <w:rPr>
          <w:sz w:val="16"/>
          <w:szCs w:val="16"/>
        </w:rPr>
        <w:t xml:space="preserve"> </w:t>
      </w:r>
      <w:r w:rsidRPr="00C74149">
        <w:rPr>
          <w:u w:val="single"/>
        </w:rPr>
        <w:t>to take control over their lives</w:t>
      </w:r>
      <w:r w:rsidRPr="00C74149">
        <w:rPr>
          <w:sz w:val="16"/>
          <w:szCs w:val="16"/>
        </w:rPr>
        <w:t xml:space="preserve"> </w:t>
      </w:r>
      <w:r w:rsidRPr="00C74149">
        <w:rPr>
          <w:u w:val="single"/>
        </w:rPr>
        <w:t xml:space="preserve">and professional education and development. It should enable them </w:t>
      </w:r>
      <w:r w:rsidRPr="00C74149">
        <w:rPr>
          <w:highlight w:val="green"/>
          <w:u w:val="single"/>
        </w:rPr>
        <w:t>to</w:t>
      </w:r>
      <w:r>
        <w:rPr>
          <w:sz w:val="16"/>
          <w:szCs w:val="16"/>
        </w:rPr>
        <w:t xml:space="preserve"> experience the possibility of </w:t>
      </w:r>
      <w:r w:rsidRPr="00C74149">
        <w:rPr>
          <w:highlight w:val="green"/>
          <w:u w:val="single"/>
        </w:rPr>
        <w:t>participat</w:t>
      </w:r>
      <w:r>
        <w:rPr>
          <w:sz w:val="16"/>
          <w:szCs w:val="16"/>
        </w:rPr>
        <w:t xml:space="preserve">ing, </w:t>
      </w:r>
      <w:r>
        <w:rPr>
          <w:b/>
          <w:u w:val="single"/>
        </w:rPr>
        <w:t>as lawyers,</w:t>
      </w:r>
      <w:r>
        <w:rPr>
          <w:sz w:val="16"/>
          <w:szCs w:val="16"/>
        </w:rPr>
        <w:t xml:space="preserve"> </w:t>
      </w:r>
      <w:r w:rsidRPr="00C74149">
        <w:rPr>
          <w:b/>
          <w:highlight w:val="green"/>
          <w:u w:val="single"/>
        </w:rPr>
        <w:t>in transformative social movements</w:t>
      </w:r>
      <w:r>
        <w:rPr>
          <w:sz w:val="16"/>
          <w:szCs w:val="16"/>
        </w:rPr>
        <w:t xml:space="preserve">. But all too often classroom legal education is deadening. The law student‟s job, mastering doctrine, appears utterly unconnected to any process of learning about oneself or developing one‟s moral, political, or professional identity. </w:t>
      </w:r>
      <w:r>
        <w:rPr>
          <w:u w:val="single"/>
        </w:rPr>
        <w:t xml:space="preserve">Classroom legal education tends to reinforce </w:t>
      </w:r>
      <w:r>
        <w:rPr>
          <w:b/>
          <w:u w:val="single"/>
        </w:rPr>
        <w:t>a sense of powerlessness</w:t>
      </w:r>
      <w:r>
        <w:rPr>
          <w:u w:val="single"/>
        </w:rPr>
        <w:t xml:space="preserve"> about our capacity to change social institutions</w:t>
      </w:r>
      <w:r>
        <w:rPr>
          <w:sz w:val="16"/>
          <w:szCs w:val="16"/>
        </w:rPr>
        <w:t xml:space="preserve">. Indeed, </w:t>
      </w:r>
      <w:r>
        <w:rPr>
          <w:u w:val="single"/>
        </w:rPr>
        <w:t xml:space="preserve">it often induces students to feel </w:t>
      </w:r>
      <w:r>
        <w:rPr>
          <w:sz w:val="16"/>
          <w:szCs w:val="16"/>
        </w:rPr>
        <w:t xml:space="preserve">that </w:t>
      </w:r>
      <w:r>
        <w:rPr>
          <w:u w:val="single"/>
        </w:rPr>
        <w:t>they are powerless to shape and alter their own legal education</w:t>
      </w:r>
      <w:r>
        <w:rPr>
          <w:sz w:val="16"/>
          <w:szCs w:val="16"/>
        </w:rPr>
        <w:t xml:space="preserve">. </w:t>
      </w:r>
      <w:r>
        <w:rPr>
          <w:u w:val="single"/>
        </w:rPr>
        <w:t xml:space="preserve">Much of legal education induces in students a </w:t>
      </w:r>
      <w:r>
        <w:rPr>
          <w:b/>
          <w:u w:val="single"/>
        </w:rPr>
        <w:t>pervasive and exaggerated</w:t>
      </w:r>
      <w:r>
        <w:rPr>
          <w:u w:val="single"/>
        </w:rPr>
        <w:t xml:space="preserve"> </w:t>
      </w:r>
      <w:r>
        <w:rPr>
          <w:b/>
          <w:u w:val="single"/>
        </w:rPr>
        <w:t>sense of the constraint of legal rules</w:t>
      </w:r>
      <w:r>
        <w:rPr>
          <w:sz w:val="16"/>
          <w:szCs w:val="16"/>
        </w:rPr>
        <w:t xml:space="preserve"> </w:t>
      </w:r>
      <w:r>
        <w:rPr>
          <w:u w:val="single"/>
        </w:rPr>
        <w:t>and roles and</w:t>
      </w:r>
      <w:r>
        <w:rPr>
          <w:sz w:val="16"/>
          <w:szCs w:val="16"/>
        </w:rPr>
        <w:t xml:space="preserve"> </w:t>
      </w:r>
      <w:r>
        <w:rPr>
          <w:u w:val="single"/>
        </w:rPr>
        <w:t xml:space="preserve">the </w:t>
      </w:r>
      <w:r>
        <w:rPr>
          <w:sz w:val="16"/>
          <w:szCs w:val="16"/>
        </w:rPr>
        <w:t xml:space="preserve">students‟ </w:t>
      </w:r>
      <w:r>
        <w:rPr>
          <w:u w:val="single"/>
        </w:rPr>
        <w:t xml:space="preserve">inability to do much about </w:t>
      </w:r>
      <w:r w:rsidRPr="00C74149">
        <w:rPr>
          <w:u w:val="single"/>
        </w:rPr>
        <w:t xml:space="preserve">it. </w:t>
      </w:r>
      <w:r w:rsidRPr="00C74149">
        <w:rPr>
          <w:sz w:val="16"/>
          <w:szCs w:val="16"/>
        </w:rPr>
        <w:t xml:space="preserve">In capsule form, </w:t>
      </w:r>
      <w:r w:rsidRPr="00C74149">
        <w:rPr>
          <w:u w:val="single"/>
        </w:rPr>
        <w:t>the goals of critical legal pedagogy are</w:t>
      </w:r>
      <w:r w:rsidRPr="00C74149">
        <w:rPr>
          <w:sz w:val="16"/>
          <w:szCs w:val="16"/>
        </w:rPr>
        <w:t xml:space="preserve">— • </w:t>
      </w:r>
      <w:r w:rsidRPr="00C74149">
        <w:rPr>
          <w:b/>
          <w:u w:val="single"/>
        </w:rPr>
        <w:t>to disrupt the socialization process</w:t>
      </w:r>
      <w:r w:rsidRPr="00C74149">
        <w:rPr>
          <w:sz w:val="16"/>
          <w:szCs w:val="16"/>
        </w:rPr>
        <w:t xml:space="preserve"> that occurs during legal education; • </w:t>
      </w:r>
      <w:r w:rsidRPr="00C74149">
        <w:rPr>
          <w:b/>
          <w:u w:val="single"/>
        </w:rPr>
        <w:t>to unfreeze entrenched habits</w:t>
      </w:r>
      <w:r w:rsidRPr="00C74149">
        <w:rPr>
          <w:sz w:val="16"/>
          <w:szCs w:val="16"/>
        </w:rPr>
        <w:t xml:space="preserve"> </w:t>
      </w:r>
      <w:r w:rsidRPr="00C74149">
        <w:rPr>
          <w:u w:val="single"/>
        </w:rPr>
        <w:t xml:space="preserve">of mind and </w:t>
      </w:r>
      <w:r w:rsidRPr="00C74149">
        <w:rPr>
          <w:b/>
          <w:u w:val="single"/>
        </w:rPr>
        <w:t xml:space="preserve">deconstruct </w:t>
      </w:r>
      <w:r w:rsidRPr="00C74149">
        <w:rPr>
          <w:u w:val="single"/>
        </w:rPr>
        <w:t>the false claims of necessity</w:t>
      </w:r>
      <w:r w:rsidRPr="00C74149">
        <w:rPr>
          <w:sz w:val="16"/>
          <w:szCs w:val="16"/>
        </w:rPr>
        <w:t xml:space="preserve"> which constitute so-called “legal reasoning”; • </w:t>
      </w:r>
      <w:r w:rsidRPr="00C74149">
        <w:rPr>
          <w:u w:val="single"/>
        </w:rPr>
        <w:t>to urge students to see their life‟s work ahead as an opportunity to unearth and challenge law‟s dominant ideas about society, justice, and human possibility</w:t>
      </w:r>
      <w:r w:rsidRPr="00C74149">
        <w:rPr>
          <w:sz w:val="16"/>
          <w:szCs w:val="16"/>
        </w:rPr>
        <w:t xml:space="preserve"> </w:t>
      </w:r>
      <w:r w:rsidRPr="00C74149">
        <w:rPr>
          <w:u w:val="single"/>
        </w:rPr>
        <w:t xml:space="preserve">and </w:t>
      </w:r>
      <w:r w:rsidRPr="00C74149">
        <w:rPr>
          <w:sz w:val="16"/>
          <w:szCs w:val="16"/>
        </w:rPr>
        <w:t xml:space="preserve">to </w:t>
      </w:r>
      <w:r w:rsidRPr="00C74149">
        <w:rPr>
          <w:b/>
          <w:u w:val="single"/>
        </w:rPr>
        <w:t>infuse</w:t>
      </w:r>
      <w:r w:rsidRPr="00C74149">
        <w:rPr>
          <w:sz w:val="16"/>
          <w:szCs w:val="16"/>
        </w:rPr>
        <w:t xml:space="preserve"> </w:t>
      </w:r>
      <w:r w:rsidRPr="00C74149">
        <w:rPr>
          <w:b/>
          <w:u w:val="single"/>
        </w:rPr>
        <w:t>legal rules and practices</w:t>
      </w:r>
      <w:r w:rsidRPr="00C74149">
        <w:rPr>
          <w:sz w:val="16"/>
          <w:szCs w:val="16"/>
        </w:rPr>
        <w:t xml:space="preserve"> </w:t>
      </w:r>
      <w:r w:rsidRPr="00C74149">
        <w:rPr>
          <w:b/>
          <w:u w:val="single"/>
        </w:rPr>
        <w:t>with emancipatory and egalitarian</w:t>
      </w:r>
      <w:r w:rsidRPr="00C74149">
        <w:rPr>
          <w:sz w:val="16"/>
          <w:szCs w:val="16"/>
        </w:rPr>
        <w:t xml:space="preserve"> </w:t>
      </w:r>
      <w:r w:rsidRPr="00C74149">
        <w:rPr>
          <w:b/>
          <w:u w:val="single"/>
        </w:rPr>
        <w:t>content</w:t>
      </w:r>
      <w:r w:rsidRPr="00C74149">
        <w:rPr>
          <w:sz w:val="16"/>
          <w:szCs w:val="16"/>
        </w:rPr>
        <w:t xml:space="preserve">; • to </w:t>
      </w:r>
      <w:r w:rsidRPr="00C74149">
        <w:rPr>
          <w:u w:val="single"/>
        </w:rPr>
        <w:t>persuade students</w:t>
      </w:r>
      <w:r w:rsidRPr="00C74149">
        <w:rPr>
          <w:sz w:val="16"/>
          <w:szCs w:val="16"/>
        </w:rPr>
        <w:t xml:space="preserve"> that legal </w:t>
      </w:r>
      <w:r w:rsidRPr="00C74149">
        <w:rPr>
          <w:u w:val="single"/>
        </w:rPr>
        <w:t xml:space="preserve">discourses and practices comprise a </w:t>
      </w:r>
      <w:r w:rsidRPr="00C74149">
        <w:rPr>
          <w:b/>
          <w:u w:val="single"/>
        </w:rPr>
        <w:t>medium</w:t>
      </w:r>
      <w:r w:rsidRPr="00C74149">
        <w:rPr>
          <w:sz w:val="16"/>
          <w:szCs w:val="16"/>
        </w:rPr>
        <w:t xml:space="preserve">, </w:t>
      </w:r>
      <w:r w:rsidRPr="00C74149">
        <w:rPr>
          <w:b/>
          <w:u w:val="single"/>
        </w:rPr>
        <w:t>neither infinitely plastic nor inalterably rigid</w:t>
      </w:r>
      <w:r w:rsidRPr="00C74149">
        <w:rPr>
          <w:u w:val="single"/>
        </w:rPr>
        <w:t xml:space="preserve">, in which they can pursue moral and political projects and </w:t>
      </w:r>
      <w:r w:rsidRPr="00C74149">
        <w:rPr>
          <w:b/>
          <w:u w:val="single"/>
        </w:rPr>
        <w:t>articulate alternative visions of social organization and social justice</w:t>
      </w:r>
      <w:r w:rsidRPr="00C74149">
        <w:rPr>
          <w:sz w:val="16"/>
          <w:szCs w:val="16"/>
        </w:rPr>
        <w:t xml:space="preserve">; • </w:t>
      </w:r>
      <w:r w:rsidRPr="00C74149">
        <w:rPr>
          <w:u w:val="single"/>
        </w:rPr>
        <w:t xml:space="preserve">to train them to </w:t>
      </w:r>
      <w:r w:rsidRPr="00C74149">
        <w:rPr>
          <w:b/>
          <w:u w:val="single"/>
        </w:rPr>
        <w:t xml:space="preserve">argue </w:t>
      </w:r>
      <w:r w:rsidRPr="00C74149">
        <w:rPr>
          <w:sz w:val="16"/>
          <w:szCs w:val="16"/>
        </w:rPr>
        <w:t xml:space="preserve">professionally and respectably </w:t>
      </w:r>
      <w:r w:rsidRPr="00C74149">
        <w:rPr>
          <w:b/>
          <w:u w:val="single"/>
        </w:rPr>
        <w:t>for the utopian and the impossible</w:t>
      </w:r>
      <w:r w:rsidRPr="00C74149">
        <w:rPr>
          <w:sz w:val="16"/>
          <w:szCs w:val="16"/>
        </w:rPr>
        <w:t xml:space="preserve">; • </w:t>
      </w:r>
      <w:r w:rsidRPr="00C74149">
        <w:rPr>
          <w:u w:val="single"/>
        </w:rPr>
        <w:t>to alert them</w:t>
      </w:r>
      <w:r w:rsidRPr="00C74149">
        <w:rPr>
          <w:sz w:val="16"/>
          <w:szCs w:val="16"/>
        </w:rPr>
        <w:t xml:space="preserve"> that </w:t>
      </w:r>
      <w:r w:rsidRPr="00C74149">
        <w:rPr>
          <w:u w:val="single"/>
        </w:rPr>
        <w:t>legal cases</w:t>
      </w:r>
      <w:r w:rsidRPr="00C74149">
        <w:rPr>
          <w:sz w:val="16"/>
          <w:szCs w:val="16"/>
        </w:rPr>
        <w:t xml:space="preserve"> </w:t>
      </w:r>
      <w:r w:rsidRPr="00C74149">
        <w:rPr>
          <w:u w:val="single"/>
        </w:rPr>
        <w:t>potentially provide a forum for</w:t>
      </w:r>
      <w:r w:rsidRPr="00C74149">
        <w:rPr>
          <w:sz w:val="16"/>
          <w:szCs w:val="16"/>
        </w:rPr>
        <w:t xml:space="preserve"> </w:t>
      </w:r>
      <w:r w:rsidRPr="00C74149">
        <w:rPr>
          <w:b/>
          <w:u w:val="single"/>
        </w:rPr>
        <w:t>intense public consciousness-raising</w:t>
      </w:r>
      <w:r w:rsidRPr="00C74149">
        <w:rPr>
          <w:sz w:val="16"/>
          <w:szCs w:val="16"/>
        </w:rPr>
        <w:t xml:space="preserve"> </w:t>
      </w:r>
      <w:r w:rsidRPr="00C74149">
        <w:rPr>
          <w:b/>
          <w:u w:val="single"/>
        </w:rPr>
        <w:t xml:space="preserve">about </w:t>
      </w:r>
      <w:r w:rsidRPr="00C74149">
        <w:rPr>
          <w:sz w:val="16"/>
          <w:szCs w:val="16"/>
        </w:rPr>
        <w:t xml:space="preserve">issues of </w:t>
      </w:r>
      <w:r w:rsidRPr="00C74149">
        <w:rPr>
          <w:b/>
          <w:u w:val="single"/>
        </w:rPr>
        <w:t>social justice</w:t>
      </w:r>
      <w:r w:rsidRPr="00C74149">
        <w:rPr>
          <w:sz w:val="16"/>
          <w:szCs w:val="16"/>
        </w:rPr>
        <w:t xml:space="preserve">; • </w:t>
      </w:r>
      <w:r w:rsidRPr="00C74149">
        <w:rPr>
          <w:u w:val="single"/>
        </w:rPr>
        <w:t>to encourage them to view legal representation as an opportunity</w:t>
      </w:r>
      <w:r w:rsidRPr="00C74149">
        <w:rPr>
          <w:sz w:val="16"/>
          <w:szCs w:val="16"/>
        </w:rPr>
        <w:t xml:space="preserve"> to challenge, push, and relocate the boundaries</w:t>
      </w:r>
      <w:r>
        <w:rPr>
          <w:sz w:val="16"/>
          <w:szCs w:val="16"/>
        </w:rPr>
        <w:t xml:space="preserve"> between intra-systemic and extra-systemic activity, that is, an opportunity </w:t>
      </w:r>
      <w:r>
        <w:rPr>
          <w:b/>
          <w:u w:val="single"/>
        </w:rPr>
        <w:t>to work within the system in a way that reconstitutes it</w:t>
      </w:r>
      <w:r>
        <w:rPr>
          <w:sz w:val="16"/>
          <w:szCs w:val="16"/>
        </w:rPr>
        <w:t xml:space="preserve">; </w:t>
      </w:r>
      <w:r>
        <w:rPr>
          <w:u w:val="single"/>
        </w:rPr>
        <w:t xml:space="preserve">and </w:t>
      </w:r>
      <w:r>
        <w:rPr>
          <w:sz w:val="16"/>
          <w:szCs w:val="16"/>
        </w:rPr>
        <w:t xml:space="preserve">• to </w:t>
      </w:r>
      <w:r>
        <w:rPr>
          <w:u w:val="single"/>
        </w:rPr>
        <w:t>show t</w:t>
      </w:r>
      <w:r>
        <w:rPr>
          <w:sz w:val="16"/>
          <w:szCs w:val="16"/>
        </w:rPr>
        <w:t xml:space="preserve">hat </w:t>
      </w:r>
      <w:r w:rsidRPr="00C74149">
        <w:rPr>
          <w:highlight w:val="green"/>
          <w:u w:val="single"/>
        </w:rPr>
        <w:t xml:space="preserve">the existing social order is </w:t>
      </w:r>
      <w:r w:rsidRPr="00C74149">
        <w:rPr>
          <w:b/>
          <w:highlight w:val="green"/>
          <w:u w:val="single"/>
        </w:rPr>
        <w:t>not immutable</w:t>
      </w:r>
      <w:r>
        <w:rPr>
          <w:sz w:val="16"/>
          <w:szCs w:val="16"/>
        </w:rPr>
        <w:t xml:space="preserve"> </w:t>
      </w:r>
      <w:r>
        <w:rPr>
          <w:u w:val="single"/>
        </w:rPr>
        <w:t xml:space="preserve">but </w:t>
      </w:r>
      <w:r>
        <w:rPr>
          <w:sz w:val="16"/>
          <w:szCs w:val="16"/>
        </w:rPr>
        <w:t>“</w:t>
      </w:r>
      <w:r>
        <w:rPr>
          <w:u w:val="single"/>
        </w:rPr>
        <w:t>is merely possible</w:t>
      </w:r>
      <w:r>
        <w:rPr>
          <w:sz w:val="16"/>
          <w:szCs w:val="16"/>
        </w:rPr>
        <w:t xml:space="preserve">, </w:t>
      </w:r>
      <w:r>
        <w:rPr>
          <w:u w:val="single"/>
        </w:rPr>
        <w:t xml:space="preserve">and </w:t>
      </w:r>
      <w:r>
        <w:rPr>
          <w:sz w:val="16"/>
          <w:szCs w:val="16"/>
        </w:rPr>
        <w:t xml:space="preserve">that </w:t>
      </w:r>
      <w:r>
        <w:rPr>
          <w:u w:val="single"/>
        </w:rPr>
        <w:t>people have the freedom and power to act upon it.”</w:t>
      </w:r>
      <w:r>
        <w:rPr>
          <w:sz w:val="16"/>
          <w:szCs w:val="16"/>
        </w:rPr>
        <w:t xml:space="preserve">46 </w:t>
      </w:r>
      <w:r>
        <w:rPr>
          <w:u w:val="single"/>
        </w:rPr>
        <w:t>The most important</w:t>
      </w:r>
      <w:r>
        <w:rPr>
          <w:sz w:val="16"/>
          <w:szCs w:val="16"/>
        </w:rPr>
        <w:t xml:space="preserve"> </w:t>
      </w:r>
      <w:r>
        <w:rPr>
          <w:u w:val="single"/>
        </w:rPr>
        <w:t xml:space="preserve">point </w:t>
      </w:r>
      <w:r>
        <w:rPr>
          <w:sz w:val="16"/>
          <w:szCs w:val="16"/>
        </w:rPr>
        <w:t xml:space="preserve">of the class </w:t>
      </w:r>
      <w:r>
        <w:rPr>
          <w:u w:val="single"/>
        </w:rPr>
        <w:t xml:space="preserve">is </w:t>
      </w:r>
      <w:r>
        <w:rPr>
          <w:sz w:val="16"/>
          <w:szCs w:val="16"/>
        </w:rPr>
        <w:t xml:space="preserve">that </w:t>
      </w:r>
      <w:r>
        <w:rPr>
          <w:u w:val="single"/>
        </w:rPr>
        <w:t>social justice lawyers</w:t>
      </w:r>
      <w:r>
        <w:rPr>
          <w:sz w:val="16"/>
          <w:szCs w:val="16"/>
        </w:rPr>
        <w:t xml:space="preserve"> </w:t>
      </w:r>
      <w:r>
        <w:rPr>
          <w:b/>
          <w:u w:val="single"/>
        </w:rPr>
        <w:t>never give up.</w:t>
      </w:r>
      <w:r>
        <w:rPr>
          <w:sz w:val="16"/>
          <w:szCs w:val="16"/>
        </w:rPr>
        <w:t xml:space="preserve"> </w:t>
      </w:r>
      <w:r>
        <w:rPr>
          <w:b/>
          <w:u w:val="single"/>
        </w:rPr>
        <w:t>The appropriate response</w:t>
      </w:r>
      <w:r>
        <w:rPr>
          <w:sz w:val="16"/>
          <w:szCs w:val="16"/>
        </w:rPr>
        <w:t xml:space="preserve"> </w:t>
      </w:r>
      <w:r>
        <w:rPr>
          <w:b/>
          <w:u w:val="single"/>
        </w:rPr>
        <w:t>when you think you have a hopeless case</w:t>
      </w:r>
      <w:r>
        <w:rPr>
          <w:sz w:val="16"/>
          <w:szCs w:val="16"/>
        </w:rPr>
        <w:t xml:space="preserve"> </w:t>
      </w:r>
      <w:r>
        <w:rPr>
          <w:b/>
          <w:u w:val="single"/>
        </w:rPr>
        <w:t>is to go back and do more work in the legal medium</w:t>
      </w:r>
      <w:r>
        <w:rPr>
          <w:sz w:val="16"/>
          <w:szCs w:val="16"/>
        </w:rPr>
        <w:t>.</w:t>
      </w:r>
    </w:p>
    <w:p w14:paraId="631181EA" w14:textId="77777777" w:rsidR="007824B2" w:rsidRDefault="007824B2" w:rsidP="007824B2">
      <w:pPr>
        <w:pStyle w:val="Heading3"/>
      </w:pPr>
      <w:r>
        <w:lastRenderedPageBreak/>
        <w:t xml:space="preserve">Humanism Good – 1NC </w:t>
      </w:r>
    </w:p>
    <w:p w14:paraId="31B1C6E0" w14:textId="77777777" w:rsidR="007824B2" w:rsidRDefault="007824B2" w:rsidP="007824B2">
      <w:r>
        <w:t xml:space="preserve">**These cards are from the Gumbs neg so they aren’t specific to this aff </w:t>
      </w:r>
    </w:p>
    <w:p w14:paraId="0C275A31" w14:textId="77777777" w:rsidR="007824B2" w:rsidRPr="007A5667" w:rsidRDefault="007824B2" w:rsidP="007824B2">
      <w:pPr>
        <w:pStyle w:val="Heading4"/>
        <w:rPr>
          <w:bCs/>
        </w:rPr>
      </w:pPr>
      <w:r w:rsidRPr="007A5667">
        <w:rPr>
          <w:u w:val="single"/>
        </w:rPr>
        <w:t>Radical humanist alternatives</w:t>
      </w:r>
      <w:r w:rsidRPr="007A5667">
        <w:t xml:space="preserve"> like </w:t>
      </w:r>
      <w:r>
        <w:t xml:space="preserve">the 1AC </w:t>
      </w:r>
      <w:r w:rsidRPr="007A5667">
        <w:t xml:space="preserve">offer the </w:t>
      </w:r>
      <w:r w:rsidRPr="007A5667">
        <w:rPr>
          <w:u w:val="single"/>
        </w:rPr>
        <w:t>only chance</w:t>
      </w:r>
      <w:r w:rsidRPr="007A5667">
        <w:t xml:space="preserve"> to attend to the anti-black violence caused by Man – anti-humanism either fails or inevitably reverts back to humanism</w:t>
      </w:r>
      <w:r>
        <w:t xml:space="preserve">. </w:t>
      </w:r>
    </w:p>
    <w:p w14:paraId="5CBBC2F8" w14:textId="77777777" w:rsidR="007824B2" w:rsidRDefault="007824B2" w:rsidP="007824B2">
      <w:r>
        <w:rPr>
          <w:rStyle w:val="StyleStyleBold12pt"/>
        </w:rPr>
        <w:t>Raimondi, 19</w:t>
      </w:r>
      <w:r>
        <w:t xml:space="preserve"> – Sara, Doctoral Researcher in the Department of Politics and IR, University of Westminster. Contemp Polit Theory, p. 1-9 </w:t>
      </w:r>
      <w:hyperlink r:id="rId8" w:history="1">
        <w:r w:rsidRPr="00831D49">
          <w:rPr>
            <w:rStyle w:val="Hyperlink"/>
          </w:rPr>
          <w:t>https://doi.org/10.1057/s41296-018-00302-y -- KLab21</w:t>
        </w:r>
      </w:hyperlink>
      <w:r>
        <w:t xml:space="preserve">  </w:t>
      </w:r>
    </w:p>
    <w:p w14:paraId="2A3394A3" w14:textId="77777777" w:rsidR="007824B2" w:rsidRDefault="007824B2" w:rsidP="007824B2">
      <w:pPr>
        <w:rPr>
          <w:sz w:val="16"/>
        </w:rPr>
      </w:pPr>
      <w:r>
        <w:rPr>
          <w:sz w:val="16"/>
        </w:rPr>
        <w:t xml:space="preserve">At a time when various forms of posthumanist, post-anthropocentric and more-than-human approaches and sensitivities have become pervasive in debates in cultural theory and social sciences, the publication of three books taking on the role of the human and its future for contemporary political theorising may appear bold, if not against the contemporary grain. The reasons for bringing together Pilsch’s Transhumanism: Evolutionary Futurism and the Human Technologies of Utopia; Cornell and Seely’s The Spirit of Revolution: Beyond the Dead Ends of Man and Alderson and Spencer’s For Humanism: Explorations in Theory and Politics may not be straightforward. Published in the last two years, </w:t>
      </w:r>
      <w:r>
        <w:rPr>
          <w:rStyle w:val="StyleBoldUnderline"/>
        </w:rPr>
        <w:t>the central concern</w:t>
      </w:r>
      <w:r>
        <w:rPr>
          <w:sz w:val="16"/>
        </w:rPr>
        <w:t xml:space="preserve"> of the three works </w:t>
      </w:r>
      <w:r>
        <w:rPr>
          <w:rStyle w:val="StyleBoldUnderline"/>
        </w:rPr>
        <w:t>is</w:t>
      </w:r>
      <w:r>
        <w:rPr>
          <w:sz w:val="16"/>
        </w:rPr>
        <w:t xml:space="preserve"> an engagement with </w:t>
      </w:r>
      <w:r>
        <w:rPr>
          <w:rStyle w:val="StyleBoldUnderline"/>
        </w:rPr>
        <w:t>the idea of the human</w:t>
      </w:r>
      <w:r>
        <w:rPr>
          <w:sz w:val="16"/>
        </w:rPr>
        <w:t xml:space="preserve">, with how this idea(l) has shaped philosophical pasts and cultural practices </w:t>
      </w:r>
      <w:r>
        <w:rPr>
          <w:rStyle w:val="StyleBoldUnderline"/>
        </w:rPr>
        <w:t xml:space="preserve">and, more importantly, whether (and how) it is possible to move beyond the human in orienting and reimaging the possibility of a shared political future. </w:t>
      </w:r>
      <w:r>
        <w:rPr>
          <w:sz w:val="16"/>
        </w:rPr>
        <w:t xml:space="preserve">At a quick glance, the books may appear antithetical to each other. Pilsch’s declared aim to reject ‘the state-of-the-art theories about the end of the human and the limits of reason’ (p. 4) at the very opening of his work seems to take issue precisely with Cornell and Seely’s stepping stone: the assertion of the dead ends of Man and the search for an alternative route towards an emancipatory project that redraws the ‘geographies of reason’ in favour of an opening towards spirituality. For them, Man has proven guilty of fostering narratives of phallocentrism and heteronormativity, which feminisms and queer theory have so effectively unveiled (p. 2). In their pieces in the collection, Alderson (pp. 163–209) and Spencer (pp. 120–162) position themselves in yet another side of the battlefield and try to demonstrate how, in fact, a humanist trail can be detected even in the least expected territories of queer and postcolonial studies. When it comes to define the critical object that all authors engage, however, a certain agreement begins to emerge: </w:t>
      </w:r>
      <w:r>
        <w:rPr>
          <w:rStyle w:val="StyleBoldUnderline"/>
        </w:rPr>
        <w:t>for centuries, dominant understandings of the human have been shaped after ‘(those) ideals of human perfectibility, rationality, and agency inherited from the Renaissance humanism and the Enlightenment’</w:t>
      </w:r>
      <w:r>
        <w:rPr>
          <w:sz w:val="16"/>
        </w:rPr>
        <w:t xml:space="preserve"> (Wolfe, 2009, p. xiii). Thus, indulging the temptation of declaring the end of humanity – an imaginary that the culmination of discourses around the Anthropocene, the geological era marked by the irreversible footprint that humans are leaving on the planet, has made the most vivid – means giving in to the apocalyptic scenario of not only passively waiting for humanity’s death, but even to celebrate it as the compensation for the centuries of destruction of others and the earth that current posthumanist approaches have exposed. Yet, as Pilsch asks, voicing one of the claims of the transhumanist agenda: ‘Why would you choose to die?’ (p. 5). Cornell and Seely seem to share the same objection when, engaging with Claire Colebrook’s (2014) denunciation of the contradictions inherent to today’s posthumanism, they notice that ‘we have had quite enough of the contingent, fragile, insecure, and ephemeral lives’ (p. 4) that the current ecological crisis seems to demand from the human predicament. </w:t>
      </w:r>
      <w:r>
        <w:rPr>
          <w:rStyle w:val="StyleBoldUnderline"/>
        </w:rPr>
        <w:t xml:space="preserve">This much heated and still open debate provides the overarching question with which the three books engage: </w:t>
      </w:r>
      <w:r w:rsidRPr="00A567C5">
        <w:rPr>
          <w:rStyle w:val="StyleBoldUnderline"/>
          <w:highlight w:val="cyan"/>
        </w:rPr>
        <w:t xml:space="preserve">how to move beyond the human </w:t>
      </w:r>
      <w:r w:rsidRPr="00A567C5">
        <w:rPr>
          <w:rStyle w:val="Emphasis"/>
          <w:highlight w:val="cyan"/>
        </w:rPr>
        <w:t>without entirely dismissing</w:t>
      </w:r>
      <w:r w:rsidRPr="00A567C5">
        <w:rPr>
          <w:rStyle w:val="StyleBoldUnderline"/>
          <w:highlight w:val="cyan"/>
        </w:rPr>
        <w:t xml:space="preserve"> the legacy of emancipation, freedom and opening of new futures that humanism has taken upon itself?</w:t>
      </w:r>
      <w:r>
        <w:rPr>
          <w:rStyle w:val="StyleBoldUnderline"/>
        </w:rPr>
        <w:t xml:space="preserve"> </w:t>
      </w:r>
      <w:r>
        <w:rPr>
          <w:sz w:val="16"/>
        </w:rPr>
        <w:t xml:space="preserve">The common polemical object is made further clear in the introduction of For Humanism, when Brennan states that the book offers ‘a vital prolegomenon … laying out a field of thought and action that pre-empts the appeal of posthumanism by offering us another, and earlier, story of language and sensibility’ (p. 15). The collection takes issue primarily with </w:t>
      </w:r>
      <w:r>
        <w:rPr>
          <w:rStyle w:val="StyleBoldUnderline"/>
        </w:rPr>
        <w:t>anti-humanist discourses</w:t>
      </w:r>
      <w:r>
        <w:rPr>
          <w:sz w:val="16"/>
        </w:rPr>
        <w:t xml:space="preserve">, which </w:t>
      </w:r>
      <w:r>
        <w:rPr>
          <w:rStyle w:val="StyleBoldUnderline"/>
        </w:rPr>
        <w:t>have contributed to forge an acute critique of humanist values by treating them as paired up with modern liberal logics</w:t>
      </w:r>
      <w:r>
        <w:rPr>
          <w:sz w:val="16"/>
        </w:rPr>
        <w:t>. At the same time, the book does not dismiss a direct engagement with posthumanism, which is here defined as moving ‘in the direction of a subordination of human prerogatives to an indifferent nature …. It speaks in terms of anthropological mutation. Scientism, we could say, is the most pronounced form today of post-humanism’ (p. 8). Posthumanism, with its tendency to downplay the human and distribute agency within a wider material cosmos of interactive processes, has been gaining momentum in political and social theorising, even though the book’s characterisation of the discourse would possibly find disagreement, by linking it to names such as Gilles Deleuze, Michel Foucault, Donna Haraway and Bruno Latour, among many others. Most importantly, however, the authors seem to agree with the argument raised elsewhere (Cornell and Seely through the thought of Colebrook) that posthumanism is appearing more and more as a reassertion of the human: ‘</w:t>
      </w:r>
      <w:r>
        <w:rPr>
          <w:rStyle w:val="StyleBoldUnderline"/>
        </w:rPr>
        <w:t xml:space="preserve">The human, they pervasively show, is the being beyond which we cannot </w:t>
      </w:r>
      <w:r>
        <w:rPr>
          <w:rStyle w:val="StyleBoldUnderline"/>
        </w:rPr>
        <w:lastRenderedPageBreak/>
        <w:t>think – the creature who, we might say in the present context, is so utterly free as to invent the “post-human” for ethical reasons, wilfully pretending thereby to have demonstrated its lack of will’</w:t>
      </w:r>
      <w:r>
        <w:rPr>
          <w:sz w:val="16"/>
        </w:rPr>
        <w:t xml:space="preserve"> (p. 11). Therefore, if their rendering of posthumanism can be questioned, it is also difficult to resist the claim that ‘it is a massively willed and historically determined effort to be done with will and history’ (p. 12). </w:t>
      </w:r>
      <w:r>
        <w:rPr>
          <w:rStyle w:val="StyleBoldUnderline"/>
        </w:rPr>
        <w:t xml:space="preserve">The benchmark of ‘end of Man’ and the consideration of the place and possibilities for humanity after it can thus provide the axis (logical and intellectual, more than chronological) along which the arguments of the three books can be situated </w:t>
      </w:r>
      <w:r>
        <w:rPr>
          <w:sz w:val="16"/>
        </w:rPr>
        <w:t xml:space="preserve">and put in relation to each other. Still, the answers with which the authors address the core questions spelled out above remain different. Pilsch takes the standpoint of transhumanism as the shuttle to embark into the journey of rethinking a future beyond the human. The approach to the topic is original and one of the merits of the book is to demonstrate how the trajectory of transhumanist discourse is much diverse and plural and by no means can be reduced to the stereotypical view inspired by certain branches of science fiction (for him, often taken too seriously) or by current circles dreaming of the transformation of the human into a fully technologised machine, transpassing the new frontiers of artificial intelligence and scientism (the very transhumanist dream of downloading one’s entire consciousness into the RAM of a computer by pressing one single button well captures this version; also in Hayles, 1999). The discussion that Pilsch offers is instead played on the triangulation of transhumanism with the rhetoric of evolutionary futurism and the possibility for utopia. Transhumanism, as a continuation of the human that at the same time moves the human to a new status, is discussed as the projection towards a futurity in which humans are transformed into a kind of posthumanity through the use of technologies that can extend human capacities and that encompass both the human body and the human soul as the material for reimagining these futures. What is probably the most interesting twist in this discussion from a political perspective – and in fact, what enables a connection with the other works discussed in this review – is that this future projection around the evolution of the human is tied to the reinvention of the very function of utopia. The task that an evolutionary transhumanism of the type that Pilsch describes takes upon itself is the call for a post-Marxist utopian praxis for the 21st century. The communist idea of a classless society needs to make space for an imaginary that takes the body and not the state and its welfare programmes as the site for a new utopian vision of progress. Cornell and Seely are equally interested in interrogating the </w:t>
      </w:r>
      <w:r w:rsidRPr="00A567C5">
        <w:rPr>
          <w:rStyle w:val="Emphasis"/>
          <w:highlight w:val="cyan"/>
        </w:rPr>
        <w:t>future possibilities of a revolutionary politics</w:t>
      </w:r>
      <w:r>
        <w:rPr>
          <w:sz w:val="16"/>
        </w:rPr>
        <w:t xml:space="preserve"> that </w:t>
      </w:r>
      <w:r w:rsidRPr="00A567C5">
        <w:rPr>
          <w:rStyle w:val="Emphasis"/>
          <w:highlight w:val="cyan"/>
        </w:rPr>
        <w:t>stems from the failure of (and counters the social and political oppressions caused by) the philosophy of Man</w:t>
      </w:r>
      <w:r>
        <w:rPr>
          <w:sz w:val="16"/>
        </w:rPr>
        <w:t xml:space="preserve">. Similar to the other works, </w:t>
      </w:r>
      <w:r w:rsidRPr="00A567C5">
        <w:rPr>
          <w:rStyle w:val="Emphasis"/>
          <w:highlight w:val="cyan"/>
        </w:rPr>
        <w:t>this does not mean rejecting the past</w:t>
      </w:r>
      <w:r w:rsidRPr="00A567C5">
        <w:rPr>
          <w:rStyle w:val="StyleBoldUnderline"/>
          <w:highlight w:val="cyan"/>
        </w:rPr>
        <w:t>, but rather carrying on those elements that can enhance a</w:t>
      </w:r>
      <w:r>
        <w:rPr>
          <w:rStyle w:val="StyleBoldUnderline"/>
        </w:rPr>
        <w:t xml:space="preserve">n alternative </w:t>
      </w:r>
      <w:r w:rsidRPr="00A567C5">
        <w:rPr>
          <w:rStyle w:val="StyleBoldUnderline"/>
          <w:highlight w:val="cyan"/>
        </w:rPr>
        <w:t>trajectory to think a future of emancipation</w:t>
      </w:r>
      <w:r>
        <w:rPr>
          <w:rStyle w:val="StyleBoldUnderline"/>
        </w:rPr>
        <w:t xml:space="preserve"> for humanity. </w:t>
      </w:r>
      <w:r w:rsidRPr="00A567C5">
        <w:rPr>
          <w:rStyle w:val="Emphasis"/>
          <w:highlight w:val="cyan"/>
        </w:rPr>
        <w:t>If Man is dead, this does not need to apply to the human too</w:t>
      </w:r>
      <w:r w:rsidRPr="00A567C5">
        <w:rPr>
          <w:rStyle w:val="StyleBoldUnderline"/>
          <w:highlight w:val="cyan"/>
        </w:rPr>
        <w:t xml:space="preserve">: its roots and values delve </w:t>
      </w:r>
      <w:r w:rsidRPr="00A567C5">
        <w:rPr>
          <w:rStyle w:val="Emphasis"/>
          <w:highlight w:val="cyan"/>
        </w:rPr>
        <w:t>much further and deeper than the Western image of Man</w:t>
      </w:r>
      <w:r w:rsidRPr="00A567C5">
        <w:rPr>
          <w:rStyle w:val="StyleBoldUnderline"/>
          <w:highlight w:val="cyan"/>
        </w:rPr>
        <w:t xml:space="preserve"> passed down through history. The elements to be maintained and brought forward are the possibility of a re-politicisation of political participation and collective revolutionary action, which</w:t>
      </w:r>
      <w:r>
        <w:rPr>
          <w:rStyle w:val="StyleBoldUnderline"/>
        </w:rPr>
        <w:t xml:space="preserve"> draw not so much from the domain of reason and thinking but reveals itself as infused by the experience of political spirituality. Therefore, by opening up to geographies that span Caribbean, African and Islamic thought, it is possible to appreciate how spirituality has </w:t>
      </w:r>
      <w:r w:rsidRPr="00A567C5">
        <w:rPr>
          <w:rStyle w:val="StyleBoldUnderline"/>
          <w:highlight w:val="cyan"/>
        </w:rPr>
        <w:t>prove</w:t>
      </w:r>
      <w:r>
        <w:rPr>
          <w:rStyle w:val="StyleBoldUnderline"/>
        </w:rPr>
        <w:t xml:space="preserve">n </w:t>
      </w:r>
      <w:r w:rsidRPr="00A567C5">
        <w:rPr>
          <w:rStyle w:val="Emphasis"/>
          <w:highlight w:val="cyan"/>
        </w:rPr>
        <w:t>an invaluable resource</w:t>
      </w:r>
      <w:r w:rsidRPr="00A567C5">
        <w:rPr>
          <w:rStyle w:val="StyleBoldUnderline"/>
          <w:highlight w:val="cyan"/>
        </w:rPr>
        <w:t xml:space="preserve"> accompanying the </w:t>
      </w:r>
      <w:r w:rsidRPr="00A567C5">
        <w:rPr>
          <w:rStyle w:val="Emphasis"/>
          <w:highlight w:val="cyan"/>
        </w:rPr>
        <w:t>responses and struggles against the deep traumas</w:t>
      </w:r>
      <w:r w:rsidRPr="00A567C5">
        <w:rPr>
          <w:rStyle w:val="StyleBoldUnderline"/>
          <w:highlight w:val="cyan"/>
        </w:rPr>
        <w:t xml:space="preserve"> caused by colonisation and capitalism, and thus closely intertwined to the opening of political possibilities.</w:t>
      </w:r>
      <w:r>
        <w:rPr>
          <w:rStyle w:val="StyleBoldUnderline"/>
        </w:rPr>
        <w:t xml:space="preserve"> Finally, Alderson and Spencer would probably deny the statement that an ‘end’ of human has ever occurred. This is because the human who provides the only, broad category situated at the core of any form of humanism is far from being identified with the tradition of the Western Man only.</w:t>
      </w:r>
      <w:r>
        <w:rPr>
          <w:sz w:val="16"/>
        </w:rPr>
        <w:t xml:space="preserve"> The strength of their contribution is to highlight that what it means to be human cannot manifest itself, if not through a variety of historical and social forms (p. vii). </w:t>
      </w:r>
      <w:r w:rsidRPr="00A567C5">
        <w:rPr>
          <w:rStyle w:val="Emphasis"/>
          <w:highlight w:val="cyan"/>
        </w:rPr>
        <w:t>Humanism has been present, even if</w:t>
      </w:r>
      <w:r>
        <w:rPr>
          <w:rStyle w:val="StyleBoldUnderline"/>
        </w:rPr>
        <w:t xml:space="preserve"> perhaps </w:t>
      </w:r>
      <w:r w:rsidRPr="00A567C5">
        <w:rPr>
          <w:rStyle w:val="Emphasis"/>
          <w:highlight w:val="cyan"/>
        </w:rPr>
        <w:t>disguised</w:t>
      </w:r>
      <w:r w:rsidRPr="00A567C5">
        <w:rPr>
          <w:rStyle w:val="StyleBoldUnderline"/>
          <w:highlight w:val="cyan"/>
        </w:rPr>
        <w:t>, in approaches and trajectories that may appear completely antithetical to it (and that claims around anti-humanism have incapsulated</w:t>
      </w:r>
      <w:r>
        <w:rPr>
          <w:rStyle w:val="StyleBoldUnderline"/>
        </w:rPr>
        <w:t xml:space="preserve"> at their best). Retracing the trajectory of those approaches is therefore essential for any theoretical and political attempts that aim to move any serious account of the future of humanity forward. </w:t>
      </w:r>
      <w:r>
        <w:rPr>
          <w:sz w:val="16"/>
        </w:rPr>
        <w:t xml:space="preserve">A further commonality among these books thus comes to surface: if the idea of Man is a shared concern for the authors engaged, it is identified more with the version that current anti- and posthumanist approaches have crafted than with the ideas of renovation, emancipation and freedom that accompany the multiple forms of humanism, and particularly the one drawn from a Marxian perspective. These authors’ shared goal is not rejecting the latter version as much as ‘correcting’ it, in light of the new advancements offered by modern-day technology (Pilsch), or by elements (spirituality for Cornell and Seely) and discourses (from poststructuralism, to postcolonialism and queer theory for Alderson and Spencer) that have been excluded from narratives of humanism. It is significant that, to a different extent, all the works also draw from another dimension associated with socialist </w:t>
      </w:r>
      <w:r>
        <w:rPr>
          <w:sz w:val="16"/>
        </w:rPr>
        <w:lastRenderedPageBreak/>
        <w:t xml:space="preserve">humanism: the idea and function of utopia. The traditional meaning of the term, inherited in political literature from Thomas More, famously denotes a place that is simultaneously ideal and not existent. The application and deployment of the term in all the arguments here explored borrow from – and simultaneously amend – both meanings: the utopia for the future enabled either by a transhumanist futurity or by the rediscovery of political spirituality is not a destination, but an ‘endlessly receding horizon’ (Pilsch, p. 18). This means that these projects remain politically productive because they can open up new avenues for the imagination, new political possibilities for enabling and inspiring change. Therefore, they function as a method and desire – more than as any final statement of a condition to come. Pilsch suggests capturing this understanding of utopian thought as an ‘extropia’ (p. 18), following a trajectory drawn less from Marx than from Fredric Jameson (2005). The concern with all these projects is a re-engagement with a revolutionary politics, one that could even require the very redefinition of the idea of the ‘political’. Acknowledging the ‘dead ends’ of Man does not amount to prefiguring another actual status that needs to be accomplished and realised (lest the potentially detrimental consequences that forms of utopia have achieved in the past) but to opening up new possibilities for brining new worlds into existence by means of revolutionary emancipatory struggle. In the same way, thinking in terms of ‘utopia’, according to the contributors of For Humanism, means offering an alternative to the current climate of content with the status quo: utopia is a moving horizon to think within. In the collection, Barbara Epstein reclaims utopian thinking in the discussion of the legacy and importance of socialist humanism, one that uses utopia as a necessary intellectual framework for change, regardless of whether the imagined future for humanity can actually be accomplished: formulating a goal to aspire to is the condition for moving forward. Anderson notes that humanism (and for him particularly in the trajectory of Marxian and radical humanism of post-World War II) ‘comes to the fore only at times when there is a real hope of positive revolutionary change’ (p. 89), especially against the dehumanised global capitalist system. Cornell and Seely seem to share a similar perspective when adopting Immanuel Kant’s invitation (p. 12) to act according to the duty of conforming to the ideal that one strives for (be it progress, perpetual peace or, in the case of the book, the end of capitalism). Aspiring to revolutionary futures is sensible not because the actors of such enterprise can have any certainty that such goal can be accomplished. Rather, it is the simple living as if the goal can be obtained that provides the first condition to approximate the desired future. The discussion of utopia helps highlight another shared commitment by these authors: a need to look back at a form of radical humanism as the ground for thinking forward. Karl Marx could thus be seen as the common spectre lingering across the works: all of them reinterpret and refigure the aim of fostering a new project for humanity aimed at freedom and emancipation. Some of the contributors go even further, by advocating this as a step towards a reinvigoration of the political Left. Epstein, for instance, calls for a return to the socialist humanism of the 1950s–60s as a source for facing contemporary challenges by building upon possibilities of human collective and constitutive action. For them, the future means not hoping that the hegemonic capitalist system could simply fade away; rather, the Left should formulate a vision of the future that is more democratic and sustainable, and thus more capable to offer a feasible counter-hegemony. Theoretically, </w:t>
      </w:r>
      <w:r>
        <w:rPr>
          <w:rStyle w:val="StyleBoldUnderline"/>
        </w:rPr>
        <w:t>another merit all these books display is their foregrounding of an extraordinary rich and often not sufficiently explored body of contributions, which can be brought under the umbrella term of ‘humanism’</w:t>
      </w:r>
      <w:r>
        <w:rPr>
          <w:sz w:val="16"/>
        </w:rPr>
        <w:t xml:space="preserve">. The methods used by the authors are different: while Pilsch and the authors in Alderson and Spencer’s collection carry out a genealogical work and retrace forms of transhumanism and humanism, respectively, beyond the sources commonly associated with these discourses, Cornell and Seely proceed mainly through the free association and combination of thinkers across geographies and times, with the aim of recomposing, or ‘creolising’ the way in which the reception of certain authors has been transmitted, especially in Western scholarship. Thus, in Pilsch, we find references to most diverse and broad transhumanist literature which particularly rejects the identification of this movement with a type of techno-obsessed, sci-fi driven mode of scientism. The author engages with thinkers spanning political and cultural theory and poetry from Friedrich Nietzsche and his re-readings in modernist literature (in authors such as Loy and Ouspensky) to Francis Fukuyama’s ‘bioconservatism’ and his simultaneous dismissal and endorsement of science fiction as a (false) proxy for transhumanism; to Isabelle Stengers and her critique to the entrepreneurial culture of speed and action that characterise the contemporary cybercultural milieu. </w:t>
      </w:r>
      <w:r>
        <w:rPr>
          <w:rStyle w:val="StyleBoldUnderline"/>
        </w:rPr>
        <w:t xml:space="preserve">The essays in the collection by Alderson and Spencer revisit the legacy of anti-humanist critiques and run a reading of humanism through poststructuralist, queer and feminist and postcolonial approaches. The merit of the work is precisely reminding the readers of </w:t>
      </w:r>
      <w:r w:rsidRPr="00A567C5">
        <w:rPr>
          <w:rStyle w:val="StyleBoldUnderline"/>
          <w:highlight w:val="cyan"/>
        </w:rPr>
        <w:t>the diverse nature of humanism and</w:t>
      </w:r>
      <w:r>
        <w:rPr>
          <w:rStyle w:val="StyleBoldUnderline"/>
        </w:rPr>
        <w:t xml:space="preserve"> that </w:t>
      </w:r>
      <w:r w:rsidRPr="00A567C5">
        <w:rPr>
          <w:rStyle w:val="StyleBoldUnderline"/>
          <w:highlight w:val="cyan"/>
        </w:rPr>
        <w:t xml:space="preserve">any undifferentiated critique that takes it as a </w:t>
      </w:r>
      <w:r w:rsidRPr="00A567C5">
        <w:rPr>
          <w:rStyle w:val="Emphasis"/>
          <w:highlight w:val="cyan"/>
        </w:rPr>
        <w:t>fixed label</w:t>
      </w:r>
      <w:r>
        <w:rPr>
          <w:rStyle w:val="StyleBoldUnderline"/>
        </w:rPr>
        <w:t>, and tars ‘all humanisms with the same brush’</w:t>
      </w:r>
      <w:r>
        <w:rPr>
          <w:sz w:val="16"/>
        </w:rPr>
        <w:t xml:space="preserve"> (p. 89) </w:t>
      </w:r>
      <w:r w:rsidRPr="00A567C5">
        <w:rPr>
          <w:rStyle w:val="Emphasis"/>
          <w:highlight w:val="cyan"/>
        </w:rPr>
        <w:t>is limiting and misleading at best</w:t>
      </w:r>
      <w:r>
        <w:rPr>
          <w:sz w:val="16"/>
        </w:rPr>
        <w:t xml:space="preserve">. The aim of the book is thus to demonstrate how the </w:t>
      </w:r>
      <w:r w:rsidRPr="00A567C5">
        <w:rPr>
          <w:rStyle w:val="StyleBoldUnderline"/>
          <w:highlight w:val="cyan"/>
        </w:rPr>
        <w:t>many and different types of humanisms, from socialist to radical to the ones found in queer studies, have always provided a path towards revolutionary change</w:t>
      </w:r>
      <w:r>
        <w:rPr>
          <w:sz w:val="16"/>
        </w:rPr>
        <w:t xml:space="preserve">. If liberal humanism has crystallised the ‘human’ in a series of abstractions which have engendered inequalities, oppressions and exclusions, a return to socialist and Marxist humanism means vindicating humanism’s multiple genealogies beyond its most common identification and pairing with the capitalism of the 19th century colonial enterprise. Finally, Cornell and Seely map out </w:t>
      </w:r>
      <w:r w:rsidRPr="00A567C5">
        <w:rPr>
          <w:rStyle w:val="StyleBoldUnderline"/>
          <w:highlight w:val="cyan"/>
        </w:rPr>
        <w:t>new geographies</w:t>
      </w:r>
      <w:r>
        <w:rPr>
          <w:sz w:val="16"/>
        </w:rPr>
        <w:t xml:space="preserve"> of political spiritualities that </w:t>
      </w:r>
      <w:r w:rsidRPr="00A567C5">
        <w:rPr>
          <w:rStyle w:val="StyleBoldUnderline"/>
          <w:highlight w:val="cyan"/>
        </w:rPr>
        <w:t>merge Western thinkers</w:t>
      </w:r>
      <w:r>
        <w:rPr>
          <w:sz w:val="16"/>
        </w:rPr>
        <w:t xml:space="preserve"> (Foucault, Jacques Lacan, Spinoza) </w:t>
      </w:r>
      <w:r w:rsidRPr="00A567C5">
        <w:rPr>
          <w:rStyle w:val="StyleBoldUnderline"/>
          <w:highlight w:val="cyan"/>
        </w:rPr>
        <w:t>with authors from the global South</w:t>
      </w:r>
      <w:r>
        <w:rPr>
          <w:sz w:val="16"/>
        </w:rPr>
        <w:t xml:space="preserve"> (Ali Shari’ati, Frantz </w:t>
      </w:r>
      <w:r w:rsidRPr="00A567C5">
        <w:rPr>
          <w:rStyle w:val="StyleBoldUnderline"/>
          <w:highlight w:val="cyan"/>
        </w:rPr>
        <w:t>Fanon and</w:t>
      </w:r>
      <w:r>
        <w:rPr>
          <w:sz w:val="16"/>
        </w:rPr>
        <w:t xml:space="preserve"> Sylvia </w:t>
      </w:r>
      <w:r w:rsidRPr="00A567C5">
        <w:rPr>
          <w:rStyle w:val="StyleBoldUnderline"/>
          <w:highlight w:val="cyan"/>
        </w:rPr>
        <w:t>Wynter</w:t>
      </w:r>
      <w:r>
        <w:rPr>
          <w:sz w:val="16"/>
        </w:rPr>
        <w:t xml:space="preserve">), in an enterprise that both literarily and practically can generate new encounters and breach the artificial divides of the current episteme. </w:t>
      </w:r>
      <w:r w:rsidRPr="00A567C5">
        <w:rPr>
          <w:rStyle w:val="Emphasis"/>
          <w:highlight w:val="cyan"/>
        </w:rPr>
        <w:t>A renewed idea of the human is</w:t>
      </w:r>
      <w:r>
        <w:rPr>
          <w:sz w:val="16"/>
        </w:rPr>
        <w:t xml:space="preserve"> therefore </w:t>
      </w:r>
      <w:r w:rsidRPr="00A567C5">
        <w:rPr>
          <w:rStyle w:val="Emphasis"/>
          <w:highlight w:val="cyan"/>
        </w:rPr>
        <w:t>the constant</w:t>
      </w:r>
      <w:r>
        <w:rPr>
          <w:sz w:val="16"/>
        </w:rPr>
        <w:t xml:space="preserve"> that brings </w:t>
      </w:r>
      <w:r>
        <w:rPr>
          <w:sz w:val="16"/>
        </w:rPr>
        <w:lastRenderedPageBreak/>
        <w:t xml:space="preserve">together the three accounts. Yet it appears less as a normative standard than an aspirational idea to invite new ethical and political projects. </w:t>
      </w:r>
      <w:r w:rsidRPr="00A567C5">
        <w:rPr>
          <w:rStyle w:val="Emphasis"/>
          <w:highlight w:val="cyan"/>
        </w:rPr>
        <w:t>The focal role of the idea of the human as a point around which to build and envision a new politics</w:t>
      </w:r>
      <w:r>
        <w:rPr>
          <w:rStyle w:val="StyleBoldUnderline"/>
        </w:rPr>
        <w:t xml:space="preserve"> and a different future is what </w:t>
      </w:r>
      <w:r w:rsidRPr="00A567C5">
        <w:rPr>
          <w:rStyle w:val="Emphasis"/>
          <w:highlight w:val="cyan"/>
        </w:rPr>
        <w:t>marks their difference from purely critical attempts</w:t>
      </w:r>
      <w:r>
        <w:rPr>
          <w:rStyle w:val="StyleBoldUnderline"/>
        </w:rPr>
        <w:t xml:space="preserve"> that see resistance (to dominant narratives, to the hegemony of the liberal idea of Man and, above all, to capitalism) as the only possible political gesture.</w:t>
      </w:r>
      <w:r>
        <w:rPr>
          <w:sz w:val="16"/>
        </w:rPr>
        <w:t xml:space="preserve"> This is captured by Alderson and Spencer’s open engagement with anti-humanism and forms of anti-episteme, or with Pilsch’s attribution of a negative character to various posthumanist critiques. As the former notice by recalling a famous exchange in a televised interview between Noam Chomsky and Foucault in 1971, the social order cannot be criticised without a ‘humane’ grasp of that nature as frustrated and repressed (p. 213). In other words, a true critique cannot start from nowhere, if any challenge to the present has to consist not in a mere rhetorical exercise but aspires to take the form of a concrete programme of transformation and action. For all of them, this perhaps bold but necessary starting point is identified with a socialism that looks at community and collectivity as the space and domain for any new political enterprise.</w:t>
      </w:r>
    </w:p>
    <w:p w14:paraId="17DA0450" w14:textId="77777777" w:rsidR="007824B2" w:rsidRPr="005E401D" w:rsidRDefault="007824B2" w:rsidP="007824B2"/>
    <w:p w14:paraId="21E43566" w14:textId="77777777" w:rsidR="007824B2" w:rsidRDefault="007824B2" w:rsidP="007824B2">
      <w:pPr>
        <w:pStyle w:val="Heading3"/>
      </w:pPr>
      <w:r>
        <w:lastRenderedPageBreak/>
        <w:t xml:space="preserve">Humanism Good – XT  </w:t>
      </w:r>
    </w:p>
    <w:p w14:paraId="4AE156B5" w14:textId="77777777" w:rsidR="007824B2" w:rsidRDefault="007824B2" w:rsidP="007824B2"/>
    <w:p w14:paraId="41C830A0" w14:textId="77777777" w:rsidR="007824B2" w:rsidRDefault="007824B2" w:rsidP="007824B2">
      <w:pPr>
        <w:pStyle w:val="Heading4"/>
      </w:pPr>
      <w:r>
        <w:t xml:space="preserve">Raimondi is an impact turn to the 1AC’s fundamental thesis – </w:t>
      </w:r>
      <w:r w:rsidRPr="004F6667">
        <w:rPr>
          <w:u w:val="single"/>
        </w:rPr>
        <w:t>radical possibility</w:t>
      </w:r>
      <w:r>
        <w:t xml:space="preserve"> and </w:t>
      </w:r>
      <w:r w:rsidRPr="004F6667">
        <w:rPr>
          <w:u w:val="single"/>
        </w:rPr>
        <w:t>revolutionary humanism</w:t>
      </w:r>
      <w:r>
        <w:t xml:space="preserve"> a la Fanon, Wynter, and the TVA is better at attending to anti-black and colonial violence than the 1AC’s proscription of </w:t>
      </w:r>
      <w:r w:rsidRPr="004F6667">
        <w:rPr>
          <w:u w:val="single"/>
        </w:rPr>
        <w:t>impossibility</w:t>
      </w:r>
      <w:r>
        <w:t xml:space="preserve"> and </w:t>
      </w:r>
      <w:r w:rsidRPr="004F6667">
        <w:rPr>
          <w:u w:val="single"/>
        </w:rPr>
        <w:t>anti-humanism</w:t>
      </w:r>
      <w:r>
        <w:t>.</w:t>
      </w:r>
    </w:p>
    <w:p w14:paraId="37FE3FEB" w14:textId="77777777" w:rsidR="007824B2" w:rsidRDefault="007824B2" w:rsidP="007824B2"/>
    <w:p w14:paraId="2FE6F363" w14:textId="77777777" w:rsidR="007824B2" w:rsidRDefault="007824B2" w:rsidP="007824B2">
      <w:pPr>
        <w:pStyle w:val="Heading4"/>
      </w:pPr>
      <w:r>
        <w:t xml:space="preserve">Raimondi also makes a uniqueness and internal argument – Man’s failure has provided an opening for a revolutionary humanism oriented around emancipation, freedom, and attending to the colonial violence of Man but the </w:t>
      </w:r>
      <w:r w:rsidRPr="004F6667">
        <w:rPr>
          <w:u w:val="single"/>
        </w:rPr>
        <w:t>major key</w:t>
      </w:r>
      <w:r>
        <w:t xml:space="preserve"> is to orient quote “the </w:t>
      </w:r>
      <w:r w:rsidRPr="004F6667">
        <w:rPr>
          <w:u w:val="single"/>
        </w:rPr>
        <w:t>focal role of the idea of the human</w:t>
      </w:r>
      <w:r>
        <w:t xml:space="preserve"> as a point around which to build and envision a new politics,” i.e. to assemble under banners of collective possibility like Black Lives Matter </w:t>
      </w:r>
    </w:p>
    <w:p w14:paraId="4A13EEB6" w14:textId="77777777" w:rsidR="007824B2" w:rsidRDefault="007824B2" w:rsidP="007824B2"/>
    <w:p w14:paraId="79B99C79" w14:textId="77777777" w:rsidR="007824B2" w:rsidRDefault="007824B2" w:rsidP="007824B2">
      <w:pPr>
        <w:pStyle w:val="Heading4"/>
      </w:pPr>
      <w:r>
        <w:t xml:space="preserve">They haven’t grappled with the nuance of Raimondi – there’s a critical difference between humanism, a philosophy of human connection aimed towards freedom and emancipation, and the Western image of Man the 1AC criticizes as foundational to anti-blackness. </w:t>
      </w:r>
    </w:p>
    <w:p w14:paraId="60B4BE6C" w14:textId="77777777" w:rsidR="007824B2" w:rsidRDefault="007824B2" w:rsidP="007824B2"/>
    <w:p w14:paraId="10FA27CE" w14:textId="77777777" w:rsidR="007824B2" w:rsidRPr="00293F9F" w:rsidRDefault="007824B2" w:rsidP="007824B2">
      <w:pPr>
        <w:pStyle w:val="Heading4"/>
      </w:pPr>
      <w:r>
        <w:t xml:space="preserve">Even if they win humanism is bad, we’ll win that they link to their offense – a) They can’t win </w:t>
      </w:r>
      <w:r>
        <w:rPr>
          <w:u w:val="single"/>
        </w:rPr>
        <w:t>any</w:t>
      </w:r>
      <w:r>
        <w:t xml:space="preserve"> defense to framework, because it proves that they – like the TVA, humanism, and liberalism – aren’t a project of debate as total disorder. B) They lose on </w:t>
      </w:r>
      <w:r w:rsidRPr="00293F9F">
        <w:rPr>
          <w:u w:val="single"/>
        </w:rPr>
        <w:t>presumption</w:t>
      </w:r>
      <w:r>
        <w:t xml:space="preserve"> because they inevitably revert to humanist principles, just under a different banner – conceiving Man as a stand-in for ‘human’ proves that anti-humanism inevitably reverts to a universalist, flat interpretation of both what humanism is and what it is becoming. </w:t>
      </w:r>
    </w:p>
    <w:p w14:paraId="67D5B2E5" w14:textId="77777777" w:rsidR="007824B2" w:rsidRPr="005E401D" w:rsidRDefault="007824B2" w:rsidP="007824B2"/>
    <w:p w14:paraId="0C3CE9B7" w14:textId="77777777" w:rsidR="007824B2" w:rsidRPr="00C04CFD" w:rsidRDefault="007824B2" w:rsidP="007824B2"/>
    <w:p w14:paraId="02FA9ACE" w14:textId="77777777" w:rsidR="007824B2" w:rsidRDefault="007824B2" w:rsidP="00A9221C"/>
    <w:p w14:paraId="3BFCD48C" w14:textId="77777777" w:rsidR="00B722B3" w:rsidRDefault="00B722B3" w:rsidP="00B722B3">
      <w:pPr>
        <w:pStyle w:val="Heading2"/>
      </w:pPr>
      <w:r>
        <w:lastRenderedPageBreak/>
        <w:t>Framework</w:t>
      </w:r>
    </w:p>
    <w:p w14:paraId="6D72C4D7" w14:textId="77777777" w:rsidR="00B722B3" w:rsidRDefault="00B722B3" w:rsidP="00B722B3">
      <w:pPr>
        <w:pStyle w:val="Heading3"/>
      </w:pPr>
      <w:r>
        <w:lastRenderedPageBreak/>
        <w:t>1NC</w:t>
      </w:r>
    </w:p>
    <w:p w14:paraId="66F65EF8" w14:textId="77777777" w:rsidR="00B722B3" w:rsidRDefault="00B722B3" w:rsidP="00B722B3">
      <w:pPr>
        <w:pStyle w:val="Heading3"/>
      </w:pPr>
      <w:r>
        <w:lastRenderedPageBreak/>
        <w:t>TVAs</w:t>
      </w:r>
    </w:p>
    <w:p w14:paraId="5A5A24AA" w14:textId="77777777" w:rsidR="00D56656" w:rsidRDefault="00D56656" w:rsidP="00D56656">
      <w:pPr>
        <w:pStyle w:val="Heading4"/>
        <w:rPr>
          <w:shd w:val="clear" w:color="auto" w:fill="FFFFFF"/>
        </w:rPr>
      </w:pPr>
      <w:r>
        <w:rPr>
          <w:shd w:val="clear" w:color="auto" w:fill="FFFFFF"/>
        </w:rPr>
        <w:t>The United States federal government should substantially increase its protection of water resources in the United States through dam removal.</w:t>
      </w:r>
    </w:p>
    <w:p w14:paraId="4F3D851E" w14:textId="77777777" w:rsidR="00D56656" w:rsidRDefault="00D56656" w:rsidP="00D56656"/>
    <w:p w14:paraId="46CFA533" w14:textId="27017C42" w:rsidR="00EA6D8B" w:rsidRPr="00EA6D8B" w:rsidRDefault="000C7DDD" w:rsidP="00EA6D8B">
      <w:pPr>
        <w:pStyle w:val="Heading4"/>
      </w:pPr>
      <w:r w:rsidRPr="00BA4191">
        <w:t xml:space="preserve">The United States federal government should substantially increase its technical and financial assistance programs to help communities build sewage treatment and drinking water treatment works </w:t>
      </w:r>
    </w:p>
    <w:p w14:paraId="0628B74E" w14:textId="77777777" w:rsidR="00D56656" w:rsidRDefault="00D56656" w:rsidP="000C7DDD"/>
    <w:p w14:paraId="1E5A8FD9" w14:textId="77777777" w:rsidR="00172A80" w:rsidRPr="0016029C" w:rsidRDefault="00172A80" w:rsidP="00172A80">
      <w:pPr>
        <w:pStyle w:val="Heading4"/>
      </w:pPr>
      <w:r w:rsidRPr="0016029C">
        <w:t xml:space="preserve">The United States Federal Government should substantially increase its infrastructure funding </w:t>
      </w:r>
      <w:r>
        <w:t>in</w:t>
      </w:r>
      <w:r w:rsidRPr="0016029C">
        <w:t xml:space="preserve"> compliance with amended legal standards for regulating water contaminants</w:t>
      </w:r>
      <w:r>
        <w:t xml:space="preserve"> in the Safe Drinking Water Act. </w:t>
      </w:r>
    </w:p>
    <w:p w14:paraId="1739E7A7" w14:textId="77777777" w:rsidR="00287C7A" w:rsidRDefault="00287C7A" w:rsidP="00287C7A">
      <w:pPr>
        <w:pStyle w:val="Heading4"/>
      </w:pPr>
      <w:r>
        <w:t xml:space="preserve">Updating section 1412 effectively regulates </w:t>
      </w:r>
      <w:r w:rsidRPr="000D7BDC">
        <w:rPr>
          <w:u w:val="single"/>
        </w:rPr>
        <w:t>current and future</w:t>
      </w:r>
      <w:r>
        <w:t xml:space="preserve"> water contaminants.</w:t>
      </w:r>
    </w:p>
    <w:p w14:paraId="2378A991" w14:textId="77777777" w:rsidR="00287C7A" w:rsidRDefault="00287C7A" w:rsidP="00287C7A">
      <w:r>
        <w:t xml:space="preserve">Mae </w:t>
      </w:r>
      <w:r w:rsidRPr="00D81382">
        <w:rPr>
          <w:rStyle w:val="StyleStyleBold12pt"/>
        </w:rPr>
        <w:t>Wu, 2020</w:t>
      </w:r>
      <w:r>
        <w:t xml:space="preserve">, Senior Director, Health and Food Natural Resources Council at the NDRC, legal nonprofit focused on the environment, “TESTIMONY OF MAE WU SENIOR DIRECTOR, HEALTH AND FOOD NATURAL RESOURCES DEFENSE COUNCIL BEFORE THE SUBCOMMITTEE ON ENVIRONMENT AND CLIMATE CHANGE COMMITTEE ON ENERGY AND COMMERCE UNITED STATES HOUSE OF REPRESENTATIVES HEARING ENTITLED: “THERE’S SOMETHING IN THE WATER: REFORMING OUR NATION’S DRINKING WATER STANDARDS”, Testimony before congress, 7/28/2020, </w:t>
      </w:r>
      <w:r w:rsidRPr="00E14B3B">
        <w:t>https://docs.house.gov/meetings/IF/IF18/20200728/110952/HHRG-116-IF18-Wstate-WuM-20200728.pdf</w:t>
      </w:r>
    </w:p>
    <w:p w14:paraId="670DE67B" w14:textId="77777777" w:rsidR="00287C7A" w:rsidRPr="00197FEB" w:rsidRDefault="00287C7A" w:rsidP="00287C7A">
      <w:pPr>
        <w:rPr>
          <w:sz w:val="16"/>
        </w:rPr>
      </w:pPr>
      <w:r w:rsidRPr="00197FEB">
        <w:rPr>
          <w:sz w:val="16"/>
        </w:rPr>
        <w:t>EPA Has Sought to Use the Legal Standard to Avoid Regulation</w:t>
      </w:r>
    </w:p>
    <w:p w14:paraId="1B4FEF7A" w14:textId="77777777" w:rsidR="00287C7A" w:rsidRPr="00197FEB" w:rsidRDefault="00287C7A" w:rsidP="00287C7A">
      <w:pPr>
        <w:rPr>
          <w:sz w:val="16"/>
        </w:rPr>
      </w:pPr>
      <w:r w:rsidRPr="001801F5">
        <w:rPr>
          <w:rStyle w:val="StyleBoldUnderline"/>
        </w:rPr>
        <w:t>In 1996, the Amendments to the Safe Drinking Water Act established a new standard on which regulations for drinking water contaminants could be based</w:t>
      </w:r>
      <w:r w:rsidRPr="00197FEB">
        <w:rPr>
          <w:sz w:val="16"/>
        </w:rPr>
        <w:t xml:space="preserve">. </w:t>
      </w:r>
      <w:r w:rsidRPr="001801F5">
        <w:rPr>
          <w:rStyle w:val="StyleBoldUnderline"/>
        </w:rPr>
        <w:t>The EPA Administrator is supposed to set</w:t>
      </w:r>
      <w:r w:rsidRPr="00197FEB">
        <w:rPr>
          <w:sz w:val="16"/>
        </w:rPr>
        <w:t xml:space="preserve"> </w:t>
      </w:r>
      <w:r w:rsidRPr="001801F5">
        <w:rPr>
          <w:rStyle w:val="StyleBoldUnderline"/>
        </w:rPr>
        <w:t>a</w:t>
      </w:r>
      <w:r w:rsidRPr="00197FEB">
        <w:rPr>
          <w:sz w:val="16"/>
        </w:rPr>
        <w:t xml:space="preserve"> drinking water </w:t>
      </w:r>
      <w:r w:rsidRPr="001801F5">
        <w:rPr>
          <w:rStyle w:val="StyleBoldUnderline"/>
        </w:rPr>
        <w:t>standard</w:t>
      </w:r>
      <w:r w:rsidRPr="00197FEB">
        <w:rPr>
          <w:sz w:val="16"/>
        </w:rPr>
        <w:t xml:space="preserve"> </w:t>
      </w:r>
      <w:r w:rsidRPr="001801F5">
        <w:rPr>
          <w:rStyle w:val="StyleBoldUnderline"/>
        </w:rPr>
        <w:t>when</w:t>
      </w:r>
      <w:r w:rsidRPr="00197FEB">
        <w:rPr>
          <w:sz w:val="16"/>
        </w:rPr>
        <w:t xml:space="preserve"> three elements are established:</w:t>
      </w:r>
    </w:p>
    <w:p w14:paraId="64A2D949" w14:textId="77777777" w:rsidR="00287C7A" w:rsidRPr="001801F5" w:rsidRDefault="00287C7A" w:rsidP="00287C7A">
      <w:pPr>
        <w:rPr>
          <w:rStyle w:val="StyleBoldUnderline"/>
        </w:rPr>
      </w:pPr>
      <w:r w:rsidRPr="001801F5">
        <w:rPr>
          <w:rStyle w:val="StyleBoldUnderline"/>
        </w:rPr>
        <w:t>1. The contaminant may have an adverse effect on human health;</w:t>
      </w:r>
    </w:p>
    <w:p w14:paraId="5676A7AD" w14:textId="77777777" w:rsidR="00287C7A" w:rsidRPr="00197FEB" w:rsidRDefault="00287C7A" w:rsidP="00287C7A">
      <w:pPr>
        <w:rPr>
          <w:sz w:val="16"/>
        </w:rPr>
      </w:pPr>
      <w:r w:rsidRPr="001801F5">
        <w:rPr>
          <w:rStyle w:val="StyleBoldUnderline"/>
        </w:rPr>
        <w:t>2. The contaminant occurs</w:t>
      </w:r>
      <w:r w:rsidRPr="00197FEB">
        <w:rPr>
          <w:sz w:val="16"/>
        </w:rPr>
        <w:t xml:space="preserve"> (or is likely to occur) in public water systems “</w:t>
      </w:r>
      <w:r w:rsidRPr="001801F5">
        <w:rPr>
          <w:rStyle w:val="StyleBoldUnderline"/>
        </w:rPr>
        <w:t>with a frequency and at levels of public health concern</w:t>
      </w:r>
      <w:r w:rsidRPr="00197FEB">
        <w:rPr>
          <w:sz w:val="16"/>
        </w:rPr>
        <w:t>”; and</w:t>
      </w:r>
    </w:p>
    <w:p w14:paraId="210B6FBE" w14:textId="77777777" w:rsidR="00287C7A" w:rsidRPr="00197FEB" w:rsidRDefault="00287C7A" w:rsidP="00287C7A">
      <w:pPr>
        <w:rPr>
          <w:sz w:val="16"/>
        </w:rPr>
      </w:pPr>
      <w:r w:rsidRPr="00197FEB">
        <w:rPr>
          <w:sz w:val="16"/>
        </w:rPr>
        <w:t>3. If, “</w:t>
      </w:r>
      <w:r w:rsidRPr="001801F5">
        <w:rPr>
          <w:rStyle w:val="StyleBoldUnderline"/>
        </w:rPr>
        <w:t>in the sole judgment of the Administrator</w:t>
      </w:r>
      <w:r w:rsidRPr="00197FEB">
        <w:rPr>
          <w:sz w:val="16"/>
        </w:rPr>
        <w:t xml:space="preserve">,” </w:t>
      </w:r>
      <w:r w:rsidRPr="001801F5">
        <w:rPr>
          <w:rStyle w:val="StyleBoldUnderline"/>
        </w:rPr>
        <w:t>regulation</w:t>
      </w:r>
      <w:r w:rsidRPr="00197FEB">
        <w:rPr>
          <w:sz w:val="16"/>
        </w:rPr>
        <w:t xml:space="preserve"> of the contaminant “</w:t>
      </w:r>
      <w:r w:rsidRPr="001801F5">
        <w:rPr>
          <w:rStyle w:val="StyleBoldUnderline"/>
        </w:rPr>
        <w:t>presents a meaningful opportunity for health risk reduction</w:t>
      </w:r>
      <w:r w:rsidRPr="00197FEB">
        <w:rPr>
          <w:sz w:val="16"/>
        </w:rPr>
        <w:t>” for those served by public water systems.</w:t>
      </w:r>
    </w:p>
    <w:p w14:paraId="4ECA81F9" w14:textId="77777777" w:rsidR="00287C7A" w:rsidRPr="001801F5" w:rsidRDefault="00287C7A" w:rsidP="00287C7A">
      <w:pPr>
        <w:rPr>
          <w:rStyle w:val="Emphasis"/>
        </w:rPr>
      </w:pPr>
      <w:r w:rsidRPr="00197FEB">
        <w:rPr>
          <w:sz w:val="16"/>
        </w:rPr>
        <w:t>Ironically, “</w:t>
      </w:r>
      <w:r w:rsidRPr="001801F5">
        <w:rPr>
          <w:rStyle w:val="StyleBoldUnderline"/>
        </w:rPr>
        <w:t>meaningful” doesn’t have any defined meaning. It also is left to the Administrator’s “sole judgment.”</w:t>
      </w:r>
      <w:r w:rsidRPr="00197FEB">
        <w:rPr>
          <w:sz w:val="16"/>
        </w:rPr>
        <w:t xml:space="preserve"> </w:t>
      </w:r>
      <w:r w:rsidRPr="001801F5">
        <w:rPr>
          <w:rStyle w:val="Emphasis"/>
        </w:rPr>
        <w:t>EPA has regulated no new contaminants under this provision in 24 years</w:t>
      </w:r>
      <w:r w:rsidRPr="00197FEB">
        <w:rPr>
          <w:sz w:val="16"/>
        </w:rPr>
        <w:t xml:space="preserve">. </w:t>
      </w:r>
      <w:r w:rsidRPr="001801F5">
        <w:rPr>
          <w:rStyle w:val="StyleBoldUnderline"/>
        </w:rPr>
        <w:t>Even if a contaminant both has an adverse impact on human health AND occurs in our drinking water at levels of public health concern</w:t>
      </w:r>
      <w:r w:rsidRPr="00197FEB">
        <w:rPr>
          <w:sz w:val="16"/>
        </w:rPr>
        <w:t xml:space="preserve">, </w:t>
      </w:r>
      <w:r w:rsidRPr="001801F5">
        <w:rPr>
          <w:rStyle w:val="StyleBoldUnderline"/>
        </w:rPr>
        <w:t>the Administrator has to make a further determination</w:t>
      </w:r>
      <w:r w:rsidRPr="00197FEB">
        <w:rPr>
          <w:sz w:val="16"/>
        </w:rPr>
        <w:t xml:space="preserve"> </w:t>
      </w:r>
      <w:r w:rsidRPr="001801F5">
        <w:rPr>
          <w:rStyle w:val="StyleBoldUnderline"/>
        </w:rPr>
        <w:t>that it would be “meaningful” to regulate</w:t>
      </w:r>
      <w:r w:rsidRPr="00197FEB">
        <w:rPr>
          <w:sz w:val="16"/>
        </w:rPr>
        <w:t xml:space="preserve"> the contaminant before the agency can move forward. But to protect our health, when a contaminant is showing up in drinking water and it presents potential harm to human health, the Agency must move forward with regulations. </w:t>
      </w:r>
      <w:r w:rsidRPr="001801F5">
        <w:rPr>
          <w:rStyle w:val="Emphasis"/>
        </w:rPr>
        <w:t>The third hurdle is unnecessary and should be eliminated.</w:t>
      </w:r>
    </w:p>
    <w:p w14:paraId="49E8FEE7" w14:textId="77777777" w:rsidR="00287C7A" w:rsidRPr="00197FEB" w:rsidRDefault="00287C7A" w:rsidP="00287C7A">
      <w:pPr>
        <w:rPr>
          <w:sz w:val="16"/>
        </w:rPr>
      </w:pPr>
      <w:r w:rsidRPr="00197FEB">
        <w:rPr>
          <w:sz w:val="16"/>
        </w:rPr>
        <w:lastRenderedPageBreak/>
        <w:t>EPA has only once made a final regulatory determination to regulate a contaminant (perchlorate) – reversing a Bush EPA preliminary decision not to regulate it. But the Trump Administration recently purported to withdraw that decision. Basing standards on the political winds is no way to protect our drinking water.</w:t>
      </w:r>
    </w:p>
    <w:p w14:paraId="0A87CEC5" w14:textId="77777777" w:rsidR="00287C7A" w:rsidRPr="00197FEB" w:rsidRDefault="00287C7A" w:rsidP="00287C7A">
      <w:pPr>
        <w:rPr>
          <w:sz w:val="16"/>
        </w:rPr>
      </w:pPr>
      <w:r w:rsidRPr="00197FEB">
        <w:rPr>
          <w:sz w:val="16"/>
        </w:rPr>
        <w:t>The Contaminant Candidate List May Have Been A Good Idea In Theory, But It Has Become A Cover To Do Nothing In Practice.</w:t>
      </w:r>
    </w:p>
    <w:p w14:paraId="17140FCB" w14:textId="77777777" w:rsidR="00287C7A" w:rsidRPr="00197FEB" w:rsidRDefault="00287C7A" w:rsidP="00287C7A">
      <w:pPr>
        <w:rPr>
          <w:sz w:val="16"/>
        </w:rPr>
      </w:pPr>
      <w:r w:rsidRPr="00197FEB">
        <w:rPr>
          <w:sz w:val="16"/>
        </w:rPr>
        <w:t xml:space="preserve">In addition to the new standard for determining whether to regulate a drinking water contaminant, </w:t>
      </w:r>
      <w:r w:rsidRPr="001801F5">
        <w:rPr>
          <w:rStyle w:val="StyleBoldUnderline"/>
        </w:rPr>
        <w:t>the 1996 Amendments created a process to list unregulated contaminants every five years that are known or likely to occur in public water systems and may require regulation</w:t>
      </w:r>
      <w:r w:rsidRPr="00197FEB">
        <w:rPr>
          <w:sz w:val="16"/>
        </w:rPr>
        <w:t xml:space="preserve">. </w:t>
      </w:r>
      <w:r w:rsidRPr="001801F5">
        <w:rPr>
          <w:rStyle w:val="StyleBoldUnderline"/>
        </w:rPr>
        <w:t>Then, every five years</w:t>
      </w:r>
      <w:r w:rsidRPr="00197FEB">
        <w:rPr>
          <w:sz w:val="16"/>
        </w:rPr>
        <w:t xml:space="preserve">, </w:t>
      </w:r>
      <w:r w:rsidRPr="001801F5">
        <w:rPr>
          <w:rStyle w:val="StyleBoldUnderline"/>
        </w:rPr>
        <w:t>the EPA must make a final determination about whether at least five of those unregulated contaminants ought to be regulated (or not).</w:t>
      </w:r>
      <w:r w:rsidRPr="00197FEB">
        <w:rPr>
          <w:sz w:val="16"/>
        </w:rPr>
        <w:t xml:space="preserve"> However, the </w:t>
      </w:r>
      <w:r w:rsidRPr="001801F5">
        <w:rPr>
          <w:rStyle w:val="StyleBoldUnderline"/>
        </w:rPr>
        <w:t>statute does not require that any determinations must include decisions to regulate contaminants</w:t>
      </w:r>
      <w:r w:rsidRPr="00197FEB">
        <w:rPr>
          <w:sz w:val="16"/>
        </w:rPr>
        <w:t xml:space="preserve"> in drinking water that harm public health.</w:t>
      </w:r>
    </w:p>
    <w:p w14:paraId="77AEA95F" w14:textId="77777777" w:rsidR="00287C7A" w:rsidRPr="00197FEB" w:rsidRDefault="00287C7A" w:rsidP="00287C7A">
      <w:pPr>
        <w:rPr>
          <w:sz w:val="16"/>
        </w:rPr>
      </w:pPr>
      <w:r w:rsidRPr="00197FEB">
        <w:rPr>
          <w:sz w:val="16"/>
        </w:rPr>
        <w:t xml:space="preserve">So far, </w:t>
      </w:r>
      <w:r w:rsidRPr="001801F5">
        <w:rPr>
          <w:rStyle w:val="StyleBoldUnderline"/>
        </w:rPr>
        <w:t>EPA has published four of these</w:t>
      </w:r>
      <w:r w:rsidRPr="00197FEB">
        <w:rPr>
          <w:sz w:val="16"/>
        </w:rPr>
        <w:t xml:space="preserve"> </w:t>
      </w:r>
      <w:r w:rsidRPr="001801F5">
        <w:rPr>
          <w:rStyle w:val="StyleBoldUnderline"/>
        </w:rPr>
        <w:t>lists</w:t>
      </w:r>
      <w:r w:rsidRPr="00197FEB">
        <w:rPr>
          <w:sz w:val="16"/>
        </w:rPr>
        <w:t xml:space="preserve"> – called Contaminant Candidate Lists (“</w:t>
      </w:r>
      <w:r w:rsidRPr="001801F5">
        <w:rPr>
          <w:rStyle w:val="StyleBoldUnderline"/>
        </w:rPr>
        <w:t>CCL</w:t>
      </w:r>
      <w:r w:rsidRPr="00197FEB">
        <w:rPr>
          <w:sz w:val="16"/>
        </w:rPr>
        <w:t xml:space="preserve">”) – </w:t>
      </w:r>
      <w:r w:rsidRPr="001801F5">
        <w:rPr>
          <w:rStyle w:val="StyleBoldUnderline"/>
        </w:rPr>
        <w:t>the most recent list containing more than 100 candidate contaminants</w:t>
      </w:r>
      <w:r w:rsidRPr="00197FEB">
        <w:rPr>
          <w:sz w:val="16"/>
        </w:rPr>
        <w:t xml:space="preserve">. And yet, </w:t>
      </w:r>
      <w:r w:rsidRPr="001801F5">
        <w:rPr>
          <w:rStyle w:val="Emphasis"/>
        </w:rPr>
        <w:t>EPA has not once made a final determination that a contaminant should be regulated and subsequently developed regulations for it.</w:t>
      </w:r>
      <w:r w:rsidRPr="00197FEB">
        <w:rPr>
          <w:sz w:val="16"/>
        </w:rPr>
        <w:t xml:space="preserve"> With such a large list, an EPA that does not want to act can simply cherry pick five contaminants (or more) that do not need regulation and check the box. In fact, since 2003, the EPA has made final determinations for 25 contaminants. In 24 cases, EPA has decided not to set any standard. For the remaining one, perchlorate, EPA made a final regulatory determination that a regulation was needed but, instead of developing a regulation, is now purporting to reverse that finding and say no rule is necessary after all.15 For one contaminant, strontium, EPA preliminarily determined it would regulate, but has since deferred making a final decision. EPA has also preliminarily said no to six more and preliminarily said yes to two (PFOA and PFOS, part of the PFAS family.)</w:t>
      </w:r>
    </w:p>
    <w:p w14:paraId="02A49E6C" w14:textId="77777777" w:rsidR="00287C7A" w:rsidRPr="00197FEB" w:rsidRDefault="00287C7A" w:rsidP="00287C7A">
      <w:pPr>
        <w:rPr>
          <w:sz w:val="16"/>
        </w:rPr>
      </w:pPr>
      <w:r w:rsidRPr="001801F5">
        <w:rPr>
          <w:rStyle w:val="StyleBoldUnderline"/>
        </w:rPr>
        <w:t>Instead of giving EPA an easy way out and not have to set new standards</w:t>
      </w:r>
      <w:r w:rsidRPr="00197FEB">
        <w:rPr>
          <w:sz w:val="16"/>
        </w:rPr>
        <w:t xml:space="preserve">, </w:t>
      </w:r>
      <w:r w:rsidRPr="001801F5">
        <w:rPr>
          <w:rStyle w:val="Emphasis"/>
        </w:rPr>
        <w:t>adding various triggers that compel EPA to act would better protect public health.</w:t>
      </w:r>
      <w:r w:rsidRPr="00197FEB">
        <w:rPr>
          <w:sz w:val="16"/>
        </w:rPr>
        <w:t xml:space="preserve"> </w:t>
      </w:r>
      <w:r w:rsidRPr="001801F5">
        <w:rPr>
          <w:rStyle w:val="StyleBoldUnderline"/>
        </w:rPr>
        <w:t>An automatic trigger could require EPA to set standards for any contaminant or class of contaminants found in water of</w:t>
      </w:r>
      <w:r w:rsidRPr="00197FEB">
        <w:rPr>
          <w:sz w:val="16"/>
        </w:rPr>
        <w:t xml:space="preserve">, for example, </w:t>
      </w:r>
      <w:r w:rsidRPr="001801F5">
        <w:rPr>
          <w:rStyle w:val="StyleBoldUnderline"/>
        </w:rPr>
        <w:t>100,000 people in at least three states at levels above a scientifically-derived health protective value like an EPA Health Advisory or Agency for Toxic Substances and Disease Registry</w:t>
      </w:r>
      <w:r w:rsidRPr="00197FEB">
        <w:rPr>
          <w:sz w:val="16"/>
        </w:rPr>
        <w:t xml:space="preserve"> (“ATSDR”) or World Health Organization toxicity value. Perhaps </w:t>
      </w:r>
      <w:r w:rsidRPr="001801F5">
        <w:rPr>
          <w:rStyle w:val="StyleBoldUnderline"/>
        </w:rPr>
        <w:t>a governor could be authorized to petition for a national primary drinking water regulation for a contaminant</w:t>
      </w:r>
      <w:r w:rsidRPr="00197FEB">
        <w:rPr>
          <w:sz w:val="16"/>
        </w:rPr>
        <w:t xml:space="preserve">, </w:t>
      </w:r>
      <w:r w:rsidRPr="001801F5">
        <w:rPr>
          <w:rStyle w:val="StyleBoldUnderline"/>
        </w:rPr>
        <w:t>with a presumption that EPA would establish the regulation</w:t>
      </w:r>
      <w:r w:rsidRPr="00197FEB">
        <w:rPr>
          <w:sz w:val="16"/>
        </w:rPr>
        <w:t>, unless it determines that clear and convincing evidence show the contaminant doesn’t meet the statutory criteria (with de novo review). In fact, there is precedent for such a Governor petition process. The SDWA already authorizes seven governors to petition for EPA to add a contaminant to the Unregulated Contaminant Monitoring Rule list, and EPA must add the contaminant unless it determines another contaminant poses a higher health concern.16 Other statutory provisions allow a single governor to petition EPA to force action. 17</w:t>
      </w:r>
    </w:p>
    <w:p w14:paraId="005E40EC" w14:textId="77777777" w:rsidR="00287C7A" w:rsidRPr="00197FEB" w:rsidRDefault="00287C7A" w:rsidP="00287C7A">
      <w:pPr>
        <w:rPr>
          <w:sz w:val="16"/>
        </w:rPr>
      </w:pPr>
      <w:r w:rsidRPr="00197FEB">
        <w:rPr>
          <w:sz w:val="16"/>
        </w:rPr>
        <w:t xml:space="preserve">Similarly, </w:t>
      </w:r>
      <w:r w:rsidRPr="001801F5">
        <w:rPr>
          <w:rStyle w:val="StyleBoldUnderline"/>
        </w:rPr>
        <w:t>citizen petitions for a regulation should be granted unless EPA finds it doesn’t meet the health impact and occurrence requirements with de novo review</w:t>
      </w:r>
      <w:r w:rsidRPr="00197FEB">
        <w:rPr>
          <w:sz w:val="16"/>
        </w:rPr>
        <w:t>.18 Setting a deadline by which EPA must either propose a national primary drinking water standard, and the maximum contaminant level goal and maximum contaminant level or deny the petition in either of these instances will ensure that these petitions do not get ignored, lost, or delayed.</w:t>
      </w:r>
    </w:p>
    <w:p w14:paraId="3AED4D3E" w14:textId="77777777" w:rsidR="00287C7A" w:rsidRPr="00197FEB" w:rsidRDefault="00287C7A" w:rsidP="00287C7A">
      <w:pPr>
        <w:rPr>
          <w:sz w:val="16"/>
        </w:rPr>
      </w:pPr>
      <w:r w:rsidRPr="00197FEB">
        <w:rPr>
          <w:sz w:val="16"/>
        </w:rPr>
        <w:t xml:space="preserve">At the same time, </w:t>
      </w:r>
      <w:r w:rsidRPr="001801F5">
        <w:rPr>
          <w:rStyle w:val="StyleBoldUnderline"/>
        </w:rPr>
        <w:t>returning to the days of EPA moving forward with setting protective standards, an update to SDWA should require EPA to set Health Advisories for at least ten contaminants or classes of contaminants of potential high hazard every five years</w:t>
      </w:r>
      <w:r w:rsidRPr="00197FEB">
        <w:rPr>
          <w:sz w:val="16"/>
        </w:rPr>
        <w:t>.</w:t>
      </w:r>
    </w:p>
    <w:p w14:paraId="3CB91424" w14:textId="77777777" w:rsidR="00287C7A" w:rsidRPr="00197FEB" w:rsidRDefault="00287C7A" w:rsidP="00287C7A">
      <w:pPr>
        <w:rPr>
          <w:sz w:val="16"/>
        </w:rPr>
      </w:pPr>
      <w:r w:rsidRPr="00197FEB">
        <w:rPr>
          <w:sz w:val="16"/>
        </w:rPr>
        <w:t xml:space="preserve">In addition, </w:t>
      </w:r>
      <w:r w:rsidRPr="001801F5">
        <w:rPr>
          <w:rStyle w:val="StyleBoldUnderline"/>
        </w:rPr>
        <w:t>EPA should be statutorily required to regulate certain high-hazard drinking water contaminants that have languished as unregulated for far too long without action</w:t>
      </w:r>
      <w:r w:rsidRPr="00197FEB">
        <w:rPr>
          <w:sz w:val="16"/>
        </w:rPr>
        <w:t>. I</w:t>
      </w:r>
      <w:r w:rsidRPr="001801F5">
        <w:rPr>
          <w:rStyle w:val="StyleBoldUnderline"/>
        </w:rPr>
        <w:t>n the previous two major SDWA Amendments,</w:t>
      </w:r>
      <w:r w:rsidRPr="00197FEB">
        <w:rPr>
          <w:sz w:val="16"/>
        </w:rPr>
        <w:t xml:space="preserve"> in 1986 and 1996, </w:t>
      </w:r>
      <w:r w:rsidRPr="001801F5">
        <w:rPr>
          <w:rStyle w:val="StyleBoldUnderline"/>
        </w:rPr>
        <w:t>EPA was specifically required to regulate certain specified contaminants because of the agency’s inaction</w:t>
      </w:r>
      <w:r w:rsidRPr="00197FEB">
        <w:rPr>
          <w:sz w:val="16"/>
        </w:rPr>
        <w:t xml:space="preserve">. Regrettably, that is again necessary today. Specifically, </w:t>
      </w:r>
      <w:r w:rsidRPr="001801F5">
        <w:rPr>
          <w:rStyle w:val="StyleBoldUnderline"/>
        </w:rPr>
        <w:t>EPA should be required to promulgate,</w:t>
      </w:r>
      <w:r w:rsidRPr="00197FEB">
        <w:rPr>
          <w:sz w:val="16"/>
        </w:rPr>
        <w:t xml:space="preserve"> within three years, </w:t>
      </w:r>
      <w:r w:rsidRPr="001801F5">
        <w:rPr>
          <w:rStyle w:val="StyleBoldUnderline"/>
        </w:rPr>
        <w:t>National Primary Drinking Water Regulations for key contaminants including</w:t>
      </w:r>
      <w:r w:rsidRPr="00197FEB">
        <w:rPr>
          <w:sz w:val="16"/>
        </w:rPr>
        <w:t xml:space="preserve">: </w:t>
      </w:r>
      <w:r w:rsidRPr="001801F5">
        <w:rPr>
          <w:rStyle w:val="StyleBoldUnderline"/>
        </w:rPr>
        <w:t>PFAS</w:t>
      </w:r>
      <w:r w:rsidRPr="00197FEB">
        <w:rPr>
          <w:sz w:val="16"/>
        </w:rPr>
        <w:t xml:space="preserve"> (setting maximum contaminant levels for any specific PFAS for </w:t>
      </w:r>
      <w:r w:rsidRPr="00197FEB">
        <w:rPr>
          <w:sz w:val="16"/>
        </w:rPr>
        <w:lastRenderedPageBreak/>
        <w:t xml:space="preserve">which EPA or ATSDR have draft or final toxicity values and a treatment technique for total PFAS as a class); </w:t>
      </w:r>
      <w:r w:rsidRPr="001801F5">
        <w:rPr>
          <w:rStyle w:val="StyleBoldUnderline"/>
        </w:rPr>
        <w:t>legionella; algal toxins including cyanotoxins; perchlorate; chromium VI; 1,2-dioxane; and strontium</w:t>
      </w:r>
      <w:r w:rsidRPr="00197FEB">
        <w:rPr>
          <w:sz w:val="16"/>
        </w:rPr>
        <w:t>.</w:t>
      </w:r>
    </w:p>
    <w:p w14:paraId="234683BE" w14:textId="77777777" w:rsidR="00287C7A" w:rsidRPr="00197FEB" w:rsidRDefault="00287C7A" w:rsidP="00287C7A">
      <w:pPr>
        <w:rPr>
          <w:sz w:val="16"/>
        </w:rPr>
      </w:pPr>
      <w:r w:rsidRPr="00197FEB">
        <w:rPr>
          <w:sz w:val="16"/>
        </w:rPr>
        <w:t>Urgent Threats Need To Be Dealt With Urgently</w:t>
      </w:r>
    </w:p>
    <w:p w14:paraId="6338E19E" w14:textId="77777777" w:rsidR="00287C7A" w:rsidRPr="00197FEB" w:rsidRDefault="00287C7A" w:rsidP="00287C7A">
      <w:pPr>
        <w:rPr>
          <w:sz w:val="16"/>
        </w:rPr>
      </w:pPr>
      <w:r w:rsidRPr="00197FEB">
        <w:rPr>
          <w:sz w:val="16"/>
        </w:rPr>
        <w:t>While EPA has never used this authority, the agency is authorized to act before it has completed many of these analyses if it finds there’s an “urgent threat to public health.” This term is undefined. If EPA uses this authority, however, the agency must go back after setting an interim standard and complete the full array of studies within three years and reevaluate the interim standard within five years once those studies are complete. The fact that this authority has never been used, despite crises such as the PFAS contamination problem affecting millions (and likely tens of millions) of Americans’ tap water, or the widespread Legionella problem, makes it clear that the agency simply is unwilling or incapable of taking serious regulatory action to address new unregulated contaminants, no matter what the level of hazard.</w:t>
      </w:r>
    </w:p>
    <w:p w14:paraId="18346330" w14:textId="77777777" w:rsidR="00287C7A" w:rsidRPr="00197FEB" w:rsidRDefault="00287C7A" w:rsidP="00287C7A">
      <w:pPr>
        <w:rPr>
          <w:sz w:val="16"/>
        </w:rPr>
      </w:pPr>
      <w:r w:rsidRPr="001801F5">
        <w:rPr>
          <w:rStyle w:val="StyleBoldUnderline"/>
        </w:rPr>
        <w:t>EPA should be authorized to issue such immediate standard without a requirement to return and do a cost-benefit analysis</w:t>
      </w:r>
      <w:r w:rsidRPr="00197FEB">
        <w:rPr>
          <w:sz w:val="16"/>
        </w:rPr>
        <w:t xml:space="preserve">. </w:t>
      </w:r>
      <w:r w:rsidRPr="001801F5">
        <w:rPr>
          <w:rStyle w:val="StyleBoldUnderline"/>
        </w:rPr>
        <w:t>EPA should also be required to act if a contaminant or class of contaminants poses a hazard so serious that waiting for many years poses an imminent health threat</w:t>
      </w:r>
      <w:r w:rsidRPr="00197FEB">
        <w:rPr>
          <w:sz w:val="16"/>
        </w:rPr>
        <w:t>. Governors and citizens also should be authorized to petition for such standards, with a requirement for a prompt EPA response to the petition.</w:t>
      </w:r>
    </w:p>
    <w:p w14:paraId="2CCDD46C" w14:textId="77777777" w:rsidR="00287C7A" w:rsidRPr="00197FEB" w:rsidRDefault="00287C7A" w:rsidP="00287C7A">
      <w:pPr>
        <w:rPr>
          <w:sz w:val="16"/>
        </w:rPr>
      </w:pPr>
      <w:r w:rsidRPr="00197FEB">
        <w:rPr>
          <w:sz w:val="16"/>
        </w:rPr>
        <w:t>Stick with The Feasibility Analysis and Get Rid Of Cost-Benefit</w:t>
      </w:r>
    </w:p>
    <w:p w14:paraId="6F5AFE9C" w14:textId="77777777" w:rsidR="00287C7A" w:rsidRPr="00197FEB" w:rsidRDefault="00287C7A" w:rsidP="00287C7A">
      <w:pPr>
        <w:rPr>
          <w:sz w:val="16"/>
        </w:rPr>
      </w:pPr>
      <w:r w:rsidRPr="001801F5">
        <w:rPr>
          <w:rStyle w:val="StyleBoldUnderline"/>
        </w:rPr>
        <w:t>On the rare</w:t>
      </w:r>
      <w:r w:rsidRPr="00197FEB">
        <w:rPr>
          <w:sz w:val="16"/>
        </w:rPr>
        <w:t xml:space="preserve"> (one time) </w:t>
      </w:r>
      <w:r w:rsidRPr="001801F5">
        <w:rPr>
          <w:rStyle w:val="StyleBoldUnderline"/>
        </w:rPr>
        <w:t>occasion that EPA decides to move forward with a drinking water regulation</w:t>
      </w:r>
      <w:r w:rsidRPr="00197FEB">
        <w:rPr>
          <w:sz w:val="16"/>
        </w:rPr>
        <w:t xml:space="preserve">, </w:t>
      </w:r>
      <w:r w:rsidRPr="001801F5">
        <w:rPr>
          <w:rStyle w:val="Emphasis"/>
        </w:rPr>
        <w:t>the 1996 Amendments have created a complicated and endless feedback loop that makes it nearly impossible to get a standard out</w:t>
      </w:r>
      <w:r w:rsidRPr="00197FEB">
        <w:rPr>
          <w:sz w:val="16"/>
        </w:rPr>
        <w:t xml:space="preserve"> – </w:t>
      </w:r>
      <w:r w:rsidRPr="001801F5">
        <w:rPr>
          <w:rStyle w:val="StyleBoldUnderline"/>
        </w:rPr>
        <w:t>but also created many opportunities for polluters to challenge the process and prevent regulations from</w:t>
      </w:r>
      <w:r w:rsidRPr="00197FEB">
        <w:rPr>
          <w:sz w:val="16"/>
        </w:rPr>
        <w:t xml:space="preserve"> </w:t>
      </w:r>
      <w:r w:rsidRPr="001801F5">
        <w:rPr>
          <w:rStyle w:val="StyleBoldUnderline"/>
        </w:rPr>
        <w:t>becoming finalized</w:t>
      </w:r>
      <w:r w:rsidRPr="00197FEB">
        <w:rPr>
          <w:sz w:val="16"/>
        </w:rPr>
        <w:t xml:space="preserve">. </w:t>
      </w:r>
      <w:r w:rsidRPr="00197FEB">
        <w:rPr>
          <w:rStyle w:val="StyleBoldUnderline"/>
        </w:rPr>
        <w:t>The statute identifies laudable definitions for how these standards ought to be set.</w:t>
      </w:r>
      <w:r w:rsidRPr="00197FEB">
        <w:rPr>
          <w:sz w:val="16"/>
        </w:rPr>
        <w:t xml:space="preserve"> For a contaminant, the EPA establishes a Maximum Contaminant Level Goal (“MCLG”), which reflects the level “at which no known or anticipated adverse effects on the health of persons occur and which allows an adequate margin of safety.”19 A Maximum Contaminant Level (“MCL”) is then the level that is “as close to the maximum contaminant level goal as is feasible.”20 The term feasible incorporates the use of the best technology or other means available that are effective out in the field (not just in the laboratory) and taking cost into consideration.21</w:t>
      </w:r>
    </w:p>
    <w:p w14:paraId="10E69C8A" w14:textId="77777777" w:rsidR="00287C7A" w:rsidRPr="00197FEB" w:rsidRDefault="00287C7A" w:rsidP="00287C7A">
      <w:pPr>
        <w:rPr>
          <w:sz w:val="16"/>
        </w:rPr>
      </w:pPr>
      <w:r w:rsidRPr="00197FEB">
        <w:rPr>
          <w:sz w:val="16"/>
        </w:rPr>
        <w:t xml:space="preserve">And yet, </w:t>
      </w:r>
      <w:r w:rsidRPr="00197FEB">
        <w:rPr>
          <w:rStyle w:val="StyleBoldUnderline"/>
        </w:rPr>
        <w:t>then the Health Risk Reduction and Cost Analysis (“HRRCA”) requirements are added onto this feasibility requiremen</w:t>
      </w:r>
      <w:r w:rsidRPr="00197FEB">
        <w:rPr>
          <w:sz w:val="16"/>
        </w:rPr>
        <w:t xml:space="preserve">t – </w:t>
      </w:r>
      <w:r w:rsidRPr="00197FEB">
        <w:rPr>
          <w:rStyle w:val="StyleBoldUnderline"/>
        </w:rPr>
        <w:t>although cost is already taken into consideration</w:t>
      </w:r>
      <w:r w:rsidRPr="00197FEB">
        <w:rPr>
          <w:sz w:val="16"/>
        </w:rPr>
        <w:t xml:space="preserve">. In fact, </w:t>
      </w:r>
      <w:r w:rsidRPr="00197FEB">
        <w:rPr>
          <w:rStyle w:val="StyleBoldUnderline"/>
        </w:rPr>
        <w:t>EPA is authorized to set a standard for a contaminant that is weaker than is feasible to achieve if it finds based on cost-benefit analysis that the benefits of the standard would not justify the costs</w:t>
      </w:r>
      <w:r w:rsidRPr="00197FEB">
        <w:rPr>
          <w:sz w:val="16"/>
        </w:rPr>
        <w:t>.22 In such a case, EPA may set the standard that is justified by the cost-benefit analysis (with certain exceptions).</w:t>
      </w:r>
    </w:p>
    <w:p w14:paraId="7A1002F7" w14:textId="77777777" w:rsidR="00287C7A" w:rsidRPr="00197FEB" w:rsidRDefault="00287C7A" w:rsidP="00287C7A">
      <w:pPr>
        <w:rPr>
          <w:rStyle w:val="Emphasis"/>
        </w:rPr>
      </w:pPr>
      <w:r w:rsidRPr="00197FEB">
        <w:rPr>
          <w:rStyle w:val="StyleBoldUnderline"/>
        </w:rPr>
        <w:t>One of the biggest problems with the reliance on “cost benefit analyses”</w:t>
      </w:r>
      <w:r w:rsidRPr="00197FEB">
        <w:rPr>
          <w:sz w:val="16"/>
        </w:rPr>
        <w:t xml:space="preserve"> in the SDWA amendments </w:t>
      </w:r>
      <w:r w:rsidRPr="00197FEB">
        <w:rPr>
          <w:rStyle w:val="StyleBoldUnderline"/>
        </w:rPr>
        <w:t>is the fact that while costs of regulation are fairly simple to identify</w:t>
      </w:r>
      <w:r w:rsidRPr="00197FEB">
        <w:rPr>
          <w:sz w:val="16"/>
        </w:rPr>
        <w:t xml:space="preserve">, </w:t>
      </w:r>
      <w:r w:rsidRPr="00197FEB">
        <w:rPr>
          <w:rStyle w:val="Emphasis"/>
        </w:rPr>
        <w:t>the monetary benefits are often obscured and undercounted.</w:t>
      </w:r>
    </w:p>
    <w:p w14:paraId="534EBDB5" w14:textId="77777777" w:rsidR="00287C7A" w:rsidRPr="00197FEB" w:rsidRDefault="00287C7A" w:rsidP="00287C7A">
      <w:pPr>
        <w:rPr>
          <w:rStyle w:val="StyleBoldUnderline"/>
        </w:rPr>
      </w:pPr>
      <w:r w:rsidRPr="00197FEB">
        <w:rPr>
          <w:sz w:val="16"/>
        </w:rPr>
        <w:t xml:space="preserve">Take for example the </w:t>
      </w:r>
      <w:r w:rsidRPr="00197FEB">
        <w:rPr>
          <w:rStyle w:val="StyleBoldUnderline"/>
        </w:rPr>
        <w:t>cost benefit analysis for perchlorate</w:t>
      </w:r>
      <w:r w:rsidRPr="00197FEB">
        <w:rPr>
          <w:sz w:val="16"/>
        </w:rPr>
        <w:t xml:space="preserve">. </w:t>
      </w:r>
      <w:r w:rsidRPr="00197FEB">
        <w:rPr>
          <w:rStyle w:val="StyleBoldUnderline"/>
        </w:rPr>
        <w:t>The EPA calculated the benefits of preventing loss of IQ points based on the lower lifetime earning of someone with one point less IQ but also considered that lower IQ would mean less schoolin</w:t>
      </w:r>
      <w:r w:rsidRPr="00197FEB">
        <w:rPr>
          <w:sz w:val="16"/>
        </w:rPr>
        <w:t xml:space="preserve">g. Of course, </w:t>
      </w:r>
      <w:r w:rsidRPr="00197FEB">
        <w:rPr>
          <w:rStyle w:val="StyleBoldUnderline"/>
        </w:rPr>
        <w:t>many qualitative impacts of lower IQ are not included</w:t>
      </w:r>
      <w:r w:rsidRPr="00197FEB">
        <w:rPr>
          <w:sz w:val="16"/>
        </w:rPr>
        <w:t xml:space="preserve">. There are </w:t>
      </w:r>
      <w:r w:rsidRPr="00197FEB">
        <w:rPr>
          <w:rStyle w:val="StyleBoldUnderline"/>
        </w:rPr>
        <w:t>impacts on a family or the entire community dealing with children with lower IQ.</w:t>
      </w:r>
      <w:r w:rsidRPr="00197FEB">
        <w:rPr>
          <w:sz w:val="16"/>
        </w:rPr>
        <w:t xml:space="preserve"> There are </w:t>
      </w:r>
      <w:r w:rsidRPr="00197FEB">
        <w:rPr>
          <w:rStyle w:val="StyleBoldUnderline"/>
        </w:rPr>
        <w:t>costs associated with extra educational supports needed for these children</w:t>
      </w:r>
      <w:r w:rsidRPr="00197FEB">
        <w:rPr>
          <w:sz w:val="16"/>
        </w:rPr>
        <w:t xml:space="preserve">. There are </w:t>
      </w:r>
      <w:r w:rsidRPr="00197FEB">
        <w:rPr>
          <w:rStyle w:val="StyleBoldUnderline"/>
        </w:rPr>
        <w:t>impacts on these children’s and families’ quality of life associated with the lower lifetime earnings.</w:t>
      </w:r>
    </w:p>
    <w:p w14:paraId="0ED0ABE3" w14:textId="77777777" w:rsidR="00287C7A" w:rsidRPr="00197FEB" w:rsidRDefault="00287C7A" w:rsidP="00287C7A">
      <w:pPr>
        <w:rPr>
          <w:sz w:val="16"/>
        </w:rPr>
      </w:pPr>
      <w:r w:rsidRPr="00197FEB">
        <w:rPr>
          <w:sz w:val="16"/>
        </w:rPr>
        <w:t xml:space="preserve">In addition, </w:t>
      </w:r>
      <w:r w:rsidRPr="00197FEB">
        <w:rPr>
          <w:rStyle w:val="StyleBoldUnderline"/>
        </w:rPr>
        <w:t>EPA’s analysis of benefits failed to consider many of the non-quantified benefits that are likely to accrue from a stringent MCL for perchlorate</w:t>
      </w:r>
      <w:r w:rsidRPr="00197FEB">
        <w:rPr>
          <w:sz w:val="16"/>
        </w:rPr>
        <w:t xml:space="preserve">, including </w:t>
      </w:r>
      <w:r w:rsidRPr="00197FEB">
        <w:rPr>
          <w:rStyle w:val="StyleBoldUnderline"/>
        </w:rPr>
        <w:t xml:space="preserve">many health benefits for </w:t>
      </w:r>
      <w:r w:rsidRPr="00197FEB">
        <w:rPr>
          <w:rStyle w:val="StyleBoldUnderline"/>
        </w:rPr>
        <w:lastRenderedPageBreak/>
        <w:t>children such as reduced likelihood of Attention Deficit and Hyperactivity Disorder and autism</w:t>
      </w:r>
      <w:r w:rsidRPr="00197FEB">
        <w:rPr>
          <w:sz w:val="16"/>
        </w:rPr>
        <w:t xml:space="preserve">. </w:t>
      </w:r>
      <w:r w:rsidRPr="00197FEB">
        <w:rPr>
          <w:rStyle w:val="StyleBoldUnderline"/>
        </w:rPr>
        <w:t>The agency failed to consider the consumer willingness to pay for better drinking water</w:t>
      </w:r>
      <w:r w:rsidRPr="00197FEB">
        <w:rPr>
          <w:sz w:val="16"/>
        </w:rPr>
        <w:t xml:space="preserve">. </w:t>
      </w:r>
      <w:r w:rsidRPr="00197FEB">
        <w:rPr>
          <w:rStyle w:val="StyleBoldUnderline"/>
        </w:rPr>
        <w:t>And EPA acknowledged that it did not calculate the co-benefits of reducing nitrates and other contaminants when treating for perchlorate.</w:t>
      </w:r>
    </w:p>
    <w:p w14:paraId="765EE2DA" w14:textId="77777777" w:rsidR="00287C7A" w:rsidRPr="00197FEB" w:rsidRDefault="00287C7A" w:rsidP="00287C7A">
      <w:pPr>
        <w:rPr>
          <w:sz w:val="16"/>
        </w:rPr>
      </w:pPr>
      <w:r w:rsidRPr="00197FEB">
        <w:rPr>
          <w:sz w:val="16"/>
        </w:rPr>
        <w:t xml:space="preserve">On the other hand, </w:t>
      </w:r>
      <w:r w:rsidRPr="00197FEB">
        <w:rPr>
          <w:rStyle w:val="StyleBoldUnderline"/>
        </w:rPr>
        <w:t>the costs associated with regulation are readily obtainable and quantifiable</w:t>
      </w:r>
      <w:r w:rsidRPr="00197FEB">
        <w:rPr>
          <w:sz w:val="16"/>
        </w:rPr>
        <w:t xml:space="preserve">. Consequently, </w:t>
      </w:r>
      <w:r w:rsidRPr="00197FEB">
        <w:rPr>
          <w:rStyle w:val="StyleBoldUnderline"/>
        </w:rPr>
        <w:t>EPA’s decision to purportedly withdraw its determination to regulate perchlorate is apparently in part based on the cost of regulation</w:t>
      </w:r>
      <w:r w:rsidRPr="00197FEB">
        <w:rPr>
          <w:sz w:val="16"/>
        </w:rPr>
        <w:t xml:space="preserve"> (which EPA calculates as between $9.5M to $17M) </w:t>
      </w:r>
      <w:r w:rsidRPr="00197FEB">
        <w:rPr>
          <w:rStyle w:val="StyleBoldUnderline"/>
        </w:rPr>
        <w:t>seeming to outweigh the benefits</w:t>
      </w:r>
      <w:r w:rsidRPr="00197FEB">
        <w:rPr>
          <w:sz w:val="16"/>
        </w:rPr>
        <w:t xml:space="preserve"> ($0.4 M to $6.6M).23 Even though EPA acknowledged the significant limitations in its benefits calculation and its failure to quantify or monetize innumerable benefits, it relied on those quantifiable amounts to state that the benefits of the regulation do not justify the potential costs.</w:t>
      </w:r>
    </w:p>
    <w:p w14:paraId="3131B8A9" w14:textId="77777777" w:rsidR="00287C7A" w:rsidRPr="00197FEB" w:rsidRDefault="00287C7A" w:rsidP="00287C7A">
      <w:pPr>
        <w:rPr>
          <w:sz w:val="16"/>
        </w:rPr>
      </w:pPr>
      <w:r w:rsidRPr="00197FEB">
        <w:rPr>
          <w:sz w:val="16"/>
        </w:rPr>
        <w:t>Looking forward to the PFOA and PFOS regulatory process, there are similar concerns. As EPA embarks on development of a primary drinking water regulation for PFOA and PFOS, how will EPA calculate the benefits of preventing ulcerative colitis (one adverse health effect of PFOA and PFOS)? EPA won’t be able to calculate how much it would be worth to prevent other people from struggling with what my friend Gary is going through right now. EPA can’t calculate the monetary value of being unable to walk without pain because of being on steroid medication for 18 years instead of getting surgery. The agency won’t quantify the value of a twenty-year-old being able to finish college without delay and be able to have a normal social life, nor the value of avoiding a parent having to watch their eight-year-old child undergo multiple surgeries. The difficulty in quantifying these intangibles means the benefit of preventing these diseases remain undercounted. And we risk either having no regulation of these contaminants or potentially ineffectively weak standards. Either way, public health suffers, and polluters can continue to harm us with impunity.</w:t>
      </w:r>
    </w:p>
    <w:p w14:paraId="5B8601C9" w14:textId="77777777" w:rsidR="00287C7A" w:rsidRPr="00197FEB" w:rsidRDefault="00287C7A" w:rsidP="00287C7A">
      <w:pPr>
        <w:rPr>
          <w:sz w:val="16"/>
        </w:rPr>
      </w:pPr>
      <w:r w:rsidRPr="00197FEB">
        <w:rPr>
          <w:sz w:val="16"/>
        </w:rPr>
        <w:t>Who Warrants Protection? Vulnerable Populations Are Left Unprotected.</w:t>
      </w:r>
    </w:p>
    <w:p w14:paraId="3EFF666B" w14:textId="77777777" w:rsidR="00287C7A" w:rsidRPr="00197FEB" w:rsidRDefault="00287C7A" w:rsidP="00287C7A">
      <w:pPr>
        <w:rPr>
          <w:sz w:val="16"/>
        </w:rPr>
      </w:pPr>
      <w:r w:rsidRPr="00197FEB">
        <w:rPr>
          <w:rStyle w:val="Emphasis"/>
        </w:rPr>
        <w:t>One group that is particularly hurt by the focus on cost benefit analysis are vulnerable populations</w:t>
      </w:r>
      <w:r w:rsidRPr="00197FEB">
        <w:rPr>
          <w:sz w:val="16"/>
        </w:rPr>
        <w:t xml:space="preserve"> – </w:t>
      </w:r>
      <w:r w:rsidRPr="00197FEB">
        <w:rPr>
          <w:rStyle w:val="StyleBoldUnderline"/>
        </w:rPr>
        <w:t>those groups of people who are particularly harmed by drinking water contaminants</w:t>
      </w:r>
      <w:r w:rsidRPr="00197FEB">
        <w:rPr>
          <w:sz w:val="16"/>
        </w:rPr>
        <w:t xml:space="preserve">. </w:t>
      </w:r>
      <w:r w:rsidRPr="00197FEB">
        <w:rPr>
          <w:rStyle w:val="StyleBoldUnderline"/>
        </w:rPr>
        <w:t>Congress meant for EPA to consider these populations</w:t>
      </w:r>
      <w:r w:rsidRPr="00197FEB">
        <w:rPr>
          <w:sz w:val="16"/>
        </w:rPr>
        <w:t xml:space="preserve">. “The </w:t>
      </w:r>
      <w:r w:rsidRPr="00197FEB">
        <w:rPr>
          <w:rStyle w:val="StyleBoldUnderline"/>
        </w:rPr>
        <w:t>language in this bill requires</w:t>
      </w:r>
      <w:r w:rsidRPr="00197FEB">
        <w:rPr>
          <w:sz w:val="16"/>
        </w:rPr>
        <w:t xml:space="preserve"> </w:t>
      </w:r>
      <w:r w:rsidRPr="00197FEB">
        <w:rPr>
          <w:rStyle w:val="StyleBoldUnderline"/>
        </w:rPr>
        <w:t xml:space="preserve">that EPA drinking water standards be set at levels that take into account the special vulnerability of our children, our infants, pregnant women, our elderly, the chronically ill, and other groups that are at substantially higher risk </w:t>
      </w:r>
      <w:r w:rsidRPr="00197FEB">
        <w:rPr>
          <w:sz w:val="16"/>
        </w:rPr>
        <w:t xml:space="preserve">than the average healthy adult.”24 The SDWA requires the MCLG to be set at a level that allows “adequate margin of safety.”25 An adequate margin of safety must protect both the general population and the vulnerable subpopulations that Congress identified in 1996. </w:t>
      </w:r>
      <w:r w:rsidRPr="00197FEB">
        <w:rPr>
          <w:rStyle w:val="Emphasis"/>
        </w:rPr>
        <w:t>EPA needs more explicit instructions to not only consider but to protect vulnerable subpopulations in setting its standards</w:t>
      </w:r>
      <w:r w:rsidRPr="00197FEB">
        <w:rPr>
          <w:sz w:val="16"/>
        </w:rPr>
        <w:t xml:space="preserve"> – and to ens</w:t>
      </w:r>
      <w:r w:rsidRPr="00197FEB">
        <w:rPr>
          <w:rStyle w:val="Emphasis"/>
        </w:rPr>
        <w:t>ure that it sets standards that are as stringent as feasible</w:t>
      </w:r>
      <w:r w:rsidRPr="00197FEB">
        <w:rPr>
          <w:sz w:val="16"/>
        </w:rPr>
        <w:t xml:space="preserve"> to protect pregnant women, infants, children and other susceptible populations.</w:t>
      </w:r>
    </w:p>
    <w:p w14:paraId="6708EE03" w14:textId="77777777" w:rsidR="00287C7A" w:rsidRPr="00197FEB" w:rsidRDefault="00287C7A" w:rsidP="00287C7A">
      <w:pPr>
        <w:rPr>
          <w:sz w:val="16"/>
        </w:rPr>
      </w:pPr>
      <w:r w:rsidRPr="00197FEB">
        <w:rPr>
          <w:sz w:val="16"/>
        </w:rPr>
        <w:t>The Whack-A-Mole Approach Doesn’t Work</w:t>
      </w:r>
    </w:p>
    <w:p w14:paraId="5C9FCC71" w14:textId="77777777" w:rsidR="00287C7A" w:rsidRPr="00197FEB" w:rsidRDefault="00287C7A" w:rsidP="00287C7A">
      <w:pPr>
        <w:rPr>
          <w:sz w:val="16"/>
        </w:rPr>
      </w:pPr>
      <w:r w:rsidRPr="00197FEB">
        <w:rPr>
          <w:sz w:val="16"/>
        </w:rPr>
        <w:t>Per- and polyfluoroalkyl substances (PFAS) encompass more than 7,000 chemical cousins that are used in our everyday products and have been found to contaminate drinking water all over the country. More than 2000 locations in 49 states have known or suspected PFAS contamination.26 We know that at least 6 million Americans’ drinking water systems have detected just two PFAS (PFOA and PFOS) at levels above EPA’s Health Advisory27, and more comprehensive testing in many states is demonstrating that this is a gross underestimate of the extent of the problem.</w:t>
      </w:r>
    </w:p>
    <w:p w14:paraId="797305B5" w14:textId="77777777" w:rsidR="00287C7A" w:rsidRPr="00197FEB" w:rsidRDefault="00287C7A" w:rsidP="00287C7A">
      <w:pPr>
        <w:rPr>
          <w:sz w:val="16"/>
        </w:rPr>
      </w:pPr>
      <w:r w:rsidRPr="00197FEB">
        <w:rPr>
          <w:sz w:val="16"/>
        </w:rPr>
        <w:t>A broad range of adverse health outcomes have been linked to PFAS exposure, including kidney and testicular cancer, elevated cholesterol, liver disease, decreased fertility, thyroid problems, changes in hormone functioning, changes in the immune system, ulcerative colitis, and adverse developmental effects. Often referred to as “toxic forever chemicals” because they do not break down (or do so very slowly under natural conditions), PFAS are persistent and quickly move and accumulate throughout the environment. As noted earlier, EPA recently made a preliminary regulatory determination to set drinking water standards for two PFAS: PFOA and PFOS. These two are the most well-studied of the PFAS, and they have been linked to adverse health impacts, including ulcerative colitis, kidney and testicular cancer, and many others.28 These legacy PFAS are considered “long chain” PFAS. After the recent phase-out of by major U.S. producers29 of PFOA and PFOS, the manufacturers turned to structurally similar replacements, including smaller versions of these legacy chemicals known as “short chain” PFAS. Though billed as safer alternatives, evidence is growing that short-chain PFAS are associated with similar adverse health effects as the long-chain, legacy PFAS that they have replaced. Of further concern, they, too, are persistent in the environment, more mobile, and more difficult to remove from drinking water. They can bioaccumulate in humans, animals and plants, and levels of these chemicals are quickly increasing in the environment.</w:t>
      </w:r>
    </w:p>
    <w:p w14:paraId="4CAED7DB" w14:textId="77777777" w:rsidR="00287C7A" w:rsidRPr="00197FEB" w:rsidRDefault="00287C7A" w:rsidP="00287C7A">
      <w:pPr>
        <w:rPr>
          <w:sz w:val="16"/>
        </w:rPr>
      </w:pPr>
      <w:r w:rsidRPr="00197FEB">
        <w:rPr>
          <w:sz w:val="16"/>
        </w:rPr>
        <w:lastRenderedPageBreak/>
        <w:t xml:space="preserve">So </w:t>
      </w:r>
      <w:r w:rsidRPr="00197FEB">
        <w:rPr>
          <w:rStyle w:val="StyleBoldUnderline"/>
        </w:rPr>
        <w:t>just focusing on PFOA and PFOS will not control the widespread exposure to PFAS.</w:t>
      </w:r>
      <w:r w:rsidRPr="00197FEB">
        <w:rPr>
          <w:sz w:val="16"/>
        </w:rPr>
        <w:t xml:space="preserve"> </w:t>
      </w:r>
      <w:r w:rsidRPr="00197FEB">
        <w:rPr>
          <w:rStyle w:val="StyleBoldUnderline"/>
        </w:rPr>
        <w:t>Going one by one (</w:t>
      </w:r>
      <w:r w:rsidRPr="00197FEB">
        <w:rPr>
          <w:sz w:val="16"/>
        </w:rPr>
        <w:t xml:space="preserve">or even two by two) </w:t>
      </w:r>
      <w:r w:rsidRPr="00197FEB">
        <w:rPr>
          <w:rStyle w:val="StyleBoldUnderline"/>
        </w:rPr>
        <w:t>in</w:t>
      </w:r>
      <w:r w:rsidRPr="00197FEB">
        <w:rPr>
          <w:sz w:val="16"/>
        </w:rPr>
        <w:t xml:space="preserve"> </w:t>
      </w:r>
      <w:r w:rsidRPr="00197FEB">
        <w:rPr>
          <w:rStyle w:val="StyleBoldUnderline"/>
        </w:rPr>
        <w:t>the face of thousands of similarly behaving contaminants means that we are centuries away from seeing comprehensive protections on our drinking water</w:t>
      </w:r>
      <w:r w:rsidRPr="00197FEB">
        <w:rPr>
          <w:sz w:val="16"/>
        </w:rPr>
        <w:t xml:space="preserve">. </w:t>
      </w:r>
      <w:r w:rsidRPr="00197FEB">
        <w:rPr>
          <w:rStyle w:val="StyleBoldUnderline"/>
        </w:rPr>
        <w:t>EPA must regulate classes of contaminants like PFAS</w:t>
      </w:r>
      <w:r w:rsidRPr="00197FEB">
        <w:rPr>
          <w:sz w:val="16"/>
        </w:rPr>
        <w:t xml:space="preserve">– that are structurally similar, behave similarly, or can be treated with the same technology. </w:t>
      </w:r>
      <w:r w:rsidRPr="00197FEB">
        <w:rPr>
          <w:rStyle w:val="StyleBoldUnderline"/>
        </w:rPr>
        <w:t>EPA has done this in the past</w:t>
      </w:r>
      <w:r w:rsidRPr="00197FEB">
        <w:rPr>
          <w:sz w:val="16"/>
        </w:rPr>
        <w:t xml:space="preserve">, for polychlorinated biphenyls (“PCBs”) and for small classes of disinfection byproducts, </w:t>
      </w:r>
      <w:r w:rsidRPr="00197FEB">
        <w:rPr>
          <w:rStyle w:val="StyleBoldUnderline"/>
        </w:rPr>
        <w:t>but the agency has shown no appetite or inclination to do so for other classes of contaminants</w:t>
      </w:r>
      <w:r w:rsidRPr="00197FEB">
        <w:rPr>
          <w:sz w:val="16"/>
        </w:rPr>
        <w:t>. Regulating by class will provide significant efficiencies that even water systems will appreciate – rather than continuing to play whack a mole, and potentially spending millions for one treatment system only to find out that they must invest in another for separate, yet similar contaminants, as would be the case for long-chain and short-chain PFAS.</w:t>
      </w:r>
    </w:p>
    <w:p w14:paraId="6A9BC3FF" w14:textId="77777777" w:rsidR="00287C7A" w:rsidRPr="00197FEB" w:rsidRDefault="00287C7A" w:rsidP="00287C7A">
      <w:pPr>
        <w:rPr>
          <w:sz w:val="16"/>
        </w:rPr>
      </w:pPr>
      <w:r w:rsidRPr="00197FEB">
        <w:rPr>
          <w:sz w:val="16"/>
        </w:rPr>
        <w:t>Years ago, EPA tried to implement a class-based approach to regulating drinking water contaminants. It established MCLs for the class of PCBs and for subclasses of disinfection byproducts (trihalomethanes and haloacetic acids). But EPA eventually abandoned consideration of regulating many other organic chemicals as a class because of pushback from regulated interests and the inherent difficulties with implementing such an approach under the statute. Still, the agency could and should consider establishing treatment techniques for certain key classes of contaminants, such as PFAS, that can be treated using a technology such as reverse osmosis that will reduce or eliminate levels of the entire class of compounds.</w:t>
      </w:r>
    </w:p>
    <w:p w14:paraId="74BB0CDD" w14:textId="77777777" w:rsidR="00287C7A" w:rsidRPr="00197FEB" w:rsidRDefault="00287C7A" w:rsidP="00287C7A">
      <w:pPr>
        <w:rPr>
          <w:sz w:val="16"/>
        </w:rPr>
      </w:pPr>
      <w:r w:rsidRPr="00197FEB">
        <w:rPr>
          <w:sz w:val="16"/>
        </w:rPr>
        <w:t>Conclusion</w:t>
      </w:r>
    </w:p>
    <w:p w14:paraId="46E96475" w14:textId="77777777" w:rsidR="00287C7A" w:rsidRDefault="00287C7A" w:rsidP="00287C7A">
      <w:pPr>
        <w:rPr>
          <w:rStyle w:val="StyleBoldUnderline"/>
        </w:rPr>
      </w:pPr>
      <w:r w:rsidRPr="00197FEB">
        <w:rPr>
          <w:rStyle w:val="Emphasis"/>
        </w:rPr>
        <w:t>The Safe Drinking Water Act is due for an update</w:t>
      </w:r>
      <w:r w:rsidRPr="00197FEB">
        <w:rPr>
          <w:sz w:val="16"/>
        </w:rPr>
        <w:t xml:space="preserve">. </w:t>
      </w:r>
      <w:r w:rsidRPr="00197FEB">
        <w:rPr>
          <w:rStyle w:val="StyleBoldUnderline"/>
        </w:rPr>
        <w:t>Fixing the parts of the statute that have allowed EPA to avoid setting regulations for many toxic contaminants that are showing up in the water all over the country has to be a priority</w:t>
      </w:r>
      <w:r w:rsidRPr="00197FEB">
        <w:rPr>
          <w:sz w:val="16"/>
        </w:rPr>
        <w:t xml:space="preserve">. </w:t>
      </w:r>
      <w:r w:rsidRPr="00197FEB">
        <w:rPr>
          <w:rStyle w:val="StyleBoldUnderline"/>
        </w:rPr>
        <w:t>EPA needs to get back into the business of protecting our drinking water.</w:t>
      </w:r>
    </w:p>
    <w:p w14:paraId="02BFC52F" w14:textId="77777777" w:rsidR="00287C7A" w:rsidRDefault="00287C7A" w:rsidP="00287C7A">
      <w:pPr>
        <w:pStyle w:val="Heading4"/>
      </w:pPr>
      <w:r>
        <w:t>Investments in infrastructure ensure safe systems.</w:t>
      </w:r>
    </w:p>
    <w:p w14:paraId="11FC460A" w14:textId="77777777" w:rsidR="00287C7A" w:rsidRDefault="00287C7A" w:rsidP="00287C7A">
      <w:r w:rsidRPr="00DA0129">
        <w:rPr>
          <w:rStyle w:val="StyleStyleBold12pt"/>
        </w:rPr>
        <w:t>National Partnership, 2020</w:t>
      </w:r>
      <w:r>
        <w:t xml:space="preserve">, Partnership between the following organizations: </w:t>
      </w:r>
      <w:r w:rsidRPr="002E0FCE">
        <w:t>In Our Own Voice: National Black Women’s Reproductive Justice Agenda, National Asian Pacific American Women’s Forum (NAPAWF), National Partnership for Women &amp; Families, and the Sierra Club</w:t>
      </w:r>
      <w:r>
        <w:t xml:space="preserve">, “Clean Water and Reproductive Justice”, National Partnership, July 2020, </w:t>
      </w:r>
      <w:r w:rsidRPr="00B7066A">
        <w:t>https://www.nationalpartnership.org/our-work/resources/repro/clean-water-and-reproductive-justice.pdf</w:t>
      </w:r>
    </w:p>
    <w:p w14:paraId="16179653" w14:textId="77777777" w:rsidR="00287C7A" w:rsidRPr="00400898" w:rsidRDefault="00287C7A" w:rsidP="00287C7A">
      <w:pPr>
        <w:rPr>
          <w:sz w:val="16"/>
        </w:rPr>
      </w:pPr>
      <w:r w:rsidRPr="00400898">
        <w:rPr>
          <w:sz w:val="16"/>
        </w:rPr>
        <w:t xml:space="preserve">America’s Water Infrastructure is Failing </w:t>
      </w:r>
      <w:r w:rsidRPr="00400898">
        <w:rPr>
          <w:rStyle w:val="StyleBoldUnderline"/>
        </w:rPr>
        <w:t>In many places in the U.S., water infrastructure</w:t>
      </w:r>
      <w:r w:rsidRPr="00400898">
        <w:rPr>
          <w:sz w:val="16"/>
        </w:rPr>
        <w:t xml:space="preserve"> — including wells, reservoirs, pumps and pipelines, storage tanks and treatment facilities — </w:t>
      </w:r>
      <w:r w:rsidRPr="00400898">
        <w:rPr>
          <w:rStyle w:val="StyleBoldUnderline"/>
        </w:rPr>
        <w:t>is nearing the end of its useful life</w:t>
      </w:r>
      <w:r w:rsidRPr="00400898">
        <w:rPr>
          <w:sz w:val="16"/>
        </w:rPr>
        <w:t xml:space="preserve">. </w:t>
      </w:r>
      <w:r w:rsidRPr="00400898">
        <w:rPr>
          <w:rStyle w:val="Emphasis"/>
        </w:rPr>
        <w:t>Some communities are served by water systems that are more than 100 years old</w:t>
      </w:r>
      <w:r w:rsidRPr="00400898">
        <w:rPr>
          <w:sz w:val="16"/>
        </w:rPr>
        <w:t xml:space="preserve"> — </w:t>
      </w:r>
      <w:r w:rsidRPr="00400898">
        <w:rPr>
          <w:rStyle w:val="StyleBoldUnderline"/>
        </w:rPr>
        <w:t>sewer and household pipes are old, broken, decaying and leaking, which can cause discolored water</w:t>
      </w:r>
      <w:r w:rsidRPr="00400898">
        <w:rPr>
          <w:sz w:val="16"/>
        </w:rPr>
        <w:t xml:space="preserve">, foul taste and </w:t>
      </w:r>
      <w:r w:rsidRPr="00400898">
        <w:rPr>
          <w:rStyle w:val="StyleBoldUnderline"/>
        </w:rPr>
        <w:t>bacterial contamination</w:t>
      </w:r>
      <w:r w:rsidRPr="00400898">
        <w:rPr>
          <w:sz w:val="16"/>
        </w:rPr>
        <w:t xml:space="preserve">.44 </w:t>
      </w:r>
      <w:r w:rsidRPr="00400898">
        <w:rPr>
          <w:rStyle w:val="StyleBoldUnderline"/>
        </w:rPr>
        <w:t>Older infrastructure is more likely to include lead pipes</w:t>
      </w:r>
      <w:r w:rsidRPr="00400898">
        <w:rPr>
          <w:sz w:val="16"/>
        </w:rPr>
        <w:t xml:space="preserve">, which Congress banned in the 1980s due to the substantial health risks of lead exposure.45 </w:t>
      </w:r>
      <w:r w:rsidRPr="00400898">
        <w:rPr>
          <w:rStyle w:val="StyleBoldUnderline"/>
        </w:rPr>
        <w:t>Despite this Congressional ban, approximately 15 to 22 million people nationally are still served by lead water lines</w:t>
      </w:r>
      <w:r w:rsidRPr="00400898">
        <w:rPr>
          <w:sz w:val="16"/>
        </w:rPr>
        <w:t xml:space="preserve">.46 In addition to lead, </w:t>
      </w:r>
      <w:r w:rsidRPr="00400898">
        <w:rPr>
          <w:rStyle w:val="StyleBoldUnderline"/>
        </w:rPr>
        <w:t>bacterial contamination in older infrastructure exposes water to a group of disinfection byproducts, known as trihalomethanes</w:t>
      </w:r>
      <w:r w:rsidRPr="00400898">
        <w:rPr>
          <w:sz w:val="16"/>
        </w:rPr>
        <w:t xml:space="preserve"> (THMs), </w:t>
      </w:r>
      <w:r w:rsidRPr="00400898">
        <w:rPr>
          <w:rStyle w:val="StyleBoldUnderline"/>
        </w:rPr>
        <w:t>during the disinfection process.</w:t>
      </w:r>
      <w:r w:rsidRPr="00400898">
        <w:rPr>
          <w:sz w:val="16"/>
        </w:rPr>
        <w:t xml:space="preserve">47 These </w:t>
      </w:r>
      <w:r w:rsidRPr="00400898">
        <w:rPr>
          <w:rStyle w:val="StyleBoldUnderline"/>
        </w:rPr>
        <w:t>contaminants form unintentionally when chlorine and other disinfectants react with certain organic matter in water pipes</w:t>
      </w:r>
      <w:r w:rsidRPr="00400898">
        <w:rPr>
          <w:sz w:val="16"/>
        </w:rPr>
        <w:t xml:space="preserve">.48 Beyond deteriorating and dangerous piping, </w:t>
      </w:r>
      <w:r w:rsidRPr="00400898">
        <w:rPr>
          <w:rStyle w:val="StyleBoldUnderline"/>
        </w:rPr>
        <w:t>hundreds of thousands of households — upwards of 1.6 million people — live without full indoor plumbing</w:t>
      </w:r>
      <w:r w:rsidRPr="00400898">
        <w:rPr>
          <w:sz w:val="16"/>
        </w:rPr>
        <w:t xml:space="preserve">.49 </w:t>
      </w:r>
      <w:r w:rsidRPr="00400898">
        <w:rPr>
          <w:rStyle w:val="Emphasis"/>
        </w:rPr>
        <w:t>This is particularly pronounced for communities of color</w:t>
      </w:r>
      <w:r w:rsidRPr="00400898">
        <w:rPr>
          <w:rStyle w:val="StyleBoldUnderline"/>
        </w:rPr>
        <w:t>:</w:t>
      </w:r>
      <w:r w:rsidRPr="00400898">
        <w:rPr>
          <w:sz w:val="16"/>
        </w:rPr>
        <w:t xml:space="preserve"> </w:t>
      </w:r>
      <w:r w:rsidRPr="00400898">
        <w:rPr>
          <w:rStyle w:val="StyleBoldUnderline"/>
        </w:rPr>
        <w:t>Black households make up 16.6 percent of plumbing-incomplete households, compared to 12.8 percent of all U.S. households and Hispanic households make up 16.7 percent of plumbing-incomplete households, but just 12.5 percent of all households</w:t>
      </w:r>
      <w:r w:rsidRPr="00400898">
        <w:rPr>
          <w:sz w:val="16"/>
        </w:rPr>
        <w:t xml:space="preserve">.50 In part, </w:t>
      </w:r>
      <w:r w:rsidRPr="00400898">
        <w:rPr>
          <w:rStyle w:val="StyleBoldUnderline"/>
        </w:rPr>
        <w:t>America’s failing water infrastructure is a result of decreased federal funding for these critical systems</w:t>
      </w:r>
      <w:r w:rsidRPr="00400898">
        <w:rPr>
          <w:sz w:val="16"/>
        </w:rPr>
        <w:t xml:space="preserve">. On a per capita basis, from 1977 to 2014, federal spending on water infrastructure fell </w:t>
      </w:r>
      <w:r w:rsidRPr="00400898">
        <w:rPr>
          <w:sz w:val="16"/>
        </w:rPr>
        <w:lastRenderedPageBreak/>
        <w:t xml:space="preserve">from $76 per person to only $11 per person.51 Consequently, state and local governments bear the burden of 96 percent of all public spending on water and wastewater utilities.52 Many cities, counties and states do not have the resources to pay these steep infrastructure costs. </w:t>
      </w:r>
      <w:r w:rsidRPr="00400898">
        <w:rPr>
          <w:rStyle w:val="StyleBoldUnderline"/>
        </w:rPr>
        <w:t>Drinking water and wastewater systems throughout the country need an estimated $743 billion over the next 20 years to maintain and repair water infrastructure to meet current environmental and health standards</w:t>
      </w:r>
      <w:r w:rsidRPr="00400898">
        <w:rPr>
          <w:sz w:val="16"/>
        </w:rPr>
        <w:t xml:space="preserve">.53 </w:t>
      </w:r>
      <w:r w:rsidRPr="00400898">
        <w:rPr>
          <w:rStyle w:val="Emphasis"/>
        </w:rPr>
        <w:t>Leaving state and local governments to pick up the tab is particularly devastating to communities with lower incomes because they cannot make up the significant shortfall caused by a lack of federal investment</w:t>
      </w:r>
      <w:r w:rsidRPr="00400898">
        <w:rPr>
          <w:sz w:val="16"/>
        </w:rPr>
        <w:t xml:space="preserve">, </w:t>
      </w:r>
      <w:r w:rsidRPr="00400898">
        <w:rPr>
          <w:rStyle w:val="StyleBoldUnderline"/>
        </w:rPr>
        <w:t>leaving these water systems inadequately funded</w:t>
      </w:r>
      <w:r w:rsidRPr="00400898">
        <w:rPr>
          <w:sz w:val="16"/>
        </w:rPr>
        <w:t xml:space="preserve">, </w:t>
      </w:r>
      <w:r w:rsidRPr="00400898">
        <w:rPr>
          <w:rStyle w:val="StyleBoldUnderline"/>
        </w:rPr>
        <w:t>and jeopardizing water quality and affordability for residents.</w:t>
      </w:r>
      <w:r w:rsidRPr="00400898">
        <w:rPr>
          <w:sz w:val="16"/>
        </w:rPr>
        <w:t xml:space="preserve">54 Moreover, </w:t>
      </w:r>
      <w:r w:rsidRPr="00400898">
        <w:rPr>
          <w:rStyle w:val="StyleBoldUnderline"/>
        </w:rPr>
        <w:t>given the structural and economic barriers that have historically impacted the lives of people of color, this lack of investment inevitably creates a patchwork where communities of color are less likely to be served by clean water systems</w:t>
      </w:r>
      <w:r w:rsidRPr="00400898">
        <w:rPr>
          <w:sz w:val="16"/>
        </w:rPr>
        <w:t xml:space="preserve">, as well as by other social service systems such as quality health care providers, safe housing, or food supports. </w:t>
      </w:r>
      <w:r w:rsidRPr="00400898">
        <w:rPr>
          <w:rStyle w:val="StyleBoldUnderline"/>
        </w:rPr>
        <w:t>For</w:t>
      </w:r>
      <w:r w:rsidRPr="00400898">
        <w:rPr>
          <w:sz w:val="16"/>
        </w:rPr>
        <w:t xml:space="preserve"> </w:t>
      </w:r>
      <w:r w:rsidRPr="00400898">
        <w:rPr>
          <w:rStyle w:val="StyleBoldUnderline"/>
        </w:rPr>
        <w:t>women of color living in these communities</w:t>
      </w:r>
      <w:r w:rsidRPr="00400898">
        <w:rPr>
          <w:sz w:val="16"/>
        </w:rPr>
        <w:t xml:space="preserve">, </w:t>
      </w:r>
      <w:r w:rsidRPr="00400898">
        <w:rPr>
          <w:rStyle w:val="StyleBoldUnderline"/>
        </w:rPr>
        <w:t xml:space="preserve">this means that they are less likely to have access to the environmental, health care and economic resources </w:t>
      </w:r>
      <w:r w:rsidRPr="00400898">
        <w:rPr>
          <w:rStyle w:val="Emphasis"/>
        </w:rPr>
        <w:t>necessary to exercise reproductive autonomy.</w:t>
      </w:r>
    </w:p>
    <w:p w14:paraId="7F6D4770" w14:textId="77777777" w:rsidR="00172A80" w:rsidRPr="000C7DDD" w:rsidRDefault="00172A80" w:rsidP="000C7DDD"/>
    <w:p w14:paraId="0589922F" w14:textId="77777777" w:rsidR="000C7DDD" w:rsidRPr="000C7DDD" w:rsidRDefault="000C7DDD" w:rsidP="000C7DDD"/>
    <w:p w14:paraId="09B9C183" w14:textId="77777777" w:rsidR="000C7DDD" w:rsidRDefault="000C7DDD" w:rsidP="000C7DDD"/>
    <w:p w14:paraId="277A83C7" w14:textId="5A0EA8D8" w:rsidR="00B34B25" w:rsidRDefault="00172A80" w:rsidP="00B34B25">
      <w:pPr>
        <w:pStyle w:val="Heading4"/>
      </w:pPr>
      <w:r>
        <w:lastRenderedPageBreak/>
        <w:t xml:space="preserve">The TVA solves – the affs method embraces inseparability from environmental violence and takes action </w:t>
      </w:r>
      <w:r w:rsidR="009545A6">
        <w:t xml:space="preserve">prevent environmental </w:t>
      </w:r>
      <w:r w:rsidR="00895DE1">
        <w:t xml:space="preserve">degradation by challenging coloniality that is embedded within Anthropocene discourses </w:t>
      </w:r>
      <w:r w:rsidR="00D74EF9">
        <w:t>– Even if the TVA does not solve all of the affs impacts -- it solves enough while preserving things like clash – if we got rid of every</w:t>
      </w:r>
      <w:r w:rsidR="00B34B25">
        <w:t xml:space="preserve"> </w:t>
      </w:r>
      <w:r w:rsidR="00D74EF9">
        <w:t>single police officer – it would solve t</w:t>
      </w:r>
      <w:r w:rsidR="00B34B25">
        <w:t>h</w:t>
      </w:r>
      <w:r w:rsidR="00946120">
        <w:t>e majority the aff talks about.</w:t>
      </w:r>
      <w:r w:rsidR="00B34B25" w:rsidRPr="00F402C5">
        <w:t xml:space="preserve"> If it doesn’t solve their offense, it proves that </w:t>
      </w:r>
      <w:r w:rsidR="00B34B25" w:rsidRPr="00F402C5">
        <w:rPr>
          <w:u w:val="single"/>
        </w:rPr>
        <w:t>they can read their aff on the neg</w:t>
      </w:r>
      <w:r w:rsidR="00B34B25" w:rsidRPr="00F402C5">
        <w:t xml:space="preserve"> — any disads to the TVA are also disads to the permutation if they were to read this as a K. </w:t>
      </w:r>
      <w:r w:rsidR="00946120">
        <w:t>that</w:t>
      </w:r>
      <w:r w:rsidR="00B34B25" w:rsidRPr="00F402C5">
        <w:t xml:space="preserve"> means they could </w:t>
      </w:r>
      <w:r w:rsidR="00B34B25" w:rsidRPr="00F402C5">
        <w:rPr>
          <w:u w:val="single"/>
        </w:rPr>
        <w:t>still win</w:t>
      </w:r>
      <w:r w:rsidR="00B34B25" w:rsidRPr="00F402C5">
        <w:t xml:space="preserve"> on the neg having the </w:t>
      </w:r>
      <w:r w:rsidR="00B34B25" w:rsidRPr="00F402C5">
        <w:rPr>
          <w:u w:val="single"/>
        </w:rPr>
        <w:t>exact same discussion</w:t>
      </w:r>
      <w:r w:rsidR="00B34B25" w:rsidRPr="00F402C5">
        <w:t xml:space="preserve">. They have </w:t>
      </w:r>
      <w:r w:rsidR="00B34B25" w:rsidRPr="00F402C5">
        <w:rPr>
          <w:u w:val="single"/>
        </w:rPr>
        <w:t>zero</w:t>
      </w:r>
      <w:r w:rsidR="00B34B25" w:rsidRPr="00F402C5">
        <w:t xml:space="preserve"> reason why getting an aff ballot is key.</w:t>
      </w:r>
    </w:p>
    <w:p w14:paraId="788536EE" w14:textId="2AD49ABD" w:rsidR="00D74EF9" w:rsidRDefault="00946120" w:rsidP="00D74EF9">
      <w:pPr>
        <w:pStyle w:val="Heading4"/>
      </w:pPr>
      <w:r>
        <w:t>1</w:t>
      </w:r>
      <w:r w:rsidR="00B34B25">
        <w:t xml:space="preserve">) </w:t>
      </w:r>
      <w:r w:rsidR="00D74EF9">
        <w:t xml:space="preserve">The aff acts like education exists in the vacuum – education matters but the IL to education matter how valuable the education is (switch side, testability) – if we win those, we win the education debate – focus on the IL debate </w:t>
      </w:r>
    </w:p>
    <w:p w14:paraId="29993FAC" w14:textId="11F40968" w:rsidR="00D74EF9" w:rsidRPr="00201C9E" w:rsidRDefault="00946120" w:rsidP="00D74EF9">
      <w:pPr>
        <w:pStyle w:val="Heading4"/>
      </w:pPr>
      <w:r>
        <w:t>2</w:t>
      </w:r>
      <w:r w:rsidR="00B34B25">
        <w:t xml:space="preserve">) </w:t>
      </w:r>
      <w:r w:rsidR="00D74EF9">
        <w:t xml:space="preserve">They have to defend the government at one point – but they can read this on the neg but we can get the education on the debate – 50% of the debates in prelims so they can understand the state and learn how to break down – building up a benefit to your model of debate. </w:t>
      </w:r>
    </w:p>
    <w:p w14:paraId="772C8305" w14:textId="2552FF08" w:rsidR="00D74EF9" w:rsidRPr="00B65E6F" w:rsidRDefault="00946120" w:rsidP="00D74EF9">
      <w:pPr>
        <w:pStyle w:val="Heading4"/>
      </w:pPr>
      <w:r>
        <w:t>3</w:t>
      </w:r>
      <w:r w:rsidR="00B34B25">
        <w:t xml:space="preserve">) </w:t>
      </w:r>
      <w:r w:rsidR="00D74EF9">
        <w:t xml:space="preserve">Everyone benefits from predictability and the research they do are able to be read – They is a greater pedagogical value if they engage in the resolution because it forces debaters to be educated and situated – they aren’t really learning much – that means they avoid controversies and decrease the education of their debate – too narrow and meditates the scope of aff offense and everyone clashes at some point </w:t>
      </w:r>
    </w:p>
    <w:p w14:paraId="01AB5958" w14:textId="77777777" w:rsidR="00D74EF9" w:rsidRPr="00201C9E" w:rsidRDefault="00D74EF9" w:rsidP="00D74EF9"/>
    <w:p w14:paraId="19784402" w14:textId="77777777" w:rsidR="00DB063D" w:rsidRDefault="00DB063D" w:rsidP="00DB063D">
      <w:pPr>
        <w:pStyle w:val="Heading2"/>
      </w:pPr>
      <w:r>
        <w:lastRenderedPageBreak/>
        <w:t>K Links</w:t>
      </w:r>
    </w:p>
    <w:p w14:paraId="35D5C5BD" w14:textId="77777777" w:rsidR="00DB063D" w:rsidRDefault="00DB063D" w:rsidP="00DB063D">
      <w:pPr>
        <w:pStyle w:val="Heading3"/>
      </w:pPr>
      <w:r>
        <w:lastRenderedPageBreak/>
        <w:t>Racial Capitalism</w:t>
      </w:r>
    </w:p>
    <w:p w14:paraId="650FA24C" w14:textId="77777777" w:rsidR="00DB063D" w:rsidRPr="00E3601D" w:rsidRDefault="00DB063D" w:rsidP="00DB063D">
      <w:pPr>
        <w:keepNext/>
        <w:keepLines/>
        <w:spacing w:before="40"/>
        <w:outlineLvl w:val="3"/>
        <w:rPr>
          <w:rFonts w:eastAsiaTheme="majorEastAsia" w:cstheme="majorBidi"/>
          <w:b/>
          <w:iCs/>
          <w:sz w:val="26"/>
        </w:rPr>
      </w:pPr>
      <w:r>
        <w:rPr>
          <w:rFonts w:eastAsiaTheme="majorEastAsia" w:cstheme="majorBidi"/>
          <w:b/>
          <w:iCs/>
          <w:sz w:val="26"/>
        </w:rPr>
        <w:t xml:space="preserve">Environmental racism being explained by libidinal anti-blackness </w:t>
      </w:r>
      <w:r>
        <w:rPr>
          <w:rFonts w:eastAsiaTheme="majorEastAsia" w:cstheme="majorBidi"/>
          <w:b/>
          <w:iCs/>
          <w:sz w:val="26"/>
          <w:u w:val="single"/>
        </w:rPr>
        <w:t>obfuscates</w:t>
      </w:r>
      <w:r>
        <w:rPr>
          <w:rFonts w:eastAsiaTheme="majorEastAsia" w:cstheme="majorBidi"/>
          <w:b/>
          <w:iCs/>
          <w:sz w:val="26"/>
        </w:rPr>
        <w:t xml:space="preserve"> the role of modern racial capitalism and its era of corrections in </w:t>
      </w:r>
      <w:r>
        <w:rPr>
          <w:rFonts w:eastAsiaTheme="majorEastAsia" w:cstheme="majorBidi"/>
          <w:b/>
          <w:iCs/>
          <w:sz w:val="26"/>
          <w:u w:val="single"/>
        </w:rPr>
        <w:t xml:space="preserve">devaluing </w:t>
      </w:r>
      <w:r>
        <w:rPr>
          <w:rFonts w:eastAsiaTheme="majorEastAsia" w:cstheme="majorBidi"/>
          <w:b/>
          <w:iCs/>
          <w:sz w:val="26"/>
        </w:rPr>
        <w:t xml:space="preserve">black folks and marking them as nonhuman </w:t>
      </w:r>
    </w:p>
    <w:p w14:paraId="23D2381F" w14:textId="77777777" w:rsidR="00DB063D" w:rsidRPr="00E3601D" w:rsidRDefault="00DB063D" w:rsidP="00DB063D">
      <w:r w:rsidRPr="00E3601D">
        <w:t xml:space="preserve">Kali </w:t>
      </w:r>
      <w:r w:rsidRPr="00E3601D">
        <w:rPr>
          <w:b/>
          <w:bCs/>
          <w:sz w:val="26"/>
        </w:rPr>
        <w:t>Akuno</w:t>
      </w:r>
      <w:r w:rsidRPr="00E3601D">
        <w:t>, 9-14-20</w:t>
      </w:r>
      <w:r w:rsidRPr="00E3601D">
        <w:rPr>
          <w:b/>
          <w:bCs/>
          <w:sz w:val="26"/>
        </w:rPr>
        <w:t>15</w:t>
      </w:r>
      <w:r w:rsidRPr="00E3601D">
        <w:t xml:space="preserve"> ("Until we win: Black Labor and Liberation in capitalism’s disposable era," Workers World, https://www.workers.org/2015/09/21870/)//pk</w:t>
      </w:r>
    </w:p>
    <w:p w14:paraId="52BFB010" w14:textId="77777777" w:rsidR="00DB063D" w:rsidRPr="00E3601D" w:rsidRDefault="00DB063D" w:rsidP="00DB063D">
      <w:pPr>
        <w:rPr>
          <w:sz w:val="10"/>
        </w:rPr>
      </w:pPr>
      <w:r w:rsidRPr="00E3601D">
        <w:rPr>
          <w:sz w:val="10"/>
        </w:rPr>
        <w:t xml:space="preserve">Since the rebellion in Ferguson, Mo., in August 2014, Black people throughout the United States have been grappling with a number of critical questions, such as why are Black people being hunted and killed every 28 hours or more by various operatives of the law? </w:t>
      </w:r>
      <w:r w:rsidRPr="00ED5C9A">
        <w:rPr>
          <w:highlight w:val="cyan"/>
          <w:u w:val="single"/>
        </w:rPr>
        <w:t>Why don’t Black people seem</w:t>
      </w:r>
      <w:r w:rsidRPr="00ED5C9A">
        <w:rPr>
          <w:u w:val="single"/>
        </w:rPr>
        <w:t xml:space="preserve"> </w:t>
      </w:r>
      <w:r w:rsidRPr="00ED5C9A">
        <w:rPr>
          <w:highlight w:val="cyan"/>
          <w:u w:val="single"/>
        </w:rPr>
        <w:t>to matter</w:t>
      </w:r>
      <w:r w:rsidRPr="00E3601D">
        <w:rPr>
          <w:u w:val="single"/>
        </w:rPr>
        <w:t xml:space="preserve"> </w:t>
      </w:r>
      <w:r w:rsidRPr="00ED5C9A">
        <w:rPr>
          <w:highlight w:val="cyan"/>
          <w:u w:val="single"/>
        </w:rPr>
        <w:t>to</w:t>
      </w:r>
      <w:r w:rsidRPr="00E3601D">
        <w:rPr>
          <w:u w:val="single"/>
        </w:rPr>
        <w:t xml:space="preserve"> this </w:t>
      </w:r>
      <w:r w:rsidRPr="00ED5C9A">
        <w:rPr>
          <w:highlight w:val="cyan"/>
          <w:u w:val="single"/>
        </w:rPr>
        <w:t>society</w:t>
      </w:r>
      <w:r w:rsidRPr="00E3601D">
        <w:rPr>
          <w:u w:val="single"/>
        </w:rPr>
        <w:t xml:space="preserve">? And what can and must we do to end these attacks and liberate ourselves? There are </w:t>
      </w:r>
      <w:r w:rsidRPr="00D57EBE">
        <w:rPr>
          <w:u w:val="single"/>
        </w:rPr>
        <w:t>concrete</w:t>
      </w:r>
      <w:r w:rsidRPr="00E3601D">
        <w:rPr>
          <w:u w:val="single"/>
        </w:rPr>
        <w:t xml:space="preserve"> </w:t>
      </w:r>
      <w:r w:rsidRPr="00D57EBE">
        <w:rPr>
          <w:u w:val="single"/>
        </w:rPr>
        <w:t>answers</w:t>
      </w:r>
      <w:r w:rsidRPr="00E3601D">
        <w:rPr>
          <w:u w:val="single"/>
        </w:rPr>
        <w:t xml:space="preserve"> </w:t>
      </w:r>
      <w:r w:rsidRPr="00D57EBE">
        <w:rPr>
          <w:u w:val="single"/>
        </w:rPr>
        <w:t>to</w:t>
      </w:r>
      <w:r w:rsidRPr="00E3601D">
        <w:rPr>
          <w:u w:val="single"/>
        </w:rPr>
        <w:t xml:space="preserve"> these questions. </w:t>
      </w:r>
      <w:r w:rsidRPr="00ED5C9A">
        <w:rPr>
          <w:highlight w:val="cyan"/>
          <w:u w:val="single"/>
        </w:rPr>
        <w:t>Answers</w:t>
      </w:r>
      <w:r w:rsidRPr="00E3601D">
        <w:rPr>
          <w:u w:val="single"/>
        </w:rPr>
        <w:t xml:space="preserve"> that are </w:t>
      </w:r>
      <w:r w:rsidRPr="00D57EBE">
        <w:rPr>
          <w:u w:val="single"/>
        </w:rPr>
        <w:t xml:space="preserve">firmly </w:t>
      </w:r>
      <w:r w:rsidRPr="00ED5C9A">
        <w:rPr>
          <w:highlight w:val="cyan"/>
          <w:u w:val="single"/>
        </w:rPr>
        <w:t>grounded in</w:t>
      </w:r>
      <w:r w:rsidRPr="00E3601D">
        <w:rPr>
          <w:u w:val="single"/>
        </w:rPr>
        <w:t xml:space="preserve"> the </w:t>
      </w:r>
      <w:r w:rsidRPr="00ED5C9A">
        <w:rPr>
          <w:highlight w:val="cyan"/>
          <w:u w:val="single"/>
        </w:rPr>
        <w:t>capitalist</w:t>
      </w:r>
      <w:r w:rsidRPr="00E3601D">
        <w:rPr>
          <w:u w:val="single"/>
        </w:rPr>
        <w:t xml:space="preserve"> </w:t>
      </w:r>
      <w:r w:rsidRPr="00ED5C9A">
        <w:rPr>
          <w:highlight w:val="cyan"/>
          <w:u w:val="single"/>
        </w:rPr>
        <w:t>dynamics</w:t>
      </w:r>
      <w:r w:rsidRPr="00E3601D">
        <w:rPr>
          <w:u w:val="single"/>
        </w:rPr>
        <w:t xml:space="preserve"> </w:t>
      </w:r>
      <w:r w:rsidRPr="00ED5C9A">
        <w:rPr>
          <w:highlight w:val="cyan"/>
          <w:u w:val="single"/>
        </w:rPr>
        <w:t>that</w:t>
      </w:r>
      <w:r w:rsidRPr="00E3601D">
        <w:rPr>
          <w:u w:val="single"/>
        </w:rPr>
        <w:t xml:space="preserve"> </w:t>
      </w:r>
      <w:r w:rsidRPr="00ED5C9A">
        <w:rPr>
          <w:highlight w:val="cyan"/>
          <w:u w:val="single"/>
        </w:rPr>
        <w:t>structure</w:t>
      </w:r>
      <w:r w:rsidRPr="00E3601D">
        <w:rPr>
          <w:u w:val="single"/>
        </w:rPr>
        <w:t xml:space="preserve"> the brutal European </w:t>
      </w:r>
      <w:r w:rsidRPr="00ED5C9A">
        <w:rPr>
          <w:highlight w:val="cyan"/>
          <w:u w:val="single"/>
        </w:rPr>
        <w:t>settler-colonial project we live in</w:t>
      </w:r>
      <w:r w:rsidRPr="00E3601D">
        <w:rPr>
          <w:u w:val="single"/>
        </w:rPr>
        <w:t xml:space="preserve"> and how Afrikan people have historically been positioned within it. </w:t>
      </w:r>
      <w:r w:rsidRPr="00E3601D">
        <w:rPr>
          <w:sz w:val="10"/>
        </w:rPr>
        <w:t xml:space="preserve">The value of Black life There was a time in the United States Empire when Afrikan people, aka, Black people, were deemed to be extremely valuable to the “American project,” when our lives as it is said, “mattered.” This “time” was the era of chattel slavery, when the labor provided by Afrikan people was indispensable to the settler-colonial enterprise, accounting for nearly half of the commodified value produced within its holdings and exchanged in “domestic” and international markets. Our ancestors were held and regarded as prize horses or bulls, something to be treated with a degree of “care” (i.e., enough to ensure that they were able to work and reproduce their labor, and produce value for their enslavers) because of their centrality to the processes of material production. </w:t>
      </w:r>
      <w:r w:rsidRPr="00E3601D">
        <w:rPr>
          <w:u w:val="single"/>
        </w:rPr>
        <w:t xml:space="preserve">What mattered was Black labor power and how it could be harnessed and controlled, not Afrikan humanity. </w:t>
      </w:r>
      <w:r w:rsidRPr="00ED5C9A">
        <w:rPr>
          <w:highlight w:val="cyan"/>
          <w:u w:val="single"/>
        </w:rPr>
        <w:t>Afrikan humanity</w:t>
      </w:r>
      <w:r w:rsidRPr="00E3601D">
        <w:rPr>
          <w:u w:val="single"/>
        </w:rPr>
        <w:t xml:space="preserve"> did not matter — it had </w:t>
      </w:r>
      <w:r w:rsidRPr="00ED5C9A">
        <w:rPr>
          <w:highlight w:val="cyan"/>
          <w:u w:val="single"/>
        </w:rPr>
        <w:t>to be denied</w:t>
      </w:r>
      <w:r w:rsidRPr="00E3601D">
        <w:rPr>
          <w:u w:val="single"/>
        </w:rPr>
        <w:t xml:space="preserve"> in order </w:t>
      </w:r>
      <w:r w:rsidRPr="00ED5C9A">
        <w:rPr>
          <w:highlight w:val="cyan"/>
          <w:u w:val="single"/>
        </w:rPr>
        <w:t>to</w:t>
      </w:r>
      <w:r w:rsidRPr="00E3601D">
        <w:rPr>
          <w:u w:val="single"/>
        </w:rPr>
        <w:t xml:space="preserve"> create and </w:t>
      </w:r>
      <w:r w:rsidRPr="00ED5C9A">
        <w:rPr>
          <w:highlight w:val="cyan"/>
          <w:u w:val="single"/>
        </w:rPr>
        <w:t>sustain the social rationale and systemic dynamics</w:t>
      </w:r>
      <w:r w:rsidRPr="00E3601D">
        <w:rPr>
          <w:u w:val="single"/>
        </w:rPr>
        <w:t xml:space="preserve"> </w:t>
      </w:r>
      <w:r w:rsidRPr="00ED5C9A">
        <w:rPr>
          <w:highlight w:val="cyan"/>
          <w:u w:val="single"/>
        </w:rPr>
        <w:t>that allowed for</w:t>
      </w:r>
      <w:r w:rsidRPr="00E3601D">
        <w:rPr>
          <w:u w:val="single"/>
        </w:rPr>
        <w:t xml:space="preserve"> the </w:t>
      </w:r>
      <w:r w:rsidRPr="00ED5C9A">
        <w:rPr>
          <w:highlight w:val="cyan"/>
          <w:u w:val="single"/>
        </w:rPr>
        <w:t>commodification</w:t>
      </w:r>
      <w:r w:rsidRPr="00E3601D">
        <w:rPr>
          <w:u w:val="single"/>
        </w:rPr>
        <w:t xml:space="preserve"> </w:t>
      </w:r>
      <w:r w:rsidRPr="00ED5C9A">
        <w:rPr>
          <w:highlight w:val="cyan"/>
          <w:u w:val="single"/>
        </w:rPr>
        <w:t>of human beings</w:t>
      </w:r>
      <w:r w:rsidRPr="00E3601D">
        <w:rPr>
          <w:u w:val="single"/>
        </w:rPr>
        <w:t>.</w:t>
      </w:r>
      <w:r w:rsidRPr="00E3601D">
        <w:rPr>
          <w:sz w:val="10"/>
        </w:rPr>
        <w:t xml:space="preserve"> These “dynamics” included armed militias and slave patrols, iron-clad nonexception social clauses like the “one-drop” rule, the slave codes, vagrancy laws, and a complex mix of laws and social customs all aimed at oppressing, controlling, and scientifically exploiting Black life and labor to the maximum degree. This systemic need served the variants of white supremacy, colonial subjugation and imperialism that capitalism built to govern social relations in the U.S. All of the fundamental systems created to control Afrikan life and labor between the 17th and 19th centuries are still in operation today, despite a few surface moderations, and serve the same basic functions. </w:t>
      </w:r>
      <w:r w:rsidRPr="00E3601D">
        <w:rPr>
          <w:u w:val="single"/>
        </w:rPr>
        <w:t xml:space="preserve">The </w:t>
      </w:r>
      <w:r w:rsidRPr="00ED5C9A">
        <w:rPr>
          <w:highlight w:val="cyan"/>
          <w:u w:val="single"/>
        </w:rPr>
        <w:t>correlation between capital accumulation</w:t>
      </w:r>
      <w:r w:rsidRPr="00E3601D">
        <w:rPr>
          <w:u w:val="single"/>
        </w:rPr>
        <w:t xml:space="preserve"> (earning a profit) </w:t>
      </w:r>
      <w:r w:rsidRPr="00ED5C9A">
        <w:rPr>
          <w:highlight w:val="cyan"/>
          <w:u w:val="single"/>
        </w:rPr>
        <w:t>and</w:t>
      </w:r>
      <w:r w:rsidRPr="00E3601D">
        <w:rPr>
          <w:u w:val="single"/>
        </w:rPr>
        <w:t xml:space="preserve"> the </w:t>
      </w:r>
      <w:r w:rsidRPr="00ED5C9A">
        <w:rPr>
          <w:highlight w:val="cyan"/>
          <w:u w:val="single"/>
        </w:rPr>
        <w:t>value of Black life</w:t>
      </w:r>
      <w:r w:rsidRPr="00E3601D">
        <w:rPr>
          <w:u w:val="single"/>
        </w:rPr>
        <w:t xml:space="preserve"> to the overall system has </w:t>
      </w:r>
      <w:r w:rsidRPr="00ED5C9A">
        <w:rPr>
          <w:highlight w:val="cyan"/>
          <w:u w:val="single"/>
        </w:rPr>
        <w:t>remained</w:t>
      </w:r>
      <w:r w:rsidRPr="00E3601D">
        <w:rPr>
          <w:u w:val="single"/>
        </w:rPr>
        <w:t xml:space="preserve"> </w:t>
      </w:r>
      <w:r w:rsidRPr="00ED5C9A">
        <w:rPr>
          <w:highlight w:val="cyan"/>
          <w:u w:val="single"/>
        </w:rPr>
        <w:t>consistent</w:t>
      </w:r>
      <w:r w:rsidRPr="00E3601D">
        <w:rPr>
          <w:u w:val="single"/>
        </w:rPr>
        <w:t xml:space="preserve"> </w:t>
      </w:r>
      <w:r w:rsidRPr="00ED5C9A">
        <w:rPr>
          <w:u w:val="single"/>
        </w:rPr>
        <w:t>throughout</w:t>
      </w:r>
      <w:r w:rsidRPr="00E3601D">
        <w:rPr>
          <w:u w:val="single"/>
        </w:rPr>
        <w:t xml:space="preserve"> the history of the U.S. settler-colonial project, despite shifts in production regimes (from agricultural, to industrial, to service and finance oriented) and how Black labor was deployed. The </w:t>
      </w:r>
      <w:r w:rsidRPr="00ED5C9A">
        <w:rPr>
          <w:highlight w:val="cyan"/>
          <w:u w:val="single"/>
        </w:rPr>
        <w:t>more value (</w:t>
      </w:r>
      <w:r w:rsidRPr="00E3601D">
        <w:rPr>
          <w:u w:val="single"/>
        </w:rPr>
        <w:t xml:space="preserve">profits) </w:t>
      </w:r>
      <w:r w:rsidRPr="00ED5C9A">
        <w:rPr>
          <w:highlight w:val="cyan"/>
          <w:u w:val="single"/>
        </w:rPr>
        <w:t>Black labor produces</w:t>
      </w:r>
      <w:r w:rsidRPr="00E3601D">
        <w:rPr>
          <w:u w:val="single"/>
        </w:rPr>
        <w:t xml:space="preserve">, the </w:t>
      </w:r>
      <w:r w:rsidRPr="00ED5C9A">
        <w:rPr>
          <w:highlight w:val="cyan"/>
          <w:u w:val="single"/>
        </w:rPr>
        <w:t>more Black lives are valued</w:t>
      </w:r>
      <w:r w:rsidRPr="00E3601D">
        <w:rPr>
          <w:u w:val="single"/>
        </w:rPr>
        <w:t>. The less value (profits) Black people produce, the less Black lives are valued.</w:t>
      </w:r>
      <w:r w:rsidRPr="00E3601D">
        <w:rPr>
          <w:sz w:val="10"/>
        </w:rPr>
        <w:t xml:space="preserve"> When Black lives are valued, they are secured enough to allow for their reproduction (at the very least). When they are not, they can be and have been readily discarded and disposed of. </w:t>
      </w:r>
      <w:r w:rsidRPr="00E3601D">
        <w:rPr>
          <w:u w:val="single"/>
        </w:rPr>
        <w:t xml:space="preserve">This is the basic equation and the basic social dynamic regarding the value of Black life to U.S. society. </w:t>
      </w:r>
      <w:r w:rsidRPr="00E3601D">
        <w:rPr>
          <w:sz w:val="10"/>
        </w:rPr>
        <w:t xml:space="preserve">The age of disposability We are living and struggling through a transformative era of the global capitalist system. Over the past 40 years, the expansionary dynamics of the system have produced a truly coordinated system of resource acquisition and controls, easily exploitable and cheap labor, production, marketing and consumption on a global scale. The increasingly automated and computerized dynamics of this expansion have resulted in millions, if not billions, of people being displaced through two broad processes: one, from “traditional” methods of life sustaining production (mainly farming), and the other from their “traditional” or ancestral homelands and regions (with people being forced to move to large cities and “foreign” territories in order to survive). As the International Labor Organization recently reported in its “World Employment and Social Outlook 2015” paper, this displacement renders millions to structurally regulated surplus or expendable statuses. </w:t>
      </w:r>
      <w:r w:rsidRPr="00ED5C9A">
        <w:rPr>
          <w:highlight w:val="cyan"/>
          <w:u w:val="single"/>
        </w:rPr>
        <w:t>Capitalist logic does not</w:t>
      </w:r>
      <w:r w:rsidRPr="00E3601D">
        <w:rPr>
          <w:u w:val="single"/>
        </w:rPr>
        <w:t xml:space="preserve"> </w:t>
      </w:r>
      <w:r w:rsidRPr="00ED5C9A">
        <w:rPr>
          <w:highlight w:val="cyan"/>
          <w:u w:val="single"/>
        </w:rPr>
        <w:t>allow for surplus populations to be sustained</w:t>
      </w:r>
      <w:r w:rsidRPr="00E3601D">
        <w:rPr>
          <w:u w:val="single"/>
        </w:rPr>
        <w:t xml:space="preserve"> for long. They </w:t>
      </w:r>
      <w:r w:rsidRPr="00ED5C9A">
        <w:rPr>
          <w:u w:val="single"/>
        </w:rPr>
        <w:t>either have to be reabsorbed</w:t>
      </w:r>
      <w:r w:rsidRPr="00E3601D">
        <w:rPr>
          <w:u w:val="single"/>
        </w:rPr>
        <w:t xml:space="preserve"> into the value producing mechanisms of the system, or disposed of. Events over the past 20 (or more) years, such as the </w:t>
      </w:r>
      <w:r w:rsidRPr="00ED5C9A">
        <w:rPr>
          <w:u w:val="single"/>
        </w:rPr>
        <w:t xml:space="preserve">forced </w:t>
      </w:r>
      <w:r w:rsidRPr="00ED5C9A">
        <w:rPr>
          <w:highlight w:val="cyan"/>
          <w:u w:val="single"/>
        </w:rPr>
        <w:t>separation of Yugoslavia</w:t>
      </w:r>
      <w:r w:rsidRPr="00E3601D">
        <w:rPr>
          <w:u w:val="single"/>
        </w:rPr>
        <w:t xml:space="preserve">, the </w:t>
      </w:r>
      <w:r w:rsidRPr="00ED5C9A">
        <w:rPr>
          <w:highlight w:val="cyan"/>
          <w:u w:val="single"/>
        </w:rPr>
        <w:t>genocide in</w:t>
      </w:r>
      <w:r w:rsidRPr="00E3601D">
        <w:rPr>
          <w:u w:val="single"/>
        </w:rPr>
        <w:t xml:space="preserve"> Burundi and </w:t>
      </w:r>
      <w:r w:rsidRPr="00ED5C9A">
        <w:rPr>
          <w:highlight w:val="cyan"/>
          <w:u w:val="single"/>
        </w:rPr>
        <w:t>Rwanda</w:t>
      </w:r>
      <w:r w:rsidRPr="00E3601D">
        <w:rPr>
          <w:u w:val="single"/>
        </w:rPr>
        <w:t xml:space="preserve">, the never ending </w:t>
      </w:r>
      <w:r w:rsidRPr="00ED5C9A">
        <w:rPr>
          <w:highlight w:val="cyan"/>
          <w:u w:val="single"/>
        </w:rPr>
        <w:t>civil</w:t>
      </w:r>
      <w:r w:rsidRPr="00E3601D">
        <w:rPr>
          <w:u w:val="single"/>
        </w:rPr>
        <w:t xml:space="preserve"> and international </w:t>
      </w:r>
      <w:r w:rsidRPr="00ED5C9A">
        <w:rPr>
          <w:highlight w:val="cyan"/>
          <w:u w:val="single"/>
        </w:rPr>
        <w:t>wars</w:t>
      </w:r>
      <w:r w:rsidRPr="00E3601D">
        <w:rPr>
          <w:u w:val="single"/>
        </w:rPr>
        <w:t xml:space="preserve"> </w:t>
      </w:r>
      <w:r w:rsidRPr="00ED5C9A">
        <w:rPr>
          <w:highlight w:val="cyan"/>
          <w:u w:val="single"/>
        </w:rPr>
        <w:t>in</w:t>
      </w:r>
      <w:r w:rsidRPr="00E3601D">
        <w:rPr>
          <w:u w:val="single"/>
        </w:rPr>
        <w:t xml:space="preserve"> Zaire/</w:t>
      </w:r>
      <w:r w:rsidRPr="00ED5C9A">
        <w:rPr>
          <w:highlight w:val="cyan"/>
          <w:u w:val="single"/>
        </w:rPr>
        <w:t>Congo</w:t>
      </w:r>
      <w:r w:rsidRPr="00E3601D">
        <w:rPr>
          <w:u w:val="single"/>
        </w:rPr>
        <w:t xml:space="preserve"> and the central Afrikan region, the mass </w:t>
      </w:r>
      <w:r w:rsidRPr="00ED5C9A">
        <w:rPr>
          <w:highlight w:val="cyan"/>
          <w:u w:val="single"/>
        </w:rPr>
        <w:t>displacement of farmers in Mexico</w:t>
      </w:r>
      <w:r w:rsidRPr="00E3601D">
        <w:rPr>
          <w:u w:val="single"/>
        </w:rPr>
        <w:t xml:space="preserve"> all clearly </w:t>
      </w:r>
      <w:r w:rsidRPr="00ED5C9A">
        <w:rPr>
          <w:highlight w:val="cyan"/>
          <w:u w:val="single"/>
        </w:rPr>
        <w:t>indicate</w:t>
      </w:r>
      <w:r w:rsidRPr="00E3601D">
        <w:rPr>
          <w:u w:val="single"/>
        </w:rPr>
        <w:t xml:space="preserve"> </w:t>
      </w:r>
      <w:r w:rsidRPr="00ED5C9A">
        <w:rPr>
          <w:u w:val="single"/>
        </w:rPr>
        <w:t>that</w:t>
      </w:r>
      <w:r w:rsidRPr="00E3601D">
        <w:rPr>
          <w:u w:val="single"/>
        </w:rPr>
        <w:t xml:space="preserve"> the </w:t>
      </w:r>
      <w:r w:rsidRPr="00ED5C9A">
        <w:rPr>
          <w:highlight w:val="cyan"/>
          <w:u w:val="single"/>
        </w:rPr>
        <w:t>system</w:t>
      </w:r>
      <w:r w:rsidRPr="00E3601D">
        <w:rPr>
          <w:u w:val="single"/>
        </w:rPr>
        <w:t xml:space="preserve"> </w:t>
      </w:r>
      <w:r w:rsidRPr="00ED5C9A">
        <w:rPr>
          <w:highlight w:val="cyan"/>
          <w:u w:val="single"/>
        </w:rPr>
        <w:t>does not possess</w:t>
      </w:r>
      <w:r w:rsidRPr="00E3601D">
        <w:rPr>
          <w:u w:val="single"/>
        </w:rPr>
        <w:t xml:space="preserve"> the current </w:t>
      </w:r>
      <w:r w:rsidRPr="00ED5C9A">
        <w:rPr>
          <w:highlight w:val="cyan"/>
          <w:u w:val="single"/>
        </w:rPr>
        <w:t>capacity</w:t>
      </w:r>
      <w:r w:rsidRPr="00E3601D">
        <w:rPr>
          <w:u w:val="single"/>
        </w:rPr>
        <w:t xml:space="preserve"> </w:t>
      </w:r>
      <w:r w:rsidRPr="00ED5C9A">
        <w:rPr>
          <w:highlight w:val="cyan"/>
          <w:u w:val="single"/>
        </w:rPr>
        <w:t>to absorb</w:t>
      </w:r>
      <w:r w:rsidRPr="00E3601D">
        <w:rPr>
          <w:u w:val="single"/>
        </w:rPr>
        <w:t xml:space="preserve"> the </w:t>
      </w:r>
      <w:r w:rsidRPr="00ED5C9A">
        <w:rPr>
          <w:highlight w:val="cyan"/>
          <w:u w:val="single"/>
        </w:rPr>
        <w:t>surplus populations</w:t>
      </w:r>
      <w:r w:rsidRPr="00E3601D">
        <w:rPr>
          <w:u w:val="single"/>
        </w:rPr>
        <w:t xml:space="preserve"> and maintain its equilibrium. </w:t>
      </w:r>
      <w:r w:rsidRPr="00E3601D">
        <w:rPr>
          <w:sz w:val="10"/>
        </w:rPr>
        <w:t xml:space="preserve">The dominant actors in the global economy — multinational corporations, the transnationalist capitalist class and state managers — are in crisis mode trying to figure out how to best manage this massive surplus in a politically justifiable (but expedient) manner. </w:t>
      </w:r>
      <w:r w:rsidRPr="00E3601D">
        <w:rPr>
          <w:u w:val="single"/>
        </w:rPr>
        <w:t>This incapacity to manage crises caused by capitalism itself is witnessed by numerous examples of haphazard intervention at managing the rapidly expanding number of displaced peoples</w:t>
      </w:r>
      <w:r w:rsidRPr="00E3601D">
        <w:rPr>
          <w:sz w:val="10"/>
        </w:rPr>
        <w:t xml:space="preserve"> such as: * The ongoing global food crisis (which started in the mid-2000s), where millions are unable to afford basic foodstuffs because of rising prices and climate induced production shortages; * The corporate driven displacement of hundreds of millions of farmers and workers in the Global South (particularly in Africa and parts of Southeast Asia); * </w:t>
      </w:r>
      <w:r w:rsidRPr="00E3601D">
        <w:rPr>
          <w:u w:val="single"/>
        </w:rPr>
        <w:t xml:space="preserve">Military responses (including the building of fortified walls and blockades) to the massive migrant crises confronting the governments of the U.S., Western Europe, Australia, Malaysia, Indonesia, Singapore, etc.; </w:t>
      </w:r>
      <w:r w:rsidRPr="00E3601D">
        <w:rPr>
          <w:sz w:val="10"/>
        </w:rPr>
        <w:t>*The corporate driven attempt to confront climate change almost exclusively by market (commodity) mechanisms; *</w:t>
      </w:r>
      <w:r w:rsidRPr="00E3601D">
        <w:rPr>
          <w:u w:val="single"/>
        </w:rPr>
        <w:t xml:space="preserve">The scramble for domination of resources </w:t>
      </w:r>
      <w:r w:rsidRPr="00E3601D">
        <w:rPr>
          <w:u w:val="single"/>
        </w:rPr>
        <w:lastRenderedPageBreak/>
        <w:t xml:space="preserve">and labor, and the escalating number of imperialist facilitated armed conflicts and attempts at regime change in Africa, Asia (including Central Asia) and Eastern Europe. </w:t>
      </w:r>
      <w:r w:rsidRPr="00E3601D">
        <w:rPr>
          <w:sz w:val="10"/>
        </w:rPr>
        <w:t xml:space="preserve">The capitalist system is demonstrating, day by day, that it no longer possesses the managerial capacity to absorb newly dislocated and displaced populations into the international working class (proletariat), and it is becoming harder and harder for the international ruling class to sustain the provision of material benefits that have traditionally been awarded to the most loyal subjects of capitalism’s global empire, namely the “native” working classes in Western Europe and settlers in projects like the U.S., Canada and Australia. </w:t>
      </w:r>
      <w:r w:rsidRPr="00ED5C9A">
        <w:rPr>
          <w:highlight w:val="cyan"/>
          <w:u w:val="single"/>
        </w:rPr>
        <w:t xml:space="preserve">When </w:t>
      </w:r>
      <w:r w:rsidRPr="00ED5C9A">
        <w:rPr>
          <w:u w:val="single"/>
        </w:rPr>
        <w:t>the</w:t>
      </w:r>
      <w:r w:rsidRPr="00E3601D">
        <w:rPr>
          <w:u w:val="single"/>
        </w:rPr>
        <w:t xml:space="preserve"> </w:t>
      </w:r>
      <w:r w:rsidRPr="00ED5C9A">
        <w:rPr>
          <w:highlight w:val="cyan"/>
          <w:u w:val="single"/>
        </w:rPr>
        <w:t>capitalist</w:t>
      </w:r>
      <w:r w:rsidRPr="00E3601D">
        <w:rPr>
          <w:u w:val="single"/>
        </w:rPr>
        <w:t xml:space="preserve"> </w:t>
      </w:r>
      <w:r w:rsidRPr="00ED5C9A">
        <w:rPr>
          <w:highlight w:val="cyan"/>
          <w:u w:val="single"/>
        </w:rPr>
        <w:t>system can’t expand and absorb</w:t>
      </w:r>
      <w:r w:rsidRPr="00E3601D">
        <w:rPr>
          <w:u w:val="single"/>
        </w:rPr>
        <w:t xml:space="preserve">, </w:t>
      </w:r>
      <w:r w:rsidRPr="00ED5C9A">
        <w:rPr>
          <w:highlight w:val="cyan"/>
          <w:u w:val="single"/>
        </w:rPr>
        <w:t>it must preserve itself by shifting towards “correction</w:t>
      </w:r>
      <w:r w:rsidRPr="00E3601D">
        <w:rPr>
          <w:u w:val="single"/>
        </w:rPr>
        <w:t xml:space="preserve"> and contraction” — excluding and if necessary </w:t>
      </w:r>
      <w:r w:rsidRPr="00ED5C9A">
        <w:rPr>
          <w:highlight w:val="cyan"/>
          <w:u w:val="single"/>
        </w:rPr>
        <w:t>disposing of all</w:t>
      </w:r>
      <w:r w:rsidRPr="00E3601D">
        <w:rPr>
          <w:u w:val="single"/>
        </w:rPr>
        <w:t xml:space="preserve"> the </w:t>
      </w:r>
      <w:r w:rsidRPr="00ED5C9A">
        <w:rPr>
          <w:highlight w:val="cyan"/>
          <w:u w:val="single"/>
        </w:rPr>
        <w:t>surpluses</w:t>
      </w:r>
      <w:r w:rsidRPr="00E3601D">
        <w:rPr>
          <w:u w:val="single"/>
        </w:rPr>
        <w:t xml:space="preserve"> </w:t>
      </w:r>
      <w:r w:rsidRPr="00ED5C9A">
        <w:rPr>
          <w:highlight w:val="cyan"/>
          <w:u w:val="single"/>
        </w:rPr>
        <w:t>that cannot be absorbed</w:t>
      </w:r>
      <w:r w:rsidRPr="00E3601D">
        <w:rPr>
          <w:u w:val="single"/>
        </w:rPr>
        <w:t xml:space="preserve"> or consumed at a profit. </w:t>
      </w:r>
      <w:r w:rsidRPr="00ED5C9A">
        <w:rPr>
          <w:highlight w:val="cyan"/>
          <w:u w:val="single"/>
        </w:rPr>
        <w:t xml:space="preserve">We are now </w:t>
      </w:r>
      <w:r w:rsidRPr="00D57EBE">
        <w:rPr>
          <w:u w:val="single"/>
        </w:rPr>
        <w:t>clearly i</w:t>
      </w:r>
      <w:r w:rsidRPr="00ED5C9A">
        <w:rPr>
          <w:highlight w:val="cyan"/>
          <w:u w:val="single"/>
        </w:rPr>
        <w:t>n an era of correction</w:t>
      </w:r>
      <w:r w:rsidRPr="00E3601D">
        <w:rPr>
          <w:u w:val="single"/>
        </w:rPr>
        <w:t xml:space="preserve"> and contraction that will have genocidal consequences for the surplus populations of the world if left unaddressed. </w:t>
      </w:r>
      <w:r w:rsidRPr="00E3601D">
        <w:rPr>
          <w:sz w:val="10"/>
        </w:rPr>
        <w:t xml:space="preserve">This dynamic brings us back to the U.S. and the crisis of jobs, mass incarceration and the escalating number of extrajudicial police killings confronting Black people. Return to the source </w:t>
      </w:r>
      <w:r w:rsidRPr="00E3601D">
        <w:rPr>
          <w:u w:val="single"/>
        </w:rPr>
        <w:t xml:space="preserve">The </w:t>
      </w:r>
      <w:r w:rsidRPr="00ED5C9A">
        <w:rPr>
          <w:highlight w:val="cyan"/>
          <w:u w:val="single"/>
        </w:rPr>
        <w:t>intersecting, oppressive systems of capitalism</w:t>
      </w:r>
      <w:r w:rsidRPr="00E3601D">
        <w:rPr>
          <w:u w:val="single"/>
        </w:rPr>
        <w:t xml:space="preserve">, colonialism, imperialism </w:t>
      </w:r>
      <w:r w:rsidRPr="00ED5C9A">
        <w:rPr>
          <w:highlight w:val="cyan"/>
          <w:u w:val="single"/>
        </w:rPr>
        <w:t>and</w:t>
      </w:r>
      <w:r w:rsidRPr="00E3601D">
        <w:rPr>
          <w:u w:val="single"/>
        </w:rPr>
        <w:t xml:space="preserve"> </w:t>
      </w:r>
      <w:r w:rsidRPr="00ED5C9A">
        <w:rPr>
          <w:highlight w:val="cyan"/>
          <w:u w:val="single"/>
        </w:rPr>
        <w:t>white supremacy</w:t>
      </w:r>
      <w:r w:rsidRPr="00E3601D">
        <w:rPr>
          <w:u w:val="single"/>
        </w:rPr>
        <w:t xml:space="preserve"> </w:t>
      </w:r>
      <w:r w:rsidRPr="00ED5C9A">
        <w:rPr>
          <w:highlight w:val="cyan"/>
          <w:u w:val="single"/>
        </w:rPr>
        <w:t>have</w:t>
      </w:r>
      <w:r w:rsidRPr="00E3601D">
        <w:rPr>
          <w:u w:val="single"/>
        </w:rPr>
        <w:t xml:space="preserve"> consistently tried to </w:t>
      </w:r>
      <w:r w:rsidRPr="00ED5C9A">
        <w:rPr>
          <w:highlight w:val="cyan"/>
          <w:u w:val="single"/>
        </w:rPr>
        <w:t>reduce Afrikan people to objects</w:t>
      </w:r>
      <w:r w:rsidRPr="00E3601D">
        <w:rPr>
          <w:u w:val="single"/>
        </w:rPr>
        <w:t xml:space="preserve">, tools, chattel and </w:t>
      </w:r>
      <w:r w:rsidRPr="00ED5C9A">
        <w:rPr>
          <w:highlight w:val="cyan"/>
          <w:u w:val="single"/>
        </w:rPr>
        <w:t xml:space="preserve">cheap </w:t>
      </w:r>
      <w:r w:rsidRPr="00D57EBE">
        <w:rPr>
          <w:highlight w:val="cyan"/>
          <w:u w:val="single"/>
        </w:rPr>
        <w:t>labor</w:t>
      </w:r>
      <w:r w:rsidRPr="00E3601D">
        <w:rPr>
          <w:u w:val="single"/>
        </w:rPr>
        <w:t>.</w:t>
      </w:r>
      <w:r w:rsidRPr="00E3601D">
        <w:rPr>
          <w:sz w:val="10"/>
        </w:rPr>
        <w:t xml:space="preserve"> Despite the systemic impositions and constraints these systems have tried to impose, Afrikan people never lost sight of their humanity, never lost sight of their own value and never conceded defeat.</w:t>
      </w:r>
    </w:p>
    <w:p w14:paraId="015B2142" w14:textId="77777777" w:rsidR="00DB063D" w:rsidRDefault="00DB063D" w:rsidP="00DB063D">
      <w:pPr>
        <w:pStyle w:val="Heading4"/>
      </w:pPr>
      <w:r>
        <w:t xml:space="preserve">I couldn’t find a card for this but a link in the block could be how the praxis of doing nothing but mourning allows for the continued sustenance of systems of capitalism, which is inherently unsustainable, and then the impact could be how clinging to systems of capitalism leads to fascism, which turns case since it justifies crackdown on marginalized populations. </w:t>
      </w:r>
    </w:p>
    <w:p w14:paraId="3774B0C1" w14:textId="667C6F29" w:rsidR="00633AB9" w:rsidRPr="00B722B3" w:rsidRDefault="00633AB9" w:rsidP="006871D0"/>
    <w:sectPr w:rsidR="00633AB9" w:rsidRPr="00B722B3"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66699" w14:textId="77777777" w:rsidR="00A8265C" w:rsidRDefault="00A8265C" w:rsidP="00E46E7E">
      <w:r>
        <w:separator/>
      </w:r>
    </w:p>
  </w:endnote>
  <w:endnote w:type="continuationSeparator" w:id="0">
    <w:p w14:paraId="2CE1BE0B" w14:textId="77777777" w:rsidR="00A8265C" w:rsidRDefault="00A8265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C67BD" w14:textId="77777777" w:rsidR="00A8265C" w:rsidRDefault="00A8265C" w:rsidP="00E46E7E">
      <w:r>
        <w:separator/>
      </w:r>
    </w:p>
  </w:footnote>
  <w:footnote w:type="continuationSeparator" w:id="0">
    <w:p w14:paraId="6F793654" w14:textId="77777777" w:rsidR="00A8265C" w:rsidRDefault="00A8265C" w:rsidP="00E46E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B63942"/>
    <w:multiLevelType w:val="hybridMultilevel"/>
    <w:tmpl w:val="C74E7E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2"/>
  </w:num>
  <w:num w:numId="3">
    <w:abstractNumId w:val="11"/>
  </w:num>
  <w:num w:numId="4">
    <w:abstractNumId w:val="14"/>
  </w:num>
  <w:num w:numId="5">
    <w:abstractNumId w:val="1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75AC"/>
    <w:rsid w:val="000140EC"/>
    <w:rsid w:val="00016A35"/>
    <w:rsid w:val="000C16B3"/>
    <w:rsid w:val="000C7DDD"/>
    <w:rsid w:val="001408C0"/>
    <w:rsid w:val="00143FD7"/>
    <w:rsid w:val="001463FB"/>
    <w:rsid w:val="001710E3"/>
    <w:rsid w:val="00172A80"/>
    <w:rsid w:val="00186DB7"/>
    <w:rsid w:val="001B3E3B"/>
    <w:rsid w:val="001D7626"/>
    <w:rsid w:val="002123F8"/>
    <w:rsid w:val="002613DA"/>
    <w:rsid w:val="00287C7A"/>
    <w:rsid w:val="002B5415"/>
    <w:rsid w:val="002B6353"/>
    <w:rsid w:val="002B68C8"/>
    <w:rsid w:val="002F35F4"/>
    <w:rsid w:val="002F3E28"/>
    <w:rsid w:val="002F40E6"/>
    <w:rsid w:val="00303E5B"/>
    <w:rsid w:val="00313226"/>
    <w:rsid w:val="0031425E"/>
    <w:rsid w:val="00325059"/>
    <w:rsid w:val="00357719"/>
    <w:rsid w:val="00374144"/>
    <w:rsid w:val="003B3EC7"/>
    <w:rsid w:val="003F42AF"/>
    <w:rsid w:val="004022B6"/>
    <w:rsid w:val="00412F6D"/>
    <w:rsid w:val="0042635A"/>
    <w:rsid w:val="00466B6F"/>
    <w:rsid w:val="004B3188"/>
    <w:rsid w:val="004B3DB3"/>
    <w:rsid w:val="004C63B5"/>
    <w:rsid w:val="004D461E"/>
    <w:rsid w:val="00517479"/>
    <w:rsid w:val="005A0BE5"/>
    <w:rsid w:val="005C0E1F"/>
    <w:rsid w:val="005E0D2B"/>
    <w:rsid w:val="005E2C99"/>
    <w:rsid w:val="00633AB9"/>
    <w:rsid w:val="0065150D"/>
    <w:rsid w:val="00672258"/>
    <w:rsid w:val="0067575B"/>
    <w:rsid w:val="006871D0"/>
    <w:rsid w:val="00692C26"/>
    <w:rsid w:val="006C65EC"/>
    <w:rsid w:val="006E7F5A"/>
    <w:rsid w:val="006F2D3D"/>
    <w:rsid w:val="00700835"/>
    <w:rsid w:val="00726F87"/>
    <w:rsid w:val="007333B9"/>
    <w:rsid w:val="007824B2"/>
    <w:rsid w:val="00791B7D"/>
    <w:rsid w:val="007A1C54"/>
    <w:rsid w:val="007A3515"/>
    <w:rsid w:val="007D7924"/>
    <w:rsid w:val="007E470C"/>
    <w:rsid w:val="007E5F71"/>
    <w:rsid w:val="00821415"/>
    <w:rsid w:val="0083768F"/>
    <w:rsid w:val="00895DE1"/>
    <w:rsid w:val="008A51EA"/>
    <w:rsid w:val="008C75AC"/>
    <w:rsid w:val="008E49CB"/>
    <w:rsid w:val="00903FFA"/>
    <w:rsid w:val="0091595A"/>
    <w:rsid w:val="009165EA"/>
    <w:rsid w:val="00946120"/>
    <w:rsid w:val="009545A6"/>
    <w:rsid w:val="009829F2"/>
    <w:rsid w:val="00993F61"/>
    <w:rsid w:val="009B0746"/>
    <w:rsid w:val="009C198B"/>
    <w:rsid w:val="009D207E"/>
    <w:rsid w:val="009E5822"/>
    <w:rsid w:val="009E691A"/>
    <w:rsid w:val="00A074CB"/>
    <w:rsid w:val="00A369C4"/>
    <w:rsid w:val="00A47986"/>
    <w:rsid w:val="00A814BB"/>
    <w:rsid w:val="00A8265C"/>
    <w:rsid w:val="00A91A24"/>
    <w:rsid w:val="00A9221C"/>
    <w:rsid w:val="00AC0E99"/>
    <w:rsid w:val="00AF1E67"/>
    <w:rsid w:val="00AF5046"/>
    <w:rsid w:val="00AF70D4"/>
    <w:rsid w:val="00B169A1"/>
    <w:rsid w:val="00B33E0C"/>
    <w:rsid w:val="00B34B25"/>
    <w:rsid w:val="00B45FE9"/>
    <w:rsid w:val="00B55D49"/>
    <w:rsid w:val="00B65E97"/>
    <w:rsid w:val="00B722B3"/>
    <w:rsid w:val="00B84180"/>
    <w:rsid w:val="00BD4D3E"/>
    <w:rsid w:val="00BE63EA"/>
    <w:rsid w:val="00C42A3C"/>
    <w:rsid w:val="00CD2C6D"/>
    <w:rsid w:val="00CF1A0F"/>
    <w:rsid w:val="00D36252"/>
    <w:rsid w:val="00D4330B"/>
    <w:rsid w:val="00D460F1"/>
    <w:rsid w:val="00D51B44"/>
    <w:rsid w:val="00D56656"/>
    <w:rsid w:val="00D6085D"/>
    <w:rsid w:val="00D66D57"/>
    <w:rsid w:val="00D74EF9"/>
    <w:rsid w:val="00D81480"/>
    <w:rsid w:val="00DA2E40"/>
    <w:rsid w:val="00DA5BF8"/>
    <w:rsid w:val="00DB063D"/>
    <w:rsid w:val="00DC71AA"/>
    <w:rsid w:val="00DD2FAB"/>
    <w:rsid w:val="00DE627C"/>
    <w:rsid w:val="00DF1850"/>
    <w:rsid w:val="00E46E7E"/>
    <w:rsid w:val="00E95631"/>
    <w:rsid w:val="00EA6D8B"/>
    <w:rsid w:val="00F1173B"/>
    <w:rsid w:val="00F45F2E"/>
    <w:rsid w:val="00F56B21"/>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B60435"/>
  <w14:defaultImageDpi w14:val="300"/>
  <w15:docId w15:val="{45E03CF8-5341-4B9E-A704-06AF990E7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814BB"/>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A814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814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814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A814B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814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14BB"/>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A814BB"/>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A814B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814B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814BB"/>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A814BB"/>
    <w:rPr>
      <w:rFonts w:ascii="Calibri" w:eastAsiaTheme="majorEastAsia" w:hAnsi="Calibri" w:cstheme="majorBidi"/>
      <w:b/>
      <w:iCs/>
      <w:sz w:val="26"/>
      <w:szCs w:val="22"/>
    </w:rPr>
  </w:style>
  <w:style w:type="paragraph" w:styleId="NoSpacing">
    <w:name w:val="No Spacing"/>
    <w:uiPriority w:val="1"/>
    <w:rsid w:val="00903FFA"/>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A814BB"/>
    <w:rPr>
      <w:b/>
      <w:bCs/>
      <w:sz w:val="26"/>
      <w:u w:val="none"/>
    </w:rPr>
  </w:style>
  <w:style w:type="character" w:customStyle="1" w:styleId="StyleBoldUnderline">
    <w:name w:val="Style Bold Underline"/>
    <w:aliases w:val="Underline,Style Underline,apple-style-span + 6 pt,Kern at 16 pt,Bold,Intense Emphasis1,Intense Emphasis2,HHeading 3 + 12 pt,Cards + Font: 12 pt Char,Intense Emphasis3,Style,Bold Cite Char,Citation Char Char Char,ci,c,Underline Char"/>
    <w:basedOn w:val="DefaultParagraphFont"/>
    <w:uiPriority w:val="6"/>
    <w:qFormat/>
    <w:rsid w:val="00A814BB"/>
    <w:rPr>
      <w:b w:val="0"/>
      <w:sz w:val="22"/>
      <w:u w:val="single"/>
    </w:rPr>
  </w:style>
  <w:style w:type="paragraph" w:styleId="DocumentMap">
    <w:name w:val="Document Map"/>
    <w:basedOn w:val="Normal"/>
    <w:link w:val="DocumentMapChar"/>
    <w:uiPriority w:val="99"/>
    <w:semiHidden/>
    <w:unhideWhenUsed/>
    <w:rsid w:val="00903FFA"/>
    <w:rPr>
      <w:rFonts w:ascii="Lucida Grande" w:hAnsi="Lucida Grande" w:cs="Lucida Grande"/>
    </w:rPr>
  </w:style>
  <w:style w:type="character" w:customStyle="1" w:styleId="DocumentMapChar">
    <w:name w:val="Document Map Char"/>
    <w:basedOn w:val="DefaultParagraphFont"/>
    <w:link w:val="DocumentMap"/>
    <w:uiPriority w:val="99"/>
    <w:semiHidden/>
    <w:rsid w:val="00903FFA"/>
    <w:rPr>
      <w:rFonts w:ascii="Lucida Grande" w:hAnsi="Lucida Grande" w:cs="Lucida Grande"/>
      <w:sz w:val="22"/>
    </w:rPr>
  </w:style>
  <w:style w:type="paragraph" w:styleId="ListParagraph">
    <w:name w:val="List Paragraph"/>
    <w:basedOn w:val="Normal"/>
    <w:uiPriority w:val="99"/>
    <w:qFormat/>
    <w:rsid w:val="00903FFA"/>
    <w:pPr>
      <w:ind w:left="720"/>
      <w:contextualSpacing/>
    </w:pPr>
  </w:style>
  <w:style w:type="paragraph" w:styleId="Header">
    <w:name w:val="header"/>
    <w:basedOn w:val="Normal"/>
    <w:link w:val="HeaderChar"/>
    <w:uiPriority w:val="99"/>
    <w:unhideWhenUsed/>
    <w:rsid w:val="00903FFA"/>
    <w:pPr>
      <w:tabs>
        <w:tab w:val="center" w:pos="4320"/>
        <w:tab w:val="right" w:pos="8640"/>
      </w:tabs>
    </w:pPr>
  </w:style>
  <w:style w:type="character" w:customStyle="1" w:styleId="HeaderChar">
    <w:name w:val="Header Char"/>
    <w:basedOn w:val="DefaultParagraphFont"/>
    <w:link w:val="Header"/>
    <w:uiPriority w:val="99"/>
    <w:rsid w:val="00903FFA"/>
    <w:rPr>
      <w:rFonts w:ascii="Calibri" w:hAnsi="Calibri"/>
      <w:sz w:val="22"/>
    </w:rPr>
  </w:style>
  <w:style w:type="paragraph" w:styleId="Footer">
    <w:name w:val="footer"/>
    <w:basedOn w:val="Normal"/>
    <w:link w:val="FooterChar"/>
    <w:uiPriority w:val="99"/>
    <w:unhideWhenUsed/>
    <w:rsid w:val="00903FFA"/>
    <w:pPr>
      <w:tabs>
        <w:tab w:val="center" w:pos="4320"/>
        <w:tab w:val="right" w:pos="8640"/>
      </w:tabs>
    </w:pPr>
  </w:style>
  <w:style w:type="character" w:customStyle="1" w:styleId="FooterChar">
    <w:name w:val="Footer Char"/>
    <w:basedOn w:val="DefaultParagraphFont"/>
    <w:link w:val="Footer"/>
    <w:uiPriority w:val="99"/>
    <w:rsid w:val="00903FFA"/>
    <w:rPr>
      <w:rFonts w:ascii="Calibri" w:hAnsi="Calibri"/>
      <w:sz w:val="22"/>
    </w:rPr>
  </w:style>
  <w:style w:type="character" w:styleId="PageNumber">
    <w:name w:val="page number"/>
    <w:basedOn w:val="DefaultParagraphFont"/>
    <w:uiPriority w:val="99"/>
    <w:semiHidden/>
    <w:unhideWhenUsed/>
    <w:rsid w:val="00903FFA"/>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uiPriority w:val="99"/>
    <w:unhideWhenUsed/>
    <w:rsid w:val="00A814BB"/>
    <w:rPr>
      <w:color w:val="auto"/>
      <w:u w:val="none"/>
    </w:rPr>
  </w:style>
  <w:style w:type="paragraph" w:customStyle="1" w:styleId="textbold">
    <w:name w:val="text bold"/>
    <w:basedOn w:val="Normal"/>
    <w:link w:val="Emphasis"/>
    <w:autoRedefine/>
    <w:uiPriority w:val="7"/>
    <w:qFormat/>
    <w:rsid w:val="00287C7A"/>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eastAsiaTheme="minorEastAsia"/>
      <w:b/>
      <w:iCs/>
      <w:szCs w:val="24"/>
      <w:u w:val="single"/>
    </w:rPr>
  </w:style>
  <w:style w:type="character" w:styleId="FollowedHyperlink">
    <w:name w:val="FollowedHyperlink"/>
    <w:basedOn w:val="DefaultParagraphFont"/>
    <w:uiPriority w:val="99"/>
    <w:semiHidden/>
    <w:unhideWhenUsed/>
    <w:rsid w:val="00A814BB"/>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57/s41296-018-00302-y%20--%20KLab21" TargetMode="External"/><Relationship Id="rId3" Type="http://schemas.openxmlformats.org/officeDocument/2006/relationships/settings" Target="settings.xml"/><Relationship Id="rId7" Type="http://schemas.openxmlformats.org/officeDocument/2006/relationships/hyperlink" Target="http://www.blackagendareport.com/black_study_black_strugg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96</TotalTime>
  <Pages>33</Pages>
  <Words>17811</Words>
  <Characters>101526</Characters>
  <Application>Microsoft Office Word</Application>
  <DocSecurity>0</DocSecurity>
  <Lines>846</Lines>
  <Paragraphs>238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dc:creator>
  <cp:keywords/>
  <dc:description/>
  <cp:lastModifiedBy>Kurt Fifelski</cp:lastModifiedBy>
  <cp:revision>28</cp:revision>
  <dcterms:created xsi:type="dcterms:W3CDTF">2021-07-07T01:37:00Z</dcterms:created>
  <dcterms:modified xsi:type="dcterms:W3CDTF">2021-07-08T13:59:00Z</dcterms:modified>
  <cp:category/>
</cp:coreProperties>
</file>