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30D9F" w14:textId="1D6A331D" w:rsidR="005D388F" w:rsidRPr="009601B1" w:rsidRDefault="009601B1" w:rsidP="009601B1">
      <w:pPr>
        <w:pStyle w:val="Heading1"/>
        <w:rPr>
          <w:lang w:val="es-ES"/>
        </w:rPr>
      </w:pPr>
      <w:proofErr w:type="spellStart"/>
      <w:r w:rsidRPr="009601B1">
        <w:rPr>
          <w:lang w:val="es-ES"/>
        </w:rPr>
        <w:t>Prolif</w:t>
      </w:r>
      <w:proofErr w:type="spellEnd"/>
      <w:r w:rsidRPr="009601B1">
        <w:rPr>
          <w:lang w:val="es-ES"/>
        </w:rPr>
        <w:t xml:space="preserve"> DA---TDI 2025</w:t>
      </w:r>
    </w:p>
    <w:p w14:paraId="08C16138" w14:textId="250537F5" w:rsidR="009601B1" w:rsidRPr="009601B1" w:rsidRDefault="009601B1" w:rsidP="009601B1">
      <w:pPr>
        <w:pStyle w:val="Heading1"/>
      </w:pPr>
      <w:r w:rsidRPr="009601B1">
        <w:lastRenderedPageBreak/>
        <w:t>NEG</w:t>
      </w:r>
    </w:p>
    <w:p w14:paraId="11216A07" w14:textId="39CF0725" w:rsidR="00CB638E" w:rsidRDefault="00CB638E" w:rsidP="009601B1">
      <w:pPr>
        <w:pStyle w:val="Heading2"/>
      </w:pPr>
      <w:r>
        <w:lastRenderedPageBreak/>
        <w:t>1NC</w:t>
      </w:r>
    </w:p>
    <w:p w14:paraId="1CC73682" w14:textId="6A5D57D1" w:rsidR="00CB638E" w:rsidRDefault="00CB638E" w:rsidP="00CB638E">
      <w:pPr>
        <w:pStyle w:val="Heading3"/>
      </w:pPr>
      <w:r>
        <w:lastRenderedPageBreak/>
        <w:t>Proliferation DA---1NC</w:t>
      </w:r>
    </w:p>
    <w:p w14:paraId="4678A4DA" w14:textId="77777777" w:rsidR="00CB638E" w:rsidRPr="007D5899" w:rsidRDefault="00CB638E" w:rsidP="00CB638E">
      <w:pPr>
        <w:pStyle w:val="Heading4"/>
      </w:pPr>
      <w:r w:rsidRPr="007D5899">
        <w:t>Proliferation risks are low now despite rising tensions across the globe.</w:t>
      </w:r>
    </w:p>
    <w:p w14:paraId="1D591A03" w14:textId="77777777" w:rsidR="00CB638E" w:rsidRPr="003A392C" w:rsidRDefault="00CB638E" w:rsidP="00CB638E">
      <w:pPr>
        <w:rPr>
          <w:rStyle w:val="Style13ptBold"/>
          <w:b w:val="0"/>
          <w:bCs w:val="0"/>
        </w:rPr>
      </w:pPr>
      <w:r>
        <w:rPr>
          <w:rStyle w:val="Style13ptBold"/>
        </w:rPr>
        <w:t xml:space="preserve">Miller 24 </w:t>
      </w:r>
      <w:r w:rsidRPr="007D5899">
        <w:t>[N</w:t>
      </w:r>
      <w:r w:rsidRPr="003A392C">
        <w:t>icholas Miller's research focuses on nuclear proliferation and international security. His book, </w:t>
      </w:r>
      <w:r w:rsidRPr="003A392C">
        <w:rPr>
          <w:i/>
          <w:iCs/>
        </w:rPr>
        <w:t xml:space="preserve">Stopping the Bomb: The Sources and Effectiveness of U.S. Nonproliferation </w:t>
      </w:r>
      <w:proofErr w:type="gramStart"/>
      <w:r w:rsidRPr="003A392C">
        <w:rPr>
          <w:i/>
          <w:iCs/>
        </w:rPr>
        <w:t>Policy, </w:t>
      </w:r>
      <w:r w:rsidRPr="003A392C">
        <w:t> was</w:t>
      </w:r>
      <w:proofErr w:type="gramEnd"/>
      <w:r w:rsidRPr="003A392C">
        <w:t xml:space="preserve"> published by Cornell University Press in 2018. The dissertation on which the book is based received the 2015 Helen Dwight Reid Award, awarded by the American Political Science Association for the best dissertation in international relations, law, and politics. It also won the 2015 Kenneth N. Waltz Prize, awarded for</w:t>
      </w:r>
      <w:r w:rsidRPr="007D5899">
        <w:t xml:space="preserve"> the best dissertation in the field of international security and arms control. (Nicholas Miller, “The Future of Nuclear Proliferation after the War in Ukraine”, Proliferation Papers, No. 67, </w:t>
      </w:r>
      <w:proofErr w:type="spellStart"/>
      <w:r w:rsidRPr="007D5899">
        <w:t>Ifri</w:t>
      </w:r>
      <w:proofErr w:type="spellEnd"/>
      <w:r w:rsidRPr="007D5899">
        <w:t xml:space="preserve">, April 2024). </w:t>
      </w:r>
      <w:hyperlink r:id="rId8" w:history="1">
        <w:r w:rsidRPr="007D5899">
          <w:rPr>
            <w:rStyle w:val="Hyperlink"/>
          </w:rPr>
          <w:t>https://www.ifri.org/sites/default/files/migrated_files/documents/atoms/files/ifri_miller_future_nuclear_proliferation_2024_0.pdf</w:t>
        </w:r>
      </w:hyperlink>
      <w:r w:rsidRPr="007D5899">
        <w:t xml:space="preserve">] </w:t>
      </w:r>
      <w:proofErr w:type="spellStart"/>
      <w:r w:rsidRPr="007D5899">
        <w:t>zk</w:t>
      </w:r>
      <w:proofErr w:type="spellEnd"/>
      <w:r w:rsidRPr="007D5899">
        <w:t xml:space="preserve"> @ TDI</w:t>
      </w:r>
    </w:p>
    <w:p w14:paraId="7E479E42" w14:textId="77777777" w:rsidR="00CB638E" w:rsidRDefault="00CB638E" w:rsidP="00CB638E">
      <w:r w:rsidRPr="00FD3FD7">
        <w:rPr>
          <w:sz w:val="16"/>
          <w:szCs w:val="16"/>
        </w:rPr>
        <w:t xml:space="preserve">Although there are many reasons to suspect that proliferation risks are growing, </w:t>
      </w:r>
      <w:r w:rsidRPr="00D43CF0">
        <w:t xml:space="preserve">the </w:t>
      </w:r>
      <w:r w:rsidRPr="005C5762">
        <w:rPr>
          <w:rStyle w:val="StyleUnderline"/>
        </w:rPr>
        <w:t xml:space="preserve">proliferation </w:t>
      </w:r>
      <w:r w:rsidRPr="00FD3FD7">
        <w:rPr>
          <w:rStyle w:val="StyleUnderline"/>
          <w:b/>
          <w:bCs/>
        </w:rPr>
        <w:t>environment</w:t>
      </w:r>
      <w:r w:rsidRPr="005C5762">
        <w:rPr>
          <w:rStyle w:val="StyleUnderline"/>
        </w:rPr>
        <w:t xml:space="preserve"> is </w:t>
      </w:r>
      <w:r w:rsidRPr="00FD3FD7">
        <w:rPr>
          <w:rStyle w:val="StyleUnderline"/>
          <w:b/>
          <w:bCs/>
        </w:rPr>
        <w:t>not</w:t>
      </w:r>
      <w:r w:rsidRPr="005C5762">
        <w:rPr>
          <w:rStyle w:val="StyleUnderline"/>
        </w:rPr>
        <w:t xml:space="preserve"> as </w:t>
      </w:r>
      <w:r w:rsidRPr="00FD3FD7">
        <w:rPr>
          <w:rStyle w:val="StyleUnderline"/>
          <w:b/>
          <w:bCs/>
        </w:rPr>
        <w:t>dire</w:t>
      </w:r>
      <w:r w:rsidRPr="005C5762">
        <w:rPr>
          <w:rStyle w:val="StyleUnderline"/>
        </w:rPr>
        <w:t xml:space="preserve"> as it seems.</w:t>
      </w:r>
      <w:r w:rsidRPr="00D43CF0">
        <w:t xml:space="preserve"> </w:t>
      </w:r>
      <w:r w:rsidRPr="00FD3FD7">
        <w:rPr>
          <w:sz w:val="16"/>
          <w:szCs w:val="16"/>
        </w:rPr>
        <w:t>Several of these factors are not new and have been effectively managed in the past without leading to widespread proliferation. First, the concern about US reliability goes back to the beginning of the Cold War, and even if US allies did consider acquiring nuclear capabilities as a response, the</w:t>
      </w:r>
      <w:r w:rsidRPr="00D43CF0">
        <w:t xml:space="preserve"> </w:t>
      </w:r>
      <w:r w:rsidRPr="005C5762">
        <w:rPr>
          <w:u w:val="single"/>
        </w:rPr>
        <w:t>American government</w:t>
      </w:r>
      <w:r w:rsidRPr="00D43CF0">
        <w:t xml:space="preserve"> </w:t>
      </w:r>
      <w:r w:rsidRPr="00FD3FD7">
        <w:rPr>
          <w:sz w:val="16"/>
          <w:szCs w:val="16"/>
        </w:rPr>
        <w:t>generally</w:t>
      </w:r>
      <w:r w:rsidRPr="00D43CF0">
        <w:t xml:space="preserve"> </w:t>
      </w:r>
      <w:r w:rsidRPr="005C5762">
        <w:rPr>
          <w:u w:val="single"/>
        </w:rPr>
        <w:t>effectively managed these concerns through</w:t>
      </w:r>
      <w:r w:rsidRPr="00D43CF0">
        <w:t xml:space="preserve"> </w:t>
      </w:r>
      <w:r w:rsidRPr="00FD3FD7">
        <w:rPr>
          <w:sz w:val="16"/>
          <w:szCs w:val="16"/>
        </w:rPr>
        <w:t>a combination of</w:t>
      </w:r>
      <w:r w:rsidRPr="00D43CF0">
        <w:t xml:space="preserve"> </w:t>
      </w:r>
      <w:r w:rsidRPr="005C5762">
        <w:rPr>
          <w:u w:val="single"/>
        </w:rPr>
        <w:t>coercion and reassurance.</w:t>
      </w:r>
      <w:r w:rsidRPr="00D43CF0">
        <w:t xml:space="preserve"> </w:t>
      </w:r>
      <w:r w:rsidRPr="00FD3FD7">
        <w:rPr>
          <w:sz w:val="16"/>
          <w:szCs w:val="16"/>
        </w:rPr>
        <w:t xml:space="preserve">In the same way, the failure of nuclear states to engage in a meaningful discussion on disarmament is not new, and qualitative and quantitative studies support the idea that US policies on arms control and disarmament were not a major factor in influencing whether key countries made commitments to the nonproliferation regime. The US and international community have also been able to </w:t>
      </w:r>
      <w:r w:rsidRPr="00FD3FD7">
        <w:rPr>
          <w:u w:val="single"/>
        </w:rPr>
        <w:t>manage proliferation consequences from conventional wars backed by nuclear deterrence</w:t>
      </w:r>
      <w:r w:rsidRPr="00FD3FD7">
        <w:rPr>
          <w:sz w:val="16"/>
          <w:szCs w:val="16"/>
        </w:rPr>
        <w:t>, as seen in the cases of Israel and Pakistan. Intense competition between great powers has been damaging to nonproliferation efforts in the past, but this depends on the degree to which the great powers prioritize nonproliferation vs. other geopolitical objectives. Consequently, even if the current security environment leads to more proliferation pressures, it can be preventable depending on the actions that great powers take.</w:t>
      </w:r>
      <w:r w:rsidRPr="00D43CF0">
        <w:t xml:space="preserve"> </w:t>
      </w:r>
      <w:r w:rsidRPr="00097568">
        <w:rPr>
          <w:u w:val="single"/>
        </w:rPr>
        <w:t>Other proliferation risk factors are more novel but are unlikely to be decisive in their impact.</w:t>
      </w:r>
      <w:r w:rsidRPr="00D43CF0">
        <w:t xml:space="preserve"> </w:t>
      </w:r>
      <w:r w:rsidRPr="00FD3FD7">
        <w:rPr>
          <w:sz w:val="16"/>
          <w:szCs w:val="16"/>
        </w:rPr>
        <w:t>For example, the decline of the American nuclear industry is mitigated by the limited rebound in the US nuclear industry, the increase of overall stringency of global safeguards, and the ability of the US to use alternative sources of leverage that can compensate. With respect to the TPNW,</w:t>
      </w:r>
      <w:r w:rsidRPr="00D43CF0">
        <w:t xml:space="preserve"> </w:t>
      </w:r>
      <w:r w:rsidRPr="00097568">
        <w:rPr>
          <w:u w:val="single"/>
        </w:rPr>
        <w:t>even if members</w:t>
      </w:r>
      <w:r w:rsidRPr="00D43CF0">
        <w:t xml:space="preserve"> </w:t>
      </w:r>
      <w:r w:rsidRPr="00FD3FD7">
        <w:rPr>
          <w:sz w:val="16"/>
          <w:szCs w:val="16"/>
        </w:rPr>
        <w:t>or other NNWS</w:t>
      </w:r>
      <w:r w:rsidRPr="00D43CF0">
        <w:t xml:space="preserve"> </w:t>
      </w:r>
      <w:r w:rsidRPr="00097568">
        <w:rPr>
          <w:u w:val="single"/>
        </w:rPr>
        <w:t>are frustrated with</w:t>
      </w:r>
      <w:r w:rsidRPr="00D43CF0">
        <w:t xml:space="preserve"> </w:t>
      </w:r>
      <w:r w:rsidRPr="00FD3FD7">
        <w:rPr>
          <w:sz w:val="16"/>
          <w:szCs w:val="16"/>
        </w:rPr>
        <w:t>the regime's</w:t>
      </w:r>
      <w:r w:rsidRPr="00D43CF0">
        <w:t xml:space="preserve"> </w:t>
      </w:r>
      <w:r w:rsidRPr="00097568">
        <w:rPr>
          <w:u w:val="single"/>
        </w:rPr>
        <w:t>withdrawal from the NPT</w:t>
      </w:r>
      <w:r w:rsidRPr="00D43CF0">
        <w:t xml:space="preserve"> </w:t>
      </w:r>
      <w:r w:rsidRPr="00FD3FD7">
        <w:rPr>
          <w:sz w:val="16"/>
          <w:szCs w:val="16"/>
        </w:rPr>
        <w:t>in protest,</w:t>
      </w:r>
      <w:r w:rsidRPr="00D43CF0">
        <w:t xml:space="preserve"> </w:t>
      </w:r>
      <w:r w:rsidRPr="00097568">
        <w:rPr>
          <w:u w:val="single"/>
        </w:rPr>
        <w:t xml:space="preserve">they would still face </w:t>
      </w:r>
      <w:r w:rsidRPr="00097568">
        <w:rPr>
          <w:b/>
          <w:bCs/>
          <w:u w:val="single"/>
        </w:rPr>
        <w:t>significant material costs</w:t>
      </w:r>
      <w:r w:rsidRPr="00097568">
        <w:rPr>
          <w:u w:val="single"/>
        </w:rPr>
        <w:t xml:space="preserve"> from the nuclear powers for failing to cooperate with the nonproliferation regime.</w:t>
      </w:r>
      <w:r w:rsidRPr="00D43CF0">
        <w:t xml:space="preserve"> </w:t>
      </w:r>
      <w:r w:rsidRPr="00FD3FD7">
        <w:rPr>
          <w:sz w:val="16"/>
          <w:szCs w:val="16"/>
        </w:rPr>
        <w:t>Also, it seems that because of the war in Ukraine, the</w:t>
      </w:r>
      <w:r w:rsidRPr="00D43CF0">
        <w:t xml:space="preserve"> </w:t>
      </w:r>
      <w:r w:rsidRPr="00FD3FD7">
        <w:rPr>
          <w:u w:val="single"/>
        </w:rPr>
        <w:t>European public understands</w:t>
      </w:r>
      <w:r w:rsidRPr="00D43CF0">
        <w:t xml:space="preserve"> </w:t>
      </w:r>
      <w:r w:rsidRPr="00FD3FD7">
        <w:rPr>
          <w:sz w:val="16"/>
          <w:szCs w:val="16"/>
        </w:rPr>
        <w:t>better</w:t>
      </w:r>
      <w:r w:rsidRPr="00D43CF0">
        <w:t xml:space="preserve"> </w:t>
      </w:r>
      <w:r w:rsidRPr="00097568">
        <w:rPr>
          <w:u w:val="single"/>
        </w:rPr>
        <w:t>why the nuclear umbrella is important for their security</w:t>
      </w:r>
      <w:r w:rsidRPr="00FD3FD7">
        <w:rPr>
          <w:sz w:val="16"/>
          <w:szCs w:val="16"/>
        </w:rPr>
        <w:t>, as the integration of Finland and Sweden in the North Atlantic Treaty Organization (NATO) demonstrates. This could make it less likely for European countries to support the TPNW. On the other hand, the erosion in the efficiency of US sanctions and diplomacy is an important risk factor for proliferation pressures, as states learn how to insulate their economies from coercion or are unwilling to make deals with an American government they view as untrustworthy.</w:t>
      </w:r>
      <w:r w:rsidRPr="00D43CF0">
        <w:t xml:space="preserve"> </w:t>
      </w:r>
      <w:r w:rsidRPr="00097568">
        <w:rPr>
          <w:u w:val="single"/>
        </w:rPr>
        <w:t xml:space="preserve">Overall, </w:t>
      </w:r>
      <w:r w:rsidRPr="00097568">
        <w:rPr>
          <w:b/>
          <w:bCs/>
          <w:u w:val="single"/>
        </w:rPr>
        <w:t xml:space="preserve">the odds of a </w:t>
      </w:r>
      <w:r w:rsidRPr="00097568">
        <w:rPr>
          <w:u w:val="single"/>
        </w:rPr>
        <w:t>significant</w:t>
      </w:r>
      <w:r w:rsidRPr="00097568">
        <w:rPr>
          <w:b/>
          <w:bCs/>
          <w:u w:val="single"/>
        </w:rPr>
        <w:t xml:space="preserve"> surge in prolif</w:t>
      </w:r>
      <w:r w:rsidRPr="00097568">
        <w:rPr>
          <w:u w:val="single"/>
        </w:rPr>
        <w:t xml:space="preserve">eration </w:t>
      </w:r>
      <w:r w:rsidRPr="00097568">
        <w:rPr>
          <w:b/>
          <w:bCs/>
          <w:u w:val="single"/>
        </w:rPr>
        <w:t>are low</w:t>
      </w:r>
      <w:r w:rsidRPr="00097568">
        <w:rPr>
          <w:u w:val="single"/>
        </w:rPr>
        <w:t xml:space="preserve">er than many analysts suggest, as the US and the international community have a </w:t>
      </w:r>
      <w:r w:rsidRPr="00097568">
        <w:rPr>
          <w:b/>
          <w:bCs/>
          <w:u w:val="single"/>
        </w:rPr>
        <w:t>long</w:t>
      </w:r>
      <w:r w:rsidRPr="00097568">
        <w:rPr>
          <w:u w:val="single"/>
        </w:rPr>
        <w:t xml:space="preserve"> track </w:t>
      </w:r>
      <w:r w:rsidRPr="00097568">
        <w:rPr>
          <w:b/>
          <w:bCs/>
          <w:u w:val="single"/>
        </w:rPr>
        <w:t xml:space="preserve">record of </w:t>
      </w:r>
      <w:r w:rsidRPr="00FD3FD7">
        <w:rPr>
          <w:b/>
          <w:bCs/>
          <w:u w:val="single"/>
        </w:rPr>
        <w:t>success</w:t>
      </w:r>
      <w:r w:rsidRPr="00097568">
        <w:rPr>
          <w:u w:val="single"/>
        </w:rPr>
        <w:t xml:space="preserve">fully slowing proliferation, even in the </w:t>
      </w:r>
      <w:r w:rsidRPr="00FD3FD7">
        <w:rPr>
          <w:b/>
          <w:bCs/>
          <w:u w:val="single"/>
        </w:rPr>
        <w:t>presence of many</w:t>
      </w:r>
      <w:r w:rsidRPr="00097568">
        <w:rPr>
          <w:u w:val="single"/>
        </w:rPr>
        <w:t xml:space="preserve"> of the </w:t>
      </w:r>
      <w:r w:rsidRPr="00FD3FD7">
        <w:rPr>
          <w:b/>
          <w:bCs/>
          <w:u w:val="single"/>
        </w:rPr>
        <w:t>risk factors</w:t>
      </w:r>
      <w:r w:rsidRPr="00097568">
        <w:rPr>
          <w:u w:val="single"/>
        </w:rPr>
        <w:t xml:space="preserve"> that face the world today.</w:t>
      </w:r>
      <w:r w:rsidRPr="00D43CF0">
        <w:t xml:space="preserve"> </w:t>
      </w:r>
      <w:r w:rsidRPr="00FD3FD7">
        <w:rPr>
          <w:sz w:val="16"/>
          <w:szCs w:val="16"/>
        </w:rPr>
        <w:t>Still, there are specific reasons for concern, particularly the deterioration of the global security environment and enhanced great power competition and the reduced effectiveness of the US in enforcing sanctions and making deals.</w:t>
      </w:r>
    </w:p>
    <w:p w14:paraId="450AB2C2" w14:textId="3567BC95" w:rsidR="00CB638E" w:rsidRDefault="00CB638E" w:rsidP="00CB638E">
      <w:pPr>
        <w:pStyle w:val="Heading4"/>
      </w:pPr>
      <w:r>
        <w:t>[INSERT LINK]</w:t>
      </w:r>
    </w:p>
    <w:p w14:paraId="3611C49E" w14:textId="77777777" w:rsidR="00CB638E" w:rsidRDefault="00CB638E" w:rsidP="00CB638E">
      <w:pPr>
        <w:pStyle w:val="Heading4"/>
      </w:pPr>
      <w:r>
        <w:t xml:space="preserve">Nuclear proliferation increases risk of </w:t>
      </w:r>
      <w:proofErr w:type="spellStart"/>
      <w:r>
        <w:t>miscalc</w:t>
      </w:r>
      <w:proofErr w:type="spellEnd"/>
      <w:r>
        <w:t xml:space="preserve">, accidents or intentional use, while taking away focus </w:t>
      </w:r>
      <w:proofErr w:type="gramStart"/>
      <w:r>
        <w:t>towards</w:t>
      </w:r>
      <w:proofErr w:type="gramEnd"/>
      <w:r>
        <w:t xml:space="preserve"> energy shift key to climate change. </w:t>
      </w:r>
    </w:p>
    <w:p w14:paraId="62B0A5E2" w14:textId="77777777" w:rsidR="00CB638E" w:rsidRPr="00E10E37" w:rsidRDefault="00CB638E" w:rsidP="00CB638E">
      <w:r w:rsidRPr="00E10E37">
        <w:rPr>
          <w:rFonts w:eastAsiaTheme="majorEastAsia" w:cstheme="majorBidi"/>
          <w:b/>
          <w:iCs/>
          <w:sz w:val="26"/>
        </w:rPr>
        <w:t xml:space="preserve">Cousins and </w:t>
      </w:r>
      <w:proofErr w:type="spellStart"/>
      <w:r w:rsidRPr="00E10E37">
        <w:rPr>
          <w:rFonts w:eastAsiaTheme="majorEastAsia" w:cstheme="majorBidi"/>
          <w:b/>
          <w:iCs/>
          <w:sz w:val="26"/>
        </w:rPr>
        <w:t>zale</w:t>
      </w:r>
      <w:proofErr w:type="spellEnd"/>
      <w:r w:rsidRPr="00E10E37">
        <w:rPr>
          <w:rFonts w:eastAsiaTheme="majorEastAsia" w:cstheme="majorBidi"/>
          <w:b/>
          <w:iCs/>
          <w:sz w:val="26"/>
        </w:rPr>
        <w:t xml:space="preserve"> 25</w:t>
      </w:r>
      <w:r w:rsidRPr="00E10E37">
        <w:t>, (</w:t>
      </w:r>
      <w:r>
        <w:t xml:space="preserve">Lorne Michael Cousins, Porter Zale, </w:t>
      </w:r>
      <w:r w:rsidRPr="00E10E37">
        <w:t xml:space="preserve">Sustainability Directory, </w:t>
      </w:r>
      <w:r>
        <w:t>4-25-25</w:t>
      </w:r>
      <w:r w:rsidRPr="00E10E37">
        <w:t>, "Why Should Nuclear Proliferation Be a Concern? → Question," Energy → Sustainability Directory, https://energy.sustainability-directory.com/question/why-should-nuclear-proliferation-be-a-concern/) /HW OF</w:t>
      </w:r>
      <w:r>
        <w:t xml:space="preserve"> @ TDI</w:t>
      </w:r>
    </w:p>
    <w:p w14:paraId="4B73D727" w14:textId="6BF2B5ED" w:rsidR="00CB638E" w:rsidRPr="00CB638E" w:rsidRDefault="00CB638E" w:rsidP="00CB638E">
      <w:pPr>
        <w:rPr>
          <w:sz w:val="16"/>
        </w:rPr>
      </w:pPr>
      <w:r w:rsidRPr="00CB638E">
        <w:rPr>
          <w:sz w:val="16"/>
        </w:rPr>
        <w:lastRenderedPageBreak/>
        <w:t xml:space="preserve">Understanding why nuclear proliferation causes significant worry begins with recognizing the sheer destructive capacity inherent in nuclear weapons. Unlike conventional arms, these devices possess an unparalleled ability to unleash devastation across vast areas, impacting human life, infrastructure, and natural environments on a catastrophic scale. The energy released in a nuclear detonation originates from altering the nucleus of an atom, a process releasing exponentially more energy than chemical reactions driving traditional explosives. This immense power, when weaponized and multiplied across multiple states, introduces a unique and terrifying instability into the global security landscape. From the perspective of energy in sustainability, the pursuit of nuclear weapons inherently diverts vast resources → financial, intellectual, and material → that could otherwise contribute to building resilient and sustainable energy systems. Nations grappling with the significant costs associated with developing, maintaining, or acquiring nuclear capabilities face a reduced capacity to invest in renewable </w:t>
      </w:r>
      <w:proofErr w:type="spellStart"/>
      <w:r w:rsidRPr="00CB638E">
        <w:rPr>
          <w:sz w:val="16"/>
        </w:rPr>
        <w:t>energyMeaning</w:t>
      </w:r>
      <w:proofErr w:type="spellEnd"/>
      <w:r w:rsidRPr="00CB638E">
        <w:rPr>
          <w:sz w:val="16"/>
        </w:rPr>
        <w:t xml:space="preserve"> → Energy from sources that replenish naturally, offering a sustainable alternative to fossil fuels. infrastructure, efficiency improvements, or climate change adaptation measures. This represents a direct opportunity cost, steering resources away from critical pathways necessary for long-term global well-being and ecological balance. </w:t>
      </w:r>
      <w:r w:rsidRPr="00B65D12">
        <w:rPr>
          <w:rStyle w:val="StyleUnderline"/>
        </w:rPr>
        <w:t>Nuclear proliferation poses a fundamental threat to the sustainable use of resources and the pursuit of a peaceful global energy transition.</w:t>
      </w:r>
      <w:r>
        <w:rPr>
          <w:rStyle w:val="StyleUnderline"/>
        </w:rPr>
        <w:t xml:space="preserve"> </w:t>
      </w:r>
      <w:r w:rsidRPr="00CB638E">
        <w:rPr>
          <w:sz w:val="16"/>
        </w:rPr>
        <w:t xml:space="preserve">Furthermore, the very technologies and materials used in nuclear weapons programs often overlap with civilian nuclear energy pursuits. The production of highly enriched uranium or plutonium, necessary components for bombs, are also byproducts or requirements of certain types of nuclear power reactors and fuel cycles. This dual-use nature creates an inherent risk → the potential diversion of civilian nuclear materials or knowledge towards military applications. As more countries develop nuclear power programs to meet energy demands, particularly in the face of climate change pressures, the global stockpile of sensitive nuclear materials increases, expanding the potential pool for diversion if safeguards are insufficient or political conditions deteriorate. Uranium Enrichment is a key process increasing the concentration of uranium-235, vital for both nuclear fuel and weapons. Plutonium Separation involves extracting plutonium from spent nuclear fuel, another material used for weapons construction. Dual-use Technologies refers to equipment and knowledge applicable to both peaceful nuclear energy generation and weapons programs. The environmental consequences of potential nuclear conflict extend far beyond the immediate blast zones. Radioactive fallout, carried by winds, can contaminate soil, water, and air over immense distances, rendering areas uninhabitable for generations and disrupting agricultural systems. The long-term health impacts of radiation exposure are severe and enduring, affecting populations downwind and downstream from contaminated sites. Such contamination severely compromises the ability of ecosystems to recover and of human societies to sustainably manage their environment and resources. Even the testing of nuclear weapons, historically, has left a troubling legacy of environmental damage and human suffering, often disproportionately affecting indigenous populations and island nations. These tests released significant amounts of radiation into the atmosphere and oceans, illustrating the broad ecological footprint of nuclear activities even when not deployed in conflict. Preventing the spread of these capabilities limits the potential for such devastating environmental harm to occur, whether accidentally, intentionally, or through irresponsible testing. Depicting sustainable energy solutions, this abstract image presents a luminous golden flow encased within a polished blue form, representing energy innovation and efficiency. The circular design suggests a circular economy approach to resource management, vital for environmental conservation. This visually arresting piece emphasizes the importance of energy transition towards clean energy and renewable resources within global power systems. How Does Proliferation Impact Energy Security? The relationship between </w:t>
      </w:r>
      <w:r w:rsidRPr="00B65D12">
        <w:rPr>
          <w:rStyle w:val="StyleUnderline"/>
        </w:rPr>
        <w:t>nuclear proliferation</w:t>
      </w:r>
      <w:r w:rsidRPr="00CB638E">
        <w:rPr>
          <w:sz w:val="16"/>
        </w:rPr>
        <w:t xml:space="preserve"> and energy </w:t>
      </w:r>
      <w:proofErr w:type="spellStart"/>
      <w:r w:rsidRPr="00CB638E">
        <w:rPr>
          <w:sz w:val="16"/>
        </w:rPr>
        <w:t>securityMeaning</w:t>
      </w:r>
      <w:proofErr w:type="spellEnd"/>
      <w:r w:rsidRPr="00CB638E">
        <w:rPr>
          <w:sz w:val="16"/>
        </w:rPr>
        <w:t xml:space="preserve"> → Energy security, within a sustainability framework, signifies the reliable availability of energy resources at an affordable cost, while concurrently minimizing environmental impact and ensuring long-term resource viability for future generations. is complex and deeply intertwined. For countries seeking nuclear weapons, energy security can sometimes be cited as a justification for pursuing nuclear </w:t>
      </w:r>
      <w:proofErr w:type="spellStart"/>
      <w:r w:rsidRPr="00CB638E">
        <w:rPr>
          <w:sz w:val="16"/>
        </w:rPr>
        <w:t>energyMeaning</w:t>
      </w:r>
      <w:proofErr w:type="spellEnd"/>
      <w:r w:rsidRPr="00CB638E">
        <w:rPr>
          <w:sz w:val="16"/>
        </w:rPr>
        <w:t xml:space="preserve"> → Energy from controlled nuclear reactions. programs, which in turn can provide a cover or pathway to acquiring weapons-grade material. The argument often revolves around reducing dependence on external energy sources, particularly fossil fuels, for reasons of national security and economic stability. However, the </w:t>
      </w:r>
      <w:r w:rsidRPr="00E10E37">
        <w:rPr>
          <w:rStyle w:val="StyleUnderline"/>
        </w:rPr>
        <w:t xml:space="preserve">international </w:t>
      </w:r>
      <w:r w:rsidRPr="00E10E37">
        <w:rPr>
          <w:rStyle w:val="Emphasis"/>
        </w:rPr>
        <w:t>suspicion</w:t>
      </w:r>
      <w:r w:rsidRPr="00E10E37">
        <w:rPr>
          <w:rStyle w:val="StyleUnderline"/>
        </w:rPr>
        <w:t xml:space="preserve"> and potential for </w:t>
      </w:r>
      <w:r w:rsidRPr="00E10E37">
        <w:rPr>
          <w:rStyle w:val="Emphasis"/>
        </w:rPr>
        <w:t>sanctions</w:t>
      </w:r>
      <w:r w:rsidRPr="00E10E37">
        <w:rPr>
          <w:rStyle w:val="StyleUnderline"/>
        </w:rPr>
        <w:t xml:space="preserve"> accompanying proliferation activities can paradoxically </w:t>
      </w:r>
      <w:r w:rsidRPr="00E10E37">
        <w:rPr>
          <w:rStyle w:val="Emphasis"/>
        </w:rPr>
        <w:t>undermine</w:t>
      </w:r>
      <w:r w:rsidRPr="00E10E37">
        <w:rPr>
          <w:rStyle w:val="StyleUnderline"/>
        </w:rPr>
        <w:t xml:space="preserve"> a nation’s </w:t>
      </w:r>
      <w:r w:rsidRPr="00E10E37">
        <w:rPr>
          <w:rStyle w:val="Emphasis"/>
        </w:rPr>
        <w:t>energy security</w:t>
      </w:r>
      <w:r w:rsidRPr="00E10E37">
        <w:rPr>
          <w:rStyle w:val="StyleUnderline"/>
        </w:rPr>
        <w:t xml:space="preserve"> by limiting access to technology, trade, and investment</w:t>
      </w:r>
      <w:r w:rsidRPr="00B65D12">
        <w:rPr>
          <w:rStyle w:val="StyleUnderline"/>
        </w:rPr>
        <w:t xml:space="preserve"> necessary for a diversified and robust energy infrastructure.</w:t>
      </w:r>
      <w:r>
        <w:rPr>
          <w:rStyle w:val="StyleUnderline"/>
        </w:rPr>
        <w:t xml:space="preserve"> </w:t>
      </w:r>
      <w:r w:rsidRPr="00CB638E">
        <w:rPr>
          <w:sz w:val="16"/>
        </w:rPr>
        <w:t xml:space="preserve">Against a somber twilight sky, twin cooling towers from a nuclear power plant billow white steam, representing continuous sustainable energy generation and a shift towards a decarbonized future. The imposing structures stand as testaments to low-carbon energy solutions, a critical infrastructure for combating climate change and ensuring energy security. This scene highlights the role of nuclear power in the sustainable energy mix, aiming for energy efficiency and reduced carbon emissions. The Fuel Cycle and Diversion Risks The nuclear fuel </w:t>
      </w:r>
      <w:proofErr w:type="spellStart"/>
      <w:r w:rsidRPr="00CB638E">
        <w:rPr>
          <w:sz w:val="16"/>
        </w:rPr>
        <w:t>cycleMeaning</w:t>
      </w:r>
      <w:proofErr w:type="spellEnd"/>
      <w:r w:rsidRPr="00CB638E">
        <w:rPr>
          <w:sz w:val="16"/>
        </w:rPr>
        <w:t xml:space="preserve"> → The fuel cycle represents the complete series of stages involved in utilizing fuel, starting from resource extraction or sourcing and extending through processing, energy generation, and ultimately to waste management or recycling. involves multiple stages, from uranium mining and enrichment to fuel fabrication, power generation, and spent fuel reprocessing or disposal. At various points in this cycle, particularly enrichment and reprocessing, materials can be diverted from peaceful use to weapons production. Ensuring strong international oversight through organizations like the International Atomic Energy </w:t>
      </w:r>
      <w:proofErr w:type="spellStart"/>
      <w:r w:rsidRPr="00CB638E">
        <w:rPr>
          <w:sz w:val="16"/>
        </w:rPr>
        <w:t>AgencyMeaning</w:t>
      </w:r>
      <w:proofErr w:type="spellEnd"/>
      <w:r w:rsidRPr="00CB638E">
        <w:rPr>
          <w:sz w:val="16"/>
        </w:rPr>
        <w:t xml:space="preserve"> → The IAEA promotes safe, secure, peaceful uses of nuclear science for global peace and sustainable development. (IAEA) is vital, yet challenges remain in verifying declared activities and detecting covert programs</w:t>
      </w:r>
      <w:r w:rsidRPr="00B65D12">
        <w:rPr>
          <w:rStyle w:val="StyleUnderline"/>
        </w:rPr>
        <w:t>. A proliferated world would face a vastly increased challenge in monitoring and securing sensitive nuclear materials globally.</w:t>
      </w:r>
      <w:r>
        <w:rPr>
          <w:rStyle w:val="StyleUnderline"/>
        </w:rPr>
        <w:t xml:space="preserve"> </w:t>
      </w:r>
      <w:r w:rsidRPr="00CB638E">
        <w:rPr>
          <w:sz w:val="16"/>
        </w:rPr>
        <w:t xml:space="preserve">Captured in a ground level macro perspective are natural resources showcasing sustainable biomass energy possibilities through decomposition. Dried organic layers interspersed with pebbles and darker detritus suggest the raw material foundation for renewable energy generation. The image highlights energy conservation potential and the eco-friendly aspect of biomass as a carbon footprint reducer, aligned with climate change mitigation strategies. Intermediate Moving beyond the basic threats, examining nuclear proliferation concerns requires understanding the interconnected web of international relations, technology control regimes, and the complex motivations driving states. The </w:t>
      </w:r>
      <w:r w:rsidRPr="00B65D12">
        <w:rPr>
          <w:rStyle w:val="StyleUnderline"/>
        </w:rPr>
        <w:t xml:space="preserve">proliferation of nuclear </w:t>
      </w:r>
      <w:r w:rsidRPr="00B65D12">
        <w:rPr>
          <w:rStyle w:val="StyleUnderline"/>
        </w:rPr>
        <w:lastRenderedPageBreak/>
        <w:t xml:space="preserve">weapons capabilities introduces significant instability into international politics. It increases the probability of nuclear war, whether through </w:t>
      </w:r>
      <w:r w:rsidRPr="00B65D12">
        <w:rPr>
          <w:rStyle w:val="Emphasis"/>
        </w:rPr>
        <w:t>miscalculation, accident, or intentional action</w:t>
      </w:r>
      <w:r w:rsidRPr="00B65D12">
        <w:rPr>
          <w:rStyle w:val="StyleUnderline"/>
        </w:rPr>
        <w:t xml:space="preserve">. Each additional state possessing these weapons </w:t>
      </w:r>
      <w:r w:rsidRPr="00B65D12">
        <w:rPr>
          <w:rStyle w:val="Emphasis"/>
        </w:rPr>
        <w:t>raises</w:t>
      </w:r>
      <w:r w:rsidRPr="00B65D12">
        <w:rPr>
          <w:rStyle w:val="StyleUnderline"/>
        </w:rPr>
        <w:t xml:space="preserve"> the chances of a </w:t>
      </w:r>
      <w:r w:rsidRPr="00B65D12">
        <w:rPr>
          <w:rStyle w:val="Emphasis"/>
        </w:rPr>
        <w:t>regional conflict escalating</w:t>
      </w:r>
      <w:r w:rsidRPr="00B65D12">
        <w:rPr>
          <w:rStyle w:val="StyleUnderline"/>
        </w:rPr>
        <w:t xml:space="preserve"> to nuclear levels, carrying consequences that would not be confined by national borders, particularly in terms of environmental catastrophe and disruption to global systems, including energy supplies and climate efforts.</w:t>
      </w:r>
      <w:r>
        <w:rPr>
          <w:rStyle w:val="StyleUnderline"/>
        </w:rPr>
        <w:t xml:space="preserve"> </w:t>
      </w:r>
      <w:r w:rsidRPr="00CB638E">
        <w:rPr>
          <w:sz w:val="16"/>
        </w:rPr>
        <w:t>The existing non-proliferation treaty (</w:t>
      </w:r>
      <w:r w:rsidRPr="00B65D12">
        <w:rPr>
          <w:rStyle w:val="StyleUnderline"/>
        </w:rPr>
        <w:t>NPT</w:t>
      </w:r>
      <w:r w:rsidRPr="00CB638E">
        <w:rPr>
          <w:sz w:val="16"/>
        </w:rPr>
        <w:t xml:space="preserve">) regime, while imperfect, represents a global consensus on preventing the spread of nuclear weapons technology, promoting peaceful uses of nuclear energy, and pursuing nuclear disarmament. </w:t>
      </w:r>
      <w:r w:rsidRPr="00B65D12">
        <w:rPr>
          <w:rStyle w:val="StyleUnderline"/>
        </w:rPr>
        <w:t>Proliferation challenges this regime by weakening its norms and increasing the risk of cascading proliferation as neighboring states seek their own capabilities for perceived security. A breakdown of non-proliferation norms would have profound implications for energy cooperation</w:t>
      </w:r>
      <w:r w:rsidRPr="00CB638E">
        <w:rPr>
          <w:sz w:val="16"/>
        </w:rPr>
        <w:t xml:space="preserve">, potentially hindering access to civilian nuclear technology for legitimate energy purposes and increasing tensions over energy resources in strategically vital regions. </w:t>
      </w:r>
      <w:r w:rsidRPr="00B65D12">
        <w:rPr>
          <w:rStyle w:val="StyleUnderline"/>
        </w:rPr>
        <w:t>The proliferation challenge weakens international norms designed to prevent the spread of nuclear weapons and promote peaceful energy uses.</w:t>
      </w:r>
      <w:r>
        <w:rPr>
          <w:rStyle w:val="StyleUnderline"/>
        </w:rPr>
        <w:t xml:space="preserve"> </w:t>
      </w:r>
      <w:r w:rsidRPr="00CB638E">
        <w:rPr>
          <w:sz w:val="16"/>
        </w:rPr>
        <w:t xml:space="preserve">Consider the economic implications from an energy sustainability viewpoint. Nations diverting substantial portions of their GDP towards nuclear weapons programs necessarily reduce the capital available for investment in green technologies, sustainable infrastructure, education, and healthcare → all foundational elements of sustainable development. This reallocation of resources not only stunts domestic progress but also removes potential funding from global initiatives aimed at tackling shared sustainability challenges like climate change mitigation or adaptation. The cost of proliferation is not just in military budgets; it’s measured in lost opportunities for a more sustainable future. Furthermore, the link between civilian nuclear energy programs and potential weapons pathways poses a specific dilemma for sustainability policy. Nuclear energy is often proposed as a low-carbon alternative to fossil fuels, crucial for addressing climate change. However, its expansion increases the global inventory of nuclear materials and facilities, potentially broadening the pathways to proliferation if not managed with the strictest safeguards. Striking the right balance between promoting peaceful nuclear energy use for climate goals and preventing the spread of weapons capabilities is a critical challenge at the intersection of energy policy, security, and sustainability. International Atomic Energy Agency (IAEA) monitors nuclear programs globally, applying safeguards to verify peaceful use. Nuclear Security measures aim to prevent nuclear materials and facilities from being used for malicious purposes. Spent Fuel Management poses long-term environmental and security challenges requiring secure storage or disposal. </w:t>
      </w:r>
      <w:r w:rsidRPr="00B65D12">
        <w:rPr>
          <w:rStyle w:val="StyleUnderline"/>
        </w:rPr>
        <w:t>Regional proliferation dynamics create significant insecurity</w:t>
      </w:r>
      <w:r w:rsidRPr="00CB638E">
        <w:rPr>
          <w:sz w:val="16"/>
        </w:rPr>
        <w:t xml:space="preserve">. When one state acquires nuclear weapons, neighboring states may feel compelled to do the same, triggering an arms race. Such regional arms races are inherently unstable, increasing tensions, military spending, and the likelihood of crisis escalation. This heightened state of tension can disrupt regional cooperation on shared environmental challenges, resource management, and infrastructure projects essential for sustainable development, including cross-border energy grids or shared water resource initiatives. Cracked blue and golden spheres are positioned on a dark surface, acting as a visual metaphor for the fragility of current energy infrastructure and dwindling resource availability highlighting resource scarcity. The fractures symbolize the environmental impact of unsustainable energy consumption and the pressing need for energy transition and a pivot to renewable energy. This poignant image emphasizes critical issues like climate change, energy security, and resource depletion within the context of sustainable development goals and the pursuit of ecological balance through improved resource management and decarbonization efforts for a circular economy model, moving away from fossil fuels. Can Nuclear Energy Be Separated from Weapons Risk? The question of whether nuclear energy can be truly divorced from weapons risk remains a central debate in the context of global sustainability. Proponents of nuclear power emphasize technological advancements in reactor designs and fuel cycles, such as Small Modular Reactors (SMRs) or advanced reprocessing techniques, that they argue could reduce proliferation risks by minimizing or altering the types of fissile material produced. They also point to stringent international safeguards and physical security measures in states with established civilian programs. Abstract industrial blocks in metallic grays and coppers portray sustainable energy grids within an urban environment highlighting resource management and energy efficiency. The textured surfaces suggest a focus on cleaner technology and renewable resources crucial for a low carbon economy. This conceptual design emphasizes the energy transition away from fossil fuels within the built environment promoting sustainable development and environmental impact reduction through decarbonization strategies. Technical Solutions and Policy Challenges Technical fixes, while valuable, face limitations. The fundamental physics of fission remain the same, and certain materials like plutonium and highly enriched uranium are inherently dangerous in the wrong hands. Policy challenges are perhaps more significant. The effectiveness of safeguards depends on access and political will; states can withdraw from treaties or pursue covert activities. A nation with sophisticated nuclear expertise and infrastructure, even if initially purely for peaceful energy, possesses a significant latent capability to pursue weapons if political circumstances change. This potential adds a layer of risk to the expansion of nuclear energy globally, necessitating constant vigilance and strengthening of international verification mechanisms. Investing in global non-proliferation efforts is an investment in a more stable future for energy access and sustainable development. The </w:t>
      </w:r>
      <w:r w:rsidRPr="00B65D12">
        <w:rPr>
          <w:rStyle w:val="StyleUnderline"/>
        </w:rPr>
        <w:t xml:space="preserve">financial aspect </w:t>
      </w:r>
      <w:r w:rsidRPr="00CB638E">
        <w:rPr>
          <w:sz w:val="16"/>
        </w:rPr>
        <w:t xml:space="preserve">bears re-emphasis. The </w:t>
      </w:r>
      <w:r w:rsidRPr="00B65D12">
        <w:rPr>
          <w:rStyle w:val="StyleUnderline"/>
        </w:rPr>
        <w:t xml:space="preserve">colossal expenditures on proliferation, including delivery systems and command-and-control structures, divert financial muscle from critical sectors like renewable energy development, energy efficiency improvements, and climate adaptation strategies. These are not trivial amounts; the cost of a single intercontinental ballistic missile program could fund widespread deployment of solar or </w:t>
      </w:r>
      <w:r w:rsidRPr="00B65D12">
        <w:rPr>
          <w:rStyle w:val="StyleUnderline"/>
        </w:rPr>
        <w:lastRenderedPageBreak/>
        <w:t>wind energy capacity equivalent to significant portions of national electricity demand. This misallocation of global capital fundamentally impedes the transition to a low-carbon, sustainable energy future.</w:t>
      </w:r>
      <w:r w:rsidRPr="00CB638E">
        <w:rPr>
          <w:sz w:val="16"/>
        </w:rPr>
        <w:t xml:space="preserve"> This impactful image captures a significant hydroelectric dam, a testament to sustainable energy solutions amidst rugged mountain terrain. The flow of water through the dam's spillways represents the generation of clean energy from hydropower, a vital renewable resource. The robust infrastructure is designed for long term sustainable operation, reflecting advancements in green energy technologies. Academic Engaging with the academic dimensions of nuclear proliferation reveals deep connections to complex global systems, security studies, international law, political economy, and crucially, the long-term viability of Earth’s support systems as framed by energy in sustainability discourse. Proliferation is not a static problem; it interacts dynamically with other global challenges, including climate change, resource scarcity, demographic shifts, and technological advancements. Analyzing these interactions is essential for understanding the full scope of the proliferation threat and formulating effective, integrated policy responses that align security and sustainability goals. From a political economy perspective, the pursuit of nuclear weapons by states can be viewed partly through the lens of energy resource leverage and strategic positioning in a world facing potential energy transitions. States heavily reliant on fossil fuel exports may perceive nuclear capabilities </w:t>
      </w:r>
      <w:proofErr w:type="gramStart"/>
      <w:r w:rsidRPr="00CB638E">
        <w:rPr>
          <w:sz w:val="16"/>
        </w:rPr>
        <w:t>as a means to</w:t>
      </w:r>
      <w:proofErr w:type="gramEnd"/>
      <w:r w:rsidRPr="00CB638E">
        <w:rPr>
          <w:sz w:val="16"/>
        </w:rPr>
        <w:t xml:space="preserve"> offset potential future declines in geopolitical influence as the world moves towards renewables. Conversely, states lacking energy independence may see nuclear energy as a pathway to both secure power and potentially, a latent weapons option. This intersection of energy needs, perceived security requirements, and nuclear capability creates complex feedback loops, sometimes increasing the impetus for proliferation in energy-vulnerable or energy-rich but politically insecure states. The </w:t>
      </w:r>
      <w:r w:rsidRPr="00B65D12">
        <w:rPr>
          <w:rStyle w:val="Emphasis"/>
        </w:rPr>
        <w:t>environmental implications</w:t>
      </w:r>
      <w:r w:rsidRPr="00CB638E">
        <w:rPr>
          <w:sz w:val="16"/>
        </w:rPr>
        <w:t xml:space="preserve">, often discussed in basic terms of </w:t>
      </w:r>
      <w:r w:rsidRPr="00B65D12">
        <w:rPr>
          <w:rStyle w:val="Emphasis"/>
        </w:rPr>
        <w:t>blast and fallout</w:t>
      </w:r>
      <w:r w:rsidRPr="00CB638E">
        <w:rPr>
          <w:sz w:val="16"/>
        </w:rPr>
        <w:t xml:space="preserve">, are far more complex when considering </w:t>
      </w:r>
      <w:r w:rsidRPr="00B65D12">
        <w:rPr>
          <w:rStyle w:val="StyleUnderline"/>
        </w:rPr>
        <w:t>nuclear war in the context of climate feedback loops and ecological tipping points. Academic studies on ‘nuclear winter’ scenarios, even from a limited regional nuclear exchange, project significant atmospheric cooling due to soot injection from fires, disrupting global agriculture, marine ecosystems, and potentially triggering cascades of environmental collapse. Such an event would instantaneously and irreversibly decimate sustainable development efforts globally, dwarfing the challenges posed by current climate change projections. Preventing nuclear war is thus arguably the single most critical environmental security imperative.</w:t>
      </w:r>
      <w:r>
        <w:rPr>
          <w:rStyle w:val="StyleUnderline"/>
        </w:rPr>
        <w:t xml:space="preserve"> </w:t>
      </w:r>
      <w:r w:rsidRPr="00B65D12">
        <w:rPr>
          <w:rStyle w:val="StyleUnderline"/>
        </w:rPr>
        <w:t>Preventing nuclear war represents a critical environmental security imperative essential for global sustainability.</w:t>
      </w:r>
      <w:r>
        <w:rPr>
          <w:rStyle w:val="StyleUnderline"/>
        </w:rPr>
        <w:t xml:space="preserve"> </w:t>
      </w:r>
      <w:r w:rsidRPr="00CB638E">
        <w:rPr>
          <w:sz w:val="16"/>
        </w:rPr>
        <w:t xml:space="preserve">Moreover, the management of </w:t>
      </w:r>
      <w:r w:rsidRPr="00B65D12">
        <w:rPr>
          <w:rStyle w:val="StyleUnderline"/>
        </w:rPr>
        <w:t>spent nuclear fuel</w:t>
      </w:r>
      <w:r w:rsidRPr="00CB638E">
        <w:rPr>
          <w:sz w:val="16"/>
        </w:rPr>
        <w:t xml:space="preserve"> and </w:t>
      </w:r>
      <w:r w:rsidRPr="00B65D12">
        <w:rPr>
          <w:rStyle w:val="StyleUnderline"/>
        </w:rPr>
        <w:t>high-level radioactive waste</w:t>
      </w:r>
      <w:r w:rsidRPr="00CB638E">
        <w:rPr>
          <w:sz w:val="16"/>
        </w:rPr>
        <w:t xml:space="preserve"> from civilian nuclear programs, even without intentional diversion, presents an intergenerational equity </w:t>
      </w:r>
      <w:r w:rsidRPr="00B65D12">
        <w:rPr>
          <w:rStyle w:val="StyleUnderline"/>
        </w:rPr>
        <w:t>challenge</w:t>
      </w:r>
      <w:r w:rsidRPr="00CB638E">
        <w:rPr>
          <w:sz w:val="16"/>
        </w:rPr>
        <w:t xml:space="preserve"> central to </w:t>
      </w:r>
      <w:r w:rsidRPr="00B65D12">
        <w:rPr>
          <w:rStyle w:val="StyleUnderline"/>
        </w:rPr>
        <w:t>sustainability</w:t>
      </w:r>
      <w:r w:rsidRPr="00CB638E">
        <w:rPr>
          <w:sz w:val="16"/>
        </w:rPr>
        <w:t xml:space="preserve">. Current solutions for permanent disposal involve isolating </w:t>
      </w:r>
      <w:r w:rsidRPr="00B65D12">
        <w:rPr>
          <w:rStyle w:val="StyleUnderline"/>
        </w:rPr>
        <w:t>hazardous materials</w:t>
      </w:r>
      <w:r w:rsidRPr="00CB638E">
        <w:rPr>
          <w:sz w:val="16"/>
        </w:rPr>
        <w:t xml:space="preserve"> for </w:t>
      </w:r>
      <w:r w:rsidRPr="00B65D12">
        <w:rPr>
          <w:rStyle w:val="StyleUnderline"/>
        </w:rPr>
        <w:t>hundreds of thousands of years</w:t>
      </w:r>
      <w:r w:rsidRPr="00CB638E">
        <w:rPr>
          <w:sz w:val="16"/>
        </w:rPr>
        <w:t xml:space="preserve">, a timescale stretching human responsibility far into the distant future. Expanding nuclear energy without definitive, universally accepted, and secure long-term waste solutions burdens future generations with </w:t>
      </w:r>
      <w:r w:rsidRPr="00B65D12">
        <w:rPr>
          <w:rStyle w:val="StyleUnderline"/>
        </w:rPr>
        <w:t>environmental risks and management costs.</w:t>
      </w:r>
      <w:r w:rsidRPr="00CB638E">
        <w:rPr>
          <w:sz w:val="16"/>
        </w:rPr>
        <w:t xml:space="preserve"> </w:t>
      </w:r>
      <w:r w:rsidRPr="00B65D12">
        <w:rPr>
          <w:rStyle w:val="StyleUnderline"/>
        </w:rPr>
        <w:t>Proliferation exacerbates</w:t>
      </w:r>
      <w:r w:rsidRPr="00CB638E">
        <w:rPr>
          <w:sz w:val="16"/>
        </w:rPr>
        <w:t xml:space="preserve"> this by increasing the volume of spent fuel and the potential for materials to fall into hostile hands, compounding the long-term environmental stewardship challenge. The international legal framework, notably the NPT, grants </w:t>
      </w:r>
      <w:proofErr w:type="gramStart"/>
      <w:r w:rsidRPr="00CB638E">
        <w:rPr>
          <w:sz w:val="16"/>
        </w:rPr>
        <w:t>states</w:t>
      </w:r>
      <w:proofErr w:type="gramEnd"/>
      <w:r w:rsidRPr="00CB638E">
        <w:rPr>
          <w:sz w:val="16"/>
        </w:rPr>
        <w:t xml:space="preserve"> the “inalienable right” to peaceful nuclear energy while undertaking non-proliferation obligations. Academic debate often centers on whether the current framework adequately balances these two aspects, especially </w:t>
      </w:r>
      <w:proofErr w:type="gramStart"/>
      <w:r w:rsidRPr="00CB638E">
        <w:rPr>
          <w:sz w:val="16"/>
        </w:rPr>
        <w:t>in light of</w:t>
      </w:r>
      <w:proofErr w:type="gramEnd"/>
      <w:r w:rsidRPr="00CB638E">
        <w:rPr>
          <w:sz w:val="16"/>
        </w:rPr>
        <w:t xml:space="preserve"> increased proliferation risks and the urgent need for low-carbon energy sources. Critiques suggest the framework needs strengthening, potentially through multinational approaches to sensitive fuel cycle activities (enrichment, reprocessing) or legally binding norms against weapons use. Without robust governance mechanisms that keep pace with technological changes and geopolitical shifts, the tension between energy needs and </w:t>
      </w:r>
      <w:r w:rsidRPr="00B65D12">
        <w:rPr>
          <w:rStyle w:val="StyleUnderline"/>
        </w:rPr>
        <w:t>proliferation risks will persist, potentially undermining both security and sustainability goals.</w:t>
      </w:r>
      <w:r>
        <w:rPr>
          <w:rStyle w:val="StyleUnderline"/>
        </w:rPr>
        <w:t xml:space="preserve"> </w:t>
      </w:r>
      <w:r w:rsidRPr="00CB638E">
        <w:rPr>
          <w:sz w:val="16"/>
        </w:rPr>
        <w:t xml:space="preserve">Investigating specific cases offers crucial insights. Consider the situation where a nation pursues enrichment capabilities purportedly for energy, raising international alarm due to proliferation concerns. The resulting political pressure, sanctions, and heightened military readiness consume diplomatic capital, generate economic instability, and divert attention and resources that could otherwise address pressing energy poverty issues or invest in climate resilience within that region. The indirect costs to sustainable development are substantial, often overlooked in purely security-focused analyses. Safeguards Technology refers to technologies used by the IAEA to monitor nuclear materials and activities. Fuel Cycle Leaks involve the accidental or intentional release of radioactive materials at various stages of processing. Existential Risk considers threats capable of causing human extinction or permanently curtailing humanity’s potential, including nuclear war. The artwork intricately visualizes the convergence of sustainable energy principles with advanced technological design. Intertwined bands in glossy blue and wood texture represent the integration of clean energy solutions and natural resource efficiency within a green technology framework. The spheres embody focal points of energy generation or distribution, suggesting optimized energy systems essential for environmental stewardship. What Does Proliferation Mean for Global Energy Transition? </w:t>
      </w:r>
      <w:r w:rsidRPr="00B65D12">
        <w:rPr>
          <w:rStyle w:val="StyleUnderline"/>
        </w:rPr>
        <w:t>Nuclear proliferation significantly complicates</w:t>
      </w:r>
      <w:r w:rsidRPr="00CB638E">
        <w:rPr>
          <w:sz w:val="16"/>
        </w:rPr>
        <w:t xml:space="preserve"> the global energy </w:t>
      </w:r>
      <w:r w:rsidRPr="00B65D12">
        <w:rPr>
          <w:rStyle w:val="StyleUnderline"/>
        </w:rPr>
        <w:t>transition</w:t>
      </w:r>
      <w:r w:rsidRPr="00CB638E">
        <w:rPr>
          <w:sz w:val="16"/>
        </w:rPr>
        <w:t xml:space="preserve"> </w:t>
      </w:r>
      <w:r w:rsidRPr="00B65D12">
        <w:rPr>
          <w:rStyle w:val="StyleUnderline"/>
        </w:rPr>
        <w:t>required</w:t>
      </w:r>
      <w:r w:rsidRPr="00CB638E">
        <w:rPr>
          <w:sz w:val="16"/>
        </w:rPr>
        <w:t xml:space="preserve"> to </w:t>
      </w:r>
      <w:r w:rsidRPr="00B65D12">
        <w:rPr>
          <w:rStyle w:val="StyleUnderline"/>
        </w:rPr>
        <w:t>address climate change.</w:t>
      </w:r>
      <w:r w:rsidRPr="00CB638E">
        <w:rPr>
          <w:sz w:val="16"/>
        </w:rPr>
        <w:t xml:space="preserve"> While nuclear power is a low-carbon energy source, its expansion is tightly coupled with proliferation concerns. Every new state developing nuclear energy adds nodes to the global fuel cycle that require stringent monitoring and security. </w:t>
      </w:r>
      <w:r w:rsidRPr="00B65D12">
        <w:rPr>
          <w:rStyle w:val="StyleUnderline"/>
        </w:rPr>
        <w:t>The potential for diversion, accidental release, or deliberate misuse increases with the sheer volume of material and the number of actors involved.</w:t>
      </w:r>
      <w:r>
        <w:rPr>
          <w:rStyle w:val="StyleUnderline"/>
        </w:rPr>
        <w:t xml:space="preserve"> </w:t>
      </w:r>
      <w:r w:rsidRPr="00CB638E">
        <w:rPr>
          <w:sz w:val="16"/>
        </w:rPr>
        <w:t xml:space="preserve">This raises fundamental questions about the desirability and feasibility of relying heavily on nuclear fission for future energy needs, particularly in regions marked by political instability or weak governance. Alternative low-carbon pathways, such as renewables combined with storage and smart grids, gain additional strategic value as </w:t>
      </w:r>
      <w:r w:rsidRPr="00CB638E">
        <w:rPr>
          <w:sz w:val="16"/>
        </w:rPr>
        <w:lastRenderedPageBreak/>
        <w:t xml:space="preserve">they do not carry the same intrinsic proliferation risk. This image presents a geometric layered pyramid structure, colored in dark blue, copper, and beige, to symbolize the intricate aspects of energy transition towards sustainable development. Each layer of the pyramid might represent different facets of our energy mix, from traditional energy resources depicted in dark blue, to emerging renewable energy resources like solar energy and biomass energy, represented by copper and beige. Set against varied surfaces that evoke a grid infrastructure and power generation landscape, the composition underscores the critical role of smart grids and energy efficiency. Pathways to a Secure Energy Future Achieving a secure and sustainable energy future necessitates integrated strategies. This involves not only investing heavily in renewable energy technologies and efficiency but also strengthening the global nuclear non-proliferation regime, enhancing security measures for nuclear materials, and finding durable solutions for nuclear waste. It requires robust international cooperation, transparent energy policies, and diplomatic efforts focused on reducing tensions and addressing the underlying security concerns that can drive states towards proliferation. Ultimately, viewing </w:t>
      </w:r>
      <w:r w:rsidRPr="00B65D12">
        <w:rPr>
          <w:rStyle w:val="StyleUnderline"/>
        </w:rPr>
        <w:t>proliferation</w:t>
      </w:r>
      <w:r w:rsidRPr="00CB638E">
        <w:rPr>
          <w:sz w:val="16"/>
        </w:rPr>
        <w:t xml:space="preserve"> as a </w:t>
      </w:r>
      <w:r w:rsidRPr="00B65D12">
        <w:rPr>
          <w:rStyle w:val="StyleUnderline"/>
        </w:rPr>
        <w:t>fundamental challenge to environmental security and sustainable development underscores the urgent need for coordinated global action across security, energy, and environmental policy domains.</w:t>
      </w:r>
      <w:r>
        <w:rPr>
          <w:rStyle w:val="StyleUnderline"/>
        </w:rPr>
        <w:t xml:space="preserve"> </w:t>
      </w:r>
      <w:r w:rsidRPr="00CB638E">
        <w:rPr>
          <w:sz w:val="16"/>
        </w:rPr>
        <w:t xml:space="preserve">Addressing nuclear proliferation and accelerating the sustainable energy transition are mutually reinforcing goals for global stability. The </w:t>
      </w:r>
      <w:r w:rsidRPr="00B65D12">
        <w:rPr>
          <w:rStyle w:val="StyleUnderline"/>
        </w:rPr>
        <w:t>cultural</w:t>
      </w:r>
      <w:r w:rsidRPr="00CB638E">
        <w:rPr>
          <w:sz w:val="16"/>
        </w:rPr>
        <w:t xml:space="preserve"> and </w:t>
      </w:r>
      <w:r w:rsidRPr="00B65D12">
        <w:rPr>
          <w:rStyle w:val="StyleUnderline"/>
        </w:rPr>
        <w:t>societal implications</w:t>
      </w:r>
      <w:r w:rsidRPr="00CB638E">
        <w:rPr>
          <w:sz w:val="16"/>
        </w:rPr>
        <w:t xml:space="preserve"> are also relevant. A world living under the persistent shadow of nuclear threat allocates </w:t>
      </w:r>
      <w:r w:rsidRPr="00B65D12">
        <w:rPr>
          <w:rStyle w:val="StyleUnderline"/>
        </w:rPr>
        <w:t>psychological energy and social capital towards anxiety and defense</w:t>
      </w:r>
      <w:r w:rsidRPr="00CB638E">
        <w:rPr>
          <w:sz w:val="16"/>
        </w:rPr>
        <w:t xml:space="preserve">, rather than towards cooperative, forward-looking endeavors needed for sustainability. </w:t>
      </w:r>
      <w:r w:rsidRPr="00B65D12">
        <w:rPr>
          <w:rStyle w:val="StyleUnderline"/>
        </w:rPr>
        <w:t xml:space="preserve">Educational systems, scientific research, and public discourse can become skewed towards national security priorities, </w:t>
      </w:r>
      <w:r w:rsidRPr="00CB638E">
        <w:rPr>
          <w:sz w:val="16"/>
        </w:rPr>
        <w:t>potentially at the expense of environmental awareness and sustainable practices. Building a truly sustainable future requires not just technological fixes or policy adjustments but a fundamental shift in global consciousness towards cooperation, risk reduction, and the recognition of shared environmental destiny, something constantly challenged by the dynamics of nuclear proliferation.</w:t>
      </w:r>
    </w:p>
    <w:p w14:paraId="1DDACC1B" w14:textId="0E3E8FDA" w:rsidR="009601B1" w:rsidRPr="009601B1" w:rsidRDefault="009601B1" w:rsidP="009601B1">
      <w:pPr>
        <w:pStyle w:val="Heading2"/>
      </w:pPr>
      <w:r w:rsidRPr="009601B1">
        <w:lastRenderedPageBreak/>
        <w:t>Uniqueness</w:t>
      </w:r>
    </w:p>
    <w:p w14:paraId="5BC3EC45" w14:textId="77777777" w:rsidR="009601B1" w:rsidRDefault="009601B1" w:rsidP="009601B1">
      <w:pPr>
        <w:pStyle w:val="Heading4"/>
      </w:pPr>
      <w:r>
        <w:t>European allies remain committed to non-proliferation.</w:t>
      </w:r>
    </w:p>
    <w:p w14:paraId="064BF227" w14:textId="77777777" w:rsidR="009601B1" w:rsidRPr="005804E2" w:rsidRDefault="009601B1" w:rsidP="009601B1">
      <w:pPr>
        <w:rPr>
          <w:rStyle w:val="Style13ptBold"/>
        </w:rPr>
      </w:pPr>
      <w:r>
        <w:rPr>
          <w:rStyle w:val="Style13ptBold"/>
        </w:rPr>
        <w:t xml:space="preserve">Adamopoulos 5/25 </w:t>
      </w:r>
      <w:r w:rsidRPr="00F57AB5">
        <w:rPr>
          <w:rStyle w:val="Style13ptBold"/>
        </w:rPr>
        <w:t>[</w:t>
      </w:r>
      <w:r w:rsidRPr="00F57AB5">
        <w:t>Niko is an associate director and associate fellow with the Project on Nuclear Issues (PONI) at the Center for Strategic and International Studies (CSIS), where he manages the CSIS PONI Nuclear Scholars initiative. His research focuses on the future of arms control, disinformation and crisis escalation, and alliance dynamics. He holds a master's degree in international affairs from the Graduate Institute of International and Development Studies (IHEID) and a bachelor's degree with honors in political science from Colgate University.</w:t>
      </w:r>
      <w:r>
        <w:t xml:space="preserve"> (</w:t>
      </w:r>
      <w:r w:rsidRPr="005E7DE0">
        <w:t>Adamopoulos, Nicholas Smith. </w:t>
      </w:r>
      <w:r w:rsidRPr="005E7DE0">
        <w:rPr>
          <w:i/>
          <w:iCs/>
        </w:rPr>
        <w:t>What Allies Want: European Priorities in a Contested Security Environment</w:t>
      </w:r>
      <w:r w:rsidRPr="005E7DE0">
        <w:t>. Center for Strategic and International Studies (CSIS), 2025. </w:t>
      </w:r>
      <w:r w:rsidRPr="005E7DE0">
        <w:rPr>
          <w:i/>
          <w:iCs/>
        </w:rPr>
        <w:t>JSTOR</w:t>
      </w:r>
      <w:r w:rsidRPr="005E7DE0">
        <w:t>, http://www.jstor.org/stable/resrep69976.</w:t>
      </w:r>
      <w:r>
        <w:t>)</w:t>
      </w:r>
      <w:r w:rsidRPr="00F57AB5">
        <w:t xml:space="preserve">] </w:t>
      </w:r>
      <w:proofErr w:type="spellStart"/>
      <w:r w:rsidRPr="003A392C">
        <w:t>zk</w:t>
      </w:r>
      <w:proofErr w:type="spellEnd"/>
      <w:r w:rsidRPr="003A392C">
        <w:t xml:space="preserve"> @ TDI</w:t>
      </w:r>
    </w:p>
    <w:p w14:paraId="2A9588E7" w14:textId="77777777" w:rsidR="009601B1" w:rsidRDefault="009601B1" w:rsidP="009601B1">
      <w:pPr>
        <w:rPr>
          <w:rStyle w:val="Style13ptBold"/>
          <w:b w:val="0"/>
          <w:bCs w:val="0"/>
        </w:rPr>
      </w:pPr>
      <w:r w:rsidRPr="005E7DE0">
        <w:rPr>
          <w:sz w:val="16"/>
          <w:szCs w:val="16"/>
        </w:rPr>
        <w:t>In recent years, several U.S. allies have expressed a growing interest in developing independent nuclear programs. This trend could reflect a combination of factors, such as geostrategic uncertainty, growing regional tensions, and questions about the credibility of U.S. security guarantees over time. The</w:t>
      </w:r>
      <w:r>
        <w:t xml:space="preserve"> </w:t>
      </w:r>
      <w:r w:rsidRPr="00F10E3F">
        <w:rPr>
          <w:u w:val="single"/>
        </w:rPr>
        <w:t>United States has dedicated significant effort to preventing the spread of nuclear weapons to new possessors</w:t>
      </w:r>
      <w:r>
        <w:t xml:space="preserve"> </w:t>
      </w:r>
      <w:r w:rsidRPr="00870B51">
        <w:rPr>
          <w:sz w:val="16"/>
          <w:szCs w:val="16"/>
        </w:rPr>
        <w:t>for much of the nuclear age and</w:t>
      </w:r>
      <w:r>
        <w:t xml:space="preserve"> </w:t>
      </w:r>
      <w:r w:rsidRPr="00F10E3F">
        <w:rPr>
          <w:u w:val="single"/>
        </w:rPr>
        <w:t xml:space="preserve">has successfully utilized </w:t>
      </w:r>
      <w:r w:rsidRPr="00393145">
        <w:rPr>
          <w:b/>
          <w:bCs/>
          <w:u w:val="single"/>
        </w:rPr>
        <w:t>extended deterrence</w:t>
      </w:r>
      <w:r w:rsidRPr="00F10E3F">
        <w:rPr>
          <w:u w:val="single"/>
        </w:rPr>
        <w:t xml:space="preserve"> to </w:t>
      </w:r>
      <w:r w:rsidRPr="00393145">
        <w:rPr>
          <w:b/>
          <w:bCs/>
          <w:u w:val="single"/>
        </w:rPr>
        <w:t>dissuade allies</w:t>
      </w:r>
      <w:r w:rsidRPr="00F10E3F">
        <w:rPr>
          <w:u w:val="single"/>
        </w:rPr>
        <w:t xml:space="preserve"> from succumbing to proliferation pressures.</w:t>
      </w:r>
      <w:r>
        <w:t xml:space="preserve"> </w:t>
      </w:r>
      <w:r w:rsidRPr="00870B51">
        <w:rPr>
          <w:sz w:val="16"/>
          <w:szCs w:val="16"/>
        </w:rPr>
        <w:t>While U.S. allies have expressed interest in developing their own nuclear weapons before, the United States has historically gone to significant lengths to prevent allied proliferation. Today,</w:t>
      </w:r>
      <w:r>
        <w:t xml:space="preserve"> </w:t>
      </w:r>
      <w:r w:rsidRPr="005E7DE0">
        <w:rPr>
          <w:u w:val="single"/>
        </w:rPr>
        <w:t>U.S. allies in Europe are once again experiencing regional security pressures and fears of U.S. abandonment</w:t>
      </w:r>
      <w:r w:rsidRPr="00870B51">
        <w:rPr>
          <w:sz w:val="16"/>
          <w:szCs w:val="16"/>
        </w:rPr>
        <w:t xml:space="preserve">, both of which have historically motivated interest in proliferation. </w:t>
      </w:r>
      <w:r w:rsidRPr="005E7DE0">
        <w:rPr>
          <w:u w:val="single"/>
        </w:rPr>
        <w:t>Yet,</w:t>
      </w:r>
      <w:r>
        <w:t xml:space="preserve"> </w:t>
      </w:r>
      <w:r w:rsidRPr="00870B51">
        <w:rPr>
          <w:sz w:val="16"/>
          <w:szCs w:val="16"/>
        </w:rPr>
        <w:t>by and large, allied leaders have still caveated public preparations for a revised transatlantic relationship with the sentiment that the</w:t>
      </w:r>
      <w:r>
        <w:t xml:space="preserve"> </w:t>
      </w:r>
      <w:r w:rsidRPr="0031699E">
        <w:rPr>
          <w:u w:val="single"/>
        </w:rPr>
        <w:t>status quo of cooperation with the United States is preferable to its alternatives.</w:t>
      </w:r>
      <w:r>
        <w:t xml:space="preserve"> </w:t>
      </w:r>
      <w:r w:rsidRPr="00870B51">
        <w:rPr>
          <w:sz w:val="16"/>
          <w:szCs w:val="16"/>
        </w:rPr>
        <w:t>To explore this phenomenon, CSIS’s Project on Nuclear Issues (PONI) gathered a range of views on allied priorities and preferred outcomes for U.S. extended deterrence, modernization, and arms control efforts across a series of workshops with both U.S. and European experts during the winter of 2024–25. The workshops utilized an alternative futures methodology, developing four scenarios that covered a range of adversary capabilities and cooperation along with variations in NATO cohesion. Accompanying the four core scenarios were two “black swan” scenarios, one in which Russia used nuclear weapons and another where there was a change of political leadership in Moscow. The workshops captured strategic objectives and arms control priorities for U.S. allies across the scenarios, providing a robust look at what U.S. allies want and why the current transatlantic relationship is a more desirable outcome than other options. While some allies feel compelled to consider alternatives to U.S. extended deterrence,</w:t>
      </w:r>
      <w:r>
        <w:t xml:space="preserve"> </w:t>
      </w:r>
      <w:r w:rsidRPr="00B71B9E">
        <w:rPr>
          <w:u w:val="single"/>
        </w:rPr>
        <w:t xml:space="preserve">they do not want to pursue nuclear proliferation </w:t>
      </w:r>
      <w:r w:rsidRPr="00B71B9E">
        <w:rPr>
          <w:b/>
          <w:bCs/>
          <w:u w:val="single"/>
        </w:rPr>
        <w:t>unless</w:t>
      </w:r>
      <w:r w:rsidRPr="00B71B9E">
        <w:rPr>
          <w:u w:val="single"/>
        </w:rPr>
        <w:t xml:space="preserve"> they feel </w:t>
      </w:r>
      <w:r w:rsidRPr="00B71B9E">
        <w:rPr>
          <w:b/>
          <w:bCs/>
          <w:u w:val="single"/>
        </w:rPr>
        <w:t>there is no choice</w:t>
      </w:r>
      <w:r w:rsidRPr="00B71B9E">
        <w:rPr>
          <w:u w:val="single"/>
        </w:rPr>
        <w:t>.</w:t>
      </w:r>
      <w:r>
        <w:t xml:space="preserve"> Instead, </w:t>
      </w:r>
      <w:r w:rsidRPr="00B71B9E">
        <w:rPr>
          <w:u w:val="single"/>
        </w:rPr>
        <w:t xml:space="preserve">allies </w:t>
      </w:r>
      <w:r w:rsidRPr="00B71B9E">
        <w:rPr>
          <w:b/>
          <w:bCs/>
          <w:u w:val="single"/>
        </w:rPr>
        <w:t xml:space="preserve">prefer </w:t>
      </w:r>
      <w:r w:rsidRPr="00B71B9E">
        <w:rPr>
          <w:u w:val="single"/>
        </w:rPr>
        <w:t xml:space="preserve">a continued </w:t>
      </w:r>
      <w:r w:rsidRPr="00B71B9E">
        <w:rPr>
          <w:b/>
          <w:bCs/>
          <w:u w:val="single"/>
        </w:rPr>
        <w:t>close relationship with the U</w:t>
      </w:r>
      <w:r w:rsidRPr="00B71B9E">
        <w:rPr>
          <w:u w:val="single"/>
        </w:rPr>
        <w:t xml:space="preserve">nited </w:t>
      </w:r>
      <w:r w:rsidRPr="00B71B9E">
        <w:rPr>
          <w:b/>
          <w:bCs/>
          <w:u w:val="single"/>
        </w:rPr>
        <w:t>S</w:t>
      </w:r>
      <w:r w:rsidRPr="00B71B9E">
        <w:rPr>
          <w:u w:val="single"/>
        </w:rPr>
        <w:t>tates underpinned by the guarantee of U.S. extended nuclear deterrence while Europe assumes a greater burden for conventional deterrence.</w:t>
      </w:r>
      <w:r>
        <w:t xml:space="preserve"> </w:t>
      </w:r>
      <w:r w:rsidRPr="00870B51">
        <w:rPr>
          <w:sz w:val="16"/>
          <w:szCs w:val="16"/>
        </w:rPr>
        <w:t>Continued U.S. extended deterrence commitments mean European defense investments can focus on complimenting, rather than replacing, U.S. capabilities, allowing Europe to maximize the efficiency of its investments and avoid accidentally convincing the United States it can afford to withdraw from Europe entirely. At the same time, some</w:t>
      </w:r>
      <w:r>
        <w:t xml:space="preserve"> </w:t>
      </w:r>
      <w:r w:rsidRPr="00B71B9E">
        <w:rPr>
          <w:u w:val="single"/>
        </w:rPr>
        <w:t>allies feel domestic pressure to support and pursue nuclear disarmament,</w:t>
      </w:r>
      <w:r>
        <w:t xml:space="preserve"> </w:t>
      </w:r>
      <w:r w:rsidRPr="00870B51">
        <w:rPr>
          <w:sz w:val="16"/>
          <w:szCs w:val="16"/>
        </w:rPr>
        <w:t>which has stark implications for how these states balance arms control and deterrence priorities. On the one hand, many allies welcome continued U.S.-Russia engagement on arms control and nuclear risk reduction; on the other, arms control agreements or negotiated ends to the war in Ukraine that indicate rapprochement between Washington and Moscow or otherwise undermine the security of Europe could be strongly discouraged. Workshop participants were broadly in agreement on these two key points. It is important to caveat at the outset that allies are not monolithic and that views on specific issues vary across the alliance and within the states themselves. This paper will proceed in three parts, considering in turn the three defining categories of the transatlantic nuclear relationship: extended deterrence, nuclear modernization, and arms control. While allies are exploring options for taking on greater responsibility for deterrence, maintaining close military and political ties with the United States remains a top priority.</w:t>
      </w:r>
      <w:r>
        <w:t xml:space="preserve"> </w:t>
      </w:r>
      <w:r w:rsidRPr="00393145">
        <w:rPr>
          <w:u w:val="single"/>
        </w:rPr>
        <w:t>Increased European strategic autonomy should not be mistaken for a breakdown in transatlantic relations.</w:t>
      </w:r>
    </w:p>
    <w:p w14:paraId="2D46F33D" w14:textId="77777777" w:rsidR="009601B1" w:rsidRDefault="009601B1" w:rsidP="009601B1">
      <w:pPr>
        <w:pStyle w:val="Heading4"/>
      </w:pPr>
      <w:r>
        <w:t>Despite predictions of cascades, horizontal proliferation has remained extremely limited for six decades.</w:t>
      </w:r>
    </w:p>
    <w:p w14:paraId="15EE35B7" w14:textId="77777777" w:rsidR="009601B1" w:rsidRPr="003642D9" w:rsidRDefault="009601B1" w:rsidP="009601B1">
      <w:r>
        <w:rPr>
          <w:rStyle w:val="Style13ptBold"/>
        </w:rPr>
        <w:t xml:space="preserve">Solingen </w:t>
      </w:r>
      <w:r w:rsidRPr="003642D9">
        <w:rPr>
          <w:rFonts w:eastAsiaTheme="majorEastAsia" w:cstheme="majorBidi"/>
          <w:b/>
          <w:iCs/>
          <w:sz w:val="26"/>
        </w:rPr>
        <w:t>23</w:t>
      </w:r>
      <w:r w:rsidRPr="003642D9">
        <w:t xml:space="preserve"> [Distinguished Professor and the Thomas T. and Elizabeth C. Tierney Chair in Peace and Conflict Studies UC Irvine (8-17-2023, "Nuclear cascades or more of the same? Why meliorists may have </w:t>
      </w:r>
      <w:r w:rsidRPr="003642D9">
        <w:lastRenderedPageBreak/>
        <w:t xml:space="preserve">gotten it right: A commentary on Tetlock et al. (2023)", Wiley Online Library, https://onlinelibrary.wiley.com/doi/full/10.1002/ffo2.168)] </w:t>
      </w:r>
      <w:proofErr w:type="spellStart"/>
      <w:r w:rsidRPr="003642D9">
        <w:t>zk</w:t>
      </w:r>
      <w:proofErr w:type="spellEnd"/>
      <w:r w:rsidRPr="003642D9">
        <w:t xml:space="preserve"> @ TDI</w:t>
      </w:r>
    </w:p>
    <w:p w14:paraId="6E8F7D0D" w14:textId="77777777" w:rsidR="009601B1" w:rsidRPr="002A3F59" w:rsidRDefault="009601B1" w:rsidP="009601B1">
      <w:r w:rsidRPr="002A3F59">
        <w:rPr>
          <w:sz w:val="16"/>
          <w:szCs w:val="16"/>
        </w:rPr>
        <w:t>1 INTRODUCTION</w:t>
      </w:r>
      <w:r w:rsidRPr="00C276D0">
        <w:rPr>
          <w:sz w:val="16"/>
          <w:szCs w:val="16"/>
        </w:rPr>
        <w:t xml:space="preserve"> </w:t>
      </w:r>
      <w:r w:rsidRPr="002A3F59">
        <w:rPr>
          <w:sz w:val="16"/>
          <w:szCs w:val="16"/>
        </w:rPr>
        <w:t xml:space="preserve">Tetlock et al.'s balanced contribution to the debate over the possibility of long-range geopolitical forecasting provides a useful roadmap at a critical time. An especially challenging geopolitical juncture compels heightened attention to systematic efforts of this sort that both identify limits on expert judgment and offer ways to overcome them. The task may be extremely difficult—skeptics abound—but is nevertheless vital for a social science true to the mission of enhancing peace and security. Tetlock et al. report findings from a previous study suggesting that expertise in nuclear weapons improved accuracy in predicting long-range proliferation. </w:t>
      </w:r>
      <w:proofErr w:type="gramStart"/>
      <w:r w:rsidRPr="002A3F59">
        <w:rPr>
          <w:sz w:val="16"/>
          <w:szCs w:val="16"/>
        </w:rPr>
        <w:t>In particular, they</w:t>
      </w:r>
      <w:proofErr w:type="gramEnd"/>
      <w:r w:rsidRPr="002A3F59">
        <w:rPr>
          <w:sz w:val="16"/>
          <w:szCs w:val="16"/>
        </w:rPr>
        <w:t xml:space="preserve"> argue, experts did not cry wolf; they exhibited low False-Alar</w:t>
      </w:r>
      <w:r w:rsidRPr="002A3F59">
        <w:rPr>
          <w:rStyle w:val="StyleUnderline"/>
          <w:sz w:val="16"/>
          <w:szCs w:val="16"/>
        </w:rPr>
        <w:t xml:space="preserve">m rates. Meliorists could find some reassurance there. And yet this field of inquiry has also </w:t>
      </w:r>
      <w:r w:rsidRPr="002A3F59">
        <w:rPr>
          <w:rStyle w:val="StyleUnderline"/>
        </w:rPr>
        <w:t xml:space="preserve">seen significant and repeated </w:t>
      </w:r>
      <w:r w:rsidRPr="001E1D52">
        <w:rPr>
          <w:rStyle w:val="StyleUnderline"/>
        </w:rPr>
        <w:t>overestimation of</w:t>
      </w:r>
      <w:r w:rsidRPr="002A3F59">
        <w:rPr>
          <w:rStyle w:val="StyleUnderline"/>
        </w:rPr>
        <w:t xml:space="preserve"> the odds of nuclear </w:t>
      </w:r>
      <w:r w:rsidRPr="001E1D52">
        <w:rPr>
          <w:rStyle w:val="StyleUnderline"/>
        </w:rPr>
        <w:t>prolif</w:t>
      </w:r>
      <w:r w:rsidRPr="002A3F59">
        <w:rPr>
          <w:rStyle w:val="StyleUnderline"/>
        </w:rPr>
        <w:t xml:space="preserve">eration </w:t>
      </w:r>
      <w:r w:rsidRPr="001E1D52">
        <w:rPr>
          <w:rStyle w:val="StyleUnderline"/>
        </w:rPr>
        <w:t>cascad</w:t>
      </w:r>
      <w:r w:rsidRPr="001E1D52">
        <w:rPr>
          <w:b/>
          <w:bCs/>
          <w:u w:val="single"/>
        </w:rPr>
        <w:t>e</w:t>
      </w:r>
      <w:r w:rsidRPr="001E1D52">
        <w:rPr>
          <w:rStyle w:val="StyleUnderline"/>
        </w:rPr>
        <w:t>s.</w:t>
      </w:r>
      <w:r w:rsidRPr="002A3F59">
        <w:t xml:space="preserve"> </w:t>
      </w:r>
      <w:r w:rsidRPr="002A3F59">
        <w:rPr>
          <w:sz w:val="16"/>
          <w:szCs w:val="16"/>
        </w:rPr>
        <w:t xml:space="preserve">In 1963 President Kennedy foresaw the potential of </w:t>
      </w:r>
      <w:r w:rsidRPr="002A3F59">
        <w:rPr>
          <w:rStyle w:val="StyleUnderline"/>
          <w:sz w:val="16"/>
          <w:szCs w:val="16"/>
        </w:rPr>
        <w:t>betwee</w:t>
      </w:r>
      <w:r w:rsidRPr="002A3F59">
        <w:rPr>
          <w:sz w:val="16"/>
          <w:szCs w:val="16"/>
        </w:rPr>
        <w:t>n 15 and 25 nuclear weapons states by 1975. Yet rather than actual proliferation cascades,</w:t>
      </w:r>
      <w:r w:rsidRPr="002A3F59">
        <w:t xml:space="preserve"> </w:t>
      </w:r>
      <w:r w:rsidRPr="002A3F59">
        <w:rPr>
          <w:u w:val="single"/>
        </w:rPr>
        <w:t>it is only</w:t>
      </w:r>
      <w:r w:rsidRPr="00A43585">
        <w:rPr>
          <w:u w:val="single"/>
        </w:rPr>
        <w:t xml:space="preserve"> </w:t>
      </w:r>
      <w:r w:rsidRPr="002A3F59">
        <w:rPr>
          <w:i/>
          <w:iCs/>
          <w:u w:val="single"/>
        </w:rPr>
        <w:t>predictions</w:t>
      </w:r>
      <w:r w:rsidRPr="00A43585">
        <w:rPr>
          <w:u w:val="single"/>
        </w:rPr>
        <w:t xml:space="preserve"> </w:t>
      </w:r>
      <w:r w:rsidRPr="002A3F59">
        <w:rPr>
          <w:u w:val="single"/>
        </w:rPr>
        <w:t>of imminent cascades</w:t>
      </w:r>
      <w:r w:rsidRPr="002A3F59">
        <w:rPr>
          <w:sz w:val="16"/>
          <w:szCs w:val="16"/>
        </w:rPr>
        <w:t xml:space="preserve">, chains, and dominoes that have proliferated since (Potter &amp; </w:t>
      </w:r>
      <w:proofErr w:type="spellStart"/>
      <w:r w:rsidRPr="002A3F59">
        <w:rPr>
          <w:sz w:val="16"/>
          <w:szCs w:val="16"/>
        </w:rPr>
        <w:t>Mukhatzhanova</w:t>
      </w:r>
      <w:proofErr w:type="spellEnd"/>
      <w:r w:rsidRPr="002A3F59">
        <w:rPr>
          <w:sz w:val="16"/>
          <w:szCs w:val="16"/>
        </w:rPr>
        <w:t>,</w:t>
      </w:r>
      <w:r w:rsidRPr="00C276D0">
        <w:rPr>
          <w:sz w:val="16"/>
          <w:szCs w:val="16"/>
        </w:rPr>
        <w:t xml:space="preserve"> </w:t>
      </w:r>
      <w:hyperlink r:id="rId9" w:anchor="ffo2168-bib-0005" w:history="1">
        <w:r w:rsidRPr="002A3F59">
          <w:rPr>
            <w:rStyle w:val="Hyperlink"/>
            <w:sz w:val="16"/>
            <w:szCs w:val="16"/>
            <w:u w:val="none"/>
          </w:rPr>
          <w:t>2008</w:t>
        </w:r>
      </w:hyperlink>
      <w:r w:rsidRPr="002A3F59">
        <w:rPr>
          <w:sz w:val="16"/>
          <w:szCs w:val="16"/>
        </w:rPr>
        <w:t>). Such</w:t>
      </w:r>
      <w:r w:rsidRPr="002A3F59">
        <w:t xml:space="preserve"> </w:t>
      </w:r>
      <w:r w:rsidRPr="002A3F59">
        <w:rPr>
          <w:u w:val="single"/>
        </w:rPr>
        <w:t xml:space="preserve">predictions have </w:t>
      </w:r>
      <w:r w:rsidRPr="001E1D52">
        <w:rPr>
          <w:b/>
          <w:bCs/>
          <w:u w:val="single"/>
        </w:rPr>
        <w:t>failed to materialize</w:t>
      </w:r>
      <w:r w:rsidRPr="002A3F59">
        <w:rPr>
          <w:u w:val="single"/>
        </w:rPr>
        <w:t xml:space="preserve"> thus far for well over 60 years</w:t>
      </w:r>
      <w:r w:rsidRPr="002A3F59">
        <w:rPr>
          <w:sz w:val="16"/>
          <w:szCs w:val="16"/>
        </w:rPr>
        <w:t>, a significantly long range. Radical Skeptics might find this vindicating. Understanding the sources of over-predicted proliferation on the one hand, and of the more accurate tally in Tetlock et al.'s findings on the other, may shed light on these two distinctive (past) readings of the future. It may also further improve the Meliorist's case for long-range predictions.</w:t>
      </w:r>
      <w:r w:rsidRPr="00C276D0">
        <w:rPr>
          <w:sz w:val="16"/>
          <w:szCs w:val="16"/>
        </w:rPr>
        <w:t xml:space="preserve"> </w:t>
      </w:r>
      <w:r w:rsidRPr="002A3F59">
        <w:rPr>
          <w:sz w:val="16"/>
          <w:szCs w:val="16"/>
        </w:rPr>
        <w:t>2 WHO OVER-PREDICTS AND WHY?</w:t>
      </w:r>
      <w:r w:rsidRPr="00C276D0">
        <w:rPr>
          <w:sz w:val="16"/>
          <w:szCs w:val="16"/>
        </w:rPr>
        <w:t xml:space="preserve"> </w:t>
      </w:r>
      <w:r w:rsidRPr="002A3F59">
        <w:rPr>
          <w:sz w:val="16"/>
          <w:szCs w:val="16"/>
        </w:rPr>
        <w:t>Over-predictions of nuclear proliferation may run the epistemological-ontological gamut, but I focus here on one</w:t>
      </w:r>
      <w:r w:rsidRPr="00C276D0">
        <w:rPr>
          <w:sz w:val="16"/>
          <w:szCs w:val="16"/>
        </w:rPr>
        <w:t xml:space="preserve"> </w:t>
      </w:r>
      <w:r w:rsidRPr="001E1D52">
        <w:rPr>
          <w:b/>
          <w:bCs/>
          <w:i/>
          <w:iCs/>
          <w:u w:val="single"/>
        </w:rPr>
        <w:t>systematic</w:t>
      </w:r>
      <w:r w:rsidRPr="001E1D52">
        <w:rPr>
          <w:b/>
          <w:bCs/>
          <w:u w:val="single"/>
        </w:rPr>
        <w:t xml:space="preserve"> source of bias</w:t>
      </w:r>
      <w:r w:rsidRPr="002A3F59">
        <w:rPr>
          <w:u w:val="single"/>
        </w:rPr>
        <w:t xml:space="preserve"> leading to massive False Positives for over 60 years. This record is especially, though not uniquely, the domain of a brand of neorealist theory alluring for its simplicity</w:t>
      </w:r>
      <w:proofErr w:type="gramStart"/>
      <w:r w:rsidRPr="002A3F59">
        <w:rPr>
          <w:u w:val="single"/>
        </w:rPr>
        <w:t>—“</w:t>
      </w:r>
      <w:proofErr w:type="gramEnd"/>
      <w:r w:rsidRPr="002A3F59">
        <w:rPr>
          <w:u w:val="single"/>
        </w:rPr>
        <w:t>it's all about systemic anarchy and balance of power.” Anarchy presumably renders all states insecure, compelling self-help while acquiring nuclear weapons provides security, helps balance power, delivers stability, and minimizes the chances of war (the classic and most impressive locus is Waltz,</w:t>
      </w:r>
      <w:r w:rsidRPr="00A43585">
        <w:rPr>
          <w:u w:val="single"/>
        </w:rPr>
        <w:t xml:space="preserve"> </w:t>
      </w:r>
      <w:hyperlink r:id="rId10" w:anchor="ffo2168-bib-0020" w:history="1">
        <w:r w:rsidRPr="002A3F59">
          <w:rPr>
            <w:rStyle w:val="Hyperlink"/>
          </w:rPr>
          <w:t>1979</w:t>
        </w:r>
      </w:hyperlink>
      <w:r w:rsidRPr="002A3F59">
        <w:rPr>
          <w:u w:val="single"/>
        </w:rPr>
        <w:t>,</w:t>
      </w:r>
      <w:r w:rsidRPr="00A43585">
        <w:rPr>
          <w:u w:val="single"/>
        </w:rPr>
        <w:t xml:space="preserve"> </w:t>
      </w:r>
      <w:hyperlink r:id="rId11" w:anchor="ffo2168-bib-0021" w:history="1">
        <w:r w:rsidRPr="002A3F59">
          <w:rPr>
            <w:rStyle w:val="Hyperlink"/>
          </w:rPr>
          <w:t>1981</w:t>
        </w:r>
      </w:hyperlink>
      <w:r w:rsidRPr="002A3F59">
        <w:rPr>
          <w:u w:val="single"/>
        </w:rPr>
        <w:t>). Yet this analytical foundation has proved fatally flawed in its predictive tally.</w:t>
      </w:r>
      <w:r w:rsidRPr="002A3F59">
        <w:t xml:space="preserve"> </w:t>
      </w:r>
      <w:r w:rsidRPr="002A3F59">
        <w:rPr>
          <w:sz w:val="16"/>
          <w:szCs w:val="16"/>
        </w:rPr>
        <w:t>The massive number of predicted False Positives and anomalies in neorealist studies include Ukraine, Poland, Germany, Japan, and many, many more cases.</w:t>
      </w:r>
      <w:hyperlink r:id="rId12" w:anchor="ffo2168-note-0001_6" w:tooltip="Link to note" w:history="1">
        <w:r w:rsidRPr="002A3F59">
          <w:rPr>
            <w:rStyle w:val="Hyperlink"/>
            <w:sz w:val="16"/>
            <w:szCs w:val="16"/>
          </w:rPr>
          <w:t>1</w:t>
        </w:r>
      </w:hyperlink>
      <w:r w:rsidRPr="002A3F59">
        <w:t xml:space="preserve"> </w:t>
      </w:r>
      <w:r w:rsidRPr="002A3F59">
        <w:rPr>
          <w:u w:val="single"/>
        </w:rPr>
        <w:t xml:space="preserve">If one abides by the theory's core tenets, anarchy, uncertainty, and self-help should have led most if not all states to acquire nuclear weapons. Yet an overwhelming </w:t>
      </w:r>
      <w:r w:rsidRPr="001E1D52">
        <w:rPr>
          <w:b/>
          <w:bCs/>
          <w:u w:val="single"/>
        </w:rPr>
        <w:t>majority</w:t>
      </w:r>
      <w:r w:rsidRPr="002A3F59">
        <w:t xml:space="preserve"> </w:t>
      </w:r>
      <w:r w:rsidRPr="002A3F59">
        <w:rPr>
          <w:sz w:val="16"/>
          <w:szCs w:val="16"/>
        </w:rPr>
        <w:t>(191 states!)</w:t>
      </w:r>
      <w:r w:rsidRPr="002A3F59">
        <w:t xml:space="preserve"> </w:t>
      </w:r>
      <w:r w:rsidRPr="001E1D52">
        <w:rPr>
          <w:b/>
          <w:bCs/>
          <w:u w:val="single"/>
        </w:rPr>
        <w:t>have renounced them</w:t>
      </w:r>
      <w:r w:rsidRPr="002A3F59">
        <w:rPr>
          <w:u w:val="single"/>
        </w:rPr>
        <w:t xml:space="preserve"> </w:t>
      </w:r>
      <w:r w:rsidRPr="002A3F59">
        <w:rPr>
          <w:sz w:val="16"/>
          <w:szCs w:val="16"/>
        </w:rPr>
        <w:t>while nine have acquired them.</w:t>
      </w:r>
      <w:r w:rsidRPr="002A3F59">
        <w:t xml:space="preserve"> </w:t>
      </w:r>
      <w:r w:rsidRPr="002A3F59">
        <w:rPr>
          <w:u w:val="single"/>
        </w:rPr>
        <w:t xml:space="preserve">Even more </w:t>
      </w:r>
      <w:r w:rsidRPr="001E1D52">
        <w:rPr>
          <w:b/>
          <w:bCs/>
          <w:u w:val="single"/>
        </w:rPr>
        <w:t>modest predictions</w:t>
      </w:r>
      <w:r w:rsidRPr="002A3F59">
        <w:t xml:space="preserve"> </w:t>
      </w:r>
      <w:r w:rsidRPr="002A3F59">
        <w:rPr>
          <w:sz w:val="16"/>
          <w:szCs w:val="16"/>
        </w:rPr>
        <w:t>(Waltz,</w:t>
      </w:r>
      <w:r w:rsidRPr="00C276D0">
        <w:rPr>
          <w:sz w:val="16"/>
          <w:szCs w:val="16"/>
        </w:rPr>
        <w:t xml:space="preserve"> </w:t>
      </w:r>
      <w:hyperlink r:id="rId13" w:anchor="ffo2168-bib-0021" w:history="1">
        <w:r w:rsidRPr="002A3F59">
          <w:rPr>
            <w:rStyle w:val="Hyperlink"/>
            <w:sz w:val="16"/>
            <w:szCs w:val="16"/>
          </w:rPr>
          <w:t>1981</w:t>
        </w:r>
      </w:hyperlink>
      <w:r w:rsidRPr="002A3F59">
        <w:rPr>
          <w:sz w:val="16"/>
          <w:szCs w:val="16"/>
        </w:rPr>
        <w:t>) of 18 to 30 nuclear weapons states</w:t>
      </w:r>
      <w:r w:rsidRPr="002A3F59">
        <w:t xml:space="preserve"> </w:t>
      </w:r>
      <w:r w:rsidRPr="001E1D52">
        <w:rPr>
          <w:b/>
          <w:bCs/>
          <w:u w:val="single"/>
        </w:rPr>
        <w:t>have not materialized</w:t>
      </w:r>
      <w:r w:rsidRPr="002A3F59">
        <w:rPr>
          <w:u w:val="single"/>
        </w:rPr>
        <w:t xml:space="preserve">; and even acutely </w:t>
      </w:r>
      <w:r w:rsidRPr="001E1D52">
        <w:rPr>
          <w:b/>
          <w:bCs/>
          <w:u w:val="single"/>
        </w:rPr>
        <w:t>vulnerable states</w:t>
      </w:r>
      <w:r w:rsidRPr="002A3F59">
        <w:t xml:space="preserve"> </w:t>
      </w:r>
      <w:r w:rsidRPr="002A3F59">
        <w:rPr>
          <w:sz w:val="16"/>
          <w:szCs w:val="16"/>
        </w:rPr>
        <w:t>(e.g., Vietnam, Egypt, Taiwan, and many others)</w:t>
      </w:r>
      <w:r w:rsidRPr="002A3F59">
        <w:t xml:space="preserve"> </w:t>
      </w:r>
      <w:r w:rsidRPr="001E1D52">
        <w:rPr>
          <w:b/>
          <w:bCs/>
          <w:u w:val="single"/>
        </w:rPr>
        <w:t xml:space="preserve">have not </w:t>
      </w:r>
      <w:r w:rsidRPr="00A75273">
        <w:rPr>
          <w:u w:val="single"/>
        </w:rPr>
        <w:t>matched those theoretical priors.</w:t>
      </w:r>
      <w:r w:rsidRPr="002A3F59">
        <w:t xml:space="preserve"> </w:t>
      </w:r>
      <w:r w:rsidRPr="002A3F59">
        <w:rPr>
          <w:sz w:val="16"/>
          <w:szCs w:val="16"/>
        </w:rPr>
        <w:t xml:space="preserve">Other empirical anomalies for the theory stand out. Offers of “hegemonic protection” had disparate effects, with some states renouncing nuclear weapons but not others. In line with the theory's core tenet, alliances cannot explain nuclear abstention in an anarchic context: self-help dominates, making alliances </w:t>
      </w:r>
      <w:proofErr w:type="gramStart"/>
      <w:r w:rsidRPr="002A3F59">
        <w:rPr>
          <w:sz w:val="16"/>
          <w:szCs w:val="16"/>
        </w:rPr>
        <w:t>feeble by definition</w:t>
      </w:r>
      <w:proofErr w:type="gramEnd"/>
      <w:r w:rsidRPr="002A3F59">
        <w:rPr>
          <w:sz w:val="16"/>
          <w:szCs w:val="16"/>
        </w:rPr>
        <w:t>. Indeed,</w:t>
      </w:r>
      <w:r w:rsidRPr="002A3F59">
        <w:t xml:space="preserve"> </w:t>
      </w:r>
      <w:r w:rsidRPr="002A3F59">
        <w:rPr>
          <w:u w:val="single"/>
        </w:rPr>
        <w:t>“nuclear weapons make alliances obsolete”</w:t>
      </w:r>
      <w:r w:rsidRPr="002A3F59">
        <w:rPr>
          <w:sz w:val="16"/>
          <w:szCs w:val="16"/>
        </w:rPr>
        <w:t xml:space="preserve"> (Waltz,</w:t>
      </w:r>
      <w:r w:rsidRPr="00C276D0">
        <w:rPr>
          <w:sz w:val="16"/>
          <w:szCs w:val="16"/>
        </w:rPr>
        <w:t xml:space="preserve"> </w:t>
      </w:r>
      <w:hyperlink r:id="rId14" w:anchor="ffo2168-bib-0020" w:history="1">
        <w:r w:rsidRPr="002A3F59">
          <w:rPr>
            <w:rStyle w:val="Hyperlink"/>
            <w:sz w:val="16"/>
            <w:szCs w:val="16"/>
          </w:rPr>
          <w:t>1979</w:t>
        </w:r>
      </w:hyperlink>
      <w:r w:rsidRPr="002A3F59">
        <w:rPr>
          <w:sz w:val="16"/>
          <w:szCs w:val="16"/>
        </w:rPr>
        <w:t>,</w:t>
      </w:r>
      <w:r w:rsidRPr="00C276D0">
        <w:rPr>
          <w:sz w:val="16"/>
          <w:szCs w:val="16"/>
        </w:rPr>
        <w:t xml:space="preserve"> </w:t>
      </w:r>
      <w:hyperlink r:id="rId15" w:anchor="ffo2168-bib-0021" w:history="1">
        <w:r w:rsidRPr="002A3F59">
          <w:rPr>
            <w:rStyle w:val="Hyperlink"/>
            <w:sz w:val="16"/>
            <w:szCs w:val="16"/>
          </w:rPr>
          <w:t>1981</w:t>
        </w:r>
      </w:hyperlink>
      <w:r w:rsidRPr="002A3F59">
        <w:rPr>
          <w:sz w:val="16"/>
          <w:szCs w:val="16"/>
        </w:rPr>
        <w:t>). The empirical record confirms that</w:t>
      </w:r>
      <w:r w:rsidRPr="002A3F59">
        <w:t xml:space="preserve"> </w:t>
      </w:r>
      <w:r w:rsidRPr="002A3F59">
        <w:rPr>
          <w:u w:val="single"/>
        </w:rPr>
        <w:t>some allies abstained from acquiring them but not others, and that most states restrained their nuclear ambitions in the absence of superpower guarantees.</w:t>
      </w:r>
      <w:r w:rsidRPr="002A3F59">
        <w:t xml:space="preserve"> </w:t>
      </w:r>
      <w:r w:rsidRPr="002A3F59">
        <w:rPr>
          <w:sz w:val="16"/>
          <w:szCs w:val="16"/>
        </w:rPr>
        <w:t>Comparable structural conditions can (and have) lead to very different nuclear choices. Whereas the theory predicts that multipolarity leads to nuclearization, multipolarity has led to different outcomes across time and space (e.g.,</w:t>
      </w:r>
      <w:r w:rsidRPr="00C276D0">
        <w:rPr>
          <w:sz w:val="16"/>
          <w:szCs w:val="16"/>
        </w:rPr>
        <w:t xml:space="preserve"> </w:t>
      </w:r>
      <w:r w:rsidRPr="002A3F59">
        <w:rPr>
          <w:sz w:val="16"/>
          <w:szCs w:val="16"/>
        </w:rPr>
        <w:t xml:space="preserve">East Asia vs. the Middle East vs. Latin America). Predictive insolvency has thus manifested itself at all levels of aggregation—systemic, regional, bilateral, and individual cases—and for </w:t>
      </w:r>
      <w:proofErr w:type="gramStart"/>
      <w:r w:rsidRPr="002A3F59">
        <w:rPr>
          <w:sz w:val="16"/>
          <w:szCs w:val="16"/>
        </w:rPr>
        <w:t>a large number of</w:t>
      </w:r>
      <w:proofErr w:type="gramEnd"/>
      <w:r w:rsidRPr="002A3F59">
        <w:rPr>
          <w:sz w:val="16"/>
          <w:szCs w:val="16"/>
        </w:rPr>
        <w:t xml:space="preserve"> cumulative years that offered the opportunity to test the argument's validity. This record is especially odd for a theory operating at the heart—the inner sanctum—of states' security dilemmas, a predictive domain that loads the dice in its favor as the most auspicious terrain for corroborating its tenets. If the theory cannot make it here, some could wonder whether it can make it anywhere, borrowing from Levy's (</w:t>
      </w:r>
      <w:hyperlink r:id="rId16" w:anchor="ffo2168-bib-0017" w:history="1">
        <w:r w:rsidRPr="002A3F59">
          <w:rPr>
            <w:rStyle w:val="Hyperlink"/>
            <w:sz w:val="16"/>
            <w:szCs w:val="16"/>
          </w:rPr>
          <w:t>2022</w:t>
        </w:r>
      </w:hyperlink>
      <w:r w:rsidRPr="002A3F59">
        <w:rPr>
          <w:sz w:val="16"/>
          <w:szCs w:val="16"/>
        </w:rPr>
        <w:t>, p. 442) “reverse Sinatra inference.”</w:t>
      </w:r>
      <w:r w:rsidRPr="00C276D0">
        <w:rPr>
          <w:sz w:val="16"/>
          <w:szCs w:val="16"/>
        </w:rPr>
        <w:t xml:space="preserve"> </w:t>
      </w:r>
      <w:r w:rsidRPr="002A3F59">
        <w:rPr>
          <w:sz w:val="16"/>
          <w:szCs w:val="16"/>
        </w:rPr>
        <w:t>Speaking of such inferences,</w:t>
      </w:r>
      <w:r w:rsidRPr="002A3F59">
        <w:t xml:space="preserve"> </w:t>
      </w:r>
      <w:r w:rsidRPr="002A3F59">
        <w:rPr>
          <w:u w:val="single"/>
        </w:rPr>
        <w:t xml:space="preserve">a neorealist </w:t>
      </w:r>
      <w:r w:rsidRPr="002A3F59">
        <w:rPr>
          <w:sz w:val="16"/>
          <w:szCs w:val="16"/>
        </w:rPr>
        <w:t>argument consistent with its tenets must easily</w:t>
      </w:r>
      <w:r w:rsidRPr="002A3F59">
        <w:t xml:space="preserve"> </w:t>
      </w:r>
      <w:r w:rsidRPr="002A3F59">
        <w:rPr>
          <w:u w:val="single"/>
        </w:rPr>
        <w:t>place Japan among “most likely”</w:t>
      </w:r>
      <w:r w:rsidRPr="002A3F59">
        <w:t xml:space="preserve"> </w:t>
      </w:r>
      <w:r w:rsidRPr="002A3F59">
        <w:rPr>
          <w:sz w:val="16"/>
          <w:szCs w:val="16"/>
        </w:rPr>
        <w:t>cases for acquiring nuclear weapons. Japan has endured repeated and long-lasting cumulative shocks: not one, not two, but</w:t>
      </w:r>
      <w:r w:rsidRPr="002A3F59">
        <w:t xml:space="preserve"> </w:t>
      </w:r>
      <w:r w:rsidRPr="002A3F59">
        <w:rPr>
          <w:u w:val="single"/>
        </w:rPr>
        <w:t>three of its rabid neighbors have acquired nuclear weapons</w:t>
      </w:r>
      <w:r w:rsidRPr="002A3F59">
        <w:t xml:space="preserve"> </w:t>
      </w:r>
      <w:r w:rsidRPr="002A3F59">
        <w:rPr>
          <w:sz w:val="16"/>
          <w:szCs w:val="16"/>
        </w:rPr>
        <w:t>(Soviet Union/Russia, China, and North Korea).</w:t>
      </w:r>
      <w:r w:rsidRPr="002A3F59">
        <w:t xml:space="preserve"> </w:t>
      </w:r>
      <w:r w:rsidRPr="002A3F59">
        <w:rPr>
          <w:u w:val="single"/>
        </w:rPr>
        <w:t>Yet, in an astonishing blow to neorealist predictions</w:t>
      </w:r>
      <w:r w:rsidRPr="002A3F59">
        <w:t xml:space="preserve"> </w:t>
      </w:r>
      <w:r w:rsidRPr="002A3F59">
        <w:rPr>
          <w:sz w:val="16"/>
          <w:szCs w:val="16"/>
        </w:rPr>
        <w:t xml:space="preserve">(i.e., countries putatively go nuclear when adversarial neighbors do so) </w:t>
      </w:r>
      <w:r w:rsidRPr="002A3F59">
        <w:rPr>
          <w:u w:val="single"/>
        </w:rPr>
        <w:t xml:space="preserve">the </w:t>
      </w:r>
      <w:r w:rsidRPr="00A75273">
        <w:rPr>
          <w:b/>
          <w:bCs/>
          <w:u w:val="single"/>
        </w:rPr>
        <w:t>perfect candidate</w:t>
      </w:r>
      <w:r w:rsidRPr="002A3F59">
        <w:rPr>
          <w:u w:val="single"/>
        </w:rPr>
        <w:t xml:space="preserve"> for reactive nuclearization </w:t>
      </w:r>
      <w:r w:rsidRPr="00A75273">
        <w:rPr>
          <w:b/>
          <w:bCs/>
          <w:u w:val="single"/>
        </w:rPr>
        <w:t>failed</w:t>
      </w:r>
      <w:r w:rsidRPr="002A3F59">
        <w:rPr>
          <w:u w:val="single"/>
        </w:rPr>
        <w:t xml:space="preserve"> to acquire its own deterrent</w:t>
      </w:r>
      <w:r w:rsidRPr="0051653D">
        <w:rPr>
          <w:u w:val="single"/>
        </w:rPr>
        <w:t xml:space="preserve"> </w:t>
      </w:r>
      <w:r w:rsidRPr="00A75273">
        <w:rPr>
          <w:b/>
          <w:bCs/>
          <w:i/>
          <w:iCs/>
          <w:u w:val="single"/>
        </w:rPr>
        <w:t>for 70 years</w:t>
      </w:r>
      <w:r w:rsidRPr="002A3F59">
        <w:t xml:space="preserve"> </w:t>
      </w:r>
      <w:r w:rsidRPr="002A3F59">
        <w:rPr>
          <w:sz w:val="16"/>
          <w:szCs w:val="16"/>
        </w:rPr>
        <w:t>(and counting). This is a very long-term predictive horizon indeed, no matter what happens next (Deacon &amp; Solingen,</w:t>
      </w:r>
      <w:r w:rsidRPr="00E738CB">
        <w:rPr>
          <w:sz w:val="16"/>
          <w:szCs w:val="16"/>
        </w:rPr>
        <w:t xml:space="preserve"> </w:t>
      </w:r>
      <w:hyperlink r:id="rId17" w:anchor="ffo2168-bib-0001" w:history="1">
        <w:r w:rsidRPr="002A3F59">
          <w:rPr>
            <w:rStyle w:val="Hyperlink"/>
            <w:sz w:val="16"/>
            <w:szCs w:val="16"/>
          </w:rPr>
          <w:t>2023</w:t>
        </w:r>
      </w:hyperlink>
      <w:r w:rsidRPr="002A3F59">
        <w:rPr>
          <w:sz w:val="16"/>
          <w:szCs w:val="16"/>
        </w:rPr>
        <w:t>).</w:t>
      </w:r>
      <w:r w:rsidRPr="002A3F59">
        <w:t xml:space="preserve"> </w:t>
      </w:r>
      <w:r w:rsidRPr="002A3F59">
        <w:rPr>
          <w:u w:val="single"/>
        </w:rPr>
        <w:t xml:space="preserve">Too many presumed </w:t>
      </w:r>
      <w:r w:rsidRPr="00A75273">
        <w:rPr>
          <w:b/>
          <w:bCs/>
          <w:u w:val="single"/>
        </w:rPr>
        <w:t>thresholds</w:t>
      </w:r>
      <w:r w:rsidRPr="002A3F59">
        <w:rPr>
          <w:u w:val="single"/>
        </w:rPr>
        <w:t xml:space="preserve"> have </w:t>
      </w:r>
      <w:r w:rsidRPr="00A75273">
        <w:rPr>
          <w:b/>
          <w:bCs/>
          <w:u w:val="single"/>
        </w:rPr>
        <w:t>already</w:t>
      </w:r>
      <w:r w:rsidRPr="002A3F59">
        <w:rPr>
          <w:u w:val="single"/>
        </w:rPr>
        <w:t xml:space="preserve"> been </w:t>
      </w:r>
      <w:r w:rsidRPr="00A75273">
        <w:rPr>
          <w:b/>
          <w:bCs/>
          <w:u w:val="single"/>
        </w:rPr>
        <w:t xml:space="preserve">crossed </w:t>
      </w:r>
      <w:r w:rsidRPr="002A3F59">
        <w:rPr>
          <w:sz w:val="16"/>
          <w:szCs w:val="16"/>
        </w:rPr>
        <w:t>and even a broken clock is right twice a day. As argued, invoking the US alliance to salvage predictive failure constitutes a major logical departure from first neorealist principles, where alliances can never be trusted and are clearly theorized to lack heft anyway.</w:t>
      </w:r>
      <w:r w:rsidRPr="00E738CB">
        <w:rPr>
          <w:sz w:val="16"/>
          <w:szCs w:val="16"/>
        </w:rPr>
        <w:t xml:space="preserve"> </w:t>
      </w:r>
      <w:r w:rsidRPr="002A3F59">
        <w:rPr>
          <w:sz w:val="16"/>
          <w:szCs w:val="16"/>
        </w:rPr>
        <w:t>Why so many empirical failures of prediction, quantitative and qualitative? First, Tetlock et al. find that the more bias-resistant and logically coherent the forecasting agents, the more accurate their predictions. Alas,</w:t>
      </w:r>
      <w:r w:rsidRPr="002A3F59">
        <w:t xml:space="preserve"> </w:t>
      </w:r>
      <w:r w:rsidRPr="002A3F59">
        <w:rPr>
          <w:u w:val="single"/>
        </w:rPr>
        <w:t xml:space="preserve">neorealism suffers variously from explanatory inconsistency, logical incoherence, or unfalsifiable predictions. Many outcomes can be made to fit vague ad-hoc notions of security </w:t>
      </w:r>
      <w:r w:rsidRPr="002A3F59">
        <w:rPr>
          <w:u w:val="single"/>
        </w:rPr>
        <w:lastRenderedPageBreak/>
        <w:t xml:space="preserve">maximization (a posteriori). </w:t>
      </w:r>
      <w:r w:rsidRPr="002A3F59">
        <w:rPr>
          <w:sz w:val="16"/>
          <w:szCs w:val="16"/>
        </w:rPr>
        <w:t>At best the approach is under-determining and its corollaries are inconclusive and open-ended: Japan should acquire nuclear weapons; not acquire them; substitute for them conventionally; not substitute; rely on the alliance; not rely; and so on, all in the name of</w:t>
      </w:r>
      <w:r w:rsidRPr="00E738CB">
        <w:rPr>
          <w:sz w:val="16"/>
          <w:szCs w:val="16"/>
        </w:rPr>
        <w:t xml:space="preserve"> </w:t>
      </w:r>
      <w:r w:rsidRPr="002A3F59">
        <w:rPr>
          <w:i/>
          <w:iCs/>
          <w:sz w:val="16"/>
          <w:szCs w:val="16"/>
        </w:rPr>
        <w:t>the same</w:t>
      </w:r>
      <w:r w:rsidRPr="00E738CB">
        <w:rPr>
          <w:sz w:val="16"/>
          <w:szCs w:val="16"/>
        </w:rPr>
        <w:t xml:space="preserve"> </w:t>
      </w:r>
      <w:r w:rsidRPr="002A3F59">
        <w:rPr>
          <w:sz w:val="16"/>
          <w:szCs w:val="16"/>
        </w:rPr>
        <w:t>first principles of security maximization under anarchy. There isn't a singular structural logic at play: acquiring nuclear weapons can effectively lead to higher</w:t>
      </w:r>
      <w:r w:rsidRPr="00E738CB">
        <w:rPr>
          <w:sz w:val="16"/>
          <w:szCs w:val="16"/>
        </w:rPr>
        <w:t xml:space="preserve"> </w:t>
      </w:r>
      <w:r w:rsidRPr="002A3F59">
        <w:rPr>
          <w:i/>
          <w:iCs/>
          <w:sz w:val="16"/>
          <w:szCs w:val="16"/>
        </w:rPr>
        <w:t>in</w:t>
      </w:r>
      <w:r w:rsidRPr="002A3F59">
        <w:rPr>
          <w:sz w:val="16"/>
          <w:szCs w:val="16"/>
        </w:rPr>
        <w:t xml:space="preserve">security and vulnerability. Second, </w:t>
      </w:r>
      <w:r w:rsidRPr="002A3F59">
        <w:rPr>
          <w:u w:val="single"/>
        </w:rPr>
        <w:t xml:space="preserve">neorealist arguments are time-invariant, stemming from a putatively inexorable, ahistorical “balance of power” untouched by evolving world-time. </w:t>
      </w:r>
      <w:r w:rsidRPr="002A3F59">
        <w:rPr>
          <w:sz w:val="16"/>
          <w:szCs w:val="16"/>
        </w:rPr>
        <w:t>Third, as an invisible hand,</w:t>
      </w:r>
      <w:r w:rsidRPr="002A3F59">
        <w:t xml:space="preserve"> “</w:t>
      </w:r>
      <w:r w:rsidRPr="002A3F59">
        <w:rPr>
          <w:u w:val="single"/>
        </w:rPr>
        <w:t>balance of power”</w:t>
      </w:r>
      <w:r w:rsidRPr="002A3F59">
        <w:t xml:space="preserve"> </w:t>
      </w:r>
      <w:r w:rsidRPr="002A3F59">
        <w:rPr>
          <w:sz w:val="16"/>
          <w:szCs w:val="16"/>
        </w:rPr>
        <w:t xml:space="preserve">is surely among the most invisible of them all, </w:t>
      </w:r>
      <w:r w:rsidRPr="002A3F59">
        <w:rPr>
          <w:u w:val="single"/>
        </w:rPr>
        <w:t>under-defined, unmeasurable, and unquantifiable; a wobbly, vague concept with low intersubjective reliability.</w:t>
      </w:r>
      <w:r w:rsidRPr="002A3F59">
        <w:t xml:space="preserve"> </w:t>
      </w:r>
      <w:r w:rsidRPr="002A3F59">
        <w:rPr>
          <w:sz w:val="16"/>
          <w:szCs w:val="16"/>
        </w:rPr>
        <w:t>Fourth, Tetlock et al. also expect that “accuracy will fall off more slowly for experts who demonstrate a command of predictively useful knowledge in the early periods.” This intuition is borne out by the fact that neorealist accounts typically hinge less on deep knowledge of any cases than on simplified “Occam razor”-style assumptions. This theoretical penchant for extreme parsimony leads</w:t>
      </w:r>
      <w:r w:rsidRPr="002A3F59">
        <w:t xml:space="preserve"> </w:t>
      </w:r>
      <w:r w:rsidRPr="002A3F59">
        <w:rPr>
          <w:u w:val="single"/>
        </w:rPr>
        <w:t xml:space="preserve">to information asymmetry between neorealist-based predictions </w:t>
      </w:r>
      <w:r w:rsidRPr="009F4DCA">
        <w:rPr>
          <w:sz w:val="16"/>
          <w:szCs w:val="16"/>
        </w:rPr>
        <w:t xml:space="preserve">and those relying on richer knowledge of cases. Coming to term with these shortcomings, in recent decades studies began challenging previously unquestioned confidence in this theory as </w:t>
      </w:r>
      <w:r w:rsidRPr="009F4DCA">
        <w:rPr>
          <w:i/>
          <w:iCs/>
          <w:sz w:val="16"/>
          <w:szCs w:val="16"/>
        </w:rPr>
        <w:t>the</w:t>
      </w:r>
      <w:r w:rsidRPr="009F4DCA">
        <w:rPr>
          <w:sz w:val="16"/>
          <w:szCs w:val="16"/>
        </w:rPr>
        <w:t xml:space="preserve"> driving force of all nuclear decisions (Ogilvie-White, </w:t>
      </w:r>
      <w:hyperlink r:id="rId18" w:anchor="ffo2168-bib-0004" w:history="1">
        <w:r w:rsidRPr="009F4DCA">
          <w:rPr>
            <w:rStyle w:val="Hyperlink"/>
            <w:sz w:val="16"/>
            <w:szCs w:val="16"/>
          </w:rPr>
          <w:t>1996</w:t>
        </w:r>
      </w:hyperlink>
      <w:r w:rsidRPr="009F4DCA">
        <w:rPr>
          <w:sz w:val="16"/>
          <w:szCs w:val="16"/>
        </w:rPr>
        <w:t xml:space="preserve">; Solingen, </w:t>
      </w:r>
      <w:hyperlink r:id="rId19" w:anchor="ffo2168-bib-0007" w:history="1">
        <w:r w:rsidRPr="009F4DCA">
          <w:rPr>
            <w:rStyle w:val="Hyperlink"/>
            <w:sz w:val="16"/>
            <w:szCs w:val="16"/>
          </w:rPr>
          <w:t>1994a</w:t>
        </w:r>
      </w:hyperlink>
      <w:r w:rsidRPr="009F4DCA">
        <w:rPr>
          <w:sz w:val="16"/>
          <w:szCs w:val="16"/>
        </w:rPr>
        <w:t xml:space="preserve">, </w:t>
      </w:r>
      <w:hyperlink r:id="rId20" w:anchor="ffo2168-bib-0008" w:history="1">
        <w:r w:rsidRPr="009F4DCA">
          <w:rPr>
            <w:rStyle w:val="Hyperlink"/>
            <w:sz w:val="16"/>
            <w:szCs w:val="16"/>
          </w:rPr>
          <w:t>1994b</w:t>
        </w:r>
      </w:hyperlink>
      <w:r w:rsidRPr="009F4DCA">
        <w:rPr>
          <w:sz w:val="16"/>
          <w:szCs w:val="16"/>
        </w:rPr>
        <w:t>). 3 PREDICTIVE TRAITS WITH CERTAIN (MODERATE) MELIORIST POTENTIAL Having identified a key intellectual culprit of over-predictions, I turn to alternative approaches that may account for the superior predictive tally reported in Tetlock et al.'s study. Meliorists can rejoice in their initial findings that experts leaning on tolerance of ambiguity and dissonance, scope-sensitivity, bounded claims, and self-criticism may generate predictions that have proven better endowed to withstand the test of time. To the extent that these approaches avoided False Alarms of proliferation cascades, they already bring an epistemic edge to the table. The list of hypotheses under this rubric is diverse and more extensively discussed in Solingen (</w:t>
      </w:r>
      <w:hyperlink r:id="rId21" w:anchor="ffo2168-bib-0007" w:history="1">
        <w:r w:rsidRPr="009F4DCA">
          <w:rPr>
            <w:rStyle w:val="Hyperlink"/>
            <w:sz w:val="16"/>
            <w:szCs w:val="16"/>
          </w:rPr>
          <w:t>1994a</w:t>
        </w:r>
      </w:hyperlink>
      <w:r w:rsidRPr="009F4DCA">
        <w:rPr>
          <w:sz w:val="16"/>
          <w:szCs w:val="16"/>
        </w:rPr>
        <w:t xml:space="preserve">, </w:t>
      </w:r>
      <w:hyperlink r:id="rId22" w:anchor="ffo2168-bib-0009" w:history="1">
        <w:r w:rsidRPr="009F4DCA">
          <w:rPr>
            <w:rStyle w:val="Hyperlink"/>
            <w:sz w:val="16"/>
            <w:szCs w:val="16"/>
          </w:rPr>
          <w:t>2018a</w:t>
        </w:r>
      </w:hyperlink>
      <w:r w:rsidRPr="009F4DCA">
        <w:rPr>
          <w:sz w:val="16"/>
          <w:szCs w:val="16"/>
        </w:rPr>
        <w:t xml:space="preserve">). In this brief essay, I confine myself to an argument I developed in International Security (1994a), later elaborated in </w:t>
      </w:r>
      <w:r w:rsidRPr="009F4DCA">
        <w:rPr>
          <w:i/>
          <w:iCs/>
          <w:sz w:val="16"/>
          <w:szCs w:val="16"/>
        </w:rPr>
        <w:t>Nuclear Logics</w:t>
      </w:r>
      <w:r w:rsidRPr="009F4DCA">
        <w:rPr>
          <w:sz w:val="16"/>
          <w:szCs w:val="16"/>
        </w:rPr>
        <w:t xml:space="preserve"> (Solingen, </w:t>
      </w:r>
      <w:hyperlink r:id="rId23" w:anchor="ffo2168-bib-0007" w:history="1">
        <w:r w:rsidRPr="009F4DCA">
          <w:rPr>
            <w:rStyle w:val="Hyperlink"/>
            <w:sz w:val="16"/>
            <w:szCs w:val="16"/>
          </w:rPr>
          <w:t>1994a</w:t>
        </w:r>
      </w:hyperlink>
      <w:r w:rsidRPr="009F4DCA">
        <w:rPr>
          <w:sz w:val="16"/>
          <w:szCs w:val="16"/>
        </w:rPr>
        <w:t xml:space="preserve">, </w:t>
      </w:r>
      <w:hyperlink r:id="rId24" w:anchor="ffo2168-bib-0008" w:history="1">
        <w:r w:rsidRPr="009F4DCA">
          <w:rPr>
            <w:rStyle w:val="Hyperlink"/>
            <w:sz w:val="16"/>
            <w:szCs w:val="16"/>
          </w:rPr>
          <w:t>1994b</w:t>
        </w:r>
      </w:hyperlink>
      <w:r w:rsidRPr="009F4DCA">
        <w:rPr>
          <w:sz w:val="16"/>
          <w:szCs w:val="16"/>
        </w:rPr>
        <w:t xml:space="preserve">, </w:t>
      </w:r>
      <w:hyperlink r:id="rId25" w:anchor="ffo2168-bib-0019" w:history="1">
        <w:r w:rsidRPr="009F4DCA">
          <w:rPr>
            <w:rStyle w:val="Hyperlink"/>
            <w:sz w:val="16"/>
            <w:szCs w:val="16"/>
          </w:rPr>
          <w:t>2007</w:t>
        </w:r>
      </w:hyperlink>
      <w:r w:rsidRPr="009F4DCA">
        <w:rPr>
          <w:sz w:val="16"/>
          <w:szCs w:val="16"/>
        </w:rPr>
        <w:t xml:space="preserve">). An influential meta-study on failed proliferation chains by Potter and </w:t>
      </w:r>
      <w:proofErr w:type="spellStart"/>
      <w:r w:rsidRPr="009F4DCA">
        <w:rPr>
          <w:sz w:val="16"/>
          <w:szCs w:val="16"/>
        </w:rPr>
        <w:t>Mukhatzhanova</w:t>
      </w:r>
      <w:proofErr w:type="spellEnd"/>
      <w:r w:rsidRPr="009F4DCA">
        <w:rPr>
          <w:sz w:val="16"/>
          <w:szCs w:val="16"/>
        </w:rPr>
        <w:t xml:space="preserve"> (</w:t>
      </w:r>
      <w:hyperlink r:id="rId26" w:anchor="ffo2168-bib-0005" w:history="1">
        <w:r w:rsidRPr="009F4DCA">
          <w:rPr>
            <w:rStyle w:val="Hyperlink"/>
            <w:sz w:val="16"/>
            <w:szCs w:val="16"/>
          </w:rPr>
          <w:t>2008</w:t>
        </w:r>
      </w:hyperlink>
      <w:r w:rsidRPr="009F4DCA">
        <w:rPr>
          <w:sz w:val="16"/>
          <w:szCs w:val="16"/>
        </w:rPr>
        <w:t xml:space="preserve">) wielded it as an example that obviated over-predicted cascades. Another study (Sil &amp; Katzenstein, </w:t>
      </w:r>
      <w:hyperlink r:id="rId27" w:anchor="ffo2168-bib-0006" w:history="1">
        <w:r w:rsidRPr="009F4DCA">
          <w:rPr>
            <w:rStyle w:val="Hyperlink"/>
            <w:sz w:val="16"/>
            <w:szCs w:val="16"/>
          </w:rPr>
          <w:t>2010</w:t>
        </w:r>
      </w:hyperlink>
      <w:r w:rsidRPr="009F4DCA">
        <w:rPr>
          <w:sz w:val="16"/>
          <w:szCs w:val="16"/>
        </w:rPr>
        <w:t xml:space="preserve">) considered </w:t>
      </w:r>
      <w:r w:rsidRPr="009F4DCA">
        <w:rPr>
          <w:i/>
          <w:iCs/>
          <w:sz w:val="16"/>
          <w:szCs w:val="16"/>
        </w:rPr>
        <w:t>Nuclear Logics'</w:t>
      </w:r>
      <w:r w:rsidRPr="009F4DCA">
        <w:rPr>
          <w:sz w:val="16"/>
          <w:szCs w:val="16"/>
        </w:rPr>
        <w:t xml:space="preserve"> core argument to have been </w:t>
      </w:r>
      <w:r w:rsidRPr="009F4DCA">
        <w:rPr>
          <w:i/>
          <w:iCs/>
          <w:sz w:val="16"/>
          <w:szCs w:val="16"/>
        </w:rPr>
        <w:t>the</w:t>
      </w:r>
      <w:r w:rsidRPr="009F4DCA">
        <w:rPr>
          <w:sz w:val="16"/>
          <w:szCs w:val="16"/>
        </w:rPr>
        <w:t xml:space="preserve"> most undertheorized in this field hitherto as well as an analytically eclectic—yet clearly formulated—framework for estimating nuclear scenarios. At its core, this framework highlighted that conceptions of security threats were not simple derivatives of abstract, elusive balances of power but were, instead, highly influenced by domestic models of political survival. These models hinged on competing orientations to the global political economy and offered important clues for estimating nuclear choices since the inception of the Nonproliferation Treaty in 1968. Internationalizing models were predicted to </w:t>
      </w:r>
      <w:r w:rsidRPr="009F4DCA">
        <w:rPr>
          <w:i/>
          <w:iCs/>
          <w:sz w:val="16"/>
          <w:szCs w:val="16"/>
        </w:rPr>
        <w:t>lower the likelihood</w:t>
      </w:r>
      <w:r w:rsidRPr="009F4DCA">
        <w:rPr>
          <w:sz w:val="16"/>
          <w:szCs w:val="16"/>
        </w:rPr>
        <w:t xml:space="preserve"> of nuclear weapons' acquisition based on identified causal mechanisms upholding that relationship. Indeed, for over 50 years every decision to renounce nuclear weapons by states that had previously entertained them was nested in broader shifts toward internationalizing models. By contrast, most defiant nuclear courses since 1968 unfolded under inward-looking </w:t>
      </w:r>
      <w:proofErr w:type="gramStart"/>
      <w:r w:rsidRPr="009F4DCA">
        <w:rPr>
          <w:sz w:val="16"/>
          <w:szCs w:val="16"/>
        </w:rPr>
        <w:t>models</w:t>
      </w:r>
      <w:proofErr w:type="gramEnd"/>
      <w:r w:rsidRPr="009F4DCA">
        <w:rPr>
          <w:sz w:val="16"/>
          <w:szCs w:val="16"/>
        </w:rPr>
        <w:t xml:space="preserve"> hostile to integration in the global political economy. This pattern found support across different regional security contexts and diverse associations with hegemons and alliances. That it does so in a theoretically unfriendly terrain is especially suggestive;</w:t>
      </w:r>
      <w:r w:rsidRPr="002A3F59">
        <w:t xml:space="preserve"> </w:t>
      </w:r>
      <w:r w:rsidRPr="006D7301">
        <w:rPr>
          <w:u w:val="single"/>
        </w:rPr>
        <w:t>nuclear choices are arguably a “least likely” arena for corroborating the explanatory and predictive heft of domestic political economy models.</w:t>
      </w:r>
      <w:r w:rsidRPr="002A3F59">
        <w:t xml:space="preserve"> </w:t>
      </w:r>
      <w:r w:rsidRPr="009F4DCA">
        <w:rPr>
          <w:sz w:val="16"/>
          <w:szCs w:val="16"/>
        </w:rPr>
        <w:t>And yet, despite the regularities the approach uncovered, it had been omitted from the canonical causal repertoire. That omission led to an overestimation of other presumed causal variables, especially neorealist ones.</w:t>
      </w:r>
      <w:r w:rsidRPr="002A3F59">
        <w:t xml:space="preserve"> </w:t>
      </w:r>
      <w:r w:rsidRPr="00991303">
        <w:rPr>
          <w:u w:val="single"/>
        </w:rPr>
        <w:t>Models of political survival explain both synchronic variation in nuclear preferences across states and overtime variation within the same state; varying state compliance with nonproliferation commitments; varying readings of security dilemmas as more (or less) intractable; variance in ranking alliances higher than self-reliance or vice versa; variance in relative receptivity to external sanctions and inducements; why and when external coercion and inducements may be effective; and why nuclear ambitions were renounced where one might have expected them.</w:t>
      </w:r>
      <w:r w:rsidRPr="002A3F59">
        <w:t xml:space="preserve"> </w:t>
      </w:r>
      <w:r w:rsidRPr="009F4DCA">
        <w:rPr>
          <w:sz w:val="16"/>
          <w:szCs w:val="16"/>
        </w:rPr>
        <w:t xml:space="preserve">And yet, as Sil and Katzenstein note, domestic models were not portrayed as a holy grail that displaces other perspectives; the title “Nuclear Logics”—in the plural—made clear that, while making a compelling case, this argument is not the only game in town. Sil and Katzenstein deem it a pragmatic, self-conscious effort to avoid the trap of becoming so deeply embedded in a single paradigm that makes it impossible to “look at the world with fresh eyes.” Instead, the proposed models provide a useful prism that helps weigh and re-order the relative relevance of other drivers, including structural power, interests, norms, and institutions. The models refract, interpret, and filter external stimuli, offering a nimble analytical category to accommodate the reality of multiple causation. The very definition of security is endogenous to these models rather than an independent variable, as neorealism would have it. Furthermore, the framework identified important caveats and scope conditions, making the association between models and nuclear choices neither deterministic nor inevitable but probabilistic and eminently falsifiable. One temporal scope condition was that the post-NPT “world-time” or “second nuclear age” posed different systemic constraints than those preceding it and possibly superseding it. Temporal sequencing also </w:t>
      </w:r>
      <w:proofErr w:type="gramStart"/>
      <w:r w:rsidRPr="009F4DCA">
        <w:rPr>
          <w:sz w:val="16"/>
          <w:szCs w:val="16"/>
        </w:rPr>
        <w:t>matters:</w:t>
      </w:r>
      <w:proofErr w:type="gramEnd"/>
      <w:r w:rsidRPr="009F4DCA">
        <w:rPr>
          <w:sz w:val="16"/>
          <w:szCs w:val="16"/>
        </w:rPr>
        <w:t xml:space="preserve"> nuclear reversals might be much harder when nuclear weapons acquisition precedes the inception of internationalizing models (e.g., China, India, Israel). Abandoning nuclear weapons once they already exist is more costly politically than ending a program before fruition, as prospect theory would submit. Another scope condition stipulated that the relative incidence of internationalizing versus inward-looking models at the regional level would inhibit or exacerbate domestic preferences regarding nuclear weapons in either direction. The framework also specified that the choice for or against alliances (which might/might not substitute for an indigenous deterrent) was also endogenous to domestic models. Sensitive to the fact that hegemony has its limits, this take is in notable agreement with Waltz's (</w:t>
      </w:r>
      <w:hyperlink r:id="rId28" w:anchor="ffo2168-bib-0021" w:history="1">
        <w:r w:rsidRPr="009F4DCA">
          <w:rPr>
            <w:rStyle w:val="Hyperlink"/>
            <w:sz w:val="16"/>
            <w:szCs w:val="16"/>
          </w:rPr>
          <w:t>1981</w:t>
        </w:r>
      </w:hyperlink>
      <w:r w:rsidRPr="009F4DCA">
        <w:rPr>
          <w:sz w:val="16"/>
          <w:szCs w:val="16"/>
        </w:rPr>
        <w:t xml:space="preserve">) who rightfully argued that “in the past half-century, no country has been able to prevent other countries from going nuclear if they were determined to do so.” But this assertion evokes, once again, a </w:t>
      </w:r>
      <w:r w:rsidRPr="009F4DCA">
        <w:rPr>
          <w:sz w:val="16"/>
          <w:szCs w:val="16"/>
        </w:rPr>
        <w:lastRenderedPageBreak/>
        <w:t xml:space="preserve">conundrum for neorealist logic: </w:t>
      </w:r>
      <w:r w:rsidRPr="00FC44B3">
        <w:rPr>
          <w:u w:val="single"/>
        </w:rPr>
        <w:t xml:space="preserve">Why were </w:t>
      </w:r>
      <w:r w:rsidRPr="005115BB">
        <w:rPr>
          <w:b/>
          <w:bCs/>
          <w:u w:val="single"/>
        </w:rPr>
        <w:t xml:space="preserve">most countries </w:t>
      </w:r>
      <w:r w:rsidRPr="005115BB">
        <w:rPr>
          <w:b/>
          <w:bCs/>
          <w:i/>
          <w:iCs/>
          <w:u w:val="single"/>
        </w:rPr>
        <w:t>not</w:t>
      </w:r>
      <w:r w:rsidRPr="005115BB">
        <w:rPr>
          <w:b/>
          <w:bCs/>
          <w:u w:val="single"/>
        </w:rPr>
        <w:t xml:space="preserve"> determined</w:t>
      </w:r>
      <w:r w:rsidRPr="00FC44B3">
        <w:rPr>
          <w:u w:val="single"/>
        </w:rPr>
        <w:t xml:space="preserve"> to do so in the first place </w:t>
      </w:r>
      <w:r w:rsidRPr="005115BB">
        <w:rPr>
          <w:b/>
          <w:bCs/>
          <w:u w:val="single"/>
        </w:rPr>
        <w:t xml:space="preserve">in </w:t>
      </w:r>
      <w:r w:rsidRPr="00FC44B3">
        <w:rPr>
          <w:u w:val="single"/>
        </w:rPr>
        <w:t xml:space="preserve">a world of anarchy, </w:t>
      </w:r>
      <w:r w:rsidRPr="005115BB">
        <w:rPr>
          <w:b/>
          <w:bCs/>
          <w:u w:val="single"/>
        </w:rPr>
        <w:t>insecurity</w:t>
      </w:r>
      <w:r w:rsidRPr="00FC44B3">
        <w:rPr>
          <w:u w:val="single"/>
        </w:rPr>
        <w:t>, and zero-</w:t>
      </w:r>
      <w:proofErr w:type="spellStart"/>
      <w:r w:rsidRPr="00FC44B3">
        <w:rPr>
          <w:u w:val="single"/>
        </w:rPr>
        <w:t>sumness</w:t>
      </w:r>
      <w:proofErr w:type="spellEnd"/>
      <w:r w:rsidRPr="00FC44B3">
        <w:rPr>
          <w:u w:val="single"/>
        </w:rPr>
        <w:t>?</w:t>
      </w:r>
      <w:r w:rsidRPr="002A3F59">
        <w:t xml:space="preserve"> </w:t>
      </w:r>
      <w:r w:rsidRPr="009F4DCA">
        <w:rPr>
          <w:sz w:val="16"/>
          <w:szCs w:val="16"/>
        </w:rPr>
        <w:t>Political survival models are a dynamic category, entailing no linear or irreversible trajectory in either direction. Its predictive scenarios specified the logical conditions under which scenarios might obtain, the kind of evidence that would question or validate expectations, and the outcomes that would corroborate or falsify the theory. Even where past predictive performance over a relatively extended temporal range may have been reassuring, much to our dismay social theories don't typically work for eternity and may be less useful henceforth. Tetlock et al. acknowledge that easy questions posed during a placid period of history (slow-motion variables with low base rates of change) may help the case for Meliorism and long-range predictability. This suggests that the world-time under which a predictive study is conducted (e.g., the heart of the Cold War vs. the zenith of globalization or “end of history”) may affect aggregate forecasts by experts and nonexperts alike. Net predictability hinges not only on the skill or bias of forecasters but also on historical world-time. Alas, the contemporary geopolitical landscape may alter the relative stability of the last 30–40 years. Global and domestic shocks have rendered too many political, economic, technological, and other variables highly uncertain. Russia's attack on Ukraine compounded those shocks inducing nearly chaotic perturbation of significant relevance to nuclear futures. Ukraine had renounced the nuclear weapons it possessed in exchange of security guarantees from major powers including Russia (another anomaly for neorealism?). Putin proceeded to invade Ukraine in 2014 and 2022 and shower nuclear threats on several targets in and beyond Ukraine. Finally, a putative “third nuclear age” driven by artificial intelligence ambitions might return the “cascade” scenario forecasted by President Kennedy and so many others since the 1960s. But in line with the cautionary advice in Tetlock et al., one must also consider the distinct possibility that the</w:t>
      </w:r>
      <w:r w:rsidRPr="002A3F59">
        <w:t xml:space="preserve"> </w:t>
      </w:r>
      <w:r w:rsidRPr="002801EB">
        <w:rPr>
          <w:u w:val="single"/>
        </w:rPr>
        <w:t xml:space="preserve">emerging world time might </w:t>
      </w:r>
      <w:r w:rsidRPr="005115BB">
        <w:rPr>
          <w:b/>
          <w:bCs/>
          <w:u w:val="single"/>
        </w:rPr>
        <w:t>retain</w:t>
      </w:r>
      <w:r w:rsidRPr="002801EB">
        <w:rPr>
          <w:u w:val="single"/>
        </w:rPr>
        <w:t xml:space="preserve"> some of the basic underlying </w:t>
      </w:r>
      <w:r w:rsidRPr="005115BB">
        <w:rPr>
          <w:b/>
          <w:bCs/>
          <w:u w:val="single"/>
        </w:rPr>
        <w:t>conditions that obviated cascades</w:t>
      </w:r>
      <w:r w:rsidRPr="002801EB">
        <w:rPr>
          <w:u w:val="single"/>
        </w:rPr>
        <w:t xml:space="preserve"> in the past.</w:t>
      </w:r>
      <w:r w:rsidRPr="002A3F59">
        <w:t xml:space="preserve"> </w:t>
      </w:r>
      <w:r w:rsidRPr="009F4DCA">
        <w:rPr>
          <w:sz w:val="16"/>
          <w:szCs w:val="16"/>
        </w:rPr>
        <w:t xml:space="preserve">Path dependence can persist. It may be premature to proclaim a wholesale </w:t>
      </w:r>
      <w:proofErr w:type="spellStart"/>
      <w:r w:rsidRPr="009F4DCA">
        <w:rPr>
          <w:i/>
          <w:iCs/>
          <w:sz w:val="16"/>
          <w:szCs w:val="16"/>
        </w:rPr>
        <w:t>Zeitenwende</w:t>
      </w:r>
      <w:proofErr w:type="spellEnd"/>
      <w:r w:rsidRPr="009F4DCA">
        <w:rPr>
          <w:sz w:val="16"/>
          <w:szCs w:val="16"/>
        </w:rPr>
        <w:t xml:space="preserve"> in nuclear forecasting. Even so, discontinuities and inefficient history (March &amp; Olsen, </w:t>
      </w:r>
      <w:hyperlink r:id="rId29" w:anchor="ffo2168-bib-0003" w:history="1">
        <w:r w:rsidRPr="009F4DCA">
          <w:rPr>
            <w:rStyle w:val="Hyperlink"/>
            <w:sz w:val="16"/>
            <w:szCs w:val="16"/>
          </w:rPr>
          <w:t>1998</w:t>
        </w:r>
      </w:hyperlink>
      <w:r w:rsidRPr="009F4DCA">
        <w:rPr>
          <w:sz w:val="16"/>
          <w:szCs w:val="16"/>
        </w:rPr>
        <w:t xml:space="preserve">) could burden longer-range predictions under the current geopolitical juncture, pregnant with the highest levels of uncertainty in decades. 4 TETLOCK ET AL.'S GUIDELINES FOR NAVIGATING A NONPLACID PREDICTIVE CONTEXT An enduring allegiance to failed epistemologies and ontologies is a sure path to fuel Radical Skeptics' convictions. Similar errors stemming from reductionist conceptualization have led to repeated falsified predictions of NATO's demise for over 70 years and much more. To be sure, neorealism is not the only source of prediction error. A related approach associated with technological determinism also exhibits a substantial number of “most likely cases” that renounced nuclear weapons and “least likely cases” that pursued them (Miller, </w:t>
      </w:r>
      <w:hyperlink r:id="rId30" w:anchor="ffo2168-bib-0018" w:history="1">
        <w:r w:rsidRPr="009F4DCA">
          <w:rPr>
            <w:rStyle w:val="Hyperlink"/>
            <w:sz w:val="16"/>
            <w:szCs w:val="16"/>
          </w:rPr>
          <w:t>2017</w:t>
        </w:r>
      </w:hyperlink>
      <w:r w:rsidRPr="009F4DCA">
        <w:rPr>
          <w:sz w:val="16"/>
          <w:szCs w:val="16"/>
        </w:rPr>
        <w:t>). As Lewis (</w:t>
      </w:r>
      <w:hyperlink r:id="rId31" w:anchor="ffo2168-bib-0002" w:history="1">
        <w:r w:rsidRPr="009F4DCA">
          <w:rPr>
            <w:rStyle w:val="Hyperlink"/>
            <w:sz w:val="16"/>
            <w:szCs w:val="16"/>
          </w:rPr>
          <w:t>2016</w:t>
        </w:r>
      </w:hyperlink>
      <w:r w:rsidRPr="009F4DCA">
        <w:rPr>
          <w:sz w:val="16"/>
          <w:szCs w:val="16"/>
        </w:rPr>
        <w:t>) argued,</w:t>
      </w:r>
      <w:r w:rsidRPr="002A3F59">
        <w:t xml:space="preserve"> </w:t>
      </w:r>
      <w:r w:rsidRPr="005115BB">
        <w:rPr>
          <w:b/>
          <w:bCs/>
          <w:u w:val="single"/>
        </w:rPr>
        <w:t>whether</w:t>
      </w:r>
      <w:r w:rsidRPr="00867EB8">
        <w:rPr>
          <w:u w:val="single"/>
        </w:rPr>
        <w:t xml:space="preserve"> or not </w:t>
      </w:r>
      <w:r w:rsidRPr="005115BB">
        <w:rPr>
          <w:b/>
          <w:bCs/>
          <w:u w:val="single"/>
        </w:rPr>
        <w:t xml:space="preserve">states </w:t>
      </w:r>
      <w:r w:rsidRPr="00867EB8">
        <w:rPr>
          <w:u w:val="single"/>
        </w:rPr>
        <w:t xml:space="preserve">decide not to </w:t>
      </w:r>
      <w:r w:rsidRPr="005115BB">
        <w:rPr>
          <w:b/>
          <w:bCs/>
          <w:u w:val="single"/>
        </w:rPr>
        <w:t xml:space="preserve">acquire </w:t>
      </w:r>
      <w:r w:rsidRPr="00867EB8">
        <w:rPr>
          <w:u w:val="single"/>
        </w:rPr>
        <w:t xml:space="preserve">nuclear weapons has often far more to </w:t>
      </w:r>
      <w:r w:rsidRPr="005115BB">
        <w:rPr>
          <w:b/>
          <w:bCs/>
          <w:u w:val="single"/>
        </w:rPr>
        <w:t>do with restraint than with tech</w:t>
      </w:r>
      <w:r w:rsidRPr="00867EB8">
        <w:rPr>
          <w:u w:val="single"/>
        </w:rPr>
        <w:t>nological barriers, given a 65-year-old technology.</w:t>
      </w:r>
      <w:r w:rsidRPr="00867EB8">
        <w:t xml:space="preserve"> </w:t>
      </w:r>
      <w:r w:rsidRPr="009F4DCA">
        <w:rPr>
          <w:sz w:val="16"/>
          <w:szCs w:val="16"/>
        </w:rPr>
        <w:t xml:space="preserve">As the sheer size of failed predictions became evident, new studies pledging neorealist roots sought to rectify some of the noted deficiencies. In so doing, that work departs from first neorealist principles in several ways: it suddenly endows alliances with colossal analytical heft and attaches a large number of contingencies that throw “Occam razor” out the window (Debs &amp; Monteiro, </w:t>
      </w:r>
      <w:hyperlink r:id="rId32" w:anchor="ffo2168-bib-0016" w:history="1">
        <w:r w:rsidRPr="009F4DCA">
          <w:rPr>
            <w:rStyle w:val="Hyperlink"/>
            <w:sz w:val="16"/>
            <w:szCs w:val="16"/>
          </w:rPr>
          <w:t>2016</w:t>
        </w:r>
      </w:hyperlink>
      <w:r w:rsidRPr="009F4DCA">
        <w:rPr>
          <w:sz w:val="16"/>
          <w:szCs w:val="16"/>
        </w:rPr>
        <w:t>). That is a commendable step that could enhance the potential for “adversarial collaborations” and improved predictions. Retaining other first (neorealist) principles, however, may also retain logical inconsistency. A consistent focus on the logic of anarchy trumps the idea that states can substitute self-help for external protection. Furthermore, continued reliance on fuzzy, elastic, and highly subjective definitions of balance of power, self-help, insecurity, and power itself make predictions even more elusive and possibly unfalsifiable.</w:t>
      </w:r>
      <w:r w:rsidRPr="002A3F59">
        <w:t xml:space="preserve"> </w:t>
      </w:r>
      <w:r w:rsidRPr="009F4DCA">
        <w:rPr>
          <w:u w:val="single"/>
        </w:rPr>
        <w:t>Scenarios hinging on external threats—not a figment of neorealist imagination—could do better when considering the domestic political landscapes that heighten or dampen pressures to respond to threats with nuclear weapons' acquisition.</w:t>
      </w:r>
      <w:r w:rsidRPr="002A3F59">
        <w:t xml:space="preserve"> </w:t>
      </w:r>
      <w:r w:rsidRPr="009F4DCA">
        <w:rPr>
          <w:sz w:val="16"/>
          <w:szCs w:val="16"/>
        </w:rPr>
        <w:t xml:space="preserve">Important work along the lines of classical and neoclassical realism (Wohlforth, </w:t>
      </w:r>
      <w:hyperlink r:id="rId33" w:anchor="ffo2168-bib-0022" w:history="1">
        <w:r w:rsidRPr="009F4DCA">
          <w:rPr>
            <w:rStyle w:val="Hyperlink"/>
            <w:sz w:val="16"/>
            <w:szCs w:val="16"/>
          </w:rPr>
          <w:t>1993</w:t>
        </w:r>
      </w:hyperlink>
      <w:r w:rsidRPr="009F4DCA">
        <w:rPr>
          <w:sz w:val="16"/>
          <w:szCs w:val="16"/>
        </w:rPr>
        <w:t xml:space="preserve">) does just that. Adversarial collaborations proposed by Tetlock et al. would have to overcome deep cleavages in this field of inquiry, including methodological ones, that may have hindered progress hitherto. Such collaborations could, however, facilitate the crafting of “coherence hypotheses” that bear on the connections between the empirical accuracy of forecasts and the logical rigor with which forecasters make cumulative-risk judgments. “Viewpoint-variable” hypotheses can consider systematic bias stemming from the connections among ideology, forecasts, and forecasting accuracy. Other rules of thumb for converging on adversarial collaborations include greater attention to complex systemic effects, replacing analytically impoverished and grossly deficient—if parsimonious—forecasts. Hypotheses must be cast in falsifiable terms, with greater precision and better specification of threshold and boundary conditions; avoid circularity and ex-post-facto rationalizations; stipulate the kind of evidence that would challenge or corroborate their expectations; assess findings against competing theoretical claims; consider ways to discover, dissect, and assess indirect causal pathways, even if they are more difficult to work with; and devote attention to temporality and world time, or historical context. Above all, heightened tolerance for fallibility—especially for longer haul predictions—will remain forecasting's best friend, </w:t>
      </w:r>
      <w:proofErr w:type="gramStart"/>
      <w:r w:rsidRPr="009F4DCA">
        <w:rPr>
          <w:sz w:val="16"/>
          <w:szCs w:val="16"/>
        </w:rPr>
        <w:t>all the more</w:t>
      </w:r>
      <w:proofErr w:type="gramEnd"/>
      <w:r w:rsidRPr="009F4DCA">
        <w:rPr>
          <w:sz w:val="16"/>
          <w:szCs w:val="16"/>
        </w:rPr>
        <w:t xml:space="preserve"> so under current conditions of intensive and extensive domestic and systemic geopolitical uncertainty.</w:t>
      </w:r>
    </w:p>
    <w:p w14:paraId="11BD582F" w14:textId="77777777" w:rsidR="009601B1" w:rsidRDefault="009601B1" w:rsidP="009601B1">
      <w:pPr>
        <w:pStyle w:val="Heading4"/>
      </w:pPr>
      <w:proofErr w:type="gramStart"/>
      <w:r>
        <w:t>Terrorists</w:t>
      </w:r>
      <w:proofErr w:type="gramEnd"/>
      <w:r>
        <w:t xml:space="preserve"> groups are </w:t>
      </w:r>
      <w:proofErr w:type="gramStart"/>
      <w:r>
        <w:t>ambitious, yet</w:t>
      </w:r>
      <w:proofErr w:type="gramEnd"/>
      <w:r>
        <w:t xml:space="preserve"> remain unable to develop a nuclear weapon.</w:t>
      </w:r>
    </w:p>
    <w:p w14:paraId="27ECAB50" w14:textId="77777777" w:rsidR="009601B1" w:rsidRPr="003642D9" w:rsidRDefault="009601B1" w:rsidP="003642D9">
      <w:r w:rsidRPr="003642D9">
        <w:rPr>
          <w:rStyle w:val="Style13ptBold"/>
          <w:rFonts w:eastAsiaTheme="majorEastAsia" w:cstheme="majorBidi"/>
          <w:bCs w:val="0"/>
          <w:iCs/>
        </w:rPr>
        <w:t>Bunn et al. 23</w:t>
      </w:r>
      <w:r>
        <w:rPr>
          <w:rStyle w:val="Style13ptBold"/>
          <w:b w:val="0"/>
        </w:rPr>
        <w:t xml:space="preserve"> </w:t>
      </w:r>
      <w:r w:rsidRPr="003642D9">
        <w:t>[Matthew</w:t>
      </w:r>
      <w:r w:rsidRPr="007B5EAF">
        <w:t xml:space="preserve"> Bunn is the James R. Schlesinger Professor of the Practice of Energy, National Security, and Foreign Policy at the Harvard Kennedy School. His research interests include nuclear theft and terrorism; nuclear arms control and strategic stability; nuclear proliferation and measures to control it; the future of nuclear energy and its fuel cycle; and innovation in energy technologies. Before coming to Harvard, Bunn served as an adviser to the White House Office of Science </w:t>
      </w:r>
      <w:r w:rsidRPr="007B5EAF">
        <w:lastRenderedPageBreak/>
        <w:t>and Technology Policy, as a study director at the National Academy of Sciences, and as editor of Arms Control Today. He is the author or co-author of more than 25 books or major technical reports (most recently Revitalizing Nuclear Security in an Era of Uncertainty), and over 150 articles in publications ranging from Science to The Washington Post</w:t>
      </w:r>
      <w:r w:rsidRPr="003642D9">
        <w:t xml:space="preserve">. (National Academies of Sciences, Engineering, and Medicine. 2023. Risk Analysis Methods for Nuclear War and Nuclear Terrorism. Washington, DC: The National Academies Press. </w:t>
      </w:r>
      <w:hyperlink r:id="rId34" w:history="1">
        <w:r w:rsidRPr="003642D9">
          <w:rPr>
            <w:rStyle w:val="Hyperlink"/>
          </w:rPr>
          <w:t>https://doi.org/10.17226/26609</w:t>
        </w:r>
      </w:hyperlink>
      <w:r w:rsidRPr="003642D9">
        <w:t xml:space="preserve">.)] </w:t>
      </w:r>
      <w:proofErr w:type="spellStart"/>
      <w:r w:rsidRPr="003642D9">
        <w:t>zk</w:t>
      </w:r>
      <w:proofErr w:type="spellEnd"/>
      <w:r w:rsidRPr="003642D9">
        <w:t xml:space="preserve"> @ TDI</w:t>
      </w:r>
    </w:p>
    <w:p w14:paraId="3D74E44B" w14:textId="77777777" w:rsidR="009601B1" w:rsidRDefault="009601B1" w:rsidP="009601B1">
      <w:r w:rsidRPr="003F0006">
        <w:rPr>
          <w:sz w:val="16"/>
          <w:szCs w:val="16"/>
        </w:rPr>
        <w:t xml:space="preserve">THREATS OF NUCLEAR TERRORISM As discussed in the historical review of the literature on assessment methods for nuclear terrorism in Chapter 3, the U.S. approach toward nuclear terrorism threats has evolved with the threats: from a limited focus on clandestine actions by the Soviet Union to terrorist groups with motivations to inflict great harm to </w:t>
      </w:r>
      <w:proofErr w:type="gramStart"/>
      <w:r w:rsidRPr="003F0006">
        <w:rPr>
          <w:sz w:val="16"/>
          <w:szCs w:val="16"/>
        </w:rPr>
        <w:t>a large number of</w:t>
      </w:r>
      <w:proofErr w:type="gramEnd"/>
      <w:r w:rsidRPr="003F0006">
        <w:rPr>
          <w:sz w:val="16"/>
          <w:szCs w:val="16"/>
        </w:rPr>
        <w:t xml:space="preserve"> people. A consistent theme across decades of analysis is that it is the</w:t>
      </w:r>
      <w:r>
        <w:t xml:space="preserve"> </w:t>
      </w:r>
      <w:r w:rsidRPr="0014776F">
        <w:rPr>
          <w:b/>
          <w:bCs/>
          <w:u w:val="single"/>
        </w:rPr>
        <w:t>difficulty in obtaining nuclear material</w:t>
      </w:r>
      <w:r w:rsidRPr="00047BB7">
        <w:rPr>
          <w:u w:val="single"/>
        </w:rPr>
        <w:t xml:space="preserve"> that remains one the </w:t>
      </w:r>
      <w:r w:rsidRPr="0014776F">
        <w:rPr>
          <w:b/>
          <w:bCs/>
          <w:u w:val="single"/>
        </w:rPr>
        <w:t>most effective means of preventing nuclear terrorism.</w:t>
      </w:r>
      <w:r>
        <w:t xml:space="preserve"> </w:t>
      </w:r>
      <w:r w:rsidRPr="003F0006">
        <w:rPr>
          <w:sz w:val="16"/>
          <w:szCs w:val="16"/>
        </w:rPr>
        <w:t xml:space="preserve">While much work has been done over the past decades to successfully secure nuclear materials, threats of nuclear terrorism </w:t>
      </w:r>
      <w:proofErr w:type="gramStart"/>
      <w:r w:rsidRPr="003F0006">
        <w:rPr>
          <w:sz w:val="16"/>
          <w:szCs w:val="16"/>
        </w:rPr>
        <w:t>still remain</w:t>
      </w:r>
      <w:proofErr w:type="gramEnd"/>
      <w:r w:rsidRPr="003F0006">
        <w:rPr>
          <w:sz w:val="16"/>
          <w:szCs w:val="16"/>
        </w:rPr>
        <w:t>. To understand the extent of the current possibilities for nuclear terrorism, one must consider terrorists’ motives, capabilities, and opportunities. For motive,</w:t>
      </w:r>
      <w:r>
        <w:t xml:space="preserve"> </w:t>
      </w:r>
      <w:r w:rsidRPr="003F0006">
        <w:rPr>
          <w:u w:val="single"/>
        </w:rPr>
        <w:t xml:space="preserve">there is an </w:t>
      </w:r>
      <w:r w:rsidRPr="0014776F">
        <w:rPr>
          <w:b/>
          <w:bCs/>
          <w:u w:val="single"/>
        </w:rPr>
        <w:t>enduring goal</w:t>
      </w:r>
      <w:r w:rsidRPr="003F0006">
        <w:rPr>
          <w:u w:val="single"/>
        </w:rPr>
        <w:t xml:space="preserve"> for a variety of terrorist </w:t>
      </w:r>
      <w:r w:rsidRPr="0014776F">
        <w:rPr>
          <w:b/>
          <w:bCs/>
          <w:u w:val="single"/>
        </w:rPr>
        <w:t>groups to inflict great harm</w:t>
      </w:r>
      <w:r w:rsidRPr="003F0006">
        <w:rPr>
          <w:u w:val="single"/>
        </w:rPr>
        <w:t xml:space="preserve"> </w:t>
      </w:r>
      <w:r w:rsidRPr="003F0006">
        <w:rPr>
          <w:sz w:val="16"/>
          <w:szCs w:val="16"/>
        </w:rPr>
        <w:t>on the United States, its population, and allies.</w:t>
      </w:r>
      <w:r>
        <w:t xml:space="preserve"> </w:t>
      </w:r>
      <w:r w:rsidRPr="003F0006">
        <w:rPr>
          <w:u w:val="single"/>
        </w:rPr>
        <w:t>Capabilities of a terrorist group can change rapidly, either with acquisition of nuclear materials or devices, or with sudden surges in influence.</w:t>
      </w:r>
      <w:r>
        <w:t xml:space="preserve"> </w:t>
      </w:r>
      <w:r w:rsidRPr="003F0006">
        <w:rPr>
          <w:sz w:val="16"/>
          <w:szCs w:val="16"/>
        </w:rPr>
        <w:t xml:space="preserve">Finally, opportunities to obtain nuclear materials persist as some materials are not well secured, and insider threats remain real (Bunn 2021). Evidence collected from terrorist groups indicates that there is interest in developing and using improvised nuclear devices and radiological dispersal devices (Bunn et al. 2019). As noted in Chapter 3, for example, the Japanese terror cult Aum </w:t>
      </w:r>
      <w:proofErr w:type="spellStart"/>
      <w:r w:rsidRPr="003F0006">
        <w:rPr>
          <w:sz w:val="16"/>
          <w:szCs w:val="16"/>
        </w:rPr>
        <w:t>Shinikyo</w:t>
      </w:r>
      <w:proofErr w:type="spellEnd"/>
      <w:r w:rsidRPr="003F0006">
        <w:rPr>
          <w:sz w:val="16"/>
          <w:szCs w:val="16"/>
        </w:rPr>
        <w:t xml:space="preserve"> conducted nerve gas attacks in Matsumoto in 1994 and in Tokyo subways in 1995 and had previously focused efforts to get nuclear and biological weapons. Core al-Qaeda pursued nuclear weapons, carried out conventional explosive tests, and considered attacks on nuclear reactors, and their affiliates pursued radioactive material for a radiological dispersal device. Chechen terrorists planted a dangerous radiological source in a Moscow park as a warning, threatened to use radiological dispersal devices, and repeatedly threatened and planned attacks on reactors. In addition, Russian officials have reported catching terrorist teams scoping nuclear weapon storage sites and transports. Current understanding of terrorism threats will continue to change as the United States and others continue to address the problem, and as adversaries react to those improvements. Risk analysis is one way to identify what components of the problem may be addressable. Contributors to Nuclear Material Availability </w:t>
      </w:r>
      <w:r w:rsidRPr="003F0006">
        <w:rPr>
          <w:u w:val="single"/>
        </w:rPr>
        <w:t xml:space="preserve">It is </w:t>
      </w:r>
      <w:r w:rsidRPr="0014776F">
        <w:rPr>
          <w:b/>
          <w:bCs/>
          <w:u w:val="single"/>
        </w:rPr>
        <w:t>challenging for terrorist group</w:t>
      </w:r>
      <w:r w:rsidRPr="003F0006">
        <w:rPr>
          <w:u w:val="single"/>
        </w:rPr>
        <w:t xml:space="preserve">s, as they exist today, </w:t>
      </w:r>
      <w:r w:rsidRPr="0014776F">
        <w:rPr>
          <w:b/>
          <w:bCs/>
          <w:u w:val="single"/>
        </w:rPr>
        <w:t>to produce</w:t>
      </w:r>
      <w:r w:rsidRPr="003F0006">
        <w:rPr>
          <w:u w:val="single"/>
        </w:rPr>
        <w:t xml:space="preserve"> their own </w:t>
      </w:r>
      <w:r w:rsidRPr="0014776F">
        <w:rPr>
          <w:b/>
          <w:bCs/>
          <w:u w:val="single"/>
        </w:rPr>
        <w:t>plutonium or</w:t>
      </w:r>
      <w:r w:rsidRPr="003F0006">
        <w:rPr>
          <w:u w:val="single"/>
        </w:rPr>
        <w:t xml:space="preserve"> </w:t>
      </w:r>
      <w:r w:rsidRPr="0014776F">
        <w:rPr>
          <w:u w:val="single"/>
        </w:rPr>
        <w:t>highly enriched</w:t>
      </w:r>
      <w:r w:rsidRPr="003F0006">
        <w:rPr>
          <w:u w:val="single"/>
        </w:rPr>
        <w:t xml:space="preserve"> </w:t>
      </w:r>
      <w:r w:rsidRPr="0014776F">
        <w:rPr>
          <w:b/>
          <w:bCs/>
          <w:u w:val="single"/>
        </w:rPr>
        <w:t xml:space="preserve">uranium. </w:t>
      </w:r>
      <w:r w:rsidRPr="0014776F">
        <w:rPr>
          <w:rStyle w:val="Emphasis"/>
          <w:sz w:val="28"/>
          <w:szCs w:val="28"/>
        </w:rPr>
        <w:t>To achieve nuclear weapons capability, they would likely have to secure a state-made nuclear weapon</w:t>
      </w:r>
      <w:r w:rsidRPr="0014776F">
        <w:rPr>
          <w:rStyle w:val="Emphasis"/>
          <w:bCs/>
        </w:rPr>
        <w:t xml:space="preserve"> and figure out how to detonate </w:t>
      </w:r>
      <w:proofErr w:type="gramStart"/>
      <w:r w:rsidRPr="0014776F">
        <w:rPr>
          <w:rStyle w:val="Emphasis"/>
          <w:bCs/>
        </w:rPr>
        <w:t>it, or</w:t>
      </w:r>
      <w:proofErr w:type="gramEnd"/>
      <w:r w:rsidRPr="0014776F">
        <w:rPr>
          <w:rStyle w:val="Emphasis"/>
          <w:bCs/>
        </w:rPr>
        <w:t xml:space="preserve"> get plutonium or highly enriched uranium and fig</w:t>
      </w:r>
      <w:r w:rsidRPr="003F0006">
        <w:rPr>
          <w:u w:val="single"/>
        </w:rPr>
        <w:t>ure out how to make a crude nuclear bomb of their own.</w:t>
      </w:r>
      <w:r>
        <w:t xml:space="preserve"> </w:t>
      </w:r>
      <w:r w:rsidRPr="003F0006">
        <w:rPr>
          <w:sz w:val="16"/>
          <w:szCs w:val="16"/>
        </w:rPr>
        <w:t>Hence,</w:t>
      </w:r>
      <w:r>
        <w:t xml:space="preserve"> </w:t>
      </w:r>
      <w:r w:rsidRPr="003F0006">
        <w:rPr>
          <w:u w:val="single"/>
        </w:rPr>
        <w:t>ensuring that nuclear weapons and weapons-usable nuclear material are protected from theft, and blocking smuggling of any nuclear material that is outside of state control, remain critical to preventing nuclear terrorism.</w:t>
      </w:r>
      <w:r>
        <w:t xml:space="preserve"> </w:t>
      </w:r>
      <w:r w:rsidRPr="003F0006">
        <w:rPr>
          <w:sz w:val="16"/>
          <w:szCs w:val="16"/>
        </w:rPr>
        <w:t>Similarly, ensuring effective security for major nuclear facilities and for radiological materials is important for reducing the dangers of those types of terrorism. As discussed in Chapter 3, the problem of security for nuclear weapons or materials came to widespread attention in the 1970s, and what were loosely termed</w:t>
      </w:r>
      <w:r>
        <w:t xml:space="preserve"> “</w:t>
      </w:r>
      <w:r w:rsidRPr="0014776F">
        <w:rPr>
          <w:b/>
          <w:bCs/>
          <w:u w:val="single"/>
        </w:rPr>
        <w:t>loose nukes</w:t>
      </w:r>
      <w:r w:rsidRPr="003F0006">
        <w:rPr>
          <w:u w:val="single"/>
        </w:rPr>
        <w:t xml:space="preserve">” became an even </w:t>
      </w:r>
      <w:r w:rsidRPr="0014776F">
        <w:rPr>
          <w:b/>
          <w:bCs/>
          <w:u w:val="single"/>
        </w:rPr>
        <w:t>great</w:t>
      </w:r>
      <w:r w:rsidRPr="003F0006">
        <w:rPr>
          <w:u w:val="single"/>
        </w:rPr>
        <w:t xml:space="preserve">er </w:t>
      </w:r>
      <w:r w:rsidRPr="0014776F">
        <w:rPr>
          <w:b/>
          <w:bCs/>
          <w:u w:val="single"/>
        </w:rPr>
        <w:t>concern</w:t>
      </w:r>
      <w:r w:rsidRPr="003F0006">
        <w:rPr>
          <w:u w:val="single"/>
        </w:rPr>
        <w:t xml:space="preserve"> after the collapse of the Soviet Union in 1991.</w:t>
      </w:r>
      <w:r>
        <w:t xml:space="preserve"> </w:t>
      </w:r>
      <w:r w:rsidRPr="003F0006">
        <w:rPr>
          <w:sz w:val="16"/>
          <w:szCs w:val="16"/>
        </w:rPr>
        <w:t>How states and organizations managing these materials decide what types of security measures to implement and how much is enough is still not well understood. The results of such decisions vary widely, from states that do not require any armed guards at nuclear facilities to states that require on-site armed protection capable of fighting off a substantial force of attackers. These decisions are not necessarily correlated with resources and experience. It often takes a major incident to drive improvements in nuclear security arrangements, but responses to such incidents are modulated by the particular regulatory arrangements and organizational cultures of different countries.2 Many efforts—ranging from bilateral technical cooperation to recommendations and review and training programs of the International Atomic Energy Agency (IAEA) to the nuclear security summits of 2010–2016—have strengthened nuclear security around the world and eliminated weapons-usable nuclear material entirely from many countries. However, much remains to be done, and the underlying factors that lead states to adopt and maintain stringent nuclear security measures remain mysterious. Two of the most important and difficult nuclear security challenges are coping with an insider threat and maintaining strong security cultures. All the cases of theft of highly enriched uranium or plutonium (where enough is known about the incident to know how it happened) were perpetrated by known and trusted insiders at the facility, or with the help of insiders. The same is true of most of the known cases of attempted sabotage of nuclear power plants. But insider threats are difficult to cope with: insiders have authorized access to go through many of the layers of a facility’s security system; they may understand the facility’s security system and its weaknesses; and a variety of cognitive and organizational biases often lead organizations not to suspect these insiders until it is too late (Bunn and Sagan 2017). The growing problem of violent nationalist extremists in advanced democracies may increase the insider threat. More work is still needed to understand how best to address insider threats without undermining the cooperation and trust essential for organizations to do their work. Security culture—the degree to which all personnel take security seriously and are constantly on the lookout for threats that need to be addressed or for weaknesses that need to be corrected—</w:t>
      </w:r>
      <w:r w:rsidRPr="003F0006">
        <w:rPr>
          <w:sz w:val="16"/>
          <w:szCs w:val="16"/>
        </w:rPr>
        <w:lastRenderedPageBreak/>
        <w:t xml:space="preserve">remains a critical and difficult problem. The best security technology will not provide effective security if the people in the security system are not paying adequate attention. In 2012, for example, an 82-year-old nun and two other protestors went through three layers of alarmed fencing at the Y-12 nuclear site in Oak Ridge, Tennessee, and reached the building where thousands of bombs’ worth of highly enriched uranium is stored. They pounded on the building with sledgehammers, sang peace songs, and poured blood and paint on the building before finally being accosted by a single guard. It turned out that the site had been directed to install a new alarm system and had tried to save money by combining it with the old system; the result had been some 10 times as many false alarms as before. There was, in short, a profound breakdown of security culture at one of the most secure sites in one of the countries with the most experience implementing nuclear security and some of the world’s most stringent nuclear security rules. Many nuclear organizations around the world are attempting to strengthen nuclear security </w:t>
      </w:r>
      <w:proofErr w:type="gramStart"/>
      <w:r w:rsidRPr="003F0006">
        <w:rPr>
          <w:sz w:val="16"/>
          <w:szCs w:val="16"/>
        </w:rPr>
        <w:t>culture, but</w:t>
      </w:r>
      <w:proofErr w:type="gramEnd"/>
      <w:r w:rsidRPr="003F0006">
        <w:rPr>
          <w:sz w:val="16"/>
          <w:szCs w:val="16"/>
        </w:rPr>
        <w:t xml:space="preserve"> keeping people constantly on alert for threats that almost never occur is a major challenge (see, e.g., WINS 2016).</w:t>
      </w:r>
      <w:r>
        <w:t xml:space="preserve"> </w:t>
      </w:r>
      <w:r w:rsidRPr="003F0006">
        <w:rPr>
          <w:u w:val="single"/>
        </w:rPr>
        <w:t xml:space="preserve">Social science theory and past experience related to black markets have provided important insights about potential </w:t>
      </w:r>
      <w:r w:rsidRPr="0014776F">
        <w:rPr>
          <w:b/>
          <w:bCs/>
          <w:u w:val="single"/>
        </w:rPr>
        <w:t>nuclear black markets</w:t>
      </w:r>
      <w:r w:rsidRPr="003F0006">
        <w:rPr>
          <w:u w:val="single"/>
        </w:rPr>
        <w:t>.</w:t>
      </w:r>
      <w:r w:rsidRPr="003F0006">
        <w:rPr>
          <w:sz w:val="16"/>
          <w:szCs w:val="16"/>
        </w:rPr>
        <w:t>3 But while markets for items such as illicit drugs involve thousands of transactions taking place over years, with both criminals and law enforcement having the opportunity to observe each other and learn over time about what works and what does not, a seller with weapons-usable nuclear material continues to be a rare event, as is a real buyer.</w:t>
      </w:r>
      <w:r>
        <w:t xml:space="preserve"> </w:t>
      </w:r>
      <w:r w:rsidRPr="003F0006">
        <w:rPr>
          <w:u w:val="single"/>
        </w:rPr>
        <w:t xml:space="preserve">How </w:t>
      </w:r>
      <w:r w:rsidRPr="0014776F">
        <w:rPr>
          <w:b/>
          <w:bCs/>
          <w:u w:val="single"/>
        </w:rPr>
        <w:t>state</w:t>
      </w:r>
      <w:r w:rsidRPr="003F0006">
        <w:rPr>
          <w:u w:val="single"/>
        </w:rPr>
        <w:t xml:space="preserve">s decide how much </w:t>
      </w:r>
      <w:r w:rsidRPr="0014776F">
        <w:rPr>
          <w:b/>
          <w:bCs/>
          <w:u w:val="single"/>
        </w:rPr>
        <w:t>effort</w:t>
      </w:r>
      <w:r w:rsidRPr="003F0006">
        <w:rPr>
          <w:u w:val="single"/>
        </w:rPr>
        <w:t xml:space="preserve"> to put behind steps to block nuclear smuggling—for example, implementing effective laws, creating dedicated police or intelligence teams trained and equipped to handle such cases, proactively organizing investigations and sting operations, or putting radiation detectors at key locations—</w:t>
      </w:r>
      <w:r w:rsidRPr="0014776F">
        <w:rPr>
          <w:b/>
          <w:bCs/>
          <w:u w:val="single"/>
        </w:rPr>
        <w:t>remains</w:t>
      </w:r>
      <w:r w:rsidRPr="003F0006">
        <w:rPr>
          <w:u w:val="single"/>
        </w:rPr>
        <w:t xml:space="preserve"> another area of </w:t>
      </w:r>
      <w:r w:rsidRPr="0014776F">
        <w:rPr>
          <w:b/>
          <w:bCs/>
          <w:u w:val="single"/>
        </w:rPr>
        <w:t>uncertain</w:t>
      </w:r>
      <w:r w:rsidRPr="003F0006">
        <w:rPr>
          <w:u w:val="single"/>
        </w:rPr>
        <w:t>ty, as is how to maintain strong security cultures and avoid insider threats in these areas</w:t>
      </w:r>
      <w:r w:rsidRPr="003F0006">
        <w:t xml:space="preserve">. </w:t>
      </w:r>
      <w:r w:rsidRPr="003F0006">
        <w:rPr>
          <w:sz w:val="16"/>
          <w:szCs w:val="16"/>
        </w:rPr>
        <w:t xml:space="preserve">Efforts to counter nuclear smuggling, too, vary widely among countries. Efforts such as the Global Initiative to Combat Nuclear Terrorism, the nuclear security summits, bilateral cooperation, and IAEA programs have helped eliminate some of the weakest points in the global system, but there is a great deal more to be done, and only modest understanding of the factors that are most important in determining state decisions. </w:t>
      </w:r>
    </w:p>
    <w:p w14:paraId="4866EEFB" w14:textId="77777777" w:rsidR="009601B1" w:rsidRDefault="009601B1" w:rsidP="009601B1">
      <w:pPr>
        <w:pStyle w:val="Heading4"/>
      </w:pPr>
      <w:r>
        <w:t xml:space="preserve">Nuclear proliferation is </w:t>
      </w:r>
      <w:proofErr w:type="gramStart"/>
      <w:r>
        <w:t>low,</w:t>
      </w:r>
      <w:proofErr w:type="gramEnd"/>
      <w:r>
        <w:t xml:space="preserve"> the scope of safeguards solves now.</w:t>
      </w:r>
    </w:p>
    <w:p w14:paraId="2FEAF5F1" w14:textId="77777777" w:rsidR="009601B1" w:rsidRPr="007D5899" w:rsidRDefault="009601B1" w:rsidP="009601B1">
      <w:r>
        <w:rPr>
          <w:rStyle w:val="Style13ptBold"/>
        </w:rPr>
        <w:t>World nuclear association</w:t>
      </w:r>
      <w:r w:rsidRPr="004665D4">
        <w:rPr>
          <w:rStyle w:val="Style13ptBold"/>
        </w:rPr>
        <w:t xml:space="preserve"> </w:t>
      </w:r>
      <w:r>
        <w:rPr>
          <w:rStyle w:val="Style13ptBold"/>
        </w:rPr>
        <w:t>’</w:t>
      </w:r>
      <w:r w:rsidRPr="004665D4">
        <w:rPr>
          <w:rStyle w:val="Style13ptBold"/>
        </w:rPr>
        <w:t>21</w:t>
      </w:r>
      <w:r>
        <w:rPr>
          <w:rStyle w:val="Style13ptBold"/>
        </w:rPr>
        <w:t xml:space="preserve"> </w:t>
      </w:r>
      <w:r w:rsidRPr="007D5899">
        <w:t>[World Nuclear Association, World Nuclear Association’s mission is to facilitate the growth of the nuclear sector by connecting players across the value chain, representing the industry’s position in key world forums, and providing authoritative information and influencing key audiences. “Safeguards to Prevent Nuclear Proliferation</w:t>
      </w:r>
      <w:proofErr w:type="gramStart"/>
      <w:r w:rsidRPr="007D5899">
        <w:t>”]SP</w:t>
      </w:r>
      <w:proofErr w:type="gramEnd"/>
      <w:r w:rsidRPr="007D5899">
        <w:t xml:space="preserve"> TDI</w:t>
      </w:r>
    </w:p>
    <w:p w14:paraId="63E9E176" w14:textId="77777777" w:rsidR="009601B1" w:rsidRPr="00546B72" w:rsidRDefault="009601B1" w:rsidP="009601B1">
      <w:r w:rsidRPr="00286D5E">
        <w:rPr>
          <w:u w:val="single"/>
        </w:rPr>
        <w:t xml:space="preserve">Scope of </w:t>
      </w:r>
      <w:r w:rsidRPr="00546B72">
        <w:rPr>
          <w:b/>
          <w:bCs/>
          <w:u w:val="single"/>
        </w:rPr>
        <w:t>safeguards</w:t>
      </w:r>
      <w:r w:rsidRPr="00546B72">
        <w:rPr>
          <w:u w:val="single"/>
        </w:rPr>
        <w:t xml:space="preserve"> It is </w:t>
      </w:r>
      <w:r w:rsidRPr="00546B72">
        <w:rPr>
          <w:b/>
          <w:bCs/>
          <w:u w:val="single"/>
        </w:rPr>
        <w:t xml:space="preserve">important </w:t>
      </w:r>
      <w:r w:rsidRPr="00546B72">
        <w:rPr>
          <w:u w:val="single"/>
        </w:rPr>
        <w:t xml:space="preserve">to </w:t>
      </w:r>
      <w:r w:rsidRPr="00546B72">
        <w:rPr>
          <w:b/>
          <w:bCs/>
          <w:u w:val="single"/>
        </w:rPr>
        <w:t>understand that nuc</w:t>
      </w:r>
      <w:r w:rsidRPr="00546B72">
        <w:rPr>
          <w:u w:val="single"/>
        </w:rPr>
        <w:t xml:space="preserve">lear </w:t>
      </w:r>
      <w:r w:rsidRPr="00546B72">
        <w:rPr>
          <w:b/>
          <w:bCs/>
          <w:u w:val="single"/>
        </w:rPr>
        <w:t xml:space="preserve">safeguards </w:t>
      </w:r>
      <w:r w:rsidRPr="00546B72">
        <w:rPr>
          <w:u w:val="single"/>
        </w:rPr>
        <w:t>are a means of reassurance whereby non-nuclear weapons states demonstrate to others that they are</w:t>
      </w:r>
      <w:r w:rsidRPr="00546B72">
        <w:rPr>
          <w:b/>
          <w:bCs/>
          <w:u w:val="single"/>
        </w:rPr>
        <w:t xml:space="preserve"> abiding by</w:t>
      </w:r>
      <w:r w:rsidRPr="00546B72">
        <w:rPr>
          <w:u w:val="single"/>
        </w:rPr>
        <w:t xml:space="preserve"> their</w:t>
      </w:r>
      <w:r w:rsidRPr="00546B72">
        <w:rPr>
          <w:b/>
          <w:bCs/>
          <w:u w:val="single"/>
        </w:rPr>
        <w:t xml:space="preserve"> peaceful commitments.</w:t>
      </w:r>
      <w:r w:rsidRPr="00546B72">
        <w:t xml:space="preserve"> </w:t>
      </w:r>
      <w:r w:rsidRPr="00546B72">
        <w:rPr>
          <w:u w:val="single"/>
        </w:rPr>
        <w:t xml:space="preserve">They </w:t>
      </w:r>
      <w:r w:rsidRPr="00546B72">
        <w:rPr>
          <w:b/>
          <w:bCs/>
          <w:u w:val="single"/>
        </w:rPr>
        <w:t>prevent nuclear proliferation</w:t>
      </w:r>
      <w:r w:rsidRPr="00546B72">
        <w:rPr>
          <w:u w:val="single"/>
        </w:rPr>
        <w:t xml:space="preserve"> in the same way that auditing procedures build confidence in proper financial conduct and prevent embezzlement.</w:t>
      </w:r>
      <w:r w:rsidRPr="00546B72">
        <w:t xml:space="preserve"> Their specific objective is to verify whether declared (usually traded) nuclear material remains within the civil nuclear fuel cycle and is being used solely for peaceful purposes or not.</w:t>
      </w:r>
    </w:p>
    <w:p w14:paraId="1E7B4D93" w14:textId="77777777" w:rsidR="009601B1" w:rsidRPr="00546B72" w:rsidRDefault="009601B1" w:rsidP="009601B1">
      <w:r w:rsidRPr="00546B72">
        <w:rPr>
          <w:u w:val="single"/>
        </w:rPr>
        <w:t xml:space="preserve">Non-nuclear-weapons state </w:t>
      </w:r>
      <w:r w:rsidRPr="00546B72">
        <w:rPr>
          <w:b/>
          <w:bCs/>
          <w:u w:val="single"/>
        </w:rPr>
        <w:t>parties to the NPT</w:t>
      </w:r>
      <w:r w:rsidRPr="00546B72">
        <w:rPr>
          <w:u w:val="single"/>
        </w:rPr>
        <w:t xml:space="preserve"> agree to </w:t>
      </w:r>
      <w:r w:rsidRPr="00546B72">
        <w:rPr>
          <w:b/>
          <w:bCs/>
          <w:u w:val="single"/>
        </w:rPr>
        <w:t>accept</w:t>
      </w:r>
      <w:r w:rsidRPr="00546B72">
        <w:rPr>
          <w:u w:val="single"/>
        </w:rPr>
        <w:t xml:space="preserve"> technical </w:t>
      </w:r>
      <w:r w:rsidRPr="00546B72">
        <w:rPr>
          <w:b/>
          <w:bCs/>
          <w:u w:val="single"/>
        </w:rPr>
        <w:t>safeguards measures applied by the IAEA</w:t>
      </w:r>
      <w:r w:rsidRPr="00546B72">
        <w:t xml:space="preserve">. These require that operators of nuclear facilities maintain and declare detailed accounting records of all movements and transactions involving nuclear material. </w:t>
      </w:r>
      <w:r w:rsidRPr="00546B72">
        <w:rPr>
          <w:u w:val="single"/>
        </w:rPr>
        <w:t xml:space="preserve">Almost </w:t>
      </w:r>
      <w:r w:rsidRPr="00546B72">
        <w:rPr>
          <w:b/>
          <w:bCs/>
          <w:u w:val="single"/>
        </w:rPr>
        <w:t>900 nuclear facilities</w:t>
      </w:r>
      <w:r w:rsidRPr="00546B72">
        <w:rPr>
          <w:u w:val="single"/>
        </w:rPr>
        <w:t xml:space="preserve"> and several hundred other locations in 57 non-nuclear-weapons countries </w:t>
      </w:r>
      <w:r w:rsidRPr="00546B72">
        <w:rPr>
          <w:b/>
          <w:bCs/>
          <w:u w:val="single"/>
        </w:rPr>
        <w:t>are subject to regular inspection</w:t>
      </w:r>
      <w:r w:rsidRPr="00546B72">
        <w:t>. Their records and the actual nuclear material are audited. Inspections by the IAEA are complemented by other measures such as surveillance cameras and instrumentation.</w:t>
      </w:r>
    </w:p>
    <w:p w14:paraId="7B5BD4D8" w14:textId="77777777" w:rsidR="009601B1" w:rsidRPr="00546B72" w:rsidRDefault="009601B1" w:rsidP="009601B1">
      <w:r w:rsidRPr="00546B72">
        <w:rPr>
          <w:u w:val="single"/>
        </w:rPr>
        <w:t xml:space="preserve">The aim of traditional IAEA safeguards is to </w:t>
      </w:r>
      <w:r w:rsidRPr="00546B72">
        <w:rPr>
          <w:b/>
          <w:bCs/>
          <w:u w:val="single"/>
        </w:rPr>
        <w:t>deter</w:t>
      </w:r>
      <w:r w:rsidRPr="00546B72">
        <w:rPr>
          <w:u w:val="single"/>
        </w:rPr>
        <w:t xml:space="preserve"> the diversion of </w:t>
      </w:r>
      <w:r w:rsidRPr="00546B72">
        <w:rPr>
          <w:b/>
          <w:bCs/>
          <w:u w:val="single"/>
        </w:rPr>
        <w:t xml:space="preserve">nuclear material from peaceful use by </w:t>
      </w:r>
      <w:proofErr w:type="spellStart"/>
      <w:r w:rsidRPr="00546B72">
        <w:rPr>
          <w:b/>
          <w:bCs/>
          <w:u w:val="single"/>
        </w:rPr>
        <w:t>maximising</w:t>
      </w:r>
      <w:proofErr w:type="spellEnd"/>
      <w:r w:rsidRPr="00546B72">
        <w:rPr>
          <w:b/>
          <w:bCs/>
          <w:u w:val="single"/>
        </w:rPr>
        <w:t xml:space="preserve"> the risk of early detection</w:t>
      </w:r>
      <w:r w:rsidRPr="00546B72">
        <w:t xml:space="preserve">. At a broader level they provide assurance to the international community that countries are </w:t>
      </w:r>
      <w:proofErr w:type="spellStart"/>
      <w:r w:rsidRPr="00546B72">
        <w:t>honouring</w:t>
      </w:r>
      <w:proofErr w:type="spellEnd"/>
      <w:r w:rsidRPr="00546B72">
        <w:t xml:space="preserve"> their treaty commitments to use nuclear materials and facilities exclusively for peaceful purposes. </w:t>
      </w:r>
      <w:r w:rsidRPr="00546B72">
        <w:rPr>
          <w:u w:val="single"/>
        </w:rPr>
        <w:t xml:space="preserve">In this </w:t>
      </w:r>
      <w:r w:rsidRPr="00546B72">
        <w:rPr>
          <w:b/>
          <w:bCs/>
          <w:u w:val="single"/>
        </w:rPr>
        <w:t>way safeguards are a service</w:t>
      </w:r>
      <w:r w:rsidRPr="00546B72">
        <w:rPr>
          <w:u w:val="single"/>
        </w:rPr>
        <w:t xml:space="preserve"> both to the international community and to individual states, who recognize that it is in their own interest to demonstrate </w:t>
      </w:r>
      <w:r w:rsidRPr="00546B72">
        <w:rPr>
          <w:b/>
          <w:bCs/>
          <w:u w:val="single"/>
        </w:rPr>
        <w:t>compliance</w:t>
      </w:r>
      <w:r w:rsidRPr="00546B72">
        <w:rPr>
          <w:u w:val="single"/>
        </w:rPr>
        <w:t xml:space="preserve"> with these commitments.</w:t>
      </w:r>
    </w:p>
    <w:p w14:paraId="0D015783" w14:textId="77777777" w:rsidR="009601B1" w:rsidRPr="00F2614C" w:rsidRDefault="009601B1" w:rsidP="009601B1">
      <w:r w:rsidRPr="00546B72">
        <w:rPr>
          <w:u w:val="single"/>
        </w:rPr>
        <w:lastRenderedPageBreak/>
        <w:t xml:space="preserve">The inspections act as an alert system providing a warning of the possible </w:t>
      </w:r>
      <w:r w:rsidRPr="00546B72">
        <w:rPr>
          <w:b/>
          <w:bCs/>
          <w:u w:val="single"/>
        </w:rPr>
        <w:t>diversion of nuclear material</w:t>
      </w:r>
      <w:r w:rsidRPr="00546B72">
        <w:rPr>
          <w:u w:val="single"/>
        </w:rPr>
        <w:t xml:space="preserve"> from</w:t>
      </w:r>
      <w:r w:rsidRPr="00286D5E">
        <w:rPr>
          <w:u w:val="single"/>
        </w:rPr>
        <w:t xml:space="preserve"> peaceful activities</w:t>
      </w:r>
      <w:r w:rsidRPr="00F2614C">
        <w:t xml:space="preserve">. The system relies </w:t>
      </w:r>
      <w:proofErr w:type="gramStart"/>
      <w:r w:rsidRPr="00F2614C">
        <w:t>on;</w:t>
      </w:r>
      <w:proofErr w:type="gramEnd"/>
    </w:p>
    <w:p w14:paraId="0786E56E" w14:textId="77777777" w:rsidR="009601B1" w:rsidRPr="00F2614C" w:rsidRDefault="009601B1" w:rsidP="009601B1">
      <w:pPr>
        <w:numPr>
          <w:ilvl w:val="0"/>
          <w:numId w:val="45"/>
        </w:numPr>
      </w:pPr>
      <w:r w:rsidRPr="00F2614C">
        <w:t>Material Accountability – tracking all inward and outward transfers and the flow of materials in any nuclear facility. This includes sampling and analysis of nuclear material, on-site inspections, review and verification of operating records.</w:t>
      </w:r>
    </w:p>
    <w:p w14:paraId="5D1C6036" w14:textId="77777777" w:rsidR="009601B1" w:rsidRPr="00F2614C" w:rsidRDefault="009601B1" w:rsidP="009601B1">
      <w:pPr>
        <w:numPr>
          <w:ilvl w:val="0"/>
          <w:numId w:val="45"/>
        </w:numPr>
      </w:pPr>
      <w:r w:rsidRPr="00F2614C">
        <w:t>Physical Security – restricting access to nuclear materials at the site of use.</w:t>
      </w:r>
    </w:p>
    <w:p w14:paraId="24A3DAC0" w14:textId="77777777" w:rsidR="009601B1" w:rsidRDefault="009601B1" w:rsidP="009601B1">
      <w:pPr>
        <w:numPr>
          <w:ilvl w:val="0"/>
          <w:numId w:val="45"/>
        </w:numPr>
      </w:pPr>
      <w:r w:rsidRPr="00F2614C">
        <w:t>Containment and Surveillance – use of seals, automatic cameras and other instruments to detect unreported movement or tampering with nuclear materials, as well as spot checks on-site.</w:t>
      </w:r>
    </w:p>
    <w:p w14:paraId="3D0BB724" w14:textId="77777777" w:rsidR="009601B1" w:rsidRDefault="009601B1" w:rsidP="009601B1">
      <w:pPr>
        <w:pStyle w:val="Heading4"/>
      </w:pPr>
      <w:r>
        <w:t xml:space="preserve">North Korea </w:t>
      </w:r>
      <w:proofErr w:type="gramStart"/>
      <w:r>
        <w:t>has to</w:t>
      </w:r>
      <w:proofErr w:type="gramEnd"/>
      <w:r>
        <w:t xml:space="preserve"> overcome insurmountable measures to proliferate nuclear weapons </w:t>
      </w:r>
    </w:p>
    <w:p w14:paraId="057DAD2F" w14:textId="77777777" w:rsidR="009601B1" w:rsidRPr="00EC0322" w:rsidRDefault="009601B1" w:rsidP="009601B1">
      <w:pPr>
        <w:rPr>
          <w:rStyle w:val="Style13ptBold"/>
        </w:rPr>
      </w:pPr>
      <w:r w:rsidRPr="007D069B">
        <w:rPr>
          <w:rStyle w:val="Style13ptBold"/>
        </w:rPr>
        <w:t>Marles 25</w:t>
      </w:r>
      <w:r>
        <w:rPr>
          <w:rStyle w:val="Style13ptBold"/>
        </w:rPr>
        <w:t xml:space="preserve"> </w:t>
      </w:r>
      <w:r w:rsidRPr="007D5899">
        <w:t xml:space="preserve">[Richard Marles, deputy prime minister; minister for defense, Australia. 22 ND ASIA SECURITY SUMMIT THE SHANGRI-LA DIALOGUE THIRD PLENARY SESSION MANAGING PROLIFERATION RISKS IN THE ASIA-PACIFIC. May 31 2025, </w:t>
      </w:r>
      <w:hyperlink r:id="rId35" w:history="1">
        <w:r w:rsidRPr="007D5899">
          <w:rPr>
            <w:rStyle w:val="Hyperlink"/>
          </w:rPr>
          <w:t>https://www.iiss.org/globalassets/media-library---content--migration/files/shangri-la-dialogue/2025/transcripts-final/p3/sld2025_third-plenary-session_richard-marles_as-delivered.pdf</w:t>
        </w:r>
      </w:hyperlink>
      <w:r w:rsidRPr="007D5899">
        <w:t xml:space="preserve">] SP TDI </w:t>
      </w:r>
    </w:p>
    <w:p w14:paraId="41699407" w14:textId="77777777" w:rsidR="009601B1" w:rsidRPr="00950845" w:rsidRDefault="009601B1" w:rsidP="009601B1">
      <w:pPr>
        <w:rPr>
          <w:sz w:val="16"/>
          <w:szCs w:val="16"/>
        </w:rPr>
      </w:pPr>
      <w:r w:rsidRPr="00F2614C">
        <w:t xml:space="preserve">All </w:t>
      </w:r>
      <w:r w:rsidRPr="00C06AE4">
        <w:rPr>
          <w:u w:val="single"/>
        </w:rPr>
        <w:t>NPT non-weapons states</w:t>
      </w:r>
      <w:r w:rsidRPr="00324501">
        <w:t xml:space="preserve"> must</w:t>
      </w:r>
      <w:r w:rsidRPr="00C06AE4">
        <w:rPr>
          <w:u w:val="single"/>
        </w:rPr>
        <w:t xml:space="preserve"> accept </w:t>
      </w:r>
      <w:r w:rsidRPr="00F2614C">
        <w:t>these '</w:t>
      </w:r>
      <w:proofErr w:type="gramStart"/>
      <w:r w:rsidRPr="00F2614C">
        <w:t>full-scope</w:t>
      </w:r>
      <w:proofErr w:type="gramEnd"/>
      <w:r w:rsidRPr="00F2614C">
        <w:t xml:space="preserve">' </w:t>
      </w:r>
      <w:r w:rsidRPr="00C06AE4">
        <w:rPr>
          <w:u w:val="single"/>
        </w:rPr>
        <w:t>safeguard</w:t>
      </w:r>
      <w:r w:rsidRPr="00F2614C">
        <w:t>s, which</w:t>
      </w:r>
      <w:r w:rsidRPr="00C06AE4">
        <w:rPr>
          <w:u w:val="single"/>
        </w:rPr>
        <w:t xml:space="preserve"> apply to all nuc</w:t>
      </w:r>
      <w:r w:rsidRPr="00F2614C">
        <w:t xml:space="preserve">lear </w:t>
      </w:r>
      <w:r w:rsidRPr="00C06AE4">
        <w:rPr>
          <w:u w:val="single"/>
        </w:rPr>
        <w:t>facilities</w:t>
      </w:r>
      <w:r w:rsidRPr="00F2614C">
        <w:t xml:space="preserve"> in the country. </w:t>
      </w:r>
      <w:r w:rsidRPr="00950845">
        <w:rPr>
          <w:sz w:val="16"/>
          <w:szCs w:val="16"/>
        </w:rPr>
        <w:t>In the five weapons states plus the non-NPT states (India, Pakistan and Israel), facility-specific safeguards apply to relevant plants (see further section below). IAEA inspectors regularly visit these facilities to verify completeness and accuracy of records.</w:t>
      </w:r>
    </w:p>
    <w:p w14:paraId="0A60B3FA" w14:textId="77777777" w:rsidR="009601B1" w:rsidRPr="00950845" w:rsidRDefault="009601B1" w:rsidP="009601B1">
      <w:pPr>
        <w:rPr>
          <w:sz w:val="16"/>
          <w:szCs w:val="16"/>
        </w:rPr>
      </w:pPr>
      <w:r w:rsidRPr="00950845">
        <w:rPr>
          <w:sz w:val="16"/>
          <w:szCs w:val="16"/>
        </w:rPr>
        <w:t xml:space="preserve">Uranium supplied to nuclear weapons states is not, under </w:t>
      </w:r>
      <w:r w:rsidRPr="00950845">
        <w:rPr>
          <w:b/>
          <w:bCs/>
          <w:sz w:val="16"/>
          <w:szCs w:val="16"/>
        </w:rPr>
        <w:t>the NPT,</w:t>
      </w:r>
      <w:r w:rsidRPr="00950845">
        <w:rPr>
          <w:sz w:val="16"/>
          <w:szCs w:val="16"/>
        </w:rPr>
        <w:t xml:space="preserve"> covered by safeguards. However normally there is at least a "</w:t>
      </w:r>
      <w:r w:rsidRPr="00950845">
        <w:rPr>
          <w:b/>
          <w:bCs/>
          <w:sz w:val="16"/>
          <w:szCs w:val="16"/>
        </w:rPr>
        <w:t>peaceful use" clause</w:t>
      </w:r>
      <w:r w:rsidRPr="00950845">
        <w:rPr>
          <w:sz w:val="16"/>
          <w:szCs w:val="16"/>
        </w:rPr>
        <w:t xml:space="preserve"> in the supply contract, and in the case of Australia, a bilateral safeguards agreement is required which does cover all uranium supplied and all materials arising from it (as "Australian obligated nuclear materials" – AONM). Neither the peaceful use clause nor the bilateral treaty </w:t>
      </w:r>
      <w:proofErr w:type="gramStart"/>
      <w:r w:rsidRPr="00950845">
        <w:rPr>
          <w:sz w:val="16"/>
          <w:szCs w:val="16"/>
        </w:rPr>
        <w:t>mean</w:t>
      </w:r>
      <w:proofErr w:type="gramEnd"/>
      <w:r w:rsidRPr="00950845">
        <w:rPr>
          <w:sz w:val="16"/>
          <w:szCs w:val="16"/>
        </w:rPr>
        <w:t xml:space="preserve"> that materials are restricted to facilities on the state's list of facilities eligible for IAEA inspection.</w:t>
      </w:r>
    </w:p>
    <w:p w14:paraId="3AE532B8" w14:textId="77777777" w:rsidR="009601B1" w:rsidRPr="00950845" w:rsidRDefault="009601B1" w:rsidP="009601B1">
      <w:pPr>
        <w:rPr>
          <w:sz w:val="16"/>
          <w:szCs w:val="16"/>
        </w:rPr>
      </w:pPr>
      <w:r w:rsidRPr="00950845">
        <w:rPr>
          <w:sz w:val="16"/>
          <w:szCs w:val="16"/>
        </w:rPr>
        <w:t>The NPT is supplemented by other safeguards systems such as those among certain European nations (Euratom Safeguards) and between individual countries (bilateral agreements) such as Australia and customer countries for its uranium, or Japan and the USA.</w:t>
      </w:r>
    </w:p>
    <w:p w14:paraId="05D79FD4" w14:textId="77777777" w:rsidR="009601B1" w:rsidRPr="001F449F" w:rsidRDefault="009601B1" w:rsidP="009601B1">
      <w:pPr>
        <w:rPr>
          <w:rStyle w:val="StyleUnderline"/>
        </w:rPr>
      </w:pPr>
      <w:r w:rsidRPr="00F2614C">
        <w:t xml:space="preserve">The terms of the NPT cannot be enforced by the IAEA itself, nor can nations be forced to sign the treaty. </w:t>
      </w:r>
      <w:proofErr w:type="gramStart"/>
      <w:r w:rsidRPr="00F2614C">
        <w:t>In reality, as</w:t>
      </w:r>
      <w:proofErr w:type="gramEnd"/>
      <w:r w:rsidRPr="00F2614C">
        <w:t xml:space="preserve"> shown in </w:t>
      </w:r>
      <w:r w:rsidRPr="00FE5409">
        <w:t>Iran and</w:t>
      </w:r>
      <w:r w:rsidRPr="001F449F">
        <w:rPr>
          <w:u w:val="single"/>
        </w:rPr>
        <w:t xml:space="preserve"> No</w:t>
      </w:r>
      <w:r w:rsidRPr="00F2614C">
        <w:t xml:space="preserve">rth </w:t>
      </w:r>
      <w:r w:rsidRPr="001F449F">
        <w:rPr>
          <w:u w:val="single"/>
        </w:rPr>
        <w:t>Ko</w:t>
      </w:r>
      <w:r w:rsidRPr="00F2614C">
        <w:t xml:space="preserve">rea, </w:t>
      </w:r>
      <w:r w:rsidRPr="001F449F">
        <w:rPr>
          <w:u w:val="single"/>
        </w:rPr>
        <w:t xml:space="preserve">safeguards </w:t>
      </w:r>
      <w:r w:rsidRPr="00F2614C">
        <w:t>are</w:t>
      </w:r>
      <w:r w:rsidRPr="001F449F">
        <w:rPr>
          <w:rStyle w:val="StyleUnderline"/>
        </w:rPr>
        <w:t xml:space="preserve"> backed up by diplomatic, political and economic measures. </w:t>
      </w:r>
    </w:p>
    <w:p w14:paraId="3C1B3978" w14:textId="77777777" w:rsidR="009601B1" w:rsidRDefault="009601B1" w:rsidP="009601B1">
      <w:pPr>
        <w:rPr>
          <w:u w:val="single"/>
        </w:rPr>
      </w:pPr>
      <w:r w:rsidRPr="00950845">
        <w:rPr>
          <w:sz w:val="16"/>
          <w:szCs w:val="16"/>
        </w:rPr>
        <w:t xml:space="preserve">Our region has become the world’s most consequential strategic arena. While war and disorder rages in European and Middle Eastern theatres, we cannot be complacent here. Resurgent geopolitical tensions mean the Indo-Pacific is not only the venue for the world’s largest conventional military and nuclear rearmament, </w:t>
      </w:r>
      <w:proofErr w:type="gramStart"/>
      <w:r w:rsidRPr="00950845">
        <w:rPr>
          <w:sz w:val="16"/>
          <w:szCs w:val="16"/>
        </w:rPr>
        <w:t>it</w:t>
      </w:r>
      <w:proofErr w:type="gramEnd"/>
      <w:r w:rsidRPr="00950845">
        <w:rPr>
          <w:sz w:val="16"/>
          <w:szCs w:val="16"/>
        </w:rPr>
        <w:t xml:space="preserve"> has also become ground zero in the race for technological supremacy. Today’s session on arms control and proliferation, a set of issues that sit at the intersection of military capability and technology, is particularly apt. We owe the arms-control regime we know today, this architecture of restraint, to the Cold War, when the fateful emergence of nuclear weapons and </w:t>
      </w:r>
      <w:proofErr w:type="spellStart"/>
      <w:r w:rsidRPr="00950845">
        <w:rPr>
          <w:sz w:val="16"/>
          <w:szCs w:val="16"/>
        </w:rPr>
        <w:t>ballisticmissile</w:t>
      </w:r>
      <w:proofErr w:type="spellEnd"/>
      <w:r w:rsidRPr="00950845">
        <w:rPr>
          <w:sz w:val="16"/>
          <w:szCs w:val="16"/>
        </w:rPr>
        <w:t xml:space="preserve"> technologies drove an urgent global consensus in the need to de-risk United States–Soviet competition. It created the platform for one of the great achievements of multilateralism, the landmark Treaty on the Non-Proliferation of </w:t>
      </w:r>
      <w:proofErr w:type="gramStart"/>
      <w:r w:rsidRPr="00950845">
        <w:rPr>
          <w:sz w:val="16"/>
          <w:szCs w:val="16"/>
        </w:rPr>
        <w:t>Nuclear Weapons</w:t>
      </w:r>
      <w:proofErr w:type="gramEnd"/>
      <w:r w:rsidRPr="00950845">
        <w:rPr>
          <w:sz w:val="16"/>
          <w:szCs w:val="16"/>
        </w:rPr>
        <w:t>, the NPT.</w:t>
      </w:r>
      <w:r w:rsidRPr="00324501">
        <w:t xml:space="preserve"> This </w:t>
      </w:r>
      <w:r w:rsidRPr="007F601C">
        <w:rPr>
          <w:u w:val="single"/>
        </w:rPr>
        <w:t>treaty</w:t>
      </w:r>
      <w:r w:rsidRPr="00324501">
        <w:t xml:space="preserve"> not only became the indispensable</w:t>
      </w:r>
      <w:r w:rsidRPr="007F601C">
        <w:rPr>
          <w:u w:val="single"/>
        </w:rPr>
        <w:t xml:space="preserve"> framework </w:t>
      </w:r>
      <w:r w:rsidRPr="00324501">
        <w:t xml:space="preserve">to </w:t>
      </w:r>
      <w:r w:rsidRPr="007F601C">
        <w:rPr>
          <w:u w:val="single"/>
        </w:rPr>
        <w:t>limit the spread of nuc</w:t>
      </w:r>
      <w:r w:rsidRPr="00324501">
        <w:t>lear weapon</w:t>
      </w:r>
      <w:r w:rsidRPr="007F601C">
        <w:rPr>
          <w:u w:val="single"/>
        </w:rPr>
        <w:t>s</w:t>
      </w:r>
      <w:r w:rsidRPr="00324501">
        <w:t xml:space="preserve">, it and subsequent agreements formed the cornerstone of </w:t>
      </w:r>
      <w:r w:rsidRPr="00E0228B">
        <w:rPr>
          <w:u w:val="single"/>
        </w:rPr>
        <w:t>global non-prolif</w:t>
      </w:r>
      <w:r w:rsidRPr="00324501">
        <w:t xml:space="preserve">eration efforts: first nuclear, then biological, and then chemical. The </w:t>
      </w:r>
      <w:r w:rsidRPr="00E0228B">
        <w:rPr>
          <w:u w:val="single"/>
        </w:rPr>
        <w:t>NPT</w:t>
      </w:r>
      <w:r w:rsidRPr="00324501">
        <w:t xml:space="preserve"> has </w:t>
      </w:r>
      <w:r w:rsidRPr="00E0228B">
        <w:rPr>
          <w:u w:val="single"/>
        </w:rPr>
        <w:t>made the world safer.</w:t>
      </w:r>
      <w:r w:rsidRPr="00324501">
        <w:t xml:space="preserve"> It remains as </w:t>
      </w:r>
      <w:r w:rsidRPr="00950845">
        <w:rPr>
          <w:u w:val="single"/>
        </w:rPr>
        <w:t>relevant today</w:t>
      </w:r>
      <w:r w:rsidRPr="00324501">
        <w:t xml:space="preserve"> and is as </w:t>
      </w:r>
      <w:r w:rsidRPr="00950845">
        <w:rPr>
          <w:u w:val="single"/>
        </w:rPr>
        <w:t>important as ever</w:t>
      </w:r>
      <w:r w:rsidRPr="00324501">
        <w:t xml:space="preserve">. And it is essential that all of us remain committed to it. </w:t>
      </w:r>
      <w:r w:rsidRPr="00950845">
        <w:rPr>
          <w:sz w:val="16"/>
          <w:szCs w:val="16"/>
        </w:rPr>
        <w:t xml:space="preserve">For our part, Australia conforming to the NPT is a fundamental tenet of our strategic and foreign policy. Australia acquiring a nuclear-powered submarine capability under the banner of AUKUS is essential to our national security and will play a part in providing geostrategic balance in the Indo-Pacific. In moving down this path, </w:t>
      </w:r>
      <w:proofErr w:type="gramStart"/>
      <w:r w:rsidRPr="00950845">
        <w:rPr>
          <w:sz w:val="16"/>
          <w:szCs w:val="16"/>
        </w:rPr>
        <w:t>at all times</w:t>
      </w:r>
      <w:proofErr w:type="gramEnd"/>
      <w:r w:rsidRPr="00950845">
        <w:rPr>
          <w:sz w:val="16"/>
          <w:szCs w:val="16"/>
        </w:rPr>
        <w:t xml:space="preserve">, Australia will comply with the NPT, which is why we are pursuing the highest safeguard standards through an arrangement with the International Atomic Energy Agency (IAEA) under Article 14 of Australia’s Comprehensive Safeguards Agreement (CSA). Also emerging from the Cold War was the Strategic Arms Limitation Talks (SALT), the </w:t>
      </w:r>
      <w:proofErr w:type="spellStart"/>
      <w:r w:rsidRPr="00950845">
        <w:rPr>
          <w:sz w:val="16"/>
          <w:szCs w:val="16"/>
        </w:rPr>
        <w:t>IntermediateRange</w:t>
      </w:r>
      <w:proofErr w:type="spellEnd"/>
      <w:r w:rsidRPr="00950845">
        <w:rPr>
          <w:sz w:val="16"/>
          <w:szCs w:val="16"/>
        </w:rPr>
        <w:t xml:space="preserve"> Nuclear Forces Treaty (INF) and the Missile Technology Control </w:t>
      </w:r>
      <w:r w:rsidRPr="00950845">
        <w:rPr>
          <w:sz w:val="16"/>
          <w:szCs w:val="16"/>
        </w:rPr>
        <w:lastRenderedPageBreak/>
        <w:t>Regime (MTCR). These were not acts of altruism, but pragmatic responses to the existential dangers of unbridled proliferat</w:t>
      </w:r>
      <w:r w:rsidRPr="00324501">
        <w:t xml:space="preserve">ion. These agreements, </w:t>
      </w:r>
      <w:r w:rsidRPr="00E56F37">
        <w:rPr>
          <w:u w:val="single"/>
        </w:rPr>
        <w:t>while imperfect</w:t>
      </w:r>
      <w:r w:rsidRPr="00324501">
        <w:t xml:space="preserve">, </w:t>
      </w:r>
      <w:r w:rsidRPr="00950845">
        <w:rPr>
          <w:u w:val="single"/>
        </w:rPr>
        <w:t>provided crucial stability</w:t>
      </w:r>
      <w:r w:rsidRPr="00324501">
        <w:t xml:space="preserve"> in an era </w:t>
      </w:r>
      <w:r w:rsidRPr="00950845">
        <w:rPr>
          <w:u w:val="single"/>
        </w:rPr>
        <w:t>where the risk of miscalculation could have been catastrophic</w:t>
      </w:r>
      <w:r>
        <w:rPr>
          <w:u w:val="single"/>
        </w:rPr>
        <w:t>.</w:t>
      </w:r>
    </w:p>
    <w:p w14:paraId="7B7885EF" w14:textId="77777777" w:rsidR="009601B1" w:rsidRDefault="009601B1" w:rsidP="009601B1">
      <w:pPr>
        <w:pStyle w:val="Heading4"/>
      </w:pPr>
      <w:r>
        <w:t xml:space="preserve">South Korea majority public support for bringing back nukes now. </w:t>
      </w:r>
    </w:p>
    <w:p w14:paraId="59B71DC1" w14:textId="77777777" w:rsidR="009601B1" w:rsidRPr="002308BB" w:rsidRDefault="009601B1" w:rsidP="009601B1">
      <w:r w:rsidRPr="001E0A98">
        <w:rPr>
          <w:rStyle w:val="Style13ptBold"/>
        </w:rPr>
        <w:t>Kim 25</w:t>
      </w:r>
      <w:r>
        <w:rPr>
          <w:rStyle w:val="Style13ptBold"/>
        </w:rPr>
        <w:t xml:space="preserve"> </w:t>
      </w:r>
      <w:r w:rsidRPr="002308BB">
        <w:t xml:space="preserve">[Lami, Lami Kim is a professor at the Daniel K. Inouye Asia-Pacific Center for Security Studies, a U.S. Department of Defense Institute based in Hawaii. “Will South Korea’s Nuclear Ambitions Subside in the Next Five Years?” CSIS. April 7, 2025. </w:t>
      </w:r>
      <w:hyperlink r:id="rId36" w:history="1">
        <w:r w:rsidRPr="002308BB">
          <w:rPr>
            <w:rStyle w:val="Hyperlink"/>
          </w:rPr>
          <w:t>https://www.csis.org/analysis/will-south-koreas-nuclear-ambitions-subside-next-five-years</w:t>
        </w:r>
      </w:hyperlink>
      <w:r w:rsidRPr="002308BB">
        <w:t xml:space="preserve">] SP TDI </w:t>
      </w:r>
    </w:p>
    <w:p w14:paraId="60FD5F96" w14:textId="77777777" w:rsidR="009601B1" w:rsidRPr="00E86287" w:rsidRDefault="009601B1" w:rsidP="009601B1">
      <w:r w:rsidRPr="00E86287">
        <w:t xml:space="preserve">The incoming administration, regardless of who leads it, will confront significant challenges, from deep social divisions and democratic backsliding to economic instability. However, one of the most pressing concerns will be addressing </w:t>
      </w:r>
      <w:r w:rsidRPr="00E86287">
        <w:rPr>
          <w:b/>
          <w:bCs/>
          <w:u w:val="single"/>
        </w:rPr>
        <w:t>North Korea’s</w:t>
      </w:r>
      <w:r w:rsidRPr="00E86287">
        <w:t xml:space="preserve"> nuclear </w:t>
      </w:r>
      <w:r w:rsidRPr="00E86287">
        <w:rPr>
          <w:b/>
          <w:bCs/>
          <w:u w:val="single"/>
        </w:rPr>
        <w:t>threats</w:t>
      </w:r>
      <w:r w:rsidRPr="00E86287">
        <w:t xml:space="preserve"> amid </w:t>
      </w:r>
      <w:r w:rsidRPr="00E86287">
        <w:rPr>
          <w:b/>
          <w:bCs/>
          <w:u w:val="single"/>
        </w:rPr>
        <w:t>growing uncertainty over U.S.</w:t>
      </w:r>
      <w:r w:rsidRPr="00E86287">
        <w:t xml:space="preserve"> security </w:t>
      </w:r>
      <w:r w:rsidRPr="00E86287">
        <w:rPr>
          <w:u w:val="single"/>
        </w:rPr>
        <w:t>commitments</w:t>
      </w:r>
      <w:r w:rsidRPr="00E86287">
        <w:rPr>
          <w:b/>
          <w:bCs/>
          <w:u w:val="single"/>
        </w:rPr>
        <w:t xml:space="preserve"> under </w:t>
      </w:r>
      <w:r w:rsidRPr="00E86287">
        <w:rPr>
          <w:u w:val="single"/>
        </w:rPr>
        <w:t xml:space="preserve">the second </w:t>
      </w:r>
      <w:r w:rsidRPr="00BC59F7">
        <w:rPr>
          <w:b/>
          <w:bCs/>
          <w:u w:val="single"/>
        </w:rPr>
        <w:t>Trump</w:t>
      </w:r>
      <w:r w:rsidRPr="00E86287">
        <w:rPr>
          <w:u w:val="single"/>
        </w:rPr>
        <w:t xml:space="preserve"> </w:t>
      </w:r>
      <w:proofErr w:type="gramStart"/>
      <w:r w:rsidRPr="00E86287">
        <w:rPr>
          <w:u w:val="single"/>
        </w:rPr>
        <w:t xml:space="preserve">administration </w:t>
      </w:r>
      <w:r w:rsidRPr="00E86287">
        <w:rPr>
          <w:b/>
          <w:bCs/>
          <w:u w:val="single"/>
        </w:rPr>
        <w:t>.</w:t>
      </w:r>
      <w:proofErr w:type="gramEnd"/>
      <w:r w:rsidRPr="00E86287">
        <w:rPr>
          <w:b/>
          <w:bCs/>
          <w:u w:val="single"/>
        </w:rPr>
        <w:t xml:space="preserve"> Support for</w:t>
      </w:r>
      <w:r w:rsidRPr="00E86287">
        <w:rPr>
          <w:u w:val="single"/>
        </w:rPr>
        <w:t xml:space="preserve"> </w:t>
      </w:r>
      <w:r>
        <w:rPr>
          <w:u w:val="single"/>
        </w:rPr>
        <w:t>nu</w:t>
      </w:r>
      <w:r w:rsidRPr="00E86287">
        <w:rPr>
          <w:u w:val="single"/>
        </w:rPr>
        <w:t xml:space="preserve">clear </w:t>
      </w:r>
      <w:r w:rsidRPr="00E86287">
        <w:rPr>
          <w:b/>
          <w:bCs/>
          <w:u w:val="single"/>
        </w:rPr>
        <w:t>armament in So</w:t>
      </w:r>
      <w:r w:rsidRPr="00E86287">
        <w:rPr>
          <w:u w:val="single"/>
        </w:rPr>
        <w:t xml:space="preserve">uth </w:t>
      </w:r>
      <w:r w:rsidRPr="00E86287">
        <w:rPr>
          <w:b/>
          <w:bCs/>
          <w:u w:val="single"/>
        </w:rPr>
        <w:t>Ko</w:t>
      </w:r>
      <w:r w:rsidRPr="00E86287">
        <w:rPr>
          <w:u w:val="single"/>
        </w:rPr>
        <w:t xml:space="preserve">rea is </w:t>
      </w:r>
      <w:r w:rsidRPr="00E86287">
        <w:rPr>
          <w:b/>
          <w:bCs/>
          <w:u w:val="single"/>
        </w:rPr>
        <w:t>intensifying,</w:t>
      </w:r>
      <w:r w:rsidRPr="00E86287">
        <w:rPr>
          <w:u w:val="single"/>
        </w:rPr>
        <w:t xml:space="preserve"> which raises a</w:t>
      </w:r>
      <w:r w:rsidRPr="00E86287">
        <w:t xml:space="preserve"> critical question: Will </w:t>
      </w:r>
      <w:r w:rsidRPr="00E86287">
        <w:rPr>
          <w:b/>
          <w:bCs/>
          <w:u w:val="single"/>
        </w:rPr>
        <w:t>So</w:t>
      </w:r>
      <w:r w:rsidRPr="00E86287">
        <w:rPr>
          <w:u w:val="single"/>
        </w:rPr>
        <w:t xml:space="preserve">uth </w:t>
      </w:r>
      <w:r w:rsidRPr="00E86287">
        <w:rPr>
          <w:b/>
          <w:bCs/>
          <w:u w:val="single"/>
        </w:rPr>
        <w:t>Ko</w:t>
      </w:r>
      <w:r w:rsidRPr="00E86287">
        <w:rPr>
          <w:u w:val="single"/>
        </w:rPr>
        <w:t>rea’s next administration</w:t>
      </w:r>
      <w:r w:rsidRPr="00E86287">
        <w:rPr>
          <w:b/>
          <w:bCs/>
          <w:u w:val="single"/>
        </w:rPr>
        <w:t xml:space="preserve"> pursue its</w:t>
      </w:r>
      <w:r w:rsidRPr="00E86287">
        <w:rPr>
          <w:u w:val="single"/>
        </w:rPr>
        <w:t xml:space="preserve"> own </w:t>
      </w:r>
      <w:r w:rsidRPr="00E86287">
        <w:rPr>
          <w:b/>
          <w:bCs/>
          <w:u w:val="single"/>
        </w:rPr>
        <w:t>nuc</w:t>
      </w:r>
      <w:r w:rsidRPr="00E86287">
        <w:t>lear deterrent? </w:t>
      </w:r>
    </w:p>
    <w:p w14:paraId="7348DB99" w14:textId="77777777" w:rsidR="009601B1" w:rsidRPr="00E86287" w:rsidRDefault="009601B1" w:rsidP="009601B1">
      <w:r w:rsidRPr="00E86287">
        <w:rPr>
          <w:sz w:val="16"/>
          <w:szCs w:val="16"/>
        </w:rPr>
        <w:t>Historically, it has been South Korean conservatives who have openly supported nuclear armament. Given the progressive historical emphasis on reconciliation with North Korea by the Democratic Party of Korea (DPK), some may expect Seoul’s nuclear ambitions to fade, at least over the next five-year presidential term</w:t>
      </w:r>
      <w:r w:rsidRPr="00E86287">
        <w:t>. However, South Korean progressives may not be as anti-nuclear as they appear. Previous progressive leaders have engaged in “</w:t>
      </w:r>
      <w:hyperlink r:id="rId37" w:history="1">
        <w:r w:rsidRPr="00E86287">
          <w:rPr>
            <w:rStyle w:val="Hyperlink"/>
          </w:rPr>
          <w:t>nuclear hedging</w:t>
        </w:r>
      </w:hyperlink>
      <w:r w:rsidRPr="00E86287">
        <w:rPr>
          <w:i/>
          <w:iCs/>
        </w:rPr>
        <w:t>”</w:t>
      </w:r>
      <w:r w:rsidRPr="00E86287">
        <w:t>—</w:t>
      </w:r>
      <w:r w:rsidRPr="00E86287">
        <w:rPr>
          <w:b/>
          <w:bCs/>
          <w:u w:val="single"/>
        </w:rPr>
        <w:t>keeping the nuclear option open</w:t>
      </w:r>
      <w:r w:rsidRPr="00E86287">
        <w:t xml:space="preserve"> by developing capabilities for rapid acquisition if needed while stopping short of outright nuclear armament. Meanwhile, all conservative presidential hopefuls support outright either nuclear armament or nuclear hedging. Hence</w:t>
      </w:r>
      <w:r w:rsidRPr="00E86287">
        <w:rPr>
          <w:b/>
          <w:bCs/>
          <w:u w:val="single"/>
        </w:rPr>
        <w:t>, Seoul’s nuclear ambitions will persist</w:t>
      </w:r>
      <w:r w:rsidRPr="00E86287">
        <w:t>, and Washington needs to pay close attention. </w:t>
      </w:r>
    </w:p>
    <w:p w14:paraId="4D1D822E" w14:textId="77777777" w:rsidR="009601B1" w:rsidRPr="00E86287" w:rsidRDefault="009601B1" w:rsidP="009601B1">
      <w:pPr>
        <w:rPr>
          <w:b/>
          <w:bCs/>
        </w:rPr>
      </w:pPr>
      <w:r w:rsidRPr="00E86287">
        <w:rPr>
          <w:b/>
          <w:bCs/>
        </w:rPr>
        <w:t>Growing Calls for Nuclear Armament</w:t>
      </w:r>
    </w:p>
    <w:p w14:paraId="0017F376" w14:textId="77777777" w:rsidR="009601B1" w:rsidRPr="00E86287" w:rsidRDefault="009601B1" w:rsidP="009601B1">
      <w:r w:rsidRPr="00E86287">
        <w:t xml:space="preserve">Calls for </w:t>
      </w:r>
      <w:r w:rsidRPr="00E86287">
        <w:rPr>
          <w:b/>
          <w:bCs/>
          <w:u w:val="single"/>
        </w:rPr>
        <w:t>nuclear armament</w:t>
      </w:r>
      <w:r w:rsidRPr="00E86287">
        <w:t xml:space="preserve"> had already been </w:t>
      </w:r>
      <w:r w:rsidRPr="00E86287">
        <w:rPr>
          <w:b/>
          <w:bCs/>
          <w:u w:val="single"/>
        </w:rPr>
        <w:t>rising in So</w:t>
      </w:r>
      <w:r w:rsidRPr="00E86287">
        <w:t xml:space="preserve">uth </w:t>
      </w:r>
      <w:r w:rsidRPr="00E86287">
        <w:rPr>
          <w:b/>
          <w:bCs/>
          <w:u w:val="single"/>
        </w:rPr>
        <w:t>Ko</w:t>
      </w:r>
      <w:r w:rsidRPr="00E86287">
        <w:t>rea before Trump’s return to office. Public opinion polls have </w:t>
      </w:r>
      <w:hyperlink r:id="rId38" w:history="1">
        <w:r w:rsidRPr="00E86287">
          <w:rPr>
            <w:rStyle w:val="Hyperlink"/>
          </w:rPr>
          <w:t>consistently</w:t>
        </w:r>
      </w:hyperlink>
      <w:r w:rsidRPr="00E86287">
        <w:t> </w:t>
      </w:r>
      <w:hyperlink r:id="rId39" w:history="1">
        <w:r w:rsidRPr="00E86287">
          <w:rPr>
            <w:rStyle w:val="Hyperlink"/>
          </w:rPr>
          <w:t>shown</w:t>
        </w:r>
      </w:hyperlink>
      <w:r w:rsidRPr="00E86287">
        <w:t> that a majority of South Koreans—often</w:t>
      </w:r>
      <w:r w:rsidRPr="00E86287">
        <w:rPr>
          <w:b/>
          <w:bCs/>
          <w:u w:val="single"/>
        </w:rPr>
        <w:t xml:space="preserve"> over 70 percent</w:t>
      </w:r>
      <w:r w:rsidRPr="00E86287">
        <w:t>—</w:t>
      </w:r>
      <w:r w:rsidRPr="00E86287">
        <w:rPr>
          <w:b/>
          <w:bCs/>
          <w:u w:val="single"/>
        </w:rPr>
        <w:t>support</w:t>
      </w:r>
      <w:r w:rsidRPr="00E86287">
        <w:t xml:space="preserve"> the development of indigenous </w:t>
      </w:r>
      <w:r w:rsidRPr="00E86287">
        <w:rPr>
          <w:b/>
          <w:bCs/>
          <w:u w:val="single"/>
        </w:rPr>
        <w:t>nuclear weapons</w:t>
      </w:r>
      <w:r w:rsidRPr="00E86287">
        <w:t>. While support for nuclear armament remains significantly lower among elites, as indicated by a Center for Strategic and International Studies </w:t>
      </w:r>
      <w:hyperlink r:id="rId40" w:history="1">
        <w:r w:rsidRPr="00E86287">
          <w:rPr>
            <w:rStyle w:val="Hyperlink"/>
          </w:rPr>
          <w:t>survey</w:t>
        </w:r>
      </w:hyperlink>
      <w:r w:rsidRPr="00E86287">
        <w:t>, a growing number of influential politicians—particularly conservatives, including </w:t>
      </w:r>
      <w:hyperlink r:id="rId41" w:history="1">
        <w:r w:rsidRPr="00E86287">
          <w:rPr>
            <w:rStyle w:val="Hyperlink"/>
          </w:rPr>
          <w:t>President Yoon Suk Yeol</w:t>
        </w:r>
      </w:hyperlink>
      <w:r w:rsidRPr="00E86287">
        <w:t> and other </w:t>
      </w:r>
      <w:hyperlink r:id="rId42" w:history="1">
        <w:r w:rsidRPr="00E86287">
          <w:rPr>
            <w:rStyle w:val="Hyperlink"/>
          </w:rPr>
          <w:t>prominent</w:t>
        </w:r>
      </w:hyperlink>
      <w:r w:rsidRPr="00E86287">
        <w:t xml:space="preserve"> politicians—have </w:t>
      </w:r>
      <w:r w:rsidRPr="00E86287">
        <w:rPr>
          <w:b/>
          <w:bCs/>
          <w:u w:val="single"/>
        </w:rPr>
        <w:t>openly endorsed the idea</w:t>
      </w:r>
      <w:r w:rsidRPr="00E86287">
        <w:t>. </w:t>
      </w:r>
      <w:r w:rsidRPr="00E86287">
        <w:rPr>
          <w:sz w:val="16"/>
          <w:szCs w:val="16"/>
        </w:rPr>
        <w:t>Others advocate nuclear hedging. Last year, a member of the ruling conservative People Power Party (PPP), Yoo Yong-won, launched a National Assembly initiative known as the </w:t>
      </w:r>
      <w:proofErr w:type="spellStart"/>
      <w:r>
        <w:fldChar w:fldCharType="begin"/>
      </w:r>
      <w:r>
        <w:instrText>HYPERLINK "https://www.chosun.com/opinion/specialist_column/2023/01/18/WA7VFDZWQJETBD4R5BZ74P55QM/"</w:instrText>
      </w:r>
      <w:r>
        <w:fldChar w:fldCharType="separate"/>
      </w:r>
      <w:r w:rsidRPr="00E86287">
        <w:rPr>
          <w:rStyle w:val="Hyperlink"/>
          <w:sz w:val="16"/>
          <w:szCs w:val="16"/>
        </w:rPr>
        <w:t>Mugunghwa</w:t>
      </w:r>
      <w:proofErr w:type="spellEnd"/>
      <w:r w:rsidRPr="00E86287">
        <w:rPr>
          <w:rStyle w:val="Hyperlink"/>
          <w:sz w:val="16"/>
          <w:szCs w:val="16"/>
        </w:rPr>
        <w:t xml:space="preserve"> Forum</w:t>
      </w:r>
      <w:r>
        <w:fldChar w:fldCharType="end"/>
      </w:r>
      <w:r w:rsidRPr="00E86287">
        <w:rPr>
          <w:sz w:val="16"/>
          <w:szCs w:val="16"/>
        </w:rPr>
        <w:t>, aimed at galvanizing support for acquiring the capability to quickly go nuclear for nuclear hedging purposes. Several conservative politicians have joined the initiative.</w:t>
      </w:r>
    </w:p>
    <w:p w14:paraId="31E393B1" w14:textId="77777777" w:rsidR="009601B1" w:rsidRDefault="009601B1" w:rsidP="009601B1">
      <w:r w:rsidRPr="00E86287">
        <w:rPr>
          <w:b/>
          <w:bCs/>
          <w:u w:val="single"/>
        </w:rPr>
        <w:t>Trump</w:t>
      </w:r>
      <w:r w:rsidRPr="00E86287">
        <w:t xml:space="preserve">’s return to office further </w:t>
      </w:r>
      <w:r w:rsidRPr="00E86287">
        <w:rPr>
          <w:b/>
          <w:bCs/>
          <w:u w:val="single"/>
        </w:rPr>
        <w:t>intensified So</w:t>
      </w:r>
      <w:r w:rsidRPr="00E86287">
        <w:t xml:space="preserve">uth </w:t>
      </w:r>
      <w:r w:rsidRPr="00E86287">
        <w:rPr>
          <w:b/>
          <w:bCs/>
          <w:u w:val="single"/>
        </w:rPr>
        <w:t>Ko</w:t>
      </w:r>
      <w:r w:rsidRPr="00E86287">
        <w:t>rean</w:t>
      </w:r>
      <w:r w:rsidRPr="00E86287">
        <w:rPr>
          <w:b/>
          <w:bCs/>
          <w:u w:val="single"/>
        </w:rPr>
        <w:t>s’</w:t>
      </w:r>
      <w:r w:rsidRPr="00E86287">
        <w:t xml:space="preserve"> </w:t>
      </w:r>
      <w:r w:rsidRPr="00E86287">
        <w:rPr>
          <w:b/>
          <w:bCs/>
          <w:u w:val="single"/>
        </w:rPr>
        <w:t>support for nuclear armament</w:t>
      </w:r>
      <w:r w:rsidRPr="00E86287">
        <w:t xml:space="preserve">. </w:t>
      </w:r>
      <w:r w:rsidRPr="00E86287">
        <w:rPr>
          <w:sz w:val="16"/>
          <w:szCs w:val="16"/>
        </w:rPr>
        <w:t>Just days into his second term, President Trump and his secretaries of defense and state </w:t>
      </w:r>
      <w:hyperlink r:id="rId43" w:history="1">
        <w:r w:rsidRPr="00E86287">
          <w:rPr>
            <w:rStyle w:val="Hyperlink"/>
            <w:sz w:val="16"/>
            <w:szCs w:val="16"/>
          </w:rPr>
          <w:t>referred</w:t>
        </w:r>
      </w:hyperlink>
      <w:r w:rsidRPr="00E86287">
        <w:rPr>
          <w:sz w:val="16"/>
          <w:szCs w:val="16"/>
        </w:rPr>
        <w:t> to North Korea as a “nuclear power,” potentially implying U.S. acceptance of North Korea as a nuclear-armed state. In addition, Trump said he would “reach out” to Kim Jong-un, raising speculation that Washington might pursue arms control with North Korea instead of denuclearization, leaving South Korea vulnerable to nuclear threats. In a poll conducted shortly thereafter, </w:t>
      </w:r>
      <w:hyperlink r:id="rId44" w:history="1">
        <w:r w:rsidRPr="00E86287">
          <w:rPr>
            <w:rStyle w:val="Hyperlink"/>
            <w:sz w:val="16"/>
            <w:szCs w:val="16"/>
          </w:rPr>
          <w:t>74 percent </w:t>
        </w:r>
      </w:hyperlink>
      <w:r w:rsidRPr="00E86287">
        <w:rPr>
          <w:sz w:val="16"/>
          <w:szCs w:val="16"/>
        </w:rPr>
        <w:t>of South Korean respondents said South Korea should acquire nuclear weapons if the international community recognizes North Korea as a nuclear weapons state. Such sentiment is shared by several presidential hopefuls. The majority of conservative candidates—</w:t>
      </w:r>
      <w:hyperlink r:id="rId45" w:history="1">
        <w:r w:rsidRPr="00E86287">
          <w:rPr>
            <w:rStyle w:val="Hyperlink"/>
            <w:sz w:val="16"/>
            <w:szCs w:val="16"/>
          </w:rPr>
          <w:t>Kim Moon-</w:t>
        </w:r>
        <w:proofErr w:type="spellStart"/>
        <w:r w:rsidRPr="00E86287">
          <w:rPr>
            <w:rStyle w:val="Hyperlink"/>
            <w:sz w:val="16"/>
            <w:szCs w:val="16"/>
          </w:rPr>
          <w:t>soo</w:t>
        </w:r>
        <w:proofErr w:type="spellEnd"/>
      </w:hyperlink>
      <w:r w:rsidRPr="00E86287">
        <w:rPr>
          <w:sz w:val="16"/>
          <w:szCs w:val="16"/>
        </w:rPr>
        <w:t>, </w:t>
      </w:r>
      <w:hyperlink r:id="rId46" w:history="1">
        <w:r w:rsidRPr="00E86287">
          <w:rPr>
            <w:rStyle w:val="Hyperlink"/>
            <w:sz w:val="16"/>
            <w:szCs w:val="16"/>
          </w:rPr>
          <w:t>Oh Se-hoon</w:t>
        </w:r>
      </w:hyperlink>
      <w:r w:rsidRPr="00E86287">
        <w:rPr>
          <w:sz w:val="16"/>
          <w:szCs w:val="16"/>
        </w:rPr>
        <w:t>, and </w:t>
      </w:r>
      <w:hyperlink r:id="rId47" w:history="1">
        <w:r w:rsidRPr="00E86287">
          <w:rPr>
            <w:rStyle w:val="Hyperlink"/>
            <w:sz w:val="16"/>
            <w:szCs w:val="16"/>
          </w:rPr>
          <w:t>Hong Joon-</w:t>
        </w:r>
        <w:proofErr w:type="spellStart"/>
        <w:r w:rsidRPr="00E86287">
          <w:rPr>
            <w:rStyle w:val="Hyperlink"/>
            <w:sz w:val="16"/>
            <w:szCs w:val="16"/>
          </w:rPr>
          <w:t>pyo</w:t>
        </w:r>
        <w:proofErr w:type="spellEnd"/>
      </w:hyperlink>
      <w:r w:rsidRPr="00E86287">
        <w:rPr>
          <w:sz w:val="16"/>
          <w:szCs w:val="16"/>
        </w:rPr>
        <w:t>—support nuclear armament. Han Dong-</w:t>
      </w:r>
      <w:proofErr w:type="spellStart"/>
      <w:r w:rsidRPr="00E86287">
        <w:rPr>
          <w:sz w:val="16"/>
          <w:szCs w:val="16"/>
        </w:rPr>
        <w:t>hoon</w:t>
      </w:r>
      <w:proofErr w:type="spellEnd"/>
      <w:r w:rsidRPr="00E86287">
        <w:rPr>
          <w:sz w:val="16"/>
          <w:szCs w:val="16"/>
        </w:rPr>
        <w:t>, another presidential hopeful who served as the leader of PPP, </w:t>
      </w:r>
      <w:hyperlink r:id="rId48" w:history="1">
        <w:r w:rsidRPr="00E86287">
          <w:rPr>
            <w:rStyle w:val="Hyperlink"/>
            <w:sz w:val="16"/>
            <w:szCs w:val="16"/>
          </w:rPr>
          <w:t>advocates</w:t>
        </w:r>
      </w:hyperlink>
      <w:r w:rsidRPr="00E86287">
        <w:rPr>
          <w:sz w:val="16"/>
          <w:szCs w:val="16"/>
        </w:rPr>
        <w:t> nuclear hedging. </w:t>
      </w:r>
    </w:p>
    <w:p w14:paraId="02A5AC05" w14:textId="77777777" w:rsidR="009601B1" w:rsidRPr="003A392C" w:rsidRDefault="009601B1" w:rsidP="009601B1"/>
    <w:p w14:paraId="28C4FE34" w14:textId="77777777" w:rsidR="009601B1" w:rsidRDefault="009601B1" w:rsidP="009601B1">
      <w:pPr>
        <w:pStyle w:val="Heading4"/>
      </w:pPr>
      <w:r>
        <w:lastRenderedPageBreak/>
        <w:t xml:space="preserve">Japan is pursuing nukes now due to public support, they are already regarded to have virtual nukes now. </w:t>
      </w:r>
    </w:p>
    <w:p w14:paraId="2858E830" w14:textId="77777777" w:rsidR="009601B1" w:rsidRPr="00897AB4" w:rsidRDefault="009601B1" w:rsidP="00DB3ABB">
      <w:pPr>
        <w:rPr>
          <w:b/>
        </w:rPr>
      </w:pPr>
      <w:r w:rsidRPr="00DB3ABB">
        <w:rPr>
          <w:rStyle w:val="Heading4Char"/>
        </w:rPr>
        <w:t>Komine 22</w:t>
      </w:r>
      <w:r>
        <w:t xml:space="preserve"> </w:t>
      </w:r>
      <w:r w:rsidRPr="00897AB4">
        <w:t xml:space="preserve">[ Yukinori Komine, 4-13-2022, "Virtual Nukes: The Formulation of Japan’s Non-nuclear Weapons Security Policy", Taylor &amp; Francis, </w:t>
      </w:r>
      <w:hyperlink r:id="rId49" w:anchor="abstract] SP" w:history="1">
        <w:r w:rsidRPr="00D04276">
          <w:rPr>
            <w:rStyle w:val="Hyperlink"/>
            <w:bCs/>
          </w:rPr>
          <w:t>https://www.tandfonline.com/doi/full/10.1080/07075332.2023.2250789#abstract] SP</w:t>
        </w:r>
      </w:hyperlink>
      <w:r>
        <w:t xml:space="preserve"> TDI</w:t>
      </w:r>
    </w:p>
    <w:p w14:paraId="75D03501" w14:textId="77777777" w:rsidR="009601B1" w:rsidRPr="00A16C8E" w:rsidRDefault="009601B1" w:rsidP="009601B1">
      <w:r w:rsidRPr="00A16C8E">
        <w:rPr>
          <w:b/>
          <w:bCs/>
          <w:u w:val="single"/>
        </w:rPr>
        <w:t xml:space="preserve">Japan’s </w:t>
      </w:r>
      <w:r w:rsidRPr="00A16C8E">
        <w:t>potential</w:t>
      </w:r>
      <w:r w:rsidRPr="00A16C8E">
        <w:rPr>
          <w:b/>
          <w:bCs/>
          <w:u w:val="single"/>
        </w:rPr>
        <w:t xml:space="preserve"> nuclear weaponization </w:t>
      </w:r>
      <w:r w:rsidRPr="00A16C8E">
        <w:t>has become a long-term</w:t>
      </w:r>
      <w:r w:rsidRPr="00A16C8E">
        <w:rPr>
          <w:b/>
          <w:bCs/>
          <w:u w:val="single"/>
        </w:rPr>
        <w:t xml:space="preserve"> issue</w:t>
      </w:r>
      <w:r w:rsidRPr="00A16C8E">
        <w:t xml:space="preserve"> in U.S.-East Asian security relations, especially in response to the rise of external threats, such as </w:t>
      </w:r>
      <w:r w:rsidRPr="00A16C8E">
        <w:rPr>
          <w:b/>
          <w:bCs/>
          <w:u w:val="single"/>
        </w:rPr>
        <w:t>China’s military development and North Korea’s missile and nuclear tes</w:t>
      </w:r>
      <w:r w:rsidRPr="00A16C8E">
        <w:t xml:space="preserve">ts. There is a perspective among security specialists as well as Realist scholars in International Relations that, with its significant material capabilities and nationalistic sentiments, </w:t>
      </w:r>
      <w:r w:rsidRPr="00A16C8E">
        <w:rPr>
          <w:b/>
          <w:bCs/>
          <w:u w:val="single"/>
        </w:rPr>
        <w:t>Japan</w:t>
      </w:r>
      <w:r w:rsidRPr="00A16C8E">
        <w:t xml:space="preserve"> will </w:t>
      </w:r>
      <w:r w:rsidRPr="00A16C8E">
        <w:rPr>
          <w:b/>
          <w:bCs/>
          <w:u w:val="single"/>
        </w:rPr>
        <w:t>become a nuclear weapon state</w:t>
      </w:r>
      <w:r w:rsidRPr="00A16C8E">
        <w:t>.</w:t>
      </w:r>
      <w:hyperlink r:id="rId50" w:history="1">
        <w:r w:rsidRPr="00A16C8E">
          <w:rPr>
            <w:rStyle w:val="Hyperlink"/>
          </w:rPr>
          <w:t>Footnote</w:t>
        </w:r>
        <w:r w:rsidRPr="00A16C8E">
          <w:rPr>
            <w:rStyle w:val="Hyperlink"/>
            <w:vertAlign w:val="superscript"/>
          </w:rPr>
          <w:t>1</w:t>
        </w:r>
      </w:hyperlink>
      <w:r w:rsidRPr="00A16C8E">
        <w:t xml:space="preserve"> Hence, Japan’s decision to acquire nuclear weapons is the matter of ‘when rather than if.’ However, such a </w:t>
      </w:r>
      <w:r w:rsidRPr="00A16C8E">
        <w:rPr>
          <w:b/>
          <w:bCs/>
          <w:u w:val="single"/>
        </w:rPr>
        <w:t>development</w:t>
      </w:r>
      <w:r w:rsidRPr="00A16C8E">
        <w:t xml:space="preserve"> has </w:t>
      </w:r>
      <w:r w:rsidRPr="00A16C8E">
        <w:rPr>
          <w:b/>
          <w:bCs/>
          <w:u w:val="single"/>
        </w:rPr>
        <w:t>not</w:t>
      </w:r>
      <w:r w:rsidRPr="00A16C8E">
        <w:t xml:space="preserve"> yet </w:t>
      </w:r>
      <w:r w:rsidRPr="00A16C8E">
        <w:rPr>
          <w:b/>
          <w:bCs/>
          <w:u w:val="single"/>
        </w:rPr>
        <w:t>occurred</w:t>
      </w:r>
      <w:r w:rsidRPr="00A16C8E">
        <w:t xml:space="preserve">. Japan has remained a non-nuclear weapon state, based on the Three Non-Nuclear Principles (i.e. Japan will not possess or produce nuclear weapons, nor will it allow </w:t>
      </w:r>
      <w:r w:rsidRPr="00A16C8E">
        <w:rPr>
          <w:b/>
          <w:bCs/>
          <w:u w:val="single"/>
        </w:rPr>
        <w:t>the introduction of nuclear weapons</w:t>
      </w:r>
      <w:r w:rsidRPr="00A16C8E">
        <w:t xml:space="preserve"> into its territories).</w:t>
      </w:r>
      <w:hyperlink r:id="rId51" w:history="1">
        <w:r w:rsidRPr="00A16C8E">
          <w:rPr>
            <w:rStyle w:val="Hyperlink"/>
          </w:rPr>
          <w:t>Footnote</w:t>
        </w:r>
        <w:r w:rsidRPr="00A16C8E">
          <w:rPr>
            <w:rStyle w:val="Hyperlink"/>
            <w:vertAlign w:val="superscript"/>
          </w:rPr>
          <w:t>2</w:t>
        </w:r>
      </w:hyperlink>
      <w:r w:rsidRPr="00A16C8E">
        <w:t> Why does a state with substantial material capabilities refrain from developing its own nuclear weapons </w:t>
      </w:r>
      <w:r w:rsidRPr="00A16C8E">
        <w:rPr>
          <w:i/>
          <w:iCs/>
        </w:rPr>
        <w:t>despite</w:t>
      </w:r>
      <w:r w:rsidRPr="00A16C8E">
        <w:t xml:space="preserve"> the existence of nuclear-armed neighboring states? How does a non-nuclear weapon state with significant material resources conceptualize credible security assurances </w:t>
      </w:r>
      <w:proofErr w:type="gramStart"/>
      <w:r w:rsidRPr="00A16C8E">
        <w:t>in order to</w:t>
      </w:r>
      <w:proofErr w:type="gramEnd"/>
      <w:r w:rsidRPr="00A16C8E">
        <w:t xml:space="preserve"> ensure its national survival in anarchical world politics and simultaneously politically justify its non-nuclear status to international and domestic audiences?</w:t>
      </w:r>
    </w:p>
    <w:p w14:paraId="4F8E50B6" w14:textId="77777777" w:rsidR="009601B1" w:rsidRPr="00A16C8E" w:rsidRDefault="009601B1" w:rsidP="009601B1">
      <w:r w:rsidRPr="00A16C8E">
        <w:t xml:space="preserve">The formulation and </w:t>
      </w:r>
      <w:r w:rsidRPr="00A16C8E">
        <w:rPr>
          <w:b/>
          <w:bCs/>
          <w:u w:val="single"/>
        </w:rPr>
        <w:t>implementation of nuclear strategies</w:t>
      </w:r>
      <w:r w:rsidRPr="00A16C8E">
        <w:t xml:space="preserve"> of a sovereign state have both external security and internal political implications relevant to the field of International Relations. This study explores the origins </w:t>
      </w:r>
      <w:r w:rsidRPr="00A16C8E">
        <w:rPr>
          <w:b/>
          <w:bCs/>
          <w:u w:val="single"/>
        </w:rPr>
        <w:t>of Japan’s choice of a non-nuclear weapon</w:t>
      </w:r>
      <w:r w:rsidRPr="00A16C8E">
        <w:t> </w:t>
      </w:r>
      <w:r w:rsidRPr="00A16C8E">
        <w:rPr>
          <w:i/>
          <w:iCs/>
        </w:rPr>
        <w:t>security policy</w:t>
      </w:r>
      <w:r w:rsidRPr="00A16C8E">
        <w:t>, a term employed because of Japan’s decision to refrain from seeking its own nuclear weapons. This stance has not eliminated the need for nuclear deterrence in Japanese foreign policy. Instead of pursuing an independent nuclear weapons program, Japan chose alternative options </w:t>
      </w:r>
      <w:r w:rsidRPr="00A16C8E">
        <w:rPr>
          <w:i/>
          <w:iCs/>
        </w:rPr>
        <w:t>via</w:t>
      </w:r>
      <w:r w:rsidRPr="00A16C8E">
        <w:t xml:space="preserve"> U.S.-Japan security arrangements to ensure its survival in an uncertain world. This study will make new contributions by investigating </w:t>
      </w:r>
      <w:r w:rsidRPr="00A16C8E">
        <w:rPr>
          <w:b/>
          <w:bCs/>
          <w:u w:val="single"/>
        </w:rPr>
        <w:t>key components of the nuclear</w:t>
      </w:r>
      <w:r w:rsidRPr="00A16C8E">
        <w:t xml:space="preserve"> insurance </w:t>
      </w:r>
      <w:r w:rsidRPr="00A16C8E">
        <w:rPr>
          <w:b/>
          <w:bCs/>
          <w:u w:val="single"/>
        </w:rPr>
        <w:t>package</w:t>
      </w:r>
      <w:r w:rsidRPr="00A16C8E">
        <w:t xml:space="preserve">, namely the relationship among joint U.S.-Japanese public and secret assurances, Japan’s potential nuclear capabilities, and Japanese non-nuclear public narratives, within the context of U.S.-Japan alliance management between 1964-1976. The term, ‘virtual nukes,’ refers to the status of a state that remains </w:t>
      </w:r>
      <w:r w:rsidRPr="00A16C8E">
        <w:rPr>
          <w:b/>
          <w:bCs/>
          <w:u w:val="single"/>
        </w:rPr>
        <w:t xml:space="preserve">non-nuclear, yet has nuclear protection </w:t>
      </w:r>
      <w:proofErr w:type="gramStart"/>
      <w:r w:rsidRPr="00A16C8E">
        <w:rPr>
          <w:b/>
          <w:bCs/>
          <w:u w:val="single"/>
        </w:rPr>
        <w:t>as a result of</w:t>
      </w:r>
      <w:proofErr w:type="gramEnd"/>
      <w:r w:rsidRPr="00A16C8E">
        <w:rPr>
          <w:b/>
          <w:bCs/>
          <w:u w:val="single"/>
        </w:rPr>
        <w:t xml:space="preserve"> public and confidential agreements with a nuclear armed power</w:t>
      </w:r>
      <w:r w:rsidRPr="00A16C8E">
        <w:t>. The perception of virtual nukes is strengthened when a state has substantial economic and technological capabilities. By these definitions</w:t>
      </w:r>
      <w:r w:rsidRPr="00A16C8E">
        <w:rPr>
          <w:b/>
          <w:bCs/>
          <w:u w:val="single"/>
        </w:rPr>
        <w:t>, Japan can be considered to have virtual nukes</w:t>
      </w:r>
      <w:r w:rsidRPr="00A16C8E">
        <w:t>.</w:t>
      </w:r>
    </w:p>
    <w:p w14:paraId="21BB3ECB" w14:textId="77777777" w:rsidR="009601B1" w:rsidRPr="00DB3ABB" w:rsidRDefault="009601B1" w:rsidP="00DB3ABB">
      <w:pPr>
        <w:pStyle w:val="Heading4"/>
      </w:pPr>
      <w:r w:rsidRPr="00DB3ABB">
        <w:t xml:space="preserve">Korean peninsula </w:t>
      </w:r>
      <w:r w:rsidRPr="00DB3ABB">
        <w:rPr>
          <w:u w:val="single"/>
        </w:rPr>
        <w:t>tensions</w:t>
      </w:r>
      <w:r w:rsidRPr="00DB3ABB">
        <w:t xml:space="preserve"> are </w:t>
      </w:r>
      <w:r w:rsidRPr="00DB3ABB">
        <w:rPr>
          <w:u w:val="single"/>
        </w:rPr>
        <w:t>high now</w:t>
      </w:r>
      <w:r w:rsidRPr="00DB3ABB">
        <w:t xml:space="preserve"> and ready to go nuclear after </w:t>
      </w:r>
      <w:r w:rsidRPr="00DB3ABB">
        <w:rPr>
          <w:u w:val="single"/>
        </w:rPr>
        <w:t>failed</w:t>
      </w:r>
      <w:r w:rsidRPr="00DB3ABB">
        <w:t xml:space="preserve"> peacemaking </w:t>
      </w:r>
      <w:r w:rsidRPr="00DB3ABB">
        <w:rPr>
          <w:u w:val="single"/>
        </w:rPr>
        <w:t>efforts</w:t>
      </w:r>
      <w:r w:rsidRPr="00DB3ABB">
        <w:t xml:space="preserve"> from the south.</w:t>
      </w:r>
    </w:p>
    <w:p w14:paraId="2764C212" w14:textId="77777777" w:rsidR="009601B1" w:rsidRPr="00106BD1" w:rsidRDefault="009601B1" w:rsidP="009601B1">
      <w:pPr>
        <w:rPr>
          <w:rStyle w:val="Style13ptBold"/>
          <w:i/>
          <w:iCs/>
        </w:rPr>
      </w:pPr>
      <w:r w:rsidRPr="00106BD1">
        <w:rPr>
          <w:rStyle w:val="Style13ptBold"/>
        </w:rPr>
        <w:t>Sang-Hun ‘7-28</w:t>
      </w:r>
      <w:r>
        <w:rPr>
          <w:rStyle w:val="Style13ptBold"/>
        </w:rPr>
        <w:t xml:space="preserve"> </w:t>
      </w:r>
      <w:r w:rsidRPr="00106BD1">
        <w:t>[</w:t>
      </w:r>
      <w:r>
        <w:t xml:space="preserve">Choe; July 28; New York Times reporter, 2000 Pulitzer Prize winner; The New </w:t>
      </w:r>
      <w:r w:rsidRPr="00106BD1">
        <w:t>York Times, “​North Korea Rejects New South Korean Leader’s Peace Overtures</w:t>
      </w:r>
      <w:r>
        <w:t>,</w:t>
      </w:r>
      <w:r w:rsidRPr="00106BD1">
        <w:t>”</w:t>
      </w:r>
      <w:r>
        <w:t xml:space="preserve"> </w:t>
      </w:r>
      <w:r w:rsidRPr="00106BD1">
        <w:t>https://www.nytimes.com/2025/07/28/world/asia/north-korea-rejects-peace-gestures.html</w:t>
      </w:r>
      <w:r>
        <w:t>; jay</w:t>
      </w:r>
      <w:r w:rsidRPr="00106BD1">
        <w:t>]</w:t>
      </w:r>
      <w:r>
        <w:t xml:space="preserve"> TDI</w:t>
      </w:r>
    </w:p>
    <w:p w14:paraId="5F75FB96" w14:textId="77777777" w:rsidR="009601B1" w:rsidRPr="0024557B" w:rsidRDefault="009601B1" w:rsidP="009601B1">
      <w:pPr>
        <w:rPr>
          <w:sz w:val="16"/>
        </w:rPr>
      </w:pPr>
      <w:r w:rsidRPr="0024557B">
        <w:rPr>
          <w:rStyle w:val="Emphasis"/>
        </w:rPr>
        <w:t>No</w:t>
      </w:r>
      <w:r w:rsidRPr="0024557B">
        <w:rPr>
          <w:rStyle w:val="StyleUnderline"/>
        </w:rPr>
        <w:t xml:space="preserve">rth </w:t>
      </w:r>
      <w:r w:rsidRPr="0024557B">
        <w:rPr>
          <w:rStyle w:val="Emphasis"/>
        </w:rPr>
        <w:t>Ko</w:t>
      </w:r>
      <w:r w:rsidRPr="0024557B">
        <w:rPr>
          <w:rStyle w:val="StyleUnderline"/>
        </w:rPr>
        <w:t>rea</w:t>
      </w:r>
      <w:r w:rsidRPr="0024557B">
        <w:rPr>
          <w:sz w:val="16"/>
        </w:rPr>
        <w:t xml:space="preserve"> on Monday </w:t>
      </w:r>
      <w:r w:rsidRPr="0024557B">
        <w:rPr>
          <w:rStyle w:val="Emphasis"/>
        </w:rPr>
        <w:t>rejected</w:t>
      </w:r>
      <w:r w:rsidRPr="0024557B">
        <w:rPr>
          <w:sz w:val="16"/>
        </w:rPr>
        <w:t xml:space="preserve"> the new </w:t>
      </w:r>
      <w:r w:rsidRPr="0024557B">
        <w:rPr>
          <w:rStyle w:val="StyleUnderline"/>
        </w:rPr>
        <w:t>South Korean</w:t>
      </w:r>
      <w:r w:rsidRPr="0024557B">
        <w:rPr>
          <w:sz w:val="16"/>
        </w:rPr>
        <w:t xml:space="preserve"> president’s </w:t>
      </w:r>
      <w:r w:rsidRPr="0024557B">
        <w:rPr>
          <w:rStyle w:val="StyleUnderline"/>
        </w:rPr>
        <w:t xml:space="preserve">proposal for </w:t>
      </w:r>
      <w:r w:rsidRPr="0024557B">
        <w:rPr>
          <w:rStyle w:val="Emphasis"/>
        </w:rPr>
        <w:t>talks</w:t>
      </w:r>
      <w:r w:rsidRPr="0024557B">
        <w:rPr>
          <w:sz w:val="16"/>
        </w:rPr>
        <w:t>, saying that his policy toward the North was no different ​than that of his ousted predecessor, under ​whom relations had plunged to the lowest point in years.</w:t>
      </w:r>
    </w:p>
    <w:p w14:paraId="4C419B88" w14:textId="77777777" w:rsidR="009601B1" w:rsidRPr="0024557B" w:rsidRDefault="009601B1" w:rsidP="009601B1">
      <w:pPr>
        <w:rPr>
          <w:sz w:val="16"/>
        </w:rPr>
      </w:pPr>
      <w:r w:rsidRPr="0024557B">
        <w:rPr>
          <w:sz w:val="16"/>
        </w:rPr>
        <w:lastRenderedPageBreak/>
        <w:t xml:space="preserve">Since taking office on June 4, President Lee Jae Myung of </w:t>
      </w:r>
      <w:r w:rsidRPr="0024557B">
        <w:rPr>
          <w:rStyle w:val="Emphasis"/>
        </w:rPr>
        <w:t>So</w:t>
      </w:r>
      <w:r w:rsidRPr="0024557B">
        <w:rPr>
          <w:rStyle w:val="StyleUnderline"/>
        </w:rPr>
        <w:t xml:space="preserve">uth </w:t>
      </w:r>
      <w:r w:rsidRPr="0024557B">
        <w:rPr>
          <w:rStyle w:val="Emphasis"/>
        </w:rPr>
        <w:t>Ko</w:t>
      </w:r>
      <w:r w:rsidRPr="0024557B">
        <w:rPr>
          <w:rStyle w:val="StyleUnderline"/>
        </w:rPr>
        <w:t>rea</w:t>
      </w:r>
      <w:r w:rsidRPr="0024557B">
        <w:rPr>
          <w:sz w:val="16"/>
        </w:rPr>
        <w:t xml:space="preserve"> has repeatedly ​said that he </w:t>
      </w:r>
      <w:r w:rsidRPr="0024557B">
        <w:rPr>
          <w:rStyle w:val="StyleUnderline"/>
        </w:rPr>
        <w:t xml:space="preserve">wanted to </w:t>
      </w:r>
      <w:r w:rsidRPr="0024557B">
        <w:rPr>
          <w:rStyle w:val="Emphasis"/>
        </w:rPr>
        <w:t>ease tensions</w:t>
      </w:r>
      <w:r w:rsidRPr="0024557B">
        <w:rPr>
          <w:rStyle w:val="StyleUnderline"/>
        </w:rPr>
        <w:t xml:space="preserve"> on the</w:t>
      </w:r>
      <w:r w:rsidRPr="0024557B">
        <w:rPr>
          <w:sz w:val="16"/>
        </w:rPr>
        <w:t xml:space="preserve"> divided </w:t>
      </w:r>
      <w:r w:rsidRPr="0024557B">
        <w:rPr>
          <w:rStyle w:val="StyleUnderline"/>
        </w:rPr>
        <w:t>Korean Peninsula</w:t>
      </w:r>
      <w:r w:rsidRPr="0024557B">
        <w:rPr>
          <w:sz w:val="16"/>
        </w:rPr>
        <w:t xml:space="preserve"> by improving ties that deteriorated under his conservative predecessor, Yoon Suk Yeol.</w:t>
      </w:r>
    </w:p>
    <w:p w14:paraId="0BF89BC8" w14:textId="77777777" w:rsidR="009601B1" w:rsidRPr="0024557B" w:rsidRDefault="009601B1" w:rsidP="009601B1">
      <w:pPr>
        <w:rPr>
          <w:sz w:val="16"/>
        </w:rPr>
      </w:pPr>
      <w:r w:rsidRPr="0024557B">
        <w:rPr>
          <w:sz w:val="16"/>
        </w:rPr>
        <w:t xml:space="preserve">As gestures of good will, Mr. </w:t>
      </w:r>
      <w:r w:rsidRPr="0024557B">
        <w:rPr>
          <w:rStyle w:val="StyleUnderline"/>
        </w:rPr>
        <w:t>Lee ​</w:t>
      </w:r>
      <w:r w:rsidRPr="0024557B">
        <w:rPr>
          <w:rStyle w:val="Emphasis"/>
        </w:rPr>
        <w:t>banned</w:t>
      </w:r>
      <w:r w:rsidRPr="0024557B">
        <w:rPr>
          <w:rStyle w:val="StyleUnderline"/>
        </w:rPr>
        <w:t xml:space="preserve"> anti-North Korean activists from sending </w:t>
      </w:r>
      <w:r w:rsidRPr="0024557B">
        <w:rPr>
          <w:rStyle w:val="Emphasis"/>
        </w:rPr>
        <w:t>leaflets</w:t>
      </w:r>
      <w:r w:rsidRPr="0024557B">
        <w:rPr>
          <w:sz w:val="16"/>
        </w:rPr>
        <w:t xml:space="preserve"> into the North by balloon. </w:t>
      </w:r>
      <w:r w:rsidRPr="0024557B">
        <w:rPr>
          <w:rStyle w:val="StyleUnderline"/>
        </w:rPr>
        <w:t>He</w:t>
      </w:r>
      <w:r w:rsidRPr="0024557B">
        <w:rPr>
          <w:sz w:val="16"/>
        </w:rPr>
        <w:t xml:space="preserve"> also </w:t>
      </w:r>
      <w:r w:rsidRPr="0024557B">
        <w:rPr>
          <w:rStyle w:val="Emphasis"/>
        </w:rPr>
        <w:t>stopped</w:t>
      </w:r>
      <w:r w:rsidRPr="0024557B">
        <w:rPr>
          <w:sz w:val="16"/>
        </w:rPr>
        <w:t xml:space="preserve"> the </w:t>
      </w:r>
      <w:r w:rsidRPr="0024557B">
        <w:rPr>
          <w:rStyle w:val="StyleUnderline"/>
        </w:rPr>
        <w:t xml:space="preserve">loudspeaker </w:t>
      </w:r>
      <w:r w:rsidRPr="0024557B">
        <w:rPr>
          <w:rStyle w:val="Emphasis"/>
        </w:rPr>
        <w:t>propaganda</w:t>
      </w:r>
      <w:r w:rsidRPr="0024557B">
        <w:rPr>
          <w:sz w:val="16"/>
        </w:rPr>
        <w:t xml:space="preserve"> broadcasts along the border that had long angered Pyongyang.​ Earlier this month, South Korea even switched off shortwave radio broadcasts that had carried similar propaganda for over a half century.</w:t>
      </w:r>
    </w:p>
    <w:p w14:paraId="5B7D064C" w14:textId="77777777" w:rsidR="009601B1" w:rsidRPr="0024557B" w:rsidRDefault="009601B1" w:rsidP="009601B1">
      <w:pPr>
        <w:rPr>
          <w:sz w:val="16"/>
        </w:rPr>
      </w:pPr>
      <w:r w:rsidRPr="0024557B">
        <w:rPr>
          <w:sz w:val="16"/>
        </w:rPr>
        <w:t xml:space="preserve">But such </w:t>
      </w:r>
      <w:r w:rsidRPr="0024557B">
        <w:rPr>
          <w:rStyle w:val="StyleUnderline"/>
        </w:rPr>
        <w:t>efforts</w:t>
      </w:r>
      <w:r w:rsidRPr="0024557B">
        <w:rPr>
          <w:sz w:val="16"/>
        </w:rPr>
        <w:t xml:space="preserve"> by Mr. Lee were “</w:t>
      </w:r>
      <w:r w:rsidRPr="0024557B">
        <w:rPr>
          <w:rStyle w:val="Emphasis"/>
        </w:rPr>
        <w:t>not</w:t>
      </w:r>
      <w:r w:rsidRPr="0024557B">
        <w:rPr>
          <w:sz w:val="16"/>
        </w:rPr>
        <w:t xml:space="preserve"> the work </w:t>
      </w:r>
      <w:r w:rsidRPr="0024557B">
        <w:rPr>
          <w:rStyle w:val="Emphasis"/>
        </w:rPr>
        <w:t>worthy</w:t>
      </w:r>
      <w:r w:rsidRPr="0024557B">
        <w:rPr>
          <w:rStyle w:val="StyleUnderline"/>
        </w:rPr>
        <w:t xml:space="preserve"> of appreciation</w:t>
      </w:r>
      <w:r w:rsidRPr="0024557B">
        <w:rPr>
          <w:sz w:val="16"/>
        </w:rPr>
        <w:t xml:space="preserve">,” said Kim </w:t>
      </w:r>
      <w:proofErr w:type="spellStart"/>
      <w:r w:rsidRPr="0024557B">
        <w:rPr>
          <w:sz w:val="16"/>
        </w:rPr>
        <w:t>Yo</w:t>
      </w:r>
      <w:proofErr w:type="spellEnd"/>
      <w:r w:rsidRPr="0024557B">
        <w:rPr>
          <w:sz w:val="16"/>
        </w:rPr>
        <w:t>-jong, who speaks for her brother​, Kim Jong-un, ​the top leader of North Korea, in a statement carried in North Korean state media on Monday.</w:t>
      </w:r>
    </w:p>
    <w:p w14:paraId="666765C0" w14:textId="77777777" w:rsidR="009601B1" w:rsidRPr="0024557B" w:rsidRDefault="009601B1" w:rsidP="009601B1">
      <w:pPr>
        <w:rPr>
          <w:sz w:val="16"/>
        </w:rPr>
      </w:pPr>
      <w:r w:rsidRPr="0024557B">
        <w:rPr>
          <w:sz w:val="16"/>
        </w:rPr>
        <w:t>“No matter what policy is adopted and whatever proposal is made in Seoul, we have no interest in it and there is neither the reason to meet nor the issue to be discussed with the ROK,” Ms. Kim said, using the acronym for the South’s official name, Republic of Korea.</w:t>
      </w:r>
    </w:p>
    <w:p w14:paraId="27B77648" w14:textId="77777777" w:rsidR="009601B1" w:rsidRPr="0024557B" w:rsidRDefault="009601B1" w:rsidP="009601B1">
      <w:pPr>
        <w:rPr>
          <w:sz w:val="16"/>
        </w:rPr>
      </w:pPr>
      <w:r w:rsidRPr="0024557B">
        <w:rPr>
          <w:rStyle w:val="StyleUnderline"/>
        </w:rPr>
        <w:t>She cited the</w:t>
      </w:r>
      <w:r w:rsidRPr="0024557B">
        <w:rPr>
          <w:sz w:val="16"/>
        </w:rPr>
        <w:t xml:space="preserve"> South Korean government’s ongoing </w:t>
      </w:r>
      <w:r w:rsidRPr="0024557B">
        <w:rPr>
          <w:rStyle w:val="Emphasis"/>
        </w:rPr>
        <w:t>alliance</w:t>
      </w:r>
      <w:r w:rsidRPr="0024557B">
        <w:rPr>
          <w:rStyle w:val="StyleUnderline"/>
        </w:rPr>
        <w:t xml:space="preserve"> with the U</w:t>
      </w:r>
      <w:r w:rsidRPr="0024557B">
        <w:rPr>
          <w:sz w:val="16"/>
        </w:rPr>
        <w:t xml:space="preserve">nited </w:t>
      </w:r>
      <w:r w:rsidRPr="0024557B">
        <w:rPr>
          <w:rStyle w:val="StyleUnderline"/>
        </w:rPr>
        <w:t>S</w:t>
      </w:r>
      <w:r w:rsidRPr="0024557B">
        <w:rPr>
          <w:sz w:val="16"/>
        </w:rPr>
        <w:t>tates and the countries’ plans to continue holding annual joint military drills as evidence of little change under the new administration.</w:t>
      </w:r>
    </w:p>
    <w:p w14:paraId="4441617A" w14:textId="77777777" w:rsidR="009601B1" w:rsidRPr="0024557B" w:rsidRDefault="009601B1" w:rsidP="009601B1">
      <w:pPr>
        <w:rPr>
          <w:sz w:val="16"/>
        </w:rPr>
      </w:pPr>
      <w:r w:rsidRPr="0024557B">
        <w:rPr>
          <w:sz w:val="16"/>
        </w:rPr>
        <w:t>Ms. Kim’s remarks on Monday were North Korea’s first official comment on how it perceived the new government in the South.​</w:t>
      </w:r>
    </w:p>
    <w:p w14:paraId="1B455D70" w14:textId="77777777" w:rsidR="009601B1" w:rsidRPr="0024557B" w:rsidRDefault="009601B1" w:rsidP="009601B1">
      <w:pPr>
        <w:rPr>
          <w:sz w:val="16"/>
        </w:rPr>
      </w:pPr>
      <w:r w:rsidRPr="0024557B">
        <w:rPr>
          <w:sz w:val="16"/>
        </w:rPr>
        <w:t>South Korea sought to downplay the significance of the statement by Ms. Kim, saying that the government would continue its efforts to promote reconciliation and cooperation. A South Korean government spokesman, Koo Byoung-</w:t>
      </w:r>
      <w:proofErr w:type="spellStart"/>
      <w:r w:rsidRPr="0024557B">
        <w:rPr>
          <w:sz w:val="16"/>
        </w:rPr>
        <w:t>sam</w:t>
      </w:r>
      <w:proofErr w:type="spellEnd"/>
      <w:r w:rsidRPr="0024557B">
        <w:rPr>
          <w:sz w:val="16"/>
        </w:rPr>
        <w:t>, said that the remarks from the North “showed how high the wall of distrust has become in South-North Korean relations.”</w:t>
      </w:r>
    </w:p>
    <w:p w14:paraId="4F1E5C8A" w14:textId="77777777" w:rsidR="009601B1" w:rsidRPr="0024557B" w:rsidRDefault="009601B1" w:rsidP="009601B1">
      <w:pPr>
        <w:rPr>
          <w:sz w:val="16"/>
        </w:rPr>
      </w:pPr>
      <w:r w:rsidRPr="0024557B">
        <w:rPr>
          <w:sz w:val="16"/>
        </w:rPr>
        <w:t>Analysts have warned that the </w:t>
      </w:r>
      <w:r w:rsidRPr="0024557B">
        <w:rPr>
          <w:rStyle w:val="StyleUnderline"/>
        </w:rPr>
        <w:t>growing</w:t>
      </w:r>
      <w:r w:rsidRPr="0024557B">
        <w:rPr>
          <w:sz w:val="16"/>
        </w:rPr>
        <w:t xml:space="preserve"> military and economic </w:t>
      </w:r>
      <w:r w:rsidRPr="0024557B">
        <w:rPr>
          <w:rStyle w:val="Emphasis"/>
        </w:rPr>
        <w:t>coop</w:t>
      </w:r>
      <w:r w:rsidRPr="0024557B">
        <w:rPr>
          <w:rStyle w:val="StyleUnderline"/>
        </w:rPr>
        <w:t xml:space="preserve">eration between North Korea and </w:t>
      </w:r>
      <w:r w:rsidRPr="0024557B">
        <w:rPr>
          <w:rStyle w:val="Emphasis"/>
        </w:rPr>
        <w:t>Russia</w:t>
      </w:r>
      <w:r w:rsidRPr="0024557B">
        <w:rPr>
          <w:sz w:val="16"/>
        </w:rPr>
        <w:t xml:space="preserve"> has </w:t>
      </w:r>
      <w:r w:rsidRPr="0024557B">
        <w:rPr>
          <w:rStyle w:val="StyleUnderline"/>
        </w:rPr>
        <w:t>made</w:t>
      </w:r>
      <w:r w:rsidRPr="0024557B">
        <w:rPr>
          <w:sz w:val="16"/>
        </w:rPr>
        <w:t xml:space="preserve"> Mr. </w:t>
      </w:r>
      <w:r w:rsidRPr="0024557B">
        <w:rPr>
          <w:rStyle w:val="StyleUnderline"/>
        </w:rPr>
        <w:t xml:space="preserve">Kim </w:t>
      </w:r>
      <w:r w:rsidRPr="0024557B">
        <w:rPr>
          <w:rStyle w:val="Emphasis"/>
        </w:rPr>
        <w:t>less interested</w:t>
      </w:r>
      <w:r w:rsidRPr="0024557B">
        <w:rPr>
          <w:sz w:val="16"/>
        </w:rPr>
        <w:t xml:space="preserve"> in engaging </w:t>
      </w:r>
      <w:r w:rsidRPr="0024557B">
        <w:rPr>
          <w:rStyle w:val="StyleUnderline"/>
        </w:rPr>
        <w:t>with ​Seoul or Washington</w:t>
      </w:r>
      <w:r w:rsidRPr="0024557B">
        <w:rPr>
          <w:sz w:val="16"/>
        </w:rPr>
        <w:t>​ than seven years ago, when Mr. Kim met both the South Korean leader and President Trump. Last year, Mr. Kim and President Vladimir V. Putin of Russia ​revived a Cold War-era alliance, and under that pact, the North has sent troops and more weapons to help ​Russia in its war against Ukraine.​</w:t>
      </w:r>
    </w:p>
    <w:p w14:paraId="5AD10594" w14:textId="77777777" w:rsidR="009601B1" w:rsidRPr="0024557B" w:rsidRDefault="009601B1" w:rsidP="009601B1">
      <w:pPr>
        <w:rPr>
          <w:sz w:val="16"/>
        </w:rPr>
      </w:pPr>
      <w:r w:rsidRPr="0024557B">
        <w:rPr>
          <w:sz w:val="16"/>
        </w:rPr>
        <w:t>But since Mr. Lee took office, some in South Korea have voiced cautious optimism ​that Mr. Kim might return to the negotiating table.</w:t>
      </w:r>
    </w:p>
    <w:p w14:paraId="1FCFEABD" w14:textId="77777777" w:rsidR="009601B1" w:rsidRPr="0024557B" w:rsidRDefault="009601B1" w:rsidP="009601B1">
      <w:pPr>
        <w:rPr>
          <w:sz w:val="16"/>
        </w:rPr>
      </w:pPr>
      <w:r w:rsidRPr="0024557B">
        <w:rPr>
          <w:sz w:val="16"/>
        </w:rPr>
        <w:t>Ms. Kim’s statement ​on Monday dampened any such hopes.</w:t>
      </w:r>
    </w:p>
    <w:p w14:paraId="066D24B0" w14:textId="77777777" w:rsidR="009601B1" w:rsidRPr="0024557B" w:rsidRDefault="009601B1" w:rsidP="009601B1">
      <w:pPr>
        <w:rPr>
          <w:sz w:val="16"/>
        </w:rPr>
      </w:pPr>
      <w:r w:rsidRPr="0024557B">
        <w:rPr>
          <w:sz w:val="16"/>
        </w:rPr>
        <w:t xml:space="preserve">In her statement, Ms. Kim also accused </w:t>
      </w:r>
      <w:r w:rsidRPr="0024557B">
        <w:rPr>
          <w:rStyle w:val="StyleUnderline"/>
        </w:rPr>
        <w:t>South Korean</w:t>
      </w:r>
      <w:r w:rsidRPr="0024557B">
        <w:rPr>
          <w:sz w:val="16"/>
        </w:rPr>
        <w:t xml:space="preserve"> officials of “spinning a </w:t>
      </w:r>
      <w:r w:rsidRPr="0024557B">
        <w:rPr>
          <w:rStyle w:val="Emphasis"/>
        </w:rPr>
        <w:t>daydream</w:t>
      </w:r>
      <w:r w:rsidRPr="0024557B">
        <w:rPr>
          <w:sz w:val="16"/>
        </w:rPr>
        <w:t xml:space="preserve">” after some of them raised the possibility </w:t>
      </w:r>
      <w:r w:rsidRPr="0024557B">
        <w:rPr>
          <w:rStyle w:val="StyleUnderline"/>
        </w:rPr>
        <w:t>that</w:t>
      </w:r>
      <w:r w:rsidRPr="0024557B">
        <w:rPr>
          <w:sz w:val="16"/>
        </w:rPr>
        <w:t xml:space="preserve"> Mr. </w:t>
      </w:r>
      <w:r w:rsidRPr="0024557B">
        <w:rPr>
          <w:rStyle w:val="StyleUnderline"/>
        </w:rPr>
        <w:t>Kim</w:t>
      </w:r>
      <w:r w:rsidRPr="0024557B">
        <w:rPr>
          <w:sz w:val="16"/>
        </w:rPr>
        <w:t xml:space="preserve"> might be able to attend the Asia-Pacific Economic Cooperation summit to be held in Gyeongju, South Korea, in late October. South Korea </w:t>
      </w:r>
      <w:r w:rsidRPr="0024557B">
        <w:rPr>
          <w:rStyle w:val="StyleUnderline"/>
        </w:rPr>
        <w:t>hopes</w:t>
      </w:r>
      <w:r w:rsidRPr="0024557B">
        <w:rPr>
          <w:sz w:val="16"/>
        </w:rPr>
        <w:t xml:space="preserve"> that both Mr. Trump and President Xi Jinping of China </w:t>
      </w:r>
      <w:r w:rsidRPr="0024557B">
        <w:rPr>
          <w:rStyle w:val="StyleUnderline"/>
        </w:rPr>
        <w:t xml:space="preserve">will </w:t>
      </w:r>
      <w:r w:rsidRPr="0024557B">
        <w:rPr>
          <w:rStyle w:val="Emphasis"/>
        </w:rPr>
        <w:t>attend</w:t>
      </w:r>
      <w:r w:rsidRPr="0024557B">
        <w:rPr>
          <w:rStyle w:val="StyleUnderline"/>
        </w:rPr>
        <w:t xml:space="preserve"> the gathering</w:t>
      </w:r>
      <w:r w:rsidRPr="0024557B">
        <w:rPr>
          <w:sz w:val="16"/>
        </w:rPr>
        <w:t>.</w:t>
      </w:r>
    </w:p>
    <w:p w14:paraId="2425271E" w14:textId="77777777" w:rsidR="009601B1" w:rsidRPr="0024557B" w:rsidRDefault="009601B1" w:rsidP="009601B1">
      <w:pPr>
        <w:rPr>
          <w:sz w:val="16"/>
        </w:rPr>
      </w:pPr>
      <w:r w:rsidRPr="0024557B">
        <w:rPr>
          <w:sz w:val="16"/>
        </w:rPr>
        <w:t xml:space="preserve">During his first term in the White House, Mr. Trump became the first American president to meet the North Korean leader, </w:t>
      </w:r>
      <w:proofErr w:type="spellStart"/>
      <w:r w:rsidRPr="0024557B">
        <w:rPr>
          <w:sz w:val="16"/>
        </w:rPr>
        <w:t>excha</w:t>
      </w:r>
      <w:proofErr w:type="spellEnd"/>
      <w:r w:rsidRPr="0024557B">
        <w:rPr>
          <w:sz w:val="16"/>
        </w:rPr>
        <w:t>​</w:t>
      </w:r>
      <w:proofErr w:type="spellStart"/>
      <w:r w:rsidRPr="0024557B">
        <w:rPr>
          <w:sz w:val="16"/>
        </w:rPr>
        <w:t>nging</w:t>
      </w:r>
      <w:proofErr w:type="spellEnd"/>
      <w:r w:rsidRPr="0024557B">
        <w:rPr>
          <w:sz w:val="16"/>
        </w:rPr>
        <w:t xml:space="preserve"> what he called “love letters” with ​Mr. Kim. But their diplomacy collapsed in 2019 when their second summit meeting ended without an agreement over how quickly North Korea should roll back its nuclear weapons program and when Washington should lift international sanctions imposed on the country.</w:t>
      </w:r>
    </w:p>
    <w:p w14:paraId="405A5FB2" w14:textId="77777777" w:rsidR="009601B1" w:rsidRPr="0024557B" w:rsidRDefault="009601B1" w:rsidP="009601B1">
      <w:pPr>
        <w:rPr>
          <w:sz w:val="16"/>
        </w:rPr>
      </w:pPr>
      <w:r w:rsidRPr="0024557B">
        <w:rPr>
          <w:sz w:val="16"/>
        </w:rPr>
        <w:t xml:space="preserve">Mr. </w:t>
      </w:r>
      <w:r w:rsidRPr="0024557B">
        <w:rPr>
          <w:rStyle w:val="StyleUnderline"/>
        </w:rPr>
        <w:t>Kim</w:t>
      </w:r>
      <w:r w:rsidRPr="0024557B">
        <w:rPr>
          <w:sz w:val="16"/>
        </w:rPr>
        <w:t xml:space="preserve"> has ​since shifted his approach, </w:t>
      </w:r>
      <w:r w:rsidRPr="0024557B">
        <w:rPr>
          <w:rStyle w:val="Emphasis"/>
        </w:rPr>
        <w:t>shunning</w:t>
      </w:r>
      <w:r w:rsidRPr="0024557B">
        <w:rPr>
          <w:sz w:val="16"/>
        </w:rPr>
        <w:t xml:space="preserve"> all talks with </w:t>
      </w:r>
      <w:r w:rsidRPr="0024557B">
        <w:rPr>
          <w:rStyle w:val="StyleUnderline"/>
        </w:rPr>
        <w:t>Washington and</w:t>
      </w:r>
      <w:r w:rsidRPr="0024557B">
        <w:rPr>
          <w:sz w:val="16"/>
        </w:rPr>
        <w:t xml:space="preserve"> doubling down on </w:t>
      </w:r>
      <w:r w:rsidRPr="0024557B">
        <w:rPr>
          <w:rStyle w:val="StyleUnderline"/>
        </w:rPr>
        <w:t xml:space="preserve">increasing his </w:t>
      </w:r>
      <w:r w:rsidRPr="0024557B">
        <w:rPr>
          <w:rStyle w:val="Emphasis"/>
        </w:rPr>
        <w:t>nuclear arsenal</w:t>
      </w:r>
      <w:r w:rsidRPr="0024557B">
        <w:rPr>
          <w:sz w:val="16"/>
        </w:rPr>
        <w:t>. North Korea has also turned cold toward South Korea, which had helped mediate meetings between Mr. Kim and Mr. Trump.</w:t>
      </w:r>
    </w:p>
    <w:p w14:paraId="66161989" w14:textId="77777777" w:rsidR="009601B1" w:rsidRPr="004E33B7" w:rsidRDefault="009601B1" w:rsidP="009601B1">
      <w:pPr>
        <w:rPr>
          <w:sz w:val="16"/>
        </w:rPr>
      </w:pPr>
      <w:r w:rsidRPr="0024557B">
        <w:rPr>
          <w:sz w:val="16"/>
        </w:rPr>
        <w:t xml:space="preserve">In 2020, North Korea blew up an inter-Korean liaison office in the North Korean city of Kaesong​ in a dramatic gesture of cutting dialogue with the South. After Mr. Yoon, a hawk on North Korea, took office in 2022, relations worsened. Mr. </w:t>
      </w:r>
      <w:r w:rsidRPr="0024557B">
        <w:rPr>
          <w:rStyle w:val="StyleUnderline"/>
        </w:rPr>
        <w:t>Kim</w:t>
      </w:r>
      <w:r w:rsidRPr="0024557B">
        <w:rPr>
          <w:sz w:val="16"/>
        </w:rPr>
        <w:t xml:space="preserve"> said he would no longer </w:t>
      </w:r>
      <w:r w:rsidRPr="0024557B">
        <w:rPr>
          <w:rStyle w:val="StyleUnderline"/>
        </w:rPr>
        <w:t>consider South Korea</w:t>
      </w:r>
      <w:r w:rsidRPr="0024557B">
        <w:rPr>
          <w:sz w:val="16"/>
        </w:rPr>
        <w:t xml:space="preserve"> a potential partner for reunification but treat it as </w:t>
      </w:r>
      <w:r w:rsidRPr="0024557B">
        <w:rPr>
          <w:rStyle w:val="StyleUnderline"/>
        </w:rPr>
        <w:t xml:space="preserve">an </w:t>
      </w:r>
      <w:r w:rsidRPr="0024557B">
        <w:rPr>
          <w:rStyle w:val="Emphasis"/>
        </w:rPr>
        <w:t>enemy</w:t>
      </w:r>
      <w:r w:rsidRPr="0024557B">
        <w:rPr>
          <w:rStyle w:val="StyleUnderline"/>
        </w:rPr>
        <w:t xml:space="preserve"> that must be subjugated</w:t>
      </w:r>
      <w:r w:rsidRPr="0024557B">
        <w:rPr>
          <w:sz w:val="16"/>
        </w:rPr>
        <w:t xml:space="preserve">​ — </w:t>
      </w:r>
      <w:r w:rsidRPr="0024557B">
        <w:rPr>
          <w:rStyle w:val="StyleUnderline"/>
        </w:rPr>
        <w:t xml:space="preserve">with </w:t>
      </w:r>
      <w:r w:rsidRPr="0024557B">
        <w:rPr>
          <w:rStyle w:val="Emphasis"/>
        </w:rPr>
        <w:t>nuclear weapons</w:t>
      </w:r>
      <w:r w:rsidRPr="0024557B">
        <w:rPr>
          <w:sz w:val="16"/>
        </w:rPr>
        <w:t>​, if necessary — should war break out.</w:t>
      </w:r>
    </w:p>
    <w:p w14:paraId="78DE8FDB" w14:textId="77777777" w:rsidR="009601B1" w:rsidRDefault="009601B1" w:rsidP="009601B1">
      <w:pPr>
        <w:pStyle w:val="Heading4"/>
      </w:pPr>
      <w:r>
        <w:t xml:space="preserve">South Korea won’t acquire </w:t>
      </w:r>
      <w:proofErr w:type="spellStart"/>
      <w:r>
        <w:t>nucs</w:t>
      </w:r>
      <w:proofErr w:type="spellEnd"/>
      <w:r>
        <w:t xml:space="preserve"> now, but public support regional </w:t>
      </w:r>
      <w:proofErr w:type="spellStart"/>
      <w:r>
        <w:t>instabilty</w:t>
      </w:r>
      <w:proofErr w:type="spellEnd"/>
      <w:r>
        <w:t xml:space="preserve"> means it could happen.</w:t>
      </w:r>
    </w:p>
    <w:p w14:paraId="0D41C4C4" w14:textId="77777777" w:rsidR="009601B1" w:rsidRDefault="009601B1" w:rsidP="009601B1">
      <w:proofErr w:type="spellStart"/>
      <w:r w:rsidRPr="00A01C15">
        <w:rPr>
          <w:rFonts w:eastAsiaTheme="majorEastAsia" w:cstheme="majorBidi"/>
          <w:b/>
          <w:iCs/>
          <w:sz w:val="26"/>
        </w:rPr>
        <w:t>Reyero</w:t>
      </w:r>
      <w:proofErr w:type="spellEnd"/>
      <w:r w:rsidRPr="00A01C15">
        <w:rPr>
          <w:rFonts w:eastAsiaTheme="majorEastAsia" w:cstheme="majorBidi"/>
          <w:b/>
          <w:iCs/>
          <w:sz w:val="26"/>
        </w:rPr>
        <w:t xml:space="preserve"> 23</w:t>
      </w:r>
      <w:r w:rsidRPr="00A01C15">
        <w:t xml:space="preserve">, (María Rodríguez </w:t>
      </w:r>
      <w:proofErr w:type="spellStart"/>
      <w:r w:rsidRPr="00A01C15">
        <w:t>Reyero</w:t>
      </w:r>
      <w:proofErr w:type="spellEnd"/>
      <w:r>
        <w:t xml:space="preserve">, </w:t>
      </w:r>
      <w:r w:rsidRPr="00A01C15">
        <w:t xml:space="preserve">Global Affairs and Strategic Studies, </w:t>
      </w:r>
      <w:r>
        <w:t>10-4-23</w:t>
      </w:r>
      <w:r w:rsidRPr="00A01C15">
        <w:t xml:space="preserve">, "The nuclear proliferation threat in the Korean Peninsula: Moving towards a South Korean </w:t>
      </w:r>
      <w:proofErr w:type="gramStart"/>
      <w:r w:rsidRPr="00A01C15">
        <w:t>nuclearization?,</w:t>
      </w:r>
      <w:proofErr w:type="gramEnd"/>
      <w:r w:rsidRPr="00A01C15">
        <w:t xml:space="preserve">" </w:t>
      </w:r>
      <w:r w:rsidRPr="00A01C15">
        <w:lastRenderedPageBreak/>
        <w:t>https://www.unav.edu/web/global-affairs/the-nuclear-proliferation-threat-in-the-korean-peninsula-moving-towards-a-south-korean-nuclearization-) /HW OF</w:t>
      </w:r>
      <w:r>
        <w:t xml:space="preserve"> @ TDI</w:t>
      </w:r>
    </w:p>
    <w:p w14:paraId="2F263E97" w14:textId="77777777" w:rsidR="009601B1" w:rsidRDefault="009601B1" w:rsidP="009601B1">
      <w:r>
        <w:t xml:space="preserve">The </w:t>
      </w:r>
      <w:r w:rsidRPr="00A01C15">
        <w:rPr>
          <w:rStyle w:val="StyleUnderline"/>
        </w:rPr>
        <w:t>national public opinion is increasingly supportive</w:t>
      </w:r>
      <w:r>
        <w:t xml:space="preserve"> of going nuclear, but there is a plurality of reasons that make the </w:t>
      </w:r>
      <w:r w:rsidRPr="00A01C15">
        <w:rPr>
          <w:rStyle w:val="Emphasis"/>
        </w:rPr>
        <w:t>move unlikely</w:t>
      </w:r>
      <w:r>
        <w:t>, at least in the short and medium term For the past two years, the tensions in the Korean Peninsula have only been growing, as well as the calls for nuclear weapons to protect themselves in South Korea against their conflictive neighbors in North Korea. However, is the menace really that urgent? Is the acquisition of nuclear weapons really feasible for South Korea, and would the United States approve of it? The escalating missile hazard from North Korea has stirred South Korean President Yoon Suk-Yeol to indicate in January 2023 that the country may require to consider acquiring its nuclear weapons to front its fierce neighbor. The leader of South Korea’s ruling party has warned that the country may have to “</w:t>
      </w:r>
      <w:r w:rsidRPr="00A01C15">
        <w:rPr>
          <w:rStyle w:val="Emphasis"/>
        </w:rPr>
        <w:t>seriously consider” developing</w:t>
      </w:r>
      <w:r>
        <w:t xml:space="preserve"> its own nuclear weapons as a deterrent to its northern neighbor in the wake of Pyongyang’s latest barrage of missile tests, the last of them having taken place on March 22, </w:t>
      </w:r>
      <w:proofErr w:type="gramStart"/>
      <w:r>
        <w:t>2023</w:t>
      </w:r>
      <w:proofErr w:type="gramEnd"/>
      <w:r>
        <w:t xml:space="preserve"> into waters off the east coast of the Korean Peninsula. Even if the </w:t>
      </w:r>
      <w:r w:rsidRPr="00A01C15">
        <w:rPr>
          <w:rStyle w:val="StyleUnderline"/>
        </w:rPr>
        <w:t>government officially clarified later that this is not on South Korea’s current policy nor objective’s list, some powerful voices echoed on this vision, such as Chung Jin-</w:t>
      </w:r>
      <w:proofErr w:type="spellStart"/>
      <w:r w:rsidRPr="00A01C15">
        <w:rPr>
          <w:rStyle w:val="StyleUnderline"/>
        </w:rPr>
        <w:t>suk</w:t>
      </w:r>
      <w:proofErr w:type="spellEnd"/>
      <w:r w:rsidRPr="00A01C15">
        <w:rPr>
          <w:rStyle w:val="StyleUnderline"/>
        </w:rPr>
        <w:t>, leader of Yoon's conservative People Power Party, and Seoul's mayor Oh Se-hoon, a prospective 2027 presidential candidate.</w:t>
      </w:r>
      <w:r>
        <w:t xml:space="preserve"> On the streets of Seoul, the pub</w:t>
      </w:r>
      <w:r w:rsidRPr="00A01C15">
        <w:rPr>
          <w:rStyle w:val="StyleUnderline"/>
        </w:rPr>
        <w:t>lic opinion is apparently favorable to developing this technology</w:t>
      </w:r>
      <w:r>
        <w:t xml:space="preserve">, and the growing military activity on the other side of their border is only raising even more concern on the matter. In February, North Korea also showcased its advanced intercontinental ballistic missiles in a military parade, and only in the year 2022, North Korea launched at least 95 ballistic and other missiles, breaking its own startling record. Moreover, back in November 2022, one of the missiles landed less than 60 km away from South Korean territorial waters, south of the Northern Limit Line, the disputed maritime border between both countries. In addition to this, it is crucial to bear in mind that technically both countries are still at war, and that hostilities have only stopped due to a truce negotiated back in 1953, but still today no peace treaty has been </w:t>
      </w:r>
      <w:proofErr w:type="gramStart"/>
      <w:r>
        <w:t>signed</w:t>
      </w:r>
      <w:proofErr w:type="gramEnd"/>
      <w:r>
        <w:t xml:space="preserve"> and the countries remain divided, and no plausible reunification in sight </w:t>
      </w:r>
      <w:proofErr w:type="gramStart"/>
      <w:r>
        <w:t>in the near future</w:t>
      </w:r>
      <w:proofErr w:type="gramEnd"/>
      <w:r>
        <w:t xml:space="preserve">. South Korean public opinion </w:t>
      </w:r>
      <w:proofErr w:type="gramStart"/>
      <w:r>
        <w:t>With</w:t>
      </w:r>
      <w:proofErr w:type="gramEnd"/>
      <w:r>
        <w:t xml:space="preserve"> all the recent events in mind, it becomes easier to comprehend the growing preoccupation of the South Koreans as well as their attempts to acquire weapons to protect themselves from North Korea, which has been recently qualified as their “enemy” for the first time in years, another last proof of the escalation of tensions between the two countries. While South Korean public support toward nuclear weapons acquisition has been fluctuating around 50%throughout the last decade, recent public opinion </w:t>
      </w:r>
      <w:r w:rsidRPr="00A01C15">
        <w:rPr>
          <w:rStyle w:val="StyleUnderline"/>
        </w:rPr>
        <w:t>polls</w:t>
      </w:r>
      <w:r>
        <w:t xml:space="preserve"> indicate that public support for nuclear weapons has grown to </w:t>
      </w:r>
      <w:r w:rsidRPr="00A01C15">
        <w:rPr>
          <w:rStyle w:val="StyleUnderline"/>
        </w:rPr>
        <w:t>71% of its population.</w:t>
      </w:r>
      <w:r>
        <w:t xml:space="preserve"> This growing support has been backed up by the </w:t>
      </w:r>
      <w:r w:rsidRPr="00A01C15">
        <w:rPr>
          <w:rStyle w:val="StyleUnderline"/>
        </w:rPr>
        <w:t>government</w:t>
      </w:r>
      <w:r>
        <w:t xml:space="preserve">, which has, for the first time since 1991, started to </w:t>
      </w:r>
      <w:r w:rsidRPr="00A01C15">
        <w:rPr>
          <w:rStyle w:val="Emphasis"/>
        </w:rPr>
        <w:t xml:space="preserve">seriously consider the possibility </w:t>
      </w:r>
      <w:r>
        <w:t xml:space="preserve">to become a nuclear state, due to the </w:t>
      </w:r>
      <w:r w:rsidRPr="00A01C15">
        <w:rPr>
          <w:rStyle w:val="Emphasis"/>
        </w:rPr>
        <w:t>volatility and insecurity of the region</w:t>
      </w:r>
      <w:r>
        <w:t xml:space="preserve">, opening a debate that has never been so controversial. </w:t>
      </w:r>
      <w:proofErr w:type="gramStart"/>
      <w:r>
        <w:t>In order to</w:t>
      </w:r>
      <w:proofErr w:type="gramEnd"/>
      <w:r>
        <w:t xml:space="preserve"> do so, one of the possible scenarios that South Korean policymakers could advocate for is a close collaboration with the US, that should be materialized through a return of US nuclear weapons. However, some of the most conservative parties in South Korea would rather opt for a national nuclear program to counteract Kim Jong-Un's menaces. A nuclear-sharing program with the US While the debate around developing its own nuclear arsenal is gaining repercussions and support in the public opinion mainstream, the more reasonable alternative for South Korea appears to be part of a nuclear-sharing program with its tightest ally, the United States. Both governments have been working closely on security and defense affairs since the end of the Second World War. In fact, the United States stationed tactical nuclear weapons in South Korea from the late </w:t>
      </w:r>
      <w:r>
        <w:lastRenderedPageBreak/>
        <w:t xml:space="preserve">1950s to the end of the Cold War, but in the present day, neither the weapons nor the storage facilities are available for immediate redeployment. Despite this, it is important to assess whether supporting South Korea’s potential nuclear program is advantageous for the United States or not, as permitting and even helping South Korea to produce nuclear weapons could set a risky precedent and uplift other countries in seek of such a powerful technology to do so. It is also crucial to bear in mind that if South Korea becomes a nuclear actor, this could also trigger more tensions in the East Asian region, something that neither China nor the US are willing to do. Within this context, the media have shown how the US government opposes South Korea's pursuit of nuclear weapons. Nonetheless, the United States assumes the seriousness of the situation with North Korea, and to deter possible attacks or further escalation in the conflict, advocates for diplomatic and economic measures, such as even more economic sanctions on the country, in hopes that this will stop North Korea from continuing with its missile tests. Is it really feasible for South Korea on its own? In addition to the lack of willingness of Washington to assist South Korea in a possible nuclear program, 67% of South Koreans, when asked in a recent poll, confessed to prefer an independent capability and not so much to rely on the United States if the time comes to develop their own nukes. In technological terms, it is important to state that </w:t>
      </w:r>
      <w:r w:rsidRPr="009D416E">
        <w:rPr>
          <w:rStyle w:val="StyleUnderline"/>
        </w:rPr>
        <w:t>South Korea has what is known as ‘nuclear latency’ meaning it has the possession of “some or all of the technologies, facilities, materials, expertise (including tacit knowledge), resources, and other capabilities needed to develop nuclear weapons”; a clear indicator of how it could develop nuclear weapons if desired</w:t>
      </w:r>
      <w:r>
        <w:t xml:space="preserve">, or at least, a good first step towards that objective. In fact, its own president announced that “we can have our own nuclear weapons pretty quickly, given our scientific and technological capabilities”. Moreover, the country is one of the top global producers of nuclear energy and has 25 nuclear power reactors. There are, however, some flaws in South Korea’s nuclear infrastructure, added to the fact that the country lacks uranium and some of the requiring capacities to work with it. Another important facet to consider is that South Korea is a state party to the Nuclear Non-proliferation Treaty (1968) since 1975. Due to this fact, if the government decided to acquire nuclear weapons, the country would have to withdraw from the treaty, thus losing international prestige and reputation, since South Korea has always been a strong voice advocating for nuclear disarmament. The Nuclear Non-Proliferation Treaty bans all countries except for the five recognized nuclear weapon states from owning nuclear arms. In exchange, the countries possessing nuclear weapons </w:t>
      </w:r>
      <w:proofErr w:type="gramStart"/>
      <w:r>
        <w:t>have to</w:t>
      </w:r>
      <w:proofErr w:type="gramEnd"/>
      <w:r>
        <w:t xml:space="preserve"> fulfill the obligation to aid non-nuclear states, such as South Korea, in developing peaceful nuclear energy, as well as to promote global nuclear disarmament. This treaty is refraining many other actors from becoming nuclear, being of utmost importance when it comes to trust-building between states and global security. If South Korea breaks or leaves the treaty, it may even be subject to harsh sanctions and repercussions, despite it being a right to leave (article 10) for “extraordinary events, related to the subject matter of this treaty, have jeopardized the supreme interests of its country”. A three months' notice must then be given to the UN General Assembly, for it to decide whether the claim is legitimate and in accordance with the right of withdrawal or not, and it is not very clear whether a possible South Korean nuclear acquisition could fit in. As a matter of fact, North Korea is the only country that has ever left said treaty, back in 2003. Final thoughts and future perspectives Seoul </w:t>
      </w:r>
      <w:proofErr w:type="gramStart"/>
      <w:r>
        <w:t>faces</w:t>
      </w:r>
      <w:proofErr w:type="gramEnd"/>
      <w:r>
        <w:t xml:space="preserve"> an intricate dilemma between pursuing nuclear armament for its security or upholding its nuclear leadership role in the global order. If Seoul decides to pursue nuclear capability, it will not only signify the erosion of the NPT but also cast doubts on its reliability, as well as the United States'. Additionally, it remains to be seen whether </w:t>
      </w:r>
      <w:r w:rsidRPr="00A01C15">
        <w:rPr>
          <w:rStyle w:val="StyleUnderline"/>
        </w:rPr>
        <w:t>South Korea is able, technologically and materially wise, to develop such technologies on its own</w:t>
      </w:r>
      <w:r>
        <w:t xml:space="preserve">, since it seems hugely improbable that the United States would provide some help in this regard apart from the already existing economic and diplomatic </w:t>
      </w:r>
      <w:r>
        <w:lastRenderedPageBreak/>
        <w:t xml:space="preserve">sanctions to North Korea. </w:t>
      </w:r>
      <w:r w:rsidRPr="00A01C15">
        <w:rPr>
          <w:rStyle w:val="StyleUnderline"/>
        </w:rPr>
        <w:t>Consequently, despite the general population of South Korea (along with some politicians) being favorable to the development of their nuclear arsenal</w:t>
      </w:r>
      <w:r>
        <w:t xml:space="preserve">, as well as the conflict with North Korea escalating these past times, and even though the country possesses the necessary technologies to, at least, start developing them, it looks like this </w:t>
      </w:r>
      <w:r w:rsidRPr="00A01C15">
        <w:rPr>
          <w:rStyle w:val="Emphasis"/>
        </w:rPr>
        <w:t xml:space="preserve">scenario is quite unlikely </w:t>
      </w:r>
      <w:r>
        <w:t xml:space="preserve">considering the international panorama nowadays. </w:t>
      </w:r>
      <w:r w:rsidRPr="00A01C15">
        <w:rPr>
          <w:rStyle w:val="StyleUnderline"/>
        </w:rPr>
        <w:t>Would</w:t>
      </w:r>
      <w:r w:rsidRPr="00A01C15">
        <w:rPr>
          <w:rStyle w:val="Emphasis"/>
        </w:rPr>
        <w:t xml:space="preserve"> South Korea</w:t>
      </w:r>
      <w:r w:rsidRPr="00A01C15">
        <w:rPr>
          <w:rStyle w:val="StyleUnderline"/>
        </w:rPr>
        <w:t xml:space="preserve"> decide to </w:t>
      </w:r>
      <w:r w:rsidRPr="00A01C15">
        <w:rPr>
          <w:rStyle w:val="Emphasis"/>
        </w:rPr>
        <w:t>go nuclear, t</w:t>
      </w:r>
      <w:r w:rsidRPr="00A01C15">
        <w:rPr>
          <w:rStyle w:val="StyleUnderline"/>
        </w:rPr>
        <w:t xml:space="preserve">he country will encounter </w:t>
      </w:r>
      <w:r w:rsidRPr="00A01C15">
        <w:rPr>
          <w:rStyle w:val="Emphasis"/>
        </w:rPr>
        <w:t>serious opposition</w:t>
      </w:r>
      <w:r>
        <w:t xml:space="preserve">, as it is one of the </w:t>
      </w:r>
      <w:r w:rsidRPr="00A01C15">
        <w:rPr>
          <w:rStyle w:val="StyleUnderline"/>
        </w:rPr>
        <w:t>signatories of the Non-Proliferation Treaty, and a strong advocate against nuclear weapon</w:t>
      </w:r>
      <w:r>
        <w:t xml:space="preserve">s in the past decades. For the same reason, even its closest allies, such as the United States, are openly not favorable to this decision, as it will very likely increase the geopolitical tensions in the area. According to President Yoon’s declarations, it is very likely that South Korea will opt for strengthening its alliance with the United States, and so the </w:t>
      </w:r>
      <w:r w:rsidRPr="00A01C15">
        <w:rPr>
          <w:rStyle w:val="Emphasis"/>
        </w:rPr>
        <w:t>nuclear bomb remains as a long-term possibility.</w:t>
      </w:r>
    </w:p>
    <w:p w14:paraId="693BE0D9" w14:textId="77777777" w:rsidR="009601B1" w:rsidRPr="002A3F59" w:rsidRDefault="009601B1" w:rsidP="009601B1"/>
    <w:p w14:paraId="392DD54D" w14:textId="77777777" w:rsidR="009601B1" w:rsidRDefault="009601B1" w:rsidP="009601B1"/>
    <w:p w14:paraId="2E5CB71A" w14:textId="77777777" w:rsidR="009601B1" w:rsidRDefault="009601B1" w:rsidP="009601B1"/>
    <w:p w14:paraId="6D1F105F" w14:textId="77777777" w:rsidR="009601B1" w:rsidRPr="009601B1" w:rsidRDefault="009601B1" w:rsidP="009601B1"/>
    <w:p w14:paraId="5EB36BEF" w14:textId="69109ACB" w:rsidR="009601B1" w:rsidRDefault="009601B1" w:rsidP="009601B1">
      <w:pPr>
        <w:pStyle w:val="Heading2"/>
      </w:pPr>
      <w:r w:rsidRPr="009601B1">
        <w:lastRenderedPageBreak/>
        <w:t>Link</w:t>
      </w:r>
    </w:p>
    <w:p w14:paraId="40819DD7" w14:textId="18739885" w:rsidR="009601B1" w:rsidRDefault="00027522" w:rsidP="009601B1">
      <w:pPr>
        <w:pStyle w:val="Heading3"/>
      </w:pPr>
      <w:r>
        <w:lastRenderedPageBreak/>
        <w:t>Link---</w:t>
      </w:r>
      <w:r w:rsidR="009601B1">
        <w:t>Generic</w:t>
      </w:r>
    </w:p>
    <w:p w14:paraId="479115A0" w14:textId="77777777" w:rsidR="009601B1" w:rsidRDefault="009601B1" w:rsidP="009601B1">
      <w:pPr>
        <w:pStyle w:val="Heading4"/>
      </w:pPr>
      <w:r>
        <w:t xml:space="preserve">Power vacuums </w:t>
      </w:r>
      <w:r w:rsidRPr="00D972D8">
        <w:rPr>
          <w:u w:val="single"/>
        </w:rPr>
        <w:t>spark</w:t>
      </w:r>
      <w:r>
        <w:t xml:space="preserve"> proliferation through attempts to restore the </w:t>
      </w:r>
      <w:r w:rsidRPr="00D972D8">
        <w:rPr>
          <w:u w:val="single"/>
        </w:rPr>
        <w:t>balance of terror</w:t>
      </w:r>
      <w:r>
        <w:t>.</w:t>
      </w:r>
    </w:p>
    <w:p w14:paraId="23F770C5" w14:textId="77777777" w:rsidR="009601B1" w:rsidRPr="00F47694" w:rsidRDefault="009601B1" w:rsidP="009601B1">
      <w:proofErr w:type="spellStart"/>
      <w:r w:rsidRPr="00F47694">
        <w:rPr>
          <w:rStyle w:val="Style13ptBold"/>
        </w:rPr>
        <w:t>Bodunde</w:t>
      </w:r>
      <w:proofErr w:type="spellEnd"/>
      <w:r w:rsidRPr="00F47694">
        <w:rPr>
          <w:rStyle w:val="Style13ptBold"/>
        </w:rPr>
        <w:t xml:space="preserve"> et al 16</w:t>
      </w:r>
      <w:r>
        <w:t xml:space="preserve"> [</w:t>
      </w:r>
      <w:proofErr w:type="spellStart"/>
      <w:r w:rsidRPr="00F47694">
        <w:t>Bodunde</w:t>
      </w:r>
      <w:proofErr w:type="spellEnd"/>
      <w:r w:rsidRPr="00F47694">
        <w:t xml:space="preserve">, David O., Olayinka C. Aina, and </w:t>
      </w:r>
      <w:proofErr w:type="spellStart"/>
      <w:r w:rsidRPr="00F47694">
        <w:t>Muyima</w:t>
      </w:r>
      <w:proofErr w:type="spellEnd"/>
      <w:r w:rsidRPr="00F47694">
        <w:t xml:space="preserve"> B. Afolabi. “Nuclear Proliferation and Disarmament: The Politics and Failure of Compromise.” </w:t>
      </w:r>
      <w:r w:rsidRPr="00F47694">
        <w:rPr>
          <w:i/>
          <w:iCs/>
        </w:rPr>
        <w:t>American Intelligence Journal</w:t>
      </w:r>
      <w:r w:rsidRPr="00F47694">
        <w:t xml:space="preserve"> 33, no. 2 (2016): 47–53. </w:t>
      </w:r>
      <w:hyperlink r:id="rId52" w:history="1">
        <w:r w:rsidRPr="00F47694">
          <w:rPr>
            <w:rStyle w:val="Hyperlink"/>
          </w:rPr>
          <w:t>https://www.jstor.org/stable/26497088</w:t>
        </w:r>
      </w:hyperlink>
      <w:r>
        <w:t>] TDI //EW</w:t>
      </w:r>
    </w:p>
    <w:p w14:paraId="66AE00A4" w14:textId="77777777" w:rsidR="009601B1" w:rsidRPr="00F47694" w:rsidRDefault="009601B1" w:rsidP="009601B1">
      <w:pPr>
        <w:rPr>
          <w:sz w:val="16"/>
        </w:rPr>
      </w:pPr>
      <w:r w:rsidRPr="00F47694">
        <w:rPr>
          <w:sz w:val="16"/>
        </w:rPr>
        <w:t xml:space="preserve">However, </w:t>
      </w:r>
      <w:r w:rsidRPr="00221E48">
        <w:rPr>
          <w:rStyle w:val="StyleUnderline"/>
        </w:rPr>
        <w:t xml:space="preserve">all </w:t>
      </w:r>
      <w:r w:rsidRPr="00405773">
        <w:rPr>
          <w:rStyle w:val="StyleUnderline"/>
        </w:rPr>
        <w:t>nations</w:t>
      </w:r>
      <w:r w:rsidRPr="00221E48">
        <w:rPr>
          <w:rStyle w:val="StyleUnderline"/>
        </w:rPr>
        <w:t xml:space="preserve"> are </w:t>
      </w:r>
      <w:r w:rsidRPr="00405773">
        <w:rPr>
          <w:rStyle w:val="Emphasis"/>
        </w:rPr>
        <w:t>jostling to possess</w:t>
      </w:r>
      <w:r w:rsidRPr="00F47694">
        <w:rPr>
          <w:rStyle w:val="Emphasis"/>
        </w:rPr>
        <w:t xml:space="preserve"> these </w:t>
      </w:r>
      <w:r w:rsidRPr="00405773">
        <w:rPr>
          <w:rStyle w:val="Emphasis"/>
        </w:rPr>
        <w:t>weapons</w:t>
      </w:r>
      <w:r w:rsidRPr="00221E48">
        <w:rPr>
          <w:rStyle w:val="StyleUnderline"/>
        </w:rPr>
        <w:t xml:space="preserve"> because </w:t>
      </w:r>
      <w:r w:rsidRPr="00405773">
        <w:rPr>
          <w:rStyle w:val="StyleUnderline"/>
        </w:rPr>
        <w:t>it</w:t>
      </w:r>
      <w:r w:rsidRPr="00221E48">
        <w:rPr>
          <w:rStyle w:val="StyleUnderline"/>
        </w:rPr>
        <w:t xml:space="preserve"> will </w:t>
      </w:r>
      <w:r w:rsidRPr="00405773">
        <w:rPr>
          <w:rStyle w:val="StyleUnderline"/>
        </w:rPr>
        <w:t xml:space="preserve">stand as a </w:t>
      </w:r>
      <w:r w:rsidRPr="00405773">
        <w:rPr>
          <w:rStyle w:val="Emphasis"/>
        </w:rPr>
        <w:t>balance of terror</w:t>
      </w:r>
      <w:r w:rsidRPr="00F47694">
        <w:rPr>
          <w:rStyle w:val="Emphasis"/>
        </w:rPr>
        <w:t xml:space="preserve"> </w:t>
      </w:r>
      <w:r w:rsidRPr="00221E48">
        <w:rPr>
          <w:rStyle w:val="StyleUnderline"/>
        </w:rPr>
        <w:t xml:space="preserve">and power, and </w:t>
      </w:r>
      <w:r w:rsidRPr="00405773">
        <w:rPr>
          <w:rStyle w:val="StyleUnderline"/>
        </w:rPr>
        <w:t>against</w:t>
      </w:r>
      <w:r w:rsidRPr="00221E48">
        <w:rPr>
          <w:rStyle w:val="StyleUnderline"/>
        </w:rPr>
        <w:t xml:space="preserve"> impending danger of pre</w:t>
      </w:r>
      <w:r w:rsidRPr="00405773">
        <w:rPr>
          <w:rStyle w:val="StyleUnderline"/>
        </w:rPr>
        <w:t>-emptive attack</w:t>
      </w:r>
      <w:r w:rsidRPr="00221E48">
        <w:rPr>
          <w:rStyle w:val="StyleUnderline"/>
        </w:rPr>
        <w:t xml:space="preserve"> from any quarter</w:t>
      </w:r>
      <w:r w:rsidRPr="00F47694">
        <w:rPr>
          <w:sz w:val="16"/>
        </w:rPr>
        <w:t xml:space="preserve">. The weapon is a security risk to the world at large. The collapse of the Soviet Union ushered in an American century in which the U.S. now assumes world leadership. American Intelligence Journal Page 51 Vol 33, No 2, 2016 The U.S.’s dogmatic leadership of the century with unapologetic foreign policies on war and the arms race infuriated other powers and called for a showdown of its hegemonic stability. George W. Bush in his foreign policy opposed those who wanted to erect a proud tower of protectionism and isolationism, calling it a short cut to chaos. The policy to venture into every nation’s </w:t>
      </w:r>
      <w:proofErr w:type="gramStart"/>
      <w:r w:rsidRPr="00F47694">
        <w:rPr>
          <w:sz w:val="16"/>
        </w:rPr>
        <w:t>affairs</w:t>
      </w:r>
      <w:proofErr w:type="gramEnd"/>
      <w:r w:rsidRPr="00F47694">
        <w:rPr>
          <w:sz w:val="16"/>
        </w:rPr>
        <w:t xml:space="preserve"> such as China, Russia, North Korea, Taiwan, Iran, and Iraq </w:t>
      </w:r>
      <w:proofErr w:type="gramStart"/>
      <w:r w:rsidRPr="00F47694">
        <w:rPr>
          <w:sz w:val="16"/>
        </w:rPr>
        <w:t>calls</w:t>
      </w:r>
      <w:proofErr w:type="gramEnd"/>
      <w:r w:rsidRPr="00F47694">
        <w:rPr>
          <w:sz w:val="16"/>
        </w:rPr>
        <w:t xml:space="preserve"> for immense resistance (</w:t>
      </w:r>
      <w:proofErr w:type="spellStart"/>
      <w:r w:rsidRPr="00F47694">
        <w:rPr>
          <w:sz w:val="16"/>
        </w:rPr>
        <w:t>Oshuntokun</w:t>
      </w:r>
      <w:proofErr w:type="spellEnd"/>
      <w:r w:rsidRPr="00F47694">
        <w:rPr>
          <w:sz w:val="16"/>
        </w:rPr>
        <w:t xml:space="preserve">, 2003: 10). </w:t>
      </w:r>
    </w:p>
    <w:p w14:paraId="3C5B93EE" w14:textId="77777777" w:rsidR="009601B1" w:rsidRPr="00F47694" w:rsidRDefault="009601B1" w:rsidP="009601B1">
      <w:pPr>
        <w:rPr>
          <w:sz w:val="16"/>
        </w:rPr>
      </w:pPr>
      <w:r w:rsidRPr="00F47694">
        <w:rPr>
          <w:sz w:val="16"/>
        </w:rPr>
        <w:t xml:space="preserve">The U.S.’s dogmatic leadership of the century with unapologetic foreign policies on war and the arms race infuriated other powers and called for a showdown of its hegemonic stability. Bush’s last item that required more thought was his call on the U.S. to build and deploy a missile defense system, which was not allowed under the Anti-Ballistic Missile Treaty of 1972. The Senate rejected it as unverifiable, unenforceable, and of little use in halting proliferation (Christopher, 1999: 31). Since globalization had opened the world to free access by invaders, there is an attempt to protect national sovereignty, power, integrity, pride, and security. The </w:t>
      </w:r>
      <w:r w:rsidRPr="00221E48">
        <w:rPr>
          <w:rStyle w:val="StyleUnderline"/>
        </w:rPr>
        <w:t xml:space="preserve">aim of promoting and sustaining </w:t>
      </w:r>
      <w:r w:rsidRPr="00405773">
        <w:rPr>
          <w:rStyle w:val="StyleUnderline"/>
        </w:rPr>
        <w:t>national interests</w:t>
      </w:r>
      <w:r w:rsidRPr="00221E48">
        <w:rPr>
          <w:rStyle w:val="StyleUnderline"/>
        </w:rPr>
        <w:t xml:space="preserve"> </w:t>
      </w:r>
      <w:r w:rsidRPr="00405773">
        <w:rPr>
          <w:rStyle w:val="StyleUnderline"/>
        </w:rPr>
        <w:t>directly</w:t>
      </w:r>
      <w:r w:rsidRPr="00221E48">
        <w:rPr>
          <w:rStyle w:val="StyleUnderline"/>
        </w:rPr>
        <w:t xml:space="preserve"> or indirectly </w:t>
      </w:r>
      <w:r w:rsidRPr="00405773">
        <w:rPr>
          <w:rStyle w:val="StyleUnderline"/>
        </w:rPr>
        <w:t>influences proliferation</w:t>
      </w:r>
      <w:r w:rsidRPr="00221E48">
        <w:rPr>
          <w:rStyle w:val="StyleUnderline"/>
        </w:rPr>
        <w:t xml:space="preserve">. U.S. national interests, pride, and ideology are sustained because it has been one of the world superpowers that possessed nuclear weapons. This is one of the factors which now </w:t>
      </w:r>
      <w:r w:rsidRPr="00405773">
        <w:rPr>
          <w:rStyle w:val="StyleUnderline"/>
        </w:rPr>
        <w:t>makes other nations join the race with a view to</w:t>
      </w:r>
      <w:r w:rsidRPr="00221E48">
        <w:rPr>
          <w:rStyle w:val="StyleUnderline"/>
        </w:rPr>
        <w:t xml:space="preserve"> </w:t>
      </w:r>
      <w:r w:rsidRPr="00405773">
        <w:rPr>
          <w:rStyle w:val="StyleUnderline"/>
        </w:rPr>
        <w:t>promoting</w:t>
      </w:r>
      <w:r w:rsidRPr="00221E48">
        <w:rPr>
          <w:rStyle w:val="StyleUnderline"/>
        </w:rPr>
        <w:t xml:space="preserve"> their </w:t>
      </w:r>
      <w:r w:rsidRPr="00405773">
        <w:rPr>
          <w:rStyle w:val="StyleUnderline"/>
        </w:rPr>
        <w:t>own</w:t>
      </w:r>
      <w:r w:rsidRPr="00221E48">
        <w:rPr>
          <w:rStyle w:val="StyleUnderline"/>
        </w:rPr>
        <w:t xml:space="preserve"> national </w:t>
      </w:r>
      <w:r w:rsidRPr="00405773">
        <w:rPr>
          <w:rStyle w:val="StyleUnderline"/>
        </w:rPr>
        <w:t>interests</w:t>
      </w:r>
      <w:r w:rsidRPr="00221E48">
        <w:rPr>
          <w:rStyle w:val="StyleUnderline"/>
        </w:rPr>
        <w:t xml:space="preserve">, pride, and </w:t>
      </w:r>
      <w:r w:rsidRPr="00AB7DD0">
        <w:rPr>
          <w:rStyle w:val="StyleUnderline"/>
        </w:rPr>
        <w:t>ideologies through foreign policies</w:t>
      </w:r>
      <w:r w:rsidRPr="00AB7DD0">
        <w:rPr>
          <w:sz w:val="16"/>
        </w:rPr>
        <w:t>. On</w:t>
      </w:r>
      <w:r w:rsidRPr="00F47694">
        <w:rPr>
          <w:sz w:val="16"/>
        </w:rPr>
        <w:t xml:space="preserve"> international politics, the </w:t>
      </w:r>
      <w:r w:rsidRPr="00405773">
        <w:rPr>
          <w:rStyle w:val="StyleUnderline"/>
        </w:rPr>
        <w:t>quest for balance of power</w:t>
      </w:r>
      <w:r w:rsidRPr="00221E48">
        <w:rPr>
          <w:rStyle w:val="StyleUnderline"/>
        </w:rPr>
        <w:t xml:space="preserve"> and terror </w:t>
      </w:r>
      <w:r w:rsidRPr="00405773">
        <w:rPr>
          <w:rStyle w:val="StyleUnderline"/>
        </w:rPr>
        <w:t>signals</w:t>
      </w:r>
      <w:r w:rsidRPr="00221E48">
        <w:rPr>
          <w:rStyle w:val="StyleUnderline"/>
        </w:rPr>
        <w:t xml:space="preserve"> nuclear weapons </w:t>
      </w:r>
      <w:r w:rsidRPr="00405773">
        <w:rPr>
          <w:rStyle w:val="StyleUnderline"/>
        </w:rPr>
        <w:t xml:space="preserve">proliferation. </w:t>
      </w:r>
      <w:r w:rsidRPr="00405773">
        <w:rPr>
          <w:rStyle w:val="Emphasis"/>
        </w:rPr>
        <w:t>Fear of domination</w:t>
      </w:r>
      <w:r w:rsidRPr="00F47694">
        <w:rPr>
          <w:rStyle w:val="StyleUnderline"/>
        </w:rPr>
        <w:t>, threat to</w:t>
      </w:r>
      <w:r w:rsidRPr="00F47694">
        <w:rPr>
          <w:rStyle w:val="Emphasis"/>
        </w:rPr>
        <w:t xml:space="preserve"> </w:t>
      </w:r>
      <w:r w:rsidRPr="00405773">
        <w:rPr>
          <w:rStyle w:val="Emphasis"/>
        </w:rPr>
        <w:t>sovereignty, and</w:t>
      </w:r>
      <w:r w:rsidRPr="00F47694">
        <w:rPr>
          <w:rStyle w:val="Emphasis"/>
        </w:rPr>
        <w:t xml:space="preserve"> unnecessary </w:t>
      </w:r>
      <w:r w:rsidRPr="00405773">
        <w:rPr>
          <w:rStyle w:val="Emphasis"/>
        </w:rPr>
        <w:t>interference</w:t>
      </w:r>
      <w:r w:rsidRPr="00221E48">
        <w:rPr>
          <w:rStyle w:val="StyleUnderline"/>
        </w:rPr>
        <w:t xml:space="preserve"> in political affairs of the weaker nations </w:t>
      </w:r>
      <w:r w:rsidRPr="00405773">
        <w:rPr>
          <w:rStyle w:val="StyleUnderline"/>
        </w:rPr>
        <w:t xml:space="preserve">by the stronger ones has given way to proliferation </w:t>
      </w:r>
      <w:proofErr w:type="gramStart"/>
      <w:r w:rsidRPr="00AB7DD0">
        <w:rPr>
          <w:rStyle w:val="StyleUnderline"/>
        </w:rPr>
        <w:t xml:space="preserve">in order </w:t>
      </w:r>
      <w:r w:rsidRPr="00405773">
        <w:rPr>
          <w:rStyle w:val="StyleUnderline"/>
        </w:rPr>
        <w:t>to</w:t>
      </w:r>
      <w:proofErr w:type="gramEnd"/>
      <w:r w:rsidRPr="00405773">
        <w:rPr>
          <w:rStyle w:val="StyleUnderline"/>
        </w:rPr>
        <w:t xml:space="preserve"> stand as checks and balances </w:t>
      </w:r>
      <w:r w:rsidRPr="00AB7DD0">
        <w:rPr>
          <w:rStyle w:val="StyleUnderline"/>
        </w:rPr>
        <w:t>on powers</w:t>
      </w:r>
      <w:r w:rsidRPr="00221E48">
        <w:rPr>
          <w:rStyle w:val="StyleUnderline"/>
        </w:rPr>
        <w:t xml:space="preserve"> and terror</w:t>
      </w:r>
      <w:r w:rsidRPr="00F47694">
        <w:rPr>
          <w:sz w:val="16"/>
        </w:rPr>
        <w:t xml:space="preserve">, thereby giving way to security leverages (The Guardian, 2004: 11). </w:t>
      </w:r>
    </w:p>
    <w:p w14:paraId="2046F112" w14:textId="77777777" w:rsidR="009601B1" w:rsidRPr="00F47694" w:rsidRDefault="009601B1" w:rsidP="009601B1">
      <w:pPr>
        <w:rPr>
          <w:sz w:val="16"/>
        </w:rPr>
      </w:pPr>
      <w:r w:rsidRPr="00F47694">
        <w:rPr>
          <w:sz w:val="16"/>
        </w:rPr>
        <w:t xml:space="preserve">Again, the U.S. doctrine of pre-emptive attack in recent times invoked by George W. Bush on international terrorism had led others to be well fortified with nuclear power in case such an attack is launched (Robert, 2003). On the economic side, the gain accrued from borrowing nuclear technology from the country that possesses it is enormous. A nuclear arsenal and satellites are built with enormous capital from a nation’s military budget. Russia is being accused by the U.S. of building an arsenal for Iran and North Korea, and erecting radars at Krasnoyarsk while Russia also has led counter- accusations against the U.S. for putting canvas or protection tents on its nuclear weapons contrary to the Anti-Ballistic Missile Treaty (Viotti and Kauppi, 2009: 323s). </w:t>
      </w:r>
      <w:r w:rsidRPr="00F47694">
        <w:rPr>
          <w:rStyle w:val="StyleUnderline"/>
        </w:rPr>
        <w:t xml:space="preserve">There are lots of </w:t>
      </w:r>
      <w:r w:rsidRPr="00405773">
        <w:rPr>
          <w:rStyle w:val="StyleUnderline"/>
        </w:rPr>
        <w:t xml:space="preserve">secret transfers of nuclear technology among nations. Technological curiosity has </w:t>
      </w:r>
      <w:r w:rsidRPr="00405773">
        <w:rPr>
          <w:rStyle w:val="Emphasis"/>
        </w:rPr>
        <w:t>paved the way</w:t>
      </w:r>
      <w:r w:rsidRPr="00405773">
        <w:rPr>
          <w:rStyle w:val="StyleUnderline"/>
        </w:rPr>
        <w:t xml:space="preserve"> </w:t>
      </w:r>
      <w:r w:rsidRPr="00AB7DD0">
        <w:rPr>
          <w:rStyle w:val="StyleUnderline"/>
        </w:rPr>
        <w:t>to nuclear proliferation</w:t>
      </w:r>
      <w:r w:rsidRPr="00F47694">
        <w:rPr>
          <w:rStyle w:val="StyleUnderline"/>
        </w:rPr>
        <w:t xml:space="preserve"> in which nations now base their security on technology development</w:t>
      </w:r>
      <w:r w:rsidRPr="00F47694">
        <w:rPr>
          <w:sz w:val="16"/>
        </w:rPr>
        <w:t xml:space="preserve"> (Congressional Quarterly Research, 2007: 8 3-84). </w:t>
      </w:r>
    </w:p>
    <w:p w14:paraId="5C9B10AF" w14:textId="77777777" w:rsidR="009601B1" w:rsidRDefault="009601B1" w:rsidP="009601B1">
      <w:pPr>
        <w:rPr>
          <w:sz w:val="16"/>
        </w:rPr>
      </w:pPr>
      <w:r w:rsidRPr="00F47694">
        <w:rPr>
          <w:sz w:val="16"/>
        </w:rPr>
        <w:t xml:space="preserve">Every nation of the world is now jostling for nuclear enrichment </w:t>
      </w:r>
      <w:proofErr w:type="gramStart"/>
      <w:r w:rsidRPr="00F47694">
        <w:rPr>
          <w:sz w:val="16"/>
        </w:rPr>
        <w:t>in the area of</w:t>
      </w:r>
      <w:proofErr w:type="gramEnd"/>
      <w:r w:rsidRPr="00F47694">
        <w:rPr>
          <w:sz w:val="16"/>
        </w:rPr>
        <w:t xml:space="preserve"> technology. It is to be noted that one threat connected with the newly nationalist states is the problem of weapons of mass destruction. </w:t>
      </w:r>
      <w:r w:rsidRPr="00F47694">
        <w:rPr>
          <w:rStyle w:val="StyleUnderline"/>
        </w:rPr>
        <w:t>There are nine nuclear powers in the world today: U.S., Russia, UK, France, China, India, Pakistan, Israel, and just joining the club as its repulsive member is North Korea. There are also “</w:t>
      </w:r>
      <w:r w:rsidRPr="00405773">
        <w:rPr>
          <w:rStyle w:val="StyleUnderline"/>
        </w:rPr>
        <w:t>latent” nuclear power countries</w:t>
      </w:r>
      <w:r w:rsidRPr="00F47694">
        <w:rPr>
          <w:rStyle w:val="StyleUnderline"/>
        </w:rPr>
        <w:t xml:space="preserve"> with their technology </w:t>
      </w:r>
      <w:r w:rsidRPr="00405773">
        <w:rPr>
          <w:rStyle w:val="StyleUnderline"/>
        </w:rPr>
        <w:t>affording the potential to go nuclear</w:t>
      </w:r>
      <w:r w:rsidRPr="00F47694">
        <w:rPr>
          <w:rStyle w:val="StyleUnderline"/>
        </w:rPr>
        <w:t xml:space="preserve">, i.e., </w:t>
      </w:r>
      <w:r w:rsidRPr="00405773">
        <w:rPr>
          <w:rStyle w:val="StyleUnderline"/>
        </w:rPr>
        <w:t>Japan, Germany, Brazil, Argentina, South Africa, Taiwan, and South Korea</w:t>
      </w:r>
      <w:r w:rsidRPr="00F47694">
        <w:rPr>
          <w:rStyle w:val="StyleUnderline"/>
        </w:rPr>
        <w:t xml:space="preserve">. The third category is pariah </w:t>
      </w:r>
      <w:r w:rsidRPr="00405773">
        <w:rPr>
          <w:rStyle w:val="StyleUnderline"/>
        </w:rPr>
        <w:t>countries seeking to acquire nuclear power, i.e. Iran. Iraq, and Libya</w:t>
      </w:r>
      <w:r w:rsidRPr="00F47694">
        <w:rPr>
          <w:sz w:val="16"/>
        </w:rPr>
        <w:t>. Nuclear satellites are built with an enormous amount of capital from a nation’s budget (</w:t>
      </w:r>
      <w:proofErr w:type="spellStart"/>
      <w:r w:rsidRPr="00F47694">
        <w:rPr>
          <w:sz w:val="16"/>
        </w:rPr>
        <w:t>Oshuntokun</w:t>
      </w:r>
      <w:proofErr w:type="spellEnd"/>
      <w:r w:rsidRPr="00F47694">
        <w:rPr>
          <w:sz w:val="16"/>
        </w:rPr>
        <w:t>, J., 2008: 50).</w:t>
      </w:r>
    </w:p>
    <w:p w14:paraId="43DBFEE9" w14:textId="77777777" w:rsidR="009601B1" w:rsidRDefault="009601B1" w:rsidP="009601B1">
      <w:pPr>
        <w:rPr>
          <w:sz w:val="16"/>
        </w:rPr>
      </w:pPr>
    </w:p>
    <w:p w14:paraId="69CF1BB7" w14:textId="77777777" w:rsidR="009601B1" w:rsidRDefault="009601B1" w:rsidP="009601B1">
      <w:pPr>
        <w:rPr>
          <w:sz w:val="16"/>
        </w:rPr>
      </w:pPr>
    </w:p>
    <w:p w14:paraId="6D91AAA5" w14:textId="77777777" w:rsidR="00027522" w:rsidRDefault="00027522" w:rsidP="00027522">
      <w:pPr>
        <w:pStyle w:val="Heading3"/>
      </w:pPr>
      <w:r>
        <w:lastRenderedPageBreak/>
        <w:t>Link---AI</w:t>
      </w:r>
    </w:p>
    <w:p w14:paraId="084C7195" w14:textId="77777777" w:rsidR="00027522" w:rsidRDefault="00027522" w:rsidP="00027522">
      <w:pPr>
        <w:pStyle w:val="Heading4"/>
      </w:pPr>
      <w:r>
        <w:t>AI</w:t>
      </w:r>
      <w:r w:rsidRPr="00405773">
        <w:t xml:space="preserve"> increases</w:t>
      </w:r>
      <w:r>
        <w:t xml:space="preserve"> </w:t>
      </w:r>
      <w:r w:rsidRPr="00D972D8">
        <w:rPr>
          <w:u w:val="single"/>
        </w:rPr>
        <w:t>credibility</w:t>
      </w:r>
      <w:r>
        <w:t xml:space="preserve"> through automation and </w:t>
      </w:r>
      <w:r w:rsidRPr="00D972D8">
        <w:rPr>
          <w:u w:val="single"/>
        </w:rPr>
        <w:t>signaling</w:t>
      </w:r>
      <w:r>
        <w:t xml:space="preserve"> resolve to retaliate.</w:t>
      </w:r>
    </w:p>
    <w:p w14:paraId="77AE1B58" w14:textId="77777777" w:rsidR="00027522" w:rsidRDefault="00027522" w:rsidP="00027522">
      <w:pPr>
        <w:rPr>
          <w:sz w:val="16"/>
        </w:rPr>
      </w:pPr>
      <w:r w:rsidRPr="00405773">
        <w:rPr>
          <w:rStyle w:val="Style13ptBold"/>
        </w:rPr>
        <w:t>Schwartz and Horowitz 25</w:t>
      </w:r>
      <w:r>
        <w:rPr>
          <w:sz w:val="16"/>
        </w:rPr>
        <w:t xml:space="preserve"> </w:t>
      </w:r>
      <w:r w:rsidRPr="00405773">
        <w:t xml:space="preserve">[Joshua A. Schwartz, Michael C. Horowitz, 5-1-2025, "Out of the Loop Again: How Dangerous is Weaponizing Automated Nuclear Systems?", arXiv.org, </w:t>
      </w:r>
      <w:hyperlink r:id="rId53" w:history="1">
        <w:r w:rsidRPr="00405773">
          <w:rPr>
            <w:rStyle w:val="Hyperlink"/>
          </w:rPr>
          <w:t>https://arxiv.org/abs/2505.00496</w:t>
        </w:r>
      </w:hyperlink>
      <w:r w:rsidRPr="00405773">
        <w:t>] TDI //EW</w:t>
      </w:r>
    </w:p>
    <w:p w14:paraId="6D5C0457" w14:textId="77777777" w:rsidR="00027522" w:rsidRDefault="00027522" w:rsidP="00027522">
      <w:pPr>
        <w:rPr>
          <w:sz w:val="16"/>
        </w:rPr>
      </w:pPr>
      <w:r w:rsidRPr="00D56A43">
        <w:rPr>
          <w:sz w:val="16"/>
        </w:rPr>
        <w:t xml:space="preserve">We contribute to these debates by theorizing that, based on logic that goes back to Schelling (1966), greater </w:t>
      </w:r>
      <w:r w:rsidRPr="00CC46F4">
        <w:rPr>
          <w:rStyle w:val="Emphasis"/>
        </w:rPr>
        <w:t>automation</w:t>
      </w:r>
      <w:r w:rsidRPr="00D56A43">
        <w:rPr>
          <w:rStyle w:val="StyleUnderline"/>
        </w:rPr>
        <w:t xml:space="preserve"> in the nuclear realm—while incredibly dangerous and not without significant downsides—can </w:t>
      </w:r>
      <w:r w:rsidRPr="00CC46F4">
        <w:rPr>
          <w:rStyle w:val="Emphasis"/>
        </w:rPr>
        <w:t>enhance the credibility</w:t>
      </w:r>
      <w:r w:rsidRPr="00D56A43">
        <w:rPr>
          <w:rStyle w:val="StyleUnderline"/>
        </w:rPr>
        <w:t xml:space="preserve"> of nuclear threats and better enable states to win games of nuclear brinksmanship</w:t>
      </w:r>
      <w:r w:rsidRPr="00D56A43">
        <w:rPr>
          <w:sz w:val="16"/>
        </w:rPr>
        <w:t xml:space="preserve"> in some cases. The logic of our argument is simple. Unless it is integrated into their programming, </w:t>
      </w:r>
      <w:r w:rsidRPr="00D56A43">
        <w:rPr>
          <w:rStyle w:val="StyleUnderline"/>
        </w:rPr>
        <w:t xml:space="preserve">computers do not care that </w:t>
      </w:r>
      <w:proofErr w:type="gramStart"/>
      <w:r w:rsidRPr="00D56A43">
        <w:rPr>
          <w:rStyle w:val="StyleUnderline"/>
        </w:rPr>
        <w:t>actually using</w:t>
      </w:r>
      <w:proofErr w:type="gramEnd"/>
      <w:r w:rsidRPr="00D56A43">
        <w:rPr>
          <w:rStyle w:val="StyleUnderline"/>
        </w:rPr>
        <w:t xml:space="preserve"> nuclear weapons in a particular situation may be irrational or enormously costly</w:t>
      </w:r>
      <w:r w:rsidRPr="00D56A43">
        <w:rPr>
          <w:sz w:val="16"/>
        </w:rPr>
        <w:t xml:space="preserve">. Consequently, </w:t>
      </w:r>
      <w:r w:rsidRPr="00D56A43">
        <w:rPr>
          <w:rStyle w:val="StyleUnderline"/>
        </w:rPr>
        <w:t xml:space="preserve">by developing and activating an automated nuclear weapons system, leaders can more </w:t>
      </w:r>
      <w:r w:rsidRPr="00CC46F4">
        <w:rPr>
          <w:rStyle w:val="Emphasis"/>
        </w:rPr>
        <w:t>credibly threaten</w:t>
      </w:r>
      <w:r w:rsidRPr="00D56A43">
        <w:rPr>
          <w:rStyle w:val="StyleUnderline"/>
        </w:rPr>
        <w:t xml:space="preserve"> to use nuclear weapons</w:t>
      </w:r>
      <w:r w:rsidRPr="00D56A43">
        <w:rPr>
          <w:sz w:val="16"/>
        </w:rPr>
        <w:t xml:space="preserve"> compared to when it is a human that retains complete control over the process (Pauly and McDermott, 2022). Like other strategies, such as public threats that put a leader’s reputation on the line and launch-on-warning policies, </w:t>
      </w:r>
      <w:r w:rsidRPr="00D56A43">
        <w:rPr>
          <w:rStyle w:val="StyleUnderline"/>
        </w:rPr>
        <w:t>automated nuclear weapons systems enable leaders to more effectively “</w:t>
      </w:r>
      <w:r w:rsidRPr="00CC46F4">
        <w:rPr>
          <w:rStyle w:val="Emphasis"/>
        </w:rPr>
        <w:t>tie their hands</w:t>
      </w:r>
      <w:r w:rsidRPr="00D56A43">
        <w:rPr>
          <w:rStyle w:val="StyleUnderline"/>
        </w:rPr>
        <w:t>,” increase nuclear risks, and throw the proverbial steering wheel out of the car in a game of chicken</w:t>
      </w:r>
      <w:r w:rsidRPr="00D56A43">
        <w:rPr>
          <w:sz w:val="16"/>
        </w:rPr>
        <w:t xml:space="preserve"> (Fearon, 1997; </w:t>
      </w:r>
      <w:proofErr w:type="spellStart"/>
      <w:r w:rsidRPr="00D56A43">
        <w:rPr>
          <w:sz w:val="16"/>
        </w:rPr>
        <w:t>Yarhi</w:t>
      </w:r>
      <w:proofErr w:type="spellEnd"/>
      <w:r w:rsidRPr="00D56A43">
        <w:rPr>
          <w:sz w:val="16"/>
        </w:rPr>
        <w:t xml:space="preserve">-Milo, Kertzer, and </w:t>
      </w:r>
      <w:proofErr w:type="spellStart"/>
      <w:r w:rsidRPr="00D56A43">
        <w:rPr>
          <w:sz w:val="16"/>
        </w:rPr>
        <w:t>Renshon</w:t>
      </w:r>
      <w:proofErr w:type="spellEnd"/>
      <w:r w:rsidRPr="00D56A43">
        <w:rPr>
          <w:sz w:val="16"/>
        </w:rPr>
        <w:t xml:space="preserve">, 2018; Horowitz, 2019). We test our expectations with preregistered experiments on an elite sample of UK Members of Parliament (MPs) and two representative samples of the UK public. The experimental scenario involves a future Russian invasion of Estonia. We then randomly assign respondents to receive different types of Russian threats warning NATO countries, including the UK, to avoid taking certain kinds of military actions to aid Estonia. Our experiments yield two primary findings. First, </w:t>
      </w:r>
      <w:r w:rsidRPr="00D56A43">
        <w:rPr>
          <w:rStyle w:val="StyleUnderline"/>
        </w:rPr>
        <w:t>explicit nuclear threats—implemented either via automated</w:t>
      </w:r>
      <w:r w:rsidRPr="00D56A43">
        <w:rPr>
          <w:sz w:val="16"/>
        </w:rPr>
        <w:t xml:space="preserve"> or non-automated means—</w:t>
      </w:r>
      <w:r w:rsidRPr="00D56A43">
        <w:rPr>
          <w:rStyle w:val="StyleUnderline"/>
        </w:rPr>
        <w:t xml:space="preserve">are both more credible (in terms of the perceived likelihood that nuclear weapons will 3 be used if the red line is violated) and more effective (in terms of respondents’ willingness to give in to the threat) than ambiguous threats </w:t>
      </w:r>
      <w:r w:rsidRPr="00D56A43">
        <w:rPr>
          <w:sz w:val="16"/>
        </w:rPr>
        <w:t>that do not explicitly threaten nuclear use. Second, all three studies yield at least some evidence—albeit somewhat inconsistent evidence—</w:t>
      </w:r>
      <w:r w:rsidRPr="00D56A43">
        <w:rPr>
          <w:rStyle w:val="StyleUnderline"/>
        </w:rPr>
        <w:t xml:space="preserve">that nuclear threats implemented via automation are more credible and/or effective than nuclear threats implemented via non-automated means. Troublingly, these dynamics suggest that nuclear-armed states may have </w:t>
      </w:r>
      <w:r w:rsidRPr="00CC46F4">
        <w:rPr>
          <w:rStyle w:val="Emphasis"/>
        </w:rPr>
        <w:t>incentives to automate</w:t>
      </w:r>
      <w:r w:rsidRPr="00D56A43">
        <w:rPr>
          <w:rStyle w:val="StyleUnderline"/>
        </w:rPr>
        <w:t xml:space="preserve"> elements of nuclear </w:t>
      </w:r>
      <w:proofErr w:type="spellStart"/>
      <w:r w:rsidRPr="00D56A43">
        <w:rPr>
          <w:rStyle w:val="StyleUnderline"/>
        </w:rPr>
        <w:t>commanad</w:t>
      </w:r>
      <w:proofErr w:type="spellEnd"/>
      <w:r w:rsidRPr="00D56A43">
        <w:rPr>
          <w:rStyle w:val="StyleUnderline"/>
        </w:rPr>
        <w:t xml:space="preserve"> and control to make their threats more credible</w:t>
      </w:r>
      <w:r w:rsidRPr="00D56A43">
        <w:rPr>
          <w:sz w:val="16"/>
        </w:rPr>
        <w:t>.</w:t>
      </w:r>
    </w:p>
    <w:p w14:paraId="7E1F63BB" w14:textId="77777777" w:rsidR="00027522" w:rsidRDefault="00027522" w:rsidP="00027522">
      <w:pPr>
        <w:pStyle w:val="Heading4"/>
      </w:pPr>
      <w:r>
        <w:rPr>
          <w:bCs/>
        </w:rPr>
        <w:t>Automated launch is key</w:t>
      </w:r>
      <w:r w:rsidRPr="00405773">
        <w:rPr>
          <w:bCs/>
        </w:rPr>
        <w:t xml:space="preserve"> to strengthen nuclear response </w:t>
      </w:r>
      <w:r w:rsidRPr="00D972D8">
        <w:rPr>
          <w:bCs/>
          <w:u w:val="single"/>
        </w:rPr>
        <w:t>speed</w:t>
      </w:r>
      <w:r w:rsidRPr="00405773">
        <w:rPr>
          <w:bCs/>
        </w:rPr>
        <w:t xml:space="preserve"> and </w:t>
      </w:r>
      <w:r w:rsidRPr="00D972D8">
        <w:rPr>
          <w:bCs/>
          <w:u w:val="single"/>
        </w:rPr>
        <w:t>threat</w:t>
      </w:r>
      <w:r>
        <w:rPr>
          <w:bCs/>
        </w:rPr>
        <w:t xml:space="preserve"> </w:t>
      </w:r>
      <w:r w:rsidRPr="00D972D8">
        <w:rPr>
          <w:bCs/>
          <w:u w:val="single"/>
        </w:rPr>
        <w:t>credibility</w:t>
      </w:r>
    </w:p>
    <w:p w14:paraId="1541ECF4" w14:textId="77777777" w:rsidR="00027522" w:rsidRPr="00F41852" w:rsidRDefault="00027522" w:rsidP="00027522">
      <w:r w:rsidRPr="00585BB8">
        <w:rPr>
          <w:rStyle w:val="Style13ptBold"/>
        </w:rPr>
        <w:t>McDonnell</w:t>
      </w:r>
      <w:r w:rsidRPr="00F41852">
        <w:rPr>
          <w:rStyle w:val="Style13ptBold"/>
        </w:rPr>
        <w:t xml:space="preserve"> et al 23</w:t>
      </w:r>
      <w:r w:rsidRPr="00F41852">
        <w:t xml:space="preserve"> [Tim McDonnell, Mary </w:t>
      </w:r>
      <w:proofErr w:type="spellStart"/>
      <w:r w:rsidRPr="00F41852">
        <w:t>Chesnut</w:t>
      </w:r>
      <w:proofErr w:type="spellEnd"/>
      <w:r w:rsidRPr="00F41852">
        <w:t xml:space="preserve">, Tim Ditter, Anya Fink, Larry Lewis. April 2023. “Artificial Intelligence in Nuclear Operations.” </w:t>
      </w:r>
      <w:r w:rsidRPr="00F41852">
        <w:rPr>
          <w:i/>
          <w:iCs/>
        </w:rPr>
        <w:t>CNA</w:t>
      </w:r>
      <w:r w:rsidRPr="00F41852">
        <w:t xml:space="preserve">, </w:t>
      </w:r>
      <w:hyperlink r:id="rId54" w:history="1">
        <w:r w:rsidRPr="00F41852">
          <w:rPr>
            <w:rStyle w:val="Hyperlink"/>
          </w:rPr>
          <w:t>https://www.cna.org/reports/2023/04/Artificial-Intelligence-in-Nuclear-Operations.pdf</w:t>
        </w:r>
      </w:hyperlink>
      <w:r w:rsidRPr="00F41852">
        <w:t>] TDI //EW</w:t>
      </w:r>
    </w:p>
    <w:p w14:paraId="1D2C1566" w14:textId="77777777" w:rsidR="00027522" w:rsidRPr="00875F4C" w:rsidRDefault="00027522" w:rsidP="00027522">
      <w:pPr>
        <w:rPr>
          <w:sz w:val="16"/>
        </w:rPr>
      </w:pPr>
      <w:r w:rsidRPr="00875F4C">
        <w:rPr>
          <w:sz w:val="16"/>
        </w:rPr>
        <w:t xml:space="preserve">The </w:t>
      </w:r>
      <w:r w:rsidRPr="00875F4C">
        <w:rPr>
          <w:rStyle w:val="StyleUnderline"/>
        </w:rPr>
        <w:t xml:space="preserve">US has </w:t>
      </w:r>
      <w:r w:rsidRPr="00875F4C">
        <w:rPr>
          <w:rStyle w:val="Emphasis"/>
        </w:rPr>
        <w:t>used computers to automate</w:t>
      </w:r>
      <w:r w:rsidRPr="00875F4C">
        <w:rPr>
          <w:rStyle w:val="StyleUnderline"/>
        </w:rPr>
        <w:t xml:space="preserve"> certain aspects of </w:t>
      </w:r>
      <w:r w:rsidRPr="00875F4C">
        <w:rPr>
          <w:rStyle w:val="Emphasis"/>
        </w:rPr>
        <w:t>nuclear operations</w:t>
      </w:r>
      <w:r w:rsidRPr="00875F4C">
        <w:rPr>
          <w:sz w:val="16"/>
        </w:rPr>
        <w:t xml:space="preserve"> that otherwise would require human effort since the late 1950s. An early example was the </w:t>
      </w:r>
      <w:r w:rsidRPr="00875F4C">
        <w:rPr>
          <w:rStyle w:val="StyleUnderline"/>
        </w:rPr>
        <w:t>Semi-Automatic Ground Environment system for</w:t>
      </w:r>
      <w:r w:rsidRPr="00875F4C">
        <w:rPr>
          <w:rStyle w:val="Emphasis"/>
        </w:rPr>
        <w:t xml:space="preserve"> US defense against nuclear-armed</w:t>
      </w:r>
      <w:r w:rsidRPr="00875F4C">
        <w:rPr>
          <w:rStyle w:val="StyleUnderline"/>
        </w:rPr>
        <w:t xml:space="preserve"> bomber attack</w:t>
      </w:r>
      <w:r w:rsidRPr="00875F4C">
        <w:rPr>
          <w:sz w:val="16"/>
        </w:rPr>
        <w:t xml:space="preserve">, which used the world’s first computer </w:t>
      </w:r>
      <w:r w:rsidRPr="00875F4C">
        <w:rPr>
          <w:rStyle w:val="StyleUnderline"/>
        </w:rPr>
        <w:t>network to correlate radar tracks for incoming enemy aircraft and to cue fighter interceptors and missiles</w:t>
      </w:r>
      <w:r w:rsidRPr="00875F4C">
        <w:rPr>
          <w:sz w:val="16"/>
        </w:rPr>
        <w:t>. Formerly, the work of generating an air picture and assigning specific interceptors to specific targets would have required a great deal of rapidly executed human labor. The Semi-Automatic Ground Environment was an early example of US use of “artificial intelligence” (by 1950s standards) to support nuclear operations.</w:t>
      </w:r>
    </w:p>
    <w:p w14:paraId="3F3DABD8" w14:textId="77777777" w:rsidR="00027522" w:rsidRPr="00875F4C" w:rsidRDefault="00027522" w:rsidP="00027522">
      <w:pPr>
        <w:rPr>
          <w:rStyle w:val="StyleUnderline"/>
        </w:rPr>
      </w:pPr>
      <w:r w:rsidRPr="00875F4C">
        <w:rPr>
          <w:sz w:val="16"/>
        </w:rPr>
        <w:t xml:space="preserve">More broadly, the thrust of the United States’ early efforts to use AI (as the definition evolved) for nuclear operations was to </w:t>
      </w:r>
      <w:r w:rsidRPr="00875F4C">
        <w:rPr>
          <w:rStyle w:val="StyleUnderline"/>
        </w:rPr>
        <w:t xml:space="preserve">ensure that the US could either retaliate following an enemy nuclear attack or </w:t>
      </w:r>
      <w:r w:rsidRPr="00875F4C">
        <w:rPr>
          <w:rStyle w:val="Emphasis"/>
        </w:rPr>
        <w:t>rapidly preempt</w:t>
      </w:r>
      <w:r w:rsidRPr="00875F4C">
        <w:rPr>
          <w:rStyle w:val="StyleUnderline"/>
        </w:rPr>
        <w:t xml:space="preserve"> such an attack before it was launched. As enemy weapons’ travel time collapsed from hours (during the bomber age) </w:t>
      </w:r>
      <w:r w:rsidRPr="00875F4C">
        <w:rPr>
          <w:rStyle w:val="StyleUnderline"/>
        </w:rPr>
        <w:lastRenderedPageBreak/>
        <w:t>to minutes (during the missile era), the US increasingly turned to computer-enabled automation to preempt or respond to attack.</w:t>
      </w:r>
    </w:p>
    <w:p w14:paraId="3BF64361" w14:textId="77777777" w:rsidR="00027522" w:rsidRPr="00875F4C" w:rsidRDefault="00027522" w:rsidP="00027522">
      <w:pPr>
        <w:rPr>
          <w:rStyle w:val="StyleUnderline"/>
        </w:rPr>
      </w:pPr>
      <w:proofErr w:type="gramStart"/>
      <w:r w:rsidRPr="00875F4C">
        <w:rPr>
          <w:sz w:val="16"/>
        </w:rPr>
        <w:t>To a large extent</w:t>
      </w:r>
      <w:proofErr w:type="gramEnd"/>
      <w:r w:rsidRPr="00875F4C">
        <w:rPr>
          <w:sz w:val="16"/>
        </w:rPr>
        <w:t>, these goals have persisted to the present. Common AI applications for the US seek to increase the time available for leadership decision-making and improve counterforce capabilities—</w:t>
      </w:r>
      <w:r w:rsidRPr="00875F4C">
        <w:rPr>
          <w:rStyle w:val="StyleUnderline"/>
        </w:rPr>
        <w:t xml:space="preserve">the ability to </w:t>
      </w:r>
      <w:r w:rsidRPr="00875F4C">
        <w:rPr>
          <w:rStyle w:val="Emphasis"/>
        </w:rPr>
        <w:t>destroy enemy nuclear forces before</w:t>
      </w:r>
      <w:r w:rsidRPr="00875F4C">
        <w:rPr>
          <w:rStyle w:val="StyleUnderline"/>
        </w:rPr>
        <w:t xml:space="preserve"> they can be used against the </w:t>
      </w:r>
      <w:r w:rsidRPr="00F41852">
        <w:rPr>
          <w:rStyle w:val="Emphasis"/>
        </w:rPr>
        <w:t>US or allies</w:t>
      </w:r>
      <w:r w:rsidRPr="00875F4C">
        <w:rPr>
          <w:sz w:val="16"/>
        </w:rPr>
        <w:t xml:space="preserve">. Examples of AI </w:t>
      </w:r>
      <w:r w:rsidRPr="00875F4C">
        <w:rPr>
          <w:rStyle w:val="StyleUnderline"/>
        </w:rPr>
        <w:t xml:space="preserve">applications that expand leadership decision time could include using AI to provide “earlier” </w:t>
      </w:r>
      <w:r w:rsidRPr="00875F4C">
        <w:rPr>
          <w:rStyle w:val="Emphasis"/>
        </w:rPr>
        <w:t>early warning and speed</w:t>
      </w:r>
      <w:r w:rsidRPr="00875F4C">
        <w:rPr>
          <w:rStyle w:val="StyleUnderline"/>
        </w:rPr>
        <w:t xml:space="preserve"> the dissemination of orders</w:t>
      </w:r>
      <w:r w:rsidRPr="00875F4C">
        <w:rPr>
          <w:sz w:val="16"/>
        </w:rPr>
        <w:t xml:space="preserve">. Examples of AI applications that improve counterforce could include </w:t>
      </w:r>
      <w:r w:rsidRPr="00875F4C">
        <w:rPr>
          <w:rStyle w:val="StyleUnderline"/>
        </w:rPr>
        <w:t>using AI to identify and track mobile targets or to improve weapons’ ability to penetrate to their targets autonomously following authorized launch.</w:t>
      </w:r>
    </w:p>
    <w:p w14:paraId="7183A5C5" w14:textId="77777777" w:rsidR="00027522" w:rsidRPr="00875F4C" w:rsidRDefault="00027522" w:rsidP="00027522">
      <w:pPr>
        <w:rPr>
          <w:sz w:val="16"/>
        </w:rPr>
      </w:pPr>
      <w:r w:rsidRPr="00875F4C">
        <w:rPr>
          <w:sz w:val="16"/>
        </w:rPr>
        <w:t>The United States’ use of AI to enable its nuclear forces takes place within the broader context of decision-making about military uses of AI. In general, the US is far more transparent about military uses of AI than either China or Russia. For example, the US Department of Defense (DOD) publishes AI strategy documents capturing its guidelines for the ethical uses of AI and autonomy in weapons systems.</w:t>
      </w:r>
    </w:p>
    <w:p w14:paraId="627B65FC" w14:textId="77777777" w:rsidR="00027522" w:rsidRPr="00875F4C" w:rsidRDefault="00027522" w:rsidP="00027522">
      <w:pPr>
        <w:rPr>
          <w:sz w:val="16"/>
        </w:rPr>
      </w:pPr>
      <w:r w:rsidRPr="00875F4C">
        <w:rPr>
          <w:sz w:val="16"/>
        </w:rPr>
        <w:t xml:space="preserve">Finally, it is probably most significant that when DOD officials speak explicitly on AI applications for nuclear operations, their public statements evince a cautious approach. For example, the Air Force reportedly explored the possibility of making its B-21 Raider </w:t>
      </w:r>
      <w:proofErr w:type="spellStart"/>
      <w:r w:rsidRPr="00875F4C">
        <w:rPr>
          <w:sz w:val="16"/>
        </w:rPr>
        <w:t>nextgeneration</w:t>
      </w:r>
      <w:proofErr w:type="spellEnd"/>
      <w:r w:rsidRPr="00875F4C">
        <w:rPr>
          <w:sz w:val="16"/>
        </w:rPr>
        <w:t xml:space="preserve"> bomber optionally manned. However, then head of Air Force Global Strike Command General Robin Rand stated in 2016 that for nuclear missions, “I like the man in the loop; the pilot, the woman in the loop, very much.”23 Similarly, the former head of DOD’s Joint AI Center (JAIC), Lieutenant General Jack Shanahan, has been similarly cautious about AI in nuclear operations, stating, “You will find no stronger proponent of integration of AI capabilities writ large into the Department of Defense, but there is one area where I pause, and it has to do with nuclear command and control.”24</w:t>
      </w:r>
    </w:p>
    <w:p w14:paraId="33045249" w14:textId="77777777" w:rsidR="00027522" w:rsidRPr="00875F4C" w:rsidRDefault="00027522" w:rsidP="00027522">
      <w:pPr>
        <w:rPr>
          <w:rStyle w:val="StyleUnderline"/>
        </w:rPr>
      </w:pPr>
      <w:r w:rsidRPr="00875F4C">
        <w:rPr>
          <w:sz w:val="16"/>
        </w:rPr>
        <w:t xml:space="preserve">Looking ahead, the </w:t>
      </w:r>
      <w:r w:rsidRPr="00875F4C">
        <w:rPr>
          <w:rStyle w:val="StyleUnderline"/>
        </w:rPr>
        <w:t>goals that seem most likely to animate US uses of AI in nuclear operations could include:</w:t>
      </w:r>
    </w:p>
    <w:p w14:paraId="47D576E9" w14:textId="77777777" w:rsidR="00027522" w:rsidRPr="00875F4C" w:rsidRDefault="00027522" w:rsidP="00027522">
      <w:pPr>
        <w:rPr>
          <w:rStyle w:val="StyleUnderline"/>
        </w:rPr>
      </w:pPr>
      <w:r w:rsidRPr="00875F4C">
        <w:rPr>
          <w:sz w:val="16"/>
        </w:rPr>
        <w:t xml:space="preserve">• </w:t>
      </w:r>
      <w:r w:rsidRPr="00875F4C">
        <w:rPr>
          <w:rStyle w:val="StyleUnderline"/>
        </w:rPr>
        <w:t xml:space="preserve">Enhancing the </w:t>
      </w:r>
      <w:r w:rsidRPr="00875F4C">
        <w:rPr>
          <w:rStyle w:val="Emphasis"/>
        </w:rPr>
        <w:t>effectiveness of counterforce strikes</w:t>
      </w:r>
      <w:r w:rsidRPr="00875F4C">
        <w:rPr>
          <w:rStyle w:val="StyleUnderline"/>
        </w:rPr>
        <w:t xml:space="preserve"> by improving target identification, </w:t>
      </w:r>
      <w:proofErr w:type="spellStart"/>
      <w:r w:rsidRPr="00875F4C">
        <w:rPr>
          <w:rStyle w:val="StyleUnderline"/>
        </w:rPr>
        <w:t>weaponeering</w:t>
      </w:r>
      <w:proofErr w:type="spellEnd"/>
      <w:r w:rsidRPr="00875F4C">
        <w:rPr>
          <w:rStyle w:val="StyleUnderline"/>
        </w:rPr>
        <w:t>, delivery system reliability, penetration capability and accuracy, and battle damage assessment (BDA)</w:t>
      </w:r>
    </w:p>
    <w:p w14:paraId="633FB1EB" w14:textId="77777777" w:rsidR="00027522" w:rsidRPr="00875F4C" w:rsidRDefault="00027522" w:rsidP="00027522">
      <w:pPr>
        <w:rPr>
          <w:rStyle w:val="StyleUnderline"/>
        </w:rPr>
      </w:pPr>
      <w:r w:rsidRPr="00875F4C">
        <w:rPr>
          <w:rStyle w:val="StyleUnderline"/>
        </w:rPr>
        <w:t xml:space="preserve">• </w:t>
      </w:r>
      <w:r w:rsidRPr="00875F4C">
        <w:rPr>
          <w:rStyle w:val="Emphasis"/>
        </w:rPr>
        <w:t>Increasing</w:t>
      </w:r>
      <w:r w:rsidRPr="00875F4C">
        <w:rPr>
          <w:rStyle w:val="StyleUnderline"/>
        </w:rPr>
        <w:t xml:space="preserve"> </w:t>
      </w:r>
      <w:r w:rsidRPr="00875F4C">
        <w:rPr>
          <w:rStyle w:val="Emphasis"/>
        </w:rPr>
        <w:t>pre-attack warning time</w:t>
      </w:r>
      <w:r w:rsidRPr="00875F4C">
        <w:rPr>
          <w:rStyle w:val="StyleUnderline"/>
        </w:rPr>
        <w:t xml:space="preserve"> by improving or accelerating intelligence collection and analysis, sensor data fusion, and warning message dissemination </w:t>
      </w:r>
    </w:p>
    <w:p w14:paraId="1D996614" w14:textId="77777777" w:rsidR="00027522" w:rsidRPr="00875F4C" w:rsidRDefault="00027522" w:rsidP="00027522">
      <w:pPr>
        <w:rPr>
          <w:sz w:val="16"/>
        </w:rPr>
      </w:pPr>
      <w:r w:rsidRPr="00875F4C">
        <w:rPr>
          <w:sz w:val="16"/>
        </w:rPr>
        <w:t xml:space="preserve">• Improving the effectiveness of active defenses </w:t>
      </w:r>
    </w:p>
    <w:p w14:paraId="20EDE1B6" w14:textId="77777777" w:rsidR="00027522" w:rsidRDefault="00027522" w:rsidP="00027522">
      <w:pPr>
        <w:rPr>
          <w:rStyle w:val="StyleUnderline"/>
        </w:rPr>
      </w:pPr>
      <w:r w:rsidRPr="00875F4C">
        <w:rPr>
          <w:sz w:val="16"/>
        </w:rPr>
        <w:t xml:space="preserve">• </w:t>
      </w:r>
      <w:r w:rsidRPr="00875F4C">
        <w:rPr>
          <w:rStyle w:val="StyleUnderline"/>
        </w:rPr>
        <w:t>Accelerating the dissemination of orders from the President of the United States (POTUS) to executing unit</w:t>
      </w:r>
    </w:p>
    <w:p w14:paraId="60F8D1CA" w14:textId="77777777" w:rsidR="00027522" w:rsidRPr="00875F4C" w:rsidRDefault="00027522" w:rsidP="00027522">
      <w:pPr>
        <w:rPr>
          <w:rStyle w:val="StyleUnderline"/>
        </w:rPr>
      </w:pPr>
    </w:p>
    <w:p w14:paraId="449527F2" w14:textId="77777777" w:rsidR="00027522" w:rsidRDefault="00027522" w:rsidP="00027522">
      <w:pPr>
        <w:pStyle w:val="Heading4"/>
      </w:pPr>
      <w:r>
        <w:t xml:space="preserve">That assures allies and </w:t>
      </w:r>
      <w:r w:rsidRPr="00D972D8">
        <w:rPr>
          <w:u w:val="single"/>
        </w:rPr>
        <w:t>prevents</w:t>
      </w:r>
      <w:r>
        <w:t xml:space="preserve"> proliferation.</w:t>
      </w:r>
    </w:p>
    <w:p w14:paraId="292A4888" w14:textId="77777777" w:rsidR="00027522" w:rsidRPr="00E745AD" w:rsidRDefault="00027522" w:rsidP="00027522">
      <w:r w:rsidRPr="00E745AD">
        <w:rPr>
          <w:rStyle w:val="Style13ptBold"/>
        </w:rPr>
        <w:t>Dodge 24</w:t>
      </w:r>
      <w:r>
        <w:t xml:space="preserve"> [Michaela Dodge</w:t>
      </w:r>
      <w:r w:rsidRPr="00E745AD">
        <w:t>, PhD</w:t>
      </w:r>
      <w:r>
        <w:t xml:space="preserve"> </w:t>
      </w:r>
      <w:r w:rsidRPr="00E745AD">
        <w:t>Former Research Fellow, Missile Defense and Nuclear Deterrence</w:t>
      </w:r>
      <w:r>
        <w:t xml:space="preserve">, </w:t>
      </w:r>
      <w:r w:rsidRPr="00E745AD">
        <w:t xml:space="preserve">1-24-2024, "U.S. Nuclear Weapons", Heritage Foundation, </w:t>
      </w:r>
      <w:hyperlink r:id="rId55" w:history="1">
        <w:r w:rsidRPr="006C6379">
          <w:rPr>
            <w:rStyle w:val="Hyperlink"/>
          </w:rPr>
          <w:t>https://www.heritage.org/military-strength/assessment-us-military-power/us-nuclear-weapons</w:t>
        </w:r>
      </w:hyperlink>
      <w:r>
        <w:t>] TDI //EW</w:t>
      </w:r>
    </w:p>
    <w:p w14:paraId="562D462C" w14:textId="77777777" w:rsidR="00027522" w:rsidRPr="00CC46F4" w:rsidRDefault="00027522" w:rsidP="00027522">
      <w:pPr>
        <w:rPr>
          <w:sz w:val="16"/>
        </w:rPr>
      </w:pPr>
      <w:r w:rsidRPr="00CC46F4">
        <w:rPr>
          <w:rStyle w:val="StyleUnderline"/>
        </w:rPr>
        <w:t xml:space="preserve">U.S nuclear weapons have played a critical role in </w:t>
      </w:r>
      <w:r w:rsidRPr="00CC46F4">
        <w:rPr>
          <w:rStyle w:val="Emphasis"/>
        </w:rPr>
        <w:t>preventing conflict</w:t>
      </w:r>
      <w:r w:rsidRPr="00CC46F4">
        <w:rPr>
          <w:rStyle w:val="StyleUnderline"/>
        </w:rPr>
        <w:t xml:space="preserve"> among major powers</w:t>
      </w:r>
      <w:r w:rsidRPr="00CC46F4">
        <w:rPr>
          <w:sz w:val="16"/>
        </w:rPr>
        <w:t xml:space="preserve"> in the post–World War II era. Given their ability both to </w:t>
      </w:r>
      <w:r w:rsidRPr="00CC46F4">
        <w:rPr>
          <w:rStyle w:val="StyleUnderline"/>
        </w:rPr>
        <w:t xml:space="preserve">deter large-scale attacks that threaten the U.S. homeland, allies, and forward-deployed troops and to </w:t>
      </w:r>
      <w:r w:rsidRPr="00CC46F4">
        <w:rPr>
          <w:rStyle w:val="Emphasis"/>
        </w:rPr>
        <w:t>assure allies and partners</w:t>
      </w:r>
      <w:r w:rsidRPr="00CC46F4">
        <w:rPr>
          <w:sz w:val="16"/>
        </w:rPr>
        <w:t>, nuclear deterrence has remained the number one U.S. national security mission.</w:t>
      </w:r>
      <w:r w:rsidRPr="00E745AD">
        <w:rPr>
          <w:sz w:val="16"/>
        </w:rPr>
        <w:t xml:space="preserve"> </w:t>
      </w:r>
      <w:r w:rsidRPr="00CC46F4">
        <w:rPr>
          <w:sz w:val="16"/>
        </w:rPr>
        <w:t>Operationally, “[s]</w:t>
      </w:r>
      <w:proofErr w:type="spellStart"/>
      <w:r w:rsidRPr="00CC46F4">
        <w:rPr>
          <w:sz w:val="16"/>
        </w:rPr>
        <w:t>trategic</w:t>
      </w:r>
      <w:proofErr w:type="spellEnd"/>
      <w:r w:rsidRPr="00CC46F4">
        <w:rPr>
          <w:sz w:val="16"/>
        </w:rPr>
        <w:t xml:space="preserve"> deterrence is the foundation of our national defense policy and enables every U.S. military operation around the world.”</w:t>
      </w:r>
      <w:r w:rsidRPr="00E745AD">
        <w:rPr>
          <w:sz w:val="16"/>
        </w:rPr>
        <w:t xml:space="preserve"> </w:t>
      </w:r>
      <w:r w:rsidRPr="00CC46F4">
        <w:rPr>
          <w:sz w:val="16"/>
        </w:rPr>
        <w:t>It is therefore critical that the United States maintain a modern and flexible nuclear arsenal that can deter a diverse range of threats from a diverse set of potential adversaries.</w:t>
      </w:r>
    </w:p>
    <w:p w14:paraId="21E9EBBD" w14:textId="77777777" w:rsidR="00027522" w:rsidRPr="00CC46F4" w:rsidRDefault="00027522" w:rsidP="00027522">
      <w:pPr>
        <w:rPr>
          <w:sz w:val="16"/>
        </w:rPr>
      </w:pPr>
      <w:r w:rsidRPr="00CC46F4">
        <w:rPr>
          <w:sz w:val="16"/>
        </w:rPr>
        <w:t>The more specific roles of U.S. nuclear weapons as outlined in U.S. policy have been adjusted over time. The most up-to-date applicable policy document, the 2022 Nuclear Posture Review (NPR), specifies three roles for nuclear weapons:</w:t>
      </w:r>
    </w:p>
    <w:p w14:paraId="26057EC3" w14:textId="77777777" w:rsidR="00027522" w:rsidRPr="00CC46F4" w:rsidRDefault="00027522" w:rsidP="00027522">
      <w:pPr>
        <w:numPr>
          <w:ilvl w:val="0"/>
          <w:numId w:val="48"/>
        </w:numPr>
        <w:rPr>
          <w:sz w:val="16"/>
        </w:rPr>
      </w:pPr>
      <w:r w:rsidRPr="00CC46F4">
        <w:rPr>
          <w:sz w:val="16"/>
        </w:rPr>
        <w:t xml:space="preserve">Deter strategic </w:t>
      </w:r>
      <w:proofErr w:type="gramStart"/>
      <w:r w:rsidRPr="00CC46F4">
        <w:rPr>
          <w:sz w:val="16"/>
        </w:rPr>
        <w:t>attacks;</w:t>
      </w:r>
      <w:proofErr w:type="gramEnd"/>
    </w:p>
    <w:p w14:paraId="3BDCD528" w14:textId="77777777" w:rsidR="00027522" w:rsidRPr="00CC46F4" w:rsidRDefault="00027522" w:rsidP="00027522">
      <w:pPr>
        <w:numPr>
          <w:ilvl w:val="0"/>
          <w:numId w:val="48"/>
        </w:numPr>
        <w:rPr>
          <w:sz w:val="16"/>
        </w:rPr>
      </w:pPr>
      <w:r w:rsidRPr="00CC46F4">
        <w:rPr>
          <w:sz w:val="16"/>
        </w:rPr>
        <w:lastRenderedPageBreak/>
        <w:t>Assure Allies and partners; and</w:t>
      </w:r>
    </w:p>
    <w:p w14:paraId="21EA42F7" w14:textId="77777777" w:rsidR="00027522" w:rsidRPr="00CC46F4" w:rsidRDefault="00027522" w:rsidP="00027522">
      <w:pPr>
        <w:numPr>
          <w:ilvl w:val="0"/>
          <w:numId w:val="48"/>
        </w:numPr>
        <w:rPr>
          <w:sz w:val="16"/>
        </w:rPr>
      </w:pPr>
      <w:r w:rsidRPr="00CC46F4">
        <w:rPr>
          <w:sz w:val="16"/>
        </w:rPr>
        <w:t>Achieve U.S. objectives if deterrence fails.</w:t>
      </w:r>
      <w:r w:rsidRPr="00E745AD">
        <w:rPr>
          <w:sz w:val="16"/>
        </w:rPr>
        <w:t xml:space="preserve"> </w:t>
      </w:r>
    </w:p>
    <w:p w14:paraId="3317B2A2" w14:textId="77777777" w:rsidR="00027522" w:rsidRPr="00CC46F4" w:rsidRDefault="00027522" w:rsidP="00027522">
      <w:pPr>
        <w:rPr>
          <w:sz w:val="16"/>
        </w:rPr>
      </w:pPr>
      <w:r w:rsidRPr="00CC46F4">
        <w:rPr>
          <w:sz w:val="16"/>
        </w:rPr>
        <w:t xml:space="preserve">These roles have been consistent across U.S. post–Cold War Administrations until the Biden Administration chose to drop </w:t>
      </w:r>
      <w:r w:rsidRPr="00CC46F4">
        <w:rPr>
          <w:rStyle w:val="StyleUnderline"/>
        </w:rPr>
        <w:t>“Capacity to hedge against an uncertain future</w:t>
      </w:r>
      <w:r w:rsidRPr="00E745AD">
        <w:rPr>
          <w:rStyle w:val="StyleUnderline"/>
        </w:rPr>
        <w:t>.</w:t>
      </w:r>
      <w:r w:rsidRPr="00CC46F4">
        <w:rPr>
          <w:rStyle w:val="StyleUnderline"/>
        </w:rPr>
        <w:t>”</w:t>
      </w:r>
      <w:r w:rsidRPr="00E745AD">
        <w:rPr>
          <w:rStyle w:val="StyleUnderline"/>
        </w:rPr>
        <w:t xml:space="preserve"> </w:t>
      </w:r>
      <w:r w:rsidRPr="00CC46F4">
        <w:rPr>
          <w:rStyle w:val="StyleUnderline"/>
        </w:rPr>
        <w:t>as one of the formal roles for U.S. nuclear weapons</w:t>
      </w:r>
      <w:r w:rsidRPr="00CC46F4">
        <w:rPr>
          <w:sz w:val="16"/>
        </w:rPr>
        <w:t>. This omission is puzzling, particularly given the global security environment’s degradation following the 2018 NPR. The Biden Administration has not clarified whether this omission will have practical implications for U.S. nuclear operations and posture, but it is critical that the United States retain the capability to respond flexibly to negative developments in the international environment in a timely manner—a capability the nation has been struggling to sustain since the end of the Cold War.</w:t>
      </w:r>
    </w:p>
    <w:p w14:paraId="2F2CAD78" w14:textId="77777777" w:rsidR="00027522" w:rsidRPr="00CC46F4" w:rsidRDefault="00027522" w:rsidP="00027522">
      <w:pPr>
        <w:rPr>
          <w:sz w:val="16"/>
        </w:rPr>
      </w:pPr>
      <w:r w:rsidRPr="00CC46F4">
        <w:rPr>
          <w:sz w:val="16"/>
        </w:rPr>
        <w:t>Given the rapid evolution of a range of capabilities fielded by China, Russia, and North Korea—and increasingly by Iran—the Administration’s decision to cancel the sea-launched cruise missile (SLCM-N) program is similarly puzzling. The Administration’s retention of the W76-2 low-yield submarine-launched nuclear warhead would seem to indicate that it recognizes the gap in regional nuclear capabilities that has left the United States at a major disadvantage against its adversaries. Adversaries have developed an array of smaller-yield weapons that provide a range of employment options, whereas the U.S. must rely almost exclusively on large-yield warheads. The SLCM-N would provide a more relevant option to U.S. leaders and thus likely serve as a more effective deterrent in these settings.</w:t>
      </w:r>
    </w:p>
    <w:p w14:paraId="6007AC68" w14:textId="77777777" w:rsidR="00027522" w:rsidRPr="00CC46F4" w:rsidRDefault="00027522" w:rsidP="00027522">
      <w:pPr>
        <w:rPr>
          <w:sz w:val="16"/>
        </w:rPr>
      </w:pPr>
      <w:r w:rsidRPr="00CC46F4">
        <w:rPr>
          <w:sz w:val="16"/>
        </w:rPr>
        <w:t>The Biden Administration emphasizes “[m]</w:t>
      </w:r>
      <w:proofErr w:type="spellStart"/>
      <w:r w:rsidRPr="00CC46F4">
        <w:rPr>
          <w:sz w:val="16"/>
        </w:rPr>
        <w:t>utual</w:t>
      </w:r>
      <w:proofErr w:type="spellEnd"/>
      <w:r w:rsidRPr="00CC46F4">
        <w:rPr>
          <w:sz w:val="16"/>
        </w:rPr>
        <w:t xml:space="preserve">, verifiable nuclear arms control” as “the most effective, durable and responsible path to reduce the role of nuclear weapons in our strategy and prevent their </w:t>
      </w:r>
      <w:proofErr w:type="spellStart"/>
      <w:r w:rsidRPr="00CC46F4">
        <w:rPr>
          <w:sz w:val="16"/>
        </w:rPr>
        <w:t>use,”but</w:t>
      </w:r>
      <w:proofErr w:type="spellEnd"/>
      <w:r w:rsidRPr="00CC46F4">
        <w:rPr>
          <w:sz w:val="16"/>
        </w:rPr>
        <w:t xml:space="preserve"> as former Deputy Assistant Secretary of Defense for Forces Policy Keith Payne points out, “[t]o claim that arms control rather than deterrence is the ‘most effective, durable and responsible path’ to preventing the employment of nuclear weapons is manifestly problematic and suggests a distorted prioritization.”</w:t>
      </w:r>
      <w:r w:rsidRPr="00E745AD">
        <w:rPr>
          <w:sz w:val="16"/>
        </w:rPr>
        <w:t xml:space="preserve"> </w:t>
      </w:r>
    </w:p>
    <w:p w14:paraId="216E0D7D" w14:textId="77777777" w:rsidR="00027522" w:rsidRPr="00CC46F4" w:rsidRDefault="00027522" w:rsidP="00027522">
      <w:pPr>
        <w:rPr>
          <w:sz w:val="16"/>
        </w:rPr>
      </w:pPr>
      <w:r w:rsidRPr="00CC46F4">
        <w:rPr>
          <w:sz w:val="16"/>
        </w:rPr>
        <w:t xml:space="preserve">The Biden Administration also canceled the B83 nuclear bomb, the most powerful nuclear weapon in the U.S. arsenal with a specific mission of targeting hard and deeply buried targets and an especially important capability </w:t>
      </w:r>
      <w:proofErr w:type="gramStart"/>
      <w:r w:rsidRPr="00CC46F4">
        <w:rPr>
          <w:sz w:val="16"/>
        </w:rPr>
        <w:t>in light of</w:t>
      </w:r>
      <w:proofErr w:type="gramEnd"/>
      <w:r w:rsidRPr="00CC46F4">
        <w:rPr>
          <w:sz w:val="16"/>
        </w:rPr>
        <w:t xml:space="preserve"> adversaries’ efforts to protect what they value.</w:t>
      </w:r>
      <w:r w:rsidRPr="00E745AD">
        <w:rPr>
          <w:sz w:val="16"/>
        </w:rPr>
        <w:t xml:space="preserve"> </w:t>
      </w:r>
    </w:p>
    <w:p w14:paraId="160849FB" w14:textId="77777777" w:rsidR="00027522" w:rsidRPr="00CC46F4" w:rsidRDefault="00027522" w:rsidP="00027522">
      <w:pPr>
        <w:rPr>
          <w:sz w:val="16"/>
        </w:rPr>
      </w:pPr>
      <w:r w:rsidRPr="00CC46F4">
        <w:rPr>
          <w:sz w:val="16"/>
        </w:rPr>
        <w:t>On the positive side, the Biden Administration refrained from implementing the “no first use” or “sole purpose” nuclear declaratory policy despite then-candidate Biden’s interest in doing so,</w:t>
      </w:r>
      <w:r w:rsidRPr="00E745AD">
        <w:rPr>
          <w:sz w:val="16"/>
        </w:rPr>
        <w:t xml:space="preserve"> </w:t>
      </w:r>
      <w:r w:rsidRPr="00CC46F4">
        <w:rPr>
          <w:sz w:val="16"/>
        </w:rPr>
        <w:t>reportedly because of significant objections from U.S. allies. Another positive development is the Administration’s commitment to “tailored” deterrence, or the effort to use a specific understanding of what different antagonists value and threatening those valued targets during deterrence messaging</w:t>
      </w:r>
      <w:r w:rsidRPr="00E745AD">
        <w:rPr>
          <w:sz w:val="16"/>
        </w:rPr>
        <w:t xml:space="preserve">. </w:t>
      </w:r>
      <w:r w:rsidRPr="00CC46F4">
        <w:rPr>
          <w:sz w:val="16"/>
        </w:rPr>
        <w:t>As deterrence expert Greg Weaver has cogently observed, “[</w:t>
      </w:r>
      <w:proofErr w:type="spellStart"/>
      <w:r w:rsidRPr="00CC46F4">
        <w:rPr>
          <w:sz w:val="16"/>
        </w:rPr>
        <w:t>i</w:t>
      </w:r>
      <w:proofErr w:type="spellEnd"/>
      <w:r w:rsidRPr="00CC46F4">
        <w:rPr>
          <w:sz w:val="16"/>
        </w:rPr>
        <w:t>]n a deterrence relationship, the adversary doesn’t just have ‘a’ vote, they have </w:t>
      </w:r>
      <w:r w:rsidRPr="00CC46F4">
        <w:rPr>
          <w:i/>
          <w:iCs/>
          <w:sz w:val="16"/>
        </w:rPr>
        <w:t>the only vote</w:t>
      </w:r>
      <w:r w:rsidRPr="00CC46F4">
        <w:rPr>
          <w:sz w:val="16"/>
        </w:rPr>
        <w:t>.”</w:t>
      </w:r>
      <w:r w:rsidRPr="00E745AD">
        <w:rPr>
          <w:sz w:val="16"/>
        </w:rPr>
        <w:t xml:space="preserve"> </w:t>
      </w:r>
    </w:p>
    <w:p w14:paraId="570AE64B" w14:textId="77777777" w:rsidR="00027522" w:rsidRPr="00CC46F4" w:rsidRDefault="00027522" w:rsidP="00027522">
      <w:pPr>
        <w:rPr>
          <w:sz w:val="16"/>
        </w:rPr>
      </w:pPr>
      <w:r w:rsidRPr="00CC46F4">
        <w:rPr>
          <w:sz w:val="16"/>
        </w:rPr>
        <w:t>That places a premium on understanding what adversaries value and threatening it in ways that are most likely to cause them to choose restraint. The Administration also endorsed the modernization of all three legs of the nuclear triad (bombers, intercontinental-range ballistic missiles, and submarines) that was started under the Obama Administration and continued by the Trump Administration.</w:t>
      </w:r>
    </w:p>
    <w:p w14:paraId="5831A95B" w14:textId="77777777" w:rsidR="00027522" w:rsidRPr="00CC46F4" w:rsidRDefault="00027522" w:rsidP="00027522">
      <w:pPr>
        <w:rPr>
          <w:sz w:val="16"/>
        </w:rPr>
      </w:pPr>
      <w:r w:rsidRPr="00CC46F4">
        <w:rPr>
          <w:sz w:val="16"/>
        </w:rPr>
        <w:t xml:space="preserve">To achieve the objectives spelled out in the NPR, </w:t>
      </w:r>
      <w:r w:rsidRPr="00CC46F4">
        <w:rPr>
          <w:rStyle w:val="StyleUnderline"/>
        </w:rPr>
        <w:t xml:space="preserve">the U.S. nuclear portfolio must </w:t>
      </w:r>
      <w:r w:rsidRPr="00CC46F4">
        <w:rPr>
          <w:rStyle w:val="Emphasis"/>
        </w:rPr>
        <w:t>balance</w:t>
      </w:r>
      <w:r w:rsidRPr="00CC46F4">
        <w:rPr>
          <w:rStyle w:val="StyleUnderline"/>
        </w:rPr>
        <w:t xml:space="preserve"> the appropriate levels of </w:t>
      </w:r>
      <w:r w:rsidRPr="00CC46F4">
        <w:rPr>
          <w:rStyle w:val="Emphasis"/>
        </w:rPr>
        <w:t>capacity, capability, variety, flexibility</w:t>
      </w:r>
      <w:r w:rsidRPr="00CC46F4">
        <w:rPr>
          <w:rStyle w:val="StyleUnderline"/>
        </w:rPr>
        <w:t xml:space="preserve">, and readiness. What matters most in deterrence is not what the United States thinks will be effective, but the psychological </w:t>
      </w:r>
      <w:r w:rsidRPr="00CC46F4">
        <w:rPr>
          <w:rStyle w:val="Emphasis"/>
        </w:rPr>
        <w:t>perceptions</w:t>
      </w:r>
      <w:r w:rsidRPr="00CC46F4">
        <w:rPr>
          <w:rStyle w:val="StyleUnderline"/>
        </w:rPr>
        <w:t>—among both adversaries and allies</w:t>
      </w:r>
      <w:r w:rsidRPr="00CC46F4">
        <w:rPr>
          <w:sz w:val="16"/>
        </w:rPr>
        <w:t>—of America’s willingness to use nuclear forces to defend its interests and intervene on behalf of allies. If an adversary believes it can fight and win a limited nuclear war, for instance, U.S. leaders must devise a posture that will convince that adversary that this is not possible. In addition, as the 2022 NPR appropriately recognizes, military roles and requirements for nuclear weapons will differ from adversary to adversary based on each country’s values, strategy, force posture, and goals.</w:t>
      </w:r>
    </w:p>
    <w:p w14:paraId="043AE74C" w14:textId="77777777" w:rsidR="00027522" w:rsidRPr="00CC46F4" w:rsidRDefault="00027522" w:rsidP="00027522">
      <w:pPr>
        <w:rPr>
          <w:rStyle w:val="StyleUnderline"/>
        </w:rPr>
      </w:pPr>
      <w:r w:rsidRPr="00CC46F4">
        <w:rPr>
          <w:rStyle w:val="StyleUnderline"/>
        </w:rPr>
        <w:t xml:space="preserve">The United States also extends its nuclear umbrella to </w:t>
      </w:r>
      <w:r w:rsidRPr="00CC46F4">
        <w:rPr>
          <w:rStyle w:val="Emphasis"/>
        </w:rPr>
        <w:t>33</w:t>
      </w:r>
      <w:r w:rsidRPr="00CC46F4">
        <w:rPr>
          <w:rStyle w:val="StyleUnderline"/>
        </w:rPr>
        <w:t xml:space="preserve"> </w:t>
      </w:r>
      <w:r w:rsidRPr="00CC46F4">
        <w:rPr>
          <w:rStyle w:val="Emphasis"/>
        </w:rPr>
        <w:t>allies</w:t>
      </w:r>
      <w:r w:rsidRPr="00CC46F4">
        <w:rPr>
          <w:rStyle w:val="StyleUnderline"/>
        </w:rPr>
        <w:t xml:space="preserve"> that rely on America to defend them from large-scale attacks and existential threats from adversaries. This additional responsibility imposes requirements for the U.S. nuclear force posture that go beyond defense of the U.S. homeland.</w:t>
      </w:r>
    </w:p>
    <w:p w14:paraId="62C7FCEA" w14:textId="77777777" w:rsidR="00027522" w:rsidRPr="00CC46F4" w:rsidRDefault="00027522" w:rsidP="00027522">
      <w:pPr>
        <w:rPr>
          <w:sz w:val="16"/>
        </w:rPr>
      </w:pPr>
      <w:r w:rsidRPr="00CC46F4">
        <w:rPr>
          <w:rStyle w:val="StyleUnderline"/>
        </w:rPr>
        <w:t xml:space="preserve">U.S. nuclear forces underpin the broad </w:t>
      </w:r>
      <w:r w:rsidRPr="00CC46F4">
        <w:rPr>
          <w:rStyle w:val="Emphasis"/>
        </w:rPr>
        <w:t>nonproliferation</w:t>
      </w:r>
      <w:r w:rsidRPr="00CC46F4">
        <w:rPr>
          <w:rStyle w:val="StyleUnderline"/>
        </w:rPr>
        <w:t xml:space="preserve"> regime by </w:t>
      </w:r>
      <w:r w:rsidRPr="00CC46F4">
        <w:rPr>
          <w:rStyle w:val="Emphasis"/>
        </w:rPr>
        <w:t>assuring</w:t>
      </w:r>
      <w:r w:rsidRPr="00CC46F4">
        <w:rPr>
          <w:rStyle w:val="StyleUnderline"/>
        </w:rPr>
        <w:t xml:space="preserve"> allies—including NATO, Japan, South Korea, and Australia—that they can forgo development of their own nuclear weapons. Erosion of America’s nuclear credibility could lead a country like Japan or South Korea to pursue an independent nuclear option, in which case the result could be a negative impact on stability</w:t>
      </w:r>
      <w:r w:rsidRPr="00CC46F4">
        <w:rPr>
          <w:sz w:val="16"/>
        </w:rPr>
        <w:t xml:space="preserve"> across the region. Regrettably, there are signs that the credibility of U.S. assurances is in fact eroding. For example, South Korean President Yoon Suk Yeol recently stated that if the nuclear threat from North Korea continues to grow, his country “would consider building nuclear weapons of its own” and could do so “pretty quickly, given our scientific and technological capabilities.”</w:t>
      </w:r>
    </w:p>
    <w:p w14:paraId="2D3E8097" w14:textId="77777777" w:rsidR="00027522" w:rsidRDefault="00027522" w:rsidP="00027522"/>
    <w:p w14:paraId="51D7E3B1" w14:textId="77777777" w:rsidR="00027522" w:rsidRDefault="00027522" w:rsidP="00027522">
      <w:pPr>
        <w:pStyle w:val="Heading4"/>
      </w:pPr>
      <w:r>
        <w:lastRenderedPageBreak/>
        <w:t xml:space="preserve">Lack of credibility collapses the </w:t>
      </w:r>
      <w:r w:rsidRPr="00D972D8">
        <w:rPr>
          <w:u w:val="single"/>
        </w:rPr>
        <w:t>nuclear umbrella</w:t>
      </w:r>
      <w:r>
        <w:t xml:space="preserve"> and </w:t>
      </w:r>
      <w:r w:rsidRPr="00D972D8">
        <w:rPr>
          <w:u w:val="single"/>
        </w:rPr>
        <w:t>greenlights</w:t>
      </w:r>
      <w:r>
        <w:t xml:space="preserve"> proliferation.</w:t>
      </w:r>
    </w:p>
    <w:p w14:paraId="6246D80A" w14:textId="77777777" w:rsidR="00027522" w:rsidRPr="00E745AD" w:rsidRDefault="00027522" w:rsidP="00027522">
      <w:pPr>
        <w:rPr>
          <w:sz w:val="16"/>
        </w:rPr>
      </w:pPr>
      <w:r w:rsidRPr="00405773">
        <w:rPr>
          <w:rStyle w:val="Style13ptBold"/>
        </w:rPr>
        <w:t>Daalder et al 21</w:t>
      </w:r>
      <w:r>
        <w:rPr>
          <w:sz w:val="16"/>
        </w:rPr>
        <w:t xml:space="preserve"> </w:t>
      </w:r>
      <w:r w:rsidRPr="00405773">
        <w:t xml:space="preserve">[Ivo H. Daalder, Chuck Hagel, Malcolm Rifkind, and Kevin Rudd, 2-10-2021, "Preventing Nuclear Proliferation and Reassuring America's Allies", No Publication, </w:t>
      </w:r>
      <w:hyperlink r:id="rId56" w:history="1">
        <w:r w:rsidRPr="00405773">
          <w:rPr>
            <w:rStyle w:val="Hyperlink"/>
          </w:rPr>
          <w:t>https://globalaffairs.org/research/report/preventing-nuclear-proliferation-and-reassuring-americas-allies</w:t>
        </w:r>
      </w:hyperlink>
      <w:r w:rsidRPr="00405773">
        <w:t>] TDI //EW</w:t>
      </w:r>
    </w:p>
    <w:p w14:paraId="52DAD032" w14:textId="77777777" w:rsidR="00027522" w:rsidRPr="00CC46F4" w:rsidRDefault="00027522" w:rsidP="00027522">
      <w:pPr>
        <w:rPr>
          <w:rStyle w:val="StyleUnderline"/>
        </w:rPr>
      </w:pPr>
      <w:r w:rsidRPr="00CC46F4">
        <w:rPr>
          <w:sz w:val="16"/>
        </w:rPr>
        <w:t xml:space="preserve">In recent decades, the </w:t>
      </w:r>
      <w:r w:rsidRPr="00CC46F4">
        <w:rPr>
          <w:rStyle w:val="StyleUnderline"/>
        </w:rPr>
        <w:t xml:space="preserve">threat of nuclear </w:t>
      </w:r>
      <w:r w:rsidRPr="00CC46F4">
        <w:rPr>
          <w:rStyle w:val="Emphasis"/>
        </w:rPr>
        <w:t>proliferation</w:t>
      </w:r>
      <w:r w:rsidRPr="00CC46F4">
        <w:rPr>
          <w:rStyle w:val="StyleUnderline"/>
        </w:rPr>
        <w:t xml:space="preserve"> has emanated primarily from the </w:t>
      </w:r>
      <w:r w:rsidRPr="00CC46F4">
        <w:rPr>
          <w:rStyle w:val="Emphasis"/>
        </w:rPr>
        <w:t>Middle East and from south</w:t>
      </w:r>
      <w:r w:rsidRPr="00CC46F4">
        <w:rPr>
          <w:rStyle w:val="StyleUnderline"/>
        </w:rPr>
        <w:t xml:space="preserve"> and</w:t>
      </w:r>
      <w:r w:rsidRPr="00CC46F4">
        <w:rPr>
          <w:rStyle w:val="Emphasis"/>
        </w:rPr>
        <w:t xml:space="preserve"> northeast Asia</w:t>
      </w:r>
      <w:r w:rsidRPr="00CC46F4">
        <w:rPr>
          <w:sz w:val="16"/>
        </w:rPr>
        <w:t>. But the proliferation threat wasn’t always concentrated in these regions. Long before countries like North Korea and Iran topped the list of nuclear threats, leaders in Washington and elsewhere worried about a different group of countries—</w:t>
      </w:r>
      <w:r w:rsidRPr="00CC46F4">
        <w:rPr>
          <w:rStyle w:val="StyleUnderline"/>
        </w:rPr>
        <w:t>America’s allies in Europe and Asia. Indeed, in the early 1960s, intelligence officials projected that by the mid-1970s there likely would be 10 to 15 nuclear powers in the world within a decade, as countries like Australia, Germany, Italy, Japan, South Korea, and Turkey would opt to join a growing nuclear club.</w:t>
      </w:r>
    </w:p>
    <w:p w14:paraId="2F7202D4" w14:textId="77777777" w:rsidR="00027522" w:rsidRPr="00CC46F4" w:rsidRDefault="00027522" w:rsidP="00027522">
      <w:pPr>
        <w:rPr>
          <w:sz w:val="16"/>
        </w:rPr>
      </w:pPr>
      <w:r w:rsidRPr="00CC46F4">
        <w:rPr>
          <w:sz w:val="16"/>
        </w:rPr>
        <w:t xml:space="preserve">The nuclear Non-Proliferation Treaty (NPT) of 1968 was designed to prevent this, and it did. But it succeeded in large part because of a concerted US effort since the 1960s to reassure its allies around the world that America’s nuclear umbrella would extend to their territory and ensure their security. Rather than developing their own national nuclear capabilities, </w:t>
      </w:r>
      <w:r w:rsidRPr="00CC46F4">
        <w:rPr>
          <w:rStyle w:val="Emphasis"/>
        </w:rPr>
        <w:t>key allies</w:t>
      </w:r>
      <w:r w:rsidRPr="00CC46F4">
        <w:rPr>
          <w:rStyle w:val="StyleUnderline"/>
        </w:rPr>
        <w:t xml:space="preserve"> in Europe and Asia opted to rely on the US nuclear guarantee instead</w:t>
      </w:r>
      <w:r w:rsidRPr="00CC46F4">
        <w:rPr>
          <w:sz w:val="16"/>
        </w:rPr>
        <w:t>. Since the NPT entered into force in 1970, just four countries (India, Israel, Pakistan, and North Korea) have acquired nuclear weapons.</w:t>
      </w:r>
    </w:p>
    <w:p w14:paraId="43E351BD" w14:textId="77777777" w:rsidR="00027522" w:rsidRPr="00CC46F4" w:rsidRDefault="00027522" w:rsidP="00027522">
      <w:pPr>
        <w:rPr>
          <w:sz w:val="16"/>
        </w:rPr>
      </w:pPr>
      <w:r w:rsidRPr="00CC46F4">
        <w:rPr>
          <w:sz w:val="16"/>
        </w:rPr>
        <w:t xml:space="preserve">More recently, however, </w:t>
      </w:r>
      <w:r w:rsidRPr="00CC46F4">
        <w:rPr>
          <w:rStyle w:val="StyleUnderline"/>
        </w:rPr>
        <w:t xml:space="preserve">questions about the </w:t>
      </w:r>
      <w:r w:rsidRPr="00CC46F4">
        <w:rPr>
          <w:rStyle w:val="Emphasis"/>
        </w:rPr>
        <w:t>credibility</w:t>
      </w:r>
      <w:r w:rsidRPr="00CC46F4">
        <w:rPr>
          <w:rStyle w:val="StyleUnderline"/>
        </w:rPr>
        <w:t xml:space="preserve"> of the American nuclear guarantee have arisen again</w:t>
      </w:r>
      <w:r w:rsidRPr="00CC46F4">
        <w:rPr>
          <w:sz w:val="16"/>
        </w:rPr>
        <w:t xml:space="preserve"> in Europe and Asia. Allies in both regions confront growing military threats from a resurgent Russia, a rising China, and a nuclear North Korea. At the same time, successive US administrations have sought to retreat from some longstanding commitments, leaving America’s allies around the world uncertain whether they can still rely on the United States for their defense and security—nuclear and otherwise. So far, </w:t>
      </w:r>
      <w:r w:rsidRPr="00CC46F4">
        <w:rPr>
          <w:rStyle w:val="StyleUnderline"/>
        </w:rPr>
        <w:t>the discussions about nuclear deterrence and reassurance have played out largely beyond public view</w:t>
      </w:r>
      <w:r w:rsidRPr="00CC46F4">
        <w:rPr>
          <w:sz w:val="16"/>
        </w:rPr>
        <w:t xml:space="preserve">. But the issue is becoming increasingly salient, given growing threats from Russia and China especially, and growing doubts about the United States. America and its allies cannot ignore this new reality. </w:t>
      </w:r>
      <w:r w:rsidRPr="00CC46F4">
        <w:rPr>
          <w:rStyle w:val="StyleUnderline"/>
        </w:rPr>
        <w:t>For if we are to prevent new nuclear proliferation among these allies, it is essential to acknowledge that what has long been unthinkable is becoming thinkable once more.</w:t>
      </w:r>
    </w:p>
    <w:p w14:paraId="02C38785" w14:textId="77777777" w:rsidR="00027522" w:rsidRPr="00CC46F4" w:rsidRDefault="00027522" w:rsidP="00027522">
      <w:pPr>
        <w:rPr>
          <w:sz w:val="16"/>
        </w:rPr>
      </w:pPr>
      <w:r w:rsidRPr="00CC46F4">
        <w:rPr>
          <w:sz w:val="16"/>
        </w:rPr>
        <w:t xml:space="preserve">Although the Biden administration has pledged to </w:t>
      </w:r>
      <w:r w:rsidRPr="00CC46F4">
        <w:rPr>
          <w:rStyle w:val="StyleUnderline"/>
        </w:rPr>
        <w:t xml:space="preserve">reaffirm long-standing US security commitments to its allies, a change in administration alone is unlikely to suffice in reestablishing the credibility of the US security guarantee, including the </w:t>
      </w:r>
      <w:r w:rsidRPr="00CC46F4">
        <w:rPr>
          <w:rStyle w:val="Emphasis"/>
        </w:rPr>
        <w:t>nuclear umbrella</w:t>
      </w:r>
      <w:r w:rsidRPr="00CC46F4">
        <w:rPr>
          <w:sz w:val="16"/>
        </w:rPr>
        <w:t>, in the eyes of most allies. Trust has been broken, and it will take more than a simple return to business as usual to reassure allies of America’s commitments. If Washington is to reestablish its credibility, it will take time and great effort on the part of both the United States and its allies to rebuild confidence in their joint framework for collective defense.</w:t>
      </w:r>
    </w:p>
    <w:p w14:paraId="2232B436" w14:textId="77777777" w:rsidR="00027522" w:rsidRPr="00CC46F4" w:rsidRDefault="00027522" w:rsidP="00027522">
      <w:pPr>
        <w:rPr>
          <w:sz w:val="16"/>
        </w:rPr>
      </w:pPr>
      <w:r w:rsidRPr="00CC46F4">
        <w:rPr>
          <w:sz w:val="16"/>
        </w:rPr>
        <w:t xml:space="preserve">The United States will have to take the lead in rebuilding trust and confidence in its security commitments—including the nuclear guarantee. It will have to demonstrate that commitment in new and evident ways and work closely and collaboratively with its allies in Europe and Asia to renew their collective defense framework, including especially its long-neglected but increasingly important nuclear dimension. At the same time, allies will need to do their part to help </w:t>
      </w:r>
      <w:r w:rsidRPr="00CC46F4">
        <w:rPr>
          <w:rStyle w:val="StyleUnderline"/>
        </w:rPr>
        <w:t xml:space="preserve">rebuild the relationships with Washington and among themselves to strengthen overall deterrence and make </w:t>
      </w:r>
      <w:r w:rsidRPr="00CC46F4">
        <w:rPr>
          <w:rStyle w:val="Emphasis"/>
        </w:rPr>
        <w:t>US reassurance more credible</w:t>
      </w:r>
      <w:r w:rsidRPr="00CC46F4">
        <w:rPr>
          <w:rStyle w:val="StyleUnderline"/>
        </w:rPr>
        <w:t xml:space="preserve"> and convincing.</w:t>
      </w:r>
      <w:r w:rsidRPr="00CC46F4">
        <w:rPr>
          <w:sz w:val="16"/>
        </w:rPr>
        <w:t xml:space="preserve"> And </w:t>
      </w:r>
      <w:proofErr w:type="gramStart"/>
      <w:r w:rsidRPr="00CC46F4">
        <w:rPr>
          <w:sz w:val="16"/>
        </w:rPr>
        <w:t>all of</w:t>
      </w:r>
      <w:proofErr w:type="gramEnd"/>
      <w:r w:rsidRPr="00CC46F4">
        <w:rPr>
          <w:sz w:val="16"/>
        </w:rPr>
        <w:t xml:space="preserve"> the allies will need to commit to rethinking the arms control framework, nuclear and conventional, that should guide relations between the United States, Russia, China, and key Asian and European powers.</w:t>
      </w:r>
    </w:p>
    <w:p w14:paraId="0E384C9F" w14:textId="77777777" w:rsidR="00027522" w:rsidRDefault="00027522" w:rsidP="00027522"/>
    <w:p w14:paraId="20E02171" w14:textId="77777777" w:rsidR="00027522" w:rsidRDefault="00027522" w:rsidP="00027522"/>
    <w:p w14:paraId="28D24410" w14:textId="77777777" w:rsidR="00027522" w:rsidRDefault="00027522" w:rsidP="00027522">
      <w:pPr>
        <w:pStyle w:val="Heading3"/>
      </w:pPr>
      <w:r>
        <w:lastRenderedPageBreak/>
        <w:t>Link---Arctic</w:t>
      </w:r>
    </w:p>
    <w:p w14:paraId="2589E9C3" w14:textId="77777777" w:rsidR="00027522" w:rsidRDefault="00027522" w:rsidP="00027522">
      <w:pPr>
        <w:pStyle w:val="Heading4"/>
      </w:pPr>
      <w:r>
        <w:t>Inadequate protection of nuclear waste ensures the development of a “dirty bomb”.</w:t>
      </w:r>
    </w:p>
    <w:p w14:paraId="36D9B069" w14:textId="77777777" w:rsidR="00027522" w:rsidRPr="007B1F8E" w:rsidRDefault="00027522" w:rsidP="00027522">
      <w:r w:rsidRPr="00993C23">
        <w:rPr>
          <w:rStyle w:val="Style13ptBold"/>
        </w:rPr>
        <w:t>Axworthy 10</w:t>
      </w:r>
      <w:r>
        <w:t xml:space="preserve"> [</w:t>
      </w:r>
      <w:r w:rsidRPr="00993C23">
        <w:t>Thomas S</w:t>
      </w:r>
      <w:r>
        <w:t xml:space="preserve"> Axworthy, 2010</w:t>
      </w:r>
      <w:r w:rsidRPr="00993C23">
        <w:t xml:space="preserve">, "A Proposal for an Arctic Nuclear Weapon-Free Zone", </w:t>
      </w:r>
      <w:r>
        <w:rPr>
          <w:i/>
          <w:iCs/>
        </w:rPr>
        <w:t>Interaction Council</w:t>
      </w:r>
      <w:r w:rsidRPr="00993C23">
        <w:t xml:space="preserve">, </w:t>
      </w:r>
      <w:hyperlink r:id="rId57" w:history="1">
        <w:r w:rsidRPr="008643A6">
          <w:rPr>
            <w:rStyle w:val="Hyperlink"/>
          </w:rPr>
          <w:t>https://www.interactioncouncil.org/publications/proposal-arctic-nuclear-weapon-free-zone</w:t>
        </w:r>
      </w:hyperlink>
      <w:r>
        <w:t>] TDI //EW</w:t>
      </w:r>
    </w:p>
    <w:p w14:paraId="58518C6D" w14:textId="77777777" w:rsidR="00027522" w:rsidRPr="00536582" w:rsidRDefault="00027522" w:rsidP="00027522">
      <w:pPr>
        <w:rPr>
          <w:sz w:val="12"/>
        </w:rPr>
      </w:pPr>
      <w:r w:rsidRPr="00536582">
        <w:rPr>
          <w:sz w:val="12"/>
        </w:rPr>
        <w:t xml:space="preserve">Throughout the 1990s the international community provided substantial resources to Russia through the Cooperative Threat Reduction Program (CTRP) and the G8 Global Partnership to safeguard against threats towards its nuclear material and waste, especially that which exists in the fragile Arctic </w:t>
      </w:r>
      <w:proofErr w:type="gramStart"/>
      <w:r w:rsidRPr="00536582">
        <w:rPr>
          <w:sz w:val="12"/>
        </w:rPr>
        <w:t>environment[</w:t>
      </w:r>
      <w:proofErr w:type="gramEnd"/>
      <w:r w:rsidRPr="00536582">
        <w:rPr>
          <w:sz w:val="12"/>
        </w:rPr>
        <w:t xml:space="preserve">170]. </w:t>
      </w:r>
      <w:r w:rsidRPr="00993C23">
        <w:rPr>
          <w:u w:val="single"/>
        </w:rPr>
        <w:t xml:space="preserve">The safe disposal of nuclear waste and safeguarding nuclear materials from </w:t>
      </w:r>
      <w:r w:rsidRPr="00993C23">
        <w:rPr>
          <w:rStyle w:val="Emphasis"/>
        </w:rPr>
        <w:t>falling into the wrong hands</w:t>
      </w:r>
      <w:r w:rsidRPr="00993C23">
        <w:rPr>
          <w:u w:val="single"/>
        </w:rPr>
        <w:t xml:space="preserve"> remains a grave </w:t>
      </w:r>
      <w:proofErr w:type="gramStart"/>
      <w:r w:rsidRPr="00993C23">
        <w:rPr>
          <w:u w:val="single"/>
        </w:rPr>
        <w:t>concern</w:t>
      </w:r>
      <w:r w:rsidRPr="00536582">
        <w:rPr>
          <w:sz w:val="12"/>
        </w:rPr>
        <w:t>[</w:t>
      </w:r>
      <w:proofErr w:type="gramEnd"/>
      <w:r w:rsidRPr="00536582">
        <w:rPr>
          <w:sz w:val="12"/>
        </w:rPr>
        <w:t xml:space="preserve">171]. </w:t>
      </w:r>
      <w:r w:rsidRPr="00993C23">
        <w:rPr>
          <w:u w:val="single"/>
        </w:rPr>
        <w:t xml:space="preserve">The high costs associated with such programs necessitates that programs such as the Cooperative Threat Reduction Program be supported financially by zonal states, so that the benefits of a </w:t>
      </w:r>
      <w:r w:rsidRPr="00993C23">
        <w:rPr>
          <w:rStyle w:val="Emphasis"/>
        </w:rPr>
        <w:t>NWFZ</w:t>
      </w:r>
      <w:r w:rsidRPr="00993C23">
        <w:rPr>
          <w:u w:val="single"/>
        </w:rPr>
        <w:t xml:space="preserve"> can be fully realized</w:t>
      </w:r>
      <w:r w:rsidRPr="00536582">
        <w:rPr>
          <w:sz w:val="12"/>
        </w:rPr>
        <w:t xml:space="preserve">. As Nunn, Perry and Habiger have written the world needs to know that nuclear weapons are “safe, secure and accounted </w:t>
      </w:r>
      <w:proofErr w:type="gramStart"/>
      <w:r w:rsidRPr="00536582">
        <w:rPr>
          <w:sz w:val="12"/>
        </w:rPr>
        <w:t>for”[</w:t>
      </w:r>
      <w:proofErr w:type="gramEnd"/>
      <w:r w:rsidRPr="00536582">
        <w:rPr>
          <w:sz w:val="12"/>
        </w:rPr>
        <w:t>172]. This equally applies to nuclear waste.</w:t>
      </w:r>
    </w:p>
    <w:p w14:paraId="4B851B19" w14:textId="77777777" w:rsidR="00027522" w:rsidRPr="00536582" w:rsidRDefault="00027522" w:rsidP="00027522">
      <w:pPr>
        <w:rPr>
          <w:sz w:val="16"/>
        </w:rPr>
      </w:pPr>
      <w:r w:rsidRPr="00536582">
        <w:rPr>
          <w:sz w:val="16"/>
        </w:rPr>
        <w:t xml:space="preserve">The size of the challenge of nuclear waste in the Arctic should not be </w:t>
      </w:r>
      <w:proofErr w:type="gramStart"/>
      <w:r w:rsidRPr="00536582">
        <w:rPr>
          <w:sz w:val="16"/>
        </w:rPr>
        <w:t>underestimated[</w:t>
      </w:r>
      <w:proofErr w:type="gramEnd"/>
      <w:r w:rsidRPr="00536582">
        <w:rPr>
          <w:sz w:val="16"/>
        </w:rPr>
        <w:t xml:space="preserve">173]. For example, a </w:t>
      </w:r>
      <w:r w:rsidRPr="00993C23">
        <w:rPr>
          <w:u w:val="single"/>
        </w:rPr>
        <w:t>decommissioned Russian nuclear submarine sunk into the Barents Sea with ten crew on board</w:t>
      </w:r>
      <w:r w:rsidRPr="00536582">
        <w:rPr>
          <w:sz w:val="16"/>
        </w:rPr>
        <w:t xml:space="preserve">, as well as two nuclear reactors. </w:t>
      </w:r>
      <w:proofErr w:type="gramStart"/>
      <w:r w:rsidRPr="00536582">
        <w:rPr>
          <w:sz w:val="16"/>
        </w:rPr>
        <w:t>Despite the fact that</w:t>
      </w:r>
      <w:proofErr w:type="gramEnd"/>
      <w:r w:rsidRPr="00536582">
        <w:rPr>
          <w:sz w:val="16"/>
        </w:rPr>
        <w:t xml:space="preserve"> Russian officials assured the international community that there were no nuclear weapons onboard, concerns remained about the danger of nuclear contamination. This incident was not isolated, </w:t>
      </w:r>
      <w:r w:rsidRPr="00993C23">
        <w:rPr>
          <w:u w:val="single"/>
        </w:rPr>
        <w:t>three years previously a nuclear submarine, The Kursk, sank in the Barents Sea</w:t>
      </w:r>
      <w:r w:rsidRPr="00536582">
        <w:rPr>
          <w:sz w:val="16"/>
        </w:rPr>
        <w:t xml:space="preserve"> killing all 118 crew </w:t>
      </w:r>
      <w:proofErr w:type="gramStart"/>
      <w:r w:rsidRPr="00536582">
        <w:rPr>
          <w:sz w:val="16"/>
        </w:rPr>
        <w:t>onboard[</w:t>
      </w:r>
      <w:proofErr w:type="gramEnd"/>
      <w:r w:rsidRPr="00536582">
        <w:rPr>
          <w:sz w:val="16"/>
        </w:rPr>
        <w:t xml:space="preserve">174]. International Atomic Energy Agency (IAEA) data indicates that there are </w:t>
      </w:r>
      <w:r w:rsidRPr="00993C23">
        <w:rPr>
          <w:u w:val="single"/>
        </w:rPr>
        <w:t>150 nuclear reactors in decommissioned submarines just waiting in the ports of Murmansk and Arkhangelsk waiting to be dismantled</w:t>
      </w:r>
      <w:r w:rsidRPr="00536582">
        <w:rPr>
          <w:sz w:val="16"/>
        </w:rPr>
        <w:t xml:space="preserve">. Furthermore, the same agency estimates that there are more than </w:t>
      </w:r>
      <w:r w:rsidRPr="00993C23">
        <w:rPr>
          <w:rStyle w:val="Emphasis"/>
        </w:rPr>
        <w:t>8500 tons</w:t>
      </w:r>
      <w:r w:rsidRPr="00993C23">
        <w:rPr>
          <w:u w:val="single"/>
        </w:rPr>
        <w:t xml:space="preserve"> of highly enriched spent fuel</w:t>
      </w:r>
      <w:r w:rsidRPr="00536582">
        <w:rPr>
          <w:sz w:val="16"/>
        </w:rPr>
        <w:t xml:space="preserve"> that needs to both be reprocessed and properly </w:t>
      </w:r>
      <w:proofErr w:type="gramStart"/>
      <w:r w:rsidRPr="00536582">
        <w:rPr>
          <w:sz w:val="16"/>
        </w:rPr>
        <w:t>stored[</w:t>
      </w:r>
      <w:proofErr w:type="gramEnd"/>
      <w:r w:rsidRPr="00536582">
        <w:rPr>
          <w:sz w:val="16"/>
        </w:rPr>
        <w:t xml:space="preserve">175]. Some estimate that there is enough uranium and plutonium in Russia to make 40,000 </w:t>
      </w:r>
      <w:proofErr w:type="gramStart"/>
      <w:r w:rsidRPr="00536582">
        <w:rPr>
          <w:sz w:val="16"/>
        </w:rPr>
        <w:t>weapons[</w:t>
      </w:r>
      <w:proofErr w:type="gramEnd"/>
      <w:r w:rsidRPr="00536582">
        <w:rPr>
          <w:sz w:val="16"/>
        </w:rPr>
        <w:t xml:space="preserve">176]. There are already </w:t>
      </w:r>
      <w:r w:rsidRPr="00993C23">
        <w:rPr>
          <w:rStyle w:val="Emphasis"/>
        </w:rPr>
        <w:t>eighteen nuclear reactors</w:t>
      </w:r>
      <w:r w:rsidRPr="00993C23">
        <w:rPr>
          <w:u w:val="single"/>
        </w:rPr>
        <w:t xml:space="preserve"> at the bottom of the ocean</w:t>
      </w:r>
      <w:r w:rsidRPr="00536582">
        <w:rPr>
          <w:sz w:val="16"/>
        </w:rPr>
        <w:t xml:space="preserve">, which Russia dumped between 1958 and 1992 fully loaded with nuclear </w:t>
      </w:r>
      <w:proofErr w:type="gramStart"/>
      <w:r w:rsidRPr="00536582">
        <w:rPr>
          <w:sz w:val="16"/>
        </w:rPr>
        <w:t>fuel[</w:t>
      </w:r>
      <w:proofErr w:type="gramEnd"/>
      <w:r w:rsidRPr="00536582">
        <w:rPr>
          <w:sz w:val="16"/>
        </w:rPr>
        <w:t xml:space="preserve">177]. </w:t>
      </w:r>
      <w:r w:rsidRPr="00993C23">
        <w:rPr>
          <w:u w:val="single"/>
        </w:rPr>
        <w:t xml:space="preserve">These statistics are intended to reveal the sheer scale of the amount of nuclear waste in just the Russian Arctic and the enormity of the task of not only cleaning up this </w:t>
      </w:r>
      <w:proofErr w:type="gramStart"/>
      <w:r w:rsidRPr="00993C23">
        <w:rPr>
          <w:u w:val="single"/>
        </w:rPr>
        <w:t>waste, but</w:t>
      </w:r>
      <w:proofErr w:type="gramEnd"/>
      <w:r w:rsidRPr="00993C23">
        <w:rPr>
          <w:u w:val="single"/>
        </w:rPr>
        <w:t xml:space="preserve"> ensuring that it does not fall into the wrong hands.</w:t>
      </w:r>
    </w:p>
    <w:p w14:paraId="4C6D5E54" w14:textId="77777777" w:rsidR="00027522" w:rsidRPr="00536582" w:rsidRDefault="00027522" w:rsidP="00027522">
      <w:pPr>
        <w:rPr>
          <w:sz w:val="16"/>
        </w:rPr>
      </w:pPr>
      <w:r w:rsidRPr="00536582">
        <w:rPr>
          <w:sz w:val="16"/>
        </w:rPr>
        <w:t xml:space="preserve">Upgrading the security of the nuclear icebreaker fleet fuel storage facilities in Russia has been the subject of international cooperation since 1996. </w:t>
      </w:r>
      <w:r w:rsidRPr="00993C23">
        <w:rPr>
          <w:u w:val="single"/>
        </w:rPr>
        <w:t>Icebreaker fuel is thought to be weapon-grade</w:t>
      </w:r>
      <w:r w:rsidRPr="00536582">
        <w:rPr>
          <w:sz w:val="16"/>
        </w:rPr>
        <w:t xml:space="preserve"> </w:t>
      </w:r>
      <w:proofErr w:type="gramStart"/>
      <w:r w:rsidRPr="00536582">
        <w:rPr>
          <w:sz w:val="16"/>
        </w:rPr>
        <w:t>uranium[</w:t>
      </w:r>
      <w:proofErr w:type="gramEnd"/>
      <w:r w:rsidRPr="00536582">
        <w:rPr>
          <w:sz w:val="16"/>
        </w:rPr>
        <w:t xml:space="preserve">178]. </w:t>
      </w:r>
      <w:proofErr w:type="gramStart"/>
      <w:r w:rsidRPr="00993C23">
        <w:rPr>
          <w:u w:val="single"/>
        </w:rPr>
        <w:t>All of</w:t>
      </w:r>
      <w:proofErr w:type="gramEnd"/>
      <w:r w:rsidRPr="00993C23">
        <w:rPr>
          <w:u w:val="single"/>
        </w:rPr>
        <w:t xml:space="preserve"> the nuclear waste in the Russian Arctic that </w:t>
      </w:r>
      <w:r w:rsidRPr="00993C23">
        <w:rPr>
          <w:rStyle w:val="Emphasis"/>
        </w:rPr>
        <w:t>is not adequately protected</w:t>
      </w:r>
      <w:r w:rsidRPr="00993C23">
        <w:rPr>
          <w:u w:val="single"/>
        </w:rPr>
        <w:t xml:space="preserve"> and </w:t>
      </w:r>
      <w:proofErr w:type="gramStart"/>
      <w:r w:rsidRPr="00993C23">
        <w:rPr>
          <w:u w:val="single"/>
        </w:rPr>
        <w:t>could be could be</w:t>
      </w:r>
      <w:proofErr w:type="gramEnd"/>
      <w:r w:rsidRPr="00993C23">
        <w:rPr>
          <w:u w:val="single"/>
        </w:rPr>
        <w:t xml:space="preserve"> </w:t>
      </w:r>
      <w:r w:rsidRPr="00993C23">
        <w:rPr>
          <w:rStyle w:val="Emphasis"/>
        </w:rPr>
        <w:t>stolen</w:t>
      </w:r>
      <w:r w:rsidRPr="00993C23">
        <w:rPr>
          <w:u w:val="single"/>
        </w:rPr>
        <w:t xml:space="preserve"> and/or directed toward </w:t>
      </w:r>
      <w:r w:rsidRPr="00993C23">
        <w:rPr>
          <w:rStyle w:val="Emphasis"/>
        </w:rPr>
        <w:t xml:space="preserve">extremist </w:t>
      </w:r>
      <w:proofErr w:type="gramStart"/>
      <w:r w:rsidRPr="00993C23">
        <w:rPr>
          <w:rStyle w:val="Emphasis"/>
        </w:rPr>
        <w:t>groups</w:t>
      </w:r>
      <w:r w:rsidRPr="00536582">
        <w:rPr>
          <w:sz w:val="16"/>
        </w:rPr>
        <w:t>[</w:t>
      </w:r>
      <w:proofErr w:type="gramEnd"/>
      <w:r w:rsidRPr="00536582">
        <w:rPr>
          <w:sz w:val="16"/>
        </w:rPr>
        <w:t xml:space="preserve">179]. Experts have indicated while it may not be possible for extremist groups to create a </w:t>
      </w:r>
      <w:proofErr w:type="spellStart"/>
      <w:r w:rsidRPr="00536582">
        <w:rPr>
          <w:sz w:val="16"/>
        </w:rPr>
        <w:t>fully fledged</w:t>
      </w:r>
      <w:proofErr w:type="spellEnd"/>
      <w:r w:rsidRPr="00536582">
        <w:rPr>
          <w:sz w:val="16"/>
        </w:rPr>
        <w:t xml:space="preserve"> nuclear bomb from this material, but that it would be possible to </w:t>
      </w:r>
      <w:r w:rsidRPr="00993C23">
        <w:rPr>
          <w:u w:val="single"/>
        </w:rPr>
        <w:t>create a “</w:t>
      </w:r>
      <w:r w:rsidRPr="00993C23">
        <w:rPr>
          <w:rStyle w:val="Emphasis"/>
        </w:rPr>
        <w:t>dirty bomb</w:t>
      </w:r>
      <w:r w:rsidRPr="00993C23">
        <w:rPr>
          <w:u w:val="single"/>
        </w:rPr>
        <w:t>” that would cause significant loss of life</w:t>
      </w:r>
      <w:r w:rsidRPr="00536582">
        <w:rPr>
          <w:sz w:val="16"/>
        </w:rPr>
        <w:t xml:space="preserve">. The psychological impacts that such an attack would have should not be underestimated [180].  Under United Nations Security Council Resolution 1540 states are obliged to improve the security of their stockpiles and includes provisions to facilitate specialists being deployed to those countries that do not have the infrastructure or experience to deal with their </w:t>
      </w:r>
      <w:proofErr w:type="gramStart"/>
      <w:r w:rsidRPr="00536582">
        <w:rPr>
          <w:sz w:val="16"/>
        </w:rPr>
        <w:t>stockpiles[</w:t>
      </w:r>
      <w:proofErr w:type="gramEnd"/>
      <w:r w:rsidRPr="00536582">
        <w:rPr>
          <w:sz w:val="16"/>
        </w:rPr>
        <w:t>181]. This could form the basis for enhanced cooperation with Russia in securing its nuclear arsenal and nuclear waste in the Arctic.</w:t>
      </w:r>
    </w:p>
    <w:p w14:paraId="1AC8AAF6" w14:textId="77777777" w:rsidR="00027522" w:rsidRPr="00536582" w:rsidRDefault="00027522" w:rsidP="00027522">
      <w:pPr>
        <w:rPr>
          <w:sz w:val="16"/>
        </w:rPr>
      </w:pPr>
      <w:r w:rsidRPr="00536582">
        <w:rPr>
          <w:sz w:val="16"/>
        </w:rPr>
        <w:t xml:space="preserve">Another major problem in this regard is that the number of experts trained in nuclear-related issues is rapidly </w:t>
      </w:r>
      <w:proofErr w:type="gramStart"/>
      <w:r w:rsidRPr="00536582">
        <w:rPr>
          <w:sz w:val="16"/>
        </w:rPr>
        <w:t>diminishing[</w:t>
      </w:r>
      <w:proofErr w:type="gramEnd"/>
      <w:r w:rsidRPr="00536582">
        <w:rPr>
          <w:sz w:val="16"/>
        </w:rPr>
        <w:t xml:space="preserve">182]. This is caused by the changing demographics of the aging workforce and the fact that recruitment has not kept up with the retirement replacement </w:t>
      </w:r>
      <w:proofErr w:type="gramStart"/>
      <w:r w:rsidRPr="00536582">
        <w:rPr>
          <w:sz w:val="16"/>
        </w:rPr>
        <w:t>rates[</w:t>
      </w:r>
      <w:proofErr w:type="gramEnd"/>
      <w:r w:rsidRPr="00536582">
        <w:rPr>
          <w:sz w:val="16"/>
        </w:rPr>
        <w:t xml:space="preserve">183]. The Three Mile Island and Chernobyl incidents made studying in the nuclear-related fields unpopular for a significant amount of </w:t>
      </w:r>
      <w:proofErr w:type="gramStart"/>
      <w:r w:rsidRPr="00536582">
        <w:rPr>
          <w:sz w:val="16"/>
        </w:rPr>
        <w:t>time[</w:t>
      </w:r>
      <w:proofErr w:type="gramEnd"/>
      <w:r w:rsidRPr="00536582">
        <w:rPr>
          <w:sz w:val="16"/>
        </w:rPr>
        <w:t>184]. Evans and Kawaguchi have written that, “it is simply not acceptable or safe that international assurance of non-proliferation is ultimately dependent on a handful of aging experts</w:t>
      </w:r>
      <w:proofErr w:type="gramStart"/>
      <w:r w:rsidRPr="00536582">
        <w:rPr>
          <w:sz w:val="16"/>
        </w:rPr>
        <w:t>…”[</w:t>
      </w:r>
      <w:proofErr w:type="gramEnd"/>
      <w:r w:rsidRPr="00536582">
        <w:rPr>
          <w:sz w:val="16"/>
        </w:rPr>
        <w:t xml:space="preserve">185] </w:t>
      </w:r>
      <w:r w:rsidRPr="00993C23">
        <w:rPr>
          <w:u w:val="single"/>
        </w:rPr>
        <w:t>As part of the NWFZ CBMs, the Arctic states should work together to recruit new nuclear professionals</w:t>
      </w:r>
      <w:r w:rsidRPr="00536582">
        <w:rPr>
          <w:sz w:val="16"/>
        </w:rPr>
        <w:t xml:space="preserve">. This can be facilitated by joint educational programs. Such a program would not only assure that the costs of training are </w:t>
      </w:r>
      <w:proofErr w:type="gramStart"/>
      <w:r w:rsidRPr="00536582">
        <w:rPr>
          <w:sz w:val="16"/>
        </w:rPr>
        <w:t>manageable, but</w:t>
      </w:r>
      <w:proofErr w:type="gramEnd"/>
      <w:r w:rsidRPr="00536582">
        <w:rPr>
          <w:sz w:val="16"/>
        </w:rPr>
        <w:t xml:space="preserve"> will increase confidence because all zonal states will have access to the same nuclear-related information.</w:t>
      </w:r>
    </w:p>
    <w:p w14:paraId="1F536F2B" w14:textId="77777777" w:rsidR="00027522" w:rsidRPr="00536582" w:rsidRDefault="00027522" w:rsidP="00027522">
      <w:pPr>
        <w:rPr>
          <w:sz w:val="16"/>
        </w:rPr>
      </w:pPr>
      <w:r w:rsidRPr="00536582">
        <w:rPr>
          <w:sz w:val="16"/>
        </w:rPr>
        <w:t xml:space="preserve">The enormity of the nuclear waste problem that needs to be dealt with and the deadly consequences of not resolving the issue make it crucial that this issue is resolved. All parties recognize the need to act, but the costs are prohibitive. The simple fact of the matter is that “the Russian Government cannot afford to keep them, but it also cannot afford to dispose of them safely, without international </w:t>
      </w:r>
      <w:proofErr w:type="gramStart"/>
      <w:r w:rsidRPr="00536582">
        <w:rPr>
          <w:sz w:val="16"/>
        </w:rPr>
        <w:t>assistance”[</w:t>
      </w:r>
      <w:proofErr w:type="gramEnd"/>
      <w:r w:rsidRPr="00536582">
        <w:rPr>
          <w:sz w:val="16"/>
        </w:rPr>
        <w:t xml:space="preserve">186]. Consequently, Arctic states should extend technical and financial assistance to Russia to address this issue. This investment will yield positive </w:t>
      </w:r>
      <w:r w:rsidRPr="00536582">
        <w:rPr>
          <w:sz w:val="16"/>
        </w:rPr>
        <w:lastRenderedPageBreak/>
        <w:t xml:space="preserve">results by reducing the threat that the unsecure and untreated nuclear waste causes, while facilitating a positive relationship between Russia and the other Arctic states. For example, Canada and the United States have been working closely with South Korea to create a proliferation-resistant method of recycling spent fuel in what is known as the DUPIC </w:t>
      </w:r>
      <w:proofErr w:type="gramStart"/>
      <w:r w:rsidRPr="00536582">
        <w:rPr>
          <w:sz w:val="16"/>
        </w:rPr>
        <w:t>process[</w:t>
      </w:r>
      <w:proofErr w:type="gramEnd"/>
      <w:r w:rsidRPr="00536582">
        <w:rPr>
          <w:sz w:val="16"/>
        </w:rPr>
        <w:t xml:space="preserve">187]. It is exactly this kind of technology that a NWFZ would facilitate sharing, because </w:t>
      </w:r>
      <w:r w:rsidRPr="00993C23">
        <w:rPr>
          <w:u w:val="single"/>
        </w:rPr>
        <w:t xml:space="preserve">it meets the common objective of ensuring safety through effectively dealing with </w:t>
      </w:r>
      <w:r w:rsidRPr="00993C23">
        <w:rPr>
          <w:rStyle w:val="Emphasis"/>
        </w:rPr>
        <w:t>nuclear waste</w:t>
      </w:r>
      <w:r w:rsidRPr="00993C23">
        <w:rPr>
          <w:u w:val="single"/>
        </w:rPr>
        <w:t xml:space="preserve"> issues</w:t>
      </w:r>
      <w:r w:rsidRPr="00536582">
        <w:rPr>
          <w:sz w:val="16"/>
        </w:rPr>
        <w:t>.</w:t>
      </w:r>
    </w:p>
    <w:p w14:paraId="5EDC8941" w14:textId="77777777" w:rsidR="00027522" w:rsidRDefault="00027522" w:rsidP="00027522"/>
    <w:p w14:paraId="4F406E08" w14:textId="77777777" w:rsidR="00027522" w:rsidRPr="00F47694" w:rsidRDefault="00027522" w:rsidP="00027522">
      <w:pPr>
        <w:pStyle w:val="Heading3"/>
      </w:pPr>
      <w:r>
        <w:lastRenderedPageBreak/>
        <w:t>Link---Disarm</w:t>
      </w:r>
    </w:p>
    <w:p w14:paraId="75C9FBC6" w14:textId="77777777" w:rsidR="00027522" w:rsidRDefault="00027522" w:rsidP="00027522">
      <w:pPr>
        <w:pStyle w:val="Heading4"/>
        <w:rPr>
          <w:rStyle w:val="Style13ptBold"/>
        </w:rPr>
      </w:pPr>
      <w:r w:rsidRPr="009C5882">
        <w:t xml:space="preserve">Disarming </w:t>
      </w:r>
      <w:r w:rsidRPr="00D972D8">
        <w:rPr>
          <w:u w:val="single"/>
        </w:rPr>
        <w:t>triggers</w:t>
      </w:r>
      <w:r w:rsidRPr="009C5882">
        <w:t xml:space="preserve"> proliferation </w:t>
      </w:r>
      <w:r>
        <w:t xml:space="preserve">absent a </w:t>
      </w:r>
      <w:r w:rsidRPr="00D972D8">
        <w:rPr>
          <w:u w:val="single"/>
        </w:rPr>
        <w:t>nuclear umbrella</w:t>
      </w:r>
      <w:r>
        <w:t xml:space="preserve"> and US uniquely key.</w:t>
      </w:r>
    </w:p>
    <w:p w14:paraId="60CCD716" w14:textId="77777777" w:rsidR="00027522" w:rsidRPr="0030013D" w:rsidRDefault="00027522" w:rsidP="00027522">
      <w:r w:rsidRPr="000301B5">
        <w:rPr>
          <w:rStyle w:val="Style13ptBold"/>
        </w:rPr>
        <w:t>Sagan et al 9</w:t>
      </w:r>
      <w:r>
        <w:rPr>
          <w:sz w:val="16"/>
        </w:rPr>
        <w:t xml:space="preserve"> </w:t>
      </w:r>
      <w:r w:rsidRPr="000301B5">
        <w:t xml:space="preserve">[Co-Director and Senior Fellow at the Center for International Security and Cooperation, Caroline S.G. Munro Professor of Political Science, Bass University Fellow in Undergraduate Education at Stanford University, Co-Chair of the American Academy of Arts and Sciences’ Committee on International Security Studies, James M. Acton, Jayantha Dhanapala, Mustafa </w:t>
      </w:r>
      <w:proofErr w:type="spellStart"/>
      <w:r w:rsidRPr="000301B5">
        <w:t>Kibaroglu</w:t>
      </w:r>
      <w:proofErr w:type="spellEnd"/>
      <w:r w:rsidRPr="000301B5">
        <w:t xml:space="preserve">, Harald </w:t>
      </w:r>
      <w:proofErr w:type="spellStart"/>
      <w:r w:rsidRPr="000301B5">
        <w:t>MüLler</w:t>
      </w:r>
      <w:proofErr w:type="spellEnd"/>
      <w:r w:rsidRPr="000301B5">
        <w:t xml:space="preserve">, Yukio Satoh, Mohamed I. Shaker, and Achilles </w:t>
      </w:r>
      <w:proofErr w:type="spellStart"/>
      <w:r w:rsidRPr="000301B5">
        <w:t>Zaluar</w:t>
      </w:r>
      <w:proofErr w:type="spellEnd"/>
      <w:r w:rsidRPr="000301B5">
        <w:t xml:space="preserve">, Fall 2009, "Shared Responsibilities for Nuclear Disarmament: A Global Debate", American Academy of Arts and Sciences, </w:t>
      </w:r>
      <w:r w:rsidRPr="0030013D">
        <w:t>https://www.amacad.org/publication/shared-responsibilities-nuclear-disarmament-global-debate/section/2</w:t>
      </w:r>
      <w:r w:rsidRPr="000301B5">
        <w:t xml:space="preserve">] TDI </w:t>
      </w:r>
      <w:r>
        <w:t>//</w:t>
      </w:r>
      <w:r w:rsidRPr="000301B5">
        <w:t>EW</w:t>
      </w:r>
    </w:p>
    <w:p w14:paraId="2D644015" w14:textId="77777777" w:rsidR="00027522" w:rsidRPr="00E80F2E" w:rsidRDefault="00027522" w:rsidP="00027522">
      <w:pPr>
        <w:rPr>
          <w:sz w:val="16"/>
        </w:rPr>
      </w:pPr>
      <w:r w:rsidRPr="00E80F2E">
        <w:rPr>
          <w:sz w:val="16"/>
        </w:rPr>
        <w:t xml:space="preserve">A third common criticism of the </w:t>
      </w:r>
      <w:r w:rsidRPr="00E80F2E">
        <w:rPr>
          <w:rStyle w:val="StyleUnderline"/>
        </w:rPr>
        <w:t>disarmament goal</w:t>
      </w:r>
      <w:r w:rsidRPr="00E80F2E">
        <w:rPr>
          <w:sz w:val="16"/>
        </w:rPr>
        <w:t xml:space="preserve"> is that </w:t>
      </w:r>
      <w:r w:rsidRPr="00E80F2E">
        <w:rPr>
          <w:rStyle w:val="StyleUnderline"/>
        </w:rPr>
        <w:t xml:space="preserve">nuclear force </w:t>
      </w:r>
      <w:r w:rsidRPr="00E80F2E">
        <w:rPr>
          <w:rStyle w:val="Emphasis"/>
        </w:rPr>
        <w:t>reductions might backfire</w:t>
      </w:r>
      <w:r w:rsidRPr="00E80F2E">
        <w:rPr>
          <w:rStyle w:val="StyleUnderline"/>
        </w:rPr>
        <w:t>, inadvertently encouraging nuclear proliferation</w:t>
      </w:r>
      <w:r w:rsidRPr="00E80F2E">
        <w:rPr>
          <w:sz w:val="16"/>
        </w:rPr>
        <w:t xml:space="preserve">, by </w:t>
      </w:r>
      <w:r w:rsidRPr="00E80F2E">
        <w:rPr>
          <w:rStyle w:val="StyleUnderline"/>
        </w:rPr>
        <w:t xml:space="preserve">undercutting U.S. extended </w:t>
      </w:r>
      <w:r w:rsidRPr="00E80F2E">
        <w:rPr>
          <w:rStyle w:val="Emphasis"/>
        </w:rPr>
        <w:t>deterrent commitments</w:t>
      </w:r>
      <w:r w:rsidRPr="00E80F2E">
        <w:rPr>
          <w:sz w:val="16"/>
        </w:rPr>
        <w:t>. In September 2008, for example, Secretary of Energy Samuel Bodman and Secretary of Defense Robert Gates declared that “</w:t>
      </w:r>
      <w:r w:rsidRPr="00E80F2E">
        <w:rPr>
          <w:rStyle w:val="StyleUnderline"/>
        </w:rPr>
        <w:t>the United States will need to maintain a nuclear force . . . for the foreseeable future</w:t>
      </w:r>
      <w:r w:rsidRPr="00E80F2E">
        <w:rPr>
          <w:sz w:val="16"/>
        </w:rPr>
        <w:t xml:space="preserve">,” basing this position </w:t>
      </w:r>
      <w:r w:rsidRPr="00E80F2E">
        <w:rPr>
          <w:rStyle w:val="StyleUnderline"/>
        </w:rPr>
        <w:t>in part on the need to protect U.S. non-nuclear allies</w:t>
      </w:r>
      <w:r w:rsidRPr="00E80F2E">
        <w:rPr>
          <w:sz w:val="16"/>
        </w:rPr>
        <w:t>:</w:t>
      </w:r>
    </w:p>
    <w:p w14:paraId="79FB3E57" w14:textId="77777777" w:rsidR="00027522" w:rsidRPr="00E80F2E" w:rsidRDefault="00027522" w:rsidP="00027522">
      <w:pPr>
        <w:rPr>
          <w:sz w:val="16"/>
        </w:rPr>
      </w:pPr>
      <w:r w:rsidRPr="00E80F2E">
        <w:rPr>
          <w:sz w:val="16"/>
        </w:rPr>
        <w:t xml:space="preserve">The </w:t>
      </w:r>
      <w:r w:rsidRPr="00E80F2E">
        <w:rPr>
          <w:rStyle w:val="StyleUnderline"/>
        </w:rPr>
        <w:t>role nuclear forces play in</w:t>
      </w:r>
      <w:r w:rsidRPr="00E80F2E">
        <w:rPr>
          <w:sz w:val="16"/>
        </w:rPr>
        <w:t xml:space="preserve"> the </w:t>
      </w:r>
      <w:r w:rsidRPr="00E80F2E">
        <w:rPr>
          <w:rStyle w:val="StyleUnderline"/>
        </w:rPr>
        <w:t>deterrence of attack against allies remains</w:t>
      </w:r>
      <w:r w:rsidRPr="00E80F2E">
        <w:rPr>
          <w:sz w:val="16"/>
        </w:rPr>
        <w:t xml:space="preserve"> an essential </w:t>
      </w:r>
      <w:r w:rsidRPr="00E80F2E">
        <w:rPr>
          <w:rStyle w:val="StyleUnderline"/>
        </w:rPr>
        <w:t>instrument of U.S. nonproliferation policy by</w:t>
      </w:r>
      <w:r w:rsidRPr="00E80F2E">
        <w:rPr>
          <w:sz w:val="16"/>
        </w:rPr>
        <w:t xml:space="preserve"> </w:t>
      </w:r>
      <w:r w:rsidRPr="00E80F2E">
        <w:rPr>
          <w:rStyle w:val="Emphasis"/>
        </w:rPr>
        <w:t>significantly reducing the incentives</w:t>
      </w:r>
      <w:r w:rsidRPr="00E80F2E">
        <w:rPr>
          <w:rStyle w:val="StyleUnderline"/>
        </w:rPr>
        <w:t xml:space="preserve"> for </w:t>
      </w:r>
      <w:proofErr w:type="gramStart"/>
      <w:r w:rsidRPr="00E80F2E">
        <w:rPr>
          <w:rStyle w:val="StyleUnderline"/>
        </w:rPr>
        <w:t>a number of</w:t>
      </w:r>
      <w:proofErr w:type="gramEnd"/>
      <w:r w:rsidRPr="00E80F2E">
        <w:rPr>
          <w:rStyle w:val="StyleUnderline"/>
        </w:rPr>
        <w:t xml:space="preserve"> allied countries to acquire nuclear weapons </w:t>
      </w:r>
      <w:r w:rsidRPr="00E80F2E">
        <w:rPr>
          <w:sz w:val="16"/>
        </w:rPr>
        <w:t>for their own</w:t>
      </w:r>
      <w:proofErr w:type="gramStart"/>
      <w:r w:rsidRPr="00E80F2E">
        <w:rPr>
          <w:sz w:val="16"/>
        </w:rPr>
        <w:t>. . . .</w:t>
      </w:r>
      <w:proofErr w:type="gramEnd"/>
      <w:r w:rsidRPr="00E80F2E">
        <w:rPr>
          <w:rStyle w:val="StyleUnderline"/>
        </w:rPr>
        <w:t xml:space="preserve"> In the absence of this</w:t>
      </w:r>
      <w:r w:rsidRPr="00E80F2E">
        <w:rPr>
          <w:sz w:val="16"/>
        </w:rPr>
        <w:t xml:space="preserve"> “</w:t>
      </w:r>
      <w:r w:rsidRPr="00E80F2E">
        <w:rPr>
          <w:rStyle w:val="StyleUnderline"/>
        </w:rPr>
        <w:t>nuclear umbrella,” some non-nuclear allies</w:t>
      </w:r>
      <w:r w:rsidRPr="00E80F2E">
        <w:rPr>
          <w:sz w:val="16"/>
        </w:rPr>
        <w:t xml:space="preserve"> might </w:t>
      </w:r>
      <w:r w:rsidRPr="00E80F2E">
        <w:rPr>
          <w:rStyle w:val="StyleUnderline"/>
        </w:rPr>
        <w:t xml:space="preserve">perceive a need to develop and deploy their </w:t>
      </w:r>
      <w:r w:rsidRPr="00E80F2E">
        <w:rPr>
          <w:rStyle w:val="Emphasis"/>
        </w:rPr>
        <w:t>own nuclear capability</w:t>
      </w:r>
      <w:r w:rsidRPr="00E80F2E">
        <w:rPr>
          <w:sz w:val="16"/>
        </w:rPr>
        <w:t>.</w:t>
      </w:r>
      <w:hyperlink r:id="rId58" w:anchor="A1.15" w:history="1">
        <w:r w:rsidRPr="00E80F2E">
          <w:rPr>
            <w:rStyle w:val="Hyperlink"/>
          </w:rPr>
          <w:t>15</w:t>
        </w:r>
      </w:hyperlink>
    </w:p>
    <w:p w14:paraId="36939235" w14:textId="77777777" w:rsidR="00027522" w:rsidRPr="00E80F2E" w:rsidRDefault="00027522" w:rsidP="00027522">
      <w:pPr>
        <w:rPr>
          <w:sz w:val="16"/>
        </w:rPr>
      </w:pPr>
      <w:r w:rsidRPr="00E80F2E">
        <w:rPr>
          <w:sz w:val="16"/>
        </w:rPr>
        <w:t>The term “nuclear umbrella,” however, should be deleted from the strategic lexicon used by government officials and scholars alike. It connotes a defensive, passive strategy—as if Japan, South Korea, and NATO countries were protected by some kind of missile defense shield—rather than the threat of retaliation with nuclear weapons against a state that attacks a U.S. ally. Even more importantly, the nuclear umbrella term does not differentiate between two very different kinds of extended deterrence policies: a U.S. commitment to use nuclear weapons first, if necessary, to defend an ally if it is attacked by an enemy who uses conventional forces, biological or chemical weapons, or nuclear weapons; and a more tailored U.S. commitment to use U.S. nuclear weapons in retaliation against only a nuclear attack on an ally. The first form of extended deterrence was the U.S. Cold War policy in NATO and in East Asia and remains largely intact today despite the end of the Cold War.</w:t>
      </w:r>
    </w:p>
    <w:p w14:paraId="565CC5CE" w14:textId="77777777" w:rsidR="00027522" w:rsidRPr="00E80F2E" w:rsidRDefault="00027522" w:rsidP="00027522">
      <w:pPr>
        <w:rPr>
          <w:sz w:val="16"/>
        </w:rPr>
      </w:pPr>
      <w:r w:rsidRPr="00E80F2E">
        <w:rPr>
          <w:sz w:val="16"/>
        </w:rPr>
        <w:t>Adopting the second form of extended deterrence—</w:t>
      </w:r>
      <w:r w:rsidRPr="00E80F2E">
        <w:rPr>
          <w:rStyle w:val="StyleUnderline"/>
        </w:rPr>
        <w:t>maintaining commitments to joint defense</w:t>
      </w:r>
      <w:r w:rsidRPr="00E80F2E">
        <w:rPr>
          <w:sz w:val="16"/>
        </w:rPr>
        <w:t xml:space="preserve"> but limiting the threat of nuclear weapons use to retaliation against nuclear attacks on allies—would </w:t>
      </w:r>
      <w:r w:rsidRPr="00E80F2E">
        <w:rPr>
          <w:rStyle w:val="StyleUnderline"/>
        </w:rPr>
        <w:t>not necessarily lead to the nuclear proliferation cascade that Gates and Bodman seem to fear</w:t>
      </w:r>
      <w:r w:rsidRPr="00E80F2E">
        <w:rPr>
          <w:sz w:val="16"/>
        </w:rPr>
        <w:t xml:space="preserve">. Indeed, a more targeted U.S. nuclear guarantee, if implemented properly after alliance consultation, </w:t>
      </w:r>
      <w:r w:rsidRPr="00E80F2E">
        <w:rPr>
          <w:rStyle w:val="StyleUnderline"/>
        </w:rPr>
        <w:t xml:space="preserve">could have </w:t>
      </w:r>
      <w:proofErr w:type="gramStart"/>
      <w:r w:rsidRPr="00E80F2E">
        <w:rPr>
          <w:rStyle w:val="StyleUnderline"/>
        </w:rPr>
        <w:t>a number of</w:t>
      </w:r>
      <w:proofErr w:type="gramEnd"/>
      <w:r w:rsidRPr="00E80F2E">
        <w:rPr>
          <w:rStyle w:val="StyleUnderline"/>
        </w:rPr>
        <w:t xml:space="preserve"> positive strategic effects</w:t>
      </w:r>
      <w:r w:rsidRPr="00E80F2E">
        <w:rPr>
          <w:sz w:val="16"/>
        </w:rPr>
        <w:t xml:space="preserve">. First, such a change might be welcomed by those allies who continue to value allied conventional military </w:t>
      </w:r>
      <w:proofErr w:type="gramStart"/>
      <w:r w:rsidRPr="00E80F2E">
        <w:rPr>
          <w:sz w:val="16"/>
        </w:rPr>
        <w:t>commitments, but</w:t>
      </w:r>
      <w:proofErr w:type="gramEnd"/>
      <w:r w:rsidRPr="00E80F2E">
        <w:rPr>
          <w:sz w:val="16"/>
        </w:rPr>
        <w:t xml:space="preserve"> feel that first-use nuclear threats encourage nuclear proliferation elsewhere in the world. A more targeted nuclear guarantee would also make U.S. nuclear weapons doctrine consistent with Negative Security Assurances (NSAs)—commitments not to use nuclear weapons against NNWS</w:t>
      </w:r>
      <w:r w:rsidRPr="00E80F2E">
        <w:rPr>
          <w:rStyle w:val="StyleUnderline"/>
        </w:rPr>
        <w:t xml:space="preserve"> </w:t>
      </w:r>
      <w:r w:rsidRPr="00E80F2E">
        <w:rPr>
          <w:sz w:val="16"/>
        </w:rPr>
        <w:t>—which all five NPT-recognized NWS have made at past NPT review conferences and at the UN Security Council in 1995. In addition, abandoning U.S. threats to use nuclear weapons in response to another state using chemical or biological weapons against the United States or our allies could be followed by more credible deterrent threats to respond with devastating conventional military retaliation, and with a commitment to isolate and overthrow any leader who uses outlawed chemical or biological weapons. Finally, limiting the role of U.S. nuclear weapons to deterrence of other states’ use of nuclear weapons would signal strong support for the eventual elimination of all nuclear weapons, for if such a no-first-use nuclear doctrine became universally accepted, the existing NWS could more easily coordinate moving in tandem to lower and equal levels of nuclear weapons on the road to zero.</w:t>
      </w:r>
    </w:p>
    <w:p w14:paraId="401D65C6" w14:textId="77777777" w:rsidR="00027522" w:rsidRPr="00E80F2E" w:rsidRDefault="00027522" w:rsidP="00027522">
      <w:pPr>
        <w:rPr>
          <w:rStyle w:val="StyleUnderline"/>
        </w:rPr>
      </w:pPr>
      <w:r w:rsidRPr="00E80F2E">
        <w:rPr>
          <w:sz w:val="16"/>
        </w:rPr>
        <w:t xml:space="preserve">Such a change in U.S. and other powers’ nuclear doctrine will not be easily accepted by all allies, nor will it be easy to implement within military establishments. </w:t>
      </w:r>
      <w:r w:rsidRPr="00E80F2E">
        <w:rPr>
          <w:rStyle w:val="StyleUnderline"/>
        </w:rPr>
        <w:t>NATO official doctrine,</w:t>
      </w:r>
      <w:r w:rsidRPr="00E80F2E">
        <w:rPr>
          <w:sz w:val="16"/>
        </w:rPr>
        <w:t xml:space="preserve"> for example, which has not been revised since 1999, </w:t>
      </w:r>
      <w:r w:rsidRPr="00E80F2E">
        <w:rPr>
          <w:rStyle w:val="StyleUnderline"/>
        </w:rPr>
        <w:t xml:space="preserve">continues to assert (though it does not prove) that nuclear weapons remain </w:t>
      </w:r>
      <w:r w:rsidRPr="00E80F2E">
        <w:rPr>
          <w:rStyle w:val="Emphasis"/>
        </w:rPr>
        <w:t>critical</w:t>
      </w:r>
      <w:r w:rsidRPr="00E80F2E">
        <w:rPr>
          <w:rStyle w:val="StyleUnderline"/>
        </w:rPr>
        <w:t xml:space="preserve"> for a variety of threat scenarios: “[T]he Alliance’s conventional forces alone </w:t>
      </w:r>
      <w:r w:rsidRPr="00E80F2E">
        <w:rPr>
          <w:rStyle w:val="Emphasis"/>
        </w:rPr>
        <w:t>cannot ensure credible deterrence</w:t>
      </w:r>
      <w:r w:rsidRPr="00E80F2E">
        <w:rPr>
          <w:rStyle w:val="StyleUnderline"/>
        </w:rPr>
        <w:t xml:space="preserve">. Nuclear weapons make a unique contribution in rendering the risks of aggression against the Alliance incalculable and unacceptable. </w:t>
      </w:r>
      <w:r w:rsidRPr="00E80F2E">
        <w:rPr>
          <w:rStyle w:val="StyleUnderline"/>
        </w:rPr>
        <w:lastRenderedPageBreak/>
        <w:t>Thus, they remain essential to preserve peace.</w:t>
      </w:r>
      <w:r w:rsidRPr="00E80F2E">
        <w:rPr>
          <w:sz w:val="16"/>
        </w:rPr>
        <w:t>”</w:t>
      </w:r>
      <w:hyperlink r:id="rId59" w:anchor="A1.16" w:history="1">
        <w:r w:rsidRPr="00E80F2E">
          <w:rPr>
            <w:rStyle w:val="Hyperlink"/>
          </w:rPr>
          <w:t>16</w:t>
        </w:r>
      </w:hyperlink>
      <w:r w:rsidRPr="00E80F2E">
        <w:rPr>
          <w:sz w:val="16"/>
        </w:rPr>
        <w:t xml:space="preserve"> Interest in maintaining an expansive form of extended deterrence remains strong in East Asia as well. Ambassador Yukio Satoh, for example, correctly notes that the Japanese government’s official “Defense Program Outline” states only that “to protect its territory and people against the threat of nuclear weapons, </w:t>
      </w:r>
      <w:r w:rsidRPr="00E80F2E">
        <w:rPr>
          <w:rStyle w:val="StyleUnderline"/>
        </w:rPr>
        <w:t>Japan will continue to rely on the U.S. nuclear deterrent”; but Satoh has also recommended that the United States should now threaten to retaliate with nuclear weapons if North Korea uses chemical or biological weapons in any future conflict.</w:t>
      </w:r>
      <w:hyperlink r:id="rId60" w:anchor="A1.17" w:history="1">
        <w:r w:rsidRPr="00E80F2E">
          <w:rPr>
            <w:rStyle w:val="StyleUnderline"/>
          </w:rPr>
          <w:t>17</w:t>
        </w:r>
      </w:hyperlink>
    </w:p>
    <w:p w14:paraId="42D63306" w14:textId="77777777" w:rsidR="00027522" w:rsidRPr="00E80F2E" w:rsidRDefault="00027522" w:rsidP="00027522">
      <w:pPr>
        <w:rPr>
          <w:rStyle w:val="StyleUnderline"/>
        </w:rPr>
      </w:pPr>
      <w:r w:rsidRPr="00E80F2E">
        <w:rPr>
          <w:sz w:val="16"/>
        </w:rPr>
        <w:t>The major responsibility for reducing the roles and missions that nuclear weapons play in the doctrines of the nuclear powers clearly falls on the governments of those nations. President Obama called for precisely such doctrinal change in his 2009 Prague speech, promising that “to put an end to Cold War thinking, we will reduce the role of nuclear weapons in our national security strategy.” This will require that U.S. politicians and military officers stop leaning on the crutch of nuclear weapons to shore up deterrence, even in situations in which the credibility of such threats is vanishingly thin. During the 2008 U.S. election primary campaign, for example, Senators Hillary Clinton and Christopher Dodd both criticized then Senator Obama for saying that he would not consider using U.S. nuclear weapons to attack al Qaeda targets inside Pakistan (a U.S. ally), arguing, in Clinton’s words, “I don’t believe that any president should make any blanket statements with respect to the use or non-use of nuclear weapons.”</w:t>
      </w:r>
      <w:hyperlink r:id="rId61" w:anchor="A1.18" w:history="1">
        <w:r w:rsidRPr="00E80F2E">
          <w:rPr>
            <w:rStyle w:val="Hyperlink"/>
          </w:rPr>
          <w:t>18 </w:t>
        </w:r>
      </w:hyperlink>
      <w:r w:rsidRPr="00E80F2E">
        <w:rPr>
          <w:sz w:val="16"/>
        </w:rPr>
        <w:t xml:space="preserve">In May 2009, </w:t>
      </w:r>
      <w:r w:rsidRPr="00E80F2E">
        <w:rPr>
          <w:rStyle w:val="StyleUnderline"/>
        </w:rPr>
        <w:t xml:space="preserve">General Kevin Chilton, the commander of the U.S. Strategic Command, took the “all options are on the table” argument to a new level, threatening U.S. nuclear retaliation in response to </w:t>
      </w:r>
      <w:proofErr w:type="spellStart"/>
      <w:r w:rsidRPr="00E80F2E">
        <w:rPr>
          <w:rStyle w:val="StyleUnderline"/>
        </w:rPr>
        <w:t>cyber attacks</w:t>
      </w:r>
      <w:proofErr w:type="spellEnd"/>
      <w:r w:rsidRPr="00E80F2E">
        <w:rPr>
          <w:rStyle w:val="StyleUnderline"/>
        </w:rPr>
        <w:t>: “I think you don’t take any response options off the table from an attack on the United States of America. . . . And I don’t see any reason to treat cyber any differently. I mean, why would we tie the president’s hands?”</w:t>
      </w:r>
      <w:hyperlink r:id="rId62" w:anchor="A1.19" w:history="1">
        <w:r w:rsidRPr="00E80F2E">
          <w:rPr>
            <w:rStyle w:val="StyleUnderline"/>
          </w:rPr>
          <w:t>19</w:t>
        </w:r>
      </w:hyperlink>
    </w:p>
    <w:p w14:paraId="2E703BB5" w14:textId="77777777" w:rsidR="00027522" w:rsidRPr="00E80F2E" w:rsidRDefault="00027522" w:rsidP="00027522">
      <w:pPr>
        <w:rPr>
          <w:sz w:val="16"/>
        </w:rPr>
      </w:pPr>
      <w:r w:rsidRPr="00E80F2E">
        <w:rPr>
          <w:sz w:val="16"/>
        </w:rPr>
        <w:t>While the United States and other NWS should take the first steps to reduce their reliance on nuclear weapons, there is much that NNWS can do to encourage and enable new nuclear doctrines to be adopted, in the spirit of shared responsibilities for nuclear disarmament. First, NNWS that are members of U.S. alliances can stop asking to be reassured about noncredible military options. This is not a new problem. Indeed, although the global strategic context is different, Henry Kissinger alluded to a similar dynamic when he admonished the NATO alliance back in 1979:</w:t>
      </w:r>
    </w:p>
    <w:p w14:paraId="22AF5005" w14:textId="77777777" w:rsidR="00027522" w:rsidRPr="00E80F2E" w:rsidRDefault="00027522" w:rsidP="00027522">
      <w:pPr>
        <w:rPr>
          <w:sz w:val="16"/>
        </w:rPr>
      </w:pPr>
      <w:r w:rsidRPr="00E80F2E">
        <w:rPr>
          <w:sz w:val="16"/>
        </w:rPr>
        <w:t>We must face the fact that it is absurd to base the strategy of the West on the credibility of the threat of mutual suicide</w:t>
      </w:r>
      <w:proofErr w:type="gramStart"/>
      <w:r w:rsidRPr="00E80F2E">
        <w:rPr>
          <w:sz w:val="16"/>
        </w:rPr>
        <w:t>. . . .</w:t>
      </w:r>
      <w:proofErr w:type="gramEnd"/>
      <w:r w:rsidRPr="00E80F2E">
        <w:rPr>
          <w:sz w:val="16"/>
        </w:rPr>
        <w:t xml:space="preserve"> Don’t you Europeans keep asking us to multiply assurances that we cannot possibly mean; and that if we mean them, we should not want to execute; and that if we execute, we’ll destroy civilization. That is our strategic dilemma, into which we have built ourselves by our own theory and by the encouragement of our allies.</w:t>
      </w:r>
      <w:hyperlink r:id="rId63" w:anchor="A1.20" w:history="1">
        <w:r w:rsidRPr="00E80F2E">
          <w:rPr>
            <w:rStyle w:val="Hyperlink"/>
          </w:rPr>
          <w:t>20</w:t>
        </w:r>
      </w:hyperlink>
    </w:p>
    <w:p w14:paraId="3A9D8B4F" w14:textId="77777777" w:rsidR="00027522" w:rsidRPr="00E80F2E" w:rsidRDefault="00027522" w:rsidP="00027522">
      <w:pPr>
        <w:rPr>
          <w:sz w:val="16"/>
        </w:rPr>
      </w:pPr>
      <w:r w:rsidRPr="00E80F2E">
        <w:rPr>
          <w:sz w:val="16"/>
        </w:rPr>
        <w:t xml:space="preserve">Second, it would be helpful if the NNWS that are not members of </w:t>
      </w:r>
      <w:proofErr w:type="spellStart"/>
      <w:r w:rsidRPr="00E80F2E">
        <w:rPr>
          <w:sz w:val="16"/>
        </w:rPr>
        <w:t>U.</w:t>
      </w:r>
      <w:proofErr w:type="gramStart"/>
      <w:r w:rsidRPr="00E80F2E">
        <w:rPr>
          <w:sz w:val="16"/>
        </w:rPr>
        <w:t>S.alliances</w:t>
      </w:r>
      <w:proofErr w:type="spellEnd"/>
      <w:proofErr w:type="gramEnd"/>
      <w:r w:rsidRPr="00E80F2E">
        <w:rPr>
          <w:sz w:val="16"/>
        </w:rPr>
        <w:t xml:space="preserve"> would spend as much time condemning states that are caught violating their commitments not to develop chemical or biological weapons as they do </w:t>
      </w:r>
      <w:proofErr w:type="gramStart"/>
      <w:r w:rsidRPr="00E80F2E">
        <w:rPr>
          <w:sz w:val="16"/>
        </w:rPr>
        <w:t>complaining</w:t>
      </w:r>
      <w:proofErr w:type="gramEnd"/>
      <w:r w:rsidRPr="00E80F2E">
        <w:rPr>
          <w:sz w:val="16"/>
        </w:rPr>
        <w:t xml:space="preserve"> that the NSAs offered at the NPT review conferences should be legally binding. Finally, those U.S. allies that remain concerned about conventional or chemical and biological threats to their national security </w:t>
      </w:r>
      <w:proofErr w:type="spellStart"/>
      <w:r w:rsidRPr="00E80F2E">
        <w:rPr>
          <w:sz w:val="16"/>
        </w:rPr>
        <w:t>should,as</w:t>
      </w:r>
      <w:proofErr w:type="spellEnd"/>
      <w:r w:rsidRPr="00E80F2E">
        <w:rPr>
          <w:sz w:val="16"/>
        </w:rPr>
        <w:t xml:space="preserve"> part of their Article VI disarmament commitment, help to develop the conventional forces and defensive systems that could wean themselves away from excessive reliance on U.S. nuclear weapons for extended deterrence.</w:t>
      </w:r>
      <w:hyperlink r:id="rId64" w:anchor="A1.21" w:history="1">
        <w:r w:rsidRPr="00E80F2E">
          <w:rPr>
            <w:rStyle w:val="Hyperlink"/>
          </w:rPr>
          <w:t>21</w:t>
        </w:r>
      </w:hyperlink>
    </w:p>
    <w:p w14:paraId="48F63814" w14:textId="77777777" w:rsidR="00027522" w:rsidRPr="00E80F2E" w:rsidRDefault="00027522" w:rsidP="00027522">
      <w:pPr>
        <w:rPr>
          <w:rStyle w:val="StyleUnderline"/>
        </w:rPr>
      </w:pPr>
      <w:r w:rsidRPr="00E80F2E">
        <w:rPr>
          <w:sz w:val="16"/>
        </w:rPr>
        <w:t xml:space="preserve">The final argument against nuclear disarmament concerns breakout scenarios and the challenge of enforcement. Harold Brown and John Deutch, for example, have argued that </w:t>
      </w:r>
      <w:r w:rsidRPr="00E80F2E">
        <w:rPr>
          <w:rStyle w:val="StyleUnderline"/>
        </w:rPr>
        <w:t>“[p]</w:t>
      </w:r>
      <w:proofErr w:type="spellStart"/>
      <w:r w:rsidRPr="00E80F2E">
        <w:rPr>
          <w:rStyle w:val="StyleUnderline"/>
        </w:rPr>
        <w:t>roliferating</w:t>
      </w:r>
      <w:proofErr w:type="spellEnd"/>
      <w:r w:rsidRPr="00E80F2E">
        <w:rPr>
          <w:rStyle w:val="StyleUnderline"/>
        </w:rPr>
        <w:t xml:space="preserve"> states, even if they abandoned these devices under resolute international pressure, would still be able to clandestinely retain a few of their existing weapons—or maintain a standby, </w:t>
      </w:r>
      <w:r w:rsidRPr="00E80F2E">
        <w:rPr>
          <w:rStyle w:val="Emphasis"/>
        </w:rPr>
        <w:t>breakout capability</w:t>
      </w:r>
      <w:r w:rsidRPr="00E80F2E">
        <w:rPr>
          <w:rStyle w:val="StyleUnderline"/>
        </w:rPr>
        <w:t xml:space="preserve"> to acquire a few weapons quickly, if needed.”</w:t>
      </w:r>
      <w:hyperlink r:id="rId65" w:anchor="A1.22" w:history="1">
        <w:r w:rsidRPr="00E80F2E">
          <w:rPr>
            <w:rStyle w:val="Hyperlink"/>
          </w:rPr>
          <w:t>22</w:t>
        </w:r>
      </w:hyperlink>
      <w:r w:rsidRPr="00E80F2E">
        <w:rPr>
          <w:sz w:val="16"/>
        </w:rPr>
        <w:t xml:space="preserve"> The breakout problem, however, applies to both new potential proliferators and former NWS that have disarmed in a nuclear-free world. Thomas Schelling and Charles Glaser have made similar arguments about </w:t>
      </w:r>
      <w:r w:rsidRPr="00E80F2E">
        <w:rPr>
          <w:rStyle w:val="StyleUnderline"/>
        </w:rPr>
        <w:t xml:space="preserve">“the instability of small numbers,” fearing nuclear use would be more likely at the final stages of disarmament or after nuclear disarmament occurs, because states would engage in arms races to get nuclear weapons in any subsequent crisis and the winner in any such arms race would use its nuclear weapons with less fear of nuclear </w:t>
      </w:r>
      <w:r w:rsidRPr="00E80F2E">
        <w:rPr>
          <w:rStyle w:val="Emphasis"/>
        </w:rPr>
        <w:t>retaliation</w:t>
      </w:r>
      <w:r w:rsidRPr="00E80F2E">
        <w:rPr>
          <w:rStyle w:val="StyleUnderline"/>
        </w:rPr>
        <w:t>.</w:t>
      </w:r>
      <w:hyperlink r:id="rId66" w:anchor="A1.23" w:history="1">
        <w:r w:rsidRPr="00E80F2E">
          <w:rPr>
            <w:rStyle w:val="StyleUnderline"/>
          </w:rPr>
          <w:t>23</w:t>
        </w:r>
      </w:hyperlink>
    </w:p>
    <w:p w14:paraId="5F4722FA" w14:textId="7983F8E8" w:rsidR="009601B1" w:rsidRDefault="00027522" w:rsidP="009601B1">
      <w:pPr>
        <w:pStyle w:val="Heading3"/>
      </w:pPr>
      <w:r>
        <w:lastRenderedPageBreak/>
        <w:t>Link---</w:t>
      </w:r>
      <w:r w:rsidR="009601B1">
        <w:t>Indo/Pak</w:t>
      </w:r>
    </w:p>
    <w:p w14:paraId="3B71F364" w14:textId="77777777" w:rsidR="009601B1" w:rsidRDefault="009601B1" w:rsidP="009601B1">
      <w:pPr>
        <w:pStyle w:val="Heading4"/>
      </w:pPr>
      <w:r>
        <w:t>Movement of nukes through disarm incentivizes insider movements and terrorist proliferation.</w:t>
      </w:r>
    </w:p>
    <w:p w14:paraId="1D931DD8" w14:textId="77777777" w:rsidR="009601B1" w:rsidRDefault="009601B1" w:rsidP="009601B1">
      <w:r w:rsidRPr="007F345C">
        <w:rPr>
          <w:rStyle w:val="Style13ptBold"/>
        </w:rPr>
        <w:t>Narang 09</w:t>
      </w:r>
      <w:r>
        <w:t xml:space="preserve"> [</w:t>
      </w:r>
      <w:r w:rsidRPr="007F345C">
        <w:t xml:space="preserve">Vipin Narang, 8-13-2009, "Pakistan's nukes are safe. Maybe.", Foreign Policy, </w:t>
      </w:r>
      <w:hyperlink r:id="rId67" w:history="1">
        <w:r w:rsidRPr="008643A6">
          <w:rPr>
            <w:rStyle w:val="Hyperlink"/>
          </w:rPr>
          <w:t>https://foreignpolicy.com/2009/08/13/pakistans-nukes-are-safe-maybe/</w:t>
        </w:r>
      </w:hyperlink>
      <w:r>
        <w:t>] TDI //EW</w:t>
      </w:r>
    </w:p>
    <w:p w14:paraId="2FECAB21" w14:textId="77777777" w:rsidR="009601B1" w:rsidRPr="007F345C" w:rsidRDefault="009601B1" w:rsidP="009601B1">
      <w:pPr>
        <w:rPr>
          <w:u w:val="single"/>
        </w:rPr>
      </w:pPr>
      <w:r w:rsidRPr="00536582">
        <w:rPr>
          <w:sz w:val="16"/>
        </w:rPr>
        <w:t xml:space="preserve">Now, for the potentially bad news. As Gregory, Khan, and Mowatt-Larssen all suggest, the primary risk to the Pakistani Army’s ability to safely secure nuclear assets in its custody would likely be during crisis scenarios — either against India or due to a perceived Western threat to the integrity of Pakistan’s arsenal — that might cause Pakistan to move to a higher state of nuclear readiness. </w:t>
      </w:r>
      <w:r w:rsidRPr="007F345C">
        <w:rPr>
          <w:u w:val="single"/>
        </w:rPr>
        <w:t xml:space="preserve">If the Army feels compelled to rapidly </w:t>
      </w:r>
      <w:r w:rsidRPr="007F345C">
        <w:rPr>
          <w:rStyle w:val="Emphasis"/>
        </w:rPr>
        <w:t>disperse</w:t>
      </w:r>
      <w:r w:rsidRPr="007F345C">
        <w:rPr>
          <w:u w:val="single"/>
        </w:rPr>
        <w:t xml:space="preserve"> or relocate nuclear components and loses the defensive advantage of protecting them in secure fixed locations, </w:t>
      </w:r>
      <w:r w:rsidRPr="007F345C">
        <w:rPr>
          <w:rStyle w:val="Emphasis"/>
        </w:rPr>
        <w:t>insider</w:t>
      </w:r>
      <w:r w:rsidRPr="007F345C">
        <w:rPr>
          <w:u w:val="single"/>
        </w:rPr>
        <w:t xml:space="preserve"> </w:t>
      </w:r>
      <w:r w:rsidRPr="007F345C">
        <w:rPr>
          <w:rStyle w:val="Emphasis"/>
        </w:rPr>
        <w:t>foreknowledge</w:t>
      </w:r>
      <w:r w:rsidRPr="007F345C">
        <w:rPr>
          <w:u w:val="single"/>
        </w:rPr>
        <w:t xml:space="preserve"> of movements and the loss of centralized control could increase the probability of </w:t>
      </w:r>
      <w:r w:rsidRPr="007F345C">
        <w:rPr>
          <w:rStyle w:val="Emphasis"/>
        </w:rPr>
        <w:t>theft</w:t>
      </w:r>
      <w:r w:rsidRPr="007F345C">
        <w:rPr>
          <w:u w:val="single"/>
        </w:rPr>
        <w:t xml:space="preserve"> or </w:t>
      </w:r>
      <w:r w:rsidRPr="007F345C">
        <w:rPr>
          <w:rStyle w:val="Emphasis"/>
        </w:rPr>
        <w:t>loss</w:t>
      </w:r>
      <w:r w:rsidRPr="007F345C">
        <w:rPr>
          <w:u w:val="single"/>
        </w:rPr>
        <w:t>.</w:t>
      </w:r>
    </w:p>
    <w:p w14:paraId="256DEBA7" w14:textId="77777777" w:rsidR="009601B1" w:rsidRPr="00536582" w:rsidRDefault="009601B1" w:rsidP="009601B1">
      <w:pPr>
        <w:rPr>
          <w:sz w:val="16"/>
        </w:rPr>
      </w:pPr>
      <w:r w:rsidRPr="00536582">
        <w:rPr>
          <w:sz w:val="16"/>
        </w:rPr>
        <w:t xml:space="preserve">This threat could be magnified if the Pakistani Army </w:t>
      </w:r>
      <w:r w:rsidRPr="007F345C">
        <w:rPr>
          <w:u w:val="single"/>
        </w:rPr>
        <w:t>assembles warheads before moving them for procedural or technical reasons, thereby removing some</w:t>
      </w:r>
      <w:r w:rsidRPr="00536582">
        <w:rPr>
          <w:sz w:val="16"/>
        </w:rPr>
        <w:t xml:space="preserve"> — if not all — </w:t>
      </w:r>
      <w:r w:rsidRPr="007F345C">
        <w:rPr>
          <w:u w:val="single"/>
        </w:rPr>
        <w:t>safeguards preventing unauthorized or accidental detonation</w:t>
      </w:r>
      <w:r w:rsidRPr="00536582">
        <w:rPr>
          <w:sz w:val="16"/>
        </w:rPr>
        <w:t xml:space="preserve">. There is some ambiguity about the so-called Pak-PALs (Permissive Actions Links, which are basically locks for nuclear warheads) that Kidwai claims Pakistan has developed to prevent unauthorized or accidental use. </w:t>
      </w:r>
      <w:r w:rsidRPr="007F345C">
        <w:rPr>
          <w:u w:val="single"/>
        </w:rPr>
        <w:t>Modern U.S. PALs, for example, are digitally integrated into the firing system of a fully assembled weapon, so developing PALs for disassembled weapons may perhaps involve only rudimentary physical locks to prevent assembly of the weapon without a proper code</w:t>
      </w:r>
      <w:r w:rsidRPr="00536582">
        <w:rPr>
          <w:sz w:val="16"/>
        </w:rPr>
        <w:t xml:space="preserve"> (either </w:t>
      </w:r>
      <w:proofErr w:type="spellStart"/>
      <w:r w:rsidRPr="00536582">
        <w:rPr>
          <w:sz w:val="16"/>
        </w:rPr>
        <w:t>colocated</w:t>
      </w:r>
      <w:proofErr w:type="spellEnd"/>
      <w:r w:rsidRPr="00536582">
        <w:rPr>
          <w:sz w:val="16"/>
        </w:rPr>
        <w:t xml:space="preserve"> with the assets or held centrally) </w:t>
      </w:r>
      <w:r w:rsidRPr="007F345C">
        <w:rPr>
          <w:u w:val="single"/>
        </w:rPr>
        <w:t xml:space="preserve">that are </w:t>
      </w:r>
      <w:r w:rsidRPr="007F345C">
        <w:rPr>
          <w:rStyle w:val="Emphasis"/>
        </w:rPr>
        <w:t>easier to bypass</w:t>
      </w:r>
      <w:r w:rsidRPr="00536582">
        <w:rPr>
          <w:sz w:val="16"/>
        </w:rPr>
        <w:t>.</w:t>
      </w:r>
    </w:p>
    <w:p w14:paraId="04F63745" w14:textId="77777777" w:rsidR="009601B1" w:rsidRPr="00536582" w:rsidRDefault="009601B1" w:rsidP="009601B1">
      <w:pPr>
        <w:rPr>
          <w:sz w:val="16"/>
          <w:szCs w:val="16"/>
        </w:rPr>
      </w:pPr>
      <w:r w:rsidRPr="00536582">
        <w:rPr>
          <w:sz w:val="16"/>
          <w:szCs w:val="16"/>
        </w:rPr>
        <w:t>The removal of already-weak safeguards as Pakistan moves to a higher state of nuclear readiness would be consistent with its nuclear posture of credibly threatening the early first use of nuclear weapons against Indian forces to deter an Indian conventional attack, but it increases safety and security risks.</w:t>
      </w:r>
    </w:p>
    <w:p w14:paraId="74B2FE1F" w14:textId="77777777" w:rsidR="009601B1" w:rsidRPr="00536582" w:rsidRDefault="009601B1" w:rsidP="009601B1">
      <w:pPr>
        <w:rPr>
          <w:sz w:val="16"/>
          <w:szCs w:val="16"/>
        </w:rPr>
      </w:pPr>
      <w:r w:rsidRPr="00536582">
        <w:rPr>
          <w:sz w:val="16"/>
          <w:szCs w:val="16"/>
        </w:rPr>
        <w:t xml:space="preserve">There are some indications, though no clear publicly available evidence, that Pakistan has moved or readied nuclear assets several times, and only in response to external threats: in the 48 hours after 9/11 when General Musharraf feared that the U.S. might attack Pakistan and perhaps during 2002 when Pakistan feared that a major Indian conventional attack was imminent during the Parakram crisis. </w:t>
      </w:r>
      <w:proofErr w:type="gramStart"/>
      <w:r w:rsidRPr="00536582">
        <w:rPr>
          <w:sz w:val="16"/>
          <w:szCs w:val="16"/>
        </w:rPr>
        <w:t>So</w:t>
      </w:r>
      <w:proofErr w:type="gramEnd"/>
      <w:r w:rsidRPr="00536582">
        <w:rPr>
          <w:sz w:val="16"/>
          <w:szCs w:val="16"/>
        </w:rPr>
        <w:t xml:space="preserve"> although crisis scenarios may pose the greatest risk to the Pakistan Army’s ability to securely guard Pakistan’s nuclear weapons, the empirical record suggests that Pakistan has only alerted forces in supreme emergencies when the state’s survival was potentially threatened by external threats, so this threat — while very real — should not be overstated.</w:t>
      </w:r>
    </w:p>
    <w:p w14:paraId="11CBE3F9" w14:textId="77777777" w:rsidR="009601B1" w:rsidRPr="00536582" w:rsidRDefault="009601B1" w:rsidP="009601B1">
      <w:pPr>
        <w:rPr>
          <w:sz w:val="16"/>
          <w:szCs w:val="16"/>
        </w:rPr>
      </w:pPr>
      <w:r w:rsidRPr="00536582">
        <w:rPr>
          <w:sz w:val="16"/>
          <w:szCs w:val="16"/>
        </w:rPr>
        <w:t>Pakistan’s nuclear arsenal is also vulnerable at several points </w:t>
      </w:r>
      <w:r w:rsidRPr="00536582">
        <w:rPr>
          <w:i/>
          <w:iCs/>
          <w:sz w:val="16"/>
          <w:szCs w:val="16"/>
        </w:rPr>
        <w:t>before</w:t>
      </w:r>
      <w:r w:rsidRPr="00536582">
        <w:rPr>
          <w:sz w:val="16"/>
          <w:szCs w:val="16"/>
        </w:rPr>
        <w:t xml:space="preserve"> the Army takes control of assets from the civilian nuclear infrastructure in fixed locations. Thousands of civilian personnel are responsible for the production of Pakistan’s nuclear weapons components. In recent years Pakistan has established a Human Reliability </w:t>
      </w:r>
      <w:proofErr w:type="spellStart"/>
      <w:r w:rsidRPr="00536582">
        <w:rPr>
          <w:sz w:val="16"/>
          <w:szCs w:val="16"/>
        </w:rPr>
        <w:t>Programme</w:t>
      </w:r>
      <w:proofErr w:type="spellEnd"/>
      <w:r w:rsidRPr="00536582">
        <w:rPr>
          <w:sz w:val="16"/>
          <w:szCs w:val="16"/>
        </w:rPr>
        <w:t xml:space="preserve"> (HRP) to regularly monitor civilian nuclear personnel, ensuring that there are no extremists within the system, and has also established a Nuclear Security Action Plan to establish best practices and deal with recovering orphaned radioactive sources (mostly contaminated metals).</w:t>
      </w:r>
    </w:p>
    <w:p w14:paraId="55F592E9" w14:textId="77777777" w:rsidR="009601B1" w:rsidRPr="00536582" w:rsidRDefault="009601B1" w:rsidP="009601B1">
      <w:pPr>
        <w:rPr>
          <w:sz w:val="16"/>
        </w:rPr>
      </w:pPr>
      <w:r w:rsidRPr="00536582">
        <w:rPr>
          <w:sz w:val="16"/>
        </w:rPr>
        <w:t xml:space="preserve">There are a few scenarios that could pose risks to Pakistan’s nuclear weapons, aside from the obvious risks of direct attacks on civilian nuclear installations or radical insiders within the </w:t>
      </w:r>
      <w:r w:rsidRPr="007F345C">
        <w:rPr>
          <w:u w:val="single"/>
        </w:rPr>
        <w:t xml:space="preserve">organization who might </w:t>
      </w:r>
      <w:r w:rsidRPr="007F345C">
        <w:rPr>
          <w:rStyle w:val="Emphasis"/>
        </w:rPr>
        <w:t>transfer nuclear weapons to terrorist organizations</w:t>
      </w:r>
      <w:r w:rsidRPr="007F345C">
        <w:rPr>
          <w:u w:val="single"/>
        </w:rPr>
        <w:t xml:space="preserve"> (e.g. a repeat of the UTN episode or an A.Q. Khan-like figure willing to do business with al Qaeda or the Taliban); security around nuclear installations is robust and tight, though nothing is ever totally impenetrable</w:t>
      </w:r>
      <w:r w:rsidRPr="00536582">
        <w:rPr>
          <w:sz w:val="16"/>
        </w:rPr>
        <w:t>, while the PRP/HRP is tasked with ensuring that the latter scenario does not unfold.  </w:t>
      </w:r>
    </w:p>
    <w:p w14:paraId="4911CB1D" w14:textId="77777777" w:rsidR="009601B1" w:rsidRPr="007F345C" w:rsidRDefault="009601B1" w:rsidP="009601B1">
      <w:pPr>
        <w:rPr>
          <w:u w:val="single"/>
        </w:rPr>
      </w:pPr>
      <w:r w:rsidRPr="00536582">
        <w:rPr>
          <w:sz w:val="16"/>
        </w:rPr>
        <w:t xml:space="preserve">The first risk is the </w:t>
      </w:r>
      <w:r w:rsidRPr="007F345C">
        <w:rPr>
          <w:rStyle w:val="Emphasis"/>
        </w:rPr>
        <w:t>threat of a diversion of fissile</w:t>
      </w:r>
      <w:r w:rsidRPr="007F345C">
        <w:rPr>
          <w:u w:val="single"/>
        </w:rPr>
        <w:t xml:space="preserve"> material at the production stage by one or more Pakistani nuclear scientists</w:t>
      </w:r>
      <w:r w:rsidRPr="00536582">
        <w:rPr>
          <w:sz w:val="16"/>
        </w:rPr>
        <w:t xml:space="preserve">, either at once or slowly over time, with the latter being more difficult to detect. Given the accounting uncertainties in even the world’s most secure nuclear facilities under IAEA safeguards, </w:t>
      </w:r>
      <w:r w:rsidRPr="007F345C">
        <w:rPr>
          <w:u w:val="single"/>
        </w:rPr>
        <w:t>it might be impossible to detect the diversion of a few kilograms of fissile material accumulated over long periods of time, particularly as Pakistan is ramping up production of the weapons-grade material (both plutonium and HEU) needed to make nuclear weapons.</w:t>
      </w:r>
    </w:p>
    <w:p w14:paraId="4AA9E28A" w14:textId="77777777" w:rsidR="009601B1" w:rsidRPr="00536582" w:rsidRDefault="009601B1" w:rsidP="009601B1">
      <w:pPr>
        <w:rPr>
          <w:sz w:val="16"/>
          <w:szCs w:val="16"/>
        </w:rPr>
      </w:pPr>
      <w:r w:rsidRPr="00536582">
        <w:rPr>
          <w:sz w:val="16"/>
          <w:szCs w:val="16"/>
        </w:rPr>
        <w:lastRenderedPageBreak/>
        <w:t>While protection and accounting in Pakistan’s nuclear establishments have reportedly improved since 2001, perhaps partly with U.S. assistance (though much of this remains highly classified and it is not clear how much Pakistan trusts or would accept U.S. assistance), it was considered rudimentary prior to that and it is therefore a daunting task to ensure that 100 percent of Pakistan’s fissile material produced over the past 20 years is accounted for, since accounting uncertainties of just a few tenths of a percent could be sufficient to develop a radiological or nuclear device — and no regulatory authorities may even realize the material is missing.</w:t>
      </w:r>
    </w:p>
    <w:p w14:paraId="72649B27" w14:textId="77777777" w:rsidR="009601B1" w:rsidRPr="00536582" w:rsidRDefault="009601B1" w:rsidP="009601B1">
      <w:pPr>
        <w:rPr>
          <w:sz w:val="16"/>
        </w:rPr>
      </w:pPr>
      <w:r w:rsidRPr="00536582">
        <w:rPr>
          <w:sz w:val="16"/>
        </w:rPr>
        <w:t>The second point of vulnerability is during the transfer of nuclear assets from civilian organizations to Army locations. Mowatt-Larssen writes that Pakistan “transport[s] and deploy[s] weapons clandestinely rather than in convoys that have a stronger, highly visible security profile” which could “</w:t>
      </w:r>
      <w:r w:rsidRPr="007F345C">
        <w:rPr>
          <w:u w:val="single"/>
        </w:rPr>
        <w:t xml:space="preserve">paradoxically … </w:t>
      </w:r>
      <w:r w:rsidRPr="007F345C">
        <w:rPr>
          <w:rStyle w:val="Emphasis"/>
        </w:rPr>
        <w:t>backfire</w:t>
      </w:r>
      <w:r w:rsidRPr="007F345C">
        <w:rPr>
          <w:u w:val="single"/>
        </w:rPr>
        <w:t xml:space="preserve"> in the event a </w:t>
      </w:r>
      <w:r w:rsidRPr="007F345C">
        <w:rPr>
          <w:rStyle w:val="Emphasis"/>
        </w:rPr>
        <w:t>malicious</w:t>
      </w:r>
      <w:r w:rsidRPr="007F345C">
        <w:rPr>
          <w:u w:val="single"/>
        </w:rPr>
        <w:t xml:space="preserve"> </w:t>
      </w:r>
      <w:r w:rsidRPr="007F345C">
        <w:rPr>
          <w:rStyle w:val="Emphasis"/>
        </w:rPr>
        <w:t>insider</w:t>
      </w:r>
      <w:r w:rsidRPr="007F345C">
        <w:rPr>
          <w:u w:val="single"/>
        </w:rPr>
        <w:t xml:space="preserve"> gained access to locations of weapons storage sites, transportation routes, and similar insider information</w:t>
      </w:r>
      <w:r w:rsidRPr="00536582">
        <w:rPr>
          <w:sz w:val="16"/>
        </w:rPr>
        <w:t xml:space="preserve">, especially because more moving parts are involved in assembling weapons when they are being deployed. In such a case, there would be </w:t>
      </w:r>
      <w:r w:rsidRPr="007F345C">
        <w:rPr>
          <w:u w:val="single"/>
        </w:rPr>
        <w:t xml:space="preserve">fewer </w:t>
      </w:r>
      <w:r w:rsidRPr="007F345C">
        <w:rPr>
          <w:rStyle w:val="Emphasis"/>
        </w:rPr>
        <w:t>barriers</w:t>
      </w:r>
      <w:r w:rsidRPr="007F345C">
        <w:rPr>
          <w:u w:val="single"/>
        </w:rPr>
        <w:t xml:space="preserve"> between an outside group and the </w:t>
      </w:r>
      <w:r w:rsidRPr="007F345C">
        <w:rPr>
          <w:rStyle w:val="Emphasis"/>
        </w:rPr>
        <w:t>bomb</w:t>
      </w:r>
      <w:r w:rsidRPr="00536582">
        <w:rPr>
          <w:sz w:val="16"/>
        </w:rPr>
        <w:t>.”</w:t>
      </w:r>
    </w:p>
    <w:p w14:paraId="18A10AE6" w14:textId="77777777" w:rsidR="009601B1" w:rsidRPr="007F345C" w:rsidRDefault="009601B1" w:rsidP="009601B1"/>
    <w:p w14:paraId="752BEA66" w14:textId="1680DD73" w:rsidR="009601B1" w:rsidRDefault="00027522" w:rsidP="009601B1">
      <w:pPr>
        <w:pStyle w:val="Heading3"/>
      </w:pPr>
      <w:r>
        <w:lastRenderedPageBreak/>
        <w:t>Link---</w:t>
      </w:r>
      <w:r w:rsidR="009601B1">
        <w:t>North Korea</w:t>
      </w:r>
    </w:p>
    <w:p w14:paraId="30CC4AE2" w14:textId="77777777" w:rsidR="009601B1" w:rsidRDefault="009601B1" w:rsidP="009601B1"/>
    <w:p w14:paraId="2861954C" w14:textId="77777777" w:rsidR="009601B1" w:rsidRDefault="009601B1" w:rsidP="009601B1">
      <w:pPr>
        <w:pStyle w:val="Heading4"/>
      </w:pPr>
      <w:r>
        <w:t>Disarm</w:t>
      </w:r>
      <w:r w:rsidRPr="00D972D8">
        <w:t xml:space="preserve"> </w:t>
      </w:r>
      <w:r w:rsidRPr="00D972D8">
        <w:rPr>
          <w:u w:val="single"/>
        </w:rPr>
        <w:t>risks</w:t>
      </w:r>
      <w:r w:rsidRPr="00D972D8">
        <w:t xml:space="preserve"> proliferation—</w:t>
      </w:r>
      <w:r w:rsidRPr="00D972D8">
        <w:rPr>
          <w:u w:val="single"/>
        </w:rPr>
        <w:t>loose</w:t>
      </w:r>
      <w:r w:rsidRPr="00D972D8">
        <w:t xml:space="preserve"> nukes, </w:t>
      </w:r>
      <w:r w:rsidRPr="00D972D8">
        <w:rPr>
          <w:u w:val="single"/>
        </w:rPr>
        <w:t>inaccessibility</w:t>
      </w:r>
      <w:r w:rsidRPr="00D972D8">
        <w:t xml:space="preserve">, and defections ensure </w:t>
      </w:r>
      <w:r w:rsidRPr="00D972D8">
        <w:rPr>
          <w:u w:val="single"/>
        </w:rPr>
        <w:t>spread</w:t>
      </w:r>
      <w:r w:rsidRPr="00D972D8">
        <w:t>.</w:t>
      </w:r>
    </w:p>
    <w:p w14:paraId="42A94C3E" w14:textId="77777777" w:rsidR="009601B1" w:rsidRPr="00D972D8" w:rsidRDefault="009601B1" w:rsidP="009601B1">
      <w:r w:rsidRPr="00D972D8">
        <w:rPr>
          <w:rStyle w:val="Style13ptBold"/>
        </w:rPr>
        <w:t>Terry 15</w:t>
      </w:r>
      <w:r>
        <w:t xml:space="preserve"> [</w:t>
      </w:r>
      <w:r w:rsidRPr="00D972D8">
        <w:t xml:space="preserve">Sue Mi Terry, Ph.D. Columbia University </w:t>
      </w:r>
      <w:proofErr w:type="spellStart"/>
      <w:r w:rsidRPr="00D972D8">
        <w:t>Weatherhead</w:t>
      </w:r>
      <w:proofErr w:type="spellEnd"/>
      <w:r w:rsidRPr="00D972D8">
        <w:t xml:space="preserve"> East Asian Institute</w:t>
      </w:r>
      <w:r>
        <w:t>, 2015, “</w:t>
      </w:r>
      <w:r w:rsidRPr="00D972D8">
        <w:t>Korean Unification and the Interests and Roles of Neighboring Countries</w:t>
      </w:r>
      <w:r>
        <w:t xml:space="preserve">”, </w:t>
      </w:r>
      <w:r>
        <w:rPr>
          <w:i/>
          <w:iCs/>
        </w:rPr>
        <w:t>Columbia</w:t>
      </w:r>
      <w:r>
        <w:t xml:space="preserve">, </w:t>
      </w:r>
      <w:hyperlink r:id="rId68" w:history="1">
        <w:r w:rsidRPr="006C6379">
          <w:rPr>
            <w:rStyle w:val="Hyperlink"/>
          </w:rPr>
          <w:t>https://icks.org/wp-content/uploads/2025/03/1482468231_add_file_5.pdf</w:t>
        </w:r>
      </w:hyperlink>
      <w:r>
        <w:t>] TDI //EW</w:t>
      </w:r>
    </w:p>
    <w:p w14:paraId="73DEB2DF" w14:textId="77777777" w:rsidR="009601B1" w:rsidRDefault="009601B1" w:rsidP="009601B1">
      <w:pPr>
        <w:rPr>
          <w:rStyle w:val="StyleUnderline"/>
        </w:rPr>
      </w:pPr>
      <w:r w:rsidRPr="00D972D8">
        <w:rPr>
          <w:sz w:val="16"/>
        </w:rPr>
        <w:t xml:space="preserve">As previously discussed, in the event of instability or a North Korean government collapse leading to unification, </w:t>
      </w:r>
      <w:r w:rsidRPr="00D972D8">
        <w:rPr>
          <w:rStyle w:val="StyleUnderline"/>
        </w:rPr>
        <w:t xml:space="preserve">the </w:t>
      </w:r>
      <w:r w:rsidRPr="00D972D8">
        <w:rPr>
          <w:rStyle w:val="Emphasis"/>
        </w:rPr>
        <w:t>elimination of WMDs</w:t>
      </w:r>
      <w:r w:rsidRPr="00D972D8">
        <w:rPr>
          <w:rStyle w:val="StyleUnderline"/>
        </w:rPr>
        <w:t xml:space="preserve"> would be most challenging. North Korea’s WMD program is </w:t>
      </w:r>
      <w:r w:rsidRPr="00D972D8">
        <w:rPr>
          <w:rStyle w:val="Emphasis"/>
        </w:rPr>
        <w:t>spread across numerous facilities</w:t>
      </w:r>
      <w:r w:rsidRPr="00D972D8">
        <w:rPr>
          <w:rStyle w:val="StyleUnderline"/>
        </w:rPr>
        <w:t xml:space="preserve">, both known and covert, with most of North Korea’s critical known WMD facilities located north of Pyongyang; reaching these facilities would take a great deal of time, because stabilization forces would first need to secure their lines of communication and move northward through the mountainous northern region with its extremely </w:t>
      </w:r>
      <w:r w:rsidRPr="00D972D8">
        <w:rPr>
          <w:rStyle w:val="Emphasis"/>
        </w:rPr>
        <w:t>poor road networks</w:t>
      </w:r>
      <w:r w:rsidRPr="00D972D8">
        <w:rPr>
          <w:sz w:val="16"/>
        </w:rPr>
        <w:t xml:space="preserve">. As difficult as this may be to accept, foreign leaders may have to wait weeks or even months before stabilization forces could secure and inspect most North Korean WMD facilities. One study done by Bruce W. Bennett and Jennifer Lind estimated that some 3,000 to 10,000 ground forces personnel would be required to find, secure, and eliminate North Korean WMD when facing even negligible resistance.14 </w:t>
      </w:r>
      <w:r w:rsidRPr="00D972D8">
        <w:rPr>
          <w:rStyle w:val="StyleUnderline"/>
        </w:rPr>
        <w:t xml:space="preserve">It may be quite possible that South Korean and U.S. forces would face opposition at many of the 200 or so WMD sites, therefore requiring a commitment of roughly a </w:t>
      </w:r>
      <w:r w:rsidRPr="00D972D8">
        <w:rPr>
          <w:rStyle w:val="Emphasis"/>
        </w:rPr>
        <w:t>maneuver battalion</w:t>
      </w:r>
      <w:r w:rsidRPr="00D972D8">
        <w:rPr>
          <w:sz w:val="16"/>
        </w:rPr>
        <w:t xml:space="preserve"> (i.e., around 1,000 soldiers) to secure each site until the weapons can either be consolidated with other stocks or eliminated on site (safety would be also a concern). Also compounding the WMD problem is that following a North Korean state collapse</w:t>
      </w:r>
      <w:r w:rsidRPr="00D972D8">
        <w:t xml:space="preserve">, </w:t>
      </w:r>
      <w:r w:rsidRPr="00D972D8">
        <w:rPr>
          <w:u w:val="single"/>
        </w:rPr>
        <w:t>in the period of even a couple of weeks, any weapons and fissile materials</w:t>
      </w:r>
      <w:r w:rsidRPr="00D972D8">
        <w:rPr>
          <w:rStyle w:val="StyleUnderline"/>
        </w:rPr>
        <w:t xml:space="preserve"> could be </w:t>
      </w:r>
      <w:r w:rsidRPr="00D972D8">
        <w:rPr>
          <w:rStyle w:val="Emphasis"/>
        </w:rPr>
        <w:t>removed</w:t>
      </w:r>
      <w:r w:rsidRPr="00D972D8">
        <w:rPr>
          <w:rStyle w:val="StyleUnderline"/>
        </w:rPr>
        <w:t xml:space="preserve"> from the country.</w:t>
      </w:r>
      <w:r w:rsidRPr="00D972D8">
        <w:rPr>
          <w:sz w:val="16"/>
        </w:rPr>
        <w:t xml:space="preserve"> </w:t>
      </w:r>
      <w:r w:rsidRPr="00D972D8">
        <w:rPr>
          <w:rStyle w:val="StyleUnderline"/>
        </w:rPr>
        <w:t>North Korean scientists and engineers</w:t>
      </w:r>
      <w:r w:rsidRPr="00D972D8">
        <w:rPr>
          <w:sz w:val="16"/>
        </w:rPr>
        <w:t xml:space="preserve"> who would be worried about food, money, and safety </w:t>
      </w:r>
      <w:r w:rsidRPr="00D972D8">
        <w:rPr>
          <w:rStyle w:val="StyleUnderline"/>
        </w:rPr>
        <w:t xml:space="preserve">could also be </w:t>
      </w:r>
      <w:r w:rsidRPr="00D972D8">
        <w:rPr>
          <w:rStyle w:val="Emphasis"/>
        </w:rPr>
        <w:t>lured</w:t>
      </w:r>
      <w:r w:rsidRPr="00D972D8">
        <w:rPr>
          <w:rStyle w:val="StyleUnderline"/>
        </w:rPr>
        <w:t xml:space="preserve"> by </w:t>
      </w:r>
      <w:r w:rsidRPr="00D972D8">
        <w:rPr>
          <w:rStyle w:val="Emphasis"/>
        </w:rPr>
        <w:t>opportunities</w:t>
      </w:r>
      <w:r w:rsidRPr="00D972D8">
        <w:rPr>
          <w:rStyle w:val="StyleUnderline"/>
        </w:rPr>
        <w:t xml:space="preserve"> abroad to sell their WMD knowledge to </w:t>
      </w:r>
      <w:r w:rsidRPr="00D972D8">
        <w:rPr>
          <w:rStyle w:val="Emphasis"/>
        </w:rPr>
        <w:t>terrorist organizations</w:t>
      </w:r>
      <w:r w:rsidRPr="00D972D8">
        <w:rPr>
          <w:rStyle w:val="StyleUnderline"/>
        </w:rPr>
        <w:t xml:space="preserve"> or </w:t>
      </w:r>
      <w:r w:rsidRPr="00D972D8">
        <w:rPr>
          <w:rStyle w:val="Emphasis"/>
        </w:rPr>
        <w:t>countries</w:t>
      </w:r>
      <w:r w:rsidRPr="00D972D8">
        <w:rPr>
          <w:rStyle w:val="StyleUnderline"/>
        </w:rPr>
        <w:t xml:space="preserve"> seeking to develop their own nuclear and other weapons.</w:t>
      </w:r>
    </w:p>
    <w:p w14:paraId="418118BC" w14:textId="77777777" w:rsidR="009601B1" w:rsidRDefault="009601B1" w:rsidP="009601B1">
      <w:pPr>
        <w:pStyle w:val="Heading4"/>
        <w:rPr>
          <w:lang w:eastAsia="zh-CN"/>
        </w:rPr>
      </w:pPr>
      <w:r>
        <w:rPr>
          <w:lang w:eastAsia="zh-CN"/>
        </w:rPr>
        <w:t xml:space="preserve">If forced to </w:t>
      </w:r>
      <w:r w:rsidRPr="00BB03C8">
        <w:rPr>
          <w:u w:val="single"/>
          <w:lang w:eastAsia="zh-CN"/>
        </w:rPr>
        <w:t>disarm</w:t>
      </w:r>
      <w:r>
        <w:rPr>
          <w:lang w:eastAsia="zh-CN"/>
        </w:rPr>
        <w:t xml:space="preserve">, North Korea will sell nukes to </w:t>
      </w:r>
      <w:r w:rsidRPr="00BB03C8">
        <w:rPr>
          <w:u w:val="single"/>
          <w:lang w:eastAsia="zh-CN"/>
        </w:rPr>
        <w:t>terrorist</w:t>
      </w:r>
      <w:r>
        <w:rPr>
          <w:lang w:eastAsia="zh-CN"/>
        </w:rPr>
        <w:t xml:space="preserve"> groups.</w:t>
      </w:r>
    </w:p>
    <w:p w14:paraId="109ECA94" w14:textId="77777777" w:rsidR="009601B1" w:rsidRPr="00BB03C8" w:rsidRDefault="009601B1" w:rsidP="009601B1">
      <w:pPr>
        <w:rPr>
          <w:rStyle w:val="Style13ptBold"/>
          <w:szCs w:val="20"/>
        </w:rPr>
      </w:pPr>
      <w:r w:rsidRPr="00BB03C8">
        <w:rPr>
          <w:b/>
          <w:bCs/>
          <w:sz w:val="26"/>
          <w:szCs w:val="26"/>
        </w:rPr>
        <w:t xml:space="preserve">Miller </w:t>
      </w:r>
      <w:r>
        <w:rPr>
          <w:b/>
          <w:bCs/>
          <w:sz w:val="26"/>
          <w:szCs w:val="26"/>
        </w:rPr>
        <w:t xml:space="preserve">&amp; Park </w:t>
      </w:r>
      <w:r w:rsidRPr="00BB03C8">
        <w:rPr>
          <w:b/>
          <w:bCs/>
          <w:sz w:val="26"/>
          <w:szCs w:val="26"/>
        </w:rPr>
        <w:t>16</w:t>
      </w:r>
      <w:r>
        <w:rPr>
          <w:sz w:val="28"/>
          <w:szCs w:val="28"/>
        </w:rPr>
        <w:t xml:space="preserve"> </w:t>
      </w:r>
      <w:r w:rsidRPr="00D972D8">
        <w:t>[Jonathan Berkshire Miller</w:t>
      </w:r>
      <w:r>
        <w:t xml:space="preserve">: </w:t>
      </w:r>
      <w:r w:rsidRPr="00D972D8">
        <w:t xml:space="preserve">Tokyo-based security and </w:t>
      </w:r>
      <w:proofErr w:type="spellStart"/>
      <w:r w:rsidRPr="00D972D8">
        <w:t>defence</w:t>
      </w:r>
      <w:proofErr w:type="spellEnd"/>
      <w:r w:rsidRPr="00D972D8">
        <w:t xml:space="preserve"> analyst on the Asia Pacific region at The Diplomat, June Park is a Postdoctoral Fellow at the Centre on Asia &amp; </w:t>
      </w:r>
      <w:proofErr w:type="spellStart"/>
      <w:r w:rsidRPr="00D972D8">
        <w:t>Globalisation</w:t>
      </w:r>
      <w:proofErr w:type="spellEnd"/>
      <w:r w:rsidRPr="00D972D8">
        <w:t xml:space="preserve"> of the Lee Kuan Yew School of Public Policy at the National University of Singapore. , “Is North Korea’s nuclear tech for sale?”, 3 November 2016, Easy Asia Forum, https://eastasiaforum.org/2016/11/03/is-north-koreas-nuclear-tech-for-sale/] TDI AS</w:t>
      </w:r>
    </w:p>
    <w:p w14:paraId="36CE40EB" w14:textId="77777777" w:rsidR="009601B1" w:rsidRPr="007A0A0D" w:rsidRDefault="009601B1" w:rsidP="009601B1">
      <w:pPr>
        <w:rPr>
          <w:sz w:val="16"/>
          <w:lang w:eastAsia="zh-CN"/>
        </w:rPr>
      </w:pPr>
      <w:r w:rsidRPr="007A0A0D">
        <w:rPr>
          <w:sz w:val="16"/>
          <w:lang w:eastAsia="zh-CN"/>
        </w:rPr>
        <w:t>This test is estimated to have been at a yield of 25–30 kilotons — significantly larger than previous tests.</w:t>
      </w:r>
    </w:p>
    <w:p w14:paraId="219D5735" w14:textId="77777777" w:rsidR="009601B1" w:rsidRPr="007A0A0D" w:rsidRDefault="009601B1" w:rsidP="009601B1">
      <w:pPr>
        <w:rPr>
          <w:sz w:val="16"/>
          <w:lang w:eastAsia="zh-CN"/>
        </w:rPr>
      </w:pPr>
      <w:r w:rsidRPr="007A0A0D">
        <w:rPr>
          <w:sz w:val="16"/>
          <w:lang w:eastAsia="zh-CN"/>
        </w:rPr>
        <w:t>While the magnitude of the test alarmed some US policymakers, Washington’s foreign policy remains focused on the Middle East. Similarly, North Korea’s subsequent missile tests that ended in failure on 15 and 20 October gained little attention.</w:t>
      </w:r>
    </w:p>
    <w:p w14:paraId="2C274BF2" w14:textId="77777777" w:rsidR="009601B1" w:rsidRPr="007A0A0D" w:rsidRDefault="009601B1" w:rsidP="009601B1">
      <w:pPr>
        <w:rPr>
          <w:sz w:val="16"/>
          <w:lang w:eastAsia="zh-CN"/>
        </w:rPr>
      </w:pPr>
      <w:r w:rsidRPr="007A0A0D">
        <w:rPr>
          <w:sz w:val="16"/>
          <w:lang w:eastAsia="zh-CN"/>
        </w:rPr>
        <w:t xml:space="preserve">There appears to be a de facto acceptance by some in the Obama administration that North Korea will not agree to </w:t>
      </w:r>
      <w:proofErr w:type="spellStart"/>
      <w:r w:rsidRPr="007A0A0D">
        <w:rPr>
          <w:sz w:val="16"/>
          <w:lang w:eastAsia="zh-CN"/>
        </w:rPr>
        <w:t>denuclearise</w:t>
      </w:r>
      <w:proofErr w:type="spellEnd"/>
      <w:r w:rsidRPr="007A0A0D">
        <w:rPr>
          <w:sz w:val="16"/>
          <w:lang w:eastAsia="zh-CN"/>
        </w:rPr>
        <w:t xml:space="preserve"> — regardless of the concessions. Earlier this month, Obama’s top intelligence chief, James Clapper, remarked at an event hosted by the Council on Foreign Relations that ‘the notion of getting the North Koreans to </w:t>
      </w:r>
      <w:proofErr w:type="spellStart"/>
      <w:r w:rsidRPr="007A0A0D">
        <w:rPr>
          <w:sz w:val="16"/>
          <w:lang w:eastAsia="zh-CN"/>
        </w:rPr>
        <w:t>denuclearise</w:t>
      </w:r>
      <w:proofErr w:type="spellEnd"/>
      <w:r w:rsidRPr="007A0A0D">
        <w:rPr>
          <w:sz w:val="16"/>
          <w:lang w:eastAsia="zh-CN"/>
        </w:rPr>
        <w:t xml:space="preserve"> is probably a lost cause’. Despite Clapper’s remarks, the Obama administration </w:t>
      </w:r>
      <w:proofErr w:type="gramStart"/>
      <w:r w:rsidRPr="007A0A0D">
        <w:rPr>
          <w:sz w:val="16"/>
          <w:lang w:eastAsia="zh-CN"/>
        </w:rPr>
        <w:t>as a whole continues</w:t>
      </w:r>
      <w:proofErr w:type="gramEnd"/>
      <w:r w:rsidRPr="007A0A0D">
        <w:rPr>
          <w:sz w:val="16"/>
          <w:lang w:eastAsia="zh-CN"/>
        </w:rPr>
        <w:t xml:space="preserve"> to insist that a nuclear North Korea is not an option regardless of their unwillingness to disarm.</w:t>
      </w:r>
    </w:p>
    <w:p w14:paraId="7A994586" w14:textId="77777777" w:rsidR="009601B1" w:rsidRPr="007A0A0D" w:rsidRDefault="009601B1" w:rsidP="009601B1">
      <w:pPr>
        <w:rPr>
          <w:sz w:val="16"/>
          <w:lang w:eastAsia="zh-CN"/>
        </w:rPr>
      </w:pPr>
      <w:r w:rsidRPr="007A0A0D">
        <w:rPr>
          <w:sz w:val="16"/>
          <w:lang w:eastAsia="zh-CN"/>
        </w:rPr>
        <w:t xml:space="preserve">Meanwhile, </w:t>
      </w:r>
      <w:r w:rsidRPr="007A0A0D">
        <w:rPr>
          <w:u w:val="single"/>
          <w:lang w:eastAsia="zh-CN"/>
        </w:rPr>
        <w:t xml:space="preserve">concerns remain about the possible </w:t>
      </w:r>
      <w:r w:rsidRPr="007A0A0D">
        <w:rPr>
          <w:rStyle w:val="Emphasis"/>
          <w:lang w:eastAsia="zh-CN"/>
        </w:rPr>
        <w:t>transfer</w:t>
      </w:r>
      <w:r w:rsidRPr="007A0A0D">
        <w:rPr>
          <w:u w:val="single"/>
          <w:lang w:eastAsia="zh-CN"/>
        </w:rPr>
        <w:t xml:space="preserve"> of North Korea’s </w:t>
      </w:r>
      <w:r w:rsidRPr="007A0A0D">
        <w:rPr>
          <w:rStyle w:val="Emphasis"/>
          <w:lang w:eastAsia="zh-CN"/>
        </w:rPr>
        <w:t>nuclear</w:t>
      </w:r>
      <w:r w:rsidRPr="007A0A0D">
        <w:rPr>
          <w:u w:val="single"/>
          <w:lang w:eastAsia="zh-CN"/>
        </w:rPr>
        <w:t xml:space="preserve"> technology and knowledge to</w:t>
      </w:r>
      <w:r w:rsidRPr="007A0A0D">
        <w:rPr>
          <w:b/>
          <w:bCs/>
          <w:u w:val="single"/>
          <w:lang w:eastAsia="zh-CN"/>
        </w:rPr>
        <w:t xml:space="preserve"> </w:t>
      </w:r>
      <w:r w:rsidRPr="007A0A0D">
        <w:rPr>
          <w:rStyle w:val="Emphasis"/>
          <w:lang w:eastAsia="zh-CN"/>
        </w:rPr>
        <w:t>non-state actors</w:t>
      </w:r>
      <w:r w:rsidRPr="007A0A0D">
        <w:rPr>
          <w:sz w:val="16"/>
          <w:lang w:eastAsia="zh-CN"/>
        </w:rPr>
        <w:t xml:space="preserve">. Hillary Clinton considers their ‘quest for a nuclear weapon’ a grave threat because </w:t>
      </w:r>
      <w:r w:rsidRPr="007A0A0D">
        <w:rPr>
          <w:u w:val="single"/>
          <w:lang w:eastAsia="zh-CN"/>
        </w:rPr>
        <w:t xml:space="preserve">‘the greatest threat of all would be </w:t>
      </w:r>
      <w:r w:rsidRPr="007A0A0D">
        <w:rPr>
          <w:rStyle w:val="Emphasis"/>
          <w:lang w:eastAsia="zh-CN"/>
        </w:rPr>
        <w:t>terrorists</w:t>
      </w:r>
      <w:r w:rsidRPr="007A0A0D">
        <w:rPr>
          <w:u w:val="single"/>
          <w:lang w:eastAsia="zh-CN"/>
        </w:rPr>
        <w:t xml:space="preserve"> getting their hands on loose nuclear material’</w:t>
      </w:r>
      <w:r w:rsidRPr="007A0A0D">
        <w:rPr>
          <w:sz w:val="16"/>
          <w:lang w:eastAsia="zh-CN"/>
        </w:rPr>
        <w:t>. So how likely is North Korea to engage in a nuclear arms sale with a terrorist group?</w:t>
      </w:r>
    </w:p>
    <w:p w14:paraId="650D11E0" w14:textId="77777777" w:rsidR="009601B1" w:rsidRPr="007A0A0D" w:rsidRDefault="009601B1" w:rsidP="009601B1">
      <w:pPr>
        <w:rPr>
          <w:u w:val="single"/>
          <w:lang w:eastAsia="zh-CN"/>
        </w:rPr>
      </w:pPr>
      <w:r w:rsidRPr="007A0A0D">
        <w:rPr>
          <w:sz w:val="16"/>
          <w:lang w:eastAsia="zh-CN"/>
        </w:rPr>
        <w:lastRenderedPageBreak/>
        <w:t xml:space="preserve">Up until this point, proliferation of North Korea’s weapons of mass destruction seemed to be restricted to sovereign states. But this has not stopped </w:t>
      </w:r>
      <w:r w:rsidRPr="007A0A0D">
        <w:rPr>
          <w:u w:val="single"/>
          <w:lang w:eastAsia="zh-CN"/>
        </w:rPr>
        <w:t>apprehension from some in the intelligence community — spurred by Pyongyang’s </w:t>
      </w:r>
      <w:r w:rsidRPr="007A0A0D">
        <w:rPr>
          <w:rStyle w:val="Emphasis"/>
          <w:lang w:eastAsia="zh-CN"/>
        </w:rPr>
        <w:t>connections</w:t>
      </w:r>
      <w:r w:rsidRPr="007A0A0D">
        <w:rPr>
          <w:u w:val="single"/>
          <w:lang w:eastAsia="zh-CN"/>
        </w:rPr>
        <w:t xml:space="preserve"> to Libya’s Gaddafi regime and ties to Syria’s failed nuclear weapons program.</w:t>
      </w:r>
    </w:p>
    <w:p w14:paraId="4173A34E" w14:textId="77777777" w:rsidR="009601B1" w:rsidRPr="007A0A0D" w:rsidRDefault="009601B1" w:rsidP="009601B1">
      <w:pPr>
        <w:rPr>
          <w:sz w:val="16"/>
          <w:lang w:eastAsia="zh-CN"/>
        </w:rPr>
      </w:pPr>
      <w:r w:rsidRPr="007A0A0D">
        <w:rPr>
          <w:sz w:val="16"/>
          <w:lang w:eastAsia="zh-CN"/>
        </w:rPr>
        <w:t xml:space="preserve">Over the years North Korea has created a web of foreign connections to peddle its missiles and components. </w:t>
      </w:r>
      <w:r w:rsidRPr="007A0A0D">
        <w:rPr>
          <w:u w:val="single"/>
          <w:lang w:eastAsia="zh-CN"/>
        </w:rPr>
        <w:t xml:space="preserve">As talks on </w:t>
      </w:r>
      <w:proofErr w:type="spellStart"/>
      <w:r w:rsidRPr="007A0A0D">
        <w:rPr>
          <w:rStyle w:val="Emphasis"/>
          <w:lang w:eastAsia="zh-CN"/>
        </w:rPr>
        <w:t>denuclearisation</w:t>
      </w:r>
      <w:proofErr w:type="spellEnd"/>
      <w:r w:rsidRPr="007A0A0D">
        <w:rPr>
          <w:u w:val="single"/>
          <w:lang w:eastAsia="zh-CN"/>
        </w:rPr>
        <w:t xml:space="preserve"> remain</w:t>
      </w:r>
      <w:r w:rsidRPr="007A0A0D">
        <w:rPr>
          <w:sz w:val="16"/>
          <w:lang w:eastAsia="zh-CN"/>
        </w:rPr>
        <w:t xml:space="preserve"> non-existent and foreign sanctions against the regime tighten, there are </w:t>
      </w:r>
      <w:r w:rsidRPr="007A0A0D">
        <w:rPr>
          <w:u w:val="single"/>
          <w:lang w:eastAsia="zh-CN"/>
        </w:rPr>
        <w:t xml:space="preserve">startling concerns that a cash-strapped Pyongyang may resort to dealing with its finances through the black-market with terrorist groups or </w:t>
      </w:r>
      <w:proofErr w:type="spellStart"/>
      <w:r w:rsidRPr="007A0A0D">
        <w:rPr>
          <w:u w:val="single"/>
          <w:lang w:eastAsia="zh-CN"/>
        </w:rPr>
        <w:t>organised</w:t>
      </w:r>
      <w:proofErr w:type="spellEnd"/>
      <w:r w:rsidRPr="007A0A0D">
        <w:rPr>
          <w:u w:val="single"/>
          <w:lang w:eastAsia="zh-CN"/>
        </w:rPr>
        <w:t xml:space="preserve"> crime syndicates.</w:t>
      </w:r>
    </w:p>
    <w:p w14:paraId="0C4CB484" w14:textId="77777777" w:rsidR="009601B1" w:rsidRPr="007A0A0D" w:rsidRDefault="009601B1" w:rsidP="009601B1">
      <w:pPr>
        <w:rPr>
          <w:sz w:val="16"/>
          <w:lang w:eastAsia="zh-CN"/>
        </w:rPr>
      </w:pPr>
      <w:r w:rsidRPr="007A0A0D">
        <w:rPr>
          <w:sz w:val="16"/>
          <w:lang w:eastAsia="zh-CN"/>
        </w:rPr>
        <w:t xml:space="preserve">While the threat may seem fanciful — even for a state as repugnant to international rules as North Korea — </w:t>
      </w:r>
      <w:r w:rsidRPr="007A0A0D">
        <w:rPr>
          <w:u w:val="single"/>
          <w:lang w:eastAsia="zh-CN"/>
        </w:rPr>
        <w:t>the risks are real</w:t>
      </w:r>
      <w:r w:rsidRPr="007A0A0D">
        <w:rPr>
          <w:sz w:val="16"/>
          <w:lang w:eastAsia="zh-CN"/>
        </w:rPr>
        <w:t xml:space="preserve">. The official and unofficial transfer of nuclear technology has always been a method of global outreach for North Korea. </w:t>
      </w:r>
      <w:r w:rsidRPr="007A0A0D">
        <w:rPr>
          <w:u w:val="single"/>
          <w:lang w:eastAsia="zh-CN"/>
        </w:rPr>
        <w:t>Nuclear proliferation to non-state actors is a viable option for this regime when it feels threatened</w:t>
      </w:r>
      <w:r w:rsidRPr="007A0A0D">
        <w:rPr>
          <w:sz w:val="16"/>
          <w:lang w:eastAsia="zh-CN"/>
        </w:rPr>
        <w:t>, economically cornered and politically unstable. Pyongyang is strapped for funds despite China’s less than ideal compliance of UN sanctions — which has kept the little trade they have alive and enabled the state to continue to obtain materials and funds for missile tests.</w:t>
      </w:r>
    </w:p>
    <w:p w14:paraId="75B5E2DF" w14:textId="77777777" w:rsidR="009601B1" w:rsidRPr="007A0A0D" w:rsidRDefault="009601B1" w:rsidP="009601B1">
      <w:pPr>
        <w:rPr>
          <w:u w:val="single"/>
          <w:lang w:eastAsia="zh-CN"/>
        </w:rPr>
      </w:pPr>
      <w:r w:rsidRPr="007A0A0D">
        <w:rPr>
          <w:sz w:val="16"/>
          <w:lang w:eastAsia="zh-CN"/>
        </w:rPr>
        <w:t xml:space="preserve">As tougher sanctions are imposed, </w:t>
      </w:r>
      <w:r w:rsidRPr="007A0A0D">
        <w:rPr>
          <w:u w:val="single"/>
          <w:lang w:eastAsia="zh-CN"/>
        </w:rPr>
        <w:t xml:space="preserve">North Korea will be </w:t>
      </w:r>
      <w:r w:rsidRPr="007A0A0D">
        <w:rPr>
          <w:rStyle w:val="Emphasis"/>
          <w:lang w:eastAsia="zh-CN"/>
        </w:rPr>
        <w:t>pressured</w:t>
      </w:r>
      <w:r w:rsidRPr="007A0A0D">
        <w:rPr>
          <w:u w:val="single"/>
          <w:lang w:eastAsia="zh-CN"/>
        </w:rPr>
        <w:t xml:space="preserve"> into securing funds via alternative channels. When the state’s cash flows and resources dry up, </w:t>
      </w:r>
      <w:r w:rsidRPr="007A0A0D">
        <w:rPr>
          <w:rStyle w:val="Emphasis"/>
          <w:lang w:eastAsia="zh-CN"/>
        </w:rPr>
        <w:t>selling nuclear technology</w:t>
      </w:r>
      <w:r w:rsidRPr="007A0A0D">
        <w:rPr>
          <w:u w:val="single"/>
          <w:lang w:eastAsia="zh-CN"/>
        </w:rPr>
        <w:t xml:space="preserve"> to the </w:t>
      </w:r>
      <w:r w:rsidRPr="007A0A0D">
        <w:rPr>
          <w:rStyle w:val="Emphasis"/>
          <w:lang w:eastAsia="zh-CN"/>
        </w:rPr>
        <w:t>highest bidder</w:t>
      </w:r>
      <w:r w:rsidRPr="007A0A0D">
        <w:rPr>
          <w:u w:val="single"/>
          <w:lang w:eastAsia="zh-CN"/>
        </w:rPr>
        <w:t xml:space="preserve"> may become a </w:t>
      </w:r>
      <w:proofErr w:type="spellStart"/>
      <w:r w:rsidRPr="007A0A0D">
        <w:rPr>
          <w:u w:val="single"/>
          <w:lang w:eastAsia="zh-CN"/>
        </w:rPr>
        <w:t>tantalising</w:t>
      </w:r>
      <w:proofErr w:type="spellEnd"/>
      <w:r w:rsidRPr="007A0A0D">
        <w:rPr>
          <w:u w:val="single"/>
          <w:lang w:eastAsia="zh-CN"/>
        </w:rPr>
        <w:t xml:space="preserve"> option for the Kim regime.</w:t>
      </w:r>
    </w:p>
    <w:p w14:paraId="5DCD8AAF" w14:textId="77777777" w:rsidR="009601B1" w:rsidRPr="007A0A0D" w:rsidRDefault="009601B1" w:rsidP="009601B1">
      <w:pPr>
        <w:rPr>
          <w:sz w:val="16"/>
          <w:lang w:eastAsia="zh-CN"/>
        </w:rPr>
      </w:pPr>
      <w:proofErr w:type="gramStart"/>
      <w:r w:rsidRPr="007A0A0D">
        <w:rPr>
          <w:sz w:val="16"/>
          <w:lang w:eastAsia="zh-CN"/>
        </w:rPr>
        <w:t>In order to</w:t>
      </w:r>
      <w:proofErr w:type="gramEnd"/>
      <w:r w:rsidRPr="007A0A0D">
        <w:rPr>
          <w:sz w:val="16"/>
          <w:lang w:eastAsia="zh-CN"/>
        </w:rPr>
        <w:t xml:space="preserve"> prevent such a possibility, the current counter proliferation instruments in place —such as the Proliferation Security Initiative — need to be bolstered by further actions. First, the international community should urge China to fully implement sanctions on North Korea with close observation on the movement of fissile materials across the Sino–North Korean border. An example of this initiative would look like the joint Sino–US probe on the case of Liaoning </w:t>
      </w:r>
      <w:proofErr w:type="spellStart"/>
      <w:r w:rsidRPr="007A0A0D">
        <w:rPr>
          <w:sz w:val="16"/>
          <w:lang w:eastAsia="zh-CN"/>
        </w:rPr>
        <w:t>Hongxiang</w:t>
      </w:r>
      <w:proofErr w:type="spellEnd"/>
      <w:r w:rsidRPr="007A0A0D">
        <w:rPr>
          <w:sz w:val="16"/>
          <w:lang w:eastAsia="zh-CN"/>
        </w:rPr>
        <w:t xml:space="preserve"> Group’s extensive trade that allegedly included materials that could be used in the production of nuclear weapons.</w:t>
      </w:r>
    </w:p>
    <w:p w14:paraId="314E3736" w14:textId="77777777" w:rsidR="009601B1" w:rsidRPr="007A0A0D" w:rsidRDefault="009601B1" w:rsidP="009601B1">
      <w:pPr>
        <w:rPr>
          <w:sz w:val="16"/>
          <w:lang w:eastAsia="zh-CN"/>
        </w:rPr>
      </w:pPr>
      <w:r w:rsidRPr="007A0A0D">
        <w:rPr>
          <w:sz w:val="16"/>
          <w:lang w:eastAsia="zh-CN"/>
        </w:rPr>
        <w:t xml:space="preserve">Second, the global intelligence community should collaborate and share information regarding the North Korean migrant workers that are spread out across the world — particularly in Russia and the Middle East. They may be the ones who can be </w:t>
      </w:r>
      <w:proofErr w:type="spellStart"/>
      <w:r w:rsidRPr="007A0A0D">
        <w:rPr>
          <w:sz w:val="16"/>
          <w:lang w:eastAsia="zh-CN"/>
        </w:rPr>
        <w:t>incentivised</w:t>
      </w:r>
      <w:proofErr w:type="spellEnd"/>
      <w:r w:rsidRPr="007A0A0D">
        <w:rPr>
          <w:sz w:val="16"/>
          <w:lang w:eastAsia="zh-CN"/>
        </w:rPr>
        <w:t xml:space="preserve"> to act as intermediaries for the exchange of North Korea’s nuclear secrets for money. Tracing the potential roots of North Korea’s nuclear transactions through their migrant workers would be the easiest method of detection.</w:t>
      </w:r>
    </w:p>
    <w:p w14:paraId="20A8F214" w14:textId="77777777" w:rsidR="009601B1" w:rsidRPr="00BB03C8" w:rsidRDefault="009601B1" w:rsidP="009601B1">
      <w:pPr>
        <w:rPr>
          <w:sz w:val="16"/>
          <w:lang w:eastAsia="zh-CN"/>
        </w:rPr>
      </w:pPr>
      <w:r w:rsidRPr="007A0A0D">
        <w:rPr>
          <w:sz w:val="16"/>
          <w:lang w:eastAsia="zh-CN"/>
        </w:rPr>
        <w:t xml:space="preserve">Adequate attention should be given to the potential transfer of weapons of mass destruction technology. This should be in </w:t>
      </w:r>
      <w:r w:rsidRPr="007A0A0D">
        <w:rPr>
          <w:u w:val="single"/>
          <w:lang w:eastAsia="zh-CN"/>
        </w:rPr>
        <w:t xml:space="preserve">conjunction with information sharing in the intelligence community about Pyongyang’s connections to terrorist groups </w:t>
      </w:r>
      <w:proofErr w:type="gramStart"/>
      <w:r w:rsidRPr="007A0A0D">
        <w:rPr>
          <w:u w:val="single"/>
          <w:lang w:eastAsia="zh-CN"/>
        </w:rPr>
        <w:t>in order to</w:t>
      </w:r>
      <w:proofErr w:type="gramEnd"/>
      <w:r w:rsidRPr="007A0A0D">
        <w:rPr>
          <w:u w:val="single"/>
          <w:lang w:eastAsia="zh-CN"/>
        </w:rPr>
        <w:t xml:space="preserve"> ensure North Korea does not head down an even more dangerous path.</w:t>
      </w:r>
    </w:p>
    <w:p w14:paraId="0C5BAC7B" w14:textId="77777777" w:rsidR="009601B1" w:rsidRPr="00D972D8" w:rsidRDefault="009601B1" w:rsidP="009601B1">
      <w:pPr>
        <w:rPr>
          <w:rStyle w:val="StyleUnderline"/>
        </w:rPr>
      </w:pPr>
    </w:p>
    <w:p w14:paraId="546EA55E" w14:textId="3E10A95B" w:rsidR="009601B1" w:rsidRDefault="009601B1" w:rsidP="009601B1">
      <w:pPr>
        <w:pStyle w:val="Heading2"/>
      </w:pPr>
      <w:r>
        <w:lastRenderedPageBreak/>
        <w:t>Impact</w:t>
      </w:r>
    </w:p>
    <w:p w14:paraId="44064F9D" w14:textId="77777777" w:rsidR="00027522" w:rsidRDefault="00027522" w:rsidP="00027522">
      <w:pPr>
        <w:pStyle w:val="Heading3"/>
      </w:pPr>
      <w:r>
        <w:lastRenderedPageBreak/>
        <w:t>Impact--Iran</w:t>
      </w:r>
    </w:p>
    <w:p w14:paraId="4129257C" w14:textId="77777777" w:rsidR="00027522" w:rsidRDefault="00027522" w:rsidP="00027522">
      <w:pPr>
        <w:pStyle w:val="Heading4"/>
      </w:pPr>
      <w:r>
        <w:t xml:space="preserve">Iranian nuclearization furthers </w:t>
      </w:r>
      <w:proofErr w:type="spellStart"/>
      <w:r>
        <w:t>prolif</w:t>
      </w:r>
      <w:proofErr w:type="spellEnd"/>
      <w:r>
        <w:t xml:space="preserve">, risk, terrorism. </w:t>
      </w:r>
    </w:p>
    <w:p w14:paraId="628FCBA7" w14:textId="77777777" w:rsidR="00027522" w:rsidRPr="004D26B8" w:rsidRDefault="00027522" w:rsidP="00027522">
      <w:r w:rsidRPr="004D26B8">
        <w:rPr>
          <w:rFonts w:eastAsiaTheme="majorEastAsia" w:cstheme="majorBidi"/>
          <w:b/>
          <w:iCs/>
          <w:sz w:val="26"/>
        </w:rPr>
        <w:t>Eisenstadt 4</w:t>
      </w:r>
      <w:r w:rsidRPr="004D26B8">
        <w:t>, (Michael Eisenstadt, Kahn Senior Fellow and director of The Washington Institute's Military and Security Studies Program. 6-24-2004, "Implications of a Nuclear Iran," Washington Institute, https://www.washingtoninstitute.org/policy-analysis/implications-nuclear-iran?) /HW OF</w:t>
      </w:r>
      <w:r>
        <w:t xml:space="preserve"> @ TDI</w:t>
      </w:r>
    </w:p>
    <w:p w14:paraId="4184BC0E" w14:textId="77777777" w:rsidR="00027522" w:rsidRPr="004D26B8" w:rsidRDefault="00027522" w:rsidP="00027522">
      <w:pPr>
        <w:rPr>
          <w:sz w:val="16"/>
        </w:rPr>
      </w:pPr>
      <w:r w:rsidRPr="004D26B8">
        <w:rPr>
          <w:sz w:val="16"/>
        </w:rPr>
        <w:t xml:space="preserve">The range of these divergent estimates, moreover, highlights the uncertainty regarding the scope and status of Iran's nuclear program. Accordingly, Iran's true nuclear status is likely to be characterized by ambiguity for the foreseeable future; </w:t>
      </w:r>
      <w:proofErr w:type="gramStart"/>
      <w:r w:rsidRPr="004D26B8">
        <w:rPr>
          <w:sz w:val="16"/>
        </w:rPr>
        <w:t>if and when</w:t>
      </w:r>
      <w:proofErr w:type="gramEnd"/>
      <w:r w:rsidRPr="004D26B8">
        <w:rPr>
          <w:sz w:val="16"/>
        </w:rPr>
        <w:t xml:space="preserve"> it acquires the bomb, it is not clear that Iran will announce the </w:t>
      </w:r>
      <w:proofErr w:type="gramStart"/>
      <w:r w:rsidRPr="004D26B8">
        <w:rPr>
          <w:sz w:val="16"/>
        </w:rPr>
        <w:t>fact, or</w:t>
      </w:r>
      <w:proofErr w:type="gramEnd"/>
      <w:r w:rsidRPr="004D26B8">
        <w:rPr>
          <w:sz w:val="16"/>
        </w:rPr>
        <w:t xml:space="preserve"> test a new weapon-at least initially. Because of this uncertainty, Iran's neighbors and adversaries are increasingly likely, in the coming years, to see Iran as a 'threshold' nuclear weapons state (i.e., capable of rapidly acquiring nuclear weapons), if not a de facto nuclear weapons state, and to treat it with the caution and deference that such status merits.</w:t>
      </w:r>
    </w:p>
    <w:p w14:paraId="1C2F3EA1" w14:textId="77777777" w:rsidR="00027522" w:rsidRDefault="00027522" w:rsidP="00027522">
      <w:r w:rsidRPr="004D26B8">
        <w:rPr>
          <w:sz w:val="16"/>
        </w:rPr>
        <w:t xml:space="preserve">Implications of a Nuclear Iran. There are two schools of thought regarding the impact of nuclear weapons on the behavior of states. One argues that the acquisition of nuclear weapons induces greater prudence and caution among possessor </w:t>
      </w:r>
      <w:proofErr w:type="gramStart"/>
      <w:r w:rsidRPr="004D26B8">
        <w:rPr>
          <w:sz w:val="16"/>
        </w:rPr>
        <w:t>states, and</w:t>
      </w:r>
      <w:proofErr w:type="gramEnd"/>
      <w:r w:rsidRPr="004D26B8">
        <w:rPr>
          <w:sz w:val="16"/>
        </w:rPr>
        <w:t xml:space="preserve"> adduces U.S. and Soviet behavior during the Cold War as proof (though post-Cold War revelations concerning how close the United States and Soviet Union were to nuclear war during the 1962 Cuban Missile Crisis has diminished the appeal of this model). </w:t>
      </w:r>
      <w:r>
        <w:t xml:space="preserve">The other argues that the </w:t>
      </w:r>
      <w:r w:rsidRPr="004D26B8">
        <w:rPr>
          <w:rStyle w:val="Emphasis"/>
        </w:rPr>
        <w:t xml:space="preserve">acquisition of nuclear weapons </w:t>
      </w:r>
      <w:r>
        <w:t xml:space="preserve">(or more generally, weapons of mass destruction) can lead to an </w:t>
      </w:r>
      <w:r w:rsidRPr="004D26B8">
        <w:rPr>
          <w:rStyle w:val="Emphasis"/>
        </w:rPr>
        <w:t>increased propensity for risk-taking</w:t>
      </w:r>
      <w:r>
        <w:t>. Thus, Iraq's growing arsenal of chemical and biological weapons may have emboldened Saddam Hussein to pursue a more aggressive regional policy in 1989-90 and to invade Kuwait in 1990. Similarly, the confidence that Pakistan's leadership drew from the demonstration of that country's nuclear capability in its May 1998 weapons test, may have emboldened it to attempt to seize a portion of Kashmir from India during the Kargil Crisis of May-July 1999.</w:t>
      </w:r>
    </w:p>
    <w:p w14:paraId="5B825C49" w14:textId="77777777" w:rsidR="00027522" w:rsidRPr="004D26B8" w:rsidRDefault="00027522" w:rsidP="00027522">
      <w:pPr>
        <w:rPr>
          <w:u w:val="single"/>
        </w:rPr>
      </w:pPr>
      <w:r>
        <w:t xml:space="preserve">Though it is impossible to predict the impact of acquiring nuclear weapons on Iranian policy, Iranian gunboat diplomacy vis-a-vis Azerbaijan in 2001 (to halt Azeri effort to explore for oil in contested portions of the Caspian Sea), its repeated rebuffs of the International Atomic Energy Agency (IAEA), and its recent humiliation of British servicemen detained in the Shatt al-Arab, gives reason for pause. </w:t>
      </w:r>
      <w:r w:rsidRPr="004D26B8">
        <w:rPr>
          <w:rStyle w:val="StyleUnderline"/>
        </w:rPr>
        <w:t xml:space="preserve">Iran's acquisition of nuclear weapons might further embolden its </w:t>
      </w:r>
      <w:proofErr w:type="spellStart"/>
      <w:r w:rsidRPr="004D26B8">
        <w:rPr>
          <w:rStyle w:val="StyleUnderline"/>
        </w:rPr>
        <w:t>hard-line</w:t>
      </w:r>
      <w:proofErr w:type="spellEnd"/>
      <w:r w:rsidRPr="004D26B8">
        <w:rPr>
          <w:rStyle w:val="StyleUnderline"/>
        </w:rPr>
        <w:t xml:space="preserve"> conservative leadership to </w:t>
      </w:r>
      <w:r w:rsidRPr="004D26B8">
        <w:rPr>
          <w:rStyle w:val="Emphasis"/>
        </w:rPr>
        <w:t>bully its neighbors</w:t>
      </w:r>
      <w:r w:rsidRPr="004D26B8">
        <w:rPr>
          <w:rStyle w:val="StyleUnderline"/>
        </w:rPr>
        <w:t xml:space="preserve">, </w:t>
      </w:r>
      <w:r w:rsidRPr="004D26B8">
        <w:rPr>
          <w:rStyle w:val="Emphasis"/>
        </w:rPr>
        <w:t>stiff-arm Europe</w:t>
      </w:r>
      <w:r w:rsidRPr="004D26B8">
        <w:rPr>
          <w:rStyle w:val="StyleUnderline"/>
        </w:rPr>
        <w:t xml:space="preserve">, and </w:t>
      </w:r>
      <w:r w:rsidRPr="004D26B8">
        <w:rPr>
          <w:rStyle w:val="Emphasis"/>
        </w:rPr>
        <w:t>sponsor terrorism</w:t>
      </w:r>
      <w:r w:rsidRPr="004D26B8">
        <w:rPr>
          <w:rStyle w:val="StyleUnderline"/>
        </w:rPr>
        <w:t xml:space="preserve"> against Israel, and American interests in the Middle East or elsewhere.</w:t>
      </w:r>
    </w:p>
    <w:p w14:paraId="331B4665" w14:textId="77777777" w:rsidR="00027522" w:rsidRDefault="00027522" w:rsidP="00027522">
      <w:r w:rsidRPr="004D26B8">
        <w:rPr>
          <w:rStyle w:val="StyleUnderline"/>
        </w:rPr>
        <w:t xml:space="preserve">Instability and unrest in a nuclear Iran could have dire consequences for the U.S. and the region. </w:t>
      </w:r>
      <w:r>
        <w:t>Should anti-regime violence escalate to the point that it were to threaten the survival of the Islamic Republic (unlikely in the near term, but a possibility in the future, should popular demands for political change continue to be ignored by conservative hardliners), diehard supporters of the old order might, in a parting shot, lash out at perceived external enemies of the doomed regime with all means at their disposal (including nuclear weapons).</w:t>
      </w:r>
    </w:p>
    <w:p w14:paraId="38685D6B" w14:textId="77777777" w:rsidR="00027522" w:rsidRDefault="00027522" w:rsidP="00027522">
      <w:r w:rsidRPr="004D26B8">
        <w:rPr>
          <w:rStyle w:val="StyleUnderline"/>
        </w:rPr>
        <w:t xml:space="preserve">An Iranian bomb is also likely to spur </w:t>
      </w:r>
      <w:r w:rsidRPr="004D26B8">
        <w:rPr>
          <w:rStyle w:val="Emphasis"/>
        </w:rPr>
        <w:t>additional proliferation</w:t>
      </w:r>
      <w:r w:rsidRPr="004D26B8">
        <w:rPr>
          <w:rStyle w:val="StyleUnderline"/>
        </w:rPr>
        <w:t xml:space="preserve"> in the Middle East. </w:t>
      </w:r>
      <w:r w:rsidRPr="004D26B8">
        <w:rPr>
          <w:rStyle w:val="Emphasis"/>
        </w:rPr>
        <w:t>Saudi</w:t>
      </w:r>
      <w:r w:rsidRPr="004D26B8">
        <w:rPr>
          <w:rStyle w:val="StyleUnderline"/>
        </w:rPr>
        <w:t xml:space="preserve"> Arabia</w:t>
      </w:r>
      <w:r>
        <w:t xml:space="preserve"> is likely to try to </w:t>
      </w:r>
      <w:r w:rsidRPr="004D26B8">
        <w:rPr>
          <w:rStyle w:val="StyleUnderline"/>
        </w:rPr>
        <w:t>purchase a nuclear weapon</w:t>
      </w:r>
      <w:r>
        <w:t xml:space="preserve">, perhaps from North Korea or Pakistan, while some of the smaller Gulf states might leverage their petrochemical industries to </w:t>
      </w:r>
      <w:r w:rsidRPr="004D26B8">
        <w:rPr>
          <w:rStyle w:val="StyleUnderline"/>
        </w:rPr>
        <w:t>produce</w:t>
      </w:r>
      <w:r>
        <w:t xml:space="preserve"> modest </w:t>
      </w:r>
      <w:r w:rsidRPr="004D26B8">
        <w:rPr>
          <w:rStyle w:val="StyleUnderline"/>
        </w:rPr>
        <w:t>chemical warfare (CW)</w:t>
      </w:r>
      <w:r>
        <w:t xml:space="preserve"> stockpiles for deterrence. </w:t>
      </w:r>
      <w:r w:rsidRPr="004D26B8">
        <w:rPr>
          <w:rStyle w:val="Emphasis"/>
        </w:rPr>
        <w:t>Israel</w:t>
      </w:r>
      <w:r>
        <w:t xml:space="preserve"> is likely to </w:t>
      </w:r>
      <w:r w:rsidRPr="004D26B8">
        <w:rPr>
          <w:rStyle w:val="StyleUnderline"/>
        </w:rPr>
        <w:t>continue</w:t>
      </w:r>
      <w:r>
        <w:t xml:space="preserve"> its successful policy of </w:t>
      </w:r>
      <w:r w:rsidRPr="004D26B8">
        <w:rPr>
          <w:rStyle w:val="StyleUnderline"/>
        </w:rPr>
        <w:t>nuclear opacity</w:t>
      </w:r>
      <w:r>
        <w:t xml:space="preserve">, though it is likely to find ways to bolster its deterrent posture by further reducing the thin veneer of ambiguity regarding its nuclear status; this could cause </w:t>
      </w:r>
      <w:r w:rsidRPr="004D26B8">
        <w:rPr>
          <w:rStyle w:val="Emphasis"/>
        </w:rPr>
        <w:t>Egypt and Syria</w:t>
      </w:r>
      <w:r>
        <w:t xml:space="preserve"> to reevaluate its nuclear options-though Syria might already be traveling down this path.4 Finally, it could cause a post-Saddam Iraq to evaluate its nuclear options if and when a degree of stability returns to that country.</w:t>
      </w:r>
    </w:p>
    <w:p w14:paraId="16D4ABB7" w14:textId="77777777" w:rsidR="00027522" w:rsidRDefault="00027522" w:rsidP="00027522">
      <w:r>
        <w:lastRenderedPageBreak/>
        <w:t xml:space="preserve">Iran and Terrorism. According to the U.S. Department of State, </w:t>
      </w:r>
      <w:r w:rsidRPr="004D26B8">
        <w:rPr>
          <w:rStyle w:val="StyleUnderline"/>
        </w:rPr>
        <w:t>Iran</w:t>
      </w:r>
      <w:r>
        <w:t xml:space="preserve"> remains the world's foremost state </w:t>
      </w:r>
      <w:r w:rsidRPr="004D26B8">
        <w:rPr>
          <w:rStyle w:val="Emphasis"/>
        </w:rPr>
        <w:t>sponsor of terrorism</w:t>
      </w:r>
      <w:r>
        <w:t xml:space="preserve">.5 During the 1980s and early 1990s, members of Iran's security services participated in terrorist operations overseas, particularly against anti-regime dissidents in Europe and elsewhere. Tehran, however, eventually realized that these operations isolated it internationally. Accordingly, it has become much more careful about masking its involvement in terrorism, providing </w:t>
      </w:r>
      <w:proofErr w:type="spellStart"/>
      <w:r>
        <w:t>safehaven</w:t>
      </w:r>
      <w:proofErr w:type="spellEnd"/>
      <w:r>
        <w:t>, logistical support, funding, training, and weapons to Islamic as well as secular nationalist terrorist groups whose interests are aligned with its own. Terrorist groups that benefit from Tehran's patronage include:</w:t>
      </w:r>
    </w:p>
    <w:p w14:paraId="77CC36C9" w14:textId="77777777" w:rsidR="00027522" w:rsidRDefault="00027522" w:rsidP="00027522">
      <w:r>
        <w:t xml:space="preserve">• The </w:t>
      </w:r>
      <w:r w:rsidRPr="004D26B8">
        <w:rPr>
          <w:rStyle w:val="StyleUnderline"/>
        </w:rPr>
        <w:t>Lebanese Hizballah</w:t>
      </w:r>
      <w:r>
        <w:t>, and its associates such as Saudi Hizballah, which carried out the 1996 Khobar Towers bombing.</w:t>
      </w:r>
    </w:p>
    <w:p w14:paraId="705EBCC5" w14:textId="77777777" w:rsidR="00027522" w:rsidRDefault="00027522" w:rsidP="00027522">
      <w:r>
        <w:t xml:space="preserve">• The </w:t>
      </w:r>
      <w:r w:rsidRPr="004D26B8">
        <w:rPr>
          <w:rStyle w:val="StyleUnderline"/>
        </w:rPr>
        <w:t>Palestinian Hamas</w:t>
      </w:r>
      <w:r>
        <w:t>, Palestinian Islamic Jihad (PIJ), the Popular Front for the Liberation of Palestine-General Command (PFLP-GC) and, most recently, the Al-Aqsa Martyrs Brigades, belonging to the mainstream Fatah organization of Yasser Arafat.</w:t>
      </w:r>
    </w:p>
    <w:p w14:paraId="7D7CC63A" w14:textId="77777777" w:rsidR="00027522" w:rsidRDefault="00027522" w:rsidP="00027522">
      <w:r>
        <w:t xml:space="preserve">• </w:t>
      </w:r>
      <w:r w:rsidRPr="004D26B8">
        <w:rPr>
          <w:rStyle w:val="StyleUnderline"/>
        </w:rPr>
        <w:t>Al-Qaida</w:t>
      </w:r>
      <w:r>
        <w:t xml:space="preserve"> and its affiliates, such as Abu Musab al-Zarqawi.</w:t>
      </w:r>
    </w:p>
    <w:p w14:paraId="36CD983B" w14:textId="77777777" w:rsidR="00027522" w:rsidRDefault="00027522" w:rsidP="00027522">
      <w:r>
        <w:t xml:space="preserve">A number of these </w:t>
      </w:r>
      <w:r w:rsidRPr="004D26B8">
        <w:rPr>
          <w:rStyle w:val="StyleUnderline"/>
        </w:rPr>
        <w:t>groups</w:t>
      </w:r>
      <w:r>
        <w:t xml:space="preserve"> have, in recent years, evinced a </w:t>
      </w:r>
      <w:r w:rsidRPr="004D26B8">
        <w:rPr>
          <w:rStyle w:val="StyleUnderline"/>
        </w:rPr>
        <w:t>growing interest in WMD</w:t>
      </w:r>
      <w:r>
        <w:t xml:space="preserve"> </w:t>
      </w:r>
      <w:r w:rsidRPr="004D26B8">
        <w:rPr>
          <w:rStyle w:val="StyleUnderline"/>
        </w:rPr>
        <w:t>and</w:t>
      </w:r>
      <w:r>
        <w:t xml:space="preserve"> in conducting </w:t>
      </w:r>
      <w:r w:rsidRPr="004D26B8">
        <w:rPr>
          <w:rStyle w:val="StyleUnderline"/>
        </w:rPr>
        <w:t>mass-casualty attacks</w:t>
      </w:r>
      <w:r>
        <w:t xml:space="preserve">-particularly since 9/11. </w:t>
      </w:r>
      <w:r w:rsidRPr="004D26B8">
        <w:rPr>
          <w:rStyle w:val="Emphasis"/>
        </w:rPr>
        <w:t>Hamas</w:t>
      </w:r>
      <w:r>
        <w:t xml:space="preserve"> has shown an interest in </w:t>
      </w:r>
      <w:r w:rsidRPr="004D26B8">
        <w:rPr>
          <w:rStyle w:val="StyleUnderline"/>
        </w:rPr>
        <w:t>chemical</w:t>
      </w:r>
      <w:r>
        <w:t xml:space="preserve"> and, more recently, </w:t>
      </w:r>
      <w:r w:rsidRPr="004D26B8">
        <w:rPr>
          <w:rStyle w:val="StyleUnderline"/>
        </w:rPr>
        <w:t>biological weapons</w:t>
      </w:r>
      <w:r>
        <w:t xml:space="preserve">. It has tried to </w:t>
      </w:r>
      <w:r w:rsidRPr="004D26B8">
        <w:rPr>
          <w:rStyle w:val="StyleUnderline"/>
        </w:rPr>
        <w:t xml:space="preserve">poison Israeli water supplies and food in restaurants, </w:t>
      </w:r>
      <w:r>
        <w:t xml:space="preserve">investigated ways to disseminate </w:t>
      </w:r>
      <w:proofErr w:type="spellStart"/>
      <w:r w:rsidRPr="004D26B8">
        <w:rPr>
          <w:rStyle w:val="StyleUnderline"/>
        </w:rPr>
        <w:t>cyanidal</w:t>
      </w:r>
      <w:proofErr w:type="spellEnd"/>
      <w:r w:rsidRPr="004D26B8">
        <w:rPr>
          <w:rStyle w:val="StyleUnderline"/>
        </w:rPr>
        <w:t xml:space="preserve"> agents</w:t>
      </w:r>
      <w:r>
        <w:t xml:space="preserve"> in public places, and assessed the potential of biological weapons.6 Likewise, a PIJ activist was recently arrested for planning to poison the water supply at a Jerusalem Hospital.7 Moreover, in recent years, there have been </w:t>
      </w:r>
      <w:r w:rsidRPr="004D26B8">
        <w:rPr>
          <w:rStyle w:val="StyleUnderline"/>
        </w:rPr>
        <w:t>several suicide bombings</w:t>
      </w:r>
      <w:r>
        <w:t xml:space="preserve"> in which the metal bomb fragments (screws, nails, etc.) were tainted with rat poison, while a number of suicide bombers have been infected with Hepatitis-B and AIDS, which some believe to be part of an intentional (and unsuccessful) effort to infect bombing victims.8</w:t>
      </w:r>
    </w:p>
    <w:p w14:paraId="0855DE56" w14:textId="77777777" w:rsidR="00027522" w:rsidRPr="004D26B8" w:rsidRDefault="00027522" w:rsidP="00027522">
      <w:pPr>
        <w:rPr>
          <w:sz w:val="16"/>
        </w:rPr>
      </w:pPr>
      <w:r w:rsidRPr="004D26B8">
        <w:rPr>
          <w:sz w:val="16"/>
        </w:rPr>
        <w:t xml:space="preserve">In addition to his involvement in conventional terrorism, Abu Musab al-Zarqawi has long shown an interest in poisons. In Afghanistan he ran a camp near Herat whose specialty was poisons. Following the fall of the Taliban, he spent some time in Iran, before establishing another camp in the village of </w:t>
      </w:r>
      <w:proofErr w:type="spellStart"/>
      <w:r w:rsidRPr="004D26B8">
        <w:rPr>
          <w:sz w:val="16"/>
        </w:rPr>
        <w:t>Sargat</w:t>
      </w:r>
      <w:proofErr w:type="spellEnd"/>
      <w:r w:rsidRPr="004D26B8">
        <w:rPr>
          <w:sz w:val="16"/>
        </w:rPr>
        <w:t xml:space="preserve">, near </w:t>
      </w:r>
      <w:proofErr w:type="spellStart"/>
      <w:r w:rsidRPr="004D26B8">
        <w:rPr>
          <w:sz w:val="16"/>
        </w:rPr>
        <w:t>Khurmal</w:t>
      </w:r>
      <w:proofErr w:type="spellEnd"/>
      <w:r w:rsidRPr="004D26B8">
        <w:rPr>
          <w:sz w:val="16"/>
        </w:rPr>
        <w:t xml:space="preserve">, in northeastern Iraq, in conjunction with the Ansar al-Islam group (which has also benefited from Iranian support), where members of his organization experimented with </w:t>
      </w:r>
      <w:proofErr w:type="spellStart"/>
      <w:r w:rsidRPr="004D26B8">
        <w:rPr>
          <w:sz w:val="16"/>
        </w:rPr>
        <w:t>cyanidal</w:t>
      </w:r>
      <w:proofErr w:type="spellEnd"/>
      <w:r w:rsidRPr="004D26B8">
        <w:rPr>
          <w:sz w:val="16"/>
        </w:rPr>
        <w:t xml:space="preserve"> compounds and ricin.9 Following the fall of the Saddam Hussein regime, Zarqawi reportedly fled to Iran, before relocating to central Iraq, where he is believed to be leading the fight against coalition forces.</w:t>
      </w:r>
    </w:p>
    <w:p w14:paraId="613F46FB" w14:textId="77777777" w:rsidR="00027522" w:rsidRPr="004D26B8" w:rsidRDefault="00027522" w:rsidP="00027522">
      <w:pPr>
        <w:rPr>
          <w:sz w:val="16"/>
        </w:rPr>
      </w:pPr>
      <w:r w:rsidRPr="004D26B8">
        <w:rPr>
          <w:sz w:val="16"/>
        </w:rPr>
        <w:t xml:space="preserve">Osama bin Laden and al-Qaida have intensively pursued the acquisition of chemical, biological, radiological, and nuclear weapons for a number of years now, and bin Laden has frequently declared his interest in obtaining such means.10 Al-Qaida operated a camp in Afghanistan (part of the so-called </w:t>
      </w:r>
      <w:proofErr w:type="spellStart"/>
      <w:r w:rsidRPr="004D26B8">
        <w:rPr>
          <w:sz w:val="16"/>
        </w:rPr>
        <w:t>Darunta</w:t>
      </w:r>
      <w:proofErr w:type="spellEnd"/>
      <w:r w:rsidRPr="004D26B8">
        <w:rPr>
          <w:sz w:val="16"/>
        </w:rPr>
        <w:t xml:space="preserve"> Camp complex near Jalalabad) where it produced and tested poisons and chemical agents on animals.11 It has shown an interest in radiological weapons, and operated a lab in Herat, Afghanistan, where it tried to build one (it also sent an operative to the United States to detonate a so-called 'dirty bomb').12 Prior to the fall of the Taliban, al-Qaida was in contact with two Pakistani nuclear scientists formerly associated with Pakistan's nuclear weapons program, seeking their assistance in acquiring chemical, biological, radiological, and nuclear weapons.13</w:t>
      </w:r>
    </w:p>
    <w:p w14:paraId="5392FECC" w14:textId="77777777" w:rsidR="00027522" w:rsidRPr="004D26B8" w:rsidRDefault="00027522" w:rsidP="00027522">
      <w:pPr>
        <w:rPr>
          <w:sz w:val="16"/>
        </w:rPr>
      </w:pPr>
      <w:r w:rsidRPr="004D26B8">
        <w:rPr>
          <w:sz w:val="16"/>
        </w:rPr>
        <w:t xml:space="preserve">Thus, several terrorist organizations that enjoy the support of Tehran have shown a strong and abiding interest in </w:t>
      </w:r>
      <w:proofErr w:type="gramStart"/>
      <w:r w:rsidRPr="004D26B8">
        <w:rPr>
          <w:sz w:val="16"/>
        </w:rPr>
        <w:t>WMD, but</w:t>
      </w:r>
      <w:proofErr w:type="gramEnd"/>
      <w:r w:rsidRPr="004D26B8">
        <w:rPr>
          <w:sz w:val="16"/>
        </w:rPr>
        <w:t xml:space="preserve"> have thus far not succeeded in employing such means. A state sponsor with experience in the production and weaponization of WMD, such as Iran, could make a major contribution to these efforts. Thus far, there is no evidence that Tehran has provided know-how, materials, or actual WMD to any of these groups, although there is insufficient information in the open sources to speak confidently on this subject.</w:t>
      </w:r>
    </w:p>
    <w:p w14:paraId="4945BC5D" w14:textId="77777777" w:rsidR="00027522" w:rsidRPr="004D26B8" w:rsidRDefault="00027522" w:rsidP="00027522">
      <w:pPr>
        <w:rPr>
          <w:sz w:val="16"/>
        </w:rPr>
      </w:pPr>
      <w:r w:rsidRPr="004D26B8">
        <w:rPr>
          <w:sz w:val="16"/>
        </w:rPr>
        <w:t xml:space="preserve">Tehran enjoys a long history of collaboration with Hizballah on the most sensitive terrorist operations undertaken by either party (including the 1983 Marine barracks bombing in Beirut, a series of deadly bombings in Paris in 1986 during the Iran-Iraq War, the 1992 bombing of the Israeli embassy in Buenos Aires, Argentina, and the 1996 Khobar Towers bombing in Saudi Arabia). For this reason, should Tehran consider transferring such capabilities to others, Hizballah is the most likely recipient. However, by transferring to Hizballah, in the past several years, thousands of </w:t>
      </w:r>
      <w:proofErr w:type="gramStart"/>
      <w:r w:rsidRPr="004D26B8">
        <w:rPr>
          <w:sz w:val="16"/>
        </w:rPr>
        <w:t>artillery</w:t>
      </w:r>
      <w:proofErr w:type="gramEnd"/>
      <w:r w:rsidRPr="004D26B8">
        <w:rPr>
          <w:sz w:val="16"/>
        </w:rPr>
        <w:t xml:space="preserve"> rockets capable of ranging </w:t>
      </w:r>
      <w:proofErr w:type="gramStart"/>
      <w:r w:rsidRPr="004D26B8">
        <w:rPr>
          <w:sz w:val="16"/>
        </w:rPr>
        <w:t>all of</w:t>
      </w:r>
      <w:proofErr w:type="gramEnd"/>
      <w:r w:rsidRPr="004D26B8">
        <w:rPr>
          <w:sz w:val="16"/>
        </w:rPr>
        <w:t xml:space="preserve"> northern Israel, it has succeeded in creating a conventional deterrent balance with Israel that has greatly constricted Israel's military freedom of action vis-a-vis Hizballah as well as Iran. It is not clear that the transfer of WMD to Hizballah would yield significant benefits at this time.</w:t>
      </w:r>
    </w:p>
    <w:p w14:paraId="135816FA" w14:textId="77777777" w:rsidR="00027522" w:rsidRPr="004D26B8" w:rsidRDefault="00027522" w:rsidP="00027522">
      <w:pPr>
        <w:rPr>
          <w:sz w:val="16"/>
        </w:rPr>
      </w:pPr>
      <w:r w:rsidRPr="004D26B8">
        <w:rPr>
          <w:sz w:val="16"/>
        </w:rPr>
        <w:lastRenderedPageBreak/>
        <w:t>A convincing case can likewise be made that Tehran would think long and hard before providing WMD to groups with which it does not enjoy a similar degree of trust and confidence, and that are engaged in ongoing operations against their American or Israeli enemies, for fear that such a step could put Tehran at risk of retaliation. Conversely, the fact that Tehran has never faced military retaliation in response to acts of terror might lead some Iranian decision makers to believe (or miscalculate) that they could transfer know-how, materials, or WMD to Palestinian groups, or al-Qaida and its associates, with impunity.</w:t>
      </w:r>
    </w:p>
    <w:p w14:paraId="35762A78" w14:textId="77777777" w:rsidR="00027522" w:rsidRPr="00533A3B" w:rsidRDefault="00027522" w:rsidP="00027522">
      <w:pPr>
        <w:rPr>
          <w:sz w:val="16"/>
        </w:rPr>
      </w:pPr>
      <w:r w:rsidRPr="004D26B8">
        <w:rPr>
          <w:sz w:val="16"/>
        </w:rPr>
        <w:t>The bottom line is that due to the importance that Tehran has traditionally attached to maintaining deniability and creating ambiguity about its intentions and actions, it is likely to seek, when acting against more powerful adversaries, the ability to deliver nonconventional arms by nontraditional means (for instance, by intelligence operatives or terrorists). Because such methods offer the possibility of covert delivery, they are likely to become important adjuncts to more traditional delivery means such as missiles, and in situations in which deniability is a critical consideration, they are likely to be the delivery means of choice. The threat such a capability could pose for effective deterrence, is reason enough to treat such an eventuality with the seriousness it deserves.</w:t>
      </w:r>
    </w:p>
    <w:p w14:paraId="11481989" w14:textId="77777777" w:rsidR="00027522" w:rsidRDefault="00027522" w:rsidP="00027522">
      <w:pPr>
        <w:pStyle w:val="Heading4"/>
      </w:pPr>
      <w:r>
        <w:t>Iran proliferation major blow to NPT creditability and push Turkey and Saudi toward bombs.</w:t>
      </w:r>
    </w:p>
    <w:p w14:paraId="16084B61" w14:textId="77777777" w:rsidR="00027522" w:rsidRDefault="00027522" w:rsidP="00027522">
      <w:proofErr w:type="spellStart"/>
      <w:r w:rsidRPr="00DD4719">
        <w:rPr>
          <w:rFonts w:eastAsiaTheme="majorEastAsia" w:cstheme="majorBidi"/>
          <w:b/>
          <w:iCs/>
          <w:sz w:val="26"/>
        </w:rPr>
        <w:t>Sokova</w:t>
      </w:r>
      <w:proofErr w:type="spellEnd"/>
      <w:r w:rsidRPr="00DD4719">
        <w:rPr>
          <w:rFonts w:eastAsiaTheme="majorEastAsia" w:cstheme="majorBidi"/>
          <w:b/>
          <w:iCs/>
          <w:sz w:val="26"/>
        </w:rPr>
        <w:t xml:space="preserve"> 25</w:t>
      </w:r>
      <w:r w:rsidRPr="00DD4719">
        <w:t xml:space="preserve">, (Elena </w:t>
      </w:r>
      <w:proofErr w:type="spellStart"/>
      <w:r w:rsidRPr="00DD4719">
        <w:t>Sokova</w:t>
      </w:r>
      <w:proofErr w:type="spellEnd"/>
      <w:r>
        <w:t>,</w:t>
      </w:r>
      <w:r>
        <w:rPr>
          <w:color w:val="000000"/>
          <w:shd w:val="clear" w:color="auto" w:fill="FFFFFF"/>
        </w:rPr>
        <w:t xml:space="preserve"> executive director of the Vienna Centre for Disarmament and Non-Proliferation</w:t>
      </w:r>
      <w:r w:rsidRPr="00DD4719">
        <w:t xml:space="preserve"> 7-4-2025, "What happens if Iran were to acquire the </w:t>
      </w:r>
      <w:proofErr w:type="gramStart"/>
      <w:r w:rsidRPr="00DD4719">
        <w:t>bomb?,</w:t>
      </w:r>
      <w:proofErr w:type="gramEnd"/>
      <w:r w:rsidRPr="00DD4719">
        <w:t>" https://archive.ph/grpn7) /HW OF</w:t>
      </w:r>
      <w:r>
        <w:t xml:space="preserve"> @ TDI</w:t>
      </w:r>
    </w:p>
    <w:p w14:paraId="57407AF7" w14:textId="77777777" w:rsidR="00027522" w:rsidRDefault="00027522" w:rsidP="00027522">
      <w:r>
        <w:t>The recent attacks on Iran and its nuclear facilities shocked the global community. While the world watches closely for further developments and hopes for a diplomatic resolution to this crisis, the attacks on Iran and its next steps will have a profound impact on the nuclear non-proliferation regime.</w:t>
      </w:r>
    </w:p>
    <w:p w14:paraId="5FBA2E72" w14:textId="77777777" w:rsidR="00027522" w:rsidRDefault="00027522" w:rsidP="00027522">
      <w:r>
        <w:t xml:space="preserve">The existing nuclear non-proliferation regime, established to prevent the spread of nuclear weapons, is based on the Treaty on the Non-Proliferation of </w:t>
      </w:r>
      <w:proofErr w:type="gramStart"/>
      <w:r>
        <w:t>Nuclear Weapons</w:t>
      </w:r>
      <w:proofErr w:type="gramEnd"/>
      <w:r>
        <w:t xml:space="preserve"> (NPT), negotiated in 1968. It enjoys nearly universal membership and was instrumental in preventing the acquisition of nuclear weapons by another two dozen states, as was predicted before the treaty was put in place.</w:t>
      </w:r>
    </w:p>
    <w:p w14:paraId="0494A7A8" w14:textId="77777777" w:rsidR="00027522" w:rsidRDefault="00027522" w:rsidP="00027522">
      <w:r>
        <w:t xml:space="preserve">Iran, a party to the NPT, threatened to withdraw even before the attacks. </w:t>
      </w:r>
      <w:r w:rsidRPr="00DD4719">
        <w:rPr>
          <w:rStyle w:val="StyleUnderline"/>
        </w:rPr>
        <w:t xml:space="preserve">If Iran were to leave the NPT and focus on resurrecting its nuclear </w:t>
      </w:r>
      <w:proofErr w:type="spellStart"/>
      <w:r w:rsidRPr="00DD4719">
        <w:rPr>
          <w:rStyle w:val="StyleUnderline"/>
        </w:rPr>
        <w:t>programme</w:t>
      </w:r>
      <w:proofErr w:type="spellEnd"/>
      <w:r w:rsidRPr="00DD4719">
        <w:rPr>
          <w:rStyle w:val="StyleUnderline"/>
        </w:rPr>
        <w:t xml:space="preserve"> to build nuclear weapons, it would deal a major blow to the non-proliferation regime and its </w:t>
      </w:r>
      <w:r w:rsidRPr="00DD4719">
        <w:rPr>
          <w:rStyle w:val="Emphasis"/>
        </w:rPr>
        <w:t>credibility</w:t>
      </w:r>
      <w:r>
        <w:t>. Moreover, regardless of Iran’s decision about its membership in the NPT or pursuit of nuclear weapons, the damage to the efforts to curtail the proliferation of nuclear weapons has already been done.</w:t>
      </w:r>
    </w:p>
    <w:p w14:paraId="55F07C25" w14:textId="77777777" w:rsidR="00027522" w:rsidRPr="00DD4719" w:rsidRDefault="00027522" w:rsidP="00027522">
      <w:pPr>
        <w:rPr>
          <w:sz w:val="16"/>
        </w:rPr>
      </w:pPr>
      <w:r w:rsidRPr="00DD4719">
        <w:rPr>
          <w:sz w:val="16"/>
        </w:rPr>
        <w:t>The 21st century has witnessed several attacks by nuclear-armed states against non-nuclear-weapon states, including the 2003 invasion of Iraq, with the rationale of preventing the alleged acquisition of nuclear or other weapons of mass destruction. Some countries, like Libya, agreed to give up the pursuit of nuclear weapons and were nonetheless attacked later.</w:t>
      </w:r>
    </w:p>
    <w:p w14:paraId="05D7866A" w14:textId="77777777" w:rsidR="00027522" w:rsidRPr="00DD4719" w:rsidRDefault="00027522" w:rsidP="00027522">
      <w:pPr>
        <w:rPr>
          <w:sz w:val="16"/>
        </w:rPr>
      </w:pPr>
      <w:r w:rsidRPr="00DD4719">
        <w:rPr>
          <w:sz w:val="16"/>
        </w:rPr>
        <w:t>Ukraine, which inherited a nuclear weapons arsenal from the Soviet Union, gave them back to Russia and joined the NPT as a non-nuclear-weapon state. Many in Ukraine today ask themselves whether the decision to forgo nuclear weapons was the right one, and whether Ukraine would have been attacked if it had chosen to keep them.</w:t>
      </w:r>
    </w:p>
    <w:p w14:paraId="384C445C" w14:textId="77777777" w:rsidR="00027522" w:rsidRPr="00DD4719" w:rsidRDefault="00027522" w:rsidP="00027522">
      <w:pPr>
        <w:rPr>
          <w:sz w:val="16"/>
        </w:rPr>
      </w:pPr>
      <w:r w:rsidRPr="00DD4719">
        <w:rPr>
          <w:sz w:val="16"/>
        </w:rPr>
        <w:t>Countries also look at North Korea, which left the NPT and rushed to build nuclear weapons and intercontinental ballistic missiles capable of reaching the US as a deterrent against military attacks. So far, this strategy has worked, and North Korea continues to expand and enhance its nuclear arsenal, proudly exhibiting it to ensure the US and others get the message.</w:t>
      </w:r>
    </w:p>
    <w:p w14:paraId="60E74B92" w14:textId="77777777" w:rsidR="00027522" w:rsidRDefault="00027522" w:rsidP="00027522">
      <w:r>
        <w:t xml:space="preserve">With the waning reliability of US commitments to its allies, some states may decide that they can only protect themselves with the ultimate deterrent – nuclear weapons. In South Korea, for example, public opinion already </w:t>
      </w:r>
      <w:proofErr w:type="spellStart"/>
      <w:r>
        <w:t>favours</w:t>
      </w:r>
      <w:proofErr w:type="spellEnd"/>
      <w:r>
        <w:t xml:space="preserve"> the nuclear weapons option.</w:t>
      </w:r>
    </w:p>
    <w:p w14:paraId="244B0B30" w14:textId="77777777" w:rsidR="00027522" w:rsidRDefault="00027522" w:rsidP="00027522">
      <w:r>
        <w:t xml:space="preserve">Iran’s nuclear </w:t>
      </w:r>
      <w:proofErr w:type="spellStart"/>
      <w:r>
        <w:t>programme</w:t>
      </w:r>
      <w:proofErr w:type="spellEnd"/>
      <w:r>
        <w:t xml:space="preserve"> has made countries in the Middle East and beyond nervous for decades. We’ve heard disconcerting statements from </w:t>
      </w:r>
      <w:r w:rsidRPr="00DD4719">
        <w:rPr>
          <w:rStyle w:val="Emphasis"/>
        </w:rPr>
        <w:t>Turkey</w:t>
      </w:r>
      <w:r w:rsidRPr="00DD4719">
        <w:rPr>
          <w:rStyle w:val="StyleUnderline"/>
        </w:rPr>
        <w:t xml:space="preserve"> and </w:t>
      </w:r>
      <w:r w:rsidRPr="00DD4719">
        <w:rPr>
          <w:rStyle w:val="Emphasis"/>
        </w:rPr>
        <w:t>Saudi</w:t>
      </w:r>
      <w:r w:rsidRPr="00DD4719">
        <w:rPr>
          <w:rStyle w:val="StyleUnderline"/>
        </w:rPr>
        <w:t xml:space="preserve"> Arabia regarding a potential </w:t>
      </w:r>
      <w:r w:rsidRPr="00DD4719">
        <w:rPr>
          <w:rStyle w:val="Emphasis"/>
        </w:rPr>
        <w:t>pursuit</w:t>
      </w:r>
      <w:r w:rsidRPr="00DD4719">
        <w:rPr>
          <w:rStyle w:val="StyleUnderline"/>
        </w:rPr>
        <w:t xml:space="preserve"> of nuclear weapons if </w:t>
      </w:r>
      <w:r w:rsidRPr="00DD4719">
        <w:rPr>
          <w:rStyle w:val="Emphasis"/>
        </w:rPr>
        <w:t>Iran</w:t>
      </w:r>
      <w:r w:rsidRPr="00DD4719">
        <w:rPr>
          <w:rStyle w:val="StyleUnderline"/>
        </w:rPr>
        <w:t xml:space="preserve"> were to acquire the bomb</w:t>
      </w:r>
      <w:r>
        <w:t xml:space="preserve">. Would attacks on Iran and its nuclear </w:t>
      </w:r>
      <w:proofErr w:type="spellStart"/>
      <w:r>
        <w:t>programme</w:t>
      </w:r>
      <w:proofErr w:type="spellEnd"/>
      <w:r>
        <w:t xml:space="preserve"> </w:t>
      </w:r>
      <w:r>
        <w:lastRenderedPageBreak/>
        <w:t>shift the calculus of some of these countries regarding their own nuclear ambitions, serving as a catalyst for further nuclear proliferation?</w:t>
      </w:r>
    </w:p>
    <w:p w14:paraId="6DF90089" w14:textId="77777777" w:rsidR="00027522" w:rsidRDefault="00027522" w:rsidP="00027522">
      <w:r>
        <w:t xml:space="preserve">Iran insists on the peaceful nature of its </w:t>
      </w:r>
      <w:proofErr w:type="spellStart"/>
      <w:r>
        <w:t>programme</w:t>
      </w:r>
      <w:proofErr w:type="spellEnd"/>
      <w:r>
        <w:t xml:space="preserve">. However, several elements of it were developed without a particular need for an existing or even planned nuclear energy </w:t>
      </w:r>
      <w:proofErr w:type="spellStart"/>
      <w:r>
        <w:t>programme</w:t>
      </w:r>
      <w:proofErr w:type="spellEnd"/>
      <w:r>
        <w:t xml:space="preserve"> and have been a source of proliferation concern.</w:t>
      </w:r>
    </w:p>
    <w:p w14:paraId="04966848" w14:textId="77777777" w:rsidR="00027522" w:rsidRDefault="00027522" w:rsidP="00027522">
      <w:r w:rsidRPr="00DD4719">
        <w:rPr>
          <w:rStyle w:val="StyleUnderline"/>
        </w:rPr>
        <w:t>Iran was on the verge of having everything, including significant stocks of highly enriched uranium, but the bomb itself. It played the nuclear hedging game for over two decades but vastly expanded and accelerated it in the last couple of years</w:t>
      </w:r>
      <w:r>
        <w:t xml:space="preserve">. Future proliferators will take note of the risks posed by the ambiguity of their intentions while acquiring nuclear technologies and capabilities that could lead to </w:t>
      </w:r>
      <w:proofErr w:type="spellStart"/>
      <w:r>
        <w:t>weaponisation</w:t>
      </w:r>
      <w:proofErr w:type="spellEnd"/>
      <w:r>
        <w:t>.</w:t>
      </w:r>
    </w:p>
    <w:p w14:paraId="192B43D6" w14:textId="77777777" w:rsidR="00027522" w:rsidRDefault="00027522" w:rsidP="00027522">
      <w:r>
        <w:t xml:space="preserve">It remains to be seen whether Iran will leave the NPT and focus on resurrecting its nuclear </w:t>
      </w:r>
      <w:proofErr w:type="spellStart"/>
      <w:r>
        <w:t>programme</w:t>
      </w:r>
      <w:proofErr w:type="spellEnd"/>
      <w:r>
        <w:t xml:space="preserve">. </w:t>
      </w:r>
      <w:r w:rsidRPr="00DD4719">
        <w:rPr>
          <w:rStyle w:val="StyleUnderline"/>
        </w:rPr>
        <w:t>Iran</w:t>
      </w:r>
      <w:r>
        <w:t xml:space="preserve"> has already </w:t>
      </w:r>
      <w:r w:rsidRPr="00DD4719">
        <w:rPr>
          <w:rStyle w:val="StyleUnderline"/>
        </w:rPr>
        <w:t>moved forward with the suspension</w:t>
      </w:r>
      <w:r>
        <w:t xml:space="preserve"> of International Atomic Energy Agency (</w:t>
      </w:r>
      <w:r w:rsidRPr="00DD4719">
        <w:rPr>
          <w:rStyle w:val="StyleUnderline"/>
        </w:rPr>
        <w:t>IAEA) safeguards</w:t>
      </w:r>
      <w:r>
        <w:t>, a key component of the non-proliferation regime that inspects nuclear activities and facilities and is a legal obligation under the NPT.</w:t>
      </w:r>
    </w:p>
    <w:p w14:paraId="2BD62CA1" w14:textId="77777777" w:rsidR="00027522" w:rsidRDefault="00027522" w:rsidP="00027522">
      <w:pPr>
        <w:rPr>
          <w:sz w:val="16"/>
        </w:rPr>
      </w:pPr>
      <w:r w:rsidRPr="00DD4719">
        <w:rPr>
          <w:sz w:val="16"/>
        </w:rPr>
        <w:t xml:space="preserve">It would be in its own interest to return to full co-operation with the IAEA and offer full transparency of its nuclear </w:t>
      </w:r>
      <w:proofErr w:type="spellStart"/>
      <w:r w:rsidRPr="00DD4719">
        <w:rPr>
          <w:sz w:val="16"/>
        </w:rPr>
        <w:t>programme</w:t>
      </w:r>
      <w:proofErr w:type="spellEnd"/>
      <w:r w:rsidRPr="00DD4719">
        <w:rPr>
          <w:sz w:val="16"/>
        </w:rPr>
        <w:t>. Ultimately, further proliferation in the region, ignited by Iran’s withdrawal from the NPT and pursuit of nuclear weapons, would be against Iran’s own interests.</w:t>
      </w:r>
    </w:p>
    <w:p w14:paraId="7E0F1C57" w14:textId="77777777" w:rsidR="00027522" w:rsidRDefault="00027522" w:rsidP="00027522">
      <w:pPr>
        <w:pStyle w:val="Heading3"/>
      </w:pPr>
      <w:r>
        <w:lastRenderedPageBreak/>
        <w:t>Impact---Japan</w:t>
      </w:r>
    </w:p>
    <w:p w14:paraId="24BF26F9" w14:textId="77777777" w:rsidR="00027522" w:rsidRDefault="00027522" w:rsidP="00027522">
      <w:pPr>
        <w:pStyle w:val="Heading4"/>
      </w:pPr>
      <w:r>
        <w:t xml:space="preserve">Japan nuclearization means arms race, spillover, collapse of NPT and US </w:t>
      </w:r>
      <w:proofErr w:type="spellStart"/>
      <w:r>
        <w:t>Heg</w:t>
      </w:r>
      <w:proofErr w:type="spellEnd"/>
      <w:r>
        <w:t>.</w:t>
      </w:r>
    </w:p>
    <w:p w14:paraId="5446F18D" w14:textId="77777777" w:rsidR="00027522" w:rsidRPr="00A67AA8" w:rsidRDefault="00027522" w:rsidP="00027522">
      <w:r>
        <w:t>Avery and Nikitin</w:t>
      </w:r>
      <w:r w:rsidRPr="00A67AA8">
        <w:t xml:space="preserve"> 8, (</w:t>
      </w:r>
      <w:r>
        <w:t xml:space="preserve">Emma </w:t>
      </w:r>
      <w:proofErr w:type="spellStart"/>
      <w:r>
        <w:t>Chanlett</w:t>
      </w:r>
      <w:proofErr w:type="spellEnd"/>
      <w:r>
        <w:t>-Avery, Analyst in Asian Affairs, Foreign Affairs, Defense, and Trade Division. Mary Beth Nikitin, Analyst in Nonproliferation, Foreign Affairs, Defense, and Trade Division</w:t>
      </w:r>
      <w:r w:rsidRPr="00A67AA8">
        <w:t xml:space="preserve">, 5-9-2008, "Japan's Nuclear Future: Policy Debate, Prospects, and U.S. Interests," </w:t>
      </w:r>
      <w:r>
        <w:t>Congressional research</w:t>
      </w:r>
      <w:r w:rsidRPr="00A67AA8">
        <w:t>, https://congressionalresearch.com/RL34487/document.php?study=Japans+Nuclear+Future+Policy+Debate+Prospects+and+U.S.+Interests&amp;) /HW OF</w:t>
      </w:r>
      <w:r>
        <w:t xml:space="preserve"> @ TDI</w:t>
      </w:r>
    </w:p>
    <w:p w14:paraId="40AD98EC" w14:textId="77777777" w:rsidR="00027522" w:rsidRDefault="00027522" w:rsidP="00027522">
      <w:r>
        <w:t xml:space="preserve">Potential for </w:t>
      </w:r>
      <w:r w:rsidRPr="00A67AA8">
        <w:rPr>
          <w:rStyle w:val="Emphasis"/>
        </w:rPr>
        <w:t>Asian Arms Race</w:t>
      </w:r>
      <w:r>
        <w:t>. To many security experts, the most</w:t>
      </w:r>
    </w:p>
    <w:p w14:paraId="5ED06262" w14:textId="77777777" w:rsidR="00027522" w:rsidRDefault="00027522" w:rsidP="00027522">
      <w:r>
        <w:t xml:space="preserve">alarming possible consequence of a </w:t>
      </w:r>
      <w:r w:rsidRPr="00A67AA8">
        <w:rPr>
          <w:rStyle w:val="StyleUnderline"/>
        </w:rPr>
        <w:t>Japanese decision to develop nuclear weapons</w:t>
      </w:r>
      <w:r>
        <w:t>31</w:t>
      </w:r>
    </w:p>
    <w:p w14:paraId="7B5B42D5" w14:textId="77777777" w:rsidR="00027522" w:rsidRDefault="00027522" w:rsidP="00027522">
      <w:r>
        <w:t xml:space="preserve">would be the </w:t>
      </w:r>
      <w:r w:rsidRPr="00A67AA8">
        <w:rPr>
          <w:rStyle w:val="Emphasis"/>
        </w:rPr>
        <w:t>development of a regional arms race</w:t>
      </w:r>
      <w:r>
        <w:t>. The fear is based on the belief</w:t>
      </w:r>
    </w:p>
    <w:p w14:paraId="771FE188" w14:textId="77777777" w:rsidR="00027522" w:rsidRDefault="00027522" w:rsidP="00027522">
      <w:r>
        <w:t xml:space="preserve">that a nuclear-armed Japan could </w:t>
      </w:r>
      <w:r w:rsidRPr="00A67AA8">
        <w:rPr>
          <w:rStyle w:val="StyleUnderline"/>
        </w:rPr>
        <w:t xml:space="preserve">compel South Korea to develop its own </w:t>
      </w:r>
      <w:proofErr w:type="gramStart"/>
      <w:r w:rsidRPr="00A67AA8">
        <w:rPr>
          <w:rStyle w:val="StyleUnderline"/>
        </w:rPr>
        <w:t>program</w:t>
      </w:r>
      <w:r>
        <w:t>;</w:t>
      </w:r>
      <w:proofErr w:type="gramEnd"/>
    </w:p>
    <w:p w14:paraId="1D1C1DDD" w14:textId="77777777" w:rsidR="00027522" w:rsidRDefault="00027522" w:rsidP="00027522">
      <w:r w:rsidRPr="00A67AA8">
        <w:rPr>
          <w:rStyle w:val="StyleUnderline"/>
        </w:rPr>
        <w:t>encourage China to increase and/or improve</w:t>
      </w:r>
      <w:r w:rsidRPr="00A67AA8">
        <w:rPr>
          <w:sz w:val="16"/>
        </w:rPr>
        <w:t xml:space="preserve"> its relatively small </w:t>
      </w:r>
      <w:r w:rsidRPr="00A67AA8">
        <w:rPr>
          <w:rStyle w:val="StyleUnderline"/>
        </w:rPr>
        <w:t>arsenal</w:t>
      </w:r>
      <w:r>
        <w:t>; and possibly</w:t>
      </w:r>
    </w:p>
    <w:p w14:paraId="5AB259B6" w14:textId="77777777" w:rsidR="00027522" w:rsidRDefault="00027522" w:rsidP="00027522">
      <w:r w:rsidRPr="00A67AA8">
        <w:rPr>
          <w:rStyle w:val="StyleUnderline"/>
        </w:rPr>
        <w:t>inspire Taiwan to pursue nuclear weapons</w:t>
      </w:r>
      <w:r>
        <w:t xml:space="preserve">. This in turn might have </w:t>
      </w:r>
      <w:r w:rsidRPr="00A67AA8">
        <w:rPr>
          <w:rStyle w:val="StyleUnderline"/>
        </w:rPr>
        <w:t>spill-over effects</w:t>
      </w:r>
    </w:p>
    <w:p w14:paraId="07287E53" w14:textId="77777777" w:rsidR="00027522" w:rsidRDefault="00027522" w:rsidP="00027522">
      <w:r>
        <w:t xml:space="preserve">on the already nuclear-armed </w:t>
      </w:r>
      <w:r w:rsidRPr="00A67AA8">
        <w:rPr>
          <w:rStyle w:val="StyleUnderline"/>
        </w:rPr>
        <w:t>India and Pakistan</w:t>
      </w:r>
      <w:r>
        <w:t>. The prospect — or even reality —</w:t>
      </w:r>
    </w:p>
    <w:p w14:paraId="3782FC83" w14:textId="77777777" w:rsidR="00027522" w:rsidRDefault="00027522" w:rsidP="00027522">
      <w:r>
        <w:t>of several nuclear states rising in a region that is already rife with historical</w:t>
      </w:r>
    </w:p>
    <w:p w14:paraId="371DF692" w14:textId="77777777" w:rsidR="00027522" w:rsidRPr="00A67AA8" w:rsidRDefault="00027522" w:rsidP="00027522">
      <w:pPr>
        <w:rPr>
          <w:sz w:val="16"/>
        </w:rPr>
      </w:pPr>
      <w:r>
        <w:t xml:space="preserve">grievances and contemporary tension could be </w:t>
      </w:r>
      <w:r w:rsidRPr="00A67AA8">
        <w:rPr>
          <w:rStyle w:val="Emphasis"/>
        </w:rPr>
        <w:t>deeply destabilizing</w:t>
      </w:r>
      <w:r>
        <w:t>.</w:t>
      </w:r>
      <w:r w:rsidRPr="00A67AA8">
        <w:rPr>
          <w:sz w:val="16"/>
        </w:rPr>
        <w:t xml:space="preserve"> The counter-</w:t>
      </w:r>
    </w:p>
    <w:p w14:paraId="138915BC" w14:textId="77777777" w:rsidR="00027522" w:rsidRPr="00A67AA8" w:rsidRDefault="00027522" w:rsidP="00027522">
      <w:pPr>
        <w:rPr>
          <w:sz w:val="16"/>
        </w:rPr>
      </w:pPr>
      <w:r w:rsidRPr="00A67AA8">
        <w:rPr>
          <w:sz w:val="16"/>
        </w:rPr>
        <w:t>argument, made by some security experts, is that nuclear deterrence was stabilizing</w:t>
      </w:r>
    </w:p>
    <w:p w14:paraId="0D1386D8" w14:textId="77777777" w:rsidR="00027522" w:rsidRPr="00A67AA8" w:rsidRDefault="00027522" w:rsidP="00027522">
      <w:pPr>
        <w:rPr>
          <w:sz w:val="16"/>
        </w:rPr>
      </w:pPr>
      <w:r w:rsidRPr="00A67AA8">
        <w:rPr>
          <w:sz w:val="16"/>
        </w:rPr>
        <w:t>during the Cold War, and a similar nuclear balance could be achieved in Asia.</w:t>
      </w:r>
    </w:p>
    <w:p w14:paraId="4128D320" w14:textId="77777777" w:rsidR="00027522" w:rsidRPr="00A67AA8" w:rsidRDefault="00027522" w:rsidP="00027522">
      <w:pPr>
        <w:rPr>
          <w:sz w:val="16"/>
        </w:rPr>
      </w:pPr>
      <w:r w:rsidRPr="00A67AA8">
        <w:rPr>
          <w:sz w:val="16"/>
        </w:rPr>
        <w:t>However, most observers maintain that the risks outweigh potential stabilizing</w:t>
      </w:r>
    </w:p>
    <w:p w14:paraId="5638577A" w14:textId="77777777" w:rsidR="00027522" w:rsidRPr="00A67AA8" w:rsidRDefault="00027522" w:rsidP="00027522">
      <w:pPr>
        <w:rPr>
          <w:sz w:val="16"/>
        </w:rPr>
      </w:pPr>
      <w:r w:rsidRPr="00A67AA8">
        <w:rPr>
          <w:sz w:val="16"/>
        </w:rPr>
        <w:t>factors.</w:t>
      </w:r>
    </w:p>
    <w:p w14:paraId="4A80CFE4" w14:textId="77777777" w:rsidR="00027522" w:rsidRPr="00A67AA8" w:rsidRDefault="00027522" w:rsidP="00027522">
      <w:pPr>
        <w:rPr>
          <w:sz w:val="16"/>
        </w:rPr>
      </w:pPr>
      <w:r w:rsidRPr="00A67AA8">
        <w:rPr>
          <w:sz w:val="16"/>
        </w:rPr>
        <w:t>U.S.-China Relations. The course of the relationship between Beijing and</w:t>
      </w:r>
    </w:p>
    <w:p w14:paraId="4AB43F3C" w14:textId="77777777" w:rsidR="00027522" w:rsidRPr="00A67AA8" w:rsidRDefault="00027522" w:rsidP="00027522">
      <w:pPr>
        <w:rPr>
          <w:sz w:val="16"/>
        </w:rPr>
      </w:pPr>
      <w:r w:rsidRPr="00A67AA8">
        <w:rPr>
          <w:sz w:val="16"/>
        </w:rPr>
        <w:t>Washington over the next several years is likely to have a significant impact on the</w:t>
      </w:r>
    </w:p>
    <w:p w14:paraId="7FEABFBA" w14:textId="77777777" w:rsidR="00027522" w:rsidRPr="00A67AA8" w:rsidRDefault="00027522" w:rsidP="00027522">
      <w:pPr>
        <w:rPr>
          <w:sz w:val="16"/>
        </w:rPr>
      </w:pPr>
      <w:r w:rsidRPr="00A67AA8">
        <w:rPr>
          <w:sz w:val="16"/>
        </w:rPr>
        <w:t>nuclearization debate in Japan. If the relationship chills substantially and a Cold</w:t>
      </w:r>
    </w:p>
    <w:p w14:paraId="6BCA4817" w14:textId="77777777" w:rsidR="00027522" w:rsidRPr="00A67AA8" w:rsidRDefault="00027522" w:rsidP="00027522">
      <w:pPr>
        <w:rPr>
          <w:sz w:val="16"/>
        </w:rPr>
      </w:pPr>
      <w:r w:rsidRPr="00A67AA8">
        <w:rPr>
          <w:sz w:val="16"/>
        </w:rPr>
        <w:t xml:space="preserve">War-type standoff </w:t>
      </w:r>
      <w:proofErr w:type="gramStart"/>
      <w:r w:rsidRPr="00A67AA8">
        <w:rPr>
          <w:sz w:val="16"/>
        </w:rPr>
        <w:t>develops,</w:t>
      </w:r>
      <w:proofErr w:type="gramEnd"/>
      <w:r w:rsidRPr="00A67AA8">
        <w:rPr>
          <w:sz w:val="16"/>
        </w:rPr>
        <w:t xml:space="preserve"> there may be calls from some in the United States to</w:t>
      </w:r>
    </w:p>
    <w:p w14:paraId="4A3C8E6B" w14:textId="77777777" w:rsidR="00027522" w:rsidRPr="00A67AA8" w:rsidRDefault="00027522" w:rsidP="00027522">
      <w:pPr>
        <w:rPr>
          <w:sz w:val="16"/>
        </w:rPr>
      </w:pPr>
      <w:r w:rsidRPr="00A67AA8">
        <w:rPr>
          <w:sz w:val="16"/>
        </w:rPr>
        <w:t>reinforce the U.S. deterrent forces. Some hawkish U.S. commentators have called</w:t>
      </w:r>
    </w:p>
    <w:p w14:paraId="103086A6" w14:textId="77777777" w:rsidR="00027522" w:rsidRPr="00A67AA8" w:rsidRDefault="00027522" w:rsidP="00027522">
      <w:pPr>
        <w:rPr>
          <w:sz w:val="16"/>
        </w:rPr>
      </w:pPr>
      <w:r w:rsidRPr="00A67AA8">
        <w:rPr>
          <w:sz w:val="16"/>
        </w:rPr>
        <w:t xml:space="preserve">for Japan to be “unleashed” </w:t>
      </w:r>
      <w:proofErr w:type="gramStart"/>
      <w:r w:rsidRPr="00A67AA8">
        <w:rPr>
          <w:sz w:val="16"/>
        </w:rPr>
        <w:t>in order to</w:t>
      </w:r>
      <w:proofErr w:type="gramEnd"/>
      <w:r w:rsidRPr="00A67AA8">
        <w:rPr>
          <w:sz w:val="16"/>
        </w:rPr>
        <w:t xml:space="preserve"> counter China’s strength.32 Depending on the</w:t>
      </w:r>
    </w:p>
    <w:p w14:paraId="30AA57BC" w14:textId="77777777" w:rsidR="00027522" w:rsidRPr="00A67AA8" w:rsidRDefault="00027522" w:rsidP="00027522">
      <w:pPr>
        <w:rPr>
          <w:sz w:val="16"/>
        </w:rPr>
      </w:pPr>
      <w:r w:rsidRPr="00A67AA8">
        <w:rPr>
          <w:sz w:val="16"/>
        </w:rPr>
        <w:t>severity of the perceived threat from China, Japanese and U.S. officials could</w:t>
      </w:r>
    </w:p>
    <w:p w14:paraId="11F4A170" w14:textId="77777777" w:rsidR="00027522" w:rsidRPr="00A67AA8" w:rsidRDefault="00027522" w:rsidP="00027522">
      <w:pPr>
        <w:rPr>
          <w:sz w:val="16"/>
        </w:rPr>
      </w:pPr>
      <w:r w:rsidRPr="00A67AA8">
        <w:rPr>
          <w:sz w:val="16"/>
        </w:rPr>
        <w:t>reconsider their views on Japan’s non-nuclear status. Geopolitical calculations likely</w:t>
      </w:r>
    </w:p>
    <w:p w14:paraId="70E20CDE" w14:textId="77777777" w:rsidR="00027522" w:rsidRPr="00A67AA8" w:rsidRDefault="00027522" w:rsidP="00027522">
      <w:pPr>
        <w:rPr>
          <w:sz w:val="16"/>
        </w:rPr>
      </w:pPr>
      <w:r w:rsidRPr="00A67AA8">
        <w:rPr>
          <w:sz w:val="16"/>
        </w:rPr>
        <w:t>would have to shift considerably for this scenario to gain currency. On the other</w:t>
      </w:r>
    </w:p>
    <w:p w14:paraId="2B148FEB" w14:textId="77777777" w:rsidR="00027522" w:rsidRPr="00A67AA8" w:rsidRDefault="00027522" w:rsidP="00027522">
      <w:pPr>
        <w:rPr>
          <w:sz w:val="16"/>
        </w:rPr>
      </w:pPr>
      <w:r w:rsidRPr="00A67AA8">
        <w:rPr>
          <w:sz w:val="16"/>
        </w:rPr>
        <w:t>hand, if U.S.-Sino relations become much closer, Japan may feel that it needs to</w:t>
      </w:r>
    </w:p>
    <w:p w14:paraId="4EE1FA2B" w14:textId="77777777" w:rsidR="00027522" w:rsidRPr="00A67AA8" w:rsidRDefault="00027522" w:rsidP="00027522">
      <w:pPr>
        <w:rPr>
          <w:sz w:val="16"/>
        </w:rPr>
      </w:pPr>
      <w:r w:rsidRPr="00A67AA8">
        <w:rPr>
          <w:sz w:val="16"/>
        </w:rPr>
        <w:t>develop a more independent defense posture. This is particularly true if the United</w:t>
      </w:r>
    </w:p>
    <w:p w14:paraId="4E472E9E" w14:textId="77777777" w:rsidR="00027522" w:rsidRPr="00A67AA8" w:rsidRDefault="00027522" w:rsidP="00027522">
      <w:pPr>
        <w:rPr>
          <w:sz w:val="16"/>
        </w:rPr>
      </w:pPr>
      <w:r w:rsidRPr="00A67AA8">
        <w:rPr>
          <w:sz w:val="16"/>
        </w:rPr>
        <w:t>States and China engaged in any bilateral strategic or nuclear consultations.33</w:t>
      </w:r>
    </w:p>
    <w:p w14:paraId="1BD44BED" w14:textId="77777777" w:rsidR="00027522" w:rsidRPr="00A67AA8" w:rsidRDefault="00027522" w:rsidP="00027522">
      <w:pPr>
        <w:rPr>
          <w:sz w:val="16"/>
        </w:rPr>
      </w:pPr>
      <w:r w:rsidRPr="00A67AA8">
        <w:rPr>
          <w:sz w:val="16"/>
        </w:rPr>
        <w:t>Despite improved relations today, distrust between Beijing and Tokyo remains</w:t>
      </w:r>
    </w:p>
    <w:p w14:paraId="3A71857C" w14:textId="77777777" w:rsidR="00027522" w:rsidRPr="00A67AA8" w:rsidRDefault="00027522" w:rsidP="00027522">
      <w:pPr>
        <w:rPr>
          <w:sz w:val="16"/>
        </w:rPr>
      </w:pPr>
      <w:r w:rsidRPr="00A67AA8">
        <w:rPr>
          <w:sz w:val="16"/>
        </w:rPr>
        <w:lastRenderedPageBreak/>
        <w:t>strong, and many in Japan’s defense community view China’s rapidly modernizing</w:t>
      </w:r>
    </w:p>
    <w:p w14:paraId="301ABD57" w14:textId="77777777" w:rsidR="00027522" w:rsidRPr="00A67AA8" w:rsidRDefault="00027522" w:rsidP="00027522">
      <w:pPr>
        <w:rPr>
          <w:sz w:val="16"/>
        </w:rPr>
      </w:pPr>
      <w:r w:rsidRPr="00A67AA8">
        <w:rPr>
          <w:sz w:val="16"/>
        </w:rPr>
        <w:t>military as their primary threat.</w:t>
      </w:r>
    </w:p>
    <w:p w14:paraId="0CDE7D8A" w14:textId="77777777" w:rsidR="00027522" w:rsidRPr="00A67AA8" w:rsidRDefault="00027522" w:rsidP="00027522">
      <w:pPr>
        <w:rPr>
          <w:sz w:val="16"/>
        </w:rPr>
      </w:pPr>
      <w:r w:rsidRPr="00A67AA8">
        <w:rPr>
          <w:sz w:val="16"/>
        </w:rPr>
        <w:t>Future of the Korean Peninsula. Any eventual reunification of the Korean</w:t>
      </w:r>
    </w:p>
    <w:p w14:paraId="4E82BCD2" w14:textId="77777777" w:rsidR="00027522" w:rsidRPr="00A67AA8" w:rsidRDefault="00027522" w:rsidP="00027522">
      <w:pPr>
        <w:rPr>
          <w:sz w:val="16"/>
        </w:rPr>
      </w:pPr>
      <w:r w:rsidRPr="00A67AA8">
        <w:rPr>
          <w:sz w:val="16"/>
        </w:rPr>
        <w:t>peninsula could further induce Japan to reconsider its nuclear stance. If the two</w:t>
      </w:r>
    </w:p>
    <w:p w14:paraId="0892AC25" w14:textId="77777777" w:rsidR="00027522" w:rsidRPr="00A67AA8" w:rsidRDefault="00027522" w:rsidP="00027522">
      <w:pPr>
        <w:rPr>
          <w:sz w:val="16"/>
        </w:rPr>
      </w:pPr>
      <w:r w:rsidRPr="00A67AA8">
        <w:rPr>
          <w:sz w:val="16"/>
        </w:rPr>
        <w:t>Koreas unify while North Korea still holds nuclear weapons and the new state opts</w:t>
      </w:r>
    </w:p>
    <w:p w14:paraId="7DE2B179" w14:textId="77777777" w:rsidR="00027522" w:rsidRPr="00A67AA8" w:rsidRDefault="00027522" w:rsidP="00027522">
      <w:pPr>
        <w:rPr>
          <w:sz w:val="16"/>
        </w:rPr>
      </w:pPr>
      <w:r w:rsidRPr="00A67AA8">
        <w:rPr>
          <w:sz w:val="16"/>
        </w:rPr>
        <w:t>to keep a nuclear arsenal, Japan may face a different calculation. Indeed, some</w:t>
      </w:r>
    </w:p>
    <w:p w14:paraId="7CBF6B56" w14:textId="77777777" w:rsidR="00027522" w:rsidRPr="00A67AA8" w:rsidRDefault="00027522" w:rsidP="00027522">
      <w:pPr>
        <w:rPr>
          <w:sz w:val="16"/>
        </w:rPr>
      </w:pPr>
    </w:p>
    <w:p w14:paraId="5685B029" w14:textId="77777777" w:rsidR="00027522" w:rsidRPr="00A67AA8" w:rsidRDefault="00027522" w:rsidP="00027522">
      <w:pPr>
        <w:rPr>
          <w:sz w:val="16"/>
        </w:rPr>
      </w:pPr>
      <w:r w:rsidRPr="00A67AA8">
        <w:rPr>
          <w:sz w:val="16"/>
        </w:rPr>
        <w:t>30 (...continued)</w:t>
      </w:r>
    </w:p>
    <w:p w14:paraId="61C400B7" w14:textId="77777777" w:rsidR="00027522" w:rsidRPr="00A67AA8" w:rsidRDefault="00027522" w:rsidP="00027522">
      <w:pPr>
        <w:rPr>
          <w:sz w:val="16"/>
        </w:rPr>
      </w:pPr>
      <w:r w:rsidRPr="00A67AA8">
        <w:rPr>
          <w:sz w:val="16"/>
        </w:rPr>
        <w:t>Japanese commanders will gauge whether American forces or Japan itself is being targeted.</w:t>
      </w:r>
    </w:p>
    <w:p w14:paraId="375C54EE" w14:textId="77777777" w:rsidR="00027522" w:rsidRPr="00A67AA8" w:rsidRDefault="00027522" w:rsidP="00027522">
      <w:pPr>
        <w:rPr>
          <w:sz w:val="16"/>
        </w:rPr>
      </w:pPr>
      <w:r w:rsidRPr="00A67AA8">
        <w:rPr>
          <w:sz w:val="16"/>
        </w:rPr>
        <w:t>Under the current interpretation, Japanese forces could not legally respond if the United</w:t>
      </w:r>
    </w:p>
    <w:p w14:paraId="6C33103D" w14:textId="77777777" w:rsidR="00027522" w:rsidRPr="00A67AA8" w:rsidRDefault="00027522" w:rsidP="00027522">
      <w:pPr>
        <w:rPr>
          <w:sz w:val="16"/>
        </w:rPr>
      </w:pPr>
      <w:r w:rsidRPr="00A67AA8">
        <w:rPr>
          <w:sz w:val="16"/>
        </w:rPr>
        <w:t>States were attacked.</w:t>
      </w:r>
    </w:p>
    <w:p w14:paraId="7E02F5EF" w14:textId="77777777" w:rsidR="00027522" w:rsidRPr="00A67AA8" w:rsidRDefault="00027522" w:rsidP="00027522">
      <w:pPr>
        <w:rPr>
          <w:sz w:val="16"/>
        </w:rPr>
      </w:pPr>
      <w:r w:rsidRPr="00A67AA8">
        <w:rPr>
          <w:sz w:val="16"/>
        </w:rPr>
        <w:t>31 Masahiro Matsumura, “Prudence and Realism in Japan’s Nuclear Options,” Brookings</w:t>
      </w:r>
    </w:p>
    <w:p w14:paraId="52A1C2BE" w14:textId="77777777" w:rsidR="00027522" w:rsidRPr="00A67AA8" w:rsidRDefault="00027522" w:rsidP="00027522">
      <w:pPr>
        <w:rPr>
          <w:sz w:val="16"/>
        </w:rPr>
      </w:pPr>
      <w:r w:rsidRPr="00A67AA8">
        <w:rPr>
          <w:sz w:val="16"/>
        </w:rPr>
        <w:t>Institution website, January 16, 2008.</w:t>
      </w:r>
    </w:p>
    <w:p w14:paraId="22B8C2AD" w14:textId="77777777" w:rsidR="00027522" w:rsidRPr="00A67AA8" w:rsidRDefault="00027522" w:rsidP="00027522">
      <w:pPr>
        <w:rPr>
          <w:sz w:val="16"/>
        </w:rPr>
      </w:pPr>
      <w:r w:rsidRPr="00A67AA8">
        <w:rPr>
          <w:sz w:val="16"/>
        </w:rPr>
        <w:t>32 See Richard Lowry, “Time for the Sun to Rise,” National Review. July 4, 2005.</w:t>
      </w:r>
    </w:p>
    <w:p w14:paraId="25111D8C" w14:textId="77777777" w:rsidR="00027522" w:rsidRPr="00A67AA8" w:rsidRDefault="00027522" w:rsidP="00027522">
      <w:pPr>
        <w:rPr>
          <w:sz w:val="16"/>
        </w:rPr>
      </w:pPr>
      <w:r w:rsidRPr="00A67AA8">
        <w:rPr>
          <w:sz w:val="16"/>
        </w:rPr>
        <w:t>33 Katsuhisa Furukawa, “Japanese Perspectives on Nuclear Weapons, Disarmament, and</w:t>
      </w:r>
    </w:p>
    <w:p w14:paraId="1CA74E44" w14:textId="77777777" w:rsidR="00027522" w:rsidRPr="00A67AA8" w:rsidRDefault="00027522" w:rsidP="00027522">
      <w:pPr>
        <w:rPr>
          <w:sz w:val="16"/>
        </w:rPr>
      </w:pPr>
      <w:r w:rsidRPr="00A67AA8">
        <w:rPr>
          <w:sz w:val="16"/>
        </w:rPr>
        <w:t xml:space="preserve">Nonproliferation,” Research Institute of Science and Technology for Society </w:t>
      </w:r>
      <w:proofErr w:type="spellStart"/>
      <w:r w:rsidRPr="00A67AA8">
        <w:rPr>
          <w:sz w:val="16"/>
        </w:rPr>
        <w:t>powerpoint</w:t>
      </w:r>
      <w:proofErr w:type="spellEnd"/>
    </w:p>
    <w:p w14:paraId="59724857" w14:textId="77777777" w:rsidR="00027522" w:rsidRPr="00A67AA8" w:rsidRDefault="00027522" w:rsidP="00027522">
      <w:pPr>
        <w:rPr>
          <w:sz w:val="16"/>
        </w:rPr>
      </w:pPr>
      <w:r w:rsidRPr="00A67AA8">
        <w:rPr>
          <w:sz w:val="16"/>
        </w:rPr>
        <w:t>presentation. November 29, 2007. For more on existing U.S.-PRC nuclear cooperation, see</w:t>
      </w:r>
    </w:p>
    <w:p w14:paraId="104E0FF2" w14:textId="77777777" w:rsidR="00027522" w:rsidRPr="00A67AA8" w:rsidRDefault="00027522" w:rsidP="00027522">
      <w:pPr>
        <w:rPr>
          <w:sz w:val="16"/>
        </w:rPr>
      </w:pPr>
      <w:r w:rsidRPr="00A67AA8">
        <w:rPr>
          <w:sz w:val="16"/>
        </w:rPr>
        <w:t>CRS Report RL33192, U.S.-China Nuclear Cooperation Agreement, coordinated by Shirley</w:t>
      </w:r>
    </w:p>
    <w:p w14:paraId="1DC65E54" w14:textId="77777777" w:rsidR="00027522" w:rsidRPr="00A67AA8" w:rsidRDefault="00027522" w:rsidP="00027522">
      <w:pPr>
        <w:rPr>
          <w:sz w:val="16"/>
        </w:rPr>
      </w:pPr>
      <w:r w:rsidRPr="00A67AA8">
        <w:rPr>
          <w:sz w:val="16"/>
        </w:rPr>
        <w:t>Kan.</w:t>
      </w:r>
    </w:p>
    <w:p w14:paraId="5E1D84D2" w14:textId="77777777" w:rsidR="00027522" w:rsidRPr="00A67AA8" w:rsidRDefault="00027522" w:rsidP="00027522">
      <w:pPr>
        <w:rPr>
          <w:sz w:val="16"/>
        </w:rPr>
      </w:pPr>
      <w:r w:rsidRPr="00A67AA8">
        <w:rPr>
          <w:sz w:val="16"/>
        </w:rPr>
        <w:t>Japanese analysts have claimed that a nuclear-armed reunified Korea would be more</w:t>
      </w:r>
    </w:p>
    <w:p w14:paraId="2D7D50FF" w14:textId="77777777" w:rsidR="00027522" w:rsidRPr="00A67AA8" w:rsidRDefault="00027522" w:rsidP="00027522">
      <w:pPr>
        <w:rPr>
          <w:sz w:val="16"/>
        </w:rPr>
      </w:pPr>
      <w:r w:rsidRPr="00A67AA8">
        <w:rPr>
          <w:sz w:val="16"/>
        </w:rPr>
        <w:t>of a threat than a nuclear-armed North Korea.</w:t>
      </w:r>
    </w:p>
    <w:p w14:paraId="3B98FEE9" w14:textId="77777777" w:rsidR="00027522" w:rsidRPr="00A67AA8" w:rsidRDefault="00027522" w:rsidP="00027522">
      <w:pPr>
        <w:rPr>
          <w:sz w:val="16"/>
        </w:rPr>
      </w:pPr>
      <w:r w:rsidRPr="00A67AA8">
        <w:rPr>
          <w:sz w:val="16"/>
        </w:rPr>
        <w:t>Such a nuclear decision would depend on a variety of factors: the political</w:t>
      </w:r>
    </w:p>
    <w:p w14:paraId="7777F3ED" w14:textId="77777777" w:rsidR="00027522" w:rsidRPr="00A67AA8" w:rsidRDefault="00027522" w:rsidP="00027522">
      <w:pPr>
        <w:rPr>
          <w:sz w:val="16"/>
        </w:rPr>
      </w:pPr>
      <w:r w:rsidRPr="00A67AA8">
        <w:rPr>
          <w:sz w:val="16"/>
        </w:rPr>
        <w:t>orientation of the new country, its relationship with the United States, and how a</w:t>
      </w:r>
    </w:p>
    <w:p w14:paraId="4FD5CFA5" w14:textId="77777777" w:rsidR="00027522" w:rsidRPr="00A67AA8" w:rsidRDefault="00027522" w:rsidP="00027522">
      <w:pPr>
        <w:rPr>
          <w:sz w:val="16"/>
        </w:rPr>
      </w:pPr>
      <w:r w:rsidRPr="00A67AA8">
        <w:rPr>
          <w:sz w:val="16"/>
        </w:rPr>
        <w:t>reunified government approached its historically difficult ties with Japan. Although</w:t>
      </w:r>
    </w:p>
    <w:p w14:paraId="588BD338" w14:textId="77777777" w:rsidR="00027522" w:rsidRPr="00A67AA8" w:rsidRDefault="00027522" w:rsidP="00027522">
      <w:pPr>
        <w:rPr>
          <w:sz w:val="16"/>
        </w:rPr>
      </w:pPr>
      <w:r w:rsidRPr="00A67AA8">
        <w:rPr>
          <w:sz w:val="16"/>
        </w:rPr>
        <w:t>South Korea and Japan normalized relations in 1965, many Koreans harbor</w:t>
      </w:r>
    </w:p>
    <w:p w14:paraId="0732E2DD" w14:textId="77777777" w:rsidR="00027522" w:rsidRPr="00A67AA8" w:rsidRDefault="00027522" w:rsidP="00027522">
      <w:pPr>
        <w:rPr>
          <w:sz w:val="16"/>
        </w:rPr>
      </w:pPr>
      <w:r w:rsidRPr="00A67AA8">
        <w:rPr>
          <w:sz w:val="16"/>
        </w:rPr>
        <w:t>resentment of Japan’s harsh colonial rule of the peninsula from 1910-1945. If the</w:t>
      </w:r>
    </w:p>
    <w:p w14:paraId="4635F1C1" w14:textId="77777777" w:rsidR="00027522" w:rsidRPr="00A67AA8" w:rsidRDefault="00027522" w:rsidP="00027522">
      <w:pPr>
        <w:rPr>
          <w:sz w:val="16"/>
        </w:rPr>
      </w:pPr>
      <w:r w:rsidRPr="00A67AA8">
        <w:rPr>
          <w:sz w:val="16"/>
        </w:rPr>
        <w:t>closely neighboring Koreans exhibited hostility toward Japan, it may feel more</w:t>
      </w:r>
    </w:p>
    <w:p w14:paraId="1E885F2B" w14:textId="77777777" w:rsidR="00027522" w:rsidRPr="00A67AA8" w:rsidRDefault="00027522" w:rsidP="00027522">
      <w:pPr>
        <w:rPr>
          <w:sz w:val="16"/>
        </w:rPr>
      </w:pPr>
      <w:r w:rsidRPr="00A67AA8">
        <w:rPr>
          <w:sz w:val="16"/>
        </w:rPr>
        <w:t>compelled to develop a nuclear weapons capability. The United States is likely to be</w:t>
      </w:r>
    </w:p>
    <w:p w14:paraId="70B7B73B" w14:textId="77777777" w:rsidR="00027522" w:rsidRPr="00A67AA8" w:rsidRDefault="00027522" w:rsidP="00027522">
      <w:pPr>
        <w:rPr>
          <w:sz w:val="16"/>
        </w:rPr>
      </w:pPr>
      <w:r w:rsidRPr="00A67AA8">
        <w:rPr>
          <w:sz w:val="16"/>
        </w:rPr>
        <w:t>involved in any possible Korean unification because of its military alliance with</w:t>
      </w:r>
    </w:p>
    <w:p w14:paraId="52FD3EA1" w14:textId="77777777" w:rsidR="00027522" w:rsidRPr="00A67AA8" w:rsidRDefault="00027522" w:rsidP="00027522">
      <w:pPr>
        <w:rPr>
          <w:sz w:val="16"/>
        </w:rPr>
      </w:pPr>
      <w:r w:rsidRPr="00A67AA8">
        <w:rPr>
          <w:sz w:val="16"/>
        </w:rPr>
        <w:t>South Korea and its leading role in the Six-Party Talks. U.S. contingency planning</w:t>
      </w:r>
    </w:p>
    <w:p w14:paraId="58588B6A" w14:textId="77777777" w:rsidR="00027522" w:rsidRPr="00A67AA8" w:rsidRDefault="00027522" w:rsidP="00027522">
      <w:pPr>
        <w:rPr>
          <w:sz w:val="16"/>
        </w:rPr>
      </w:pPr>
      <w:r w:rsidRPr="00A67AA8">
        <w:rPr>
          <w:sz w:val="16"/>
        </w:rPr>
        <w:t xml:space="preserve">for future scenarios on the Korean peninsula should </w:t>
      </w:r>
      <w:proofErr w:type="gramStart"/>
      <w:r w:rsidRPr="00A67AA8">
        <w:rPr>
          <w:sz w:val="16"/>
        </w:rPr>
        <w:t>take into account</w:t>
      </w:r>
      <w:proofErr w:type="gramEnd"/>
      <w:r w:rsidRPr="00A67AA8">
        <w:rPr>
          <w:sz w:val="16"/>
        </w:rPr>
        <w:t xml:space="preserve"> Japan’s</w:t>
      </w:r>
    </w:p>
    <w:p w14:paraId="57E9550C" w14:textId="77777777" w:rsidR="00027522" w:rsidRPr="00A67AA8" w:rsidRDefault="00027522" w:rsidP="00027522">
      <w:pPr>
        <w:rPr>
          <w:sz w:val="16"/>
        </w:rPr>
      </w:pPr>
      <w:r w:rsidRPr="00A67AA8">
        <w:rPr>
          <w:sz w:val="16"/>
        </w:rPr>
        <w:t xml:space="preserve">calculus </w:t>
      </w:r>
      <w:proofErr w:type="gramStart"/>
      <w:r w:rsidRPr="00A67AA8">
        <w:rPr>
          <w:sz w:val="16"/>
        </w:rPr>
        <w:t>with regard to</w:t>
      </w:r>
      <w:proofErr w:type="gramEnd"/>
      <w:r w:rsidRPr="00A67AA8">
        <w:rPr>
          <w:sz w:val="16"/>
        </w:rPr>
        <w:t xml:space="preserve"> nuclear weapon development.</w:t>
      </w:r>
    </w:p>
    <w:p w14:paraId="2D708AA6" w14:textId="77777777" w:rsidR="00027522" w:rsidRDefault="00027522" w:rsidP="00027522">
      <w:r>
        <w:t xml:space="preserve">Japan’s International Reputation. If </w:t>
      </w:r>
      <w:r w:rsidRPr="00A67AA8">
        <w:rPr>
          <w:rStyle w:val="StyleUnderline"/>
        </w:rPr>
        <w:t>Japan decided to go nuclear</w:t>
      </w:r>
      <w:r>
        <w:t>, its</w:t>
      </w:r>
    </w:p>
    <w:p w14:paraId="5183BB40" w14:textId="77777777" w:rsidR="00027522" w:rsidRDefault="00027522" w:rsidP="00027522">
      <w:r w:rsidRPr="00A67AA8">
        <w:rPr>
          <w:rStyle w:val="StyleUnderline"/>
        </w:rPr>
        <w:t>international reputation</w:t>
      </w:r>
      <w:r>
        <w:t xml:space="preserve"> as a principled advocate for non-proliferation would </w:t>
      </w:r>
      <w:r w:rsidRPr="00A67AA8">
        <w:rPr>
          <w:rStyle w:val="StyleUnderline"/>
        </w:rPr>
        <w:t>erode</w:t>
      </w:r>
      <w:r>
        <w:t>.</w:t>
      </w:r>
    </w:p>
    <w:p w14:paraId="45B361E3" w14:textId="77777777" w:rsidR="00027522" w:rsidRDefault="00027522" w:rsidP="00027522">
      <w:r>
        <w:lastRenderedPageBreak/>
        <w:t>Many observers say this would rule out Japan’s ambition of eventually holding a seat</w:t>
      </w:r>
    </w:p>
    <w:p w14:paraId="0DBF20ED" w14:textId="77777777" w:rsidR="00027522" w:rsidRDefault="00027522" w:rsidP="00027522">
      <w:r>
        <w:t>on the United Nations Security Council. Japan, of course, would bear the brunt of</w:t>
      </w:r>
    </w:p>
    <w:p w14:paraId="785EE74E" w14:textId="77777777" w:rsidR="00027522" w:rsidRDefault="00027522" w:rsidP="00027522">
      <w:r>
        <w:t xml:space="preserve">these consequences, but it could be </w:t>
      </w:r>
      <w:r w:rsidRPr="00A67AA8">
        <w:rPr>
          <w:rStyle w:val="StyleUnderline"/>
        </w:rPr>
        <w:t>harmful to U.S. interests</w:t>
      </w:r>
      <w:r>
        <w:t xml:space="preserve"> as well. </w:t>
      </w:r>
      <w:r w:rsidRPr="00A67AA8">
        <w:rPr>
          <w:rStyle w:val="StyleUnderline"/>
        </w:rPr>
        <w:t>Japan</w:t>
      </w:r>
      <w:r>
        <w:t xml:space="preserve"> is</w:t>
      </w:r>
    </w:p>
    <w:p w14:paraId="6BDC98EA" w14:textId="77777777" w:rsidR="00027522" w:rsidRDefault="00027522" w:rsidP="00027522">
      <w:r>
        <w:t xml:space="preserve">generally </w:t>
      </w:r>
      <w:r w:rsidRPr="00A67AA8">
        <w:rPr>
          <w:rStyle w:val="StyleUnderline"/>
        </w:rPr>
        <w:t>viewed overwhelmingly positively</w:t>
      </w:r>
      <w:r>
        <w:t xml:space="preserve"> by the international community, and its</w:t>
      </w:r>
    </w:p>
    <w:p w14:paraId="08E33356" w14:textId="77777777" w:rsidR="00027522" w:rsidRDefault="00027522" w:rsidP="00027522">
      <w:r w:rsidRPr="00A67AA8">
        <w:rPr>
          <w:rStyle w:val="StyleUnderline"/>
        </w:rPr>
        <w:t>support</w:t>
      </w:r>
      <w:r>
        <w:t xml:space="preserve"> for U.S.-led international issues can </w:t>
      </w:r>
      <w:r w:rsidRPr="00A67AA8">
        <w:rPr>
          <w:rStyle w:val="Emphasis"/>
        </w:rPr>
        <w:t>lend credibility and legitimacy</w:t>
      </w:r>
      <w:r>
        <w:t xml:space="preserve"> to efforts</w:t>
      </w:r>
    </w:p>
    <w:p w14:paraId="0F351421" w14:textId="77777777" w:rsidR="00027522" w:rsidRDefault="00027522" w:rsidP="00027522">
      <w:r>
        <w:t>such as democracy promotion, peacekeeping missions, environmental cooperation,</w:t>
      </w:r>
    </w:p>
    <w:p w14:paraId="0251FE13" w14:textId="77777777" w:rsidR="00027522" w:rsidRDefault="00027522" w:rsidP="00027522">
      <w:r>
        <w:t>and multilateral defense exercises, to name a few.</w:t>
      </w:r>
    </w:p>
    <w:p w14:paraId="1E8CC857" w14:textId="77777777" w:rsidR="00027522" w:rsidRDefault="00027522" w:rsidP="00027522">
      <w:r>
        <w:t>Damage to Global Non-Proliferation Regime. Japan’s development of</w:t>
      </w:r>
    </w:p>
    <w:p w14:paraId="19EE763F" w14:textId="77777777" w:rsidR="00027522" w:rsidRPr="00A67AA8" w:rsidRDefault="00027522" w:rsidP="00027522">
      <w:pPr>
        <w:rPr>
          <w:rStyle w:val="Emphasis"/>
        </w:rPr>
      </w:pPr>
      <w:r>
        <w:t xml:space="preserve">its own nuclear arsenal could also have </w:t>
      </w:r>
      <w:proofErr w:type="gramStart"/>
      <w:r w:rsidRPr="00A67AA8">
        <w:rPr>
          <w:rStyle w:val="Emphasis"/>
        </w:rPr>
        <w:t>damaging</w:t>
      </w:r>
      <w:proofErr w:type="gramEnd"/>
      <w:r w:rsidRPr="00A67AA8">
        <w:rPr>
          <w:rStyle w:val="Emphasis"/>
        </w:rPr>
        <w:t xml:space="preserve"> impact on U.S. nonproliferation</w:t>
      </w:r>
    </w:p>
    <w:p w14:paraId="6C3B01B0" w14:textId="77777777" w:rsidR="00027522" w:rsidRPr="00A67AA8" w:rsidRDefault="00027522" w:rsidP="00027522">
      <w:pPr>
        <w:rPr>
          <w:rStyle w:val="StyleUnderline"/>
        </w:rPr>
      </w:pPr>
      <w:r w:rsidRPr="00A67AA8">
        <w:rPr>
          <w:rStyle w:val="Emphasis"/>
        </w:rPr>
        <w:t>policy</w:t>
      </w:r>
      <w:r>
        <w:t xml:space="preserve">. It would be </w:t>
      </w:r>
      <w:r w:rsidRPr="00A67AA8">
        <w:rPr>
          <w:rStyle w:val="StyleUnderline"/>
        </w:rPr>
        <w:t>more difficult</w:t>
      </w:r>
      <w:r>
        <w:t xml:space="preserve"> for the United States to </w:t>
      </w:r>
      <w:r w:rsidRPr="00A67AA8">
        <w:rPr>
          <w:rStyle w:val="StyleUnderline"/>
        </w:rPr>
        <w:t>convince non-nuclear</w:t>
      </w:r>
    </w:p>
    <w:p w14:paraId="2EBC9C9F" w14:textId="77777777" w:rsidR="00027522" w:rsidRPr="00A67AA8" w:rsidRDefault="00027522" w:rsidP="00027522">
      <w:pPr>
        <w:rPr>
          <w:rStyle w:val="StyleUnderline"/>
        </w:rPr>
      </w:pPr>
      <w:r w:rsidRPr="00A67AA8">
        <w:rPr>
          <w:rStyle w:val="StyleUnderline"/>
        </w:rPr>
        <w:t>weapon states to keep their non-nuclear status or to persuade countries such as North</w:t>
      </w:r>
    </w:p>
    <w:p w14:paraId="14D157F5" w14:textId="77777777" w:rsidR="00027522" w:rsidRDefault="00027522" w:rsidP="00027522">
      <w:r w:rsidRPr="00A67AA8">
        <w:rPr>
          <w:rStyle w:val="StyleUnderline"/>
        </w:rPr>
        <w:t>Korea to give up their weapons programs</w:t>
      </w:r>
      <w:r>
        <w:t xml:space="preserve">. The </w:t>
      </w:r>
      <w:r w:rsidRPr="00A67AA8">
        <w:rPr>
          <w:rStyle w:val="Emphasis"/>
        </w:rPr>
        <w:t>damage to the NPT</w:t>
      </w:r>
      <w:r>
        <w:t xml:space="preserve"> as a guarantor of</w:t>
      </w:r>
    </w:p>
    <w:p w14:paraId="3E27FD76" w14:textId="77777777" w:rsidR="00027522" w:rsidRDefault="00027522" w:rsidP="00027522">
      <w:r>
        <w:t>nuclear power for peaceful use and the IAEA as an inspection regime could be</w:t>
      </w:r>
    </w:p>
    <w:p w14:paraId="1F337F32" w14:textId="77777777" w:rsidR="00027522" w:rsidRDefault="00027522" w:rsidP="00027522">
      <w:r>
        <w:t>irreparable if Japan were to leave or violate the treaty. If a close ally under its nuclear</w:t>
      </w:r>
    </w:p>
    <w:p w14:paraId="15A36726" w14:textId="77777777" w:rsidR="00027522" w:rsidRDefault="00027522" w:rsidP="00027522">
      <w:r>
        <w:t>umbrella chose to acquire the bomb, perhaps other countries enjoying a strong</w:t>
      </w:r>
    </w:p>
    <w:p w14:paraId="38B8E94F" w14:textId="77777777" w:rsidR="00027522" w:rsidRDefault="00027522" w:rsidP="00027522">
      <w:r>
        <w:t xml:space="preserve">bilateral relationship with the United States would be less inhibited in pursuing </w:t>
      </w:r>
      <w:proofErr w:type="gramStart"/>
      <w:r>
        <w:t>their</w:t>
      </w:r>
      <w:proofErr w:type="gramEnd"/>
    </w:p>
    <w:p w14:paraId="28DB40A3" w14:textId="77777777" w:rsidR="00027522" w:rsidRDefault="00027522" w:rsidP="00027522">
      <w:r>
        <w:t>own option. It could also undermine confidence in U.S. security guarantees more</w:t>
      </w:r>
    </w:p>
    <w:p w14:paraId="7E4B64E2" w14:textId="77777777" w:rsidR="00027522" w:rsidRPr="009601B1" w:rsidRDefault="00027522" w:rsidP="00027522">
      <w:r>
        <w:t>generally.</w:t>
      </w:r>
    </w:p>
    <w:p w14:paraId="2D6A30BB" w14:textId="77777777" w:rsidR="00027522" w:rsidRPr="009601B1" w:rsidRDefault="00027522" w:rsidP="00027522"/>
    <w:p w14:paraId="443DEE60" w14:textId="5E8B321A" w:rsidR="009601B1" w:rsidRDefault="009601B1" w:rsidP="009601B1">
      <w:pPr>
        <w:pStyle w:val="Heading3"/>
      </w:pPr>
      <w:r>
        <w:lastRenderedPageBreak/>
        <w:t>Impact---Nuke Terror</w:t>
      </w:r>
    </w:p>
    <w:p w14:paraId="1E4DF823" w14:textId="77777777" w:rsidR="009601B1" w:rsidRPr="009E359E" w:rsidRDefault="009601B1" w:rsidP="009601B1">
      <w:pPr>
        <w:pStyle w:val="Heading4"/>
      </w:pPr>
      <w:r w:rsidRPr="009E359E">
        <w:t xml:space="preserve">Nuclear terrorism real impact, likely, and global effects. </w:t>
      </w:r>
    </w:p>
    <w:p w14:paraId="303525EA" w14:textId="77777777" w:rsidR="009601B1" w:rsidRPr="009E359E" w:rsidRDefault="009601B1" w:rsidP="009601B1">
      <w:r w:rsidRPr="000E5111">
        <w:rPr>
          <w:rFonts w:eastAsiaTheme="majorEastAsia" w:cstheme="majorBidi"/>
          <w:b/>
          <w:iCs/>
          <w:sz w:val="26"/>
        </w:rPr>
        <w:t>Matthew 09</w:t>
      </w:r>
      <w:r w:rsidRPr="000E5111">
        <w:t>, (Author Matthew, 4/5/2009, "Reducing the greatest risks of nuclear theft &amp; terrorism," American Academy of Arts &amp; Sciences, https://www.amacad.org/publication/daedalus/reducing-greatest-risks-nuclear-theft-terrorism?) /HW OF @ TDI</w:t>
      </w:r>
    </w:p>
    <w:p w14:paraId="01FC5BA0" w14:textId="77777777" w:rsidR="009601B1" w:rsidRPr="000E5111" w:rsidRDefault="009601B1" w:rsidP="009601B1">
      <w:pPr>
        <w:rPr>
          <w:rStyle w:val="StyleUnderline"/>
        </w:rPr>
      </w:pPr>
      <w:r w:rsidRPr="000E5111">
        <w:rPr>
          <w:sz w:val="16"/>
        </w:rPr>
        <w:t xml:space="preserve">There remains a </w:t>
      </w:r>
      <w:r w:rsidRPr="000E5111">
        <w:rPr>
          <w:rStyle w:val="StyleUnderline"/>
        </w:rPr>
        <w:t>very real danger that terrorists could get and use a nuclear bomb</w:t>
      </w:r>
      <w:r w:rsidRPr="000E5111">
        <w:rPr>
          <w:sz w:val="16"/>
        </w:rPr>
        <w:t xml:space="preserve">, turning the heart of a major city into a smoldering </w:t>
      </w:r>
      <w:r w:rsidRPr="000E5111">
        <w:rPr>
          <w:rStyle w:val="StyleUnderline"/>
        </w:rPr>
        <w:t>radioactive ruin</w:t>
      </w:r>
      <w:r w:rsidRPr="000E5111">
        <w:rPr>
          <w:sz w:val="16"/>
        </w:rPr>
        <w:t xml:space="preserve">. Tens or hundreds of thousands of people would be killed, and </w:t>
      </w:r>
      <w:r w:rsidRPr="000E5111">
        <w:rPr>
          <w:rStyle w:val="StyleUnderline"/>
        </w:rPr>
        <w:t>devastating economic shock waves</w:t>
      </w:r>
      <w:r w:rsidRPr="000E5111">
        <w:rPr>
          <w:sz w:val="16"/>
        </w:rPr>
        <w:t xml:space="preserve"> would reverberate throughout the world, creating a second death toll in the developing world from the ensuing increase in </w:t>
      </w:r>
      <w:r w:rsidRPr="000E5111">
        <w:rPr>
          <w:rStyle w:val="StyleUnderline"/>
        </w:rPr>
        <w:t>global poverty</w:t>
      </w:r>
      <w:r w:rsidRPr="000E5111">
        <w:rPr>
          <w:sz w:val="16"/>
        </w:rPr>
        <w:t xml:space="preserve">, as then UN Secretary-General Kofi Annan warned in 2005. </w:t>
      </w:r>
      <w:r w:rsidRPr="000E5111">
        <w:rPr>
          <w:rStyle w:val="StyleUnderline"/>
        </w:rPr>
        <w:t>The horror of such an event, were it ever to occur, would change America and the world forever.</w:t>
      </w:r>
    </w:p>
    <w:p w14:paraId="4953C5E4" w14:textId="77777777" w:rsidR="009601B1" w:rsidRPr="000E5111" w:rsidRDefault="009601B1" w:rsidP="009601B1">
      <w:pPr>
        <w:rPr>
          <w:sz w:val="16"/>
        </w:rPr>
      </w:pPr>
      <w:r w:rsidRPr="000E5111">
        <w:rPr>
          <w:sz w:val="16"/>
        </w:rPr>
        <w:t xml:space="preserve">The </w:t>
      </w:r>
      <w:r w:rsidRPr="000E5111">
        <w:rPr>
          <w:rStyle w:val="StyleUnderline"/>
        </w:rPr>
        <w:t>al Qaeda terrorist network has been seeking nuclear weapons for years</w:t>
      </w:r>
      <w:r w:rsidRPr="000E5111">
        <w:rPr>
          <w:sz w:val="16"/>
        </w:rPr>
        <w:t>. Osama bin Laden has said that he feels a “</w:t>
      </w:r>
      <w:r w:rsidRPr="000E5111">
        <w:rPr>
          <w:rStyle w:val="Emphasis"/>
        </w:rPr>
        <w:t>religious duty</w:t>
      </w:r>
      <w:r w:rsidRPr="000E5111">
        <w:rPr>
          <w:sz w:val="16"/>
        </w:rPr>
        <w:t xml:space="preserve">” to </w:t>
      </w:r>
      <w:r w:rsidRPr="000E5111">
        <w:rPr>
          <w:rStyle w:val="Emphasis"/>
        </w:rPr>
        <w:t>acquire nuclear and chemical weapons</w:t>
      </w:r>
      <w:r w:rsidRPr="000E5111">
        <w:rPr>
          <w:sz w:val="16"/>
        </w:rPr>
        <w:t xml:space="preserve">, and al Qaeda operatives have made repeated attempts to buy stolen nuclear material </w:t>
      </w:r>
      <w:proofErr w:type="gramStart"/>
      <w:r w:rsidRPr="000E5111">
        <w:rPr>
          <w:sz w:val="16"/>
        </w:rPr>
        <w:t>in order to</w:t>
      </w:r>
      <w:proofErr w:type="gramEnd"/>
      <w:r w:rsidRPr="000E5111">
        <w:rPr>
          <w:sz w:val="16"/>
        </w:rPr>
        <w:t xml:space="preserve"> make a nuclear bomb. They have tried to recruit nuclear weapon scientists to help them, including, but not limited to, the two extremist Pakistani nuclear weapon scientists who met with bin Laden and Ayman al-Zawahiri shortly before the 9/11 attacks to discuss nuclear weapons. Documents recovered in Afghanistan reveal a </w:t>
      </w:r>
      <w:r w:rsidRPr="000E5111">
        <w:rPr>
          <w:rStyle w:val="StyleUnderline"/>
        </w:rPr>
        <w:t>significant al Qaeda research effort focused on nuclear weapons.</w:t>
      </w:r>
      <w:r w:rsidRPr="000E5111">
        <w:rPr>
          <w:sz w:val="16"/>
        </w:rPr>
        <w:t xml:space="preserve"> This effort included preliminary tests with conventional explosives in the Afghan desert. Long after the removal of al Qaeda’s Afghanistan sanctuary, bin Laden sought and received a religious ruling, or fatwa, from a radical Saudi cleric authorizing the use of nuclear weapons against American civilians. In the 1990s, the Aum Shinrikyo terror cult, which launched the nerve gas attack in the Tokyo subways, also sought nuclear weapons. Russian officials have confirmed two cases of terrorist teams, presumably Chechens, carrying out reconnaissance at secret Russian nuclear weapon storage sites. With at least two groups pursuing nuclear weapons in the last 15 years, we must expect that others will, too, in the future.</w:t>
      </w:r>
    </w:p>
    <w:p w14:paraId="2DDBA196" w14:textId="77777777" w:rsidR="009601B1" w:rsidRPr="000E5111" w:rsidRDefault="009601B1" w:rsidP="009601B1">
      <w:pPr>
        <w:rPr>
          <w:sz w:val="16"/>
        </w:rPr>
      </w:pPr>
      <w:r w:rsidRPr="000E5111">
        <w:rPr>
          <w:sz w:val="16"/>
        </w:rPr>
        <w:t>Repeated government studies in the United States and in other countries have concluded that if a technically sophisticated terrorist group could get the HEU or plutonium they need, they might well be able to make at least a crude nuclear bomb. Making a bomb does not take a Manhattan project: more than 90 percent of that 1940s-era effort was devoted to making the nuclear material, not making the bomb; and that was before the basic principles of nuclear bombs were widely known, as they are today. One study by the now-defunct congressional Office of Technology Assessment summarized the threat: “A small group of people, none of whom have [sic] ever had access to the classified literature, could possibly design and build a crude nuclear explosive device</w:t>
      </w:r>
      <w:proofErr w:type="gramStart"/>
      <w:r w:rsidRPr="000E5111">
        <w:rPr>
          <w:sz w:val="16"/>
        </w:rPr>
        <w:t>. . . .</w:t>
      </w:r>
      <w:proofErr w:type="gramEnd"/>
      <w:r w:rsidRPr="000E5111">
        <w:rPr>
          <w:sz w:val="16"/>
        </w:rPr>
        <w:t xml:space="preserve"> Only modest machine-shop facilities that could be contracted for without arousing suspicion would be required.”</w:t>
      </w:r>
    </w:p>
    <w:p w14:paraId="5DD2B53B" w14:textId="77777777" w:rsidR="009601B1" w:rsidRPr="000E5111" w:rsidRDefault="009601B1" w:rsidP="009601B1">
      <w:pPr>
        <w:rPr>
          <w:sz w:val="16"/>
        </w:rPr>
      </w:pPr>
      <w:r w:rsidRPr="000E5111">
        <w:rPr>
          <w:sz w:val="16"/>
        </w:rPr>
        <w:t xml:space="preserve">Theft of potential nuclear bomb materials is not just a hypothetical worry; it is an ongoing reality, highlighting the inadequacy of the nuclear security measures in place today: the International Atomic Energy Agency (IAEA) has documented some </w:t>
      </w:r>
      <w:r w:rsidRPr="000E5111">
        <w:rPr>
          <w:rStyle w:val="StyleUnderline"/>
        </w:rPr>
        <w:t>18 cases of theft or loss of plutonium or HEU confirmed by the states concerned (and there are more cases that the relevant states have so far been unwilling to confirm, despite the conviction of some of the participants</w:t>
      </w:r>
      <w:r w:rsidRPr="000E5111">
        <w:rPr>
          <w:sz w:val="16"/>
        </w:rPr>
        <w:t xml:space="preserve">). In virtually </w:t>
      </w:r>
      <w:proofErr w:type="gramStart"/>
      <w:r w:rsidRPr="000E5111">
        <w:rPr>
          <w:sz w:val="16"/>
        </w:rPr>
        <w:t>all of</w:t>
      </w:r>
      <w:proofErr w:type="gramEnd"/>
      <w:r w:rsidRPr="000E5111">
        <w:rPr>
          <w:sz w:val="16"/>
        </w:rPr>
        <w:t xml:space="preserve"> the known cases, </w:t>
      </w:r>
      <w:r w:rsidRPr="000E5111">
        <w:rPr>
          <w:rStyle w:val="StyleUnderline"/>
        </w:rPr>
        <w:t>no one had ever noticed the stolen material was missing until it was seized,</w:t>
      </w:r>
      <w:r w:rsidRPr="000E5111">
        <w:rPr>
          <w:sz w:val="16"/>
        </w:rPr>
        <w:t xml:space="preserve"> suggesting that other thefts may have gone undetected.</w:t>
      </w:r>
    </w:p>
    <w:p w14:paraId="777F8C0B" w14:textId="77777777" w:rsidR="009601B1" w:rsidRPr="000E5111" w:rsidRDefault="009601B1" w:rsidP="009601B1">
      <w:pPr>
        <w:rPr>
          <w:sz w:val="16"/>
        </w:rPr>
      </w:pPr>
    </w:p>
    <w:p w14:paraId="732C8C9C" w14:textId="77777777" w:rsidR="009601B1" w:rsidRPr="000E5111" w:rsidRDefault="009601B1" w:rsidP="009601B1">
      <w:pPr>
        <w:pStyle w:val="Heading4"/>
      </w:pPr>
      <w:r>
        <w:t>Study proves 1 bomb in Washington means global meltdown </w:t>
      </w:r>
    </w:p>
    <w:p w14:paraId="0F1B3E3A" w14:textId="77777777" w:rsidR="009601B1" w:rsidRPr="000E5111" w:rsidRDefault="009601B1" w:rsidP="009601B1">
      <w:r w:rsidRPr="000E5111">
        <w:rPr>
          <w:rFonts w:eastAsiaTheme="majorEastAsia" w:cstheme="majorBidi"/>
          <w:b/>
          <w:iCs/>
          <w:sz w:val="26"/>
        </w:rPr>
        <w:t>FMWG 13</w:t>
      </w:r>
      <w:r w:rsidRPr="000E5111">
        <w:t xml:space="preserve"> (The Fissile Materials Working Group (FMWG) brings together the experience of leading nonproliferation experts and nongovernmental organizations FMWG members who will contribute to this column include Irma Arguello, David Culp, Ingrid Drake, Rob Golan-Vilella, Li Hong, Kenneth Luongo, Michelle </w:t>
      </w:r>
      <w:proofErr w:type="spellStart"/>
      <w:r w:rsidRPr="000E5111">
        <w:t>Cann</w:t>
      </w:r>
      <w:proofErr w:type="spellEnd"/>
      <w:r w:rsidRPr="000E5111">
        <w:t xml:space="preserve">, Rajiv Nayan, Miles Pomper, William Potter, Kingston Reif, Jennifer Smyser, Elena </w:t>
      </w:r>
      <w:proofErr w:type="spellStart"/>
      <w:r w:rsidRPr="000E5111">
        <w:t>Sokova</w:t>
      </w:r>
      <w:proofErr w:type="spellEnd"/>
      <w:r w:rsidRPr="000E5111">
        <w:t>, Peter Stockton, Alexandra Toma, Paul Walker, Peter Wilk, and Sarah Williams, 1-9-2013, "A threat that demands action," Bulletin of the Atomic Scientists, https://thebulletin.org/2013/01/a-threat-that-demands-action)/HW OF @ TDI</w:t>
      </w:r>
    </w:p>
    <w:p w14:paraId="232EECCC" w14:textId="77777777" w:rsidR="009601B1" w:rsidRPr="000E5111" w:rsidRDefault="009601B1" w:rsidP="009601B1">
      <w:pPr>
        <w:rPr>
          <w:sz w:val="16"/>
        </w:rPr>
      </w:pPr>
      <w:r w:rsidRPr="000E5111">
        <w:rPr>
          <w:sz w:val="16"/>
        </w:rPr>
        <w:lastRenderedPageBreak/>
        <w:t xml:space="preserve">For years, American politicians on both sides of the aisle have agreed that </w:t>
      </w:r>
      <w:r w:rsidRPr="00D84CFC">
        <w:rPr>
          <w:rStyle w:val="StyleUnderline"/>
        </w:rPr>
        <w:t xml:space="preserve">nuclear terrorism is one of the most </w:t>
      </w:r>
      <w:r w:rsidRPr="00D84CFC">
        <w:rPr>
          <w:rStyle w:val="Emphasis"/>
        </w:rPr>
        <w:t>serious national security threats</w:t>
      </w:r>
      <w:r w:rsidRPr="000E5111">
        <w:rPr>
          <w:sz w:val="16"/>
        </w:rPr>
        <w:t xml:space="preserve"> the United States faces. In 2013, President Obama must capitalize on this rare consensus point and on his own power as a second-term president. After all, despite ongoing polarization in Washington, bipartisan cooperation has been the norm for nuclear security since the launch of the Nunn-Lugar program more than two decades ago, making the issue a unique outlier in Washington — and for good reason.</w:t>
      </w:r>
    </w:p>
    <w:p w14:paraId="5A3F0AA6" w14:textId="77777777" w:rsidR="009601B1" w:rsidRPr="00D84CFC" w:rsidRDefault="009601B1" w:rsidP="009601B1">
      <w:pPr>
        <w:rPr>
          <w:rStyle w:val="Emphasis"/>
        </w:rPr>
      </w:pPr>
      <w:r w:rsidRPr="000E5111">
        <w:rPr>
          <w:sz w:val="16"/>
        </w:rPr>
        <w:t>For years, American politicians on both sides of the aisle have agreed that nuclear terrorism is one of the most serious national security threats the United States faces. In 2013, President Obama must capitalize on this rare consensus point and on his own power as a second-term president. After all, despite ongoing polarization in Washington, bipartisan cooperation has been the norm for nuclear security since the launch of the Nunn-Lugar program more than two decades ago, making the issue a unique outlier in Washington — and for good reason.</w:t>
      </w:r>
      <w:r w:rsidRPr="00D84CFC">
        <w:rPr>
          <w:rStyle w:val="StyleUnderline"/>
        </w:rPr>
        <w:t xml:space="preserve"> Nuclear terrorism is a real possibility that would cause</w:t>
      </w:r>
      <w:r w:rsidRPr="000E5111">
        <w:rPr>
          <w:sz w:val="16"/>
        </w:rPr>
        <w:t xml:space="preserve"> </w:t>
      </w:r>
      <w:r w:rsidRPr="00D84CFC">
        <w:rPr>
          <w:rStyle w:val="Emphasis"/>
        </w:rPr>
        <w:t>catastrophic damage.</w:t>
      </w:r>
    </w:p>
    <w:p w14:paraId="3F887984" w14:textId="77777777" w:rsidR="009601B1" w:rsidRPr="000E5111" w:rsidRDefault="009601B1" w:rsidP="009601B1">
      <w:pPr>
        <w:rPr>
          <w:sz w:val="16"/>
        </w:rPr>
      </w:pPr>
      <w:r w:rsidRPr="000E5111">
        <w:rPr>
          <w:sz w:val="16"/>
        </w:rPr>
        <w:t xml:space="preserve">The problem. A fascinating and largely overlooked </w:t>
      </w:r>
      <w:r w:rsidRPr="00D84CFC">
        <w:rPr>
          <w:rStyle w:val="StyleUnderline"/>
        </w:rPr>
        <w:t>report</w:t>
      </w:r>
      <w:r w:rsidRPr="000E5111">
        <w:rPr>
          <w:sz w:val="16"/>
        </w:rPr>
        <w:t xml:space="preserve"> issued a year ago by the Federal Emergency Management Agency (FEMA) and the Department of Homeland Security (DHS) assesses the damage that would befall Washington, DC, in the event of a nuclear terrorist attack.</w:t>
      </w:r>
      <w:r w:rsidRPr="00D84CFC">
        <w:rPr>
          <w:rStyle w:val="StyleUnderline"/>
        </w:rPr>
        <w:t xml:space="preserve"> The report, presented as a case study in disaster response, assumes that a terrorist detonates a 10-kiloton improvised nuclear device — that is, a crude nuclear bomb </w:t>
      </w:r>
      <w:r w:rsidRPr="000E5111">
        <w:rPr>
          <w:sz w:val="16"/>
        </w:rPr>
        <w:t>— in downtown Washington. Unfortunately, the basis for such a study is all too sound.</w:t>
      </w:r>
    </w:p>
    <w:p w14:paraId="71AA966A" w14:textId="77777777" w:rsidR="009601B1" w:rsidRPr="000E5111" w:rsidRDefault="009601B1" w:rsidP="009601B1">
      <w:pPr>
        <w:rPr>
          <w:sz w:val="16"/>
        </w:rPr>
      </w:pPr>
      <w:r w:rsidRPr="000E5111">
        <w:rPr>
          <w:sz w:val="16"/>
        </w:rPr>
        <w:t xml:space="preserve">Fissile material is widespread and has been sold on the black market: There is currently enough fissile material across the globe for more than 100,000 additional nuclear weapons, and there are 20 known cases of unauthorized possession. </w:t>
      </w:r>
      <w:proofErr w:type="gramStart"/>
      <w:r w:rsidRPr="000E5111">
        <w:rPr>
          <w:sz w:val="16"/>
        </w:rPr>
        <w:t>These days,</w:t>
      </w:r>
      <w:proofErr w:type="gramEnd"/>
      <w:r w:rsidRPr="000E5111">
        <w:rPr>
          <w:sz w:val="16"/>
        </w:rPr>
        <w:t xml:space="preserve"> should a capable terrorist group acquire </w:t>
      </w:r>
      <w:proofErr w:type="gramStart"/>
      <w:r w:rsidRPr="000E5111">
        <w:rPr>
          <w:sz w:val="16"/>
        </w:rPr>
        <w:t>sufficient quantities of</w:t>
      </w:r>
      <w:proofErr w:type="gramEnd"/>
      <w:r w:rsidRPr="000E5111">
        <w:rPr>
          <w:sz w:val="16"/>
        </w:rPr>
        <w:t xml:space="preserve"> highly enriched uranium, it could produce an improvised nuclear device using a “gun-type” design and still have an impact </w:t>
      </w:r>
      <w:proofErr w:type="gramStart"/>
      <w:r w:rsidRPr="000E5111">
        <w:rPr>
          <w:sz w:val="16"/>
        </w:rPr>
        <w:t>similar to</w:t>
      </w:r>
      <w:proofErr w:type="gramEnd"/>
      <w:r w:rsidRPr="000E5111">
        <w:rPr>
          <w:sz w:val="16"/>
        </w:rPr>
        <w:t xml:space="preserve"> that of Hiroshima. (Modern-day strategic nuclear weapons are orders of magnitude more powerful than those used during World War II.)</w:t>
      </w:r>
    </w:p>
    <w:p w14:paraId="38595C11" w14:textId="77777777" w:rsidR="009601B1" w:rsidRPr="00D84CFC" w:rsidRDefault="009601B1" w:rsidP="009601B1">
      <w:pPr>
        <w:rPr>
          <w:rStyle w:val="StyleUnderline"/>
        </w:rPr>
      </w:pPr>
      <w:r w:rsidRPr="000E5111">
        <w:rPr>
          <w:sz w:val="16"/>
        </w:rPr>
        <w:t xml:space="preserve">While the odds of a nuclear terrorist attack are low (most experts believe a radiological or dirty bomb attack is more likely), </w:t>
      </w:r>
      <w:r w:rsidRPr="00D84CFC">
        <w:rPr>
          <w:rStyle w:val="StyleUnderline"/>
        </w:rPr>
        <w:t xml:space="preserve">the consequences are extremely high, as confirmed by the FEMA-DHS study. Within a half-mile radius of the detonation, </w:t>
      </w:r>
      <w:r w:rsidRPr="00D84CFC">
        <w:rPr>
          <w:sz w:val="16"/>
        </w:rPr>
        <w:t xml:space="preserve">few buildings (including the </w:t>
      </w:r>
      <w:r w:rsidRPr="00D84CFC">
        <w:rPr>
          <w:rStyle w:val="StyleUnderline"/>
        </w:rPr>
        <w:t xml:space="preserve">White House) would remain standing, and most of the 150,000 people within the radius would perish. Extending out another </w:t>
      </w:r>
      <w:proofErr w:type="gramStart"/>
      <w:r w:rsidRPr="00D84CFC">
        <w:rPr>
          <w:rStyle w:val="StyleUnderline"/>
        </w:rPr>
        <w:t>half-mile</w:t>
      </w:r>
      <w:proofErr w:type="gramEnd"/>
      <w:r w:rsidRPr="00D84CFC">
        <w:rPr>
          <w:rStyle w:val="StyleUnderline"/>
        </w:rPr>
        <w:t>, most houses and weaker buildings would be destroyed, and approximately half of the 200,000 individuals in this area would be killed, with still more at risk from injuries, radiation exposure, and fires. Beyond that, the shock wave from the blast would blow-in windows and temporary flash-blindness would afflict onlookers, including drivers. There would ultimately be a staggering 100 injured individuals for each hospital bed available in the area. And, after the immediate devastation, there would be long-term effects, like exposure to radioactive fallout and massive agricultural embargoes.</w:t>
      </w:r>
    </w:p>
    <w:p w14:paraId="572DBFE2" w14:textId="77777777" w:rsidR="009601B1" w:rsidRPr="00533A3B" w:rsidRDefault="009601B1" w:rsidP="009601B1">
      <w:pPr>
        <w:rPr>
          <w:sz w:val="16"/>
        </w:rPr>
      </w:pPr>
      <w:r w:rsidRPr="000E5111">
        <w:rPr>
          <w:sz w:val="16"/>
        </w:rPr>
        <w:t xml:space="preserve">But that’s not all. In addition to the target area, the </w:t>
      </w:r>
      <w:r w:rsidRPr="00D84CFC">
        <w:rPr>
          <w:rStyle w:val="StyleUnderline"/>
        </w:rPr>
        <w:t>world at large would be in turmoil</w:t>
      </w:r>
      <w:r w:rsidRPr="000E5111">
        <w:rPr>
          <w:sz w:val="16"/>
        </w:rPr>
        <w:t xml:space="preserve">. In the </w:t>
      </w:r>
      <w:r w:rsidRPr="00D84CFC">
        <w:rPr>
          <w:rStyle w:val="StyleUnderline"/>
        </w:rPr>
        <w:t xml:space="preserve">aftermath of an attack, </w:t>
      </w:r>
      <w:r w:rsidRPr="00D84CFC">
        <w:rPr>
          <w:rStyle w:val="Emphasis"/>
        </w:rPr>
        <w:t>global trade</w:t>
      </w:r>
      <w:r w:rsidRPr="00D84CFC">
        <w:rPr>
          <w:rStyle w:val="StyleUnderline"/>
        </w:rPr>
        <w:t xml:space="preserve"> would </w:t>
      </w:r>
      <w:r w:rsidRPr="00D84CFC">
        <w:rPr>
          <w:rStyle w:val="Emphasis"/>
        </w:rPr>
        <w:t>grind to a halt</w:t>
      </w:r>
      <w:r w:rsidRPr="000E5111">
        <w:rPr>
          <w:sz w:val="16"/>
        </w:rPr>
        <w:t xml:space="preserve">. As Kofi Annan, former secretary-general of the United Nations, has stated, a nuclear terrorist attack “would stagger the world economy and thrust tens of millions of people into </w:t>
      </w:r>
      <w:r w:rsidRPr="00D84CFC">
        <w:rPr>
          <w:rStyle w:val="Emphasis"/>
        </w:rPr>
        <w:t>dire poverty</w:t>
      </w:r>
      <w:r w:rsidRPr="000E5111">
        <w:rPr>
          <w:sz w:val="16"/>
        </w:rPr>
        <w:t>,” triggering “a second death toll throughout the developing world.” Meanwhile, in the United States itself, the official response just might be draconian: In the aftermath of 9/11, the United States launched two wars, stripped civil liberties, and authorized the use of torture and indefinite detentions — legacies with which Americans are still struggling. Now imagine the response to an attack made with one of the world’s deadliest weapons. In sum, the US capital would be a pile of radioactive rubble, hundreds of thousands would be killed, the US federal government would be in complete disarray, the global economy would sputter, the developing world would struggle, and US freedoms would be lost. All of this from a 10-kiloton improvised nuclear device in the wrong hands.</w:t>
      </w:r>
    </w:p>
    <w:p w14:paraId="3B595492" w14:textId="77777777" w:rsidR="009601B1" w:rsidRPr="009601B1" w:rsidRDefault="009601B1" w:rsidP="009601B1"/>
    <w:p w14:paraId="02934FD3" w14:textId="35A2EF6A" w:rsidR="009601B1" w:rsidRDefault="009601B1" w:rsidP="009601B1">
      <w:pPr>
        <w:pStyle w:val="Heading3"/>
      </w:pPr>
      <w:r>
        <w:lastRenderedPageBreak/>
        <w:t>Impact---Saudi</w:t>
      </w:r>
    </w:p>
    <w:p w14:paraId="5AA639FD" w14:textId="77777777" w:rsidR="009601B1" w:rsidRDefault="009601B1" w:rsidP="009601B1">
      <w:pPr>
        <w:pStyle w:val="Heading4"/>
      </w:pPr>
      <w:r>
        <w:t xml:space="preserve">Saudi acquisition destabilizes Middle East, Arms’s race globally, kill NPT. </w:t>
      </w:r>
    </w:p>
    <w:p w14:paraId="360B82DE" w14:textId="77777777" w:rsidR="009601B1" w:rsidRDefault="009601B1" w:rsidP="009601B1">
      <w:r w:rsidRPr="00040B47">
        <w:rPr>
          <w:rFonts w:eastAsiaTheme="majorEastAsia" w:cstheme="majorBidi"/>
          <w:b/>
          <w:iCs/>
          <w:sz w:val="26"/>
        </w:rPr>
        <w:t>Reich 24</w:t>
      </w:r>
      <w:r w:rsidRPr="00040B47">
        <w:t xml:space="preserve">, (Julian Reich, </w:t>
      </w:r>
      <w:r>
        <w:t>12-18-24</w:t>
      </w:r>
      <w:r w:rsidRPr="00040B47">
        <w:t>, "The Nuclear Kingdom: Assessing Saudi Arabia’s Nuclear Behavior," Georgetown Security Studies Review, https://georgetownsecuritystudiesreview.org/2024/12/18/the-nuclear-kingdom-accessing-saudi-arabias-nuclear-behavior/) /HW OF</w:t>
      </w:r>
      <w:r>
        <w:t xml:space="preserve"> @ TDI</w:t>
      </w:r>
    </w:p>
    <w:p w14:paraId="72A83DF6" w14:textId="77777777" w:rsidR="009601B1" w:rsidRDefault="009601B1" w:rsidP="009601B1">
      <w:r>
        <w:t xml:space="preserve">There are three compelling reasons for the United States to stop Saudi Arabia: the </w:t>
      </w:r>
      <w:r w:rsidRPr="00040B47">
        <w:rPr>
          <w:rStyle w:val="Emphasis"/>
        </w:rPr>
        <w:t>instability-stability paradox</w:t>
      </w:r>
      <w:r>
        <w:t xml:space="preserve"> modeled by India and Pakistan, the </w:t>
      </w:r>
      <w:r w:rsidRPr="00040B47">
        <w:rPr>
          <w:rStyle w:val="StyleUnderline"/>
        </w:rPr>
        <w:t>preservation of the nuclear nonproliferation regime</w:t>
      </w:r>
      <w:r>
        <w:t xml:space="preserve">, and the </w:t>
      </w:r>
      <w:r w:rsidRPr="00040B47">
        <w:rPr>
          <w:rStyle w:val="StyleUnderline"/>
        </w:rPr>
        <w:t>loss of U.S. leverage</w:t>
      </w:r>
      <w:r>
        <w:t xml:space="preserve"> over an emboldened, nuclear Saudi Arabia. The possibility of a </w:t>
      </w:r>
      <w:r w:rsidRPr="00040B47">
        <w:rPr>
          <w:rStyle w:val="StyleUnderline"/>
        </w:rPr>
        <w:t xml:space="preserve">Middle Eastern nuclear </w:t>
      </w:r>
      <w:r w:rsidRPr="00040B47">
        <w:rPr>
          <w:rStyle w:val="Emphasis"/>
        </w:rPr>
        <w:t>arms race</w:t>
      </w:r>
      <w:r w:rsidRPr="00040B47">
        <w:rPr>
          <w:rStyle w:val="StyleUnderline"/>
        </w:rPr>
        <w:t xml:space="preserve"> </w:t>
      </w:r>
      <w:r>
        <w:t xml:space="preserve">triggered by Iran has also been widely discussed, and Saudi Arabia’s building a nuclear bomb raises similar concerns. The </w:t>
      </w:r>
      <w:r w:rsidRPr="00040B47">
        <w:rPr>
          <w:rStyle w:val="Emphasis"/>
        </w:rPr>
        <w:t>U</w:t>
      </w:r>
      <w:r>
        <w:t xml:space="preserve">nited </w:t>
      </w:r>
      <w:r w:rsidRPr="00040B47">
        <w:rPr>
          <w:rStyle w:val="Emphasis"/>
        </w:rPr>
        <w:t>A</w:t>
      </w:r>
      <w:r>
        <w:t xml:space="preserve">rab </w:t>
      </w:r>
      <w:r w:rsidRPr="00040B47">
        <w:rPr>
          <w:rStyle w:val="Emphasis"/>
        </w:rPr>
        <w:t>E</w:t>
      </w:r>
      <w:r>
        <w:t xml:space="preserve">mirates, </w:t>
      </w:r>
      <w:r w:rsidRPr="00040B47">
        <w:rPr>
          <w:rStyle w:val="Emphasis"/>
        </w:rPr>
        <w:t>Egypt, and Türkiye</w:t>
      </w:r>
      <w:r>
        <w:t xml:space="preserve"> are the most likely candidates to catch the nuclear contagion, though there are credible reasons to question whether these states would develop nuclear weapons; Türkiye already enjoys a credible nuclear deterrent as a NATO member; Egypt has a dilapidated nuclear infrastructure; the United Arab Emirates has signed a stringent 123 Agreement. This gold standard of nonproliferation agreements indicates that the UAE is willing to put the nuclear option aside, at least for now. </w:t>
      </w:r>
    </w:p>
    <w:p w14:paraId="3B5DF2DD" w14:textId="77777777" w:rsidR="009601B1" w:rsidRDefault="009601B1" w:rsidP="009601B1">
      <w:r>
        <w:t xml:space="preserve">More likely is the possibility of an </w:t>
      </w:r>
      <w:r w:rsidRPr="00040B47">
        <w:rPr>
          <w:rStyle w:val="StyleUnderline"/>
        </w:rPr>
        <w:t>instability-stability paradox</w:t>
      </w:r>
      <w:r>
        <w:t xml:space="preserve"> between a nuclear-armed </w:t>
      </w:r>
      <w:r w:rsidRPr="00040B47">
        <w:rPr>
          <w:rStyle w:val="StyleUnderline"/>
        </w:rPr>
        <w:t>Iran and Saudi Arabia</w:t>
      </w:r>
      <w:r>
        <w:t xml:space="preserve">. The instability-stability paradox argues that nuclear weapons may produce stability at the strategic </w:t>
      </w:r>
      <w:proofErr w:type="gramStart"/>
      <w:r>
        <w:t>level, but</w:t>
      </w:r>
      <w:proofErr w:type="gramEnd"/>
      <w:r>
        <w:t xml:space="preserve"> can simultaneously fuel distrust and escalation at the conventional level. Iran has sparred with Israel despite its nuclear </w:t>
      </w:r>
      <w:proofErr w:type="gramStart"/>
      <w:r>
        <w:t>arsenal,</w:t>
      </w:r>
      <w:proofErr w:type="gramEnd"/>
      <w:r>
        <w:t xml:space="preserve"> it could do so with Saudi Arabia as well. The small, vulnerable nuclear arsenals Iran and Saudi Arabia would possess initially could also invite counterforce strategies, in which opposing nuclear states seek to destroy their adversaries’ nuclear weapons in a first strike. India has adopted a counterforce strategy against Pakistan’s 150 or so nuclear missiles, and both nations have continued to skirmish despite their nuclear arsenals. A Saudi Arabian nuclear weapons program may not produce stability between Iran and Saudi Arabia. Instead, it could </w:t>
      </w:r>
      <w:r w:rsidRPr="00040B47">
        <w:rPr>
          <w:rStyle w:val="Emphasis"/>
        </w:rPr>
        <w:t>deepen hostilities</w:t>
      </w:r>
      <w:r>
        <w:t xml:space="preserve"> between the two powers. </w:t>
      </w:r>
    </w:p>
    <w:p w14:paraId="1E3AE2BA" w14:textId="77777777" w:rsidR="009601B1" w:rsidRDefault="009601B1" w:rsidP="009601B1">
      <w:r>
        <w:t xml:space="preserve">There is also the question of the nonproliferation regime. </w:t>
      </w:r>
      <w:r w:rsidRPr="00040B47">
        <w:rPr>
          <w:rStyle w:val="StyleUnderline"/>
        </w:rPr>
        <w:t>Saudi Arabia’s</w:t>
      </w:r>
      <w:r>
        <w:t xml:space="preserve"> bomb-seeking behavior may </w:t>
      </w:r>
      <w:r w:rsidRPr="00040B47">
        <w:rPr>
          <w:rStyle w:val="StyleUnderline"/>
        </w:rPr>
        <w:t>shake up</w:t>
      </w:r>
      <w:r>
        <w:t xml:space="preserve"> the </w:t>
      </w:r>
      <w:r w:rsidRPr="00040B47">
        <w:rPr>
          <w:rStyle w:val="StyleUnderline"/>
        </w:rPr>
        <w:t>global status quo</w:t>
      </w:r>
      <w:r>
        <w:t xml:space="preserve"> as tensions rise. If East Asian affairs worsen and Saudi Arabia—a major U.S. ally—were to violate the nonproliferation norm and gain nuclear weapons it may </w:t>
      </w:r>
      <w:r w:rsidRPr="00040B47">
        <w:rPr>
          <w:rStyle w:val="Emphasis"/>
        </w:rPr>
        <w:t>embolden nuclear hedgers like Japan and South Korea to behave similarly</w:t>
      </w:r>
      <w:r>
        <w:t xml:space="preserve">. Iran’s violation of the nonproliferation norm would be one thing, but the </w:t>
      </w:r>
      <w:r w:rsidRPr="00040B47">
        <w:rPr>
          <w:rStyle w:val="StyleUnderline"/>
        </w:rPr>
        <w:t>defection of U.S.-aligned Saudi Arabia</w:t>
      </w:r>
      <w:r>
        <w:t xml:space="preserve"> could </w:t>
      </w:r>
      <w:r w:rsidRPr="00040B47">
        <w:rPr>
          <w:rStyle w:val="StyleUnderline"/>
        </w:rPr>
        <w:t>damage</w:t>
      </w:r>
      <w:r>
        <w:t xml:space="preserve"> the </w:t>
      </w:r>
      <w:r w:rsidRPr="00040B47">
        <w:rPr>
          <w:rStyle w:val="StyleUnderline"/>
        </w:rPr>
        <w:t>nonproliferation regime severely</w:t>
      </w:r>
      <w:r>
        <w:t xml:space="preserve">. This alone is a compelling reason for the United States to abstain from sheltering Saudi Arabia’s pursuit of weapons. </w:t>
      </w:r>
    </w:p>
    <w:p w14:paraId="5418B643" w14:textId="77777777" w:rsidR="009601B1" w:rsidRDefault="009601B1" w:rsidP="009601B1">
      <w:r>
        <w:t xml:space="preserve">The United States also has a well-established strategic logic for preventing new nuclear-armed states. Nuclear-armed allies restrict the United States’ freedom of action, are difficult to control, and nuclear weapons may embolden them to act aggressively. Proponents of a United States retrenchment from the Middle East may be less concerned about these consequences, but an untethered Saudi Arabia would ensure that the Middle East continues to distract from more pressing theaters. </w:t>
      </w:r>
    </w:p>
    <w:p w14:paraId="6FE1A5DD" w14:textId="77777777" w:rsidR="009601B1" w:rsidRPr="009601B1" w:rsidRDefault="009601B1" w:rsidP="009601B1"/>
    <w:p w14:paraId="1E7767D9" w14:textId="4218F305" w:rsidR="009601B1" w:rsidRDefault="009601B1" w:rsidP="009601B1">
      <w:pPr>
        <w:pStyle w:val="Heading3"/>
      </w:pPr>
      <w:r>
        <w:lastRenderedPageBreak/>
        <w:t>Impact---South Korea</w:t>
      </w:r>
    </w:p>
    <w:p w14:paraId="11C1AC81" w14:textId="77777777" w:rsidR="009601B1" w:rsidRDefault="009601B1" w:rsidP="009601B1">
      <w:pPr>
        <w:pStyle w:val="Heading4"/>
      </w:pPr>
      <w:r>
        <w:t xml:space="preserve">South Korea </w:t>
      </w:r>
      <w:proofErr w:type="spellStart"/>
      <w:r>
        <w:t>nucs</w:t>
      </w:r>
      <w:proofErr w:type="spellEnd"/>
      <w:r>
        <w:t xml:space="preserve"> means NPT and taboo </w:t>
      </w:r>
      <w:r w:rsidRPr="00284477">
        <w:t>collapse</w:t>
      </w:r>
      <w:r>
        <w:t xml:space="preserve">, increased </w:t>
      </w:r>
      <w:proofErr w:type="spellStart"/>
      <w:r>
        <w:t>prolif</w:t>
      </w:r>
      <w:proofErr w:type="spellEnd"/>
      <w:r>
        <w:t xml:space="preserve"> globally.</w:t>
      </w:r>
    </w:p>
    <w:p w14:paraId="4E03999E" w14:textId="77777777" w:rsidR="009601B1" w:rsidRPr="00284477" w:rsidRDefault="009601B1" w:rsidP="009601B1">
      <w:r w:rsidRPr="00BA343D">
        <w:rPr>
          <w:rFonts w:eastAsiaTheme="majorEastAsia" w:cstheme="majorBidi"/>
          <w:b/>
          <w:iCs/>
          <w:sz w:val="26"/>
        </w:rPr>
        <w:t>Stover 23</w:t>
      </w:r>
      <w:r w:rsidRPr="00284477">
        <w:t>, (Dawn Stover, 3-15-2023, "Nuclear weapons gaffe in South Korea is a warning to leaders everywhere," Bulletin of the Atomic Scientists, https://thebulletin.org/2023/03/nuclear-weapons-gaffe-in-south-korea-is-a-warning-to-leaders-everywhere/) /HW OF</w:t>
      </w:r>
      <w:r>
        <w:t xml:space="preserve"> @ TDI</w:t>
      </w:r>
    </w:p>
    <w:p w14:paraId="0F85B8D5" w14:textId="4FE356A6" w:rsidR="009601B1" w:rsidRPr="009601B1" w:rsidRDefault="009601B1" w:rsidP="009601B1">
      <w:r>
        <w:t>What would happen if South Korea developed nuclear weapons? A year ago, this question might have seemed as far-fetched as wondering what would happen if Russia invaded Ukraine. However, as the clock ticks closer to doomsday and global tensions run high, hypotheticals that we once laughed at have become possibilities to prepare for. Comments like one recently made by South Korean President Yoon Suk-</w:t>
      </w:r>
      <w:proofErr w:type="spellStart"/>
      <w:r>
        <w:t>yeol</w:t>
      </w:r>
      <w:proofErr w:type="spellEnd"/>
      <w:r>
        <w:t xml:space="preserve"> have exposed the precariousness of the global nuclear nonproliferation regime. On January 11, President Yoon stated that if the United States were to fail to deploy nuclear weapons to South Korea when needed, the country would “acquire our own nuke.” According to observers, Yoon delivered these comments offhand during a rambling speech and then backpedaled a few days later. To be clear, South Korea is not actively pursuing homegrown nuclear weapons. However, the incident demonstrated an increased tolerance for casually suggesting nuclear proliferation. Once viewed as an </w:t>
      </w:r>
      <w:r w:rsidRPr="00284477">
        <w:rPr>
          <w:rStyle w:val="StyleUnderline"/>
        </w:rPr>
        <w:t>agreement that could only be broken with the harshest of consequences, the Nuclear Non-Proliferation Treaty (</w:t>
      </w:r>
      <w:r w:rsidRPr="00284477">
        <w:rPr>
          <w:rStyle w:val="Emphasis"/>
        </w:rPr>
        <w:t>NPT) has been waning</w:t>
      </w:r>
      <w:r w:rsidRPr="00284477">
        <w:rPr>
          <w:rStyle w:val="StyleUnderline"/>
        </w:rPr>
        <w:t xml:space="preserve"> for decades, with North Korea withdrawing in 2003 and Iran threatening to withdraw in 2020</w:t>
      </w:r>
      <w:r>
        <w:t xml:space="preserve">. South Korea’s latest discussions on nuclear policy add a new layer—for the first time, a stable, democratic, non-nuclear weapon state and ally of the United States publicly considered, if only for </w:t>
      </w:r>
      <w:proofErr w:type="gramStart"/>
      <w:r>
        <w:t>a brief moment</w:t>
      </w:r>
      <w:proofErr w:type="gramEnd"/>
      <w:r>
        <w:t xml:space="preserve">, developing nuclear weapons. Although Yoon’s comments reflect the need for stronger assurances from the United States, such </w:t>
      </w:r>
      <w:r w:rsidRPr="00284477">
        <w:rPr>
          <w:rStyle w:val="StyleUnderline"/>
        </w:rPr>
        <w:t xml:space="preserve">rhetoric can do </w:t>
      </w:r>
      <w:r w:rsidRPr="009A2218">
        <w:rPr>
          <w:rStyle w:val="Emphasis"/>
        </w:rPr>
        <w:t>serious damage</w:t>
      </w:r>
      <w:r w:rsidRPr="00284477">
        <w:rPr>
          <w:rStyle w:val="StyleUnderline"/>
        </w:rPr>
        <w:t xml:space="preserve"> to the </w:t>
      </w:r>
      <w:r w:rsidRPr="009A2218">
        <w:rPr>
          <w:rStyle w:val="Emphasis"/>
        </w:rPr>
        <w:t>NPT</w:t>
      </w:r>
      <w:r>
        <w:t xml:space="preserve">. If </w:t>
      </w:r>
      <w:r w:rsidRPr="00284477">
        <w:rPr>
          <w:rStyle w:val="StyleUnderline"/>
        </w:rPr>
        <w:t>South Korea</w:t>
      </w:r>
      <w:r>
        <w:t xml:space="preserve">, a country that has strongly supported the treaty, </w:t>
      </w:r>
      <w:r w:rsidRPr="00284477">
        <w:rPr>
          <w:rStyle w:val="StyleUnderline"/>
        </w:rPr>
        <w:t>considers leaving it</w:t>
      </w:r>
      <w:r>
        <w:t xml:space="preserve">, the </w:t>
      </w:r>
      <w:r w:rsidRPr="00284477">
        <w:rPr>
          <w:rStyle w:val="StyleUnderline"/>
        </w:rPr>
        <w:t>NPT and the faith</w:t>
      </w:r>
      <w:r>
        <w:t xml:space="preserve"> that other countries place in the treaty could </w:t>
      </w:r>
      <w:r w:rsidRPr="00284477">
        <w:rPr>
          <w:rStyle w:val="StyleUnderline"/>
        </w:rPr>
        <w:t>weaken too</w:t>
      </w:r>
      <w:r>
        <w:t xml:space="preserve">. Incautious posturing by world leaders could signal the </w:t>
      </w:r>
      <w:r w:rsidRPr="00284477">
        <w:rPr>
          <w:rStyle w:val="Emphasis"/>
        </w:rPr>
        <w:t>beginning of the end of nuclear nonproliferation.</w:t>
      </w:r>
      <w:r>
        <w:rPr>
          <w:rStyle w:val="Emphasis"/>
        </w:rPr>
        <w:t xml:space="preserve"> </w:t>
      </w:r>
      <w:r w:rsidRPr="00284477">
        <w:rPr>
          <w:sz w:val="16"/>
        </w:rPr>
        <w:t>South Korea’s shifting nuclear posture. Yoon’s latest comments reflect broader discussions on nuclear policy in South Korea in recent years, but they also represent a notable shift from previous statements. As North Korea’s escalatory behavior reaches new levels, so too has South Koreans’ willingness to develop nuclear weapons. South Korean public support for a domestic nuclear weapons program was at 71 percent in 2022, the highest in over a decade.</w:t>
      </w:r>
      <w:r>
        <w:rPr>
          <w:sz w:val="16"/>
        </w:rPr>
        <w:t xml:space="preserve"> </w:t>
      </w:r>
      <w:r w:rsidRPr="00284477">
        <w:rPr>
          <w:sz w:val="16"/>
        </w:rPr>
        <w:t>Although South Korean policy makers have explored greater militarization, they have avoided the nuclear option thus far. A joint US-South Korea statement in May 2022 reaffirmed the United States’ “extended deterrence commitment” to South Korea, “including nuclear . . . defense capabilities,” but also discussed the “common goal of the complete denuclearization of the Korean peninsula.” The statement called for expanding combined military exercises, increasing military training programs in South Korea, and other conventional responses to the North Korean threat.</w:t>
      </w:r>
      <w:r>
        <w:rPr>
          <w:sz w:val="16"/>
        </w:rPr>
        <w:t xml:space="preserve"> </w:t>
      </w:r>
      <w:r w:rsidRPr="00284477">
        <w:rPr>
          <w:sz w:val="16"/>
        </w:rPr>
        <w:t>Meanwhile, most nuclear rhetoric leading up to Yoon’s statements has consisted of debates over whether the United States should station tactical nuclear weapons in South Korea again. Such weapons were deployed between 1958 and 1991 in South Korea, and South Korean conservatives like Yoon have suggested that the United States either redeploy these weapons or train South Koreans to launch nuclear weapons if needed. The United States ruled out redeploying tactical nuclear weapons in 2021. Interestingly, in November 2022, South Korean Defense Minister Lee Jong-sup concurred that South Korea was “currently not thinking to deploy tactical nukes on the Korean peninsula.”</w:t>
      </w:r>
      <w:r>
        <w:rPr>
          <w:sz w:val="16"/>
        </w:rPr>
        <w:t xml:space="preserve"> </w:t>
      </w:r>
      <w:r>
        <w:t xml:space="preserve">Given this previous nuclear posturing, the recent comments by Yoon are a significant change from South Korea’s previously stated policy. Since the 1970s, South Korea has actively supported the denuclearization of the Korean Peninsula, ending its program to domestically acquire nuclear weapons. Yoon’s statement hints at a potential reversal of this stance. There are three potential rationales for his comments: that South Korea would </w:t>
      </w:r>
      <w:proofErr w:type="gramStart"/>
      <w:r>
        <w:t>actually consider</w:t>
      </w:r>
      <w:proofErr w:type="gramEnd"/>
      <w:r>
        <w:t xml:space="preserve"> acquiring nuclear weapons and leaving the Nuclear Non-Proliferation Treaty; that South Korea wanted to send a warning to North Korea; or that it is using nuclear rhetoric to pressure the United States. </w:t>
      </w:r>
      <w:proofErr w:type="gramStart"/>
      <w:r>
        <w:t>All of</w:t>
      </w:r>
      <w:proofErr w:type="gramEnd"/>
      <w:r>
        <w:t xml:space="preserve"> these explanations are troubling, for these reasons: </w:t>
      </w:r>
      <w:r w:rsidRPr="00284477">
        <w:rPr>
          <w:rStyle w:val="StyleUnderline"/>
        </w:rPr>
        <w:t xml:space="preserve">Withdrawing from the treaty. </w:t>
      </w:r>
      <w:r w:rsidRPr="009A2218">
        <w:t xml:space="preserve">This rationale is the most unlikely, but also the most worrisome. </w:t>
      </w:r>
      <w:r w:rsidRPr="00284477">
        <w:rPr>
          <w:rStyle w:val="StyleUnderline"/>
        </w:rPr>
        <w:t xml:space="preserve">If South Korea were to withdraw from the treaty, it could have a </w:t>
      </w:r>
      <w:r w:rsidRPr="009A2218">
        <w:rPr>
          <w:rStyle w:val="Emphasis"/>
        </w:rPr>
        <w:t>domino effect</w:t>
      </w:r>
      <w:r w:rsidRPr="00284477">
        <w:rPr>
          <w:rStyle w:val="StyleUnderline"/>
        </w:rPr>
        <w:t xml:space="preserve"> on other countries. For South Korea to </w:t>
      </w:r>
      <w:proofErr w:type="gramStart"/>
      <w:r w:rsidRPr="00284477">
        <w:rPr>
          <w:rStyle w:val="StyleUnderline"/>
        </w:rPr>
        <w:t xml:space="preserve">actually </w:t>
      </w:r>
      <w:r w:rsidRPr="00284477">
        <w:rPr>
          <w:rStyle w:val="StyleUnderline"/>
        </w:rPr>
        <w:lastRenderedPageBreak/>
        <w:t>develop</w:t>
      </w:r>
      <w:proofErr w:type="gramEnd"/>
      <w:r w:rsidRPr="00284477">
        <w:rPr>
          <w:rStyle w:val="StyleUnderline"/>
        </w:rPr>
        <w:t xml:space="preserve"> nuclear weapons, it would have to leave the treaty first, to avoid breaking its international obligations. </w:t>
      </w:r>
      <w:r w:rsidRPr="009A2218">
        <w:t xml:space="preserve">This process has only been used by one country, North Korea, and it requires a three-month notice to the United Nations Security Council. </w:t>
      </w:r>
      <w:r>
        <w:t xml:space="preserve">Although the consequences for leaving the treaty were severe for North Korea, South Korea might expect solidarity from countries that don’t want to develop nuclear weapons but oppose the inequality of the treaty. If South Korea’s </w:t>
      </w:r>
      <w:r w:rsidRPr="00284477">
        <w:rPr>
          <w:rStyle w:val="StyleUnderline"/>
        </w:rPr>
        <w:t>departure</w:t>
      </w:r>
      <w:r>
        <w:t xml:space="preserve"> were to set off a </w:t>
      </w:r>
      <w:r w:rsidRPr="009A2218">
        <w:rPr>
          <w:rStyle w:val="Emphasis"/>
        </w:rPr>
        <w:t>cascade of withdrawals</w:t>
      </w:r>
      <w:r>
        <w:t xml:space="preserve">, it’s unlikely that </w:t>
      </w:r>
      <w:r w:rsidRPr="009A2218">
        <w:rPr>
          <w:rStyle w:val="Emphasis"/>
        </w:rPr>
        <w:t>economic consequences</w:t>
      </w:r>
      <w:r>
        <w:t xml:space="preserve"> would be levied broadly across several countries—and South Korea therefore would not suffer harsh consequences. In addition, there have been no international nuclear-related sanctions against countries with nuclear weapons that never signed the treaty (India, Pakistan, and Israel</w:t>
      </w:r>
      <w:r w:rsidRPr="00284477">
        <w:rPr>
          <w:sz w:val="16"/>
        </w:rPr>
        <w:t xml:space="preserve">). Because South Korea remains a US ally, its leaders might believe that it would more seamlessly transition to a similar status outside of the NPT. However, as is more probable, international pressure on countries considering withdrawal will ensure that South Korea does not attempt to leave the treaty. Although the consequences might be minimal, the international regime is inclined to disincentivize this behavior. Fear of sanctions and other consequences perhaps caused Yoon to dial back his remarks. Posturing to warn North Korea. Yoon’s comments may have aimed to warn North Korea of the potential consequences of continued escalation. A couple weeks before Yoon’s statement, North Korean leader Kim Jong-un said he plans to “exponentially” increase North Korea’s nuclear arsenal. To prevent North Korea from expanding its nuclear weapons program, Yoon might have attempted to warn Kim Jong-un of potential consequences. However, Yoon could not reasonably expect North Korea to slow proliferation in response to his comments, given Kim Jong-un’s history of responding to increased militarization in South Korea with more escalation, not less. If Yoon’s comments were intended as well-measured posturing, North Korea couldn’t have been his target. Nuclear rhetoric to pressure the United States. Yoon’s broader statement discussed a hypothetical situation in which the United States fails to deploy nuclear weapons to South Korea when needed. US allies in East and Southeast Asia are concerned that, as the US eye increasingly turns to the war in Ukraine, Asia is falling into a blind spot of complacency. These concerns include worries about the strength of the nuclear umbrella that guarantees the United States will defend its non-nuclear allies and about the US security guarantee against China and North Korea. Yoon’s statements might reflect frustration that the United States is not paying sufficient attention to the growing escalation on the Korean Peninsula. In 2022 alone, North Korea launched more than 90 missiles, the most in any year, including several that flew as far as the Sea of Japan. Given these rising tensions, Yoon might have been prodding the United States to reaffirm its nuclear guarantee. Yoon suggesting the need for a stronger security umbrella from the United States might have prompted behind-the-scenes conversations between the two countries. </w:t>
      </w:r>
      <w:proofErr w:type="gramStart"/>
      <w:r w:rsidRPr="00284477">
        <w:rPr>
          <w:sz w:val="16"/>
        </w:rPr>
        <w:t>In all likelihood</w:t>
      </w:r>
      <w:proofErr w:type="gramEnd"/>
      <w:r w:rsidRPr="00284477">
        <w:rPr>
          <w:sz w:val="16"/>
        </w:rPr>
        <w:t xml:space="preserve">, Washington and Seoul discussed this guarantee privately after Yoon’s comments, to ensure that South Korean leaders trust the US nuclear umbrella and are not seriously considering nuclear weapons. Yoon’s later remarks walking back his comments on developing nuclear weapons could reflect this. </w:t>
      </w:r>
      <w:r>
        <w:t xml:space="preserve">The </w:t>
      </w:r>
      <w:r w:rsidRPr="00284477">
        <w:rPr>
          <w:rStyle w:val="StyleUnderline"/>
        </w:rPr>
        <w:t>NPT is weakening</w:t>
      </w:r>
      <w:r>
        <w:t xml:space="preserve">. Even if Yoon’s concerns have been resolved, his willingness to use </w:t>
      </w:r>
      <w:r w:rsidRPr="00284477">
        <w:rPr>
          <w:rStyle w:val="StyleUnderline"/>
        </w:rPr>
        <w:t>nuclear rhetoric as a negotiation tactic points to an ongoing global issue</w:t>
      </w:r>
      <w:r>
        <w:t xml:space="preserve">. South Korea is not the first country to use nuclear rhetoric, and it won’t be the last. However, when the potential development and use of nuclear weapons is discussed, the nuclear taboo slowly weakens. Are low-yield, battlefield tactical nuclear weapons </w:t>
      </w:r>
      <w:proofErr w:type="gramStart"/>
      <w:r>
        <w:t>really as</w:t>
      </w:r>
      <w:proofErr w:type="gramEnd"/>
      <w:r>
        <w:t xml:space="preserve"> problematic as traditional nuclear weapons? Are high-yield conventional weapons really that different from low-yield nuclear weapons? These questions are worrisome because lowering the threshold for </w:t>
      </w:r>
      <w:r w:rsidRPr="00284477">
        <w:rPr>
          <w:rStyle w:val="StyleUnderline"/>
        </w:rPr>
        <w:t>using nuclear weapons could lead to untold deaths, long-term environmental damage, and other severely negative consequences.</w:t>
      </w:r>
      <w:r>
        <w:t xml:space="preserve"> Regrettably, the </w:t>
      </w:r>
      <w:r w:rsidRPr="009A2218">
        <w:rPr>
          <w:rStyle w:val="Emphasis"/>
        </w:rPr>
        <w:t>nuclear taboo</w:t>
      </w:r>
      <w:r w:rsidRPr="00284477">
        <w:rPr>
          <w:rStyle w:val="StyleUnderline"/>
        </w:rPr>
        <w:t xml:space="preserve"> is not the only thing that might be weakening—so might the treaty itself. If countries that have traditionally been strong backers of the NPT start talking about leaving the NPT or developing nuclear weapons, this rhetoric showcases a growing lack of belief in the treaty</w:t>
      </w:r>
      <w:r>
        <w:t xml:space="preserve">. And, unfortunately, </w:t>
      </w:r>
      <w:r w:rsidRPr="00284477">
        <w:rPr>
          <w:rStyle w:val="StyleUnderline"/>
        </w:rPr>
        <w:t>international law</w:t>
      </w:r>
      <w:r>
        <w:t xml:space="preserve"> in many ways is only as </w:t>
      </w:r>
      <w:r w:rsidRPr="00284477">
        <w:rPr>
          <w:rStyle w:val="StyleUnderline"/>
        </w:rPr>
        <w:t>strong as belief</w:t>
      </w:r>
      <w:r>
        <w:t xml:space="preserve"> in the benefits and consequences of those agreements. Countries should regularly express their belief that international law is important, the NPT is invaluable, and leaving the NPT should never be considered. At the height of the NPT’s power, many people, including South Koreans, would have viewed Yoon’s comments as highly escalatory. In today’s world, though, his comments are forgotten amid other, even more escalatory, nuclear rhetoric. If such comments become more commonplace, the </w:t>
      </w:r>
      <w:r w:rsidRPr="00284477">
        <w:rPr>
          <w:rStyle w:val="StyleUnderline"/>
        </w:rPr>
        <w:t>NPT will continue to erode, raising global security issues and reducing protections against escalation.</w:t>
      </w:r>
      <w:r>
        <w:rPr>
          <w:rStyle w:val="StyleUnderline"/>
        </w:rPr>
        <w:t xml:space="preserve"> </w:t>
      </w:r>
      <w:r>
        <w:t>World leaders must be more careful to avoid nuclear rhetoric. Otherwise, comments like Yoon’s could lead to the end of the nonproliferation era and the start of something much more concerning.</w:t>
      </w:r>
    </w:p>
    <w:p w14:paraId="17333040" w14:textId="0D1F7E43" w:rsidR="009601B1" w:rsidRPr="009601B1" w:rsidRDefault="009601B1" w:rsidP="009601B1">
      <w:pPr>
        <w:pStyle w:val="Heading1"/>
      </w:pPr>
      <w:r w:rsidRPr="009601B1">
        <w:lastRenderedPageBreak/>
        <w:t>AFF</w:t>
      </w:r>
    </w:p>
    <w:p w14:paraId="2809E90C" w14:textId="44B41E5E" w:rsidR="009601B1" w:rsidRPr="009601B1" w:rsidRDefault="009601B1" w:rsidP="009601B1">
      <w:pPr>
        <w:pStyle w:val="Heading2"/>
      </w:pPr>
      <w:r w:rsidRPr="009601B1">
        <w:lastRenderedPageBreak/>
        <w:t>Uniqueness</w:t>
      </w:r>
    </w:p>
    <w:p w14:paraId="352C45B5" w14:textId="18F92C56" w:rsidR="00BB147B" w:rsidRDefault="00027522" w:rsidP="00BB147B">
      <w:pPr>
        <w:pStyle w:val="Heading3"/>
      </w:pPr>
      <w:r>
        <w:lastRenderedPageBreak/>
        <w:t>General---1AR</w:t>
      </w:r>
    </w:p>
    <w:p w14:paraId="7E7B0798" w14:textId="77777777" w:rsidR="00BB147B" w:rsidRDefault="00BB147B" w:rsidP="00BB147B">
      <w:pPr>
        <w:pStyle w:val="Heading4"/>
      </w:pPr>
      <w:r>
        <w:t xml:space="preserve">The arms race is here. Countries are building their nuclear arsenals around the world </w:t>
      </w:r>
    </w:p>
    <w:p w14:paraId="50DF4010" w14:textId="77777777" w:rsidR="00BB147B" w:rsidRDefault="00BB147B" w:rsidP="00BB147B">
      <w:r w:rsidRPr="000939BC">
        <w:t xml:space="preserve">John P. </w:t>
      </w:r>
      <w:r w:rsidRPr="000939BC">
        <w:rPr>
          <w:rStyle w:val="Style13ptBold"/>
        </w:rPr>
        <w:t>Ruehl</w:t>
      </w:r>
      <w:r w:rsidRPr="000939BC">
        <w:t>, 10-26-20</w:t>
      </w:r>
      <w:r w:rsidRPr="000939BC">
        <w:rPr>
          <w:rStyle w:val="Style13ptBold"/>
        </w:rPr>
        <w:t>24</w:t>
      </w:r>
      <w:r w:rsidRPr="000939BC">
        <w:t xml:space="preserve">, "Which Countries Are on the Brink of Going Nuclear?", Fair Observer, </w:t>
      </w:r>
      <w:hyperlink r:id="rId69" w:history="1">
        <w:r w:rsidRPr="004333EE">
          <w:rPr>
            <w:rStyle w:val="Hyperlink"/>
          </w:rPr>
          <w:t>https://www.fairobserver.com/politics/which-countries-are-on-the-brink-of-going-nuclear/</w:t>
        </w:r>
      </w:hyperlink>
      <w:r>
        <w:t xml:space="preserve"> TDI //</w:t>
      </w:r>
      <w:proofErr w:type="spellStart"/>
      <w:r>
        <w:t>LHScoop</w:t>
      </w:r>
      <w:proofErr w:type="spellEnd"/>
    </w:p>
    <w:p w14:paraId="1FA98A98" w14:textId="77777777" w:rsidR="00BB147B" w:rsidRDefault="00BB147B" w:rsidP="00BB147B">
      <w:pPr>
        <w:rPr>
          <w:sz w:val="14"/>
        </w:rPr>
      </w:pPr>
      <w:r w:rsidRPr="006914D3">
        <w:rPr>
          <w:sz w:val="14"/>
        </w:rPr>
        <w:t xml:space="preserve">Following Israel’s attack on Iranian energy facilities on October 26, 2024, </w:t>
      </w:r>
      <w:r w:rsidRPr="00182791">
        <w:rPr>
          <w:rStyle w:val="Emphasis"/>
          <w:highlight w:val="green"/>
        </w:rPr>
        <w:t>Iran</w:t>
      </w:r>
      <w:r w:rsidRPr="000939BC">
        <w:rPr>
          <w:u w:val="single"/>
        </w:rPr>
        <w:t xml:space="preserve"> vowed to </w:t>
      </w:r>
      <w:r w:rsidRPr="00CB2C51">
        <w:rPr>
          <w:u w:val="single"/>
        </w:rPr>
        <w:t>respond with</w:t>
      </w:r>
      <w:r w:rsidRPr="000939BC">
        <w:rPr>
          <w:u w:val="single"/>
        </w:rPr>
        <w:t xml:space="preserve"> “all available tools,” </w:t>
      </w:r>
      <w:r w:rsidRPr="00CB2C51">
        <w:rPr>
          <w:highlight w:val="green"/>
          <w:u w:val="single"/>
        </w:rPr>
        <w:t>spark</w:t>
      </w:r>
      <w:r w:rsidRPr="000939BC">
        <w:rPr>
          <w:u w:val="single"/>
        </w:rPr>
        <w:t xml:space="preserve">ing </w:t>
      </w:r>
      <w:r w:rsidRPr="00CB2C51">
        <w:rPr>
          <w:highlight w:val="green"/>
          <w:u w:val="single"/>
        </w:rPr>
        <w:t>fear</w:t>
      </w:r>
      <w:r w:rsidRPr="00CB2C51">
        <w:rPr>
          <w:u w:val="single"/>
        </w:rPr>
        <w:t>s</w:t>
      </w:r>
      <w:r w:rsidRPr="000939BC">
        <w:rPr>
          <w:u w:val="single"/>
        </w:rPr>
        <w:t xml:space="preserve"> it could </w:t>
      </w:r>
      <w:r w:rsidRPr="00182791">
        <w:rPr>
          <w:rStyle w:val="Emphasis"/>
          <w:highlight w:val="green"/>
        </w:rPr>
        <w:t>soon produce</w:t>
      </w:r>
      <w:r w:rsidRPr="00182791">
        <w:rPr>
          <w:rStyle w:val="Emphasis"/>
        </w:rPr>
        <w:t xml:space="preserve"> a </w:t>
      </w:r>
      <w:r w:rsidRPr="00182791">
        <w:rPr>
          <w:rStyle w:val="Emphasis"/>
          <w:highlight w:val="green"/>
        </w:rPr>
        <w:t>nuc</w:t>
      </w:r>
      <w:r w:rsidRPr="00182791">
        <w:rPr>
          <w:rStyle w:val="Emphasis"/>
        </w:rPr>
        <w:t>lear weapon</w:t>
      </w:r>
      <w:r w:rsidRPr="000939BC">
        <w:rPr>
          <w:u w:val="single"/>
        </w:rPr>
        <w:t xml:space="preserve"> to pose a more credible threat</w:t>
      </w:r>
      <w:r w:rsidRPr="006914D3">
        <w:rPr>
          <w:sz w:val="14"/>
        </w:rPr>
        <w:t xml:space="preserve">. </w:t>
      </w:r>
      <w:r w:rsidRPr="000939BC">
        <w:rPr>
          <w:u w:val="single"/>
        </w:rPr>
        <w:t xml:space="preserve">The country’s breakout </w:t>
      </w:r>
      <w:r w:rsidRPr="00CB2C51">
        <w:rPr>
          <w:highlight w:val="green"/>
          <w:u w:val="single"/>
        </w:rPr>
        <w:t>time</w:t>
      </w:r>
      <w:r w:rsidRPr="000939BC">
        <w:rPr>
          <w:u w:val="single"/>
        </w:rPr>
        <w:t xml:space="preserve"> — the period </w:t>
      </w:r>
      <w:r w:rsidRPr="00CB2C51">
        <w:rPr>
          <w:highlight w:val="green"/>
          <w:u w:val="single"/>
        </w:rPr>
        <w:t>required</w:t>
      </w:r>
      <w:r w:rsidRPr="000939BC">
        <w:rPr>
          <w:u w:val="single"/>
        </w:rPr>
        <w:t xml:space="preserve"> to develop a nuclear bomb — </w:t>
      </w:r>
      <w:r w:rsidRPr="00182791">
        <w:rPr>
          <w:rStyle w:val="Emphasis"/>
          <w:highlight w:val="green"/>
        </w:rPr>
        <w:t>is</w:t>
      </w:r>
      <w:r w:rsidRPr="00182791">
        <w:rPr>
          <w:rStyle w:val="Emphasis"/>
        </w:rPr>
        <w:t xml:space="preserve"> now estimated in </w:t>
      </w:r>
      <w:r w:rsidRPr="00182791">
        <w:rPr>
          <w:rStyle w:val="Emphasis"/>
          <w:highlight w:val="green"/>
        </w:rPr>
        <w:t>weeks</w:t>
      </w:r>
      <w:r w:rsidRPr="00182791">
        <w:rPr>
          <w:rStyle w:val="Emphasis"/>
        </w:rPr>
        <w:t>.</w:t>
      </w:r>
      <w:r w:rsidRPr="000939BC">
        <w:rPr>
          <w:u w:val="single"/>
        </w:rPr>
        <w:t xml:space="preserve"> Tehran could proceed with </w:t>
      </w:r>
      <w:r w:rsidRPr="00182791">
        <w:rPr>
          <w:rStyle w:val="Emphasis"/>
          <w:highlight w:val="green"/>
        </w:rPr>
        <w:t>weaponiz</w:t>
      </w:r>
      <w:r w:rsidRPr="00182791">
        <w:rPr>
          <w:rStyle w:val="Emphasis"/>
        </w:rPr>
        <w:t>ation</w:t>
      </w:r>
      <w:r w:rsidRPr="000939BC">
        <w:rPr>
          <w:u w:val="single"/>
        </w:rPr>
        <w:t xml:space="preserve"> </w:t>
      </w:r>
      <w:r w:rsidRPr="00CB2C51">
        <w:rPr>
          <w:highlight w:val="green"/>
          <w:u w:val="single"/>
        </w:rPr>
        <w:t>if</w:t>
      </w:r>
      <w:r w:rsidRPr="000939BC">
        <w:rPr>
          <w:u w:val="single"/>
        </w:rPr>
        <w:t xml:space="preserve"> it believes itself or its proxies are </w:t>
      </w:r>
      <w:r w:rsidRPr="00182791">
        <w:rPr>
          <w:rStyle w:val="Emphasis"/>
          <w:highlight w:val="green"/>
        </w:rPr>
        <w:t>losing</w:t>
      </w:r>
      <w:r w:rsidRPr="00182791">
        <w:rPr>
          <w:rStyle w:val="Emphasis"/>
        </w:rPr>
        <w:t xml:space="preserve"> ground </w:t>
      </w:r>
      <w:r w:rsidRPr="00182791">
        <w:rPr>
          <w:rStyle w:val="Emphasis"/>
          <w:highlight w:val="green"/>
        </w:rPr>
        <w:t>to Israel</w:t>
      </w:r>
      <w:r w:rsidRPr="00182791">
        <w:rPr>
          <w:rStyle w:val="Emphasis"/>
        </w:rPr>
        <w:t>.</w:t>
      </w:r>
      <w:r>
        <w:rPr>
          <w:u w:val="single"/>
        </w:rPr>
        <w:t xml:space="preserve"> </w:t>
      </w:r>
      <w:r w:rsidRPr="006914D3">
        <w:rPr>
          <w:sz w:val="14"/>
        </w:rPr>
        <w:t xml:space="preserve">Iran isn’t the only nation advancing its nuclear capabilities in recent years. In 2019, the United States withdrew from the Intermediate-Range Nuclear Forces Treaty (INF), which banned intermediate-range land-based missiles, citing alleged Russian violations and China’s non-involvement. The US is also modernizing its nuclear arsenal, with plans to deploy nuclear weapons in more NATO states and proposals to extend its nuclear umbrella to Taiwan. </w:t>
      </w:r>
      <w:r w:rsidRPr="00CB2C51">
        <w:rPr>
          <w:highlight w:val="green"/>
          <w:u w:val="single"/>
        </w:rPr>
        <w:t>Russia</w:t>
      </w:r>
      <w:r w:rsidRPr="000939BC">
        <w:rPr>
          <w:u w:val="single"/>
        </w:rPr>
        <w:t xml:space="preserve">, too, has intensified its nuclear posture, </w:t>
      </w:r>
      <w:proofErr w:type="gramStart"/>
      <w:r w:rsidRPr="000939BC">
        <w:rPr>
          <w:u w:val="single"/>
        </w:rPr>
        <w:t>expanding</w:t>
      </w:r>
      <w:proofErr w:type="gramEnd"/>
      <w:r w:rsidRPr="000939BC">
        <w:rPr>
          <w:u w:val="single"/>
        </w:rPr>
        <w:t xml:space="preserve"> nuclear military drills and </w:t>
      </w:r>
      <w:r w:rsidRPr="00CB2C51">
        <w:rPr>
          <w:highlight w:val="green"/>
          <w:u w:val="single"/>
        </w:rPr>
        <w:t>updat</w:t>
      </w:r>
      <w:r w:rsidRPr="000939BC">
        <w:rPr>
          <w:u w:val="single"/>
        </w:rPr>
        <w:t xml:space="preserve">ing its nuclear </w:t>
      </w:r>
      <w:r w:rsidRPr="00CB2C51">
        <w:rPr>
          <w:highlight w:val="green"/>
          <w:u w:val="single"/>
        </w:rPr>
        <w:t>policies on first use</w:t>
      </w:r>
      <w:r w:rsidRPr="000939BC">
        <w:rPr>
          <w:u w:val="single"/>
        </w:rPr>
        <w:t xml:space="preserve">. In 2023, the nation </w:t>
      </w:r>
      <w:r w:rsidRPr="00CB2C51">
        <w:rPr>
          <w:highlight w:val="green"/>
          <w:u w:val="single"/>
        </w:rPr>
        <w:t>suspended</w:t>
      </w:r>
      <w:r w:rsidRPr="000939BC">
        <w:rPr>
          <w:u w:val="single"/>
        </w:rPr>
        <w:t xml:space="preserve"> participation in the New Strategic Arms Reduction Treaty (</w:t>
      </w:r>
      <w:r w:rsidRPr="00CB2C51">
        <w:rPr>
          <w:highlight w:val="green"/>
          <w:u w:val="single"/>
        </w:rPr>
        <w:t>New START</w:t>
      </w:r>
      <w:r w:rsidRPr="000939BC">
        <w:rPr>
          <w:u w:val="single"/>
        </w:rPr>
        <w:t xml:space="preserve">), which limited US and Russian-deployed nuclear weapons and delivery systems. In 2024, it stationed nuclear </w:t>
      </w:r>
      <w:r w:rsidRPr="00CB2C51">
        <w:rPr>
          <w:highlight w:val="green"/>
          <w:u w:val="single"/>
        </w:rPr>
        <w:t>weapons in Belarus</w:t>
      </w:r>
      <w:r w:rsidRPr="000939BC">
        <w:rPr>
          <w:u w:val="single"/>
        </w:rPr>
        <w:t xml:space="preserve">. </w:t>
      </w:r>
      <w:r w:rsidRPr="00CB2C51">
        <w:rPr>
          <w:highlight w:val="green"/>
          <w:u w:val="single"/>
        </w:rPr>
        <w:t>Russia</w:t>
      </w:r>
      <w:r w:rsidRPr="000939BC">
        <w:rPr>
          <w:u w:val="single"/>
        </w:rPr>
        <w:t xml:space="preserve"> and </w:t>
      </w:r>
      <w:r w:rsidRPr="00CB2C51">
        <w:rPr>
          <w:highlight w:val="green"/>
          <w:u w:val="single"/>
        </w:rPr>
        <w:t>China</w:t>
      </w:r>
      <w:r w:rsidRPr="000939BC">
        <w:rPr>
          <w:u w:val="single"/>
        </w:rPr>
        <w:t xml:space="preserve"> have also </w:t>
      </w:r>
      <w:r w:rsidRPr="00CB2C51">
        <w:rPr>
          <w:highlight w:val="green"/>
          <w:u w:val="single"/>
        </w:rPr>
        <w:t>deepened</w:t>
      </w:r>
      <w:r w:rsidRPr="000939BC">
        <w:rPr>
          <w:u w:val="single"/>
        </w:rPr>
        <w:t xml:space="preserve"> their nuclear </w:t>
      </w:r>
      <w:r w:rsidRPr="00CB2C51">
        <w:rPr>
          <w:highlight w:val="green"/>
          <w:u w:val="single"/>
        </w:rPr>
        <w:t>coop</w:t>
      </w:r>
      <w:r w:rsidRPr="000939BC">
        <w:rPr>
          <w:u w:val="single"/>
        </w:rPr>
        <w:t xml:space="preserve">eration, setting </w:t>
      </w:r>
      <w:r w:rsidRPr="00CB2C51">
        <w:rPr>
          <w:highlight w:val="green"/>
          <w:u w:val="single"/>
        </w:rPr>
        <w:t>China</w:t>
      </w:r>
      <w:r w:rsidRPr="000939BC">
        <w:rPr>
          <w:u w:val="single"/>
        </w:rPr>
        <w:t xml:space="preserve"> on a path to rapidly </w:t>
      </w:r>
      <w:r w:rsidRPr="00CB2C51">
        <w:rPr>
          <w:highlight w:val="green"/>
          <w:u w:val="single"/>
        </w:rPr>
        <w:t>expand</w:t>
      </w:r>
      <w:r w:rsidRPr="000939BC">
        <w:rPr>
          <w:u w:val="single"/>
        </w:rPr>
        <w:t xml:space="preserve"> its </w:t>
      </w:r>
      <w:r w:rsidRPr="00CB2C51">
        <w:rPr>
          <w:highlight w:val="green"/>
          <w:u w:val="single"/>
        </w:rPr>
        <w:t>arsenal</w:t>
      </w:r>
      <w:r w:rsidRPr="000939BC">
        <w:rPr>
          <w:u w:val="single"/>
        </w:rPr>
        <w:t xml:space="preserve">, as nuclear security </w:t>
      </w:r>
      <w:r w:rsidRPr="00CB2C51">
        <w:rPr>
          <w:highlight w:val="green"/>
          <w:u w:val="single"/>
        </w:rPr>
        <w:t>collaboration</w:t>
      </w:r>
      <w:r w:rsidRPr="000939BC">
        <w:rPr>
          <w:u w:val="single"/>
        </w:rPr>
        <w:t xml:space="preserve"> </w:t>
      </w:r>
      <w:r w:rsidRPr="00CB2C51">
        <w:rPr>
          <w:highlight w:val="green"/>
          <w:u w:val="single"/>
        </w:rPr>
        <w:t>with</w:t>
      </w:r>
      <w:r w:rsidRPr="000939BC">
        <w:rPr>
          <w:u w:val="single"/>
        </w:rPr>
        <w:t xml:space="preserve"> the </w:t>
      </w:r>
      <w:r w:rsidRPr="00CB2C51">
        <w:rPr>
          <w:highlight w:val="green"/>
          <w:u w:val="single"/>
        </w:rPr>
        <w:t>US</w:t>
      </w:r>
      <w:r w:rsidRPr="000939BC">
        <w:rPr>
          <w:u w:val="single"/>
        </w:rPr>
        <w:t xml:space="preserve"> has steadily </w:t>
      </w:r>
      <w:r w:rsidRPr="00CB2C51">
        <w:rPr>
          <w:highlight w:val="green"/>
          <w:u w:val="single"/>
        </w:rPr>
        <w:t>diminished</w:t>
      </w:r>
      <w:r w:rsidRPr="000939BC">
        <w:rPr>
          <w:u w:val="single"/>
        </w:rPr>
        <w:t xml:space="preserve"> over the past decade.</w:t>
      </w:r>
      <w:r>
        <w:rPr>
          <w:u w:val="single"/>
        </w:rPr>
        <w:t xml:space="preserve"> </w:t>
      </w:r>
      <w:r w:rsidRPr="000939BC">
        <w:rPr>
          <w:u w:val="single"/>
        </w:rPr>
        <w:t xml:space="preserve">The breakdown of diplomacy and rising nuclear brinkmanship among major powers are heightening nuclear insecurity among themselves, but also </w:t>
      </w:r>
      <w:r w:rsidRPr="00CB2C51">
        <w:rPr>
          <w:highlight w:val="green"/>
          <w:u w:val="single"/>
        </w:rPr>
        <w:t>risk</w:t>
      </w:r>
      <w:r w:rsidRPr="000939BC">
        <w:rPr>
          <w:u w:val="single"/>
        </w:rPr>
        <w:t xml:space="preserve"> </w:t>
      </w:r>
      <w:r w:rsidRPr="00CB2C51">
        <w:rPr>
          <w:highlight w:val="green"/>
          <w:u w:val="single"/>
        </w:rPr>
        <w:t>spur</w:t>
      </w:r>
      <w:r w:rsidRPr="000939BC">
        <w:rPr>
          <w:u w:val="single"/>
        </w:rPr>
        <w:t xml:space="preserve">ring a new </w:t>
      </w:r>
      <w:r w:rsidRPr="00CB2C51">
        <w:rPr>
          <w:highlight w:val="green"/>
          <w:u w:val="single"/>
        </w:rPr>
        <w:t>nuclear arms race</w:t>
      </w:r>
      <w:r w:rsidRPr="006914D3">
        <w:rPr>
          <w:sz w:val="14"/>
        </w:rPr>
        <w:t xml:space="preserve">. Alongside </w:t>
      </w:r>
      <w:r w:rsidRPr="00CB2C51">
        <w:rPr>
          <w:u w:val="single"/>
        </w:rPr>
        <w:t>Iran</w:t>
      </w:r>
      <w:r w:rsidRPr="000939BC">
        <w:rPr>
          <w:u w:val="single"/>
        </w:rPr>
        <w:t xml:space="preserve">, numerous </w:t>
      </w:r>
      <w:r w:rsidRPr="00CB2C51">
        <w:rPr>
          <w:highlight w:val="green"/>
          <w:u w:val="single"/>
        </w:rPr>
        <w:t>countries</w:t>
      </w:r>
      <w:r w:rsidRPr="000939BC">
        <w:rPr>
          <w:u w:val="single"/>
        </w:rPr>
        <w:t xml:space="preserve"> </w:t>
      </w:r>
      <w:r w:rsidRPr="00CB2C51">
        <w:rPr>
          <w:highlight w:val="green"/>
          <w:u w:val="single"/>
        </w:rPr>
        <w:t>maintain</w:t>
      </w:r>
      <w:r w:rsidRPr="000939BC">
        <w:rPr>
          <w:u w:val="single"/>
        </w:rPr>
        <w:t xml:space="preserve"> the technological </w:t>
      </w:r>
      <w:r w:rsidRPr="00CB2C51">
        <w:rPr>
          <w:highlight w:val="green"/>
          <w:u w:val="single"/>
        </w:rPr>
        <w:t>infrastructure</w:t>
      </w:r>
      <w:r w:rsidRPr="000939BC">
        <w:rPr>
          <w:u w:val="single"/>
        </w:rPr>
        <w:t xml:space="preserve"> </w:t>
      </w:r>
      <w:r w:rsidRPr="00CB2C51">
        <w:rPr>
          <w:highlight w:val="green"/>
          <w:u w:val="single"/>
        </w:rPr>
        <w:t>to</w:t>
      </w:r>
      <w:r w:rsidRPr="000939BC">
        <w:rPr>
          <w:u w:val="single"/>
        </w:rPr>
        <w:t xml:space="preserve"> quickly </w:t>
      </w:r>
      <w:r w:rsidRPr="00CB2C51">
        <w:rPr>
          <w:highlight w:val="green"/>
          <w:u w:val="single"/>
        </w:rPr>
        <w:t>build nuc</w:t>
      </w:r>
      <w:r w:rsidRPr="000939BC">
        <w:rPr>
          <w:u w:val="single"/>
        </w:rPr>
        <w:t>lear weapon</w:t>
      </w:r>
      <w:r w:rsidRPr="00CB2C51">
        <w:rPr>
          <w:highlight w:val="green"/>
          <w:u w:val="single"/>
        </w:rPr>
        <w:t>s</w:t>
      </w:r>
      <w:r w:rsidRPr="006914D3">
        <w:rPr>
          <w:sz w:val="14"/>
        </w:rPr>
        <w:t xml:space="preserve">. Preventing nuclear proliferation would require significant collaboration among major powers, a prospect currently out of reach. The US detonated the first nuclear weapon in 1945, followed by the Soviet Union in 1949, the United Kingdom in 1952, France in 1960 and China in 1964. </w:t>
      </w:r>
      <w:r w:rsidRPr="000939BC">
        <w:rPr>
          <w:u w:val="single"/>
        </w:rPr>
        <w:t xml:space="preserve">It became evident that with </w:t>
      </w:r>
      <w:r w:rsidRPr="002E16FB">
        <w:rPr>
          <w:rStyle w:val="Emphasis"/>
          <w:highlight w:val="green"/>
        </w:rPr>
        <w:t>access to uranium</w:t>
      </w:r>
      <w:r w:rsidRPr="000939BC">
        <w:rPr>
          <w:u w:val="single"/>
        </w:rPr>
        <w:t xml:space="preserve"> and enrichment technology, nations were </w:t>
      </w:r>
      <w:r w:rsidRPr="002E16FB">
        <w:rPr>
          <w:rStyle w:val="Emphasis"/>
          <w:highlight w:val="green"/>
        </w:rPr>
        <w:t>increasing</w:t>
      </w:r>
      <w:r w:rsidRPr="002E16FB">
        <w:rPr>
          <w:rStyle w:val="Emphasis"/>
        </w:rPr>
        <w:t>ly</w:t>
      </w:r>
      <w:r w:rsidRPr="000939BC">
        <w:rPr>
          <w:u w:val="single"/>
        </w:rPr>
        <w:t xml:space="preserve"> capable of producing nuclear weapons.</w:t>
      </w:r>
      <w:r w:rsidRPr="006914D3">
        <w:rPr>
          <w:sz w:val="14"/>
        </w:rPr>
        <w:t xml:space="preserve"> Though mass production and delivery capabilities were additional hurdles, it was widely expected in the early Cold War that many states would soon join the nuclear club. Israel developed nuclear capabilities in the 1960s, India detonated its first bomb in </w:t>
      </w:r>
      <w:proofErr w:type="gramStart"/>
      <w:r w:rsidRPr="006914D3">
        <w:rPr>
          <w:sz w:val="14"/>
        </w:rPr>
        <w:t>1974</w:t>
      </w:r>
      <w:proofErr w:type="gramEnd"/>
      <w:r w:rsidRPr="006914D3">
        <w:rPr>
          <w:sz w:val="14"/>
        </w:rPr>
        <w:t xml:space="preserve"> and South Africa built its first by 1979. </w:t>
      </w:r>
      <w:r w:rsidRPr="000939BC">
        <w:rPr>
          <w:u w:val="single"/>
        </w:rPr>
        <w:t xml:space="preserve">Other countries, including </w:t>
      </w:r>
      <w:r w:rsidRPr="002E16FB">
        <w:rPr>
          <w:rStyle w:val="Emphasis"/>
          <w:highlight w:val="green"/>
        </w:rPr>
        <w:t>Brazil, Argentina, Australia, Sweden, Egypt</w:t>
      </w:r>
      <w:r w:rsidRPr="002E16FB">
        <w:rPr>
          <w:rStyle w:val="Emphasis"/>
        </w:rPr>
        <w:t xml:space="preserve"> and </w:t>
      </w:r>
      <w:r w:rsidRPr="002E16FB">
        <w:rPr>
          <w:rStyle w:val="Emphasis"/>
          <w:highlight w:val="green"/>
        </w:rPr>
        <w:t>Switzerland</w:t>
      </w:r>
      <w:r w:rsidRPr="002E16FB">
        <w:rPr>
          <w:rStyle w:val="Emphasis"/>
        </w:rPr>
        <w:t xml:space="preserve">, </w:t>
      </w:r>
      <w:r w:rsidRPr="002E16FB">
        <w:rPr>
          <w:rStyle w:val="Emphasis"/>
          <w:highlight w:val="green"/>
        </w:rPr>
        <w:t>pursued</w:t>
      </w:r>
      <w:r w:rsidRPr="002E16FB">
        <w:rPr>
          <w:rStyle w:val="Emphasis"/>
        </w:rPr>
        <w:t xml:space="preserve"> their own </w:t>
      </w:r>
      <w:r w:rsidRPr="002E16FB">
        <w:rPr>
          <w:rStyle w:val="Emphasis"/>
          <w:highlight w:val="green"/>
        </w:rPr>
        <w:t>programs</w:t>
      </w:r>
      <w:r w:rsidRPr="000939BC">
        <w:rPr>
          <w:u w:val="single"/>
        </w:rPr>
        <w:t>.</w:t>
      </w:r>
      <w:r>
        <w:rPr>
          <w:u w:val="single"/>
        </w:rPr>
        <w:t xml:space="preserve"> </w:t>
      </w:r>
      <w:r w:rsidRPr="006914D3">
        <w:rPr>
          <w:sz w:val="14"/>
        </w:rPr>
        <w:t xml:space="preserve">However, the Non-Proliferation Treaty (NPT), enacted in 1968 to curb nuclear spread, led many countries to abandon or dismantle their programs. After the end of the Cold War and under Western pressure, Iraq ended its nuclear program in 1991. In a historic move, South Africa voluntarily dismantled its arsenal in 1994. Kazakhstan, Belarus and Ukraine relinquished the nuclear weapons they inherited after the collapse of the Soviet Union by 1996, securing international security assurances in exchange. Nuclear proliferation appeared to be a waning concern, but cracks soon appeared in the non-proliferation framework. Pakistan conducted its first nuclear test in 1998, followed by North Korea in 2006, bringing the count of nuclear-armed states to nine. Since then, Iran’s nuclear weapons program, initiated in the 1980s, has been a major target of Western non-proliferation efforts. Nuclear ambitions in the Middle East, Asia and Europe </w:t>
      </w:r>
      <w:r w:rsidRPr="00CB2C51">
        <w:rPr>
          <w:u w:val="single"/>
        </w:rPr>
        <w:t>Iran</w:t>
      </w:r>
      <w:r w:rsidRPr="000939BC">
        <w:rPr>
          <w:u w:val="single"/>
        </w:rPr>
        <w:t xml:space="preserve"> </w:t>
      </w:r>
      <w:proofErr w:type="gramStart"/>
      <w:r w:rsidRPr="000939BC">
        <w:rPr>
          <w:u w:val="single"/>
        </w:rPr>
        <w:t>has</w:t>
      </w:r>
      <w:proofErr w:type="gramEnd"/>
      <w:r w:rsidRPr="000939BC">
        <w:rPr>
          <w:u w:val="single"/>
        </w:rPr>
        <w:t xml:space="preserve"> a strong reason to persist</w:t>
      </w:r>
      <w:r w:rsidRPr="006914D3">
        <w:rPr>
          <w:sz w:val="14"/>
        </w:rPr>
        <w:t xml:space="preserve">. Ukraine’s former nuclear arsenal might have deterred Russian aggression in 2014 and 2022. Elsewhere, revolutionary Muammar Gaddafi, who dismantled Libya’s nuclear program in 2003, was overthrown by a NATO-led coalition and local forces in 2011. </w:t>
      </w:r>
      <w:r w:rsidRPr="00CB2C51">
        <w:rPr>
          <w:sz w:val="14"/>
        </w:rPr>
        <w:t xml:space="preserve">If Iran achieves a functional nuclear weapon, it will lose the ability to leverage its nuclear program as a bargaining chip to extract concessions in negotiations. </w:t>
      </w:r>
      <w:r w:rsidRPr="006914D3">
        <w:rPr>
          <w:sz w:val="14"/>
        </w:rPr>
        <w:t xml:space="preserve">While a nuclear weapon will represent a new form of leverage, it would also intensify pressure from the US and Israel, both of whom have engaged in a cycle of escalating sometimes deadly confrontations with Iran and its proxies over the past few years. </w:t>
      </w:r>
      <w:r w:rsidRPr="006914D3">
        <w:rPr>
          <w:u w:val="single"/>
        </w:rPr>
        <w:t xml:space="preserve">An </w:t>
      </w:r>
      <w:r w:rsidRPr="00CB2C51">
        <w:rPr>
          <w:highlight w:val="green"/>
          <w:u w:val="single"/>
        </w:rPr>
        <w:t>Iran</w:t>
      </w:r>
      <w:r w:rsidRPr="00CB2C51">
        <w:rPr>
          <w:u w:val="single"/>
        </w:rPr>
        <w:t>ian</w:t>
      </w:r>
      <w:r w:rsidRPr="006914D3">
        <w:rPr>
          <w:u w:val="single"/>
        </w:rPr>
        <w:t xml:space="preserve"> nuclear </w:t>
      </w:r>
      <w:r w:rsidRPr="00CB2C51">
        <w:rPr>
          <w:u w:val="single"/>
        </w:rPr>
        <w:t>arsenal</w:t>
      </w:r>
      <w:r w:rsidRPr="006914D3">
        <w:rPr>
          <w:u w:val="single"/>
        </w:rPr>
        <w:t xml:space="preserve"> could also </w:t>
      </w:r>
      <w:r w:rsidRPr="002E16FB">
        <w:rPr>
          <w:rStyle w:val="Emphasis"/>
          <w:highlight w:val="green"/>
        </w:rPr>
        <w:t>ignite</w:t>
      </w:r>
      <w:r w:rsidRPr="002E16FB">
        <w:rPr>
          <w:rStyle w:val="Emphasis"/>
        </w:rPr>
        <w:t xml:space="preserve"> a nuclear </w:t>
      </w:r>
      <w:r w:rsidRPr="002E16FB">
        <w:rPr>
          <w:rStyle w:val="Emphasis"/>
          <w:highlight w:val="green"/>
        </w:rPr>
        <w:t>arms race in</w:t>
      </w:r>
      <w:r w:rsidRPr="002E16FB">
        <w:rPr>
          <w:rStyle w:val="Emphasis"/>
        </w:rPr>
        <w:t xml:space="preserve"> the </w:t>
      </w:r>
      <w:r w:rsidRPr="002E16FB">
        <w:rPr>
          <w:rStyle w:val="Emphasis"/>
          <w:highlight w:val="green"/>
        </w:rPr>
        <w:t>Mid</w:t>
      </w:r>
      <w:r w:rsidRPr="002E16FB">
        <w:rPr>
          <w:rStyle w:val="Emphasis"/>
        </w:rPr>
        <w:t xml:space="preserve">dle </w:t>
      </w:r>
      <w:r w:rsidRPr="002E16FB">
        <w:rPr>
          <w:rStyle w:val="Emphasis"/>
          <w:highlight w:val="green"/>
        </w:rPr>
        <w:t>East</w:t>
      </w:r>
      <w:r w:rsidRPr="002E16FB">
        <w:rPr>
          <w:rStyle w:val="Emphasis"/>
        </w:rPr>
        <w:t>.</w:t>
      </w:r>
      <w:r w:rsidRPr="006914D3">
        <w:rPr>
          <w:sz w:val="14"/>
        </w:rPr>
        <w:t xml:space="preserve"> </w:t>
      </w:r>
      <w:r w:rsidRPr="006914D3">
        <w:rPr>
          <w:u w:val="single"/>
        </w:rPr>
        <w:t>Its relations with Saudi Arabia remain delicate,</w:t>
      </w:r>
      <w:r w:rsidRPr="006914D3">
        <w:rPr>
          <w:sz w:val="14"/>
        </w:rPr>
        <w:t xml:space="preserve"> despite the 2023 détente brokered by China. </w:t>
      </w:r>
      <w:r w:rsidRPr="00CB2C51">
        <w:rPr>
          <w:highlight w:val="green"/>
          <w:u w:val="single"/>
        </w:rPr>
        <w:t>Saudi</w:t>
      </w:r>
      <w:r w:rsidRPr="006914D3">
        <w:rPr>
          <w:u w:val="single"/>
        </w:rPr>
        <w:t xml:space="preserve"> officials have </w:t>
      </w:r>
      <w:r w:rsidRPr="00CB2C51">
        <w:rPr>
          <w:u w:val="single"/>
        </w:rPr>
        <w:t xml:space="preserve">indicated they </w:t>
      </w:r>
      <w:r w:rsidRPr="00CB2C51">
        <w:rPr>
          <w:highlight w:val="green"/>
          <w:u w:val="single"/>
        </w:rPr>
        <w:t>would obtain</w:t>
      </w:r>
      <w:r w:rsidRPr="006914D3">
        <w:rPr>
          <w:u w:val="single"/>
        </w:rPr>
        <w:t xml:space="preserve"> their own </w:t>
      </w:r>
      <w:r w:rsidRPr="00CB2C51">
        <w:rPr>
          <w:highlight w:val="green"/>
          <w:u w:val="single"/>
        </w:rPr>
        <w:t>nuc</w:t>
      </w:r>
      <w:r w:rsidRPr="006914D3">
        <w:rPr>
          <w:u w:val="single"/>
        </w:rPr>
        <w:t xml:space="preserve">lear weapon </w:t>
      </w:r>
      <w:r w:rsidRPr="002E16FB">
        <w:rPr>
          <w:rStyle w:val="Emphasis"/>
          <w:highlight w:val="green"/>
        </w:rPr>
        <w:t>if Iran acquired</w:t>
      </w:r>
      <w:r w:rsidRPr="006914D3">
        <w:rPr>
          <w:u w:val="single"/>
        </w:rPr>
        <w:t xml:space="preserve"> them. Saudi Arabia gave significant </w:t>
      </w:r>
      <w:r w:rsidRPr="00CB2C51">
        <w:rPr>
          <w:u w:val="single"/>
        </w:rPr>
        <w:t>backing to Pakistan’s</w:t>
      </w:r>
      <w:r w:rsidRPr="006914D3">
        <w:rPr>
          <w:u w:val="single"/>
        </w:rPr>
        <w:t xml:space="preserve"> nuclear weapons program, with the </w:t>
      </w:r>
      <w:r w:rsidRPr="00CB2C51">
        <w:rPr>
          <w:u w:val="single"/>
        </w:rPr>
        <w:t>understanding</w:t>
      </w:r>
      <w:r w:rsidRPr="006914D3">
        <w:rPr>
          <w:u w:val="single"/>
        </w:rPr>
        <w:t xml:space="preserve"> that </w:t>
      </w:r>
      <w:r w:rsidRPr="00CB2C51">
        <w:rPr>
          <w:highlight w:val="green"/>
          <w:u w:val="single"/>
        </w:rPr>
        <w:t xml:space="preserve">Pakistan </w:t>
      </w:r>
      <w:r w:rsidRPr="0074490B">
        <w:rPr>
          <w:u w:val="single"/>
        </w:rPr>
        <w:t xml:space="preserve">could </w:t>
      </w:r>
      <w:r w:rsidRPr="00CB2C51">
        <w:rPr>
          <w:highlight w:val="green"/>
          <w:u w:val="single"/>
        </w:rPr>
        <w:t>extend</w:t>
      </w:r>
      <w:r w:rsidRPr="006914D3">
        <w:rPr>
          <w:u w:val="single"/>
        </w:rPr>
        <w:t xml:space="preserve"> its nuclear </w:t>
      </w:r>
      <w:r w:rsidRPr="00CB2C51">
        <w:rPr>
          <w:highlight w:val="green"/>
          <w:u w:val="single"/>
        </w:rPr>
        <w:t>umbrella to Saudi</w:t>
      </w:r>
      <w:r w:rsidRPr="006914D3">
        <w:rPr>
          <w:u w:val="single"/>
        </w:rPr>
        <w:t xml:space="preserve"> </w:t>
      </w:r>
      <w:proofErr w:type="gramStart"/>
      <w:r w:rsidRPr="006914D3">
        <w:rPr>
          <w:u w:val="single"/>
        </w:rPr>
        <w:t xml:space="preserve">Arabia, </w:t>
      </w:r>
      <w:r w:rsidRPr="00CB2C51">
        <w:rPr>
          <w:highlight w:val="green"/>
          <w:u w:val="single"/>
        </w:rPr>
        <w:t>or</w:t>
      </w:r>
      <w:proofErr w:type="gramEnd"/>
      <w:r w:rsidRPr="006914D3">
        <w:rPr>
          <w:u w:val="single"/>
        </w:rPr>
        <w:t xml:space="preserve"> even </w:t>
      </w:r>
      <w:r w:rsidRPr="00CB2C51">
        <w:rPr>
          <w:highlight w:val="green"/>
          <w:u w:val="single"/>
        </w:rPr>
        <w:t>supply</w:t>
      </w:r>
      <w:r w:rsidRPr="006914D3">
        <w:rPr>
          <w:u w:val="single"/>
        </w:rPr>
        <w:t xml:space="preserve"> the latter with one upon </w:t>
      </w:r>
      <w:r w:rsidRPr="00CB2C51">
        <w:rPr>
          <w:u w:val="single"/>
        </w:rPr>
        <w:t>request</w:t>
      </w:r>
      <w:r w:rsidRPr="006914D3">
        <w:rPr>
          <w:u w:val="single"/>
        </w:rPr>
        <w:t>.</w:t>
      </w:r>
      <w:r>
        <w:rPr>
          <w:u w:val="single"/>
        </w:rPr>
        <w:t xml:space="preserve"> </w:t>
      </w:r>
      <w:r w:rsidRPr="00CB2C51">
        <w:rPr>
          <w:u w:val="single"/>
        </w:rPr>
        <w:t>Turkey</w:t>
      </w:r>
      <w:r w:rsidRPr="006914D3">
        <w:rPr>
          <w:sz w:val="14"/>
        </w:rPr>
        <w:t xml:space="preserve">, which hosts US nuclear weapons through NATO’s sharing program, </w:t>
      </w:r>
      <w:r w:rsidRPr="006914D3">
        <w:rPr>
          <w:u w:val="single"/>
        </w:rPr>
        <w:t xml:space="preserve">signaled a policy shift in 2019 when Turkish President Recep Tayyip Erdoğan criticized foreign powers for dictating </w:t>
      </w:r>
      <w:r w:rsidRPr="00CB2C51">
        <w:rPr>
          <w:highlight w:val="green"/>
          <w:u w:val="single"/>
        </w:rPr>
        <w:t>Turkey</w:t>
      </w:r>
      <w:r w:rsidRPr="006914D3">
        <w:rPr>
          <w:u w:val="single"/>
        </w:rPr>
        <w:t xml:space="preserve">’s </w:t>
      </w:r>
      <w:r w:rsidRPr="00CB2C51">
        <w:rPr>
          <w:highlight w:val="green"/>
          <w:u w:val="single"/>
        </w:rPr>
        <w:t>ability to build</w:t>
      </w:r>
      <w:r w:rsidRPr="006914D3">
        <w:rPr>
          <w:u w:val="single"/>
        </w:rPr>
        <w:t xml:space="preserve"> its </w:t>
      </w:r>
      <w:r w:rsidRPr="00CB2C51">
        <w:rPr>
          <w:u w:val="single"/>
        </w:rPr>
        <w:t xml:space="preserve">own </w:t>
      </w:r>
      <w:r w:rsidRPr="00CB2C51">
        <w:rPr>
          <w:highlight w:val="green"/>
          <w:u w:val="single"/>
        </w:rPr>
        <w:t>nu</w:t>
      </w:r>
      <w:r w:rsidRPr="00CB2C51">
        <w:rPr>
          <w:u w:val="single"/>
        </w:rPr>
        <w:t>clear</w:t>
      </w:r>
      <w:r w:rsidRPr="006914D3">
        <w:rPr>
          <w:u w:val="single"/>
        </w:rPr>
        <w:t xml:space="preserve"> weapon. Turkey’s growing </w:t>
      </w:r>
      <w:r w:rsidRPr="00CB2C51">
        <w:rPr>
          <w:highlight w:val="green"/>
          <w:u w:val="single"/>
        </w:rPr>
        <w:t>partnership with Russia</w:t>
      </w:r>
      <w:r w:rsidRPr="006914D3">
        <w:rPr>
          <w:u w:val="single"/>
        </w:rPr>
        <w:t xml:space="preserve"> in nuclear energy could meanwhile provide it with the enrichment expertise needed to eventually do so.</w:t>
      </w:r>
      <w:r>
        <w:rPr>
          <w:u w:val="single"/>
        </w:rPr>
        <w:t xml:space="preserve"> </w:t>
      </w:r>
      <w:r w:rsidRPr="006914D3">
        <w:rPr>
          <w:sz w:val="14"/>
        </w:rPr>
        <w:t xml:space="preserve">Middle Eastern tensions are not the </w:t>
      </w:r>
      <w:r w:rsidRPr="006914D3">
        <w:rPr>
          <w:sz w:val="14"/>
        </w:rPr>
        <w:lastRenderedPageBreak/>
        <w:t xml:space="preserve">only force threatening non-proliferation. </w:t>
      </w:r>
      <w:r w:rsidRPr="00CB2C51">
        <w:rPr>
          <w:highlight w:val="green"/>
          <w:u w:val="single"/>
        </w:rPr>
        <w:t>Japan’s</w:t>
      </w:r>
      <w:r w:rsidRPr="006914D3">
        <w:rPr>
          <w:u w:val="single"/>
        </w:rPr>
        <w:t xml:space="preserve"> renewed </w:t>
      </w:r>
      <w:r w:rsidRPr="00CB2C51">
        <w:rPr>
          <w:highlight w:val="green"/>
          <w:u w:val="single"/>
        </w:rPr>
        <w:t>friction with China</w:t>
      </w:r>
      <w:r w:rsidRPr="006914D3">
        <w:rPr>
          <w:u w:val="single"/>
        </w:rPr>
        <w:t xml:space="preserve">, </w:t>
      </w:r>
      <w:r w:rsidRPr="00CB2C51">
        <w:rPr>
          <w:highlight w:val="green"/>
          <w:u w:val="single"/>
        </w:rPr>
        <w:t>No</w:t>
      </w:r>
      <w:r w:rsidRPr="006914D3">
        <w:rPr>
          <w:u w:val="single"/>
        </w:rPr>
        <w:t xml:space="preserve">rth </w:t>
      </w:r>
      <w:r w:rsidRPr="00CB2C51">
        <w:rPr>
          <w:highlight w:val="green"/>
          <w:u w:val="single"/>
        </w:rPr>
        <w:t>Ko</w:t>
      </w:r>
      <w:r w:rsidRPr="006914D3">
        <w:rPr>
          <w:u w:val="single"/>
        </w:rPr>
        <w:t xml:space="preserve">rea and </w:t>
      </w:r>
      <w:r w:rsidRPr="00CB2C51">
        <w:rPr>
          <w:highlight w:val="green"/>
          <w:u w:val="single"/>
        </w:rPr>
        <w:t>Russia</w:t>
      </w:r>
      <w:r w:rsidRPr="006914D3">
        <w:rPr>
          <w:u w:val="single"/>
        </w:rPr>
        <w:t xml:space="preserve"> over the past decade has </w:t>
      </w:r>
      <w:r w:rsidRPr="00CB2C51">
        <w:rPr>
          <w:highlight w:val="green"/>
          <w:u w:val="single"/>
        </w:rPr>
        <w:t>intensified</w:t>
      </w:r>
      <w:r w:rsidRPr="006914D3">
        <w:rPr>
          <w:u w:val="single"/>
        </w:rPr>
        <w:t xml:space="preserve"> Tokyo’s focus on </w:t>
      </w:r>
      <w:r w:rsidRPr="00CB2C51">
        <w:rPr>
          <w:highlight w:val="green"/>
          <w:u w:val="single"/>
        </w:rPr>
        <w:t>nuclear readiness</w:t>
      </w:r>
      <w:r w:rsidRPr="006914D3">
        <w:rPr>
          <w:u w:val="single"/>
        </w:rPr>
        <w:t>.</w:t>
      </w:r>
      <w:r w:rsidRPr="006914D3">
        <w:rPr>
          <w:sz w:val="14"/>
        </w:rPr>
        <w:t xml:space="preserve"> Although Japan developed a nuclear program in the 1940s, it was dismantled after World War II. Japan’s breakout period, however, </w:t>
      </w:r>
      <w:r w:rsidRPr="00CB2C51">
        <w:rPr>
          <w:sz w:val="14"/>
        </w:rPr>
        <w:t>remains</w:t>
      </w:r>
      <w:r w:rsidRPr="006914D3">
        <w:rPr>
          <w:sz w:val="14"/>
        </w:rPr>
        <w:t xml:space="preserve"> measured in months. Despite this, public support for nuclear weapons remains low, given the legacy of Hiroshima and Nagasaki, where nuclear bombings in 1945 killed more than 200,000 people. In contrast, around </w:t>
      </w:r>
      <w:r w:rsidRPr="002E16FB">
        <w:rPr>
          <w:rStyle w:val="Emphasis"/>
          <w:highlight w:val="green"/>
        </w:rPr>
        <w:t>70%</w:t>
      </w:r>
      <w:r w:rsidRPr="002E16FB">
        <w:rPr>
          <w:rStyle w:val="Emphasis"/>
        </w:rPr>
        <w:t xml:space="preserve"> </w:t>
      </w:r>
      <w:r w:rsidRPr="002E16FB">
        <w:rPr>
          <w:rStyle w:val="Emphasis"/>
          <w:highlight w:val="green"/>
        </w:rPr>
        <w:t>of</w:t>
      </w:r>
      <w:r w:rsidRPr="002E16FB">
        <w:rPr>
          <w:rStyle w:val="Emphasis"/>
        </w:rPr>
        <w:t xml:space="preserve"> </w:t>
      </w:r>
      <w:r w:rsidRPr="002E16FB">
        <w:rPr>
          <w:rStyle w:val="Emphasis"/>
          <w:highlight w:val="green"/>
        </w:rPr>
        <w:t>So</w:t>
      </w:r>
      <w:r w:rsidRPr="002E16FB">
        <w:rPr>
          <w:rStyle w:val="Emphasis"/>
        </w:rPr>
        <w:t xml:space="preserve">uth </w:t>
      </w:r>
      <w:r w:rsidRPr="002E16FB">
        <w:rPr>
          <w:rStyle w:val="Emphasis"/>
          <w:highlight w:val="green"/>
        </w:rPr>
        <w:t>Ko</w:t>
      </w:r>
      <w:r w:rsidRPr="002E16FB">
        <w:rPr>
          <w:rStyle w:val="Emphasis"/>
        </w:rPr>
        <w:t xml:space="preserve">reans </w:t>
      </w:r>
      <w:r w:rsidRPr="002E16FB">
        <w:rPr>
          <w:rStyle w:val="Emphasis"/>
          <w:highlight w:val="green"/>
        </w:rPr>
        <w:t>support developing</w:t>
      </w:r>
      <w:r w:rsidRPr="002E16FB">
        <w:rPr>
          <w:rStyle w:val="Emphasis"/>
        </w:rPr>
        <w:t xml:space="preserve"> </w:t>
      </w:r>
      <w:r w:rsidRPr="006914D3">
        <w:rPr>
          <w:u w:val="single"/>
        </w:rPr>
        <w:t>nuclear weapons.</w:t>
      </w:r>
      <w:r w:rsidRPr="006914D3">
        <w:rPr>
          <w:sz w:val="14"/>
        </w:rPr>
        <w:t xml:space="preserve"> South Korea’s nuclear program began in the 1970s but was discontinued under US pressure. However, </w:t>
      </w:r>
      <w:r w:rsidRPr="00CB2C51">
        <w:rPr>
          <w:highlight w:val="green"/>
          <w:u w:val="single"/>
        </w:rPr>
        <w:t>No</w:t>
      </w:r>
      <w:r w:rsidRPr="006914D3">
        <w:rPr>
          <w:u w:val="single"/>
        </w:rPr>
        <w:t xml:space="preserve">rth </w:t>
      </w:r>
      <w:r w:rsidRPr="00CB2C51">
        <w:rPr>
          <w:highlight w:val="green"/>
          <w:u w:val="single"/>
        </w:rPr>
        <w:t>Ko</w:t>
      </w:r>
      <w:r w:rsidRPr="006914D3">
        <w:rPr>
          <w:u w:val="single"/>
        </w:rPr>
        <w:t xml:space="preserve">rea’s successful test in 2006 and its severance of economic, political and physical links to the South in the past decade, coupled with the abandonment of peaceful reunification in early 2024, have again </w:t>
      </w:r>
      <w:r w:rsidRPr="00CB2C51">
        <w:rPr>
          <w:u w:val="single"/>
        </w:rPr>
        <w:t>raised</w:t>
      </w:r>
      <w:r w:rsidRPr="006914D3">
        <w:rPr>
          <w:u w:val="single"/>
        </w:rPr>
        <w:t xml:space="preserve"> the </w:t>
      </w:r>
      <w:r w:rsidRPr="00C16C1A">
        <w:rPr>
          <w:highlight w:val="green"/>
          <w:u w:val="single"/>
        </w:rPr>
        <w:t>issue in So</w:t>
      </w:r>
      <w:r w:rsidRPr="006914D3">
        <w:rPr>
          <w:u w:val="single"/>
        </w:rPr>
        <w:t xml:space="preserve">uth </w:t>
      </w:r>
      <w:r w:rsidRPr="00C16C1A">
        <w:rPr>
          <w:highlight w:val="green"/>
          <w:u w:val="single"/>
        </w:rPr>
        <w:t>Ko</w:t>
      </w:r>
      <w:r w:rsidRPr="006914D3">
        <w:rPr>
          <w:u w:val="single"/>
        </w:rPr>
        <w:t>rea.</w:t>
      </w:r>
      <w:r>
        <w:rPr>
          <w:u w:val="single"/>
        </w:rPr>
        <w:t xml:space="preserve"> </w:t>
      </w:r>
      <w:r w:rsidRPr="006914D3">
        <w:rPr>
          <w:sz w:val="14"/>
        </w:rPr>
        <w:t xml:space="preserve">Taiwan pursued a nuclear weapons program in the 1970s, which similarly ended under US pressure. </w:t>
      </w:r>
      <w:r w:rsidRPr="006914D3">
        <w:rPr>
          <w:u w:val="single"/>
        </w:rPr>
        <w:t xml:space="preserve">Any sign of </w:t>
      </w:r>
      <w:r w:rsidRPr="00C16C1A">
        <w:rPr>
          <w:highlight w:val="green"/>
          <w:u w:val="single"/>
        </w:rPr>
        <w:t>wavering</w:t>
      </w:r>
      <w:r w:rsidRPr="006914D3">
        <w:rPr>
          <w:u w:val="single"/>
        </w:rPr>
        <w:t xml:space="preserve"> US </w:t>
      </w:r>
      <w:r w:rsidRPr="00C16C1A">
        <w:rPr>
          <w:highlight w:val="green"/>
          <w:u w:val="single"/>
        </w:rPr>
        <w:t xml:space="preserve">commitment </w:t>
      </w:r>
      <w:r w:rsidRPr="00C16C1A">
        <w:rPr>
          <w:u w:val="single"/>
        </w:rPr>
        <w:t>to Taiwan</w:t>
      </w:r>
      <w:r w:rsidRPr="006914D3">
        <w:rPr>
          <w:u w:val="single"/>
        </w:rPr>
        <w:t xml:space="preserve">, together with China’s growing nuclear capabilities, could </w:t>
      </w:r>
      <w:r w:rsidRPr="00C16C1A">
        <w:rPr>
          <w:highlight w:val="green"/>
          <w:u w:val="single"/>
        </w:rPr>
        <w:t>prompt</w:t>
      </w:r>
      <w:r w:rsidRPr="006914D3">
        <w:rPr>
          <w:u w:val="single"/>
        </w:rPr>
        <w:t xml:space="preserve"> </w:t>
      </w:r>
      <w:r w:rsidRPr="00C16C1A">
        <w:rPr>
          <w:highlight w:val="green"/>
          <w:u w:val="single"/>
        </w:rPr>
        <w:t>Taiwan</w:t>
      </w:r>
      <w:r w:rsidRPr="006914D3">
        <w:rPr>
          <w:u w:val="single"/>
        </w:rPr>
        <w:t xml:space="preserve"> to revive its efforts.</w:t>
      </w:r>
      <w:r w:rsidRPr="006914D3">
        <w:rPr>
          <w:sz w:val="14"/>
        </w:rPr>
        <w:t xml:space="preserve"> Though less likely, </w:t>
      </w:r>
      <w:r w:rsidRPr="00C16C1A">
        <w:rPr>
          <w:highlight w:val="green"/>
          <w:u w:val="single"/>
        </w:rPr>
        <w:t>territorial disputes in</w:t>
      </w:r>
      <w:r w:rsidRPr="006914D3">
        <w:rPr>
          <w:u w:val="single"/>
        </w:rPr>
        <w:t xml:space="preserve"> the </w:t>
      </w:r>
      <w:r w:rsidRPr="002E16FB">
        <w:rPr>
          <w:rStyle w:val="Emphasis"/>
          <w:highlight w:val="green"/>
        </w:rPr>
        <w:t>S</w:t>
      </w:r>
      <w:r w:rsidRPr="002E16FB">
        <w:rPr>
          <w:rStyle w:val="Emphasis"/>
        </w:rPr>
        <w:t xml:space="preserve">outh </w:t>
      </w:r>
      <w:r w:rsidRPr="002E16FB">
        <w:rPr>
          <w:rStyle w:val="Emphasis"/>
          <w:highlight w:val="green"/>
        </w:rPr>
        <w:t>C</w:t>
      </w:r>
      <w:r w:rsidRPr="002E16FB">
        <w:rPr>
          <w:rStyle w:val="Emphasis"/>
        </w:rPr>
        <w:t xml:space="preserve">hina </w:t>
      </w:r>
      <w:r w:rsidRPr="002E16FB">
        <w:rPr>
          <w:rStyle w:val="Emphasis"/>
          <w:highlight w:val="green"/>
        </w:rPr>
        <w:t>S</w:t>
      </w:r>
      <w:r w:rsidRPr="002E16FB">
        <w:rPr>
          <w:rStyle w:val="Emphasis"/>
        </w:rPr>
        <w:t>ea</w:t>
      </w:r>
      <w:r w:rsidRPr="006914D3">
        <w:rPr>
          <w:u w:val="single"/>
        </w:rPr>
        <w:t xml:space="preserve"> could also </w:t>
      </w:r>
      <w:r w:rsidRPr="002E16FB">
        <w:rPr>
          <w:rStyle w:val="Emphasis"/>
          <w:highlight w:val="green"/>
        </w:rPr>
        <w:t>motivate</w:t>
      </w:r>
      <w:r w:rsidRPr="006914D3">
        <w:rPr>
          <w:u w:val="single"/>
        </w:rPr>
        <w:t xml:space="preserve"> countries like </w:t>
      </w:r>
      <w:r w:rsidRPr="002E16FB">
        <w:rPr>
          <w:rStyle w:val="Emphasis"/>
          <w:highlight w:val="green"/>
        </w:rPr>
        <w:t>Vietnam</w:t>
      </w:r>
      <w:r w:rsidRPr="006914D3">
        <w:rPr>
          <w:u w:val="single"/>
        </w:rPr>
        <w:t xml:space="preserve"> and the </w:t>
      </w:r>
      <w:r w:rsidRPr="002E16FB">
        <w:rPr>
          <w:rStyle w:val="Emphasis"/>
          <w:highlight w:val="green"/>
        </w:rPr>
        <w:t>Philippines</w:t>
      </w:r>
      <w:r w:rsidRPr="006914D3">
        <w:rPr>
          <w:u w:val="single"/>
        </w:rPr>
        <w:t xml:space="preserve"> </w:t>
      </w:r>
      <w:r w:rsidRPr="00C16C1A">
        <w:rPr>
          <w:highlight w:val="green"/>
          <w:u w:val="single"/>
        </w:rPr>
        <w:t>to</w:t>
      </w:r>
      <w:r w:rsidRPr="006914D3">
        <w:rPr>
          <w:u w:val="single"/>
        </w:rPr>
        <w:t xml:space="preserve"> consider </w:t>
      </w:r>
      <w:r w:rsidRPr="00C16C1A">
        <w:rPr>
          <w:highlight w:val="green"/>
          <w:u w:val="single"/>
        </w:rPr>
        <w:t>develop</w:t>
      </w:r>
      <w:r w:rsidRPr="00C16C1A">
        <w:rPr>
          <w:u w:val="single"/>
        </w:rPr>
        <w:t>ing</w:t>
      </w:r>
      <w:r w:rsidRPr="006914D3">
        <w:rPr>
          <w:u w:val="single"/>
        </w:rPr>
        <w:t xml:space="preserve"> </w:t>
      </w:r>
      <w:r w:rsidRPr="00C16C1A">
        <w:rPr>
          <w:highlight w:val="green"/>
          <w:u w:val="single"/>
        </w:rPr>
        <w:t>nuc</w:t>
      </w:r>
      <w:r w:rsidRPr="006914D3">
        <w:rPr>
          <w:u w:val="single"/>
        </w:rPr>
        <w:t xml:space="preserve">lear </w:t>
      </w:r>
      <w:r w:rsidRPr="00C16C1A">
        <w:rPr>
          <w:u w:val="single"/>
        </w:rPr>
        <w:t>capabilitie</w:t>
      </w:r>
      <w:r w:rsidRPr="00C16C1A">
        <w:rPr>
          <w:highlight w:val="green"/>
          <w:u w:val="single"/>
        </w:rPr>
        <w:t>s</w:t>
      </w:r>
      <w:r w:rsidRPr="00C16C1A">
        <w:rPr>
          <w:u w:val="single"/>
        </w:rPr>
        <w:t>.</w:t>
      </w:r>
      <w:r>
        <w:rPr>
          <w:u w:val="single"/>
        </w:rPr>
        <w:t xml:space="preserve"> </w:t>
      </w:r>
      <w:r w:rsidRPr="006914D3">
        <w:rPr>
          <w:sz w:val="14"/>
        </w:rPr>
        <w:t xml:space="preserve">Russia’s war in Ukraine has also had significant nuclear implications. </w:t>
      </w:r>
      <w:r w:rsidRPr="002E16FB">
        <w:rPr>
          <w:rStyle w:val="Emphasis"/>
          <w:highlight w:val="green"/>
        </w:rPr>
        <w:t>Ukrain</w:t>
      </w:r>
      <w:r w:rsidRPr="002E16FB">
        <w:rPr>
          <w:rStyle w:val="Emphasis"/>
        </w:rPr>
        <w:t>ian</w:t>
      </w:r>
      <w:r w:rsidRPr="006914D3">
        <w:rPr>
          <w:u w:val="single"/>
        </w:rPr>
        <w:t xml:space="preserve"> President Volodymyr Zelenskyy recently suggested to the European Council that a </w:t>
      </w:r>
      <w:r w:rsidRPr="002E16FB">
        <w:rPr>
          <w:rStyle w:val="Emphasis"/>
        </w:rPr>
        <w:t xml:space="preserve">nuclear </w:t>
      </w:r>
      <w:r w:rsidRPr="002E16FB">
        <w:rPr>
          <w:rStyle w:val="Emphasis"/>
          <w:highlight w:val="green"/>
        </w:rPr>
        <w:t>arsenal</w:t>
      </w:r>
      <w:r w:rsidRPr="006914D3">
        <w:rPr>
          <w:u w:val="single"/>
        </w:rPr>
        <w:t xml:space="preserve"> might be Ukraine’s </w:t>
      </w:r>
      <w:r w:rsidRPr="00C16C1A">
        <w:rPr>
          <w:highlight w:val="green"/>
          <w:u w:val="single"/>
        </w:rPr>
        <w:t>only</w:t>
      </w:r>
      <w:r w:rsidRPr="006914D3">
        <w:rPr>
          <w:u w:val="single"/>
        </w:rPr>
        <w:t xml:space="preserve"> </w:t>
      </w:r>
      <w:r w:rsidRPr="00C16C1A">
        <w:rPr>
          <w:highlight w:val="green"/>
          <w:u w:val="single"/>
        </w:rPr>
        <w:t xml:space="preserve">deterrent </w:t>
      </w:r>
      <w:r w:rsidRPr="002E16FB">
        <w:rPr>
          <w:rStyle w:val="Emphasis"/>
          <w:highlight w:val="green"/>
        </w:rPr>
        <w:t>if NATO membership</w:t>
      </w:r>
      <w:r w:rsidRPr="002E16FB">
        <w:rPr>
          <w:rStyle w:val="Emphasis"/>
        </w:rPr>
        <w:t xml:space="preserve"> is </w:t>
      </w:r>
      <w:r w:rsidRPr="002E16FB">
        <w:rPr>
          <w:rStyle w:val="Emphasis"/>
          <w:highlight w:val="green"/>
        </w:rPr>
        <w:t>not</w:t>
      </w:r>
      <w:r w:rsidRPr="002E16FB">
        <w:rPr>
          <w:rStyle w:val="Emphasis"/>
        </w:rPr>
        <w:t xml:space="preserve"> </w:t>
      </w:r>
      <w:r w:rsidRPr="002E16FB">
        <w:rPr>
          <w:rStyle w:val="Emphasis"/>
          <w:highlight w:val="green"/>
        </w:rPr>
        <w:t>offered</w:t>
      </w:r>
      <w:r w:rsidRPr="002E16FB">
        <w:rPr>
          <w:rStyle w:val="Emphasis"/>
        </w:rPr>
        <w:t>.</w:t>
      </w:r>
      <w:r w:rsidRPr="006914D3">
        <w:rPr>
          <w:sz w:val="14"/>
        </w:rPr>
        <w:t xml:space="preserve"> Zelenskyy later walked back his comments after they ignited a firestorm of controversy. Yet </w:t>
      </w:r>
      <w:r w:rsidRPr="006914D3">
        <w:rPr>
          <w:u w:val="single"/>
        </w:rPr>
        <w:t xml:space="preserve">if </w:t>
      </w:r>
      <w:r w:rsidRPr="00C16C1A">
        <w:rPr>
          <w:highlight w:val="green"/>
          <w:u w:val="single"/>
        </w:rPr>
        <w:t>Ukraine</w:t>
      </w:r>
      <w:r w:rsidRPr="006914D3">
        <w:rPr>
          <w:u w:val="single"/>
        </w:rPr>
        <w:t xml:space="preserve"> </w:t>
      </w:r>
      <w:r w:rsidRPr="00C16C1A">
        <w:rPr>
          <w:highlight w:val="green"/>
          <w:u w:val="single"/>
        </w:rPr>
        <w:t>feels betrayed</w:t>
      </w:r>
      <w:r w:rsidRPr="006914D3">
        <w:rPr>
          <w:u w:val="single"/>
        </w:rPr>
        <w:t xml:space="preserve"> </w:t>
      </w:r>
      <w:r w:rsidRPr="00C16C1A">
        <w:rPr>
          <w:highlight w:val="green"/>
          <w:u w:val="single"/>
        </w:rPr>
        <w:t>by</w:t>
      </w:r>
      <w:r w:rsidRPr="006914D3">
        <w:rPr>
          <w:u w:val="single"/>
        </w:rPr>
        <w:t xml:space="preserve"> its </w:t>
      </w:r>
      <w:r w:rsidRPr="00C16C1A">
        <w:rPr>
          <w:highlight w:val="green"/>
          <w:u w:val="single"/>
        </w:rPr>
        <w:t>West</w:t>
      </w:r>
      <w:r w:rsidRPr="006914D3">
        <w:rPr>
          <w:u w:val="single"/>
        </w:rPr>
        <w:t>ern partners — particularly if it is forced to concede territory to Russia — it could spur some factions within Ukraine to attempt to secure nuclear capabilities.</w:t>
      </w:r>
      <w:r>
        <w:rPr>
          <w:u w:val="single"/>
        </w:rPr>
        <w:t xml:space="preserve"> </w:t>
      </w:r>
      <w:r w:rsidRPr="006914D3">
        <w:rPr>
          <w:u w:val="single"/>
        </w:rPr>
        <w:t xml:space="preserve">The war has also spurred nuclear considerations across Europe. In December 2023, former </w:t>
      </w:r>
      <w:r w:rsidRPr="002E16FB">
        <w:rPr>
          <w:rStyle w:val="Emphasis"/>
          <w:highlight w:val="green"/>
        </w:rPr>
        <w:t>German</w:t>
      </w:r>
      <w:r w:rsidRPr="002E16FB">
        <w:rPr>
          <w:rStyle w:val="Emphasis"/>
        </w:rPr>
        <w:t xml:space="preserve"> Foreign </w:t>
      </w:r>
      <w:r w:rsidRPr="002E16FB">
        <w:rPr>
          <w:rStyle w:val="Emphasis"/>
          <w:highlight w:val="green"/>
        </w:rPr>
        <w:t>Minister</w:t>
      </w:r>
      <w:r w:rsidRPr="006914D3">
        <w:rPr>
          <w:u w:val="single"/>
        </w:rPr>
        <w:t xml:space="preserve"> Joschka Fischer </w:t>
      </w:r>
      <w:r w:rsidRPr="002E16FB">
        <w:rPr>
          <w:rStyle w:val="Emphasis"/>
          <w:highlight w:val="green"/>
        </w:rPr>
        <w:t>endorse</w:t>
      </w:r>
      <w:r w:rsidRPr="002E16FB">
        <w:rPr>
          <w:rStyle w:val="Emphasis"/>
        </w:rPr>
        <w:t xml:space="preserve">d a European </w:t>
      </w:r>
      <w:r w:rsidRPr="002E16FB">
        <w:rPr>
          <w:rStyle w:val="Emphasis"/>
          <w:highlight w:val="green"/>
        </w:rPr>
        <w:t>nuclear</w:t>
      </w:r>
      <w:r w:rsidRPr="002E16FB">
        <w:rPr>
          <w:rStyle w:val="Emphasis"/>
        </w:rPr>
        <w:t xml:space="preserve"> </w:t>
      </w:r>
      <w:r w:rsidRPr="002E16FB">
        <w:rPr>
          <w:rStyle w:val="Emphasis"/>
          <w:highlight w:val="green"/>
        </w:rPr>
        <w:t>deterrent</w:t>
      </w:r>
      <w:r w:rsidRPr="006914D3">
        <w:rPr>
          <w:u w:val="single"/>
        </w:rPr>
        <w:t xml:space="preserve">. Donald </w:t>
      </w:r>
      <w:r w:rsidRPr="00C16C1A">
        <w:rPr>
          <w:highlight w:val="green"/>
          <w:u w:val="single"/>
        </w:rPr>
        <w:t>Trump</w:t>
      </w:r>
      <w:r w:rsidRPr="00C16C1A">
        <w:rPr>
          <w:u w:val="single"/>
        </w:rPr>
        <w:t>’s</w:t>
      </w:r>
      <w:r w:rsidRPr="006914D3">
        <w:rPr>
          <w:u w:val="single"/>
        </w:rPr>
        <w:t xml:space="preserve"> re-election in the 2024 US presidential election could </w:t>
      </w:r>
      <w:r w:rsidRPr="00C16C1A">
        <w:rPr>
          <w:highlight w:val="green"/>
          <w:u w:val="single"/>
        </w:rPr>
        <w:t>amplify European concerns</w:t>
      </w:r>
      <w:r w:rsidRPr="006914D3">
        <w:rPr>
          <w:u w:val="single"/>
        </w:rPr>
        <w:t xml:space="preserve"> over US commitments to NATO, with </w:t>
      </w:r>
      <w:r w:rsidRPr="00C16C1A">
        <w:rPr>
          <w:highlight w:val="green"/>
          <w:u w:val="single"/>
        </w:rPr>
        <w:t>France</w:t>
      </w:r>
      <w:r w:rsidRPr="006914D3">
        <w:rPr>
          <w:u w:val="single"/>
        </w:rPr>
        <w:t xml:space="preserve"> having increasingly </w:t>
      </w:r>
      <w:r w:rsidRPr="00C16C1A">
        <w:rPr>
          <w:highlight w:val="green"/>
          <w:u w:val="single"/>
        </w:rPr>
        <w:t>proposed</w:t>
      </w:r>
      <w:r w:rsidRPr="006914D3">
        <w:rPr>
          <w:u w:val="single"/>
        </w:rPr>
        <w:t xml:space="preserve"> an </w:t>
      </w:r>
      <w:r w:rsidRPr="00C16C1A">
        <w:rPr>
          <w:highlight w:val="green"/>
          <w:u w:val="single"/>
        </w:rPr>
        <w:t>independent European nuclear force</w:t>
      </w:r>
      <w:r w:rsidRPr="006914D3">
        <w:rPr>
          <w:u w:val="single"/>
        </w:rPr>
        <w:t xml:space="preserve"> in recent years.</w:t>
      </w:r>
      <w:r>
        <w:rPr>
          <w:u w:val="single"/>
        </w:rPr>
        <w:t xml:space="preserve"> </w:t>
      </w:r>
      <w:r w:rsidRPr="006914D3">
        <w:rPr>
          <w:sz w:val="14"/>
        </w:rPr>
        <w:t xml:space="preserve">Nuclear collaboration Established nuclear powers are unlikely to welcome more countries into their ranks. But while China and Russia don’t necessarily desire this outcome, they recognize the West’s concerns are greater, with </w:t>
      </w:r>
      <w:r w:rsidRPr="00C16C1A">
        <w:rPr>
          <w:highlight w:val="green"/>
          <w:u w:val="single"/>
        </w:rPr>
        <w:t>Russia</w:t>
      </w:r>
      <w:r w:rsidRPr="006914D3">
        <w:rPr>
          <w:u w:val="single"/>
        </w:rPr>
        <w:t xml:space="preserve"> doing little</w:t>
      </w:r>
      <w:r w:rsidRPr="006914D3">
        <w:rPr>
          <w:sz w:val="14"/>
        </w:rPr>
        <w:t xml:space="preserve"> in the 1990s </w:t>
      </w:r>
      <w:r w:rsidRPr="006914D3">
        <w:rPr>
          <w:u w:val="single"/>
        </w:rPr>
        <w:t xml:space="preserve">to prevent its unemployed nuclear scientists from </w:t>
      </w:r>
      <w:r w:rsidRPr="00C16C1A">
        <w:rPr>
          <w:highlight w:val="green"/>
          <w:u w:val="single"/>
        </w:rPr>
        <w:t>aiding No</w:t>
      </w:r>
      <w:r w:rsidRPr="006914D3">
        <w:rPr>
          <w:u w:val="single"/>
        </w:rPr>
        <w:t xml:space="preserve">rth </w:t>
      </w:r>
      <w:r w:rsidRPr="00C16C1A">
        <w:rPr>
          <w:highlight w:val="green"/>
          <w:u w:val="single"/>
        </w:rPr>
        <w:t>Ko</w:t>
      </w:r>
      <w:r w:rsidRPr="006914D3">
        <w:rPr>
          <w:u w:val="single"/>
        </w:rPr>
        <w:t>rea’s program.</w:t>
      </w:r>
      <w:r>
        <w:rPr>
          <w:u w:val="single"/>
        </w:rPr>
        <w:t xml:space="preserve"> </w:t>
      </w:r>
      <w:r w:rsidRPr="006914D3">
        <w:rPr>
          <w:u w:val="single"/>
        </w:rPr>
        <w:t xml:space="preserve">The </w:t>
      </w:r>
      <w:r w:rsidRPr="00C16C1A">
        <w:rPr>
          <w:highlight w:val="green"/>
          <w:u w:val="single"/>
        </w:rPr>
        <w:t>US</w:t>
      </w:r>
      <w:r w:rsidRPr="006914D3">
        <w:rPr>
          <w:u w:val="single"/>
        </w:rPr>
        <w:t xml:space="preserve"> has also previously been </w:t>
      </w:r>
      <w:r w:rsidRPr="00C16C1A">
        <w:rPr>
          <w:highlight w:val="green"/>
          <w:u w:val="single"/>
        </w:rPr>
        <w:t>blindsided</w:t>
      </w:r>
      <w:r w:rsidRPr="006914D3">
        <w:rPr>
          <w:u w:val="single"/>
        </w:rPr>
        <w:t xml:space="preserve"> by its </w:t>
      </w:r>
      <w:r w:rsidRPr="00C16C1A">
        <w:rPr>
          <w:highlight w:val="green"/>
          <w:u w:val="single"/>
        </w:rPr>
        <w:t>allies’</w:t>
      </w:r>
      <w:r w:rsidRPr="006914D3">
        <w:rPr>
          <w:u w:val="single"/>
        </w:rPr>
        <w:t xml:space="preserve"> nuclear </w:t>
      </w:r>
      <w:r w:rsidRPr="00C16C1A">
        <w:rPr>
          <w:highlight w:val="green"/>
          <w:u w:val="single"/>
        </w:rPr>
        <w:t>aspirations</w:t>
      </w:r>
      <w:r w:rsidRPr="006914D3">
        <w:rPr>
          <w:u w:val="single"/>
        </w:rPr>
        <w:t>. US policymakers underestimated Australia’s determination to pursue a nuclear weapons program</w:t>
      </w:r>
      <w:r w:rsidRPr="006914D3">
        <w:rPr>
          <w:sz w:val="14"/>
        </w:rPr>
        <w:t xml:space="preserve"> in the 1950s and 1960s, including covert attempts to obtain a weapon from the UK. Similarly, the US was initially unaware of France’s extensive support for Israel’s nuclear development in the 1950s and 1960s. Smaller countries are also capable of aiding one another’s nuclear ambitions. </w:t>
      </w:r>
      <w:r w:rsidRPr="00C16C1A">
        <w:rPr>
          <w:u w:val="single"/>
        </w:rPr>
        <w:t>Argentina</w:t>
      </w:r>
      <w:r w:rsidRPr="006914D3">
        <w:rPr>
          <w:u w:val="single"/>
        </w:rPr>
        <w:t xml:space="preserve"> offered considerable </w:t>
      </w:r>
      <w:r w:rsidRPr="00C16C1A">
        <w:rPr>
          <w:u w:val="single"/>
        </w:rPr>
        <w:t>support</w:t>
      </w:r>
      <w:r w:rsidRPr="006914D3">
        <w:rPr>
          <w:u w:val="single"/>
        </w:rPr>
        <w:t xml:space="preserve"> to </w:t>
      </w:r>
      <w:r w:rsidRPr="00C16C1A">
        <w:rPr>
          <w:u w:val="single"/>
        </w:rPr>
        <w:t>Israel’s</w:t>
      </w:r>
      <w:r w:rsidRPr="006914D3">
        <w:rPr>
          <w:u w:val="single"/>
        </w:rPr>
        <w:t xml:space="preserve"> program, while </w:t>
      </w:r>
      <w:r w:rsidRPr="00C16C1A">
        <w:rPr>
          <w:u w:val="single"/>
        </w:rPr>
        <w:t>Israel</w:t>
      </w:r>
      <w:r w:rsidRPr="006914D3">
        <w:rPr>
          <w:u w:val="single"/>
        </w:rPr>
        <w:t xml:space="preserve"> </w:t>
      </w:r>
      <w:r w:rsidRPr="00C16C1A">
        <w:rPr>
          <w:u w:val="single"/>
        </w:rPr>
        <w:t>assisted</w:t>
      </w:r>
      <w:r w:rsidRPr="006914D3">
        <w:rPr>
          <w:u w:val="single"/>
        </w:rPr>
        <w:t xml:space="preserve"> </w:t>
      </w:r>
      <w:r w:rsidRPr="00C16C1A">
        <w:rPr>
          <w:u w:val="single"/>
        </w:rPr>
        <w:t>South Africa’s.</w:t>
      </w:r>
      <w:r w:rsidRPr="006914D3">
        <w:rPr>
          <w:u w:val="single"/>
        </w:rPr>
        <w:t xml:space="preserve"> Saudi Arabia financed Pakistan’s nuclear development and Pakistan’s top nuclear scientist is suspected of having aided Iran, Libya and North Korea with their programs in the 1980s.</w:t>
      </w:r>
      <w:r>
        <w:rPr>
          <w:u w:val="single"/>
        </w:rPr>
        <w:t xml:space="preserve"> </w:t>
      </w:r>
      <w:r w:rsidRPr="006914D3">
        <w:rPr>
          <w:sz w:val="14"/>
        </w:rPr>
        <w:t xml:space="preserve">The slippery slope to nuclear conflict Conflicts involving nuclear weapons states </w:t>
      </w:r>
      <w:proofErr w:type="gramStart"/>
      <w:r w:rsidRPr="006914D3">
        <w:rPr>
          <w:sz w:val="14"/>
        </w:rPr>
        <w:t>are</w:t>
      </w:r>
      <w:proofErr w:type="gramEnd"/>
      <w:r w:rsidRPr="006914D3">
        <w:rPr>
          <w:sz w:val="14"/>
        </w:rPr>
        <w:t xml:space="preserve"> not without precedent. Egypt and Syria attacked nuclear-armed Israel in </w:t>
      </w:r>
      <w:proofErr w:type="gramStart"/>
      <w:r w:rsidRPr="006914D3">
        <w:rPr>
          <w:sz w:val="14"/>
        </w:rPr>
        <w:t>1973</w:t>
      </w:r>
      <w:proofErr w:type="gramEnd"/>
      <w:r w:rsidRPr="006914D3">
        <w:rPr>
          <w:sz w:val="14"/>
        </w:rPr>
        <w:t xml:space="preserve"> and Argentina faced a nuclear-armed UK in 1982. India and China have clashed over their border on several occasions. Ukraine continues to resist Russian aggression. </w:t>
      </w:r>
      <w:r w:rsidRPr="006914D3">
        <w:rPr>
          <w:u w:val="single"/>
        </w:rPr>
        <w:t xml:space="preserve">But </w:t>
      </w:r>
      <w:r w:rsidRPr="00C16C1A">
        <w:rPr>
          <w:highlight w:val="green"/>
          <w:u w:val="single"/>
        </w:rPr>
        <w:t>conflicts</w:t>
      </w:r>
      <w:r w:rsidRPr="006914D3">
        <w:rPr>
          <w:u w:val="single"/>
        </w:rPr>
        <w:t xml:space="preserve"> featuring nuclear countries </w:t>
      </w:r>
      <w:r w:rsidRPr="00C16C1A">
        <w:rPr>
          <w:highlight w:val="green"/>
          <w:u w:val="single"/>
        </w:rPr>
        <w:t>invite</w:t>
      </w:r>
      <w:r w:rsidRPr="006914D3">
        <w:rPr>
          <w:u w:val="single"/>
        </w:rPr>
        <w:t xml:space="preserve"> dangerous </w:t>
      </w:r>
      <w:r w:rsidRPr="00C16C1A">
        <w:rPr>
          <w:highlight w:val="green"/>
          <w:u w:val="single"/>
        </w:rPr>
        <w:t>escalation</w:t>
      </w:r>
      <w:r w:rsidRPr="006914D3">
        <w:rPr>
          <w:u w:val="single"/>
        </w:rPr>
        <w:t xml:space="preserve">, and the risk grows if a </w:t>
      </w:r>
      <w:r w:rsidRPr="00C16C1A">
        <w:rPr>
          <w:highlight w:val="green"/>
          <w:u w:val="single"/>
        </w:rPr>
        <w:t>nation</w:t>
      </w:r>
      <w:r w:rsidRPr="006914D3">
        <w:rPr>
          <w:u w:val="single"/>
        </w:rPr>
        <w:t xml:space="preserve"> with limited conventional military power gains nuclear capabilities; </w:t>
      </w:r>
      <w:r w:rsidRPr="00C16C1A">
        <w:rPr>
          <w:highlight w:val="green"/>
          <w:u w:val="single"/>
        </w:rPr>
        <w:t>lacking</w:t>
      </w:r>
      <w:r w:rsidRPr="006914D3">
        <w:rPr>
          <w:u w:val="single"/>
        </w:rPr>
        <w:t xml:space="preserve"> other means of </w:t>
      </w:r>
      <w:r w:rsidRPr="00C16C1A">
        <w:rPr>
          <w:highlight w:val="green"/>
          <w:u w:val="single"/>
        </w:rPr>
        <w:t>defense</w:t>
      </w:r>
      <w:r w:rsidRPr="006914D3">
        <w:rPr>
          <w:u w:val="single"/>
        </w:rPr>
        <w:t xml:space="preserve"> or retaliation, it may be more tempted to </w:t>
      </w:r>
      <w:r w:rsidRPr="00C16C1A">
        <w:rPr>
          <w:highlight w:val="green"/>
          <w:u w:val="single"/>
        </w:rPr>
        <w:t>resort to</w:t>
      </w:r>
      <w:r w:rsidRPr="006914D3">
        <w:rPr>
          <w:u w:val="single"/>
        </w:rPr>
        <w:t xml:space="preserve"> </w:t>
      </w:r>
      <w:r w:rsidRPr="00C16C1A">
        <w:rPr>
          <w:highlight w:val="green"/>
          <w:u w:val="single"/>
        </w:rPr>
        <w:t>nuc</w:t>
      </w:r>
      <w:r w:rsidRPr="006914D3">
        <w:rPr>
          <w:u w:val="single"/>
        </w:rPr>
        <w:t>lear weapon</w:t>
      </w:r>
      <w:r w:rsidRPr="00C16C1A">
        <w:rPr>
          <w:highlight w:val="green"/>
          <w:u w:val="single"/>
        </w:rPr>
        <w:t>s</w:t>
      </w:r>
      <w:r w:rsidRPr="006914D3">
        <w:rPr>
          <w:u w:val="single"/>
        </w:rPr>
        <w:t xml:space="preserve"> </w:t>
      </w:r>
      <w:r w:rsidRPr="00C16C1A">
        <w:rPr>
          <w:highlight w:val="green"/>
          <w:u w:val="single"/>
        </w:rPr>
        <w:t>as</w:t>
      </w:r>
      <w:r w:rsidRPr="006914D3">
        <w:rPr>
          <w:u w:val="single"/>
        </w:rPr>
        <w:t xml:space="preserve"> its </w:t>
      </w:r>
      <w:r w:rsidRPr="00C16C1A">
        <w:rPr>
          <w:highlight w:val="green"/>
          <w:u w:val="single"/>
        </w:rPr>
        <w:t>only viable option</w:t>
      </w:r>
      <w:r w:rsidRPr="00C16C1A">
        <w:rPr>
          <w:u w:val="single"/>
        </w:rPr>
        <w:t xml:space="preserve">. </w:t>
      </w:r>
      <w:r w:rsidRPr="00C16C1A">
        <w:rPr>
          <w:sz w:val="14"/>
        </w:rPr>
        <w:t>The costs of maintaining nuclear arsenals are already steep. In 2023, the world’s nine nuclear-armed states spent an estimated $91.4 billion managing their programs</w:t>
      </w:r>
      <w:r w:rsidRPr="006914D3">
        <w:rPr>
          <w:sz w:val="14"/>
        </w:rPr>
        <w:t xml:space="preserve">. But what incentive do smaller countries have to abandon nuclear ambitions entirely, especially when they observe the protection nuclear weapons offer and witness the major powers intensifying their nuclear strategies? Obtaining the world’s most powerful weapons may be a natural ambition of military and intelligence sectors, but it hinges on the political forces in power as well. In Iran, moderates could counterbalance hardliners, while continued support for Ukraine might prevent more nationalist forces from coming to power there. Yet an additional country obtaining a nuclear weapon could set off a cascade of others. While larger powers are currently leading the nuclear posturing, smaller countries may see an opportunity amid the disorder. The limited support for the Treaty on the Prohibition of </w:t>
      </w:r>
      <w:proofErr w:type="gramStart"/>
      <w:r w:rsidRPr="006914D3">
        <w:rPr>
          <w:sz w:val="14"/>
        </w:rPr>
        <w:t>Nuclear Weapons</w:t>
      </w:r>
      <w:proofErr w:type="gramEnd"/>
      <w:r w:rsidRPr="006914D3">
        <w:rPr>
          <w:sz w:val="14"/>
        </w:rPr>
        <w:t>, in effect since 2021, coupled with the collapse of other international treaties, reinforces the lingering allure of nuclear arms even among non-nuclear states. With major powers in open contention, the barriers to nuclear ambitions are already weakening, making it ever harder to dissuade smaller nations from pursuing the ultimate deterrent.</w:t>
      </w:r>
    </w:p>
    <w:p w14:paraId="4636A875" w14:textId="77777777" w:rsidR="00BB147B" w:rsidRDefault="00BB147B" w:rsidP="00BB147B">
      <w:pPr>
        <w:rPr>
          <w:sz w:val="14"/>
        </w:rPr>
      </w:pPr>
    </w:p>
    <w:p w14:paraId="39E97608" w14:textId="77777777" w:rsidR="00BB147B" w:rsidRDefault="00BB147B" w:rsidP="00BB147B">
      <w:pPr>
        <w:pStyle w:val="Heading4"/>
      </w:pPr>
      <w:r>
        <w:t>The proliferation of nukes cannot be stopped</w:t>
      </w:r>
    </w:p>
    <w:p w14:paraId="4C61EF77" w14:textId="77777777" w:rsidR="00BB147B" w:rsidRPr="00FB4ECF" w:rsidRDefault="00BB147B" w:rsidP="00BB147B">
      <w:r w:rsidRPr="00FB4ECF">
        <w:t xml:space="preserve">Ludovica </w:t>
      </w:r>
      <w:r w:rsidRPr="00FB4ECF">
        <w:rPr>
          <w:rStyle w:val="Style13ptBold"/>
        </w:rPr>
        <w:t>Castelli</w:t>
      </w:r>
      <w:r w:rsidRPr="00FB4ECF">
        <w:t xml:space="preserve">, </w:t>
      </w:r>
      <w:r>
        <w:t>7-17-20</w:t>
      </w:r>
      <w:r w:rsidRPr="00FB4ECF">
        <w:rPr>
          <w:rStyle w:val="Style13ptBold"/>
        </w:rPr>
        <w:t>25</w:t>
      </w:r>
      <w:r w:rsidRPr="00FB4ECF">
        <w:t>, "</w:t>
      </w:r>
      <w:proofErr w:type="spellStart"/>
      <w:r w:rsidRPr="00FB4ECF">
        <w:t>Metaphorising</w:t>
      </w:r>
      <w:proofErr w:type="spellEnd"/>
      <w:r w:rsidRPr="00FB4ECF">
        <w:t xml:space="preserve"> Nuclear Futures The Case of the Nuclear Domino Metaphor in the US Nuclear Proliferation Discourse", </w:t>
      </w:r>
      <w:proofErr w:type="spellStart"/>
      <w:r w:rsidRPr="00FB4ECF">
        <w:t>figshare</w:t>
      </w:r>
      <w:proofErr w:type="spellEnd"/>
      <w:r w:rsidRPr="00FB4ECF">
        <w:t xml:space="preserve">, </w:t>
      </w:r>
      <w:hyperlink r:id="rId70" w:history="1">
        <w:r w:rsidRPr="004333EE">
          <w:rPr>
            <w:rStyle w:val="Hyperlink"/>
          </w:rPr>
          <w:t>https://figshare.le.ac.uk/articles/thesis/Metaphorising_Nuclear_Futures_The_Case_of_the_Nuclear_Domino_Metaphor_in_the_US_Nuclear_Proliferation_Discourse/29589482</w:t>
        </w:r>
      </w:hyperlink>
      <w:r>
        <w:t xml:space="preserve"> TDI //</w:t>
      </w:r>
      <w:proofErr w:type="spellStart"/>
      <w:r>
        <w:t>LHScoop</w:t>
      </w:r>
      <w:proofErr w:type="spellEnd"/>
    </w:p>
    <w:p w14:paraId="642C8AE9" w14:textId="77777777" w:rsidR="00BB147B" w:rsidRDefault="00BB147B" w:rsidP="00BB147B">
      <w:pPr>
        <w:rPr>
          <w:sz w:val="14"/>
        </w:rPr>
      </w:pPr>
      <w:r w:rsidRPr="00E956CF">
        <w:rPr>
          <w:sz w:val="14"/>
        </w:rPr>
        <w:t xml:space="preserve">On Tuesday, September 10, 1974, the Subcommittee on Military Applications of the Joint Committee on Atomic Energy met to receive testimony from US Navy Adm. Gen. R. La Roque </w:t>
      </w:r>
      <w:proofErr w:type="gramStart"/>
      <w:r w:rsidRPr="00E956CF">
        <w:rPr>
          <w:sz w:val="14"/>
        </w:rPr>
        <w:t>on the subject of nuclear</w:t>
      </w:r>
      <w:proofErr w:type="gramEnd"/>
      <w:r w:rsidRPr="00E956CF">
        <w:rPr>
          <w:sz w:val="14"/>
        </w:rPr>
        <w:t xml:space="preserve"> proliferation. Chairman Senator Stuart Symington opened the floor asking “</w:t>
      </w:r>
      <w:r w:rsidRPr="00FB4ECF">
        <w:rPr>
          <w:u w:val="single"/>
        </w:rPr>
        <w:t xml:space="preserve">whether this obviously dangerous trend toward </w:t>
      </w:r>
      <w:r w:rsidRPr="009438DE">
        <w:rPr>
          <w:rStyle w:val="Emphasis"/>
        </w:rPr>
        <w:t>further expansion of the ‘nuclear club’ will continue</w:t>
      </w:r>
      <w:r w:rsidRPr="00E956CF">
        <w:rPr>
          <w:sz w:val="14"/>
        </w:rPr>
        <w:t xml:space="preserve">.”119 He </w:t>
      </w:r>
      <w:proofErr w:type="spellStart"/>
      <w:r w:rsidRPr="00E956CF">
        <w:rPr>
          <w:sz w:val="14"/>
        </w:rPr>
        <w:t>emphasised</w:t>
      </w:r>
      <w:proofErr w:type="spellEnd"/>
      <w:r w:rsidRPr="00E956CF">
        <w:rPr>
          <w:sz w:val="14"/>
        </w:rPr>
        <w:t xml:space="preserve"> that, “</w:t>
      </w:r>
      <w:r w:rsidRPr="00FB4ECF">
        <w:rPr>
          <w:u w:val="single"/>
        </w:rPr>
        <w:t xml:space="preserve">As each month passes, other nations with far less industrial capability, without the economic wherewithal to build large nuclear military establishments such as we and the Soviet possess, may be forced through pressures of various kinds, to develop a relatively small by potentially devastating stockpile of nuclear weapons. […] </w:t>
      </w:r>
      <w:r w:rsidRPr="009438DE">
        <w:rPr>
          <w:rStyle w:val="Emphasis"/>
        </w:rPr>
        <w:t>One miscalculation</w:t>
      </w:r>
      <w:r w:rsidRPr="00FB4ECF">
        <w:rPr>
          <w:u w:val="single"/>
        </w:rPr>
        <w:t xml:space="preserve">, one sudden terrorist activity, one paranoid leader, could set the </w:t>
      </w:r>
      <w:r w:rsidRPr="009438DE">
        <w:rPr>
          <w:rStyle w:val="Emphasis"/>
        </w:rPr>
        <w:t>spark</w:t>
      </w:r>
      <w:r w:rsidRPr="00FB4ECF">
        <w:rPr>
          <w:u w:val="single"/>
        </w:rPr>
        <w:t xml:space="preserve"> to a </w:t>
      </w:r>
      <w:r w:rsidRPr="009438DE">
        <w:rPr>
          <w:rStyle w:val="Emphasis"/>
        </w:rPr>
        <w:t>worldwide nuclear holocaust</w:t>
      </w:r>
      <w:r w:rsidRPr="00FB4ECF">
        <w:rPr>
          <w:u w:val="single"/>
        </w:rPr>
        <w:t>.”</w:t>
      </w:r>
      <w:r w:rsidRPr="00E956CF">
        <w:rPr>
          <w:sz w:val="14"/>
        </w:rPr>
        <w:t xml:space="preserve">120 Symington recalled a passage of a book he reviewed 17 years earlier, titled On the Beach. The passage, quoted by the Time magazine’s article ‘The Mushrooming </w:t>
      </w:r>
      <w:r w:rsidRPr="00FB4ECF">
        <w:rPr>
          <w:u w:val="single"/>
        </w:rPr>
        <w:t>Spread of Nuclear Power</w:t>
      </w:r>
      <w:r w:rsidRPr="00E956CF">
        <w:rPr>
          <w:sz w:val="14"/>
        </w:rPr>
        <w:t xml:space="preserve">,’ published on September 9, 1974, stated: </w:t>
      </w:r>
      <w:r w:rsidRPr="00FB4ECF">
        <w:rPr>
          <w:u w:val="single"/>
        </w:rPr>
        <w:t>“As tensions mount in Southern Europe, Albanian warplanes drop nuclear bombs on Naples, Tel Aviv is destroyed by a nuclear attack from an unidentified country; Egyptian atomic bombs devastate London and Washington; China, the Soviet Union, the United States, and Britain are drawn into war. Soon mushroom clouds cover nearly the entire planet.”</w:t>
      </w:r>
      <w:r w:rsidRPr="00E956CF">
        <w:rPr>
          <w:sz w:val="14"/>
        </w:rPr>
        <w:t xml:space="preserve">121 Public discourse reinforced this narrative, as reflected in media headlines such as ‘Many Nations Ready to Break into Nuclear Club,’ 122 ‘Who’s Next to Get the Bomb?’ 123 ‘Trying Harder to Block the Bomb,’ 124 filled the front pages of various US newspapers.125 Despite different degrees of inevitability attached to it, the concept of ‘proliferation chains’ remained deeply embedded in policy and academic discussions. 126 In the introduction to the collection ‘Nuclear Proliferation: Breaking the Chain,’ George Quester wrote: “One indeed </w:t>
      </w:r>
      <w:proofErr w:type="gramStart"/>
      <w:r w:rsidRPr="00E956CF">
        <w:rPr>
          <w:sz w:val="14"/>
        </w:rPr>
        <w:t>has to</w:t>
      </w:r>
      <w:proofErr w:type="gramEnd"/>
      <w:r w:rsidRPr="00E956CF">
        <w:rPr>
          <w:sz w:val="14"/>
        </w:rPr>
        <w:t xml:space="preserve"> worry about ‘chains’ of nuclear weapons spread, as each country acquiring bombs induces another to follow suit. Yet the possibility remains that proliferation can be contained and that such chains can be broken.”127 Differently, a report prepared for the Subcommittee on Energy and the Environment of the House Committee on Interior and Insular Affairs cautioned: </w:t>
      </w:r>
      <w:r w:rsidRPr="00FB4ECF">
        <w:rPr>
          <w:u w:val="single"/>
        </w:rPr>
        <w:t>“Proliferation cannot be stopped.</w:t>
      </w:r>
      <w:r w:rsidRPr="00E956CF">
        <w:rPr>
          <w:sz w:val="14"/>
        </w:rPr>
        <w:t xml:space="preserve"> It can be slowed down and made less attractive to nations that might be tempted to make nuclear weapons.”128 Similarly, </w:t>
      </w:r>
      <w:r w:rsidRPr="00FB4ECF">
        <w:rPr>
          <w:u w:val="single"/>
        </w:rPr>
        <w:t xml:space="preserve">Commissioner Victor Gilinsky of the Nuclear Regulatory Commission warned during congressional hearings that the global expansion of civilian nuclear power </w:t>
      </w:r>
      <w:proofErr w:type="spellStart"/>
      <w:r w:rsidRPr="00FB4ECF">
        <w:rPr>
          <w:u w:val="single"/>
        </w:rPr>
        <w:t>programmes</w:t>
      </w:r>
      <w:proofErr w:type="spellEnd"/>
      <w:r w:rsidRPr="00FB4ECF">
        <w:rPr>
          <w:u w:val="single"/>
        </w:rPr>
        <w:t xml:space="preserve"> would bring an increasing number of states technologically closer to the nuclear weapons threshold.</w:t>
      </w:r>
      <w:r w:rsidRPr="00E956CF">
        <w:rPr>
          <w:sz w:val="14"/>
        </w:rPr>
        <w:t xml:space="preserve"> He stressed the urgency of the situation, asserting that </w:t>
      </w:r>
      <w:r w:rsidRPr="00FB4ECF">
        <w:rPr>
          <w:u w:val="single"/>
        </w:rPr>
        <w:t xml:space="preserve">“uncontrollable nuclear </w:t>
      </w:r>
      <w:r w:rsidRPr="009438DE">
        <w:rPr>
          <w:rStyle w:val="Emphasis"/>
        </w:rPr>
        <w:t>proliferation threatens to become a reality</w:t>
      </w:r>
      <w:r w:rsidRPr="00FB4ECF">
        <w:rPr>
          <w:u w:val="single"/>
        </w:rPr>
        <w:t>.”</w:t>
      </w:r>
      <w:r w:rsidRPr="00E956CF">
        <w:rPr>
          <w:sz w:val="14"/>
        </w:rPr>
        <w:t xml:space="preserve">129 By the late 1970s, the US Intelligence Community’s analytical approach to </w:t>
      </w:r>
      <w:r w:rsidRPr="00FB4ECF">
        <w:rPr>
          <w:u w:val="single"/>
        </w:rPr>
        <w:t>nuclear proliferation had shifted from a state-by-state focus to a regional one</w:t>
      </w:r>
      <w:r w:rsidRPr="00E956CF">
        <w:rPr>
          <w:sz w:val="14"/>
        </w:rPr>
        <w:t xml:space="preserve">. 130 Implicit in the idea of </w:t>
      </w:r>
      <w:proofErr w:type="spellStart"/>
      <w:r w:rsidRPr="00E956CF">
        <w:rPr>
          <w:sz w:val="14"/>
        </w:rPr>
        <w:t>regionalising</w:t>
      </w:r>
      <w:proofErr w:type="spellEnd"/>
      <w:r w:rsidRPr="00E956CF">
        <w:rPr>
          <w:sz w:val="14"/>
        </w:rPr>
        <w:t xml:space="preserve"> the focus rather than assessing individual states was the ultimate acknowledgment of the nuclear domino mechanism. </w:t>
      </w:r>
      <w:r w:rsidRPr="00FB4ECF">
        <w:rPr>
          <w:u w:val="single"/>
        </w:rPr>
        <w:t xml:space="preserve">Particular attention was directed toward the potential </w:t>
      </w:r>
      <w:proofErr w:type="spellStart"/>
      <w:r w:rsidRPr="00FB4ECF">
        <w:rPr>
          <w:u w:val="single"/>
        </w:rPr>
        <w:t>nuclearisation</w:t>
      </w:r>
      <w:proofErr w:type="spellEnd"/>
      <w:r w:rsidRPr="00FB4ECF">
        <w:rPr>
          <w:u w:val="single"/>
        </w:rPr>
        <w:t xml:space="preserve"> of regions such as the </w:t>
      </w:r>
      <w:r w:rsidRPr="009438DE">
        <w:rPr>
          <w:rStyle w:val="Emphasis"/>
        </w:rPr>
        <w:t>Middle East, South Asia, and East Asia.</w:t>
      </w:r>
      <w:r w:rsidRPr="00FB4ECF">
        <w:rPr>
          <w:u w:val="single"/>
        </w:rPr>
        <w:t xml:space="preserve">131 The emphasis on active border disputes, unpredictable leaders, political instability, accidental or </w:t>
      </w:r>
      <w:proofErr w:type="spellStart"/>
      <w:r w:rsidRPr="00FB4ECF">
        <w:rPr>
          <w:u w:val="single"/>
        </w:rPr>
        <w:t>unauthorised</w:t>
      </w:r>
      <w:proofErr w:type="spellEnd"/>
      <w:r w:rsidRPr="00FB4ECF">
        <w:rPr>
          <w:u w:val="single"/>
        </w:rPr>
        <w:t xml:space="preserve"> use, and nuclear terrorism significantly emerged after attention had shifted to these regions and was shared by both intelligence analysts and scholars</w:t>
      </w:r>
      <w:r w:rsidRPr="00E956CF">
        <w:rPr>
          <w:sz w:val="14"/>
        </w:rPr>
        <w:t xml:space="preserve">.132 As a consequence, the intersection between the US nuclear proliferation discourse and broader orientalist ones became increasingly manifest. In his 1982 book Nuclear Proliferation in the Middle East, Roger F. Pajak, former National Security Adviser to the US Secretary of the Treasury, pointed out: </w:t>
      </w:r>
      <w:r w:rsidRPr="00FB4ECF">
        <w:rPr>
          <w:u w:val="single"/>
        </w:rPr>
        <w:t xml:space="preserve">“The </w:t>
      </w:r>
      <w:r w:rsidRPr="009438DE">
        <w:rPr>
          <w:rStyle w:val="Emphasis"/>
        </w:rPr>
        <w:t>diffusion of nuclear technology</w:t>
      </w:r>
      <w:r w:rsidRPr="00FB4ECF">
        <w:rPr>
          <w:u w:val="single"/>
        </w:rPr>
        <w:t xml:space="preserve"> in the third world and the possibility of </w:t>
      </w:r>
      <w:r w:rsidRPr="009438DE">
        <w:rPr>
          <w:rStyle w:val="Emphasis"/>
        </w:rPr>
        <w:t>nuclear weapons proliferation</w:t>
      </w:r>
      <w:r w:rsidRPr="00FB4ECF">
        <w:rPr>
          <w:u w:val="single"/>
        </w:rPr>
        <w:t xml:space="preserve"> comprise one of the most acute security </w:t>
      </w:r>
      <w:r w:rsidRPr="009438DE">
        <w:rPr>
          <w:rStyle w:val="Emphasis"/>
        </w:rPr>
        <w:t>concerns</w:t>
      </w:r>
      <w:r w:rsidRPr="00FB4ECF">
        <w:rPr>
          <w:u w:val="single"/>
        </w:rPr>
        <w:t xml:space="preserve"> confronting the US and its allies. Nowhere are the implications for world peace more precarious than in the volatile Middle East. In contrast to the US-Soviet political environment in which a nuclear ‘</w:t>
      </w:r>
      <w:r w:rsidRPr="009438DE">
        <w:rPr>
          <w:rStyle w:val="Emphasis"/>
        </w:rPr>
        <w:t>code of conduct’</w:t>
      </w:r>
      <w:r w:rsidRPr="00FB4ECF">
        <w:rPr>
          <w:u w:val="single"/>
        </w:rPr>
        <w:t xml:space="preserve"> has developed, </w:t>
      </w:r>
      <w:r w:rsidRPr="009438DE">
        <w:rPr>
          <w:rStyle w:val="Emphasis"/>
        </w:rPr>
        <w:t xml:space="preserve">no such code of </w:t>
      </w:r>
      <w:proofErr w:type="spellStart"/>
      <w:r w:rsidRPr="009438DE">
        <w:rPr>
          <w:rStyle w:val="Emphasis"/>
        </w:rPr>
        <w:t>behaviour</w:t>
      </w:r>
      <w:proofErr w:type="spellEnd"/>
      <w:r w:rsidRPr="009438DE">
        <w:rPr>
          <w:rStyle w:val="Emphasis"/>
        </w:rPr>
        <w:t xml:space="preserve"> exists in the </w:t>
      </w:r>
      <w:proofErr w:type="gramStart"/>
      <w:r w:rsidRPr="009438DE">
        <w:rPr>
          <w:rStyle w:val="Emphasis"/>
        </w:rPr>
        <w:t>Arab-Israeli</w:t>
      </w:r>
      <w:proofErr w:type="gramEnd"/>
      <w:r w:rsidRPr="00FB4ECF">
        <w:rPr>
          <w:u w:val="single"/>
        </w:rPr>
        <w:t xml:space="preserve"> milieu. […] Israel’s Arab antagonists may </w:t>
      </w:r>
      <w:proofErr w:type="spellStart"/>
      <w:r w:rsidRPr="00FB4ECF">
        <w:rPr>
          <w:u w:val="single"/>
        </w:rPr>
        <w:t>harbour</w:t>
      </w:r>
      <w:proofErr w:type="spellEnd"/>
      <w:r w:rsidRPr="00FB4ECF">
        <w:rPr>
          <w:u w:val="single"/>
        </w:rPr>
        <w:t xml:space="preserve"> similar objectives, but limited Arab technical capability to date precludes more than academic allusion to such goals.”</w:t>
      </w:r>
      <w:r w:rsidRPr="00E956CF">
        <w:rPr>
          <w:sz w:val="14"/>
        </w:rPr>
        <w:t xml:space="preserve">133 Although the number of countries predicted to acquire nuclear weapons had declined compared to previous decades, concerns over proliferation-induced instability, nuclear crises, and </w:t>
      </w:r>
      <w:r w:rsidRPr="00FB4ECF">
        <w:rPr>
          <w:u w:val="single"/>
        </w:rPr>
        <w:t>the potential for nuclear war had intensified.</w:t>
      </w:r>
      <w:r w:rsidRPr="00E956CF">
        <w:rPr>
          <w:sz w:val="14"/>
        </w:rPr>
        <w:t xml:space="preserve"> On the one hand, discerning these countries’ intentions posed a particular challenge for Western intelligence analysts. Absent reliable information on intent, estimates doubled down on technological determinism significantly. When uncertain of a country’s nuclear plans, the ‘construction of a facility’134 or the ‘expansion of the military-scientific bureaucracy’135 were inferred automatically to an acclaimed willingness to acquire nuclear weapons. On the other hand, </w:t>
      </w:r>
      <w:r w:rsidRPr="005136B4">
        <w:rPr>
          <w:u w:val="single"/>
        </w:rPr>
        <w:t xml:space="preserve">greater alarmism was </w:t>
      </w:r>
      <w:proofErr w:type="spellStart"/>
      <w:r w:rsidRPr="005136B4">
        <w:rPr>
          <w:u w:val="single"/>
        </w:rPr>
        <w:t>fuelled</w:t>
      </w:r>
      <w:proofErr w:type="spellEnd"/>
      <w:r w:rsidRPr="005136B4">
        <w:rPr>
          <w:u w:val="single"/>
        </w:rPr>
        <w:t xml:space="preserve"> by the ‘</w:t>
      </w:r>
      <w:proofErr w:type="spellStart"/>
      <w:r w:rsidRPr="005136B4">
        <w:rPr>
          <w:u w:val="single"/>
        </w:rPr>
        <w:t>exoticisation</w:t>
      </w:r>
      <w:proofErr w:type="spellEnd"/>
      <w:r w:rsidRPr="005136B4">
        <w:rPr>
          <w:u w:val="single"/>
        </w:rPr>
        <w:t>’ of traditional axioms that were thought to animate interstate phenomena, such as the security dilemma or the spiral model</w:t>
      </w:r>
      <w:r w:rsidRPr="00E956CF">
        <w:rPr>
          <w:sz w:val="14"/>
        </w:rPr>
        <w:t xml:space="preserve">. 136 However, </w:t>
      </w:r>
      <w:r w:rsidRPr="005136B4">
        <w:rPr>
          <w:u w:val="single"/>
        </w:rPr>
        <w:t xml:space="preserve">the difficulty of adapting such paradigms to non-Western countries resulted in the </w:t>
      </w:r>
      <w:r w:rsidRPr="005136B4">
        <w:rPr>
          <w:u w:val="single"/>
        </w:rPr>
        <w:lastRenderedPageBreak/>
        <w:t>exasperation and (somehow) distortion thereof. The end of the Cold War and the dissolution of the Soviet Union in 1991 reinflated the domino-is-still-falling rhetoric insofar as the problem of nuclear proliferation,</w:t>
      </w:r>
      <w:r w:rsidRPr="00E956CF">
        <w:rPr>
          <w:sz w:val="14"/>
        </w:rPr>
        <w:t xml:space="preserve"> as William Arkin described, had become “methadone for Cold Warriors who can no longer get the real thing.”137 With the risk of nuclear war between the great powers gradually but considerably receding, the focus shifted to other – less familiar – nuclear threats. In 1989, French intellectual Régis Debray argued that “broadly speaking, green [Islam] has replaced red [Communism] as the rising force.” The problem, he explained, was that “the nuclear and rational North deters the nuclear and rational North, not the conventional and mystical South.”138 In this post–Cold War age, named by scholars “second nuclear age,”139 greater nuclear proliferation, regional conflicts, instability, and the threat of terrorism intertwined and </w:t>
      </w:r>
      <w:proofErr w:type="spellStart"/>
      <w:r w:rsidRPr="00E956CF">
        <w:rPr>
          <w:sz w:val="14"/>
        </w:rPr>
        <w:t>fuelled</w:t>
      </w:r>
      <w:proofErr w:type="spellEnd"/>
      <w:r w:rsidRPr="00E956CF">
        <w:rPr>
          <w:sz w:val="14"/>
        </w:rPr>
        <w:t xml:space="preserve"> each other. Whereas the United States and Russia committed to a long but successful process of significant reductions of their respective nuclear arsenals, the threat emanating from developing countries had taken </w:t>
      </w:r>
      <w:proofErr w:type="spellStart"/>
      <w:r w:rsidRPr="00E956CF">
        <w:rPr>
          <w:sz w:val="14"/>
        </w:rPr>
        <w:t>centre</w:t>
      </w:r>
      <w:proofErr w:type="spellEnd"/>
      <w:r w:rsidRPr="00E956CF">
        <w:rPr>
          <w:sz w:val="14"/>
        </w:rPr>
        <w:t xml:space="preserve"> stage, accompanied by two intertwined sources of alarmism: the Nth country problem in the non–Western world and the prospect of nuclear terrorism. The “clash of civilizations” replaced the “superpower struggle,” as Gabrielle Hecht aptly pointed out. 140 In 1993, Central Intelligence Agency Director James Woolsey, starkly remarked that “we have slain a large dragon, but we live now in a jungle filled with a bewildering variety of poisonous snakes.” His comment reflected a post-Cold War shift in focus from the singular threat of Soviet power to a complex array of global dangers. </w:t>
      </w:r>
      <w:r w:rsidRPr="005136B4">
        <w:rPr>
          <w:u w:val="single"/>
        </w:rPr>
        <w:t>Woolsey enumerated these “snakes,” placing “</w:t>
      </w:r>
      <w:r w:rsidRPr="008D5DAE">
        <w:rPr>
          <w:rStyle w:val="Emphasis"/>
        </w:rPr>
        <w:t>the proliferation of weapons of mass destruction</w:t>
      </w:r>
      <w:r w:rsidRPr="005136B4">
        <w:rPr>
          <w:u w:val="single"/>
        </w:rPr>
        <w:t xml:space="preserve"> and the ballistic missiles to carry them” </w:t>
      </w:r>
      <w:r w:rsidRPr="008D5DAE">
        <w:rPr>
          <w:rStyle w:val="Emphasis"/>
        </w:rPr>
        <w:t>at the forefront</w:t>
      </w:r>
      <w:r w:rsidRPr="005136B4">
        <w:rPr>
          <w:u w:val="single"/>
        </w:rPr>
        <w:t>. He then listed other pressing threats, including “ethnic and national hatreds that can metastasize across large portions of the globe,” “the international narcotics trade,” “terrorism,” “the dangers inherent in the West’s dependence on Mideast oil,” and “new economic and environmental challenges.”</w:t>
      </w:r>
      <w:r w:rsidRPr="00E956CF">
        <w:rPr>
          <w:sz w:val="14"/>
        </w:rPr>
        <w:t xml:space="preserve">141 Similarly, in their article ‘Five Minutes Past Midnight – and Welcome to the Age of Proliferation,’ Tom Clancy and Russell Seitz argued: “An H-bomb in Iraq? Chinese uranium enrichment hardware in Iran? It’s just not the same world as that in which the study of disarmament and proliferation began. […] </w:t>
      </w:r>
      <w:r w:rsidRPr="005136B4">
        <w:rPr>
          <w:u w:val="single"/>
        </w:rPr>
        <w:t>in the near future it will be possible to duplicate almost all past technologies in all but the most forlorn of Third World backwaters […] the growth of technology can be as benign as that of any living tissue, or as malignant as the worst of cancers.”</w:t>
      </w:r>
      <w:r w:rsidRPr="00E956CF">
        <w:rPr>
          <w:sz w:val="14"/>
        </w:rPr>
        <w:t>142 NIE 5-91, ‘Prospects for Special Weapons Proliferation and Control,’ the first official estimate to inaugurate the new decade, came back to the state-by-state format of analysis, providing a superficial – somewhat groundless – picture of individual nuclear intentions. The claim that “Algeria may intend to use the reactor for a weapons program,” according to “some evidence,” is a case in point.143 Once again, the assessments mostly focused on the financial and technical possibilities, thought to be the deciding factors. Syria, for example, was considered “unlikely to undertake a nuclear weapons program […] because of long-term financial and technical constraints”.144 The 1990s mood is accurately reflected by a report the Office of Technology Assessment prepared for the US Congress in August 1993. According to it, “Since the end of the Cold War, the proliferation of weapons of mass destruction has become much more prominent in US national security and foreign policy planning.”145 The section ‘Falling Dominoes’ states: “</w:t>
      </w:r>
      <w:r w:rsidRPr="005136B4">
        <w:rPr>
          <w:u w:val="single"/>
        </w:rPr>
        <w:t xml:space="preserve">One likely </w:t>
      </w:r>
      <w:r w:rsidRPr="008D5DAE">
        <w:rPr>
          <w:rStyle w:val="Emphasis"/>
        </w:rPr>
        <w:t>result of proliferation is more proliferation</w:t>
      </w:r>
      <w:r w:rsidRPr="005136B4">
        <w:rPr>
          <w:u w:val="single"/>
        </w:rPr>
        <w:t xml:space="preserve">. </w:t>
      </w:r>
      <w:r w:rsidRPr="008D5DAE">
        <w:rPr>
          <w:rStyle w:val="Emphasis"/>
        </w:rPr>
        <w:t>India</w:t>
      </w:r>
      <w:r w:rsidRPr="005136B4">
        <w:rPr>
          <w:u w:val="single"/>
        </w:rPr>
        <w:t xml:space="preserve"> </w:t>
      </w:r>
      <w:r w:rsidRPr="008D5DAE">
        <w:rPr>
          <w:rStyle w:val="Emphasis"/>
        </w:rPr>
        <w:t>justifies</w:t>
      </w:r>
      <w:r w:rsidRPr="005136B4">
        <w:rPr>
          <w:u w:val="single"/>
        </w:rPr>
        <w:t xml:space="preserve"> its nuclear weapon program </w:t>
      </w:r>
      <w:r w:rsidRPr="008D5DAE">
        <w:rPr>
          <w:rStyle w:val="Emphasis"/>
        </w:rPr>
        <w:t>by</w:t>
      </w:r>
      <w:r w:rsidRPr="005136B4">
        <w:rPr>
          <w:u w:val="single"/>
        </w:rPr>
        <w:t xml:space="preserve"> pointing to </w:t>
      </w:r>
      <w:r w:rsidRPr="008D5DAE">
        <w:rPr>
          <w:rStyle w:val="Emphasis"/>
        </w:rPr>
        <w:t>China’s</w:t>
      </w:r>
      <w:r w:rsidRPr="005136B4">
        <w:rPr>
          <w:u w:val="single"/>
        </w:rPr>
        <w:t xml:space="preserve">. </w:t>
      </w:r>
      <w:r w:rsidRPr="008D5DAE">
        <w:rPr>
          <w:rStyle w:val="Emphasis"/>
        </w:rPr>
        <w:t>Pakistan</w:t>
      </w:r>
      <w:r w:rsidRPr="005136B4">
        <w:rPr>
          <w:u w:val="single"/>
        </w:rPr>
        <w:t xml:space="preserve"> has tried to keep up </w:t>
      </w:r>
      <w:r w:rsidRPr="008D5DAE">
        <w:rPr>
          <w:rStyle w:val="Emphasis"/>
        </w:rPr>
        <w:t>with India</w:t>
      </w:r>
      <w:r w:rsidRPr="005136B4">
        <w:rPr>
          <w:u w:val="single"/>
        </w:rPr>
        <w:t xml:space="preserve">. </w:t>
      </w:r>
      <w:r w:rsidRPr="008D5DAE">
        <w:rPr>
          <w:rStyle w:val="Emphasis"/>
        </w:rPr>
        <w:t>Iran</w:t>
      </w:r>
      <w:r w:rsidRPr="005136B4">
        <w:rPr>
          <w:u w:val="single"/>
        </w:rPr>
        <w:t xml:space="preserve"> may have decided it must </w:t>
      </w:r>
      <w:r w:rsidRPr="008D5DAE">
        <w:rPr>
          <w:rStyle w:val="Emphasis"/>
        </w:rPr>
        <w:t>match Iraq</w:t>
      </w:r>
      <w:r w:rsidRPr="005136B4">
        <w:rPr>
          <w:u w:val="single"/>
        </w:rPr>
        <w:t xml:space="preserve">’s chemical weapons, as well as try to develop nuclear weapons. Some </w:t>
      </w:r>
      <w:r w:rsidRPr="008D5DAE">
        <w:rPr>
          <w:rStyle w:val="Emphasis"/>
        </w:rPr>
        <w:t>Arab nations</w:t>
      </w:r>
      <w:r w:rsidRPr="005136B4">
        <w:rPr>
          <w:u w:val="single"/>
        </w:rPr>
        <w:t xml:space="preserve"> have sought nuclear weapons </w:t>
      </w:r>
      <w:r w:rsidRPr="008D5DAE">
        <w:rPr>
          <w:rStyle w:val="Emphasis"/>
        </w:rPr>
        <w:t>to counter</w:t>
      </w:r>
      <w:r w:rsidRPr="005136B4">
        <w:rPr>
          <w:u w:val="single"/>
        </w:rPr>
        <w:t xml:space="preserve"> those of </w:t>
      </w:r>
      <w:r w:rsidRPr="008D5DAE">
        <w:rPr>
          <w:rStyle w:val="Emphasis"/>
        </w:rPr>
        <w:t>Israel</w:t>
      </w:r>
      <w:r w:rsidRPr="005136B4">
        <w:rPr>
          <w:u w:val="single"/>
        </w:rPr>
        <w:t xml:space="preserve">; or, they may have pursued biological weapons as the ‘poor man’s atomic bomb.’”146 “Domino effects” are listed among the factors that make it difficult to persuade nations to forgo WMD. The report concludes: “revelations about Iraqi, North Korean, South African, and Israeli nuclear weapon programs, the possibility of a </w:t>
      </w:r>
      <w:r w:rsidRPr="00E956CF">
        <w:rPr>
          <w:rStyle w:val="Emphasis"/>
        </w:rPr>
        <w:t>nuclear arms race in South Asia</w:t>
      </w:r>
      <w:r w:rsidRPr="005136B4">
        <w:rPr>
          <w:u w:val="single"/>
        </w:rPr>
        <w:t xml:space="preserve">, and the multidimensional conflicts in the </w:t>
      </w:r>
      <w:r w:rsidRPr="00E956CF">
        <w:rPr>
          <w:rStyle w:val="Emphasis"/>
        </w:rPr>
        <w:t>Middle East</w:t>
      </w:r>
      <w:r w:rsidRPr="005136B4">
        <w:rPr>
          <w:u w:val="single"/>
        </w:rPr>
        <w:t xml:space="preserve"> all point to the </w:t>
      </w:r>
      <w:r w:rsidRPr="00E956CF">
        <w:rPr>
          <w:rStyle w:val="Emphasis"/>
        </w:rPr>
        <w:t>immediacy of</w:t>
      </w:r>
      <w:r w:rsidRPr="005136B4">
        <w:rPr>
          <w:u w:val="single"/>
        </w:rPr>
        <w:t xml:space="preserve"> this </w:t>
      </w:r>
      <w:r w:rsidRPr="00E956CF">
        <w:rPr>
          <w:rStyle w:val="Emphasis"/>
        </w:rPr>
        <w:t>problem</w:t>
      </w:r>
      <w:r w:rsidRPr="005136B4">
        <w:rPr>
          <w:u w:val="single"/>
        </w:rPr>
        <w:t>.”</w:t>
      </w:r>
      <w:r w:rsidRPr="00E956CF">
        <w:rPr>
          <w:sz w:val="14"/>
        </w:rPr>
        <w:t xml:space="preserve">147 The case of Iraq’s opaque proliferation became a paradigmatic representation of what proliferation will look like in the future. Despite preceding instances of clandestine proliferation, as underscored by Cohen and Frankel, </w:t>
      </w:r>
      <w:r w:rsidRPr="005136B4">
        <w:rPr>
          <w:u w:val="single"/>
        </w:rPr>
        <w:t xml:space="preserve">Iraq emerged as the quintessential example of how a covert nuclear weapons </w:t>
      </w:r>
      <w:proofErr w:type="spellStart"/>
      <w:r w:rsidRPr="005136B4">
        <w:rPr>
          <w:u w:val="single"/>
        </w:rPr>
        <w:t>programme</w:t>
      </w:r>
      <w:proofErr w:type="spellEnd"/>
      <w:r w:rsidRPr="005136B4">
        <w:rPr>
          <w:u w:val="single"/>
        </w:rPr>
        <w:t xml:space="preserve"> could easily emerge within the non-proliferation regime.</w:t>
      </w:r>
      <w:r w:rsidRPr="00E956CF">
        <w:rPr>
          <w:sz w:val="14"/>
        </w:rPr>
        <w:t xml:space="preserve">148 As a consequence, as Pelopidas et al. argue, “The future they imagined was one in which states, especially in the Third World, would pursue nuclear weapons </w:t>
      </w:r>
      <w:proofErr w:type="spellStart"/>
      <w:r w:rsidRPr="00E956CF">
        <w:rPr>
          <w:sz w:val="14"/>
        </w:rPr>
        <w:t>programmes</w:t>
      </w:r>
      <w:proofErr w:type="spellEnd"/>
      <w:r w:rsidRPr="00E956CF">
        <w:rPr>
          <w:sz w:val="14"/>
        </w:rPr>
        <w:t xml:space="preserve">. Participation in nonproliferation structures is not a guarantee; signers cannot be trusted, and there are no means of enforcement. Nonproliferation was broken, and Iraq is seen as the case that exposed this.”149 In the wake of the round of tests conducted by India and Pakistan in 1998, Paul Bracken intoned: “atomic weapons have returned for a second act.”150 The inevitability of nuclear proliferation was once again a dominant belief. Bracken thought that once </w:t>
      </w:r>
      <w:r w:rsidRPr="00E956CF">
        <w:rPr>
          <w:rStyle w:val="Emphasis"/>
        </w:rPr>
        <w:t>South Asia “had broken free of Western nuclear controls</w:t>
      </w:r>
      <w:r w:rsidRPr="005136B4">
        <w:rPr>
          <w:u w:val="single"/>
        </w:rPr>
        <w:t>,” other states in the “arc of terror” would undoubtedly follow suit.</w:t>
      </w:r>
      <w:r w:rsidRPr="00E956CF">
        <w:rPr>
          <w:sz w:val="14"/>
        </w:rPr>
        <w:t xml:space="preserve">151 Similarly, scholars like Kenneth Waltz and John Mearsheimer agreed on predicting that “nuclear weapons will nevertheless spread,” especially in the Global South.152 In parallel, the </w:t>
      </w:r>
      <w:proofErr w:type="spellStart"/>
      <w:r w:rsidRPr="00E956CF">
        <w:rPr>
          <w:sz w:val="14"/>
        </w:rPr>
        <w:t>stigmatisation</w:t>
      </w:r>
      <w:proofErr w:type="spellEnd"/>
      <w:r w:rsidRPr="00E956CF">
        <w:rPr>
          <w:sz w:val="14"/>
        </w:rPr>
        <w:t xml:space="preserve"> and divisionism of </w:t>
      </w:r>
      <w:proofErr w:type="spellStart"/>
      <w:r w:rsidRPr="00E956CF">
        <w:rPr>
          <w:sz w:val="14"/>
        </w:rPr>
        <w:t>nonWestern</w:t>
      </w:r>
      <w:proofErr w:type="spellEnd"/>
      <w:r w:rsidRPr="00E956CF">
        <w:rPr>
          <w:sz w:val="14"/>
        </w:rPr>
        <w:t xml:space="preserve"> countries were further amplified. “It is a second age,” wrote Bracken, “because it has nothing to do with the central fact of the first nuclear age, the Cold War.”153 In other words, the supposed new nuclear states would differ fundamentally from the old class of </w:t>
      </w:r>
      <w:proofErr w:type="spellStart"/>
      <w:r w:rsidRPr="00E956CF">
        <w:rPr>
          <w:sz w:val="14"/>
        </w:rPr>
        <w:t>proliferants</w:t>
      </w:r>
      <w:proofErr w:type="spellEnd"/>
      <w:r w:rsidRPr="00E956CF">
        <w:rPr>
          <w:sz w:val="14"/>
        </w:rPr>
        <w:t xml:space="preserve">. This brought a Cold-War nostalgia among scholars. </w:t>
      </w:r>
      <w:r w:rsidRPr="005136B4">
        <w:rPr>
          <w:u w:val="single"/>
        </w:rPr>
        <w:t xml:space="preserve">“I </w:t>
      </w:r>
      <w:r w:rsidRPr="00E956CF">
        <w:rPr>
          <w:rStyle w:val="Emphasis"/>
        </w:rPr>
        <w:t>look</w:t>
      </w:r>
      <w:r w:rsidRPr="005136B4">
        <w:rPr>
          <w:u w:val="single"/>
        </w:rPr>
        <w:t xml:space="preserve"> back </w:t>
      </w:r>
      <w:r w:rsidRPr="00E956CF">
        <w:rPr>
          <w:rStyle w:val="Emphasis"/>
        </w:rPr>
        <w:t>wistfully at the Cold War</w:t>
      </w:r>
      <w:r w:rsidRPr="005136B4">
        <w:rPr>
          <w:u w:val="single"/>
        </w:rPr>
        <w:t>,”</w:t>
      </w:r>
      <w:r w:rsidRPr="00E956CF">
        <w:rPr>
          <w:sz w:val="14"/>
        </w:rPr>
        <w:t xml:space="preserve"> </w:t>
      </w:r>
      <w:proofErr w:type="gramStart"/>
      <w:r w:rsidRPr="00E956CF">
        <w:rPr>
          <w:sz w:val="14"/>
        </w:rPr>
        <w:t>said</w:t>
      </w:r>
      <w:proofErr w:type="gramEnd"/>
      <w:r w:rsidRPr="00E956CF">
        <w:rPr>
          <w:sz w:val="14"/>
        </w:rPr>
        <w:t xml:space="preserve"> US senator from Oklahoma James Inhofe in February 2014; </w:t>
      </w:r>
      <w:r w:rsidRPr="005136B4">
        <w:rPr>
          <w:u w:val="single"/>
        </w:rPr>
        <w:t>“</w:t>
      </w:r>
      <w:r w:rsidRPr="00E956CF">
        <w:rPr>
          <w:rStyle w:val="Emphasis"/>
        </w:rPr>
        <w:t>there were two superpowers</w:t>
      </w:r>
      <w:r w:rsidRPr="005136B4">
        <w:rPr>
          <w:u w:val="single"/>
        </w:rPr>
        <w:t xml:space="preserve">, they knew what we had, we knew what they had, </w:t>
      </w:r>
      <w:r w:rsidRPr="00E956CF">
        <w:rPr>
          <w:rStyle w:val="Emphasis"/>
        </w:rPr>
        <w:t>mutually assured destruction meant something</w:t>
      </w:r>
      <w:r w:rsidRPr="005136B4">
        <w:rPr>
          <w:u w:val="single"/>
        </w:rPr>
        <w:t>. It doesn’t mean anything anymore.”</w:t>
      </w:r>
      <w:r w:rsidRPr="00E956CF">
        <w:rPr>
          <w:sz w:val="14"/>
        </w:rPr>
        <w:t xml:space="preserve">154 Likewise, former Secretary of Defense Robert Gates defined the </w:t>
      </w:r>
      <w:r w:rsidRPr="005136B4">
        <w:rPr>
          <w:u w:val="single"/>
        </w:rPr>
        <w:t>Cold War-era as “less complex”</w:t>
      </w:r>
      <w:r w:rsidRPr="00E956CF">
        <w:rPr>
          <w:sz w:val="14"/>
        </w:rPr>
        <w:t xml:space="preserve"> than the current era.155 The branding of a certain category of </w:t>
      </w:r>
      <w:r w:rsidRPr="00E956CF">
        <w:rPr>
          <w:sz w:val="14"/>
        </w:rPr>
        <w:lastRenderedPageBreak/>
        <w:t xml:space="preserve">states as ‘rogues’156 occurred in this context. Armed forces and military strategies had to be reconfigured </w:t>
      </w:r>
      <w:proofErr w:type="gramStart"/>
      <w:r w:rsidRPr="00E956CF">
        <w:rPr>
          <w:sz w:val="14"/>
        </w:rPr>
        <w:t>so as to</w:t>
      </w:r>
      <w:proofErr w:type="gramEnd"/>
      <w:r w:rsidRPr="00E956CF">
        <w:rPr>
          <w:sz w:val="14"/>
        </w:rPr>
        <w:t xml:space="preserve"> deal more properly with distant </w:t>
      </w:r>
      <w:r w:rsidRPr="005136B4">
        <w:rPr>
          <w:u w:val="single"/>
        </w:rPr>
        <w:t>Third World countries that were portrayed as intrinsically inclined to seek nuclear weapons.</w:t>
      </w:r>
      <w:r w:rsidRPr="00E956CF">
        <w:rPr>
          <w:sz w:val="14"/>
        </w:rPr>
        <w:t xml:space="preserve"> The rhetorical link between ‘rogue </w:t>
      </w:r>
      <w:proofErr w:type="gramStart"/>
      <w:r w:rsidRPr="00E956CF">
        <w:rPr>
          <w:sz w:val="14"/>
        </w:rPr>
        <w:t>states’</w:t>
      </w:r>
      <w:proofErr w:type="gramEnd"/>
      <w:r w:rsidRPr="00E956CF">
        <w:rPr>
          <w:sz w:val="14"/>
        </w:rPr>
        <w:t xml:space="preserve"> and nuclear proliferation became gradually prominent, reinforcing their designation as the greatest strategic threat to various Western countries’ national security. 157 Though this narrative had been gaining traction since the mid-1980s</w:t>
      </w:r>
      <w:proofErr w:type="gramStart"/>
      <w:r w:rsidRPr="00E956CF">
        <w:rPr>
          <w:sz w:val="14"/>
        </w:rPr>
        <w:t>158 ,</w:t>
      </w:r>
      <w:proofErr w:type="gramEnd"/>
      <w:r w:rsidRPr="00E956CF">
        <w:rPr>
          <w:sz w:val="14"/>
        </w:rPr>
        <w:t xml:space="preserve"> it became the hallmark of the late 1990s and early 2000s, increasingly taking on orientalist undertones. The nuclear domino metaphor evolved to designate a group of countries defined by “hysterical nationalism,” irrationality, and thus, unpredictability and ‘</w:t>
      </w:r>
      <w:proofErr w:type="spellStart"/>
      <w:r w:rsidRPr="00E956CF">
        <w:rPr>
          <w:sz w:val="14"/>
        </w:rPr>
        <w:t>undeterrability</w:t>
      </w:r>
      <w:proofErr w:type="spellEnd"/>
      <w:r w:rsidRPr="00E956CF">
        <w:rPr>
          <w:sz w:val="14"/>
        </w:rPr>
        <w:t xml:space="preserve">’. “The idea of budding </w:t>
      </w:r>
      <w:proofErr w:type="spellStart"/>
      <w:r w:rsidRPr="00E956CF">
        <w:rPr>
          <w:sz w:val="14"/>
        </w:rPr>
        <w:t>defence</w:t>
      </w:r>
      <w:proofErr w:type="spellEnd"/>
      <w:r w:rsidRPr="00E956CF">
        <w:rPr>
          <w:sz w:val="14"/>
        </w:rPr>
        <w:t xml:space="preserve"> intellectuals sitting around computer models and debating strategy in Iran or Pakistan defies credulity,” noted Bracken.159 By the turn of the millennium, scenarios involving Third World countries armed with First-World weapons had become a defining feature of the US nuclear imaginary.</w:t>
      </w:r>
    </w:p>
    <w:p w14:paraId="1BD9EEF4" w14:textId="77777777" w:rsidR="00BB147B" w:rsidRDefault="00BB147B" w:rsidP="00BB147B">
      <w:pPr>
        <w:rPr>
          <w:sz w:val="14"/>
        </w:rPr>
      </w:pPr>
    </w:p>
    <w:p w14:paraId="0C51D0EE" w14:textId="77777777" w:rsidR="00027522" w:rsidRPr="00BB147B" w:rsidRDefault="00027522" w:rsidP="00027522">
      <w:pPr>
        <w:pStyle w:val="Heading3"/>
      </w:pPr>
      <w:r w:rsidRPr="00BB147B">
        <w:lastRenderedPageBreak/>
        <w:t xml:space="preserve">Arctic </w:t>
      </w:r>
      <w:proofErr w:type="spellStart"/>
      <w:r w:rsidRPr="00BB147B">
        <w:t>Prol</w:t>
      </w:r>
      <w:r>
        <w:t>i</w:t>
      </w:r>
      <w:r w:rsidRPr="00BB147B">
        <w:t>f</w:t>
      </w:r>
      <w:proofErr w:type="spellEnd"/>
      <w:r>
        <w:t>---1AR</w:t>
      </w:r>
    </w:p>
    <w:p w14:paraId="39C8E984" w14:textId="77777777" w:rsidR="00027522" w:rsidRDefault="00027522" w:rsidP="00027522">
      <w:pPr>
        <w:pStyle w:val="Heading4"/>
      </w:pPr>
      <w:r>
        <w:t xml:space="preserve">Arctic </w:t>
      </w:r>
      <w:proofErr w:type="spellStart"/>
      <w:r>
        <w:t>Prolif</w:t>
      </w:r>
      <w:proofErr w:type="spellEnd"/>
      <w:r>
        <w:t xml:space="preserve"> soon. Nuclear energy raises concerns of nuclear weapon proliferation. </w:t>
      </w:r>
    </w:p>
    <w:p w14:paraId="6BB3497D" w14:textId="77777777" w:rsidR="00027522" w:rsidRDefault="00027522" w:rsidP="00027522">
      <w:r>
        <w:t xml:space="preserve">Sterre van </w:t>
      </w:r>
      <w:r w:rsidRPr="00F57A32">
        <w:rPr>
          <w:rStyle w:val="Style13ptBold"/>
        </w:rPr>
        <w:t>Buuren</w:t>
      </w:r>
      <w:r>
        <w:t xml:space="preserve">, Thomas </w:t>
      </w:r>
      <w:r w:rsidRPr="00F57A32">
        <w:rPr>
          <w:rStyle w:val="Style13ptBold"/>
        </w:rPr>
        <w:t>Fraise</w:t>
      </w:r>
      <w:r>
        <w:t xml:space="preserve">, Benoît </w:t>
      </w:r>
      <w:r w:rsidRPr="00F57A32">
        <w:rPr>
          <w:rStyle w:val="Style13ptBold"/>
        </w:rPr>
        <w:t>Pelopidas</w:t>
      </w:r>
      <w:r>
        <w:t xml:space="preserve"> a</w:t>
      </w:r>
      <w:r w:rsidRPr="006F1E2C">
        <w:t>, 7-18-20</w:t>
      </w:r>
      <w:r w:rsidRPr="00F57A32">
        <w:rPr>
          <w:rStyle w:val="Style13ptBold"/>
        </w:rPr>
        <w:t>25</w:t>
      </w:r>
      <w:r w:rsidRPr="006F1E2C">
        <w:t xml:space="preserve">, "Existential Silos: The Compartmentalization of the Futures of Environmental Change and the Nuclear Threat", No Publication, </w:t>
      </w:r>
      <w:hyperlink r:id="rId71" w:history="1">
        <w:r w:rsidRPr="004333EE">
          <w:rPr>
            <w:rStyle w:val="Hyperlink"/>
          </w:rPr>
          <w:t>https://www.sciencedirect.com/science/article/pii/S0016328725001338</w:t>
        </w:r>
      </w:hyperlink>
      <w:r>
        <w:t xml:space="preserve"> TDI //</w:t>
      </w:r>
      <w:proofErr w:type="spellStart"/>
      <w:r>
        <w:t>LHScoop</w:t>
      </w:r>
      <w:proofErr w:type="spellEnd"/>
    </w:p>
    <w:p w14:paraId="581726C3" w14:textId="77777777" w:rsidR="00027522" w:rsidRPr="00F57A32" w:rsidRDefault="00027522" w:rsidP="00027522">
      <w:pPr>
        <w:rPr>
          <w:sz w:val="14"/>
        </w:rPr>
      </w:pPr>
      <w:r w:rsidRPr="00F57A32">
        <w:rPr>
          <w:sz w:val="14"/>
        </w:rPr>
        <w:t>3. Imagining Different Futures: Expanding Existing Connections</w:t>
      </w:r>
    </w:p>
    <w:p w14:paraId="0B36E554" w14:textId="77777777" w:rsidR="00027522" w:rsidRPr="00F57A32" w:rsidRDefault="00027522" w:rsidP="00027522">
      <w:pPr>
        <w:rPr>
          <w:sz w:val="14"/>
        </w:rPr>
      </w:pPr>
      <w:r w:rsidRPr="00F57A32">
        <w:rPr>
          <w:sz w:val="14"/>
        </w:rPr>
        <w:t>Existing literature does provide a set of well-established debates on three primary considerations: nuclear energy, governance solutions, and nuclear winter. These identify a locus for interaction but can better integrate the scale or the immediacy of the relevant problems.</w:t>
      </w:r>
    </w:p>
    <w:p w14:paraId="54087CDD" w14:textId="77777777" w:rsidR="00027522" w:rsidRPr="00F57A32" w:rsidRDefault="00027522" w:rsidP="00027522">
      <w:pPr>
        <w:rPr>
          <w:sz w:val="14"/>
        </w:rPr>
      </w:pPr>
      <w:r w:rsidRPr="00F57A32">
        <w:rPr>
          <w:sz w:val="14"/>
        </w:rPr>
        <w:t xml:space="preserve">3.1. Decarbonization, </w:t>
      </w:r>
      <w:r w:rsidRPr="006F1E2C">
        <w:rPr>
          <w:rStyle w:val="Emphasis"/>
        </w:rPr>
        <w:t>Nuclear Energy</w:t>
      </w:r>
      <w:r w:rsidRPr="00F57A32">
        <w:rPr>
          <w:sz w:val="14"/>
        </w:rPr>
        <w:t>, and Nuclear Proliferation</w:t>
      </w:r>
    </w:p>
    <w:p w14:paraId="64AB10B6" w14:textId="77777777" w:rsidR="00027522" w:rsidRPr="00F57A32" w:rsidRDefault="00027522" w:rsidP="00027522">
      <w:pPr>
        <w:rPr>
          <w:sz w:val="14"/>
        </w:rPr>
      </w:pPr>
      <w:r w:rsidRPr="00F57A32">
        <w:rPr>
          <w:sz w:val="14"/>
        </w:rPr>
        <w:t xml:space="preserve">The first of these </w:t>
      </w:r>
      <w:r w:rsidRPr="006F1E2C">
        <w:rPr>
          <w:rStyle w:val="Emphasis"/>
        </w:rPr>
        <w:t>relates</w:t>
      </w:r>
      <w:r w:rsidRPr="006F1E2C">
        <w:rPr>
          <w:u w:val="single"/>
        </w:rPr>
        <w:t xml:space="preserve"> </w:t>
      </w:r>
      <w:r w:rsidRPr="006F1E2C">
        <w:rPr>
          <w:rStyle w:val="Emphasis"/>
        </w:rPr>
        <w:t>to</w:t>
      </w:r>
      <w:r w:rsidRPr="006F1E2C">
        <w:rPr>
          <w:u w:val="single"/>
        </w:rPr>
        <w:t xml:space="preserve"> civilian nuclear energy and its links to </w:t>
      </w:r>
      <w:r w:rsidRPr="006F1E2C">
        <w:rPr>
          <w:rStyle w:val="Emphasis"/>
        </w:rPr>
        <w:t>nuclear weapons programs</w:t>
      </w:r>
      <w:r w:rsidRPr="006F1E2C">
        <w:rPr>
          <w:u w:val="single"/>
        </w:rPr>
        <w:t>.</w:t>
      </w:r>
      <w:r w:rsidRPr="00F57A32">
        <w:rPr>
          <w:sz w:val="14"/>
        </w:rPr>
        <w:t xml:space="preserve"> Nuclear energy is seen by many as a potential – or even as the only – solution to limit greenhouse gas emissions, leading to talk of a climate-driven “nuclear renaissance”. This, however, </w:t>
      </w:r>
      <w:r w:rsidRPr="006F1E2C">
        <w:rPr>
          <w:u w:val="single"/>
        </w:rPr>
        <w:t>clashes with concerns over nuclear weapons proliferation, as exemplified by the recent strikes on Iranian nuclear infrastructure</w:t>
      </w:r>
      <w:r w:rsidRPr="00F57A32">
        <w:rPr>
          <w:sz w:val="14"/>
        </w:rPr>
        <w:t xml:space="preserve"> (</w:t>
      </w:r>
      <w:proofErr w:type="spellStart"/>
      <w:r w:rsidRPr="00F57A32">
        <w:rPr>
          <w:sz w:val="14"/>
        </w:rPr>
        <w:t>Mecklin</w:t>
      </w:r>
      <w:proofErr w:type="spellEnd"/>
      <w:r w:rsidRPr="00F57A32">
        <w:rPr>
          <w:sz w:val="14"/>
        </w:rPr>
        <w:t xml:space="preserve">, 2025). </w:t>
      </w:r>
      <w:r w:rsidRPr="00D537A6">
        <w:rPr>
          <w:u w:val="single"/>
        </w:rPr>
        <w:t xml:space="preserve">The expansion of </w:t>
      </w:r>
      <w:r w:rsidRPr="00F57A32">
        <w:rPr>
          <w:rStyle w:val="Emphasis"/>
        </w:rPr>
        <w:t>nuclear energy</w:t>
      </w:r>
      <w:r w:rsidRPr="00D537A6">
        <w:rPr>
          <w:u w:val="single"/>
        </w:rPr>
        <w:t xml:space="preserve"> is perceived as </w:t>
      </w:r>
      <w:r w:rsidRPr="00F57A32">
        <w:rPr>
          <w:u w:val="single"/>
        </w:rPr>
        <w:t>dangerous</w:t>
      </w:r>
      <w:r w:rsidRPr="00D537A6">
        <w:rPr>
          <w:u w:val="single"/>
        </w:rPr>
        <w:t xml:space="preserve"> because it might </w:t>
      </w:r>
      <w:r w:rsidRPr="00F57A32">
        <w:rPr>
          <w:u w:val="single"/>
        </w:rPr>
        <w:t>spread</w:t>
      </w:r>
      <w:r w:rsidRPr="00F57A32">
        <w:rPr>
          <w:rStyle w:val="Emphasis"/>
        </w:rPr>
        <w:t xml:space="preserve"> dual-use technology</w:t>
      </w:r>
      <w:r w:rsidRPr="00D537A6">
        <w:rPr>
          <w:u w:val="single"/>
        </w:rPr>
        <w:t>, sensitive technical knowhow, and fissile materials</w:t>
      </w:r>
      <w:r w:rsidRPr="00F57A32">
        <w:rPr>
          <w:sz w:val="14"/>
        </w:rPr>
        <w:t xml:space="preserve"> (Miller and Sagan, 2009, Stulberg and Fuhrmann, 2013).14 Presented as a tradeoff of security from existential risks, nuclear energy can present a locus to prioritize climate change over nuclear weapons concerns (Dupont, 2008, p. 35) or vice versa (Socolow &amp; Glaser, 2009, p. 35). Others treat it as problem which managerial or technological improvements can avoid (Suzuki, 2010, for critics see Makhijani &amp; Ramana, 2021).</w:t>
      </w:r>
    </w:p>
    <w:p w14:paraId="11ACFB93" w14:textId="77777777" w:rsidR="00027522" w:rsidRPr="00F57A32" w:rsidRDefault="00027522" w:rsidP="00027522">
      <w:pPr>
        <w:rPr>
          <w:sz w:val="14"/>
        </w:rPr>
      </w:pPr>
      <w:r w:rsidRPr="00F57A32">
        <w:rPr>
          <w:sz w:val="14"/>
        </w:rPr>
        <w:t>Two limitations should be noted. First, this research often uncritically reproduces unsound assumptions about the inevitability of proliferation; most states have not pursued a nuclear arsenal even when they would have been technically capable of it (Pelopidas, 2011). Second, it worries about the possibility of future nuclear weapons in currently non-nuclear-armed states. This leaves open for study the ways current arsenals are intimately tied to civilian nuclear energy programs.</w:t>
      </w:r>
    </w:p>
    <w:p w14:paraId="343BE7A2" w14:textId="77777777" w:rsidR="00027522" w:rsidRPr="00F57A32" w:rsidRDefault="00027522" w:rsidP="00027522">
      <w:pPr>
        <w:rPr>
          <w:sz w:val="14"/>
        </w:rPr>
      </w:pPr>
      <w:r w:rsidRPr="00D537A6">
        <w:rPr>
          <w:u w:val="single"/>
        </w:rPr>
        <w:t xml:space="preserve">Nuclear arsenals rely on </w:t>
      </w:r>
      <w:r w:rsidRPr="00F57A32">
        <w:rPr>
          <w:rStyle w:val="Emphasis"/>
        </w:rPr>
        <w:t>a civilian nuclear energy sector to justify their costs</w:t>
      </w:r>
      <w:r w:rsidRPr="00D537A6">
        <w:rPr>
          <w:u w:val="single"/>
        </w:rPr>
        <w:t>, provide trained personnel, and produce weapons components.</w:t>
      </w:r>
      <w:r w:rsidRPr="00F57A32">
        <w:rPr>
          <w:sz w:val="14"/>
        </w:rPr>
        <w:t xml:space="preserve"> </w:t>
      </w:r>
      <w:r w:rsidRPr="00D537A6">
        <w:rPr>
          <w:u w:val="single"/>
        </w:rPr>
        <w:t>Militaries with nuclear weapons (or naval nuclear propulsion programs) therefore have an interest in maintaining a civilian sector and pose an obstacle to phaseouts of nuclear power</w:t>
      </w:r>
      <w:r w:rsidRPr="00F57A32">
        <w:rPr>
          <w:sz w:val="14"/>
        </w:rPr>
        <w:t xml:space="preserve"> (Stirling &amp; Johnstone, 2018). </w:t>
      </w:r>
      <w:r w:rsidRPr="00D537A6">
        <w:rPr>
          <w:u w:val="single"/>
        </w:rPr>
        <w:t>Nuclear arsenals then encourage the uptake of nuclear energy.</w:t>
      </w:r>
      <w:r w:rsidRPr="00F57A32">
        <w:rPr>
          <w:sz w:val="14"/>
        </w:rPr>
        <w:t xml:space="preserve"> This is not unequivocally positive, since nuclear power may not always be the best climate solution. While it is certainly low-carbon, nuclear power plants are slow to build, expensive, and may not be as efficient as renewables, especially over the short term (Muellner et al., 2021, Ramana, 2024). Nuclear waste and the possibility of severe accidents remain major environmental concerns from which solar and wind power do not suffer (Schneider &amp; Froggatt, 2023). Risks will also grow as environmental change progresses (Jordaan et al., 2019). Moreover, the demands of the military nuclear sector shaping the civilian sector may reduce its effectiveness as an energy provider. The choice of investing in nuclear energy over alternatives can then have potentially negative environmental consequences.</w:t>
      </w:r>
    </w:p>
    <w:p w14:paraId="7931F249" w14:textId="77777777" w:rsidR="00027522" w:rsidRPr="00F57A32" w:rsidRDefault="00027522" w:rsidP="00027522">
      <w:pPr>
        <w:rPr>
          <w:sz w:val="14"/>
        </w:rPr>
      </w:pPr>
      <w:r w:rsidRPr="00F57A32">
        <w:rPr>
          <w:sz w:val="14"/>
        </w:rPr>
        <w:t xml:space="preserve">While the </w:t>
      </w:r>
      <w:r w:rsidRPr="00F57A32">
        <w:rPr>
          <w:u w:val="single"/>
        </w:rPr>
        <w:t xml:space="preserve">current literature expects </w:t>
      </w:r>
      <w:r w:rsidRPr="00F57A32">
        <w:rPr>
          <w:rStyle w:val="Emphasis"/>
        </w:rPr>
        <w:t>nuclear energy</w:t>
      </w:r>
      <w:r w:rsidRPr="00F57A32">
        <w:rPr>
          <w:u w:val="single"/>
        </w:rPr>
        <w:t xml:space="preserve"> only to </w:t>
      </w:r>
      <w:r w:rsidRPr="00F57A32">
        <w:rPr>
          <w:rStyle w:val="Emphasis"/>
        </w:rPr>
        <w:t>create nuclear proliferation</w:t>
      </w:r>
      <w:r w:rsidRPr="00F57A32">
        <w:rPr>
          <w:sz w:val="14"/>
        </w:rPr>
        <w:t>- related dangers, exploration of the nuclear industry in nuclear-armed expectation may identify ways that military goals could also create environmental risks.</w:t>
      </w:r>
    </w:p>
    <w:p w14:paraId="0C28E2D1" w14:textId="77777777" w:rsidR="00027522" w:rsidRPr="00F57A32" w:rsidRDefault="00027522" w:rsidP="00027522">
      <w:pPr>
        <w:rPr>
          <w:sz w:val="14"/>
        </w:rPr>
      </w:pPr>
      <w:r w:rsidRPr="00F57A32">
        <w:rPr>
          <w:sz w:val="14"/>
        </w:rPr>
        <w:t>3.2. Governance Solutions for Similar Global Threats</w:t>
      </w:r>
    </w:p>
    <w:p w14:paraId="17922EFD" w14:textId="77777777" w:rsidR="00027522" w:rsidRPr="00F57A32" w:rsidRDefault="00027522" w:rsidP="00027522">
      <w:pPr>
        <w:rPr>
          <w:sz w:val="14"/>
        </w:rPr>
      </w:pPr>
      <w:r w:rsidRPr="00F57A32">
        <w:rPr>
          <w:sz w:val="14"/>
        </w:rPr>
        <w:t>As noted above, much of the literature identifies ways in which nuclear weapons and environmental change are similar. Both are each viewed as problems which can only be solved through some level of global policy coordination because they, by nature, transcend national borders to threaten all of humanity. They were constitutive parts of the imagination of a ‘global’ realm, with the environmental effects of global nuclear fallout being a cornerstone of later environmental movements (Masco, 2016).15 But they are similar types of problem in other ways. Notably, both are conceptualized as a “collective action problem” and marked by difficulties in balancing (perceived) short-term benefits with less certain future risks. These underlying similarities suggest both would benefit from similar solutions.</w:t>
      </w:r>
    </w:p>
    <w:p w14:paraId="5E216930" w14:textId="77777777" w:rsidR="00027522" w:rsidRPr="00F57A32" w:rsidRDefault="00027522" w:rsidP="00027522">
      <w:pPr>
        <w:rPr>
          <w:sz w:val="14"/>
        </w:rPr>
      </w:pPr>
      <w:r w:rsidRPr="00F57A32">
        <w:rPr>
          <w:sz w:val="14"/>
        </w:rPr>
        <w:t xml:space="preserve">For instance, changing societal risk evaluations would likely affect the valuing of both climate action and disarmament. Indeed, at the micro-level, exposure to a nuclear missile scare in Hawaii increased individuals’ participation in environmental activism (Bergstrand &amp; Robertson, 2022). Anti-nuclear </w:t>
      </w:r>
      <w:proofErr w:type="spellStart"/>
      <w:r w:rsidRPr="00F57A32">
        <w:rPr>
          <w:sz w:val="14"/>
        </w:rPr>
        <w:t>activism</w:t>
      </w:r>
      <w:proofErr w:type="spellEnd"/>
      <w:r w:rsidRPr="00F57A32">
        <w:rPr>
          <w:sz w:val="14"/>
        </w:rPr>
        <w:t xml:space="preserve"> has historically translated into concern for the environment, with a particular relevance in </w:t>
      </w:r>
      <w:proofErr w:type="gramStart"/>
      <w:r w:rsidRPr="00F57A32">
        <w:rPr>
          <w:sz w:val="14"/>
        </w:rPr>
        <w:t>Pacific island</w:t>
      </w:r>
      <w:proofErr w:type="gramEnd"/>
      <w:r w:rsidRPr="00F57A32">
        <w:rPr>
          <w:sz w:val="14"/>
        </w:rPr>
        <w:t xml:space="preserve"> communities who have faced existential threats from both nuclear testing and sea level rise (Vaha, 2023, Williamson, 2020).</w:t>
      </w:r>
    </w:p>
    <w:p w14:paraId="42CD4901" w14:textId="77777777" w:rsidR="00027522" w:rsidRDefault="00027522" w:rsidP="00027522">
      <w:pPr>
        <w:rPr>
          <w:sz w:val="14"/>
        </w:rPr>
      </w:pPr>
      <w:r w:rsidRPr="00F57A32">
        <w:rPr>
          <w:sz w:val="14"/>
        </w:rPr>
        <w:t xml:space="preserve">At the global level, prospects for addressing both issues improve with prospects for international cooperation. Most extremely, the transcendence of national sovereignty by supra-national state has been posited as the only complete solution for both climate change (Wainwright &amp; Mann, 2018) and nuclear weapons governance (Craig, 2019, </w:t>
      </w:r>
      <w:proofErr w:type="spellStart"/>
      <w:r w:rsidRPr="00F57A32">
        <w:rPr>
          <w:sz w:val="14"/>
        </w:rPr>
        <w:t>Deudney</w:t>
      </w:r>
      <w:proofErr w:type="spellEnd"/>
      <w:r w:rsidRPr="00F57A32">
        <w:rPr>
          <w:sz w:val="14"/>
        </w:rPr>
        <w:t xml:space="preserve">, 2008, Chapter 9). Even without this radical transformation, the experience of cooperation in one domain can contribute to mutual trust in international collaboration. Thus, even as it is proposed water shortages could drive conflict between India and Pakistan, other research suggests that the experience of cooperation on natural resource management might reduce tensions between the two countries (Homan &amp; Burak, 2024). Inversely, nuclear disarmament could help progress cooperation on environmental change (Doyle, 2013, pp. 8–9). How best to conceptualize this positive feedback loop remains up for debate. The significance of progress on one issue for the other is likely contingent on specific political circumstances. Moreover, linking the two issues risks </w:t>
      </w:r>
      <w:r w:rsidRPr="00F57A32">
        <w:rPr>
          <w:sz w:val="14"/>
        </w:rPr>
        <w:lastRenderedPageBreak/>
        <w:t xml:space="preserve">creating negative feedback loops, jeopardizing progress in one process when the other stalls. To think through </w:t>
      </w:r>
      <w:proofErr w:type="gramStart"/>
      <w:r w:rsidRPr="00F57A32">
        <w:rPr>
          <w:sz w:val="14"/>
        </w:rPr>
        <w:t>future prospects</w:t>
      </w:r>
      <w:proofErr w:type="gramEnd"/>
      <w:r w:rsidRPr="00F57A32">
        <w:rPr>
          <w:sz w:val="14"/>
        </w:rPr>
        <w:t>, it is therefore relevant to study precisely how issue linkage between the two works in activism and governance for different cases and regions.</w:t>
      </w:r>
    </w:p>
    <w:p w14:paraId="58767AC9" w14:textId="77777777" w:rsidR="00027522" w:rsidRDefault="00027522" w:rsidP="00027522">
      <w:pPr>
        <w:pStyle w:val="Heading4"/>
      </w:pPr>
      <w:r>
        <w:t>Arctic nuclear already exists, increasing now</w:t>
      </w:r>
    </w:p>
    <w:p w14:paraId="54515F8A" w14:textId="77777777" w:rsidR="00027522" w:rsidRPr="00AE6E88" w:rsidRDefault="00027522" w:rsidP="00027522">
      <w:pPr>
        <w:rPr>
          <w:sz w:val="16"/>
        </w:rPr>
      </w:pPr>
      <w:r w:rsidRPr="007C1E56">
        <w:rPr>
          <w:rStyle w:val="Style13ptBold"/>
        </w:rPr>
        <w:t>Lysenko et al. 22</w:t>
      </w:r>
      <w:r>
        <w:t xml:space="preserve"> </w:t>
      </w:r>
      <w:r w:rsidRPr="00AE6E88">
        <w:rPr>
          <w:sz w:val="16"/>
        </w:rPr>
        <w:t xml:space="preserve">[Lysenko, Mikhail N., et al. “Nuclear Safety and Security in the Arctic: Crafting an Effective Regional Governance System.” Arctic Review on Law and Politics, vol. 13, 2022, pp. 191–212. JSTOR, https://www.jstor.org/stable/48710665] </w:t>
      </w:r>
      <w:r>
        <w:rPr>
          <w:sz w:val="16"/>
        </w:rPr>
        <w:t xml:space="preserve">| TDI </w:t>
      </w:r>
      <w:r w:rsidRPr="00AE6E88">
        <w:rPr>
          <w:sz w:val="16"/>
        </w:rPr>
        <w:t>JC</w:t>
      </w:r>
    </w:p>
    <w:p w14:paraId="50CB07E6" w14:textId="77777777" w:rsidR="00027522" w:rsidRPr="00BB147B" w:rsidRDefault="00027522" w:rsidP="00027522">
      <w:pPr>
        <w:rPr>
          <w:sz w:val="16"/>
        </w:rPr>
      </w:pPr>
      <w:r w:rsidRPr="00AE6E88">
        <w:rPr>
          <w:sz w:val="16"/>
        </w:rPr>
        <w:t xml:space="preserve">Whereas Antarctica remains largely denuclearized under the provisions of the 1959 Antarctic Treaty, the </w:t>
      </w:r>
      <w:r w:rsidRPr="00AE6E88">
        <w:rPr>
          <w:rStyle w:val="StyleUnderline"/>
        </w:rPr>
        <w:t>Arctic</w:t>
      </w:r>
      <w:r w:rsidRPr="00AE6E88">
        <w:rPr>
          <w:sz w:val="16"/>
        </w:rPr>
        <w:t xml:space="preserve"> is a region in which </w:t>
      </w:r>
      <w:r w:rsidRPr="00AE6E88">
        <w:rPr>
          <w:rStyle w:val="StyleUnderline"/>
        </w:rPr>
        <w:t xml:space="preserve">nuclear power </w:t>
      </w:r>
      <w:r w:rsidRPr="00AE6E88">
        <w:rPr>
          <w:sz w:val="16"/>
        </w:rPr>
        <w:t xml:space="preserve">involving both </w:t>
      </w:r>
      <w:r w:rsidRPr="00AE6E88">
        <w:rPr>
          <w:rStyle w:val="StyleUnderline"/>
        </w:rPr>
        <w:t xml:space="preserve">military </w:t>
      </w:r>
      <w:r w:rsidRPr="00AE6E88">
        <w:rPr>
          <w:sz w:val="16"/>
        </w:rPr>
        <w:t xml:space="preserve">and civilian </w:t>
      </w:r>
      <w:r w:rsidRPr="00AE6E88">
        <w:rPr>
          <w:rStyle w:val="StyleUnderline"/>
        </w:rPr>
        <w:t xml:space="preserve">applications </w:t>
      </w:r>
      <w:r w:rsidRPr="00AE6E88">
        <w:rPr>
          <w:sz w:val="16"/>
        </w:rPr>
        <w:t xml:space="preserve">is a </w:t>
      </w:r>
      <w:r w:rsidRPr="00AE6E88">
        <w:rPr>
          <w:rStyle w:val="StyleUnderline"/>
        </w:rPr>
        <w:t>prominent feature of the political landscape</w:t>
      </w:r>
      <w:r w:rsidRPr="00AE6E88">
        <w:rPr>
          <w:sz w:val="16"/>
        </w:rPr>
        <w:t xml:space="preserve">. The Circumpolar North is </w:t>
      </w:r>
      <w:r w:rsidRPr="00AE6E88">
        <w:rPr>
          <w:rStyle w:val="StyleUnderline"/>
        </w:rPr>
        <w:t>a theater of operations for nuclear-powered submarines</w:t>
      </w:r>
      <w:r w:rsidRPr="00AE6E88">
        <w:rPr>
          <w:sz w:val="16"/>
        </w:rPr>
        <w:t xml:space="preserve"> equipped with </w:t>
      </w:r>
      <w:r w:rsidRPr="00AE6E88">
        <w:rPr>
          <w:rStyle w:val="StyleUnderline"/>
        </w:rPr>
        <w:t>nuclear-tipped missiles</w:t>
      </w:r>
      <w:r w:rsidRPr="00AE6E88">
        <w:rPr>
          <w:sz w:val="16"/>
        </w:rPr>
        <w:t xml:space="preserve"> as well as for </w:t>
      </w:r>
      <w:r w:rsidRPr="00AE6E88">
        <w:rPr>
          <w:rStyle w:val="StyleUnderline"/>
        </w:rPr>
        <w:t>manned bombers carrying nuclear weapons</w:t>
      </w:r>
      <w:r w:rsidRPr="00AE6E88">
        <w:rPr>
          <w:sz w:val="16"/>
        </w:rPr>
        <w:t xml:space="preserve">. Nuclear-powered icebreakers loom large in Russia’s plans for the continued development of the Northern Sea Route as an important commercial artery. While experience with traditional high-energy nuclear power plants in the Far North is limited, recent developments involving small modular reactors have fueled growing interest in making use of nuclear power to meet the energy needs of remote communities in the Arctic otherwise dependent on diesel generators that are </w:t>
      </w:r>
      <w:proofErr w:type="spellStart"/>
      <w:r w:rsidRPr="00AE6E88">
        <w:rPr>
          <w:sz w:val="16"/>
        </w:rPr>
        <w:t>expen</w:t>
      </w:r>
      <w:proofErr w:type="spellEnd"/>
      <w:r w:rsidRPr="00AE6E88">
        <w:rPr>
          <w:sz w:val="16"/>
        </w:rPr>
        <w:t xml:space="preserve">- </w:t>
      </w:r>
      <w:proofErr w:type="spellStart"/>
      <w:r w:rsidRPr="00AE6E88">
        <w:rPr>
          <w:sz w:val="16"/>
        </w:rPr>
        <w:t>sive</w:t>
      </w:r>
      <w:proofErr w:type="spellEnd"/>
      <w:r w:rsidRPr="00AE6E88">
        <w:rPr>
          <w:sz w:val="16"/>
        </w:rPr>
        <w:t xml:space="preserve"> to operate and produce pollutants including emissions of greenhouse gases. For many years, </w:t>
      </w:r>
      <w:r w:rsidRPr="005D1FE6">
        <w:rPr>
          <w:rStyle w:val="StyleUnderline"/>
        </w:rPr>
        <w:t>international groups</w:t>
      </w:r>
      <w:r w:rsidRPr="00AE6E88">
        <w:rPr>
          <w:sz w:val="16"/>
        </w:rPr>
        <w:t xml:space="preserve"> have </w:t>
      </w:r>
      <w:r w:rsidRPr="005D1FE6">
        <w:rPr>
          <w:rStyle w:val="StyleUnderline"/>
        </w:rPr>
        <w:t>campaigned to declare the Arctic a Nuclear-Weapon-Free Zone.</w:t>
      </w:r>
      <w:r w:rsidRPr="00AE6E88">
        <w:rPr>
          <w:sz w:val="16"/>
        </w:rPr>
        <w:t xml:space="preserve"> But there is </w:t>
      </w:r>
      <w:r w:rsidRPr="005D1FE6">
        <w:rPr>
          <w:rStyle w:val="StyleUnderline"/>
        </w:rPr>
        <w:t>little prospect of success</w:t>
      </w:r>
      <w:r w:rsidRPr="00AE6E88">
        <w:rPr>
          <w:sz w:val="16"/>
        </w:rPr>
        <w:t xml:space="preserve"> regarding such measures during the foreseeable future. The </w:t>
      </w:r>
      <w:r w:rsidRPr="005D1FE6">
        <w:rPr>
          <w:rStyle w:val="StyleUnderline"/>
        </w:rPr>
        <w:t>Arctic is an arena of geopolitical interest</w:t>
      </w:r>
      <w:r w:rsidRPr="00AE6E88">
        <w:rPr>
          <w:sz w:val="16"/>
        </w:rPr>
        <w:t xml:space="preserve"> </w:t>
      </w:r>
      <w:r w:rsidRPr="005D1FE6">
        <w:rPr>
          <w:rStyle w:val="StyleUnderline"/>
        </w:rPr>
        <w:t>to the great powers</w:t>
      </w:r>
      <w:r w:rsidRPr="00AE6E88">
        <w:rPr>
          <w:sz w:val="16"/>
        </w:rPr>
        <w:t xml:space="preserve">, an area featuring large commercial enterprises, and a zone inhabited by sizable numbers of human residents whose well-being requires access to secure and affordable sources of energy. Under the circumstances, there is every reason to expect that the Arctic will remain a nuclearized region during the foreseeable future. If anything, the </w:t>
      </w:r>
      <w:r w:rsidRPr="005D1FE6">
        <w:rPr>
          <w:rStyle w:val="StyleUnderline"/>
        </w:rPr>
        <w:t xml:space="preserve">role of nuclear energy in the Arctic is likely to rise </w:t>
      </w:r>
      <w:r w:rsidRPr="00AE6E88">
        <w:rPr>
          <w:sz w:val="16"/>
        </w:rPr>
        <w:t xml:space="preserve">rather than to decline. This makes it important to </w:t>
      </w:r>
      <w:r w:rsidRPr="005D1FE6">
        <w:rPr>
          <w:rStyle w:val="StyleUnderline"/>
        </w:rPr>
        <w:t>direct attention to issues of nuclear safety and security in the Arctic</w:t>
      </w:r>
      <w:r w:rsidRPr="00AE6E88">
        <w:rPr>
          <w:sz w:val="16"/>
        </w:rPr>
        <w:t xml:space="preserve">. How can we tackle issues of </w:t>
      </w:r>
      <w:r w:rsidRPr="005D1FE6">
        <w:rPr>
          <w:rStyle w:val="StyleUnderline"/>
        </w:rPr>
        <w:t xml:space="preserve">emergency prevention, preparedness and response </w:t>
      </w:r>
      <w:proofErr w:type="gramStart"/>
      <w:r w:rsidRPr="00AE6E88">
        <w:rPr>
          <w:sz w:val="16"/>
        </w:rPr>
        <w:t xml:space="preserve">with regard </w:t>
      </w:r>
      <w:r w:rsidRPr="005D1FE6">
        <w:rPr>
          <w:rStyle w:val="StyleUnderline"/>
        </w:rPr>
        <w:t>to</w:t>
      </w:r>
      <w:proofErr w:type="gramEnd"/>
      <w:r w:rsidRPr="00AE6E88">
        <w:rPr>
          <w:sz w:val="16"/>
        </w:rPr>
        <w:t xml:space="preserve"> various types of </w:t>
      </w:r>
      <w:r w:rsidRPr="005D1FE6">
        <w:rPr>
          <w:rStyle w:val="StyleUnderline"/>
        </w:rPr>
        <w:t>nuclear accidents</w:t>
      </w:r>
      <w:r w:rsidRPr="00AE6E88">
        <w:rPr>
          <w:sz w:val="16"/>
        </w:rPr>
        <w:t xml:space="preserve">? What are the options for dealing with the disposal or reprocessing of spent nuclear fuel? Is there more to be done in addressing issues of radiological safety and the treatment of nuclear debris in the Arctic resulting from past accidents or careless dumping practices? Can we foresee newly emerging issues of nuclear safety and security in the Arctic (e.g. </w:t>
      </w:r>
      <w:r w:rsidRPr="005D1FE6">
        <w:rPr>
          <w:rStyle w:val="StyleUnderline"/>
        </w:rPr>
        <w:t>dangers of nuclear terrorism</w:t>
      </w:r>
      <w:r w:rsidRPr="00AE6E88">
        <w:rPr>
          <w:sz w:val="16"/>
        </w:rPr>
        <w:t>)?</w:t>
      </w:r>
    </w:p>
    <w:p w14:paraId="0DDB43F6" w14:textId="45FD88AB" w:rsidR="00BB147B" w:rsidRDefault="00027522" w:rsidP="00BB147B">
      <w:pPr>
        <w:pStyle w:val="Heading3"/>
      </w:pPr>
      <w:r>
        <w:lastRenderedPageBreak/>
        <w:t>Asian Tensions---1AR</w:t>
      </w:r>
    </w:p>
    <w:p w14:paraId="2FCAE18D" w14:textId="77777777" w:rsidR="00BB147B" w:rsidRDefault="00BB147B" w:rsidP="00BB147B">
      <w:pPr>
        <w:pStyle w:val="Heading4"/>
      </w:pPr>
      <w:r>
        <w:t>North Korea increases the risk of surrounding Asian countries</w:t>
      </w:r>
    </w:p>
    <w:p w14:paraId="153BA602" w14:textId="77777777" w:rsidR="00BB147B" w:rsidRDefault="00BB147B" w:rsidP="00BB147B">
      <w:proofErr w:type="spellStart"/>
      <w:r w:rsidRPr="002E16FB">
        <w:t>CéSar</w:t>
      </w:r>
      <w:proofErr w:type="spellEnd"/>
      <w:r w:rsidRPr="002E16FB">
        <w:t xml:space="preserve"> </w:t>
      </w:r>
      <w:r w:rsidRPr="002E16FB">
        <w:rPr>
          <w:rStyle w:val="Style13ptBold"/>
        </w:rPr>
        <w:t>Ducruet</w:t>
      </w:r>
      <w:r w:rsidRPr="002E16FB">
        <w:t>, 12-31-20</w:t>
      </w:r>
      <w:r w:rsidRPr="002E16FB">
        <w:rPr>
          <w:rStyle w:val="Style13ptBold"/>
        </w:rPr>
        <w:t>23</w:t>
      </w:r>
      <w:r w:rsidRPr="002E16FB">
        <w:t xml:space="preserve">, "Maritime trade and economic development in North Korea", </w:t>
      </w:r>
      <w:r>
        <w:t>HAL Open Science</w:t>
      </w:r>
      <w:r w:rsidRPr="002E16FB">
        <w:t xml:space="preserve">, </w:t>
      </w:r>
      <w:hyperlink r:id="rId72" w:history="1">
        <w:r w:rsidRPr="004333EE">
          <w:rPr>
            <w:rStyle w:val="Hyperlink"/>
          </w:rPr>
          <w:t>https://hal.science/hal-04159805/</w:t>
        </w:r>
      </w:hyperlink>
      <w:r>
        <w:t xml:space="preserve"> TDI //</w:t>
      </w:r>
      <w:proofErr w:type="spellStart"/>
      <w:r>
        <w:t>LHScoop</w:t>
      </w:r>
      <w:proofErr w:type="spellEnd"/>
    </w:p>
    <w:p w14:paraId="2C5C4EA7" w14:textId="77777777" w:rsidR="00BB147B" w:rsidRPr="00201434" w:rsidRDefault="00BB147B" w:rsidP="00BB147B">
      <w:pPr>
        <w:rPr>
          <w:sz w:val="14"/>
        </w:rPr>
      </w:pPr>
      <w:r w:rsidRPr="00201434">
        <w:rPr>
          <w:sz w:val="14"/>
        </w:rPr>
        <w:t xml:space="preserve">1. Introduction </w:t>
      </w:r>
      <w:r w:rsidRPr="002E16FB">
        <w:rPr>
          <w:u w:val="single"/>
        </w:rPr>
        <w:t>Maritime connectivity is recognized to be a fundamental determinant of trade</w:t>
      </w:r>
      <w:r w:rsidRPr="00201434">
        <w:rPr>
          <w:sz w:val="14"/>
        </w:rPr>
        <w:t xml:space="preserve"> (</w:t>
      </w:r>
      <w:proofErr w:type="spellStart"/>
      <w:r w:rsidRPr="00201434">
        <w:rPr>
          <w:sz w:val="14"/>
        </w:rPr>
        <w:t>Fugazza</w:t>
      </w:r>
      <w:proofErr w:type="spellEnd"/>
      <w:r w:rsidRPr="00201434">
        <w:rPr>
          <w:sz w:val="14"/>
        </w:rPr>
        <w:t xml:space="preserve"> and Hoffmann, 2017; Arvis et al., 2019) and economic development (Lane and </w:t>
      </w:r>
      <w:proofErr w:type="spellStart"/>
      <w:r w:rsidRPr="00201434">
        <w:rPr>
          <w:sz w:val="14"/>
        </w:rPr>
        <w:t>Pretes</w:t>
      </w:r>
      <w:proofErr w:type="spellEnd"/>
      <w:r w:rsidRPr="00201434">
        <w:rPr>
          <w:sz w:val="14"/>
        </w:rPr>
        <w:t xml:space="preserve">, 2020). However, little is known about the case of North Korea in such respect, which followed a socialist development model favoring land versus sea transport. </w:t>
      </w:r>
      <w:r w:rsidRPr="002E16FB">
        <w:rPr>
          <w:u w:val="single"/>
        </w:rPr>
        <w:t xml:space="preserve">Maritime transport in </w:t>
      </w:r>
      <w:r w:rsidRPr="00201434">
        <w:rPr>
          <w:rStyle w:val="Emphasis"/>
        </w:rPr>
        <w:t>North Korea</w:t>
      </w:r>
      <w:r w:rsidRPr="002E16FB">
        <w:rPr>
          <w:u w:val="single"/>
        </w:rPr>
        <w:t xml:space="preserve"> is often </w:t>
      </w:r>
      <w:r w:rsidRPr="00201434">
        <w:rPr>
          <w:rStyle w:val="Emphasis"/>
        </w:rPr>
        <w:t>associated with</w:t>
      </w:r>
      <w:r w:rsidRPr="002E16FB">
        <w:rPr>
          <w:u w:val="single"/>
        </w:rPr>
        <w:t xml:space="preserve"> inter-Korean </w:t>
      </w:r>
      <w:r w:rsidRPr="00201434">
        <w:rPr>
          <w:rStyle w:val="Emphasis"/>
        </w:rPr>
        <w:t>naval disputes</w:t>
      </w:r>
      <w:r w:rsidRPr="002E16FB">
        <w:rPr>
          <w:u w:val="single"/>
        </w:rPr>
        <w:t xml:space="preserve">, </w:t>
      </w:r>
      <w:r w:rsidRPr="00201434">
        <w:rPr>
          <w:rStyle w:val="Emphasis"/>
        </w:rPr>
        <w:t>spying vessels visiting Japanese ports</w:t>
      </w:r>
      <w:r w:rsidRPr="002E16FB">
        <w:rPr>
          <w:u w:val="single"/>
        </w:rPr>
        <w:t>, and more recently, smuggling activities through ship-to-</w:t>
      </w:r>
      <w:proofErr w:type="gramStart"/>
      <w:r w:rsidRPr="002E16FB">
        <w:rPr>
          <w:u w:val="single"/>
        </w:rPr>
        <w:t>ship  2</w:t>
      </w:r>
      <w:proofErr w:type="gramEnd"/>
      <w:r w:rsidRPr="002E16FB">
        <w:rPr>
          <w:u w:val="single"/>
        </w:rPr>
        <w:t xml:space="preserve"> transfers in high seas between North Korean and Chinese vessels for instance</w:t>
      </w:r>
      <w:r w:rsidRPr="00201434">
        <w:rPr>
          <w:sz w:val="14"/>
        </w:rPr>
        <w:t xml:space="preserve"> (Project Sandstone, 2020). In addition, North Korea is recognized to be a relatively closed country, and its foreign trade is increasingly occurring through the land border with China. Yet the deepening economic and political crisis affects the whole economy and territory, with a growing deterioration of all transport infrastructures (Ducruet and Jo, 2008). Since the early 1990s, the collapse of the Eastern Block provoked a drastic decline of North Korea’s preferential trade relationships, of which Russia and China as major partners. </w:t>
      </w:r>
      <w:r w:rsidRPr="002E16FB">
        <w:rPr>
          <w:u w:val="single"/>
        </w:rPr>
        <w:t xml:space="preserve">This relative </w:t>
      </w:r>
      <w:r w:rsidRPr="00201434">
        <w:rPr>
          <w:rStyle w:val="Emphasis"/>
        </w:rPr>
        <w:t>isolation intermingled with internal turmoil</w:t>
      </w:r>
      <w:r w:rsidRPr="002E16FB">
        <w:rPr>
          <w:u w:val="single"/>
        </w:rPr>
        <w:t>, due to the lack of combustibles and capital to maintain agriculture and industry, the difficult presidential leadership transition, and natural disasters, notwithstanding a trade embargo – all of this in less than a decade</w:t>
      </w:r>
      <w:r w:rsidRPr="00201434">
        <w:rPr>
          <w:sz w:val="14"/>
        </w:rPr>
        <w:t xml:space="preserve">. Nowadays GDP thus scores below its value in 1990 according to Koen and Beom (2020). Yet, North Korea has been able to conduct international trade in various ways, such as through economic reforms, inter-Korean cooperation, and intensified relationships with China. Additional UN sanctions, however, were imposed in recent years, to avoid the potential risk of nuclear activities. </w:t>
      </w:r>
    </w:p>
    <w:p w14:paraId="17FAE96F" w14:textId="77777777" w:rsidR="00027522" w:rsidRDefault="00027522" w:rsidP="00027522">
      <w:pPr>
        <w:pStyle w:val="Heading3"/>
      </w:pPr>
      <w:r>
        <w:lastRenderedPageBreak/>
        <w:t xml:space="preserve">Iran and SCS </w:t>
      </w:r>
      <w:proofErr w:type="spellStart"/>
      <w:r>
        <w:t>Prolif</w:t>
      </w:r>
      <w:proofErr w:type="spellEnd"/>
      <w:r>
        <w:t>---1AR</w:t>
      </w:r>
    </w:p>
    <w:p w14:paraId="0FDA09DD" w14:textId="77777777" w:rsidR="00027522" w:rsidRDefault="00027522" w:rsidP="00027522">
      <w:pPr>
        <w:pStyle w:val="Heading4"/>
      </w:pPr>
      <w:r>
        <w:t xml:space="preserve">Iran and SCS </w:t>
      </w:r>
      <w:proofErr w:type="spellStart"/>
      <w:r>
        <w:t>Prolif</w:t>
      </w:r>
      <w:proofErr w:type="spellEnd"/>
    </w:p>
    <w:p w14:paraId="3AB92227" w14:textId="77777777" w:rsidR="00027522" w:rsidRDefault="00027522" w:rsidP="00027522">
      <w:r w:rsidRPr="00FB1A44">
        <w:t xml:space="preserve">As’ad </w:t>
      </w:r>
      <w:proofErr w:type="spellStart"/>
      <w:r w:rsidRPr="00FB1A44">
        <w:t>Syamsul</w:t>
      </w:r>
      <w:proofErr w:type="spellEnd"/>
      <w:r w:rsidRPr="00FB1A44">
        <w:t xml:space="preserve"> Arif </w:t>
      </w:r>
      <w:proofErr w:type="spellStart"/>
      <w:r w:rsidRPr="00FB1A44">
        <w:rPr>
          <w:rStyle w:val="Style13ptBold"/>
        </w:rPr>
        <w:t>Djakaria</w:t>
      </w:r>
      <w:proofErr w:type="spellEnd"/>
      <w:r w:rsidRPr="00FB1A44">
        <w:t xml:space="preserve">, </w:t>
      </w:r>
      <w:r>
        <w:t>11-28-20</w:t>
      </w:r>
      <w:r w:rsidRPr="00FB1A44">
        <w:rPr>
          <w:rStyle w:val="Style13ptBold"/>
        </w:rPr>
        <w:t>24</w:t>
      </w:r>
      <w:r w:rsidRPr="00FB1A44">
        <w:t xml:space="preserve">, "View of The Potential Threat Of Iran's Nuclear Conflict To Nuclear Proliferation In Southeast Asia", </w:t>
      </w:r>
      <w:r>
        <w:t>Security Intelligence Terrorism Journal</w:t>
      </w:r>
      <w:r w:rsidRPr="00FB1A44">
        <w:t xml:space="preserve">, </w:t>
      </w:r>
      <w:hyperlink r:id="rId73" w:history="1">
        <w:r w:rsidRPr="004333EE">
          <w:rPr>
            <w:rStyle w:val="Hyperlink"/>
          </w:rPr>
          <w:t>https://sitjournal.com/sitj/article/view/24/19</w:t>
        </w:r>
      </w:hyperlink>
      <w:r>
        <w:t xml:space="preserve"> TDI //</w:t>
      </w:r>
      <w:proofErr w:type="spellStart"/>
      <w:r>
        <w:t>LHScoop</w:t>
      </w:r>
      <w:proofErr w:type="spellEnd"/>
    </w:p>
    <w:p w14:paraId="6B5FF4DA" w14:textId="77777777" w:rsidR="00027522" w:rsidRPr="0002419A" w:rsidRDefault="00027522" w:rsidP="00027522">
      <w:pPr>
        <w:rPr>
          <w:sz w:val="14"/>
        </w:rPr>
      </w:pPr>
      <w:proofErr w:type="spellStart"/>
      <w:r w:rsidRPr="0002419A">
        <w:rPr>
          <w:sz w:val="14"/>
        </w:rPr>
        <w:t>IntroductionIn</w:t>
      </w:r>
      <w:proofErr w:type="spellEnd"/>
      <w:r w:rsidRPr="0002419A">
        <w:rPr>
          <w:sz w:val="14"/>
        </w:rPr>
        <w:t xml:space="preserve"> the context of global geopolitics, Iran's nuclear technology development has emerged as a highly sensitive and controversial issue. Since the inception of its nuclear program in the 1950s,</w:t>
      </w:r>
      <w:r w:rsidRPr="0002419A">
        <w:rPr>
          <w:u w:val="single"/>
        </w:rPr>
        <w:t xml:space="preserve"> </w:t>
      </w:r>
      <w:r w:rsidRPr="00182791">
        <w:rPr>
          <w:rStyle w:val="Emphasis"/>
          <w:highlight w:val="green"/>
        </w:rPr>
        <w:t>Iran</w:t>
      </w:r>
      <w:r w:rsidRPr="0002419A">
        <w:rPr>
          <w:u w:val="single"/>
        </w:rPr>
        <w:t xml:space="preserve"> has consistently </w:t>
      </w:r>
      <w:r w:rsidRPr="00182791">
        <w:rPr>
          <w:rStyle w:val="Emphasis"/>
          <w:highlight w:val="green"/>
        </w:rPr>
        <w:t>advanced</w:t>
      </w:r>
      <w:r w:rsidRPr="0002419A">
        <w:rPr>
          <w:u w:val="single"/>
        </w:rPr>
        <w:t xml:space="preserve"> its </w:t>
      </w:r>
      <w:r w:rsidRPr="00182791">
        <w:rPr>
          <w:rStyle w:val="Emphasis"/>
          <w:highlight w:val="green"/>
        </w:rPr>
        <w:t>nuclear capabilities</w:t>
      </w:r>
      <w:r w:rsidRPr="0002419A">
        <w:rPr>
          <w:u w:val="single"/>
        </w:rPr>
        <w:t xml:space="preserve">, including uranium </w:t>
      </w:r>
      <w:proofErr w:type="spellStart"/>
      <w:proofErr w:type="gramStart"/>
      <w:r w:rsidRPr="0002419A">
        <w:rPr>
          <w:u w:val="single"/>
        </w:rPr>
        <w:t>enrichment,to</w:t>
      </w:r>
      <w:proofErr w:type="spellEnd"/>
      <w:proofErr w:type="gramEnd"/>
      <w:r w:rsidRPr="0002419A">
        <w:rPr>
          <w:u w:val="single"/>
        </w:rPr>
        <w:t xml:space="preserve"> high levels of up to 60% (CNN Indonesia, 2024). This has </w:t>
      </w:r>
      <w:r w:rsidRPr="0002419A">
        <w:rPr>
          <w:highlight w:val="green"/>
          <w:u w:val="single"/>
        </w:rPr>
        <w:t>raised</w:t>
      </w:r>
      <w:r w:rsidRPr="0002419A">
        <w:rPr>
          <w:u w:val="single"/>
        </w:rPr>
        <w:t xml:space="preserve"> </w:t>
      </w:r>
      <w:r w:rsidRPr="0002419A">
        <w:rPr>
          <w:highlight w:val="green"/>
          <w:u w:val="single"/>
        </w:rPr>
        <w:t>concerns</w:t>
      </w:r>
      <w:r w:rsidRPr="0002419A">
        <w:rPr>
          <w:u w:val="single"/>
        </w:rPr>
        <w:t xml:space="preserve"> and drawn significant pressure from the United States and other Western countries, which perceive this development as a potential </w:t>
      </w:r>
      <w:r w:rsidRPr="0002419A">
        <w:rPr>
          <w:highlight w:val="green"/>
          <w:u w:val="single"/>
        </w:rPr>
        <w:t xml:space="preserve">threat to </w:t>
      </w:r>
      <w:r w:rsidRPr="0002419A">
        <w:rPr>
          <w:u w:val="single"/>
        </w:rPr>
        <w:t xml:space="preserve">regional and </w:t>
      </w:r>
      <w:r w:rsidRPr="0002419A">
        <w:rPr>
          <w:highlight w:val="green"/>
          <w:u w:val="single"/>
        </w:rPr>
        <w:t>global</w:t>
      </w:r>
      <w:r w:rsidRPr="0002419A">
        <w:rPr>
          <w:u w:val="single"/>
        </w:rPr>
        <w:t xml:space="preserve"> </w:t>
      </w:r>
      <w:r w:rsidRPr="0002419A">
        <w:rPr>
          <w:highlight w:val="green"/>
          <w:u w:val="single"/>
        </w:rPr>
        <w:t>security</w:t>
      </w:r>
      <w:r w:rsidRPr="0002419A">
        <w:rPr>
          <w:u w:val="single"/>
        </w:rPr>
        <w:t>. The International Atomic Energy Agency (</w:t>
      </w:r>
      <w:r w:rsidRPr="0002419A">
        <w:rPr>
          <w:highlight w:val="green"/>
          <w:u w:val="single"/>
        </w:rPr>
        <w:t>IAEA</w:t>
      </w:r>
      <w:r w:rsidRPr="0002419A">
        <w:rPr>
          <w:u w:val="single"/>
        </w:rPr>
        <w:t xml:space="preserve">) has also actively </w:t>
      </w:r>
      <w:r w:rsidRPr="0002419A">
        <w:rPr>
          <w:highlight w:val="green"/>
          <w:u w:val="single"/>
        </w:rPr>
        <w:t>sought</w:t>
      </w:r>
      <w:r w:rsidRPr="0002419A">
        <w:rPr>
          <w:u w:val="single"/>
        </w:rPr>
        <w:t xml:space="preserve"> </w:t>
      </w:r>
      <w:r w:rsidRPr="0002419A">
        <w:rPr>
          <w:highlight w:val="green"/>
          <w:u w:val="single"/>
        </w:rPr>
        <w:t>to</w:t>
      </w:r>
      <w:r w:rsidRPr="0002419A">
        <w:rPr>
          <w:u w:val="single"/>
        </w:rPr>
        <w:t xml:space="preserve"> </w:t>
      </w:r>
      <w:r w:rsidRPr="0002419A">
        <w:rPr>
          <w:highlight w:val="green"/>
          <w:u w:val="single"/>
        </w:rPr>
        <w:t>ensure</w:t>
      </w:r>
      <w:r w:rsidRPr="0002419A">
        <w:rPr>
          <w:u w:val="single"/>
        </w:rPr>
        <w:t xml:space="preserve"> Iran’s </w:t>
      </w:r>
      <w:r w:rsidRPr="0002419A">
        <w:rPr>
          <w:highlight w:val="green"/>
          <w:u w:val="single"/>
        </w:rPr>
        <w:t>compliance</w:t>
      </w:r>
      <w:r w:rsidRPr="0002419A">
        <w:rPr>
          <w:u w:val="single"/>
        </w:rPr>
        <w:t xml:space="preserve"> with international regulations governing the peaceful use of nuclear energy. However, </w:t>
      </w:r>
      <w:r w:rsidRPr="0002419A">
        <w:rPr>
          <w:highlight w:val="green"/>
          <w:u w:val="single"/>
        </w:rPr>
        <w:t xml:space="preserve">Iran </w:t>
      </w:r>
      <w:r w:rsidRPr="0002419A">
        <w:rPr>
          <w:u w:val="single"/>
        </w:rPr>
        <w:t xml:space="preserve">remains </w:t>
      </w:r>
      <w:r w:rsidRPr="0002419A">
        <w:rPr>
          <w:highlight w:val="green"/>
          <w:u w:val="single"/>
        </w:rPr>
        <w:t>resolute</w:t>
      </w:r>
      <w:r w:rsidRPr="0002419A">
        <w:rPr>
          <w:u w:val="single"/>
        </w:rPr>
        <w:t xml:space="preserve">, </w:t>
      </w:r>
      <w:r w:rsidRPr="0002419A">
        <w:rPr>
          <w:highlight w:val="green"/>
          <w:u w:val="single"/>
        </w:rPr>
        <w:t>continuing</w:t>
      </w:r>
      <w:r w:rsidRPr="0002419A">
        <w:rPr>
          <w:u w:val="single"/>
        </w:rPr>
        <w:t xml:space="preserve"> its </w:t>
      </w:r>
      <w:r w:rsidRPr="0002419A">
        <w:rPr>
          <w:highlight w:val="green"/>
          <w:u w:val="single"/>
        </w:rPr>
        <w:t>nuclear</w:t>
      </w:r>
      <w:r w:rsidRPr="0002419A">
        <w:rPr>
          <w:u w:val="single"/>
        </w:rPr>
        <w:t xml:space="preserve"> </w:t>
      </w:r>
      <w:r w:rsidRPr="0002419A">
        <w:rPr>
          <w:highlight w:val="green"/>
          <w:u w:val="single"/>
        </w:rPr>
        <w:t>program</w:t>
      </w:r>
      <w:r w:rsidRPr="0002419A">
        <w:rPr>
          <w:u w:val="single"/>
        </w:rPr>
        <w:t>, which has become a symbol of national strength and independence</w:t>
      </w:r>
      <w:r w:rsidRPr="0002419A">
        <w:rPr>
          <w:sz w:val="14"/>
        </w:rPr>
        <w:t xml:space="preserve">. </w:t>
      </w:r>
      <w:r w:rsidRPr="0002419A">
        <w:rPr>
          <w:u w:val="single"/>
        </w:rPr>
        <w:t>The United States, as one of the most vocal opponents of Iran’s nuclear program, has imposed a variety of economic and diplomatic sanctions to halt its progress.</w:t>
      </w:r>
      <w:r w:rsidRPr="0002419A">
        <w:rPr>
          <w:sz w:val="14"/>
        </w:rPr>
        <w:t xml:space="preserve"> </w:t>
      </w:r>
      <w:r w:rsidRPr="0002419A">
        <w:rPr>
          <w:u w:val="single"/>
        </w:rPr>
        <w:t xml:space="preserve">Nevertheless, these measures have </w:t>
      </w:r>
      <w:r w:rsidRPr="0002419A">
        <w:rPr>
          <w:highlight w:val="green"/>
          <w:u w:val="single"/>
        </w:rPr>
        <w:t>not</w:t>
      </w:r>
      <w:r w:rsidRPr="0002419A">
        <w:rPr>
          <w:u w:val="single"/>
        </w:rPr>
        <w:t xml:space="preserve"> been entirely </w:t>
      </w:r>
      <w:r w:rsidRPr="0002419A">
        <w:rPr>
          <w:highlight w:val="green"/>
          <w:u w:val="single"/>
        </w:rPr>
        <w:t>successful</w:t>
      </w:r>
      <w:r w:rsidRPr="0002419A">
        <w:rPr>
          <w:u w:val="single"/>
        </w:rPr>
        <w:t xml:space="preserve"> in deterring Iran, which has, in turn,</w:t>
      </w:r>
      <w:r w:rsidRPr="0002419A">
        <w:rPr>
          <w:sz w:val="14"/>
        </w:rPr>
        <w:t xml:space="preserve"> </w:t>
      </w:r>
      <w:r w:rsidRPr="0002419A">
        <w:rPr>
          <w:highlight w:val="green"/>
          <w:u w:val="single"/>
        </w:rPr>
        <w:t>strengthened</w:t>
      </w:r>
      <w:r w:rsidRPr="0002419A">
        <w:rPr>
          <w:u w:val="single"/>
        </w:rPr>
        <w:t xml:space="preserve"> its position on both regional and </w:t>
      </w:r>
      <w:r w:rsidRPr="0002419A">
        <w:rPr>
          <w:highlight w:val="green"/>
          <w:u w:val="single"/>
        </w:rPr>
        <w:t>international fronts</w:t>
      </w:r>
      <w:r w:rsidRPr="0002419A">
        <w:rPr>
          <w:u w:val="single"/>
        </w:rPr>
        <w:t xml:space="preserve">. This situation has created </w:t>
      </w:r>
      <w:r w:rsidRPr="0002419A">
        <w:rPr>
          <w:highlight w:val="green"/>
          <w:u w:val="single"/>
        </w:rPr>
        <w:t>apprehensions</w:t>
      </w:r>
      <w:r w:rsidRPr="0002419A">
        <w:rPr>
          <w:u w:val="single"/>
        </w:rPr>
        <w:t xml:space="preserve"> among several countries, including those </w:t>
      </w:r>
      <w:r w:rsidRPr="0002419A">
        <w:rPr>
          <w:highlight w:val="green"/>
          <w:u w:val="single"/>
        </w:rPr>
        <w:t>in</w:t>
      </w:r>
      <w:r w:rsidRPr="0002419A">
        <w:rPr>
          <w:u w:val="single"/>
        </w:rPr>
        <w:t xml:space="preserve"> </w:t>
      </w:r>
      <w:r w:rsidRPr="0002419A">
        <w:rPr>
          <w:highlight w:val="green"/>
          <w:u w:val="single"/>
        </w:rPr>
        <w:t>Southeast Asia</w:t>
      </w:r>
      <w:r w:rsidRPr="0002419A">
        <w:rPr>
          <w:u w:val="single"/>
        </w:rPr>
        <w:t xml:space="preserve">, </w:t>
      </w:r>
      <w:r w:rsidRPr="0002419A">
        <w:rPr>
          <w:highlight w:val="green"/>
          <w:u w:val="single"/>
        </w:rPr>
        <w:t>that</w:t>
      </w:r>
      <w:r w:rsidRPr="0002419A">
        <w:rPr>
          <w:u w:val="single"/>
        </w:rPr>
        <w:t xml:space="preserve"> </w:t>
      </w:r>
      <w:r w:rsidRPr="0002419A">
        <w:rPr>
          <w:highlight w:val="green"/>
          <w:u w:val="single"/>
        </w:rPr>
        <w:t>Iran</w:t>
      </w:r>
      <w:r w:rsidRPr="0002419A">
        <w:rPr>
          <w:u w:val="single"/>
        </w:rPr>
        <w:t xml:space="preserve">’s success in </w:t>
      </w:r>
      <w:r w:rsidRPr="0002419A">
        <w:rPr>
          <w:highlight w:val="green"/>
          <w:u w:val="single"/>
        </w:rPr>
        <w:t>pursu</w:t>
      </w:r>
      <w:r w:rsidRPr="0002419A">
        <w:rPr>
          <w:u w:val="single"/>
        </w:rPr>
        <w:t xml:space="preserve">ing its nuclear program </w:t>
      </w:r>
      <w:r w:rsidRPr="0002419A">
        <w:rPr>
          <w:highlight w:val="green"/>
          <w:u w:val="single"/>
        </w:rPr>
        <w:t>despite</w:t>
      </w:r>
      <w:r w:rsidRPr="0002419A">
        <w:rPr>
          <w:u w:val="single"/>
        </w:rPr>
        <w:t xml:space="preserve"> considerable </w:t>
      </w:r>
      <w:r w:rsidRPr="0002419A">
        <w:rPr>
          <w:highlight w:val="green"/>
          <w:u w:val="single"/>
        </w:rPr>
        <w:t>pressure</w:t>
      </w:r>
      <w:r w:rsidRPr="0002419A">
        <w:rPr>
          <w:u w:val="single"/>
        </w:rPr>
        <w:t xml:space="preserve"> could set a precedent for other </w:t>
      </w:r>
      <w:r w:rsidRPr="0002419A">
        <w:rPr>
          <w:highlight w:val="green"/>
          <w:u w:val="single"/>
        </w:rPr>
        <w:t>nations</w:t>
      </w:r>
      <w:r w:rsidRPr="0002419A">
        <w:rPr>
          <w:u w:val="single"/>
        </w:rPr>
        <w:t xml:space="preserve"> in the region to </w:t>
      </w:r>
      <w:r w:rsidRPr="0002419A">
        <w:rPr>
          <w:highlight w:val="green"/>
          <w:u w:val="single"/>
        </w:rPr>
        <w:t>follow suit</w:t>
      </w:r>
      <w:r w:rsidRPr="0002419A">
        <w:rPr>
          <w:u w:val="single"/>
        </w:rPr>
        <w:t>.</w:t>
      </w:r>
      <w:r w:rsidRPr="0002419A">
        <w:rPr>
          <w:sz w:val="14"/>
        </w:rPr>
        <w:t xml:space="preserve"> As a country with significant diplomatic influence within ASEAN and a strong commitment to nuclear non-proliferation, </w:t>
      </w:r>
      <w:r w:rsidRPr="0002419A">
        <w:rPr>
          <w:u w:val="single"/>
        </w:rPr>
        <w:t xml:space="preserve">Indonesia views these developments as a potential </w:t>
      </w:r>
      <w:r w:rsidRPr="0002419A">
        <w:rPr>
          <w:highlight w:val="green"/>
          <w:u w:val="single"/>
        </w:rPr>
        <w:t>threat to</w:t>
      </w:r>
      <w:r w:rsidRPr="0002419A">
        <w:rPr>
          <w:u w:val="single"/>
        </w:rPr>
        <w:t xml:space="preserve"> regional </w:t>
      </w:r>
      <w:r w:rsidRPr="0002419A">
        <w:rPr>
          <w:highlight w:val="green"/>
          <w:u w:val="single"/>
        </w:rPr>
        <w:t>stability</w:t>
      </w:r>
      <w:r w:rsidRPr="0002419A">
        <w:rPr>
          <w:sz w:val="14"/>
        </w:rPr>
        <w:t xml:space="preserve">. Indonesia has long advocated for a nuclear-free Southeast Asia through various international and regional forums. These efforts include the signing and </w:t>
      </w:r>
      <w:proofErr w:type="spellStart"/>
      <w:r w:rsidRPr="0002419A">
        <w:rPr>
          <w:sz w:val="14"/>
        </w:rPr>
        <w:t>ratifyingof</w:t>
      </w:r>
      <w:proofErr w:type="spellEnd"/>
      <w:r w:rsidRPr="0002419A">
        <w:rPr>
          <w:sz w:val="14"/>
        </w:rPr>
        <w:t xml:space="preserve"> the Nuclear Non-Proliferation Treaty (NPT) and the promotion of the Southeast Asia </w:t>
      </w:r>
      <w:proofErr w:type="gramStart"/>
      <w:r w:rsidRPr="0002419A">
        <w:rPr>
          <w:sz w:val="14"/>
        </w:rPr>
        <w:t>Nuclear Weapon</w:t>
      </w:r>
      <w:proofErr w:type="gramEnd"/>
      <w:r w:rsidRPr="0002419A">
        <w:rPr>
          <w:sz w:val="14"/>
        </w:rPr>
        <w:t xml:space="preserve">-Free Zone (SEANWFZ). As’ad </w:t>
      </w:r>
      <w:proofErr w:type="spellStart"/>
      <w:r w:rsidRPr="0002419A">
        <w:rPr>
          <w:sz w:val="14"/>
        </w:rPr>
        <w:t>Syamsul</w:t>
      </w:r>
      <w:proofErr w:type="spellEnd"/>
      <w:r w:rsidRPr="0002419A">
        <w:rPr>
          <w:sz w:val="14"/>
        </w:rPr>
        <w:t xml:space="preserve"> Arif </w:t>
      </w:r>
      <w:proofErr w:type="spellStart"/>
      <w:r w:rsidRPr="0002419A">
        <w:rPr>
          <w:sz w:val="14"/>
        </w:rPr>
        <w:t>Djakaria</w:t>
      </w:r>
      <w:proofErr w:type="spellEnd"/>
      <w:r w:rsidRPr="0002419A">
        <w:rPr>
          <w:sz w:val="14"/>
        </w:rPr>
        <w:t xml:space="preserve"> / SITJ, 2(1): 1-7(2025)2However, should a </w:t>
      </w:r>
      <w:r w:rsidRPr="00182791">
        <w:rPr>
          <w:rStyle w:val="Emphasis"/>
          <w:highlight w:val="green"/>
        </w:rPr>
        <w:t>Southeast Asia</w:t>
      </w:r>
      <w:r w:rsidRPr="00182791">
        <w:rPr>
          <w:rStyle w:val="Emphasis"/>
        </w:rPr>
        <w:t xml:space="preserve">n nation begin to </w:t>
      </w:r>
      <w:r w:rsidRPr="00182791">
        <w:rPr>
          <w:rStyle w:val="Emphasis"/>
          <w:highlight w:val="green"/>
        </w:rPr>
        <w:t>develop</w:t>
      </w:r>
      <w:r w:rsidRPr="00182791">
        <w:rPr>
          <w:rStyle w:val="Emphasis"/>
        </w:rPr>
        <w:t xml:space="preserve"> its </w:t>
      </w:r>
      <w:r w:rsidRPr="00182791">
        <w:rPr>
          <w:rStyle w:val="Emphasis"/>
          <w:highlight w:val="green"/>
        </w:rPr>
        <w:t>nuc</w:t>
      </w:r>
      <w:r w:rsidRPr="00182791">
        <w:rPr>
          <w:rStyle w:val="Emphasis"/>
        </w:rPr>
        <w:t xml:space="preserve">lear program </w:t>
      </w:r>
      <w:r w:rsidRPr="0002419A">
        <w:rPr>
          <w:u w:val="single"/>
        </w:rPr>
        <w:t xml:space="preserve">under the pretext of security or national independence </w:t>
      </w:r>
      <w:r w:rsidRPr="0002419A">
        <w:rPr>
          <w:highlight w:val="green"/>
          <w:u w:val="single"/>
        </w:rPr>
        <w:t>inspired</w:t>
      </w:r>
      <w:r w:rsidRPr="0002419A">
        <w:rPr>
          <w:u w:val="single"/>
        </w:rPr>
        <w:t xml:space="preserve"> </w:t>
      </w:r>
      <w:r w:rsidRPr="0002419A">
        <w:rPr>
          <w:highlight w:val="green"/>
          <w:u w:val="single"/>
        </w:rPr>
        <w:t>by</w:t>
      </w:r>
      <w:r w:rsidRPr="0002419A">
        <w:rPr>
          <w:u w:val="single"/>
        </w:rPr>
        <w:t xml:space="preserve"> </w:t>
      </w:r>
      <w:r w:rsidRPr="0002419A">
        <w:rPr>
          <w:highlight w:val="green"/>
          <w:u w:val="single"/>
        </w:rPr>
        <w:t>Iran</w:t>
      </w:r>
      <w:r w:rsidRPr="0002419A">
        <w:rPr>
          <w:u w:val="single"/>
        </w:rPr>
        <w:t>'s actions,</w:t>
      </w:r>
      <w:r w:rsidRPr="0002419A">
        <w:rPr>
          <w:sz w:val="14"/>
        </w:rPr>
        <w:t xml:space="preserve"> Indonesia’s diplomatic efforts could face significant challenges. </w:t>
      </w:r>
      <w:r w:rsidRPr="0002419A">
        <w:rPr>
          <w:u w:val="single"/>
        </w:rPr>
        <w:t xml:space="preserve">Such </w:t>
      </w:r>
      <w:r w:rsidRPr="0002419A">
        <w:rPr>
          <w:highlight w:val="green"/>
          <w:u w:val="single"/>
        </w:rPr>
        <w:t>developments</w:t>
      </w:r>
      <w:r w:rsidRPr="0002419A">
        <w:rPr>
          <w:u w:val="single"/>
        </w:rPr>
        <w:t xml:space="preserve"> could </w:t>
      </w:r>
      <w:r w:rsidRPr="0002419A">
        <w:rPr>
          <w:highlight w:val="green"/>
          <w:u w:val="single"/>
        </w:rPr>
        <w:t>erode</w:t>
      </w:r>
      <w:r w:rsidRPr="0002419A">
        <w:rPr>
          <w:u w:val="single"/>
        </w:rPr>
        <w:t xml:space="preserve"> </w:t>
      </w:r>
      <w:r w:rsidRPr="0002419A">
        <w:rPr>
          <w:highlight w:val="green"/>
          <w:u w:val="single"/>
        </w:rPr>
        <w:t>Indonesia’s</w:t>
      </w:r>
      <w:r w:rsidRPr="0002419A">
        <w:rPr>
          <w:u w:val="single"/>
        </w:rPr>
        <w:t xml:space="preserve"> </w:t>
      </w:r>
      <w:r w:rsidRPr="0002419A">
        <w:rPr>
          <w:highlight w:val="green"/>
          <w:u w:val="single"/>
        </w:rPr>
        <w:t>cred</w:t>
      </w:r>
      <w:r w:rsidRPr="0002419A">
        <w:rPr>
          <w:u w:val="single"/>
        </w:rPr>
        <w:t>ibility as a staunch advocate of non-proliferation and diminish its diplomatic influence on the international stage.</w:t>
      </w:r>
      <w:r w:rsidRPr="0002419A">
        <w:rPr>
          <w:sz w:val="14"/>
        </w:rPr>
        <w:t xml:space="preserve"> </w:t>
      </w:r>
      <w:r w:rsidRPr="0002419A">
        <w:rPr>
          <w:u w:val="single"/>
        </w:rPr>
        <w:t xml:space="preserve">This </w:t>
      </w:r>
      <w:r w:rsidRPr="0002419A">
        <w:rPr>
          <w:highlight w:val="green"/>
          <w:u w:val="single"/>
        </w:rPr>
        <w:t>issue</w:t>
      </w:r>
      <w:r w:rsidRPr="0002419A">
        <w:rPr>
          <w:u w:val="single"/>
        </w:rPr>
        <w:t xml:space="preserve"> is further </w:t>
      </w:r>
      <w:r w:rsidRPr="0002419A">
        <w:rPr>
          <w:highlight w:val="green"/>
          <w:u w:val="single"/>
        </w:rPr>
        <w:t>compounded</w:t>
      </w:r>
      <w:r w:rsidRPr="0002419A">
        <w:rPr>
          <w:u w:val="single"/>
        </w:rPr>
        <w:t xml:space="preserve"> </w:t>
      </w:r>
      <w:r w:rsidRPr="0002419A">
        <w:rPr>
          <w:highlight w:val="green"/>
          <w:u w:val="single"/>
        </w:rPr>
        <w:t>by</w:t>
      </w:r>
      <w:r w:rsidRPr="0002419A">
        <w:rPr>
          <w:u w:val="single"/>
        </w:rPr>
        <w:t xml:space="preserve"> initiatives such as </w:t>
      </w:r>
      <w:r w:rsidRPr="0002419A">
        <w:rPr>
          <w:highlight w:val="green"/>
          <w:u w:val="single"/>
        </w:rPr>
        <w:t>AUKUS</w:t>
      </w:r>
      <w:r w:rsidRPr="0002419A">
        <w:rPr>
          <w:u w:val="single"/>
        </w:rPr>
        <w:t xml:space="preserve">, which </w:t>
      </w:r>
      <w:r w:rsidRPr="0002419A">
        <w:rPr>
          <w:highlight w:val="green"/>
          <w:u w:val="single"/>
        </w:rPr>
        <w:t>incorporates</w:t>
      </w:r>
      <w:r w:rsidRPr="0002419A">
        <w:rPr>
          <w:u w:val="single"/>
        </w:rPr>
        <w:t xml:space="preserve"> nuclear-powered </w:t>
      </w:r>
      <w:r w:rsidRPr="0002419A">
        <w:rPr>
          <w:highlight w:val="green"/>
          <w:u w:val="single"/>
        </w:rPr>
        <w:t>technology</w:t>
      </w:r>
      <w:r w:rsidRPr="0002419A">
        <w:rPr>
          <w:u w:val="single"/>
        </w:rPr>
        <w:t xml:space="preserve"> for </w:t>
      </w:r>
      <w:r w:rsidRPr="0002419A">
        <w:rPr>
          <w:highlight w:val="green"/>
          <w:u w:val="single"/>
        </w:rPr>
        <w:t>military</w:t>
      </w:r>
      <w:r w:rsidRPr="0002419A">
        <w:rPr>
          <w:u w:val="single"/>
        </w:rPr>
        <w:t xml:space="preserve"> purposes.</w:t>
      </w:r>
      <w:r w:rsidRPr="0002419A">
        <w:rPr>
          <w:sz w:val="14"/>
        </w:rPr>
        <w:t xml:space="preserve"> To address this scenario, Indonesia must enhance its role in multilateral diplomacy, collaborating with other ASEAN nations to reinforce the regional non-proliferation regime. Additionally, Indonesia </w:t>
      </w:r>
      <w:proofErr w:type="spellStart"/>
      <w:r w:rsidRPr="0002419A">
        <w:rPr>
          <w:sz w:val="14"/>
        </w:rPr>
        <w:t>muststrengthen</w:t>
      </w:r>
      <w:proofErr w:type="spellEnd"/>
      <w:r w:rsidRPr="0002419A">
        <w:rPr>
          <w:sz w:val="14"/>
        </w:rPr>
        <w:t xml:space="preserve"> its national capacity for early detection and rapid response to nuclear proliferation threats. Cooperation with the IAEA and major global powers is also </w:t>
      </w:r>
      <w:proofErr w:type="spellStart"/>
      <w:r w:rsidRPr="0002419A">
        <w:rPr>
          <w:sz w:val="14"/>
        </w:rPr>
        <w:t>crucialto</w:t>
      </w:r>
      <w:proofErr w:type="spellEnd"/>
      <w:r w:rsidRPr="0002419A">
        <w:rPr>
          <w:sz w:val="14"/>
        </w:rPr>
        <w:t xml:space="preserve"> ensure that Southeast Asia remains free from the threat of nuclear weapons. Overall, </w:t>
      </w:r>
      <w:r w:rsidRPr="0002419A">
        <w:rPr>
          <w:u w:val="single"/>
        </w:rPr>
        <w:t xml:space="preserve">the tensions between Iran and Western countries over its nuclear program serve as an early warning for Indonesia and Southeast Asian nations. </w:t>
      </w:r>
      <w:r w:rsidRPr="0002419A">
        <w:rPr>
          <w:highlight w:val="green"/>
          <w:u w:val="single"/>
        </w:rPr>
        <w:t>Failure to manage</w:t>
      </w:r>
      <w:r w:rsidRPr="0002419A">
        <w:rPr>
          <w:u w:val="single"/>
        </w:rPr>
        <w:t xml:space="preserve"> nuclear </w:t>
      </w:r>
      <w:r w:rsidRPr="0002419A">
        <w:rPr>
          <w:highlight w:val="green"/>
          <w:u w:val="single"/>
        </w:rPr>
        <w:t>prolif</w:t>
      </w:r>
      <w:r w:rsidRPr="0002419A">
        <w:rPr>
          <w:u w:val="single"/>
        </w:rPr>
        <w:t xml:space="preserve">eration in this region would not only </w:t>
      </w:r>
      <w:r w:rsidRPr="00182791">
        <w:rPr>
          <w:rStyle w:val="Emphasis"/>
          <w:highlight w:val="green"/>
        </w:rPr>
        <w:t>threaten</w:t>
      </w:r>
      <w:r w:rsidRPr="00182791">
        <w:rPr>
          <w:rStyle w:val="Emphasis"/>
        </w:rPr>
        <w:t xml:space="preserve"> regional </w:t>
      </w:r>
      <w:r w:rsidRPr="00182791">
        <w:rPr>
          <w:rStyle w:val="Emphasis"/>
          <w:highlight w:val="green"/>
        </w:rPr>
        <w:t>security</w:t>
      </w:r>
      <w:r w:rsidRPr="00182791">
        <w:rPr>
          <w:rStyle w:val="Emphasis"/>
        </w:rPr>
        <w:t xml:space="preserve"> </w:t>
      </w:r>
      <w:r w:rsidRPr="0002419A">
        <w:rPr>
          <w:u w:val="single"/>
        </w:rPr>
        <w:t xml:space="preserve">but also </w:t>
      </w:r>
      <w:r w:rsidRPr="0002419A">
        <w:rPr>
          <w:highlight w:val="green"/>
          <w:u w:val="single"/>
        </w:rPr>
        <w:t>undermine</w:t>
      </w:r>
      <w:r w:rsidRPr="0002419A">
        <w:rPr>
          <w:u w:val="single"/>
        </w:rPr>
        <w:t xml:space="preserve"> </w:t>
      </w:r>
      <w:r w:rsidRPr="0002419A">
        <w:rPr>
          <w:highlight w:val="green"/>
          <w:u w:val="single"/>
        </w:rPr>
        <w:t>Indonesia</w:t>
      </w:r>
      <w:r w:rsidRPr="0002419A">
        <w:rPr>
          <w:u w:val="single"/>
        </w:rPr>
        <w:t>'s position as a committed advocate for global peace and stability.</w:t>
      </w:r>
      <w:r w:rsidRPr="0002419A">
        <w:rPr>
          <w:sz w:val="14"/>
        </w:rPr>
        <w:t xml:space="preserve"> Consequently, Indonesia must continue to pursue robust non-proliferation diplomacy </w:t>
      </w:r>
      <w:proofErr w:type="spellStart"/>
      <w:r w:rsidRPr="0002419A">
        <w:rPr>
          <w:sz w:val="14"/>
        </w:rPr>
        <w:t>whilefostering</w:t>
      </w:r>
      <w:proofErr w:type="spellEnd"/>
      <w:r w:rsidRPr="0002419A">
        <w:rPr>
          <w:sz w:val="14"/>
        </w:rPr>
        <w:t xml:space="preserve"> regional cooperation to address these challenges effectively. This study offers a novel perspective by exploring how Iran's success in sustaining its nuclear program might set a precedent for Southeast Asian nations, particularly in the context of nuclear technology development under the guise of national independence. Furthermore, the study evaluates Indonesia’s diplomatic role in maintaining its credibility as a primary advocate for nuclear non-proliferation amidst global challenges such as AUKUS and the potential escalation of nuclear ambitions in the region. Through an interdisciplinary approach combining geopolitical analysis, international security, and multilateral policy studies, this research also proposes strengthening early detection and rapid response mechanisms in Southeast Asia, leveraging collaboration with the IAEA and major global powers to safeguard regional stability and support the implementation of SEANWFZ.</w:t>
      </w:r>
    </w:p>
    <w:p w14:paraId="5B41425C" w14:textId="77777777" w:rsidR="00027522" w:rsidRDefault="00027522" w:rsidP="00027522">
      <w:pPr>
        <w:rPr>
          <w:sz w:val="14"/>
        </w:rPr>
      </w:pPr>
    </w:p>
    <w:p w14:paraId="719BA44D" w14:textId="77777777" w:rsidR="00027522" w:rsidRDefault="00027522" w:rsidP="00027522"/>
    <w:p w14:paraId="296364C4" w14:textId="77777777" w:rsidR="00027522" w:rsidRDefault="00027522" w:rsidP="00027522">
      <w:pPr>
        <w:pStyle w:val="Heading3"/>
      </w:pPr>
      <w:r>
        <w:lastRenderedPageBreak/>
        <w:t>Indo-Pa</w:t>
      </w:r>
      <w:r>
        <w:t>k</w:t>
      </w:r>
      <w:r>
        <w:t xml:space="preserve"> (AUKUS) </w:t>
      </w:r>
      <w:proofErr w:type="spellStart"/>
      <w:r>
        <w:t>Prolif</w:t>
      </w:r>
      <w:proofErr w:type="spellEnd"/>
      <w:r>
        <w:t>---1AR</w:t>
      </w:r>
    </w:p>
    <w:p w14:paraId="651D71EB" w14:textId="77777777" w:rsidR="00027522" w:rsidRDefault="00027522" w:rsidP="00027522">
      <w:pPr>
        <w:pStyle w:val="Heading4"/>
      </w:pPr>
      <w:r>
        <w:t>Indo-Pa</w:t>
      </w:r>
      <w:r>
        <w:t>k</w:t>
      </w:r>
      <w:r>
        <w:t xml:space="preserve"> </w:t>
      </w:r>
      <w:proofErr w:type="spellStart"/>
      <w:r>
        <w:t>prolif</w:t>
      </w:r>
      <w:proofErr w:type="spellEnd"/>
      <w:r>
        <w:t xml:space="preserve"> inevitable</w:t>
      </w:r>
    </w:p>
    <w:p w14:paraId="35A81F7C" w14:textId="77777777" w:rsidR="00027522" w:rsidRDefault="00027522" w:rsidP="00027522">
      <w:r w:rsidRPr="00201434">
        <w:t xml:space="preserve">Syed Murtaza </w:t>
      </w:r>
      <w:r w:rsidRPr="00201434">
        <w:rPr>
          <w:rStyle w:val="Style13ptBold"/>
        </w:rPr>
        <w:t>Mushtaq</w:t>
      </w:r>
      <w:r w:rsidRPr="00201434">
        <w:t>, 1-18-20</w:t>
      </w:r>
      <w:r w:rsidRPr="00201434">
        <w:rPr>
          <w:rStyle w:val="Style13ptBold"/>
        </w:rPr>
        <w:t>24</w:t>
      </w:r>
      <w:r w:rsidRPr="00201434">
        <w:t xml:space="preserve">, "Nuclear Order in the Indo-Pacific: An Overview of Intermeshing Dyadic Rivalries in the Emergent Geostrategic Space", Taylor &amp; Francis, </w:t>
      </w:r>
      <w:hyperlink r:id="rId74" w:history="1">
        <w:r w:rsidRPr="004333EE">
          <w:rPr>
            <w:rStyle w:val="Hyperlink"/>
          </w:rPr>
          <w:t>https://www.tandfonline.com/doi/full/10.1080/10402659.2024.2347424</w:t>
        </w:r>
      </w:hyperlink>
      <w:r>
        <w:t xml:space="preserve"> TDI //</w:t>
      </w:r>
      <w:proofErr w:type="spellStart"/>
      <w:r>
        <w:t>LHScoop</w:t>
      </w:r>
      <w:proofErr w:type="spellEnd"/>
    </w:p>
    <w:p w14:paraId="0DCCAD18" w14:textId="77777777" w:rsidR="00027522" w:rsidRDefault="00027522" w:rsidP="00027522">
      <w:pPr>
        <w:rPr>
          <w:sz w:val="14"/>
        </w:rPr>
      </w:pPr>
      <w:r w:rsidRPr="00CD5461">
        <w:rPr>
          <w:sz w:val="14"/>
        </w:rPr>
        <w:t xml:space="preserve">GREAT POWER COMPETITION AND THE NUCLEAR ORDER IN THE INDO-PACIFIC: AN ANALYSIS OF SINO-US RIVALRY </w:t>
      </w:r>
      <w:r w:rsidRPr="00201434">
        <w:rPr>
          <w:u w:val="single"/>
        </w:rPr>
        <w:t xml:space="preserve">In the </w:t>
      </w:r>
      <w:r w:rsidRPr="00CD5461">
        <w:rPr>
          <w:rStyle w:val="Emphasis"/>
        </w:rPr>
        <w:t>Indo-Pacific four main potential sources of nuclear escalation and proliferation</w:t>
      </w:r>
      <w:r w:rsidRPr="00201434">
        <w:rPr>
          <w:u w:val="single"/>
        </w:rPr>
        <w:t xml:space="preserve"> in the region can be pointed out: the </w:t>
      </w:r>
      <w:r w:rsidRPr="00CD5461">
        <w:rPr>
          <w:rStyle w:val="Emphasis"/>
        </w:rPr>
        <w:t>Missile race in the Indo-Pacific</w:t>
      </w:r>
      <w:r w:rsidRPr="00201434">
        <w:rPr>
          <w:u w:val="single"/>
        </w:rPr>
        <w:t xml:space="preserve"> (Panda Citation2023), </w:t>
      </w:r>
      <w:r w:rsidRPr="00CD5461">
        <w:rPr>
          <w:rStyle w:val="Emphasis"/>
        </w:rPr>
        <w:t>modernization of nuclear arsenals</w:t>
      </w:r>
      <w:r w:rsidRPr="00201434">
        <w:rPr>
          <w:u w:val="single"/>
        </w:rPr>
        <w:t xml:space="preserve"> (Schaus Citation2023), </w:t>
      </w:r>
      <w:r w:rsidRPr="00CD5461">
        <w:rPr>
          <w:rStyle w:val="Emphasis"/>
        </w:rPr>
        <w:t>extended deterrence and latent states</w:t>
      </w:r>
      <w:r w:rsidRPr="00201434">
        <w:rPr>
          <w:u w:val="single"/>
        </w:rPr>
        <w:t xml:space="preserve"> (Zala Citation2023), </w:t>
      </w:r>
      <w:r w:rsidRPr="00CD5461">
        <w:rPr>
          <w:rStyle w:val="Emphasis"/>
        </w:rPr>
        <w:t>and emergence of new alliance models like AUKUS</w:t>
      </w:r>
      <w:r w:rsidRPr="00201434">
        <w:rPr>
          <w:u w:val="single"/>
        </w:rPr>
        <w:t>. All the sources involve the United States-China dyad and intermesh it with other dyads in the region and possibly beyond</w:t>
      </w:r>
      <w:r w:rsidRPr="00CD5461">
        <w:rPr>
          <w:sz w:val="14"/>
        </w:rPr>
        <w:t xml:space="preserve">. However, an asymmetry of capabilities obtains between China and the United States with respect to the nuclear arsenal of the two states. Accordingly, following Benjamin Zala (Citation2023), the United States being the preeminent military power with the most advanced and second largest nuclear arsenal in the world, is central to the framing of Nuclear Order in the Indo-Pacific. The United States’ nuclear policy in the region has coalesced around three approaches </w:t>
      </w:r>
      <w:proofErr w:type="gramStart"/>
      <w:r w:rsidRPr="00CD5461">
        <w:rPr>
          <w:sz w:val="14"/>
        </w:rPr>
        <w:t>namely;</w:t>
      </w:r>
      <w:proofErr w:type="gramEnd"/>
      <w:r w:rsidRPr="00CD5461">
        <w:rPr>
          <w:sz w:val="14"/>
        </w:rPr>
        <w:t xml:space="preserve"> deterrence, extended deterrence, and nuclear nonproliferation. The deterrence approach implemented by the United States in countering its nuclear armed rivals has fundamentally shaped its global nuclear strategy. Herein, while within the Indo-Pacific nuclear competition has formed around dyadic pairings, the United States’ policies have sometimes directly and in many cases indirectly affected these dyads which also reflects in the politics of nuclear weapons. </w:t>
      </w:r>
      <w:r w:rsidRPr="00CD5461">
        <w:rPr>
          <w:u w:val="single"/>
        </w:rPr>
        <w:t>China’s military modernization has focused on a cross straits conflict with Taiwan in a bid to secure its log cherished dream of reunifying Taiwan with the mainland</w:t>
      </w:r>
      <w:r w:rsidRPr="00CD5461">
        <w:rPr>
          <w:sz w:val="14"/>
        </w:rPr>
        <w:t xml:space="preserve"> (Cheung Citation2010). Herein, Chinese military preparation </w:t>
      </w:r>
      <w:proofErr w:type="gramStart"/>
      <w:r w:rsidRPr="00CD5461">
        <w:rPr>
          <w:sz w:val="14"/>
        </w:rPr>
        <w:t>are</w:t>
      </w:r>
      <w:proofErr w:type="gramEnd"/>
      <w:r w:rsidRPr="00CD5461">
        <w:rPr>
          <w:sz w:val="14"/>
        </w:rPr>
        <w:t xml:space="preserve"> aimed at the prevention of Taiwanese independence and deterring the United States’ intervention. </w:t>
      </w:r>
      <w:r w:rsidRPr="00CD5461">
        <w:rPr>
          <w:u w:val="single"/>
        </w:rPr>
        <w:t>Hence China’s military modernization has sought to deny the United States the strategic space for intervention by developing and investing in effective Area denial/Sea denial capabilities</w:t>
      </w:r>
      <w:r w:rsidRPr="00CD5461">
        <w:rPr>
          <w:sz w:val="14"/>
        </w:rPr>
        <w:t xml:space="preserve"> (Cheung Citation2010). </w:t>
      </w:r>
      <w:r w:rsidRPr="00CD5461">
        <w:rPr>
          <w:u w:val="single"/>
        </w:rPr>
        <w:t xml:space="preserve">This comes in direct contrast with the United States’ Indo-Pacific strategy which envisions the </w:t>
      </w:r>
      <w:r w:rsidRPr="00B0411C">
        <w:rPr>
          <w:rStyle w:val="Emphasis"/>
        </w:rPr>
        <w:t>United States as continuing to be the “net security provider” in the Indo-Pacific</w:t>
      </w:r>
      <w:r w:rsidRPr="00CD5461">
        <w:rPr>
          <w:u w:val="single"/>
        </w:rPr>
        <w:t xml:space="preserve">. The United States’ Indo-Pacific strategy document (The White House Citation2022) situates it as the </w:t>
      </w:r>
      <w:r w:rsidRPr="00B0411C">
        <w:rPr>
          <w:rStyle w:val="Emphasis"/>
        </w:rPr>
        <w:t>central pillar of security</w:t>
      </w:r>
      <w:r w:rsidRPr="00CD5461">
        <w:rPr>
          <w:u w:val="single"/>
        </w:rPr>
        <w:t xml:space="preserve"> and stability in the Indo-Pacific region.</w:t>
      </w:r>
      <w:r w:rsidRPr="00CD5461">
        <w:rPr>
          <w:sz w:val="14"/>
        </w:rPr>
        <w:t xml:space="preserve"> The newly unveiled “integrated deterrence” approach seeks to “more tightly integrate our efforts across warfighting domains and the spectrum of conflict to ensure that the United States, alongside our allies and partners, can dissuade or defeat aggression in any form or domain” (The White House Citation2022, 12). The United States seeks to initiate modernization of forces and invest in alliances to “reinforce deterrence and counter coercion” (The White House Citation2022, 12), </w:t>
      </w:r>
      <w:proofErr w:type="gramStart"/>
      <w:r w:rsidRPr="00CD5461">
        <w:rPr>
          <w:sz w:val="14"/>
        </w:rPr>
        <w:t>so as to</w:t>
      </w:r>
      <w:proofErr w:type="gramEnd"/>
      <w:r w:rsidRPr="00CD5461">
        <w:rPr>
          <w:sz w:val="14"/>
        </w:rPr>
        <w:t xml:space="preserve"> actively challenge/contest efforts at territorial readjustments or maritime boundary relocation by China. The </w:t>
      </w:r>
      <w:proofErr w:type="gramStart"/>
      <w:r w:rsidRPr="00CD5461">
        <w:rPr>
          <w:sz w:val="14"/>
        </w:rPr>
        <w:t>above mentioned</w:t>
      </w:r>
      <w:proofErr w:type="gramEnd"/>
      <w:r w:rsidRPr="00CD5461">
        <w:rPr>
          <w:sz w:val="14"/>
        </w:rPr>
        <w:t xml:space="preserve"> White house document restates the commitment of the United States to bind alliances with key partners like Australia, Japan, South-Korea, Taiwan and Thailand and upgrade </w:t>
      </w:r>
      <w:proofErr w:type="spellStart"/>
      <w:r w:rsidRPr="00CD5461">
        <w:rPr>
          <w:sz w:val="14"/>
        </w:rPr>
        <w:t>defence</w:t>
      </w:r>
      <w:proofErr w:type="spellEnd"/>
      <w:r w:rsidRPr="00CD5461">
        <w:rPr>
          <w:sz w:val="14"/>
        </w:rPr>
        <w:t xml:space="preserve"> partnership with ASEAN states (The White House Citation2022). </w:t>
      </w:r>
      <w:r w:rsidRPr="00CD5461">
        <w:rPr>
          <w:u w:val="single"/>
        </w:rPr>
        <w:t xml:space="preserve">The continued </w:t>
      </w:r>
      <w:r w:rsidRPr="00B0411C">
        <w:rPr>
          <w:rStyle w:val="Emphasis"/>
        </w:rPr>
        <w:t>latency of</w:t>
      </w:r>
      <w:r w:rsidRPr="00CD5461">
        <w:rPr>
          <w:u w:val="single"/>
        </w:rPr>
        <w:t xml:space="preserve"> these states (</w:t>
      </w:r>
      <w:r w:rsidRPr="00B0411C">
        <w:rPr>
          <w:rStyle w:val="Emphasis"/>
        </w:rPr>
        <w:t>Japan, South-Korea, and Taiwan</w:t>
      </w:r>
      <w:r w:rsidRPr="00CD5461">
        <w:rPr>
          <w:u w:val="single"/>
        </w:rPr>
        <w:t xml:space="preserve">) has been in most part a function of successful nonproliferation efforts by the United States which are </w:t>
      </w:r>
      <w:r w:rsidRPr="00B0411C">
        <w:rPr>
          <w:rStyle w:val="Emphasis"/>
        </w:rPr>
        <w:t>hinged upon its capacity to offer extended deterrence</w:t>
      </w:r>
      <w:r w:rsidRPr="00CD5461">
        <w:rPr>
          <w:u w:val="single"/>
        </w:rPr>
        <w:t xml:space="preserve"> to its allies in the region (Zala Citation2023). </w:t>
      </w:r>
      <w:r w:rsidRPr="00B0411C">
        <w:rPr>
          <w:rStyle w:val="Emphasis"/>
        </w:rPr>
        <w:t>However</w:t>
      </w:r>
      <w:r w:rsidRPr="00CD5461">
        <w:rPr>
          <w:u w:val="single"/>
        </w:rPr>
        <w:t xml:space="preserve">, given the continued </w:t>
      </w:r>
      <w:r w:rsidRPr="00B0411C">
        <w:rPr>
          <w:rStyle w:val="Emphasis"/>
        </w:rPr>
        <w:t>provocations from China</w:t>
      </w:r>
      <w:r w:rsidRPr="00CD5461">
        <w:rPr>
          <w:u w:val="single"/>
        </w:rPr>
        <w:t xml:space="preserve"> in the Taiwan straits and North Korea through its missile testing, both </w:t>
      </w:r>
      <w:r w:rsidRPr="00B0411C">
        <w:rPr>
          <w:rStyle w:val="Emphasis"/>
        </w:rPr>
        <w:t>Taiwan and South-Korea</w:t>
      </w:r>
      <w:r w:rsidRPr="00CD5461">
        <w:rPr>
          <w:u w:val="single"/>
        </w:rPr>
        <w:t xml:space="preserve"> may </w:t>
      </w:r>
      <w:r w:rsidRPr="00B0411C">
        <w:rPr>
          <w:rStyle w:val="Emphasis"/>
        </w:rPr>
        <w:t>reconsider</w:t>
      </w:r>
      <w:r w:rsidRPr="00CD5461">
        <w:rPr>
          <w:u w:val="single"/>
        </w:rPr>
        <w:t xml:space="preserve"> their positions especially if the qualitative and quantitative gap between China and the United States’ nuclear arsenal draws to a close.</w:t>
      </w:r>
      <w:r>
        <w:rPr>
          <w:u w:val="single"/>
        </w:rPr>
        <w:t xml:space="preserve"> </w:t>
      </w:r>
      <w:r w:rsidRPr="00CD5461">
        <w:rPr>
          <w:u w:val="single"/>
        </w:rPr>
        <w:t xml:space="preserve">FlashpointsFootnote3 abound in the region, the most sensitive being the Korean peninsula and the United States-North Korea dyad. While the </w:t>
      </w:r>
      <w:r w:rsidRPr="00B0411C">
        <w:rPr>
          <w:rStyle w:val="Emphasis"/>
        </w:rPr>
        <w:t>United States has sought to compel North Korea</w:t>
      </w:r>
      <w:r w:rsidRPr="00CD5461">
        <w:rPr>
          <w:u w:val="single"/>
        </w:rPr>
        <w:t xml:space="preserve"> </w:t>
      </w:r>
      <w:r w:rsidRPr="00B0411C">
        <w:rPr>
          <w:rStyle w:val="Emphasis"/>
        </w:rPr>
        <w:t>to completely dismantle its nuclear infrastructure</w:t>
      </w:r>
      <w:r w:rsidRPr="00CD5461">
        <w:rPr>
          <w:u w:val="single"/>
        </w:rPr>
        <w:t xml:space="preserve">, North Korea has persisted in its missile tests and developed a reasonable nuclear force which credibly blunts any move in the direction of its forcible disarmament. The stalemate on the peninsula and the challenge it poses to the United States’ extended deterrence guarantees can </w:t>
      </w:r>
      <w:r w:rsidRPr="00B0411C">
        <w:rPr>
          <w:rStyle w:val="Emphasis"/>
        </w:rPr>
        <w:t>affect the latency of regional actors</w:t>
      </w:r>
      <w:r w:rsidRPr="00CD5461">
        <w:rPr>
          <w:u w:val="single"/>
        </w:rPr>
        <w:t xml:space="preserve"> most notably </w:t>
      </w:r>
      <w:r w:rsidRPr="00B0411C">
        <w:rPr>
          <w:rStyle w:val="Emphasis"/>
        </w:rPr>
        <w:t>South-Korea</w:t>
      </w:r>
      <w:r w:rsidRPr="00CD5461">
        <w:rPr>
          <w:u w:val="single"/>
        </w:rPr>
        <w:t xml:space="preserve">. As Panda, has further noted, </w:t>
      </w:r>
      <w:r w:rsidRPr="00B0411C">
        <w:rPr>
          <w:rStyle w:val="Emphasis"/>
        </w:rPr>
        <w:t>Indo-Pacific is</w:t>
      </w:r>
      <w:r w:rsidRPr="00CD5461">
        <w:rPr>
          <w:u w:val="single"/>
        </w:rPr>
        <w:t xml:space="preserve"> in the throes of an </w:t>
      </w:r>
      <w:r w:rsidRPr="00B0411C">
        <w:rPr>
          <w:rStyle w:val="Emphasis"/>
        </w:rPr>
        <w:t>arms race</w:t>
      </w:r>
      <w:r w:rsidRPr="00CD5461">
        <w:rPr>
          <w:u w:val="single"/>
        </w:rPr>
        <w:t xml:space="preserve"> in </w:t>
      </w:r>
      <w:r w:rsidRPr="00B0411C">
        <w:rPr>
          <w:rStyle w:val="Emphasis"/>
        </w:rPr>
        <w:t>building missiles</w:t>
      </w:r>
      <w:r w:rsidRPr="00CD5461">
        <w:rPr>
          <w:u w:val="single"/>
        </w:rPr>
        <w:t xml:space="preserve"> which while aim at varying national objectives and dyadic conditions, pose challenges to the entire region </w:t>
      </w:r>
      <w:r w:rsidRPr="00CD5461">
        <w:rPr>
          <w:u w:val="single"/>
        </w:rPr>
        <w:lastRenderedPageBreak/>
        <w:t xml:space="preserve">(Panda Citation2023). In the QUAD leaders’ joint statement </w:t>
      </w:r>
      <w:r w:rsidRPr="00B0411C">
        <w:rPr>
          <w:rStyle w:val="Emphasis"/>
        </w:rPr>
        <w:t>North Korea’s</w:t>
      </w:r>
      <w:r w:rsidRPr="00CD5461">
        <w:rPr>
          <w:u w:val="single"/>
        </w:rPr>
        <w:t xml:space="preserve"> ballistic missile program and its </w:t>
      </w:r>
      <w:r w:rsidRPr="00B0411C">
        <w:rPr>
          <w:rStyle w:val="Emphasis"/>
        </w:rPr>
        <w:t>nuclear weapons</w:t>
      </w:r>
      <w:r w:rsidRPr="00CD5461">
        <w:rPr>
          <w:u w:val="single"/>
        </w:rPr>
        <w:t xml:space="preserve"> program were pointed out as </w:t>
      </w:r>
      <w:r w:rsidRPr="00B0411C">
        <w:rPr>
          <w:rStyle w:val="Emphasis"/>
        </w:rPr>
        <w:t>destabilizing</w:t>
      </w:r>
      <w:r w:rsidRPr="00CD5461">
        <w:rPr>
          <w:u w:val="single"/>
        </w:rPr>
        <w:t xml:space="preserve"> to the security of the region (The White House Citation2023).</w:t>
      </w:r>
      <w:r>
        <w:rPr>
          <w:u w:val="single"/>
        </w:rPr>
        <w:t xml:space="preserve"> </w:t>
      </w:r>
      <w:r w:rsidRPr="00CD5461">
        <w:rPr>
          <w:sz w:val="14"/>
        </w:rPr>
        <w:t xml:space="preserve">Further, the statement affirmed their commitment for a complete denuclearization of the Korean peninsula (The White House Citation2023). </w:t>
      </w:r>
      <w:r w:rsidRPr="00CD5461">
        <w:rPr>
          <w:u w:val="single"/>
        </w:rPr>
        <w:t>China sees the QUAD grouping as an “Asian NATO</w:t>
      </w:r>
      <w:proofErr w:type="gramStart"/>
      <w:r w:rsidRPr="00CD5461">
        <w:rPr>
          <w:u w:val="single"/>
        </w:rPr>
        <w:t>”</w:t>
      </w:r>
      <w:proofErr w:type="gramEnd"/>
      <w:r w:rsidRPr="00CD5461">
        <w:rPr>
          <w:u w:val="single"/>
        </w:rPr>
        <w:t xml:space="preserve"> and it has protested the AUKUS alliance as further proof of a containment strategy against it with a nuclear option thrown in the mix (</w:t>
      </w:r>
      <w:r w:rsidRPr="00CD5461">
        <w:rPr>
          <w:sz w:val="14"/>
        </w:rPr>
        <w:t xml:space="preserve">Hawkins Citation2023). Grossman has noted that the muted response to </w:t>
      </w:r>
      <w:r w:rsidRPr="00B0411C">
        <w:rPr>
          <w:rStyle w:val="Emphasis"/>
        </w:rPr>
        <w:t>AUKUS in the region doesn’t bode well for China</w:t>
      </w:r>
      <w:r w:rsidRPr="00CD5461">
        <w:rPr>
          <w:u w:val="single"/>
        </w:rPr>
        <w:t xml:space="preserve"> for as it indicates a growing consensus over the need to restrain Chinese maneuvers in the contested maritime waters in the region</w:t>
      </w:r>
      <w:r w:rsidRPr="00CD5461">
        <w:rPr>
          <w:sz w:val="14"/>
        </w:rPr>
        <w:t xml:space="preserve"> (Grossman Citation2023). </w:t>
      </w:r>
      <w:r w:rsidRPr="00CD5461">
        <w:rPr>
          <w:u w:val="single"/>
        </w:rPr>
        <w:t>The responses which ranged from positive acceptance as in the case of Japan, Taiwan and Vietnam to expression of proliferation concerns from some South-East Asian states however without expressing outright opposition showcase the shift toward a power balancing scenario emerging in the region</w:t>
      </w:r>
      <w:r w:rsidRPr="00CD5461">
        <w:rPr>
          <w:sz w:val="14"/>
        </w:rPr>
        <w:t xml:space="preserve"> (Grossman Citation2023). This analysis can be extended into the Oceania where </w:t>
      </w:r>
      <w:r w:rsidRPr="00B0411C">
        <w:rPr>
          <w:rStyle w:val="Emphasis"/>
        </w:rPr>
        <w:t>Chinese diplomacy seems to have hit a stonewall</w:t>
      </w:r>
      <w:r w:rsidRPr="00CD5461">
        <w:rPr>
          <w:u w:val="single"/>
        </w:rPr>
        <w:t xml:space="preserve"> of the United States’ diplomatic successes in the region</w:t>
      </w:r>
      <w:r w:rsidRPr="00CD5461">
        <w:rPr>
          <w:sz w:val="14"/>
        </w:rPr>
        <w:t xml:space="preserve"> after achieving the milestone of China-Solomon Islands agreement (Grossman Citation2024). Herein, the United States has the advantage of F.</w:t>
      </w:r>
      <w:proofErr w:type="gramStart"/>
      <w:r w:rsidRPr="00CD5461">
        <w:rPr>
          <w:sz w:val="14"/>
        </w:rPr>
        <w:t>O.Bs</w:t>
      </w:r>
      <w:proofErr w:type="gramEnd"/>
      <w:r w:rsidRPr="00CD5461">
        <w:rPr>
          <w:sz w:val="14"/>
        </w:rPr>
        <w:t xml:space="preserve"> (Forward Operating Bases) from where it can set the terms of escalation by deploying SNNWs (Strategic Non-</w:t>
      </w:r>
      <w:proofErr w:type="gramStart"/>
      <w:r w:rsidRPr="00CD5461">
        <w:rPr>
          <w:sz w:val="14"/>
        </w:rPr>
        <w:t>Nuclear Weapons</w:t>
      </w:r>
      <w:proofErr w:type="gramEnd"/>
      <w:r w:rsidRPr="00CD5461">
        <w:rPr>
          <w:sz w:val="14"/>
        </w:rPr>
        <w:t xml:space="preserve">) and Nuclear Weapons Platforms on the allies’ bases in the region (Zala Citation2023). China which is already averse to the </w:t>
      </w:r>
      <w:r w:rsidRPr="00CD5461">
        <w:rPr>
          <w:u w:val="single"/>
        </w:rPr>
        <w:t>United States military presence in the region is trying to mitigate this scenario by investing heavily in Intercontinental Ballistic Missiles (ICBMs), Short-Range ballistic missiles (SRBMs), and its Submarine force in an act of Area Denial.</w:t>
      </w:r>
      <w:r>
        <w:rPr>
          <w:u w:val="single"/>
        </w:rPr>
        <w:t xml:space="preserve"> </w:t>
      </w:r>
      <w:r w:rsidRPr="00CD5461">
        <w:rPr>
          <w:u w:val="single"/>
        </w:rPr>
        <w:t>Increasing maritime nature of competition especially in the South China Sea and the wider Western Pacific has led to the introduction of a sea-based nuclear deterrent in the form of AUKUS alliance.</w:t>
      </w:r>
      <w:r w:rsidRPr="00CD5461">
        <w:rPr>
          <w:sz w:val="14"/>
        </w:rPr>
        <w:t xml:space="preserve"> Herein the plan is to transfer </w:t>
      </w:r>
      <w:proofErr w:type="gramStart"/>
      <w:r w:rsidRPr="00CD5461">
        <w:rPr>
          <w:sz w:val="14"/>
        </w:rPr>
        <w:t>cutting edge nuclear powered</w:t>
      </w:r>
      <w:proofErr w:type="gramEnd"/>
      <w:r w:rsidRPr="00CD5461">
        <w:rPr>
          <w:sz w:val="14"/>
        </w:rPr>
        <w:t xml:space="preserve"> submarines to Australia (Saric Citation2023) which may prefigure transfer of further strategic weaponry and platforms which can host nuclear arms either from the United States or indigenously developed. </w:t>
      </w:r>
      <w:r w:rsidRPr="00B0411C">
        <w:rPr>
          <w:rStyle w:val="Emphasis"/>
        </w:rPr>
        <w:t>AUKUS has the potential of risking arms</w:t>
      </w:r>
      <w:r w:rsidRPr="00CD5461">
        <w:rPr>
          <w:u w:val="single"/>
        </w:rPr>
        <w:t xml:space="preserve"> racing involving submarine </w:t>
      </w:r>
      <w:r w:rsidRPr="00B0411C">
        <w:rPr>
          <w:rStyle w:val="Emphasis"/>
        </w:rPr>
        <w:t>proliferation in the region</w:t>
      </w:r>
      <w:r w:rsidRPr="00CD5461">
        <w:rPr>
          <w:sz w:val="14"/>
        </w:rPr>
        <w:t xml:space="preserve"> (Koh Citation2022), and there is a strong argument that the nuclear waste disposal, </w:t>
      </w:r>
      <w:r w:rsidRPr="00CD5461">
        <w:rPr>
          <w:u w:val="single"/>
        </w:rPr>
        <w:t xml:space="preserve">if Australia were to operate these submarines, is creating a loophole which can be </w:t>
      </w:r>
      <w:r w:rsidRPr="00B0411C">
        <w:rPr>
          <w:rStyle w:val="Emphasis"/>
        </w:rPr>
        <w:t>exploited by would-be proliferators building nuclear powered naval vessels</w:t>
      </w:r>
      <w:r w:rsidRPr="00CD5461">
        <w:rPr>
          <w:sz w:val="14"/>
        </w:rPr>
        <w:t xml:space="preserve"> (Acton Citation2021). Understandably, this has drawn sharp reactions from China which has accused the United States of flouting the nonproliferation norms, practicing hegemony in the region, and applying a Cold War containment approach to China (Hawkins Citation2023). On its part China has significantly boosted modernization of its nuclear armaments (</w:t>
      </w:r>
      <w:proofErr w:type="spellStart"/>
      <w:r w:rsidRPr="00CD5461">
        <w:rPr>
          <w:sz w:val="14"/>
        </w:rPr>
        <w:t>Alberque</w:t>
      </w:r>
      <w:proofErr w:type="spellEnd"/>
      <w:r w:rsidRPr="00CD5461">
        <w:rPr>
          <w:sz w:val="14"/>
        </w:rPr>
        <w:t xml:space="preserve"> Citation2023; Tellis Citation2022) focusing on missile technology aimed at sea denial and it has also been noted that China seeks to increase the quantity of nuclear warheads it </w:t>
      </w:r>
      <w:proofErr w:type="gramStart"/>
      <w:r w:rsidRPr="00CD5461">
        <w:rPr>
          <w:sz w:val="14"/>
        </w:rPr>
        <w:t>possess</w:t>
      </w:r>
      <w:proofErr w:type="gramEnd"/>
      <w:r w:rsidRPr="00CD5461">
        <w:rPr>
          <w:sz w:val="14"/>
        </w:rPr>
        <w:t xml:space="preserve"> so that it achieves effective deterrence (Sahgal Citation2023). Notably, this indicates a major shift from its policy of minimal credible deterrence to effective deterrence (Schaus Citation2023) which seeks escalation dominance in case of such an eventuality. This action-reaction scenario invites proliferation and inadvertent escalation risks based on possible miscalculation. In the absence of strong CBMs (Confidence Building Measures) (</w:t>
      </w:r>
      <w:proofErr w:type="spellStart"/>
      <w:r w:rsidRPr="00CD5461">
        <w:rPr>
          <w:sz w:val="14"/>
        </w:rPr>
        <w:t>Rudischhauser</w:t>
      </w:r>
      <w:proofErr w:type="spellEnd"/>
      <w:r w:rsidRPr="00CD5461">
        <w:rPr>
          <w:sz w:val="14"/>
        </w:rPr>
        <w:t xml:space="preserve"> Citation2023) and arms control/nuclear escalation agreements especially in missile development (Panda Citation2023) coupled with a strategically permissive environment, proliferation risks magnify manifold.</w:t>
      </w:r>
    </w:p>
    <w:p w14:paraId="00192B6B" w14:textId="77777777" w:rsidR="00027522" w:rsidRDefault="00027522" w:rsidP="00027522">
      <w:pPr>
        <w:rPr>
          <w:sz w:val="14"/>
        </w:rPr>
      </w:pPr>
    </w:p>
    <w:p w14:paraId="60A3561A" w14:textId="77777777" w:rsidR="00027522" w:rsidRDefault="00027522" w:rsidP="00027522">
      <w:pPr>
        <w:pStyle w:val="Heading4"/>
      </w:pPr>
      <w:r>
        <w:t>Escalations in the Indo-Pac region raise the specter of nuclear escalation</w:t>
      </w:r>
    </w:p>
    <w:p w14:paraId="752B000E" w14:textId="77777777" w:rsidR="00027522" w:rsidRDefault="00027522" w:rsidP="00027522">
      <w:r w:rsidRPr="00BE15EE">
        <w:t xml:space="preserve">Shivangi </w:t>
      </w:r>
      <w:r w:rsidRPr="00CB4C73">
        <w:rPr>
          <w:rStyle w:val="Style13ptBold"/>
        </w:rPr>
        <w:t xml:space="preserve">Shrivastava and </w:t>
      </w:r>
      <w:r w:rsidRPr="00BE15EE">
        <w:t xml:space="preserve">Archana </w:t>
      </w:r>
      <w:r w:rsidRPr="00BE15EE">
        <w:rPr>
          <w:rStyle w:val="Style13ptBold"/>
        </w:rPr>
        <w:t>Gupta</w:t>
      </w:r>
      <w:r w:rsidRPr="00BE15EE">
        <w:t xml:space="preserve">, </w:t>
      </w:r>
      <w:r>
        <w:t>3-31-20</w:t>
      </w:r>
      <w:r w:rsidRPr="00BE15EE">
        <w:rPr>
          <w:rStyle w:val="Style13ptBold"/>
        </w:rPr>
        <w:t>25</w:t>
      </w:r>
      <w:r w:rsidRPr="00BE15EE">
        <w:t xml:space="preserve">, "View of Nuclear Power Dynamics of Russia, North Korea, And Iran in The Indo-Pacific: Quad Strategic Responses", South India Journal Of Social Sciences, </w:t>
      </w:r>
      <w:hyperlink r:id="rId75" w:history="1">
        <w:r w:rsidRPr="004333EE">
          <w:rPr>
            <w:rStyle w:val="Hyperlink"/>
          </w:rPr>
          <w:t>https://journal.sijss.com/index.php/home/article/view/1809/251</w:t>
        </w:r>
      </w:hyperlink>
      <w:r>
        <w:t xml:space="preserve"> TDI //</w:t>
      </w:r>
      <w:proofErr w:type="spellStart"/>
      <w:r>
        <w:t>LHScoop</w:t>
      </w:r>
      <w:proofErr w:type="spellEnd"/>
    </w:p>
    <w:p w14:paraId="0DAE140C" w14:textId="77777777" w:rsidR="00027522" w:rsidRDefault="00027522" w:rsidP="00027522">
      <w:pPr>
        <w:rPr>
          <w:sz w:val="10"/>
        </w:rPr>
      </w:pPr>
      <w:r w:rsidRPr="00EB4172">
        <w:rPr>
          <w:sz w:val="8"/>
        </w:rPr>
        <w:t xml:space="preserve">NTRODUCTION: John </w:t>
      </w:r>
      <w:proofErr w:type="spellStart"/>
      <w:r w:rsidRPr="00EB4172">
        <w:rPr>
          <w:sz w:val="8"/>
        </w:rPr>
        <w:t>Tilemann</w:t>
      </w:r>
      <w:proofErr w:type="spellEnd"/>
      <w:r w:rsidRPr="00EB4172">
        <w:rPr>
          <w:sz w:val="8"/>
        </w:rPr>
        <w:t xml:space="preserve">, the Research Director of the Asia-Pacific Leadership Network for Nuclear Non-Proliferation and Disarmament, highlighted that the central point of </w:t>
      </w:r>
      <w:r w:rsidRPr="00906F69">
        <w:rPr>
          <w:u w:val="single"/>
        </w:rPr>
        <w:t xml:space="preserve">global </w:t>
      </w:r>
      <w:r w:rsidRPr="00EB4172">
        <w:rPr>
          <w:rStyle w:val="Emphasis"/>
        </w:rPr>
        <w:t>nuclear risks</w:t>
      </w:r>
      <w:r w:rsidRPr="00906F69">
        <w:rPr>
          <w:u w:val="single"/>
        </w:rPr>
        <w:t xml:space="preserve"> has moved to the </w:t>
      </w:r>
      <w:r w:rsidRPr="00EB4172">
        <w:rPr>
          <w:rStyle w:val="Emphasis"/>
        </w:rPr>
        <w:t>Indo-Pacific region</w:t>
      </w:r>
      <w:r w:rsidRPr="00EB4172">
        <w:rPr>
          <w:sz w:val="8"/>
        </w:rPr>
        <w:t xml:space="preserve">. He noted that this area hosts several nuclear-armed nations, some of which are not acknowledged under the Treaty on the Non-Proliferation of </w:t>
      </w:r>
      <w:proofErr w:type="gramStart"/>
      <w:r w:rsidRPr="00EB4172">
        <w:rPr>
          <w:sz w:val="8"/>
        </w:rPr>
        <w:t>Nuclear Weapons</w:t>
      </w:r>
      <w:proofErr w:type="gramEnd"/>
      <w:r w:rsidRPr="00EB4172">
        <w:rPr>
          <w:sz w:val="8"/>
        </w:rPr>
        <w:t xml:space="preserve">. Moreover, there are multiple critical flashpoints that maintain tension on both regional and global levels; however, the </w:t>
      </w:r>
      <w:r w:rsidRPr="00906F69">
        <w:rPr>
          <w:u w:val="single"/>
        </w:rPr>
        <w:t xml:space="preserve">region is </w:t>
      </w:r>
      <w:r w:rsidRPr="00EB4172">
        <w:rPr>
          <w:rStyle w:val="Emphasis"/>
        </w:rPr>
        <w:t>deficient in the infrastructure and institutional frameworks</w:t>
      </w:r>
      <w:r w:rsidRPr="00906F69">
        <w:rPr>
          <w:u w:val="single"/>
        </w:rPr>
        <w:t xml:space="preserve"> needed </w:t>
      </w:r>
      <w:r w:rsidRPr="00EB4172">
        <w:rPr>
          <w:rStyle w:val="Emphasis"/>
        </w:rPr>
        <w:t>to effectively tackle these rising nuclear threats</w:t>
      </w:r>
      <w:r w:rsidRPr="00906F69">
        <w:rPr>
          <w:u w:val="single"/>
        </w:rPr>
        <w:t>. The nuclear landscape of the Indo-Pacific is shaped not just by regional conflicts and geopolitical rivalries but also by the growing number of nuclear energy programs.</w:t>
      </w:r>
      <w:r w:rsidRPr="00EB4172">
        <w:rPr>
          <w:sz w:val="8"/>
        </w:rPr>
        <w:t xml:space="preserve"> John </w:t>
      </w:r>
      <w:proofErr w:type="spellStart"/>
      <w:r w:rsidRPr="00EB4172">
        <w:rPr>
          <w:sz w:val="8"/>
        </w:rPr>
        <w:t>Tilemann</w:t>
      </w:r>
      <w:proofErr w:type="spellEnd"/>
      <w:r w:rsidRPr="00EB4172">
        <w:rPr>
          <w:sz w:val="8"/>
        </w:rPr>
        <w:t xml:space="preserve"> underscored the need for the international community to view the region as an interconnected whole, rather than as isolated sub-regions or separate crises. He expressed concern that traditional pathways for building mutual understanding are fading, while </w:t>
      </w:r>
      <w:r w:rsidRPr="00906F69">
        <w:rPr>
          <w:u w:val="single"/>
        </w:rPr>
        <w:t xml:space="preserve">the </w:t>
      </w:r>
      <w:r w:rsidRPr="00EB4172">
        <w:rPr>
          <w:rStyle w:val="Emphasis"/>
        </w:rPr>
        <w:t>current mechanisms</w:t>
      </w:r>
      <w:r w:rsidRPr="00906F69">
        <w:rPr>
          <w:u w:val="single"/>
        </w:rPr>
        <w:t xml:space="preserve"> for managing crises </w:t>
      </w:r>
      <w:r w:rsidRPr="00EB4172">
        <w:rPr>
          <w:rStyle w:val="Emphasis"/>
        </w:rPr>
        <w:t>fall short</w:t>
      </w:r>
      <w:r w:rsidRPr="00EB4172">
        <w:rPr>
          <w:sz w:val="8"/>
        </w:rPr>
        <w:t xml:space="preserve">. </w:t>
      </w:r>
      <w:proofErr w:type="spellStart"/>
      <w:r w:rsidRPr="00EB4172">
        <w:rPr>
          <w:sz w:val="8"/>
        </w:rPr>
        <w:t>Tilemann</w:t>
      </w:r>
      <w:proofErr w:type="spellEnd"/>
      <w:r w:rsidRPr="00EB4172">
        <w:rPr>
          <w:sz w:val="8"/>
        </w:rPr>
        <w:t xml:space="preserve"> urged nations within the region, with support from global partners, to take proactive steps in creating new initiatives and frameworks to address escalating security risks, especially those related to nuclear </w:t>
      </w:r>
      <w:proofErr w:type="gramStart"/>
      <w:r w:rsidRPr="00EB4172">
        <w:rPr>
          <w:sz w:val="8"/>
        </w:rPr>
        <w:t>threats(</w:t>
      </w:r>
      <w:proofErr w:type="gramEnd"/>
      <w:r w:rsidRPr="00EB4172">
        <w:rPr>
          <w:sz w:val="8"/>
        </w:rPr>
        <w:t xml:space="preserve">Pfneisl, 2023).  </w:t>
      </w:r>
      <w:proofErr w:type="gramStart"/>
      <w:r w:rsidRPr="00906F69">
        <w:rPr>
          <w:u w:val="single"/>
        </w:rPr>
        <w:t>The majority of</w:t>
      </w:r>
      <w:proofErr w:type="gramEnd"/>
      <w:r w:rsidRPr="00906F69">
        <w:rPr>
          <w:u w:val="single"/>
        </w:rPr>
        <w:t xml:space="preserve"> nuclear-armed nations are either located in </w:t>
      </w:r>
      <w:r w:rsidRPr="00906F69">
        <w:rPr>
          <w:u w:val="single"/>
        </w:rPr>
        <w:lastRenderedPageBreak/>
        <w:t>the Indo-</w:t>
      </w:r>
      <w:proofErr w:type="spellStart"/>
      <w:r w:rsidRPr="00906F69">
        <w:rPr>
          <w:u w:val="single"/>
        </w:rPr>
        <w:t>Pacificor</w:t>
      </w:r>
      <w:proofErr w:type="spellEnd"/>
      <w:r w:rsidRPr="00906F69">
        <w:rPr>
          <w:u w:val="single"/>
        </w:rPr>
        <w:t xml:space="preserve"> maintain a consistent military presence in the region.</w:t>
      </w:r>
      <w:r w:rsidRPr="00EB4172">
        <w:rPr>
          <w:sz w:val="8"/>
        </w:rPr>
        <w:t xml:space="preserve"> The challenges in distinguishing between conventional and nuclear weapons systems are growing, particularly at the regional level. </w:t>
      </w:r>
      <w:r w:rsidRPr="00906F69">
        <w:rPr>
          <w:u w:val="single"/>
        </w:rPr>
        <w:t xml:space="preserve">This is driven by the rapid spread of missiles and other advanced delivery systems, intense competition in emerging technologies, increased activity and rivalries in outer space, shifts in the strategic balance, and evolving military doctrines that reflect these changes. </w:t>
      </w:r>
      <w:r w:rsidRPr="00EB4172">
        <w:rPr>
          <w:sz w:val="8"/>
        </w:rPr>
        <w:t xml:space="preserve">In such a complex environment, even a small conflict in the region risks involving a nuclear element. This makes it </w:t>
      </w:r>
      <w:proofErr w:type="gramStart"/>
      <w:r w:rsidRPr="00EB4172">
        <w:rPr>
          <w:sz w:val="8"/>
        </w:rPr>
        <w:t>all the more</w:t>
      </w:r>
      <w:proofErr w:type="gramEnd"/>
      <w:r w:rsidRPr="00EB4172">
        <w:rPr>
          <w:sz w:val="8"/>
        </w:rPr>
        <w:t xml:space="preserve"> important to prioritize efforts to deter war especially nuclear war and to work tirelessly to safeguard peace (</w:t>
      </w:r>
      <w:proofErr w:type="spellStart"/>
      <w:r w:rsidRPr="00EB4172">
        <w:rPr>
          <w:sz w:val="8"/>
        </w:rPr>
        <w:t>Alberque</w:t>
      </w:r>
      <w:proofErr w:type="spellEnd"/>
      <w:r w:rsidRPr="00EB4172">
        <w:rPr>
          <w:sz w:val="8"/>
        </w:rPr>
        <w:t>, 2023</w:t>
      </w:r>
      <w:proofErr w:type="gramStart"/>
      <w:r w:rsidRPr="00EB4172">
        <w:rPr>
          <w:sz w:val="8"/>
        </w:rPr>
        <w:t>).RUSSIA</w:t>
      </w:r>
      <w:proofErr w:type="gramEnd"/>
      <w:r w:rsidRPr="00EB4172">
        <w:rPr>
          <w:sz w:val="8"/>
        </w:rPr>
        <w:t xml:space="preserve"> NUCLEAR STRATEGY IN THE INDO-PACIFIC Between 2022 and October 2023, </w:t>
      </w:r>
      <w:r w:rsidRPr="00906F69">
        <w:rPr>
          <w:u w:val="single"/>
        </w:rPr>
        <w:t>Russia significantly ramped up its naval capabilities, commissioning eight new warships and support vessels, including a mix of nuclear-powered and conventional submarines.</w:t>
      </w:r>
      <w:r w:rsidRPr="00EB4172">
        <w:rPr>
          <w:sz w:val="8"/>
        </w:rPr>
        <w:t xml:space="preserve"> Notably, on December 11, two nuclear-powered submarines officially joined the fleet, alongside the conventional submarine RFS </w:t>
      </w:r>
      <w:proofErr w:type="spellStart"/>
      <w:r w:rsidRPr="00EB4172">
        <w:rPr>
          <w:sz w:val="8"/>
        </w:rPr>
        <w:t>Mozhaisk</w:t>
      </w:r>
      <w:proofErr w:type="spellEnd"/>
      <w:r w:rsidRPr="00EB4172">
        <w:rPr>
          <w:sz w:val="8"/>
        </w:rPr>
        <w:t>, further strengthening Russia's maritime presence. The Russian Navy faces the distinct challenge of managing the demands of four separate fleets operating in the Arctic, Pacific, Black, and Baltic Seas, along with its Caspian Sea flotilla. Despite the strain of the ongoing war in Ukraine, the Pacific Fleet's modernization efforts and activities have continued largely unaffected. In a notable move, a naval task group from the Pacific Fleet recently embarked on a tour across Southeast and South Asia, signaling Russia's growing interest and expanding presence in the region (Modern Diplomacy, 2023</w:t>
      </w:r>
      <w:proofErr w:type="gramStart"/>
      <w:r w:rsidRPr="00EB4172">
        <w:rPr>
          <w:sz w:val="8"/>
        </w:rPr>
        <w:t>).Russia's</w:t>
      </w:r>
      <w:proofErr w:type="gramEnd"/>
      <w:r w:rsidRPr="00EB4172">
        <w:rPr>
          <w:sz w:val="8"/>
        </w:rPr>
        <w:t xml:space="preserve"> defense cooperation with China has been pivotal in strengthening the capabilities of the People's Liberation Army (PLA). For over thirty years, </w:t>
      </w:r>
      <w:r w:rsidRPr="00EB4172">
        <w:rPr>
          <w:u w:val="single"/>
        </w:rPr>
        <w:t>R</w:t>
      </w:r>
      <w:r w:rsidRPr="00906F69">
        <w:rPr>
          <w:u w:val="single"/>
        </w:rPr>
        <w:t>ussia has been China's top foreign arms supplier, significantly boosting China's air, naval, and anti-air defense systems. Recent sales,</w:t>
      </w:r>
      <w:r w:rsidRPr="00EB4172">
        <w:rPr>
          <w:sz w:val="8"/>
        </w:rPr>
        <w:t xml:space="preserve"> like the S-400 air defense system and Su-35 fighter jets, </w:t>
      </w:r>
      <w:r w:rsidRPr="00906F69">
        <w:rPr>
          <w:u w:val="single"/>
        </w:rPr>
        <w:t xml:space="preserve">have greatly enhanced </w:t>
      </w:r>
      <w:r w:rsidRPr="00EB4172">
        <w:rPr>
          <w:rStyle w:val="Emphasis"/>
        </w:rPr>
        <w:t>China's</w:t>
      </w:r>
      <w:r w:rsidRPr="00906F69">
        <w:rPr>
          <w:u w:val="single"/>
        </w:rPr>
        <w:t xml:space="preserve"> ability to </w:t>
      </w:r>
      <w:r w:rsidRPr="00EB4172">
        <w:rPr>
          <w:rStyle w:val="Emphasis"/>
        </w:rPr>
        <w:t>challenge airspace control in the Indo-Pacific</w:t>
      </w:r>
      <w:r w:rsidRPr="00906F69">
        <w:rPr>
          <w:u w:val="single"/>
        </w:rPr>
        <w:t>. This military collaboration, especially in areas that could affect US-led coalitions, may shift the US's attention away from European security, potentially creating openings for China or Russia to act during times of conflict.</w:t>
      </w:r>
      <w:r w:rsidRPr="00EB4172">
        <w:rPr>
          <w:sz w:val="8"/>
        </w:rPr>
        <w:t xml:space="preserve"> Beyond arms deals, the two countries have stepped up joint military activities, including ground and naval exercises, which have grown more frequent and intense. Since 2012, </w:t>
      </w:r>
      <w:r w:rsidRPr="00906F69">
        <w:rPr>
          <w:u w:val="single"/>
        </w:rPr>
        <w:t>their naval drills in the Western Pacific have aimed at signaling opposition to US-South Korea exercises</w:t>
      </w:r>
      <w:r w:rsidRPr="00EB4172">
        <w:rPr>
          <w:sz w:val="8"/>
        </w:rPr>
        <w:t xml:space="preserve">. Their regular air patrols and shared participation in each other's drills have further solidified their military relationship (US Army War College - Strategic Studies Institute, n.d.) For the first time, </w:t>
      </w:r>
      <w:r w:rsidRPr="00906F69">
        <w:rPr>
          <w:u w:val="single"/>
        </w:rPr>
        <w:t>China and Russia have carried out a joint air patrol near Alaska and in the northern Pacific.</w:t>
      </w:r>
      <w:r w:rsidRPr="00EB4172">
        <w:rPr>
          <w:sz w:val="8"/>
        </w:rPr>
        <w:t xml:space="preserve"> The Russian Ministry of </w:t>
      </w:r>
      <w:proofErr w:type="spellStart"/>
      <w:r w:rsidRPr="00EB4172">
        <w:rPr>
          <w:sz w:val="8"/>
        </w:rPr>
        <w:t>Defence</w:t>
      </w:r>
      <w:proofErr w:type="spellEnd"/>
      <w:r w:rsidRPr="00EB4172">
        <w:rPr>
          <w:sz w:val="8"/>
        </w:rPr>
        <w:t xml:space="preserve"> confirmed that the two countries were conducting strategic air patrols in a "new operational area." The patrol involved two Chinese Xian H-6 bombers and two Russian Tu-95 bombers, with Russian fighter jets providing an escort. This marks the eighth such cooperative bomber mission since 2019, with </w:t>
      </w:r>
      <w:r w:rsidRPr="00906F69">
        <w:rPr>
          <w:u w:val="single"/>
        </w:rPr>
        <w:t xml:space="preserve">previous </w:t>
      </w:r>
      <w:r w:rsidRPr="00EB4172">
        <w:rPr>
          <w:rStyle w:val="Emphasis"/>
        </w:rPr>
        <w:t>missions taking place</w:t>
      </w:r>
      <w:r w:rsidRPr="00906F69">
        <w:rPr>
          <w:u w:val="single"/>
        </w:rPr>
        <w:t xml:space="preserve"> over the </w:t>
      </w:r>
      <w:r w:rsidRPr="00EB4172">
        <w:rPr>
          <w:rStyle w:val="Emphasis"/>
        </w:rPr>
        <w:t>Sea of Japan</w:t>
      </w:r>
      <w:r w:rsidRPr="00906F69">
        <w:rPr>
          <w:u w:val="single"/>
        </w:rPr>
        <w:t xml:space="preserve">, the </w:t>
      </w:r>
      <w:r w:rsidRPr="00EB4172">
        <w:rPr>
          <w:rStyle w:val="Emphasis"/>
        </w:rPr>
        <w:t>East China Sea</w:t>
      </w:r>
      <w:r w:rsidRPr="00906F69">
        <w:rPr>
          <w:u w:val="single"/>
        </w:rPr>
        <w:t xml:space="preserve">, and the </w:t>
      </w:r>
      <w:r w:rsidRPr="00EB4172">
        <w:rPr>
          <w:rStyle w:val="Emphasis"/>
        </w:rPr>
        <w:t>Western Pacific</w:t>
      </w:r>
      <w:r w:rsidRPr="00906F69">
        <w:rPr>
          <w:u w:val="single"/>
        </w:rPr>
        <w:t xml:space="preserve">. Some of these </w:t>
      </w:r>
      <w:r w:rsidRPr="00EB4172">
        <w:rPr>
          <w:rStyle w:val="Emphasis"/>
        </w:rPr>
        <w:t>flights</w:t>
      </w:r>
      <w:r w:rsidRPr="00906F69">
        <w:rPr>
          <w:u w:val="single"/>
        </w:rPr>
        <w:t xml:space="preserve"> even </w:t>
      </w:r>
      <w:r w:rsidRPr="00EB4172">
        <w:rPr>
          <w:rStyle w:val="Emphasis"/>
        </w:rPr>
        <w:t>passed through</w:t>
      </w:r>
      <w:r w:rsidRPr="00906F69">
        <w:rPr>
          <w:u w:val="single"/>
        </w:rPr>
        <w:t xml:space="preserve"> the Air Defense Identification Zones (</w:t>
      </w:r>
      <w:r w:rsidRPr="00EB4172">
        <w:rPr>
          <w:rStyle w:val="Emphasis"/>
        </w:rPr>
        <w:t>ADIZ</w:t>
      </w:r>
      <w:r w:rsidRPr="00906F69">
        <w:rPr>
          <w:u w:val="single"/>
        </w:rPr>
        <w:t xml:space="preserve">) </w:t>
      </w:r>
      <w:r w:rsidRPr="00EB4172">
        <w:rPr>
          <w:rStyle w:val="Emphasis"/>
        </w:rPr>
        <w:t>of Japan and South Korea</w:t>
      </w:r>
      <w:r w:rsidRPr="00906F69">
        <w:rPr>
          <w:u w:val="single"/>
        </w:rPr>
        <w:t>.</w:t>
      </w:r>
      <w:r w:rsidRPr="00EB4172">
        <w:rPr>
          <w:sz w:val="8"/>
        </w:rPr>
        <w:t xml:space="preserve"> </w:t>
      </w:r>
      <w:r w:rsidRPr="00906F69">
        <w:rPr>
          <w:u w:val="single"/>
        </w:rPr>
        <w:t>These joint air and maritime patrols are becoming increasingly frequent, signaling a growing partnership between China and Russia. This expanded cooperation comes after the two countries declared a "no limits" partnership in</w:t>
      </w:r>
      <w:r>
        <w:rPr>
          <w:u w:val="single"/>
        </w:rPr>
        <w:t xml:space="preserve"> </w:t>
      </w:r>
      <w:r w:rsidRPr="00906F69">
        <w:rPr>
          <w:u w:val="single"/>
        </w:rPr>
        <w:t>2022. Their navies have been conducting joint exercises since 2012, in areas such as the Baltic Sea, the Sea of Japan, and the Arctic.</w:t>
      </w:r>
      <w:r w:rsidRPr="00EB4172">
        <w:rPr>
          <w:sz w:val="8"/>
        </w:rPr>
        <w:t xml:space="preserve"> Recently, a flotilla of 11 ships, including destroyers from both nations, an intelligence-gathering vessel, and other support ships, sailed near Alaska and the Aleutian Islands. This was part of their annual joint maritime patrol in the Asia-Pacific, which included a</w:t>
      </w:r>
      <w:r w:rsidRPr="00906F69">
        <w:rPr>
          <w:u w:val="single"/>
        </w:rPr>
        <w:t xml:space="preserve"> three-day drill in the South China Sea. Beyond their air and maritime cooperation, the China-Russia partnership also involves nuclear collaboration.</w:t>
      </w:r>
      <w:r w:rsidRPr="00EB4172">
        <w:rPr>
          <w:sz w:val="8"/>
        </w:rPr>
        <w:t xml:space="preserve"> Since 2018, Chinese forces have regularly participated in Russia's major military exercises, including Kavkaz, </w:t>
      </w:r>
      <w:proofErr w:type="spellStart"/>
      <w:r w:rsidRPr="00EB4172">
        <w:rPr>
          <w:sz w:val="8"/>
        </w:rPr>
        <w:t>Tsentr</w:t>
      </w:r>
      <w:proofErr w:type="spellEnd"/>
      <w:r w:rsidRPr="00EB4172">
        <w:rPr>
          <w:sz w:val="8"/>
        </w:rPr>
        <w:t xml:space="preserve">, Vostok, and Zapad. In early 2023, Western media reported that Russia's state-run nuclear energy company, </w:t>
      </w:r>
      <w:r w:rsidRPr="00906F69">
        <w:rPr>
          <w:u w:val="single"/>
        </w:rPr>
        <w:t xml:space="preserve">Rosatom, had been </w:t>
      </w:r>
      <w:r w:rsidRPr="00EB4172">
        <w:rPr>
          <w:rStyle w:val="Emphasis"/>
        </w:rPr>
        <w:t>supplying China with</w:t>
      </w:r>
      <w:r w:rsidRPr="00906F69">
        <w:rPr>
          <w:u w:val="single"/>
        </w:rPr>
        <w:t xml:space="preserve"> thousands of kilograms of </w:t>
      </w:r>
      <w:r w:rsidRPr="00EB4172">
        <w:rPr>
          <w:rStyle w:val="Emphasis"/>
        </w:rPr>
        <w:t>highly enriched uranium</w:t>
      </w:r>
      <w:r w:rsidRPr="00906F69">
        <w:rPr>
          <w:u w:val="single"/>
        </w:rPr>
        <w:t>.</w:t>
      </w:r>
      <w:r w:rsidRPr="00EB4172">
        <w:rPr>
          <w:sz w:val="8"/>
        </w:rPr>
        <w:t xml:space="preserve"> This uranium is intended for use in China's fast breeder reactors, which U.S. officials believe </w:t>
      </w:r>
      <w:r w:rsidRPr="00906F69">
        <w:rPr>
          <w:u w:val="single"/>
        </w:rPr>
        <w:t>could potentially produce weapons-grade plutonium, aiding China's nuclear weapons program</w:t>
      </w:r>
      <w:r w:rsidRPr="00EB4172">
        <w:rPr>
          <w:sz w:val="8"/>
        </w:rPr>
        <w:t xml:space="preserve"> (Young, 2024). NORTH KOREA NUCLEAR PROGRAM: REGIONAL SECURITY AND DIPLOMATIC CHALLENGES </w:t>
      </w:r>
      <w:r w:rsidRPr="00906F69">
        <w:rPr>
          <w:u w:val="single"/>
        </w:rPr>
        <w:t>North Korea has tested a new hypersonic intermediate-range missile, designed to target distant locations in the Pacific. Leader Kim Jong Un emphasized his commitment to expanding the country's arsenal of nuclear-capable weapons as a countermeasure against rival nations. In 2024, North Korea showcased several advanced weapons systems, including solid-fuel intercontinental ballistic missiles capable of reaching the U.S. mainland.</w:t>
      </w:r>
      <w:r w:rsidRPr="005F64D9">
        <w:rPr>
          <w:u w:val="single"/>
        </w:rPr>
        <w:t xml:space="preserve"> The country also unveiled a variety of shorter-range missiles designed to penetrate and overwhelm missile defense systems in South Korea</w:t>
      </w:r>
      <w:r w:rsidRPr="00EB4172">
        <w:rPr>
          <w:sz w:val="8"/>
        </w:rPr>
        <w:t xml:space="preserve">, further highlighting its evolving military capabilities (Tong-Hyung, 2025). </w:t>
      </w:r>
      <w:r w:rsidRPr="005F64D9">
        <w:rPr>
          <w:u w:val="single"/>
        </w:rPr>
        <w:t>North Korea has announced the successful test-firing of a new hypersonic intermediate-range ballistic missile (IRBM),</w:t>
      </w:r>
      <w:r w:rsidRPr="00EB4172">
        <w:rPr>
          <w:sz w:val="8"/>
        </w:rPr>
        <w:t xml:space="preserve"> according to state media outlet, the Korean Central News Agency (KCNA). This test is reportedly part of the </w:t>
      </w:r>
      <w:r w:rsidRPr="005F64D9">
        <w:rPr>
          <w:u w:val="single"/>
        </w:rPr>
        <w:t>country's efforts to enhance the durability and effectiveness of its strategic deterrence capabilities</w:t>
      </w:r>
      <w:r w:rsidRPr="00EB4172">
        <w:rPr>
          <w:sz w:val="8"/>
        </w:rPr>
        <w:t xml:space="preserve">. In a statement published by KCNA, North Korean leader </w:t>
      </w:r>
      <w:r w:rsidRPr="005F64D9">
        <w:rPr>
          <w:u w:val="single"/>
        </w:rPr>
        <w:t>Kim Jong Un emphasized the purpose of the development, stating, "Like all military powers, the goal of developing a new hypersonic missile is to strengthen the nation's nuclear deterrence by creating a weapon system capable of altering the course of war and defying any response. This system serves as the cornerstone of our strategic defense.</w:t>
      </w:r>
      <w:r w:rsidRPr="00EB4172">
        <w:rPr>
          <w:sz w:val="8"/>
        </w:rPr>
        <w:t xml:space="preserve"> "The report highlighted that the missile incorporated advanced carbon-fiber composite materials in its engine section. It was launched northeastward from a site near Pyongyang, reaching a maximum altitude of 99.8 kilometers before descending to a second peak of42.5 kilometers. During its flight, the missile traveled approximately 1,500 kilometers at speeds reaching 12 times the speed of sound. </w:t>
      </w:r>
      <w:r w:rsidRPr="005F64D9">
        <w:rPr>
          <w:u w:val="single"/>
        </w:rPr>
        <w:t>The missile ultimately struck its intended target area in open waters</w:t>
      </w:r>
      <w:r w:rsidRPr="00EB4172">
        <w:rPr>
          <w:sz w:val="8"/>
        </w:rPr>
        <w:t>. This development underscores North Korea's ongoing pursuit of advanced missile technologies, further escalating concerns over regional security and global stability (</w:t>
      </w:r>
      <w:proofErr w:type="spellStart"/>
      <w:r w:rsidRPr="00EB4172">
        <w:rPr>
          <w:sz w:val="8"/>
        </w:rPr>
        <w:t>Mahadizer</w:t>
      </w:r>
      <w:proofErr w:type="spellEnd"/>
      <w:r w:rsidRPr="00EB4172">
        <w:rPr>
          <w:sz w:val="8"/>
        </w:rPr>
        <w:t xml:space="preserve">, 2025). IRAN NUCLEAR PROGRAM AND ITS POTENTIAL INFLUENCE ON THE INDO-PACIFIC </w:t>
      </w:r>
      <w:r w:rsidRPr="00EB4172">
        <w:rPr>
          <w:sz w:val="8"/>
        </w:rPr>
        <w:lastRenderedPageBreak/>
        <w:t xml:space="preserve">The relationships between </w:t>
      </w:r>
      <w:r w:rsidRPr="005F64D9">
        <w:rPr>
          <w:u w:val="single"/>
        </w:rPr>
        <w:t xml:space="preserve">Iran and nuclear-capable countries like India, Pakistan, and North Korea extend far beyond the Middle East, </w:t>
      </w:r>
      <w:r w:rsidRPr="00EB4172">
        <w:rPr>
          <w:rStyle w:val="Emphasis"/>
        </w:rPr>
        <w:t>presenting</w:t>
      </w:r>
      <w:r w:rsidRPr="005F64D9">
        <w:rPr>
          <w:u w:val="single"/>
        </w:rPr>
        <w:t xml:space="preserve"> significant </w:t>
      </w:r>
      <w:r w:rsidRPr="00EB4172">
        <w:rPr>
          <w:rStyle w:val="Emphasis"/>
        </w:rPr>
        <w:t>challenges</w:t>
      </w:r>
      <w:r w:rsidRPr="005F64D9">
        <w:rPr>
          <w:u w:val="single"/>
        </w:rPr>
        <w:t xml:space="preserve"> </w:t>
      </w:r>
      <w:r w:rsidRPr="00EB4172">
        <w:rPr>
          <w:rStyle w:val="Emphasis"/>
        </w:rPr>
        <w:t>for</w:t>
      </w:r>
      <w:r w:rsidRPr="005F64D9">
        <w:rPr>
          <w:u w:val="single"/>
        </w:rPr>
        <w:t xml:space="preserve"> U.S.-led efforts to prevent </w:t>
      </w:r>
      <w:r w:rsidRPr="00392398">
        <w:rPr>
          <w:rStyle w:val="Emphasis"/>
        </w:rPr>
        <w:t>nuclear proliferation</w:t>
      </w:r>
      <w:r w:rsidRPr="005F64D9">
        <w:rPr>
          <w:u w:val="single"/>
        </w:rPr>
        <w:t>.</w:t>
      </w:r>
      <w:r w:rsidRPr="00EB4172">
        <w:rPr>
          <w:sz w:val="8"/>
        </w:rPr>
        <w:t xml:space="preserve"> These ties introduce risks that go beyond economic sanctions, but they also create opportunities to more effectively address Iran's nuclear ambitions. By thoughtfully engaging with these nuclear powers and shaping their positions, there is potential to bring Iran to the negotiating table for a meaningful and enduring agreement. </w:t>
      </w:r>
      <w:r w:rsidRPr="005F64D9">
        <w:rPr>
          <w:u w:val="single"/>
        </w:rPr>
        <w:t xml:space="preserve">The </w:t>
      </w:r>
      <w:r w:rsidRPr="00392398">
        <w:rPr>
          <w:rStyle w:val="Emphasis"/>
        </w:rPr>
        <w:t>Middle East</w:t>
      </w:r>
      <w:r w:rsidRPr="005F64D9">
        <w:rPr>
          <w:u w:val="single"/>
        </w:rPr>
        <w:t xml:space="preserve"> is deeply </w:t>
      </w:r>
      <w:r w:rsidRPr="00392398">
        <w:rPr>
          <w:rStyle w:val="Emphasis"/>
        </w:rPr>
        <w:t>interconnected with</w:t>
      </w:r>
      <w:r w:rsidRPr="005F64D9">
        <w:rPr>
          <w:u w:val="single"/>
        </w:rPr>
        <w:t xml:space="preserve"> the broader Asian continent and closely tied to developments in the </w:t>
      </w:r>
      <w:r w:rsidRPr="00392398">
        <w:rPr>
          <w:rStyle w:val="Emphasis"/>
        </w:rPr>
        <w:t>Indo-Pacific region</w:t>
      </w:r>
      <w:r w:rsidRPr="005F64D9">
        <w:rPr>
          <w:u w:val="single"/>
        </w:rPr>
        <w:t>.</w:t>
      </w:r>
      <w:r w:rsidRPr="00EB4172">
        <w:rPr>
          <w:sz w:val="8"/>
        </w:rPr>
        <w:t xml:space="preserve"> Issues like nuclear weapons development and vague policies regarding their potential use are serious concerns for the United States and its allies, especially as Washington navigates its complex relationship with another nuclear power, China. </w:t>
      </w:r>
      <w:r w:rsidRPr="005F64D9">
        <w:rPr>
          <w:u w:val="single"/>
        </w:rPr>
        <w:t>Iran's unclear and seemingly unpredictable nuclear objectives, coupled with the activities of its regional affiliates, have contributed to significant instability in the Middle East.</w:t>
      </w:r>
      <w:r w:rsidRPr="00EB4172">
        <w:rPr>
          <w:sz w:val="8"/>
        </w:rPr>
        <w:t xml:space="preserve"> </w:t>
      </w:r>
      <w:r w:rsidRPr="005F64D9">
        <w:rPr>
          <w:u w:val="single"/>
        </w:rPr>
        <w:t>This has heightened concerns among key U.S. allies, such as Israel, Saudi Arabia, and the Gulf Cooperation Council (GCC) states, which are now contemplating their own nuclear deterrence strategies.</w:t>
      </w:r>
      <w:r w:rsidRPr="00EB4172">
        <w:rPr>
          <w:sz w:val="8"/>
        </w:rPr>
        <w:t xml:space="preserve"> </w:t>
      </w:r>
      <w:r w:rsidRPr="005F64D9">
        <w:rPr>
          <w:u w:val="single"/>
        </w:rPr>
        <w:t>Iran's support for groups like Hezbollah, Hamas, and the Houthi movement, as well as its alliance with the Bashar al-Assad regime in Syria, has further destabilized the region</w:t>
      </w:r>
      <w:r w:rsidRPr="00EB4172">
        <w:rPr>
          <w:sz w:val="8"/>
        </w:rPr>
        <w:t xml:space="preserve">. Between 2015 and 2018, before the United States withdrew from the Joint Comprehensive Plan of Action (JCPOA), </w:t>
      </w:r>
      <w:r w:rsidRPr="005F64D9">
        <w:rPr>
          <w:u w:val="single"/>
        </w:rPr>
        <w:t>Iran skillfully exploited the rivalry between China and India by offering both nations economic incentives to gain influence</w:t>
      </w:r>
      <w:r w:rsidRPr="00EB4172">
        <w:rPr>
          <w:sz w:val="8"/>
        </w:rPr>
        <w:t xml:space="preserve">. India's investments in the Chabahar Port and the International North-South Transport Corridor demonstrate Iran's ability to secure regional support and offset the impact of Western sanctions. This strategic balancing act highlights Iran's resilience and its ability to adapt underchallenging circumstances, </w:t>
      </w:r>
      <w:r w:rsidRPr="005F64D9">
        <w:rPr>
          <w:u w:val="single"/>
        </w:rPr>
        <w:t>making it harder for the United States to curb Tehran's nuclear activities.</w:t>
      </w:r>
      <w:r w:rsidRPr="00EB4172">
        <w:rPr>
          <w:sz w:val="8"/>
        </w:rPr>
        <w:t xml:space="preserve"> However, by fostering cooperation with India and Pakistan-both nuclear-armed states outside the Treaty on the Non-Proliferation of </w:t>
      </w:r>
      <w:proofErr w:type="gramStart"/>
      <w:r w:rsidRPr="00EB4172">
        <w:rPr>
          <w:sz w:val="8"/>
        </w:rPr>
        <w:t>Nuclear Weapons</w:t>
      </w:r>
      <w:proofErr w:type="gramEnd"/>
      <w:r w:rsidRPr="00EB4172">
        <w:rPr>
          <w:sz w:val="8"/>
        </w:rPr>
        <w:t xml:space="preserve"> (NPT)-the U.S. can promote a model of responsible nuclear management. Encouraging these nations to align their nuclear programs with global nonproliferation norms could set an example for Iran, demonstrating that nuclear energy and security can coexist without the need for weaponization. This approach would also reinforce the United States' broader commitment to  nonproliferation  while  undermining  Iran's  rationale  for  pursuing  its  nuclear ambitions(Explore Pacific Forum's Insightful Indo-Pacific Analysis, 2024).THE QUAD RESPONSE TO NUCLEAR THREATS IN THE INDO-PACIFIC The </w:t>
      </w:r>
      <w:r w:rsidRPr="005F64D9">
        <w:rPr>
          <w:u w:val="single"/>
        </w:rPr>
        <w:t xml:space="preserve">Indo-Pacific region is increasingly seen as a </w:t>
      </w:r>
      <w:r w:rsidRPr="00392398">
        <w:rPr>
          <w:rStyle w:val="Emphasis"/>
        </w:rPr>
        <w:t>high-risk area when it comes to nuclear tensions</w:t>
      </w:r>
      <w:r w:rsidRPr="00EB4172">
        <w:rPr>
          <w:sz w:val="8"/>
        </w:rPr>
        <w:t xml:space="preserve">, with reports of conflicts involving nuclear-armed nations or alliances focused on nuclear capabilities surfacing almost every week. As of 2023, the world is estimated to have around 12,500 nuclear warheads, with nearly 12,400 of them held by eight major powers: </w:t>
      </w:r>
      <w:r w:rsidRPr="005F64D9">
        <w:rPr>
          <w:u w:val="single"/>
        </w:rPr>
        <w:t xml:space="preserve">the United States, Russia, the United Kingdom, France, China, India, Pakistan, and North Korea. Each of these countries plays a significant and assertive role in the Indo-Pacific, contributing to the </w:t>
      </w:r>
      <w:r w:rsidRPr="00392398">
        <w:rPr>
          <w:rStyle w:val="Emphasis"/>
        </w:rPr>
        <w:t>growing nuclear concerns in the region</w:t>
      </w:r>
      <w:r w:rsidRPr="005F64D9">
        <w:rPr>
          <w:u w:val="single"/>
        </w:rPr>
        <w:t>.</w:t>
      </w:r>
      <w:r w:rsidRPr="00EB4172">
        <w:rPr>
          <w:sz w:val="8"/>
        </w:rPr>
        <w:t xml:space="preserve"> </w:t>
      </w:r>
      <w:r w:rsidRPr="005F64D9">
        <w:rPr>
          <w:u w:val="single"/>
        </w:rPr>
        <w:t xml:space="preserve">Exponential growth in emerging technologies with both civilian and military uses is increasing </w:t>
      </w:r>
      <w:r w:rsidRPr="00392398">
        <w:rPr>
          <w:rStyle w:val="Emphasis"/>
        </w:rPr>
        <w:t>nuclear risks insensitive areas</w:t>
      </w:r>
      <w:r w:rsidRPr="005F64D9">
        <w:rPr>
          <w:u w:val="single"/>
        </w:rPr>
        <w:t xml:space="preserve"> like the Taiwan Strait, South China Sea, the Korean Peninsula, and the Indian Ocean Region</w:t>
      </w:r>
      <w:r w:rsidRPr="00EB4172">
        <w:rPr>
          <w:sz w:val="8"/>
        </w:rPr>
        <w:t>.</w:t>
      </w:r>
      <w:r w:rsidRPr="005F64D9">
        <w:rPr>
          <w:u w:val="single"/>
        </w:rPr>
        <w:t xml:space="preserve"> </w:t>
      </w:r>
      <w:r w:rsidRPr="008E742C">
        <w:rPr>
          <w:rStyle w:val="Emphasis"/>
        </w:rPr>
        <w:t>By the 2030s</w:t>
      </w:r>
      <w:r w:rsidRPr="005F64D9">
        <w:rPr>
          <w:u w:val="single"/>
        </w:rPr>
        <w:t xml:space="preserve">, we are likely to see a </w:t>
      </w:r>
      <w:r w:rsidRPr="008E742C">
        <w:rPr>
          <w:rStyle w:val="Emphasis"/>
        </w:rPr>
        <w:t>massive buildup</w:t>
      </w:r>
      <w:r w:rsidRPr="005F64D9">
        <w:rPr>
          <w:u w:val="single"/>
        </w:rPr>
        <w:t xml:space="preserve"> of missiles </w:t>
      </w:r>
      <w:r w:rsidRPr="008E742C">
        <w:rPr>
          <w:rStyle w:val="Emphasis"/>
        </w:rPr>
        <w:t>in the Indo-Pacific</w:t>
      </w:r>
      <w:r w:rsidRPr="00EB4172">
        <w:rPr>
          <w:sz w:val="8"/>
        </w:rPr>
        <w:t xml:space="preserve">. One example is India's export of the Brahmos missile to the Philippines, a key U.S. ally, which could intensify the nuclear race in Southeast Asia. As a result, missiles will play a crucial role in the early stages of any military conflict in these regions. Additionally, </w:t>
      </w:r>
      <w:r w:rsidRPr="00565F2C">
        <w:rPr>
          <w:u w:val="single"/>
        </w:rPr>
        <w:t>the drive for undersea nuclear deterrents is heightening nuclear tensions, raising the potential for accidents that could have catastrophic consequences</w:t>
      </w:r>
      <w:r w:rsidRPr="00EB4172">
        <w:rPr>
          <w:sz w:val="8"/>
        </w:rPr>
        <w:t>.</w:t>
      </w:r>
      <w:r w:rsidRPr="00565F2C">
        <w:rPr>
          <w:u w:val="single"/>
        </w:rPr>
        <w:t xml:space="preserve"> </w:t>
      </w:r>
      <w:r w:rsidRPr="008E742C">
        <w:rPr>
          <w:rStyle w:val="Emphasis"/>
        </w:rPr>
        <w:t>Nuclear risks are complex, diverse, and often difficult to predict</w:t>
      </w:r>
      <w:r w:rsidRPr="00EB4172">
        <w:rPr>
          <w:sz w:val="8"/>
        </w:rPr>
        <w:t xml:space="preserve">, but they are not beyond our ability to manage. One key step toward reducing these risks could be creating a network of nuclear conflict monitors in the Indo-Pacific region. This group would track both intentional and accidental nuclear threats stemming from incidents or misunderstandings. A practical approach could be setting up a Quad Nuclear Risk Assessment Center, which would carefully examine these incidents and assess potential targets of nuclear strikes in the region. Additionally, the center could focus on analyzing the dangers posed by false alarms and close calls, helping to prevent catastrophic missteps in the future. Through dialogue and systematic planning, we can take steps to mitigate these risks, making the world safer for everyone. This approach would allow governments to establish solid nuclear safety and security measures, helping policymakers make well-informed decisions to improve vulnerable nuclear command, control, and communication (NC3) systems, and update outdated strategies. By offering crucial insights into nuclear risks and how to manage them, the Quad could encourage the ASEAN Regional Forum and the East Asia Summit to adopt a proactive nuclear de-risking agenda. Additionally, the Quad could help ASEAN nations create stronger trade control systems to protect nuclear plants and curb the missile race. More importantly, the Quad should build on the G-20 Delhi Declaration's recent commitment to "strengthening international cooperation to promote nuclear safety globally," by developing a comprehensive nuclear risk-reduction strategy. Over time, these efforts will enable the Quad and its allies to assess the nuclear capabilities of the China-led bloc, the likelihood of nuclear accidents, and potential paths for Nuclear Confidence-Building Measures (NCBMs). Ultimately, this vision could inspire other countries to adopt similar nuclear risk-reduction measures, fostering trust and promoting norms of responsible nuclear behavior, and contributing to a free, open, inclusive, and rules based Indo-Pacific(Choudhary, 2024).COMPARATIVE ANALYSIS OF NUCLEAR PROLIFERATION IN THE INDO-PACIFIC </w:t>
      </w:r>
      <w:r w:rsidRPr="00565F2C">
        <w:rPr>
          <w:u w:val="single"/>
        </w:rPr>
        <w:t>Russia and North Korea</w:t>
      </w:r>
      <w:r w:rsidRPr="00EB4172">
        <w:rPr>
          <w:sz w:val="8"/>
        </w:rPr>
        <w:t xml:space="preserve"> find themselves in similar situations, </w:t>
      </w:r>
      <w:r w:rsidRPr="00565F2C">
        <w:rPr>
          <w:u w:val="single"/>
        </w:rPr>
        <w:t>both facing heavy international isolation and harsh sanctions,</w:t>
      </w:r>
      <w:r w:rsidRPr="00EB4172">
        <w:rPr>
          <w:sz w:val="8"/>
        </w:rPr>
        <w:t xml:space="preserve"> Russia because of its invasion of Ukraine, and North Korea because of its nuclear weapons and missile programs. </w:t>
      </w:r>
      <w:r w:rsidRPr="00565F2C">
        <w:rPr>
          <w:u w:val="single"/>
        </w:rPr>
        <w:t>This shared isolation has pushed them closer together</w:t>
      </w:r>
      <w:r w:rsidRPr="00EB4172">
        <w:rPr>
          <w:sz w:val="8"/>
        </w:rPr>
        <w:t xml:space="preserve">, forming a partnership driven by mutual needs. Russia, engaged in a brutal war of attrition in Ukraine, has turned to North Korea for much-needed munitions. The war demands a constant supply of artillery shells and missiles, and while the quality of North Korean weapons may not be </w:t>
      </w:r>
      <w:proofErr w:type="gramStart"/>
      <w:r w:rsidRPr="00EB4172">
        <w:rPr>
          <w:sz w:val="8"/>
        </w:rPr>
        <w:t>top-tier</w:t>
      </w:r>
      <w:proofErr w:type="gramEnd"/>
      <w:r w:rsidRPr="00EB4172">
        <w:rPr>
          <w:sz w:val="8"/>
        </w:rPr>
        <w:t xml:space="preserve">, they're still crucial for Russia to keep fighting. Despite both countries denying it, there's strong evidence showing that North Korea has already sent thousands of containers filled with weapons to Russia. The U.S. has even imposed sanctions on Russian entities involved in these transfers, but the partnership continues, now formalized under the CSP treaty, which allows Russia to access North Korea's affordable weapons. For North Korea, this deal is about much more than just weapons sales. The country receives cash and food in exchange for its arms, both vital for the survival of Kim Jong-un's regime. The weapons trade also offers North Korea a rare chance to test its weaponry in real combat conditions, which raises concerns, especially for South Korea. On top of that, there are fears that Russia could share advanced weaponry or missile technology with </w:t>
      </w:r>
      <w:r w:rsidRPr="008E742C">
        <w:rPr>
          <w:rStyle w:val="Emphasis"/>
        </w:rPr>
        <w:t>North Korea</w:t>
      </w:r>
      <w:r w:rsidRPr="00565F2C">
        <w:rPr>
          <w:u w:val="single"/>
        </w:rPr>
        <w:t xml:space="preserve"> in return, which would further </w:t>
      </w:r>
      <w:r w:rsidRPr="008E742C">
        <w:rPr>
          <w:rStyle w:val="Emphasis"/>
        </w:rPr>
        <w:t>destabilize the Indo-Pacific region</w:t>
      </w:r>
      <w:r w:rsidRPr="00565F2C">
        <w:rPr>
          <w:u w:val="single"/>
        </w:rPr>
        <w:t xml:space="preserve"> and threaten global security (</w:t>
      </w:r>
      <w:r w:rsidRPr="00EB4172">
        <w:rPr>
          <w:sz w:val="8"/>
        </w:rPr>
        <w:t xml:space="preserve">Kim, 2024). The key area where Iran might seek to collaborate with Russia is nuclear technology. However, this potential partnership is limited by Russia's own interests. Moscow is likely to prefer that Iran doesn't develop nuclear weapons, unless there's a significant increase in nuclear proliferation across the region or globally. Before the war in Ukraine, Russia had supported efforts to renegotiate the nuclear agreement between Iran and the United States. But with that initiative now stalled, and given Russia's relationships with Gulf countries, Moscow finds it difficult to openly support a nuclear-armed Iran. Russia might be willing to accept Iran as a nuclear power if </w:t>
      </w:r>
      <w:r w:rsidRPr="00565F2C">
        <w:rPr>
          <w:u w:val="single"/>
        </w:rPr>
        <w:t>Iran develops nuclear capabilities on its own,</w:t>
      </w:r>
      <w:r w:rsidRPr="00EB4172">
        <w:rPr>
          <w:sz w:val="8"/>
        </w:rPr>
        <w:t xml:space="preserve"> rather than through direct cooperation with Russia, which would put them at odds with the United States. Iran has publicly supported Russia's invasion of Ukraine, with Supreme Leader </w:t>
      </w:r>
      <w:proofErr w:type="spellStart"/>
      <w:r w:rsidRPr="00EB4172">
        <w:rPr>
          <w:sz w:val="8"/>
        </w:rPr>
        <w:t>AliKhamenei</w:t>
      </w:r>
      <w:proofErr w:type="spellEnd"/>
      <w:r w:rsidRPr="00EB4172">
        <w:rPr>
          <w:sz w:val="8"/>
        </w:rPr>
        <w:t xml:space="preserve"> calling it a "defensive act" against an imperialistic West and a growing NATO presence. However, this support doesn't offer much tangible benefit to Russia, except in parts of the Middle East where Iran still holds influence. With both countries facing severe international sanctions, there is an opportunity for Iran and Russia to strengthen their economic ties, but the potential is limited. They've announced plans to build a transport corridor-a combination of rail, road, and sea routes-to link their economies and increase trade. However, this project faces </w:t>
      </w:r>
      <w:proofErr w:type="gramStart"/>
      <w:r w:rsidRPr="00EB4172">
        <w:rPr>
          <w:sz w:val="8"/>
        </w:rPr>
        <w:t>a number of</w:t>
      </w:r>
      <w:proofErr w:type="gramEnd"/>
      <w:r w:rsidRPr="00EB4172">
        <w:rPr>
          <w:sz w:val="8"/>
        </w:rPr>
        <w:t xml:space="preserve"> hurdles, including disagreements over funding, a lack of financial resources, construction delays, and the ongoing tensions between Armenia and Azerbaijan. Beyond military equipment, there are not many other resources these two oil-exporting nations can offer each other. In 2022, Russia was Iran's fifth-largest trading partner and the largest investor, but Iran accounted for less than 1 percent of Russia's total trade, making it only the sixteenth-largest partner. Despite several trade agreements, trade between the two countries fell by 17 percent in2023 compared to the previous year, reaching a level </w:t>
      </w:r>
      <w:proofErr w:type="gramStart"/>
      <w:r w:rsidRPr="00EB4172">
        <w:rPr>
          <w:sz w:val="8"/>
        </w:rPr>
        <w:t>similar to</w:t>
      </w:r>
      <w:proofErr w:type="gramEnd"/>
      <w:r w:rsidRPr="00EB4172">
        <w:rPr>
          <w:sz w:val="8"/>
        </w:rPr>
        <w:t xml:space="preserve"> their trade with the European Union-around $5 billion. However, if further sanctions are placed </w:t>
      </w:r>
      <w:proofErr w:type="gramStart"/>
      <w:r w:rsidRPr="00EB4172">
        <w:rPr>
          <w:sz w:val="8"/>
        </w:rPr>
        <w:t>on</w:t>
      </w:r>
      <w:proofErr w:type="gramEnd"/>
      <w:r w:rsidRPr="00EB4172">
        <w:rPr>
          <w:sz w:val="8"/>
        </w:rPr>
        <w:t xml:space="preserve"> Iran, trade with Russia may become even more crucial for Tehran. On top of that, Iran and Russia compete in many of the same markets. Both countries sell oil to China, which reduces their ability to set prices, and Russia has also undercut Iran in a variety of other commodity markets. Furthermore, as long as Russia, like China, wants to maintain balanced relationships with the Arab and Gulf States, it will be limited in how much it can deepen its ties with Iran(Chivvis&amp; Keating 2024).FUTURE PROSPECTS FOR NUCLEAR NON-PROLIFERATION IN THE INDO-PACIFIC REGION </w:t>
      </w:r>
      <w:r w:rsidRPr="00565F2C">
        <w:rPr>
          <w:u w:val="single"/>
        </w:rPr>
        <w:t xml:space="preserve">The increasing </w:t>
      </w:r>
      <w:r w:rsidRPr="008E742C">
        <w:rPr>
          <w:rStyle w:val="Emphasis"/>
        </w:rPr>
        <w:t>collaboration between Russia, China, North Korea, and Iran</w:t>
      </w:r>
      <w:r w:rsidRPr="00565F2C">
        <w:rPr>
          <w:u w:val="single"/>
        </w:rPr>
        <w:t xml:space="preserve"> is creating a more unstable environment, both in the Indo-Pacific and globally.</w:t>
      </w:r>
      <w:r w:rsidRPr="00EB4172">
        <w:rPr>
          <w:sz w:val="8"/>
        </w:rPr>
        <w:t xml:space="preserve"> </w:t>
      </w:r>
      <w:r w:rsidRPr="00565F2C">
        <w:rPr>
          <w:u w:val="single"/>
        </w:rPr>
        <w:t xml:space="preserve">These partnerships are raising alarms, especially as tensions escalate in regions </w:t>
      </w:r>
      <w:r w:rsidRPr="00565F2C">
        <w:rPr>
          <w:u w:val="single"/>
        </w:rPr>
        <w:lastRenderedPageBreak/>
        <w:t>like Europe and the Middle East. Iran's growing nuclear ambitions</w:t>
      </w:r>
      <w:proofErr w:type="gramStart"/>
      <w:r w:rsidRPr="00565F2C">
        <w:rPr>
          <w:u w:val="single"/>
        </w:rPr>
        <w:t>, in particular, are</w:t>
      </w:r>
      <w:proofErr w:type="gramEnd"/>
      <w:r w:rsidRPr="00565F2C">
        <w:rPr>
          <w:u w:val="single"/>
        </w:rPr>
        <w:t xml:space="preserve"> seen as a potential trigger for further instability, with many drawing parallels to Russia's war in Ukraine.</w:t>
      </w:r>
      <w:r w:rsidRPr="00EB4172">
        <w:rPr>
          <w:sz w:val="8"/>
        </w:rPr>
        <w:t xml:space="preserve"> A swift, decisive resolution in Ukraine could strengthen U.S. alliances and demonstrate the success of U.S. strategy, giving global support a boost. At the same time, Russia and China are increasingly controlling the global narrative, especially when it comes to arms control treaties. Russia's suspension of the New Strategic Arms Reduction Treaty (New START) and the demonstration of its new nuclear capabilities have shifted the balance of discourse in their favor. </w:t>
      </w:r>
      <w:r w:rsidRPr="00EB4172">
        <w:rPr>
          <w:u w:val="single"/>
        </w:rPr>
        <w:t xml:space="preserve">There are also rising concerns about the growing global support for the Treaty on the Prohibition of </w:t>
      </w:r>
      <w:proofErr w:type="gramStart"/>
      <w:r w:rsidRPr="00EB4172">
        <w:rPr>
          <w:u w:val="single"/>
        </w:rPr>
        <w:t>Nuclear Weapons</w:t>
      </w:r>
      <w:proofErr w:type="gramEnd"/>
      <w:r w:rsidRPr="00EB4172">
        <w:rPr>
          <w:u w:val="single"/>
        </w:rPr>
        <w:t xml:space="preserve"> (TPNW</w:t>
      </w:r>
      <w:proofErr w:type="gramStart"/>
      <w:r w:rsidRPr="00EB4172">
        <w:rPr>
          <w:u w:val="single"/>
        </w:rPr>
        <w:t>),which</w:t>
      </w:r>
      <w:proofErr w:type="gramEnd"/>
      <w:r w:rsidRPr="00EB4172">
        <w:rPr>
          <w:u w:val="single"/>
        </w:rPr>
        <w:t xml:space="preserve"> could </w:t>
      </w:r>
      <w:r w:rsidRPr="008E742C">
        <w:rPr>
          <w:rStyle w:val="Emphasis"/>
        </w:rPr>
        <w:t>undermine</w:t>
      </w:r>
      <w:r w:rsidRPr="00EB4172">
        <w:rPr>
          <w:u w:val="single"/>
        </w:rPr>
        <w:t xml:space="preserve"> traditional nonproliferation frameworks, particularly the Treaty on the Non-Proliferation of </w:t>
      </w:r>
      <w:proofErr w:type="gramStart"/>
      <w:r w:rsidRPr="00EB4172">
        <w:rPr>
          <w:u w:val="single"/>
        </w:rPr>
        <w:t>Nuclear Weapons</w:t>
      </w:r>
      <w:proofErr w:type="gramEnd"/>
      <w:r w:rsidRPr="00EB4172">
        <w:rPr>
          <w:u w:val="single"/>
        </w:rPr>
        <w:t xml:space="preserve"> (</w:t>
      </w:r>
      <w:r w:rsidRPr="008E742C">
        <w:rPr>
          <w:rStyle w:val="Emphasis"/>
        </w:rPr>
        <w:t>NPT</w:t>
      </w:r>
      <w:r w:rsidRPr="00EB4172">
        <w:rPr>
          <w:u w:val="single"/>
        </w:rPr>
        <w:t>) and its verification measures.</w:t>
      </w:r>
      <w:r w:rsidRPr="00EB4172">
        <w:rPr>
          <w:sz w:val="8"/>
        </w:rPr>
        <w:t xml:space="preserve"> In this shifting nuclear landscape, it's crucial for the United States and its allies to reinforce the importance of nonproliferation, </w:t>
      </w:r>
      <w:r w:rsidRPr="00EB4172">
        <w:rPr>
          <w:u w:val="single"/>
        </w:rPr>
        <w:t xml:space="preserve">particularly </w:t>
      </w:r>
      <w:r w:rsidRPr="008E742C">
        <w:rPr>
          <w:rStyle w:val="Emphasis"/>
        </w:rPr>
        <w:t>in</w:t>
      </w:r>
      <w:r w:rsidRPr="00EB4172">
        <w:rPr>
          <w:u w:val="single"/>
        </w:rPr>
        <w:t xml:space="preserve"> countries like </w:t>
      </w:r>
      <w:r w:rsidRPr="008E742C">
        <w:rPr>
          <w:rStyle w:val="Emphasis"/>
        </w:rPr>
        <w:t>South Korea and Japan</w:t>
      </w:r>
      <w:r w:rsidRPr="00EB4172">
        <w:rPr>
          <w:sz w:val="8"/>
        </w:rPr>
        <w:t xml:space="preserve">. This effort might be more effective if it involves voices outside of government, adding credibility and influence. Expanding diplomatic efforts within the global nonproliferation regime could help manage the </w:t>
      </w:r>
      <w:r w:rsidRPr="00EB4172">
        <w:rPr>
          <w:u w:val="single"/>
        </w:rPr>
        <w:t xml:space="preserve">evolving </w:t>
      </w:r>
      <w:r w:rsidRPr="008E742C">
        <w:rPr>
          <w:rStyle w:val="Emphasis"/>
        </w:rPr>
        <w:t>nuclear competition in the Indo-Pacific</w:t>
      </w:r>
      <w:r w:rsidRPr="00EB4172">
        <w:rPr>
          <w:sz w:val="8"/>
        </w:rPr>
        <w:t xml:space="preserve">.  (Buchanan. et.al. 2024, pg. no. 8-9). CONCLUSION The </w:t>
      </w:r>
      <w:r w:rsidRPr="00EB4172">
        <w:rPr>
          <w:u w:val="single"/>
        </w:rPr>
        <w:t>Indo-Pacific region is facing growing nuclear threats, with key players such as Russia, North Korea, and Iran at the forefront of these concerns.</w:t>
      </w:r>
      <w:r w:rsidRPr="00EB4172">
        <w:rPr>
          <w:sz w:val="10"/>
        </w:rPr>
        <w:t xml:space="preserve"> Russia has significantly increased its naval capabilities, strengthening its Pacific Fleet and deepening military cooperation with China. This includes joint military exercises and advanced arms sales, enhancing China's ability to contest U.S.-led coalitions. </w:t>
      </w:r>
      <w:r w:rsidRPr="00EB4172">
        <w:rPr>
          <w:u w:val="single"/>
        </w:rPr>
        <w:t>Despite sanctions, Russia has turned to North Korea for munitions, exacerbating regional instability. North Korea's nuclear ambitions are escalating,</w:t>
      </w:r>
      <w:r w:rsidRPr="00EB4172">
        <w:rPr>
          <w:sz w:val="10"/>
        </w:rPr>
        <w:t xml:space="preserve"> with the country testing advanced missile systems like hypersonic intermediate-range missiles, aimed at enhancing its strategic deterrence. </w:t>
      </w:r>
      <w:r w:rsidRPr="00EB4172">
        <w:rPr>
          <w:u w:val="single"/>
        </w:rPr>
        <w:t>Iran, meanwhile, continues to play a disruptive role in the Middle East</w:t>
      </w:r>
      <w:r w:rsidRPr="00EB4172">
        <w:rPr>
          <w:sz w:val="10"/>
        </w:rPr>
        <w:t>,</w:t>
      </w:r>
      <w:r w:rsidRPr="00EB4172">
        <w:rPr>
          <w:u w:val="single"/>
        </w:rPr>
        <w:t xml:space="preserve"> with its nuclear ambitions fueling regional tensions.</w:t>
      </w:r>
      <w:r w:rsidRPr="00EB4172">
        <w:rPr>
          <w:sz w:val="10"/>
        </w:rPr>
        <w:t xml:space="preserve"> Its alliances with nuclear-capable nations like Pakistan and North Korea complicate efforts to curb its nuclear activities. Iran's support for militant groups and regional affiliates has further destabilized the region. Despite facing sanctions, Iran remains resilient and strategically aligns with China and Russia to counterbalance U.S. influence. These dynamics underscore the interconnectedness of global security risks, with the growing nuclear </w:t>
      </w:r>
      <w:proofErr w:type="gramStart"/>
      <w:r w:rsidRPr="00EB4172">
        <w:rPr>
          <w:sz w:val="10"/>
        </w:rPr>
        <w:t>competition  between</w:t>
      </w:r>
      <w:proofErr w:type="gramEnd"/>
      <w:r w:rsidRPr="00EB4172">
        <w:rPr>
          <w:sz w:val="10"/>
        </w:rPr>
        <w:t xml:space="preserve"> </w:t>
      </w:r>
      <w:proofErr w:type="gramStart"/>
      <w:r w:rsidRPr="00EB4172">
        <w:rPr>
          <w:sz w:val="10"/>
        </w:rPr>
        <w:t>these  nations</w:t>
      </w:r>
      <w:proofErr w:type="gramEnd"/>
      <w:r w:rsidRPr="00EB4172">
        <w:rPr>
          <w:sz w:val="10"/>
        </w:rPr>
        <w:t xml:space="preserve"> </w:t>
      </w:r>
      <w:proofErr w:type="gramStart"/>
      <w:r w:rsidRPr="00EB4172">
        <w:rPr>
          <w:sz w:val="10"/>
        </w:rPr>
        <w:t>amplifying  the</w:t>
      </w:r>
      <w:proofErr w:type="gramEnd"/>
      <w:r w:rsidRPr="00EB4172">
        <w:rPr>
          <w:sz w:val="10"/>
        </w:rPr>
        <w:t xml:space="preserve"> </w:t>
      </w:r>
      <w:proofErr w:type="gramStart"/>
      <w:r w:rsidRPr="00EB4172">
        <w:rPr>
          <w:sz w:val="10"/>
        </w:rPr>
        <w:t>need  for</w:t>
      </w:r>
      <w:proofErr w:type="gramEnd"/>
      <w:r w:rsidRPr="00EB4172">
        <w:rPr>
          <w:sz w:val="10"/>
        </w:rPr>
        <w:t xml:space="preserve"> </w:t>
      </w:r>
      <w:proofErr w:type="gramStart"/>
      <w:r w:rsidRPr="00EB4172">
        <w:rPr>
          <w:sz w:val="10"/>
        </w:rPr>
        <w:t>more  robust</w:t>
      </w:r>
      <w:proofErr w:type="gramEnd"/>
      <w:r w:rsidRPr="00EB4172">
        <w:rPr>
          <w:sz w:val="10"/>
        </w:rPr>
        <w:t xml:space="preserve"> nonproliferation frameworks and international cooperation. </w:t>
      </w:r>
    </w:p>
    <w:p w14:paraId="6A43C6AE" w14:textId="77777777" w:rsidR="00027522" w:rsidRDefault="00027522" w:rsidP="00027522">
      <w:pPr>
        <w:pStyle w:val="Heading4"/>
      </w:pPr>
      <w:proofErr w:type="spellStart"/>
      <w:r>
        <w:t>Indopac</w:t>
      </w:r>
      <w:proofErr w:type="spellEnd"/>
      <w:r>
        <w:t xml:space="preserve"> </w:t>
      </w:r>
      <w:proofErr w:type="spellStart"/>
      <w:r>
        <w:t>prolif</w:t>
      </w:r>
      <w:proofErr w:type="spellEnd"/>
      <w:r>
        <w:t xml:space="preserve"> uniquely likely now [check]</w:t>
      </w:r>
    </w:p>
    <w:p w14:paraId="4529F580" w14:textId="77777777" w:rsidR="00027522" w:rsidRPr="00D50C1D" w:rsidRDefault="00027522" w:rsidP="00027522">
      <w:pPr>
        <w:rPr>
          <w:sz w:val="16"/>
        </w:rPr>
      </w:pPr>
      <w:proofErr w:type="spellStart"/>
      <w:r w:rsidRPr="00D50C1D">
        <w:rPr>
          <w:sz w:val="16"/>
        </w:rPr>
        <w:t>Nobumasa</w:t>
      </w:r>
      <w:proofErr w:type="spellEnd"/>
      <w:r w:rsidRPr="00D50C1D">
        <w:rPr>
          <w:sz w:val="16"/>
        </w:rPr>
        <w:t xml:space="preserve"> </w:t>
      </w:r>
      <w:r w:rsidRPr="001218E2">
        <w:rPr>
          <w:rStyle w:val="Style13ptBold"/>
        </w:rPr>
        <w:t>Akiyama</w:t>
      </w:r>
      <w:r w:rsidRPr="00D50C1D">
        <w:rPr>
          <w:sz w:val="16"/>
        </w:rPr>
        <w:t>, 5-7-20</w:t>
      </w:r>
      <w:r w:rsidRPr="001218E2">
        <w:rPr>
          <w:rStyle w:val="Style13ptBold"/>
        </w:rPr>
        <w:t>24</w:t>
      </w:r>
      <w:r w:rsidRPr="00D50C1D">
        <w:rPr>
          <w:sz w:val="16"/>
        </w:rPr>
        <w:t>, "Mitigating Japan’s Nuclear Dilemma • Stimson Center", Stimson Center, https://www.stimson.org/2024/mitigating-japans-nuclear-dilemma/</w:t>
      </w:r>
      <w:r>
        <w:rPr>
          <w:sz w:val="16"/>
        </w:rPr>
        <w:t xml:space="preserve"> | TDI JC</w:t>
      </w:r>
    </w:p>
    <w:p w14:paraId="75BC05BD" w14:textId="77777777" w:rsidR="00027522" w:rsidRPr="00D50C1D" w:rsidRDefault="00027522" w:rsidP="00027522">
      <w:pPr>
        <w:rPr>
          <w:sz w:val="16"/>
        </w:rPr>
      </w:pPr>
      <w:r w:rsidRPr="00D50C1D">
        <w:rPr>
          <w:sz w:val="16"/>
        </w:rPr>
        <w:t xml:space="preserve">Despite the ambiguity surrounding Russia’s true intentions of its actions amid the war in Ukraine, the international community has perceived a lowering of the threshold for nuclear weapon usage due to several indicators. These include conducting exercises involving the mobilization of missiles capable of nuclear operations amidst rising tensions, as well as disseminating false information concerning Ukraine’s development of weapons of mass destruction (WMD) and the risk of nuclear terrorism. This </w:t>
      </w:r>
      <w:r w:rsidRPr="001218E2">
        <w:rPr>
          <w:rStyle w:val="StyleUnderline"/>
        </w:rPr>
        <w:t>perception of the lowering threshold</w:t>
      </w:r>
      <w:r w:rsidRPr="00D50C1D">
        <w:rPr>
          <w:sz w:val="16"/>
        </w:rPr>
        <w:t xml:space="preserve"> for the use of nuclear weapons has </w:t>
      </w:r>
      <w:r w:rsidRPr="001218E2">
        <w:rPr>
          <w:rStyle w:val="StyleUnderline"/>
        </w:rPr>
        <w:t>influenced policy discussion in East Asian countries</w:t>
      </w:r>
      <w:r w:rsidRPr="00D50C1D">
        <w:rPr>
          <w:sz w:val="16"/>
        </w:rPr>
        <w:t xml:space="preserve">, reminding them of greater nuclear risk in the region. These countries are </w:t>
      </w:r>
      <w:r w:rsidRPr="001218E2">
        <w:rPr>
          <w:rStyle w:val="StyleUnderline"/>
        </w:rPr>
        <w:t>significantly less transparent about</w:t>
      </w:r>
      <w:r w:rsidRPr="00D50C1D">
        <w:rPr>
          <w:sz w:val="16"/>
        </w:rPr>
        <w:t xml:space="preserve"> their </w:t>
      </w:r>
      <w:r w:rsidRPr="001218E2">
        <w:rPr>
          <w:rStyle w:val="StyleUnderline"/>
        </w:rPr>
        <w:t>nuclear capabilities</w:t>
      </w:r>
      <w:r w:rsidRPr="00D50C1D">
        <w:rPr>
          <w:sz w:val="16"/>
        </w:rPr>
        <w:t xml:space="preserve">, operational policies, and doctrines while also </w:t>
      </w:r>
      <w:r w:rsidRPr="001218E2">
        <w:rPr>
          <w:rStyle w:val="StyleUnderline"/>
        </w:rPr>
        <w:t>exhibiting political ambitions for acquiring nuclear weapons</w:t>
      </w:r>
      <w:r w:rsidRPr="00D50C1D">
        <w:rPr>
          <w:sz w:val="16"/>
        </w:rPr>
        <w:t xml:space="preserve">. The </w:t>
      </w:r>
      <w:r w:rsidRPr="001218E2">
        <w:rPr>
          <w:rStyle w:val="Emphasis"/>
        </w:rPr>
        <w:t>rise of the nuclear sharing debate in Japan and support for the nuclear option in South Korea are precisely the result of the synergistic effects of the quantitative and qualitative rise of nuclear threats in East Asia, coupled with the ongoing war in Ukraine</w:t>
      </w:r>
      <w:r w:rsidRPr="00D50C1D">
        <w:rPr>
          <w:sz w:val="16"/>
        </w:rPr>
        <w:t xml:space="preserve">. This situation has led to a </w:t>
      </w:r>
      <w:r w:rsidRPr="001218E2">
        <w:rPr>
          <w:rStyle w:val="StyleUnderline"/>
        </w:rPr>
        <w:t xml:space="preserve">growing perception that thresholds for </w:t>
      </w:r>
      <w:r w:rsidRPr="00D50C1D">
        <w:rPr>
          <w:sz w:val="16"/>
        </w:rPr>
        <w:t xml:space="preserve">the use of </w:t>
      </w:r>
      <w:r w:rsidRPr="001218E2">
        <w:rPr>
          <w:rStyle w:val="StyleUnderline"/>
        </w:rPr>
        <w:t xml:space="preserve">nuclear weapons </w:t>
      </w:r>
      <w:r w:rsidRPr="00D50C1D">
        <w:rPr>
          <w:sz w:val="16"/>
        </w:rPr>
        <w:t xml:space="preserve">have been </w:t>
      </w:r>
      <w:r w:rsidRPr="001218E2">
        <w:rPr>
          <w:rStyle w:val="StyleUnderline"/>
        </w:rPr>
        <w:t>lowered, sparking skepticism</w:t>
      </w:r>
      <w:r w:rsidRPr="00D50C1D">
        <w:rPr>
          <w:sz w:val="16"/>
        </w:rPr>
        <w:t xml:space="preserve"> </w:t>
      </w:r>
      <w:r w:rsidRPr="001218E2">
        <w:rPr>
          <w:rStyle w:val="StyleUnderline"/>
        </w:rPr>
        <w:t>about alliance</w:t>
      </w:r>
      <w:r w:rsidRPr="00D50C1D">
        <w:rPr>
          <w:sz w:val="16"/>
        </w:rPr>
        <w:t xml:space="preserve"> </w:t>
      </w:r>
      <w:r w:rsidRPr="001218E2">
        <w:rPr>
          <w:rStyle w:val="StyleUnderline"/>
        </w:rPr>
        <w:t>commitments and security assurance promises by the nuclear</w:t>
      </w:r>
      <w:r w:rsidRPr="00D50C1D">
        <w:rPr>
          <w:sz w:val="16"/>
        </w:rPr>
        <w:t xml:space="preserve">-weapon </w:t>
      </w:r>
      <w:r w:rsidRPr="001218E2">
        <w:rPr>
          <w:rStyle w:val="StyleUnderline"/>
        </w:rPr>
        <w:t>states</w:t>
      </w:r>
      <w:r w:rsidRPr="00D50C1D">
        <w:rPr>
          <w:sz w:val="16"/>
        </w:rPr>
        <w:t>.</w:t>
      </w:r>
    </w:p>
    <w:p w14:paraId="4935267C" w14:textId="77777777" w:rsidR="00027522" w:rsidRPr="00D50C1D" w:rsidRDefault="00027522" w:rsidP="00027522">
      <w:pPr>
        <w:rPr>
          <w:sz w:val="16"/>
        </w:rPr>
      </w:pPr>
      <w:r w:rsidRPr="00D50C1D">
        <w:rPr>
          <w:sz w:val="16"/>
        </w:rPr>
        <w:t xml:space="preserve">In East Asia, this skepticism </w:t>
      </w:r>
      <w:r w:rsidRPr="001218E2">
        <w:rPr>
          <w:rStyle w:val="StyleUnderline"/>
        </w:rPr>
        <w:t>raises concerns about the increased risk of a contingency over Taiwan or</w:t>
      </w:r>
      <w:r w:rsidRPr="00D50C1D">
        <w:rPr>
          <w:sz w:val="16"/>
        </w:rPr>
        <w:t xml:space="preserve"> in the </w:t>
      </w:r>
      <w:r w:rsidRPr="001218E2">
        <w:rPr>
          <w:rStyle w:val="StyleUnderline"/>
        </w:rPr>
        <w:t>Korean Peninsula</w:t>
      </w:r>
      <w:r w:rsidRPr="00D50C1D">
        <w:rPr>
          <w:sz w:val="16"/>
        </w:rPr>
        <w:t xml:space="preserve">, which suggests that </w:t>
      </w:r>
      <w:r w:rsidRPr="001218E2">
        <w:rPr>
          <w:rStyle w:val="StyleUnderline"/>
        </w:rPr>
        <w:t>the risk of regional conflict is under the strong influence of nuclear weapons</w:t>
      </w:r>
      <w:r w:rsidRPr="00D50C1D">
        <w:rPr>
          <w:sz w:val="16"/>
        </w:rPr>
        <w:t xml:space="preserve">. In other words, </w:t>
      </w:r>
      <w:r w:rsidRPr="001218E2">
        <w:rPr>
          <w:rStyle w:val="StyleUnderline"/>
        </w:rPr>
        <w:t>in addition to conventional combat in the land, sea, and air domains, East Asian conflicts would include large-scale missile attacks with ballistic and cruise missiles with improved precision strike capabilities</w:t>
      </w:r>
      <w:r w:rsidRPr="00D50C1D">
        <w:rPr>
          <w:sz w:val="16"/>
        </w:rPr>
        <w:t xml:space="preserve">; the development of </w:t>
      </w:r>
      <w:r w:rsidRPr="001218E2">
        <w:rPr>
          <w:rStyle w:val="StyleUnderline"/>
        </w:rPr>
        <w:t>hybrid warfare, including paramilitary, information warfare, and false flag operations; space, cyber, and electromagnetic domains and unmanned asset strikes using asymmetric weapons</w:t>
      </w:r>
      <w:r w:rsidRPr="00D50C1D">
        <w:rPr>
          <w:sz w:val="16"/>
        </w:rPr>
        <w:t xml:space="preserve"> may come to be conducted under the long shadow of nuclear weapons.</w:t>
      </w:r>
    </w:p>
    <w:p w14:paraId="1712426F" w14:textId="77777777" w:rsidR="00027522" w:rsidRPr="00D50C1D" w:rsidRDefault="00027522" w:rsidP="00027522">
      <w:pPr>
        <w:rPr>
          <w:sz w:val="16"/>
        </w:rPr>
      </w:pPr>
      <w:r w:rsidRPr="00D50C1D">
        <w:rPr>
          <w:sz w:val="16"/>
        </w:rPr>
        <w:t xml:space="preserve">In such a strategic environment, it is </w:t>
      </w:r>
      <w:r w:rsidRPr="001218E2">
        <w:rPr>
          <w:rStyle w:val="StyleUnderline"/>
        </w:rPr>
        <w:t>essential for Japan to build a deterrence posture that combines capabilities</w:t>
      </w:r>
      <w:r w:rsidRPr="00D50C1D">
        <w:rPr>
          <w:sz w:val="16"/>
        </w:rPr>
        <w:t xml:space="preserve"> and </w:t>
      </w:r>
      <w:r w:rsidRPr="001218E2">
        <w:rPr>
          <w:rStyle w:val="StyleUnderline"/>
        </w:rPr>
        <w:t>cost-imposing measures of deterrence</w:t>
      </w:r>
      <w:r w:rsidRPr="00D50C1D">
        <w:rPr>
          <w:sz w:val="16"/>
        </w:rPr>
        <w:t xml:space="preserve"> through deterrence by denial and resilience, as well as deterrence by publishment in an integrated manner with the United States and other partner countries, making </w:t>
      </w:r>
      <w:r w:rsidRPr="001218E2">
        <w:rPr>
          <w:rStyle w:val="StyleUnderline"/>
        </w:rPr>
        <w:t xml:space="preserve">potential adversaries recognize that it is </w:t>
      </w:r>
      <w:r w:rsidRPr="001218E2">
        <w:rPr>
          <w:rStyle w:val="StyleUnderline"/>
        </w:rPr>
        <w:lastRenderedPageBreak/>
        <w:t>impossible to achieve strategic objectives by taking military actions.</w:t>
      </w:r>
      <w:r w:rsidRPr="00D50C1D">
        <w:rPr>
          <w:sz w:val="16"/>
        </w:rPr>
        <w:t xml:space="preserve"> In this context, it is imperative that the United States maintain the </w:t>
      </w:r>
      <w:r w:rsidRPr="001218E2">
        <w:rPr>
          <w:rStyle w:val="StyleUnderline"/>
        </w:rPr>
        <w:t>credibility of its extended nuclear deterrence</w:t>
      </w:r>
      <w:r w:rsidRPr="00D50C1D">
        <w:rPr>
          <w:sz w:val="16"/>
        </w:rPr>
        <w:t>.</w:t>
      </w:r>
    </w:p>
    <w:p w14:paraId="328B5891" w14:textId="77777777" w:rsidR="00027522" w:rsidRPr="00BB147B" w:rsidRDefault="00027522" w:rsidP="00027522">
      <w:pPr>
        <w:rPr>
          <w:sz w:val="16"/>
        </w:rPr>
      </w:pPr>
      <w:r w:rsidRPr="00D50C1D">
        <w:rPr>
          <w:sz w:val="16"/>
        </w:rPr>
        <w:t>At the same time</w:t>
      </w:r>
      <w:r w:rsidRPr="001218E2">
        <w:rPr>
          <w:rStyle w:val="StyleUnderline"/>
        </w:rPr>
        <w:t>, Japan also needs to consider how to improve the situation where nuclear risks remain at a high level;</w:t>
      </w:r>
      <w:r w:rsidRPr="00D50C1D">
        <w:rPr>
          <w:sz w:val="16"/>
        </w:rPr>
        <w:t xml:space="preserve"> in other words, how to </w:t>
      </w:r>
      <w:r w:rsidRPr="001218E2">
        <w:rPr>
          <w:rStyle w:val="StyleUnderline"/>
        </w:rPr>
        <w:t>engage China and North Korea through strategic dialogues</w:t>
      </w:r>
      <w:r w:rsidRPr="00D50C1D">
        <w:rPr>
          <w:sz w:val="16"/>
        </w:rPr>
        <w:t>—and in the future, in arms control for the sake of reducing nuclear risks and nuclear salience in the regional security dynamic.</w:t>
      </w:r>
    </w:p>
    <w:p w14:paraId="7AFB18DA" w14:textId="77777777" w:rsidR="00027522" w:rsidRDefault="00027522" w:rsidP="00027522">
      <w:pPr>
        <w:pStyle w:val="Heading3"/>
      </w:pPr>
      <w:r>
        <w:lastRenderedPageBreak/>
        <w:t>Japan---1AR</w:t>
      </w:r>
    </w:p>
    <w:p w14:paraId="0DF55F34" w14:textId="77777777" w:rsidR="00027522" w:rsidRDefault="00027522" w:rsidP="00027522">
      <w:pPr>
        <w:pStyle w:val="Heading4"/>
      </w:pPr>
      <w:r>
        <w:t xml:space="preserve">Incentives for </w:t>
      </w:r>
      <w:proofErr w:type="spellStart"/>
      <w:r>
        <w:t>japan</w:t>
      </w:r>
      <w:proofErr w:type="spellEnd"/>
      <w:r>
        <w:t xml:space="preserve"> </w:t>
      </w:r>
      <w:proofErr w:type="spellStart"/>
      <w:r>
        <w:t>prolif</w:t>
      </w:r>
      <w:proofErr w:type="spellEnd"/>
      <w:r>
        <w:t xml:space="preserve"> are rising</w:t>
      </w:r>
    </w:p>
    <w:p w14:paraId="1952190C" w14:textId="77777777" w:rsidR="00027522" w:rsidRPr="002D2FD0" w:rsidRDefault="00027522" w:rsidP="00027522">
      <w:r w:rsidRPr="00DA538E">
        <w:t xml:space="preserve">Amanda </w:t>
      </w:r>
      <w:r w:rsidRPr="00DA538E">
        <w:rPr>
          <w:rStyle w:val="Style13ptBold"/>
        </w:rPr>
        <w:t>Hart</w:t>
      </w:r>
      <w:r w:rsidRPr="00DA538E">
        <w:t xml:space="preserve">, </w:t>
      </w:r>
      <w:r>
        <w:t>20</w:t>
      </w:r>
      <w:r w:rsidRPr="00DA538E">
        <w:rPr>
          <w:rStyle w:val="Style13ptBold"/>
        </w:rPr>
        <w:t>24</w:t>
      </w:r>
      <w:r w:rsidRPr="00DA538E">
        <w:t xml:space="preserve">, </w:t>
      </w:r>
      <w:r w:rsidRPr="00DA538E">
        <w:rPr>
          <w:sz w:val="16"/>
        </w:rPr>
        <w:t>"Proliferation Motivations and Modern Japan: Lessons Since Hiroshima", Global Security Review, https://globalsecurityreview.com/proliferation-motivations-and-modern-japan-lessons-since-hiroshima/ | TDI JC</w:t>
      </w:r>
    </w:p>
    <w:p w14:paraId="7D979BF3" w14:textId="77777777" w:rsidR="00027522" w:rsidRPr="00DA538E" w:rsidRDefault="00027522" w:rsidP="00027522">
      <w:pPr>
        <w:rPr>
          <w:sz w:val="16"/>
        </w:rPr>
      </w:pPr>
      <w:r w:rsidRPr="00DA538E">
        <w:rPr>
          <w:sz w:val="16"/>
        </w:rPr>
        <w:t>The potential for nuclear war began in August 1949, when the Soviet Union tested its first atomic bomb. After the Cuban Missile Crisis (1962), bilateral and multilateral treaties focused on nuclear arms control. Such efforts served a vital role then, as they do today, for strategic stability and mutual security.</w:t>
      </w:r>
    </w:p>
    <w:p w14:paraId="3C46BB21" w14:textId="77777777" w:rsidR="00027522" w:rsidRPr="00DA538E" w:rsidRDefault="00027522" w:rsidP="00027522">
      <w:pPr>
        <w:rPr>
          <w:sz w:val="16"/>
        </w:rPr>
      </w:pPr>
      <w:r w:rsidRPr="00DA538E">
        <w:rPr>
          <w:sz w:val="16"/>
        </w:rPr>
        <w:t xml:space="preserve">The </w:t>
      </w:r>
      <w:r w:rsidRPr="00CD66FE">
        <w:rPr>
          <w:rStyle w:val="StyleUnderline"/>
        </w:rPr>
        <w:t>cornerstones of nuclear arms control</w:t>
      </w:r>
      <w:r w:rsidRPr="00DA538E">
        <w:rPr>
          <w:sz w:val="16"/>
        </w:rPr>
        <w:t xml:space="preserve"> include </w:t>
      </w:r>
      <w:r w:rsidRPr="00CD66FE">
        <w:rPr>
          <w:rStyle w:val="StyleUnderline"/>
        </w:rPr>
        <w:t>2011’s New START,</w:t>
      </w:r>
      <w:r w:rsidRPr="00DA538E">
        <w:rPr>
          <w:sz w:val="16"/>
        </w:rPr>
        <w:t xml:space="preserve"> plus the original nuclear agreement, and the 1968 Treaty on the Non-Proliferation of </w:t>
      </w:r>
      <w:proofErr w:type="gramStart"/>
      <w:r w:rsidRPr="00DA538E">
        <w:rPr>
          <w:sz w:val="16"/>
        </w:rPr>
        <w:t>Nuclear Weapons</w:t>
      </w:r>
      <w:proofErr w:type="gramEnd"/>
      <w:r w:rsidRPr="00DA538E">
        <w:rPr>
          <w:sz w:val="16"/>
        </w:rPr>
        <w:t xml:space="preserve"> (</w:t>
      </w:r>
      <w:r w:rsidRPr="00CD66FE">
        <w:rPr>
          <w:rStyle w:val="StyleUnderline"/>
        </w:rPr>
        <w:t>NPT</w:t>
      </w:r>
      <w:r w:rsidRPr="00DA538E">
        <w:rPr>
          <w:sz w:val="16"/>
        </w:rPr>
        <w:t xml:space="preserve">). Russia </w:t>
      </w:r>
      <w:r w:rsidRPr="00CD66FE">
        <w:rPr>
          <w:rStyle w:val="StyleUnderline"/>
        </w:rPr>
        <w:t>suspended participation in New START</w:t>
      </w:r>
      <w:r w:rsidRPr="00DA538E">
        <w:rPr>
          <w:sz w:val="16"/>
        </w:rPr>
        <w:t xml:space="preserve"> in August 2022, ultimately exacerbating tensions amidst the war in Ukraine. Russian president Vladimir </w:t>
      </w:r>
      <w:r w:rsidRPr="00CD66FE">
        <w:rPr>
          <w:rStyle w:val="StyleUnderline"/>
        </w:rPr>
        <w:t>Putin’s nuclear threats are also increasing nuclear tensions</w:t>
      </w:r>
      <w:r w:rsidRPr="00DA538E">
        <w:rPr>
          <w:sz w:val="16"/>
        </w:rPr>
        <w:t xml:space="preserve">. While the NPT remains active with 191 signatory states, its </w:t>
      </w:r>
      <w:r w:rsidRPr="00CD66FE">
        <w:rPr>
          <w:rStyle w:val="StyleUnderline"/>
        </w:rPr>
        <w:t>intention to prevent</w:t>
      </w:r>
      <w:r w:rsidRPr="00DA538E">
        <w:rPr>
          <w:sz w:val="16"/>
        </w:rPr>
        <w:t xml:space="preserve"> the further spread of nuclear </w:t>
      </w:r>
      <w:r w:rsidRPr="00CD66FE">
        <w:rPr>
          <w:rStyle w:val="StyleUnderline"/>
        </w:rPr>
        <w:t>prolif</w:t>
      </w:r>
      <w:r w:rsidRPr="00DA538E">
        <w:rPr>
          <w:sz w:val="16"/>
        </w:rPr>
        <w:t xml:space="preserve">eration is </w:t>
      </w:r>
      <w:r w:rsidRPr="00CD66FE">
        <w:rPr>
          <w:rStyle w:val="StyleUnderline"/>
        </w:rPr>
        <w:t>threatened by increasingly aggressive nuclear rhetoric</w:t>
      </w:r>
      <w:r w:rsidRPr="00DA538E">
        <w:rPr>
          <w:sz w:val="16"/>
        </w:rPr>
        <w:t xml:space="preserve"> surrounding nuclear </w:t>
      </w:r>
      <w:r w:rsidRPr="00CD66FE">
        <w:rPr>
          <w:rStyle w:val="StyleUnderline"/>
        </w:rPr>
        <w:t>strikes and first use</w:t>
      </w:r>
      <w:r w:rsidRPr="00DA538E">
        <w:rPr>
          <w:sz w:val="16"/>
        </w:rPr>
        <w:t xml:space="preserve">. Such concerns </w:t>
      </w:r>
      <w:r w:rsidRPr="005F39C3">
        <w:rPr>
          <w:rStyle w:val="StyleUnderline"/>
        </w:rPr>
        <w:t>stem from Russia’s invasion of Ukraine</w:t>
      </w:r>
      <w:r w:rsidRPr="00DA538E">
        <w:rPr>
          <w:sz w:val="16"/>
        </w:rPr>
        <w:t xml:space="preserve">, as well as its, </w:t>
      </w:r>
      <w:r w:rsidRPr="005F39C3">
        <w:rPr>
          <w:rStyle w:val="StyleUnderline"/>
        </w:rPr>
        <w:t>China’s</w:t>
      </w:r>
      <w:r w:rsidRPr="00DA538E">
        <w:rPr>
          <w:sz w:val="16"/>
        </w:rPr>
        <w:t xml:space="preserve">, </w:t>
      </w:r>
      <w:r w:rsidRPr="005F39C3">
        <w:rPr>
          <w:rStyle w:val="StyleUnderline"/>
        </w:rPr>
        <w:t>and No</w:t>
      </w:r>
      <w:r w:rsidRPr="00DA538E">
        <w:rPr>
          <w:sz w:val="16"/>
        </w:rPr>
        <w:t xml:space="preserve">rth </w:t>
      </w:r>
      <w:r w:rsidRPr="005F39C3">
        <w:rPr>
          <w:rStyle w:val="StyleUnderline"/>
        </w:rPr>
        <w:t>Ko</w:t>
      </w:r>
      <w:r w:rsidRPr="00DA538E">
        <w:rPr>
          <w:sz w:val="16"/>
        </w:rPr>
        <w:t xml:space="preserve">rea’s </w:t>
      </w:r>
      <w:r w:rsidRPr="005F39C3">
        <w:rPr>
          <w:rStyle w:val="StyleUnderline"/>
        </w:rPr>
        <w:t>vertical proliferation</w:t>
      </w:r>
      <w:r w:rsidRPr="00DA538E">
        <w:rPr>
          <w:sz w:val="16"/>
        </w:rPr>
        <w:t>.</w:t>
      </w:r>
    </w:p>
    <w:p w14:paraId="0085B297" w14:textId="77777777" w:rsidR="00027522" w:rsidRPr="00DA538E" w:rsidRDefault="00027522" w:rsidP="00027522">
      <w:pPr>
        <w:rPr>
          <w:sz w:val="16"/>
        </w:rPr>
      </w:pPr>
      <w:r w:rsidRPr="005F39C3">
        <w:rPr>
          <w:rStyle w:val="StyleUnderline"/>
        </w:rPr>
        <w:t>Japan is one of many states with</w:t>
      </w:r>
      <w:r w:rsidRPr="00DA538E">
        <w:rPr>
          <w:sz w:val="16"/>
        </w:rPr>
        <w:t xml:space="preserve"> </w:t>
      </w:r>
      <w:r w:rsidRPr="005F39C3">
        <w:rPr>
          <w:rStyle w:val="StyleUnderline"/>
        </w:rPr>
        <w:t>the ability to develop nuclear weapons</w:t>
      </w:r>
      <w:r w:rsidRPr="00DA538E">
        <w:rPr>
          <w:sz w:val="16"/>
        </w:rPr>
        <w:t xml:space="preserve"> </w:t>
      </w:r>
      <w:r w:rsidRPr="005F39C3">
        <w:rPr>
          <w:rStyle w:val="StyleUnderline"/>
        </w:rPr>
        <w:t>and</w:t>
      </w:r>
      <w:r w:rsidRPr="00DA538E">
        <w:rPr>
          <w:sz w:val="16"/>
        </w:rPr>
        <w:t xml:space="preserve"> is experiencing </w:t>
      </w:r>
      <w:r w:rsidRPr="005F39C3">
        <w:rPr>
          <w:rStyle w:val="StyleUnderline"/>
        </w:rPr>
        <w:t>increasing incentives to do so.</w:t>
      </w:r>
      <w:r w:rsidRPr="00DA538E">
        <w:rPr>
          <w:sz w:val="16"/>
        </w:rPr>
        <w:t xml:space="preserve"> The </w:t>
      </w:r>
      <w:r w:rsidRPr="00A277FD">
        <w:rPr>
          <w:rStyle w:val="StyleUnderline"/>
        </w:rPr>
        <w:t>cost-benefit analysis</w:t>
      </w:r>
      <w:r w:rsidRPr="00DA538E">
        <w:rPr>
          <w:sz w:val="16"/>
        </w:rPr>
        <w:t xml:space="preserve"> of nuclear proliferation is a </w:t>
      </w:r>
      <w:r w:rsidRPr="00A277FD">
        <w:rPr>
          <w:rStyle w:val="StyleUnderline"/>
        </w:rPr>
        <w:t>frequent focus</w:t>
      </w:r>
      <w:r w:rsidRPr="00DA538E">
        <w:rPr>
          <w:sz w:val="16"/>
        </w:rPr>
        <w:t xml:space="preserve"> amongst theorists, with the commonality being </w:t>
      </w:r>
      <w:r w:rsidRPr="00A277FD">
        <w:rPr>
          <w:rStyle w:val="StyleUnderline"/>
        </w:rPr>
        <w:t>credible existential threat</w:t>
      </w:r>
      <w:r w:rsidRPr="00DA538E">
        <w:rPr>
          <w:sz w:val="16"/>
        </w:rPr>
        <w:t xml:space="preserve">(s) to a state. </w:t>
      </w:r>
      <w:r w:rsidRPr="00A277FD">
        <w:rPr>
          <w:rStyle w:val="StyleUnderline"/>
        </w:rPr>
        <w:t xml:space="preserve">Japan experiences </w:t>
      </w:r>
      <w:r w:rsidRPr="00DA538E">
        <w:rPr>
          <w:sz w:val="16"/>
        </w:rPr>
        <w:t xml:space="preserve">this regionally </w:t>
      </w:r>
      <w:r w:rsidRPr="00A277FD">
        <w:rPr>
          <w:rStyle w:val="StyleUnderline"/>
        </w:rPr>
        <w:t>from China and North Korea</w:t>
      </w:r>
      <w:r w:rsidRPr="00DA538E">
        <w:rPr>
          <w:sz w:val="16"/>
        </w:rPr>
        <w:t xml:space="preserve"> </w:t>
      </w:r>
      <w:r w:rsidRPr="00A277FD">
        <w:rPr>
          <w:rStyle w:val="StyleUnderline"/>
        </w:rPr>
        <w:t>and</w:t>
      </w:r>
      <w:r w:rsidRPr="00DA538E">
        <w:rPr>
          <w:sz w:val="16"/>
        </w:rPr>
        <w:t xml:space="preserve"> more broadly from </w:t>
      </w:r>
      <w:r w:rsidRPr="00A277FD">
        <w:rPr>
          <w:rStyle w:val="StyleUnderline"/>
        </w:rPr>
        <w:t>Russia</w:t>
      </w:r>
      <w:r w:rsidRPr="00DA538E">
        <w:rPr>
          <w:sz w:val="16"/>
        </w:rPr>
        <w:t xml:space="preserve">. Though the United States provides a nuclear umbrella to its Pacific allies, which it continuously reaffirms, </w:t>
      </w:r>
      <w:r w:rsidRPr="00A277FD">
        <w:rPr>
          <w:rStyle w:val="StyleUnderline"/>
        </w:rPr>
        <w:t>discussion in South Korea and Japan</w:t>
      </w:r>
      <w:r w:rsidRPr="00DA538E">
        <w:rPr>
          <w:sz w:val="16"/>
        </w:rPr>
        <w:t xml:space="preserve"> suggests </w:t>
      </w:r>
      <w:r w:rsidRPr="00A277FD">
        <w:rPr>
          <w:rStyle w:val="StyleUnderline"/>
        </w:rPr>
        <w:t>growing support for independent nuclear arsenals</w:t>
      </w:r>
      <w:r w:rsidRPr="00DA538E">
        <w:rPr>
          <w:sz w:val="16"/>
        </w:rPr>
        <w:t xml:space="preserve">. This </w:t>
      </w:r>
      <w:r w:rsidRPr="00A277FD">
        <w:rPr>
          <w:rStyle w:val="StyleUnderline"/>
        </w:rPr>
        <w:t>adds to the concern that Japan</w:t>
      </w:r>
      <w:r w:rsidRPr="00DA538E">
        <w:rPr>
          <w:sz w:val="16"/>
        </w:rPr>
        <w:t>, for example</w:t>
      </w:r>
      <w:r w:rsidRPr="00A277FD">
        <w:rPr>
          <w:rStyle w:val="StyleUnderline"/>
        </w:rPr>
        <w:t>, might develop its own nuclear weapons</w:t>
      </w:r>
      <w:r w:rsidRPr="00DA538E">
        <w:rPr>
          <w:sz w:val="16"/>
        </w:rPr>
        <w:t>.</w:t>
      </w:r>
    </w:p>
    <w:p w14:paraId="06192F84" w14:textId="77777777" w:rsidR="00027522" w:rsidRDefault="00027522" w:rsidP="00027522">
      <w:pPr>
        <w:pStyle w:val="Heading3"/>
      </w:pPr>
      <w:r>
        <w:lastRenderedPageBreak/>
        <w:t>North Korea---1AR</w:t>
      </w:r>
    </w:p>
    <w:p w14:paraId="0F408B23" w14:textId="77777777" w:rsidR="00027522" w:rsidRDefault="00027522" w:rsidP="00027522">
      <w:pPr>
        <w:pStyle w:val="Heading4"/>
      </w:pPr>
      <w:r>
        <w:t>No Ko is weakening the non-</w:t>
      </w:r>
      <w:proofErr w:type="spellStart"/>
      <w:r>
        <w:t>prolif</w:t>
      </w:r>
      <w:proofErr w:type="spellEnd"/>
      <w:r>
        <w:t xml:space="preserve"> dynamic</w:t>
      </w:r>
    </w:p>
    <w:p w14:paraId="3A266953" w14:textId="77777777" w:rsidR="00027522" w:rsidRDefault="00027522" w:rsidP="00027522">
      <w:proofErr w:type="spellStart"/>
      <w:r w:rsidRPr="006444B7">
        <w:rPr>
          <w:rStyle w:val="Style13ptBold"/>
        </w:rPr>
        <w:t>Vandier</w:t>
      </w:r>
      <w:proofErr w:type="spellEnd"/>
      <w:r w:rsidRPr="006444B7">
        <w:t>, P. (20</w:t>
      </w:r>
      <w:r w:rsidRPr="006444B7">
        <w:rPr>
          <w:rStyle w:val="Style13ptBold"/>
        </w:rPr>
        <w:t>25</w:t>
      </w:r>
      <w:r w:rsidRPr="000D409A">
        <w:rPr>
          <w:sz w:val="16"/>
        </w:rPr>
        <w:t>). The Hopes Nourished During the Second Age Nuclear Power Are Long-Lasting. In: Deterrence in the Third Nuclear Age. Rethinking Political Violence. Palgrave Macmillan, Cham. https://doi.org/10.1007/978-3-031-83983-2_2 | TDI JC</w:t>
      </w:r>
    </w:p>
    <w:p w14:paraId="6EA3640D" w14:textId="77777777" w:rsidR="00027522" w:rsidRPr="00A22CF4" w:rsidRDefault="00027522" w:rsidP="00027522">
      <w:pPr>
        <w:rPr>
          <w:rStyle w:val="StyleUnderline"/>
        </w:rPr>
      </w:pPr>
      <w:r w:rsidRPr="000D409A">
        <w:rPr>
          <w:sz w:val="16"/>
        </w:rPr>
        <w:t xml:space="preserve">The case of </w:t>
      </w:r>
      <w:r w:rsidRPr="00A22CF4">
        <w:rPr>
          <w:rStyle w:val="StyleUnderline"/>
        </w:rPr>
        <w:t>No</w:t>
      </w:r>
      <w:r w:rsidRPr="000D409A">
        <w:rPr>
          <w:sz w:val="16"/>
        </w:rPr>
        <w:t xml:space="preserve">rth </w:t>
      </w:r>
      <w:r w:rsidRPr="00A22CF4">
        <w:rPr>
          <w:rStyle w:val="StyleUnderline"/>
        </w:rPr>
        <w:t>Ko</w:t>
      </w:r>
      <w:r w:rsidRPr="000D409A">
        <w:rPr>
          <w:sz w:val="16"/>
        </w:rPr>
        <w:t xml:space="preserve">rea contributes in another way to the </w:t>
      </w:r>
      <w:r w:rsidRPr="00A22CF4">
        <w:rPr>
          <w:rStyle w:val="StyleUnderline"/>
        </w:rPr>
        <w:t>weakening</w:t>
      </w:r>
      <w:r w:rsidRPr="000D409A">
        <w:rPr>
          <w:sz w:val="16"/>
        </w:rPr>
        <w:t xml:space="preserve"> of the </w:t>
      </w:r>
      <w:r w:rsidRPr="00A22CF4">
        <w:rPr>
          <w:rStyle w:val="StyleUnderline"/>
        </w:rPr>
        <w:t>non-proliferation dynamic</w:t>
      </w:r>
      <w:r w:rsidRPr="000D409A">
        <w:rPr>
          <w:sz w:val="16"/>
        </w:rPr>
        <w:t xml:space="preserve">. In </w:t>
      </w:r>
      <w:r w:rsidRPr="00A22CF4">
        <w:rPr>
          <w:rStyle w:val="StyleUnderline"/>
        </w:rPr>
        <w:t>2003</w:t>
      </w:r>
      <w:r w:rsidRPr="000D409A">
        <w:rPr>
          <w:sz w:val="16"/>
        </w:rPr>
        <w:t xml:space="preserve">, the </w:t>
      </w:r>
      <w:r w:rsidRPr="00A22CF4">
        <w:rPr>
          <w:rStyle w:val="StyleUnderline"/>
        </w:rPr>
        <w:t>communist dictatorship left the NPT</w:t>
      </w:r>
      <w:r w:rsidRPr="000D409A">
        <w:rPr>
          <w:sz w:val="16"/>
        </w:rPr>
        <w:t xml:space="preserve">, repeating the blackmail it had already carried out in </w:t>
      </w:r>
      <w:proofErr w:type="gramStart"/>
      <w:r w:rsidRPr="000D409A">
        <w:rPr>
          <w:sz w:val="16"/>
        </w:rPr>
        <w:t>1993</w:t>
      </w:r>
      <w:proofErr w:type="gramEnd"/>
      <w:r w:rsidRPr="000D409A">
        <w:rPr>
          <w:sz w:val="16"/>
        </w:rPr>
        <w:t xml:space="preserve"> and which had led to an agreement with the United States at the time. It then </w:t>
      </w:r>
      <w:r w:rsidRPr="00A22CF4">
        <w:rPr>
          <w:rStyle w:val="StyleUnderline"/>
        </w:rPr>
        <w:t xml:space="preserve">relaunched its military </w:t>
      </w:r>
      <w:proofErr w:type="spellStart"/>
      <w:r w:rsidRPr="00A22CF4">
        <w:rPr>
          <w:rStyle w:val="StyleUnderline"/>
        </w:rPr>
        <w:t>programme</w:t>
      </w:r>
      <w:proofErr w:type="spellEnd"/>
      <w:r w:rsidRPr="00A22CF4">
        <w:rPr>
          <w:rStyle w:val="StyleUnderline"/>
        </w:rPr>
        <w:t xml:space="preserve"> </w:t>
      </w:r>
      <w:r w:rsidRPr="000D409A">
        <w:rPr>
          <w:sz w:val="16"/>
        </w:rPr>
        <w:t xml:space="preserve">with a weapons fuel production cycle, including weapons-grade plutonium, and a </w:t>
      </w:r>
      <w:proofErr w:type="spellStart"/>
      <w:r w:rsidRPr="000D409A">
        <w:rPr>
          <w:sz w:val="16"/>
        </w:rPr>
        <w:t>programme</w:t>
      </w:r>
      <w:proofErr w:type="spellEnd"/>
      <w:r w:rsidRPr="000D409A">
        <w:rPr>
          <w:sz w:val="16"/>
        </w:rPr>
        <w:t xml:space="preserve"> of </w:t>
      </w:r>
      <w:r w:rsidRPr="00A22CF4">
        <w:rPr>
          <w:rStyle w:val="StyleUnderline"/>
        </w:rPr>
        <w:t>ballistic delivery systems of increasing range</w:t>
      </w:r>
      <w:r w:rsidRPr="000D409A">
        <w:rPr>
          <w:sz w:val="16"/>
        </w:rPr>
        <w:t xml:space="preserve">. On 9 October 2006, North Korea conducted its first underground test. This was followed by five more, the last of which was on 3 September 2017. </w:t>
      </w:r>
      <w:r w:rsidRPr="00A22CF4">
        <w:rPr>
          <w:rStyle w:val="StyleUnderline"/>
        </w:rPr>
        <w:t>For the past 20 years, the international community, and more particularly the United States, has been unable to stem North Korea’s march towards the atom.</w:t>
      </w:r>
    </w:p>
    <w:p w14:paraId="0D422AD5" w14:textId="77777777" w:rsidR="00027522" w:rsidRPr="00A22CF4" w:rsidRDefault="00027522" w:rsidP="00027522">
      <w:pPr>
        <w:rPr>
          <w:rStyle w:val="StyleUnderline"/>
        </w:rPr>
      </w:pPr>
      <w:r w:rsidRPr="000D409A">
        <w:rPr>
          <w:sz w:val="16"/>
        </w:rPr>
        <w:t xml:space="preserve">Whether it is the </w:t>
      </w:r>
      <w:r w:rsidRPr="00A22CF4">
        <w:rPr>
          <w:rStyle w:val="StyleUnderline"/>
        </w:rPr>
        <w:t>international sanctions</w:t>
      </w:r>
      <w:r w:rsidRPr="000D409A">
        <w:rPr>
          <w:sz w:val="16"/>
        </w:rPr>
        <w:t xml:space="preserve">, G.W. Bush’s rodomontades on the </w:t>
      </w:r>
      <w:r w:rsidRPr="00A22CF4">
        <w:rPr>
          <w:rStyle w:val="StyleUnderline"/>
        </w:rPr>
        <w:t>“axis of evil”,</w:t>
      </w:r>
      <w:r w:rsidRPr="000D409A">
        <w:rPr>
          <w:sz w:val="16"/>
        </w:rPr>
        <w:t xml:space="preserve"> Barack Obama’s </w:t>
      </w:r>
      <w:r w:rsidRPr="00A22CF4">
        <w:rPr>
          <w:rStyle w:val="StyleUnderline"/>
        </w:rPr>
        <w:t>attempts at negotiation</w:t>
      </w:r>
      <w:r w:rsidRPr="000D409A">
        <w:rPr>
          <w:sz w:val="16"/>
        </w:rPr>
        <w:t xml:space="preserve"> with no end in sight or, more recently, the </w:t>
      </w:r>
      <w:r w:rsidRPr="00A22CF4">
        <w:rPr>
          <w:rStyle w:val="StyleUnderline"/>
        </w:rPr>
        <w:t xml:space="preserve">verbal and military escalation between Kim </w:t>
      </w:r>
      <w:r w:rsidRPr="000D409A">
        <w:rPr>
          <w:sz w:val="16"/>
        </w:rPr>
        <w:t xml:space="preserve">Jong Un </w:t>
      </w:r>
      <w:r w:rsidRPr="00A22CF4">
        <w:rPr>
          <w:rStyle w:val="StyleUnderline"/>
        </w:rPr>
        <w:t>and</w:t>
      </w:r>
      <w:r w:rsidRPr="000D409A">
        <w:rPr>
          <w:sz w:val="16"/>
        </w:rPr>
        <w:t xml:space="preserve"> Donald </w:t>
      </w:r>
      <w:r w:rsidRPr="00A22CF4">
        <w:rPr>
          <w:rStyle w:val="StyleUnderline"/>
        </w:rPr>
        <w:t>Trump</w:t>
      </w:r>
      <w:r w:rsidRPr="000D409A">
        <w:rPr>
          <w:sz w:val="16"/>
        </w:rPr>
        <w:t xml:space="preserve">, the </w:t>
      </w:r>
      <w:r w:rsidRPr="00A22CF4">
        <w:rPr>
          <w:rStyle w:val="StyleUnderline"/>
        </w:rPr>
        <w:t>No</w:t>
      </w:r>
      <w:r w:rsidRPr="000D409A">
        <w:rPr>
          <w:sz w:val="16"/>
        </w:rPr>
        <w:t xml:space="preserve">rth </w:t>
      </w:r>
      <w:r w:rsidRPr="00A22CF4">
        <w:rPr>
          <w:rStyle w:val="StyleUnderline"/>
        </w:rPr>
        <w:t>Ko</w:t>
      </w:r>
      <w:r w:rsidRPr="000D409A">
        <w:rPr>
          <w:sz w:val="16"/>
        </w:rPr>
        <w:t xml:space="preserve">rean case </w:t>
      </w:r>
      <w:r w:rsidRPr="00A22CF4">
        <w:rPr>
          <w:rStyle w:val="StyleUnderline"/>
        </w:rPr>
        <w:t>illustrates, as</w:t>
      </w:r>
      <w:r w:rsidRPr="000D409A">
        <w:rPr>
          <w:sz w:val="16"/>
        </w:rPr>
        <w:t xml:space="preserve"> it did </w:t>
      </w:r>
      <w:r w:rsidRPr="00A22CF4">
        <w:rPr>
          <w:rStyle w:val="StyleUnderline"/>
        </w:rPr>
        <w:t>for India, Pakistan and Israel</w:t>
      </w:r>
      <w:r w:rsidRPr="000D409A">
        <w:rPr>
          <w:sz w:val="16"/>
        </w:rPr>
        <w:t xml:space="preserve">, the </w:t>
      </w:r>
      <w:r w:rsidRPr="00A22CF4">
        <w:rPr>
          <w:rStyle w:val="StyleUnderline"/>
        </w:rPr>
        <w:t>supremacy of the fait accompli in nuclear matters and the inability of the international community, despite very heavy sanctions, to stop the North Korean dictatorship’s march towards the military atom.</w:t>
      </w:r>
    </w:p>
    <w:p w14:paraId="3E71D444" w14:textId="77777777" w:rsidR="00027522" w:rsidRPr="00BB147B" w:rsidRDefault="00027522" w:rsidP="00027522">
      <w:pPr>
        <w:rPr>
          <w:sz w:val="16"/>
        </w:rPr>
      </w:pPr>
      <w:r w:rsidRPr="000D409A">
        <w:rPr>
          <w:sz w:val="16"/>
        </w:rPr>
        <w:t xml:space="preserve">The emergence of a nuclear North Korea leads to a </w:t>
      </w:r>
      <w:r w:rsidRPr="002A58E9">
        <w:rPr>
          <w:rStyle w:val="StyleUnderline"/>
        </w:rPr>
        <w:t>profound modification of the regional geopolitical balance</w:t>
      </w:r>
      <w:r w:rsidRPr="000D409A">
        <w:rPr>
          <w:sz w:val="16"/>
        </w:rPr>
        <w:t xml:space="preserve"> with a de facto </w:t>
      </w:r>
      <w:r w:rsidRPr="002A58E9">
        <w:rPr>
          <w:rStyle w:val="StyleUnderline"/>
        </w:rPr>
        <w:t>weakening of the American protective shadow</w:t>
      </w:r>
      <w:r w:rsidRPr="000D409A">
        <w:rPr>
          <w:sz w:val="16"/>
        </w:rPr>
        <w:t xml:space="preserve"> in the area. By being able to </w:t>
      </w:r>
      <w:r w:rsidRPr="002A58E9">
        <w:rPr>
          <w:rStyle w:val="StyleUnderline"/>
        </w:rPr>
        <w:t>dissuade</w:t>
      </w:r>
      <w:r w:rsidRPr="000D409A">
        <w:rPr>
          <w:sz w:val="16"/>
        </w:rPr>
        <w:t xml:space="preserve"> the </w:t>
      </w:r>
      <w:r w:rsidRPr="002A58E9">
        <w:rPr>
          <w:rStyle w:val="StyleUnderline"/>
        </w:rPr>
        <w:t>allies</w:t>
      </w:r>
      <w:r w:rsidRPr="000D409A">
        <w:rPr>
          <w:sz w:val="16"/>
        </w:rPr>
        <w:t xml:space="preserve"> of the United States in the region, notably </w:t>
      </w:r>
      <w:r w:rsidRPr="002A58E9">
        <w:rPr>
          <w:rStyle w:val="StyleUnderline"/>
        </w:rPr>
        <w:t>Japan, So</w:t>
      </w:r>
      <w:r w:rsidRPr="000D409A">
        <w:rPr>
          <w:sz w:val="16"/>
        </w:rPr>
        <w:t xml:space="preserve">uth </w:t>
      </w:r>
      <w:r w:rsidRPr="002A58E9">
        <w:rPr>
          <w:rStyle w:val="StyleUnderline"/>
        </w:rPr>
        <w:t>Ko</w:t>
      </w:r>
      <w:r w:rsidRPr="000D409A">
        <w:rPr>
          <w:sz w:val="16"/>
        </w:rPr>
        <w:t xml:space="preserve">rea </w:t>
      </w:r>
      <w:r w:rsidRPr="002A58E9">
        <w:rPr>
          <w:rStyle w:val="StyleUnderline"/>
        </w:rPr>
        <w:t>and Taiwan</w:t>
      </w:r>
      <w:r w:rsidRPr="000D409A">
        <w:rPr>
          <w:sz w:val="16"/>
        </w:rPr>
        <w:t xml:space="preserve">, North Korea could </w:t>
      </w:r>
      <w:r w:rsidRPr="002A58E9">
        <w:rPr>
          <w:rStyle w:val="StyleUnderline"/>
        </w:rPr>
        <w:t xml:space="preserve">achieve a strategic decoupling between Asia and the United States reminiscent of </w:t>
      </w:r>
      <w:r w:rsidRPr="000D409A">
        <w:rPr>
          <w:sz w:val="16"/>
        </w:rPr>
        <w:t xml:space="preserve">that attempted by the Soviets at the end of the 1970s during the </w:t>
      </w:r>
      <w:r w:rsidRPr="002A58E9">
        <w:rPr>
          <w:rStyle w:val="StyleUnderline"/>
        </w:rPr>
        <w:t>Euromissile crisis</w:t>
      </w:r>
      <w:r w:rsidRPr="000D409A">
        <w:rPr>
          <w:sz w:val="16"/>
        </w:rPr>
        <w:t xml:space="preserve">. At the time, the Soviet deployment of SS-20 missiles in Warsaw Pact countries, capable of striking only European territory, highlighted the difficulty for the United States to risk nuclear blackmail in </w:t>
      </w:r>
      <w:proofErr w:type="spellStart"/>
      <w:r w:rsidRPr="000D409A">
        <w:rPr>
          <w:sz w:val="16"/>
        </w:rPr>
        <w:t>defence</w:t>
      </w:r>
      <w:proofErr w:type="spellEnd"/>
      <w:r w:rsidRPr="000D409A">
        <w:rPr>
          <w:sz w:val="16"/>
        </w:rPr>
        <w:t xml:space="preserve"> of its allies given the threat of retaliation on its own territory. It became clear that the </w:t>
      </w:r>
      <w:r w:rsidRPr="002A58E9">
        <w:rPr>
          <w:rStyle w:val="StyleUnderline"/>
        </w:rPr>
        <w:t>Americans could not legitimately retaliate from home against a limited nuclear attack on Europe alone</w:t>
      </w:r>
      <w:r w:rsidRPr="000D409A">
        <w:rPr>
          <w:sz w:val="16"/>
        </w:rPr>
        <w:t xml:space="preserve">. The </w:t>
      </w:r>
      <w:r w:rsidRPr="002A58E9">
        <w:rPr>
          <w:rStyle w:val="StyleUnderline"/>
        </w:rPr>
        <w:t>Western response</w:t>
      </w:r>
      <w:r w:rsidRPr="000D409A">
        <w:rPr>
          <w:sz w:val="16"/>
        </w:rPr>
        <w:t xml:space="preserve"> was to </w:t>
      </w:r>
      <w:r w:rsidRPr="002A58E9">
        <w:rPr>
          <w:rStyle w:val="StyleUnderline"/>
        </w:rPr>
        <w:t>deploy US missiles</w:t>
      </w:r>
      <w:r w:rsidRPr="000D409A">
        <w:rPr>
          <w:sz w:val="16"/>
        </w:rPr>
        <w:t xml:space="preserve"> equivalent to the SS-20 in Europe to </w:t>
      </w:r>
      <w:r w:rsidRPr="002A58E9">
        <w:rPr>
          <w:rStyle w:val="StyleUnderline"/>
        </w:rPr>
        <w:t>ensure regional threat parity</w:t>
      </w:r>
      <w:r w:rsidRPr="000D409A">
        <w:rPr>
          <w:sz w:val="16"/>
        </w:rPr>
        <w:t xml:space="preserve">. The failure of the Soviet initiative was the prelude to the first concerted nuclear disarmament between the two countries (Intermediate Nuclear Forces TreatyFootnote27 signed between Ronald Reagan and Mikhail </w:t>
      </w:r>
      <w:proofErr w:type="spellStart"/>
      <w:r w:rsidRPr="000D409A">
        <w:rPr>
          <w:sz w:val="16"/>
        </w:rPr>
        <w:t>Gorbatchov</w:t>
      </w:r>
      <w:proofErr w:type="spellEnd"/>
      <w:r w:rsidRPr="000D409A">
        <w:rPr>
          <w:sz w:val="16"/>
        </w:rPr>
        <w:t xml:space="preserve"> in 1988).</w:t>
      </w:r>
    </w:p>
    <w:p w14:paraId="2600204C" w14:textId="62648635" w:rsidR="009601B1" w:rsidRDefault="00027522" w:rsidP="009601B1">
      <w:pPr>
        <w:pStyle w:val="Heading3"/>
      </w:pPr>
      <w:r>
        <w:lastRenderedPageBreak/>
        <w:t xml:space="preserve">Saudi </w:t>
      </w:r>
      <w:proofErr w:type="spellStart"/>
      <w:r>
        <w:t>Prolif</w:t>
      </w:r>
      <w:proofErr w:type="spellEnd"/>
      <w:r>
        <w:t>---1AR</w:t>
      </w:r>
    </w:p>
    <w:p w14:paraId="6DE3D727" w14:textId="77777777" w:rsidR="009601B1" w:rsidRDefault="009601B1" w:rsidP="009601B1">
      <w:pPr>
        <w:pStyle w:val="Heading4"/>
      </w:pPr>
      <w:r>
        <w:t xml:space="preserve">Saudi Arabia </w:t>
      </w:r>
      <w:proofErr w:type="spellStart"/>
      <w:r>
        <w:t>Prolif</w:t>
      </w:r>
      <w:proofErr w:type="spellEnd"/>
      <w:r>
        <w:t xml:space="preserve"> inevitable. </w:t>
      </w:r>
    </w:p>
    <w:p w14:paraId="58C1E150" w14:textId="77777777" w:rsidR="009601B1" w:rsidRDefault="009601B1" w:rsidP="009601B1">
      <w:r>
        <w:t xml:space="preserve">Sarah </w:t>
      </w:r>
      <w:r w:rsidRPr="00170617">
        <w:rPr>
          <w:rStyle w:val="Style13ptBold"/>
        </w:rPr>
        <w:t>Burkhard</w:t>
      </w:r>
      <w:r>
        <w:t xml:space="preserve">, Erica </w:t>
      </w:r>
      <w:r w:rsidRPr="00170617">
        <w:rPr>
          <w:rStyle w:val="Style13ptBold"/>
        </w:rPr>
        <w:t>Wenig</w:t>
      </w:r>
      <w:r>
        <w:t xml:space="preserve">, David </w:t>
      </w:r>
      <w:r w:rsidRPr="00170617">
        <w:rPr>
          <w:rStyle w:val="Style13ptBold"/>
        </w:rPr>
        <w:t>Albright,</w:t>
      </w:r>
      <w:r>
        <w:t xml:space="preserve"> </w:t>
      </w:r>
      <w:r w:rsidRPr="00170617">
        <w:rPr>
          <w:rStyle w:val="Style13ptBold"/>
        </w:rPr>
        <w:t>and</w:t>
      </w:r>
      <w:r>
        <w:t xml:space="preserve"> Andrea </w:t>
      </w:r>
      <w:r w:rsidRPr="00170617">
        <w:rPr>
          <w:rStyle w:val="Style13ptBold"/>
        </w:rPr>
        <w:t>Stricker</w:t>
      </w:r>
      <w:r w:rsidRPr="00170617">
        <w:t xml:space="preserve">, </w:t>
      </w:r>
      <w:r>
        <w:t>3-30-20</w:t>
      </w:r>
      <w:r w:rsidRPr="00170617">
        <w:rPr>
          <w:rStyle w:val="Style13ptBold"/>
        </w:rPr>
        <w:t>17</w:t>
      </w:r>
      <w:r w:rsidRPr="00170617">
        <w:t xml:space="preserve">, "", </w:t>
      </w:r>
      <w:r>
        <w:t>Institute for Science and International Security</w:t>
      </w:r>
      <w:r w:rsidRPr="00170617">
        <w:t xml:space="preserve">, </w:t>
      </w:r>
      <w:hyperlink r:id="rId76" w:history="1">
        <w:r w:rsidRPr="004333EE">
          <w:rPr>
            <w:rStyle w:val="Hyperlink"/>
          </w:rPr>
          <w:t>https://freebeacon.com/wp-content/uploads/2017/03/SaudiArabiaProliferationRisks_30Mar2017_Final.pdf</w:t>
        </w:r>
      </w:hyperlink>
      <w:r>
        <w:t xml:space="preserve"> TDI //</w:t>
      </w:r>
      <w:proofErr w:type="spellStart"/>
      <w:r>
        <w:t>LHScoop</w:t>
      </w:r>
      <w:proofErr w:type="spellEnd"/>
    </w:p>
    <w:p w14:paraId="20ED945A" w14:textId="77777777" w:rsidR="009601B1" w:rsidRDefault="009601B1" w:rsidP="009601B1">
      <w:pPr>
        <w:rPr>
          <w:u w:val="single"/>
        </w:rPr>
      </w:pPr>
      <w:r w:rsidRPr="00BB3A67">
        <w:rPr>
          <w:u w:val="single"/>
        </w:rPr>
        <w:t xml:space="preserve">The Kingdom of </w:t>
      </w:r>
      <w:r w:rsidRPr="000B69C7">
        <w:rPr>
          <w:highlight w:val="green"/>
          <w:u w:val="single"/>
        </w:rPr>
        <w:t>Saudi Arabia</w:t>
      </w:r>
      <w:r w:rsidRPr="00BB3A67">
        <w:rPr>
          <w:u w:val="single"/>
        </w:rPr>
        <w:t xml:space="preserve"> has an </w:t>
      </w:r>
      <w:r w:rsidRPr="00182791">
        <w:rPr>
          <w:rStyle w:val="Emphasis"/>
          <w:highlight w:val="green"/>
        </w:rPr>
        <w:t>uneasy</w:t>
      </w:r>
      <w:r w:rsidRPr="00BB3A67">
        <w:rPr>
          <w:u w:val="single"/>
        </w:rPr>
        <w:t xml:space="preserve"> relationship </w:t>
      </w:r>
      <w:r w:rsidRPr="000B69C7">
        <w:rPr>
          <w:highlight w:val="green"/>
          <w:u w:val="single"/>
        </w:rPr>
        <w:t>with Iran</w:t>
      </w:r>
      <w:r w:rsidRPr="000B69C7">
        <w:rPr>
          <w:sz w:val="12"/>
        </w:rPr>
        <w:t>. The Iran nuclear deal, or Joint Comprehensive Plan of Action (JCPOA), which went into effect in January 2016, has limited Iran’s sensitive nuclear program and subjected it to greater international monitoring.</w:t>
      </w:r>
      <w:r w:rsidRPr="00BB3A67">
        <w:rPr>
          <w:u w:val="single"/>
        </w:rPr>
        <w:t xml:space="preserve"> Many hoped that the </w:t>
      </w:r>
      <w:r w:rsidRPr="000B69C7">
        <w:rPr>
          <w:u w:val="single"/>
        </w:rPr>
        <w:t>JCPOA</w:t>
      </w:r>
      <w:r w:rsidRPr="00BB3A67">
        <w:rPr>
          <w:u w:val="single"/>
        </w:rPr>
        <w:t xml:space="preserve"> would also ease regional security </w:t>
      </w:r>
      <w:r w:rsidRPr="000B69C7">
        <w:rPr>
          <w:highlight w:val="green"/>
          <w:u w:val="single"/>
        </w:rPr>
        <w:t>tensions</w:t>
      </w:r>
      <w:r w:rsidRPr="00BB3A67">
        <w:rPr>
          <w:u w:val="single"/>
        </w:rPr>
        <w:t xml:space="preserve"> between Saudi Arabia and Iran, yet they have </w:t>
      </w:r>
      <w:proofErr w:type="gramStart"/>
      <w:r w:rsidRPr="00BB3A67">
        <w:rPr>
          <w:u w:val="single"/>
        </w:rPr>
        <w:t xml:space="preserve">actually </w:t>
      </w:r>
      <w:r w:rsidRPr="000B69C7">
        <w:rPr>
          <w:highlight w:val="green"/>
          <w:u w:val="single"/>
        </w:rPr>
        <w:t>increased</w:t>
      </w:r>
      <w:proofErr w:type="gramEnd"/>
      <w:r w:rsidRPr="00BB3A67">
        <w:rPr>
          <w:u w:val="single"/>
        </w:rPr>
        <w:t xml:space="preserve"> </w:t>
      </w:r>
      <w:r w:rsidRPr="000B69C7">
        <w:rPr>
          <w:highlight w:val="green"/>
          <w:u w:val="single"/>
        </w:rPr>
        <w:t>despite</w:t>
      </w:r>
      <w:r w:rsidRPr="00BB3A67">
        <w:rPr>
          <w:u w:val="single"/>
        </w:rPr>
        <w:t xml:space="preserve"> the deal. The </w:t>
      </w:r>
      <w:r w:rsidRPr="000B69C7">
        <w:rPr>
          <w:highlight w:val="green"/>
          <w:u w:val="single"/>
        </w:rPr>
        <w:t>JCPOA</w:t>
      </w:r>
      <w:r w:rsidRPr="00BB3A67">
        <w:rPr>
          <w:u w:val="single"/>
        </w:rPr>
        <w:t xml:space="preserve"> has also not eliminated the </w:t>
      </w:r>
      <w:r w:rsidRPr="00182791">
        <w:rPr>
          <w:rStyle w:val="Emphasis"/>
          <w:highlight w:val="green"/>
        </w:rPr>
        <w:t>Kingdom</w:t>
      </w:r>
      <w:r w:rsidRPr="000B69C7">
        <w:rPr>
          <w:u w:val="single"/>
        </w:rPr>
        <w:t>’s</w:t>
      </w:r>
      <w:r w:rsidRPr="00BB3A67">
        <w:rPr>
          <w:u w:val="single"/>
        </w:rPr>
        <w:t xml:space="preserve"> </w:t>
      </w:r>
      <w:r w:rsidRPr="00182791">
        <w:rPr>
          <w:rStyle w:val="Emphasis"/>
          <w:highlight w:val="green"/>
        </w:rPr>
        <w:t>desire</w:t>
      </w:r>
      <w:r w:rsidRPr="00BB3A67">
        <w:rPr>
          <w:u w:val="single"/>
        </w:rPr>
        <w:t xml:space="preserve"> for </w:t>
      </w:r>
      <w:r w:rsidRPr="00182791">
        <w:rPr>
          <w:rStyle w:val="Emphasis"/>
          <w:highlight w:val="green"/>
        </w:rPr>
        <w:t>nuc</w:t>
      </w:r>
      <w:r w:rsidRPr="00182791">
        <w:rPr>
          <w:rStyle w:val="Emphasis"/>
        </w:rPr>
        <w:t>lear weapon</w:t>
      </w:r>
      <w:r w:rsidRPr="00182791">
        <w:rPr>
          <w:rStyle w:val="Emphasis"/>
          <w:highlight w:val="green"/>
        </w:rPr>
        <w:t>s</w:t>
      </w:r>
      <w:r w:rsidRPr="000B69C7">
        <w:rPr>
          <w:u w:val="single"/>
        </w:rPr>
        <w:t xml:space="preserve"> capabilities and even nuclear </w:t>
      </w:r>
      <w:proofErr w:type="gramStart"/>
      <w:r w:rsidRPr="000B69C7">
        <w:rPr>
          <w:u w:val="single"/>
        </w:rPr>
        <w:t>weapons, but</w:t>
      </w:r>
      <w:proofErr w:type="gramEnd"/>
      <w:r w:rsidRPr="000B69C7">
        <w:rPr>
          <w:u w:val="single"/>
        </w:rPr>
        <w:t xml:space="preserve"> rather reduced the pressure on Saudi Arabia to match Ir</w:t>
      </w:r>
      <w:r w:rsidRPr="00BB3A67">
        <w:rPr>
          <w:u w:val="single"/>
        </w:rPr>
        <w:t>an’s nuclear weapons capabilities in the short term.</w:t>
      </w:r>
      <w:r w:rsidRPr="000B69C7">
        <w:rPr>
          <w:sz w:val="12"/>
        </w:rPr>
        <w:t xml:space="preserve"> In that sense, the deal has delayed concerns about nuclear proliferation in Saudi Arabia. However, </w:t>
      </w:r>
      <w:r w:rsidRPr="00BB3A67">
        <w:rPr>
          <w:u w:val="single"/>
        </w:rPr>
        <w:t xml:space="preserve">there is little reason to doubt that </w:t>
      </w:r>
      <w:r w:rsidRPr="000B69C7">
        <w:rPr>
          <w:highlight w:val="green"/>
          <w:u w:val="single"/>
        </w:rPr>
        <w:t xml:space="preserve">Saudi </w:t>
      </w:r>
      <w:r w:rsidRPr="001921A7">
        <w:rPr>
          <w:u w:val="single"/>
        </w:rPr>
        <w:t>Arabia</w:t>
      </w:r>
      <w:r w:rsidRPr="00BB3A67">
        <w:rPr>
          <w:u w:val="single"/>
        </w:rPr>
        <w:t xml:space="preserve"> will more </w:t>
      </w:r>
      <w:r w:rsidRPr="000B69C7">
        <w:rPr>
          <w:highlight w:val="green"/>
          <w:u w:val="single"/>
        </w:rPr>
        <w:t>actively seek nuc</w:t>
      </w:r>
      <w:r w:rsidRPr="00BB3A67">
        <w:rPr>
          <w:u w:val="single"/>
        </w:rPr>
        <w:t>lear weapon</w:t>
      </w:r>
      <w:r w:rsidRPr="000B69C7">
        <w:rPr>
          <w:highlight w:val="green"/>
          <w:u w:val="single"/>
        </w:rPr>
        <w:t>s</w:t>
      </w:r>
      <w:r w:rsidRPr="00BB3A67">
        <w:rPr>
          <w:u w:val="single"/>
        </w:rPr>
        <w:t xml:space="preserve"> capabilities, </w:t>
      </w:r>
      <w:r w:rsidRPr="000B69C7">
        <w:rPr>
          <w:highlight w:val="green"/>
          <w:u w:val="single"/>
        </w:rPr>
        <w:t>motivated</w:t>
      </w:r>
      <w:r w:rsidRPr="00BB3A67">
        <w:rPr>
          <w:u w:val="single"/>
        </w:rPr>
        <w:t xml:space="preserve"> </w:t>
      </w:r>
      <w:r w:rsidRPr="000B69C7">
        <w:rPr>
          <w:highlight w:val="green"/>
          <w:u w:val="single"/>
        </w:rPr>
        <w:t>by</w:t>
      </w:r>
      <w:r w:rsidRPr="00BB3A67">
        <w:rPr>
          <w:u w:val="single"/>
        </w:rPr>
        <w:t xml:space="preserve"> its concerns about the ending of the </w:t>
      </w:r>
      <w:r w:rsidRPr="000B69C7">
        <w:rPr>
          <w:highlight w:val="green"/>
          <w:u w:val="single"/>
        </w:rPr>
        <w:t>JCPOA</w:t>
      </w:r>
      <w:r w:rsidRPr="000B69C7">
        <w:rPr>
          <w:u w:val="single"/>
        </w:rPr>
        <w:t>’s</w:t>
      </w:r>
      <w:r w:rsidRPr="00BB3A67">
        <w:rPr>
          <w:u w:val="single"/>
        </w:rPr>
        <w:t xml:space="preserve"> major nuclear limitations starting after year 10 of the deal or sooner if the deal fails. </w:t>
      </w:r>
      <w:r w:rsidRPr="000B69C7">
        <w:rPr>
          <w:u w:val="single"/>
        </w:rPr>
        <w:t>If</w:t>
      </w:r>
      <w:r w:rsidRPr="00BB3A67">
        <w:rPr>
          <w:u w:val="single"/>
        </w:rPr>
        <w:t xml:space="preserve"> </w:t>
      </w:r>
      <w:r w:rsidRPr="000B69C7">
        <w:rPr>
          <w:highlight w:val="green"/>
          <w:u w:val="single"/>
        </w:rPr>
        <w:t>Iran expands</w:t>
      </w:r>
      <w:r w:rsidRPr="00BB3A67">
        <w:rPr>
          <w:u w:val="single"/>
        </w:rPr>
        <w:t xml:space="preserve"> its </w:t>
      </w:r>
      <w:r w:rsidRPr="000B69C7">
        <w:rPr>
          <w:highlight w:val="green"/>
          <w:u w:val="single"/>
        </w:rPr>
        <w:t>enrichment</w:t>
      </w:r>
      <w:r w:rsidRPr="00BB3A67">
        <w:rPr>
          <w:u w:val="single"/>
        </w:rPr>
        <w:t xml:space="preserve"> </w:t>
      </w:r>
      <w:r w:rsidRPr="000B69C7">
        <w:rPr>
          <w:highlight w:val="green"/>
          <w:u w:val="single"/>
        </w:rPr>
        <w:t>capabilities</w:t>
      </w:r>
      <w:r w:rsidRPr="00BB3A67">
        <w:rPr>
          <w:u w:val="single"/>
        </w:rPr>
        <w:t xml:space="preserve">, as it states it will do, </w:t>
      </w:r>
      <w:r w:rsidRPr="000B69C7">
        <w:rPr>
          <w:u w:val="single"/>
        </w:rPr>
        <w:t>Tehran</w:t>
      </w:r>
      <w:r w:rsidRPr="00BB3A67">
        <w:rPr>
          <w:u w:val="single"/>
        </w:rPr>
        <w:t xml:space="preserve"> will reduce nuclear breakout times, or </w:t>
      </w:r>
      <w:r w:rsidRPr="00182791">
        <w:rPr>
          <w:rStyle w:val="Emphasis"/>
        </w:rPr>
        <w:t xml:space="preserve">the </w:t>
      </w:r>
      <w:r w:rsidRPr="00182791">
        <w:rPr>
          <w:rStyle w:val="Emphasis"/>
          <w:highlight w:val="green"/>
        </w:rPr>
        <w:t>time needed</w:t>
      </w:r>
      <w:r w:rsidRPr="00BB3A67">
        <w:rPr>
          <w:u w:val="single"/>
        </w:rPr>
        <w:t xml:space="preserve"> to </w:t>
      </w:r>
      <w:r w:rsidRPr="000B69C7">
        <w:rPr>
          <w:u w:val="single"/>
        </w:rPr>
        <w:t>produce</w:t>
      </w:r>
      <w:r w:rsidRPr="00BB3A67">
        <w:rPr>
          <w:u w:val="single"/>
        </w:rPr>
        <w:t xml:space="preserve"> enough weapon-grade uranium </w:t>
      </w:r>
      <w:r w:rsidRPr="00182791">
        <w:rPr>
          <w:rStyle w:val="Emphasis"/>
          <w:highlight w:val="green"/>
        </w:rPr>
        <w:t>for</w:t>
      </w:r>
      <w:r w:rsidRPr="00182791">
        <w:rPr>
          <w:rStyle w:val="Emphasis"/>
        </w:rPr>
        <w:t xml:space="preserve"> a </w:t>
      </w:r>
      <w:r w:rsidRPr="00182791">
        <w:rPr>
          <w:rStyle w:val="Emphasis"/>
          <w:highlight w:val="green"/>
        </w:rPr>
        <w:t>nuc</w:t>
      </w:r>
      <w:r w:rsidRPr="00182791">
        <w:rPr>
          <w:rStyle w:val="Emphasis"/>
        </w:rPr>
        <w:t>lear weapon</w:t>
      </w:r>
      <w:r w:rsidRPr="00CE02DA">
        <w:rPr>
          <w:u w:val="single"/>
        </w:rPr>
        <w:t xml:space="preserve">, to </w:t>
      </w:r>
      <w:r w:rsidRPr="000B69C7">
        <w:rPr>
          <w:u w:val="single"/>
        </w:rPr>
        <w:t>week</w:t>
      </w:r>
      <w:r w:rsidRPr="00CE02DA">
        <w:rPr>
          <w:highlight w:val="green"/>
          <w:u w:val="single"/>
        </w:rPr>
        <w:t>s</w:t>
      </w:r>
      <w:r w:rsidRPr="000B69C7">
        <w:rPr>
          <w:u w:val="single"/>
        </w:rPr>
        <w:t xml:space="preserve"> and then </w:t>
      </w:r>
      <w:r w:rsidRPr="00182791">
        <w:rPr>
          <w:rStyle w:val="Emphasis"/>
          <w:highlight w:val="green"/>
        </w:rPr>
        <w:t>days</w:t>
      </w:r>
      <w:r w:rsidRPr="00BB3A67">
        <w:rPr>
          <w:u w:val="single"/>
        </w:rPr>
        <w:t>.</w:t>
      </w:r>
      <w:r w:rsidRPr="000B69C7">
        <w:rPr>
          <w:sz w:val="12"/>
        </w:rPr>
        <w:t xml:space="preserve"> With these concerns, </w:t>
      </w:r>
      <w:r w:rsidRPr="00BB3A67">
        <w:rPr>
          <w:u w:val="single"/>
        </w:rPr>
        <w:t xml:space="preserve">the Kingdom is likely to </w:t>
      </w:r>
      <w:r w:rsidRPr="000B69C7">
        <w:rPr>
          <w:highlight w:val="green"/>
          <w:u w:val="single"/>
        </w:rPr>
        <w:t>seek</w:t>
      </w:r>
      <w:r w:rsidRPr="00BB3A67">
        <w:rPr>
          <w:u w:val="single"/>
        </w:rPr>
        <w:t xml:space="preserve"> </w:t>
      </w:r>
      <w:r w:rsidRPr="000B69C7">
        <w:rPr>
          <w:highlight w:val="green"/>
          <w:u w:val="single"/>
        </w:rPr>
        <w:t>nuc</w:t>
      </w:r>
      <w:r w:rsidRPr="00BB3A67">
        <w:rPr>
          <w:u w:val="single"/>
        </w:rPr>
        <w:t>lear weapo</w:t>
      </w:r>
      <w:r w:rsidRPr="000B69C7">
        <w:rPr>
          <w:u w:val="single"/>
        </w:rPr>
        <w:t>n</w:t>
      </w:r>
      <w:r w:rsidRPr="000B69C7">
        <w:rPr>
          <w:highlight w:val="green"/>
          <w:u w:val="single"/>
        </w:rPr>
        <w:t>s</w:t>
      </w:r>
      <w:r w:rsidRPr="00BB3A67">
        <w:rPr>
          <w:u w:val="single"/>
        </w:rPr>
        <w:t xml:space="preserve"> </w:t>
      </w:r>
      <w:r w:rsidRPr="000B69C7">
        <w:rPr>
          <w:u w:val="single"/>
        </w:rPr>
        <w:t>capabilities</w:t>
      </w:r>
      <w:r w:rsidRPr="00BB3A67">
        <w:rPr>
          <w:u w:val="single"/>
        </w:rPr>
        <w:t xml:space="preserve"> </w:t>
      </w:r>
      <w:r w:rsidRPr="000B69C7">
        <w:rPr>
          <w:highlight w:val="green"/>
          <w:u w:val="single"/>
        </w:rPr>
        <w:t>as</w:t>
      </w:r>
      <w:r w:rsidRPr="00BB3A67">
        <w:rPr>
          <w:u w:val="single"/>
        </w:rPr>
        <w:t xml:space="preserve"> a </w:t>
      </w:r>
      <w:r w:rsidRPr="000B69C7">
        <w:rPr>
          <w:highlight w:val="green"/>
          <w:u w:val="single"/>
        </w:rPr>
        <w:t>hedge</w:t>
      </w:r>
      <w:r w:rsidRPr="000B69C7">
        <w:rPr>
          <w:sz w:val="12"/>
        </w:rPr>
        <w:t xml:space="preserve">. A priority of the administration of Donald J. Trump is to prevent Saudi Arabia from developing such capabilities, in particular acquiring reprocessing and uranium enrichment facilities. The administration’s stated commitment to better enforce and strengthen the JCPOA provides a sounder foundation to achieve that goal. Saudi Arabia has little nuclear infrastructure today, and acquiring nuclear weapons is a difficult process for any country. At this point in time and at its current pace of nuclear development, Saudi Arabia would require years to create the nuclear infrastructure needed to launch a nuclear weapons effort. Our </w:t>
      </w:r>
      <w:proofErr w:type="gramStart"/>
      <w:r w:rsidRPr="000B69C7">
        <w:rPr>
          <w:sz w:val="12"/>
        </w:rPr>
        <w:t>open source</w:t>
      </w:r>
      <w:proofErr w:type="gramEnd"/>
      <w:r w:rsidRPr="000B69C7">
        <w:rPr>
          <w:sz w:val="12"/>
        </w:rPr>
        <w:t xml:space="preserve"> research, which includes translations from Arabic of official Saudi statements, nuclear infrastructure plans, and domestic research, shows that Saudi Arabia is not likely to have launched any domestic covert nuclear programs to create the wherewithal to build nuclear weapons. Instead, like other cases of </w:t>
      </w:r>
      <w:proofErr w:type="spellStart"/>
      <w:r w:rsidRPr="000B69C7">
        <w:rPr>
          <w:sz w:val="12"/>
        </w:rPr>
        <w:t>proliferant</w:t>
      </w:r>
      <w:proofErr w:type="spellEnd"/>
      <w:r w:rsidRPr="000B69C7">
        <w:rPr>
          <w:sz w:val="12"/>
        </w:rPr>
        <w:t xml:space="preserve"> states and territories, such as South Africa, Iran, and Taiwan, it appears that Saudi Arabia is concentrating on building up its civilian nuclear infrastructure. </w:t>
      </w:r>
      <w:r w:rsidRPr="005D6A1D">
        <w:rPr>
          <w:u w:val="single"/>
        </w:rPr>
        <w:t xml:space="preserve">It is </w:t>
      </w:r>
      <w:r w:rsidRPr="000B69C7">
        <w:rPr>
          <w:u w:val="single"/>
        </w:rPr>
        <w:t>acquiring</w:t>
      </w:r>
      <w:r w:rsidRPr="005D6A1D">
        <w:rPr>
          <w:u w:val="single"/>
        </w:rPr>
        <w:t xml:space="preserve"> nuclear or nuclear-related </w:t>
      </w:r>
      <w:r w:rsidRPr="000B69C7">
        <w:rPr>
          <w:u w:val="single"/>
        </w:rPr>
        <w:t>facilities</w:t>
      </w:r>
      <w:r w:rsidRPr="005D6A1D">
        <w:rPr>
          <w:u w:val="single"/>
        </w:rPr>
        <w:t xml:space="preserve"> </w:t>
      </w:r>
      <w:r w:rsidRPr="000B69C7">
        <w:rPr>
          <w:u w:val="single"/>
        </w:rPr>
        <w:t>and</w:t>
      </w:r>
      <w:r w:rsidRPr="005D6A1D">
        <w:rPr>
          <w:u w:val="single"/>
        </w:rPr>
        <w:t xml:space="preserve"> committing to placing them </w:t>
      </w:r>
      <w:r w:rsidRPr="000B69C7">
        <w:rPr>
          <w:u w:val="single"/>
        </w:rPr>
        <w:t>under international inspections</w:t>
      </w:r>
      <w:r w:rsidRPr="005D6A1D">
        <w:rPr>
          <w:u w:val="single"/>
        </w:rPr>
        <w:t xml:space="preserve"> according to international norms. </w:t>
      </w:r>
      <w:r w:rsidRPr="000B69C7">
        <w:rPr>
          <w:highlight w:val="green"/>
          <w:u w:val="single"/>
        </w:rPr>
        <w:t xml:space="preserve">Saudi </w:t>
      </w:r>
      <w:r w:rsidRPr="001921A7">
        <w:rPr>
          <w:u w:val="single"/>
        </w:rPr>
        <w:t>Arabia</w:t>
      </w:r>
      <w:r w:rsidRPr="005D6A1D">
        <w:rPr>
          <w:u w:val="single"/>
        </w:rPr>
        <w:t xml:space="preserve"> has thus far embarked on a path to </w:t>
      </w:r>
      <w:r w:rsidRPr="000B69C7">
        <w:rPr>
          <w:highlight w:val="green"/>
          <w:u w:val="single"/>
        </w:rPr>
        <w:t>seek</w:t>
      </w:r>
      <w:r w:rsidRPr="005D6A1D">
        <w:rPr>
          <w:u w:val="single"/>
        </w:rPr>
        <w:t xml:space="preserve"> civil </w:t>
      </w:r>
      <w:r w:rsidRPr="00182791">
        <w:rPr>
          <w:rStyle w:val="Emphasis"/>
          <w:highlight w:val="green"/>
        </w:rPr>
        <w:t>nuclear assistance from</w:t>
      </w:r>
      <w:r w:rsidRPr="005D6A1D">
        <w:rPr>
          <w:u w:val="single"/>
        </w:rPr>
        <w:t xml:space="preserve"> several nations, including </w:t>
      </w:r>
      <w:r w:rsidRPr="00182791">
        <w:rPr>
          <w:rStyle w:val="Emphasis"/>
          <w:highlight w:val="green"/>
        </w:rPr>
        <w:t>Russia</w:t>
      </w:r>
      <w:r w:rsidRPr="00182791">
        <w:rPr>
          <w:rStyle w:val="Emphasis"/>
        </w:rPr>
        <w:t xml:space="preserve">, </w:t>
      </w:r>
      <w:r w:rsidRPr="00182791">
        <w:rPr>
          <w:rStyle w:val="Emphasis"/>
          <w:highlight w:val="green"/>
        </w:rPr>
        <w:t>So</w:t>
      </w:r>
      <w:r w:rsidRPr="00182791">
        <w:rPr>
          <w:rStyle w:val="Emphasis"/>
        </w:rPr>
        <w:t xml:space="preserve">uth </w:t>
      </w:r>
      <w:r w:rsidRPr="00182791">
        <w:rPr>
          <w:rStyle w:val="Emphasis"/>
          <w:highlight w:val="green"/>
        </w:rPr>
        <w:t>Ko</w:t>
      </w:r>
      <w:r w:rsidRPr="00182791">
        <w:rPr>
          <w:rStyle w:val="Emphasis"/>
        </w:rPr>
        <w:t xml:space="preserve">rea, and </w:t>
      </w:r>
      <w:r w:rsidRPr="00182791">
        <w:rPr>
          <w:rStyle w:val="Emphasis"/>
          <w:highlight w:val="green"/>
        </w:rPr>
        <w:t>China</w:t>
      </w:r>
      <w:r w:rsidRPr="005D6A1D">
        <w:rPr>
          <w:u w:val="single"/>
        </w:rPr>
        <w:t xml:space="preserve">. It is also </w:t>
      </w:r>
      <w:r w:rsidRPr="000B69C7">
        <w:rPr>
          <w:highlight w:val="green"/>
          <w:u w:val="single"/>
        </w:rPr>
        <w:t>researching</w:t>
      </w:r>
      <w:r w:rsidRPr="005D6A1D">
        <w:rPr>
          <w:u w:val="single"/>
        </w:rPr>
        <w:t xml:space="preserve"> civil nuclear applications </w:t>
      </w:r>
      <w:r w:rsidRPr="000B69C7">
        <w:rPr>
          <w:highlight w:val="green"/>
          <w:u w:val="single"/>
        </w:rPr>
        <w:t>and</w:t>
      </w:r>
      <w:r w:rsidRPr="005D6A1D">
        <w:rPr>
          <w:u w:val="single"/>
        </w:rPr>
        <w:t xml:space="preserve"> </w:t>
      </w:r>
      <w:r w:rsidRPr="000B69C7">
        <w:rPr>
          <w:highlight w:val="green"/>
          <w:u w:val="single"/>
        </w:rPr>
        <w:t>developing</w:t>
      </w:r>
      <w:r w:rsidRPr="005D6A1D">
        <w:rPr>
          <w:u w:val="single"/>
        </w:rPr>
        <w:t xml:space="preserve"> a robust nuclear engineering and scientific </w:t>
      </w:r>
      <w:r w:rsidRPr="000B69C7">
        <w:rPr>
          <w:highlight w:val="green"/>
          <w:u w:val="single"/>
        </w:rPr>
        <w:t>workforce</w:t>
      </w:r>
      <w:r w:rsidRPr="005D6A1D">
        <w:rPr>
          <w:u w:val="single"/>
        </w:rPr>
        <w:t xml:space="preserve">. Any research on the weaponization of nuclear material would of course be </w:t>
      </w:r>
      <w:r w:rsidRPr="000B69C7">
        <w:rPr>
          <w:highlight w:val="green"/>
          <w:u w:val="single"/>
        </w:rPr>
        <w:t>cause</w:t>
      </w:r>
      <w:r w:rsidRPr="005D6A1D">
        <w:rPr>
          <w:u w:val="single"/>
        </w:rPr>
        <w:t xml:space="preserve"> for </w:t>
      </w:r>
      <w:r w:rsidRPr="000B69C7">
        <w:rPr>
          <w:highlight w:val="green"/>
          <w:u w:val="single"/>
        </w:rPr>
        <w:t>international alarm</w:t>
      </w:r>
      <w:r w:rsidRPr="005D6A1D">
        <w:rPr>
          <w:u w:val="single"/>
        </w:rPr>
        <w:t>,</w:t>
      </w:r>
      <w:r w:rsidRPr="000B69C7">
        <w:rPr>
          <w:sz w:val="12"/>
        </w:rPr>
        <w:t xml:space="preserve"> as it was in the case of Iran and its secret program to develop a nuclear weapon. However, preventing proliferation in Saudi Arabia should focus first on preventing enrichment and reprocessing capabilities, even in the absence of work on a nuclear weapon. Nuclear suppliers should reach consensus on not exacerbating security concerns in the Middle East by agreeing not to sell Saudi Arabia sensitive fuel cycle capabilities. Moreover, Western governments should enhance their efforts to monitor, detect, and prevent the illicit spread of enrichment and reprocessing capabilities to Saudi Arabia. A major uncertainty in this analysis is the nuclear relationship between Pakistan and Saudi Arabia. Although reports that Pakistan has promised Saudi Arabia nuclear weapons appear inaccurate, some level of agreement relating to nuclear cooperation appears likely. Based on other proliferation cases, unresolved, chronic security concerns can foster nuclear weapons development. For many cases, only the resolution of such concerns led to the avoidance of nuclear weapons. Thus, in the long term, diplomatic and other initiatives should be aimed at regional threat reduction efforts to prevent Saudi Arabia and other Middle Eastern nations from seeking nuclear weapons. Perhaps more important, remedying the relatively short-term nature of the Iran deal’s nuclear constraints is critical in preventing Saudi Arabia from building a nuclear weapons capability over the next five to 15 years. Key Findings · </w:t>
      </w:r>
      <w:r w:rsidRPr="001921A7">
        <w:rPr>
          <w:highlight w:val="green"/>
          <w:u w:val="single"/>
        </w:rPr>
        <w:t>Saudi</w:t>
      </w:r>
      <w:r w:rsidRPr="001921A7">
        <w:rPr>
          <w:u w:val="single"/>
        </w:rPr>
        <w:t xml:space="preserve"> Arabia</w:t>
      </w:r>
      <w:r w:rsidRPr="005D6A1D">
        <w:rPr>
          <w:u w:val="single"/>
        </w:rPr>
        <w:t xml:space="preserve"> </w:t>
      </w:r>
      <w:r w:rsidRPr="001921A7">
        <w:rPr>
          <w:u w:val="single"/>
        </w:rPr>
        <w:t>is</w:t>
      </w:r>
      <w:r w:rsidRPr="005D6A1D">
        <w:rPr>
          <w:u w:val="single"/>
        </w:rPr>
        <w:t xml:space="preserve"> </w:t>
      </w:r>
      <w:r w:rsidRPr="001921A7">
        <w:rPr>
          <w:highlight w:val="green"/>
          <w:u w:val="single"/>
        </w:rPr>
        <w:t>in</w:t>
      </w:r>
      <w:r w:rsidRPr="005D6A1D">
        <w:rPr>
          <w:u w:val="single"/>
        </w:rPr>
        <w:t xml:space="preserve"> the </w:t>
      </w:r>
      <w:r w:rsidRPr="001921A7">
        <w:rPr>
          <w:u w:val="single"/>
        </w:rPr>
        <w:t>early</w:t>
      </w:r>
      <w:r w:rsidRPr="005D6A1D">
        <w:rPr>
          <w:u w:val="single"/>
        </w:rPr>
        <w:t xml:space="preserve"> </w:t>
      </w:r>
      <w:r w:rsidRPr="001921A7">
        <w:rPr>
          <w:u w:val="single"/>
        </w:rPr>
        <w:t>stages</w:t>
      </w:r>
      <w:r w:rsidRPr="005D6A1D">
        <w:rPr>
          <w:u w:val="single"/>
        </w:rPr>
        <w:t xml:space="preserve"> </w:t>
      </w:r>
      <w:r w:rsidRPr="001921A7">
        <w:rPr>
          <w:u w:val="single"/>
        </w:rPr>
        <w:t>of</w:t>
      </w:r>
      <w:r w:rsidRPr="005D6A1D">
        <w:rPr>
          <w:u w:val="single"/>
        </w:rPr>
        <w:t xml:space="preserve"> nuclear </w:t>
      </w:r>
      <w:r w:rsidRPr="000B69C7">
        <w:rPr>
          <w:highlight w:val="green"/>
          <w:u w:val="single"/>
        </w:rPr>
        <w:t>development</w:t>
      </w:r>
      <w:r w:rsidRPr="005D6A1D">
        <w:rPr>
          <w:u w:val="single"/>
        </w:rPr>
        <w:t>.</w:t>
      </w:r>
      <w:r w:rsidRPr="000B69C7">
        <w:rPr>
          <w:sz w:val="12"/>
        </w:rPr>
        <w:t xml:space="preserve"> Saudi Arabia does not possess much nuclear material, as evidenced by its International Atomic Energy Agency (IAEA) Small Quantities Protocol (SQP) instead of the Comprehensive Safeguards Agreement (CSA) typical of countries that have a significant </w:t>
      </w:r>
      <w:proofErr w:type="gramStart"/>
      <w:r w:rsidRPr="000B69C7">
        <w:rPr>
          <w:sz w:val="12"/>
        </w:rPr>
        <w:t>amount</w:t>
      </w:r>
      <w:proofErr w:type="gramEnd"/>
      <w:r w:rsidRPr="000B69C7">
        <w:rPr>
          <w:sz w:val="12"/>
        </w:rPr>
        <w:t xml:space="preserve"> of nuclear materials. As of early 2017, Saudi Arabia has neither power nor research reactors, nor are any under construction. </w:t>
      </w:r>
      <w:r w:rsidRPr="005D6A1D">
        <w:rPr>
          <w:u w:val="single"/>
        </w:rPr>
        <w:t xml:space="preserve">The general </w:t>
      </w:r>
      <w:r w:rsidRPr="001921A7">
        <w:rPr>
          <w:u w:val="single"/>
        </w:rPr>
        <w:t>belief</w:t>
      </w:r>
      <w:r w:rsidRPr="005D6A1D">
        <w:rPr>
          <w:u w:val="single"/>
        </w:rPr>
        <w:t xml:space="preserve"> in the nonproliferation community is </w:t>
      </w:r>
      <w:r w:rsidRPr="001921A7">
        <w:rPr>
          <w:u w:val="single"/>
        </w:rPr>
        <w:t>that</w:t>
      </w:r>
      <w:r w:rsidRPr="005D6A1D">
        <w:rPr>
          <w:u w:val="single"/>
        </w:rPr>
        <w:t xml:space="preserve"> Saudi Arabia is a nuclear ‘newcomer.’</w:t>
      </w:r>
      <w:r w:rsidRPr="000B69C7">
        <w:rPr>
          <w:sz w:val="12"/>
        </w:rPr>
        <w:t xml:space="preserve"> · As of 2016, there is no evidence of technical research or development of the production of fissile material, namely highly enriched uranium or separated plutonium. However, a European government official confirmed to our Institute in 2014 that the pursuit of scientific and engineering expertise necessary to take command of all aspects of the nuclear fuel cycle is ongoing in Saudi Arabia. · Saudi Arabia appears genuinely committed to importing many nuclear reactors and has pursued numerous cooperation agreements with other countries. </w:t>
      </w:r>
      <w:r w:rsidRPr="005D6A1D">
        <w:rPr>
          <w:u w:val="single"/>
        </w:rPr>
        <w:t xml:space="preserve">The country’s </w:t>
      </w:r>
      <w:r w:rsidRPr="00CE02DA">
        <w:rPr>
          <w:highlight w:val="green"/>
          <w:u w:val="single"/>
        </w:rPr>
        <w:t>declared</w:t>
      </w:r>
      <w:r w:rsidRPr="005D6A1D">
        <w:rPr>
          <w:u w:val="single"/>
        </w:rPr>
        <w:t xml:space="preserve"> nuclear </w:t>
      </w:r>
      <w:r w:rsidRPr="00CE02DA">
        <w:rPr>
          <w:highlight w:val="green"/>
          <w:u w:val="single"/>
        </w:rPr>
        <w:t>focus</w:t>
      </w:r>
      <w:r w:rsidRPr="005D6A1D">
        <w:rPr>
          <w:u w:val="single"/>
        </w:rPr>
        <w:t xml:space="preserve"> is </w:t>
      </w:r>
      <w:r w:rsidRPr="00CE02DA">
        <w:rPr>
          <w:highlight w:val="green"/>
          <w:u w:val="single"/>
        </w:rPr>
        <w:t>on</w:t>
      </w:r>
      <w:r w:rsidRPr="005D6A1D">
        <w:rPr>
          <w:u w:val="single"/>
        </w:rPr>
        <w:t xml:space="preserve"> peaceful applications of </w:t>
      </w:r>
      <w:r w:rsidRPr="00CE02DA">
        <w:rPr>
          <w:highlight w:val="green"/>
          <w:u w:val="single"/>
        </w:rPr>
        <w:t>nuclear energy</w:t>
      </w:r>
      <w:r w:rsidRPr="005D6A1D">
        <w:rPr>
          <w:u w:val="single"/>
        </w:rPr>
        <w:t xml:space="preserve">, affordable power plants, desalination reactors, and environmental protection. According to recent plans, it intends to install over 16 nuclear reactors during the next few decades. This nuclear development program is expected to remain strictly civilian in nature, focused mainly on deploying nuclear 3 power reactors for generating electricity and desalinating sea water. </w:t>
      </w:r>
      <w:r w:rsidRPr="00CE02DA">
        <w:rPr>
          <w:highlight w:val="green"/>
          <w:u w:val="single"/>
        </w:rPr>
        <w:t>However</w:t>
      </w:r>
      <w:r w:rsidRPr="005D6A1D">
        <w:rPr>
          <w:u w:val="single"/>
        </w:rPr>
        <w:t xml:space="preserve">, it appears on a </w:t>
      </w:r>
      <w:r w:rsidRPr="00CE02DA">
        <w:rPr>
          <w:highlight w:val="green"/>
          <w:u w:val="single"/>
        </w:rPr>
        <w:t>trajectory</w:t>
      </w:r>
      <w:r w:rsidRPr="005D6A1D">
        <w:rPr>
          <w:u w:val="single"/>
        </w:rPr>
        <w:t xml:space="preserve"> to </w:t>
      </w:r>
      <w:r w:rsidRPr="00CE02DA">
        <w:rPr>
          <w:highlight w:val="green"/>
          <w:u w:val="single"/>
        </w:rPr>
        <w:t>create</w:t>
      </w:r>
      <w:r w:rsidRPr="005D6A1D">
        <w:rPr>
          <w:u w:val="single"/>
        </w:rPr>
        <w:t xml:space="preserve"> domestic </w:t>
      </w:r>
      <w:r w:rsidRPr="00CE02DA">
        <w:rPr>
          <w:highlight w:val="green"/>
          <w:u w:val="single"/>
        </w:rPr>
        <w:t>appendages</w:t>
      </w:r>
      <w:r w:rsidRPr="005D6A1D">
        <w:rPr>
          <w:u w:val="single"/>
        </w:rPr>
        <w:t xml:space="preserve"> that could </w:t>
      </w:r>
      <w:r w:rsidRPr="00CE02DA">
        <w:rPr>
          <w:highlight w:val="green"/>
          <w:u w:val="single"/>
        </w:rPr>
        <w:t>provide</w:t>
      </w:r>
      <w:r w:rsidRPr="005D6A1D">
        <w:rPr>
          <w:u w:val="single"/>
        </w:rPr>
        <w:t xml:space="preserve"> a </w:t>
      </w:r>
      <w:r w:rsidRPr="00CE02DA">
        <w:rPr>
          <w:highlight w:val="green"/>
          <w:u w:val="single"/>
        </w:rPr>
        <w:t>nuc</w:t>
      </w:r>
      <w:r w:rsidRPr="005D6A1D">
        <w:rPr>
          <w:u w:val="single"/>
        </w:rPr>
        <w:t>lear weapon</w:t>
      </w:r>
      <w:r w:rsidRPr="00CE02DA">
        <w:rPr>
          <w:highlight w:val="green"/>
          <w:u w:val="single"/>
        </w:rPr>
        <w:t>s</w:t>
      </w:r>
      <w:r w:rsidRPr="005D6A1D">
        <w:rPr>
          <w:u w:val="single"/>
        </w:rPr>
        <w:t xml:space="preserve"> capability, </w:t>
      </w:r>
      <w:r w:rsidRPr="00CE02DA">
        <w:rPr>
          <w:highlight w:val="green"/>
          <w:u w:val="single"/>
        </w:rPr>
        <w:t>even if</w:t>
      </w:r>
      <w:r w:rsidRPr="005D6A1D">
        <w:rPr>
          <w:u w:val="single"/>
        </w:rPr>
        <w:t xml:space="preserve"> for some time these capabilities would likely be </w:t>
      </w:r>
      <w:r w:rsidRPr="00CE02DA">
        <w:rPr>
          <w:highlight w:val="green"/>
          <w:u w:val="single"/>
        </w:rPr>
        <w:t>under</w:t>
      </w:r>
      <w:r w:rsidRPr="005D6A1D">
        <w:rPr>
          <w:u w:val="single"/>
        </w:rPr>
        <w:t xml:space="preserve"> international </w:t>
      </w:r>
      <w:r w:rsidRPr="00CE02DA">
        <w:rPr>
          <w:highlight w:val="green"/>
          <w:u w:val="single"/>
        </w:rPr>
        <w:t>safeguards</w:t>
      </w:r>
      <w:r w:rsidRPr="005D6A1D">
        <w:rPr>
          <w:u w:val="single"/>
        </w:rPr>
        <w:t xml:space="preserve">. The conditions necessary for </w:t>
      </w:r>
      <w:r w:rsidRPr="00CE02DA">
        <w:rPr>
          <w:highlight w:val="green"/>
          <w:u w:val="single"/>
        </w:rPr>
        <w:t xml:space="preserve">Saudi </w:t>
      </w:r>
      <w:r w:rsidRPr="001921A7">
        <w:rPr>
          <w:u w:val="single"/>
        </w:rPr>
        <w:t>Arabia</w:t>
      </w:r>
      <w:r w:rsidRPr="005D6A1D">
        <w:rPr>
          <w:u w:val="single"/>
        </w:rPr>
        <w:t xml:space="preserve"> to </w:t>
      </w:r>
      <w:r w:rsidRPr="00CE02DA">
        <w:rPr>
          <w:highlight w:val="green"/>
          <w:u w:val="single"/>
        </w:rPr>
        <w:t>operate</w:t>
      </w:r>
      <w:r w:rsidRPr="005D6A1D">
        <w:rPr>
          <w:u w:val="single"/>
        </w:rPr>
        <w:t xml:space="preserve"> </w:t>
      </w:r>
      <w:r w:rsidRPr="00CE02DA">
        <w:rPr>
          <w:highlight w:val="green"/>
          <w:u w:val="single"/>
        </w:rPr>
        <w:lastRenderedPageBreak/>
        <w:t>unsafeguarded</w:t>
      </w:r>
      <w:r w:rsidRPr="005D6A1D">
        <w:rPr>
          <w:u w:val="single"/>
        </w:rPr>
        <w:t xml:space="preserve"> nuclear facilities </w:t>
      </w:r>
      <w:r w:rsidRPr="00CE02DA">
        <w:rPr>
          <w:highlight w:val="green"/>
          <w:u w:val="single"/>
        </w:rPr>
        <w:t>or</w:t>
      </w:r>
      <w:r w:rsidRPr="005D6A1D">
        <w:rPr>
          <w:u w:val="single"/>
        </w:rPr>
        <w:t xml:space="preserve"> </w:t>
      </w:r>
      <w:r w:rsidRPr="00CE02DA">
        <w:rPr>
          <w:highlight w:val="green"/>
          <w:u w:val="single"/>
        </w:rPr>
        <w:t>leave</w:t>
      </w:r>
      <w:r w:rsidRPr="005D6A1D">
        <w:rPr>
          <w:u w:val="single"/>
        </w:rPr>
        <w:t xml:space="preserve"> the </w:t>
      </w:r>
      <w:r w:rsidRPr="00CE02DA">
        <w:rPr>
          <w:u w:val="single"/>
        </w:rPr>
        <w:t>N</w:t>
      </w:r>
      <w:r w:rsidRPr="005D6A1D">
        <w:rPr>
          <w:u w:val="single"/>
        </w:rPr>
        <w:t xml:space="preserve">uclear </w:t>
      </w:r>
      <w:r w:rsidRPr="00CE02DA">
        <w:rPr>
          <w:u w:val="single"/>
        </w:rPr>
        <w:t>N</w:t>
      </w:r>
      <w:r w:rsidRPr="005D6A1D">
        <w:rPr>
          <w:u w:val="single"/>
        </w:rPr>
        <w:t>on-Proliferation Treaty (</w:t>
      </w:r>
      <w:r w:rsidRPr="00CE02DA">
        <w:rPr>
          <w:highlight w:val="green"/>
          <w:u w:val="single"/>
        </w:rPr>
        <w:t>NPT</w:t>
      </w:r>
      <w:r w:rsidRPr="005D6A1D">
        <w:rPr>
          <w:u w:val="single"/>
        </w:rPr>
        <w:t>) to build nuclear weapons appear onerous today.</w:t>
      </w:r>
      <w:r w:rsidRPr="000B69C7">
        <w:rPr>
          <w:sz w:val="12"/>
        </w:rPr>
        <w:t xml:space="preserve"> The disincentives far outweigh the incentives for such a path. However, this could change depending on the fate of Iran’s nuclear program. · As Saudi Arabia moves towards the operation of nuclear reactors, it will have to revise its safeguards agreements and replace the SQP with a CSA. It is unclear at this point whether Saudi Arabia will also ratify the Additional Protocol. · Saudi Arabia has conducted at least one feasibility study on its “involvement in all stages of the nuclear power generation cycle.” According to this study’s results, using Saudi Arabia’s natural uranium deposits to enrich uranium is among the feasible options.2 · Although there is no evidence that Saudi Arabia is currently seeking to acquire or build uranium enrichment or reprocessing plants, this could change as its nuclear infrastructure develops and regional tensions fester. Once it establishes its knowledge and industrial base over the next five to 10 years, however, Saudi Arabia will be in a more favorable position to decide on building fuel cycle capabilities, albeit under safeguards. A former IAEA inspector interviewed for this paper judged that Saudi Arabia may seek such technologies in as soon as five years. · Saudi Arabia’s interpretation of the NPT appears to include a view of what some have called a “right to enrich.” The country has not taken advantage of nuclear energy assistance from the United States, possibly because U.S. reactor purchases would need a signed memorandum of understanding (MoU) stating that Saudi Arabia would “not pursue sensitive nuclear technologies,”3 which include enrichment and reprocessing. · Saudi Arabia has expressed interest in developing an indigenous capability to manufacture nuclear reactors. </w:t>
      </w:r>
      <w:proofErr w:type="gramStart"/>
      <w:r w:rsidRPr="000B69C7">
        <w:rPr>
          <w:sz w:val="12"/>
        </w:rPr>
        <w:t>KA.CARE</w:t>
      </w:r>
      <w:proofErr w:type="gramEnd"/>
      <w:r w:rsidRPr="000B69C7">
        <w:rPr>
          <w:sz w:val="12"/>
        </w:rPr>
        <w:t xml:space="preserve">, the national agency at the forefront of Saudi Arabia’s nuclear agenda, has identified several steps within the nuclear fuel cycle as having high potential for local manufacturing, including fuel fabrication, processing, and enrichment. Going beyond the import of technologies, Saudi Arabia appears to have intentions to acquire intellectual property rights and become an exporter of small modular reactors (SMRs). Saudi Arabia appears to have a domestic supply of uranium sufficient for a small-scale, clandestine nuclear weapons program. However, Saudi Arabia has not yet mined or processed any uranium from its domestic sources. · Overlooked by many experts evaluating Saudi Arabia’s nuclear future is the fact that the country’s nuclear workforce is increasing at a rapid pace in both quality and quantity. The academic nuclear engineering sector is growing substantially, constantly launching new graduate programs and expanding Saudi Arabia’s five nuclear research centers. Already in 2014 Saudi Arabia considered it had a “high” comparative advantage in “operations and maintenance” of nuclear reactors and a “medium” advantage in other relevant steps.4 · The bulk of its published nuclear research is of a theoretical, rather than experimental nature, and it does not involve significant quantities of uranium or other nuclear material. Nevertheless, Saudi Arabia is pursuing front-end nuclear fuel cycle research, such as studies on the extraction of uranium from ore. · The growth of its academic nuclear energy sector in past years emphasizes the Saudi ambition to modernize and equip the future generation with technical nuclear capabilities. · Saudi Arabia is highly invested in medical applications of nuclear science, such as gaining hands-on experience with nuclear reactions and housing at least five hot cells of unknown size. Hot cells over a certain size are of concern because they could be used in small-scale plutonium separation or irradiated fuel reprocessing experiments. In the case of Iran, hot cells exceeding six cubic meters are banned unless expressly allowed by the executive body of the JCPOA, and allowed ones are subject to IAEA monitoring. Regardless of the size of the Kingdom’s hot cells, Saudi Arabia does not currently have any irradiated fuel (or targets) it could use in such experiments. Nonetheless, learning more about these hot cells and limiting the size of any future ones makes sense. In addition, the IAEA should report to member states on its knowledge of these hot cells. · </w:t>
      </w:r>
      <w:r w:rsidRPr="000B69C7">
        <w:rPr>
          <w:u w:val="single"/>
        </w:rPr>
        <w:t xml:space="preserve">Official statements by </w:t>
      </w:r>
      <w:r w:rsidRPr="00CE02DA">
        <w:rPr>
          <w:highlight w:val="green"/>
          <w:u w:val="single"/>
        </w:rPr>
        <w:t xml:space="preserve">Saudi </w:t>
      </w:r>
      <w:r w:rsidRPr="001921A7">
        <w:rPr>
          <w:u w:val="single"/>
        </w:rPr>
        <w:t xml:space="preserve">Arabian </w:t>
      </w:r>
      <w:r w:rsidRPr="00CE02DA">
        <w:rPr>
          <w:highlight w:val="green"/>
          <w:u w:val="single"/>
        </w:rPr>
        <w:t>officials</w:t>
      </w:r>
      <w:r w:rsidRPr="000B69C7">
        <w:rPr>
          <w:u w:val="single"/>
        </w:rPr>
        <w:t xml:space="preserve"> </w:t>
      </w:r>
      <w:r w:rsidRPr="00CE02DA">
        <w:rPr>
          <w:highlight w:val="green"/>
          <w:u w:val="single"/>
        </w:rPr>
        <w:t>suggest</w:t>
      </w:r>
      <w:r w:rsidRPr="000B69C7">
        <w:rPr>
          <w:u w:val="single"/>
        </w:rPr>
        <w:t xml:space="preserve"> a </w:t>
      </w:r>
      <w:r w:rsidRPr="00CE02DA">
        <w:rPr>
          <w:highlight w:val="green"/>
          <w:u w:val="single"/>
        </w:rPr>
        <w:t>commitment</w:t>
      </w:r>
      <w:r w:rsidRPr="000B69C7">
        <w:rPr>
          <w:u w:val="single"/>
        </w:rPr>
        <w:t xml:space="preserve"> </w:t>
      </w:r>
      <w:r w:rsidRPr="00CE02DA">
        <w:rPr>
          <w:highlight w:val="green"/>
          <w:u w:val="single"/>
        </w:rPr>
        <w:t>to</w:t>
      </w:r>
      <w:r w:rsidRPr="000B69C7">
        <w:rPr>
          <w:u w:val="single"/>
        </w:rPr>
        <w:t xml:space="preserve"> acquire </w:t>
      </w:r>
      <w:r w:rsidRPr="00CE02DA">
        <w:rPr>
          <w:highlight w:val="green"/>
          <w:u w:val="single"/>
        </w:rPr>
        <w:t>nuc</w:t>
      </w:r>
      <w:r w:rsidRPr="00CE02DA">
        <w:rPr>
          <w:u w:val="single"/>
        </w:rPr>
        <w:t>l</w:t>
      </w:r>
      <w:r w:rsidRPr="000B69C7">
        <w:rPr>
          <w:u w:val="single"/>
        </w:rPr>
        <w:t>ear weapon</w:t>
      </w:r>
      <w:r w:rsidRPr="00CE02DA">
        <w:rPr>
          <w:highlight w:val="green"/>
          <w:u w:val="single"/>
        </w:rPr>
        <w:t>s</w:t>
      </w:r>
      <w:r w:rsidRPr="000B69C7">
        <w:rPr>
          <w:u w:val="single"/>
        </w:rPr>
        <w:t xml:space="preserve">, </w:t>
      </w:r>
      <w:r w:rsidRPr="00CE02DA">
        <w:rPr>
          <w:u w:val="single"/>
        </w:rPr>
        <w:t>or</w:t>
      </w:r>
      <w:r w:rsidRPr="000B69C7">
        <w:rPr>
          <w:u w:val="single"/>
        </w:rPr>
        <w:t xml:space="preserve"> at least advanced nuclear fuel cycle capabilities, </w:t>
      </w:r>
      <w:proofErr w:type="gramStart"/>
      <w:r w:rsidRPr="000B69C7">
        <w:rPr>
          <w:u w:val="single"/>
        </w:rPr>
        <w:t>in the event that</w:t>
      </w:r>
      <w:proofErr w:type="gramEnd"/>
      <w:r w:rsidRPr="000B69C7">
        <w:rPr>
          <w:u w:val="single"/>
        </w:rPr>
        <w:t xml:space="preserve"> </w:t>
      </w:r>
      <w:r w:rsidRPr="00CE02DA">
        <w:rPr>
          <w:highlight w:val="green"/>
          <w:u w:val="single"/>
        </w:rPr>
        <w:t>Iran</w:t>
      </w:r>
      <w:r w:rsidRPr="000B69C7">
        <w:rPr>
          <w:u w:val="single"/>
        </w:rPr>
        <w:t xml:space="preserve">’s </w:t>
      </w:r>
      <w:r w:rsidRPr="00CE02DA">
        <w:rPr>
          <w:highlight w:val="green"/>
          <w:u w:val="single"/>
        </w:rPr>
        <w:t>nuclear program</w:t>
      </w:r>
      <w:r w:rsidRPr="000B69C7">
        <w:rPr>
          <w:u w:val="single"/>
        </w:rPr>
        <w:t xml:space="preserve"> is </w:t>
      </w:r>
      <w:r w:rsidRPr="00CE02DA">
        <w:rPr>
          <w:highlight w:val="green"/>
          <w:u w:val="single"/>
        </w:rPr>
        <w:t>not</w:t>
      </w:r>
      <w:r w:rsidRPr="000B69C7">
        <w:rPr>
          <w:u w:val="single"/>
        </w:rPr>
        <w:t xml:space="preserve"> adequately </w:t>
      </w:r>
      <w:r w:rsidRPr="00CE02DA">
        <w:rPr>
          <w:highlight w:val="green"/>
          <w:u w:val="single"/>
        </w:rPr>
        <w:t>constrained</w:t>
      </w:r>
      <w:r w:rsidRPr="000B69C7">
        <w:rPr>
          <w:u w:val="single"/>
        </w:rPr>
        <w:t xml:space="preserve"> </w:t>
      </w:r>
      <w:r w:rsidRPr="00CE02DA">
        <w:rPr>
          <w:highlight w:val="green"/>
          <w:u w:val="single"/>
        </w:rPr>
        <w:t>by</w:t>
      </w:r>
      <w:r w:rsidRPr="000B69C7">
        <w:rPr>
          <w:u w:val="single"/>
        </w:rPr>
        <w:t xml:space="preserve"> the </w:t>
      </w:r>
      <w:r w:rsidRPr="00CE02DA">
        <w:rPr>
          <w:highlight w:val="green"/>
          <w:u w:val="single"/>
        </w:rPr>
        <w:t>nuclear deal</w:t>
      </w:r>
      <w:r w:rsidRPr="000B69C7">
        <w:rPr>
          <w:u w:val="single"/>
        </w:rPr>
        <w:t>.</w:t>
      </w:r>
      <w:r w:rsidRPr="000B69C7">
        <w:rPr>
          <w:sz w:val="12"/>
        </w:rPr>
        <w:t xml:space="preserve"> Recent statements indicate that officials are for now content with the temporary restrictions on Iran’s nuclear capabilities brought by the JCPOA. The opinions of society and prominent Saudi analysts are mixed. · Under the JCPOA, restrictions on Iran’s enrichment program start to conclude from year 10 to 15 of the deal’s implementation (or in the period 2026-2031), and Saudi Arabia may again come to fear a renewed Iranian nuclear threat. This threat could be viewed as greater than prior to the agreement due to the international legitimization of Iran’s nuclear weapons capabilities under the JCPOA, in particular. If the JCPOA ends prematurely, Iran’s actions and those of the United States and UN Security Council to constrain Iran will likely dictate whether the nuclear program is seen as a threat that Saudi Arabia must match. · It is likely that Saudi Arabia did not pursue nuclear weapons capabilities following the IAEA’s discovery of Iran’s covert nuclear programs in 2003. The exact reasons why are uncertain, but part of the rationale appears to be that the international community refused to legitimize Iran’s enrichment program and instead enacted United Nations Security Council and other unilateral and regional sanctions against Iran. Those actions may have discouraged Saudi Arabia from seeking uranium enrichment technologies out of concern of being stigmatized and possibly subjected to international pressure and sanctions. However, Saudi Arabia’s concerns over the Iranian program likely contributed to its decision to pursue nuclear energy projects on a large scale as part of a hedging strategy. · Unfortunately, the ability of the international community to detect potentially small-scale proliferation-relevant research and development by any nation is questionable, including today in Saudi Arabia. As Saudi Arabia has no major nuclear facilities, the IAEA’s familiarity with its research and procurement efforts is limited. · </w:t>
      </w:r>
      <w:r w:rsidRPr="000B69C7">
        <w:rPr>
          <w:u w:val="single"/>
        </w:rPr>
        <w:t xml:space="preserve">An on-going concern is that Saudi Arabia may plan to </w:t>
      </w:r>
      <w:r w:rsidRPr="00CE02DA">
        <w:rPr>
          <w:highlight w:val="green"/>
          <w:u w:val="single"/>
        </w:rPr>
        <w:t>receive</w:t>
      </w:r>
      <w:r w:rsidRPr="000B69C7">
        <w:rPr>
          <w:u w:val="single"/>
        </w:rPr>
        <w:t xml:space="preserve"> nuclear </w:t>
      </w:r>
      <w:r w:rsidRPr="00182791">
        <w:rPr>
          <w:rStyle w:val="Emphasis"/>
          <w:highlight w:val="green"/>
        </w:rPr>
        <w:t>assistance from Pakistan</w:t>
      </w:r>
      <w:r w:rsidRPr="000B69C7">
        <w:rPr>
          <w:u w:val="single"/>
        </w:rPr>
        <w:t xml:space="preserve">. The Institute uncovered evidence that the assistance would not involve Pakistan </w:t>
      </w:r>
      <w:r w:rsidRPr="00CE02DA">
        <w:rPr>
          <w:u w:val="single"/>
        </w:rPr>
        <w:t>supplying</w:t>
      </w:r>
      <w:r w:rsidRPr="000B69C7">
        <w:rPr>
          <w:u w:val="single"/>
        </w:rPr>
        <w:t xml:space="preserve"> </w:t>
      </w:r>
      <w:r w:rsidRPr="00CE02DA">
        <w:rPr>
          <w:u w:val="single"/>
        </w:rPr>
        <w:t>Saudi Arabia</w:t>
      </w:r>
      <w:r w:rsidRPr="000B69C7">
        <w:rPr>
          <w:u w:val="single"/>
        </w:rPr>
        <w:t xml:space="preserve"> </w:t>
      </w:r>
      <w:r w:rsidRPr="00CE02DA">
        <w:rPr>
          <w:u w:val="single"/>
        </w:rPr>
        <w:t>with</w:t>
      </w:r>
      <w:r w:rsidRPr="000B69C7">
        <w:rPr>
          <w:u w:val="single"/>
        </w:rPr>
        <w:t xml:space="preserve"> a full </w:t>
      </w:r>
      <w:r w:rsidRPr="00CE02DA">
        <w:rPr>
          <w:u w:val="single"/>
        </w:rPr>
        <w:t>nuclear</w:t>
      </w:r>
      <w:r w:rsidRPr="000B69C7">
        <w:rPr>
          <w:u w:val="single"/>
        </w:rPr>
        <w:t xml:space="preserve"> weapon or </w:t>
      </w:r>
      <w:r w:rsidRPr="00CE02DA">
        <w:rPr>
          <w:u w:val="single"/>
        </w:rPr>
        <w:t>weapons</w:t>
      </w:r>
      <w:r w:rsidRPr="000B69C7">
        <w:rPr>
          <w:u w:val="single"/>
        </w:rPr>
        <w:t xml:space="preserve">; however, Pakistan may assist in other important ways, such as </w:t>
      </w:r>
      <w:r w:rsidRPr="00182791">
        <w:rPr>
          <w:rStyle w:val="Emphasis"/>
          <w:highlight w:val="green"/>
        </w:rPr>
        <w:t>supplying</w:t>
      </w:r>
      <w:r w:rsidRPr="00182791">
        <w:rPr>
          <w:rStyle w:val="Emphasis"/>
        </w:rPr>
        <w:t xml:space="preserve"> sensitive </w:t>
      </w:r>
      <w:r w:rsidRPr="00182791">
        <w:rPr>
          <w:rStyle w:val="Emphasis"/>
          <w:highlight w:val="green"/>
        </w:rPr>
        <w:t>equipment</w:t>
      </w:r>
      <w:r w:rsidRPr="00182791">
        <w:rPr>
          <w:rStyle w:val="Emphasis"/>
        </w:rPr>
        <w:t xml:space="preserve">, </w:t>
      </w:r>
      <w:r w:rsidRPr="00182791">
        <w:rPr>
          <w:rStyle w:val="Emphasis"/>
          <w:highlight w:val="green"/>
        </w:rPr>
        <w:t>materials</w:t>
      </w:r>
      <w:r w:rsidRPr="000B69C7">
        <w:rPr>
          <w:u w:val="single"/>
        </w:rPr>
        <w:t xml:space="preserve">, </w:t>
      </w:r>
      <w:r w:rsidRPr="00CE02DA">
        <w:rPr>
          <w:u w:val="single"/>
        </w:rPr>
        <w:t>and</w:t>
      </w:r>
      <w:r w:rsidRPr="000B69C7">
        <w:rPr>
          <w:u w:val="single"/>
        </w:rPr>
        <w:t xml:space="preserve"> know-how used in </w:t>
      </w:r>
      <w:r w:rsidRPr="00182791">
        <w:rPr>
          <w:rStyle w:val="Emphasis"/>
          <w:highlight w:val="green"/>
        </w:rPr>
        <w:t>enrichment</w:t>
      </w:r>
      <w:r w:rsidRPr="00182791">
        <w:rPr>
          <w:rStyle w:val="Emphasis"/>
        </w:rPr>
        <w:t xml:space="preserve"> or </w:t>
      </w:r>
      <w:r w:rsidRPr="00182791">
        <w:rPr>
          <w:rStyle w:val="Emphasis"/>
          <w:highlight w:val="green"/>
        </w:rPr>
        <w:t>reprocessing</w:t>
      </w:r>
      <w:r w:rsidRPr="000B69C7">
        <w:rPr>
          <w:u w:val="single"/>
        </w:rPr>
        <w:t xml:space="preserve">. An unanswered question is whether Pakistan and Saudi Arabia may be cooperating on sensitive nuclear technologies in Pakistan. In an extreme case, </w:t>
      </w:r>
      <w:r w:rsidRPr="00182791">
        <w:rPr>
          <w:rStyle w:val="Emphasis"/>
          <w:highlight w:val="green"/>
        </w:rPr>
        <w:t>Saudi Arabia may be financing</w:t>
      </w:r>
      <w:r w:rsidRPr="00CE02DA">
        <w:rPr>
          <w:highlight w:val="green"/>
          <w:u w:val="single"/>
        </w:rPr>
        <w:t xml:space="preserve">, </w:t>
      </w:r>
      <w:r w:rsidRPr="00CE02DA">
        <w:rPr>
          <w:u w:val="single"/>
        </w:rPr>
        <w:t xml:space="preserve">or will finance, an unsafeguarded uranium enrichment </w:t>
      </w:r>
      <w:r w:rsidRPr="00182791">
        <w:rPr>
          <w:rStyle w:val="Emphasis"/>
          <w:highlight w:val="green"/>
        </w:rPr>
        <w:t>facility in Pakistan</w:t>
      </w:r>
      <w:r w:rsidRPr="00CE02DA">
        <w:rPr>
          <w:u w:val="single"/>
        </w:rPr>
        <w:t xml:space="preserve"> </w:t>
      </w:r>
      <w:r w:rsidRPr="00CE02DA">
        <w:rPr>
          <w:highlight w:val="green"/>
          <w:u w:val="single"/>
        </w:rPr>
        <w:t>for</w:t>
      </w:r>
      <w:r w:rsidRPr="00CE02DA">
        <w:rPr>
          <w:u w:val="single"/>
        </w:rPr>
        <w:t xml:space="preserve"> later</w:t>
      </w:r>
      <w:r w:rsidRPr="000B69C7">
        <w:rPr>
          <w:u w:val="single"/>
        </w:rPr>
        <w:t xml:space="preserve"> </w:t>
      </w:r>
      <w:r w:rsidRPr="00CE02DA">
        <w:rPr>
          <w:highlight w:val="green"/>
          <w:u w:val="single"/>
        </w:rPr>
        <w:t>use</w:t>
      </w:r>
      <w:r w:rsidRPr="000B69C7">
        <w:rPr>
          <w:u w:val="single"/>
        </w:rPr>
        <w:t xml:space="preserve">, either in a civil or military program. · </w:t>
      </w:r>
      <w:r w:rsidRPr="00CE02DA">
        <w:rPr>
          <w:highlight w:val="green"/>
          <w:u w:val="single"/>
        </w:rPr>
        <w:t xml:space="preserve">Saudi </w:t>
      </w:r>
      <w:r w:rsidRPr="001921A7">
        <w:rPr>
          <w:u w:val="single"/>
        </w:rPr>
        <w:t xml:space="preserve">Arabia </w:t>
      </w:r>
      <w:r w:rsidRPr="00CE02DA">
        <w:rPr>
          <w:u w:val="single"/>
        </w:rPr>
        <w:t xml:space="preserve">secretly </w:t>
      </w:r>
      <w:r w:rsidRPr="00182791">
        <w:rPr>
          <w:rStyle w:val="Emphasis"/>
          <w:highlight w:val="green"/>
        </w:rPr>
        <w:t>purchased</w:t>
      </w:r>
      <w:r w:rsidRPr="00182791">
        <w:rPr>
          <w:rStyle w:val="Emphasis"/>
        </w:rPr>
        <w:t xml:space="preserve"> a controversial set of </w:t>
      </w:r>
      <w:r w:rsidRPr="00182791">
        <w:rPr>
          <w:rStyle w:val="Emphasis"/>
          <w:highlight w:val="green"/>
        </w:rPr>
        <w:t>ballistic</w:t>
      </w:r>
      <w:r w:rsidRPr="00182791">
        <w:rPr>
          <w:rStyle w:val="Emphasis"/>
        </w:rPr>
        <w:t xml:space="preserve"> </w:t>
      </w:r>
      <w:r w:rsidRPr="00182791">
        <w:rPr>
          <w:rStyle w:val="Emphasis"/>
          <w:highlight w:val="green"/>
        </w:rPr>
        <w:t>missiles from China</w:t>
      </w:r>
      <w:r w:rsidRPr="00CE02DA">
        <w:rPr>
          <w:highlight w:val="green"/>
          <w:u w:val="single"/>
        </w:rPr>
        <w:t xml:space="preserve"> </w:t>
      </w:r>
      <w:r w:rsidRPr="001921A7">
        <w:rPr>
          <w:u w:val="single"/>
        </w:rPr>
        <w:t>in the 1980s</w:t>
      </w:r>
      <w:r w:rsidRPr="000B69C7">
        <w:rPr>
          <w:u w:val="single"/>
        </w:rPr>
        <w:t xml:space="preserve">, the </w:t>
      </w:r>
      <w:r w:rsidRPr="001921A7">
        <w:rPr>
          <w:u w:val="single"/>
        </w:rPr>
        <w:t>DF-3 missiles</w:t>
      </w:r>
      <w:r w:rsidRPr="000B69C7">
        <w:rPr>
          <w:u w:val="single"/>
        </w:rPr>
        <w:t xml:space="preserve">, </w:t>
      </w:r>
      <w:r w:rsidRPr="001921A7">
        <w:rPr>
          <w:highlight w:val="green"/>
          <w:u w:val="single"/>
        </w:rPr>
        <w:t>which can</w:t>
      </w:r>
      <w:r w:rsidRPr="000B69C7">
        <w:rPr>
          <w:u w:val="single"/>
        </w:rPr>
        <w:t xml:space="preserve"> </w:t>
      </w:r>
      <w:r w:rsidRPr="00CE02DA">
        <w:rPr>
          <w:highlight w:val="green"/>
          <w:u w:val="single"/>
        </w:rPr>
        <w:t>carry nuc</w:t>
      </w:r>
      <w:r w:rsidRPr="000B69C7">
        <w:rPr>
          <w:u w:val="single"/>
        </w:rPr>
        <w:t>lear weapon</w:t>
      </w:r>
      <w:r w:rsidRPr="00CE02DA">
        <w:rPr>
          <w:highlight w:val="green"/>
          <w:u w:val="single"/>
        </w:rPr>
        <w:t>s</w:t>
      </w:r>
      <w:r w:rsidRPr="000B69C7">
        <w:rPr>
          <w:u w:val="single"/>
        </w:rPr>
        <w:t xml:space="preserve">. The United States detected the purchase after the fact. They </w:t>
      </w:r>
      <w:r w:rsidRPr="001921A7">
        <w:rPr>
          <w:u w:val="single"/>
        </w:rPr>
        <w:t>appear</w:t>
      </w:r>
      <w:r w:rsidRPr="000B69C7">
        <w:rPr>
          <w:u w:val="single"/>
        </w:rPr>
        <w:t xml:space="preserve"> to remain </w:t>
      </w:r>
      <w:r w:rsidRPr="001921A7">
        <w:rPr>
          <w:u w:val="single"/>
        </w:rPr>
        <w:t>operational</w:t>
      </w:r>
      <w:r w:rsidRPr="000B69C7">
        <w:rPr>
          <w:u w:val="single"/>
        </w:rPr>
        <w:t>.</w:t>
      </w:r>
    </w:p>
    <w:p w14:paraId="556115D0" w14:textId="77777777" w:rsidR="009601B1" w:rsidRDefault="009601B1" w:rsidP="009601B1">
      <w:pPr>
        <w:rPr>
          <w:u w:val="single"/>
        </w:rPr>
      </w:pPr>
    </w:p>
    <w:p w14:paraId="13E57AAF" w14:textId="2CE8E4DA" w:rsidR="009601B1" w:rsidRPr="00796C56" w:rsidRDefault="00BB147B" w:rsidP="009601B1">
      <w:pPr>
        <w:pStyle w:val="Heading3"/>
      </w:pPr>
      <w:r>
        <w:lastRenderedPageBreak/>
        <w:t>South Korea</w:t>
      </w:r>
      <w:r w:rsidR="00027522">
        <w:t>---1AR</w:t>
      </w:r>
    </w:p>
    <w:p w14:paraId="65A0354F" w14:textId="77777777" w:rsidR="009601B1" w:rsidRDefault="009601B1" w:rsidP="009601B1">
      <w:pPr>
        <w:pStyle w:val="Heading4"/>
      </w:pPr>
      <w:r>
        <w:t>Soko interest is not dependent on US</w:t>
      </w:r>
    </w:p>
    <w:p w14:paraId="4E29F835" w14:textId="77777777" w:rsidR="009601B1" w:rsidRPr="00F413B3" w:rsidRDefault="009601B1" w:rsidP="009601B1">
      <w:r w:rsidRPr="00232B06">
        <w:rPr>
          <w:rStyle w:val="Style13ptBold"/>
        </w:rPr>
        <w:t>Brewer et al. 23</w:t>
      </w:r>
      <w:r>
        <w:t xml:space="preserve"> </w:t>
      </w:r>
      <w:r w:rsidRPr="000C5E2B">
        <w:rPr>
          <w:sz w:val="16"/>
        </w:rPr>
        <w:t>[Brewer, E., Dalton, T., &amp; Jones, K. (2023). Mind the Gaps: Reading South Korea’s Emergent Proliferation Strategy. The Washington Quarterly, 46(2), 141–160. https://doi.org/10.1080/0163660X.2023.2226529]</w:t>
      </w:r>
      <w:r>
        <w:rPr>
          <w:sz w:val="16"/>
        </w:rPr>
        <w:t xml:space="preserve"> | </w:t>
      </w:r>
      <w:proofErr w:type="gramStart"/>
      <w:r>
        <w:rPr>
          <w:sz w:val="16"/>
        </w:rPr>
        <w:t xml:space="preserve">TDI </w:t>
      </w:r>
      <w:r w:rsidRPr="000C5E2B">
        <w:rPr>
          <w:sz w:val="16"/>
        </w:rPr>
        <w:t xml:space="preserve"> JC</w:t>
      </w:r>
      <w:proofErr w:type="gramEnd"/>
    </w:p>
    <w:p w14:paraId="3B23E14C" w14:textId="77777777" w:rsidR="009601B1" w:rsidRPr="00796C56" w:rsidRDefault="009601B1" w:rsidP="009601B1">
      <w:pPr>
        <w:spacing w:before="240" w:after="240" w:line="240" w:lineRule="auto"/>
        <w:rPr>
          <w:rFonts w:ascii="Open Sans" w:eastAsia="Times New Roman" w:hAnsi="Open Sans" w:cs="Open Sans"/>
          <w:color w:val="333333"/>
          <w:sz w:val="16"/>
          <w:szCs w:val="26"/>
        </w:rPr>
      </w:pPr>
      <w:r w:rsidRPr="00796C56">
        <w:rPr>
          <w:rFonts w:ascii="Open Sans" w:eastAsia="Times New Roman" w:hAnsi="Open Sans" w:cs="Open Sans"/>
          <w:color w:val="333333"/>
          <w:sz w:val="16"/>
          <w:szCs w:val="26"/>
        </w:rPr>
        <w:t xml:space="preserve">There are likely </w:t>
      </w:r>
      <w:r w:rsidRPr="00796C56">
        <w:rPr>
          <w:rStyle w:val="StyleUnderline"/>
        </w:rPr>
        <w:t xml:space="preserve">multiple reasons </w:t>
      </w:r>
      <w:r w:rsidRPr="00796C56">
        <w:rPr>
          <w:rFonts w:ascii="Open Sans" w:eastAsia="Times New Roman" w:hAnsi="Open Sans" w:cs="Open Sans"/>
          <w:color w:val="333333"/>
          <w:sz w:val="16"/>
          <w:szCs w:val="26"/>
        </w:rPr>
        <w:t xml:space="preserve">why the </w:t>
      </w:r>
      <w:r w:rsidRPr="00796C56">
        <w:rPr>
          <w:rStyle w:val="StyleUnderline"/>
        </w:rPr>
        <w:t>nuclea</w:t>
      </w:r>
      <w:r w:rsidRPr="00796C56">
        <w:t>r</w:t>
      </w:r>
      <w:r w:rsidRPr="00796C56">
        <w:rPr>
          <w:rFonts w:ascii="Open Sans" w:eastAsia="Times New Roman" w:hAnsi="Open Sans" w:cs="Open Sans"/>
          <w:color w:val="333333"/>
          <w:sz w:val="16"/>
          <w:szCs w:val="26"/>
        </w:rPr>
        <w:t xml:space="preserve"> issue is becoming </w:t>
      </w:r>
      <w:r w:rsidRPr="00796C56">
        <w:rPr>
          <w:rStyle w:val="StyleUnderline"/>
        </w:rPr>
        <w:t>more promin</w:t>
      </w:r>
      <w:r w:rsidRPr="00796C56">
        <w:t>ent</w:t>
      </w:r>
      <w:r w:rsidRPr="00796C56">
        <w:rPr>
          <w:rStyle w:val="StyleUnderline"/>
        </w:rPr>
        <w:t xml:space="preserve"> in South Korea</w:t>
      </w:r>
      <w:r w:rsidRPr="00796C56">
        <w:rPr>
          <w:rFonts w:ascii="Open Sans" w:eastAsia="Times New Roman" w:hAnsi="Open Sans" w:cs="Open Sans"/>
          <w:color w:val="333333"/>
          <w:sz w:val="16"/>
          <w:szCs w:val="26"/>
        </w:rPr>
        <w:t xml:space="preserve">. Some of these reasons are </w:t>
      </w:r>
      <w:r w:rsidRPr="00796C56">
        <w:rPr>
          <w:rStyle w:val="StyleUnderline"/>
        </w:rPr>
        <w:t>tactical</w:t>
      </w:r>
      <w:r w:rsidRPr="00796C56">
        <w:rPr>
          <w:rFonts w:ascii="Open Sans" w:eastAsia="Times New Roman" w:hAnsi="Open Sans" w:cs="Open Sans"/>
          <w:color w:val="333333"/>
          <w:sz w:val="16"/>
          <w:szCs w:val="26"/>
        </w:rPr>
        <w:t xml:space="preserve">, others </w:t>
      </w:r>
      <w:r w:rsidRPr="00796C56">
        <w:rPr>
          <w:rStyle w:val="StyleUnderline"/>
        </w:rPr>
        <w:t>strategic</w:t>
      </w:r>
      <w:r w:rsidRPr="00796C56">
        <w:rPr>
          <w:rFonts w:ascii="Open Sans" w:eastAsia="Times New Roman" w:hAnsi="Open Sans" w:cs="Open Sans"/>
          <w:color w:val="333333"/>
          <w:sz w:val="16"/>
          <w:szCs w:val="26"/>
        </w:rPr>
        <w:t xml:space="preserve">. Talking about nuclear options can be a useful way for </w:t>
      </w:r>
      <w:r w:rsidRPr="00796C56">
        <w:rPr>
          <w:rStyle w:val="StyleUnderline"/>
        </w:rPr>
        <w:t>South Korean politicians</w:t>
      </w:r>
      <w:r w:rsidRPr="00796C56">
        <w:t xml:space="preserve"> </w:t>
      </w:r>
      <w:r w:rsidRPr="00796C56">
        <w:rPr>
          <w:rStyle w:val="StyleUnderline"/>
        </w:rPr>
        <w:t>to score points with constituencies worried about</w:t>
      </w:r>
      <w:r w:rsidRPr="00796C56">
        <w:rPr>
          <w:rFonts w:ascii="Open Sans" w:eastAsia="Times New Roman" w:hAnsi="Open Sans" w:cs="Open Sans"/>
          <w:color w:val="333333"/>
          <w:sz w:val="16"/>
          <w:szCs w:val="26"/>
        </w:rPr>
        <w:t xml:space="preserve"> </w:t>
      </w:r>
      <w:r w:rsidRPr="00796C56">
        <w:rPr>
          <w:rStyle w:val="StyleUnderline"/>
        </w:rPr>
        <w:t>No</w:t>
      </w:r>
      <w:r w:rsidRPr="00796C56">
        <w:rPr>
          <w:rFonts w:ascii="Open Sans" w:eastAsia="Times New Roman" w:hAnsi="Open Sans" w:cs="Open Sans"/>
          <w:color w:val="333333"/>
          <w:sz w:val="16"/>
          <w:szCs w:val="26"/>
        </w:rPr>
        <w:t xml:space="preserve">rth </w:t>
      </w:r>
      <w:r w:rsidRPr="00796C56">
        <w:rPr>
          <w:rStyle w:val="StyleUnderline"/>
        </w:rPr>
        <w:t>Ko</w:t>
      </w:r>
      <w:r w:rsidRPr="00796C56">
        <w:rPr>
          <w:rFonts w:ascii="Open Sans" w:eastAsia="Times New Roman" w:hAnsi="Open Sans" w:cs="Open Sans"/>
          <w:color w:val="333333"/>
          <w:sz w:val="16"/>
          <w:szCs w:val="26"/>
        </w:rPr>
        <w:t xml:space="preserve">rean threats. This can also be viewed as a </w:t>
      </w:r>
      <w:r w:rsidRPr="00796C56">
        <w:rPr>
          <w:rStyle w:val="StyleUnderline"/>
        </w:rPr>
        <w:t>warning</w:t>
      </w:r>
      <w:r w:rsidRPr="00796C56">
        <w:rPr>
          <w:rFonts w:ascii="Open Sans" w:eastAsia="Times New Roman" w:hAnsi="Open Sans" w:cs="Open Sans"/>
          <w:color w:val="333333"/>
          <w:sz w:val="16"/>
          <w:szCs w:val="26"/>
        </w:rPr>
        <w:t xml:space="preserve"> to North Korea itself. Playing the nuclear card probably also reflects an </w:t>
      </w:r>
      <w:r w:rsidRPr="00796C56">
        <w:rPr>
          <w:rStyle w:val="StyleUnderline"/>
        </w:rPr>
        <w:t>attempt to leverage additional measures</w:t>
      </w:r>
      <w:r w:rsidRPr="00796C56">
        <w:rPr>
          <w:rFonts w:ascii="Open Sans" w:eastAsia="Times New Roman" w:hAnsi="Open Sans" w:cs="Open Sans"/>
          <w:color w:val="333333"/>
          <w:sz w:val="16"/>
          <w:szCs w:val="26"/>
        </w:rPr>
        <w:t xml:space="preserve"> of </w:t>
      </w:r>
      <w:r w:rsidRPr="00796C56">
        <w:rPr>
          <w:rStyle w:val="StyleUnderline"/>
        </w:rPr>
        <w:t>US</w:t>
      </w:r>
      <w:r w:rsidRPr="00796C56">
        <w:rPr>
          <w:rFonts w:ascii="Open Sans" w:eastAsia="Times New Roman" w:hAnsi="Open Sans" w:cs="Open Sans"/>
          <w:color w:val="333333"/>
          <w:sz w:val="16"/>
          <w:szCs w:val="26"/>
        </w:rPr>
        <w:t xml:space="preserve"> </w:t>
      </w:r>
      <w:r w:rsidRPr="00796C56">
        <w:rPr>
          <w:rStyle w:val="StyleUnderline"/>
        </w:rPr>
        <w:t>nuclear</w:t>
      </w:r>
      <w:r w:rsidRPr="00796C56">
        <w:rPr>
          <w:rFonts w:ascii="Open Sans" w:eastAsia="Times New Roman" w:hAnsi="Open Sans" w:cs="Open Sans"/>
          <w:color w:val="333333"/>
          <w:sz w:val="16"/>
          <w:szCs w:val="26"/>
        </w:rPr>
        <w:t xml:space="preserve"> </w:t>
      </w:r>
      <w:r w:rsidRPr="00796C56">
        <w:rPr>
          <w:rStyle w:val="StyleUnderline"/>
        </w:rPr>
        <w:t>assurance</w:t>
      </w:r>
      <w:r w:rsidRPr="00796C56">
        <w:rPr>
          <w:rFonts w:ascii="Open Sans" w:eastAsia="Times New Roman" w:hAnsi="Open Sans" w:cs="Open Sans"/>
          <w:color w:val="333333"/>
          <w:sz w:val="16"/>
          <w:szCs w:val="26"/>
        </w:rPr>
        <w:t>, a more direct role in US nuclear decision-making, or even a “nuclear sharing” arrangement, all of which appeared to be on the Yoon Administration’s wish list going into the April 2023 summit.</w:t>
      </w:r>
      <w:hyperlink r:id="rId77" w:history="1">
        <w:r w:rsidRPr="00796C56">
          <w:rPr>
            <w:rFonts w:ascii="Open Sans" w:eastAsia="Times New Roman" w:hAnsi="Open Sans" w:cs="Open Sans"/>
            <w:color w:val="10147E"/>
            <w:sz w:val="15"/>
            <w:szCs w:val="15"/>
            <w:u w:val="single"/>
          </w:rPr>
          <w:t>Footnote</w:t>
        </w:r>
        <w:r w:rsidRPr="00796C56">
          <w:rPr>
            <w:rFonts w:ascii="Open Sans" w:eastAsia="Times New Roman" w:hAnsi="Open Sans" w:cs="Open Sans"/>
            <w:color w:val="10147E"/>
            <w:sz w:val="8"/>
            <w:szCs w:val="8"/>
            <w:u w:val="single"/>
            <w:vertAlign w:val="superscript"/>
          </w:rPr>
          <w:t>5</w:t>
        </w:r>
      </w:hyperlink>
    </w:p>
    <w:p w14:paraId="6A86E47E" w14:textId="77777777" w:rsidR="009601B1" w:rsidRPr="00796C56" w:rsidRDefault="009601B1" w:rsidP="009601B1">
      <w:pPr>
        <w:spacing w:before="240" w:after="240" w:line="240" w:lineRule="auto"/>
        <w:rPr>
          <w:rFonts w:ascii="Open Sans" w:eastAsia="Times New Roman" w:hAnsi="Open Sans" w:cs="Open Sans"/>
          <w:color w:val="333333"/>
          <w:sz w:val="16"/>
          <w:szCs w:val="26"/>
        </w:rPr>
      </w:pPr>
      <w:r w:rsidRPr="00796C56">
        <w:rPr>
          <w:rFonts w:ascii="Open Sans" w:eastAsia="Times New Roman" w:hAnsi="Open Sans" w:cs="Open Sans"/>
          <w:color w:val="333333"/>
          <w:sz w:val="16"/>
          <w:szCs w:val="26"/>
        </w:rPr>
        <w:t xml:space="preserve">But it would be a </w:t>
      </w:r>
      <w:r w:rsidRPr="00796C56">
        <w:rPr>
          <w:rStyle w:val="StyleUnderline"/>
        </w:rPr>
        <w:t>mistake to</w:t>
      </w:r>
      <w:r w:rsidRPr="00796C56">
        <w:rPr>
          <w:rFonts w:ascii="Open Sans" w:eastAsia="Times New Roman" w:hAnsi="Open Sans" w:cs="Open Sans"/>
          <w:color w:val="333333"/>
          <w:sz w:val="16"/>
          <w:szCs w:val="26"/>
        </w:rPr>
        <w:t xml:space="preserve"> </w:t>
      </w:r>
      <w:r w:rsidRPr="00796C56">
        <w:rPr>
          <w:rStyle w:val="StyleUnderline"/>
        </w:rPr>
        <w:t xml:space="preserve">dismiss </w:t>
      </w:r>
      <w:r w:rsidRPr="00796C56">
        <w:t>these</w:t>
      </w:r>
      <w:r w:rsidRPr="00796C56">
        <w:rPr>
          <w:rFonts w:ascii="Open Sans" w:eastAsia="Times New Roman" w:hAnsi="Open Sans" w:cs="Open Sans"/>
          <w:color w:val="333333"/>
          <w:sz w:val="16"/>
          <w:szCs w:val="26"/>
        </w:rPr>
        <w:t xml:space="preserve"> expressions </w:t>
      </w:r>
      <w:r w:rsidRPr="00796C56">
        <w:rPr>
          <w:rStyle w:val="StyleUnderline"/>
        </w:rPr>
        <w:t>as</w:t>
      </w:r>
      <w:r w:rsidRPr="00796C56">
        <w:rPr>
          <w:rFonts w:ascii="Open Sans" w:eastAsia="Times New Roman" w:hAnsi="Open Sans" w:cs="Open Sans"/>
          <w:color w:val="333333"/>
          <w:sz w:val="16"/>
          <w:szCs w:val="26"/>
        </w:rPr>
        <w:t xml:space="preserve"> simply </w:t>
      </w:r>
      <w:r w:rsidRPr="00796C56">
        <w:rPr>
          <w:rStyle w:val="StyleUnderline"/>
        </w:rPr>
        <w:t>populist rhetoric,</w:t>
      </w:r>
      <w:r w:rsidRPr="00796C56">
        <w:rPr>
          <w:rFonts w:ascii="Open Sans" w:eastAsia="Times New Roman" w:hAnsi="Open Sans" w:cs="Open Sans"/>
          <w:color w:val="333333"/>
          <w:sz w:val="16"/>
          <w:szCs w:val="26"/>
        </w:rPr>
        <w:t xml:space="preserve"> intra-alliance bargaining tactics, or emotional commentary disconnected from policy. The</w:t>
      </w:r>
      <w:r w:rsidRPr="00796C56">
        <w:rPr>
          <w:rStyle w:val="StyleUnderline"/>
        </w:rPr>
        <w:t xml:space="preserve"> fundamental factors stimulating</w:t>
      </w:r>
      <w:r w:rsidRPr="00796C56">
        <w:rPr>
          <w:rFonts w:ascii="Open Sans" w:eastAsia="Times New Roman" w:hAnsi="Open Sans" w:cs="Open Sans"/>
          <w:color w:val="333333"/>
          <w:sz w:val="16"/>
          <w:szCs w:val="26"/>
        </w:rPr>
        <w:t xml:space="preserve"> the South Korean nuclear question run deeper. These </w:t>
      </w:r>
      <w:r w:rsidRPr="00796C56">
        <w:rPr>
          <w:rStyle w:val="StyleUnderline"/>
        </w:rPr>
        <w:t>include</w:t>
      </w:r>
      <w:r w:rsidRPr="00796C56">
        <w:rPr>
          <w:rFonts w:ascii="Open Sans" w:eastAsia="Times New Roman" w:hAnsi="Open Sans" w:cs="Open Sans"/>
          <w:color w:val="333333"/>
          <w:sz w:val="16"/>
          <w:szCs w:val="26"/>
        </w:rPr>
        <w:t xml:space="preserve"> growing </w:t>
      </w:r>
      <w:r w:rsidRPr="00796C56">
        <w:rPr>
          <w:rStyle w:val="StyleUnderline"/>
        </w:rPr>
        <w:t>No</w:t>
      </w:r>
      <w:r w:rsidRPr="00796C56">
        <w:rPr>
          <w:rFonts w:ascii="Open Sans" w:eastAsia="Times New Roman" w:hAnsi="Open Sans" w:cs="Open Sans"/>
          <w:color w:val="333333"/>
          <w:sz w:val="16"/>
          <w:szCs w:val="26"/>
        </w:rPr>
        <w:t xml:space="preserve">rth </w:t>
      </w:r>
      <w:r w:rsidRPr="00796C56">
        <w:rPr>
          <w:rStyle w:val="StyleUnderline"/>
        </w:rPr>
        <w:t>Ko</w:t>
      </w:r>
      <w:r w:rsidRPr="00796C56">
        <w:rPr>
          <w:rFonts w:ascii="Open Sans" w:eastAsia="Times New Roman" w:hAnsi="Open Sans" w:cs="Open Sans"/>
          <w:color w:val="333333"/>
          <w:sz w:val="16"/>
          <w:szCs w:val="26"/>
        </w:rPr>
        <w:t xml:space="preserve">rean </w:t>
      </w:r>
      <w:r w:rsidRPr="00796C56">
        <w:rPr>
          <w:rStyle w:val="StyleUnderline"/>
        </w:rPr>
        <w:t>nuc</w:t>
      </w:r>
      <w:r w:rsidRPr="00796C56">
        <w:rPr>
          <w:rFonts w:ascii="Open Sans" w:eastAsia="Times New Roman" w:hAnsi="Open Sans" w:cs="Open Sans"/>
          <w:color w:val="333333"/>
          <w:sz w:val="16"/>
          <w:szCs w:val="26"/>
        </w:rPr>
        <w:t xml:space="preserve">lear </w:t>
      </w:r>
      <w:r w:rsidRPr="00796C56">
        <w:rPr>
          <w:rStyle w:val="StyleUnderline"/>
        </w:rPr>
        <w:t>capabilities</w:t>
      </w:r>
      <w:r w:rsidRPr="00796C56">
        <w:rPr>
          <w:rFonts w:ascii="Open Sans" w:eastAsia="Times New Roman" w:hAnsi="Open Sans" w:cs="Open Sans"/>
          <w:color w:val="333333"/>
          <w:sz w:val="16"/>
          <w:szCs w:val="26"/>
        </w:rPr>
        <w:t xml:space="preserve">, </w:t>
      </w:r>
      <w:r w:rsidRPr="00796C56">
        <w:rPr>
          <w:rStyle w:val="StyleUnderline"/>
        </w:rPr>
        <w:t>doubts</w:t>
      </w:r>
      <w:r w:rsidRPr="00796C56">
        <w:rPr>
          <w:rFonts w:ascii="Open Sans" w:eastAsia="Times New Roman" w:hAnsi="Open Sans" w:cs="Open Sans"/>
          <w:color w:val="333333"/>
          <w:sz w:val="16"/>
          <w:szCs w:val="26"/>
        </w:rPr>
        <w:t xml:space="preserve"> about the </w:t>
      </w:r>
      <w:r w:rsidRPr="00796C56">
        <w:rPr>
          <w:rStyle w:val="StyleUnderline"/>
        </w:rPr>
        <w:t>credibility and</w:t>
      </w:r>
      <w:r w:rsidRPr="00796C56">
        <w:rPr>
          <w:rFonts w:ascii="Open Sans" w:eastAsia="Times New Roman" w:hAnsi="Open Sans" w:cs="Open Sans"/>
          <w:color w:val="333333"/>
          <w:sz w:val="16"/>
          <w:szCs w:val="26"/>
        </w:rPr>
        <w:t xml:space="preserve"> </w:t>
      </w:r>
      <w:r w:rsidRPr="00796C56">
        <w:rPr>
          <w:rStyle w:val="StyleUnderline"/>
        </w:rPr>
        <w:t>sufficiency of</w:t>
      </w:r>
      <w:r w:rsidRPr="00796C56">
        <w:rPr>
          <w:rFonts w:ascii="Open Sans" w:eastAsia="Times New Roman" w:hAnsi="Open Sans" w:cs="Open Sans"/>
          <w:color w:val="333333"/>
          <w:sz w:val="16"/>
          <w:szCs w:val="26"/>
        </w:rPr>
        <w:t xml:space="preserve"> </w:t>
      </w:r>
      <w:r w:rsidRPr="00796C56">
        <w:rPr>
          <w:rStyle w:val="StyleUnderline"/>
        </w:rPr>
        <w:t>the US extended deterrent</w:t>
      </w:r>
      <w:r w:rsidRPr="00796C56">
        <w:rPr>
          <w:rFonts w:ascii="Open Sans" w:eastAsia="Times New Roman" w:hAnsi="Open Sans" w:cs="Open Sans"/>
          <w:color w:val="333333"/>
          <w:sz w:val="16"/>
          <w:szCs w:val="26"/>
        </w:rPr>
        <w:t xml:space="preserve">, and whether that deterrent can be sustained </w:t>
      </w:r>
      <w:r w:rsidRPr="00796C56">
        <w:rPr>
          <w:rStyle w:val="StyleUnderline"/>
        </w:rPr>
        <w:t>amidst turbulent</w:t>
      </w:r>
      <w:r w:rsidRPr="00796C56">
        <w:t xml:space="preserve"> </w:t>
      </w:r>
      <w:r w:rsidRPr="00796C56">
        <w:rPr>
          <w:rStyle w:val="StyleUnderline"/>
        </w:rPr>
        <w:t>American</w:t>
      </w:r>
      <w:r w:rsidRPr="00796C56">
        <w:rPr>
          <w:rFonts w:ascii="Open Sans" w:eastAsia="Times New Roman" w:hAnsi="Open Sans" w:cs="Open Sans"/>
          <w:color w:val="333333"/>
          <w:sz w:val="16"/>
          <w:szCs w:val="26"/>
        </w:rPr>
        <w:t xml:space="preserve"> </w:t>
      </w:r>
      <w:r w:rsidRPr="00796C56">
        <w:rPr>
          <w:rStyle w:val="StyleUnderline"/>
        </w:rPr>
        <w:t>politics</w:t>
      </w:r>
      <w:r w:rsidRPr="00796C56">
        <w:rPr>
          <w:rFonts w:ascii="Open Sans" w:eastAsia="Times New Roman" w:hAnsi="Open Sans" w:cs="Open Sans"/>
          <w:color w:val="333333"/>
          <w:sz w:val="16"/>
          <w:szCs w:val="26"/>
        </w:rPr>
        <w:t xml:space="preserve">. They also include </w:t>
      </w:r>
      <w:r w:rsidRPr="00796C56">
        <w:rPr>
          <w:rStyle w:val="StyleUnderline"/>
        </w:rPr>
        <w:t>long-term fear</w:t>
      </w:r>
      <w:r w:rsidRPr="00796C56">
        <w:rPr>
          <w:rFonts w:ascii="Open Sans" w:eastAsia="Times New Roman" w:hAnsi="Open Sans" w:cs="Open Sans"/>
          <w:color w:val="333333"/>
          <w:sz w:val="16"/>
          <w:szCs w:val="26"/>
        </w:rPr>
        <w:t xml:space="preserve">s of </w:t>
      </w:r>
      <w:r w:rsidRPr="00796C56">
        <w:rPr>
          <w:rStyle w:val="StyleUnderline"/>
        </w:rPr>
        <w:t>coercion by</w:t>
      </w:r>
      <w:r w:rsidRPr="00796C56">
        <w:t xml:space="preserve"> </w:t>
      </w:r>
      <w:r w:rsidRPr="00796C56">
        <w:rPr>
          <w:rStyle w:val="StyleUnderline"/>
        </w:rPr>
        <w:t>China</w:t>
      </w:r>
      <w:r w:rsidRPr="00796C56">
        <w:rPr>
          <w:rFonts w:ascii="Open Sans" w:eastAsia="Times New Roman" w:hAnsi="Open Sans" w:cs="Open Sans"/>
          <w:color w:val="333333"/>
          <w:sz w:val="16"/>
          <w:szCs w:val="26"/>
        </w:rPr>
        <w:t xml:space="preserve">, </w:t>
      </w:r>
      <w:r w:rsidRPr="00796C56">
        <w:rPr>
          <w:rStyle w:val="StyleUnderline"/>
        </w:rPr>
        <w:t>and</w:t>
      </w:r>
      <w:r w:rsidRPr="00796C56">
        <w:rPr>
          <w:rFonts w:ascii="Open Sans" w:eastAsia="Times New Roman" w:hAnsi="Open Sans" w:cs="Open Sans"/>
          <w:color w:val="333333"/>
          <w:sz w:val="16"/>
          <w:szCs w:val="26"/>
        </w:rPr>
        <w:t xml:space="preserve"> seemingly a basic desire to possess nuclear weapons as a matter of </w:t>
      </w:r>
      <w:r w:rsidRPr="00796C56">
        <w:rPr>
          <w:rStyle w:val="StyleUnderline"/>
        </w:rPr>
        <w:t>national</w:t>
      </w:r>
      <w:r w:rsidRPr="00796C56">
        <w:t xml:space="preserve"> </w:t>
      </w:r>
      <w:r w:rsidRPr="00796C56">
        <w:rPr>
          <w:rStyle w:val="StyleUnderline"/>
        </w:rPr>
        <w:t>identity</w:t>
      </w:r>
      <w:r w:rsidRPr="00796C56">
        <w:rPr>
          <w:rFonts w:ascii="Open Sans" w:eastAsia="Times New Roman" w:hAnsi="Open Sans" w:cs="Open Sans"/>
          <w:color w:val="333333"/>
          <w:sz w:val="16"/>
          <w:szCs w:val="26"/>
        </w:rPr>
        <w:t xml:space="preserve">. Even if the outcome of the 2023 US-South Korea summit temporarily dampens the current spike in pro-nuclear rhetoric, these strategic factors are trending in a direction that make it likely that </w:t>
      </w:r>
      <w:r w:rsidRPr="00796C56">
        <w:rPr>
          <w:rStyle w:val="StyleUnderline"/>
        </w:rPr>
        <w:t>consideration</w:t>
      </w:r>
      <w:r w:rsidRPr="00796C56">
        <w:rPr>
          <w:rFonts w:ascii="Open Sans" w:eastAsia="Times New Roman" w:hAnsi="Open Sans" w:cs="Open Sans"/>
          <w:color w:val="333333"/>
          <w:sz w:val="16"/>
          <w:szCs w:val="26"/>
        </w:rPr>
        <w:t xml:space="preserve"> of nuclear acquisition in South Korea </w:t>
      </w:r>
      <w:r w:rsidRPr="00796C56">
        <w:rPr>
          <w:rStyle w:val="StyleUnderline"/>
        </w:rPr>
        <w:t>won’t</w:t>
      </w:r>
      <w:r w:rsidRPr="00796C56">
        <w:t xml:space="preserve"> </w:t>
      </w:r>
      <w:r w:rsidRPr="00796C56">
        <w:rPr>
          <w:rStyle w:val="StyleUnderline"/>
        </w:rPr>
        <w:t>be</w:t>
      </w:r>
      <w:r w:rsidRPr="00796C56">
        <w:t xml:space="preserve"> </w:t>
      </w:r>
      <w:r w:rsidRPr="00796C56">
        <w:rPr>
          <w:rStyle w:val="StyleUnderline"/>
        </w:rPr>
        <w:t>dissipating anytime soon and could become more</w:t>
      </w:r>
      <w:r w:rsidRPr="00796C56">
        <w:rPr>
          <w:rFonts w:ascii="Open Sans" w:eastAsia="Times New Roman" w:hAnsi="Open Sans" w:cs="Open Sans"/>
          <w:color w:val="333333"/>
          <w:sz w:val="16"/>
          <w:szCs w:val="26"/>
        </w:rPr>
        <w:t xml:space="preserve"> </w:t>
      </w:r>
      <w:r w:rsidRPr="00796C56">
        <w:rPr>
          <w:rStyle w:val="StyleUnderline"/>
        </w:rPr>
        <w:t>concrete</w:t>
      </w:r>
      <w:r w:rsidRPr="00796C56">
        <w:rPr>
          <w:rFonts w:ascii="Open Sans" w:eastAsia="Times New Roman" w:hAnsi="Open Sans" w:cs="Open Sans"/>
          <w:color w:val="333333"/>
          <w:sz w:val="16"/>
          <w:szCs w:val="26"/>
        </w:rPr>
        <w:t>.</w:t>
      </w:r>
    </w:p>
    <w:p w14:paraId="53F8A557" w14:textId="77777777" w:rsidR="009601B1" w:rsidRPr="00796C56" w:rsidRDefault="009601B1" w:rsidP="009601B1">
      <w:pPr>
        <w:spacing w:after="0" w:line="240" w:lineRule="auto"/>
        <w:rPr>
          <w:rFonts w:ascii="Open Sans" w:eastAsia="Times New Roman" w:hAnsi="Open Sans" w:cs="Open Sans"/>
          <w:color w:val="333333"/>
          <w:sz w:val="16"/>
          <w:szCs w:val="26"/>
        </w:rPr>
      </w:pPr>
      <w:r w:rsidRPr="00796C56">
        <w:rPr>
          <w:rFonts w:ascii="Open Sans" w:eastAsia="Times New Roman" w:hAnsi="Open Sans" w:cs="Open Sans"/>
          <w:color w:val="333333"/>
          <w:sz w:val="16"/>
          <w:szCs w:val="26"/>
        </w:rPr>
        <w:t>South Korean consideration of nuclear acquisition won’t be dissipating anytime soon</w:t>
      </w:r>
    </w:p>
    <w:p w14:paraId="04EBE635" w14:textId="77777777" w:rsidR="009601B1" w:rsidRPr="00796C56" w:rsidRDefault="009601B1" w:rsidP="009601B1">
      <w:pPr>
        <w:spacing w:before="240" w:after="240" w:line="240" w:lineRule="auto"/>
        <w:rPr>
          <w:rFonts w:ascii="Open Sans" w:eastAsia="Times New Roman" w:hAnsi="Open Sans" w:cs="Open Sans"/>
          <w:color w:val="333333"/>
          <w:sz w:val="16"/>
          <w:szCs w:val="26"/>
        </w:rPr>
      </w:pPr>
      <w:r w:rsidRPr="00796C56">
        <w:rPr>
          <w:rFonts w:ascii="Open Sans" w:eastAsia="Times New Roman" w:hAnsi="Open Sans" w:cs="Open Sans"/>
          <w:color w:val="333333"/>
          <w:sz w:val="16"/>
          <w:szCs w:val="26"/>
        </w:rPr>
        <w:t>Analyzing this discussion within South Korea—both its political and technical elements—is critical to understanding how the country views its potential options for developing nuclear weapons and the risks they present. An assessment of this discourse reveals both that nuclear advocates are giving insufficient attention to the potential consequences of pursuing nuclear weapons, and that the United States can play a critical role in influencing South Korea’s nuclear decisions. The following sections outline the characteristics of the current South Korea discussion relevant to proliferation strategy, where that discussion falls short and the factors being ignored, and conclude with recommendations for how Washington can prevent South Korea—and other US allies—from going nuclear.</w:t>
      </w:r>
    </w:p>
    <w:p w14:paraId="68EB2C6F" w14:textId="77777777" w:rsidR="009601B1" w:rsidRDefault="009601B1" w:rsidP="009601B1"/>
    <w:p w14:paraId="21148C79" w14:textId="77777777" w:rsidR="009601B1" w:rsidRDefault="009601B1" w:rsidP="009601B1">
      <w:pPr>
        <w:pStyle w:val="Heading4"/>
      </w:pPr>
      <w:r>
        <w:t>US accommodates over China</w:t>
      </w:r>
    </w:p>
    <w:p w14:paraId="2C5DB1E2" w14:textId="77777777" w:rsidR="009601B1" w:rsidRPr="006F0A9B" w:rsidRDefault="009601B1" w:rsidP="009601B1">
      <w:pPr>
        <w:shd w:val="clear" w:color="auto" w:fill="FFFFFF"/>
        <w:spacing w:after="0" w:line="240" w:lineRule="auto"/>
        <w:rPr>
          <w:rFonts w:ascii="Open Sans" w:eastAsia="Times New Roman" w:hAnsi="Open Sans" w:cs="Open Sans"/>
          <w:color w:val="1C1D1E"/>
          <w:sz w:val="16"/>
          <w:szCs w:val="21"/>
        </w:rPr>
      </w:pPr>
      <w:r w:rsidRPr="005D6D25">
        <w:rPr>
          <w:rStyle w:val="Style13ptBold"/>
        </w:rPr>
        <w:t>Kelly</w:t>
      </w:r>
      <w:r w:rsidRPr="005D6D25">
        <w:rPr>
          <w:rFonts w:ascii="Open Sans" w:eastAsia="Times New Roman" w:hAnsi="Open Sans" w:cs="Open Sans"/>
          <w:color w:val="1C1D1E"/>
          <w:sz w:val="16"/>
          <w:szCs w:val="21"/>
        </w:rPr>
        <w:t>, R.E. (20</w:t>
      </w:r>
      <w:r w:rsidRPr="005D6D25">
        <w:rPr>
          <w:rStyle w:val="Style13ptBold"/>
        </w:rPr>
        <w:t>25</w:t>
      </w:r>
      <w:r w:rsidRPr="005D6D25">
        <w:rPr>
          <w:rFonts w:ascii="Open Sans" w:eastAsia="Times New Roman" w:hAnsi="Open Sans" w:cs="Open Sans"/>
          <w:color w:val="1C1D1E"/>
          <w:sz w:val="16"/>
          <w:szCs w:val="21"/>
        </w:rPr>
        <w:t>), Liberal Norms or Coercive Counterproliferation: The American Response to Potential South Korean Nuclearization. Pacific Focus, 40: 69-99.</w:t>
      </w:r>
      <w:r w:rsidRPr="005D6D25">
        <w:rPr>
          <w:rFonts w:ascii="Open Sans" w:eastAsia="Times New Roman" w:hAnsi="Open Sans" w:cs="Open Sans"/>
          <w:color w:val="1C1D1E"/>
          <w:sz w:val="11"/>
          <w:szCs w:val="16"/>
        </w:rPr>
        <w:t> </w:t>
      </w:r>
      <w:hyperlink r:id="rId78" w:history="1">
        <w:r w:rsidRPr="005D6D25">
          <w:rPr>
            <w:rFonts w:ascii="Open Sans" w:eastAsia="Times New Roman" w:hAnsi="Open Sans" w:cs="Open Sans"/>
            <w:color w:val="123D80"/>
            <w:sz w:val="16"/>
            <w:szCs w:val="16"/>
            <w:u w:val="single"/>
          </w:rPr>
          <w:t>https://doi.org/10.1111/pafo.12272</w:t>
        </w:r>
      </w:hyperlink>
      <w:r w:rsidRPr="005D6D25">
        <w:rPr>
          <w:rFonts w:ascii="Open Sans" w:eastAsia="Times New Roman" w:hAnsi="Open Sans" w:cs="Open Sans"/>
          <w:color w:val="1C1D1E"/>
          <w:sz w:val="16"/>
          <w:szCs w:val="16"/>
        </w:rPr>
        <w:t xml:space="preserve"> </w:t>
      </w:r>
      <w:r>
        <w:rPr>
          <w:rFonts w:ascii="Open Sans" w:eastAsia="Times New Roman" w:hAnsi="Open Sans" w:cs="Open Sans"/>
          <w:color w:val="1C1D1E"/>
          <w:sz w:val="16"/>
          <w:szCs w:val="16"/>
        </w:rPr>
        <w:t>| TDI JC</w:t>
      </w:r>
    </w:p>
    <w:p w14:paraId="217E0039" w14:textId="77777777" w:rsidR="009601B1" w:rsidRPr="002327AF" w:rsidRDefault="009601B1" w:rsidP="009601B1">
      <w:pPr>
        <w:pStyle w:val="NormalWeb"/>
        <w:shd w:val="clear" w:color="auto" w:fill="FFFFFF"/>
        <w:spacing w:after="240" w:afterAutospacing="0"/>
        <w:rPr>
          <w:rFonts w:ascii="Open Sans" w:hAnsi="Open Sans" w:cs="Open Sans"/>
          <w:color w:val="000000"/>
          <w:sz w:val="12"/>
        </w:rPr>
      </w:pPr>
      <w:r w:rsidRPr="002327AF">
        <w:rPr>
          <w:rFonts w:ascii="Open Sans" w:hAnsi="Open Sans" w:cs="Open Sans"/>
          <w:color w:val="000000"/>
          <w:sz w:val="12"/>
        </w:rPr>
        <w:t xml:space="preserve">How do liberal norms impact nonproliferation? If both a proliferator and a more powerful </w:t>
      </w:r>
      <w:proofErr w:type="spellStart"/>
      <w:r w:rsidRPr="002327AF">
        <w:rPr>
          <w:rFonts w:ascii="Open Sans" w:hAnsi="Open Sans" w:cs="Open Sans"/>
          <w:color w:val="000000"/>
          <w:sz w:val="12"/>
        </w:rPr>
        <w:t>counterproliferator</w:t>
      </w:r>
      <w:proofErr w:type="spellEnd"/>
      <w:r w:rsidRPr="002327AF">
        <w:rPr>
          <w:rFonts w:ascii="Open Sans" w:hAnsi="Open Sans" w:cs="Open Sans"/>
          <w:color w:val="000000"/>
          <w:sz w:val="12"/>
        </w:rPr>
        <w:t xml:space="preserve"> are liberal states, does their </w:t>
      </w:r>
      <w:r w:rsidRPr="006F0A9B">
        <w:rPr>
          <w:rStyle w:val="StyleUnderline"/>
          <w:rFonts w:eastAsiaTheme="majorEastAsia"/>
        </w:rPr>
        <w:t>shared liberalism normatively preclude</w:t>
      </w:r>
      <w:r w:rsidRPr="002327AF">
        <w:rPr>
          <w:rFonts w:ascii="Open Sans" w:hAnsi="Open Sans" w:cs="Open Sans"/>
          <w:color w:val="000000"/>
          <w:sz w:val="12"/>
        </w:rPr>
        <w:t xml:space="preserve"> some </w:t>
      </w:r>
      <w:r w:rsidRPr="006F0A9B">
        <w:rPr>
          <w:rStyle w:val="StyleUnderline"/>
          <w:rFonts w:eastAsiaTheme="majorEastAsia"/>
        </w:rPr>
        <w:t>counterprolif</w:t>
      </w:r>
      <w:r w:rsidRPr="002327AF">
        <w:rPr>
          <w:rFonts w:ascii="Open Sans" w:hAnsi="Open Sans" w:cs="Open Sans"/>
          <w:color w:val="000000"/>
          <w:sz w:val="12"/>
        </w:rPr>
        <w:t xml:space="preserve">eration options – specifically, </w:t>
      </w:r>
      <w:r w:rsidRPr="006F0A9B">
        <w:rPr>
          <w:rStyle w:val="StyleUnderline"/>
          <w:rFonts w:eastAsiaTheme="majorEastAsia"/>
        </w:rPr>
        <w:t xml:space="preserve">coercion </w:t>
      </w:r>
      <w:r w:rsidRPr="002327AF">
        <w:rPr>
          <w:rFonts w:ascii="Open Sans" w:hAnsi="Open Sans" w:cs="Open Sans"/>
          <w:color w:val="000000"/>
          <w:sz w:val="12"/>
        </w:rPr>
        <w:t xml:space="preserve">– and </w:t>
      </w:r>
      <w:r w:rsidRPr="006F0A9B">
        <w:rPr>
          <w:rStyle w:val="StyleUnderline"/>
          <w:rFonts w:eastAsiaTheme="majorEastAsia"/>
        </w:rPr>
        <w:t>incentivize others</w:t>
      </w:r>
      <w:r w:rsidRPr="002327AF">
        <w:rPr>
          <w:rFonts w:ascii="Open Sans" w:hAnsi="Open Sans" w:cs="Open Sans"/>
          <w:color w:val="000000"/>
          <w:sz w:val="12"/>
        </w:rPr>
        <w:t xml:space="preserve">? If so, what are the </w:t>
      </w:r>
      <w:r w:rsidRPr="006F0A9B">
        <w:rPr>
          <w:rStyle w:val="StyleUnderline"/>
          <w:rFonts w:eastAsiaTheme="majorEastAsia"/>
        </w:rPr>
        <w:t>costs</w:t>
      </w:r>
      <w:r w:rsidRPr="002327AF">
        <w:rPr>
          <w:rFonts w:ascii="Open Sans" w:hAnsi="Open Sans" w:cs="Open Sans"/>
          <w:color w:val="000000"/>
          <w:sz w:val="12"/>
        </w:rPr>
        <w:t xml:space="preserve"> </w:t>
      </w:r>
      <w:r w:rsidRPr="006F0A9B">
        <w:rPr>
          <w:rStyle w:val="StyleUnderline"/>
          <w:rFonts w:eastAsiaTheme="majorEastAsia"/>
        </w:rPr>
        <w:t>of violating</w:t>
      </w:r>
      <w:r w:rsidRPr="002327AF">
        <w:rPr>
          <w:sz w:val="12"/>
        </w:rPr>
        <w:t xml:space="preserve"> </w:t>
      </w:r>
      <w:r w:rsidRPr="006F0A9B">
        <w:rPr>
          <w:rStyle w:val="StyleUnderline"/>
          <w:rFonts w:eastAsiaTheme="majorEastAsia"/>
        </w:rPr>
        <w:t>liberal</w:t>
      </w:r>
      <w:r w:rsidRPr="002327AF">
        <w:rPr>
          <w:rFonts w:ascii="Open Sans" w:hAnsi="Open Sans" w:cs="Open Sans"/>
          <w:color w:val="000000"/>
          <w:sz w:val="12"/>
        </w:rPr>
        <w:t xml:space="preserve"> </w:t>
      </w:r>
      <w:r w:rsidRPr="006F0A9B">
        <w:rPr>
          <w:rStyle w:val="StyleUnderline"/>
          <w:rFonts w:eastAsiaTheme="majorEastAsia"/>
        </w:rPr>
        <w:t>norms</w:t>
      </w:r>
      <w:r w:rsidRPr="002327AF">
        <w:rPr>
          <w:rFonts w:ascii="Open Sans" w:hAnsi="Open Sans" w:cs="Open Sans"/>
          <w:color w:val="000000"/>
          <w:sz w:val="12"/>
        </w:rPr>
        <w:t xml:space="preserve"> and how will liberal </w:t>
      </w:r>
      <w:proofErr w:type="spellStart"/>
      <w:r w:rsidRPr="002327AF">
        <w:rPr>
          <w:rFonts w:ascii="Open Sans" w:hAnsi="Open Sans" w:cs="Open Sans"/>
          <w:color w:val="000000"/>
          <w:sz w:val="12"/>
        </w:rPr>
        <w:t>counterproliferators</w:t>
      </w:r>
      <w:proofErr w:type="spellEnd"/>
      <w:r w:rsidRPr="002327AF">
        <w:rPr>
          <w:rFonts w:ascii="Open Sans" w:hAnsi="Open Sans" w:cs="Open Sans"/>
          <w:color w:val="000000"/>
          <w:sz w:val="12"/>
        </w:rPr>
        <w:t xml:space="preserve"> respond? For example, would powerful liberal </w:t>
      </w:r>
      <w:proofErr w:type="spellStart"/>
      <w:r w:rsidRPr="002327AF">
        <w:rPr>
          <w:rFonts w:ascii="Open Sans" w:hAnsi="Open Sans" w:cs="Open Sans"/>
          <w:color w:val="000000"/>
          <w:sz w:val="12"/>
        </w:rPr>
        <w:t>counterproliferator</w:t>
      </w:r>
      <w:proofErr w:type="spellEnd"/>
      <w:r w:rsidRPr="002327AF">
        <w:rPr>
          <w:rFonts w:ascii="Open Sans" w:hAnsi="Open Sans" w:cs="Open Sans"/>
          <w:color w:val="000000"/>
          <w:sz w:val="12"/>
        </w:rPr>
        <w:t xml:space="preserve"> </w:t>
      </w:r>
      <w:r w:rsidRPr="006F0A9B">
        <w:rPr>
          <w:rStyle w:val="StyleUnderline"/>
          <w:rFonts w:eastAsiaTheme="majorEastAsia"/>
        </w:rPr>
        <w:t>America coerce</w:t>
      </w:r>
      <w:r w:rsidRPr="002327AF">
        <w:rPr>
          <w:rFonts w:ascii="Open Sans" w:hAnsi="Open Sans" w:cs="Open Sans"/>
          <w:color w:val="000000"/>
          <w:sz w:val="12"/>
        </w:rPr>
        <w:t xml:space="preserve"> weaker, </w:t>
      </w:r>
      <w:r w:rsidRPr="006F0A9B">
        <w:rPr>
          <w:rStyle w:val="StyleUnderline"/>
          <w:rFonts w:eastAsiaTheme="majorEastAsia"/>
        </w:rPr>
        <w:t>liberal</w:t>
      </w:r>
      <w:r w:rsidRPr="002327AF">
        <w:rPr>
          <w:rFonts w:ascii="Open Sans" w:hAnsi="Open Sans" w:cs="Open Sans"/>
          <w:color w:val="000000"/>
          <w:sz w:val="12"/>
        </w:rPr>
        <w:t xml:space="preserve"> </w:t>
      </w:r>
      <w:r w:rsidRPr="006F0A9B">
        <w:rPr>
          <w:rStyle w:val="StyleUnderline"/>
          <w:rFonts w:eastAsiaTheme="majorEastAsia"/>
        </w:rPr>
        <w:t xml:space="preserve">potential </w:t>
      </w:r>
      <w:r w:rsidRPr="002327AF">
        <w:rPr>
          <w:sz w:val="12"/>
        </w:rPr>
        <w:t>proliferator</w:t>
      </w:r>
      <w:r w:rsidRPr="002327AF">
        <w:rPr>
          <w:rFonts w:ascii="Open Sans" w:hAnsi="Open Sans" w:cs="Open Sans"/>
          <w:color w:val="000000"/>
          <w:sz w:val="12"/>
        </w:rPr>
        <w:t xml:space="preserve"> </w:t>
      </w:r>
      <w:r w:rsidRPr="006F0A9B">
        <w:rPr>
          <w:rStyle w:val="StyleUnderline"/>
          <w:rFonts w:eastAsiaTheme="majorEastAsia"/>
        </w:rPr>
        <w:t>So</w:t>
      </w:r>
      <w:r w:rsidRPr="002327AF">
        <w:rPr>
          <w:rFonts w:ascii="Open Sans" w:hAnsi="Open Sans" w:cs="Open Sans"/>
          <w:color w:val="000000"/>
          <w:sz w:val="12"/>
        </w:rPr>
        <w:t xml:space="preserve">uth </w:t>
      </w:r>
      <w:r w:rsidRPr="006F0A9B">
        <w:rPr>
          <w:rStyle w:val="StyleUnderline"/>
          <w:rFonts w:eastAsiaTheme="majorEastAsia"/>
        </w:rPr>
        <w:t>Ko</w:t>
      </w:r>
      <w:r w:rsidRPr="002327AF">
        <w:rPr>
          <w:rFonts w:ascii="Open Sans" w:hAnsi="Open Sans" w:cs="Open Sans"/>
          <w:color w:val="000000"/>
          <w:sz w:val="12"/>
        </w:rPr>
        <w:t xml:space="preserve">rea (Republic of Korea, ROK), </w:t>
      </w:r>
      <w:r w:rsidRPr="006F0A9B">
        <w:rPr>
          <w:rStyle w:val="StyleUnderline"/>
          <w:rFonts w:eastAsiaTheme="majorEastAsia"/>
        </w:rPr>
        <w:t>or</w:t>
      </w:r>
      <w:r w:rsidRPr="002327AF">
        <w:rPr>
          <w:rFonts w:ascii="Open Sans" w:hAnsi="Open Sans" w:cs="Open Sans"/>
          <w:color w:val="000000"/>
          <w:sz w:val="12"/>
        </w:rPr>
        <w:t xml:space="preserve"> would it </w:t>
      </w:r>
      <w:r w:rsidRPr="006F0A9B">
        <w:rPr>
          <w:rStyle w:val="StyleUnderline"/>
          <w:rFonts w:eastAsiaTheme="majorEastAsia"/>
        </w:rPr>
        <w:t>accommodate</w:t>
      </w:r>
      <w:r w:rsidRPr="002327AF">
        <w:rPr>
          <w:rFonts w:ascii="Open Sans" w:hAnsi="Open Sans" w:cs="Open Sans"/>
          <w:color w:val="000000"/>
          <w:sz w:val="12"/>
        </w:rPr>
        <w:t xml:space="preserve"> ROK nuclear interest?</w:t>
      </w:r>
    </w:p>
    <w:p w14:paraId="79DB4B5E" w14:textId="77777777" w:rsidR="009601B1" w:rsidRPr="002327AF" w:rsidRDefault="009601B1" w:rsidP="009601B1">
      <w:pPr>
        <w:pStyle w:val="NormalWeb"/>
        <w:shd w:val="clear" w:color="auto" w:fill="FFFFFF"/>
        <w:spacing w:after="240" w:afterAutospacing="0"/>
        <w:rPr>
          <w:rFonts w:ascii="Open Sans" w:hAnsi="Open Sans" w:cs="Open Sans"/>
          <w:color w:val="000000"/>
          <w:sz w:val="12"/>
        </w:rPr>
      </w:pPr>
      <w:r w:rsidRPr="002327AF">
        <w:rPr>
          <w:rFonts w:ascii="Open Sans" w:hAnsi="Open Sans" w:cs="Open Sans"/>
          <w:color w:val="000000"/>
          <w:sz w:val="12"/>
        </w:rPr>
        <w:t xml:space="preserve">These questions lie at the </w:t>
      </w:r>
      <w:r w:rsidRPr="006F0A9B">
        <w:rPr>
          <w:rStyle w:val="StyleUnderline"/>
          <w:rFonts w:eastAsiaTheme="majorEastAsia"/>
        </w:rPr>
        <w:t>heart of</w:t>
      </w:r>
      <w:r w:rsidRPr="002327AF">
        <w:rPr>
          <w:sz w:val="12"/>
        </w:rPr>
        <w:t xml:space="preserve"> </w:t>
      </w:r>
      <w:r w:rsidRPr="002327AF">
        <w:rPr>
          <w:rFonts w:ascii="Open Sans" w:hAnsi="Open Sans" w:cs="Open Sans"/>
          <w:color w:val="000000"/>
          <w:sz w:val="12"/>
        </w:rPr>
        <w:t>nonproliferation debates in international relations theory (</w:t>
      </w:r>
      <w:r w:rsidRPr="006F0A9B">
        <w:rPr>
          <w:rStyle w:val="StyleUnderline"/>
          <w:rFonts w:eastAsiaTheme="majorEastAsia"/>
        </w:rPr>
        <w:t>IR),</w:t>
      </w:r>
      <w:r w:rsidRPr="002327AF">
        <w:rPr>
          <w:rFonts w:ascii="Open Sans" w:hAnsi="Open Sans" w:cs="Open Sans"/>
          <w:color w:val="000000"/>
          <w:sz w:val="12"/>
        </w:rPr>
        <w:t xml:space="preserve"> because they explore possible </w:t>
      </w:r>
      <w:r w:rsidRPr="006F0A9B">
        <w:rPr>
          <w:rStyle w:val="StyleUnderline"/>
          <w:rFonts w:eastAsiaTheme="majorEastAsia"/>
        </w:rPr>
        <w:t>limits</w:t>
      </w:r>
      <w:r w:rsidRPr="002327AF">
        <w:rPr>
          <w:sz w:val="12"/>
        </w:rPr>
        <w:t xml:space="preserve"> </w:t>
      </w:r>
      <w:r w:rsidRPr="006F0A9B">
        <w:rPr>
          <w:rStyle w:val="StyleUnderline"/>
          <w:rFonts w:eastAsiaTheme="majorEastAsia"/>
        </w:rPr>
        <w:t>on counterprolif</w:t>
      </w:r>
      <w:r w:rsidRPr="002327AF">
        <w:rPr>
          <w:rFonts w:ascii="Open Sans" w:hAnsi="Open Sans" w:cs="Open Sans"/>
          <w:color w:val="000000"/>
          <w:sz w:val="12"/>
        </w:rPr>
        <w:t xml:space="preserve">eration, even as threats and punishment have evolved into common counterproliferation tools against illiberal proliferators. </w:t>
      </w:r>
      <w:r w:rsidRPr="006F0A9B">
        <w:rPr>
          <w:rStyle w:val="StyleUnderline"/>
          <w:rFonts w:eastAsiaTheme="majorEastAsia"/>
        </w:rPr>
        <w:t>Coercion between</w:t>
      </w:r>
      <w:r w:rsidRPr="002327AF">
        <w:rPr>
          <w:rFonts w:ascii="Open Sans" w:hAnsi="Open Sans" w:cs="Open Sans"/>
          <w:color w:val="000000"/>
          <w:sz w:val="12"/>
        </w:rPr>
        <w:t xml:space="preserve"> </w:t>
      </w:r>
      <w:r w:rsidRPr="006F0A9B">
        <w:rPr>
          <w:rStyle w:val="StyleUnderline"/>
          <w:rFonts w:eastAsiaTheme="majorEastAsia"/>
        </w:rPr>
        <w:t>liberal</w:t>
      </w:r>
      <w:r w:rsidRPr="002327AF">
        <w:rPr>
          <w:rFonts w:ascii="Open Sans" w:hAnsi="Open Sans" w:cs="Open Sans"/>
          <w:color w:val="000000"/>
          <w:sz w:val="12"/>
        </w:rPr>
        <w:t xml:space="preserve"> </w:t>
      </w:r>
      <w:r w:rsidRPr="006F0A9B">
        <w:rPr>
          <w:rStyle w:val="StyleUnderline"/>
          <w:rFonts w:eastAsiaTheme="majorEastAsia"/>
        </w:rPr>
        <w:t>states is</w:t>
      </w:r>
      <w:r w:rsidRPr="002327AF">
        <w:rPr>
          <w:rFonts w:ascii="Open Sans" w:hAnsi="Open Sans" w:cs="Open Sans"/>
          <w:color w:val="000000"/>
          <w:sz w:val="12"/>
        </w:rPr>
        <w:t xml:space="preserve"> </w:t>
      </w:r>
      <w:r w:rsidRPr="006F0A9B">
        <w:rPr>
          <w:rStyle w:val="StyleUnderline"/>
          <w:rFonts w:eastAsiaTheme="majorEastAsia"/>
        </w:rPr>
        <w:t xml:space="preserve">empirically unusual </w:t>
      </w:r>
      <w:r w:rsidRPr="002327AF">
        <w:rPr>
          <w:rFonts w:ascii="Open Sans" w:hAnsi="Open Sans" w:cs="Open Sans"/>
          <w:color w:val="000000"/>
          <w:sz w:val="12"/>
        </w:rPr>
        <w:t xml:space="preserve">and </w:t>
      </w:r>
      <w:r w:rsidRPr="006F0A9B">
        <w:rPr>
          <w:rStyle w:val="StyleUnderline"/>
          <w:rFonts w:eastAsiaTheme="majorEastAsia"/>
        </w:rPr>
        <w:t>violates</w:t>
      </w:r>
      <w:r w:rsidRPr="002327AF">
        <w:rPr>
          <w:rFonts w:ascii="Open Sans" w:hAnsi="Open Sans" w:cs="Open Sans"/>
          <w:color w:val="000000"/>
          <w:sz w:val="12"/>
        </w:rPr>
        <w:t xml:space="preserve"> our theoretical and intuitive </w:t>
      </w:r>
      <w:r w:rsidRPr="006F0A9B">
        <w:rPr>
          <w:rStyle w:val="StyleUnderline"/>
          <w:rFonts w:eastAsiaTheme="majorEastAsia"/>
        </w:rPr>
        <w:t>expectations of</w:t>
      </w:r>
      <w:r w:rsidRPr="002327AF">
        <w:rPr>
          <w:rFonts w:ascii="Open Sans" w:hAnsi="Open Sans" w:cs="Open Sans"/>
          <w:color w:val="000000"/>
          <w:sz w:val="12"/>
        </w:rPr>
        <w:t xml:space="preserve"> </w:t>
      </w:r>
      <w:r w:rsidRPr="006F0A9B">
        <w:rPr>
          <w:rStyle w:val="StyleUnderline"/>
          <w:rFonts w:eastAsiaTheme="majorEastAsia"/>
        </w:rPr>
        <w:t>liberal states</w:t>
      </w:r>
      <w:r w:rsidRPr="002327AF">
        <w:rPr>
          <w:rFonts w:ascii="Open Sans" w:hAnsi="Open Sans" w:cs="Open Sans"/>
          <w:color w:val="000000"/>
          <w:sz w:val="12"/>
        </w:rPr>
        <w:t xml:space="preserve">' behavior toward each other. If both proliferator and </w:t>
      </w:r>
      <w:proofErr w:type="spellStart"/>
      <w:r w:rsidRPr="002327AF">
        <w:rPr>
          <w:rFonts w:ascii="Open Sans" w:hAnsi="Open Sans" w:cs="Open Sans"/>
          <w:color w:val="000000"/>
          <w:sz w:val="12"/>
        </w:rPr>
        <w:t>counterproliferator</w:t>
      </w:r>
      <w:proofErr w:type="spellEnd"/>
      <w:r w:rsidRPr="002327AF">
        <w:rPr>
          <w:rFonts w:ascii="Open Sans" w:hAnsi="Open Sans" w:cs="Open Sans"/>
          <w:color w:val="000000"/>
          <w:sz w:val="12"/>
        </w:rPr>
        <w:t xml:space="preserve"> were liberal states, coercive counterproliferation would </w:t>
      </w:r>
      <w:r w:rsidRPr="006F0A9B">
        <w:rPr>
          <w:rStyle w:val="StyleUnderline"/>
          <w:rFonts w:eastAsiaTheme="majorEastAsia"/>
        </w:rPr>
        <w:t>defy</w:t>
      </w:r>
      <w:r w:rsidRPr="002327AF">
        <w:rPr>
          <w:sz w:val="12"/>
        </w:rPr>
        <w:t xml:space="preserve"> “</w:t>
      </w:r>
      <w:r w:rsidRPr="006F0A9B">
        <w:rPr>
          <w:rStyle w:val="StyleUnderline"/>
          <w:rFonts w:eastAsiaTheme="majorEastAsia"/>
        </w:rPr>
        <w:t>intra-liberal</w:t>
      </w:r>
      <w:r w:rsidRPr="002327AF">
        <w:rPr>
          <w:rFonts w:ascii="Open Sans" w:hAnsi="Open Sans" w:cs="Open Sans"/>
          <w:color w:val="000000"/>
          <w:sz w:val="12"/>
        </w:rPr>
        <w:t xml:space="preserve">” behavioral </w:t>
      </w:r>
      <w:r w:rsidRPr="006F0A9B">
        <w:rPr>
          <w:rStyle w:val="StyleUnderline"/>
          <w:rFonts w:eastAsiaTheme="majorEastAsia"/>
        </w:rPr>
        <w:t>expectations</w:t>
      </w:r>
      <w:r w:rsidRPr="002327AF">
        <w:rPr>
          <w:rFonts w:ascii="Open Sans" w:hAnsi="Open Sans" w:cs="Open Sans"/>
          <w:color w:val="000000"/>
          <w:sz w:val="12"/>
        </w:rPr>
        <w:t xml:space="preserve"> and likely </w:t>
      </w:r>
      <w:r w:rsidRPr="006F0A9B">
        <w:rPr>
          <w:rStyle w:val="StyleUnderline"/>
          <w:rFonts w:eastAsiaTheme="majorEastAsia"/>
        </w:rPr>
        <w:t>generate controversy</w:t>
      </w:r>
      <w:r w:rsidRPr="002327AF">
        <w:rPr>
          <w:rFonts w:ascii="Open Sans" w:hAnsi="Open Sans" w:cs="Open Sans"/>
          <w:color w:val="000000"/>
          <w:sz w:val="12"/>
        </w:rPr>
        <w:t>.</w:t>
      </w:r>
    </w:p>
    <w:p w14:paraId="6CE74BFB" w14:textId="77777777" w:rsidR="009601B1" w:rsidRPr="002327AF" w:rsidRDefault="009601B1" w:rsidP="009601B1">
      <w:pPr>
        <w:pStyle w:val="NormalWeb"/>
        <w:shd w:val="clear" w:color="auto" w:fill="FFFFFF"/>
        <w:spacing w:after="240" w:afterAutospacing="0"/>
        <w:rPr>
          <w:rFonts w:ascii="Open Sans" w:hAnsi="Open Sans" w:cs="Open Sans"/>
          <w:color w:val="000000"/>
          <w:sz w:val="12"/>
        </w:rPr>
      </w:pPr>
      <w:r w:rsidRPr="002327AF">
        <w:rPr>
          <w:rFonts w:ascii="Open Sans" w:hAnsi="Open Sans" w:cs="Open Sans"/>
          <w:color w:val="000000"/>
          <w:sz w:val="12"/>
        </w:rPr>
        <w:lastRenderedPageBreak/>
        <w:t xml:space="preserve">Nonproliferation scholarship has not much addressed normative constraints on coercive counterproliferation though – perhaps because coercion is a common nonproliferation outcome and implicitly condoned as forgivable if it halts the spread of something as destructive as nuclear weapons. But powerful liberal </w:t>
      </w:r>
      <w:proofErr w:type="spellStart"/>
      <w:r w:rsidRPr="002327AF">
        <w:rPr>
          <w:rFonts w:ascii="Open Sans" w:hAnsi="Open Sans" w:cs="Open Sans"/>
          <w:color w:val="000000"/>
          <w:sz w:val="12"/>
        </w:rPr>
        <w:t>counterproliferator</w:t>
      </w:r>
      <w:proofErr w:type="spellEnd"/>
      <w:r w:rsidRPr="002327AF">
        <w:rPr>
          <w:rFonts w:ascii="Open Sans" w:hAnsi="Open Sans" w:cs="Open Sans"/>
          <w:color w:val="000000"/>
          <w:sz w:val="12"/>
        </w:rPr>
        <w:t xml:space="preserve"> </w:t>
      </w:r>
      <w:r w:rsidRPr="006F0A9B">
        <w:rPr>
          <w:rStyle w:val="StyleUnderline"/>
          <w:rFonts w:eastAsiaTheme="majorEastAsia"/>
        </w:rPr>
        <w:t>America</w:t>
      </w:r>
      <w:r w:rsidRPr="002327AF">
        <w:rPr>
          <w:rFonts w:ascii="Open Sans" w:hAnsi="Open Sans" w:cs="Open Sans"/>
          <w:color w:val="000000"/>
          <w:sz w:val="12"/>
        </w:rPr>
        <w:t xml:space="preserve"> </w:t>
      </w:r>
      <w:r w:rsidRPr="006F0A9B">
        <w:rPr>
          <w:rStyle w:val="StyleUnderline"/>
          <w:rFonts w:eastAsiaTheme="majorEastAsia"/>
        </w:rPr>
        <w:t>has occasionally accommodated</w:t>
      </w:r>
      <w:r w:rsidRPr="002327AF">
        <w:rPr>
          <w:rFonts w:ascii="Open Sans" w:hAnsi="Open Sans" w:cs="Open Sans"/>
          <w:color w:val="000000"/>
          <w:sz w:val="12"/>
        </w:rPr>
        <w:t xml:space="preserve"> </w:t>
      </w:r>
      <w:r w:rsidRPr="006F0A9B">
        <w:rPr>
          <w:rStyle w:val="StyleUnderline"/>
          <w:rFonts w:eastAsiaTheme="majorEastAsia"/>
        </w:rPr>
        <w:t>liberal proliferators</w:t>
      </w:r>
      <w:r w:rsidRPr="002327AF">
        <w:rPr>
          <w:rFonts w:ascii="Open Sans" w:hAnsi="Open Sans" w:cs="Open Sans"/>
          <w:color w:val="000000"/>
          <w:sz w:val="12"/>
        </w:rPr>
        <w:t xml:space="preserve"> </w:t>
      </w:r>
      <w:r w:rsidRPr="006F0A9B">
        <w:rPr>
          <w:rStyle w:val="StyleUnderline"/>
          <w:rFonts w:eastAsiaTheme="majorEastAsia"/>
        </w:rPr>
        <w:t>vulnerable</w:t>
      </w:r>
      <w:r w:rsidRPr="002327AF">
        <w:rPr>
          <w:sz w:val="12"/>
        </w:rPr>
        <w:t xml:space="preserve"> </w:t>
      </w:r>
      <w:r w:rsidRPr="006F0A9B">
        <w:rPr>
          <w:rStyle w:val="StyleUnderline"/>
          <w:rFonts w:eastAsiaTheme="majorEastAsia"/>
        </w:rPr>
        <w:t xml:space="preserve">to coercion </w:t>
      </w:r>
      <w:r w:rsidRPr="002327AF">
        <w:rPr>
          <w:rFonts w:ascii="Open Sans" w:hAnsi="Open Sans" w:cs="Open Sans"/>
          <w:color w:val="000000"/>
          <w:sz w:val="12"/>
        </w:rPr>
        <w:t xml:space="preserve">– Britain, France, Israel, and India – while it </w:t>
      </w:r>
      <w:r w:rsidRPr="006F0A9B">
        <w:rPr>
          <w:rStyle w:val="StyleUnderline"/>
          <w:rFonts w:eastAsiaTheme="majorEastAsia"/>
        </w:rPr>
        <w:t>routinely</w:t>
      </w:r>
      <w:r w:rsidRPr="002327AF">
        <w:rPr>
          <w:rFonts w:ascii="Open Sans" w:hAnsi="Open Sans" w:cs="Open Sans"/>
          <w:color w:val="000000"/>
          <w:sz w:val="12"/>
        </w:rPr>
        <w:t xml:space="preserve"> tries to </w:t>
      </w:r>
      <w:r w:rsidRPr="006F0A9B">
        <w:rPr>
          <w:rStyle w:val="StyleUnderline"/>
          <w:rFonts w:eastAsiaTheme="majorEastAsia"/>
        </w:rPr>
        <w:t>coerce</w:t>
      </w:r>
      <w:r w:rsidRPr="002327AF">
        <w:rPr>
          <w:rFonts w:ascii="Open Sans" w:hAnsi="Open Sans" w:cs="Open Sans"/>
          <w:color w:val="000000"/>
          <w:sz w:val="12"/>
        </w:rPr>
        <w:t xml:space="preserve"> </w:t>
      </w:r>
      <w:r w:rsidRPr="006F0A9B">
        <w:rPr>
          <w:rStyle w:val="StyleUnderline"/>
          <w:rFonts w:eastAsiaTheme="majorEastAsia"/>
        </w:rPr>
        <w:t>illiberal</w:t>
      </w:r>
      <w:r w:rsidRPr="002327AF">
        <w:rPr>
          <w:rFonts w:ascii="Open Sans" w:hAnsi="Open Sans" w:cs="Open Sans"/>
          <w:color w:val="000000"/>
          <w:sz w:val="12"/>
        </w:rPr>
        <w:t xml:space="preserve"> </w:t>
      </w:r>
      <w:r w:rsidRPr="006F0A9B">
        <w:rPr>
          <w:rStyle w:val="StyleUnderline"/>
          <w:rFonts w:eastAsiaTheme="majorEastAsia"/>
        </w:rPr>
        <w:t>prolif</w:t>
      </w:r>
      <w:r w:rsidRPr="002327AF">
        <w:rPr>
          <w:rFonts w:ascii="Open Sans" w:hAnsi="Open Sans" w:cs="Open Sans"/>
          <w:color w:val="000000"/>
          <w:sz w:val="12"/>
        </w:rPr>
        <w:t xml:space="preserve">erators. Similarly, </w:t>
      </w:r>
      <w:r w:rsidRPr="006F0A9B">
        <w:rPr>
          <w:rStyle w:val="StyleUnderline"/>
          <w:rFonts w:eastAsiaTheme="majorEastAsia"/>
        </w:rPr>
        <w:t>global opinion</w:t>
      </w:r>
      <w:r w:rsidRPr="002327AF">
        <w:rPr>
          <w:rFonts w:ascii="Open Sans" w:hAnsi="Open Sans" w:cs="Open Sans"/>
          <w:color w:val="000000"/>
          <w:sz w:val="12"/>
        </w:rPr>
        <w:t xml:space="preserve"> would be </w:t>
      </w:r>
      <w:r w:rsidRPr="006F0A9B">
        <w:rPr>
          <w:rStyle w:val="StyleUnderline"/>
          <w:rFonts w:eastAsiaTheme="majorEastAsia"/>
        </w:rPr>
        <w:t>shocked if</w:t>
      </w:r>
      <w:r w:rsidRPr="002327AF">
        <w:rPr>
          <w:rFonts w:ascii="Open Sans" w:hAnsi="Open Sans" w:cs="Open Sans"/>
          <w:color w:val="000000"/>
          <w:sz w:val="12"/>
        </w:rPr>
        <w:t xml:space="preserve"> </w:t>
      </w:r>
      <w:r w:rsidRPr="006F0A9B">
        <w:rPr>
          <w:rStyle w:val="StyleUnderline"/>
          <w:rFonts w:eastAsiaTheme="majorEastAsia"/>
        </w:rPr>
        <w:t>America treated the</w:t>
      </w:r>
      <w:r w:rsidRPr="002327AF">
        <w:rPr>
          <w:rFonts w:ascii="Open Sans" w:hAnsi="Open Sans" w:cs="Open Sans"/>
          <w:color w:val="000000"/>
          <w:sz w:val="12"/>
        </w:rPr>
        <w:t xml:space="preserve"> </w:t>
      </w:r>
      <w:r w:rsidRPr="006F0A9B">
        <w:rPr>
          <w:rStyle w:val="StyleUnderline"/>
          <w:rFonts w:eastAsiaTheme="majorEastAsia"/>
        </w:rPr>
        <w:t>two Koreas</w:t>
      </w:r>
      <w:r w:rsidRPr="002327AF">
        <w:rPr>
          <w:rFonts w:ascii="Open Sans" w:hAnsi="Open Sans" w:cs="Open Sans"/>
          <w:color w:val="000000"/>
          <w:sz w:val="12"/>
        </w:rPr>
        <w:t xml:space="preserve"> </w:t>
      </w:r>
      <w:r w:rsidRPr="006F0A9B">
        <w:rPr>
          <w:rStyle w:val="StyleUnderline"/>
          <w:rFonts w:eastAsiaTheme="majorEastAsia"/>
        </w:rPr>
        <w:t>equivalently</w:t>
      </w:r>
      <w:r w:rsidRPr="002327AF">
        <w:rPr>
          <w:rFonts w:ascii="Open Sans" w:hAnsi="Open Sans" w:cs="Open Sans"/>
          <w:color w:val="000000"/>
          <w:sz w:val="12"/>
        </w:rPr>
        <w:t xml:space="preserve"> </w:t>
      </w:r>
      <w:r w:rsidRPr="006F0A9B">
        <w:rPr>
          <w:rStyle w:val="StyleUnderline"/>
          <w:rFonts w:eastAsiaTheme="majorEastAsia"/>
        </w:rPr>
        <w:t>over</w:t>
      </w:r>
      <w:r w:rsidRPr="002327AF">
        <w:rPr>
          <w:rFonts w:ascii="Open Sans" w:hAnsi="Open Sans" w:cs="Open Sans"/>
          <w:color w:val="000000"/>
          <w:sz w:val="12"/>
        </w:rPr>
        <w:t xml:space="preserve"> their </w:t>
      </w:r>
      <w:r w:rsidRPr="006F0A9B">
        <w:rPr>
          <w:rStyle w:val="StyleUnderline"/>
          <w:rFonts w:eastAsiaTheme="majorEastAsia"/>
        </w:rPr>
        <w:t>parallel nuclear</w:t>
      </w:r>
      <w:r w:rsidRPr="002327AF">
        <w:rPr>
          <w:sz w:val="12"/>
        </w:rPr>
        <w:t xml:space="preserve"> </w:t>
      </w:r>
      <w:r w:rsidRPr="006F0A9B">
        <w:rPr>
          <w:rStyle w:val="StyleUnderline"/>
          <w:rFonts w:eastAsiaTheme="majorEastAsia"/>
        </w:rPr>
        <w:t>interests</w:t>
      </w:r>
      <w:r w:rsidRPr="002327AF">
        <w:rPr>
          <w:rFonts w:ascii="Open Sans" w:hAnsi="Open Sans" w:cs="Open Sans"/>
          <w:color w:val="000000"/>
          <w:sz w:val="12"/>
        </w:rPr>
        <w:t xml:space="preserve">. These cases suggest an </w:t>
      </w:r>
      <w:r w:rsidRPr="006F0A9B">
        <w:rPr>
          <w:rStyle w:val="StyleUnderline"/>
          <w:rFonts w:eastAsiaTheme="majorEastAsia"/>
        </w:rPr>
        <w:t>undertheorized role</w:t>
      </w:r>
      <w:r w:rsidRPr="002327AF">
        <w:rPr>
          <w:rFonts w:ascii="Open Sans" w:hAnsi="Open Sans" w:cs="Open Sans"/>
          <w:color w:val="000000"/>
          <w:sz w:val="12"/>
        </w:rPr>
        <w:t xml:space="preserve"> </w:t>
      </w:r>
      <w:r w:rsidRPr="006F0A9B">
        <w:rPr>
          <w:rStyle w:val="StyleUnderline"/>
          <w:rFonts w:eastAsiaTheme="majorEastAsia"/>
        </w:rPr>
        <w:t>for liberalism in</w:t>
      </w:r>
      <w:r w:rsidRPr="002327AF">
        <w:rPr>
          <w:rFonts w:ascii="Open Sans" w:hAnsi="Open Sans" w:cs="Open Sans"/>
          <w:color w:val="000000"/>
          <w:sz w:val="12"/>
        </w:rPr>
        <w:t xml:space="preserve"> </w:t>
      </w:r>
      <w:r w:rsidRPr="006F0A9B">
        <w:rPr>
          <w:rStyle w:val="StyleUnderline"/>
          <w:rFonts w:eastAsiaTheme="majorEastAsia"/>
        </w:rPr>
        <w:t>nonprolif</w:t>
      </w:r>
      <w:r w:rsidRPr="002327AF">
        <w:rPr>
          <w:rFonts w:ascii="Open Sans" w:hAnsi="Open Sans" w:cs="Open Sans"/>
          <w:color w:val="000000"/>
          <w:sz w:val="12"/>
        </w:rPr>
        <w:t>eration. To address that, this paper makes three contributions:</w:t>
      </w:r>
    </w:p>
    <w:p w14:paraId="005ADF89" w14:textId="77777777" w:rsidR="009601B1" w:rsidRPr="002327AF" w:rsidRDefault="009601B1" w:rsidP="009601B1">
      <w:pPr>
        <w:pStyle w:val="NormalWeb"/>
        <w:shd w:val="clear" w:color="auto" w:fill="FFFFFF"/>
        <w:spacing w:after="240" w:afterAutospacing="0"/>
        <w:rPr>
          <w:rFonts w:ascii="Open Sans" w:hAnsi="Open Sans" w:cs="Open Sans"/>
          <w:color w:val="000000"/>
          <w:sz w:val="12"/>
        </w:rPr>
      </w:pPr>
      <w:r w:rsidRPr="002327AF">
        <w:rPr>
          <w:rFonts w:ascii="Open Sans" w:hAnsi="Open Sans" w:cs="Open Sans"/>
          <w:color w:val="000000"/>
          <w:sz w:val="12"/>
        </w:rPr>
        <w:t xml:space="preserve">(1) The paper </w:t>
      </w:r>
      <w:r w:rsidRPr="006F0A9B">
        <w:rPr>
          <w:rStyle w:val="StyleUnderline"/>
          <w:rFonts w:eastAsiaTheme="majorEastAsia"/>
        </w:rPr>
        <w:t>emends</w:t>
      </w:r>
      <w:r w:rsidRPr="002327AF">
        <w:rPr>
          <w:rFonts w:ascii="Open Sans" w:hAnsi="Open Sans" w:cs="Open Sans"/>
          <w:color w:val="000000"/>
          <w:sz w:val="12"/>
        </w:rPr>
        <w:t xml:space="preserve"> </w:t>
      </w:r>
      <w:r w:rsidRPr="006F0A9B">
        <w:rPr>
          <w:rStyle w:val="StyleUnderline"/>
          <w:rFonts w:eastAsiaTheme="majorEastAsia"/>
        </w:rPr>
        <w:t>nonprolif</w:t>
      </w:r>
      <w:r w:rsidRPr="002327AF">
        <w:rPr>
          <w:rFonts w:ascii="Open Sans" w:hAnsi="Open Sans" w:cs="Open Sans"/>
          <w:color w:val="000000"/>
          <w:sz w:val="12"/>
        </w:rPr>
        <w:t xml:space="preserve">eration </w:t>
      </w:r>
      <w:r w:rsidRPr="006F0A9B">
        <w:rPr>
          <w:rStyle w:val="StyleUnderline"/>
          <w:rFonts w:eastAsiaTheme="majorEastAsia"/>
        </w:rPr>
        <w:t>theor</w:t>
      </w:r>
      <w:r w:rsidRPr="002327AF">
        <w:rPr>
          <w:sz w:val="12"/>
        </w:rPr>
        <w:t>y</w:t>
      </w:r>
      <w:r w:rsidRPr="002327AF">
        <w:rPr>
          <w:rFonts w:ascii="Open Sans" w:hAnsi="Open Sans" w:cs="Open Sans"/>
          <w:color w:val="000000"/>
          <w:sz w:val="12"/>
        </w:rPr>
        <w:t xml:space="preserve">'s mostly </w:t>
      </w:r>
      <w:r w:rsidRPr="006F0A9B">
        <w:rPr>
          <w:rStyle w:val="StyleUnderline"/>
          <w:rFonts w:eastAsiaTheme="majorEastAsia"/>
        </w:rPr>
        <w:t>realist,</w:t>
      </w:r>
      <w:r w:rsidRPr="002327AF">
        <w:rPr>
          <w:rFonts w:ascii="Open Sans" w:hAnsi="Open Sans" w:cs="Open Sans"/>
          <w:color w:val="000000"/>
          <w:sz w:val="12"/>
        </w:rPr>
        <w:t xml:space="preserve"> </w:t>
      </w:r>
      <w:r w:rsidRPr="006F0A9B">
        <w:rPr>
          <w:rStyle w:val="StyleUnderline"/>
          <w:rFonts w:eastAsiaTheme="majorEastAsia"/>
        </w:rPr>
        <w:t>power-based</w:t>
      </w:r>
      <w:r w:rsidRPr="002327AF">
        <w:rPr>
          <w:rFonts w:ascii="Open Sans" w:hAnsi="Open Sans" w:cs="Open Sans"/>
          <w:color w:val="000000"/>
          <w:sz w:val="12"/>
        </w:rPr>
        <w:t xml:space="preserve"> </w:t>
      </w:r>
      <w:r w:rsidRPr="006F0A9B">
        <w:rPr>
          <w:rStyle w:val="StyleUnderline"/>
          <w:rFonts w:eastAsiaTheme="majorEastAsia"/>
        </w:rPr>
        <w:t>framing</w:t>
      </w:r>
      <w:r w:rsidRPr="002327AF">
        <w:rPr>
          <w:sz w:val="12"/>
        </w:rPr>
        <w:t xml:space="preserve"> </w:t>
      </w:r>
      <w:r w:rsidRPr="002327AF">
        <w:rPr>
          <w:rFonts w:ascii="Open Sans" w:hAnsi="Open Sans" w:cs="Open Sans"/>
          <w:color w:val="000000"/>
          <w:sz w:val="12"/>
        </w:rPr>
        <w:t xml:space="preserve">of counterproliferation </w:t>
      </w:r>
      <w:r w:rsidRPr="006F0A9B">
        <w:rPr>
          <w:rStyle w:val="StyleUnderline"/>
          <w:rFonts w:eastAsiaTheme="majorEastAsia"/>
        </w:rPr>
        <w:t>with</w:t>
      </w:r>
      <w:r w:rsidRPr="002327AF">
        <w:rPr>
          <w:rFonts w:ascii="Open Sans" w:hAnsi="Open Sans" w:cs="Open Sans"/>
          <w:color w:val="000000"/>
          <w:sz w:val="12"/>
        </w:rPr>
        <w:t xml:space="preserve"> </w:t>
      </w:r>
      <w:r w:rsidRPr="006F0A9B">
        <w:rPr>
          <w:rStyle w:val="StyleUnderline"/>
          <w:rFonts w:eastAsiaTheme="majorEastAsia"/>
        </w:rPr>
        <w:t>liberal and constructivist</w:t>
      </w:r>
      <w:r w:rsidRPr="002327AF">
        <w:rPr>
          <w:sz w:val="12"/>
        </w:rPr>
        <w:t xml:space="preserve"> </w:t>
      </w:r>
      <w:r w:rsidRPr="006F0A9B">
        <w:rPr>
          <w:rStyle w:val="StyleUnderline"/>
          <w:rFonts w:eastAsiaTheme="majorEastAsia"/>
        </w:rPr>
        <w:t>concepts</w:t>
      </w:r>
      <w:r w:rsidRPr="002327AF">
        <w:rPr>
          <w:rFonts w:ascii="Open Sans" w:hAnsi="Open Sans" w:cs="Open Sans"/>
          <w:color w:val="000000"/>
          <w:sz w:val="12"/>
        </w:rPr>
        <w:t xml:space="preserve"> to capture the particularities of a “</w:t>
      </w:r>
      <w:r w:rsidRPr="006F0A9B">
        <w:rPr>
          <w:rStyle w:val="StyleUnderline"/>
          <w:rFonts w:eastAsiaTheme="majorEastAsia"/>
        </w:rPr>
        <w:t>liberal proliferation dyad</w:t>
      </w:r>
      <w:r w:rsidRPr="002327AF">
        <w:rPr>
          <w:rFonts w:ascii="Open Sans" w:hAnsi="Open Sans" w:cs="Open Sans"/>
          <w:color w:val="000000"/>
          <w:sz w:val="12"/>
        </w:rPr>
        <w:t xml:space="preserve">” (where both proliferator and </w:t>
      </w:r>
      <w:proofErr w:type="spellStart"/>
      <w:r w:rsidRPr="002327AF">
        <w:rPr>
          <w:rFonts w:ascii="Open Sans" w:hAnsi="Open Sans" w:cs="Open Sans"/>
          <w:color w:val="000000"/>
          <w:sz w:val="12"/>
        </w:rPr>
        <w:t>counterproliferator</w:t>
      </w:r>
      <w:proofErr w:type="spellEnd"/>
      <w:r w:rsidRPr="002327AF">
        <w:rPr>
          <w:rFonts w:ascii="Open Sans" w:hAnsi="Open Sans" w:cs="Open Sans"/>
          <w:color w:val="000000"/>
          <w:sz w:val="12"/>
        </w:rPr>
        <w:t xml:space="preserve"> are liberal states). Specifically, </w:t>
      </w:r>
      <w:r w:rsidRPr="006F0A9B">
        <w:rPr>
          <w:rStyle w:val="StyleUnderline"/>
          <w:rFonts w:eastAsiaTheme="majorEastAsia"/>
        </w:rPr>
        <w:t>coercion within</w:t>
      </w:r>
      <w:r w:rsidRPr="002327AF">
        <w:rPr>
          <w:rFonts w:ascii="Open Sans" w:hAnsi="Open Sans" w:cs="Open Sans"/>
          <w:color w:val="000000"/>
          <w:sz w:val="12"/>
        </w:rPr>
        <w:t xml:space="preserve"> that </w:t>
      </w:r>
      <w:r w:rsidRPr="006F0A9B">
        <w:rPr>
          <w:rStyle w:val="StyleUnderline"/>
          <w:rFonts w:eastAsiaTheme="majorEastAsia"/>
        </w:rPr>
        <w:t>dyad</w:t>
      </w:r>
      <w:r w:rsidRPr="002327AF">
        <w:rPr>
          <w:rFonts w:ascii="Open Sans" w:hAnsi="Open Sans" w:cs="Open Sans"/>
          <w:color w:val="000000"/>
          <w:sz w:val="12"/>
        </w:rPr>
        <w:t xml:space="preserve"> </w:t>
      </w:r>
      <w:r w:rsidRPr="006F0A9B">
        <w:rPr>
          <w:rStyle w:val="StyleUnderline"/>
          <w:rFonts w:eastAsiaTheme="majorEastAsia"/>
        </w:rPr>
        <w:t>generates risks</w:t>
      </w:r>
      <w:r w:rsidRPr="002327AF">
        <w:rPr>
          <w:rFonts w:ascii="Open Sans" w:hAnsi="Open Sans" w:cs="Open Sans"/>
          <w:color w:val="000000"/>
          <w:sz w:val="12"/>
        </w:rPr>
        <w:t xml:space="preserve"> </w:t>
      </w:r>
      <w:r w:rsidRPr="006F0A9B">
        <w:rPr>
          <w:rStyle w:val="StyleUnderline"/>
          <w:rFonts w:eastAsiaTheme="majorEastAsia"/>
        </w:rPr>
        <w:t>for</w:t>
      </w:r>
      <w:r w:rsidRPr="002327AF">
        <w:rPr>
          <w:rFonts w:ascii="Open Sans" w:hAnsi="Open Sans" w:cs="Open Sans"/>
          <w:color w:val="000000"/>
          <w:sz w:val="12"/>
        </w:rPr>
        <w:t xml:space="preserve"> the </w:t>
      </w:r>
      <w:proofErr w:type="spellStart"/>
      <w:r w:rsidRPr="006F0A9B">
        <w:rPr>
          <w:rStyle w:val="StyleUnderline"/>
          <w:rFonts w:eastAsiaTheme="majorEastAsia"/>
        </w:rPr>
        <w:t>counterproliferator</w:t>
      </w:r>
      <w:proofErr w:type="spellEnd"/>
      <w:r w:rsidRPr="002327AF">
        <w:rPr>
          <w:rFonts w:ascii="Open Sans" w:hAnsi="Open Sans" w:cs="Open Sans"/>
          <w:color w:val="000000"/>
          <w:sz w:val="12"/>
        </w:rPr>
        <w:t xml:space="preserve"> </w:t>
      </w:r>
      <w:r w:rsidRPr="006F0A9B">
        <w:rPr>
          <w:rStyle w:val="StyleUnderline"/>
          <w:rFonts w:eastAsiaTheme="majorEastAsia"/>
        </w:rPr>
        <w:t>not present</w:t>
      </w:r>
      <w:r w:rsidRPr="002327AF">
        <w:rPr>
          <w:rFonts w:ascii="Open Sans" w:hAnsi="Open Sans" w:cs="Open Sans"/>
          <w:color w:val="000000"/>
          <w:sz w:val="12"/>
        </w:rPr>
        <w:t xml:space="preserve"> </w:t>
      </w:r>
      <w:r w:rsidRPr="006F0A9B">
        <w:rPr>
          <w:rStyle w:val="StyleUnderline"/>
          <w:rFonts w:eastAsiaTheme="majorEastAsia"/>
        </w:rPr>
        <w:t>in</w:t>
      </w:r>
      <w:r w:rsidRPr="002327AF">
        <w:rPr>
          <w:rFonts w:ascii="Open Sans" w:hAnsi="Open Sans" w:cs="Open Sans"/>
          <w:color w:val="000000"/>
          <w:sz w:val="12"/>
        </w:rPr>
        <w:t xml:space="preserve"> its </w:t>
      </w:r>
      <w:r w:rsidRPr="006F0A9B">
        <w:rPr>
          <w:rStyle w:val="StyleUnderline"/>
          <w:rFonts w:eastAsiaTheme="majorEastAsia"/>
        </w:rPr>
        <w:t>coercion of illiberal</w:t>
      </w:r>
      <w:r w:rsidRPr="002327AF">
        <w:rPr>
          <w:rFonts w:ascii="Open Sans" w:hAnsi="Open Sans" w:cs="Open Sans"/>
          <w:color w:val="000000"/>
          <w:sz w:val="12"/>
        </w:rPr>
        <w:t xml:space="preserve"> </w:t>
      </w:r>
      <w:r w:rsidRPr="006F0A9B">
        <w:rPr>
          <w:rStyle w:val="StyleUnderline"/>
          <w:rFonts w:eastAsiaTheme="majorEastAsia"/>
        </w:rPr>
        <w:t>prolif</w:t>
      </w:r>
      <w:r w:rsidRPr="002327AF">
        <w:rPr>
          <w:rFonts w:ascii="Open Sans" w:hAnsi="Open Sans" w:cs="Open Sans"/>
          <w:color w:val="000000"/>
          <w:sz w:val="12"/>
        </w:rPr>
        <w:t xml:space="preserve">erators. </w:t>
      </w:r>
      <w:r w:rsidRPr="006F0A9B">
        <w:rPr>
          <w:rStyle w:val="StyleUnderline"/>
          <w:rFonts w:eastAsiaTheme="majorEastAsia"/>
        </w:rPr>
        <w:t>Liberal states</w:t>
      </w:r>
      <w:r w:rsidRPr="002327AF">
        <w:rPr>
          <w:sz w:val="12"/>
        </w:rPr>
        <w:t xml:space="preserve"> </w:t>
      </w:r>
      <w:r w:rsidRPr="006F0A9B">
        <w:rPr>
          <w:rStyle w:val="StyleUnderline"/>
          <w:rFonts w:eastAsiaTheme="majorEastAsia"/>
        </w:rPr>
        <w:t xml:space="preserve">self-perceive </w:t>
      </w:r>
      <w:r w:rsidRPr="002327AF">
        <w:rPr>
          <w:rFonts w:ascii="Open Sans" w:hAnsi="Open Sans" w:cs="Open Sans"/>
          <w:color w:val="000000"/>
          <w:sz w:val="12"/>
        </w:rPr>
        <w:t xml:space="preserve">as a community between whose members </w:t>
      </w:r>
      <w:r w:rsidRPr="006F0A9B">
        <w:rPr>
          <w:rStyle w:val="StyleUnderline"/>
          <w:rFonts w:eastAsiaTheme="majorEastAsia"/>
        </w:rPr>
        <w:t>coercion is</w:t>
      </w:r>
      <w:r w:rsidRPr="002327AF">
        <w:rPr>
          <w:rFonts w:ascii="Open Sans" w:hAnsi="Open Sans" w:cs="Open Sans"/>
          <w:color w:val="000000"/>
          <w:sz w:val="12"/>
        </w:rPr>
        <w:t xml:space="preserve"> </w:t>
      </w:r>
      <w:r w:rsidRPr="006F0A9B">
        <w:rPr>
          <w:rStyle w:val="StyleUnderline"/>
          <w:rFonts w:eastAsiaTheme="majorEastAsia"/>
        </w:rPr>
        <w:t>normatively inappropriate</w:t>
      </w:r>
      <w:r w:rsidRPr="002327AF">
        <w:rPr>
          <w:rFonts w:ascii="Open Sans" w:hAnsi="Open Sans" w:cs="Open Sans"/>
          <w:color w:val="000000"/>
          <w:sz w:val="12"/>
        </w:rPr>
        <w:t xml:space="preserve">. </w:t>
      </w:r>
      <w:proofErr w:type="spellStart"/>
      <w:r w:rsidRPr="002327AF">
        <w:rPr>
          <w:rFonts w:ascii="Open Sans" w:hAnsi="Open Sans" w:cs="Open Sans"/>
          <w:color w:val="000000"/>
          <w:sz w:val="12"/>
        </w:rPr>
        <w:t>Counterproliferator</w:t>
      </w:r>
      <w:proofErr w:type="spellEnd"/>
      <w:r w:rsidRPr="002327AF">
        <w:rPr>
          <w:rFonts w:ascii="Open Sans" w:hAnsi="Open Sans" w:cs="Open Sans"/>
          <w:color w:val="000000"/>
          <w:sz w:val="12"/>
        </w:rPr>
        <w:t xml:space="preserve"> </w:t>
      </w:r>
      <w:r w:rsidRPr="006F0A9B">
        <w:rPr>
          <w:rStyle w:val="StyleUnderline"/>
          <w:rFonts w:eastAsiaTheme="majorEastAsia"/>
        </w:rPr>
        <w:t>America</w:t>
      </w:r>
      <w:r w:rsidRPr="002327AF">
        <w:rPr>
          <w:rFonts w:ascii="Open Sans" w:hAnsi="Open Sans" w:cs="Open Sans"/>
          <w:color w:val="000000"/>
          <w:sz w:val="12"/>
        </w:rPr>
        <w:t xml:space="preserve"> also </w:t>
      </w:r>
      <w:r w:rsidRPr="006F0A9B">
        <w:rPr>
          <w:rStyle w:val="StyleUnderline"/>
          <w:rFonts w:eastAsiaTheme="majorEastAsia"/>
        </w:rPr>
        <w:t>claims to lead that</w:t>
      </w:r>
      <w:r w:rsidRPr="002327AF">
        <w:rPr>
          <w:sz w:val="12"/>
        </w:rPr>
        <w:t xml:space="preserve"> </w:t>
      </w:r>
      <w:r w:rsidRPr="006F0A9B">
        <w:rPr>
          <w:rStyle w:val="StyleUnderline"/>
          <w:rFonts w:eastAsiaTheme="majorEastAsia"/>
        </w:rPr>
        <w:t>community</w:t>
      </w:r>
      <w:r w:rsidRPr="002327AF">
        <w:rPr>
          <w:rFonts w:ascii="Open Sans" w:hAnsi="Open Sans" w:cs="Open Sans"/>
          <w:color w:val="000000"/>
          <w:sz w:val="12"/>
        </w:rPr>
        <w:t xml:space="preserve">. This </w:t>
      </w:r>
      <w:r w:rsidRPr="006F0A9B">
        <w:rPr>
          <w:rStyle w:val="StyleUnderline"/>
          <w:rFonts w:eastAsiaTheme="majorEastAsia"/>
        </w:rPr>
        <w:t>creates a</w:t>
      </w:r>
      <w:r w:rsidRPr="002327AF">
        <w:rPr>
          <w:sz w:val="12"/>
        </w:rPr>
        <w:t xml:space="preserve"> </w:t>
      </w:r>
      <w:r w:rsidRPr="006F0A9B">
        <w:rPr>
          <w:rStyle w:val="StyleUnderline"/>
          <w:rFonts w:eastAsiaTheme="majorEastAsia"/>
        </w:rPr>
        <w:t>dilemma should a</w:t>
      </w:r>
      <w:r w:rsidRPr="002327AF">
        <w:rPr>
          <w:rFonts w:ascii="Open Sans" w:hAnsi="Open Sans" w:cs="Open Sans"/>
          <w:color w:val="000000"/>
          <w:sz w:val="12"/>
        </w:rPr>
        <w:t xml:space="preserve"> </w:t>
      </w:r>
      <w:r w:rsidRPr="006F0A9B">
        <w:rPr>
          <w:rStyle w:val="StyleUnderline"/>
          <w:rFonts w:eastAsiaTheme="majorEastAsia"/>
        </w:rPr>
        <w:t>liberal</w:t>
      </w:r>
      <w:r w:rsidRPr="002327AF">
        <w:rPr>
          <w:rFonts w:ascii="Open Sans" w:hAnsi="Open Sans" w:cs="Open Sans"/>
          <w:color w:val="000000"/>
          <w:sz w:val="12"/>
        </w:rPr>
        <w:t xml:space="preserve"> </w:t>
      </w:r>
      <w:r w:rsidRPr="006F0A9B">
        <w:rPr>
          <w:rStyle w:val="StyleUnderline"/>
          <w:rFonts w:eastAsiaTheme="majorEastAsia"/>
        </w:rPr>
        <w:t>state</w:t>
      </w:r>
      <w:r w:rsidRPr="002327AF">
        <w:rPr>
          <w:sz w:val="12"/>
        </w:rPr>
        <w:t xml:space="preserve"> </w:t>
      </w:r>
      <w:r w:rsidRPr="006F0A9B">
        <w:rPr>
          <w:rStyle w:val="StyleUnderline"/>
          <w:rFonts w:eastAsiaTheme="majorEastAsia"/>
        </w:rPr>
        <w:t>consider</w:t>
      </w:r>
      <w:r w:rsidRPr="002327AF">
        <w:rPr>
          <w:rFonts w:ascii="Open Sans" w:hAnsi="Open Sans" w:cs="Open Sans"/>
          <w:color w:val="000000"/>
          <w:sz w:val="12"/>
        </w:rPr>
        <w:t xml:space="preserve"> </w:t>
      </w:r>
      <w:r w:rsidRPr="006F0A9B">
        <w:rPr>
          <w:rStyle w:val="StyleUnderline"/>
          <w:rFonts w:eastAsiaTheme="majorEastAsia"/>
        </w:rPr>
        <w:t>nuclearization.</w:t>
      </w:r>
      <w:r w:rsidRPr="002327AF">
        <w:rPr>
          <w:rFonts w:ascii="Open Sans" w:hAnsi="Open Sans" w:cs="Open Sans"/>
          <w:color w:val="000000"/>
          <w:sz w:val="12"/>
        </w:rPr>
        <w:t xml:space="preserve"> Were America to coerce it, per US nonproliferation interests, America would violate the norms of the community it seeks to lead, undermining its leadership claim's legitimacy and incentivizing liberal states to hedge it. Conversely, were America to accommodate the liberal proliferator, per liberalism's anti-coercion norm, that would contravene America's deeply held nonproliferation interest. The paper coins the expression the “liberal </w:t>
      </w:r>
      <w:proofErr w:type="spellStart"/>
      <w:r w:rsidRPr="002327AF">
        <w:rPr>
          <w:rFonts w:ascii="Open Sans" w:hAnsi="Open Sans" w:cs="Open Sans"/>
          <w:color w:val="000000"/>
          <w:sz w:val="12"/>
        </w:rPr>
        <w:t>counterproliferator's</w:t>
      </w:r>
      <w:proofErr w:type="spellEnd"/>
      <w:r w:rsidRPr="002327AF">
        <w:rPr>
          <w:rFonts w:ascii="Open Sans" w:hAnsi="Open Sans" w:cs="Open Sans"/>
          <w:color w:val="000000"/>
          <w:sz w:val="12"/>
        </w:rPr>
        <w:t xml:space="preserve"> dilemma” to capture this trade-off between the liberal </w:t>
      </w:r>
      <w:proofErr w:type="spellStart"/>
      <w:r w:rsidRPr="002327AF">
        <w:rPr>
          <w:rFonts w:ascii="Open Sans" w:hAnsi="Open Sans" w:cs="Open Sans"/>
          <w:color w:val="000000"/>
          <w:sz w:val="12"/>
        </w:rPr>
        <w:t>counterproliferator's</w:t>
      </w:r>
      <w:proofErr w:type="spellEnd"/>
      <w:r w:rsidRPr="002327AF">
        <w:rPr>
          <w:rFonts w:ascii="Open Sans" w:hAnsi="Open Sans" w:cs="Open Sans"/>
          <w:color w:val="000000"/>
          <w:sz w:val="12"/>
        </w:rPr>
        <w:t xml:space="preserve"> interests and its principles.</w:t>
      </w:r>
    </w:p>
    <w:p w14:paraId="393E4E48" w14:textId="77777777" w:rsidR="009601B1" w:rsidRPr="001F6A27" w:rsidRDefault="009601B1" w:rsidP="009601B1">
      <w:pPr>
        <w:pStyle w:val="NormalWeb"/>
        <w:shd w:val="clear" w:color="auto" w:fill="FFFFFF"/>
        <w:spacing w:after="240" w:afterAutospacing="0"/>
        <w:rPr>
          <w:rStyle w:val="Emphasis"/>
          <w:rFonts w:eastAsiaTheme="majorEastAsia"/>
        </w:rPr>
      </w:pPr>
      <w:r w:rsidRPr="002327AF">
        <w:rPr>
          <w:rFonts w:ascii="Open Sans" w:hAnsi="Open Sans" w:cs="Open Sans"/>
          <w:color w:val="000000"/>
          <w:sz w:val="12"/>
        </w:rPr>
        <w:t xml:space="preserve">(2) These insights are used to craft a three-step, liberal proliferation model more nuanced than traditional nonproliferation theory's coercive template. Per liberal community norms, </w:t>
      </w:r>
      <w:r w:rsidRPr="006F0A9B">
        <w:rPr>
          <w:rStyle w:val="StyleUnderline"/>
          <w:rFonts w:eastAsiaTheme="majorEastAsia"/>
        </w:rPr>
        <w:t>liberal dyadic</w:t>
      </w:r>
      <w:r w:rsidRPr="002327AF">
        <w:rPr>
          <w:rFonts w:ascii="Open Sans" w:hAnsi="Open Sans" w:cs="Open Sans"/>
          <w:color w:val="000000"/>
          <w:sz w:val="12"/>
        </w:rPr>
        <w:t xml:space="preserve"> </w:t>
      </w:r>
      <w:r w:rsidRPr="006F0A9B">
        <w:rPr>
          <w:rStyle w:val="StyleUnderline"/>
          <w:rFonts w:eastAsiaTheme="majorEastAsia"/>
        </w:rPr>
        <w:t xml:space="preserve">players </w:t>
      </w:r>
      <w:r w:rsidRPr="002327AF">
        <w:rPr>
          <w:rFonts w:ascii="Open Sans" w:hAnsi="Open Sans" w:cs="Open Sans"/>
          <w:color w:val="000000"/>
          <w:sz w:val="12"/>
        </w:rPr>
        <w:t xml:space="preserve">will </w:t>
      </w:r>
      <w:r w:rsidRPr="006F0A9B">
        <w:rPr>
          <w:rStyle w:val="StyleUnderline"/>
          <w:rFonts w:eastAsiaTheme="majorEastAsia"/>
        </w:rPr>
        <w:t>discursively</w:t>
      </w:r>
      <w:r w:rsidRPr="002327AF">
        <w:rPr>
          <w:rFonts w:ascii="Open Sans" w:hAnsi="Open Sans" w:cs="Open Sans"/>
          <w:color w:val="000000"/>
          <w:sz w:val="12"/>
        </w:rPr>
        <w:t xml:space="preserve"> </w:t>
      </w:r>
      <w:r w:rsidRPr="006F0A9B">
        <w:rPr>
          <w:rStyle w:val="StyleUnderline"/>
          <w:rFonts w:eastAsiaTheme="majorEastAsia"/>
        </w:rPr>
        <w:t>contend</w:t>
      </w:r>
      <w:r w:rsidRPr="002327AF">
        <w:rPr>
          <w:rFonts w:ascii="Open Sans" w:hAnsi="Open Sans" w:cs="Open Sans"/>
          <w:color w:val="000000"/>
          <w:sz w:val="12"/>
        </w:rPr>
        <w:t xml:space="preserve">, </w:t>
      </w:r>
      <w:r w:rsidRPr="006F0A9B">
        <w:rPr>
          <w:rStyle w:val="StyleUnderline"/>
          <w:rFonts w:eastAsiaTheme="majorEastAsia"/>
        </w:rPr>
        <w:t>using liberal</w:t>
      </w:r>
      <w:r w:rsidRPr="002327AF">
        <w:rPr>
          <w:sz w:val="12"/>
        </w:rPr>
        <w:t>-</w:t>
      </w:r>
      <w:r w:rsidRPr="006F0A9B">
        <w:rPr>
          <w:rStyle w:val="StyleUnderline"/>
          <w:rFonts w:eastAsiaTheme="majorEastAsia"/>
        </w:rPr>
        <w:t>minded argumentation</w:t>
      </w:r>
      <w:r w:rsidRPr="002327AF">
        <w:rPr>
          <w:rFonts w:ascii="Open Sans" w:hAnsi="Open Sans" w:cs="Open Sans"/>
          <w:color w:val="000000"/>
          <w:sz w:val="12"/>
        </w:rPr>
        <w:t xml:space="preserve"> to persuade each other. First, the liberal proliferator posits pronuclear arguments. These are domestically persuasive and framed in language acceptable to fellow liberal states, because liberal proliferators will not risk US and wider liberal ire without reasonably defensible, democratically validated claims. Second, the </w:t>
      </w:r>
      <w:proofErr w:type="spellStart"/>
      <w:r w:rsidRPr="002327AF">
        <w:rPr>
          <w:rFonts w:ascii="Open Sans" w:hAnsi="Open Sans" w:cs="Open Sans"/>
          <w:color w:val="000000"/>
          <w:sz w:val="12"/>
        </w:rPr>
        <w:t>counterproliferator</w:t>
      </w:r>
      <w:proofErr w:type="spellEnd"/>
      <w:r w:rsidRPr="002327AF">
        <w:rPr>
          <w:rFonts w:ascii="Open Sans" w:hAnsi="Open Sans" w:cs="Open Sans"/>
          <w:color w:val="000000"/>
          <w:sz w:val="12"/>
        </w:rPr>
        <w:t xml:space="preserve"> attempts to dissuade the proliferator with similarly liberal-minded counterarguments and policy reassurances. The </w:t>
      </w:r>
      <w:r w:rsidRPr="006F0A9B">
        <w:rPr>
          <w:rStyle w:val="StyleUnderline"/>
          <w:rFonts w:eastAsiaTheme="majorEastAsia"/>
        </w:rPr>
        <w:t>high political bar</w:t>
      </w:r>
      <w:r w:rsidRPr="002327AF">
        <w:rPr>
          <w:rFonts w:ascii="Open Sans" w:hAnsi="Open Sans" w:cs="Open Sans"/>
          <w:color w:val="000000"/>
          <w:sz w:val="12"/>
        </w:rPr>
        <w:t xml:space="preserve"> </w:t>
      </w:r>
      <w:r w:rsidRPr="006F0A9B">
        <w:rPr>
          <w:rStyle w:val="StyleUnderline"/>
          <w:rFonts w:eastAsiaTheme="majorEastAsia"/>
        </w:rPr>
        <w:t>already cleared</w:t>
      </w:r>
      <w:r w:rsidRPr="002327AF">
        <w:rPr>
          <w:sz w:val="12"/>
        </w:rPr>
        <w:t xml:space="preserve"> </w:t>
      </w:r>
      <w:r w:rsidRPr="006F0A9B">
        <w:rPr>
          <w:rStyle w:val="StyleUnderline"/>
          <w:rFonts w:eastAsiaTheme="majorEastAsia"/>
        </w:rPr>
        <w:t>by the</w:t>
      </w:r>
      <w:r w:rsidRPr="002327AF">
        <w:rPr>
          <w:rFonts w:ascii="Open Sans" w:hAnsi="Open Sans" w:cs="Open Sans"/>
          <w:color w:val="000000"/>
          <w:sz w:val="12"/>
        </w:rPr>
        <w:t xml:space="preserve"> </w:t>
      </w:r>
      <w:r w:rsidRPr="006F0A9B">
        <w:rPr>
          <w:rStyle w:val="StyleUnderline"/>
          <w:rFonts w:eastAsiaTheme="majorEastAsia"/>
        </w:rPr>
        <w:t>pronuclear position</w:t>
      </w:r>
      <w:r w:rsidRPr="002327AF">
        <w:rPr>
          <w:rFonts w:ascii="Open Sans" w:hAnsi="Open Sans" w:cs="Open Sans"/>
          <w:color w:val="000000"/>
          <w:sz w:val="12"/>
        </w:rPr>
        <w:t xml:space="preserve">, however, </w:t>
      </w:r>
      <w:r w:rsidRPr="006F0A9B">
        <w:rPr>
          <w:rStyle w:val="StyleUnderline"/>
          <w:rFonts w:eastAsiaTheme="majorEastAsia"/>
        </w:rPr>
        <w:t>demands innovative,</w:t>
      </w:r>
      <w:r w:rsidRPr="002327AF">
        <w:rPr>
          <w:rFonts w:ascii="Open Sans" w:hAnsi="Open Sans" w:cs="Open Sans"/>
          <w:color w:val="000000"/>
          <w:sz w:val="12"/>
        </w:rPr>
        <w:t xml:space="preserve"> locally tailored </w:t>
      </w:r>
      <w:r w:rsidRPr="00905A3F">
        <w:rPr>
          <w:rStyle w:val="StyleUnderline"/>
          <w:rFonts w:eastAsiaTheme="majorEastAsia"/>
        </w:rPr>
        <w:t>responses</w:t>
      </w:r>
      <w:r w:rsidRPr="002327AF">
        <w:rPr>
          <w:rFonts w:ascii="Open Sans" w:hAnsi="Open Sans" w:cs="Open Sans"/>
          <w:color w:val="000000"/>
          <w:sz w:val="12"/>
        </w:rPr>
        <w:t xml:space="preserve"> by the </w:t>
      </w:r>
      <w:proofErr w:type="spellStart"/>
      <w:r w:rsidRPr="002327AF">
        <w:rPr>
          <w:rFonts w:ascii="Open Sans" w:hAnsi="Open Sans" w:cs="Open Sans"/>
          <w:color w:val="000000"/>
          <w:sz w:val="12"/>
        </w:rPr>
        <w:t>counterproliferator</w:t>
      </w:r>
      <w:proofErr w:type="spellEnd"/>
      <w:r w:rsidRPr="002327AF">
        <w:rPr>
          <w:rFonts w:ascii="Open Sans" w:hAnsi="Open Sans" w:cs="Open Sans"/>
          <w:color w:val="000000"/>
          <w:sz w:val="12"/>
        </w:rPr>
        <w:t xml:space="preserve">. Third, should </w:t>
      </w:r>
      <w:r w:rsidRPr="001F6A27">
        <w:rPr>
          <w:rStyle w:val="StyleUnderline"/>
          <w:rFonts w:eastAsiaTheme="majorEastAsia"/>
        </w:rPr>
        <w:t>dissuasion fail</w:t>
      </w:r>
      <w:r w:rsidRPr="002327AF">
        <w:rPr>
          <w:rFonts w:ascii="Open Sans" w:hAnsi="Open Sans" w:cs="Open Sans"/>
          <w:color w:val="000000"/>
          <w:sz w:val="12"/>
        </w:rPr>
        <w:t xml:space="preserve">, the </w:t>
      </w:r>
      <w:r w:rsidRPr="001F6A27">
        <w:rPr>
          <w:rStyle w:val="StyleUnderline"/>
          <w:rFonts w:eastAsiaTheme="majorEastAsia"/>
        </w:rPr>
        <w:t xml:space="preserve">liberal </w:t>
      </w:r>
      <w:proofErr w:type="spellStart"/>
      <w:r w:rsidRPr="001F6A27">
        <w:rPr>
          <w:rStyle w:val="StyleUnderline"/>
          <w:rFonts w:eastAsiaTheme="majorEastAsia"/>
        </w:rPr>
        <w:t>counterproliferator</w:t>
      </w:r>
      <w:proofErr w:type="spellEnd"/>
      <w:r w:rsidRPr="001F6A27">
        <w:rPr>
          <w:rStyle w:val="StyleUnderline"/>
          <w:rFonts w:eastAsiaTheme="majorEastAsia"/>
        </w:rPr>
        <w:t xml:space="preserve"> faces</w:t>
      </w:r>
      <w:r w:rsidRPr="002327AF">
        <w:rPr>
          <w:rFonts w:ascii="Open Sans" w:hAnsi="Open Sans" w:cs="Open Sans"/>
          <w:color w:val="000000"/>
          <w:sz w:val="12"/>
        </w:rPr>
        <w:t xml:space="preserve"> the </w:t>
      </w:r>
      <w:r w:rsidRPr="001F6A27">
        <w:rPr>
          <w:rStyle w:val="StyleUnderline"/>
          <w:rFonts w:eastAsiaTheme="majorEastAsia"/>
        </w:rPr>
        <w:t>coerce</w:t>
      </w:r>
      <w:r w:rsidRPr="002327AF">
        <w:rPr>
          <w:sz w:val="12"/>
        </w:rPr>
        <w:t>-</w:t>
      </w:r>
      <w:r w:rsidRPr="001F6A27">
        <w:rPr>
          <w:rStyle w:val="StyleUnderline"/>
          <w:rFonts w:eastAsiaTheme="majorEastAsia"/>
        </w:rPr>
        <w:t>or-accommodate dilemma</w:t>
      </w:r>
      <w:r w:rsidRPr="002327AF">
        <w:rPr>
          <w:rFonts w:ascii="Open Sans" w:hAnsi="Open Sans" w:cs="Open Sans"/>
          <w:color w:val="000000"/>
          <w:sz w:val="12"/>
        </w:rPr>
        <w:t xml:space="preserve"> sketched above. Because of </w:t>
      </w:r>
      <w:r w:rsidRPr="001F6A27">
        <w:rPr>
          <w:rStyle w:val="StyleUnderline"/>
          <w:rFonts w:eastAsiaTheme="majorEastAsia"/>
        </w:rPr>
        <w:t>legitimacy and allied hedging risks</w:t>
      </w:r>
      <w:r w:rsidRPr="002327AF">
        <w:rPr>
          <w:sz w:val="12"/>
        </w:rPr>
        <w:t>,</w:t>
      </w:r>
      <w:r w:rsidRPr="002327AF">
        <w:rPr>
          <w:rFonts w:ascii="Open Sans" w:hAnsi="Open Sans" w:cs="Open Sans"/>
          <w:color w:val="000000"/>
          <w:sz w:val="12"/>
        </w:rPr>
        <w:t xml:space="preserve"> </w:t>
      </w:r>
      <w:r w:rsidRPr="001F6A27">
        <w:rPr>
          <w:rStyle w:val="StyleUnderline"/>
          <w:rFonts w:eastAsiaTheme="majorEastAsia"/>
        </w:rPr>
        <w:t>coercion is</w:t>
      </w:r>
      <w:r w:rsidRPr="002327AF">
        <w:rPr>
          <w:rFonts w:ascii="Open Sans" w:hAnsi="Open Sans" w:cs="Open Sans"/>
          <w:color w:val="000000"/>
          <w:sz w:val="12"/>
        </w:rPr>
        <w:t xml:space="preserve"> </w:t>
      </w:r>
      <w:r w:rsidRPr="001F6A27">
        <w:rPr>
          <w:rStyle w:val="StyleUnderline"/>
          <w:rFonts w:eastAsiaTheme="majorEastAsia"/>
        </w:rPr>
        <w:t>not the self-evident</w:t>
      </w:r>
      <w:r w:rsidRPr="002327AF">
        <w:rPr>
          <w:rFonts w:ascii="Open Sans" w:hAnsi="Open Sans" w:cs="Open Sans"/>
          <w:color w:val="000000"/>
          <w:sz w:val="12"/>
        </w:rPr>
        <w:t xml:space="preserve"> </w:t>
      </w:r>
      <w:r w:rsidRPr="001F6A27">
        <w:rPr>
          <w:rStyle w:val="StyleUnderline"/>
          <w:rFonts w:eastAsiaTheme="majorEastAsia"/>
        </w:rPr>
        <w:t>choice</w:t>
      </w:r>
      <w:r w:rsidRPr="002327AF">
        <w:rPr>
          <w:rFonts w:ascii="Open Sans" w:hAnsi="Open Sans" w:cs="Open Sans"/>
          <w:color w:val="000000"/>
          <w:sz w:val="12"/>
        </w:rPr>
        <w:t xml:space="preserve"> traditional nonproliferation theory implies. </w:t>
      </w:r>
      <w:r w:rsidRPr="001F6A27">
        <w:rPr>
          <w:rStyle w:val="Emphasis"/>
          <w:rFonts w:eastAsiaTheme="majorEastAsia"/>
        </w:rPr>
        <w:t>Empirically, the United States has accommodated some liberal proliferation.</w:t>
      </w:r>
    </w:p>
    <w:p w14:paraId="16858254" w14:textId="108A6A4A" w:rsidR="009601B1" w:rsidRPr="009601B1" w:rsidRDefault="009601B1" w:rsidP="009601B1">
      <w:pPr>
        <w:pStyle w:val="NormalWeb"/>
        <w:shd w:val="clear" w:color="auto" w:fill="FFFFFF"/>
        <w:spacing w:after="240" w:afterAutospacing="0"/>
        <w:rPr>
          <w:rFonts w:ascii="Open Sans" w:hAnsi="Open Sans" w:cs="Open Sans"/>
          <w:color w:val="000000"/>
          <w:sz w:val="12"/>
        </w:rPr>
      </w:pPr>
      <w:r w:rsidRPr="002327AF">
        <w:rPr>
          <w:rFonts w:ascii="Open Sans" w:hAnsi="Open Sans" w:cs="Open Sans"/>
          <w:color w:val="000000"/>
          <w:sz w:val="12"/>
        </w:rPr>
        <w:t xml:space="preserve">(3) The paper conducts a plausibility probe of this liberal proliferation model against a case: </w:t>
      </w:r>
      <w:r w:rsidRPr="00A63E55">
        <w:rPr>
          <w:rStyle w:val="StyleUnderline"/>
          <w:rFonts w:eastAsiaTheme="majorEastAsia"/>
        </w:rPr>
        <w:t>current ROK–US</w:t>
      </w:r>
      <w:r w:rsidRPr="002327AF">
        <w:rPr>
          <w:rFonts w:ascii="Open Sans" w:hAnsi="Open Sans" w:cs="Open Sans"/>
          <w:color w:val="000000"/>
          <w:sz w:val="12"/>
        </w:rPr>
        <w:t xml:space="preserve"> </w:t>
      </w:r>
      <w:r w:rsidRPr="00A63E55">
        <w:rPr>
          <w:rStyle w:val="StyleUnderline"/>
          <w:rFonts w:eastAsiaTheme="majorEastAsia"/>
        </w:rPr>
        <w:t>tension</w:t>
      </w:r>
      <w:r w:rsidRPr="002327AF">
        <w:rPr>
          <w:rFonts w:ascii="Open Sans" w:hAnsi="Open Sans" w:cs="Open Sans"/>
          <w:color w:val="000000"/>
          <w:sz w:val="12"/>
        </w:rPr>
        <w:t xml:space="preserve"> </w:t>
      </w:r>
      <w:r w:rsidRPr="00A63E55">
        <w:rPr>
          <w:rStyle w:val="StyleUnderline"/>
          <w:rFonts w:eastAsiaTheme="majorEastAsia"/>
        </w:rPr>
        <w:t xml:space="preserve">over </w:t>
      </w:r>
      <w:r w:rsidRPr="002327AF">
        <w:rPr>
          <w:rFonts w:ascii="Open Sans" w:hAnsi="Open Sans" w:cs="Open Sans"/>
          <w:color w:val="000000"/>
          <w:sz w:val="12"/>
        </w:rPr>
        <w:t xml:space="preserve">potential </w:t>
      </w:r>
      <w:r w:rsidRPr="00A63E55">
        <w:rPr>
          <w:rStyle w:val="StyleUnderline"/>
          <w:rFonts w:eastAsiaTheme="majorEastAsia"/>
        </w:rPr>
        <w:t>ROK nuclearization</w:t>
      </w:r>
      <w:r w:rsidRPr="002327AF">
        <w:rPr>
          <w:rFonts w:ascii="Open Sans" w:hAnsi="Open Sans" w:cs="Open Sans"/>
          <w:color w:val="000000"/>
          <w:sz w:val="12"/>
        </w:rPr>
        <w:t xml:space="preserve">. As the </w:t>
      </w:r>
      <w:r w:rsidRPr="00A63E55">
        <w:rPr>
          <w:rStyle w:val="StyleUnderline"/>
          <w:rFonts w:eastAsiaTheme="majorEastAsia"/>
        </w:rPr>
        <w:t>most active contemporary liberal</w:t>
      </w:r>
      <w:r w:rsidRPr="002327AF">
        <w:rPr>
          <w:sz w:val="12"/>
        </w:rPr>
        <w:t xml:space="preserve"> </w:t>
      </w:r>
      <w:r w:rsidRPr="00A63E55">
        <w:rPr>
          <w:rStyle w:val="StyleUnderline"/>
          <w:rFonts w:eastAsiaTheme="majorEastAsia"/>
        </w:rPr>
        <w:t>prolif</w:t>
      </w:r>
      <w:r w:rsidRPr="002327AF">
        <w:rPr>
          <w:rFonts w:ascii="Open Sans" w:hAnsi="Open Sans" w:cs="Open Sans"/>
          <w:color w:val="000000"/>
          <w:sz w:val="12"/>
        </w:rPr>
        <w:t xml:space="preserve">eration </w:t>
      </w:r>
      <w:r w:rsidRPr="00A63E55">
        <w:rPr>
          <w:rStyle w:val="StyleUnderline"/>
          <w:rFonts w:eastAsiaTheme="majorEastAsia"/>
        </w:rPr>
        <w:t>dyad</w:t>
      </w:r>
      <w:r w:rsidRPr="002327AF">
        <w:rPr>
          <w:rFonts w:ascii="Open Sans" w:hAnsi="Open Sans" w:cs="Open Sans"/>
          <w:color w:val="000000"/>
          <w:sz w:val="12"/>
        </w:rPr>
        <w:t xml:space="preserve">, this case is a useful first test of the model's fit. The probe </w:t>
      </w:r>
      <w:r w:rsidRPr="00A63E55">
        <w:rPr>
          <w:rStyle w:val="StyleUnderline"/>
          <w:rFonts w:eastAsiaTheme="majorEastAsia"/>
        </w:rPr>
        <w:t>finds</w:t>
      </w:r>
      <w:r w:rsidRPr="002327AF">
        <w:rPr>
          <w:rFonts w:ascii="Open Sans" w:hAnsi="Open Sans" w:cs="Open Sans"/>
          <w:color w:val="000000"/>
          <w:sz w:val="12"/>
        </w:rPr>
        <w:t xml:space="preserve"> the </w:t>
      </w:r>
      <w:r w:rsidRPr="00A63E55">
        <w:rPr>
          <w:rStyle w:val="StyleUnderline"/>
          <w:rFonts w:eastAsiaTheme="majorEastAsia"/>
        </w:rPr>
        <w:t>expected</w:t>
      </w:r>
      <w:r w:rsidRPr="002327AF">
        <w:rPr>
          <w:rFonts w:ascii="Open Sans" w:hAnsi="Open Sans" w:cs="Open Sans"/>
          <w:color w:val="000000"/>
          <w:sz w:val="12"/>
        </w:rPr>
        <w:t xml:space="preserve"> dense, </w:t>
      </w:r>
      <w:r w:rsidRPr="00A63E55">
        <w:rPr>
          <w:rStyle w:val="StyleUnderline"/>
          <w:rFonts w:eastAsiaTheme="majorEastAsia"/>
        </w:rPr>
        <w:t>liberalism-framed</w:t>
      </w:r>
      <w:r w:rsidRPr="002327AF">
        <w:rPr>
          <w:rFonts w:ascii="Open Sans" w:hAnsi="Open Sans" w:cs="Open Sans"/>
          <w:color w:val="000000"/>
          <w:sz w:val="12"/>
        </w:rPr>
        <w:t xml:space="preserve"> </w:t>
      </w:r>
      <w:r w:rsidRPr="00A63E55">
        <w:rPr>
          <w:rStyle w:val="StyleUnderline"/>
          <w:rFonts w:eastAsiaTheme="majorEastAsia"/>
        </w:rPr>
        <w:t>contention</w:t>
      </w:r>
      <w:r w:rsidRPr="002327AF">
        <w:rPr>
          <w:rFonts w:ascii="Open Sans" w:hAnsi="Open Sans" w:cs="Open Sans"/>
          <w:color w:val="000000"/>
          <w:sz w:val="12"/>
        </w:rPr>
        <w:t xml:space="preserve"> in the model's first two steps. It elaborates the pronuclear arguments and US counterarguments, finding ROK elite and public opinion unmoved by the latter. The model's third, coercion-or-accommodation step looms. Both options are counterfactually sketched, as America has not yet committed to one. Unlike traditional nonproliferation theory's prediction that America will simply coerce South Korea, this paper's liberal model finds that </w:t>
      </w:r>
      <w:r w:rsidRPr="00A63E55">
        <w:rPr>
          <w:rStyle w:val="StyleUnderline"/>
          <w:rFonts w:eastAsiaTheme="majorEastAsia"/>
        </w:rPr>
        <w:t>accommodation</w:t>
      </w:r>
      <w:r w:rsidRPr="002327AF">
        <w:rPr>
          <w:rFonts w:ascii="Open Sans" w:hAnsi="Open Sans" w:cs="Open Sans"/>
          <w:color w:val="000000"/>
          <w:sz w:val="12"/>
        </w:rPr>
        <w:t xml:space="preserve"> is </w:t>
      </w:r>
      <w:r w:rsidRPr="00A63E55">
        <w:rPr>
          <w:rStyle w:val="StyleUnderline"/>
          <w:rFonts w:eastAsiaTheme="majorEastAsia"/>
        </w:rPr>
        <w:t>credible possibility too,</w:t>
      </w:r>
      <w:r w:rsidRPr="002327AF">
        <w:rPr>
          <w:rFonts w:ascii="Open Sans" w:hAnsi="Open Sans" w:cs="Open Sans"/>
          <w:color w:val="000000"/>
          <w:sz w:val="12"/>
        </w:rPr>
        <w:t xml:space="preserve"> </w:t>
      </w:r>
      <w:r w:rsidRPr="00A63E55">
        <w:rPr>
          <w:rStyle w:val="StyleUnderline"/>
          <w:rFonts w:eastAsiaTheme="majorEastAsia"/>
        </w:rPr>
        <w:t>because</w:t>
      </w:r>
      <w:r w:rsidRPr="002327AF">
        <w:rPr>
          <w:rFonts w:ascii="Open Sans" w:hAnsi="Open Sans" w:cs="Open Sans"/>
          <w:color w:val="000000"/>
          <w:sz w:val="12"/>
        </w:rPr>
        <w:t xml:space="preserve"> </w:t>
      </w:r>
      <w:r w:rsidRPr="00A63E55">
        <w:rPr>
          <w:rStyle w:val="StyleUnderline"/>
          <w:rFonts w:eastAsiaTheme="majorEastAsia"/>
        </w:rPr>
        <w:t>US illiberalism raises</w:t>
      </w:r>
      <w:r w:rsidRPr="002327AF">
        <w:rPr>
          <w:rFonts w:ascii="Open Sans" w:hAnsi="Open Sans" w:cs="Open Sans"/>
          <w:color w:val="000000"/>
          <w:sz w:val="12"/>
        </w:rPr>
        <w:t xml:space="preserve"> </w:t>
      </w:r>
      <w:r w:rsidRPr="00A63E55">
        <w:rPr>
          <w:rStyle w:val="StyleUnderline"/>
          <w:rFonts w:eastAsiaTheme="majorEastAsia"/>
        </w:rPr>
        <w:t>regional legitimacy</w:t>
      </w:r>
      <w:r w:rsidRPr="002327AF">
        <w:rPr>
          <w:rFonts w:ascii="Open Sans" w:hAnsi="Open Sans" w:cs="Open Sans"/>
          <w:color w:val="000000"/>
          <w:sz w:val="12"/>
        </w:rPr>
        <w:t xml:space="preserve"> and alignment </w:t>
      </w:r>
      <w:r w:rsidRPr="00A63E55">
        <w:rPr>
          <w:rStyle w:val="StyleUnderline"/>
          <w:rFonts w:eastAsiaTheme="majorEastAsia"/>
        </w:rPr>
        <w:t>risks regarding China</w:t>
      </w:r>
      <w:r w:rsidRPr="002327AF">
        <w:rPr>
          <w:rFonts w:ascii="Open Sans" w:hAnsi="Open Sans" w:cs="Open Sans"/>
          <w:color w:val="000000"/>
          <w:sz w:val="12"/>
        </w:rPr>
        <w:t>.</w:t>
      </w:r>
    </w:p>
    <w:p w14:paraId="38FD2364" w14:textId="76AEB95C" w:rsidR="009601B1" w:rsidRDefault="009601B1" w:rsidP="009601B1">
      <w:pPr>
        <w:pStyle w:val="Heading2"/>
        <w:rPr>
          <w:lang w:val="es-ES"/>
        </w:rPr>
      </w:pPr>
      <w:proofErr w:type="gramStart"/>
      <w:r>
        <w:rPr>
          <w:lang w:val="es-ES"/>
        </w:rPr>
        <w:lastRenderedPageBreak/>
        <w:t>Link</w:t>
      </w:r>
      <w:proofErr w:type="gramEnd"/>
    </w:p>
    <w:p w14:paraId="118FD33D" w14:textId="77777777" w:rsidR="009601B1" w:rsidRDefault="009601B1" w:rsidP="009601B1">
      <w:pPr>
        <w:pStyle w:val="Heading3"/>
      </w:pPr>
      <w:r>
        <w:lastRenderedPageBreak/>
        <w:t>AT: General</w:t>
      </w:r>
    </w:p>
    <w:p w14:paraId="55A78754" w14:textId="77777777" w:rsidR="009601B1" w:rsidRPr="000750CA" w:rsidRDefault="009601B1" w:rsidP="009601B1">
      <w:pPr>
        <w:pStyle w:val="Heading4"/>
        <w:rPr>
          <w:rFonts w:cs="Calibri"/>
        </w:rPr>
      </w:pPr>
      <w:r w:rsidRPr="000750CA">
        <w:rPr>
          <w:rFonts w:cs="Calibri"/>
        </w:rPr>
        <w:t>Countries don’t want nukes</w:t>
      </w:r>
    </w:p>
    <w:p w14:paraId="16FF75E3" w14:textId="77777777" w:rsidR="009601B1" w:rsidRPr="000750CA" w:rsidRDefault="009601B1" w:rsidP="009601B1">
      <w:pPr>
        <w:rPr>
          <w:b/>
          <w:bCs/>
        </w:rPr>
      </w:pPr>
      <w:r w:rsidRPr="000750CA">
        <w:t>Jacques E C</w:t>
      </w:r>
      <w:r w:rsidRPr="000750CA">
        <w:rPr>
          <w:b/>
          <w:bCs/>
          <w:sz w:val="26"/>
        </w:rPr>
        <w:t xml:space="preserve"> </w:t>
      </w:r>
      <w:r w:rsidRPr="000750CA">
        <w:rPr>
          <w:rStyle w:val="Style13ptBold"/>
        </w:rPr>
        <w:t>Hymans ‘10</w:t>
      </w:r>
      <w:r w:rsidRPr="000750CA">
        <w:t xml:space="preserve">, Associate professor of international relations at the University of Southern California, “THEORIES OF NUCLEAR PROLIFERATION,” The Nonproliferation Review, 07/29/2025, Accessed on: 07/28/2025, https://www.tandfonline.com/doi/full/10.1080/10736700601071397#d1e152 TDI </w:t>
      </w:r>
      <w:proofErr w:type="spellStart"/>
      <w:r w:rsidRPr="000750CA">
        <w:t>jtang</w:t>
      </w:r>
      <w:proofErr w:type="spellEnd"/>
    </w:p>
    <w:p w14:paraId="615A4D2B" w14:textId="77777777" w:rsidR="009601B1" w:rsidRPr="000750CA" w:rsidRDefault="009601B1" w:rsidP="009601B1">
      <w:pPr>
        <w:rPr>
          <w:sz w:val="16"/>
        </w:rPr>
      </w:pPr>
      <w:r w:rsidRPr="000750CA">
        <w:rPr>
          <w:sz w:val="16"/>
        </w:rPr>
        <w:t xml:space="preserve">The realist </w:t>
      </w:r>
      <w:proofErr w:type="gramStart"/>
      <w:r w:rsidRPr="000750CA">
        <w:rPr>
          <w:sz w:val="16"/>
        </w:rPr>
        <w:t>take</w:t>
      </w:r>
      <w:proofErr w:type="gramEnd"/>
      <w:r w:rsidRPr="000750CA">
        <w:rPr>
          <w:sz w:val="16"/>
        </w:rPr>
        <w:t xml:space="preserve"> on proliferation is straightforward and intuitive. But </w:t>
      </w:r>
      <w:r w:rsidRPr="000750CA">
        <w:rPr>
          <w:rStyle w:val="StyleUnderline"/>
        </w:rPr>
        <w:t>realist predictions of a “nuclear-armed crowd,”</w:t>
      </w:r>
      <w:r w:rsidRPr="000750CA">
        <w:rPr>
          <w:sz w:val="16"/>
        </w:rPr>
        <w:t xml:space="preserve"> made consistently since at least the advent of the French bomb in 1960, have just as </w:t>
      </w:r>
      <w:r w:rsidRPr="000750CA">
        <w:rPr>
          <w:rStyle w:val="StyleUnderline"/>
        </w:rPr>
        <w:t xml:space="preserve">consistently turned out to be </w:t>
      </w:r>
      <w:r w:rsidRPr="000750CA">
        <w:rPr>
          <w:rStyle w:val="Emphasis"/>
        </w:rPr>
        <w:t>wrong</w:t>
      </w:r>
      <w:r w:rsidRPr="000750CA">
        <w:rPr>
          <w:sz w:val="16"/>
        </w:rPr>
        <w:t xml:space="preserve">.Footnote8 As shows, </w:t>
      </w:r>
      <w:r w:rsidRPr="000750CA">
        <w:rPr>
          <w:rStyle w:val="StyleUnderline"/>
        </w:rPr>
        <w:t xml:space="preserve">only about one-fifth of the states that </w:t>
      </w:r>
      <w:r w:rsidRPr="000750CA">
        <w:rPr>
          <w:rStyle w:val="Emphasis"/>
        </w:rPr>
        <w:t>could have</w:t>
      </w:r>
      <w:r w:rsidRPr="000750CA">
        <w:rPr>
          <w:rStyle w:val="StyleUnderline"/>
        </w:rPr>
        <w:t xml:space="preserve"> built nuclear weapons by now have in fact done so</w:t>
      </w:r>
      <w:r w:rsidRPr="000750CA">
        <w:rPr>
          <w:sz w:val="16"/>
        </w:rPr>
        <w:t xml:space="preserve">; and this big gap between potential and actual nuclear weapon states hardly developed yesterday.Footnote9 Moreover, the </w:t>
      </w:r>
      <w:r w:rsidRPr="000750CA">
        <w:rPr>
          <w:rStyle w:val="StyleUnderline"/>
        </w:rPr>
        <w:t xml:space="preserve">pace of proliferation has been essentially unchanged since the </w:t>
      </w:r>
      <w:r w:rsidRPr="000750CA">
        <w:rPr>
          <w:rStyle w:val="Emphasis"/>
        </w:rPr>
        <w:t>1950s</w:t>
      </w:r>
      <w:r w:rsidRPr="000750CA">
        <w:rPr>
          <w:sz w:val="16"/>
        </w:rPr>
        <w:t>. This stability has endured despite multiple and major shocks to the nonproliferation norm. No wonder William Arkin has dubbed the study of proliferation “</w:t>
      </w:r>
      <w:r w:rsidRPr="000750CA">
        <w:rPr>
          <w:rStyle w:val="StyleUnderline"/>
        </w:rPr>
        <w:t>the sky-is-still-falling</w:t>
      </w:r>
      <w:r w:rsidRPr="000750CA">
        <w:rPr>
          <w:sz w:val="16"/>
        </w:rPr>
        <w:t xml:space="preserve"> profession</w:t>
      </w:r>
      <w:proofErr w:type="gramStart"/>
      <w:r w:rsidRPr="000750CA">
        <w:rPr>
          <w:sz w:val="16"/>
        </w:rPr>
        <w:t>.”Footnote</w:t>
      </w:r>
      <w:proofErr w:type="gramEnd"/>
      <w:r w:rsidRPr="000750CA">
        <w:rPr>
          <w:sz w:val="16"/>
        </w:rPr>
        <w:t>10</w:t>
      </w:r>
    </w:p>
    <w:p w14:paraId="604F644E" w14:textId="77777777" w:rsidR="009601B1" w:rsidRPr="000750CA" w:rsidRDefault="009601B1" w:rsidP="009601B1">
      <w:pPr>
        <w:rPr>
          <w:sz w:val="16"/>
        </w:rPr>
      </w:pPr>
      <w:r w:rsidRPr="000750CA">
        <w:rPr>
          <w:b/>
          <w:bCs/>
          <w:sz w:val="16"/>
        </w:rPr>
        <w:t>Figure 1</w:t>
      </w:r>
      <w:r w:rsidRPr="000750CA">
        <w:rPr>
          <w:sz w:val="16"/>
        </w:rPr>
        <w:t> </w:t>
      </w:r>
      <w:r w:rsidRPr="000750CA">
        <w:rPr>
          <w:sz w:val="16"/>
        </w:rPr>
        <w:t xml:space="preserve"> Potential vs. Actual Nuclear Proliferation</w:t>
      </w:r>
    </w:p>
    <w:p w14:paraId="60C7DD93" w14:textId="77777777" w:rsidR="009601B1" w:rsidRPr="000750CA" w:rsidRDefault="009601B1" w:rsidP="009601B1">
      <w:pPr>
        <w:rPr>
          <w:sz w:val="16"/>
        </w:rPr>
      </w:pPr>
      <w:r w:rsidRPr="000750CA">
        <w:rPr>
          <w:sz w:val="16"/>
        </w:rPr>
        <w:t>&lt;&lt;&lt;CHART OMITTED&gt;&gt;&gt;</w:t>
      </w:r>
    </w:p>
    <w:p w14:paraId="6E8C370D" w14:textId="77777777" w:rsidR="009601B1" w:rsidRPr="000750CA" w:rsidRDefault="009601B1" w:rsidP="009601B1">
      <w:pPr>
        <w:rPr>
          <w:sz w:val="16"/>
        </w:rPr>
      </w:pPr>
      <w:r w:rsidRPr="000750CA">
        <w:rPr>
          <w:sz w:val="16"/>
        </w:rPr>
        <w:t xml:space="preserve">The empirical contradiction of several decades of realist expectations and predictions is a stunning blow to the theory. To save the theory, realists have made two principal adjustments. The first realist move has been to turn to concepts such as proliferation “opacity” or “ambiguity” in order to suggest that in fact, under the surface, proliferation has indeed been rampant.Footnote11 But while it is certainly interesting to investigate the many cases of states that have gone some distance down the road toward the bomb, it is </w:t>
      </w:r>
      <w:r w:rsidRPr="000750CA">
        <w:rPr>
          <w:rStyle w:val="StyleUnderline"/>
        </w:rPr>
        <w:t xml:space="preserve">simply incorrect from the standpoint of physical science, military science, or social science to lump in those states that have merely developed the </w:t>
      </w:r>
      <w:r w:rsidRPr="000750CA">
        <w:rPr>
          <w:rStyle w:val="Emphasis"/>
        </w:rPr>
        <w:t>capacity</w:t>
      </w:r>
      <w:r w:rsidRPr="000750CA">
        <w:rPr>
          <w:rStyle w:val="StyleUnderline"/>
        </w:rPr>
        <w:t xml:space="preserve"> to build the bomb with those that have actually “gone nuclear</w:t>
      </w:r>
      <w:r w:rsidRPr="000750CA">
        <w:rPr>
          <w:sz w:val="16"/>
        </w:rPr>
        <w:t>.”Footnote12 There may be a “ladder” of nuclear weapons capability, but the rungs on that ladder are very unevenly spaced, and states can choose to climb down as well as up.</w:t>
      </w:r>
    </w:p>
    <w:p w14:paraId="1428E815" w14:textId="77777777" w:rsidR="009601B1" w:rsidRPr="000750CA" w:rsidRDefault="009601B1" w:rsidP="009601B1">
      <w:pPr>
        <w:rPr>
          <w:sz w:val="16"/>
        </w:rPr>
      </w:pPr>
      <w:r w:rsidRPr="000750CA">
        <w:rPr>
          <w:sz w:val="16"/>
        </w:rPr>
        <w:t xml:space="preserve">The second realist adjustment has been to thank the nuclear nonproliferation regime.Footnote13 Indeed the nonproliferation regime has been an astounding success; but that success cannot be attributed primarily to the supply-side technology controls that the realists see as its core virtue.Footnote14 In fact realists themselves are the first to lament that the existing international structures are weak and erratically enforced, and indeed positively encourage the diffusion of dangerous technologies.Footnote15 And the situation seems even more dire since the discovery of the A. Q. Khan nuclear proliferation network.Footnote16 Because the much-feared expansion of technical capacities occurred a long time ago—indeed, long before the 1997 Additional Protocol finally began to give some credibility to the International Atomic Energy Agency (IAEA) safeguards system—one cannot avoid concluding that the “realist” side of the nonproliferation regime does not explain the paucity of nuclear proliferation around the world.Footnote17 </w:t>
      </w:r>
    </w:p>
    <w:p w14:paraId="005C38F0" w14:textId="77777777" w:rsidR="009601B1" w:rsidRPr="000750CA" w:rsidRDefault="009601B1" w:rsidP="009601B1">
      <w:pPr>
        <w:rPr>
          <w:sz w:val="16"/>
        </w:rPr>
      </w:pPr>
      <w:r w:rsidRPr="000750CA">
        <w:rPr>
          <w:sz w:val="16"/>
        </w:rPr>
        <w:t xml:space="preserve">The basic empirical problem for </w:t>
      </w:r>
      <w:r w:rsidRPr="000750CA">
        <w:rPr>
          <w:rStyle w:val="StyleUnderline"/>
        </w:rPr>
        <w:t>realism</w:t>
      </w:r>
      <w:r w:rsidRPr="000750CA">
        <w:rPr>
          <w:sz w:val="16"/>
        </w:rPr>
        <w:t xml:space="preserve"> is on the macro level: its </w:t>
      </w:r>
      <w:r w:rsidRPr="000750CA">
        <w:rPr>
          <w:rStyle w:val="StyleUnderline"/>
        </w:rPr>
        <w:t>consistent over-prediction of overall proliferation.</w:t>
      </w:r>
      <w:r w:rsidRPr="000750CA">
        <w:rPr>
          <w:sz w:val="16"/>
        </w:rPr>
        <w:t xml:space="preserve"> Tomorrow, of course, may not be like today; but if we wish to anticipate any significant changes to the status quo of widespread nuclear abstention, we first </w:t>
      </w:r>
      <w:proofErr w:type="gramStart"/>
      <w:r w:rsidRPr="000750CA">
        <w:rPr>
          <w:sz w:val="16"/>
        </w:rPr>
        <w:t>have to</w:t>
      </w:r>
      <w:proofErr w:type="gramEnd"/>
      <w:r w:rsidRPr="000750CA">
        <w:rPr>
          <w:sz w:val="16"/>
        </w:rPr>
        <w:t xml:space="preserve"> admit and offer credible explanations for that status quo. Realism has trouble doing this.</w:t>
      </w:r>
    </w:p>
    <w:p w14:paraId="6D00F15A" w14:textId="77777777" w:rsidR="009601B1" w:rsidRPr="000750CA" w:rsidRDefault="009601B1" w:rsidP="009601B1">
      <w:pPr>
        <w:rPr>
          <w:sz w:val="16"/>
        </w:rPr>
      </w:pPr>
      <w:r w:rsidRPr="000750CA">
        <w:rPr>
          <w:sz w:val="16"/>
        </w:rPr>
        <w:t xml:space="preserve">A second empirical problem is on a more micro-level; realism—even in its “softer” forms—is </w:t>
      </w:r>
      <w:r w:rsidRPr="000750CA">
        <w:rPr>
          <w:rStyle w:val="StyleUnderline"/>
        </w:rPr>
        <w:t xml:space="preserve">baffled by the </w:t>
      </w:r>
      <w:r w:rsidRPr="000750CA">
        <w:rPr>
          <w:rStyle w:val="Emphasis"/>
        </w:rPr>
        <w:t>empirical patterns</w:t>
      </w:r>
      <w:r w:rsidRPr="000750CA">
        <w:rPr>
          <w:rStyle w:val="StyleUnderline"/>
        </w:rPr>
        <w:t xml:space="preserve"> of proliferation and nonproliferation</w:t>
      </w:r>
      <w:r w:rsidRPr="000750CA">
        <w:rPr>
          <w:sz w:val="16"/>
        </w:rPr>
        <w:t xml:space="preserve">. Why, for instance, France but not Germany or Japan? Why South Africa but not Sweden or Saudi Arabia? Why India in 1998 but not India in 1968? One can find ad hoc explanations for this or that anomalous case, but the fact that there are so many anomalies suggests that a more fundamental shift in our approach is needed. Indeed, even those cases that on the surface seem to confirm realist intuitions </w:t>
      </w:r>
      <w:proofErr w:type="gramStart"/>
      <w:r w:rsidRPr="000750CA">
        <w:rPr>
          <w:sz w:val="16"/>
        </w:rPr>
        <w:t>actually become</w:t>
      </w:r>
      <w:proofErr w:type="gramEnd"/>
      <w:r w:rsidRPr="000750CA">
        <w:rPr>
          <w:sz w:val="16"/>
        </w:rPr>
        <w:t xml:space="preserve"> much cloudier on closer inspection. For instance, the 1970s Argentine military junta, which many confidently list as a former seeker of nuclear weapons, </w:t>
      </w:r>
      <w:proofErr w:type="gramStart"/>
      <w:r w:rsidRPr="000750CA">
        <w:rPr>
          <w:sz w:val="16"/>
        </w:rPr>
        <w:t>actually viewed</w:t>
      </w:r>
      <w:proofErr w:type="gramEnd"/>
      <w:r w:rsidRPr="000750CA">
        <w:rPr>
          <w:sz w:val="16"/>
        </w:rPr>
        <w:t xml:space="preserve"> the bomb as a “strategic absurdity</w:t>
      </w:r>
      <w:proofErr w:type="gramStart"/>
      <w:r w:rsidRPr="000750CA">
        <w:rPr>
          <w:sz w:val="16"/>
        </w:rPr>
        <w:t>.”Footnote</w:t>
      </w:r>
      <w:proofErr w:type="gramEnd"/>
      <w:r w:rsidRPr="000750CA">
        <w:rPr>
          <w:sz w:val="16"/>
        </w:rPr>
        <w:t xml:space="preserve">18 And even Israel's path toward the bomb has been infinitely longer and more tortuous than would seem to be “merited” by its technical capacities and difficult security </w:t>
      </w:r>
      <w:proofErr w:type="gramStart"/>
      <w:r w:rsidRPr="000750CA">
        <w:rPr>
          <w:sz w:val="16"/>
        </w:rPr>
        <w:t>position.Footnote</w:t>
      </w:r>
      <w:proofErr w:type="gramEnd"/>
      <w:r w:rsidRPr="000750CA">
        <w:rPr>
          <w:sz w:val="16"/>
        </w:rPr>
        <w:t xml:space="preserve">19 </w:t>
      </w:r>
    </w:p>
    <w:p w14:paraId="5838034E" w14:textId="77777777" w:rsidR="009601B1" w:rsidRPr="000750CA" w:rsidRDefault="009601B1" w:rsidP="009601B1">
      <w:pPr>
        <w:rPr>
          <w:u w:val="single"/>
        </w:rPr>
      </w:pPr>
      <w:r w:rsidRPr="000750CA">
        <w:rPr>
          <w:sz w:val="16"/>
        </w:rPr>
        <w:t xml:space="preserve">In sum, while realists have rightly focused attention on the important supply side of the proliferation equation, </w:t>
      </w:r>
      <w:r w:rsidRPr="000750CA">
        <w:rPr>
          <w:rStyle w:val="StyleUnderline"/>
        </w:rPr>
        <w:t xml:space="preserve">historical experience clearly </w:t>
      </w:r>
      <w:r w:rsidRPr="000750CA">
        <w:rPr>
          <w:rStyle w:val="Emphasis"/>
        </w:rPr>
        <w:t>disconfirms</w:t>
      </w:r>
      <w:r w:rsidRPr="000750CA">
        <w:rPr>
          <w:rStyle w:val="StyleUnderline"/>
        </w:rPr>
        <w:t xml:space="preserve"> realist intuitions about the likely level of demand for nuclear weapons.</w:t>
      </w:r>
    </w:p>
    <w:p w14:paraId="77E3A7EA" w14:textId="77777777" w:rsidR="009601B1" w:rsidRPr="000750CA" w:rsidRDefault="009601B1" w:rsidP="009601B1">
      <w:pPr>
        <w:pStyle w:val="Heading4"/>
        <w:rPr>
          <w:rFonts w:cs="Calibri"/>
        </w:rPr>
      </w:pPr>
      <w:r w:rsidRPr="000750CA">
        <w:rPr>
          <w:rFonts w:cs="Calibri"/>
        </w:rPr>
        <w:lastRenderedPageBreak/>
        <w:t>No nuclear terrorism</w:t>
      </w:r>
    </w:p>
    <w:p w14:paraId="73ADC161" w14:textId="77777777" w:rsidR="009601B1" w:rsidRPr="000750CA" w:rsidRDefault="009601B1" w:rsidP="009601B1">
      <w:pPr>
        <w:rPr>
          <w:b/>
          <w:bCs/>
        </w:rPr>
      </w:pPr>
      <w:r w:rsidRPr="000750CA">
        <w:t xml:space="preserve">Brendan G. </w:t>
      </w:r>
      <w:r w:rsidRPr="000750CA">
        <w:rPr>
          <w:rStyle w:val="Style13ptBold"/>
        </w:rPr>
        <w:t>Melley ‘17</w:t>
      </w:r>
      <w:r w:rsidRPr="000750CA">
        <w:t xml:space="preserve">, Director of National Defense University’s Center for the Study of Weapons of Mass Destruction (CSWMD), “Nuclear Terrorism - Imminent Threat?” Center for the Study of Weapons of Mass Destruction, 11/17/2017, Accessed on: 07/28/2025, https://wmdcenter.ndu.edu/Portals/97/Documents/Publications/Articles/Nuclear_Terrorism_Imminent_Threat.pdf?ver=2017-11-17-103912-223 TDI </w:t>
      </w:r>
      <w:proofErr w:type="spellStart"/>
      <w:r w:rsidRPr="000750CA">
        <w:t>jtang</w:t>
      </w:r>
      <w:proofErr w:type="spellEnd"/>
    </w:p>
    <w:p w14:paraId="6BE08C5D" w14:textId="77777777" w:rsidR="009601B1" w:rsidRPr="000750CA" w:rsidRDefault="009601B1" w:rsidP="009601B1">
      <w:pPr>
        <w:rPr>
          <w:sz w:val="16"/>
        </w:rPr>
      </w:pPr>
      <w:r w:rsidRPr="000750CA">
        <w:rPr>
          <w:sz w:val="16"/>
        </w:rPr>
        <w:t xml:space="preserve">However, while these </w:t>
      </w:r>
      <w:r w:rsidRPr="000750CA">
        <w:rPr>
          <w:rStyle w:val="StyleUnderline"/>
        </w:rPr>
        <w:t>counterarguments</w:t>
      </w:r>
      <w:r w:rsidRPr="000750CA">
        <w:rPr>
          <w:sz w:val="16"/>
        </w:rPr>
        <w:t xml:space="preserve"> are not uncommon in the popular press, they really are</w:t>
      </w:r>
      <w:r w:rsidRPr="000750CA">
        <w:rPr>
          <w:rStyle w:val="StyleUnderline"/>
        </w:rPr>
        <w:t xml:space="preserve"> not arguments at all</w:t>
      </w:r>
      <w:r w:rsidRPr="000750CA">
        <w:rPr>
          <w:sz w:val="16"/>
        </w:rPr>
        <w:t xml:space="preserve"> – they are counter</w:t>
      </w:r>
      <w:r w:rsidRPr="000750CA">
        <w:rPr>
          <w:rStyle w:val="StyleUnderline"/>
        </w:rPr>
        <w:t>claims that bring to bear no substantial evidence to support the counterargument</w:t>
      </w:r>
      <w:r w:rsidRPr="000750CA">
        <w:rPr>
          <w:sz w:val="16"/>
        </w:rPr>
        <w:t xml:space="preserve">. Of course, </w:t>
      </w:r>
      <w:r w:rsidRPr="000750CA">
        <w:rPr>
          <w:rStyle w:val="StyleUnderline"/>
        </w:rPr>
        <w:t>in principle</w:t>
      </w:r>
      <w:r w:rsidRPr="000750CA">
        <w:rPr>
          <w:sz w:val="16"/>
        </w:rPr>
        <w:t xml:space="preserve">, it is </w:t>
      </w:r>
      <w:r w:rsidRPr="000750CA">
        <w:rPr>
          <w:rStyle w:val="StyleUnderline"/>
        </w:rPr>
        <w:t>always possible</w:t>
      </w:r>
      <w:r w:rsidRPr="000750CA">
        <w:rPr>
          <w:sz w:val="16"/>
        </w:rPr>
        <w:t xml:space="preserve"> that a nuclear terrorist could succeed. However, </w:t>
      </w:r>
      <w:r w:rsidRPr="000750CA">
        <w:rPr>
          <w:rStyle w:val="StyleUnderline"/>
        </w:rPr>
        <w:t xml:space="preserve">one who grants a carte blanche to the terrorist must at the same time ignore the </w:t>
      </w:r>
      <w:r w:rsidRPr="000750CA">
        <w:rPr>
          <w:rStyle w:val="Emphasis"/>
        </w:rPr>
        <w:t>mountain of obstacles</w:t>
      </w:r>
      <w:r w:rsidRPr="000750CA">
        <w:rPr>
          <w:rStyle w:val="StyleUnderline"/>
        </w:rPr>
        <w:t xml:space="preserve"> that stand between terrorist aspirations and the realization of a nuclear terrorist attack</w:t>
      </w:r>
      <w:r w:rsidRPr="000750CA">
        <w:rPr>
          <w:sz w:val="16"/>
        </w:rPr>
        <w:t>.</w:t>
      </w:r>
    </w:p>
    <w:p w14:paraId="2075BBCE" w14:textId="77777777" w:rsidR="009601B1" w:rsidRPr="000750CA" w:rsidRDefault="009601B1" w:rsidP="009601B1">
      <w:pPr>
        <w:rPr>
          <w:sz w:val="16"/>
        </w:rPr>
      </w:pPr>
      <w:r w:rsidRPr="000750CA">
        <w:rPr>
          <w:sz w:val="16"/>
        </w:rPr>
        <w:t xml:space="preserve">Debate will </w:t>
      </w:r>
      <w:proofErr w:type="gramStart"/>
      <w:r w:rsidRPr="000750CA">
        <w:rPr>
          <w:sz w:val="16"/>
        </w:rPr>
        <w:t>continue on</w:t>
      </w:r>
      <w:proofErr w:type="gramEnd"/>
      <w:r w:rsidRPr="000750CA">
        <w:rPr>
          <w:sz w:val="16"/>
        </w:rPr>
        <w:t xml:space="preserve"> the technical and operational </w:t>
      </w:r>
      <w:r w:rsidRPr="000750CA">
        <w:rPr>
          <w:rStyle w:val="StyleUnderline"/>
        </w:rPr>
        <w:t>challenges</w:t>
      </w:r>
      <w:r w:rsidRPr="000750CA">
        <w:rPr>
          <w:sz w:val="16"/>
        </w:rPr>
        <w:t xml:space="preserve"> associated with terrorists’ </w:t>
      </w:r>
      <w:r w:rsidRPr="000750CA">
        <w:rPr>
          <w:rStyle w:val="StyleUnderline"/>
        </w:rPr>
        <w:t>acquiring the necessary nuclear- related components and material and employing a weapon successfully on a target</w:t>
      </w:r>
      <w:r w:rsidRPr="000750CA">
        <w:rPr>
          <w:sz w:val="16"/>
        </w:rPr>
        <w:t xml:space="preserve">. Certainly, if the fissile material were available to terrorists — despite the </w:t>
      </w:r>
      <w:r w:rsidRPr="000750CA">
        <w:rPr>
          <w:rStyle w:val="StyleUnderline"/>
        </w:rPr>
        <w:t>active programs</w:t>
      </w:r>
      <w:r w:rsidRPr="000750CA">
        <w:rPr>
          <w:sz w:val="16"/>
        </w:rPr>
        <w:t xml:space="preserve"> and emphasis </w:t>
      </w:r>
      <w:r w:rsidRPr="000750CA">
        <w:rPr>
          <w:rStyle w:val="StyleUnderline"/>
        </w:rPr>
        <w:t>to secure remaining stocks</w:t>
      </w:r>
      <w:r w:rsidRPr="000750CA">
        <w:rPr>
          <w:sz w:val="16"/>
        </w:rPr>
        <w:t xml:space="preserve"> of HEU and plutonium </w:t>
      </w:r>
      <w:r w:rsidRPr="000750CA">
        <w:rPr>
          <w:rStyle w:val="StyleUnderline"/>
        </w:rPr>
        <w:t>that are potentially vulnerable</w:t>
      </w:r>
      <w:r w:rsidRPr="000750CA">
        <w:rPr>
          <w:sz w:val="16"/>
        </w:rPr>
        <w:t xml:space="preserve"> — and if enough </w:t>
      </w:r>
      <w:r w:rsidRPr="000750CA">
        <w:rPr>
          <w:rStyle w:val="StyleUnderline"/>
        </w:rPr>
        <w:t>time, space, and expertise</w:t>
      </w:r>
      <w:r w:rsidRPr="000750CA">
        <w:rPr>
          <w:sz w:val="16"/>
        </w:rPr>
        <w:t xml:space="preserve"> were also available, terrorists would have a chance of making a workable nuclear device. However, the </w:t>
      </w:r>
      <w:r w:rsidRPr="000750CA">
        <w:rPr>
          <w:rStyle w:val="StyleUnderline"/>
        </w:rPr>
        <w:t xml:space="preserve">sheer </w:t>
      </w:r>
      <w:r w:rsidRPr="000750CA">
        <w:rPr>
          <w:rStyle w:val="Emphasis"/>
        </w:rPr>
        <w:t>number</w:t>
      </w:r>
      <w:r w:rsidRPr="000750CA">
        <w:rPr>
          <w:rStyle w:val="StyleUnderline"/>
        </w:rPr>
        <w:t xml:space="preserve"> of conditions</w:t>
      </w:r>
      <w:r w:rsidRPr="000750CA">
        <w:rPr>
          <w:sz w:val="16"/>
        </w:rPr>
        <w:t xml:space="preserve"> associated with this concession </w:t>
      </w:r>
      <w:r w:rsidRPr="000750CA">
        <w:rPr>
          <w:rStyle w:val="StyleUnderline"/>
        </w:rPr>
        <w:t xml:space="preserve">constitute </w:t>
      </w:r>
      <w:r w:rsidRPr="000750CA">
        <w:rPr>
          <w:rStyle w:val="Emphasis"/>
        </w:rPr>
        <w:t>significant</w:t>
      </w:r>
      <w:r w:rsidRPr="000750CA">
        <w:rPr>
          <w:rStyle w:val="StyleUnderline"/>
        </w:rPr>
        <w:t xml:space="preserve"> obstacles</w:t>
      </w:r>
      <w:r w:rsidRPr="000750CA">
        <w:rPr>
          <w:sz w:val="16"/>
        </w:rPr>
        <w:t xml:space="preserve"> to any terrorist’s plans. </w:t>
      </w:r>
      <w:r w:rsidRPr="000750CA">
        <w:rPr>
          <w:rStyle w:val="StyleUnderline"/>
        </w:rPr>
        <w:t xml:space="preserve">Preventing </w:t>
      </w:r>
      <w:r w:rsidRPr="000750CA">
        <w:rPr>
          <w:sz w:val="16"/>
        </w:rPr>
        <w:t xml:space="preserve">fissile material and related equipment and expertise from being available to </w:t>
      </w:r>
      <w:r w:rsidRPr="000750CA">
        <w:rPr>
          <w:rStyle w:val="StyleUnderline"/>
        </w:rPr>
        <w:t xml:space="preserve">terrorists remains an </w:t>
      </w:r>
      <w:r w:rsidRPr="000750CA">
        <w:rPr>
          <w:rStyle w:val="Emphasis"/>
        </w:rPr>
        <w:t>active effort</w:t>
      </w:r>
      <w:r w:rsidRPr="000750CA">
        <w:rPr>
          <w:rStyle w:val="StyleUnderline"/>
        </w:rPr>
        <w:t xml:space="preserve"> of the international community</w:t>
      </w:r>
      <w:r w:rsidRPr="000750CA">
        <w:rPr>
          <w:sz w:val="16"/>
        </w:rPr>
        <w:t xml:space="preserve">. Active efforts by U.S. and partner intelligence and law enforcement services attempt to address whether time and space are available for a terrorist group to make their plans and develop their weapon. </w:t>
      </w:r>
      <w:r w:rsidRPr="000750CA">
        <w:rPr>
          <w:rStyle w:val="StyleUnderline"/>
        </w:rPr>
        <w:t>Failure</w:t>
      </w:r>
      <w:r w:rsidRPr="000750CA">
        <w:rPr>
          <w:sz w:val="16"/>
        </w:rPr>
        <w:t xml:space="preserve"> on the part of a terrorist organization to achieve success with respect to any of these concessions risks the </w:t>
      </w:r>
      <w:r w:rsidRPr="000750CA">
        <w:rPr>
          <w:rStyle w:val="StyleUnderline"/>
        </w:rPr>
        <w:t xml:space="preserve">derailing of </w:t>
      </w:r>
      <w:proofErr w:type="gramStart"/>
      <w:r w:rsidRPr="000750CA">
        <w:rPr>
          <w:rStyle w:val="StyleUnderline"/>
        </w:rPr>
        <w:t>all of</w:t>
      </w:r>
      <w:proofErr w:type="gramEnd"/>
      <w:r w:rsidRPr="000750CA">
        <w:rPr>
          <w:rStyle w:val="StyleUnderline"/>
        </w:rPr>
        <w:t xml:space="preserve"> the organization’s nuclear plans</w:t>
      </w:r>
      <w:r w:rsidRPr="000750CA">
        <w:rPr>
          <w:sz w:val="16"/>
        </w:rPr>
        <w:t xml:space="preserve">. The </w:t>
      </w:r>
      <w:r w:rsidRPr="000750CA">
        <w:rPr>
          <w:rStyle w:val="StyleUnderline"/>
        </w:rPr>
        <w:t>more that terrorist leaders are convinced that the world would be turned upside down to hunt them down for a nuclear attack, the better the possibility that they might be deterred</w:t>
      </w:r>
      <w:r w:rsidRPr="000750CA">
        <w:rPr>
          <w:sz w:val="16"/>
        </w:rPr>
        <w:t xml:space="preserve">. The more that terrorist operatives and supporters understand that their future might not be </w:t>
      </w:r>
      <w:proofErr w:type="gramStart"/>
      <w:r w:rsidRPr="000750CA">
        <w:rPr>
          <w:sz w:val="16"/>
        </w:rPr>
        <w:t>martyrdom, but</w:t>
      </w:r>
      <w:proofErr w:type="gramEnd"/>
      <w:r w:rsidRPr="000750CA">
        <w:rPr>
          <w:sz w:val="16"/>
        </w:rPr>
        <w:t xml:space="preserve"> spending the rest of their life in a super-maximum security isolation unit, the </w:t>
      </w:r>
      <w:r w:rsidRPr="000750CA">
        <w:rPr>
          <w:rStyle w:val="StyleUnderline"/>
        </w:rPr>
        <w:t>better the chance that they might have second thoughts about supporting a WMD attack</w:t>
      </w:r>
      <w:r w:rsidRPr="000750CA">
        <w:rPr>
          <w:sz w:val="16"/>
        </w:rPr>
        <w:t>.</w:t>
      </w:r>
    </w:p>
    <w:p w14:paraId="5FB29697" w14:textId="77777777" w:rsidR="009601B1" w:rsidRPr="000750CA" w:rsidRDefault="009601B1" w:rsidP="009601B1">
      <w:pPr>
        <w:rPr>
          <w:sz w:val="16"/>
        </w:rPr>
      </w:pPr>
      <w:r w:rsidRPr="000750CA">
        <w:rPr>
          <w:sz w:val="16"/>
        </w:rPr>
        <w:t xml:space="preserve">The </w:t>
      </w:r>
      <w:r w:rsidRPr="000750CA">
        <w:rPr>
          <w:rStyle w:val="StyleUnderline"/>
        </w:rPr>
        <w:t>issue of state sponsorship of a nuclear terrorist attack must be acknowledged as speculation</w:t>
      </w:r>
      <w:r w:rsidRPr="000750CA">
        <w:rPr>
          <w:sz w:val="16"/>
        </w:rPr>
        <w:t xml:space="preserve">, unless and until there is clear evidence of state support to a terrorist nuclear program. </w:t>
      </w:r>
      <w:r w:rsidRPr="000750CA">
        <w:rPr>
          <w:rStyle w:val="StyleUnderline"/>
        </w:rPr>
        <w:t>Until then, one could reasonably believe that the United States and its partners in the counterterrorism fight are applying enough pressure on actual terrorist plots so that states are taking notice and avoiding being linked to such plots</w:t>
      </w:r>
      <w:r w:rsidRPr="000750CA">
        <w:rPr>
          <w:sz w:val="16"/>
        </w:rPr>
        <w:t>.</w:t>
      </w:r>
    </w:p>
    <w:p w14:paraId="61480701" w14:textId="77777777" w:rsidR="009601B1" w:rsidRPr="000750CA" w:rsidRDefault="009601B1" w:rsidP="009601B1">
      <w:pPr>
        <w:rPr>
          <w:sz w:val="16"/>
        </w:rPr>
      </w:pPr>
      <w:r w:rsidRPr="000750CA">
        <w:rPr>
          <w:sz w:val="16"/>
        </w:rPr>
        <w:t xml:space="preserve">The subject of deterring terrorists from employing nuclear weapons is not well </w:t>
      </w:r>
      <w:proofErr w:type="gramStart"/>
      <w:r w:rsidRPr="000750CA">
        <w:rPr>
          <w:sz w:val="16"/>
        </w:rPr>
        <w:t>understood, and</w:t>
      </w:r>
      <w:proofErr w:type="gramEnd"/>
      <w:r w:rsidRPr="000750CA">
        <w:rPr>
          <w:sz w:val="16"/>
        </w:rPr>
        <w:t xml:space="preserve"> thus is a good area for more debate and research. It is worth trying to understand the role that deterrence plays, and what policies may serve to support the goal of letting terrorist leaders rethink their commitment to conducting a nuclear attack. Of course, “[t]he risk is not zero.”45 This is undoubtedly true. The “one-percent doctrine” attributed to Dick Cheney asserts that if there is a small chance of a catastrophic event occurring to the United States, its friends or allies, including a nuclear terrorist attack, friendly governments must try to take all measures necessary to prevent that event from happening. Yet, this is unrealistic. It is, as Jenkins notes, as if al Qaeda has already become a nuclear power, as they are able to terrorize the world with the simple potential of being able to carry out an attack.46 Indeed, the “one-percent argument” is applied by some to the nuclear terrorism problem even though it has only an extraordinarily small likelihood of ever occurring. This much, however, can be stated with confidence: </w:t>
      </w:r>
      <w:r w:rsidRPr="000750CA">
        <w:rPr>
          <w:rStyle w:val="StyleUnderline"/>
        </w:rPr>
        <w:t>Nuclear terrorism is not an existential threat to the United States</w:t>
      </w:r>
      <w:r w:rsidRPr="000750CA">
        <w:rPr>
          <w:sz w:val="16"/>
        </w:rPr>
        <w:t xml:space="preserve">.47 An attack could certainly cause many thousands of casualties, disrupt the economy, prompt widespread panic, and spark more intensive security measures across the country. Some speculate that it could change the nature of the Constitutional protections to privacy afforded Americans. </w:t>
      </w:r>
      <w:r w:rsidRPr="000750CA">
        <w:rPr>
          <w:rStyle w:val="StyleUnderline"/>
        </w:rPr>
        <w:t>Nevertheless, such an attack would not destroy the United States as a nation-state in the way a massive nuclear exchange with the Soviet Union likely would have done</w:t>
      </w:r>
      <w:r w:rsidRPr="000750CA">
        <w:rPr>
          <w:sz w:val="16"/>
        </w:rPr>
        <w:t>. Meanwhile, the United States continues to take substantive measures to secure nuclear material around the globe, to strike terrorists when they can be identified and targeted, to infiltrate and arrest terrorists in their early stages of planning, to reinforce resiliency into the national character, and to deter terrorist leaders from conducting nuclear attacks. These efforts must, of course, be continued and enhanced.</w:t>
      </w:r>
    </w:p>
    <w:p w14:paraId="23419DA3" w14:textId="77777777" w:rsidR="009601B1" w:rsidRPr="000750CA" w:rsidRDefault="009601B1" w:rsidP="009601B1">
      <w:pPr>
        <w:pStyle w:val="Heading4"/>
        <w:rPr>
          <w:rFonts w:cs="Calibri"/>
        </w:rPr>
      </w:pPr>
      <w:r w:rsidRPr="000750CA">
        <w:rPr>
          <w:rFonts w:cs="Calibri"/>
        </w:rPr>
        <w:lastRenderedPageBreak/>
        <w:t xml:space="preserve">Disarmament </w:t>
      </w:r>
      <w:r w:rsidRPr="000750CA">
        <w:rPr>
          <w:rFonts w:cs="Calibri"/>
          <w:u w:val="single"/>
        </w:rPr>
        <w:t>creates nonproliferation</w:t>
      </w:r>
      <w:r w:rsidRPr="000750CA">
        <w:rPr>
          <w:rFonts w:cs="Calibri"/>
        </w:rPr>
        <w:t xml:space="preserve">. </w:t>
      </w:r>
    </w:p>
    <w:p w14:paraId="27493BC0" w14:textId="77777777" w:rsidR="009601B1" w:rsidRPr="000750CA" w:rsidRDefault="009601B1" w:rsidP="009601B1">
      <w:r w:rsidRPr="000750CA">
        <w:rPr>
          <w:b/>
          <w:bCs/>
          <w:sz w:val="26"/>
          <w:szCs w:val="26"/>
        </w:rPr>
        <w:t>Knopf 23</w:t>
      </w:r>
      <w:r w:rsidRPr="000750CA">
        <w:t xml:space="preserve"> [March; Jeremy; Professor at the Middlebury Institute, a leading expert in nuclear nonproliferation and arms control, with a Ph.D. from Stanford and widely published on disarmament policy; </w:t>
      </w:r>
      <w:hyperlink r:id="rId79" w:history="1">
        <w:r w:rsidRPr="000750CA">
          <w:rPr>
            <w:rStyle w:val="Hyperlink"/>
            <w:color w:val="0D0D0D" w:themeColor="text1" w:themeTint="F2"/>
            <w:u w:val="none"/>
          </w:rPr>
          <w:t>https://www.belfercenter.org/publication/bolstering-nonproliferation-through-disarmament-progress</w:t>
        </w:r>
      </w:hyperlink>
      <w:r w:rsidRPr="000750CA">
        <w:rPr>
          <w:color w:val="0D0D0D" w:themeColor="text1" w:themeTint="F2"/>
        </w:rPr>
        <w:t xml:space="preserve">] </w:t>
      </w:r>
      <w:proofErr w:type="spellStart"/>
      <w:r w:rsidRPr="000750CA">
        <w:t>CPan</w:t>
      </w:r>
      <w:proofErr w:type="spellEnd"/>
    </w:p>
    <w:p w14:paraId="3F85FDCE" w14:textId="77777777" w:rsidR="009601B1" w:rsidRPr="000750CA" w:rsidRDefault="009601B1" w:rsidP="009601B1">
      <w:pPr>
        <w:rPr>
          <w:sz w:val="14"/>
          <w:szCs w:val="14"/>
        </w:rPr>
      </w:pPr>
      <w:r w:rsidRPr="000750CA">
        <w:rPr>
          <w:sz w:val="14"/>
          <w:szCs w:val="14"/>
        </w:rPr>
        <w:t>Bottom Lines Nuclear Weapon States Have Not Fully Lived Up to Their Disarmament Pledges. In Article 6 of the Nuclear Nonproliferation Treaty (NPT), the five nuclear-armed states recognized by the treaty pledged "good faith" efforts to achieve nuclear disarmament. Although the United States and Russia have made significant nuclear arms reductions since the height of the Cold War, many nonnuclear weapon states have expressed dissatisfaction with what they perceive to be unwillingness among the nuclear weapon states to eliminate their nuclear arms.</w:t>
      </w:r>
    </w:p>
    <w:p w14:paraId="1266A580" w14:textId="77777777" w:rsidR="009601B1" w:rsidRPr="000750CA" w:rsidRDefault="009601B1" w:rsidP="009601B1">
      <w:r w:rsidRPr="000750CA">
        <w:rPr>
          <w:sz w:val="14"/>
          <w:szCs w:val="14"/>
        </w:rPr>
        <w:t>Commitment to Nuclear Abolition Would Strengthen the Nonproliferation Regime. Experts vigorously debate whether movement toward nuclear disarmament decreases the likelihood of</w:t>
      </w:r>
      <w:r w:rsidRPr="000750CA">
        <w:rPr>
          <w:sz w:val="18"/>
          <w:szCs w:val="18"/>
        </w:rPr>
        <w:t xml:space="preserve"> further nuclear proliferation. </w:t>
      </w:r>
      <w:r w:rsidRPr="000750CA">
        <w:rPr>
          <w:sz w:val="18"/>
          <w:szCs w:val="18"/>
          <w:u w:val="single"/>
        </w:rPr>
        <w:t>An analysis of the arguments both for and against this "linkage hypothesis" shows</w:t>
      </w:r>
      <w:r w:rsidRPr="000750CA">
        <w:rPr>
          <w:u w:val="single"/>
        </w:rPr>
        <w:t xml:space="preserve"> that, on balance, signs of commitment to nuclear disarmament by the nuclear weapon states will tend to </w:t>
      </w:r>
      <w:r w:rsidRPr="000750CA">
        <w:rPr>
          <w:b/>
          <w:bCs/>
          <w:u w:val="single"/>
        </w:rPr>
        <w:t>enhance</w:t>
      </w:r>
      <w:r w:rsidRPr="000750CA">
        <w:rPr>
          <w:u w:val="single"/>
        </w:rPr>
        <w:t xml:space="preserve"> support for </w:t>
      </w:r>
      <w:r w:rsidRPr="000750CA">
        <w:rPr>
          <w:b/>
          <w:bCs/>
          <w:u w:val="single"/>
        </w:rPr>
        <w:t>nonproliferation</w:t>
      </w:r>
      <w:r w:rsidRPr="000750CA">
        <w:rPr>
          <w:u w:val="single"/>
        </w:rPr>
        <w:t xml:space="preserve">. Because many other factors affect state </w:t>
      </w:r>
      <w:proofErr w:type="spellStart"/>
      <w:r w:rsidRPr="000750CA">
        <w:rPr>
          <w:u w:val="single"/>
        </w:rPr>
        <w:t>decisionmaking</w:t>
      </w:r>
      <w:proofErr w:type="spellEnd"/>
      <w:r w:rsidRPr="000750CA">
        <w:rPr>
          <w:u w:val="single"/>
        </w:rPr>
        <w:t>, however, progress on nuclear disarmament will not by itself guarantee a more effective nonproliferation regime.</w:t>
      </w:r>
    </w:p>
    <w:p w14:paraId="06E7D4ED" w14:textId="77777777" w:rsidR="009601B1" w:rsidRPr="000750CA" w:rsidRDefault="009601B1" w:rsidP="009601B1">
      <w:pPr>
        <w:rPr>
          <w:sz w:val="14"/>
          <w:szCs w:val="14"/>
        </w:rPr>
      </w:pPr>
      <w:r w:rsidRPr="000750CA">
        <w:rPr>
          <w:sz w:val="14"/>
          <w:szCs w:val="14"/>
        </w:rPr>
        <w:t>Implementing the 2000 NPT Review Conference's Thirteen Steps Would Demonstrate Seriousness about Disarmament Pledges. U.S. officials have suggested that nuclear arms reductions demonstrate U.S. compliance with Article 6. Nonnuclear weapon states, however, do not focus on absolute numbers of weapons. They instead look for policy decisions that demonstrate a willingness to reduce reliance on nuclear weapons. Efforts to complete implementation of the thirteen "practical steps" agreed to at the 2000 NPT Review Conference would signal that nuclear weapon states are serious about their Article 6 obligations. U.S. Senate ratification of the Comprehensive Nuclear Test Ban Treaty (CTBT) would be an especially strong signal of U.S. interest in creating the conditions needed for a nuclear weapon–free world.</w:t>
      </w:r>
    </w:p>
    <w:p w14:paraId="06E04F22" w14:textId="77777777" w:rsidR="009601B1" w:rsidRPr="000750CA" w:rsidRDefault="009601B1" w:rsidP="009601B1">
      <w:pPr>
        <w:rPr>
          <w:sz w:val="14"/>
          <w:szCs w:val="14"/>
        </w:rPr>
      </w:pPr>
      <w:r w:rsidRPr="000750CA">
        <w:rPr>
          <w:sz w:val="14"/>
          <w:szCs w:val="14"/>
        </w:rPr>
        <w:t xml:space="preserve">The Link between Nuclear </w:t>
      </w:r>
      <w:proofErr w:type="spellStart"/>
      <w:r w:rsidRPr="000750CA">
        <w:rPr>
          <w:sz w:val="14"/>
          <w:szCs w:val="14"/>
        </w:rPr>
        <w:t>Disarmamnet</w:t>
      </w:r>
      <w:proofErr w:type="spellEnd"/>
      <w:r w:rsidRPr="000750CA">
        <w:rPr>
          <w:sz w:val="14"/>
          <w:szCs w:val="14"/>
        </w:rPr>
        <w:t xml:space="preserve"> and Nonproliferation</w:t>
      </w:r>
    </w:p>
    <w:p w14:paraId="66488651" w14:textId="77777777" w:rsidR="009601B1" w:rsidRPr="000750CA" w:rsidRDefault="009601B1" w:rsidP="009601B1">
      <w:pPr>
        <w:rPr>
          <w:sz w:val="14"/>
          <w:szCs w:val="14"/>
        </w:rPr>
      </w:pPr>
      <w:r w:rsidRPr="000750CA">
        <w:rPr>
          <w:sz w:val="14"/>
          <w:szCs w:val="14"/>
        </w:rPr>
        <w:t>Article 6 of the Nuclear Nonproliferation Treaty calls for good-faith negotiations to eliminate nuclear weapons. This requirement in the treaty has led some commentators to suggest that, unless the NPT-recognized nuclear weapon states are perceived to be committed to disarmament, the nonproliferation regime will unravel. Others, in contrast, contend that nuclear weapon state actions on disarmament have no bearing on the factors that could lead to the further spread of nuclear weapons.</w:t>
      </w:r>
    </w:p>
    <w:p w14:paraId="0755CFC2" w14:textId="77777777" w:rsidR="009601B1" w:rsidRPr="000750CA" w:rsidRDefault="009601B1" w:rsidP="009601B1">
      <w:pPr>
        <w:rPr>
          <w:sz w:val="14"/>
          <w:szCs w:val="14"/>
        </w:rPr>
      </w:pPr>
      <w:r w:rsidRPr="000750CA">
        <w:rPr>
          <w:sz w:val="14"/>
          <w:szCs w:val="14"/>
        </w:rPr>
        <w:t>In evaluating the possible connection between disarmament and nonproliferation, it is important to consider both direct and indirect linkages. In direct linkages, nuclear weapon state actions or postures directly trigger proliferation by others. Indirect linkages could arise if a failure by nuclear weapon states to fulfill their disarmament obligations leads nonnuclear weapon states to refuse to cooperate to enforce nonproliferation, thereby lessening the barriers to proliferation.</w:t>
      </w:r>
    </w:p>
    <w:p w14:paraId="02100266" w14:textId="77777777" w:rsidR="009601B1" w:rsidRPr="000750CA" w:rsidRDefault="009601B1" w:rsidP="009601B1">
      <w:pPr>
        <w:rPr>
          <w:sz w:val="14"/>
          <w:szCs w:val="14"/>
        </w:rPr>
      </w:pPr>
      <w:r w:rsidRPr="000750CA">
        <w:rPr>
          <w:sz w:val="14"/>
          <w:szCs w:val="14"/>
        </w:rPr>
        <w:t>Counterarguments also come in two variants. In most cases, critics claim there simply is no linkage. They argue that other factors drive proliferation instead, rendering nuclear weapon state actions on disarmament irrelevant. Some critics even predict a reverse linkage. They express concern that movement toward nuclear disarmament, especially by the United States, will weaken security guarantees to nonnuclear weapon allies, making those states more likely to seek a nuclear deterrent of their own.</w:t>
      </w:r>
    </w:p>
    <w:p w14:paraId="3B38AA05" w14:textId="77777777" w:rsidR="009601B1" w:rsidRPr="000750CA" w:rsidRDefault="009601B1" w:rsidP="009601B1">
      <w:pPr>
        <w:rPr>
          <w:u w:val="single"/>
        </w:rPr>
      </w:pPr>
      <w:r w:rsidRPr="000750CA">
        <w:rPr>
          <w:u w:val="single"/>
        </w:rPr>
        <w:t xml:space="preserve">An analysis of the arguments on both sides of the linkage debate suggests, however, that signs of commitment to nuclear disarmament by the nuclear weapon states will, on balance, tend to </w:t>
      </w:r>
      <w:r w:rsidRPr="000750CA">
        <w:rPr>
          <w:b/>
          <w:bCs/>
          <w:u w:val="single"/>
        </w:rPr>
        <w:t>enhance support</w:t>
      </w:r>
      <w:r w:rsidRPr="000750CA">
        <w:rPr>
          <w:u w:val="single"/>
        </w:rPr>
        <w:t xml:space="preserve"> for </w:t>
      </w:r>
      <w:r w:rsidRPr="000750CA">
        <w:rPr>
          <w:b/>
          <w:bCs/>
          <w:u w:val="single"/>
        </w:rPr>
        <w:t>nonprolif</w:t>
      </w:r>
      <w:r w:rsidRPr="000750CA">
        <w:rPr>
          <w:u w:val="single"/>
        </w:rPr>
        <w:t>eration.</w:t>
      </w:r>
    </w:p>
    <w:p w14:paraId="07DF46AE" w14:textId="77777777" w:rsidR="009601B1" w:rsidRPr="000750CA" w:rsidRDefault="009601B1" w:rsidP="009601B1">
      <w:pPr>
        <w:rPr>
          <w:sz w:val="14"/>
          <w:szCs w:val="14"/>
        </w:rPr>
      </w:pPr>
      <w:r w:rsidRPr="000750CA">
        <w:rPr>
          <w:sz w:val="14"/>
          <w:szCs w:val="14"/>
        </w:rPr>
        <w:t>The Underlying Casual Logic</w:t>
      </w:r>
    </w:p>
    <w:p w14:paraId="1BA748EB" w14:textId="77777777" w:rsidR="009601B1" w:rsidRPr="000750CA" w:rsidRDefault="009601B1" w:rsidP="009601B1">
      <w:pPr>
        <w:rPr>
          <w:sz w:val="14"/>
          <w:szCs w:val="14"/>
        </w:rPr>
      </w:pPr>
      <w:r w:rsidRPr="000750CA">
        <w:rPr>
          <w:sz w:val="14"/>
          <w:szCs w:val="14"/>
        </w:rPr>
        <w:t>Critics of the linkage argument argue that the United States and Russia have cut their nuclear arsenals substantially without any noticeable subsequent increase in support for nonproliferation. Nonnuclear weapon states, however, tend not to view nuclear arms reductions as the best indicator of compliance with Article 6; they attach greater weight to policies that convey an intent among weapon states to keep nuclear weapons indefinitely. As a result, even if there is no correlation between previous stockpile reductions and nonproliferation (a point that has not yet been proven), this is not the only relevant evidence for assessing the linkage hypothesis. Specifying different causal logics that might lead to a connection, or lack of connection, between disarmament efforts and nonproliferation can help determine other relevant empirical tests.</w:t>
      </w:r>
    </w:p>
    <w:p w14:paraId="7BA532B0" w14:textId="77777777" w:rsidR="009601B1" w:rsidRPr="000750CA" w:rsidRDefault="009601B1" w:rsidP="009601B1">
      <w:pPr>
        <w:rPr>
          <w:sz w:val="14"/>
          <w:szCs w:val="14"/>
        </w:rPr>
      </w:pPr>
      <w:r w:rsidRPr="000750CA">
        <w:rPr>
          <w:i/>
          <w:iCs/>
          <w:u w:val="single"/>
        </w:rPr>
        <w:t xml:space="preserve">Five Potential </w:t>
      </w:r>
      <w:r w:rsidRPr="000750CA">
        <w:rPr>
          <w:b/>
          <w:bCs/>
          <w:i/>
          <w:iCs/>
          <w:u w:val="single"/>
        </w:rPr>
        <w:t>Sources of Linkage</w:t>
      </w:r>
      <w:r w:rsidRPr="000750CA">
        <w:rPr>
          <w:u w:val="single"/>
        </w:rPr>
        <w:t xml:space="preserve">: Five factors are likely to be relevant in determining whether there is a link between disarmament and nonproliferation: (1) states' </w:t>
      </w:r>
      <w:r w:rsidRPr="000750CA">
        <w:rPr>
          <w:b/>
          <w:bCs/>
          <w:u w:val="single"/>
        </w:rPr>
        <w:t>security calculations</w:t>
      </w:r>
      <w:r w:rsidRPr="000750CA">
        <w:rPr>
          <w:u w:val="single"/>
        </w:rPr>
        <w:t xml:space="preserve">; (2) the </w:t>
      </w:r>
      <w:r w:rsidRPr="000750CA">
        <w:rPr>
          <w:b/>
          <w:bCs/>
          <w:u w:val="single"/>
        </w:rPr>
        <w:t>institutional</w:t>
      </w:r>
      <w:r w:rsidRPr="000750CA">
        <w:rPr>
          <w:u w:val="single"/>
        </w:rPr>
        <w:t xml:space="preserve"> features of the nonproliferation regime and associated bargaining dynamics; (3) </w:t>
      </w:r>
      <w:r w:rsidRPr="000750CA">
        <w:rPr>
          <w:b/>
          <w:bCs/>
          <w:u w:val="single"/>
        </w:rPr>
        <w:t xml:space="preserve">norms </w:t>
      </w:r>
      <w:r w:rsidRPr="000750CA">
        <w:rPr>
          <w:u w:val="single"/>
        </w:rPr>
        <w:t xml:space="preserve">associated with nuclear weapons; (4) domestic </w:t>
      </w:r>
      <w:r w:rsidRPr="000750CA">
        <w:rPr>
          <w:b/>
          <w:bCs/>
          <w:u w:val="single"/>
        </w:rPr>
        <w:t>politics;</w:t>
      </w:r>
      <w:r w:rsidRPr="000750CA">
        <w:rPr>
          <w:u w:val="single"/>
        </w:rPr>
        <w:t xml:space="preserve"> and (5) </w:t>
      </w:r>
      <w:r w:rsidRPr="000750CA">
        <w:rPr>
          <w:b/>
          <w:bCs/>
          <w:u w:val="single"/>
        </w:rPr>
        <w:t>human psychology</w:t>
      </w:r>
      <w:r w:rsidRPr="000750CA">
        <w:rPr>
          <w:u w:val="single"/>
        </w:rPr>
        <w:t xml:space="preserve"> and its impact on individual </w:t>
      </w:r>
      <w:proofErr w:type="spellStart"/>
      <w:r w:rsidRPr="000750CA">
        <w:rPr>
          <w:u w:val="single"/>
        </w:rPr>
        <w:t>decisionmaking</w:t>
      </w:r>
      <w:proofErr w:type="spellEnd"/>
      <w:r w:rsidRPr="000750CA">
        <w:rPr>
          <w:u w:val="single"/>
        </w:rPr>
        <w:t xml:space="preserve">. Within each of these five factors, it is possible to identify several ways that nuclear </w:t>
      </w:r>
      <w:r w:rsidRPr="000750CA">
        <w:rPr>
          <w:u w:val="single"/>
        </w:rPr>
        <w:lastRenderedPageBreak/>
        <w:t xml:space="preserve">weapon state behavior could influence </w:t>
      </w:r>
      <w:r w:rsidRPr="000750CA">
        <w:rPr>
          <w:b/>
          <w:bCs/>
          <w:u w:val="single"/>
        </w:rPr>
        <w:t>nonnuclear state actions</w:t>
      </w:r>
      <w:r w:rsidRPr="000750CA">
        <w:rPr>
          <w:u w:val="single"/>
        </w:rPr>
        <w:t xml:space="preserve"> or, alternatively, account for a lack of linkage.</w:t>
      </w:r>
      <w:r w:rsidRPr="000750CA">
        <w:t xml:space="preserve"> </w:t>
      </w:r>
      <w:r w:rsidRPr="000750CA">
        <w:rPr>
          <w:sz w:val="14"/>
          <w:szCs w:val="14"/>
        </w:rPr>
        <w:t xml:space="preserve">This policy brief does not list all the potential causal pathways that can be </w:t>
      </w:r>
      <w:proofErr w:type="gramStart"/>
      <w:r w:rsidRPr="000750CA">
        <w:rPr>
          <w:sz w:val="14"/>
          <w:szCs w:val="14"/>
        </w:rPr>
        <w:t>identified, but</w:t>
      </w:r>
      <w:proofErr w:type="gramEnd"/>
      <w:r w:rsidRPr="000750CA">
        <w:rPr>
          <w:sz w:val="14"/>
          <w:szCs w:val="14"/>
        </w:rPr>
        <w:t xml:space="preserve"> instead summarizes the results of examining the full list.</w:t>
      </w:r>
    </w:p>
    <w:p w14:paraId="0B96898B" w14:textId="77777777" w:rsidR="009601B1" w:rsidRPr="000750CA" w:rsidRDefault="009601B1" w:rsidP="009601B1">
      <w:pPr>
        <w:rPr>
          <w:sz w:val="14"/>
          <w:szCs w:val="14"/>
        </w:rPr>
      </w:pPr>
      <w:r w:rsidRPr="000750CA">
        <w:rPr>
          <w:i/>
          <w:iCs/>
          <w:sz w:val="14"/>
          <w:szCs w:val="14"/>
        </w:rPr>
        <w:t>No Dominant Logic</w:t>
      </w:r>
      <w:r w:rsidRPr="000750CA">
        <w:rPr>
          <w:sz w:val="14"/>
          <w:szCs w:val="14"/>
        </w:rPr>
        <w:t>: In general, arguments for and against the linkage hypothesis illustrate the limitations on the other perspective, suggesting that neither is universally applicable.</w:t>
      </w:r>
      <w:r w:rsidRPr="000750CA">
        <w:t xml:space="preserve"> </w:t>
      </w:r>
      <w:r w:rsidRPr="000750CA">
        <w:rPr>
          <w:u w:val="single"/>
        </w:rPr>
        <w:t xml:space="preserve">This has an important logical implication: even if the expectation of "no linkage" is true sometimes, it will not apply in all cases. This means that </w:t>
      </w:r>
      <w:r w:rsidRPr="000750CA">
        <w:rPr>
          <w:b/>
          <w:bCs/>
          <w:u w:val="single"/>
        </w:rPr>
        <w:t>some degree</w:t>
      </w:r>
      <w:r w:rsidRPr="000750CA">
        <w:rPr>
          <w:u w:val="single"/>
        </w:rPr>
        <w:t xml:space="preserve"> of linkage likely exists,</w:t>
      </w:r>
      <w:r w:rsidRPr="000750CA">
        <w:t xml:space="preserve"> </w:t>
      </w:r>
      <w:r w:rsidRPr="000750CA">
        <w:rPr>
          <w:sz w:val="14"/>
          <w:szCs w:val="14"/>
        </w:rPr>
        <w:t>but of varying strength depending on circumstances.</w:t>
      </w:r>
    </w:p>
    <w:p w14:paraId="292759DC" w14:textId="77777777" w:rsidR="009601B1" w:rsidRPr="000750CA" w:rsidRDefault="009601B1" w:rsidP="009601B1">
      <w:pPr>
        <w:rPr>
          <w:sz w:val="14"/>
          <w:szCs w:val="14"/>
        </w:rPr>
      </w:pPr>
      <w:r w:rsidRPr="000750CA">
        <w:rPr>
          <w:sz w:val="14"/>
          <w:szCs w:val="14"/>
        </w:rPr>
        <w:t xml:space="preserve">Take, for example, arguments about security. One version of the no linkage position holds that proliferation is driven mainly by regional security concerns: if potential proliferators are focused on regional rivals rather than on the NPT nuclear weapon states, then nuclear weapon state policies </w:t>
      </w:r>
      <w:proofErr w:type="gramStart"/>
      <w:r w:rsidRPr="000750CA">
        <w:rPr>
          <w:sz w:val="14"/>
          <w:szCs w:val="14"/>
        </w:rPr>
        <w:t>with regard to</w:t>
      </w:r>
      <w:proofErr w:type="gramEnd"/>
      <w:r w:rsidRPr="000750CA">
        <w:rPr>
          <w:sz w:val="14"/>
          <w:szCs w:val="14"/>
        </w:rPr>
        <w:t xml:space="preserve"> disarmament will not factor into their calculations. Yet, in some cases, the regional rival of concern might be a nuclear weapon state. Indian elites, for example, often cite China's nuclear weapons program as a reason why India needed the bomb. Hence, security arguments do not preclude the possibility of a linkage. Instead, security considerations could make the extent of movement toward nuclear abolition largely irrelevant to some states, but highly relevant to others.</w:t>
      </w:r>
    </w:p>
    <w:p w14:paraId="65AF27E2" w14:textId="77777777" w:rsidR="009601B1" w:rsidRPr="000750CA" w:rsidRDefault="009601B1" w:rsidP="009601B1">
      <w:pPr>
        <w:rPr>
          <w:sz w:val="14"/>
          <w:szCs w:val="14"/>
        </w:rPr>
      </w:pPr>
      <w:r w:rsidRPr="000750CA">
        <w:rPr>
          <w:i/>
          <w:iCs/>
          <w:sz w:val="18"/>
          <w:szCs w:val="18"/>
        </w:rPr>
        <w:t>Fairness Concerns</w:t>
      </w:r>
      <w:r w:rsidRPr="000750CA">
        <w:rPr>
          <w:sz w:val="18"/>
          <w:szCs w:val="18"/>
        </w:rPr>
        <w:t>:</w:t>
      </w:r>
      <w:r w:rsidRPr="000750CA">
        <w:t xml:space="preserve"> </w:t>
      </w:r>
      <w:r w:rsidRPr="000750CA">
        <w:rPr>
          <w:u w:val="single"/>
        </w:rPr>
        <w:t xml:space="preserve">The most potent reason to expect a linkage between nonproliferation and disarmament involves an argument based on </w:t>
      </w:r>
      <w:r w:rsidRPr="000750CA">
        <w:rPr>
          <w:b/>
          <w:bCs/>
          <w:u w:val="single"/>
        </w:rPr>
        <w:t>norms and psychology</w:t>
      </w:r>
      <w:r w:rsidRPr="000750CA">
        <w:rPr>
          <w:u w:val="single"/>
        </w:rPr>
        <w:t>. Nonnuclear states contend that they are being asked to take on new obligations—such as the Additional Protocol to NPT safeguards agreements, or restrictions on developing the nuclear fuel cycle</w:t>
      </w:r>
      <w:r w:rsidRPr="000750CA">
        <w:t>—</w:t>
      </w:r>
      <w:r w:rsidRPr="000750CA">
        <w:rPr>
          <w:sz w:val="14"/>
          <w:szCs w:val="14"/>
        </w:rPr>
        <w:t>at a time when nuclear states have not fulfilled their end of the original NPT bargain. Research shows that perceptions of unfair or unequal treatment—such as might arise when one party violates a norm or a previous bargain—can lead to strong emotional responses. These could lead some nonnuclear states to withhold cooperation to strengthen or enforce the NPT, even though it would not be in their interests to see other states acquire nuclear weapons.</w:t>
      </w:r>
    </w:p>
    <w:p w14:paraId="0B99F693" w14:textId="77777777" w:rsidR="009601B1" w:rsidRPr="000750CA" w:rsidRDefault="009601B1" w:rsidP="009601B1">
      <w:pPr>
        <w:rPr>
          <w:sz w:val="14"/>
          <w:szCs w:val="14"/>
        </w:rPr>
      </w:pPr>
      <w:r w:rsidRPr="000750CA">
        <w:rPr>
          <w:sz w:val="14"/>
          <w:szCs w:val="14"/>
        </w:rPr>
        <w:t>Making Commitment to Disarmament Credible</w:t>
      </w:r>
    </w:p>
    <w:p w14:paraId="2C952757" w14:textId="77777777" w:rsidR="009601B1" w:rsidRPr="000750CA" w:rsidRDefault="009601B1" w:rsidP="009601B1">
      <w:pPr>
        <w:rPr>
          <w:sz w:val="14"/>
          <w:szCs w:val="14"/>
        </w:rPr>
      </w:pPr>
      <w:r w:rsidRPr="000750CA">
        <w:rPr>
          <w:u w:val="single"/>
        </w:rPr>
        <w:t xml:space="preserve">On balance, signals of nuclear weapon </w:t>
      </w:r>
      <w:r w:rsidRPr="000750CA">
        <w:rPr>
          <w:b/>
          <w:bCs/>
          <w:u w:val="single"/>
        </w:rPr>
        <w:t>state commitment</w:t>
      </w:r>
      <w:r w:rsidRPr="000750CA">
        <w:rPr>
          <w:u w:val="single"/>
        </w:rPr>
        <w:t xml:space="preserve"> to nuclear </w:t>
      </w:r>
      <w:r w:rsidRPr="000750CA">
        <w:rPr>
          <w:b/>
          <w:bCs/>
          <w:u w:val="single"/>
        </w:rPr>
        <w:t xml:space="preserve">abolition </w:t>
      </w:r>
      <w:r w:rsidRPr="000750CA">
        <w:rPr>
          <w:u w:val="single"/>
        </w:rPr>
        <w:t xml:space="preserve">should help strengthen the nonproliferation regime. It is not up to U.S. officials, however, to tell nonnuclear weapon states what counts as such a signal. These states have made it clear that they care more about policies indicating a commitment to an eventual </w:t>
      </w:r>
      <w:r w:rsidRPr="000750CA">
        <w:rPr>
          <w:b/>
          <w:bCs/>
          <w:u w:val="single"/>
        </w:rPr>
        <w:t>global zero</w:t>
      </w:r>
      <w:r w:rsidRPr="000750CA">
        <w:rPr>
          <w:u w:val="single"/>
        </w:rPr>
        <w:t xml:space="preserve"> than they do about nuclear arms reductions since the Cold War.</w:t>
      </w:r>
      <w:r w:rsidRPr="000750CA">
        <w:t xml:space="preserve"> </w:t>
      </w:r>
      <w:r w:rsidRPr="000750CA">
        <w:rPr>
          <w:sz w:val="14"/>
          <w:szCs w:val="14"/>
        </w:rPr>
        <w:t>Nuclear weapon states need to listen and respond to nonnuclear states' views about actions that would demonstrate compliance with Article 6.</w:t>
      </w:r>
    </w:p>
    <w:p w14:paraId="71130873" w14:textId="77777777" w:rsidR="009601B1" w:rsidRPr="000750CA" w:rsidRDefault="009601B1" w:rsidP="009601B1">
      <w:pPr>
        <w:rPr>
          <w:sz w:val="14"/>
          <w:szCs w:val="14"/>
        </w:rPr>
      </w:pPr>
      <w:r w:rsidRPr="000750CA">
        <w:rPr>
          <w:sz w:val="14"/>
          <w:szCs w:val="14"/>
        </w:rPr>
        <w:t>One agreed-upon checklist already exists. At the 2000 NPT Review Conference, states approved thirteen "practical steps" meant to advance implementation of Article 6. Action has been taken on some steps, but on others progress has been incomplete or even nonexistent. For the United States, Senate ratification of the CTBT would be a powerful symbol of U.S. support for the thirteen practical steps and commitment to Article 6.</w:t>
      </w:r>
    </w:p>
    <w:p w14:paraId="02380770" w14:textId="77777777" w:rsidR="009601B1" w:rsidRPr="000750CA" w:rsidRDefault="009601B1" w:rsidP="009601B1">
      <w:pPr>
        <w:rPr>
          <w:sz w:val="14"/>
          <w:szCs w:val="14"/>
        </w:rPr>
      </w:pPr>
      <w:r w:rsidRPr="000750CA">
        <w:rPr>
          <w:sz w:val="14"/>
          <w:szCs w:val="14"/>
        </w:rPr>
        <w:t xml:space="preserve">At the same time, one should not expect too much from action on nuclear disarmament. There are many factors that affect both state decisions about whether to seek nuclear weapons and the strength of the nonproliferation regime. Because of these other factors, greater movement on disarmament will not address </w:t>
      </w:r>
      <w:proofErr w:type="gramStart"/>
      <w:r w:rsidRPr="000750CA">
        <w:rPr>
          <w:sz w:val="14"/>
          <w:szCs w:val="14"/>
        </w:rPr>
        <w:t>all of</w:t>
      </w:r>
      <w:proofErr w:type="gramEnd"/>
      <w:r w:rsidRPr="000750CA">
        <w:rPr>
          <w:sz w:val="14"/>
          <w:szCs w:val="14"/>
        </w:rPr>
        <w:t xml:space="preserve"> the weak points in global nonproliferation efforts. It is also important to keep in mind the possible perverse effects of nuclear arms reductions, should these reductions lead to a weakening of U.S. security assurances to key allies. A research project that I led on security assurances found that recipients tend not to focus on the size of the U.S. arsenal, but to instead judge the credibility of assurances based on the quality of their relationship with the United States, the extent of defense cooperation, and the existence of channels for consultation with Washington. If the United States is willing to listen to its allies, while also </w:t>
      </w:r>
      <w:proofErr w:type="gramStart"/>
      <w:r w:rsidRPr="000750CA">
        <w:rPr>
          <w:sz w:val="14"/>
          <w:szCs w:val="14"/>
        </w:rPr>
        <w:t>taking into account</w:t>
      </w:r>
      <w:proofErr w:type="gramEnd"/>
      <w:r w:rsidRPr="000750CA">
        <w:rPr>
          <w:sz w:val="14"/>
          <w:szCs w:val="14"/>
        </w:rPr>
        <w:t xml:space="preserve"> the views of nonaligned states, it should be able to continue reducing the nuclear arsenal without setting off a new round of proliferation. In sum, although the impact is likely to be modest, a reinvigorated commitment by the NPT nuclear weapon states to work toward global zero should bolster nonproliferation efforts.</w:t>
      </w:r>
    </w:p>
    <w:p w14:paraId="097A2D96" w14:textId="77777777" w:rsidR="00027522" w:rsidRDefault="00027522" w:rsidP="00027522">
      <w:pPr>
        <w:pStyle w:val="Heading3"/>
      </w:pPr>
      <w:r>
        <w:lastRenderedPageBreak/>
        <w:t>AT: AI</w:t>
      </w:r>
    </w:p>
    <w:p w14:paraId="2F338F10" w14:textId="77777777" w:rsidR="00027522" w:rsidRPr="000750CA" w:rsidRDefault="00027522" w:rsidP="00027522">
      <w:pPr>
        <w:pStyle w:val="Heading4"/>
        <w:rPr>
          <w:rFonts w:cs="Calibri"/>
        </w:rPr>
      </w:pPr>
      <w:r w:rsidRPr="000750CA">
        <w:rPr>
          <w:rFonts w:cs="Calibri"/>
        </w:rPr>
        <w:t>AI has minimal contributions to nuclear war</w:t>
      </w:r>
      <w:r>
        <w:rPr>
          <w:rFonts w:cs="Calibri"/>
        </w:rPr>
        <w:t>.</w:t>
      </w:r>
    </w:p>
    <w:p w14:paraId="68041BCC" w14:textId="77777777" w:rsidR="00027522" w:rsidRPr="000750CA" w:rsidRDefault="00027522" w:rsidP="00027522">
      <w:r w:rsidRPr="000750CA">
        <w:t xml:space="preserve">Rohin </w:t>
      </w:r>
      <w:r w:rsidRPr="000750CA">
        <w:rPr>
          <w:rStyle w:val="Style13ptBold"/>
        </w:rPr>
        <w:t>Sharma ‘25</w:t>
      </w:r>
      <w:r w:rsidRPr="000750CA">
        <w:t xml:space="preserve">, Senior Middle East/Terrorism Analyst, US Army; Faculty Member, Homeland Security Program, “Will Artificial Intelligence Undermine Nuclear Deterrence? History Tells Us That’s Unlikely,” Published in Countering WMD Journal ISSUE 29: Spring/Summer 2025, mm/dd/2025, Accessed on: 07/28/2025, https://www.usanca.army.mil/LinkClick.aspx?fileticket=itRXyHPmqR4%3d&amp;portalid=114 TDI </w:t>
      </w:r>
      <w:proofErr w:type="spellStart"/>
      <w:r w:rsidRPr="000750CA">
        <w:t>jtang</w:t>
      </w:r>
      <w:proofErr w:type="spellEnd"/>
    </w:p>
    <w:p w14:paraId="00AB49CA" w14:textId="77777777" w:rsidR="00027522" w:rsidRPr="000750CA" w:rsidRDefault="00027522" w:rsidP="00027522">
      <w:pPr>
        <w:rPr>
          <w:sz w:val="16"/>
        </w:rPr>
      </w:pPr>
      <w:r w:rsidRPr="000750CA">
        <w:rPr>
          <w:rStyle w:val="StyleUnderline"/>
        </w:rPr>
        <w:t xml:space="preserve">AI will have a </w:t>
      </w:r>
      <w:r w:rsidRPr="000750CA">
        <w:rPr>
          <w:rStyle w:val="Emphasis"/>
        </w:rPr>
        <w:t>minimal effect</w:t>
      </w:r>
      <w:r w:rsidRPr="000750CA">
        <w:rPr>
          <w:rStyle w:val="StyleUnderline"/>
        </w:rPr>
        <w:t xml:space="preserve"> on deterrence models</w:t>
      </w:r>
      <w:r w:rsidRPr="000750CA">
        <w:rPr>
          <w:sz w:val="16"/>
        </w:rPr>
        <w:t xml:space="preserve"> for several reasons. First, the </w:t>
      </w:r>
      <w:r w:rsidRPr="000750CA">
        <w:rPr>
          <w:rStyle w:val="StyleUnderline"/>
        </w:rPr>
        <w:t xml:space="preserve">sensor amalgamation described in this paper is still subject to human and technological </w:t>
      </w:r>
      <w:r w:rsidRPr="000750CA">
        <w:rPr>
          <w:rStyle w:val="Emphasis"/>
        </w:rPr>
        <w:t>fallacies</w:t>
      </w:r>
      <w:r w:rsidRPr="000750CA">
        <w:rPr>
          <w:rStyle w:val="StyleUnderline"/>
        </w:rPr>
        <w:t>. Even the best sensor will not be able to determine the difference between a conventional or nuclear missile in flight, making any discrimination impossible</w:t>
      </w:r>
      <w:r w:rsidRPr="000750CA">
        <w:rPr>
          <w:sz w:val="16"/>
        </w:rPr>
        <w:t xml:space="preserve">. Furthermore, like the mobile surface-to-air missiles and the mobile Scuds, a </w:t>
      </w:r>
      <w:r w:rsidRPr="000750CA">
        <w:rPr>
          <w:rStyle w:val="StyleUnderline"/>
        </w:rPr>
        <w:t xml:space="preserve">potential adversary can use a system of </w:t>
      </w:r>
      <w:r w:rsidRPr="000750CA">
        <w:rPr>
          <w:rStyle w:val="Emphasis"/>
        </w:rPr>
        <w:t>decoys</w:t>
      </w:r>
      <w:r w:rsidRPr="000750CA">
        <w:rPr>
          <w:sz w:val="16"/>
        </w:rPr>
        <w:t xml:space="preserve"> to undermine the overhead sensors, making them unable to determine what is a legitimate target.17</w:t>
      </w:r>
    </w:p>
    <w:p w14:paraId="463A7458" w14:textId="77777777" w:rsidR="00027522" w:rsidRPr="000750CA" w:rsidRDefault="00027522" w:rsidP="00027522">
      <w:pPr>
        <w:rPr>
          <w:sz w:val="16"/>
        </w:rPr>
      </w:pPr>
      <w:r w:rsidRPr="000750CA">
        <w:rPr>
          <w:sz w:val="16"/>
        </w:rPr>
        <w:t xml:space="preserve">In addition, </w:t>
      </w:r>
      <w:r w:rsidRPr="000750CA">
        <w:rPr>
          <w:rStyle w:val="StyleUnderline"/>
        </w:rPr>
        <w:t xml:space="preserve">even with an advanced AI algorithm, it is </w:t>
      </w:r>
      <w:r w:rsidRPr="000750CA">
        <w:rPr>
          <w:rStyle w:val="Emphasis"/>
        </w:rPr>
        <w:t>unclear</w:t>
      </w:r>
      <w:r w:rsidRPr="000750CA">
        <w:rPr>
          <w:rStyle w:val="StyleUnderline"/>
        </w:rPr>
        <w:t xml:space="preserve"> whether any political leader would engage in a risky preemptive strike</w:t>
      </w:r>
      <w:r w:rsidRPr="000750CA">
        <w:rPr>
          <w:sz w:val="16"/>
        </w:rPr>
        <w:t xml:space="preserve">. When targeting even a rudimentary nuclear power it is unlikely that a democratic head of state would order/initiate an attack based on the recommendations/output of an AI algorithm. For a Western leader to attack North Korea, which already has an established ICBM, the </w:t>
      </w:r>
      <w:r w:rsidRPr="000750CA">
        <w:rPr>
          <w:rStyle w:val="StyleUnderline"/>
        </w:rPr>
        <w:t>potential retaliatory effects would likely be too great</w:t>
      </w:r>
      <w:r w:rsidRPr="000750CA">
        <w:rPr>
          <w:sz w:val="16"/>
        </w:rPr>
        <w:t>. When applied to a South Asia scenario, where both India and Pakistan have semimature programs, the risk of a pre-emptive strike is further heightened. The risk of retaliation increases drastically when you start at look at the advanced Chinese or Russian nuclear programs.</w:t>
      </w:r>
    </w:p>
    <w:p w14:paraId="146FCBE3" w14:textId="77777777" w:rsidR="00027522" w:rsidRDefault="00027522" w:rsidP="00027522">
      <w:pPr>
        <w:pStyle w:val="Heading3"/>
      </w:pPr>
      <w:r>
        <w:lastRenderedPageBreak/>
        <w:t>AT: Arctic</w:t>
      </w:r>
    </w:p>
    <w:p w14:paraId="1FED7166" w14:textId="77777777" w:rsidR="00027522" w:rsidRDefault="00027522" w:rsidP="00027522">
      <w:pPr>
        <w:pStyle w:val="Heading4"/>
        <w:rPr>
          <w:rFonts w:cs="Calibri"/>
        </w:rPr>
      </w:pPr>
      <w:r>
        <w:rPr>
          <w:rFonts w:cs="Calibri"/>
        </w:rPr>
        <w:t>Arctic</w:t>
      </w:r>
      <w:r w:rsidRPr="006928E3">
        <w:rPr>
          <w:rFonts w:cs="Calibri"/>
        </w:rPr>
        <w:t xml:space="preserve"> </w:t>
      </w:r>
      <w:r w:rsidRPr="00667998">
        <w:rPr>
          <w:rFonts w:cs="Calibri"/>
          <w:u w:val="single"/>
        </w:rPr>
        <w:t>cooperation</w:t>
      </w:r>
      <w:r>
        <w:rPr>
          <w:rFonts w:cs="Calibri"/>
        </w:rPr>
        <w:t xml:space="preserve"> is resilient and </w:t>
      </w:r>
      <w:r w:rsidRPr="00667998">
        <w:rPr>
          <w:rFonts w:cs="Calibri"/>
          <w:u w:val="single"/>
        </w:rPr>
        <w:t>stable</w:t>
      </w:r>
      <w:r>
        <w:rPr>
          <w:rFonts w:cs="Calibri"/>
        </w:rPr>
        <w:t xml:space="preserve">. Tensions won’t </w:t>
      </w:r>
      <w:r w:rsidRPr="00667998">
        <w:rPr>
          <w:rFonts w:cs="Calibri"/>
          <w:u w:val="single"/>
        </w:rPr>
        <w:t>escalate</w:t>
      </w:r>
      <w:r>
        <w:rPr>
          <w:rFonts w:cs="Calibri"/>
        </w:rPr>
        <w:t>.</w:t>
      </w:r>
    </w:p>
    <w:p w14:paraId="732416CA" w14:textId="77777777" w:rsidR="00027522" w:rsidRPr="006928E3" w:rsidRDefault="00027522" w:rsidP="00027522">
      <w:pPr>
        <w:rPr>
          <w:lang w:eastAsia="ko-KR"/>
        </w:rPr>
      </w:pPr>
      <w:proofErr w:type="spellStart"/>
      <w:r w:rsidRPr="006928E3">
        <w:rPr>
          <w:rStyle w:val="Style13ptBold"/>
        </w:rPr>
        <w:t>Sfraga</w:t>
      </w:r>
      <w:proofErr w:type="spellEnd"/>
      <w:r w:rsidRPr="006928E3">
        <w:rPr>
          <w:rStyle w:val="Style13ptBold"/>
        </w:rPr>
        <w:t xml:space="preserve"> ’22</w:t>
      </w:r>
      <w:r w:rsidRPr="006928E3">
        <w:t xml:space="preserve"> [</w:t>
      </w:r>
      <w:r w:rsidRPr="006928E3">
        <w:rPr>
          <w:rFonts w:eastAsiaTheme="minorEastAsia"/>
          <w:lang w:eastAsia="ko-KR"/>
        </w:rPr>
        <w:t>Mike, Charles Morrison, Oran Young, Jian Yang, and Andrei Zagorski; March 2022; Chair and Distinguished Scholar, Polar Institute; Steering Committee of the North Pacific Arctic Conference; Bren School of Environmental Science and Management, University of California Santa Barbara; Shanghai Institutes for International Studies; Institute of World Economy and International Relations, Russian Academy of Sciences; Polar Perspectives, “The “New” Arctic as a Zone of Peaceful Competition,” No. 11</w:t>
      </w:r>
      <w:r w:rsidRPr="006928E3">
        <w:t>]</w:t>
      </w:r>
      <w:r>
        <w:t xml:space="preserve"> </w:t>
      </w:r>
    </w:p>
    <w:p w14:paraId="4A8B4130" w14:textId="77777777" w:rsidR="00027522" w:rsidRPr="00241872" w:rsidRDefault="00027522" w:rsidP="00027522">
      <w:pPr>
        <w:rPr>
          <w:sz w:val="16"/>
        </w:rPr>
      </w:pPr>
      <w:r w:rsidRPr="00241872">
        <w:rPr>
          <w:sz w:val="16"/>
        </w:rPr>
        <w:t xml:space="preserve">The </w:t>
      </w:r>
      <w:r w:rsidRPr="00241872">
        <w:rPr>
          <w:rStyle w:val="StyleUnderline"/>
        </w:rPr>
        <w:t>normal course</w:t>
      </w:r>
      <w:r w:rsidRPr="00241872">
        <w:rPr>
          <w:sz w:val="16"/>
        </w:rPr>
        <w:t xml:space="preserve"> of </w:t>
      </w:r>
      <w:r w:rsidRPr="00241872">
        <w:rPr>
          <w:rStyle w:val="StyleUnderline"/>
        </w:rPr>
        <w:t>Arctic affair</w:t>
      </w:r>
      <w:r w:rsidRPr="00241872">
        <w:rPr>
          <w:sz w:val="16"/>
        </w:rPr>
        <w:t xml:space="preserve">s has been </w:t>
      </w:r>
      <w:r w:rsidRPr="00241872">
        <w:rPr>
          <w:rStyle w:val="StyleUnderline"/>
        </w:rPr>
        <w:t>disrupted,</w:t>
      </w:r>
      <w:r w:rsidRPr="00241872">
        <w:rPr>
          <w:sz w:val="16"/>
        </w:rPr>
        <w:t xml:space="preserve"> and clearly there will be </w:t>
      </w:r>
      <w:r w:rsidRPr="00241872">
        <w:rPr>
          <w:rStyle w:val="StyleUnderline"/>
        </w:rPr>
        <w:t>no retur</w:t>
      </w:r>
      <w:r w:rsidRPr="00241872">
        <w:rPr>
          <w:sz w:val="16"/>
        </w:rPr>
        <w:t xml:space="preserve">n to the previous modes and spirit of governmental cooperation on Arctic issues any time soon. Still, it is worth noting both that the </w:t>
      </w:r>
      <w:r w:rsidRPr="00241872">
        <w:rPr>
          <w:rStyle w:val="StyleUnderline"/>
        </w:rPr>
        <w:t>Arctic itself remains an area of low tension</w:t>
      </w:r>
      <w:r w:rsidRPr="00241872">
        <w:rPr>
          <w:sz w:val="16"/>
        </w:rPr>
        <w:t xml:space="preserve"> and that there are </w:t>
      </w:r>
      <w:r w:rsidRPr="00241872">
        <w:rPr>
          <w:rStyle w:val="StyleUnderline"/>
        </w:rPr>
        <w:t xml:space="preserve">numerous </w:t>
      </w:r>
      <w:r w:rsidRPr="00241872">
        <w:rPr>
          <w:sz w:val="16"/>
        </w:rPr>
        <w:t xml:space="preserve">globally </w:t>
      </w:r>
      <w:r w:rsidRPr="00241872">
        <w:rPr>
          <w:rStyle w:val="StyleUnderline"/>
        </w:rPr>
        <w:t>significan</w:t>
      </w:r>
      <w:r w:rsidRPr="00241872">
        <w:rPr>
          <w:sz w:val="16"/>
        </w:rPr>
        <w:t xml:space="preserve">t Arctic </w:t>
      </w:r>
      <w:r w:rsidRPr="00241872">
        <w:rPr>
          <w:rStyle w:val="StyleUnderline"/>
        </w:rPr>
        <w:t>issues</w:t>
      </w:r>
      <w:r w:rsidRPr="00241872">
        <w:rPr>
          <w:sz w:val="16"/>
        </w:rPr>
        <w:t xml:space="preserve"> that </w:t>
      </w:r>
      <w:r w:rsidRPr="00241872">
        <w:rPr>
          <w:rStyle w:val="StyleUnderline"/>
        </w:rPr>
        <w:t>require collaboration</w:t>
      </w:r>
      <w:r w:rsidRPr="00241872">
        <w:rPr>
          <w:sz w:val="16"/>
        </w:rPr>
        <w:t xml:space="preserve"> or explicit </w:t>
      </w:r>
      <w:r w:rsidRPr="00241872">
        <w:rPr>
          <w:rStyle w:val="StyleUnderline"/>
        </w:rPr>
        <w:t>cooperation</w:t>
      </w:r>
      <w:r w:rsidRPr="00241872">
        <w:rPr>
          <w:sz w:val="16"/>
        </w:rPr>
        <w:t xml:space="preserve">. When circumstances permit addressing these issues constructively, there will be a need for intellectual capital featuring </w:t>
      </w:r>
      <w:r w:rsidRPr="00241872">
        <w:rPr>
          <w:rStyle w:val="StyleUnderline"/>
        </w:rPr>
        <w:t>well-informed</w:t>
      </w:r>
      <w:r w:rsidRPr="00241872">
        <w:rPr>
          <w:sz w:val="16"/>
        </w:rPr>
        <w:t xml:space="preserve">, </w:t>
      </w:r>
      <w:r w:rsidRPr="00241872">
        <w:rPr>
          <w:rStyle w:val="StyleUnderline"/>
        </w:rPr>
        <w:t>innovative perspectives</w:t>
      </w:r>
      <w:r w:rsidRPr="00241872">
        <w:rPr>
          <w:sz w:val="16"/>
        </w:rPr>
        <w:t xml:space="preserve"> on Arctic </w:t>
      </w:r>
      <w:r w:rsidRPr="00241872">
        <w:rPr>
          <w:rStyle w:val="StyleUnderline"/>
        </w:rPr>
        <w:t>issues</w:t>
      </w:r>
      <w:r w:rsidRPr="00241872">
        <w:rPr>
          <w:sz w:val="16"/>
        </w:rPr>
        <w:t xml:space="preserve">. We hope this essay, reflecting the insights of </w:t>
      </w:r>
      <w:r w:rsidRPr="00241872">
        <w:rPr>
          <w:rStyle w:val="StyleUnderline"/>
        </w:rPr>
        <w:t>senior experts</w:t>
      </w:r>
      <w:r w:rsidRPr="00241872">
        <w:rPr>
          <w:sz w:val="16"/>
        </w:rPr>
        <w:t xml:space="preserve"> on the </w:t>
      </w:r>
      <w:r w:rsidRPr="00241872">
        <w:rPr>
          <w:rStyle w:val="StyleUnderline"/>
        </w:rPr>
        <w:t>Arctic from China</w:t>
      </w:r>
      <w:r w:rsidRPr="00241872">
        <w:rPr>
          <w:sz w:val="16"/>
        </w:rPr>
        <w:t xml:space="preserve">, </w:t>
      </w:r>
      <w:r w:rsidRPr="00241872">
        <w:rPr>
          <w:rStyle w:val="StyleUnderline"/>
        </w:rPr>
        <w:t>Russia</w:t>
      </w:r>
      <w:r w:rsidRPr="00241872">
        <w:rPr>
          <w:sz w:val="16"/>
        </w:rPr>
        <w:t xml:space="preserve">, and the </w:t>
      </w:r>
      <w:r w:rsidRPr="00241872">
        <w:rPr>
          <w:rStyle w:val="StyleUnderline"/>
        </w:rPr>
        <w:t>United States</w:t>
      </w:r>
      <w:r w:rsidRPr="00241872">
        <w:rPr>
          <w:sz w:val="16"/>
        </w:rPr>
        <w:t xml:space="preserve">, will help </w:t>
      </w:r>
      <w:r w:rsidRPr="00241872">
        <w:rPr>
          <w:rStyle w:val="StyleUnderline"/>
        </w:rPr>
        <w:t>generate further discussion</w:t>
      </w:r>
      <w:r w:rsidRPr="00241872">
        <w:rPr>
          <w:sz w:val="16"/>
        </w:rPr>
        <w:t xml:space="preserve"> and provide a </w:t>
      </w:r>
      <w:r w:rsidRPr="00241872">
        <w:rPr>
          <w:rStyle w:val="StyleUnderline"/>
        </w:rPr>
        <w:t>useful point of departure</w:t>
      </w:r>
      <w:r w:rsidRPr="00241872">
        <w:rPr>
          <w:sz w:val="16"/>
        </w:rPr>
        <w:t xml:space="preserve"> at that future time.</w:t>
      </w:r>
    </w:p>
    <w:p w14:paraId="5B50A760" w14:textId="77777777" w:rsidR="00027522" w:rsidRPr="00241872" w:rsidRDefault="00027522" w:rsidP="00027522">
      <w:pPr>
        <w:rPr>
          <w:sz w:val="16"/>
        </w:rPr>
      </w:pPr>
      <w:r w:rsidRPr="00241872">
        <w:rPr>
          <w:sz w:val="16"/>
        </w:rPr>
        <w:t>The Korea Maritime Institute, East-West Center, Steering Committee of the North Pacific Arctic Conference, and the Wilson Center’s Polar Institute are pleased to advance our partnership through publication of this paper. KMI and EWC will also publish this paper and others from NPAC 2021 in book format, which will be available for download at EastWestCenter.org in late spring 2022.</w:t>
      </w:r>
    </w:p>
    <w:p w14:paraId="4031FF04" w14:textId="77777777" w:rsidR="00027522" w:rsidRPr="00241872" w:rsidRDefault="00027522" w:rsidP="00027522">
      <w:pPr>
        <w:rPr>
          <w:sz w:val="16"/>
        </w:rPr>
      </w:pPr>
      <w:r w:rsidRPr="00241872">
        <w:rPr>
          <w:sz w:val="16"/>
        </w:rPr>
        <w:t>The “New” Arctic as a Zone of Peaceful Competition</w:t>
      </w:r>
    </w:p>
    <w:p w14:paraId="591120EE" w14:textId="77777777" w:rsidR="00027522" w:rsidRPr="00241872" w:rsidRDefault="00027522" w:rsidP="00027522">
      <w:pPr>
        <w:rPr>
          <w:sz w:val="16"/>
        </w:rPr>
      </w:pPr>
      <w:r w:rsidRPr="00241872">
        <w:rPr>
          <w:sz w:val="16"/>
        </w:rPr>
        <w:t>I. THE ARCTIC IN THE 2020s</w:t>
      </w:r>
    </w:p>
    <w:p w14:paraId="01293A8F" w14:textId="77777777" w:rsidR="00027522" w:rsidRPr="00241872" w:rsidRDefault="00027522" w:rsidP="00027522">
      <w:pPr>
        <w:rPr>
          <w:sz w:val="16"/>
        </w:rPr>
      </w:pPr>
      <w:r w:rsidRPr="00241872">
        <w:rPr>
          <w:rStyle w:val="StyleUnderline"/>
        </w:rPr>
        <w:t>Conditions</w:t>
      </w:r>
      <w:r w:rsidRPr="00241872">
        <w:rPr>
          <w:sz w:val="16"/>
        </w:rPr>
        <w:t xml:space="preserve"> arising in the </w:t>
      </w:r>
      <w:r w:rsidRPr="00241872">
        <w:rPr>
          <w:rStyle w:val="StyleUnderline"/>
        </w:rPr>
        <w:t>Arctic today differ substantially</w:t>
      </w:r>
      <w:r w:rsidRPr="00241872">
        <w:rPr>
          <w:sz w:val="16"/>
        </w:rPr>
        <w:t xml:space="preserve"> from those </w:t>
      </w:r>
      <w:r w:rsidRPr="00241872">
        <w:rPr>
          <w:rStyle w:val="StyleUnderline"/>
        </w:rPr>
        <w:t xml:space="preserve">prevailing </w:t>
      </w:r>
      <w:r w:rsidRPr="00241872">
        <w:rPr>
          <w:sz w:val="16"/>
        </w:rPr>
        <w:t xml:space="preserve">in the </w:t>
      </w:r>
      <w:r w:rsidRPr="00241872">
        <w:rPr>
          <w:rStyle w:val="StyleUnderline"/>
        </w:rPr>
        <w:t>aftermath of the Cold Wa</w:t>
      </w:r>
      <w:r w:rsidRPr="00241872">
        <w:rPr>
          <w:sz w:val="16"/>
        </w:rPr>
        <w:t xml:space="preserve">r, when the Arctic states took the </w:t>
      </w:r>
      <w:r w:rsidRPr="00241872">
        <w:rPr>
          <w:rStyle w:val="StyleUnderline"/>
        </w:rPr>
        <w:t>initiative</w:t>
      </w:r>
      <w:r w:rsidRPr="00241872">
        <w:rPr>
          <w:sz w:val="16"/>
        </w:rPr>
        <w:t xml:space="preserve"> to create a </w:t>
      </w:r>
      <w:r w:rsidRPr="00241872">
        <w:rPr>
          <w:rStyle w:val="StyleUnderline"/>
        </w:rPr>
        <w:t>distinctive regional governance</w:t>
      </w:r>
      <w:r w:rsidRPr="00241872">
        <w:rPr>
          <w:sz w:val="16"/>
        </w:rPr>
        <w:t xml:space="preserve"> system by launching the </w:t>
      </w:r>
      <w:r w:rsidRPr="00241872">
        <w:rPr>
          <w:rStyle w:val="StyleUnderline"/>
        </w:rPr>
        <w:t>Arctic Environmental Protection Strategy</w:t>
      </w:r>
      <w:r w:rsidRPr="00241872">
        <w:rPr>
          <w:sz w:val="16"/>
        </w:rPr>
        <w:t xml:space="preserve"> in 1991 and then moving on to establish the </w:t>
      </w:r>
      <w:r w:rsidRPr="00241872">
        <w:rPr>
          <w:rStyle w:val="StyleUnderline"/>
        </w:rPr>
        <w:t>Arctic Council</w:t>
      </w:r>
      <w:r w:rsidRPr="00241872">
        <w:rPr>
          <w:sz w:val="16"/>
        </w:rPr>
        <w:t xml:space="preserve"> in 1996 as a “</w:t>
      </w:r>
      <w:r w:rsidRPr="00241872">
        <w:rPr>
          <w:rStyle w:val="StyleUnderline"/>
        </w:rPr>
        <w:t>high level forum</w:t>
      </w:r>
      <w:r w:rsidRPr="00241872">
        <w:rPr>
          <w:sz w:val="16"/>
        </w:rPr>
        <w:t>” with a mandate to promote “</w:t>
      </w:r>
      <w:r w:rsidRPr="00241872">
        <w:rPr>
          <w:rStyle w:val="StyleUnderline"/>
        </w:rPr>
        <w:t>cooperation and interaction</w:t>
      </w:r>
      <w:r w:rsidRPr="00241872">
        <w:rPr>
          <w:sz w:val="16"/>
        </w:rPr>
        <w:t xml:space="preserve"> among the Arctic States, with the involvement of the Arctic indigenous communities and other Arctic inhabitants on </w:t>
      </w:r>
      <w:r w:rsidRPr="00241872">
        <w:rPr>
          <w:rStyle w:val="StyleUnderline"/>
        </w:rPr>
        <w:t>common Arctic issues</w:t>
      </w:r>
      <w:r w:rsidRPr="00241872">
        <w:rPr>
          <w:sz w:val="16"/>
        </w:rPr>
        <w:t xml:space="preserve">” (Arctic Council 1996). Underpinning this arrangement was a vision of the Arctic as a somewhat peripheral region in international affairs primarily of interest to the Arctic states and featuring a policy agenda of its own focused, for the most part, on issues relating to </w:t>
      </w:r>
      <w:r w:rsidRPr="00241872">
        <w:rPr>
          <w:rStyle w:val="StyleUnderline"/>
        </w:rPr>
        <w:t>environmental protection</w:t>
      </w:r>
      <w:r w:rsidRPr="00241872">
        <w:rPr>
          <w:sz w:val="16"/>
        </w:rPr>
        <w:t xml:space="preserve"> and, somewhat more broadly, </w:t>
      </w:r>
      <w:r w:rsidRPr="00241872">
        <w:rPr>
          <w:rStyle w:val="StyleUnderline"/>
        </w:rPr>
        <w:t xml:space="preserve">sustainable development </w:t>
      </w:r>
      <w:r w:rsidRPr="00241872">
        <w:rPr>
          <w:sz w:val="16"/>
        </w:rPr>
        <w:t xml:space="preserve">(Young 2020). On this account, it made sense to </w:t>
      </w:r>
      <w:r w:rsidRPr="00241872">
        <w:rPr>
          <w:rStyle w:val="StyleUnderline"/>
        </w:rPr>
        <w:t>foreground</w:t>
      </w:r>
      <w:r w:rsidRPr="00241872">
        <w:rPr>
          <w:sz w:val="16"/>
        </w:rPr>
        <w:t xml:space="preserve"> the role of the </w:t>
      </w:r>
      <w:r w:rsidRPr="00241872">
        <w:rPr>
          <w:rStyle w:val="StyleUnderline"/>
        </w:rPr>
        <w:t>eight Arctic state</w:t>
      </w:r>
      <w:r w:rsidRPr="00241872">
        <w:rPr>
          <w:sz w:val="16"/>
        </w:rPr>
        <w:t xml:space="preserve">s in the </w:t>
      </w:r>
      <w:r w:rsidRPr="00241872">
        <w:rPr>
          <w:rStyle w:val="StyleUnderline"/>
        </w:rPr>
        <w:t>Arctic Council,</w:t>
      </w:r>
      <w:r w:rsidRPr="00241872">
        <w:rPr>
          <w:sz w:val="16"/>
        </w:rPr>
        <w:t xml:space="preserve"> to provide Indigenous peoples’ organizations with the special status of Permanent Participants, and to restrict others to the status of Observers.</w:t>
      </w:r>
    </w:p>
    <w:p w14:paraId="25B8293D" w14:textId="77777777" w:rsidR="00027522" w:rsidRPr="00241872" w:rsidRDefault="00027522" w:rsidP="00027522">
      <w:pPr>
        <w:rPr>
          <w:sz w:val="16"/>
        </w:rPr>
      </w:pPr>
      <w:r w:rsidRPr="00241872">
        <w:rPr>
          <w:rStyle w:val="Emphasis"/>
        </w:rPr>
        <w:t>Now</w:t>
      </w:r>
      <w:r w:rsidRPr="00241872">
        <w:rPr>
          <w:sz w:val="16"/>
        </w:rPr>
        <w:t xml:space="preserve">, twenty-five years on, </w:t>
      </w:r>
      <w:r w:rsidRPr="00241872">
        <w:rPr>
          <w:rStyle w:val="Emphasis"/>
        </w:rPr>
        <w:t>changing conditions are raising fundamental questions about</w:t>
      </w:r>
      <w:r w:rsidRPr="00241872">
        <w:rPr>
          <w:sz w:val="16"/>
        </w:rPr>
        <w:t xml:space="preserve"> the adequacy of </w:t>
      </w:r>
      <w:r w:rsidRPr="00241872">
        <w:rPr>
          <w:rStyle w:val="Emphasis"/>
        </w:rPr>
        <w:t>this vision</w:t>
      </w:r>
      <w:r w:rsidRPr="00241872">
        <w:rPr>
          <w:sz w:val="16"/>
        </w:rPr>
        <w:t xml:space="preserve"> as a basis for addressing issues of Arctic governance arising in the 2020s. It has become clear that the high latitudes of the northern hemisphere play a crucial role in the dynamics of the Earth’s climate system. </w:t>
      </w:r>
      <w:r w:rsidRPr="00241872">
        <w:rPr>
          <w:rStyle w:val="Emphasis"/>
        </w:rPr>
        <w:t>The Arctic’s</w:t>
      </w:r>
      <w:r w:rsidRPr="00241872">
        <w:rPr>
          <w:sz w:val="16"/>
        </w:rPr>
        <w:t xml:space="preserve"> deposits of </w:t>
      </w:r>
      <w:r w:rsidRPr="00241872">
        <w:rPr>
          <w:rStyle w:val="Emphasis"/>
        </w:rPr>
        <w:t>natural resources</w:t>
      </w:r>
      <w:r w:rsidRPr="00241872">
        <w:rPr>
          <w:sz w:val="16"/>
        </w:rPr>
        <w:t xml:space="preserve">, including large reserves of hydrocarbons, </w:t>
      </w:r>
      <w:r w:rsidRPr="00241872">
        <w:rPr>
          <w:rStyle w:val="Emphasis"/>
        </w:rPr>
        <w:t>have attracted</w:t>
      </w:r>
      <w:r w:rsidRPr="00241872">
        <w:rPr>
          <w:sz w:val="16"/>
        </w:rPr>
        <w:t xml:space="preserve"> the </w:t>
      </w:r>
      <w:r w:rsidRPr="00241872">
        <w:rPr>
          <w:rStyle w:val="Emphasis"/>
        </w:rPr>
        <w:t>attention</w:t>
      </w:r>
      <w:r w:rsidRPr="00241872">
        <w:rPr>
          <w:sz w:val="16"/>
        </w:rPr>
        <w:t xml:space="preserve"> of policymakers not only in Arctic states but also in outside states such as China and in international corporations such as TotalEnergies, ExxonMobil, and Shell. Shifts in the political configuration of international society </w:t>
      </w:r>
      <w:proofErr w:type="gramStart"/>
      <w:r w:rsidRPr="00241872">
        <w:rPr>
          <w:sz w:val="16"/>
        </w:rPr>
        <w:t>as a whole have</w:t>
      </w:r>
      <w:proofErr w:type="gramEnd"/>
      <w:r w:rsidRPr="00241872">
        <w:rPr>
          <w:sz w:val="16"/>
        </w:rPr>
        <w:t xml:space="preserve"> heightened tensions among China, Russia, and the United States. While the Arctic itself is not a locus of severe conflicts, great power politics are spilling over into the Arctic, raising growing questions about the status of the Arctic as a peaceful region somewhat separated from the mainstream of international affairs (Brigham et al. 2020).</w:t>
      </w:r>
    </w:p>
    <w:p w14:paraId="2512BFDC" w14:textId="77777777" w:rsidR="00027522" w:rsidRPr="00241872" w:rsidRDefault="00027522" w:rsidP="00027522">
      <w:pPr>
        <w:rPr>
          <w:sz w:val="16"/>
        </w:rPr>
      </w:pPr>
      <w:r w:rsidRPr="00241872">
        <w:rPr>
          <w:rStyle w:val="Emphasis"/>
        </w:rPr>
        <w:t>Some have responded to these</w:t>
      </w:r>
      <w:r w:rsidRPr="00241872">
        <w:rPr>
          <w:sz w:val="16"/>
        </w:rPr>
        <w:t xml:space="preserve"> developments </w:t>
      </w:r>
      <w:r w:rsidRPr="00241872">
        <w:rPr>
          <w:rStyle w:val="Emphasis"/>
        </w:rPr>
        <w:t>by deploying a</w:t>
      </w:r>
      <w:r w:rsidRPr="00241872">
        <w:rPr>
          <w:sz w:val="16"/>
        </w:rPr>
        <w:t xml:space="preserve"> </w:t>
      </w:r>
      <w:r w:rsidRPr="00241872">
        <w:rPr>
          <w:rStyle w:val="Emphasis"/>
        </w:rPr>
        <w:t>neorealist</w:t>
      </w:r>
      <w:r w:rsidRPr="00241872">
        <w:rPr>
          <w:sz w:val="16"/>
        </w:rPr>
        <w:t xml:space="preserve"> or </w:t>
      </w:r>
      <w:r w:rsidRPr="00241872">
        <w:rPr>
          <w:rStyle w:val="Emphasis"/>
        </w:rPr>
        <w:t>geopolitical narrative and treating the Arctic as an emerging arena for</w:t>
      </w:r>
      <w:r w:rsidRPr="00241872">
        <w:rPr>
          <w:sz w:val="16"/>
        </w:rPr>
        <w:t xml:space="preserve"> the interplay of </w:t>
      </w:r>
      <w:r w:rsidRPr="00241872">
        <w:rPr>
          <w:rStyle w:val="Emphasis"/>
        </w:rPr>
        <w:t>great power politics. As</w:t>
      </w:r>
      <w:r w:rsidRPr="00241872">
        <w:rPr>
          <w:sz w:val="16"/>
        </w:rPr>
        <w:t xml:space="preserve"> former U.S. Secretary of State </w:t>
      </w:r>
      <w:r w:rsidRPr="00241872">
        <w:rPr>
          <w:rStyle w:val="Emphasis"/>
        </w:rPr>
        <w:t>Pompeo asserted</w:t>
      </w:r>
      <w:r w:rsidRPr="00241872">
        <w:rPr>
          <w:sz w:val="16"/>
        </w:rPr>
        <w:t xml:space="preserve"> in a speech preceding the 2019 Ministerial Meeting of the Arctic Council, </w:t>
      </w:r>
      <w:r w:rsidRPr="00241872">
        <w:rPr>
          <w:rStyle w:val="Emphasis"/>
        </w:rPr>
        <w:t xml:space="preserve">“the region has become an </w:t>
      </w:r>
      <w:r w:rsidRPr="00241872">
        <w:rPr>
          <w:rStyle w:val="Emphasis"/>
        </w:rPr>
        <w:lastRenderedPageBreak/>
        <w:t>arena of</w:t>
      </w:r>
      <w:r w:rsidRPr="00241872">
        <w:rPr>
          <w:sz w:val="16"/>
        </w:rPr>
        <w:t xml:space="preserve"> </w:t>
      </w:r>
      <w:r w:rsidRPr="00241872">
        <w:rPr>
          <w:rStyle w:val="Emphasis"/>
        </w:rPr>
        <w:t>global power</w:t>
      </w:r>
      <w:r w:rsidRPr="00241872">
        <w:rPr>
          <w:sz w:val="16"/>
        </w:rPr>
        <w:t xml:space="preserve"> and </w:t>
      </w:r>
      <w:r w:rsidRPr="00241872">
        <w:rPr>
          <w:rStyle w:val="Emphasis"/>
        </w:rPr>
        <w:t>competition</w:t>
      </w:r>
      <w:r w:rsidRPr="00241872">
        <w:rPr>
          <w:sz w:val="16"/>
        </w:rPr>
        <w:t>” (Pompeo 2019). On this account, the trajectory of Arctic affairs in the coming years will be driven in large measure by spillovers from global interactions among China, Russia, and the United States into the regional arena. Increasingly prominent among journalists looking for provocative angles on current developments in the Arctic, this narrative is also evident among foreign policy analysts and students of international relations who have a limited grasp of the details of Arctic affairs but little difficulty applying a neorealist narrative of great power politics to events unfolding anywhere in the world.</w:t>
      </w:r>
    </w:p>
    <w:p w14:paraId="5B5730D3" w14:textId="77777777" w:rsidR="00027522" w:rsidRPr="00241872" w:rsidRDefault="00027522" w:rsidP="00027522">
      <w:pPr>
        <w:rPr>
          <w:sz w:val="16"/>
        </w:rPr>
      </w:pPr>
      <w:r w:rsidRPr="00241872">
        <w:rPr>
          <w:rStyle w:val="Emphasis"/>
        </w:rPr>
        <w:t>Others</w:t>
      </w:r>
      <w:r w:rsidRPr="00241872">
        <w:rPr>
          <w:sz w:val="16"/>
        </w:rPr>
        <w:t xml:space="preserve"> </w:t>
      </w:r>
      <w:r w:rsidRPr="00241872">
        <w:rPr>
          <w:rStyle w:val="Emphasis"/>
        </w:rPr>
        <w:t>have responded by</w:t>
      </w:r>
      <w:r w:rsidRPr="00241872">
        <w:rPr>
          <w:sz w:val="16"/>
        </w:rPr>
        <w:t xml:space="preserve"> </w:t>
      </w:r>
      <w:r w:rsidRPr="00241872">
        <w:rPr>
          <w:rStyle w:val="Emphasis"/>
        </w:rPr>
        <w:t>doubling down</w:t>
      </w:r>
      <w:r w:rsidRPr="00241872">
        <w:rPr>
          <w:sz w:val="16"/>
        </w:rPr>
        <w:t xml:space="preserve"> on the appropriateness of the governance system for the Arctic put in place in the 1990s. They ground their thinking in the terms of the vision statement adopted at the 2013 Arctic Council Ministerial Meeting asserting that the Council “has become the pre-eminent high-level forum of the Arctic region and [has] made this region into an area of unique international cooperation” (Arctic Council 2013). At the 2021 Ministerial Meeting, ministers adopted a Strategic Plan for the Council that reaffirmed this vision and asserted, “[</w:t>
      </w:r>
      <w:proofErr w:type="spellStart"/>
      <w:r w:rsidRPr="00241872">
        <w:rPr>
          <w:sz w:val="16"/>
        </w:rPr>
        <w:t>i</w:t>
      </w:r>
      <w:proofErr w:type="spellEnd"/>
      <w:r w:rsidRPr="00241872">
        <w:rPr>
          <w:sz w:val="16"/>
        </w:rPr>
        <w:t>]n 2030 we envision the Arctic to remain a region of peace, stability and constructive cooperation, that is a vibrant, prosperous, sustainable and secure home for all its inhabitants, including Indigenous Peoples,” and “the Arctic Council will remain the leading intergovernmental forum for Arctic cooperation” (Arctic Council 2021). While it may make sense to consider modest adjustments in the architecture of Arctic governance (e.g. enhancing opportunities for Arctic Council Observers to participate in specific projects), there is no need to entertain more far-reaching proposals for adjustments in the existing Arctic governance system (e.g. altering any of the constitutive features of the Arctic Council).</w:t>
      </w:r>
    </w:p>
    <w:p w14:paraId="3AF9054D" w14:textId="77777777" w:rsidR="00027522" w:rsidRPr="00241872" w:rsidRDefault="00027522" w:rsidP="00027522">
      <w:pPr>
        <w:rPr>
          <w:rFonts w:eastAsiaTheme="minorEastAsia"/>
          <w:sz w:val="16"/>
          <w:lang w:eastAsia="ko-KR"/>
        </w:rPr>
      </w:pPr>
      <w:r w:rsidRPr="00241872">
        <w:rPr>
          <w:sz w:val="16"/>
        </w:rPr>
        <w:t xml:space="preserve">In this article, we argue that </w:t>
      </w:r>
      <w:r w:rsidRPr="00241872">
        <w:rPr>
          <w:rStyle w:val="Emphasis"/>
        </w:rPr>
        <w:t>neither</w:t>
      </w:r>
      <w:r w:rsidRPr="00241872">
        <w:rPr>
          <w:sz w:val="16"/>
        </w:rPr>
        <w:t xml:space="preserve"> </w:t>
      </w:r>
      <w:r w:rsidRPr="00241872">
        <w:rPr>
          <w:rStyle w:val="Emphasis"/>
        </w:rPr>
        <w:t>of these</w:t>
      </w:r>
      <w:r w:rsidRPr="00241872">
        <w:rPr>
          <w:sz w:val="16"/>
        </w:rPr>
        <w:t xml:space="preserve"> responses </w:t>
      </w:r>
      <w:r w:rsidRPr="00241872">
        <w:rPr>
          <w:rStyle w:val="Emphasis"/>
        </w:rPr>
        <w:t>provides an</w:t>
      </w:r>
      <w:r w:rsidRPr="00241872">
        <w:rPr>
          <w:sz w:val="16"/>
        </w:rPr>
        <w:t xml:space="preserve"> </w:t>
      </w:r>
      <w:r w:rsidRPr="00241872">
        <w:rPr>
          <w:rStyle w:val="Emphasis"/>
        </w:rPr>
        <w:t>adequate</w:t>
      </w:r>
      <w:r w:rsidRPr="00241872">
        <w:rPr>
          <w:sz w:val="16"/>
        </w:rPr>
        <w:t xml:space="preserve"> point of departure or </w:t>
      </w:r>
      <w:r w:rsidRPr="00241872">
        <w:rPr>
          <w:rStyle w:val="Emphasis"/>
        </w:rPr>
        <w:t>interpretive framework</w:t>
      </w:r>
      <w:r w:rsidRPr="00241872">
        <w:rPr>
          <w:sz w:val="16"/>
        </w:rPr>
        <w:t xml:space="preserve"> for coming to terms with Arctic issues in the 2020s. </w:t>
      </w:r>
      <w:r w:rsidRPr="00241872">
        <w:rPr>
          <w:rStyle w:val="Emphasis"/>
        </w:rPr>
        <w:t>The</w:t>
      </w:r>
      <w:r w:rsidRPr="00241872">
        <w:rPr>
          <w:sz w:val="16"/>
        </w:rPr>
        <w:t xml:space="preserve"> geopolitical or </w:t>
      </w:r>
      <w:r w:rsidRPr="00241872">
        <w:rPr>
          <w:rStyle w:val="Emphasis"/>
        </w:rPr>
        <w:t>neorealist</w:t>
      </w:r>
      <w:r w:rsidRPr="00241872">
        <w:rPr>
          <w:sz w:val="16"/>
        </w:rPr>
        <w:t xml:space="preserve"> </w:t>
      </w:r>
      <w:r w:rsidRPr="00241872">
        <w:rPr>
          <w:rStyle w:val="Emphasis"/>
        </w:rPr>
        <w:t>narrative ignores a range</w:t>
      </w:r>
      <w:r w:rsidRPr="00241872">
        <w:rPr>
          <w:sz w:val="16"/>
        </w:rPr>
        <w:t xml:space="preserve"> </w:t>
      </w:r>
      <w:r w:rsidRPr="00241872">
        <w:rPr>
          <w:rStyle w:val="Emphasis"/>
        </w:rPr>
        <w:t>of areas where</w:t>
      </w:r>
      <w:r w:rsidRPr="00241872">
        <w:rPr>
          <w:sz w:val="16"/>
        </w:rPr>
        <w:t xml:space="preserve"> the </w:t>
      </w:r>
      <w:r w:rsidRPr="00241872">
        <w:rPr>
          <w:rStyle w:val="Emphasis"/>
        </w:rPr>
        <w:t>major players have</w:t>
      </w:r>
      <w:r w:rsidRPr="00241872">
        <w:rPr>
          <w:sz w:val="16"/>
        </w:rPr>
        <w:t xml:space="preserve"> </w:t>
      </w:r>
      <w:r w:rsidRPr="00241872">
        <w:rPr>
          <w:rStyle w:val="Emphasis"/>
        </w:rPr>
        <w:t>clear-cut common interests</w:t>
      </w:r>
      <w:r w:rsidRPr="00241872">
        <w:rPr>
          <w:sz w:val="16"/>
        </w:rPr>
        <w:t xml:space="preserve"> in devising cooperative responses to Arctic issues. For its part, </w:t>
      </w:r>
      <w:r w:rsidRPr="00241872">
        <w:rPr>
          <w:rStyle w:val="Emphasis"/>
        </w:rPr>
        <w:t>the strategy of</w:t>
      </w:r>
      <w:r w:rsidRPr="00241872">
        <w:rPr>
          <w:sz w:val="16"/>
        </w:rPr>
        <w:t xml:space="preserve"> </w:t>
      </w:r>
      <w:r w:rsidRPr="00241872">
        <w:rPr>
          <w:rStyle w:val="Emphasis"/>
        </w:rPr>
        <w:t>doubling down</w:t>
      </w:r>
      <w:r w:rsidRPr="00241872">
        <w:rPr>
          <w:sz w:val="16"/>
        </w:rPr>
        <w:t xml:space="preserve"> on existing arrangements </w:t>
      </w:r>
      <w:r w:rsidRPr="00241872">
        <w:rPr>
          <w:rStyle w:val="Emphasis"/>
        </w:rPr>
        <w:t>ignores</w:t>
      </w:r>
      <w:r w:rsidRPr="00241872">
        <w:rPr>
          <w:sz w:val="16"/>
        </w:rPr>
        <w:t xml:space="preserve"> </w:t>
      </w:r>
      <w:r w:rsidRPr="00241872">
        <w:rPr>
          <w:rStyle w:val="Emphasis"/>
        </w:rPr>
        <w:t>fundamental changes</w:t>
      </w:r>
      <w:r w:rsidRPr="00241872">
        <w:rPr>
          <w:sz w:val="16"/>
        </w:rPr>
        <w:t xml:space="preserve"> that limit the effectiveness of arrangements established under the conditions prevailing in the 1990s. To unpack these propositions and to explore their implications for Arctic governance, we proceed in three steps. In the next section, we </w:t>
      </w:r>
      <w:proofErr w:type="gramStart"/>
      <w:r w:rsidRPr="00241872">
        <w:rPr>
          <w:sz w:val="16"/>
        </w:rPr>
        <w:t>provide an introduction to</w:t>
      </w:r>
      <w:proofErr w:type="gramEnd"/>
      <w:r w:rsidRPr="00241872">
        <w:rPr>
          <w:sz w:val="16"/>
        </w:rPr>
        <w:t xml:space="preserve"> the “new” Arctic highlighting the ways in which conditions prevailing in the 2020s differ from those of the 1990s. This sets the stage for an examination in the following section of </w:t>
      </w:r>
      <w:proofErr w:type="gramStart"/>
      <w:r w:rsidRPr="00241872">
        <w:rPr>
          <w:sz w:val="16"/>
        </w:rPr>
        <w:t>a number of</w:t>
      </w:r>
      <w:proofErr w:type="gramEnd"/>
      <w:r w:rsidRPr="00241872">
        <w:rPr>
          <w:sz w:val="16"/>
        </w:rPr>
        <w:t xml:space="preserve"> areas where there is common ground giving rise to opportunities to devise cooperative responses to Arctic issues coming into focus in the 2020s. It also provides a point of departure for an additional substantive section in which we discuss adjustments to the existing architecture of Arctic governance needed to achieve success in taking advantage of these opportunities. The result, we emphasize in the conclusion, would be an Arctic governance system retaining key features of the existing system but also incorporating significant adjustments designed to enhance the prospects for success in dealing with the Arctic as a zone of peaceful competition during the 2020s.</w:t>
      </w:r>
    </w:p>
    <w:p w14:paraId="7E4D39C1" w14:textId="77777777" w:rsidR="00027522" w:rsidRPr="00241872" w:rsidRDefault="00027522" w:rsidP="00027522">
      <w:pPr>
        <w:rPr>
          <w:sz w:val="16"/>
        </w:rPr>
      </w:pPr>
      <w:r w:rsidRPr="00241872">
        <w:rPr>
          <w:sz w:val="16"/>
        </w:rPr>
        <w:t xml:space="preserve">II. THE RISE OF THE “NEW” ARCTIC CALLS FOR INNOVATIVE PERSPECTIVES An unusual constellation of conditions arising in the 1990s following the end of the Cold War and the collapse of the Soviet Union led many to embrace a perspective often referred to as Arctic exceptionalism. The essential elements of this perspective were the propositions that the Arctic itself was an area of low tension and that its status as a region peripheral to the main currents of world affairs made it possible to deal with Arctic issues on their own merits, with little reference to events taking place in the rest of the world. What we have come to know as the Arctic zone of peace narrative captured this perspective on the Arctic and provided the conceptual foundation for the development and operation of institutional arrangements like the Arctic Council. From a variety of biophysical and socioeconomic perspectives, Russia is the preeminent Arctic state. But in the 1990s, Russia was struggling to come to terms with the impacts of the collapse of the Soviet Union. The new Russian Federation was preoccupied with the challenge of creating the legal and political institutions needed to form the basis of a post-Soviet governance system. The capacity of the central government to exercise effective control over remote oblasts and republics was limited. The national economy had experienced a sharp decline. Russia was in no position to launch ambitious initiatives in the Arctic. Many Soviet military installations in the Far North were closed or abandoned; traffic on the Northern Sea Route declined sharply. What we have come to think of as China’s economic miracle was in full swing during the 1990s, following the dramatic economic reforms initiated at the end of the 1970s. In due time, this would create the basis for China’s rise as an economic powerhouse on a global scale and ultimately for the emergence of China as a </w:t>
      </w:r>
      <w:proofErr w:type="spellStart"/>
      <w:r w:rsidRPr="00241872">
        <w:rPr>
          <w:sz w:val="16"/>
        </w:rPr>
        <w:t>fullyfledged</w:t>
      </w:r>
      <w:proofErr w:type="spellEnd"/>
      <w:r w:rsidRPr="00241872">
        <w:rPr>
          <w:sz w:val="16"/>
        </w:rPr>
        <w:t xml:space="preserve"> great power. It is worth noting that these years played an important role in establishing China’s preference for deploying economic instruments in efforts to exercise influence at the international level; a preference that has become a striking feature of China’s international activities in recent years. But there is no reason to believe that China’s policymakers were thinking about Arctic initiatives at this time, much less about the importance of articulating an explicit Chinese Arctic policy. As a result, many thought of the United States during the 1990s as the sole remaining superpower. Whatever the merits of this characterization, it did not translate into policies featuring any explicit concern for Arctic affairs. The Clinton Administration, enjoying the benefits of a rising economy, focused largely on domestic issues. To the extent that the United States was active on the international stage during the 1990s, the center of attention was the consolidation of the nuclear nonproliferation regime, the violence associated with the breakup of the former Yugoslavia, and, to a lesser extent, continuing tensions arising in the Middle East. Preoccupied with its image as a global power, the United States showed little interest in regional concerns in low-tension areas such as the Arctic. Considering this connection, it is noteworthy that the United States, more than any of the other Arctic states, resisted ambitious Arctic initiatives and insisted on limiting the remit of the Arctic Council to matters of low politics such as environmental protection and sustainable development (English 2013). Given these circumstances, the central premises embedded in the Arctic zone of peace narrative seemed perfectly reasonable. Contrast this situation with the conditions arising in recent years and likely to dominate the politics of the Arctic during the 2020s. Russia has reemerged with a strong central government and a reconstituted economy heavily dependent on the exploitation of large deposits of natural resources and especially </w:t>
      </w:r>
      <w:r w:rsidRPr="00241872">
        <w:rPr>
          <w:sz w:val="16"/>
        </w:rPr>
        <w:lastRenderedPageBreak/>
        <w:t>natural gas located in the Arctic (</w:t>
      </w:r>
      <w:proofErr w:type="spellStart"/>
      <w:r w:rsidRPr="00241872">
        <w:rPr>
          <w:sz w:val="16"/>
        </w:rPr>
        <w:t>Mitrova</w:t>
      </w:r>
      <w:proofErr w:type="spellEnd"/>
      <w:r w:rsidRPr="00241872">
        <w:rPr>
          <w:sz w:val="16"/>
        </w:rPr>
        <w:t xml:space="preserve"> 2020). Russian policymakers are understandably interested in an acknowledgement on the part of outsiders that Russia is a great power capable of exercising influence on a global scale. In the Arctic, this has led to a stream of developments, including the modernization of the Northern Fleet, the reoccupation or strengthening of old military installations, a rapid growth in the extraction of hydrocarbons in northwestern Siberia, and the development of the Northern Sea Route into an important commercial artery. China increasingly sees itself as a global power on a par with the United States, entitled to take an interest in issues arising in seemingly remote areas like the Arctic. Exercising its preference for economic policy instruments, China has proceeded to express an interest in the development of the Arctic’s natural resources and the growth of commercial shipping using Arctic routes. Chinese actors have explored investment opportunities in a variety of projects ranging from Canada and Greenland in the North American Arctic to Iceland, Fennoscandia, and Russia. While many of these efforts have yet to bear fruit, China has become both a major investor in natural gas projects in northwestern Siberia and a market for liquefied natural gas (LNG) shipped in state-of-the-art tankers eastward along the Northern Sea Route (Yang and Tillman 2018). For its part, the United States discovered soon enough that being the sole remaining superpower provided no assurance of success in dealing with specific issues arising in various parts of the world. Protracted and ultimately disappointing military interventions in Afghanistan and Iraq coupled with rising tensions associated with Chinese initiatives in areas like the South China Sea made clear the limits of the ability of the United States to deploy power effectively in specific situations. In the Arctic, these developments had the effect of increasing the sensitivity of the United States to actions on the part of others that could be interpreted as challenges to U.S. dominance in the realm of high politics. Concretely, the United States began to deploy warships to Arctic waters adjacent to the North Atlantic, take steps to replenish its severely depleted fleet of icebreakers, and plan war games in cooperation with NATO allies such as Norway designed to enhance capacity to engage in effective operations under Arctic conditions (Closson and Townsend 2021; Department of the Navy 2021). A series of specific events unfolding during the 2010s served to focus and lend immediacy to these general trends, producing significant consequences for Arctic international relations (Lanteigne 2020). In 2014, Russian actions featuring the annexation of Crimea and intervention in developments unfolding in eastern Ukraine triggered an international crisis. The United States and its NATO allies reacted forcefully by imposing sanctions on Russia, including measures forcing the termination of activities on the part of companies like ExxonMobil engaged in collaborative activities in the Russian Arctic. Triggering an action-reaction process leading to a general deterioration in relations between Russia and the United States, this situation also gave rise to a pragmatic interest among Russian and Chinese policymakers in cooperation </w:t>
      </w:r>
      <w:proofErr w:type="gramStart"/>
      <w:r w:rsidRPr="00241872">
        <w:rPr>
          <w:sz w:val="16"/>
        </w:rPr>
        <w:t>with regard to</w:t>
      </w:r>
      <w:proofErr w:type="gramEnd"/>
      <w:r w:rsidRPr="00241872">
        <w:rPr>
          <w:sz w:val="16"/>
        </w:rPr>
        <w:t xml:space="preserve"> Arctic issues. China, which had unveiled its comprehensive Belt and Road Initiative in 2013, found it easy to extend the logic of this initiative to include collaboration with Russia and with Arctic actors more generally. The result was the articulation of the idea of a Polar Silk Road and the initiation of Chinese investments in specific projects like the extraction of natural gas on the Yamal and </w:t>
      </w:r>
      <w:proofErr w:type="spellStart"/>
      <w:r w:rsidRPr="00241872">
        <w:rPr>
          <w:sz w:val="16"/>
        </w:rPr>
        <w:t>Gydan</w:t>
      </w:r>
      <w:proofErr w:type="spellEnd"/>
      <w:r w:rsidRPr="00241872">
        <w:rPr>
          <w:sz w:val="16"/>
        </w:rPr>
        <w:t xml:space="preserve"> Peninsulas along with an interest in exploring the potential of the Northern Sea Route as a commercial artery. The election of Donald Trump as president of the United States in 2016 added an element of volatility and unpredictability to the international relations of the Arctic. Trump made friendly gestures toward Vladimir Putin on a personal level. But the United States intensified post-2014 sanctions aimed at Russia and allowed several strategic arms limitation agreements to lapse. Trump initiated open conflict with China over issues of international </w:t>
      </w:r>
      <w:proofErr w:type="gramStart"/>
      <w:r w:rsidRPr="00241872">
        <w:rPr>
          <w:sz w:val="16"/>
        </w:rPr>
        <w:t>trade, and</w:t>
      </w:r>
      <w:proofErr w:type="gramEnd"/>
      <w:r w:rsidRPr="00241872">
        <w:rPr>
          <w:sz w:val="16"/>
        </w:rPr>
        <w:t xml:space="preserve"> decried what he saw as indications that China was seeking to achieve parity with the United States as a global superpower. The result was a growing sense of turmoil regarding the future of the global political order. </w:t>
      </w:r>
      <w:proofErr w:type="gramStart"/>
      <w:r w:rsidRPr="00241872">
        <w:rPr>
          <w:sz w:val="16"/>
        </w:rPr>
        <w:t>With regard to</w:t>
      </w:r>
      <w:proofErr w:type="gramEnd"/>
      <w:r w:rsidRPr="00241872">
        <w:rPr>
          <w:sz w:val="16"/>
        </w:rPr>
        <w:t xml:space="preserve"> the Arctic in particular, these developments had the effect of creating an atmosphere of tension and derailing efforts to promote international cooperation. In his speech on the eve of the 2019 Arctic Council Ministerial Meeting, then U.S. Secretary of State Pompeo followed his assertion that the Arctic had become an “arena of global power and competition” by noting that the United States was “hosting military activities, strengthening our force presence, rebuilding our icebreaker fleet, expanding Coast Guard funding, and creating a new senior military post for Arctic Affairs inside our own military” in response (Pompeo 2019). What should we make of these developments? One striking result is a newfound interest in the Arctic among foreign policy analysts, students of international relations, and journalists who follow issues of international security broadly defined. Whereas those of us who thought about the Arctic as a region of rising importance during the 1990s found it hard to stir up any broad interest in Arctic affairs, a remarkable range of practitioners and analysts now seem eager to take on Arctic issues and to express their opinions about what could or should be done regarding a variety of Arctic concerns. In the absence of in-depth knowledge of Arctic issues, however, it is all too easy for commentators to fall back on general narratives about international politics applied to the Arctic with little concern about the extent to which these generic perspectives are well-suited to addressing Arctic issues. </w:t>
      </w:r>
      <w:proofErr w:type="gramStart"/>
      <w:r w:rsidRPr="00241872">
        <w:rPr>
          <w:sz w:val="16"/>
        </w:rPr>
        <w:t>More often than not</w:t>
      </w:r>
      <w:proofErr w:type="gramEnd"/>
      <w:r w:rsidRPr="00241872">
        <w:rPr>
          <w:sz w:val="16"/>
        </w:rPr>
        <w:t xml:space="preserve">, the result is these observers deploy a neorealist narrative as a basis for organizing thinking about the international politics of the Arctic. On this account, nation states (especially major states) are self-interested actors motivated largely by a desire to maximize relative power in their interactions with their counterparts. Conflict among the major powers is the normal condition of international society; international institutions are of limited value in dealing with matters of high politics. It follows that individual states must assume others will pursue their own interests by all available means and </w:t>
      </w:r>
      <w:proofErr w:type="gramStart"/>
      <w:r w:rsidRPr="00241872">
        <w:rPr>
          <w:sz w:val="16"/>
        </w:rPr>
        <w:t>make preparations</w:t>
      </w:r>
      <w:proofErr w:type="gramEnd"/>
      <w:r w:rsidRPr="00241872">
        <w:rPr>
          <w:sz w:val="16"/>
        </w:rPr>
        <w:t xml:space="preserve"> to protect their interests in the face of all potential threats. While cooperation may be feasible regarding matters of low politics like environmental protection, there is no escaping the force of geopolitical pressures when it comes to dealing with matters of high politics arising in specific international regions. In the case of the Arctic—a region seen as a theater of operations for increasingly sophisticated military assets as well as a critical source of raw materials such as natural gas still considered essential resources even in the face of growing concerns about the impacts of climate change—this means that a three-way competition among China, Russia, and the United States is likely to dominate the 2020s (Pincus 2020).</w:t>
      </w:r>
    </w:p>
    <w:p w14:paraId="73AD98B2" w14:textId="77777777" w:rsidR="00027522" w:rsidRPr="00241872" w:rsidRDefault="00027522" w:rsidP="00027522">
      <w:pPr>
        <w:rPr>
          <w:sz w:val="16"/>
        </w:rPr>
      </w:pPr>
      <w:r w:rsidRPr="00241872">
        <w:rPr>
          <w:rStyle w:val="Emphasis"/>
        </w:rPr>
        <w:t>Without</w:t>
      </w:r>
      <w:r w:rsidRPr="00241872">
        <w:rPr>
          <w:sz w:val="16"/>
        </w:rPr>
        <w:t xml:space="preserve"> </w:t>
      </w:r>
      <w:r w:rsidRPr="00241872">
        <w:rPr>
          <w:rStyle w:val="Emphasis"/>
        </w:rPr>
        <w:t>losing sight</w:t>
      </w:r>
      <w:r w:rsidRPr="00241872">
        <w:rPr>
          <w:sz w:val="16"/>
        </w:rPr>
        <w:t xml:space="preserve"> </w:t>
      </w:r>
      <w:r w:rsidRPr="00241872">
        <w:rPr>
          <w:rStyle w:val="Emphasis"/>
        </w:rPr>
        <w:t>of the</w:t>
      </w:r>
      <w:r w:rsidRPr="00241872">
        <w:rPr>
          <w:sz w:val="16"/>
        </w:rPr>
        <w:t xml:space="preserve"> </w:t>
      </w:r>
      <w:r w:rsidRPr="00241872">
        <w:rPr>
          <w:rStyle w:val="Emphasis"/>
        </w:rPr>
        <w:t>political ambitions</w:t>
      </w:r>
      <w:r w:rsidRPr="00241872">
        <w:rPr>
          <w:sz w:val="16"/>
        </w:rPr>
        <w:t xml:space="preserve"> of both the Arctic states and other states with growing interests in the Arctic, it is easy to see that </w:t>
      </w:r>
      <w:r w:rsidRPr="00241872">
        <w:rPr>
          <w:rStyle w:val="Emphasis"/>
        </w:rPr>
        <w:t>this narrative leaves a</w:t>
      </w:r>
      <w:r w:rsidRPr="00241872">
        <w:rPr>
          <w:sz w:val="16"/>
        </w:rPr>
        <w:t xml:space="preserve"> </w:t>
      </w:r>
      <w:r w:rsidRPr="00241872">
        <w:rPr>
          <w:rStyle w:val="Emphasis"/>
        </w:rPr>
        <w:t>lot to be desired</w:t>
      </w:r>
      <w:r w:rsidRPr="00241872">
        <w:rPr>
          <w:sz w:val="16"/>
        </w:rPr>
        <w:t xml:space="preserve"> </w:t>
      </w:r>
      <w:r w:rsidRPr="00241872">
        <w:rPr>
          <w:rStyle w:val="Emphasis"/>
        </w:rPr>
        <w:t>as a</w:t>
      </w:r>
      <w:r w:rsidRPr="00241872">
        <w:rPr>
          <w:sz w:val="16"/>
        </w:rPr>
        <w:t xml:space="preserve"> </w:t>
      </w:r>
      <w:r w:rsidRPr="00241872">
        <w:rPr>
          <w:rStyle w:val="Emphasis"/>
        </w:rPr>
        <w:t>framework</w:t>
      </w:r>
      <w:r w:rsidRPr="00241872">
        <w:rPr>
          <w:sz w:val="16"/>
        </w:rPr>
        <w:t xml:space="preserve"> </w:t>
      </w:r>
      <w:r w:rsidRPr="00241872">
        <w:rPr>
          <w:rStyle w:val="Emphasis"/>
        </w:rPr>
        <w:t>for</w:t>
      </w:r>
      <w:r w:rsidRPr="00241872">
        <w:rPr>
          <w:sz w:val="16"/>
        </w:rPr>
        <w:t xml:space="preserve"> organizing </w:t>
      </w:r>
      <w:r w:rsidRPr="00241872">
        <w:rPr>
          <w:rStyle w:val="Emphasis"/>
        </w:rPr>
        <w:t>thinking</w:t>
      </w:r>
      <w:r w:rsidRPr="00241872">
        <w:rPr>
          <w:sz w:val="16"/>
        </w:rPr>
        <w:t xml:space="preserve"> </w:t>
      </w:r>
      <w:r w:rsidRPr="00241872">
        <w:rPr>
          <w:rStyle w:val="Emphasis"/>
        </w:rPr>
        <w:t>about</w:t>
      </w:r>
      <w:r w:rsidRPr="00241872">
        <w:rPr>
          <w:sz w:val="16"/>
        </w:rPr>
        <w:t xml:space="preserve"> </w:t>
      </w:r>
      <w:r w:rsidRPr="00241872">
        <w:rPr>
          <w:rStyle w:val="Emphasis"/>
        </w:rPr>
        <w:t>Arctic</w:t>
      </w:r>
      <w:r w:rsidRPr="00241872">
        <w:rPr>
          <w:sz w:val="16"/>
        </w:rPr>
        <w:t xml:space="preserve"> </w:t>
      </w:r>
      <w:r w:rsidRPr="00241872">
        <w:rPr>
          <w:rStyle w:val="Emphasis"/>
        </w:rPr>
        <w:t>i</w:t>
      </w:r>
      <w:r w:rsidRPr="00241872">
        <w:rPr>
          <w:sz w:val="16"/>
        </w:rPr>
        <w:t xml:space="preserve">nternational </w:t>
      </w:r>
      <w:r w:rsidRPr="00241872">
        <w:rPr>
          <w:rStyle w:val="Emphasis"/>
        </w:rPr>
        <w:t>r</w:t>
      </w:r>
      <w:r w:rsidRPr="00241872">
        <w:rPr>
          <w:sz w:val="16"/>
        </w:rPr>
        <w:t xml:space="preserve">elations today. </w:t>
      </w:r>
      <w:r w:rsidRPr="00241872">
        <w:rPr>
          <w:rStyle w:val="Emphasis"/>
        </w:rPr>
        <w:t>All informed observers acknowledge</w:t>
      </w:r>
      <w:r w:rsidRPr="00241872">
        <w:rPr>
          <w:sz w:val="16"/>
        </w:rPr>
        <w:t xml:space="preserve"> that </w:t>
      </w:r>
      <w:r w:rsidRPr="00241872">
        <w:rPr>
          <w:rStyle w:val="Emphasis"/>
        </w:rPr>
        <w:t>the Arctic</w:t>
      </w:r>
      <w:r w:rsidRPr="00241872">
        <w:rPr>
          <w:sz w:val="16"/>
        </w:rPr>
        <w:t xml:space="preserve"> </w:t>
      </w:r>
      <w:r w:rsidRPr="00241872">
        <w:rPr>
          <w:rStyle w:val="Emphasis"/>
        </w:rPr>
        <w:t>remains</w:t>
      </w:r>
      <w:r w:rsidRPr="00241872">
        <w:rPr>
          <w:sz w:val="16"/>
        </w:rPr>
        <w:t xml:space="preserve"> </w:t>
      </w:r>
      <w:r w:rsidRPr="00241872">
        <w:rPr>
          <w:rStyle w:val="Emphasis"/>
        </w:rPr>
        <w:t>an area of</w:t>
      </w:r>
      <w:r w:rsidRPr="00241872">
        <w:rPr>
          <w:sz w:val="16"/>
        </w:rPr>
        <w:t xml:space="preserve"> </w:t>
      </w:r>
      <w:r w:rsidRPr="00241872">
        <w:rPr>
          <w:rStyle w:val="Emphasis"/>
        </w:rPr>
        <w:t>low tension. There are, of</w:t>
      </w:r>
      <w:r w:rsidRPr="00241872">
        <w:rPr>
          <w:sz w:val="16"/>
        </w:rPr>
        <w:t xml:space="preserve"> </w:t>
      </w:r>
      <w:r w:rsidRPr="00241872">
        <w:rPr>
          <w:rStyle w:val="Emphasis"/>
        </w:rPr>
        <w:t>course</w:t>
      </w:r>
      <w:r w:rsidRPr="00241872">
        <w:rPr>
          <w:sz w:val="16"/>
        </w:rPr>
        <w:t xml:space="preserve">, </w:t>
      </w:r>
      <w:r w:rsidRPr="00241872">
        <w:rPr>
          <w:rStyle w:val="Emphasis"/>
        </w:rPr>
        <w:t>disagreements</w:t>
      </w:r>
      <w:r w:rsidRPr="00241872">
        <w:rPr>
          <w:sz w:val="16"/>
        </w:rPr>
        <w:t xml:space="preserve"> </w:t>
      </w:r>
      <w:r w:rsidRPr="00241872">
        <w:rPr>
          <w:rStyle w:val="Emphasis"/>
        </w:rPr>
        <w:t>and</w:t>
      </w:r>
      <w:r w:rsidRPr="00241872">
        <w:rPr>
          <w:sz w:val="16"/>
        </w:rPr>
        <w:t xml:space="preserve"> even </w:t>
      </w:r>
      <w:r w:rsidRPr="00241872">
        <w:rPr>
          <w:rStyle w:val="Emphasis"/>
        </w:rPr>
        <w:t>disputes</w:t>
      </w:r>
      <w:r w:rsidRPr="00241872">
        <w:rPr>
          <w:sz w:val="16"/>
        </w:rPr>
        <w:t xml:space="preserve"> about issues arising in the Arctic such as the legal status of the waters of the Northwest Passage, the legitimacy of Russian regulations pertaining to parts of the Northeast Passage, </w:t>
      </w:r>
      <w:r w:rsidRPr="00241872">
        <w:rPr>
          <w:sz w:val="16"/>
        </w:rPr>
        <w:lastRenderedPageBreak/>
        <w:t xml:space="preserve">overlapping claims to jurisdiction over portions of the deep seabed in the Central Arctic Ocean, and the compatibility of Norway’s Svalbard Fisheries Protection Zone with the provisions of the 1920 Treaty of Paris. </w:t>
      </w:r>
      <w:r w:rsidRPr="00241872">
        <w:rPr>
          <w:rStyle w:val="Emphasis"/>
        </w:rPr>
        <w:t xml:space="preserve">However, </w:t>
      </w:r>
      <w:proofErr w:type="gramStart"/>
      <w:r w:rsidRPr="00241872">
        <w:rPr>
          <w:rStyle w:val="Emphasis"/>
        </w:rPr>
        <w:t>it is</w:t>
      </w:r>
      <w:r w:rsidRPr="00241872">
        <w:rPr>
          <w:sz w:val="16"/>
        </w:rPr>
        <w:t xml:space="preserve"> </w:t>
      </w:r>
      <w:r w:rsidRPr="00241872">
        <w:rPr>
          <w:rStyle w:val="Emphasis"/>
        </w:rPr>
        <w:t>clear</w:t>
      </w:r>
      <w:r w:rsidRPr="00241872">
        <w:rPr>
          <w:sz w:val="16"/>
        </w:rPr>
        <w:t xml:space="preserve"> </w:t>
      </w:r>
      <w:r w:rsidRPr="00241872">
        <w:rPr>
          <w:rStyle w:val="Emphasis"/>
        </w:rPr>
        <w:t>that these</w:t>
      </w:r>
      <w:proofErr w:type="gramEnd"/>
      <w:r w:rsidRPr="00241872">
        <w:rPr>
          <w:rStyle w:val="Emphasis"/>
        </w:rPr>
        <w:t xml:space="preserve"> are not</w:t>
      </w:r>
      <w:r w:rsidRPr="00241872">
        <w:rPr>
          <w:sz w:val="16"/>
        </w:rPr>
        <w:t xml:space="preserve"> the sorts of issues </w:t>
      </w:r>
      <w:r w:rsidRPr="00241872">
        <w:rPr>
          <w:rStyle w:val="Emphasis"/>
        </w:rPr>
        <w:t>likely</w:t>
      </w:r>
      <w:r w:rsidRPr="00241872">
        <w:rPr>
          <w:sz w:val="16"/>
        </w:rPr>
        <w:t xml:space="preserve"> </w:t>
      </w:r>
      <w:r w:rsidRPr="00241872">
        <w:rPr>
          <w:rStyle w:val="Emphasis"/>
        </w:rPr>
        <w:t>to generate</w:t>
      </w:r>
      <w:r w:rsidRPr="00241872">
        <w:rPr>
          <w:sz w:val="16"/>
        </w:rPr>
        <w:t xml:space="preserve"> </w:t>
      </w:r>
      <w:r w:rsidRPr="00241872">
        <w:rPr>
          <w:rStyle w:val="Emphasis"/>
        </w:rPr>
        <w:t>international crises, much</w:t>
      </w:r>
      <w:r w:rsidRPr="00241872">
        <w:rPr>
          <w:sz w:val="16"/>
        </w:rPr>
        <w:t xml:space="preserve"> </w:t>
      </w:r>
      <w:r w:rsidRPr="00241872">
        <w:rPr>
          <w:rStyle w:val="Emphasis"/>
        </w:rPr>
        <w:t>less</w:t>
      </w:r>
      <w:r w:rsidRPr="00241872">
        <w:rPr>
          <w:sz w:val="16"/>
        </w:rPr>
        <w:t xml:space="preserve"> </w:t>
      </w:r>
      <w:r w:rsidRPr="00241872">
        <w:rPr>
          <w:rStyle w:val="Emphasis"/>
        </w:rPr>
        <w:t>the outbreak of</w:t>
      </w:r>
      <w:r w:rsidRPr="00241872">
        <w:rPr>
          <w:sz w:val="16"/>
        </w:rPr>
        <w:t xml:space="preserve"> </w:t>
      </w:r>
      <w:r w:rsidRPr="00241872">
        <w:rPr>
          <w:rStyle w:val="Emphasis"/>
        </w:rPr>
        <w:t>armed clashes. The key players have</w:t>
      </w:r>
      <w:r w:rsidRPr="00241872">
        <w:rPr>
          <w:sz w:val="16"/>
        </w:rPr>
        <w:t xml:space="preserve"> </w:t>
      </w:r>
      <w:r w:rsidRPr="00241872">
        <w:rPr>
          <w:rStyle w:val="Emphasis"/>
        </w:rPr>
        <w:t>expressed repeatedly</w:t>
      </w:r>
      <w:r w:rsidRPr="00241872">
        <w:rPr>
          <w:sz w:val="16"/>
        </w:rPr>
        <w:t xml:space="preserve"> </w:t>
      </w:r>
      <w:r w:rsidRPr="00241872">
        <w:rPr>
          <w:rStyle w:val="Emphasis"/>
        </w:rPr>
        <w:t>their</w:t>
      </w:r>
      <w:r w:rsidRPr="00241872">
        <w:rPr>
          <w:sz w:val="16"/>
        </w:rPr>
        <w:t xml:space="preserve"> </w:t>
      </w:r>
      <w:r w:rsidRPr="00241872">
        <w:rPr>
          <w:rStyle w:val="Emphasis"/>
        </w:rPr>
        <w:t>commitment</w:t>
      </w:r>
      <w:r w:rsidRPr="00241872">
        <w:rPr>
          <w:sz w:val="16"/>
        </w:rPr>
        <w:t xml:space="preserve"> </w:t>
      </w:r>
      <w:r w:rsidRPr="00241872">
        <w:rPr>
          <w:rStyle w:val="Emphasis"/>
        </w:rPr>
        <w:t>to</w:t>
      </w:r>
      <w:r w:rsidRPr="00241872">
        <w:rPr>
          <w:sz w:val="16"/>
        </w:rPr>
        <w:t xml:space="preserve"> the principles set forth in the </w:t>
      </w:r>
      <w:r w:rsidRPr="00241872">
        <w:rPr>
          <w:rStyle w:val="Emphasis"/>
        </w:rPr>
        <w:t>UN C</w:t>
      </w:r>
      <w:r w:rsidRPr="00241872">
        <w:rPr>
          <w:sz w:val="16"/>
        </w:rPr>
        <w:t xml:space="preserve">onvention on the </w:t>
      </w:r>
      <w:r w:rsidRPr="00241872">
        <w:rPr>
          <w:rStyle w:val="Emphasis"/>
        </w:rPr>
        <w:t>L</w:t>
      </w:r>
      <w:r w:rsidRPr="00241872">
        <w:rPr>
          <w:sz w:val="16"/>
        </w:rPr>
        <w:t xml:space="preserve">aw </w:t>
      </w:r>
      <w:r w:rsidRPr="00241872">
        <w:rPr>
          <w:rStyle w:val="Emphasis"/>
        </w:rPr>
        <w:t>o</w:t>
      </w:r>
      <w:r w:rsidRPr="00241872">
        <w:rPr>
          <w:sz w:val="16"/>
        </w:rPr>
        <w:t xml:space="preserve">f the </w:t>
      </w:r>
      <w:r w:rsidRPr="00241872">
        <w:rPr>
          <w:rStyle w:val="Emphasis"/>
        </w:rPr>
        <w:t>S</w:t>
      </w:r>
      <w:r w:rsidRPr="00241872">
        <w:rPr>
          <w:sz w:val="16"/>
        </w:rPr>
        <w:t xml:space="preserve">ea </w:t>
      </w:r>
      <w:r w:rsidRPr="00241872">
        <w:rPr>
          <w:rStyle w:val="Emphasis"/>
        </w:rPr>
        <w:t>and pledged to</w:t>
      </w:r>
      <w:r w:rsidRPr="00241872">
        <w:rPr>
          <w:sz w:val="16"/>
        </w:rPr>
        <w:t xml:space="preserve"> </w:t>
      </w:r>
      <w:r w:rsidRPr="00241872">
        <w:rPr>
          <w:rStyle w:val="Emphasis"/>
        </w:rPr>
        <w:t>resolve</w:t>
      </w:r>
      <w:r w:rsidRPr="00241872">
        <w:rPr>
          <w:sz w:val="16"/>
        </w:rPr>
        <w:t xml:space="preserve"> </w:t>
      </w:r>
      <w:r w:rsidRPr="00241872">
        <w:rPr>
          <w:rStyle w:val="Emphasis"/>
        </w:rPr>
        <w:t>these</w:t>
      </w:r>
      <w:r w:rsidRPr="00241872">
        <w:rPr>
          <w:sz w:val="16"/>
        </w:rPr>
        <w:t xml:space="preserve"> Arctic issues </w:t>
      </w:r>
      <w:r w:rsidRPr="00241872">
        <w:rPr>
          <w:rStyle w:val="Emphasis"/>
        </w:rPr>
        <w:t>in a</w:t>
      </w:r>
      <w:r w:rsidRPr="00241872">
        <w:rPr>
          <w:sz w:val="16"/>
        </w:rPr>
        <w:t xml:space="preserve"> </w:t>
      </w:r>
      <w:r w:rsidRPr="00241872">
        <w:rPr>
          <w:rStyle w:val="Emphasis"/>
        </w:rPr>
        <w:t>peaceful manner</w:t>
      </w:r>
      <w:r w:rsidRPr="00241872">
        <w:rPr>
          <w:sz w:val="16"/>
        </w:rPr>
        <w:t xml:space="preserve">. </w:t>
      </w:r>
      <w:r w:rsidRPr="00241872">
        <w:rPr>
          <w:rStyle w:val="Emphasis"/>
        </w:rPr>
        <w:t>None</w:t>
      </w:r>
      <w:r w:rsidRPr="00241872">
        <w:rPr>
          <w:sz w:val="16"/>
        </w:rPr>
        <w:t xml:space="preserve"> of these issues </w:t>
      </w:r>
      <w:r w:rsidRPr="00241872">
        <w:rPr>
          <w:rStyle w:val="Emphasis"/>
        </w:rPr>
        <w:t>seems likely to become a focus of</w:t>
      </w:r>
      <w:r w:rsidRPr="00241872">
        <w:rPr>
          <w:sz w:val="16"/>
        </w:rPr>
        <w:t xml:space="preserve"> </w:t>
      </w:r>
      <w:r w:rsidRPr="00241872">
        <w:rPr>
          <w:rStyle w:val="Emphasis"/>
        </w:rPr>
        <w:t>escalating claims</w:t>
      </w:r>
      <w:r w:rsidRPr="00241872">
        <w:rPr>
          <w:sz w:val="16"/>
        </w:rPr>
        <w:t xml:space="preserve"> </w:t>
      </w:r>
      <w:r w:rsidRPr="00241872">
        <w:rPr>
          <w:rStyle w:val="Emphasis"/>
        </w:rPr>
        <w:t>and</w:t>
      </w:r>
      <w:r w:rsidRPr="00241872">
        <w:rPr>
          <w:sz w:val="16"/>
        </w:rPr>
        <w:t xml:space="preserve"> </w:t>
      </w:r>
      <w:r w:rsidRPr="00241872">
        <w:rPr>
          <w:rStyle w:val="Emphasis"/>
        </w:rPr>
        <w:t>counterclaims</w:t>
      </w:r>
      <w:r w:rsidRPr="00241872">
        <w:rPr>
          <w:sz w:val="16"/>
        </w:rPr>
        <w:t xml:space="preserve"> on the part of the protagonists.</w:t>
      </w:r>
    </w:p>
    <w:p w14:paraId="65C7E0F8" w14:textId="77777777" w:rsidR="00027522" w:rsidRPr="00241872" w:rsidRDefault="00027522" w:rsidP="00027522">
      <w:pPr>
        <w:rPr>
          <w:sz w:val="16"/>
        </w:rPr>
      </w:pPr>
      <w:r w:rsidRPr="00241872">
        <w:rPr>
          <w:sz w:val="16"/>
        </w:rPr>
        <w:t>There is no doubt that links between the Arctic and the outside world have become stronger. This is true whether we think about the onset of climate change, the dynamics of global energy markets, or the efforts of countries such as Russia and China to hasten the decline of the American-dominated postwar world order. But it would be a mistake to jump from this observation to the conclusion that the (re)emergence of great power politics in the Arctic will ensure the failure of all efforts to promote international cooperation regarding specific Arctic issues (Brigham et al. 2020).</w:t>
      </w:r>
    </w:p>
    <w:p w14:paraId="400E711F" w14:textId="77777777" w:rsidR="00027522" w:rsidRPr="00241872" w:rsidRDefault="00027522" w:rsidP="00027522">
      <w:pPr>
        <w:rPr>
          <w:sz w:val="16"/>
        </w:rPr>
      </w:pPr>
      <w:r w:rsidRPr="00241872">
        <w:rPr>
          <w:sz w:val="16"/>
        </w:rPr>
        <w:t>Russia is rebuilding and modernizing its armed forces as part of its effort to reassert its great power status on a global scale. Given the geography of Russia, the Arctic inevitably figures prominently in this effort. But it is important to note that Russia has not sought to deploy its armed forces as a means of exercising influence over current Arctic issues. China is endeavoring to lend substance to the claim first articulated in its 2018 Arctic policy statement that it is a “near Arctic state.” So far, however, this effort has been limited to the modest growth of investments in projects involving the extraction of Arctic resources, a rising interest in the commercial potential of the Northern Sea Route, and the enhancement of Chinese scientific research in the Arctic. The various branches of the American armed forces have announced newfound interests in Arctic issues, at least at the declaratory level. But the departure of the Trump Administration has produced a toning down of American rhetoric about such matters, and there is little evidence to suggest that we will see a sharp rise in the deployment of U.S. military assets to the Arctic during the foreseeable future.</w:t>
      </w:r>
    </w:p>
    <w:p w14:paraId="051682BD" w14:textId="77777777" w:rsidR="00027522" w:rsidRPr="00241872" w:rsidRDefault="00027522" w:rsidP="00027522">
      <w:pPr>
        <w:rPr>
          <w:sz w:val="16"/>
        </w:rPr>
      </w:pPr>
      <w:r w:rsidRPr="00241872">
        <w:rPr>
          <w:sz w:val="16"/>
        </w:rPr>
        <w:t xml:space="preserve">A reasonable conclusion is that the Arctic remains a peripheral area </w:t>
      </w:r>
      <w:proofErr w:type="gramStart"/>
      <w:r w:rsidRPr="00241872">
        <w:rPr>
          <w:sz w:val="16"/>
        </w:rPr>
        <w:t>with regard to</w:t>
      </w:r>
      <w:proofErr w:type="gramEnd"/>
      <w:r w:rsidRPr="00241872">
        <w:rPr>
          <w:sz w:val="16"/>
        </w:rPr>
        <w:t xml:space="preserve"> great power politics. The central focus of Sino-American strategic competition </w:t>
      </w:r>
      <w:proofErr w:type="gramStart"/>
      <w:r w:rsidRPr="00241872">
        <w:rPr>
          <w:sz w:val="16"/>
        </w:rPr>
        <w:t>is located in</w:t>
      </w:r>
      <w:proofErr w:type="gramEnd"/>
      <w:r w:rsidRPr="00241872">
        <w:rPr>
          <w:sz w:val="16"/>
        </w:rPr>
        <w:t xml:space="preserve"> the South and East China Seas; it does not extend farther north. The resumed mutual deterrence postures of Russia and the United States emphasize Europe and the North Atlantic. Recent Russian and U.S./ NATO Arctic military activities are concentrated almost exclusively in the Norwegian and Barents Seas, properly understood as extensions of the North Atlantic. These areas of sensitive strategic competition have virtually nothing in common. They do not affect the core of the Arctic, which will remain inaccessible for conventional maritime operations except in the unlikely event that major players invest heavily in special capabilities that can operate sustainably in harsh conditions (Zagorski 2020).</w:t>
      </w:r>
    </w:p>
    <w:p w14:paraId="4BA24348" w14:textId="77777777" w:rsidR="00027522" w:rsidRPr="00241872" w:rsidRDefault="00027522" w:rsidP="00027522">
      <w:pPr>
        <w:rPr>
          <w:sz w:val="16"/>
        </w:rPr>
      </w:pPr>
      <w:r w:rsidRPr="00241872">
        <w:rPr>
          <w:sz w:val="16"/>
        </w:rPr>
        <w:t xml:space="preserve">Overall, the international relations of the “new” Arctic are hard to square with the Arctic Council’s vision that “[w]e have made this region into an area of unique international cooperation,” turning the Arctic into an exceptional oasis of peaceful cooperation in the overall landscape of international politics. In our judgment, the idea of Arctic exceptionalism is not helpful as a basis for addressing Arctic issues today. </w:t>
      </w:r>
      <w:r w:rsidRPr="00241872">
        <w:rPr>
          <w:rStyle w:val="Emphasis"/>
        </w:rPr>
        <w:t>Great power politics</w:t>
      </w:r>
      <w:r w:rsidRPr="00241872">
        <w:rPr>
          <w:sz w:val="16"/>
        </w:rPr>
        <w:t xml:space="preserve"> </w:t>
      </w:r>
      <w:r w:rsidRPr="00241872">
        <w:rPr>
          <w:rStyle w:val="Emphasis"/>
        </w:rPr>
        <w:t>will</w:t>
      </w:r>
      <w:r w:rsidRPr="00241872">
        <w:rPr>
          <w:sz w:val="16"/>
        </w:rPr>
        <w:t xml:space="preserve"> </w:t>
      </w:r>
      <w:r w:rsidRPr="00241872">
        <w:rPr>
          <w:rStyle w:val="Emphasis"/>
        </w:rPr>
        <w:t>be a</w:t>
      </w:r>
      <w:r w:rsidRPr="00241872">
        <w:rPr>
          <w:sz w:val="16"/>
        </w:rPr>
        <w:t xml:space="preserve"> </w:t>
      </w:r>
      <w:r w:rsidRPr="00241872">
        <w:rPr>
          <w:rStyle w:val="Emphasis"/>
        </w:rPr>
        <w:t>prominent feature</w:t>
      </w:r>
      <w:r w:rsidRPr="00241872">
        <w:rPr>
          <w:sz w:val="16"/>
        </w:rPr>
        <w:t xml:space="preserve"> of Arctic international relations during the coming years. Nevertheless, </w:t>
      </w:r>
      <w:r w:rsidRPr="00241872">
        <w:rPr>
          <w:rStyle w:val="Emphasis"/>
        </w:rPr>
        <w:t>this does</w:t>
      </w:r>
      <w:r w:rsidRPr="00241872">
        <w:rPr>
          <w:sz w:val="16"/>
        </w:rPr>
        <w:t xml:space="preserve"> </w:t>
      </w:r>
      <w:r w:rsidRPr="00241872">
        <w:rPr>
          <w:rStyle w:val="Emphasis"/>
        </w:rPr>
        <w:t>not mean</w:t>
      </w:r>
      <w:r w:rsidRPr="00241872">
        <w:rPr>
          <w:sz w:val="16"/>
        </w:rPr>
        <w:t xml:space="preserve"> </w:t>
      </w:r>
      <w:r w:rsidRPr="00241872">
        <w:rPr>
          <w:rStyle w:val="Emphasis"/>
        </w:rPr>
        <w:t>that the</w:t>
      </w:r>
      <w:r w:rsidRPr="00241872">
        <w:rPr>
          <w:sz w:val="16"/>
        </w:rPr>
        <w:t xml:space="preserve"> </w:t>
      </w:r>
      <w:r w:rsidRPr="00241872">
        <w:rPr>
          <w:rStyle w:val="Emphasis"/>
        </w:rPr>
        <w:t>impact</w:t>
      </w:r>
      <w:r w:rsidRPr="00241872">
        <w:rPr>
          <w:sz w:val="16"/>
        </w:rPr>
        <w:t xml:space="preserve"> </w:t>
      </w:r>
      <w:r w:rsidRPr="00241872">
        <w:rPr>
          <w:rStyle w:val="Emphasis"/>
        </w:rPr>
        <w:t>of</w:t>
      </w:r>
      <w:r w:rsidRPr="00241872">
        <w:rPr>
          <w:sz w:val="16"/>
        </w:rPr>
        <w:t xml:space="preserve"> </w:t>
      </w:r>
      <w:r w:rsidRPr="00241872">
        <w:rPr>
          <w:rStyle w:val="Emphasis"/>
        </w:rPr>
        <w:t>securitization</w:t>
      </w:r>
      <w:r w:rsidRPr="00241872">
        <w:rPr>
          <w:sz w:val="16"/>
        </w:rPr>
        <w:t xml:space="preserve"> </w:t>
      </w:r>
      <w:r w:rsidRPr="00241872">
        <w:rPr>
          <w:rStyle w:val="Emphasis"/>
        </w:rPr>
        <w:t>will</w:t>
      </w:r>
      <w:r w:rsidRPr="00241872">
        <w:rPr>
          <w:sz w:val="16"/>
        </w:rPr>
        <w:t xml:space="preserve"> </w:t>
      </w:r>
      <w:r w:rsidRPr="00241872">
        <w:rPr>
          <w:rStyle w:val="Emphasis"/>
        </w:rPr>
        <w:t>turn the Arctic</w:t>
      </w:r>
      <w:r w:rsidRPr="00241872">
        <w:rPr>
          <w:sz w:val="16"/>
        </w:rPr>
        <w:t xml:space="preserve"> </w:t>
      </w:r>
      <w:r w:rsidRPr="00241872">
        <w:rPr>
          <w:rStyle w:val="Emphasis"/>
        </w:rPr>
        <w:t>into a</w:t>
      </w:r>
      <w:r w:rsidRPr="00241872">
        <w:rPr>
          <w:sz w:val="16"/>
        </w:rPr>
        <w:t xml:space="preserve"> </w:t>
      </w:r>
      <w:r w:rsidRPr="00241872">
        <w:rPr>
          <w:rStyle w:val="Emphasis"/>
        </w:rPr>
        <w:t>zone of conflict</w:t>
      </w:r>
      <w:r w:rsidRPr="00241872">
        <w:rPr>
          <w:sz w:val="16"/>
        </w:rPr>
        <w:t xml:space="preserve">, </w:t>
      </w:r>
      <w:r w:rsidRPr="00241872">
        <w:rPr>
          <w:rStyle w:val="Emphasis"/>
        </w:rPr>
        <w:t>precluding</w:t>
      </w:r>
      <w:r w:rsidRPr="00241872">
        <w:rPr>
          <w:sz w:val="16"/>
        </w:rPr>
        <w:t xml:space="preserve"> the pursuit of </w:t>
      </w:r>
      <w:r w:rsidRPr="00241872">
        <w:rPr>
          <w:rStyle w:val="Emphasis"/>
        </w:rPr>
        <w:t>cooperation</w:t>
      </w:r>
      <w:r w:rsidRPr="00241872">
        <w:rPr>
          <w:sz w:val="16"/>
        </w:rPr>
        <w:t xml:space="preserve"> regarding a range of specific but significant issues arising in the Arctic during the 2020s.</w:t>
      </w:r>
    </w:p>
    <w:p w14:paraId="2AFC0AF5" w14:textId="77777777" w:rsidR="00027522" w:rsidRPr="00241872" w:rsidRDefault="00027522" w:rsidP="00027522">
      <w:pPr>
        <w:rPr>
          <w:sz w:val="16"/>
        </w:rPr>
      </w:pPr>
      <w:r w:rsidRPr="00241872">
        <w:rPr>
          <w:rStyle w:val="Emphasis"/>
        </w:rPr>
        <w:t>The question is</w:t>
      </w:r>
      <w:r w:rsidRPr="00241872">
        <w:rPr>
          <w:sz w:val="16"/>
        </w:rPr>
        <w:t xml:space="preserve"> </w:t>
      </w:r>
      <w:r w:rsidRPr="00241872">
        <w:rPr>
          <w:rStyle w:val="Emphasis"/>
        </w:rPr>
        <w:t>not</w:t>
      </w:r>
      <w:r w:rsidRPr="00241872">
        <w:rPr>
          <w:sz w:val="16"/>
        </w:rPr>
        <w:t xml:space="preserve"> whether the Arctic of the 2020s will be a zone of </w:t>
      </w:r>
      <w:r w:rsidRPr="00241872">
        <w:rPr>
          <w:rStyle w:val="Emphasis"/>
        </w:rPr>
        <w:t>peace or</w:t>
      </w:r>
      <w:r w:rsidRPr="00241872">
        <w:rPr>
          <w:sz w:val="16"/>
        </w:rPr>
        <w:t xml:space="preserve"> a zone of </w:t>
      </w:r>
      <w:r w:rsidRPr="00241872">
        <w:rPr>
          <w:rStyle w:val="Emphasis"/>
        </w:rPr>
        <w:t>conflict</w:t>
      </w:r>
      <w:r w:rsidRPr="00241872">
        <w:rPr>
          <w:sz w:val="16"/>
        </w:rPr>
        <w:t xml:space="preserve">. </w:t>
      </w:r>
      <w:r w:rsidRPr="00241872">
        <w:rPr>
          <w:rStyle w:val="Emphasis"/>
        </w:rPr>
        <w:t>There is room to address</w:t>
      </w:r>
      <w:r w:rsidRPr="00241872">
        <w:rPr>
          <w:sz w:val="16"/>
        </w:rPr>
        <w:t xml:space="preserve"> </w:t>
      </w:r>
      <w:r w:rsidRPr="00241872">
        <w:rPr>
          <w:rStyle w:val="Emphasis"/>
        </w:rPr>
        <w:t>specific issues</w:t>
      </w:r>
      <w:r w:rsidRPr="00241872">
        <w:rPr>
          <w:sz w:val="16"/>
        </w:rPr>
        <w:t xml:space="preserve"> </w:t>
      </w:r>
      <w:r w:rsidRPr="00241872">
        <w:rPr>
          <w:rStyle w:val="Emphasis"/>
        </w:rPr>
        <w:t>in a</w:t>
      </w:r>
      <w:r w:rsidRPr="00241872">
        <w:rPr>
          <w:sz w:val="16"/>
        </w:rPr>
        <w:t xml:space="preserve"> </w:t>
      </w:r>
      <w:r w:rsidRPr="00241872">
        <w:rPr>
          <w:rStyle w:val="Emphasis"/>
        </w:rPr>
        <w:t>cooperative</w:t>
      </w:r>
      <w:r w:rsidRPr="00241872">
        <w:rPr>
          <w:sz w:val="16"/>
        </w:rPr>
        <w:t xml:space="preserve"> </w:t>
      </w:r>
      <w:r w:rsidRPr="00241872">
        <w:rPr>
          <w:rStyle w:val="Emphasis"/>
        </w:rPr>
        <w:t>manner, without</w:t>
      </w:r>
      <w:r w:rsidRPr="00241872">
        <w:rPr>
          <w:sz w:val="16"/>
        </w:rPr>
        <w:t xml:space="preserve"> </w:t>
      </w:r>
      <w:r w:rsidRPr="00241872">
        <w:rPr>
          <w:rStyle w:val="Emphasis"/>
        </w:rPr>
        <w:t>losing sight</w:t>
      </w:r>
      <w:r w:rsidRPr="00241872">
        <w:rPr>
          <w:sz w:val="16"/>
        </w:rPr>
        <w:t xml:space="preserve"> </w:t>
      </w:r>
      <w:r w:rsidRPr="00241872">
        <w:rPr>
          <w:rStyle w:val="Emphasis"/>
        </w:rPr>
        <w:t>of</w:t>
      </w:r>
      <w:r w:rsidRPr="00241872">
        <w:rPr>
          <w:sz w:val="16"/>
        </w:rPr>
        <w:t xml:space="preserve"> the </w:t>
      </w:r>
      <w:r w:rsidRPr="00241872">
        <w:rPr>
          <w:rStyle w:val="Emphasis"/>
        </w:rPr>
        <w:t>differences</w:t>
      </w:r>
      <w:r w:rsidRPr="00241872">
        <w:rPr>
          <w:sz w:val="16"/>
        </w:rPr>
        <w:t xml:space="preserve"> </w:t>
      </w:r>
      <w:r w:rsidRPr="00241872">
        <w:rPr>
          <w:rStyle w:val="Emphasis"/>
        </w:rPr>
        <w:t>between the Arctic of the</w:t>
      </w:r>
      <w:r w:rsidRPr="00241872">
        <w:rPr>
          <w:sz w:val="16"/>
        </w:rPr>
        <w:t xml:space="preserve"> 19</w:t>
      </w:r>
      <w:r w:rsidRPr="00241872">
        <w:rPr>
          <w:rStyle w:val="Emphasis"/>
        </w:rPr>
        <w:t>90s</w:t>
      </w:r>
      <w:r w:rsidRPr="00241872">
        <w:rPr>
          <w:sz w:val="16"/>
        </w:rPr>
        <w:t xml:space="preserve"> </w:t>
      </w:r>
      <w:r w:rsidRPr="00241872">
        <w:rPr>
          <w:rStyle w:val="Emphasis"/>
        </w:rPr>
        <w:t>and</w:t>
      </w:r>
      <w:r w:rsidRPr="00241872">
        <w:rPr>
          <w:sz w:val="16"/>
        </w:rPr>
        <w:t xml:space="preserve"> the Arctic of the 20</w:t>
      </w:r>
      <w:r w:rsidRPr="00241872">
        <w:rPr>
          <w:rStyle w:val="Emphasis"/>
        </w:rPr>
        <w:t>20s</w:t>
      </w:r>
      <w:r w:rsidRPr="00241872">
        <w:rPr>
          <w:sz w:val="16"/>
        </w:rPr>
        <w:t>. In this regard, it is notable that at their May 2021 meeting the foreign ministers of the G7 countries included “peaceful, sustainable economic development and environmental protection in the Arctic” on a short list of issues where cooperation with Russia is desirable and feasible, despite the continuing stalemate on other issues (G7 Communique 2021).</w:t>
      </w:r>
    </w:p>
    <w:p w14:paraId="223D1EC4" w14:textId="77777777" w:rsidR="00027522" w:rsidRPr="00241872" w:rsidRDefault="00027522" w:rsidP="00027522">
      <w:pPr>
        <w:rPr>
          <w:sz w:val="16"/>
        </w:rPr>
      </w:pPr>
      <w:r w:rsidRPr="00241872">
        <w:rPr>
          <w:sz w:val="16"/>
        </w:rPr>
        <w:t xml:space="preserve">III. </w:t>
      </w:r>
      <w:r w:rsidRPr="00241872">
        <w:rPr>
          <w:rStyle w:val="Emphasis"/>
        </w:rPr>
        <w:t>CONFLICT</w:t>
      </w:r>
      <w:r w:rsidRPr="00241872">
        <w:rPr>
          <w:sz w:val="16"/>
        </w:rPr>
        <w:t xml:space="preserve"> </w:t>
      </w:r>
      <w:r w:rsidRPr="00241872">
        <w:rPr>
          <w:rStyle w:val="Emphasis"/>
        </w:rPr>
        <w:t>AND</w:t>
      </w:r>
      <w:r w:rsidRPr="00241872">
        <w:rPr>
          <w:sz w:val="16"/>
        </w:rPr>
        <w:t xml:space="preserve"> </w:t>
      </w:r>
      <w:r w:rsidRPr="00241872">
        <w:rPr>
          <w:rStyle w:val="Emphasis"/>
        </w:rPr>
        <w:t>COOP</w:t>
      </w:r>
      <w:r w:rsidRPr="00241872">
        <w:rPr>
          <w:sz w:val="16"/>
        </w:rPr>
        <w:t xml:space="preserve">ERATION </w:t>
      </w:r>
      <w:r w:rsidRPr="00241872">
        <w:rPr>
          <w:rStyle w:val="Emphasis"/>
        </w:rPr>
        <w:t>ARE</w:t>
      </w:r>
      <w:r w:rsidRPr="00241872">
        <w:rPr>
          <w:sz w:val="16"/>
        </w:rPr>
        <w:t xml:space="preserve"> </w:t>
      </w:r>
      <w:r w:rsidRPr="00241872">
        <w:rPr>
          <w:rStyle w:val="Emphasis"/>
        </w:rPr>
        <w:t>NOT MUTUALLY EXCLUSIVE IN THE ARCTIC</w:t>
      </w:r>
    </w:p>
    <w:p w14:paraId="1DD1FCCD" w14:textId="77777777" w:rsidR="00027522" w:rsidRPr="00241872" w:rsidRDefault="00027522" w:rsidP="00027522">
      <w:pPr>
        <w:rPr>
          <w:sz w:val="16"/>
        </w:rPr>
      </w:pPr>
      <w:r w:rsidRPr="00241872">
        <w:rPr>
          <w:sz w:val="16"/>
        </w:rPr>
        <w:t xml:space="preserve">In our view, it makes sense to shift attention away from broad efforts to characterize the international relations of the “new” Arctic as either cooperative or conflictual and to direct attention instead toward specific issues where the interests of the Arctic states and other interested parties are evolving in ways that generate opportunities for fruitful cooperation. The result, we argue, is a more complex picture in which mixed-motive interactions can give rise to cooperation on specific issues, even while political maneuvering driven by developments unfolding on a global scale becomes more prominent. To flesh out this perspective on the Arctic as a zone of peaceful competition, we </w:t>
      </w:r>
      <w:r w:rsidRPr="00241872">
        <w:rPr>
          <w:rStyle w:val="Emphasis"/>
        </w:rPr>
        <w:t>consider</w:t>
      </w:r>
      <w:r w:rsidRPr="00241872">
        <w:rPr>
          <w:sz w:val="16"/>
        </w:rPr>
        <w:t xml:space="preserve"> opportunities for cooperation in five areas: (</w:t>
      </w:r>
      <w:proofErr w:type="spellStart"/>
      <w:r w:rsidRPr="00241872">
        <w:rPr>
          <w:sz w:val="16"/>
        </w:rPr>
        <w:t>i</w:t>
      </w:r>
      <w:proofErr w:type="spellEnd"/>
      <w:r w:rsidRPr="00241872">
        <w:rPr>
          <w:sz w:val="16"/>
        </w:rPr>
        <w:t xml:space="preserve">) avoidance of armed clashes, (ii) </w:t>
      </w:r>
      <w:r w:rsidRPr="00241872">
        <w:rPr>
          <w:rStyle w:val="Emphasis"/>
        </w:rPr>
        <w:t>climate change</w:t>
      </w:r>
      <w:r w:rsidRPr="00241872">
        <w:rPr>
          <w:sz w:val="16"/>
        </w:rPr>
        <w:t xml:space="preserve">, (iii) </w:t>
      </w:r>
      <w:r w:rsidRPr="00241872">
        <w:rPr>
          <w:rStyle w:val="Emphasis"/>
        </w:rPr>
        <w:t>commercial shipping</w:t>
      </w:r>
      <w:r w:rsidRPr="00241872">
        <w:rPr>
          <w:sz w:val="16"/>
        </w:rPr>
        <w:t xml:space="preserve">, (iv) </w:t>
      </w:r>
      <w:r w:rsidRPr="00241872">
        <w:rPr>
          <w:rStyle w:val="Emphasis"/>
        </w:rPr>
        <w:t>biod</w:t>
      </w:r>
      <w:r w:rsidRPr="00241872">
        <w:rPr>
          <w:sz w:val="16"/>
        </w:rPr>
        <w:t xml:space="preserve">iversity </w:t>
      </w:r>
      <w:r w:rsidRPr="00241872">
        <w:rPr>
          <w:rStyle w:val="Emphasis"/>
        </w:rPr>
        <w:t>protection</w:t>
      </w:r>
      <w:r w:rsidRPr="00241872">
        <w:rPr>
          <w:sz w:val="16"/>
        </w:rPr>
        <w:t xml:space="preserve">, </w:t>
      </w:r>
      <w:r w:rsidRPr="00241872">
        <w:rPr>
          <w:rStyle w:val="Emphasis"/>
        </w:rPr>
        <w:t>and</w:t>
      </w:r>
      <w:r w:rsidRPr="00241872">
        <w:rPr>
          <w:sz w:val="16"/>
        </w:rPr>
        <w:t xml:space="preserve"> (v) </w:t>
      </w:r>
      <w:r w:rsidRPr="00241872">
        <w:rPr>
          <w:rStyle w:val="Emphasis"/>
        </w:rPr>
        <w:t>scientific research</w:t>
      </w:r>
      <w:r w:rsidRPr="00241872">
        <w:rPr>
          <w:sz w:val="16"/>
        </w:rPr>
        <w:t xml:space="preserve">. The initiatives we propose are innovative but still broadly compatible with </w:t>
      </w:r>
      <w:r w:rsidRPr="00241872">
        <w:rPr>
          <w:sz w:val="16"/>
        </w:rPr>
        <w:lastRenderedPageBreak/>
        <w:t>themes outlined in the document entitled “Arctic Council Strategic Plan 2021-2030” adopted at the council’s May 2021 Ministerial Meeting (Arctic Council 2021).</w:t>
      </w:r>
    </w:p>
    <w:p w14:paraId="1BDC15C6" w14:textId="77777777" w:rsidR="00027522" w:rsidRPr="007B1FD8" w:rsidRDefault="00027522" w:rsidP="00027522">
      <w:pPr>
        <w:rPr>
          <w:sz w:val="16"/>
        </w:rPr>
      </w:pPr>
      <w:r w:rsidRPr="007B1FD8">
        <w:rPr>
          <w:sz w:val="16"/>
        </w:rPr>
        <w:t xml:space="preserve">Avoiding armed clashes </w:t>
      </w:r>
      <w:proofErr w:type="gramStart"/>
      <w:r w:rsidRPr="007B1FD8">
        <w:rPr>
          <w:sz w:val="16"/>
        </w:rPr>
        <w:t>As</w:t>
      </w:r>
      <w:proofErr w:type="gramEnd"/>
      <w:r w:rsidRPr="007B1FD8">
        <w:rPr>
          <w:sz w:val="16"/>
        </w:rPr>
        <w:t xml:space="preserve"> we have said, the Arctic remains an area of low tension </w:t>
      </w:r>
      <w:proofErr w:type="gramStart"/>
      <w:r w:rsidRPr="007B1FD8">
        <w:rPr>
          <w:sz w:val="16"/>
        </w:rPr>
        <w:t>with regard to</w:t>
      </w:r>
      <w:proofErr w:type="gramEnd"/>
      <w:r w:rsidRPr="007B1FD8">
        <w:rPr>
          <w:sz w:val="16"/>
        </w:rPr>
        <w:t xml:space="preserve"> issues of military security. Yet this does not eliminate the need to develop informal but effective practices designed to minimize the danger of unintended clashes and to defuse the prospect of escalation following the occurrence of isolated incidents. Several states are stepping up the deployment of advanced military systems in the Arctic. War games and military exercises of one sort or another are increasingly common, especially in the sector of the Arctic bordering on the North Atlantic. There are persistent reports of aircraft engaging in provocative activities leading others to scramble aircraft of their own to intercept them. No one stands to benefit from the occurrence of armed clashes in the region, even in an era featuring a renewal of great power politics in the Arctic. But experience accumulated in many parts of the world involving numerous states makes it clear that unintended incidents do occur in settings of this sort and that such incidents can lead to ugly developments that are harmful to the interests of all concerned. What is needed in such settings is the development of codes of conduct designed to minimize the likelihood of armed clashes and to deescalate tensions arising when incidents do occur. Even during the Cold War, such codes of conduct emerged and played a constructive role in interactions between Soviet and American armed forces. </w:t>
      </w:r>
      <w:proofErr w:type="gramStart"/>
      <w:r w:rsidRPr="007B1FD8">
        <w:rPr>
          <w:sz w:val="16"/>
        </w:rPr>
        <w:t>With regard to</w:t>
      </w:r>
      <w:proofErr w:type="gramEnd"/>
      <w:r w:rsidRPr="007B1FD8">
        <w:rPr>
          <w:sz w:val="16"/>
        </w:rPr>
        <w:t xml:space="preserve"> the Arctic, there have been repeated calls to resume the informal Arctic Chiefs of Defense Forum broken off in 2014 in the wake of the conflict over the annexation of Crimea. No doubt, the resumption of these meetings would be helpful. But more specific measures are needed. Recently, the United States and Russia reinvigorated arrangements based on an agreement dating back to 1972, designed to prevent the occurrence or escalation of dangerous military incidents at sea and in the airspace above it. These arrangements are applicable to the Barents and Norwegian Seas where operations of Russia’s Northern Fleet and the reactivated American 2nd Fleet overlap. Military risk reduction mechanisms covering activities of China, the United States, and some of its allies are also in place for the Western Pacific. China does not deploy military assets in the Arctic and has no plans to do so during the foreseeable future. But in the unlikely event of a future extension of Chinese naval operations farther North, it would be possible to make use of these mechanisms. The most urgent need for an effective code of conduct pertains to the Barents Sea. The United States and its NATO allies are now carrying out naval operations in the Barents, which provides homeports for Russia’s Northern Fleet including the bulk of Russia’s nuclear-powered submarines equipped with sea-launched ballistic missiles. A concern of particular importance involves the operations of U.S. attack submarines in the vicinity of Russia’s naval bases and the reliance of Russian attack submarines on the Barents Sea to move back and forth between their bases on the Kola Peninsula and the North Atlantic. Responding to climate change </w:t>
      </w:r>
      <w:proofErr w:type="gramStart"/>
      <w:r w:rsidRPr="007B1FD8">
        <w:rPr>
          <w:sz w:val="16"/>
        </w:rPr>
        <w:t>The</w:t>
      </w:r>
      <w:proofErr w:type="gramEnd"/>
      <w:r w:rsidRPr="007B1FD8">
        <w:rPr>
          <w:sz w:val="16"/>
        </w:rPr>
        <w:t xml:space="preserve"> impacts of climate change are showing up more rapidly and more dramatically in the Arctic than anywhere else on the planet. Accelerating losses of sea ice and glaciers, severe coastal erosion, rapid thawing of permafrost, massive wildfires, uncontrolled flooding, and rising threats to wildlife are current realities in the Arctic rather than </w:t>
      </w:r>
      <w:proofErr w:type="gramStart"/>
      <w:r w:rsidRPr="007B1FD8">
        <w:rPr>
          <w:sz w:val="16"/>
        </w:rPr>
        <w:t>future prospects</w:t>
      </w:r>
      <w:proofErr w:type="gramEnd"/>
      <w:r w:rsidRPr="007B1FD8">
        <w:rPr>
          <w:sz w:val="16"/>
        </w:rPr>
        <w:t xml:space="preserve"> (Blunden and Boyer 2020). Despite American denialism under the Trump Administration and recurrent expressions of hope on the part of some Russian policymakers that climate change may produce positive effects in the Russian North, almost everyone now understands that issues relating to climate change are moving to the top of the Arctic policy agenda. Both the most recent Russian Arctic strategy adopted in 2020 and the Russian program for its 2021-2023 Chairmanship of the Arctic Council, for example, indicate clearly that there is no time to waste in taking steps to counter this rising threat (Russian Arctic Strategy 2020, Arctic Council 2021a). </w:t>
      </w:r>
      <w:proofErr w:type="gramStart"/>
      <w:r w:rsidRPr="007B1FD8">
        <w:rPr>
          <w:sz w:val="16"/>
        </w:rPr>
        <w:t>With regard to</w:t>
      </w:r>
      <w:proofErr w:type="gramEnd"/>
      <w:r w:rsidRPr="007B1FD8">
        <w:rPr>
          <w:sz w:val="16"/>
        </w:rPr>
        <w:t xml:space="preserve"> Arctic cooperation, this development suggests two avenues for fruitful initiatives: 1) measures designed to facilitate adaptation to the impacts of climate change in the Arctic itself and 2) Arctic initiatives that may help promote global efforts responding to the onset of climate change. Whereas reductions of emissions of greenhouse gases anywhere contribute to efforts to mitigate climate change on a global scale, efforts to adapt to the impacts of climate change are typically local in scale. Still, there is much to be said for encouraging collaboration in efforts to protect the integrity of socioecological systems in the Arctic. Communities throughout the Arctic face similar threats arising from coastal erosion, permafrost thaw, and riverine flooding. There is considerable room for comparing notes and exchanging expertise </w:t>
      </w:r>
      <w:proofErr w:type="gramStart"/>
      <w:r w:rsidRPr="007B1FD8">
        <w:rPr>
          <w:sz w:val="16"/>
        </w:rPr>
        <w:t>with regard to</w:t>
      </w:r>
      <w:proofErr w:type="gramEnd"/>
      <w:r w:rsidRPr="007B1FD8">
        <w:rPr>
          <w:sz w:val="16"/>
        </w:rPr>
        <w:t xml:space="preserve"> the effectiveness of concrete measures to come to terms with these threats. The Arctic Council might well become a clearinghouse for those seeking to identify strategies that have proven successful in responding to specific problems caused or intensified by climate change. Educational activities, designed especially for young people and coordinated by the University of the Arctic, also may help to increase adaptive capacity. Although the Arctic itself is not a significant source of emissions of greenhouse gases, initiatives in this region may offer opportunities to get the ball rolling on measures that could be taken up and amplified in other settings. A promising case in point involves growing interest to take the initiative on black carbon and methane, both of which are important short-lived climate pollutants (Miller, </w:t>
      </w:r>
      <w:proofErr w:type="spellStart"/>
      <w:r w:rsidRPr="007B1FD8">
        <w:rPr>
          <w:sz w:val="16"/>
        </w:rPr>
        <w:t>Zaelke</w:t>
      </w:r>
      <w:proofErr w:type="spellEnd"/>
      <w:r w:rsidRPr="007B1FD8">
        <w:rPr>
          <w:sz w:val="16"/>
        </w:rPr>
        <w:t>, and Andersen 2021). The Arctic Council has adopted a framework for action to reduce emissions of these short-lived pollutants in the Arctic and beyond. To this end, it has established an Expert Group on Black Carbon and Methane which has advanced a pan-Arctic aspirational goal of reducing emissions of these pollutants by 25-33% below 2013 levels by 2025. Going forward, the Council may provide a convenient venue for those interested in promoting a binding agreement on these pollutants extending ultimately to both Arctic and non-Arctic states. An Arctic agreement on black carbon and methane would not solve the global threat associated with emissions of these pollutants. But it would constitute a start in dealing with a major concern that could play a role in energizing efforts to come to terms with these pollutants on a global scale (</w:t>
      </w:r>
      <w:proofErr w:type="spellStart"/>
      <w:r w:rsidRPr="007B1FD8">
        <w:rPr>
          <w:sz w:val="16"/>
        </w:rPr>
        <w:t>Smieszek</w:t>
      </w:r>
      <w:proofErr w:type="spellEnd"/>
      <w:r w:rsidRPr="007B1FD8">
        <w:rPr>
          <w:sz w:val="16"/>
        </w:rPr>
        <w:t xml:space="preserve"> 2021). Managing commercial shipping </w:t>
      </w:r>
      <w:proofErr w:type="gramStart"/>
      <w:r w:rsidRPr="007B1FD8">
        <w:rPr>
          <w:sz w:val="16"/>
        </w:rPr>
        <w:t>International</w:t>
      </w:r>
      <w:proofErr w:type="gramEnd"/>
      <w:r w:rsidRPr="007B1FD8">
        <w:rPr>
          <w:sz w:val="16"/>
        </w:rPr>
        <w:t xml:space="preserve"> cooperation relating to the regulation of commercial shipping in the Arctic has increased markedly over the last twenty years. Starting with voluntary guidelines in 2002 and stimulated by the Arctic Council’s 2009 Arctic Marine Shipping Assessment, the International Maritime Organization (IMO) developed the legally binding Polar Code whose provisions were agreed upon within the relevant committees of the IMO in 2014-2015 and became legally binding in the form of amendments to existing conventions (SOLAS and MARPOL) at the beginning of 2017. Featuring measures dealing with both maritime safety and environmental protection, the Polar Code stands as a clear example of the feasibility of making progress in devising cooperative measures to address concrete issues of real importance when the interests of key players can be brought into alignment. There is every indication that commercial shippers are taking the necessary steps to comply with the provisions of the Polar Code in its current form. As commercial shipping continues to grow in Arctic waters and as concern regarding the environmental impacts of shipping continues to rise, however, it has become clear that there is more to be done regarding the regulation of commercial shipping in the Arctic and related matters such as the improvement of hydrographic charts and the </w:t>
      </w:r>
      <w:r w:rsidRPr="007B1FD8">
        <w:rPr>
          <w:sz w:val="16"/>
        </w:rPr>
        <w:lastRenderedPageBreak/>
        <w:t xml:space="preserve">strengthening of search and rescue capabilities. At this stage, the campaign to ban the combustion and carriage of heavy fuel oils in the Arctic has emerged as the top priority. But other concerns are coming into focus as well, including ship strikes on marine mammals, underwater noise pollution, the dangers of invasive species making their way to the Arctic, and potential interference with the subsistence activities of residents of coastal communities. Progress will not be easy regarding any of these issues, given the divergent interests of shippers, environmentalists, residents of coastal communities, and others. The recent decision by the IMO to strengthen the Polar Code by including a ban on heavy fuel oils in the Arctic from 2024, to take a concrete example, has come in for intense criticism from environmentalists as inadequate to address what many see as a pressing problem (Reuters Staff 2020). What is likely during the coming years is a pattern of incremental advances that environmentalists criticize as </w:t>
      </w:r>
      <w:proofErr w:type="gramStart"/>
      <w:r w:rsidRPr="007B1FD8">
        <w:rPr>
          <w:sz w:val="16"/>
        </w:rPr>
        <w:t>inadequate</w:t>
      </w:r>
      <w:proofErr w:type="gramEnd"/>
      <w:r w:rsidRPr="007B1FD8">
        <w:rPr>
          <w:sz w:val="16"/>
        </w:rPr>
        <w:t xml:space="preserve"> but shippers fear as increasingly burdensome. There is no reason to conclude that the conditions prevailing in the Arctic during the 2020s will present insurmountable obstacles to the process of hammering out mutually acceptable additions to the governance system for commercial shipping that has been evolving over the last several decades. Protecting biodiversity There is a substantial record of international cooperation regarding the development and implementation of measures to protect wildlife moving across international boundaries in the Arctic or living in or migrating through Arctic waters. Aboriginal subsistence whaling is managed under the provisions of the 1946 International Convention on the Regulation of Whaling. The 1973 Agreement on the Conservation of Polar Bears provides for coordination of the efforts of the five Arctic coastal states to protect polar bears throughout their range. There are bilateral arrangements that have proven useful in protecting wildlife and conserving habitat essential to their welfare. Prominent examples are the bilateral regime between Norway and Russia dealing with environmental protection in the Barents Sea region and the bilateral arrangement between Canada and the United States dealing with the conservation of the Porcupine caribou herd that migrates annually across the border between Yukon and Alaska. A recent addition to this network of arrangements is the Arctic Migratory Bird Initiative, an activity spawned by the Arctic Council’s Working Group on the Conservation of Arctic Flora and Fauna and designed to foster collaboration among states with jurisdiction over components of the Australasian Flyway stretching from Siberia and Alaska in the North to Australia in the South. A notable feature of these arrangements is that they have provided a basis for effective cooperation among </w:t>
      </w:r>
      <w:proofErr w:type="gramStart"/>
      <w:r w:rsidRPr="007B1FD8">
        <w:rPr>
          <w:sz w:val="16"/>
        </w:rPr>
        <w:t>issue oriented</w:t>
      </w:r>
      <w:proofErr w:type="gramEnd"/>
      <w:r w:rsidRPr="007B1FD8">
        <w:rPr>
          <w:sz w:val="16"/>
        </w:rPr>
        <w:t xml:space="preserve"> agencies located in relevant governments without reference to the overarching dynamics of high politics among the participating states. What new needs of this sort are coming into focus today? Specific threats to wildlife in the Arctic are associated with biophysical changes and with the impacts of climate </w:t>
      </w:r>
      <w:proofErr w:type="gramStart"/>
      <w:r w:rsidRPr="007B1FD8">
        <w:rPr>
          <w:sz w:val="16"/>
        </w:rPr>
        <w:t>change in particular</w:t>
      </w:r>
      <w:proofErr w:type="gramEnd"/>
      <w:r w:rsidRPr="007B1FD8">
        <w:rPr>
          <w:sz w:val="16"/>
        </w:rPr>
        <w:t xml:space="preserve">. The dramatic decline of sea ice in the Arctic threatens the welfare of ice-dependent species such as polar bears and walrus. The welfare of terrestrial species such as caribou/reindeer is threatened by an increasing difficulty in accessing adequate food supplies during the winter months. Changing conditions in areas such as the Bering Sea are triggering largescale die offs of </w:t>
      </w:r>
      <w:proofErr w:type="gramStart"/>
      <w:r w:rsidRPr="007B1FD8">
        <w:rPr>
          <w:sz w:val="16"/>
        </w:rPr>
        <w:t>a number of</w:t>
      </w:r>
      <w:proofErr w:type="gramEnd"/>
      <w:r w:rsidRPr="007B1FD8">
        <w:rPr>
          <w:sz w:val="16"/>
        </w:rPr>
        <w:t xml:space="preserve"> species of seabirds. Ultimately, responding to these challenges will require effective responses to the problem of climate change on a global scale. In the meantime, however, there are opportunities to launch protective measures in the Arctic to alleviate some of these threats. A particularly promising approach is to focus on the maintenance of biodiversity in ecologically or biologically significant marine areas (EBSAs): taking steps to protect these areas from the impacts of human activities including fishing and shipping as well as monitoring them closely to provide early warning of developments likely to prove harmful to key species (Convention on Biological Diversity 2021). Another significant initiative is the development of the Arctic Council’s Regional Action Plan on Marine Litter (Arctic Council 2021b). Meshing scientific research Unlike Antarctica where scientific research constitutes the principal ongoing human activity, the Arctic is a region providing a permanent home for millions of people and affected by intensive human activities ranging from fishing and the extraction of natural resources to the deployment of armed forces. Nevertheless, all the Arctic states and </w:t>
      </w:r>
      <w:proofErr w:type="gramStart"/>
      <w:r w:rsidRPr="007B1FD8">
        <w:rPr>
          <w:sz w:val="16"/>
        </w:rPr>
        <w:t>a number of</w:t>
      </w:r>
      <w:proofErr w:type="gramEnd"/>
      <w:r w:rsidRPr="007B1FD8">
        <w:rPr>
          <w:sz w:val="16"/>
        </w:rPr>
        <w:t xml:space="preserve"> non-Arctic states support sizable research programs in the Arctic, and cooperation regarding issues relating to science has emerged as a prominent endeavor. This has provided the basis for the development of a web of cooperative arrangements. The International Arctic Science Committee, established in 1990, has 23 members (mostly national academies of sciences) and represents the views of the science community regarding priorities and opportunities for cooperation in the conduct of Arctic science. Starting in 2016, ministers of research and education (or their functional equivalents) have developed an informal practice of meeting on a biennial basis to exchange information on their Arctic work and discuss opportunities for collaboration at the level of national science programs. In 2017, the eight Arctic states entered into a legally binding agreement designed to enhance scientific cooperation through practical measures like improving access to field sites, easing restrictions on the movement of scientific equipment and materials, and facilitating the exchange of data. These are all constructive steps. What is missing at this stage is an effort to harmonize this web of discrete arrangements so that agencies responsible for funding research work closely with the science community regarding the identification of research priorities. Moreover, representatives of foreign offices who control the movement of people and materials across national boundaries can work more closely with the national funding agencies and representatives of the science community to minimize the obstacles to conducting research within their jurisdictions, as well as support the activities of multinational teams of researchers working in areas beyond national jurisdiction. Some constructive responses to this need are currently underway. A case in point is the ICES/PICES/PAME Working Group on Integrated Ecosystem Assessment for the Central Arctic Ocean (WGICA). But there is much more to be done to mesh the activities of scientific organizations, funding agencies, and those who control access to Arctic sites </w:t>
      </w:r>
      <w:proofErr w:type="gramStart"/>
      <w:r w:rsidRPr="007B1FD8">
        <w:rPr>
          <w:sz w:val="16"/>
        </w:rPr>
        <w:t>in order to</w:t>
      </w:r>
      <w:proofErr w:type="gramEnd"/>
      <w:r w:rsidRPr="007B1FD8">
        <w:rPr>
          <w:sz w:val="16"/>
        </w:rPr>
        <w:t xml:space="preserve"> move scientific cooperation to a new and more productive level. Science programs reflect the interests of governments and other organizations that support them, which means that priorities sometimes diverge, and significant limits to cooperative practices in the world of scientific research are unavoidable. Nevertheless, there are substantial common interests in this realm, and cooperation in the conduct of scientific research can play a constructive role in the coproduction of knowledge needed to implement international agreements effectively. A current example involves the development of knowledge required to operationalize the “precautionary approach” called for under the terms of the Central Arctic Ocean Fisheries Agreement that entered into force in June 2021 (Balton and Zagorski 2020). We should be on the lookout for other cases in which scientific cooperation can play a helpful role in the creation and implementation of international agreements dealing with matters of common concern to the Arctic states and key non-Arctic states. This account of opportunities for international cooperation regarding specific Arctic issues is not meant to be exhaustive. Our purpose in providing these examples has been to demonstrate that the conditions prevailing in the Arctic during the 2020s do not rule out focused efforts to promote international cooperation. In effect, we seek a middle way in this realm. The idea of Arctic exceptionalism is no longer realistic as a basis for dealing with the international relations of the Arctic. But neorealist accounts stressing the </w:t>
      </w:r>
      <w:r w:rsidRPr="007B1FD8">
        <w:rPr>
          <w:sz w:val="16"/>
        </w:rPr>
        <w:lastRenderedPageBreak/>
        <w:t xml:space="preserve">reemergence of great power politics in the Arctic convey an excessively pessimistic view regarding the prospects for cooperation in the Arctic. We suggest that a perspective avoiding both extremes is needed, as is a process designed to flesh out this perspective as a basis for thinking constructively about concrete issues arising in the 2020s. For shorthand purposes, we characterize this as a narrative of peaceful competition. IV. WE CAN ADJUST THE ARCHITECTURE OF ARCTIC GOVERNANCE TO ADDRESS THE ISSUES OF THE 2020S The existing architecture of Arctic governance, with the Arctic Council as its centerpiece, has proven more effective than many of those present at its creation anticipated. While the Council lacks the authority to make binding decisions and the capacity to take the lead in implementing substantive programs, there is convincing evidence regarding the constructive roles it has played in </w:t>
      </w:r>
      <w:proofErr w:type="gramStart"/>
      <w:r w:rsidRPr="007B1FD8">
        <w:rPr>
          <w:sz w:val="16"/>
        </w:rPr>
        <w:t>a number of</w:t>
      </w:r>
      <w:proofErr w:type="gramEnd"/>
      <w:r w:rsidRPr="007B1FD8">
        <w:rPr>
          <w:sz w:val="16"/>
        </w:rPr>
        <w:t xml:space="preserve"> areas (Barry et al. 2020). Yet the exceptionalist narrative underlying the creation of the Council in 1996 and articulated explicitly in the vision statement adopted at the 2013 Ministerial Meeting does not offer an appropriate lens for viewing issues arising under conditions prevailing today. Nor does this narrative provide a proper point of departure for considering ways to maximize the effectiveness of the Council in addressing the issues discussed in the preceding section. What adjustments in the existing architecture of Arctic governance would improve the performance of these arrangements going forward? Are there ways to approach such adjustments that would maximize their acceptability to all parties concerned? In this section, we respond to these questions, starting with a discussion of adjustments in the practices of the Arctic Council itself and moving on to observations relating to the overall architecture of Arctic governance. Adjusting the Arctic Council The constitutive provisions of the Arctic Council are set forth in a ministerial declaration rather than in an international, legally binding instrument (Arctic Council 1996). Some view this as a weakness; their inclination is to take steps as quickly as possible to turn the Council into a fully-fledged intergovernmental organization with a recognized legal personality. In our judgment, this line of thinking reflects a mistaken view regarding the role of the Council in addressing issues of governance in the high northern latitudes. The Arctic Council is not destined to become a body capable of making and implementing authoritative decisions on a range of issues of interest to the Arctic states and others with growing interests in Arctic affairs. Rather, the influence of the Council lies in its capacity to provide early warning regarding emerging issues, mount well-respected monitoring services, offer an informal venue to hammer out the terms of agreements regarding a variety of specific issues, and exercise convening power allowing a wide range of parties to interact with one another and explore issues of common concern on an informal basis. Adjustments in the existing practices of the Council should seek to strengthen these forms of influence, while avoiding changes that would serve only to muddy the waters or even undermine its contributions. </w:t>
      </w:r>
      <w:proofErr w:type="gramStart"/>
      <w:r w:rsidRPr="007B1FD8">
        <w:rPr>
          <w:sz w:val="16"/>
        </w:rPr>
        <w:t>With regard to</w:t>
      </w:r>
      <w:proofErr w:type="gramEnd"/>
      <w:r w:rsidRPr="007B1FD8">
        <w:rPr>
          <w:sz w:val="16"/>
        </w:rPr>
        <w:t xml:space="preserve"> early warning, agenda formation, monitoring, and the incubation of innovative policy initiatives, the key to the success of the Arctic Council lies in the work of the Council’s working groups. To illustrate, consider the work of the Arctic Monitoring and Assessment </w:t>
      </w:r>
      <w:proofErr w:type="spellStart"/>
      <w:r w:rsidRPr="007B1FD8">
        <w:rPr>
          <w:sz w:val="16"/>
        </w:rPr>
        <w:t>Programme</w:t>
      </w:r>
      <w:proofErr w:type="spellEnd"/>
      <w:r w:rsidRPr="007B1FD8">
        <w:rPr>
          <w:sz w:val="16"/>
        </w:rPr>
        <w:t xml:space="preserve"> (AMAP) in enhancing understanding of the role of the Arctic in the Earth’s climate system; the initiatives of the Working Group on the Protection of the Marine Environment (PAME) in identifying the need to regulate commercial shipping in the Arctic and framing issues for treatment in the IMO; and the efforts of the Working Group on the Conservation of Arctic Flora and Fauna (CAFF) in incubating the Arctic Migratory Bird Initiative. What is needed at this stage is an effort to reconfirm the central role of these activities in the work of the Council, while avoiding developments likely to detract from the role of the working groups in handling such matters. In this connection, we recommend reverting to the early practice of the Council treating all meetings of the Senior Arctic Officials (SAOs) as opportunities to engage in substantive and in-depth conversations between the leaders of the working groups, representatives of the foreign ministries of the Arctic states, and representatives of the Permanent Participants. There is also a need to proceed with care in articulating the mission of new arrangements such as the recently created SAO-based Marine Mechanism (SMM). In the specific case of the SMM, the danger is that its activities will overlap with the work of PAME, running the risk of politicizing the Council’s work on marine issues in a manner that detracts from PAME’s efforts to address similar concerns. The Arctic Council created the SMM in 2019 following a failure to agree on a mandate for a new subsidiary body to employ an ecosystem-based approach to marine management in the Arctic. So far, the activities of the mechanism have been confined to organizing webinars dealing with a range of marine issues of current interest (e.g. shipping, marine litter). To achieve a distinct and lasting place in the architecture of the Arctic Council, the SMM must take advantage of the convening power of the Council to provide a venue in which a wide range of players are able to engage in policy-relevant discussions of marine issues on an informal basis (Young 2021). An important development in the practices of the Arctic Council dating from 2009 centers on the establishment of task forces to provide an informal setting for those engaged in efforts to hammer out the terms of agreements that are not formally Arctic Council agreements. As the cases of the 2011 search and rescue agreement, the 2013 oil spill preparedness and response agreement, and the 2017 scientific cooperation agreement make clear, task forces have produced significant results even in the face of the shifting conditions prevailing in the Arctic during the 2010s. It is notable that Russia and the United States served as co-leads for all three of these task forces. In our judgment, the key issue in this realm going forward is a need to clarify the relationship between working groups and task forces and to exercise extreme care in framing the remit of any new task force created to deal with a specific issue. Though misunderstandings have arisen in several cases, it should be possible to draw a clear distinction between the roles of the working groups and those of the task forces. The working groups are ongoing bodies with mandates that cover a broad range of concerns such as the protection of the Arctic marine environment or the conservation of Arctic flora and fauna. The task forces are transient bodies intended to focus on a specific issue such as search and rescue and to go out of existence once that issue is resolved. Exercising care in formulating the remit of task forces should help to clarify this distinction. The convening power of the Arctic Council has grown substantially in recent years. With the participation of representatives of 38 Observers divided almost equally among non-Arctic states, intergovernmental organizations, and nongovernmental organizations, meetings of the Senior Arctic Officials now bring together most of the important players concerned with issues arising in the Arctic. Such gatherings provide opportunities for informal consultations regarding emerging issues over and above the issues on the formal agenda of the SAOs. Adjustments to the Council’s existing practices can enhance this important function. The goal should be to welcome input from the Observers, without triggering opposition arising from sensitivities relating to matters of terminology. Constructive measures may include eliminating obsolete procedural rules dealing with the suspension of Observers, </w:t>
      </w:r>
      <w:proofErr w:type="spellStart"/>
      <w:r w:rsidRPr="007B1FD8">
        <w:rPr>
          <w:sz w:val="16"/>
        </w:rPr>
        <w:t>selfreporting</w:t>
      </w:r>
      <w:proofErr w:type="spellEnd"/>
      <w:r w:rsidRPr="007B1FD8">
        <w:rPr>
          <w:sz w:val="16"/>
        </w:rPr>
        <w:t xml:space="preserve"> as a condition for the continuation of observer status, and financial contributions on the part of Observers (Zagorski 2019). The recent practice of organizing special sessions of the SAOs in which Observers are given the floor is a step in the right direction. Taking advantage of the Council’s convening power, there may also be opportunities to organize special sessions the day before or the day after SAO meetings in which all participants can discuss issues of current interest in a setting not subject to the Council’s formal rules of procedure. No doubt, other </w:t>
      </w:r>
      <w:r w:rsidRPr="007B1FD8">
        <w:rPr>
          <w:sz w:val="16"/>
        </w:rPr>
        <w:lastRenderedPageBreak/>
        <w:t xml:space="preserve">innovations are worthy of consideration. But the general point is clear: There is a need to encourage constructive engagement on the part of many actors, without distorting the architecture of the Arctic Council or undermining its unique features. Coordinating the Arctic regime complex While the Arctic Council is the centerpiece of the existing Arctic governance system, what is developing is an extensive network of the sort that analysts call a regime complex or, in other words, a collection of discrete institutional arrangements dealing with interrelated issues but not organized in the form of a hierarchical structure (Young and Kim 2021). Thus, we have distinct arrangements dealing with fishing, shipping, oil and gas development, wildlife management, environmental protection, and scientific research that apply to all or parts of the Arctic but that are not linked to one another in any explicit way. An interesting observation in this regard is that new arrangements featuring international cooperation on specific issues are continuing to emerge, despite the onset of great power politics highlighted in neorealist accounts of the “new” Arctic. The Central Arctic Ocean Fisheries Agreement entered into force in June 2021. The IMO is in the process of forging measures designed to regulate and eventually ban the combustion and carriage of heavy fuel oils on ships operating in the Arctic. There are preliminary indications of an emerging interest in the development of an Arctic agreement dealing with methane and black carbon. Regarding the future, this development raises two issues: One dealing with the content of specific additions to this regime complex and the other dealing with the need to coordinate the various elements of the complex to avoid fragmentation and to promote harmonization. </w:t>
      </w:r>
      <w:proofErr w:type="gramStart"/>
      <w:r w:rsidRPr="007B1FD8">
        <w:rPr>
          <w:sz w:val="16"/>
        </w:rPr>
        <w:t>With regard to</w:t>
      </w:r>
      <w:proofErr w:type="gramEnd"/>
      <w:r w:rsidRPr="007B1FD8">
        <w:rPr>
          <w:sz w:val="16"/>
        </w:rPr>
        <w:t xml:space="preserve"> specific elements, there is no alternative to proceeding on a case-by-case basis. The next step in the Central Arctic Ocean Fisheries Agreement, for example, is to establish the machinery needed to move this arrangement from paper to practice. Fortunately, there are indications that both Russia and the United States are able and willing to join forces to make this happen. In the case of commercial shipping, the challenge is to push the parties to accept a ban on the combustion and carriage of heavy fuel oils with real teeth and, at the same time, to advance the dialogue on related matters like the problems of ship strikes on marine mammals and underwater noise pollution. With respect to methane and black carbon and similar issues that are just now coming into focus, the next steps involve framing the issues in a manner suitable for consideration in specific policy arenas and enlisting the support of players in a position to move the issues toward the top of crowded policy agendas. Perhaps the way forward in this realm is to provide opportunities for those working on specific issues to compare notes regarding their experiences, and to encourage constructive exchanges between practitioners working to achieve progress on specific issues and analysts who think more generally about effectively promoting international cooperation. As the density of the Arctic regime complex increases, the need to pay attention to avoiding fragmentation and encouraging harmonization is rising (Biermann et al. 2020). How should we deal with the interface between the regulation of commercial shipping in the Arctic and arrangements regarding marine mammals, such as whales and walrus, and the human harvesters of these species? Is there a need to think about interactions between emerging proposals dealing with </w:t>
      </w:r>
      <w:proofErr w:type="gramStart"/>
      <w:r w:rsidRPr="007B1FD8">
        <w:rPr>
          <w:sz w:val="16"/>
        </w:rPr>
        <w:t>Arctic sea</w:t>
      </w:r>
      <w:proofErr w:type="gramEnd"/>
      <w:r w:rsidRPr="007B1FD8">
        <w:rPr>
          <w:sz w:val="16"/>
        </w:rPr>
        <w:t xml:space="preserve"> ice restoration as a means of coping with climate change and regimes dealing with artisanal and commercial fishing, commercial shipping, and offshore oil and gas development (Strawa et al. 2020)? In our judgment, the case for creating a new mechanism to deal with this function is not compelling; nor is it likely that proposals for such a mechanism would gain traction under the conditions prevailing in the 2020s. Proceeding with care, it should be possible to use the forum provided by the Arctic Council to address this matter effectively. In this connection, the Council’s convening power may provide the key to success. SAO meetings today bring together representatives of most of the major players, including key non-Arctic states such as China, relevant intergovernmental organizations such as the IMO, and important nongovernmental organizations such as IASC, that need to be consulted in efforts to coordinate the expanding Arctic regime complex. What would be helpful at this stage is to recognize this function of the Council explicitly and to institute informal practices aimed at enhancing this role. For example, it would be relatively easy to organize informal consultations on specific issues among interested parties alongside formal SAO meetings. V. A CONCLUDING OBSERVATION</w:t>
      </w:r>
    </w:p>
    <w:p w14:paraId="653C037A" w14:textId="77777777" w:rsidR="00027522" w:rsidRPr="006928E3" w:rsidRDefault="00027522" w:rsidP="00027522">
      <w:r w:rsidRPr="00241872">
        <w:rPr>
          <w:sz w:val="16"/>
        </w:rPr>
        <w:t xml:space="preserve">We have sought to articulate a view of Arctic international relations during the 2020s that recognizes the limits of the idea of Arctic exceptionalism embedded in the Arctic zone of peace narrative but that also provides an alternative to the proposition that the Arctic has become what a former U.S. Secretary of State has called an “arena of global power competition.” </w:t>
      </w:r>
      <w:r w:rsidRPr="00241872">
        <w:rPr>
          <w:rStyle w:val="Emphasis"/>
        </w:rPr>
        <w:t>We</w:t>
      </w:r>
      <w:r w:rsidRPr="00241872">
        <w:rPr>
          <w:sz w:val="16"/>
        </w:rPr>
        <w:t xml:space="preserve"> characterize our perspective as a </w:t>
      </w:r>
      <w:r w:rsidRPr="00241872">
        <w:rPr>
          <w:rStyle w:val="Emphasis"/>
        </w:rPr>
        <w:t>view</w:t>
      </w:r>
      <w:r w:rsidRPr="00241872">
        <w:rPr>
          <w:sz w:val="16"/>
        </w:rPr>
        <w:t xml:space="preserve"> of </w:t>
      </w:r>
      <w:r w:rsidRPr="00241872">
        <w:rPr>
          <w:rStyle w:val="Emphasis"/>
        </w:rPr>
        <w:t>the</w:t>
      </w:r>
      <w:r w:rsidRPr="00241872">
        <w:rPr>
          <w:sz w:val="16"/>
        </w:rPr>
        <w:t xml:space="preserve"> </w:t>
      </w:r>
      <w:r w:rsidRPr="00241872">
        <w:rPr>
          <w:rStyle w:val="Emphasis"/>
        </w:rPr>
        <w:t>“new” Arctic</w:t>
      </w:r>
      <w:r w:rsidRPr="00241872">
        <w:rPr>
          <w:sz w:val="16"/>
        </w:rPr>
        <w:t xml:space="preserve"> </w:t>
      </w:r>
      <w:r w:rsidRPr="00241872">
        <w:rPr>
          <w:rStyle w:val="Emphasis"/>
        </w:rPr>
        <w:t>as a zone of</w:t>
      </w:r>
      <w:r w:rsidRPr="00241872">
        <w:rPr>
          <w:sz w:val="16"/>
        </w:rPr>
        <w:t xml:space="preserve"> </w:t>
      </w:r>
      <w:r w:rsidRPr="00241872">
        <w:rPr>
          <w:rStyle w:val="Emphasis"/>
        </w:rPr>
        <w:t>peaceful competition. It is pointless to ignore</w:t>
      </w:r>
      <w:r w:rsidRPr="00241872">
        <w:rPr>
          <w:sz w:val="16"/>
        </w:rPr>
        <w:t xml:space="preserve"> </w:t>
      </w:r>
      <w:r w:rsidRPr="00241872">
        <w:rPr>
          <w:rStyle w:val="Emphasis"/>
        </w:rPr>
        <w:t>the growing links between the Arctic and the global system</w:t>
      </w:r>
      <w:r w:rsidRPr="00241872">
        <w:rPr>
          <w:sz w:val="16"/>
        </w:rPr>
        <w:t xml:space="preserve"> and to perpetuate the belief that the currents of great power politics will not spill over to affect the treatment of issues on the Arctic policy agenda. </w:t>
      </w:r>
      <w:r w:rsidRPr="00241872">
        <w:rPr>
          <w:rStyle w:val="Emphasis"/>
        </w:rPr>
        <w:t>At the same time, this should</w:t>
      </w:r>
      <w:r w:rsidRPr="00241872">
        <w:rPr>
          <w:sz w:val="16"/>
        </w:rPr>
        <w:t xml:space="preserve"> </w:t>
      </w:r>
      <w:r w:rsidRPr="00241872">
        <w:rPr>
          <w:rStyle w:val="Emphasis"/>
        </w:rPr>
        <w:t>not blind us</w:t>
      </w:r>
      <w:r w:rsidRPr="00241872">
        <w:rPr>
          <w:sz w:val="16"/>
        </w:rPr>
        <w:t xml:space="preserve"> </w:t>
      </w:r>
      <w:r w:rsidRPr="00241872">
        <w:rPr>
          <w:rStyle w:val="Emphasis"/>
        </w:rPr>
        <w:t>to the success of</w:t>
      </w:r>
      <w:r w:rsidRPr="00241872">
        <w:rPr>
          <w:sz w:val="16"/>
        </w:rPr>
        <w:t xml:space="preserve"> </w:t>
      </w:r>
      <w:r w:rsidRPr="00241872">
        <w:rPr>
          <w:rStyle w:val="Emphasis"/>
        </w:rPr>
        <w:t>ongoing efforts</w:t>
      </w:r>
      <w:r w:rsidRPr="00241872">
        <w:rPr>
          <w:sz w:val="16"/>
        </w:rPr>
        <w:t xml:space="preserve"> </w:t>
      </w:r>
      <w:r w:rsidRPr="00241872">
        <w:rPr>
          <w:rStyle w:val="Emphasis"/>
        </w:rPr>
        <w:t>to</w:t>
      </w:r>
      <w:r w:rsidRPr="00241872">
        <w:rPr>
          <w:sz w:val="16"/>
        </w:rPr>
        <w:t xml:space="preserve"> </w:t>
      </w:r>
      <w:r w:rsidRPr="00241872">
        <w:rPr>
          <w:rStyle w:val="Emphasis"/>
        </w:rPr>
        <w:t>promote</w:t>
      </w:r>
      <w:r w:rsidRPr="00241872">
        <w:rPr>
          <w:sz w:val="16"/>
        </w:rPr>
        <w:t xml:space="preserve"> international </w:t>
      </w:r>
      <w:r w:rsidRPr="00241872">
        <w:rPr>
          <w:rStyle w:val="Emphasis"/>
        </w:rPr>
        <w:t>coop</w:t>
      </w:r>
      <w:r w:rsidRPr="00241872">
        <w:rPr>
          <w:sz w:val="16"/>
        </w:rPr>
        <w:t xml:space="preserve">eration </w:t>
      </w:r>
      <w:r w:rsidRPr="00241872">
        <w:rPr>
          <w:rStyle w:val="Emphasis"/>
        </w:rPr>
        <w:t>on</w:t>
      </w:r>
      <w:r w:rsidRPr="00241872">
        <w:rPr>
          <w:sz w:val="16"/>
        </w:rPr>
        <w:t xml:space="preserve"> </w:t>
      </w:r>
      <w:r w:rsidRPr="00241872">
        <w:rPr>
          <w:rStyle w:val="Emphasis"/>
        </w:rPr>
        <w:t>specific issues</w:t>
      </w:r>
      <w:r w:rsidRPr="00241872">
        <w:rPr>
          <w:sz w:val="16"/>
        </w:rPr>
        <w:t xml:space="preserve"> </w:t>
      </w:r>
      <w:r w:rsidRPr="00241872">
        <w:rPr>
          <w:rStyle w:val="Emphasis"/>
        </w:rPr>
        <w:t>and to the prospect that</w:t>
      </w:r>
      <w:r w:rsidRPr="00241872">
        <w:rPr>
          <w:sz w:val="16"/>
        </w:rPr>
        <w:t xml:space="preserve"> </w:t>
      </w:r>
      <w:r w:rsidRPr="00241872">
        <w:rPr>
          <w:rStyle w:val="Emphasis"/>
        </w:rPr>
        <w:t>similar opportunities</w:t>
      </w:r>
      <w:r w:rsidRPr="00241872">
        <w:rPr>
          <w:sz w:val="16"/>
        </w:rPr>
        <w:t xml:space="preserve"> </w:t>
      </w:r>
      <w:r w:rsidRPr="00241872">
        <w:rPr>
          <w:rStyle w:val="Emphasis"/>
        </w:rPr>
        <w:t>will</w:t>
      </w:r>
      <w:r w:rsidRPr="00241872">
        <w:rPr>
          <w:sz w:val="16"/>
        </w:rPr>
        <w:t xml:space="preserve"> </w:t>
      </w:r>
      <w:r w:rsidRPr="00241872">
        <w:rPr>
          <w:rStyle w:val="Emphasis"/>
        </w:rPr>
        <w:t>continue to arise</w:t>
      </w:r>
      <w:r w:rsidRPr="00241872">
        <w:rPr>
          <w:sz w:val="16"/>
        </w:rPr>
        <w:t xml:space="preserve"> in the 2020s. We have suggested </w:t>
      </w:r>
      <w:proofErr w:type="gramStart"/>
      <w:r w:rsidRPr="00241872">
        <w:rPr>
          <w:sz w:val="16"/>
        </w:rPr>
        <w:t>a number of</w:t>
      </w:r>
      <w:proofErr w:type="gramEnd"/>
      <w:r w:rsidRPr="00241872">
        <w:rPr>
          <w:sz w:val="16"/>
        </w:rPr>
        <w:t xml:space="preserve"> specific areas where cooperative initiatives seem feasible and discussed ways to adjust the existing machinery of Arctic governance to capitalize on such opportunities. </w:t>
      </w:r>
      <w:r w:rsidRPr="00241872">
        <w:rPr>
          <w:rStyle w:val="Emphasis"/>
        </w:rPr>
        <w:t>This is</w:t>
      </w:r>
      <w:r w:rsidRPr="00241872">
        <w:rPr>
          <w:sz w:val="16"/>
        </w:rPr>
        <w:t xml:space="preserve"> </w:t>
      </w:r>
      <w:r w:rsidRPr="00241872">
        <w:rPr>
          <w:rStyle w:val="Emphasis"/>
        </w:rPr>
        <w:t>not</w:t>
      </w:r>
      <w:r w:rsidRPr="00241872">
        <w:rPr>
          <w:sz w:val="16"/>
        </w:rPr>
        <w:t xml:space="preserve"> a matter of </w:t>
      </w:r>
      <w:r w:rsidRPr="00241872">
        <w:rPr>
          <w:rStyle w:val="Emphasis"/>
        </w:rPr>
        <w:t>wholesale restructuring</w:t>
      </w:r>
      <w:r w:rsidRPr="00241872">
        <w:rPr>
          <w:sz w:val="16"/>
        </w:rPr>
        <w:t xml:space="preserve"> of arrangements like the Arctic Council or calling for an effort to negotiate the terms of a comprehensive Arctic treaty. </w:t>
      </w:r>
      <w:r w:rsidRPr="00241872">
        <w:rPr>
          <w:rStyle w:val="Emphasis"/>
        </w:rPr>
        <w:t>What is</w:t>
      </w:r>
      <w:r w:rsidRPr="00241872">
        <w:rPr>
          <w:sz w:val="16"/>
        </w:rPr>
        <w:t xml:space="preserve"> </w:t>
      </w:r>
      <w:r w:rsidRPr="00241872">
        <w:rPr>
          <w:rStyle w:val="Emphasis"/>
        </w:rPr>
        <w:t>needed</w:t>
      </w:r>
      <w:r w:rsidRPr="00241872">
        <w:rPr>
          <w:sz w:val="16"/>
        </w:rPr>
        <w:t xml:space="preserve"> at this stage, we argue, </w:t>
      </w:r>
      <w:r w:rsidRPr="00241872">
        <w:rPr>
          <w:rStyle w:val="Emphasis"/>
        </w:rPr>
        <w:t>are</w:t>
      </w:r>
      <w:r w:rsidRPr="00241872">
        <w:rPr>
          <w:sz w:val="16"/>
        </w:rPr>
        <w:t xml:space="preserve"> </w:t>
      </w:r>
      <w:r w:rsidRPr="00241872">
        <w:rPr>
          <w:rStyle w:val="Emphasis"/>
        </w:rPr>
        <w:t>adjustments</w:t>
      </w:r>
      <w:r w:rsidRPr="00241872">
        <w:rPr>
          <w:sz w:val="16"/>
        </w:rPr>
        <w:t xml:space="preserve"> in existing practices </w:t>
      </w:r>
      <w:r w:rsidRPr="00241872">
        <w:rPr>
          <w:rStyle w:val="Emphasis"/>
        </w:rPr>
        <w:t>that are</w:t>
      </w:r>
      <w:r w:rsidRPr="00241872">
        <w:rPr>
          <w:sz w:val="16"/>
        </w:rPr>
        <w:t xml:space="preserve"> individually </w:t>
      </w:r>
      <w:r w:rsidRPr="00241872">
        <w:rPr>
          <w:rStyle w:val="Emphasis"/>
        </w:rPr>
        <w:t>modest</w:t>
      </w:r>
      <w:r w:rsidRPr="00241872">
        <w:rPr>
          <w:sz w:val="16"/>
        </w:rPr>
        <w:t xml:space="preserve"> </w:t>
      </w:r>
      <w:r w:rsidRPr="00241872">
        <w:rPr>
          <w:rStyle w:val="Emphasis"/>
        </w:rPr>
        <w:t>but</w:t>
      </w:r>
      <w:r w:rsidRPr="00241872">
        <w:rPr>
          <w:sz w:val="16"/>
        </w:rPr>
        <w:t xml:space="preserve"> that, taken together, </w:t>
      </w:r>
      <w:r w:rsidRPr="00241872">
        <w:rPr>
          <w:rStyle w:val="Emphasis"/>
        </w:rPr>
        <w:t>could make a</w:t>
      </w:r>
      <w:r w:rsidRPr="00241872">
        <w:rPr>
          <w:sz w:val="16"/>
        </w:rPr>
        <w:t xml:space="preserve"> </w:t>
      </w:r>
      <w:r w:rsidRPr="00241872">
        <w:rPr>
          <w:rStyle w:val="Emphasis"/>
        </w:rPr>
        <w:t>real difference</w:t>
      </w:r>
      <w:r w:rsidRPr="00241872">
        <w:rPr>
          <w:sz w:val="16"/>
        </w:rPr>
        <w:t xml:space="preserve"> </w:t>
      </w:r>
      <w:r w:rsidRPr="00241872">
        <w:rPr>
          <w:rStyle w:val="Emphasis"/>
        </w:rPr>
        <w:t>in addressing Arctic challenges arising in the 2020s.</w:t>
      </w:r>
      <w:r w:rsidRPr="006928E3">
        <w:rPr>
          <w:rStyle w:val="Emphasis"/>
        </w:rPr>
        <w:t xml:space="preserve"> </w:t>
      </w:r>
    </w:p>
    <w:p w14:paraId="4A5E4227" w14:textId="77777777" w:rsidR="00027522" w:rsidRPr="006928E3" w:rsidRDefault="00027522" w:rsidP="00027522">
      <w:pPr>
        <w:pStyle w:val="Heading4"/>
        <w:rPr>
          <w:rFonts w:cs="Calibri"/>
        </w:rPr>
      </w:pPr>
      <w:r w:rsidRPr="006928E3">
        <w:rPr>
          <w:rFonts w:cs="Calibri"/>
        </w:rPr>
        <w:t xml:space="preserve">It’s extremely </w:t>
      </w:r>
      <w:r w:rsidRPr="006928E3">
        <w:rPr>
          <w:rFonts w:cs="Calibri"/>
          <w:u w:val="single"/>
        </w:rPr>
        <w:t>unlikely</w:t>
      </w:r>
      <w:r w:rsidRPr="006928E3">
        <w:rPr>
          <w:rFonts w:cs="Calibri"/>
        </w:rPr>
        <w:t xml:space="preserve">. </w:t>
      </w:r>
    </w:p>
    <w:p w14:paraId="1D1C9C0D" w14:textId="77777777" w:rsidR="00027522" w:rsidRPr="006928E3" w:rsidRDefault="00027522" w:rsidP="00027522">
      <w:r w:rsidRPr="006928E3">
        <w:rPr>
          <w:rStyle w:val="Style13ptBold"/>
        </w:rPr>
        <w:t>Valberg ’24</w:t>
      </w:r>
      <w:r w:rsidRPr="006928E3">
        <w:t xml:space="preserve"> [Anna; January 26; </w:t>
      </w:r>
      <w:r>
        <w:t>M</w:t>
      </w:r>
      <w:r w:rsidRPr="006928E3">
        <w:t xml:space="preserve">A in Political Science, University of Oslo; Fridtjof Nansen Institute, “War in the Arctic? Researchers debunk three myths about the High North,” </w:t>
      </w:r>
      <w:r w:rsidRPr="006928E3">
        <w:lastRenderedPageBreak/>
        <w:t xml:space="preserve">https://partner.sciencenorway.no/arctic-climate-conflict/war-in-the-arctic-researchers-debunk-three-myths-about-the-high-north/2314629] </w:t>
      </w:r>
      <w:proofErr w:type="spellStart"/>
      <w:r>
        <w:t>RwL</w:t>
      </w:r>
      <w:proofErr w:type="spellEnd"/>
    </w:p>
    <w:p w14:paraId="6D9B55F1" w14:textId="77777777" w:rsidR="00027522" w:rsidRPr="00EB68A6" w:rsidRDefault="00027522" w:rsidP="00027522">
      <w:pPr>
        <w:rPr>
          <w:sz w:val="16"/>
        </w:rPr>
      </w:pPr>
      <w:r w:rsidRPr="00EB68A6">
        <w:rPr>
          <w:sz w:val="16"/>
        </w:rPr>
        <w:t xml:space="preserve">But Østhagen believes there are three </w:t>
      </w:r>
      <w:r w:rsidRPr="00E06750">
        <w:rPr>
          <w:rStyle w:val="StyleUnderline"/>
        </w:rPr>
        <w:t xml:space="preserve">major </w:t>
      </w:r>
      <w:r w:rsidRPr="00BB2CE2">
        <w:rPr>
          <w:rStyle w:val="Emphasis"/>
        </w:rPr>
        <w:t>misconceptions</w:t>
      </w:r>
      <w:r w:rsidRPr="00EB68A6">
        <w:rPr>
          <w:sz w:val="16"/>
        </w:rPr>
        <w:t xml:space="preserve"> about geopolitics </w:t>
      </w:r>
      <w:r w:rsidRPr="00E06750">
        <w:rPr>
          <w:rStyle w:val="StyleUnderline"/>
        </w:rPr>
        <w:t>in</w:t>
      </w:r>
      <w:r w:rsidRPr="00EB68A6">
        <w:rPr>
          <w:sz w:val="16"/>
        </w:rPr>
        <w:t xml:space="preserve"> the </w:t>
      </w:r>
      <w:r w:rsidRPr="00E06750">
        <w:rPr>
          <w:rStyle w:val="StyleUnderline"/>
        </w:rPr>
        <w:t>Arctic</w:t>
      </w:r>
      <w:r w:rsidRPr="00EB68A6">
        <w:rPr>
          <w:sz w:val="16"/>
        </w:rPr>
        <w:t>:</w:t>
      </w:r>
    </w:p>
    <w:p w14:paraId="7B3CF9BB" w14:textId="77777777" w:rsidR="00027522" w:rsidRPr="00EB68A6" w:rsidRDefault="00027522" w:rsidP="00027522">
      <w:pPr>
        <w:rPr>
          <w:sz w:val="16"/>
        </w:rPr>
      </w:pPr>
      <w:r w:rsidRPr="00EB68A6">
        <w:rPr>
          <w:sz w:val="16"/>
        </w:rPr>
        <w:t xml:space="preserve">The first is the </w:t>
      </w:r>
      <w:r w:rsidRPr="00EB68A6">
        <w:rPr>
          <w:rStyle w:val="StyleUnderline"/>
        </w:rPr>
        <w:t>possibility of war</w:t>
      </w:r>
      <w:r w:rsidRPr="00EB68A6">
        <w:rPr>
          <w:sz w:val="16"/>
        </w:rPr>
        <w:t xml:space="preserve"> in the Arctic. The second is that there are </w:t>
      </w:r>
      <w:r w:rsidRPr="00EB68A6">
        <w:rPr>
          <w:rStyle w:val="StyleUnderline"/>
        </w:rPr>
        <w:t>unresolved borders</w:t>
      </w:r>
      <w:r w:rsidRPr="00EB68A6">
        <w:rPr>
          <w:sz w:val="16"/>
        </w:rPr>
        <w:t xml:space="preserve"> in the Arctic and that a resource race is underway. The third is that </w:t>
      </w:r>
      <w:r w:rsidRPr="00EB68A6">
        <w:rPr>
          <w:rStyle w:val="StyleUnderline"/>
        </w:rPr>
        <w:t>climate change</w:t>
      </w:r>
      <w:r w:rsidRPr="00EB68A6">
        <w:rPr>
          <w:sz w:val="16"/>
        </w:rPr>
        <w:t xml:space="preserve"> is the </w:t>
      </w:r>
      <w:r w:rsidRPr="00EB68A6">
        <w:rPr>
          <w:rStyle w:val="StyleUnderline"/>
        </w:rPr>
        <w:t xml:space="preserve">primary </w:t>
      </w:r>
      <w:r w:rsidRPr="00BB2CE2">
        <w:rPr>
          <w:rStyle w:val="Emphasis"/>
        </w:rPr>
        <w:t>catalyst</w:t>
      </w:r>
      <w:r w:rsidRPr="00EB68A6">
        <w:rPr>
          <w:rStyle w:val="StyleUnderline"/>
        </w:rPr>
        <w:t xml:space="preserve"> </w:t>
      </w:r>
      <w:r w:rsidRPr="00EB68A6">
        <w:rPr>
          <w:sz w:val="16"/>
        </w:rPr>
        <w:t xml:space="preserve">for all changes in the Arctic region. </w:t>
      </w:r>
    </w:p>
    <w:p w14:paraId="6D456C73" w14:textId="77777777" w:rsidR="00027522" w:rsidRPr="00EB68A6" w:rsidRDefault="00027522" w:rsidP="00027522">
      <w:pPr>
        <w:rPr>
          <w:sz w:val="16"/>
        </w:rPr>
      </w:pPr>
      <w:r w:rsidRPr="00EB68A6">
        <w:rPr>
          <w:sz w:val="16"/>
        </w:rPr>
        <w:t>“</w:t>
      </w:r>
      <w:r w:rsidRPr="00EB68A6">
        <w:rPr>
          <w:rStyle w:val="StyleUnderline"/>
        </w:rPr>
        <w:t xml:space="preserve">The </w:t>
      </w:r>
      <w:r w:rsidRPr="00BB2CE2">
        <w:rPr>
          <w:rStyle w:val="Emphasis"/>
        </w:rPr>
        <w:t>reality</w:t>
      </w:r>
      <w:r w:rsidRPr="00EB68A6">
        <w:rPr>
          <w:rStyle w:val="StyleUnderline"/>
        </w:rPr>
        <w:t xml:space="preserve"> is much </w:t>
      </w:r>
      <w:r w:rsidRPr="00BB2CE2">
        <w:rPr>
          <w:rStyle w:val="Emphasis"/>
        </w:rPr>
        <w:t>calmer</w:t>
      </w:r>
      <w:r w:rsidRPr="00EB68A6">
        <w:rPr>
          <w:sz w:val="16"/>
        </w:rPr>
        <w:t xml:space="preserve">,” Østhagen says. </w:t>
      </w:r>
    </w:p>
    <w:p w14:paraId="1B5E58D0" w14:textId="77777777" w:rsidR="00027522" w:rsidRPr="00EB68A6" w:rsidRDefault="00027522" w:rsidP="00027522">
      <w:pPr>
        <w:rPr>
          <w:sz w:val="16"/>
        </w:rPr>
      </w:pPr>
      <w:r w:rsidRPr="00EB68A6">
        <w:rPr>
          <w:sz w:val="16"/>
        </w:rPr>
        <w:t xml:space="preserve">“The Electron case illustrates well everything that can go wrong. But it also shows why things usually </w:t>
      </w:r>
      <w:proofErr w:type="spellStart"/>
      <w:r w:rsidRPr="00EB68A6">
        <w:rPr>
          <w:sz w:val="16"/>
        </w:rPr>
        <w:t>dont</w:t>
      </w:r>
      <w:proofErr w:type="spellEnd"/>
      <w:r w:rsidRPr="00EB68A6">
        <w:rPr>
          <w:sz w:val="16"/>
        </w:rPr>
        <w:t xml:space="preserve"> go wrong. There's a willingness to cooperate," Svein Vigeland Rottem says. </w:t>
      </w:r>
    </w:p>
    <w:p w14:paraId="0D81DFBC" w14:textId="77777777" w:rsidR="00027522" w:rsidRPr="00EB68A6" w:rsidRDefault="00027522" w:rsidP="00027522">
      <w:pPr>
        <w:rPr>
          <w:sz w:val="16"/>
        </w:rPr>
      </w:pPr>
      <w:r w:rsidRPr="00EB68A6">
        <w:rPr>
          <w:sz w:val="16"/>
        </w:rPr>
        <w:t xml:space="preserve">He is a senior researcher at FNI and studies cooperation in the Arctic. </w:t>
      </w:r>
    </w:p>
    <w:p w14:paraId="4A70DD4D" w14:textId="77777777" w:rsidR="00027522" w:rsidRPr="00EB68A6" w:rsidRDefault="00027522" w:rsidP="00027522">
      <w:pPr>
        <w:rPr>
          <w:sz w:val="16"/>
        </w:rPr>
      </w:pPr>
      <w:r w:rsidRPr="00EB68A6">
        <w:rPr>
          <w:sz w:val="16"/>
        </w:rPr>
        <w:t xml:space="preserve">Rottem and Østhagen do </w:t>
      </w:r>
      <w:r w:rsidRPr="00EB68A6">
        <w:rPr>
          <w:rStyle w:val="StyleUnderline"/>
        </w:rPr>
        <w:t>not agree</w:t>
      </w:r>
      <w:r w:rsidRPr="00EB68A6">
        <w:rPr>
          <w:sz w:val="16"/>
        </w:rPr>
        <w:t xml:space="preserve"> that the </w:t>
      </w:r>
      <w:r w:rsidRPr="00EB68A6">
        <w:rPr>
          <w:rStyle w:val="StyleUnderline"/>
        </w:rPr>
        <w:t>Arctic is a powder keg and a dangerous place</w:t>
      </w:r>
      <w:r w:rsidRPr="00EB68A6">
        <w:rPr>
          <w:sz w:val="16"/>
        </w:rPr>
        <w:t xml:space="preserve">, as recently stated by Lars </w:t>
      </w:r>
      <w:proofErr w:type="spellStart"/>
      <w:r w:rsidRPr="00EB68A6">
        <w:rPr>
          <w:sz w:val="16"/>
        </w:rPr>
        <w:t>Saunes</w:t>
      </w:r>
      <w:proofErr w:type="spellEnd"/>
      <w:r w:rsidRPr="00EB68A6">
        <w:rPr>
          <w:sz w:val="16"/>
        </w:rPr>
        <w:t xml:space="preserve">, former head of the Norwegian Navy, to Norwegian Broadcasting Corporation NRK. </w:t>
      </w:r>
    </w:p>
    <w:p w14:paraId="66E6C10A" w14:textId="77777777" w:rsidR="00027522" w:rsidRPr="00EB68A6" w:rsidRDefault="00027522" w:rsidP="00027522">
      <w:pPr>
        <w:rPr>
          <w:sz w:val="16"/>
        </w:rPr>
      </w:pPr>
      <w:r w:rsidRPr="00EB68A6">
        <w:rPr>
          <w:sz w:val="16"/>
        </w:rPr>
        <w:t xml:space="preserve">Myth 1: The possibility of war in the Arctic </w:t>
      </w:r>
    </w:p>
    <w:p w14:paraId="3D889651" w14:textId="77777777" w:rsidR="00027522" w:rsidRPr="00EB68A6" w:rsidRDefault="00027522" w:rsidP="00027522">
      <w:pPr>
        <w:rPr>
          <w:sz w:val="16"/>
        </w:rPr>
      </w:pPr>
      <w:r w:rsidRPr="00EB68A6">
        <w:rPr>
          <w:sz w:val="16"/>
        </w:rPr>
        <w:t xml:space="preserve">Østhagen, addressing the misconception of imminent war in the Arctic, explains that the </w:t>
      </w:r>
      <w:r w:rsidRPr="00EB68A6">
        <w:rPr>
          <w:rStyle w:val="StyleUnderline"/>
        </w:rPr>
        <w:t>conditions in the Arctic</w:t>
      </w:r>
      <w:r w:rsidRPr="00EB68A6">
        <w:rPr>
          <w:sz w:val="16"/>
        </w:rPr>
        <w:t xml:space="preserve"> are often </w:t>
      </w:r>
      <w:r w:rsidRPr="00EB68A6">
        <w:rPr>
          <w:rStyle w:val="StyleUnderline"/>
        </w:rPr>
        <w:t xml:space="preserve">more </w:t>
      </w:r>
      <w:r w:rsidRPr="00BB2CE2">
        <w:rPr>
          <w:rStyle w:val="Emphasis"/>
        </w:rPr>
        <w:t>stable</w:t>
      </w:r>
      <w:r w:rsidRPr="00BB2CE2">
        <w:rPr>
          <w:rStyle w:val="StyleUnderline"/>
        </w:rPr>
        <w:t xml:space="preserve"> and </w:t>
      </w:r>
      <w:r w:rsidRPr="00BB2CE2">
        <w:rPr>
          <w:rStyle w:val="Emphasis"/>
        </w:rPr>
        <w:t>transparent</w:t>
      </w:r>
      <w:r w:rsidRPr="00BB2CE2">
        <w:rPr>
          <w:rStyle w:val="StyleUnderline"/>
        </w:rPr>
        <w:t xml:space="preserve"> than many assume</w:t>
      </w:r>
      <w:r w:rsidRPr="00EB68A6">
        <w:rPr>
          <w:sz w:val="16"/>
        </w:rPr>
        <w:t xml:space="preserve">. </w:t>
      </w:r>
    </w:p>
    <w:p w14:paraId="3BFB7AAA" w14:textId="77777777" w:rsidR="00027522" w:rsidRPr="00EB68A6" w:rsidRDefault="00027522" w:rsidP="00027522">
      <w:pPr>
        <w:rPr>
          <w:sz w:val="16"/>
        </w:rPr>
      </w:pPr>
      <w:r w:rsidRPr="00EB68A6">
        <w:rPr>
          <w:rStyle w:val="StyleUnderline"/>
        </w:rPr>
        <w:t xml:space="preserve">Conflict is </w:t>
      </w:r>
      <w:r w:rsidRPr="00BB2CE2">
        <w:rPr>
          <w:rStyle w:val="Emphasis"/>
        </w:rPr>
        <w:t>not</w:t>
      </w:r>
      <w:r w:rsidRPr="00EB68A6">
        <w:rPr>
          <w:rStyle w:val="StyleUnderline"/>
        </w:rPr>
        <w:t xml:space="preserve"> easily triggered</w:t>
      </w:r>
      <w:r w:rsidRPr="00EB68A6">
        <w:rPr>
          <w:sz w:val="16"/>
        </w:rPr>
        <w:t xml:space="preserve">, </w:t>
      </w:r>
      <w:r w:rsidRPr="00BB2CE2">
        <w:rPr>
          <w:rStyle w:val="StyleUnderline"/>
        </w:rPr>
        <w:t xml:space="preserve">considering the </w:t>
      </w:r>
      <w:r w:rsidRPr="00BB2CE2">
        <w:rPr>
          <w:rStyle w:val="Emphasis"/>
        </w:rPr>
        <w:t>vast areas</w:t>
      </w:r>
      <w:r w:rsidRPr="00BB2CE2">
        <w:rPr>
          <w:rStyle w:val="StyleUnderline"/>
        </w:rPr>
        <w:t xml:space="preserve"> and </w:t>
      </w:r>
      <w:r w:rsidRPr="00BB2CE2">
        <w:rPr>
          <w:rStyle w:val="Emphasis"/>
        </w:rPr>
        <w:t>diverse countries</w:t>
      </w:r>
      <w:r w:rsidRPr="00EB68A6">
        <w:rPr>
          <w:sz w:val="16"/>
        </w:rPr>
        <w:t xml:space="preserve"> involved. Østhagen </w:t>
      </w:r>
      <w:proofErr w:type="spellStart"/>
      <w:r w:rsidRPr="00EB68A6">
        <w:rPr>
          <w:sz w:val="16"/>
        </w:rPr>
        <w:t>emphasises</w:t>
      </w:r>
      <w:proofErr w:type="spellEnd"/>
      <w:r w:rsidRPr="00EB68A6">
        <w:rPr>
          <w:sz w:val="16"/>
        </w:rPr>
        <w:t xml:space="preserve"> the </w:t>
      </w:r>
      <w:r w:rsidRPr="00EB68A6">
        <w:rPr>
          <w:rStyle w:val="StyleUnderline"/>
        </w:rPr>
        <w:t>enormity of the Arctic</w:t>
      </w:r>
      <w:r w:rsidRPr="00EB68A6">
        <w:rPr>
          <w:sz w:val="16"/>
        </w:rPr>
        <w:t xml:space="preserve">, which encompasses </w:t>
      </w:r>
      <w:r w:rsidRPr="00EB68A6">
        <w:rPr>
          <w:rStyle w:val="StyleUnderline"/>
        </w:rPr>
        <w:t>eight countries</w:t>
      </w:r>
      <w:r w:rsidRPr="00EB68A6">
        <w:rPr>
          <w:sz w:val="16"/>
        </w:rPr>
        <w:t xml:space="preserve">, </w:t>
      </w:r>
      <w:r w:rsidRPr="00BB2CE2">
        <w:rPr>
          <w:rStyle w:val="Emphasis"/>
        </w:rPr>
        <w:t>four million</w:t>
      </w:r>
      <w:r w:rsidRPr="00EB68A6">
        <w:rPr>
          <w:rStyle w:val="StyleUnderline"/>
        </w:rPr>
        <w:t xml:space="preserve"> people</w:t>
      </w:r>
      <w:r w:rsidRPr="00EB68A6">
        <w:rPr>
          <w:sz w:val="16"/>
        </w:rPr>
        <w:t xml:space="preserve">, and </w:t>
      </w:r>
      <w:r w:rsidRPr="00EB68A6">
        <w:rPr>
          <w:rStyle w:val="StyleUnderline"/>
        </w:rPr>
        <w:t>extensive ocean areas</w:t>
      </w:r>
      <w:r w:rsidRPr="00EB68A6">
        <w:rPr>
          <w:sz w:val="16"/>
        </w:rPr>
        <w:t xml:space="preserve">. The countries include </w:t>
      </w:r>
      <w:r w:rsidRPr="00EB68A6">
        <w:rPr>
          <w:rStyle w:val="StyleUnderline"/>
        </w:rPr>
        <w:t>Russia</w:t>
      </w:r>
      <w:r w:rsidRPr="00EB68A6">
        <w:rPr>
          <w:sz w:val="16"/>
        </w:rPr>
        <w:t xml:space="preserve">, the </w:t>
      </w:r>
      <w:r w:rsidRPr="00EB68A6">
        <w:rPr>
          <w:rStyle w:val="StyleUnderline"/>
        </w:rPr>
        <w:t>Nordic states</w:t>
      </w:r>
      <w:r w:rsidRPr="00EB68A6">
        <w:rPr>
          <w:sz w:val="16"/>
        </w:rPr>
        <w:t xml:space="preserve">, the </w:t>
      </w:r>
      <w:r w:rsidRPr="00EB68A6">
        <w:rPr>
          <w:rStyle w:val="StyleUnderline"/>
        </w:rPr>
        <w:t>USA</w:t>
      </w:r>
      <w:r w:rsidRPr="00EB68A6">
        <w:rPr>
          <w:sz w:val="16"/>
        </w:rPr>
        <w:t xml:space="preserve">, and </w:t>
      </w:r>
      <w:r w:rsidRPr="00EB68A6">
        <w:rPr>
          <w:rStyle w:val="StyleUnderline"/>
        </w:rPr>
        <w:t>Canada</w:t>
      </w:r>
      <w:r w:rsidRPr="00EB68A6">
        <w:rPr>
          <w:sz w:val="16"/>
        </w:rPr>
        <w:t xml:space="preserve">. </w:t>
      </w:r>
    </w:p>
    <w:p w14:paraId="399DB269" w14:textId="77777777" w:rsidR="00027522" w:rsidRPr="00EB68A6" w:rsidRDefault="00027522" w:rsidP="00027522">
      <w:pPr>
        <w:rPr>
          <w:sz w:val="16"/>
        </w:rPr>
      </w:pPr>
      <w:r w:rsidRPr="00EB68A6">
        <w:rPr>
          <w:sz w:val="16"/>
        </w:rPr>
        <w:t xml:space="preserve">He notes that the significant Russian presence – with almost half of the Arctic landmass under Russian control – influences perceptions of geopolitics in the North. </w:t>
      </w:r>
    </w:p>
    <w:p w14:paraId="71D23A23" w14:textId="77777777" w:rsidR="00027522" w:rsidRPr="00EB68A6" w:rsidRDefault="00027522" w:rsidP="00027522">
      <w:pPr>
        <w:rPr>
          <w:sz w:val="16"/>
        </w:rPr>
      </w:pPr>
      <w:r w:rsidRPr="00EB68A6">
        <w:rPr>
          <w:sz w:val="16"/>
        </w:rPr>
        <w:t xml:space="preserve">Iver B. Neumann, a Russia researcher and director at the FNI, concurs that the Arctic is less likely to witness armed conflict than other global locations. </w:t>
      </w:r>
    </w:p>
    <w:p w14:paraId="290D424F" w14:textId="77777777" w:rsidR="00027522" w:rsidRPr="00EB68A6" w:rsidRDefault="00027522" w:rsidP="00027522">
      <w:pPr>
        <w:rPr>
          <w:sz w:val="16"/>
        </w:rPr>
      </w:pPr>
      <w:r w:rsidRPr="00EB68A6">
        <w:rPr>
          <w:sz w:val="16"/>
        </w:rPr>
        <w:t xml:space="preserve">He believes the primary driver for military conflict in the Arctic is Russia's use of Murmansk as a base for nuclear weapons. </w:t>
      </w:r>
    </w:p>
    <w:p w14:paraId="7CB59242" w14:textId="77777777" w:rsidR="00027522" w:rsidRPr="00EB68A6" w:rsidRDefault="00027522" w:rsidP="00027522">
      <w:pPr>
        <w:rPr>
          <w:sz w:val="16"/>
        </w:rPr>
      </w:pPr>
      <w:r w:rsidRPr="00EB68A6">
        <w:rPr>
          <w:sz w:val="16"/>
        </w:rPr>
        <w:t xml:space="preserve">“There are three main ways to keep such weapons mobile: in aircraft, on land by rail, and at sea on submarines. Where such submarines exist, as in Murmansk, there is also significant military attention. And where there is military attention, there is also the potential for conflict,” he says. </w:t>
      </w:r>
    </w:p>
    <w:p w14:paraId="5CB8EBB4" w14:textId="77777777" w:rsidR="00027522" w:rsidRPr="00EB68A6" w:rsidRDefault="00027522" w:rsidP="00027522">
      <w:pPr>
        <w:rPr>
          <w:sz w:val="16"/>
        </w:rPr>
      </w:pPr>
      <w:r w:rsidRPr="00EB68A6">
        <w:rPr>
          <w:sz w:val="16"/>
        </w:rPr>
        <w:t xml:space="preserve">Neumann advises caution in responding to Russia's desire for global attention and military control, stressing the importance of Norway maintaining a cool head, enforcing sovereignty, and </w:t>
      </w:r>
      <w:r w:rsidRPr="00EB68A6">
        <w:rPr>
          <w:rStyle w:val="StyleUnderline"/>
        </w:rPr>
        <w:t xml:space="preserve">not succumbing to </w:t>
      </w:r>
      <w:r w:rsidRPr="00BB2CE2">
        <w:rPr>
          <w:rStyle w:val="Emphasis"/>
        </w:rPr>
        <w:t>intimidation</w:t>
      </w:r>
      <w:r w:rsidRPr="00EB68A6">
        <w:rPr>
          <w:rStyle w:val="StyleUnderline"/>
        </w:rPr>
        <w:t>.</w:t>
      </w:r>
      <w:r w:rsidRPr="00EB68A6">
        <w:rPr>
          <w:sz w:val="16"/>
        </w:rPr>
        <w:t xml:space="preserve"> </w:t>
      </w:r>
    </w:p>
    <w:p w14:paraId="3D3750A7" w14:textId="77777777" w:rsidR="00027522" w:rsidRPr="00EB68A6" w:rsidRDefault="00027522" w:rsidP="00027522">
      <w:pPr>
        <w:rPr>
          <w:sz w:val="16"/>
        </w:rPr>
      </w:pPr>
      <w:r w:rsidRPr="00EB68A6">
        <w:rPr>
          <w:sz w:val="16"/>
        </w:rPr>
        <w:t>Myth 2: Unresolved borders and a race for resources</w:t>
      </w:r>
    </w:p>
    <w:p w14:paraId="0E1DDE9A" w14:textId="77777777" w:rsidR="00027522" w:rsidRPr="00EB68A6" w:rsidRDefault="00027522" w:rsidP="00027522">
      <w:pPr>
        <w:rPr>
          <w:sz w:val="16"/>
        </w:rPr>
      </w:pPr>
      <w:r w:rsidRPr="00EB68A6">
        <w:rPr>
          <w:sz w:val="16"/>
        </w:rPr>
        <w:t xml:space="preserve">As the Arctic becomes more accessible due to melting sea ice because of climate change, a </w:t>
      </w:r>
      <w:r w:rsidRPr="00EB68A6">
        <w:rPr>
          <w:rStyle w:val="StyleUnderline"/>
        </w:rPr>
        <w:t xml:space="preserve">common myth suggests a </w:t>
      </w:r>
      <w:r w:rsidRPr="00BB2CE2">
        <w:rPr>
          <w:rStyle w:val="Emphasis"/>
        </w:rPr>
        <w:t>scramble</w:t>
      </w:r>
      <w:r w:rsidRPr="00EB68A6">
        <w:rPr>
          <w:rStyle w:val="StyleUnderline"/>
        </w:rPr>
        <w:t xml:space="preserve"> for resources</w:t>
      </w:r>
      <w:r w:rsidRPr="00EB68A6">
        <w:rPr>
          <w:sz w:val="16"/>
        </w:rPr>
        <w:t xml:space="preserve"> and land in the North will occur. </w:t>
      </w:r>
    </w:p>
    <w:p w14:paraId="2AF17BCF" w14:textId="77777777" w:rsidR="00027522" w:rsidRPr="00EB68A6" w:rsidRDefault="00027522" w:rsidP="00027522">
      <w:pPr>
        <w:rPr>
          <w:sz w:val="16"/>
        </w:rPr>
      </w:pPr>
      <w:r w:rsidRPr="00EB68A6">
        <w:rPr>
          <w:sz w:val="16"/>
        </w:rPr>
        <w:t xml:space="preserve">But Østhagen clarifies that, unlike in other parts of the world, there are almost </w:t>
      </w:r>
      <w:r w:rsidRPr="00EB68A6">
        <w:rPr>
          <w:rStyle w:val="StyleUnderline"/>
        </w:rPr>
        <w:t>no disputes over Arctic borders</w:t>
      </w:r>
      <w:r w:rsidRPr="00EB68A6">
        <w:rPr>
          <w:sz w:val="16"/>
        </w:rPr>
        <w:t xml:space="preserve">. </w:t>
      </w:r>
    </w:p>
    <w:p w14:paraId="0D278114" w14:textId="77777777" w:rsidR="00027522" w:rsidRPr="00EB68A6" w:rsidRDefault="00027522" w:rsidP="00027522">
      <w:pPr>
        <w:rPr>
          <w:sz w:val="16"/>
        </w:rPr>
      </w:pPr>
      <w:r w:rsidRPr="00EB68A6">
        <w:rPr>
          <w:sz w:val="16"/>
        </w:rPr>
        <w:t xml:space="preserve">“All the </w:t>
      </w:r>
      <w:r w:rsidRPr="00EB68A6">
        <w:rPr>
          <w:rStyle w:val="StyleUnderline"/>
        </w:rPr>
        <w:t xml:space="preserve">borders are </w:t>
      </w:r>
      <w:r w:rsidRPr="00BB2CE2">
        <w:rPr>
          <w:rStyle w:val="Emphasis"/>
        </w:rPr>
        <w:t>settled</w:t>
      </w:r>
      <w:r w:rsidRPr="00EB68A6">
        <w:rPr>
          <w:sz w:val="16"/>
        </w:rPr>
        <w:t xml:space="preserve">,” he says, noting that the </w:t>
      </w:r>
      <w:r w:rsidRPr="00EB68A6">
        <w:rPr>
          <w:rStyle w:val="StyleUnderline"/>
        </w:rPr>
        <w:t>last conflict</w:t>
      </w:r>
      <w:r w:rsidRPr="00EB68A6">
        <w:rPr>
          <w:sz w:val="16"/>
        </w:rPr>
        <w:t xml:space="preserve"> between Canada and Greenland was </w:t>
      </w:r>
      <w:r w:rsidRPr="00EB68A6">
        <w:rPr>
          <w:rStyle w:val="StyleUnderline"/>
        </w:rPr>
        <w:t>resolved in 2022</w:t>
      </w:r>
      <w:r w:rsidRPr="00EB68A6">
        <w:rPr>
          <w:sz w:val="16"/>
        </w:rPr>
        <w:t xml:space="preserve">. </w:t>
      </w:r>
    </w:p>
    <w:p w14:paraId="3F8F9DAE" w14:textId="77777777" w:rsidR="00027522" w:rsidRPr="00EB68A6" w:rsidRDefault="00027522" w:rsidP="00027522">
      <w:pPr>
        <w:rPr>
          <w:sz w:val="16"/>
        </w:rPr>
      </w:pPr>
      <w:r w:rsidRPr="00EB68A6">
        <w:rPr>
          <w:sz w:val="16"/>
        </w:rPr>
        <w:t xml:space="preserve">Maritime boundaries are key for resource management and potential conflict. </w:t>
      </w:r>
      <w:r w:rsidRPr="00EB68A6">
        <w:rPr>
          <w:rStyle w:val="StyleUnderline"/>
        </w:rPr>
        <w:t>Law</w:t>
      </w:r>
      <w:r w:rsidRPr="00EB68A6">
        <w:rPr>
          <w:sz w:val="16"/>
        </w:rPr>
        <w:t xml:space="preserve"> of the sea </w:t>
      </w:r>
      <w:r w:rsidRPr="00EB68A6">
        <w:rPr>
          <w:rStyle w:val="StyleUnderline"/>
        </w:rPr>
        <w:t xml:space="preserve">grants coastal states </w:t>
      </w:r>
      <w:r w:rsidRPr="00BB2CE2">
        <w:rPr>
          <w:rStyle w:val="Emphasis"/>
        </w:rPr>
        <w:t>sovereign</w:t>
      </w:r>
      <w:r w:rsidRPr="00EB68A6">
        <w:rPr>
          <w:rStyle w:val="StyleUnderline"/>
        </w:rPr>
        <w:t xml:space="preserve"> rights for resource exploitation in their economic zones</w:t>
      </w:r>
      <w:r w:rsidRPr="00EB68A6">
        <w:rPr>
          <w:sz w:val="16"/>
        </w:rPr>
        <w:t xml:space="preserve">. </w:t>
      </w:r>
    </w:p>
    <w:p w14:paraId="03A0E5A5" w14:textId="77777777" w:rsidR="00027522" w:rsidRPr="00EB68A6" w:rsidRDefault="00027522" w:rsidP="00027522">
      <w:pPr>
        <w:rPr>
          <w:sz w:val="16"/>
        </w:rPr>
      </w:pPr>
      <w:r w:rsidRPr="00EB68A6">
        <w:rPr>
          <w:sz w:val="16"/>
        </w:rPr>
        <w:t xml:space="preserve">In the Arctic, only one maritime boundary remains unresolve. It is between the USA and Canada – two close allies. </w:t>
      </w:r>
    </w:p>
    <w:p w14:paraId="4E969EB7" w14:textId="77777777" w:rsidR="00027522" w:rsidRPr="00EB68A6" w:rsidRDefault="00027522" w:rsidP="00027522">
      <w:pPr>
        <w:rPr>
          <w:sz w:val="16"/>
        </w:rPr>
      </w:pPr>
      <w:r w:rsidRPr="00EB68A6">
        <w:rPr>
          <w:sz w:val="16"/>
        </w:rPr>
        <w:lastRenderedPageBreak/>
        <w:t xml:space="preserve">Østhagen, who wrote his PhD on maritime disputes, foresees no major concerns regarding sovereignty or territorial issues. He believes the myth persists due to historical reasons but </w:t>
      </w:r>
      <w:proofErr w:type="spellStart"/>
      <w:r w:rsidRPr="00EB68A6">
        <w:rPr>
          <w:sz w:val="16"/>
        </w:rPr>
        <w:t>emphasises</w:t>
      </w:r>
      <w:proofErr w:type="spellEnd"/>
      <w:r w:rsidRPr="00EB68A6">
        <w:rPr>
          <w:sz w:val="16"/>
        </w:rPr>
        <w:t xml:space="preserve"> that, with all the land borders settled and just one disputed sea border, Arctic resources are already distributed among the eight Arctic states.</w:t>
      </w:r>
    </w:p>
    <w:p w14:paraId="0353C008" w14:textId="77777777" w:rsidR="00027522" w:rsidRPr="00EB68A6" w:rsidRDefault="00027522" w:rsidP="00027522">
      <w:pPr>
        <w:rPr>
          <w:sz w:val="16"/>
        </w:rPr>
      </w:pPr>
      <w:r w:rsidRPr="00EB68A6">
        <w:rPr>
          <w:sz w:val="16"/>
        </w:rPr>
        <w:t>Myth 3: Climate change drives all shifts in the Arctic</w:t>
      </w:r>
    </w:p>
    <w:p w14:paraId="3EFA9573" w14:textId="77777777" w:rsidR="00027522" w:rsidRPr="00EB68A6" w:rsidRDefault="00027522" w:rsidP="00027522">
      <w:pPr>
        <w:rPr>
          <w:sz w:val="16"/>
        </w:rPr>
      </w:pPr>
      <w:r w:rsidRPr="00EB68A6">
        <w:rPr>
          <w:sz w:val="16"/>
        </w:rPr>
        <w:t xml:space="preserve">A </w:t>
      </w:r>
      <w:r w:rsidRPr="00EB68A6">
        <w:rPr>
          <w:rStyle w:val="StyleUnderline"/>
        </w:rPr>
        <w:t>third myth</w:t>
      </w:r>
      <w:r w:rsidRPr="00EB68A6">
        <w:rPr>
          <w:sz w:val="16"/>
        </w:rPr>
        <w:t xml:space="preserve"> suggests </w:t>
      </w:r>
      <w:r w:rsidRPr="00EB68A6">
        <w:rPr>
          <w:rStyle w:val="StyleUnderline"/>
        </w:rPr>
        <w:t>that climate change</w:t>
      </w:r>
      <w:r w:rsidRPr="00EB68A6">
        <w:rPr>
          <w:sz w:val="16"/>
        </w:rPr>
        <w:t xml:space="preserve"> is the </w:t>
      </w:r>
      <w:r w:rsidRPr="00EB68A6">
        <w:rPr>
          <w:rStyle w:val="StyleUnderline"/>
        </w:rPr>
        <w:t>main driver</w:t>
      </w:r>
      <w:r w:rsidRPr="00EB68A6">
        <w:rPr>
          <w:sz w:val="16"/>
        </w:rPr>
        <w:t xml:space="preserve"> for all </w:t>
      </w:r>
      <w:r w:rsidRPr="00EB68A6">
        <w:rPr>
          <w:rStyle w:val="StyleUnderline"/>
        </w:rPr>
        <w:t>political shifts</w:t>
      </w:r>
      <w:r w:rsidRPr="00EB68A6">
        <w:rPr>
          <w:sz w:val="16"/>
        </w:rPr>
        <w:t xml:space="preserve"> in the Arctic. </w:t>
      </w:r>
    </w:p>
    <w:p w14:paraId="2E442C81" w14:textId="77777777" w:rsidR="00027522" w:rsidRPr="00EB68A6" w:rsidRDefault="00027522" w:rsidP="00027522">
      <w:pPr>
        <w:rPr>
          <w:sz w:val="16"/>
        </w:rPr>
      </w:pPr>
      <w:r w:rsidRPr="00EB68A6">
        <w:rPr>
          <w:sz w:val="16"/>
        </w:rPr>
        <w:t xml:space="preserve">But Østhagen cautions against </w:t>
      </w:r>
      <w:r w:rsidRPr="00EB68A6">
        <w:rPr>
          <w:rStyle w:val="StyleUnderline"/>
        </w:rPr>
        <w:t>oversimplifying</w:t>
      </w:r>
      <w:r w:rsidRPr="00EB68A6">
        <w:rPr>
          <w:sz w:val="16"/>
        </w:rPr>
        <w:t xml:space="preserve"> the issue, noting that while climate change does affect fish migration – leading to potential future conflicts around resource-rich areas like Svalbard – it's important to be specific about which aspects of climate change increase conflict risks. </w:t>
      </w:r>
    </w:p>
    <w:p w14:paraId="3A81F721" w14:textId="77777777" w:rsidR="009601B1" w:rsidRPr="009601B1" w:rsidRDefault="009601B1" w:rsidP="009601B1">
      <w:pPr>
        <w:pStyle w:val="Heading3"/>
        <w:rPr>
          <w:lang w:val="es-ES" w:eastAsia="ko-KR"/>
        </w:rPr>
      </w:pPr>
      <w:r w:rsidRPr="009601B1">
        <w:rPr>
          <w:lang w:val="es-ES" w:eastAsia="ko-KR"/>
        </w:rPr>
        <w:lastRenderedPageBreak/>
        <w:t xml:space="preserve">AT: </w:t>
      </w:r>
      <w:proofErr w:type="spellStart"/>
      <w:r w:rsidRPr="009601B1">
        <w:rPr>
          <w:lang w:val="es-ES" w:eastAsia="ko-KR"/>
        </w:rPr>
        <w:t>Korea</w:t>
      </w:r>
      <w:proofErr w:type="spellEnd"/>
      <w:r w:rsidRPr="009601B1">
        <w:rPr>
          <w:lang w:val="es-ES" w:eastAsia="ko-KR"/>
        </w:rPr>
        <w:t>/</w:t>
      </w:r>
      <w:proofErr w:type="spellStart"/>
      <w:r w:rsidRPr="009601B1">
        <w:rPr>
          <w:lang w:val="es-ES" w:eastAsia="ko-KR"/>
        </w:rPr>
        <w:t>Japan</w:t>
      </w:r>
      <w:proofErr w:type="spellEnd"/>
    </w:p>
    <w:p w14:paraId="26F2839C" w14:textId="77777777" w:rsidR="009601B1" w:rsidRPr="009601B1" w:rsidRDefault="009601B1" w:rsidP="009601B1">
      <w:pPr>
        <w:pStyle w:val="Heading4"/>
        <w:rPr>
          <w:rFonts w:cs="Calibri"/>
          <w:lang w:val="es-ES"/>
        </w:rPr>
      </w:pPr>
      <w:r w:rsidRPr="009601B1">
        <w:rPr>
          <w:rFonts w:cs="Calibri"/>
          <w:lang w:val="es-ES"/>
        </w:rPr>
        <w:t xml:space="preserve">No </w:t>
      </w:r>
      <w:proofErr w:type="spellStart"/>
      <w:r w:rsidRPr="009601B1">
        <w:rPr>
          <w:rFonts w:cs="Calibri"/>
          <w:lang w:val="es-ES"/>
        </w:rPr>
        <w:t>Korean</w:t>
      </w:r>
      <w:proofErr w:type="spellEnd"/>
      <w:r w:rsidRPr="009601B1">
        <w:rPr>
          <w:rFonts w:cs="Calibri"/>
          <w:lang w:val="es-ES"/>
        </w:rPr>
        <w:t>/</w:t>
      </w:r>
      <w:proofErr w:type="spellStart"/>
      <w:r w:rsidRPr="009601B1">
        <w:rPr>
          <w:rFonts w:cs="Calibri"/>
          <w:lang w:val="es-ES"/>
        </w:rPr>
        <w:t>Japan</w:t>
      </w:r>
      <w:proofErr w:type="spellEnd"/>
      <w:r w:rsidRPr="009601B1">
        <w:rPr>
          <w:rFonts w:cs="Calibri"/>
          <w:lang w:val="es-ES"/>
        </w:rPr>
        <w:t xml:space="preserve"> </w:t>
      </w:r>
      <w:proofErr w:type="spellStart"/>
      <w:r w:rsidRPr="009601B1">
        <w:rPr>
          <w:rFonts w:cs="Calibri"/>
          <w:lang w:val="es-ES"/>
        </w:rPr>
        <w:t>proliferation</w:t>
      </w:r>
      <w:proofErr w:type="spellEnd"/>
      <w:r w:rsidRPr="009601B1">
        <w:rPr>
          <w:rFonts w:cs="Calibri"/>
          <w:lang w:val="es-ES"/>
        </w:rPr>
        <w:t>.</w:t>
      </w:r>
    </w:p>
    <w:p w14:paraId="40AFC140" w14:textId="77777777" w:rsidR="009601B1" w:rsidRPr="000750CA" w:rsidRDefault="009601B1" w:rsidP="009601B1">
      <w:pPr>
        <w:rPr>
          <w:rStyle w:val="StyleUnderline"/>
          <w:b/>
          <w:bCs/>
          <w:u w:val="none"/>
        </w:rPr>
      </w:pPr>
      <w:r w:rsidRPr="000750CA">
        <w:t xml:space="preserve">Robert </w:t>
      </w:r>
      <w:r w:rsidRPr="000750CA">
        <w:rPr>
          <w:rStyle w:val="Style13ptBold"/>
        </w:rPr>
        <w:t>Einhorn ‘23</w:t>
      </w:r>
      <w:r w:rsidRPr="000750CA">
        <w:t xml:space="preserve">, Senior Fellow – Foreign Policy, Strobe Talbott Center for Security, Strategy, and Technology, Arms Control and Non-Proliferation Initiative, “Will Putin’s invasion spur nuclear </w:t>
      </w:r>
      <w:proofErr w:type="gramStart"/>
      <w:r w:rsidRPr="000750CA">
        <w:t>proliferation?,</w:t>
      </w:r>
      <w:proofErr w:type="gramEnd"/>
      <w:r w:rsidRPr="000750CA">
        <w:t xml:space="preserve">” Brookings, 05/24/2023, Accessed on: 07/28/2025, https://www.brookings.edu/articles/will-putins-invasion-spur-nuclear-proliferation/ TDI </w:t>
      </w:r>
      <w:proofErr w:type="spellStart"/>
      <w:r w:rsidRPr="000750CA">
        <w:t>jtang</w:t>
      </w:r>
      <w:proofErr w:type="spellEnd"/>
    </w:p>
    <w:p w14:paraId="31959C54" w14:textId="77777777" w:rsidR="009601B1" w:rsidRPr="000750CA" w:rsidRDefault="009601B1" w:rsidP="009601B1">
      <w:pPr>
        <w:rPr>
          <w:rStyle w:val="StyleUnderline"/>
        </w:rPr>
      </w:pPr>
      <w:r w:rsidRPr="000750CA">
        <w:rPr>
          <w:sz w:val="14"/>
        </w:rPr>
        <w:t xml:space="preserve">Public opinion polls consistently indicate strong support among South Koreans for acquiring their own nuclear deterrent. But </w:t>
      </w:r>
      <w:r w:rsidRPr="000750CA">
        <w:rPr>
          <w:rStyle w:val="StyleUnderline"/>
        </w:rPr>
        <w:t xml:space="preserve">South Korea’s leaders are </w:t>
      </w:r>
      <w:proofErr w:type="gramStart"/>
      <w:r w:rsidRPr="000750CA">
        <w:rPr>
          <w:rStyle w:val="StyleUnderline"/>
        </w:rPr>
        <w:t>well aware</w:t>
      </w:r>
      <w:proofErr w:type="gramEnd"/>
      <w:r w:rsidRPr="000750CA">
        <w:rPr>
          <w:rStyle w:val="StyleUnderline"/>
        </w:rPr>
        <w:t xml:space="preserve"> of the </w:t>
      </w:r>
      <w:r w:rsidRPr="000750CA">
        <w:rPr>
          <w:rStyle w:val="Emphasis"/>
        </w:rPr>
        <w:t>major costs</w:t>
      </w:r>
      <w:r w:rsidRPr="000750CA">
        <w:rPr>
          <w:rStyle w:val="StyleUnderline"/>
        </w:rPr>
        <w:t xml:space="preserve"> and risks of going nuclear</w:t>
      </w:r>
      <w:r w:rsidRPr="000750CA">
        <w:rPr>
          <w:sz w:val="14"/>
        </w:rPr>
        <w:t>. It could seriously</w:t>
      </w:r>
      <w:r w:rsidRPr="000750CA">
        <w:rPr>
          <w:rStyle w:val="StyleUnderline"/>
        </w:rPr>
        <w:t xml:space="preserve"> erode the U.S.-South Korean alliance, increase tensions on the Korean Peninsula, trigger strong penalties by China, damage Seoul’s international standing, and terminate civil nuclear cooperation </w:t>
      </w:r>
      <w:r w:rsidRPr="000750CA">
        <w:rPr>
          <w:sz w:val="14"/>
        </w:rPr>
        <w:t>with other states, which would</w:t>
      </w:r>
      <w:r w:rsidRPr="000750CA">
        <w:rPr>
          <w:rStyle w:val="StyleUnderline"/>
        </w:rPr>
        <w:t xml:space="preserve"> end South Korea’s reliance on nuclear power for 30% of its electricity</w:t>
      </w:r>
      <w:r w:rsidRPr="000750CA">
        <w:rPr>
          <w:sz w:val="14"/>
        </w:rPr>
        <w:t>.</w:t>
      </w:r>
    </w:p>
    <w:p w14:paraId="539B0174" w14:textId="77777777" w:rsidR="009601B1" w:rsidRPr="000750CA" w:rsidRDefault="009601B1" w:rsidP="009601B1">
      <w:pPr>
        <w:rPr>
          <w:rStyle w:val="StyleUnderline"/>
        </w:rPr>
      </w:pPr>
      <w:r w:rsidRPr="000750CA">
        <w:rPr>
          <w:sz w:val="16"/>
        </w:rPr>
        <w:t xml:space="preserve">For </w:t>
      </w:r>
      <w:proofErr w:type="gramStart"/>
      <w:r w:rsidRPr="000750CA">
        <w:rPr>
          <w:sz w:val="16"/>
        </w:rPr>
        <w:t>now</w:t>
      </w:r>
      <w:proofErr w:type="gramEnd"/>
      <w:r w:rsidRPr="000750CA">
        <w:rPr>
          <w:sz w:val="16"/>
        </w:rPr>
        <w:t xml:space="preserve"> at least, the Yoon administration would </w:t>
      </w:r>
      <w:r w:rsidRPr="000750CA">
        <w:rPr>
          <w:rStyle w:val="StyleUnderline"/>
        </w:rPr>
        <w:t xml:space="preserve">prefer to </w:t>
      </w:r>
      <w:r w:rsidRPr="000750CA">
        <w:rPr>
          <w:rStyle w:val="Emphasis"/>
        </w:rPr>
        <w:t>rely on U.S. security</w:t>
      </w:r>
      <w:r w:rsidRPr="000750CA">
        <w:rPr>
          <w:rStyle w:val="StyleUnderline"/>
        </w:rPr>
        <w:t xml:space="preserve"> guarantees rather than pursue its own nuclear deterrent.</w:t>
      </w:r>
      <w:r w:rsidRPr="000750CA">
        <w:rPr>
          <w:sz w:val="16"/>
        </w:rPr>
        <w:t xml:space="preserve"> But it believes the U.S. extended nuclear deterrent needs to be strengthened — including by giving South Korea a greater voice in its planning and execution. </w:t>
      </w:r>
      <w:r w:rsidRPr="000750CA">
        <w:rPr>
          <w:rStyle w:val="StyleUnderline"/>
        </w:rPr>
        <w:t>If current U.S.-Republic of Korea efforts succeed in boosting South Korean confidence in the reliability of U.S. security guarantees, the appeal of an independent nuclear capability will be significantly diminished.</w:t>
      </w:r>
    </w:p>
    <w:p w14:paraId="7C93AF28" w14:textId="77777777" w:rsidR="009601B1" w:rsidRPr="000750CA" w:rsidRDefault="009601B1" w:rsidP="009601B1">
      <w:pPr>
        <w:rPr>
          <w:sz w:val="16"/>
        </w:rPr>
      </w:pPr>
      <w:r w:rsidRPr="000750CA">
        <w:rPr>
          <w:sz w:val="16"/>
        </w:rPr>
        <w:t>Japan is also considering its nuclear options. While it shares Seoul’s concerns about the North Korean threat, it is also worried about China. And unlike South Korea, Japan already has uranium enrichment and plutonium reprocessing capabilities that would allow it to move toward nuclear weapons relatively quickly.</w:t>
      </w:r>
    </w:p>
    <w:p w14:paraId="48B38093" w14:textId="77777777" w:rsidR="009601B1" w:rsidRPr="000750CA" w:rsidRDefault="009601B1" w:rsidP="009601B1">
      <w:pPr>
        <w:rPr>
          <w:rStyle w:val="StyleUnderline"/>
        </w:rPr>
      </w:pPr>
      <w:r w:rsidRPr="000750CA">
        <w:rPr>
          <w:sz w:val="14"/>
        </w:rPr>
        <w:t xml:space="preserve">But </w:t>
      </w:r>
      <w:r w:rsidRPr="000750CA">
        <w:rPr>
          <w:rStyle w:val="StyleUnderline"/>
        </w:rPr>
        <w:t xml:space="preserve">Japan is even less likely than South Korea to acquire nuclear weapons. Its </w:t>
      </w:r>
      <w:r w:rsidRPr="000750CA">
        <w:rPr>
          <w:rStyle w:val="Emphasis"/>
        </w:rPr>
        <w:t>public</w:t>
      </w:r>
      <w:r w:rsidRPr="000750CA">
        <w:rPr>
          <w:rStyle w:val="StyleUnderline"/>
        </w:rPr>
        <w:t xml:space="preserve"> remains </w:t>
      </w:r>
      <w:r w:rsidRPr="000750CA">
        <w:rPr>
          <w:rStyle w:val="Emphasis"/>
        </w:rPr>
        <w:t>strongly opposed</w:t>
      </w:r>
      <w:r w:rsidRPr="000750CA">
        <w:rPr>
          <w:rStyle w:val="StyleUnderline"/>
        </w:rPr>
        <w:t xml:space="preserve">, </w:t>
      </w:r>
      <w:r w:rsidRPr="000750CA">
        <w:rPr>
          <w:sz w:val="14"/>
        </w:rPr>
        <w:t xml:space="preserve">reflecting its history as the only victim of nuclear attack. Tokyo is giving </w:t>
      </w:r>
      <w:r w:rsidRPr="000750CA">
        <w:rPr>
          <w:rStyle w:val="StyleUnderline"/>
        </w:rPr>
        <w:t xml:space="preserve">high priority to conventional means of deterring </w:t>
      </w:r>
      <w:r w:rsidRPr="000750CA">
        <w:rPr>
          <w:sz w:val="14"/>
        </w:rPr>
        <w:t>and responding to aggression by</w:t>
      </w:r>
      <w:r w:rsidRPr="000750CA">
        <w:rPr>
          <w:rStyle w:val="StyleUnderline"/>
        </w:rPr>
        <w:t xml:space="preserve"> China or North Korea</w:t>
      </w:r>
      <w:r w:rsidRPr="000750CA">
        <w:rPr>
          <w:sz w:val="14"/>
        </w:rPr>
        <w:t xml:space="preserve"> — planning to dramatically increase its military expenditures, pursuing long-range missile strike capabilities, and</w:t>
      </w:r>
      <w:r w:rsidRPr="000750CA">
        <w:rPr>
          <w:rStyle w:val="StyleUnderline"/>
        </w:rPr>
        <w:t xml:space="preserve"> joining with Seoul and Washington to promote trilateral defense cooperation.</w:t>
      </w:r>
      <w:r w:rsidRPr="000750CA">
        <w:rPr>
          <w:sz w:val="14"/>
        </w:rPr>
        <w:t xml:space="preserve"> Like South Korea, Japan is working with the United States to</w:t>
      </w:r>
      <w:r w:rsidRPr="000750CA">
        <w:rPr>
          <w:rStyle w:val="StyleUnderline"/>
        </w:rPr>
        <w:t xml:space="preserve"> strengthen the U.S. extended deterrent</w:t>
      </w:r>
      <w:r w:rsidRPr="000750CA">
        <w:rPr>
          <w:sz w:val="14"/>
        </w:rPr>
        <w:t xml:space="preserve">. And like South Korea, it’s </w:t>
      </w:r>
      <w:proofErr w:type="gramStart"/>
      <w:r w:rsidRPr="000750CA">
        <w:rPr>
          <w:rStyle w:val="StyleUnderline"/>
        </w:rPr>
        <w:t>well aware</w:t>
      </w:r>
      <w:proofErr w:type="gramEnd"/>
      <w:r w:rsidRPr="000750CA">
        <w:rPr>
          <w:rStyle w:val="StyleUnderline"/>
        </w:rPr>
        <w:t xml:space="preserve"> of the many downsides of pursuing </w:t>
      </w:r>
      <w:r w:rsidRPr="000750CA">
        <w:rPr>
          <w:sz w:val="14"/>
        </w:rPr>
        <w:t>nuclear weapons.</w:t>
      </w:r>
    </w:p>
    <w:p w14:paraId="29586896" w14:textId="77777777" w:rsidR="009601B1" w:rsidRPr="000750CA" w:rsidRDefault="009601B1" w:rsidP="009601B1">
      <w:pPr>
        <w:rPr>
          <w:sz w:val="16"/>
        </w:rPr>
      </w:pPr>
      <w:r w:rsidRPr="000750CA">
        <w:rPr>
          <w:rStyle w:val="StyleUnderline"/>
        </w:rPr>
        <w:t>Taiwan</w:t>
      </w:r>
      <w:r w:rsidRPr="000750CA">
        <w:rPr>
          <w:sz w:val="16"/>
        </w:rPr>
        <w:t>, like South Korea, once had a covert nuclear weapons program but was caught by the United States and forced to shut it down. It now faces a mortal threat from China and, like Ukraine, lacks a binding security guarantee from a nuclear power.</w:t>
      </w:r>
    </w:p>
    <w:p w14:paraId="3FB10C86" w14:textId="77777777" w:rsidR="009601B1" w:rsidRPr="000750CA" w:rsidRDefault="009601B1" w:rsidP="009601B1">
      <w:pPr>
        <w:rPr>
          <w:sz w:val="16"/>
        </w:rPr>
      </w:pPr>
      <w:r w:rsidRPr="000750CA">
        <w:rPr>
          <w:sz w:val="16"/>
        </w:rPr>
        <w:t xml:space="preserve">But it, too, is unlikely to pursue nuclear weapons. It was </w:t>
      </w:r>
      <w:r w:rsidRPr="000750CA">
        <w:rPr>
          <w:rStyle w:val="Emphasis"/>
        </w:rPr>
        <w:t>forced long ago</w:t>
      </w:r>
      <w:r w:rsidRPr="000750CA">
        <w:rPr>
          <w:rStyle w:val="StyleUnderline"/>
        </w:rPr>
        <w:t xml:space="preserve"> to give up the specific nuclear facilities needed for a nuclear program</w:t>
      </w:r>
      <w:r w:rsidRPr="000750CA">
        <w:rPr>
          <w:sz w:val="16"/>
        </w:rPr>
        <w:t xml:space="preserve">. It knows it would </w:t>
      </w:r>
      <w:r w:rsidRPr="000750CA">
        <w:rPr>
          <w:rStyle w:val="StyleUnderline"/>
        </w:rPr>
        <w:t>forfeit the political support and military assistance it has received since Russia’s invasion of Ukraine</w:t>
      </w:r>
      <w:r w:rsidRPr="000750CA">
        <w:rPr>
          <w:sz w:val="16"/>
        </w:rPr>
        <w:t xml:space="preserve">, mainly from the United States. While it will never receive a formal security guarantee from the United States, it is </w:t>
      </w:r>
      <w:r w:rsidRPr="000750CA">
        <w:rPr>
          <w:rStyle w:val="StyleUnderline"/>
        </w:rPr>
        <w:t xml:space="preserve">encouraged by </w:t>
      </w:r>
      <w:r w:rsidRPr="000750CA">
        <w:rPr>
          <w:sz w:val="16"/>
        </w:rPr>
        <w:t>Biden’s repeated personal statements of support for defending the island and by</w:t>
      </w:r>
      <w:r w:rsidRPr="000750CA">
        <w:rPr>
          <w:rStyle w:val="StyleUnderline"/>
          <w:sz w:val="16"/>
        </w:rPr>
        <w:t xml:space="preserve"> </w:t>
      </w:r>
      <w:r w:rsidRPr="000750CA">
        <w:rPr>
          <w:rStyle w:val="StyleUnderline"/>
        </w:rPr>
        <w:t>bipartisan political support in the U.S. Congress</w:t>
      </w:r>
      <w:r w:rsidRPr="000750CA">
        <w:rPr>
          <w:sz w:val="16"/>
        </w:rPr>
        <w:t xml:space="preserve">. And not least, </w:t>
      </w:r>
      <w:r w:rsidRPr="000750CA">
        <w:rPr>
          <w:rStyle w:val="StyleUnderline"/>
        </w:rPr>
        <w:t xml:space="preserve">Taiwan understands that </w:t>
      </w:r>
      <w:r w:rsidRPr="000750CA">
        <w:rPr>
          <w:rStyle w:val="Emphasis"/>
        </w:rPr>
        <w:t>China</w:t>
      </w:r>
      <w:r w:rsidRPr="000750CA">
        <w:rPr>
          <w:rStyle w:val="StyleUnderline"/>
        </w:rPr>
        <w:t xml:space="preserve"> would regard a nuclear program as intended to ensure permanent Taiwanese independence and would almost certainly react by </w:t>
      </w:r>
      <w:r w:rsidRPr="000750CA">
        <w:rPr>
          <w:rStyle w:val="Emphasis"/>
        </w:rPr>
        <w:t>intervening</w:t>
      </w:r>
      <w:r w:rsidRPr="000750CA">
        <w:rPr>
          <w:rStyle w:val="StyleUnderline"/>
        </w:rPr>
        <w:t xml:space="preserve"> militarily</w:t>
      </w:r>
      <w:r w:rsidRPr="000750CA">
        <w:rPr>
          <w:sz w:val="16"/>
        </w:rPr>
        <w:t>.</w:t>
      </w:r>
    </w:p>
    <w:p w14:paraId="063A35D8" w14:textId="77777777" w:rsidR="009601B1" w:rsidRPr="000750CA" w:rsidRDefault="009601B1" w:rsidP="009601B1">
      <w:pPr>
        <w:pStyle w:val="Heading4"/>
        <w:rPr>
          <w:rFonts w:eastAsiaTheme="minorEastAsia" w:cs="Calibri"/>
          <w:u w:val="single"/>
          <w:lang w:eastAsia="ko-KR"/>
        </w:rPr>
      </w:pPr>
      <w:r w:rsidRPr="000750CA">
        <w:rPr>
          <w:rFonts w:eastAsiaTheme="minorEastAsia" w:cs="Calibri"/>
          <w:lang w:eastAsia="ko-KR"/>
        </w:rPr>
        <w:t xml:space="preserve">Japan and Korea </w:t>
      </w:r>
      <w:r w:rsidRPr="000750CA">
        <w:rPr>
          <w:rFonts w:eastAsiaTheme="minorEastAsia" w:cs="Calibri"/>
          <w:u w:val="single"/>
          <w:lang w:eastAsia="ko-KR"/>
        </w:rPr>
        <w:t>don’t proliferate</w:t>
      </w:r>
      <w:r w:rsidRPr="000750CA">
        <w:rPr>
          <w:rFonts w:eastAsiaTheme="minorEastAsia" w:cs="Calibri"/>
          <w:lang w:eastAsia="ko-KR"/>
        </w:rPr>
        <w:t xml:space="preserve">---Jeopardizes </w:t>
      </w:r>
      <w:r w:rsidRPr="000750CA">
        <w:rPr>
          <w:rFonts w:eastAsiaTheme="minorEastAsia" w:cs="Calibri"/>
          <w:u w:val="single"/>
          <w:lang w:eastAsia="ko-KR"/>
        </w:rPr>
        <w:t>political support</w:t>
      </w:r>
      <w:r w:rsidRPr="000750CA">
        <w:rPr>
          <w:rFonts w:eastAsiaTheme="minorEastAsia" w:cs="Calibri"/>
          <w:lang w:eastAsia="ko-KR"/>
        </w:rPr>
        <w:t xml:space="preserve"> and they </w:t>
      </w:r>
      <w:r w:rsidRPr="000750CA">
        <w:rPr>
          <w:rFonts w:eastAsiaTheme="minorEastAsia" w:cs="Calibri"/>
          <w:u w:val="single"/>
          <w:lang w:eastAsia="ko-KR"/>
        </w:rPr>
        <w:t xml:space="preserve">lack tech.  </w:t>
      </w:r>
    </w:p>
    <w:p w14:paraId="023045B0" w14:textId="77777777" w:rsidR="009601B1" w:rsidRPr="000750CA" w:rsidRDefault="009601B1" w:rsidP="009601B1">
      <w:pPr>
        <w:rPr>
          <w:lang w:eastAsia="ko-KR"/>
        </w:rPr>
      </w:pPr>
      <w:r w:rsidRPr="000750CA">
        <w:rPr>
          <w:b/>
          <w:bCs/>
          <w:sz w:val="26"/>
          <w:szCs w:val="26"/>
          <w:lang w:eastAsia="ko-KR"/>
        </w:rPr>
        <w:t>Varriale 16</w:t>
      </w:r>
      <w:r w:rsidRPr="000750CA">
        <w:rPr>
          <w:lang w:eastAsia="ko-KR"/>
        </w:rPr>
        <w:t xml:space="preserve"> [December 5</w:t>
      </w:r>
      <w:r w:rsidRPr="000750CA">
        <w:rPr>
          <w:vertAlign w:val="superscript"/>
          <w:lang w:eastAsia="ko-KR"/>
        </w:rPr>
        <w:t>th</w:t>
      </w:r>
      <w:r w:rsidRPr="000750CA">
        <w:rPr>
          <w:lang w:eastAsia="ko-KR"/>
        </w:rPr>
        <w:t xml:space="preserve">; Cristina; Cristina Varriale – Principal Analyst at Janes, led RUSI’s Proliferation team; expertise in North Korean WMDs, East Asia security, NPT diplomacy; </w:t>
      </w:r>
      <w:hyperlink r:id="rId80" w:history="1">
        <w:r w:rsidRPr="000750CA">
          <w:rPr>
            <w:rStyle w:val="Hyperlink"/>
            <w:color w:val="000000" w:themeColor="text1"/>
            <w:lang w:eastAsia="ko-KR"/>
          </w:rPr>
          <w:t>https://www.rusi.org/explore-our-research/publications/commentary/trump-and-asia-tokyo-and-seoul-proliferation-prospects</w:t>
        </w:r>
      </w:hyperlink>
      <w:r w:rsidRPr="000750CA">
        <w:rPr>
          <w:color w:val="000000" w:themeColor="text1"/>
          <w:lang w:eastAsia="ko-KR"/>
        </w:rPr>
        <w:t xml:space="preserve">] </w:t>
      </w:r>
      <w:proofErr w:type="spellStart"/>
      <w:r w:rsidRPr="000750CA">
        <w:rPr>
          <w:color w:val="000000" w:themeColor="text1"/>
          <w:lang w:eastAsia="ko-KR"/>
        </w:rPr>
        <w:t>CPan</w:t>
      </w:r>
      <w:proofErr w:type="spellEnd"/>
      <w:r w:rsidRPr="000750CA">
        <w:rPr>
          <w:lang w:eastAsia="ko-KR"/>
        </w:rPr>
        <w:br/>
      </w:r>
      <w:r w:rsidRPr="000750CA">
        <w:rPr>
          <w:lang w:eastAsia="ko-KR"/>
        </w:rPr>
        <w:lastRenderedPageBreak/>
        <w:t>MA in Non-Proliferation (King’s College London), former fellow at CSIS and South Korea’s Unification Institute.</w:t>
      </w:r>
    </w:p>
    <w:p w14:paraId="10EE167B" w14:textId="77777777" w:rsidR="009601B1" w:rsidRPr="000750CA" w:rsidRDefault="009601B1" w:rsidP="009601B1">
      <w:pPr>
        <w:rPr>
          <w:rFonts w:eastAsiaTheme="minorEastAsia"/>
          <w:color w:val="000000" w:themeColor="text1"/>
          <w:u w:val="single"/>
          <w:lang w:eastAsia="ko-KR"/>
        </w:rPr>
      </w:pPr>
      <w:r w:rsidRPr="000750CA">
        <w:rPr>
          <w:rFonts w:eastAsiaTheme="minorEastAsia"/>
          <w:color w:val="000000" w:themeColor="text1"/>
          <w:u w:val="single"/>
          <w:lang w:eastAsia="ko-KR"/>
        </w:rPr>
        <w:t xml:space="preserve">Amid worrying remarks from President-elect Donald Trump and North Korean provocations, there are growing fears that </w:t>
      </w:r>
      <w:r w:rsidRPr="000750CA">
        <w:rPr>
          <w:rFonts w:eastAsiaTheme="minorEastAsia"/>
          <w:b/>
          <w:bCs/>
          <w:color w:val="000000" w:themeColor="text1"/>
          <w:u w:val="single"/>
          <w:lang w:eastAsia="ko-KR"/>
        </w:rPr>
        <w:t>Japan</w:t>
      </w:r>
      <w:r w:rsidRPr="000750CA">
        <w:rPr>
          <w:rFonts w:eastAsiaTheme="minorEastAsia"/>
          <w:color w:val="000000" w:themeColor="text1"/>
          <w:u w:val="single"/>
          <w:lang w:eastAsia="ko-KR"/>
        </w:rPr>
        <w:t xml:space="preserve"> and </w:t>
      </w:r>
      <w:r w:rsidRPr="000750CA">
        <w:rPr>
          <w:rFonts w:eastAsiaTheme="minorEastAsia"/>
          <w:b/>
          <w:bCs/>
          <w:color w:val="000000" w:themeColor="text1"/>
          <w:u w:val="single"/>
          <w:lang w:eastAsia="ko-KR"/>
        </w:rPr>
        <w:t>South Korea</w:t>
      </w:r>
      <w:r w:rsidRPr="000750CA">
        <w:rPr>
          <w:rFonts w:eastAsiaTheme="minorEastAsia"/>
          <w:color w:val="000000" w:themeColor="text1"/>
          <w:u w:val="single"/>
          <w:lang w:eastAsia="ko-KR"/>
        </w:rPr>
        <w:t xml:space="preserve"> might seek to acquire a nuclear capability. However, this anxiety is misplaced, for it does not </w:t>
      </w:r>
      <w:proofErr w:type="gramStart"/>
      <w:r w:rsidRPr="000750CA">
        <w:rPr>
          <w:rFonts w:eastAsiaTheme="minorEastAsia"/>
          <w:color w:val="000000" w:themeColor="text1"/>
          <w:u w:val="single"/>
          <w:lang w:eastAsia="ko-KR"/>
        </w:rPr>
        <w:t>take into account</w:t>
      </w:r>
      <w:proofErr w:type="gramEnd"/>
      <w:r w:rsidRPr="000750CA">
        <w:rPr>
          <w:rFonts w:eastAsiaTheme="minorEastAsia"/>
          <w:color w:val="000000" w:themeColor="text1"/>
          <w:u w:val="single"/>
          <w:lang w:eastAsia="ko-KR"/>
        </w:rPr>
        <w:t xml:space="preserve"> the </w:t>
      </w:r>
      <w:r w:rsidRPr="000750CA">
        <w:rPr>
          <w:rFonts w:eastAsiaTheme="minorEastAsia"/>
          <w:b/>
          <w:bCs/>
          <w:color w:val="000000" w:themeColor="text1"/>
          <w:u w:val="single"/>
          <w:lang w:eastAsia="ko-KR"/>
        </w:rPr>
        <w:t>political and technical options</w:t>
      </w:r>
      <w:r w:rsidRPr="000750CA">
        <w:rPr>
          <w:rFonts w:eastAsiaTheme="minorEastAsia"/>
          <w:color w:val="000000" w:themeColor="text1"/>
          <w:u w:val="single"/>
          <w:lang w:eastAsia="ko-KR"/>
        </w:rPr>
        <w:t xml:space="preserve"> available to Tokyo and Seoul.</w:t>
      </w:r>
    </w:p>
    <w:p w14:paraId="18E1203D" w14:textId="77777777" w:rsidR="009601B1" w:rsidRPr="000750CA" w:rsidRDefault="009601B1" w:rsidP="009601B1">
      <w:pPr>
        <w:rPr>
          <w:rFonts w:eastAsiaTheme="minorEastAsia"/>
          <w:color w:val="000000" w:themeColor="text1"/>
          <w:u w:val="single"/>
          <w:lang w:eastAsia="ko-KR"/>
        </w:rPr>
      </w:pPr>
      <w:r w:rsidRPr="000750CA">
        <w:rPr>
          <w:rFonts w:eastAsiaTheme="minorEastAsia"/>
          <w:color w:val="000000" w:themeColor="text1"/>
          <w:u w:val="single"/>
          <w:lang w:eastAsia="ko-KR"/>
        </w:rPr>
        <w:t>Following </w:t>
      </w:r>
      <w:hyperlink r:id="rId81" w:history="1">
        <w:r w:rsidRPr="000750CA">
          <w:rPr>
            <w:rStyle w:val="Hyperlink"/>
            <w:rFonts w:eastAsiaTheme="minorEastAsia"/>
            <w:color w:val="000000" w:themeColor="text1"/>
            <w:lang w:eastAsia="ko-KR"/>
          </w:rPr>
          <w:t>the two nuclear tests</w:t>
        </w:r>
      </w:hyperlink>
      <w:r w:rsidRPr="000750CA">
        <w:rPr>
          <w:rFonts w:eastAsiaTheme="minorEastAsia"/>
          <w:color w:val="000000" w:themeColor="text1"/>
          <w:u w:val="single"/>
          <w:lang w:eastAsia="ko-KR"/>
        </w:rPr>
        <w:t> from North Korea this year, discussion about the nuclear prospects of Seoul and Tokyo has re-emerged. This has received further impetus by the rhetoric from US President-elect Donald Trump, who during his electoral campaign warned Washington’s Asian allies that they could not rely on </w:t>
      </w:r>
      <w:hyperlink r:id="rId82" w:history="1">
        <w:r w:rsidRPr="000750CA">
          <w:rPr>
            <w:rStyle w:val="Hyperlink"/>
            <w:rFonts w:eastAsiaTheme="minorEastAsia"/>
            <w:color w:val="000000" w:themeColor="text1"/>
            <w:lang w:eastAsia="ko-KR"/>
          </w:rPr>
          <w:t>‘free-riding’</w:t>
        </w:r>
      </w:hyperlink>
      <w:r w:rsidRPr="000750CA">
        <w:rPr>
          <w:rFonts w:eastAsiaTheme="minorEastAsia"/>
          <w:color w:val="000000" w:themeColor="text1"/>
          <w:u w:val="single"/>
          <w:lang w:eastAsia="ko-KR"/>
        </w:rPr>
        <w:t xml:space="preserve"> on </w:t>
      </w:r>
      <w:r w:rsidRPr="000750CA">
        <w:rPr>
          <w:rFonts w:eastAsiaTheme="minorEastAsia"/>
          <w:b/>
          <w:bCs/>
          <w:color w:val="000000" w:themeColor="text1"/>
          <w:u w:val="single"/>
          <w:lang w:eastAsia="ko-KR"/>
        </w:rPr>
        <w:t>America’s military</w:t>
      </w:r>
      <w:r w:rsidRPr="000750CA">
        <w:rPr>
          <w:rFonts w:eastAsiaTheme="minorEastAsia"/>
          <w:color w:val="000000" w:themeColor="text1"/>
          <w:u w:val="single"/>
          <w:lang w:eastAsia="ko-KR"/>
        </w:rPr>
        <w:t xml:space="preserve"> capabilities for their own </w:t>
      </w:r>
      <w:proofErr w:type="spellStart"/>
      <w:r w:rsidRPr="000750CA">
        <w:rPr>
          <w:rFonts w:eastAsiaTheme="minorEastAsia"/>
          <w:color w:val="000000" w:themeColor="text1"/>
          <w:u w:val="single"/>
          <w:lang w:eastAsia="ko-KR"/>
        </w:rPr>
        <w:t>defence</w:t>
      </w:r>
      <w:proofErr w:type="spellEnd"/>
      <w:r w:rsidRPr="000750CA">
        <w:rPr>
          <w:rFonts w:eastAsiaTheme="minorEastAsia"/>
          <w:color w:val="000000" w:themeColor="text1"/>
          <w:u w:val="single"/>
          <w:lang w:eastAsia="ko-KR"/>
        </w:rPr>
        <w:t>.</w:t>
      </w:r>
    </w:p>
    <w:p w14:paraId="0F9E8D71" w14:textId="77777777" w:rsidR="009601B1" w:rsidRPr="000750CA" w:rsidRDefault="009601B1" w:rsidP="009601B1">
      <w:pPr>
        <w:rPr>
          <w:rFonts w:eastAsiaTheme="minorEastAsia"/>
          <w:color w:val="000000" w:themeColor="text1"/>
          <w:sz w:val="14"/>
          <w:szCs w:val="14"/>
          <w:lang w:eastAsia="ko-KR"/>
        </w:rPr>
      </w:pPr>
      <w:r w:rsidRPr="000750CA">
        <w:rPr>
          <w:rFonts w:eastAsiaTheme="minorEastAsia"/>
          <w:color w:val="000000" w:themeColor="text1"/>
          <w:sz w:val="14"/>
          <w:szCs w:val="14"/>
          <w:lang w:eastAsia="ko-KR"/>
        </w:rPr>
        <w:t>Extended deterrence policies have, for decades, been a rare subject of bipartisan consensus in Washington, a source of comfort for US allies in East Asia who were reassured that they were protected by America’s nuclear umbrella.</w:t>
      </w:r>
    </w:p>
    <w:p w14:paraId="50A4F441" w14:textId="77777777" w:rsidR="009601B1" w:rsidRPr="000750CA" w:rsidRDefault="009601B1" w:rsidP="009601B1">
      <w:pPr>
        <w:rPr>
          <w:rFonts w:eastAsiaTheme="minorEastAsia"/>
          <w:color w:val="000000" w:themeColor="text1"/>
          <w:sz w:val="14"/>
          <w:szCs w:val="14"/>
          <w:lang w:eastAsia="ko-KR"/>
        </w:rPr>
      </w:pPr>
      <w:r w:rsidRPr="000750CA">
        <w:rPr>
          <w:rFonts w:eastAsiaTheme="minorEastAsia"/>
          <w:color w:val="000000" w:themeColor="text1"/>
          <w:sz w:val="14"/>
          <w:szCs w:val="14"/>
          <w:lang w:eastAsia="ko-KR"/>
        </w:rPr>
        <w:t xml:space="preserve">However, these allies are now aware that this can no longer be taken for granted. That </w:t>
      </w:r>
      <w:proofErr w:type="spellStart"/>
      <w:r w:rsidRPr="000750CA">
        <w:rPr>
          <w:rFonts w:eastAsiaTheme="minorEastAsia"/>
          <w:color w:val="000000" w:themeColor="text1"/>
          <w:sz w:val="14"/>
          <w:szCs w:val="14"/>
          <w:lang w:eastAsia="ko-KR"/>
        </w:rPr>
        <w:t>realisation</w:t>
      </w:r>
      <w:proofErr w:type="spellEnd"/>
      <w:r w:rsidRPr="000750CA">
        <w:rPr>
          <w:rFonts w:eastAsiaTheme="minorEastAsia"/>
          <w:color w:val="000000" w:themeColor="text1"/>
          <w:sz w:val="14"/>
          <w:szCs w:val="14"/>
          <w:lang w:eastAsia="ko-KR"/>
        </w:rPr>
        <w:t>, coupled with the increased threat and the prospect of a North Korean nuclear retaliation against the US territory and homeland, has prompted both Seoul and Tokyo to question the ability and desire of Washington to manage a crisis abroad and carry through on its extended deterrence commitments.</w:t>
      </w:r>
    </w:p>
    <w:p w14:paraId="633B3109" w14:textId="77777777" w:rsidR="009601B1" w:rsidRPr="000750CA" w:rsidRDefault="009601B1" w:rsidP="009601B1">
      <w:pPr>
        <w:rPr>
          <w:rFonts w:eastAsiaTheme="minorEastAsia"/>
          <w:color w:val="000000" w:themeColor="text1"/>
          <w:u w:val="single"/>
          <w:lang w:eastAsia="ko-KR"/>
        </w:rPr>
      </w:pPr>
      <w:r w:rsidRPr="000750CA">
        <w:rPr>
          <w:rFonts w:eastAsiaTheme="minorEastAsia"/>
          <w:color w:val="000000" w:themeColor="text1"/>
          <w:sz w:val="14"/>
          <w:szCs w:val="14"/>
          <w:lang w:eastAsia="ko-KR"/>
        </w:rPr>
        <w:t>Even if the US nuclear umbrella were to remain in place, they wonder whether America would be prepared to sacrifice San Francisco in order to retaliate for an attack on, say, Seoul?</w:t>
      </w:r>
      <w:r w:rsidRPr="000750CA">
        <w:rPr>
          <w:rFonts w:eastAsiaTheme="minorEastAsia"/>
          <w:color w:val="000000" w:themeColor="text1"/>
          <w:lang w:eastAsia="ko-KR"/>
        </w:rPr>
        <w:br/>
      </w:r>
      <w:r w:rsidRPr="000750CA">
        <w:rPr>
          <w:rFonts w:eastAsiaTheme="minorEastAsia"/>
          <w:color w:val="000000" w:themeColor="text1"/>
          <w:u w:val="single"/>
          <w:lang w:eastAsia="ko-KR"/>
        </w:rPr>
        <w:t>However, even with calls in South Korea and Japan for serious consideration of a move towards </w:t>
      </w:r>
      <w:hyperlink r:id="rId83" w:history="1">
        <w:r w:rsidRPr="000750CA">
          <w:rPr>
            <w:rStyle w:val="Hyperlink"/>
            <w:rFonts w:eastAsiaTheme="minorEastAsia"/>
            <w:color w:val="000000" w:themeColor="text1"/>
            <w:lang w:eastAsia="ko-KR"/>
          </w:rPr>
          <w:t>indigenous nuclear weapons</w:t>
        </w:r>
      </w:hyperlink>
      <w:r w:rsidRPr="000750CA">
        <w:rPr>
          <w:rFonts w:eastAsiaTheme="minorEastAsia"/>
          <w:color w:val="000000" w:themeColor="text1"/>
          <w:u w:val="single"/>
          <w:lang w:eastAsia="ko-KR"/>
        </w:rPr>
        <w:t>, it still seems highly unlikely that either nation would incur the immense political costs that would come from withdrawing from the Non-Proliferation Treaty and from launching a ‘race for a bomb’.</w:t>
      </w:r>
    </w:p>
    <w:p w14:paraId="70D514C9" w14:textId="77777777" w:rsidR="009601B1" w:rsidRPr="000750CA" w:rsidRDefault="009601B1" w:rsidP="009601B1">
      <w:pPr>
        <w:rPr>
          <w:rFonts w:eastAsiaTheme="minorEastAsia"/>
          <w:color w:val="000000" w:themeColor="text1"/>
          <w:lang w:eastAsia="ko-KR"/>
        </w:rPr>
      </w:pPr>
      <w:r w:rsidRPr="000750CA">
        <w:rPr>
          <w:rFonts w:eastAsiaTheme="minorEastAsia"/>
          <w:color w:val="000000" w:themeColor="text1"/>
          <w:u w:val="single"/>
          <w:lang w:eastAsia="ko-KR"/>
        </w:rPr>
        <w:t xml:space="preserve">Obtaining a nuclear capability is not a binary choice, but a matrix of both technical and political capacities. Although Japan and South Korea occupy different places along the capability spectrum, the leap across </w:t>
      </w:r>
      <w:r w:rsidRPr="000750CA">
        <w:rPr>
          <w:rFonts w:eastAsiaTheme="minorEastAsia"/>
          <w:b/>
          <w:bCs/>
          <w:color w:val="000000" w:themeColor="text1"/>
          <w:u w:val="single"/>
          <w:lang w:eastAsia="ko-KR"/>
        </w:rPr>
        <w:t>technical and political</w:t>
      </w:r>
      <w:r w:rsidRPr="000750CA">
        <w:rPr>
          <w:rFonts w:eastAsiaTheme="minorEastAsia"/>
          <w:color w:val="000000" w:themeColor="text1"/>
          <w:u w:val="single"/>
          <w:lang w:eastAsia="ko-KR"/>
        </w:rPr>
        <w:t xml:space="preserve"> proliferation facets to acquire nuclear weapons remains, at present, </w:t>
      </w:r>
      <w:r w:rsidRPr="000750CA">
        <w:rPr>
          <w:rFonts w:eastAsiaTheme="minorEastAsia"/>
          <w:b/>
          <w:bCs/>
          <w:color w:val="000000" w:themeColor="text1"/>
          <w:u w:val="single"/>
          <w:lang w:eastAsia="ko-KR"/>
        </w:rPr>
        <w:t>too big</w:t>
      </w:r>
      <w:r w:rsidRPr="000750CA">
        <w:rPr>
          <w:rFonts w:eastAsiaTheme="minorEastAsia"/>
          <w:color w:val="000000" w:themeColor="text1"/>
          <w:u w:val="single"/>
          <w:lang w:eastAsia="ko-KR"/>
        </w:rPr>
        <w:t xml:space="preserve"> for both Seoul and Tokyo.</w:t>
      </w:r>
      <w:r w:rsidRPr="000750CA">
        <w:rPr>
          <w:rFonts w:eastAsiaTheme="minorEastAsia"/>
          <w:color w:val="000000" w:themeColor="text1"/>
          <w:u w:val="single"/>
          <w:lang w:eastAsia="ko-KR"/>
        </w:rPr>
        <w:br/>
        <w:t>Irrespective of the regional nuclear threats Japan faces, Tokyo has unwaveringly maintained an outstanding record of non-proliferation. However, Japan is also positioned in technological terms very close to a nuclear weapons capability. It has maintained a full nuclear fuel cycle with both enrichment and reprocessing capabilities, as well as vast quantities of stockpiled, weapons-useable plutonium and uranium.</w:t>
      </w:r>
      <w:r w:rsidRPr="000750CA">
        <w:rPr>
          <w:rFonts w:eastAsiaTheme="minorEastAsia"/>
          <w:color w:val="000000" w:themeColor="text1"/>
          <w:lang w:eastAsia="ko-KR"/>
        </w:rPr>
        <w:br/>
      </w:r>
      <w:r w:rsidRPr="000750CA">
        <w:rPr>
          <w:rFonts w:eastAsiaTheme="minorEastAsia"/>
          <w:color w:val="000000" w:themeColor="text1"/>
          <w:sz w:val="14"/>
          <w:szCs w:val="14"/>
          <w:lang w:eastAsia="ko-KR"/>
        </w:rPr>
        <w:t xml:space="preserve">‘Nuclear hedging’ is the model of proliferation whereby a state intentionally moves its nuclear </w:t>
      </w:r>
      <w:proofErr w:type="spellStart"/>
      <w:r w:rsidRPr="000750CA">
        <w:rPr>
          <w:rFonts w:eastAsiaTheme="minorEastAsia"/>
          <w:color w:val="000000" w:themeColor="text1"/>
          <w:sz w:val="14"/>
          <w:szCs w:val="14"/>
          <w:lang w:eastAsia="ko-KR"/>
        </w:rPr>
        <w:t>programme</w:t>
      </w:r>
      <w:proofErr w:type="spellEnd"/>
      <w:r w:rsidRPr="000750CA">
        <w:rPr>
          <w:rFonts w:eastAsiaTheme="minorEastAsia"/>
          <w:color w:val="000000" w:themeColor="text1"/>
          <w:sz w:val="14"/>
          <w:szCs w:val="14"/>
          <w:lang w:eastAsia="ko-KR"/>
        </w:rPr>
        <w:t xml:space="preserve"> towards the weapons line without creating an outright nuclear weapons </w:t>
      </w:r>
      <w:proofErr w:type="spellStart"/>
      <w:r w:rsidRPr="000750CA">
        <w:rPr>
          <w:rFonts w:eastAsiaTheme="minorEastAsia"/>
          <w:color w:val="000000" w:themeColor="text1"/>
          <w:sz w:val="14"/>
          <w:szCs w:val="14"/>
          <w:lang w:eastAsia="ko-KR"/>
        </w:rPr>
        <w:t>programme</w:t>
      </w:r>
      <w:proofErr w:type="spellEnd"/>
      <w:r w:rsidRPr="000750CA">
        <w:rPr>
          <w:rFonts w:eastAsiaTheme="minorEastAsia"/>
          <w:color w:val="000000" w:themeColor="text1"/>
          <w:sz w:val="14"/>
          <w:szCs w:val="14"/>
          <w:lang w:eastAsia="ko-KR"/>
        </w:rPr>
        <w:t>. Although this level of infrastructure has been maintained for peaceful purposes, Japan’s technical nuclear independence and highly advanced capabilities make it easier for Tokyo to pursue varied proliferation options, should the political impetus to pursue a model of proliferation be present.</w:t>
      </w:r>
      <w:r w:rsidRPr="000750CA">
        <w:rPr>
          <w:rFonts w:eastAsiaTheme="minorEastAsia"/>
          <w:color w:val="000000" w:themeColor="text1"/>
          <w:sz w:val="14"/>
          <w:szCs w:val="14"/>
          <w:lang w:eastAsia="ko-KR"/>
        </w:rPr>
        <w:br/>
        <w:t xml:space="preserve">While the outcome and benefit of a rhetorical or </w:t>
      </w:r>
      <w:proofErr w:type="spellStart"/>
      <w:r w:rsidRPr="000750CA">
        <w:rPr>
          <w:rFonts w:eastAsiaTheme="minorEastAsia"/>
          <w:color w:val="000000" w:themeColor="text1"/>
          <w:sz w:val="14"/>
          <w:szCs w:val="14"/>
          <w:lang w:eastAsia="ko-KR"/>
        </w:rPr>
        <w:t>signalling</w:t>
      </w:r>
      <w:proofErr w:type="spellEnd"/>
      <w:r w:rsidRPr="000750CA">
        <w:rPr>
          <w:rFonts w:eastAsiaTheme="minorEastAsia"/>
          <w:color w:val="000000" w:themeColor="text1"/>
          <w:sz w:val="14"/>
          <w:szCs w:val="14"/>
          <w:lang w:eastAsia="ko-KR"/>
        </w:rPr>
        <w:t xml:space="preserve"> shift will be contingent on many external factors, including threat context and legal and normative restrictions, Japan’s nuclear infrastructure does grant Tokyo strategic flexibility across the proliferation spectrum.</w:t>
      </w:r>
    </w:p>
    <w:p w14:paraId="398B6027" w14:textId="77777777" w:rsidR="009601B1" w:rsidRPr="000750CA" w:rsidRDefault="009601B1" w:rsidP="009601B1">
      <w:pPr>
        <w:rPr>
          <w:rFonts w:eastAsiaTheme="minorEastAsia"/>
          <w:color w:val="000000" w:themeColor="text1"/>
          <w:u w:val="single"/>
          <w:lang w:eastAsia="ko-KR"/>
        </w:rPr>
      </w:pPr>
      <w:r w:rsidRPr="000750CA">
        <w:rPr>
          <w:rFonts w:eastAsiaTheme="minorEastAsia"/>
          <w:color w:val="000000" w:themeColor="text1"/>
          <w:u w:val="single"/>
          <w:lang w:eastAsia="ko-KR"/>
        </w:rPr>
        <w:t xml:space="preserve">However, the official political impetus to drive forward this technological capacity into a weapons </w:t>
      </w:r>
      <w:proofErr w:type="spellStart"/>
      <w:r w:rsidRPr="000750CA">
        <w:rPr>
          <w:rFonts w:eastAsiaTheme="minorEastAsia"/>
          <w:color w:val="000000" w:themeColor="text1"/>
          <w:u w:val="single"/>
          <w:lang w:eastAsia="ko-KR"/>
        </w:rPr>
        <w:t>programme</w:t>
      </w:r>
      <w:proofErr w:type="spellEnd"/>
      <w:r w:rsidRPr="000750CA">
        <w:rPr>
          <w:rFonts w:eastAsiaTheme="minorEastAsia"/>
          <w:color w:val="000000" w:themeColor="text1"/>
          <w:u w:val="single"/>
          <w:lang w:eastAsia="ko-KR"/>
        </w:rPr>
        <w:t xml:space="preserve"> is not present, and such flexibility does not equate to an imminent proliferation threat. The security context of Japan would need to </w:t>
      </w:r>
      <w:r w:rsidRPr="000750CA">
        <w:rPr>
          <w:rFonts w:eastAsiaTheme="minorEastAsia"/>
          <w:b/>
          <w:bCs/>
          <w:color w:val="000000" w:themeColor="text1"/>
          <w:u w:val="single"/>
          <w:lang w:eastAsia="ko-KR"/>
        </w:rPr>
        <w:t xml:space="preserve">alter significantly </w:t>
      </w:r>
      <w:r w:rsidRPr="000750CA">
        <w:rPr>
          <w:rFonts w:eastAsiaTheme="minorEastAsia"/>
          <w:color w:val="000000" w:themeColor="text1"/>
          <w:u w:val="single"/>
          <w:lang w:eastAsia="ko-KR"/>
        </w:rPr>
        <w:t>more than it has in recent months before consideration of the political leap to nuclear weapons can become a reality.</w:t>
      </w:r>
    </w:p>
    <w:p w14:paraId="32F478AF" w14:textId="77777777" w:rsidR="009601B1" w:rsidRPr="000750CA" w:rsidRDefault="009601B1" w:rsidP="009601B1">
      <w:pPr>
        <w:rPr>
          <w:rFonts w:eastAsiaTheme="minorEastAsia"/>
          <w:color w:val="000000" w:themeColor="text1"/>
          <w:sz w:val="14"/>
          <w:szCs w:val="14"/>
          <w:lang w:eastAsia="ko-KR"/>
        </w:rPr>
      </w:pPr>
      <w:r w:rsidRPr="000750CA">
        <w:rPr>
          <w:rFonts w:eastAsiaTheme="minorEastAsia"/>
          <w:color w:val="000000" w:themeColor="text1"/>
          <w:sz w:val="14"/>
          <w:szCs w:val="14"/>
          <w:lang w:eastAsia="ko-KR"/>
        </w:rPr>
        <w:t xml:space="preserve">Domestic calls for </w:t>
      </w:r>
      <w:proofErr w:type="spellStart"/>
      <w:r w:rsidRPr="000750CA">
        <w:rPr>
          <w:rFonts w:eastAsiaTheme="minorEastAsia"/>
          <w:color w:val="000000" w:themeColor="text1"/>
          <w:sz w:val="14"/>
          <w:szCs w:val="14"/>
          <w:lang w:eastAsia="ko-KR"/>
        </w:rPr>
        <w:t>nuclearisation</w:t>
      </w:r>
      <w:proofErr w:type="spellEnd"/>
      <w:r w:rsidRPr="000750CA">
        <w:rPr>
          <w:rFonts w:eastAsiaTheme="minorEastAsia"/>
          <w:color w:val="000000" w:themeColor="text1"/>
          <w:sz w:val="14"/>
          <w:szCs w:val="14"/>
          <w:lang w:eastAsia="ko-KR"/>
        </w:rPr>
        <w:t xml:space="preserve"> have been louder in South Korea than in Japan, with </w:t>
      </w:r>
      <w:proofErr w:type="gramStart"/>
      <w:r w:rsidRPr="000750CA">
        <w:rPr>
          <w:rFonts w:eastAsiaTheme="minorEastAsia"/>
          <w:color w:val="000000" w:themeColor="text1"/>
          <w:sz w:val="14"/>
          <w:szCs w:val="14"/>
          <w:lang w:eastAsia="ko-KR"/>
        </w:rPr>
        <w:t>a number of</w:t>
      </w:r>
      <w:proofErr w:type="gramEnd"/>
      <w:r w:rsidRPr="000750CA">
        <w:rPr>
          <w:rFonts w:eastAsiaTheme="minorEastAsia"/>
          <w:color w:val="000000" w:themeColor="text1"/>
          <w:sz w:val="14"/>
          <w:szCs w:val="14"/>
          <w:lang w:eastAsia="ko-KR"/>
        </w:rPr>
        <w:t xml:space="preserve"> opinion polls indicating that over half of the voters may now </w:t>
      </w:r>
      <w:proofErr w:type="spellStart"/>
      <w:r w:rsidRPr="000750CA">
        <w:rPr>
          <w:rFonts w:eastAsiaTheme="minorEastAsia"/>
          <w:color w:val="000000" w:themeColor="text1"/>
          <w:sz w:val="14"/>
          <w:szCs w:val="14"/>
          <w:lang w:eastAsia="ko-KR"/>
        </w:rPr>
        <w:t>favour</w:t>
      </w:r>
      <w:proofErr w:type="spellEnd"/>
      <w:r w:rsidRPr="000750CA">
        <w:rPr>
          <w:rFonts w:eastAsiaTheme="minorEastAsia"/>
          <w:color w:val="000000" w:themeColor="text1"/>
          <w:sz w:val="14"/>
          <w:szCs w:val="14"/>
          <w:lang w:eastAsia="ko-KR"/>
        </w:rPr>
        <w:t xml:space="preserve"> developing a nuclear arsenal. Although current public preoccupation is with the </w:t>
      </w:r>
      <w:hyperlink r:id="rId84" w:history="1">
        <w:r w:rsidRPr="000750CA">
          <w:rPr>
            <w:rStyle w:val="Hyperlink"/>
            <w:rFonts w:eastAsiaTheme="minorEastAsia"/>
            <w:color w:val="000000" w:themeColor="text1"/>
            <w:sz w:val="14"/>
            <w:szCs w:val="14"/>
            <w:lang w:eastAsia="ko-KR"/>
          </w:rPr>
          <w:t>political scandal</w:t>
        </w:r>
      </w:hyperlink>
      <w:r w:rsidRPr="000750CA">
        <w:rPr>
          <w:rFonts w:eastAsiaTheme="minorEastAsia"/>
          <w:color w:val="000000" w:themeColor="text1"/>
          <w:sz w:val="14"/>
          <w:szCs w:val="14"/>
          <w:lang w:eastAsia="ko-KR"/>
        </w:rPr>
        <w:t xml:space="preserve"> embroiling President Park Geun-hye, this will not override the long-term movement of nuclear discussions away from the fringes to the </w:t>
      </w:r>
      <w:proofErr w:type="spellStart"/>
      <w:r w:rsidRPr="000750CA">
        <w:rPr>
          <w:rFonts w:eastAsiaTheme="minorEastAsia"/>
          <w:color w:val="000000" w:themeColor="text1"/>
          <w:sz w:val="14"/>
          <w:szCs w:val="14"/>
          <w:lang w:eastAsia="ko-KR"/>
        </w:rPr>
        <w:t>centre</w:t>
      </w:r>
      <w:proofErr w:type="spellEnd"/>
      <w:r w:rsidRPr="000750CA">
        <w:rPr>
          <w:rFonts w:eastAsiaTheme="minorEastAsia"/>
          <w:color w:val="000000" w:themeColor="text1"/>
          <w:sz w:val="14"/>
          <w:szCs w:val="14"/>
          <w:lang w:eastAsia="ko-KR"/>
        </w:rPr>
        <w:t xml:space="preserve"> of public debate.</w:t>
      </w:r>
    </w:p>
    <w:p w14:paraId="67C6941C" w14:textId="77777777" w:rsidR="009601B1" w:rsidRPr="000750CA" w:rsidRDefault="009601B1" w:rsidP="009601B1">
      <w:pPr>
        <w:rPr>
          <w:rFonts w:eastAsiaTheme="minorEastAsia"/>
          <w:color w:val="000000" w:themeColor="text1"/>
          <w:sz w:val="14"/>
          <w:szCs w:val="14"/>
          <w:lang w:eastAsia="ko-KR"/>
        </w:rPr>
      </w:pPr>
      <w:r w:rsidRPr="000750CA">
        <w:rPr>
          <w:rFonts w:eastAsiaTheme="minorEastAsia"/>
          <w:color w:val="000000" w:themeColor="text1"/>
          <w:sz w:val="14"/>
          <w:szCs w:val="14"/>
          <w:lang w:eastAsia="ko-KR"/>
        </w:rPr>
        <w:t xml:space="preserve">Notwithstanding this, Seoul would face more practical hurdles than Japan to amending its non-proliferation policy, mainly </w:t>
      </w:r>
      <w:proofErr w:type="gramStart"/>
      <w:r w:rsidRPr="000750CA">
        <w:rPr>
          <w:rFonts w:eastAsiaTheme="minorEastAsia"/>
          <w:color w:val="000000" w:themeColor="text1"/>
          <w:sz w:val="14"/>
          <w:szCs w:val="14"/>
          <w:lang w:eastAsia="ko-KR"/>
        </w:rPr>
        <w:t>as a result of</w:t>
      </w:r>
      <w:proofErr w:type="gramEnd"/>
      <w:r w:rsidRPr="000750CA">
        <w:rPr>
          <w:rFonts w:eastAsiaTheme="minorEastAsia"/>
          <w:color w:val="000000" w:themeColor="text1"/>
          <w:sz w:val="14"/>
          <w:szCs w:val="14"/>
          <w:lang w:eastAsia="ko-KR"/>
        </w:rPr>
        <w:t xml:space="preserve"> two factors. First, South Korea sits at a lower level of technical capability – a fact deliberately engineered as part of civil nuclear cooperation agreements with the US.</w:t>
      </w:r>
    </w:p>
    <w:p w14:paraId="482CDB66" w14:textId="77777777" w:rsidR="009601B1" w:rsidRPr="000750CA" w:rsidRDefault="009601B1" w:rsidP="009601B1">
      <w:pPr>
        <w:rPr>
          <w:rFonts w:eastAsiaTheme="minorEastAsia"/>
          <w:color w:val="000000" w:themeColor="text1"/>
          <w:u w:val="single"/>
          <w:lang w:eastAsia="ko-KR"/>
        </w:rPr>
      </w:pPr>
      <w:proofErr w:type="gramStart"/>
      <w:r w:rsidRPr="000750CA">
        <w:rPr>
          <w:rFonts w:eastAsiaTheme="minorEastAsia"/>
          <w:color w:val="000000" w:themeColor="text1"/>
          <w:u w:val="single"/>
          <w:lang w:eastAsia="ko-KR"/>
        </w:rPr>
        <w:lastRenderedPageBreak/>
        <w:t>In particular, South</w:t>
      </w:r>
      <w:proofErr w:type="gramEnd"/>
      <w:r w:rsidRPr="000750CA">
        <w:rPr>
          <w:rFonts w:eastAsiaTheme="minorEastAsia"/>
          <w:color w:val="000000" w:themeColor="text1"/>
          <w:u w:val="single"/>
          <w:lang w:eastAsia="ko-KR"/>
        </w:rPr>
        <w:t xml:space="preserve"> Korea is not permitted to reprocess plutonium indigenously – a </w:t>
      </w:r>
      <w:r w:rsidRPr="000750CA">
        <w:rPr>
          <w:rFonts w:eastAsiaTheme="minorEastAsia"/>
          <w:b/>
          <w:bCs/>
          <w:color w:val="000000" w:themeColor="text1"/>
          <w:u w:val="single"/>
          <w:lang w:eastAsia="ko-KR"/>
        </w:rPr>
        <w:t>key pathway to weapons</w:t>
      </w:r>
      <w:r w:rsidRPr="000750CA">
        <w:rPr>
          <w:rFonts w:eastAsiaTheme="minorEastAsia"/>
          <w:color w:val="000000" w:themeColor="text1"/>
          <w:u w:val="single"/>
          <w:lang w:eastAsia="ko-KR"/>
        </w:rPr>
        <w:t xml:space="preserve">-usable material. </w:t>
      </w:r>
      <w:proofErr w:type="gramStart"/>
      <w:r w:rsidRPr="000750CA">
        <w:rPr>
          <w:rFonts w:eastAsiaTheme="minorEastAsia"/>
          <w:color w:val="000000" w:themeColor="text1"/>
          <w:u w:val="single"/>
          <w:lang w:eastAsia="ko-KR"/>
        </w:rPr>
        <w:t>So</w:t>
      </w:r>
      <w:proofErr w:type="gramEnd"/>
      <w:r w:rsidRPr="000750CA">
        <w:rPr>
          <w:rFonts w:eastAsiaTheme="minorEastAsia"/>
          <w:color w:val="000000" w:themeColor="text1"/>
          <w:u w:val="single"/>
          <w:lang w:eastAsia="ko-KR"/>
        </w:rPr>
        <w:t xml:space="preserve"> although the political desire to explore the nuclear road, via hedging or otherwise, might be higher than in Japan, limited technical capacities reduce any imminent proliferation concern.</w:t>
      </w:r>
    </w:p>
    <w:p w14:paraId="7BE9C11A" w14:textId="77777777" w:rsidR="009601B1" w:rsidRPr="000750CA" w:rsidRDefault="009601B1" w:rsidP="009601B1">
      <w:pPr>
        <w:rPr>
          <w:rFonts w:eastAsiaTheme="minorEastAsia"/>
          <w:color w:val="000000" w:themeColor="text1"/>
          <w:u w:val="single"/>
          <w:lang w:eastAsia="ko-KR"/>
        </w:rPr>
      </w:pPr>
      <w:r w:rsidRPr="000750CA">
        <w:rPr>
          <w:rFonts w:eastAsiaTheme="minorEastAsia"/>
          <w:color w:val="000000" w:themeColor="text1"/>
          <w:u w:val="single"/>
          <w:lang w:eastAsia="ko-KR"/>
        </w:rPr>
        <w:t xml:space="preserve">Second, South Korea </w:t>
      </w:r>
      <w:proofErr w:type="gramStart"/>
      <w:r w:rsidRPr="000750CA">
        <w:rPr>
          <w:rFonts w:eastAsiaTheme="minorEastAsia"/>
          <w:color w:val="000000" w:themeColor="text1"/>
          <w:u w:val="single"/>
          <w:lang w:eastAsia="ko-KR"/>
        </w:rPr>
        <w:t>is not able to</w:t>
      </w:r>
      <w:proofErr w:type="gramEnd"/>
      <w:r w:rsidRPr="000750CA">
        <w:rPr>
          <w:rFonts w:eastAsiaTheme="minorEastAsia"/>
          <w:color w:val="000000" w:themeColor="text1"/>
          <w:u w:val="single"/>
          <w:lang w:eastAsia="ko-KR"/>
        </w:rPr>
        <w:t xml:space="preserve"> amend or ignore this restriction without substantially damaging its alliance with the US. Seoul is so heavily dependent on its </w:t>
      </w:r>
      <w:r w:rsidRPr="000750CA">
        <w:rPr>
          <w:rFonts w:eastAsiaTheme="minorEastAsia"/>
          <w:b/>
          <w:bCs/>
          <w:color w:val="000000" w:themeColor="text1"/>
          <w:u w:val="single"/>
          <w:lang w:eastAsia="ko-KR"/>
        </w:rPr>
        <w:t>US alliance</w:t>
      </w:r>
      <w:r w:rsidRPr="000750CA">
        <w:rPr>
          <w:rFonts w:eastAsiaTheme="minorEastAsia"/>
          <w:color w:val="000000" w:themeColor="text1"/>
          <w:u w:val="single"/>
          <w:lang w:eastAsia="ko-KR"/>
        </w:rPr>
        <w:t xml:space="preserve"> for conventional force and deterrence against Pyongyang that it is unlikely to want to </w:t>
      </w:r>
      <w:proofErr w:type="spellStart"/>
      <w:r w:rsidRPr="000750CA">
        <w:rPr>
          <w:rFonts w:eastAsiaTheme="minorEastAsia"/>
          <w:b/>
          <w:bCs/>
          <w:color w:val="000000" w:themeColor="text1"/>
          <w:u w:val="single"/>
          <w:lang w:eastAsia="ko-KR"/>
        </w:rPr>
        <w:t>jeopardise</w:t>
      </w:r>
      <w:proofErr w:type="spellEnd"/>
      <w:r w:rsidRPr="000750CA">
        <w:rPr>
          <w:rFonts w:eastAsiaTheme="minorEastAsia"/>
          <w:color w:val="000000" w:themeColor="text1"/>
          <w:u w:val="single"/>
          <w:lang w:eastAsia="ko-KR"/>
        </w:rPr>
        <w:t xml:space="preserve"> this </w:t>
      </w:r>
      <w:r w:rsidRPr="000750CA">
        <w:rPr>
          <w:rFonts w:eastAsiaTheme="minorEastAsia"/>
          <w:b/>
          <w:bCs/>
          <w:color w:val="000000" w:themeColor="text1"/>
          <w:u w:val="single"/>
          <w:lang w:eastAsia="ko-KR"/>
        </w:rPr>
        <w:t>support</w:t>
      </w:r>
      <w:r w:rsidRPr="000750CA">
        <w:rPr>
          <w:rFonts w:eastAsiaTheme="minorEastAsia"/>
          <w:color w:val="000000" w:themeColor="text1"/>
          <w:u w:val="single"/>
          <w:lang w:eastAsia="ko-KR"/>
        </w:rPr>
        <w:t xml:space="preserve"> by officially suggesting or pursuing an independent nuclear arsenal.</w:t>
      </w:r>
    </w:p>
    <w:p w14:paraId="51A1F59C" w14:textId="77777777" w:rsidR="009601B1" w:rsidRPr="000750CA" w:rsidRDefault="009601B1" w:rsidP="009601B1">
      <w:pPr>
        <w:rPr>
          <w:rFonts w:eastAsiaTheme="minorEastAsia"/>
          <w:color w:val="000000" w:themeColor="text1"/>
          <w:lang w:eastAsia="ko-KR"/>
        </w:rPr>
      </w:pPr>
      <w:r w:rsidRPr="000750CA">
        <w:rPr>
          <w:rFonts w:eastAsiaTheme="minorEastAsia"/>
          <w:color w:val="000000" w:themeColor="text1"/>
          <w:u w:val="single"/>
          <w:lang w:eastAsia="ko-KR"/>
        </w:rPr>
        <w:t xml:space="preserve">Such a break would leave Seoul vulnerable for </w:t>
      </w:r>
      <w:proofErr w:type="gramStart"/>
      <w:r w:rsidRPr="000750CA">
        <w:rPr>
          <w:rFonts w:eastAsiaTheme="minorEastAsia"/>
          <w:color w:val="000000" w:themeColor="text1"/>
          <w:u w:val="single"/>
          <w:lang w:eastAsia="ko-KR"/>
        </w:rPr>
        <w:t>a period of time</w:t>
      </w:r>
      <w:proofErr w:type="gramEnd"/>
      <w:r w:rsidRPr="000750CA">
        <w:rPr>
          <w:rFonts w:eastAsiaTheme="minorEastAsia"/>
          <w:color w:val="000000" w:themeColor="text1"/>
          <w:u w:val="single"/>
          <w:lang w:eastAsia="ko-KR"/>
        </w:rPr>
        <w:t>, lacking both the robust US backing that it has traditionally enjoyed as well as its own convincing capability.</w:t>
      </w:r>
      <w:r w:rsidRPr="000750CA">
        <w:rPr>
          <w:rFonts w:eastAsiaTheme="minorEastAsia"/>
          <w:color w:val="000000" w:themeColor="text1"/>
          <w:u w:val="single"/>
          <w:lang w:eastAsia="ko-KR"/>
        </w:rPr>
        <w:br/>
      </w:r>
      <w:r w:rsidRPr="000750CA">
        <w:rPr>
          <w:rFonts w:eastAsiaTheme="minorEastAsia"/>
          <w:color w:val="000000" w:themeColor="text1"/>
          <w:sz w:val="14"/>
          <w:szCs w:val="14"/>
          <w:lang w:eastAsia="ko-KR"/>
        </w:rPr>
        <w:t xml:space="preserve">Irrespective of alliance calculations, disapproval from the broader international community would surely follow any apparent increase in South Korean or Japanese nuclear steps. How this disapproval would manifest itself and to what extent such policy shifts would invite tangible punishment is difficult to assess </w:t>
      </w:r>
      <w:proofErr w:type="gramStart"/>
      <w:r w:rsidRPr="000750CA">
        <w:rPr>
          <w:rFonts w:eastAsiaTheme="minorEastAsia"/>
          <w:color w:val="000000" w:themeColor="text1"/>
          <w:sz w:val="14"/>
          <w:szCs w:val="14"/>
          <w:lang w:eastAsia="ko-KR"/>
        </w:rPr>
        <w:t>at the moment</w:t>
      </w:r>
      <w:proofErr w:type="gramEnd"/>
      <w:r w:rsidRPr="000750CA">
        <w:rPr>
          <w:rFonts w:eastAsiaTheme="minorEastAsia"/>
          <w:color w:val="000000" w:themeColor="text1"/>
          <w:sz w:val="14"/>
          <w:szCs w:val="14"/>
          <w:lang w:eastAsia="ko-KR"/>
        </w:rPr>
        <w:t xml:space="preserve">. However, the assumption is that the risk of backlash is likely to be decisive in </w:t>
      </w:r>
      <w:proofErr w:type="spellStart"/>
      <w:r w:rsidRPr="000750CA">
        <w:rPr>
          <w:rFonts w:eastAsiaTheme="minorEastAsia"/>
          <w:color w:val="000000" w:themeColor="text1"/>
          <w:sz w:val="14"/>
          <w:szCs w:val="14"/>
          <w:lang w:eastAsia="ko-KR"/>
        </w:rPr>
        <w:t>favour</w:t>
      </w:r>
      <w:proofErr w:type="spellEnd"/>
      <w:r w:rsidRPr="000750CA">
        <w:rPr>
          <w:rFonts w:eastAsiaTheme="minorEastAsia"/>
          <w:color w:val="000000" w:themeColor="text1"/>
          <w:sz w:val="14"/>
          <w:szCs w:val="14"/>
          <w:lang w:eastAsia="ko-KR"/>
        </w:rPr>
        <w:t xml:space="preserve"> of the status quo for both Japan and South Korea.</w:t>
      </w:r>
      <w:r w:rsidRPr="000750CA">
        <w:rPr>
          <w:rFonts w:eastAsiaTheme="minorEastAsia"/>
          <w:color w:val="000000" w:themeColor="text1"/>
          <w:lang w:eastAsia="ko-KR"/>
        </w:rPr>
        <w:br/>
      </w:r>
      <w:r w:rsidRPr="000750CA">
        <w:rPr>
          <w:rFonts w:eastAsiaTheme="minorEastAsia"/>
          <w:color w:val="000000" w:themeColor="text1"/>
          <w:u w:val="single"/>
          <w:lang w:eastAsia="ko-KR"/>
        </w:rPr>
        <w:t xml:space="preserve">In both cases, therefore, gaps between </w:t>
      </w:r>
      <w:proofErr w:type="gramStart"/>
      <w:r w:rsidRPr="000750CA">
        <w:rPr>
          <w:rFonts w:eastAsiaTheme="minorEastAsia"/>
          <w:color w:val="000000" w:themeColor="text1"/>
          <w:u w:val="single"/>
          <w:lang w:eastAsia="ko-KR"/>
        </w:rPr>
        <w:t>current status</w:t>
      </w:r>
      <w:proofErr w:type="gramEnd"/>
      <w:r w:rsidRPr="000750CA">
        <w:rPr>
          <w:rFonts w:eastAsiaTheme="minorEastAsia"/>
          <w:color w:val="000000" w:themeColor="text1"/>
          <w:u w:val="single"/>
          <w:lang w:eastAsia="ko-KR"/>
        </w:rPr>
        <w:t xml:space="preserve"> and weapons acquisition are </w:t>
      </w:r>
      <w:r w:rsidRPr="000750CA">
        <w:rPr>
          <w:rFonts w:eastAsiaTheme="minorEastAsia"/>
          <w:b/>
          <w:bCs/>
          <w:color w:val="000000" w:themeColor="text1"/>
          <w:u w:val="single"/>
          <w:lang w:eastAsia="ko-KR"/>
        </w:rPr>
        <w:t>too large</w:t>
      </w:r>
      <w:r w:rsidRPr="000750CA">
        <w:rPr>
          <w:rFonts w:eastAsiaTheme="minorEastAsia"/>
          <w:color w:val="000000" w:themeColor="text1"/>
          <w:u w:val="single"/>
          <w:lang w:eastAsia="ko-KR"/>
        </w:rPr>
        <w:t xml:space="preserve"> to raise immediate proliferation concerns. From a purely technical viewpoint, Japan’s advanced nuclear infrastructure would provide greater flexibility for approaching proliferation, but dramatic </w:t>
      </w:r>
      <w:r w:rsidRPr="000750CA">
        <w:rPr>
          <w:rFonts w:eastAsiaTheme="minorEastAsia"/>
          <w:b/>
          <w:bCs/>
          <w:color w:val="000000" w:themeColor="text1"/>
          <w:u w:val="single"/>
          <w:lang w:eastAsia="ko-KR"/>
        </w:rPr>
        <w:t>political changes remain unlikely</w:t>
      </w:r>
      <w:r w:rsidRPr="000750CA">
        <w:rPr>
          <w:rFonts w:eastAsiaTheme="minorEastAsia"/>
          <w:color w:val="000000" w:themeColor="text1"/>
          <w:u w:val="single"/>
          <w:lang w:eastAsia="ko-KR"/>
        </w:rPr>
        <w:t>.</w:t>
      </w:r>
      <w:r w:rsidRPr="000750CA">
        <w:rPr>
          <w:rFonts w:eastAsiaTheme="minorEastAsia"/>
          <w:color w:val="000000" w:themeColor="text1"/>
          <w:lang w:eastAsia="ko-KR"/>
        </w:rPr>
        <w:t> </w:t>
      </w:r>
    </w:p>
    <w:p w14:paraId="44C9B693" w14:textId="77777777" w:rsidR="00027522" w:rsidRDefault="00027522" w:rsidP="00027522">
      <w:pPr>
        <w:pStyle w:val="Heading3"/>
      </w:pPr>
      <w:r>
        <w:lastRenderedPageBreak/>
        <w:t>AT: Middle East</w:t>
      </w:r>
    </w:p>
    <w:p w14:paraId="096DEBEA" w14:textId="77777777" w:rsidR="00027522" w:rsidRPr="000750CA" w:rsidRDefault="00027522" w:rsidP="00027522">
      <w:pPr>
        <w:pStyle w:val="Heading4"/>
        <w:rPr>
          <w:rFonts w:cs="Calibri"/>
        </w:rPr>
      </w:pPr>
      <w:r w:rsidRPr="000750CA">
        <w:rPr>
          <w:rFonts w:cs="Calibri"/>
        </w:rPr>
        <w:t>No Middle East prolif</w:t>
      </w:r>
      <w:r>
        <w:rPr>
          <w:rFonts w:cs="Calibri"/>
        </w:rPr>
        <w:t>eration</w:t>
      </w:r>
      <w:r w:rsidRPr="000750CA">
        <w:rPr>
          <w:rFonts w:cs="Calibri"/>
        </w:rPr>
        <w:t>.</w:t>
      </w:r>
    </w:p>
    <w:p w14:paraId="5900208F" w14:textId="77777777" w:rsidR="00027522" w:rsidRPr="000750CA" w:rsidRDefault="00027522" w:rsidP="00027522">
      <w:pPr>
        <w:rPr>
          <w:b/>
          <w:bCs/>
        </w:rPr>
      </w:pPr>
      <w:r w:rsidRPr="000750CA">
        <w:t xml:space="preserve">Robert </w:t>
      </w:r>
      <w:r w:rsidRPr="000750CA">
        <w:rPr>
          <w:rStyle w:val="Style13ptBold"/>
        </w:rPr>
        <w:t>Einhorn ‘23</w:t>
      </w:r>
      <w:r w:rsidRPr="000750CA">
        <w:t xml:space="preserve">, Senior Fellow – Foreign Policy, Strobe Talbott Center for Security, Strategy, and Technology, Arms Control and Non-Proliferation Initiative, “Will Putin’s invasion spur nuclear </w:t>
      </w:r>
      <w:proofErr w:type="gramStart"/>
      <w:r w:rsidRPr="000750CA">
        <w:t>proliferation?,</w:t>
      </w:r>
      <w:proofErr w:type="gramEnd"/>
      <w:r w:rsidRPr="000750CA">
        <w:t xml:space="preserve">” Brookings, 05/24/2023, Accessed on: 07/28/2025, https://www.brookings.edu/articles/will-putins-invasion-spur-nuclear-proliferation/ TDI </w:t>
      </w:r>
      <w:proofErr w:type="spellStart"/>
      <w:r w:rsidRPr="000750CA">
        <w:t>jtang</w:t>
      </w:r>
      <w:proofErr w:type="spellEnd"/>
    </w:p>
    <w:p w14:paraId="74EE02C2" w14:textId="77777777" w:rsidR="00027522" w:rsidRPr="000750CA" w:rsidRDefault="00027522" w:rsidP="00027522">
      <w:pPr>
        <w:rPr>
          <w:sz w:val="16"/>
        </w:rPr>
      </w:pPr>
      <w:r w:rsidRPr="000750CA">
        <w:rPr>
          <w:sz w:val="16"/>
        </w:rPr>
        <w:t xml:space="preserve">For the time being, however, I think </w:t>
      </w:r>
      <w:r w:rsidRPr="000750CA">
        <w:rPr>
          <w:rStyle w:val="StyleUnderline"/>
        </w:rPr>
        <w:t>Iran will opt for the more cautious approach:</w:t>
      </w:r>
      <w:r w:rsidRPr="000750CA">
        <w:rPr>
          <w:sz w:val="16"/>
        </w:rPr>
        <w:t xml:space="preserve"> continuing to produce a large inventory of near weapons-grade uranium; </w:t>
      </w:r>
      <w:r w:rsidRPr="000750CA">
        <w:rPr>
          <w:rStyle w:val="StyleUnderline"/>
        </w:rPr>
        <w:t>stopping short of leaving the NPT and building nuclear weapons</w:t>
      </w:r>
      <w:r w:rsidRPr="000750CA">
        <w:rPr>
          <w:sz w:val="16"/>
        </w:rPr>
        <w:t>; and preserving the option to break out at a future time of its choosing.</w:t>
      </w:r>
    </w:p>
    <w:p w14:paraId="69ECD37F" w14:textId="77777777" w:rsidR="00027522" w:rsidRPr="000750CA" w:rsidRDefault="00027522" w:rsidP="00027522">
      <w:pPr>
        <w:rPr>
          <w:sz w:val="16"/>
        </w:rPr>
      </w:pPr>
      <w:r w:rsidRPr="000750CA">
        <w:rPr>
          <w:sz w:val="16"/>
        </w:rPr>
        <w:t>Such an Iranian posture is surely better than the alternative — a near-term decision to build nuclear weapons. But it keeps the prospect of a future nuclear-armed Iran alive. And that means pressures for proliferation in the Middle East would continue — nowhere more than in Saudi Arabia.</w:t>
      </w:r>
    </w:p>
    <w:p w14:paraId="3D7A951D" w14:textId="77777777" w:rsidR="00027522" w:rsidRPr="000750CA" w:rsidRDefault="00027522" w:rsidP="00027522">
      <w:pPr>
        <w:rPr>
          <w:sz w:val="16"/>
        </w:rPr>
      </w:pPr>
      <w:r w:rsidRPr="000750CA">
        <w:rPr>
          <w:sz w:val="16"/>
        </w:rPr>
        <w:t>We don’t need to speculate about Saudi nuclear intentions. Crown Prince Mohammed bin Salman, known as MBS, has openly declared his determination to match whatever nuclear capability is achieved by Iran — which the kingdom has long regarded as a mortal threat. A few weeks ago, Saudi Arabia and Iran agreed to restore diplomatic relations. Each has its own reasons for wanting to reduce tensions. But profound Saudi mistrust of Iran will continue — as will Saudi interest in a matching nuclear capability. Saudi Arabia has ambitious nuclear energy plans. It refuses to renounce enrichment or to accept the IAEA’s Additional Protocol, which would place the kingdom’s nuclear program under much closer scrutiny.</w:t>
      </w:r>
    </w:p>
    <w:p w14:paraId="22B75B8B" w14:textId="77777777" w:rsidR="00027522" w:rsidRPr="000750CA" w:rsidRDefault="00027522" w:rsidP="00027522">
      <w:pPr>
        <w:rPr>
          <w:sz w:val="16"/>
        </w:rPr>
      </w:pPr>
      <w:r w:rsidRPr="000750CA">
        <w:rPr>
          <w:sz w:val="16"/>
        </w:rPr>
        <w:t xml:space="preserve">But the </w:t>
      </w:r>
      <w:r w:rsidRPr="000750CA">
        <w:rPr>
          <w:rStyle w:val="StyleUnderline"/>
        </w:rPr>
        <w:t xml:space="preserve">Saudis </w:t>
      </w:r>
      <w:r w:rsidRPr="000750CA">
        <w:rPr>
          <w:sz w:val="16"/>
        </w:rPr>
        <w:t xml:space="preserve">will have a hard time catching up with Iran. They are </w:t>
      </w:r>
      <w:r w:rsidRPr="000750CA">
        <w:rPr>
          <w:rStyle w:val="StyleUnderline"/>
        </w:rPr>
        <w:t>many years away from having the technical and human infrastructure required to produce nuclear weapons indigenously. They would need large-scale foreign assistance.</w:t>
      </w:r>
    </w:p>
    <w:p w14:paraId="6F3FAD73" w14:textId="77777777" w:rsidR="00027522" w:rsidRPr="000750CA" w:rsidRDefault="00027522" w:rsidP="00027522">
      <w:pPr>
        <w:rPr>
          <w:sz w:val="16"/>
        </w:rPr>
      </w:pPr>
      <w:r w:rsidRPr="000750CA">
        <w:rPr>
          <w:sz w:val="16"/>
        </w:rPr>
        <w:t xml:space="preserve">Several countries are eager to sell them nuclear reactors. But the Saudis would need enrichment or reprocessing facilities to produce a bomb. And I think it’s </w:t>
      </w:r>
      <w:r w:rsidRPr="000750CA">
        <w:rPr>
          <w:rStyle w:val="StyleUnderline"/>
        </w:rPr>
        <w:t>highly questionable that they could find a country willing to help them build such facilities — or willing to sell them a fabricated nuclear weapon or the components to build one</w:t>
      </w:r>
      <w:r w:rsidRPr="000750CA">
        <w:rPr>
          <w:sz w:val="16"/>
        </w:rPr>
        <w:t xml:space="preserve">. Pakistan, which received Saudi financial support for its nuclear program, is often assumed to be willing to reciprocate by helping the kingdom get the bomb. But </w:t>
      </w:r>
      <w:r w:rsidRPr="000750CA">
        <w:rPr>
          <w:rStyle w:val="StyleUnderline"/>
        </w:rPr>
        <w:t>if ever there was such a Pakistani commitment, I doubt Pakistan would be willing to follow through with it under current circumstances</w:t>
      </w:r>
      <w:r w:rsidRPr="000750CA">
        <w:rPr>
          <w:sz w:val="16"/>
        </w:rPr>
        <w:t>.</w:t>
      </w:r>
    </w:p>
    <w:p w14:paraId="78EDF954" w14:textId="77777777" w:rsidR="00027522" w:rsidRPr="000750CA" w:rsidRDefault="00027522" w:rsidP="00027522">
      <w:pPr>
        <w:rPr>
          <w:sz w:val="16"/>
        </w:rPr>
      </w:pPr>
      <w:r w:rsidRPr="000750CA">
        <w:rPr>
          <w:sz w:val="16"/>
        </w:rPr>
        <w:t xml:space="preserve">The Saudis are highly motivated to match Iran and clearly have the financial resources to make a go of it. But they have a </w:t>
      </w:r>
      <w:r w:rsidRPr="000750CA">
        <w:rPr>
          <w:rStyle w:val="Emphasis"/>
        </w:rPr>
        <w:t>steep hill to climb</w:t>
      </w:r>
      <w:r w:rsidRPr="000750CA">
        <w:rPr>
          <w:sz w:val="16"/>
        </w:rPr>
        <w:t xml:space="preserve">, and the </w:t>
      </w:r>
      <w:r w:rsidRPr="000750CA">
        <w:rPr>
          <w:rStyle w:val="StyleUnderline"/>
        </w:rPr>
        <w:t>odds of their succeeding are not very good</w:t>
      </w:r>
      <w:r w:rsidRPr="000750CA">
        <w:rPr>
          <w:sz w:val="16"/>
        </w:rPr>
        <w:t>.</w:t>
      </w:r>
    </w:p>
    <w:p w14:paraId="5C830293" w14:textId="77777777" w:rsidR="00027522" w:rsidRPr="000750CA" w:rsidRDefault="00027522" w:rsidP="00027522">
      <w:pPr>
        <w:rPr>
          <w:sz w:val="16"/>
        </w:rPr>
      </w:pPr>
      <w:r w:rsidRPr="000750CA">
        <w:rPr>
          <w:sz w:val="16"/>
        </w:rPr>
        <w:t xml:space="preserve">Turkey would have to be </w:t>
      </w:r>
      <w:proofErr w:type="gramStart"/>
      <w:r w:rsidRPr="000750CA">
        <w:rPr>
          <w:sz w:val="16"/>
        </w:rPr>
        <w:t>fairly high</w:t>
      </w:r>
      <w:proofErr w:type="gramEnd"/>
      <w:r w:rsidRPr="000750CA">
        <w:rPr>
          <w:sz w:val="16"/>
        </w:rPr>
        <w:t xml:space="preserve"> on any proliferation watch list. Under President Recep Tayyip Erdoğan, Turkey seeks to play a leading role in the region. Although a NATO member, it has charted an independent foreign policy that has often frustrated its allies and strained relations with the United States. It’s buying nuclear reactors from Russia and has refused to rule out enrichment. A few years ago, Erdoğan said it was unacceptable that some countries can have nuclear weapons and Turkey cannot.</w:t>
      </w:r>
    </w:p>
    <w:p w14:paraId="2906B35F" w14:textId="77777777" w:rsidR="00027522" w:rsidRPr="000750CA" w:rsidRDefault="00027522" w:rsidP="00027522">
      <w:pPr>
        <w:rPr>
          <w:sz w:val="16"/>
        </w:rPr>
      </w:pPr>
      <w:r w:rsidRPr="000750CA">
        <w:rPr>
          <w:sz w:val="16"/>
        </w:rPr>
        <w:t xml:space="preserve">Still, the </w:t>
      </w:r>
      <w:r w:rsidRPr="000750CA">
        <w:rPr>
          <w:rStyle w:val="StyleUnderline"/>
        </w:rPr>
        <w:t>likelihood that Turkey will pursue nuclear weapons remains low</w:t>
      </w:r>
      <w:r w:rsidRPr="000750CA">
        <w:rPr>
          <w:sz w:val="16"/>
        </w:rPr>
        <w:t xml:space="preserve">. A </w:t>
      </w:r>
      <w:r w:rsidRPr="000750CA">
        <w:rPr>
          <w:rStyle w:val="StyleUnderline"/>
        </w:rPr>
        <w:t>nuclear capability would not address its main security preoccupation</w:t>
      </w:r>
      <w:r w:rsidRPr="000750CA">
        <w:rPr>
          <w:sz w:val="16"/>
        </w:rPr>
        <w:t xml:space="preserve">, which is Kurdish separatism. </w:t>
      </w:r>
      <w:r w:rsidRPr="000750CA">
        <w:rPr>
          <w:rStyle w:val="StyleUnderline"/>
        </w:rPr>
        <w:t>Turkey considers Iran a rival for regional influence, not</w:t>
      </w:r>
      <w:r w:rsidRPr="000750CA">
        <w:rPr>
          <w:sz w:val="16"/>
        </w:rPr>
        <w:t xml:space="preserve"> — as in the case of Saudi Arabia — a military </w:t>
      </w:r>
      <w:r w:rsidRPr="000750CA">
        <w:rPr>
          <w:rStyle w:val="StyleUnderline"/>
        </w:rPr>
        <w:t>threat that might compel a Turkish nuclear deterrent</w:t>
      </w:r>
      <w:r w:rsidRPr="000750CA">
        <w:rPr>
          <w:sz w:val="16"/>
        </w:rPr>
        <w:t xml:space="preserve">. Despite frayed relations with the United States and Europe, </w:t>
      </w:r>
      <w:r w:rsidRPr="000750CA">
        <w:rPr>
          <w:rStyle w:val="StyleUnderline"/>
        </w:rPr>
        <w:t>Ankara’s economy remains heavily dependent on trade and investment with the West, and its military remains closely tied in with its NATO allies. A nuclear program would put those links in jeopardy</w:t>
      </w:r>
      <w:r w:rsidRPr="000750CA">
        <w:rPr>
          <w:sz w:val="16"/>
        </w:rPr>
        <w:t>.</w:t>
      </w:r>
    </w:p>
    <w:p w14:paraId="4D58428E" w14:textId="77777777" w:rsidR="009601B1" w:rsidRDefault="009601B1" w:rsidP="009601B1">
      <w:pPr>
        <w:pStyle w:val="Heading3"/>
      </w:pPr>
      <w:r>
        <w:lastRenderedPageBreak/>
        <w:t>AT: Russia</w:t>
      </w:r>
    </w:p>
    <w:p w14:paraId="4DFE161B" w14:textId="77777777" w:rsidR="009601B1" w:rsidRPr="000750CA" w:rsidRDefault="009601B1" w:rsidP="009601B1">
      <w:pPr>
        <w:pStyle w:val="Heading4"/>
        <w:rPr>
          <w:rFonts w:cs="Calibri"/>
        </w:rPr>
      </w:pPr>
      <w:r w:rsidRPr="000750CA">
        <w:rPr>
          <w:rFonts w:cs="Calibri"/>
        </w:rPr>
        <w:t>Russia is committed to non-</w:t>
      </w:r>
      <w:proofErr w:type="spellStart"/>
      <w:r w:rsidRPr="000750CA">
        <w:rPr>
          <w:rFonts w:cs="Calibri"/>
        </w:rPr>
        <w:t>prolif</w:t>
      </w:r>
      <w:proofErr w:type="spellEnd"/>
      <w:r w:rsidRPr="000750CA">
        <w:rPr>
          <w:rFonts w:cs="Calibri"/>
        </w:rPr>
        <w:t>, treaties are key to deterrence</w:t>
      </w:r>
      <w:r>
        <w:rPr>
          <w:rFonts w:cs="Calibri"/>
        </w:rPr>
        <w:t>.</w:t>
      </w:r>
    </w:p>
    <w:p w14:paraId="27A2DF74" w14:textId="77777777" w:rsidR="009601B1" w:rsidRPr="000750CA" w:rsidRDefault="009601B1" w:rsidP="009601B1">
      <w:pPr>
        <w:rPr>
          <w:rStyle w:val="Style13ptBold"/>
          <w:sz w:val="22"/>
        </w:rPr>
      </w:pPr>
      <w:r w:rsidRPr="000750CA">
        <w:t>Lawrence</w:t>
      </w:r>
      <w:r w:rsidRPr="000750CA">
        <w:rPr>
          <w:rStyle w:val="Style13ptBold"/>
        </w:rPr>
        <w:t xml:space="preserve"> Freedman ’25</w:t>
      </w:r>
      <w:r w:rsidRPr="000750CA">
        <w:t xml:space="preserve">, Academic, historian and author </w:t>
      </w:r>
      <w:proofErr w:type="spellStart"/>
      <w:r w:rsidRPr="000750CA">
        <w:t>specialising</w:t>
      </w:r>
      <w:proofErr w:type="spellEnd"/>
      <w:r w:rsidRPr="000750CA">
        <w:t xml:space="preserve"> in foreign policy, international relations and strategy. He is an Emeritus Professor of War Studies at King's College London., “Europe's Nuclear Deterrent: The Here and Now,” Published in Survival: June–July 2025, 06/08/2025, Accessed on: 07/26/2025, https://doi.org/10.4324/9781003641988 TDI </w:t>
      </w:r>
      <w:proofErr w:type="spellStart"/>
      <w:r w:rsidRPr="000750CA">
        <w:t>jtang</w:t>
      </w:r>
      <w:proofErr w:type="spellEnd"/>
    </w:p>
    <w:p w14:paraId="2E633038" w14:textId="77777777" w:rsidR="009601B1" w:rsidRPr="000750CA" w:rsidRDefault="009601B1" w:rsidP="009601B1">
      <w:pPr>
        <w:rPr>
          <w:sz w:val="14"/>
        </w:rPr>
      </w:pPr>
      <w:r w:rsidRPr="000750CA">
        <w:rPr>
          <w:sz w:val="14"/>
        </w:rPr>
        <w:t xml:space="preserve">During the </w:t>
      </w:r>
      <w:r w:rsidRPr="000750CA">
        <w:rPr>
          <w:rStyle w:val="StyleUnderline"/>
        </w:rPr>
        <w:t xml:space="preserve">Russo-Ukrainian war, nuclear escalation has been considered an ever-present possibility, though it has thus far been </w:t>
      </w:r>
      <w:r w:rsidRPr="000750CA">
        <w:rPr>
          <w:rStyle w:val="Emphasis"/>
        </w:rPr>
        <w:t>avoided</w:t>
      </w:r>
      <w:r w:rsidRPr="000750CA">
        <w:rPr>
          <w:rStyle w:val="StyleUnderline"/>
        </w:rPr>
        <w:t>.</w:t>
      </w:r>
      <w:r w:rsidRPr="000750CA">
        <w:rPr>
          <w:sz w:val="14"/>
        </w:rPr>
        <w:t xml:space="preserve"> The war has demonstrated the ease with which nuclear threats can be made and the speed with which anxieties can be generated. In an article for this journal published in late 2023, I argued that the result had been ‘pre-emptive panic’ in the West. Policymakers and commentators assumed that Russian President Vladimir Putin could well employ nuclear weapons if backed into a corner. This led to unnecessary caution when it came to supporting Ukraine. Little account was taken of the many reasons why </w:t>
      </w:r>
      <w:r w:rsidRPr="000750CA">
        <w:rPr>
          <w:rStyle w:val="StyleUnderline"/>
        </w:rPr>
        <w:t>Putin would be unlikely to be the first to break the nuclear taboo</w:t>
      </w:r>
      <w:r w:rsidRPr="000750CA">
        <w:rPr>
          <w:sz w:val="14"/>
        </w:rPr>
        <w:t xml:space="preserve">. The </w:t>
      </w:r>
      <w:r w:rsidRPr="000750CA">
        <w:rPr>
          <w:rStyle w:val="StyleUnderline"/>
        </w:rPr>
        <w:t xml:space="preserve">consequences would be </w:t>
      </w:r>
      <w:r w:rsidRPr="000750CA">
        <w:rPr>
          <w:rStyle w:val="Emphasis"/>
        </w:rPr>
        <w:t>hard to gauge</w:t>
      </w:r>
      <w:r w:rsidRPr="000750CA">
        <w:rPr>
          <w:rStyle w:val="StyleUnderline"/>
        </w:rPr>
        <w:t xml:space="preserve"> in advance, victory could not be guaranteed, </w:t>
      </w:r>
      <w:r w:rsidRPr="000750CA">
        <w:rPr>
          <w:rStyle w:val="Emphasis"/>
        </w:rPr>
        <w:t xml:space="preserve">vigorous responses </w:t>
      </w:r>
      <w:r w:rsidRPr="000750CA">
        <w:rPr>
          <w:rStyle w:val="StyleUnderline"/>
        </w:rPr>
        <w:t xml:space="preserve">by others, including the United States, could not be precluded, and countries friendly to Russia, such as China, would be </w:t>
      </w:r>
      <w:r w:rsidRPr="000750CA">
        <w:rPr>
          <w:rStyle w:val="Emphasis"/>
        </w:rPr>
        <w:t>alienated</w:t>
      </w:r>
      <w:r w:rsidRPr="000750CA">
        <w:rPr>
          <w:sz w:val="14"/>
        </w:rPr>
        <w:t xml:space="preserve">.1 Putin certainly looked for ways to exude nuclear menace, including tampering with nuclear doctrine. Should the war take an adverse turn, he might become even more reckless. But </w:t>
      </w:r>
      <w:r w:rsidRPr="000750CA">
        <w:rPr>
          <w:rStyle w:val="StyleUnderline"/>
        </w:rPr>
        <w:t>up to now practice has been far more restrained than rhetoric might suggest, and supposed red lines have been passed with non-nuclear means being sought to signal Moscow’s displeasure and satisfy any urge to retribution.</w:t>
      </w:r>
      <w:r w:rsidRPr="000750CA">
        <w:rPr>
          <w:sz w:val="14"/>
        </w:rPr>
        <w:t xml:space="preserve"> It is reasonable to suppose that </w:t>
      </w:r>
      <w:r w:rsidRPr="000750CA">
        <w:rPr>
          <w:rStyle w:val="StyleUnderline"/>
        </w:rPr>
        <w:t xml:space="preserve">in Putin’s mind, nuclear use is best kept for the most extreme contingencies when the state faces an </w:t>
      </w:r>
      <w:r w:rsidRPr="000750CA">
        <w:rPr>
          <w:rStyle w:val="Emphasis"/>
        </w:rPr>
        <w:t>existential threat</w:t>
      </w:r>
      <w:r w:rsidRPr="000750CA">
        <w:rPr>
          <w:sz w:val="14"/>
        </w:rPr>
        <w:t xml:space="preserve">. In this article I address another nuclear issue that the war has raised to make a similar point. In early 2025, the role of British and French nuclear forces was pushed to the fore in discussions about how to ensure Ukrainian security following a US-brokered peace deal. This issue became bound up with more general concerns about the status of the US nuclear umbrella.2 The first question was whether the US would provide a ‘backstop’ should a force led by the United Kingdom and France seek to provide a form of security guarantee to Ukraine. This led to a second question: if the US would not provide a backstop, what might that indicate about the readiness of the US to live up to its Article 5 obligations in the event of a Russian push against NATO countries in a future war? This in turn led to a third question: with growing doubts about the US commitment to European security, could the British and French provide a substitute nuclear shield? These questions lack answers, or at least the answers have been deliberately kept vague. It suits all actors to avoid being too explicit about what they might do in circumstances that might never arise. </w:t>
      </w:r>
      <w:r w:rsidRPr="000750CA">
        <w:rPr>
          <w:rStyle w:val="StyleUnderline"/>
        </w:rPr>
        <w:t>Short of a definitive American statement to the effect that it is abandoning NATO, neither London nor Paris will push for a more prominent role for their forces.</w:t>
      </w:r>
      <w:r w:rsidRPr="000750CA">
        <w:rPr>
          <w:sz w:val="14"/>
        </w:rPr>
        <w:t xml:space="preserve"> They </w:t>
      </w:r>
      <w:r w:rsidRPr="000750CA">
        <w:rPr>
          <w:rStyle w:val="StyleUnderline"/>
        </w:rPr>
        <w:t>want the US to continue to be part of European security and will not do anything to encourage the Trump administration to believe that it could safely abandon its allies</w:t>
      </w:r>
      <w:r w:rsidRPr="000750CA">
        <w:rPr>
          <w:sz w:val="14"/>
        </w:rPr>
        <w:t xml:space="preserve">. That does not mean, however, that these forces have no role to play, especially in the context of their backing for Ukraine. Discussions of </w:t>
      </w:r>
      <w:r w:rsidRPr="000750CA">
        <w:rPr>
          <w:rStyle w:val="StyleUnderline"/>
        </w:rPr>
        <w:t>nuclear strategy tend to move quickly to extreme contingencies</w:t>
      </w:r>
      <w:r w:rsidRPr="000750CA">
        <w:rPr>
          <w:sz w:val="14"/>
        </w:rPr>
        <w:t xml:space="preserve">. Once the issue of a possible role for British and French nuclear forces is raised, analysts soon test them against the </w:t>
      </w:r>
      <w:proofErr w:type="gramStart"/>
      <w:r w:rsidRPr="000750CA">
        <w:rPr>
          <w:sz w:val="14"/>
        </w:rPr>
        <w:t>most dire</w:t>
      </w:r>
      <w:proofErr w:type="gramEnd"/>
      <w:r w:rsidRPr="000750CA">
        <w:rPr>
          <w:sz w:val="14"/>
        </w:rPr>
        <w:t xml:space="preserve"> scenarios, when they will inevitably be found wanting. Yet </w:t>
      </w:r>
      <w:r w:rsidRPr="000750CA">
        <w:rPr>
          <w:rStyle w:val="StyleUnderline"/>
        </w:rPr>
        <w:t xml:space="preserve">nuclear strategy is all about providing a deterrent </w:t>
      </w:r>
      <w:r w:rsidRPr="000750CA">
        <w:rPr>
          <w:sz w:val="14"/>
        </w:rPr>
        <w:t>effect</w:t>
      </w:r>
      <w:r w:rsidRPr="000750CA">
        <w:rPr>
          <w:rStyle w:val="StyleUnderline"/>
        </w:rPr>
        <w:t xml:space="preserve"> sufficient to avoid the </w:t>
      </w:r>
      <w:proofErr w:type="gramStart"/>
      <w:r w:rsidRPr="000750CA">
        <w:rPr>
          <w:rStyle w:val="StyleUnderline"/>
        </w:rPr>
        <w:t>most dire</w:t>
      </w:r>
      <w:proofErr w:type="gramEnd"/>
      <w:r w:rsidRPr="000750CA">
        <w:rPr>
          <w:rStyle w:val="StyleUnderline"/>
        </w:rPr>
        <w:t xml:space="preserve"> scenarios, and that can be achieved </w:t>
      </w:r>
      <w:r w:rsidRPr="000750CA">
        <w:rPr>
          <w:rStyle w:val="Emphasis"/>
        </w:rPr>
        <w:t>without significant changes to either declaratory policy</w:t>
      </w:r>
      <w:r w:rsidRPr="000750CA">
        <w:rPr>
          <w:rStyle w:val="StyleUnderline"/>
        </w:rPr>
        <w:t xml:space="preserve"> or force structures</w:t>
      </w:r>
      <w:r w:rsidRPr="000750CA">
        <w:rPr>
          <w:sz w:val="14"/>
        </w:rPr>
        <w:t xml:space="preserve">. Circumstances may change drastically, as we have seen with the gamble taken by Putin in launching a full-scale invasion of Russia’s </w:t>
      </w:r>
      <w:proofErr w:type="spellStart"/>
      <w:r w:rsidRPr="000750CA">
        <w:rPr>
          <w:sz w:val="14"/>
        </w:rPr>
        <w:t>neighbour</w:t>
      </w:r>
      <w:proofErr w:type="spellEnd"/>
      <w:r w:rsidRPr="000750CA">
        <w:rPr>
          <w:sz w:val="14"/>
        </w:rPr>
        <w:t xml:space="preserve"> and the volatility of the Trump administration. This issue looked to be much more challenging in early March 2025, when the United States’ outright abandonment of Ukraine seemed to be on the cards, than it did in early May, as the Trump administration tentatively began to put less pressure on Ukraine and more on Russia in its efforts to end the war. (Obviously, there is no guarantee that this pattern will continue.) </w:t>
      </w:r>
      <w:r w:rsidRPr="000750CA">
        <w:rPr>
          <w:rStyle w:val="StyleUnderline"/>
        </w:rPr>
        <w:t xml:space="preserve">Nuclear strategy, like any other strategy, should be in the first instance geared to the </w:t>
      </w:r>
      <w:r w:rsidRPr="000750CA">
        <w:rPr>
          <w:rStyle w:val="Emphasis"/>
        </w:rPr>
        <w:t>problem at hand</w:t>
      </w:r>
      <w:r w:rsidRPr="000750CA">
        <w:rPr>
          <w:rStyle w:val="StyleUnderline"/>
        </w:rPr>
        <w:t xml:space="preserve"> to avoid getting bogged down in speculation about potential problems to come,</w:t>
      </w:r>
      <w:r w:rsidRPr="000750CA">
        <w:rPr>
          <w:sz w:val="14"/>
        </w:rPr>
        <w:t xml:space="preserve"> which may never arise and, if they do, will take a different form to how they are currently envisaged. To put it bluntly: if Ukraine loses the war, the problems the West will face will be enormous and demanding; </w:t>
      </w:r>
      <w:r w:rsidRPr="000750CA">
        <w:rPr>
          <w:rStyle w:val="StyleUnderline"/>
        </w:rPr>
        <w:t>if Russia continues to fail to subjugate Ukraine, the deterrence challenge in the future will be easier</w:t>
      </w:r>
      <w:r w:rsidRPr="000750CA">
        <w:rPr>
          <w:sz w:val="14"/>
        </w:rPr>
        <w:t>. My argument in this article, therefore, is that because of Ukraine, more weight is being placed on the deterrent role of the British and French forces, but in this specific context it is weight they can bear.</w:t>
      </w:r>
    </w:p>
    <w:p w14:paraId="2E3DAE56" w14:textId="77777777" w:rsidR="009601B1" w:rsidRDefault="009601B1" w:rsidP="009601B1">
      <w:pPr>
        <w:pStyle w:val="Heading3"/>
      </w:pPr>
      <w:r>
        <w:lastRenderedPageBreak/>
        <w:t>AT: Ukraine</w:t>
      </w:r>
    </w:p>
    <w:p w14:paraId="0F55D27E" w14:textId="77777777" w:rsidR="009601B1" w:rsidRPr="000750CA" w:rsidRDefault="009601B1" w:rsidP="009601B1">
      <w:pPr>
        <w:pStyle w:val="Heading4"/>
        <w:rPr>
          <w:rFonts w:cs="Calibri"/>
        </w:rPr>
      </w:pPr>
      <w:r w:rsidRPr="000750CA">
        <w:rPr>
          <w:rFonts w:cs="Calibri"/>
        </w:rPr>
        <w:t>No Ukraine prolif</w:t>
      </w:r>
      <w:r>
        <w:rPr>
          <w:rFonts w:cs="Calibri"/>
        </w:rPr>
        <w:t>eration</w:t>
      </w:r>
      <w:r w:rsidRPr="000750CA">
        <w:rPr>
          <w:rFonts w:cs="Calibri"/>
        </w:rPr>
        <w:t>.</w:t>
      </w:r>
    </w:p>
    <w:p w14:paraId="6A78D68E" w14:textId="77777777" w:rsidR="009601B1" w:rsidRPr="000750CA" w:rsidRDefault="009601B1" w:rsidP="009601B1">
      <w:pPr>
        <w:rPr>
          <w:b/>
          <w:bCs/>
        </w:rPr>
      </w:pPr>
      <w:r w:rsidRPr="000750CA">
        <w:t xml:space="preserve">Robert </w:t>
      </w:r>
      <w:r w:rsidRPr="000750CA">
        <w:rPr>
          <w:rStyle w:val="Style13ptBold"/>
        </w:rPr>
        <w:t>Einhorn ‘23</w:t>
      </w:r>
      <w:r w:rsidRPr="000750CA">
        <w:t xml:space="preserve">, Senior Fellow – Foreign Policy, Strobe Talbott Center for Security, Strategy, and Technology, Arms Control and Non-Proliferation Initiative, “Will Putin’s invasion spur nuclear </w:t>
      </w:r>
      <w:proofErr w:type="gramStart"/>
      <w:r w:rsidRPr="000750CA">
        <w:t>proliferation?,</w:t>
      </w:r>
      <w:proofErr w:type="gramEnd"/>
      <w:r w:rsidRPr="000750CA">
        <w:t xml:space="preserve">” Brookings, 05/24/2023, Accessed on: 07/28/2025, https://www.brookings.edu/articles/will-putins-invasion-spur-nuclear-proliferation/ TDI </w:t>
      </w:r>
      <w:proofErr w:type="spellStart"/>
      <w:r w:rsidRPr="000750CA">
        <w:t>jtang</w:t>
      </w:r>
      <w:proofErr w:type="spellEnd"/>
    </w:p>
    <w:p w14:paraId="38CBFAED" w14:textId="77777777" w:rsidR="009601B1" w:rsidRPr="000750CA" w:rsidRDefault="009601B1" w:rsidP="009601B1">
      <w:pPr>
        <w:rPr>
          <w:sz w:val="14"/>
        </w:rPr>
      </w:pPr>
      <w:r w:rsidRPr="000750CA">
        <w:rPr>
          <w:rStyle w:val="StyleUnderline"/>
        </w:rPr>
        <w:t>In theory, the combination of these five developments might be expected to result in a significant increase in the number of countries with nuclear weapons.</w:t>
      </w:r>
      <w:r w:rsidRPr="000750CA">
        <w:rPr>
          <w:sz w:val="14"/>
        </w:rPr>
        <w:t xml:space="preserve"> Indeed, that is what many pundits predict.</w:t>
      </w:r>
    </w:p>
    <w:p w14:paraId="04661AD0" w14:textId="77777777" w:rsidR="009601B1" w:rsidRPr="000750CA" w:rsidRDefault="009601B1" w:rsidP="009601B1">
      <w:pPr>
        <w:rPr>
          <w:sz w:val="14"/>
        </w:rPr>
      </w:pPr>
      <w:r w:rsidRPr="000750CA">
        <w:rPr>
          <w:rStyle w:val="StyleUnderline"/>
        </w:rPr>
        <w:t xml:space="preserve">But nuclear proliferation </w:t>
      </w:r>
      <w:r w:rsidRPr="000750CA">
        <w:rPr>
          <w:rStyle w:val="Emphasis"/>
        </w:rPr>
        <w:t>doesn’t occur</w:t>
      </w:r>
      <w:r w:rsidRPr="000750CA">
        <w:rPr>
          <w:rStyle w:val="StyleUnderline"/>
        </w:rPr>
        <w:t xml:space="preserve"> in theory</w:t>
      </w:r>
      <w:r w:rsidRPr="000750CA">
        <w:rPr>
          <w:sz w:val="14"/>
        </w:rPr>
        <w:t xml:space="preserve">. It occurs </w:t>
      </w:r>
      <w:proofErr w:type="gramStart"/>
      <w:r w:rsidRPr="000750CA">
        <w:rPr>
          <w:sz w:val="14"/>
        </w:rPr>
        <w:t>in particular countries</w:t>
      </w:r>
      <w:proofErr w:type="gramEnd"/>
      <w:r w:rsidRPr="000750CA">
        <w:rPr>
          <w:sz w:val="14"/>
        </w:rPr>
        <w:t xml:space="preserve"> — with </w:t>
      </w:r>
      <w:proofErr w:type="gramStart"/>
      <w:r w:rsidRPr="000750CA">
        <w:rPr>
          <w:sz w:val="14"/>
        </w:rPr>
        <w:t>particular relationships</w:t>
      </w:r>
      <w:proofErr w:type="gramEnd"/>
      <w:r w:rsidRPr="000750CA">
        <w:rPr>
          <w:sz w:val="14"/>
        </w:rPr>
        <w:t xml:space="preserve"> with allied states and potential adversaries, </w:t>
      </w:r>
      <w:proofErr w:type="gramStart"/>
      <w:r w:rsidRPr="000750CA">
        <w:rPr>
          <w:sz w:val="14"/>
        </w:rPr>
        <w:t>particular financial</w:t>
      </w:r>
      <w:proofErr w:type="gramEnd"/>
      <w:r w:rsidRPr="000750CA">
        <w:rPr>
          <w:sz w:val="14"/>
        </w:rPr>
        <w:t xml:space="preserve"> and technical capabilities, and particular domestic balances of political power.</w:t>
      </w:r>
    </w:p>
    <w:p w14:paraId="5C1F4054" w14:textId="77777777" w:rsidR="009601B1" w:rsidRPr="000750CA" w:rsidRDefault="009601B1" w:rsidP="009601B1">
      <w:pPr>
        <w:rPr>
          <w:sz w:val="14"/>
        </w:rPr>
      </w:pPr>
      <w:r w:rsidRPr="000750CA">
        <w:rPr>
          <w:sz w:val="14"/>
        </w:rPr>
        <w:t xml:space="preserve">To gain a better understanding of real-world prospects for proliferation, it is essential to focus on individual countries — and on their </w:t>
      </w:r>
      <w:proofErr w:type="gramStart"/>
      <w:r w:rsidRPr="000750CA">
        <w:rPr>
          <w:sz w:val="14"/>
        </w:rPr>
        <w:t>particular incentives</w:t>
      </w:r>
      <w:proofErr w:type="gramEnd"/>
      <w:r w:rsidRPr="000750CA">
        <w:rPr>
          <w:sz w:val="14"/>
        </w:rPr>
        <w:t xml:space="preserve"> and disincentives for acquiring nuclear weapons. I’ll briefly discuss several countries often considered the most likely to pursue nuclear weapons in the future.</w:t>
      </w:r>
    </w:p>
    <w:p w14:paraId="35F3BB25" w14:textId="77777777" w:rsidR="009601B1" w:rsidRPr="000750CA" w:rsidRDefault="009601B1" w:rsidP="009601B1">
      <w:pPr>
        <w:rPr>
          <w:rStyle w:val="StyleUnderline"/>
        </w:rPr>
      </w:pPr>
      <w:r w:rsidRPr="000750CA">
        <w:rPr>
          <w:sz w:val="14"/>
        </w:rPr>
        <w:t xml:space="preserve">The logical place to start might be Ukraine, the non-nuclear victim of Russian aggression. With Kyiv unlikely ever to be admitted to NATO, </w:t>
      </w:r>
      <w:r w:rsidRPr="000750CA">
        <w:rPr>
          <w:rStyle w:val="StyleUnderline"/>
        </w:rPr>
        <w:t>one might expect Ukrainians to want a nuclear deterrent to prevent Moscow from again seeking to erase their country. But I think it’s unlikely they will seek nuclear weapons.</w:t>
      </w:r>
    </w:p>
    <w:p w14:paraId="625F521B" w14:textId="77777777" w:rsidR="009601B1" w:rsidRPr="000750CA" w:rsidRDefault="009601B1" w:rsidP="009601B1">
      <w:pPr>
        <w:rPr>
          <w:rStyle w:val="StyleUnderline"/>
        </w:rPr>
      </w:pPr>
      <w:r w:rsidRPr="000750CA">
        <w:rPr>
          <w:rStyle w:val="StyleUnderline"/>
        </w:rPr>
        <w:t xml:space="preserve">Ukraine has major civil nuclear infrastructure, but it </w:t>
      </w:r>
      <w:r w:rsidRPr="000750CA">
        <w:rPr>
          <w:rStyle w:val="Emphasis"/>
        </w:rPr>
        <w:t xml:space="preserve">lacks </w:t>
      </w:r>
      <w:r w:rsidRPr="000750CA">
        <w:rPr>
          <w:rStyle w:val="StyleUnderline"/>
        </w:rPr>
        <w:t xml:space="preserve">the specialized </w:t>
      </w:r>
      <w:r w:rsidRPr="000750CA">
        <w:rPr>
          <w:rStyle w:val="Emphasis"/>
        </w:rPr>
        <w:t>facilities</w:t>
      </w:r>
      <w:r w:rsidRPr="000750CA">
        <w:rPr>
          <w:rStyle w:val="StyleUnderline"/>
        </w:rPr>
        <w:t xml:space="preserve"> for producing the weapons-grade uranium or plutonium needed for nuclear weapons</w:t>
      </w:r>
      <w:r w:rsidRPr="000750CA">
        <w:rPr>
          <w:sz w:val="14"/>
        </w:rPr>
        <w:t xml:space="preserve">. Devoting the resources and time to build such facilities makes little sense. </w:t>
      </w:r>
      <w:r w:rsidRPr="000750CA">
        <w:rPr>
          <w:rStyle w:val="StyleUnderline"/>
        </w:rPr>
        <w:t xml:space="preserve">For the foreseeable future, national energies and </w:t>
      </w:r>
      <w:r w:rsidRPr="000750CA">
        <w:rPr>
          <w:rStyle w:val="Emphasis"/>
        </w:rPr>
        <w:t>resources</w:t>
      </w:r>
      <w:r w:rsidRPr="000750CA">
        <w:rPr>
          <w:rStyle w:val="StyleUnderline"/>
        </w:rPr>
        <w:t xml:space="preserve"> will be </w:t>
      </w:r>
      <w:r w:rsidRPr="000750CA">
        <w:rPr>
          <w:rStyle w:val="Emphasis"/>
        </w:rPr>
        <w:t>devoted to rebuilding</w:t>
      </w:r>
      <w:r w:rsidRPr="000750CA">
        <w:rPr>
          <w:rStyle w:val="StyleUnderline"/>
        </w:rPr>
        <w:t xml:space="preserve"> the country.</w:t>
      </w:r>
    </w:p>
    <w:p w14:paraId="7DDDC393" w14:textId="77777777" w:rsidR="009601B1" w:rsidRPr="000750CA" w:rsidRDefault="009601B1" w:rsidP="009601B1">
      <w:pPr>
        <w:rPr>
          <w:sz w:val="14"/>
        </w:rPr>
      </w:pPr>
      <w:r w:rsidRPr="000750CA">
        <w:rPr>
          <w:sz w:val="14"/>
        </w:rPr>
        <w:t xml:space="preserve">More fundamentally, </w:t>
      </w:r>
      <w:r w:rsidRPr="000750CA">
        <w:rPr>
          <w:rStyle w:val="StyleUnderline"/>
        </w:rPr>
        <w:t xml:space="preserve">Ukraine believes its future lies with the West. It knows that </w:t>
      </w:r>
      <w:r w:rsidRPr="000750CA">
        <w:rPr>
          <w:rStyle w:val="Emphasis"/>
        </w:rPr>
        <w:t>acquiring nuclear weapons</w:t>
      </w:r>
      <w:r w:rsidRPr="000750CA">
        <w:rPr>
          <w:rStyle w:val="StyleUnderline"/>
        </w:rPr>
        <w:t xml:space="preserve"> could </w:t>
      </w:r>
      <w:r w:rsidRPr="000750CA">
        <w:rPr>
          <w:rStyle w:val="Emphasis"/>
        </w:rPr>
        <w:t>alienate</w:t>
      </w:r>
      <w:r w:rsidRPr="000750CA">
        <w:rPr>
          <w:rStyle w:val="StyleUnderline"/>
        </w:rPr>
        <w:t xml:space="preserve"> its Western </w:t>
      </w:r>
      <w:r w:rsidRPr="000750CA">
        <w:rPr>
          <w:rStyle w:val="Emphasis"/>
        </w:rPr>
        <w:t>partners</w:t>
      </w:r>
      <w:r w:rsidRPr="000750CA">
        <w:rPr>
          <w:rStyle w:val="StyleUnderline"/>
        </w:rPr>
        <w:t xml:space="preserve"> and reduce the likelihood of joining Western institutions such as the European Union</w:t>
      </w:r>
      <w:r w:rsidRPr="000750CA">
        <w:rPr>
          <w:sz w:val="14"/>
        </w:rPr>
        <w:t>.</w:t>
      </w:r>
    </w:p>
    <w:p w14:paraId="3FA4E294" w14:textId="77777777" w:rsidR="009601B1" w:rsidRPr="000750CA" w:rsidRDefault="009601B1" w:rsidP="009601B1">
      <w:pPr>
        <w:rPr>
          <w:rStyle w:val="StyleUnderline"/>
        </w:rPr>
      </w:pPr>
      <w:r w:rsidRPr="000750CA">
        <w:rPr>
          <w:sz w:val="14"/>
        </w:rPr>
        <w:t xml:space="preserve">And it may draw the conclusion from the </w:t>
      </w:r>
      <w:r w:rsidRPr="000750CA">
        <w:rPr>
          <w:rStyle w:val="StyleUnderline"/>
        </w:rPr>
        <w:t>current conflict</w:t>
      </w:r>
      <w:r w:rsidRPr="000750CA">
        <w:rPr>
          <w:sz w:val="14"/>
        </w:rPr>
        <w:t xml:space="preserve"> that, with its own courage and resolve and Western military support, </w:t>
      </w:r>
      <w:r w:rsidRPr="000750CA">
        <w:rPr>
          <w:rStyle w:val="StyleUnderline"/>
        </w:rPr>
        <w:t xml:space="preserve">it can hold its own or even defeat </w:t>
      </w:r>
      <w:r w:rsidRPr="000750CA">
        <w:rPr>
          <w:sz w:val="14"/>
        </w:rPr>
        <w:t xml:space="preserve">a numerically superior, </w:t>
      </w:r>
      <w:r w:rsidRPr="000750CA">
        <w:rPr>
          <w:rStyle w:val="StyleUnderline"/>
        </w:rPr>
        <w:t xml:space="preserve">nuclear-armed aggressor — and it can do so </w:t>
      </w:r>
      <w:r w:rsidRPr="000750CA">
        <w:rPr>
          <w:rStyle w:val="Emphasis"/>
        </w:rPr>
        <w:t>without possessing</w:t>
      </w:r>
      <w:r w:rsidRPr="000750CA">
        <w:rPr>
          <w:rStyle w:val="StyleUnderline"/>
        </w:rPr>
        <w:t xml:space="preserve"> nuclear weapons.</w:t>
      </w:r>
    </w:p>
    <w:p w14:paraId="651085F3" w14:textId="4ABBCF06" w:rsidR="009601B1" w:rsidRDefault="009601B1" w:rsidP="009601B1">
      <w:pPr>
        <w:pStyle w:val="Heading2"/>
      </w:pPr>
      <w:r>
        <w:lastRenderedPageBreak/>
        <w:t>Impact</w:t>
      </w:r>
    </w:p>
    <w:p w14:paraId="4EAD951A" w14:textId="77777777" w:rsidR="00027522" w:rsidRDefault="00027522" w:rsidP="00027522">
      <w:pPr>
        <w:pStyle w:val="Heading3"/>
      </w:pPr>
      <w:r>
        <w:lastRenderedPageBreak/>
        <w:t>A</w:t>
      </w:r>
      <w:r>
        <w:t>T</w:t>
      </w:r>
      <w:r>
        <w:t>: Generic</w:t>
      </w:r>
    </w:p>
    <w:p w14:paraId="743DEEA1" w14:textId="77777777" w:rsidR="00027522" w:rsidRPr="00994653" w:rsidRDefault="00027522" w:rsidP="00027522">
      <w:pPr>
        <w:pStyle w:val="Heading4"/>
      </w:pPr>
      <w:r>
        <w:t xml:space="preserve">No </w:t>
      </w:r>
      <w:proofErr w:type="spellStart"/>
      <w:r>
        <w:t>prolif</w:t>
      </w:r>
      <w:proofErr w:type="spellEnd"/>
      <w:r>
        <w:t xml:space="preserve"> impact- its </w:t>
      </w:r>
      <w:r w:rsidRPr="00145E3C">
        <w:rPr>
          <w:u w:val="single"/>
        </w:rPr>
        <w:t>nuclear alarmism</w:t>
      </w:r>
      <w:r>
        <w:t xml:space="preserve">. </w:t>
      </w:r>
    </w:p>
    <w:p w14:paraId="06F89977" w14:textId="77777777" w:rsidR="00027522" w:rsidRPr="003642D9" w:rsidRDefault="00027522" w:rsidP="00027522">
      <w:r>
        <w:rPr>
          <w:rStyle w:val="Style13ptBold"/>
        </w:rPr>
        <w:t xml:space="preserve">Mueller 20 </w:t>
      </w:r>
      <w:r w:rsidRPr="003642D9">
        <w:t xml:space="preserve">[John; senior fellow at the CATO Institute, senior research scientist with the Mershon Center for International Security Studies at Ohio State University, visiting fellow at the Brookings Institution, the Hoover Institution at Stanford University, and the Norwegian Nobel Institute in Oslo, member of the American Academy of Arts and Sciences; he is a leading member in the field of international security. “Nuclear Alarmism: Proliferation and Terrorism”, June 24th, 2020. </w:t>
      </w:r>
      <w:hyperlink r:id="rId85" w:anchor="nuclear-terrorism" w:history="1">
        <w:r w:rsidRPr="003642D9">
          <w:rPr>
            <w:rStyle w:val="Hyperlink"/>
          </w:rPr>
          <w:t>https://www.cato.org/publications/nuclear-alarmism-proliferation-terrorism#nuclear-terrorism</w:t>
        </w:r>
      </w:hyperlink>
      <w:r w:rsidRPr="003642D9">
        <w:t>] TDI- TEC</w:t>
      </w:r>
    </w:p>
    <w:p w14:paraId="0A243131" w14:textId="77777777" w:rsidR="00027522" w:rsidRPr="00856030" w:rsidRDefault="00027522" w:rsidP="00027522">
      <w:pPr>
        <w:rPr>
          <w:u w:val="single"/>
        </w:rPr>
      </w:pPr>
      <w:r w:rsidRPr="003F22FF">
        <w:rPr>
          <w:b/>
          <w:bCs/>
          <w:u w:val="single"/>
        </w:rPr>
        <w:t>Alarmism about</w:t>
      </w:r>
      <w:r w:rsidRPr="00856030">
        <w:rPr>
          <w:u w:val="single"/>
        </w:rPr>
        <w:t xml:space="preserve"> </w:t>
      </w:r>
      <w:r w:rsidRPr="003F22FF">
        <w:rPr>
          <w:b/>
          <w:bCs/>
          <w:u w:val="single"/>
        </w:rPr>
        <w:t>nuc</w:t>
      </w:r>
      <w:r w:rsidRPr="00856030">
        <w:rPr>
          <w:u w:val="single"/>
        </w:rPr>
        <w:t>lear weapon</w:t>
      </w:r>
      <w:r w:rsidRPr="003F22FF">
        <w:rPr>
          <w:b/>
          <w:bCs/>
          <w:u w:val="single"/>
        </w:rPr>
        <w:t>s</w:t>
      </w:r>
      <w:r w:rsidRPr="00856030">
        <w:rPr>
          <w:u w:val="single"/>
        </w:rPr>
        <w:t xml:space="preserve"> is </w:t>
      </w:r>
      <w:r w:rsidRPr="003F22FF">
        <w:rPr>
          <w:b/>
          <w:bCs/>
          <w:u w:val="single"/>
        </w:rPr>
        <w:t>common</w:t>
      </w:r>
      <w:r w:rsidRPr="00856030">
        <w:rPr>
          <w:u w:val="single"/>
        </w:rPr>
        <w:t xml:space="preserve"> coin in the foreign policy</w:t>
      </w:r>
      <w:r w:rsidRPr="00856030">
        <w:rPr>
          <w:sz w:val="16"/>
        </w:rPr>
        <w:t xml:space="preserve"> establishment.</w:t>
      </w:r>
      <w:hyperlink r:id="rId86" w:anchor="_ednref1" w:history="1">
        <w:r w:rsidRPr="00856030">
          <w:rPr>
            <w:rStyle w:val="Hyperlink"/>
            <w:b/>
            <w:bCs/>
            <w:sz w:val="16"/>
            <w:vertAlign w:val="superscript"/>
          </w:rPr>
          <w:t>1</w:t>
        </w:r>
      </w:hyperlink>
      <w:r>
        <w:rPr>
          <w:sz w:val="16"/>
        </w:rPr>
        <w:t xml:space="preserve"> </w:t>
      </w:r>
      <w:r w:rsidRPr="00856030">
        <w:rPr>
          <w:u w:val="single"/>
        </w:rPr>
        <w:t>During the</w:t>
      </w:r>
      <w:r w:rsidRPr="00856030">
        <w:rPr>
          <w:sz w:val="16"/>
        </w:rPr>
        <w:t xml:space="preserve"> course of the </w:t>
      </w:r>
      <w:r w:rsidRPr="00856030">
        <w:rPr>
          <w:u w:val="single"/>
        </w:rPr>
        <w:t>Cold War</w:t>
      </w:r>
      <w:r w:rsidRPr="00856030">
        <w:rPr>
          <w:sz w:val="16"/>
        </w:rPr>
        <w:t xml:space="preserve">, for example, the chief </w:t>
      </w:r>
      <w:r w:rsidRPr="00856030">
        <w:rPr>
          <w:u w:val="single"/>
        </w:rPr>
        <w:t>concern was that</w:t>
      </w:r>
      <w:r w:rsidRPr="00856030">
        <w:rPr>
          <w:sz w:val="16"/>
        </w:rPr>
        <w:t xml:space="preserve"> the </w:t>
      </w:r>
      <w:r w:rsidRPr="00856030">
        <w:rPr>
          <w:u w:val="single"/>
        </w:rPr>
        <w:t>weapons would</w:t>
      </w:r>
      <w:r w:rsidRPr="00856030">
        <w:rPr>
          <w:sz w:val="16"/>
        </w:rPr>
        <w:t xml:space="preserve"> </w:t>
      </w:r>
      <w:r w:rsidRPr="00856030">
        <w:rPr>
          <w:u w:val="single"/>
        </w:rPr>
        <w:t>somehow go off, by accident or by intention, devastating the planet in the process.</w:t>
      </w:r>
    </w:p>
    <w:p w14:paraId="297FD8CD" w14:textId="77777777" w:rsidR="00027522" w:rsidRPr="00856030" w:rsidRDefault="00027522" w:rsidP="00027522">
      <w:pPr>
        <w:rPr>
          <w:sz w:val="16"/>
          <w:szCs w:val="16"/>
        </w:rPr>
      </w:pPr>
      <w:r w:rsidRPr="00856030">
        <w:rPr>
          <w:sz w:val="16"/>
          <w:szCs w:val="16"/>
        </w:rPr>
        <w:t>In 1960, a top nuclear strategist declared it “most unlikely” that the world could live with an uncontrolled arms race for decades. And in 1979, political scientist Hans J. Morgenthau declared: “The world is moving ineluctably towards a third world war — a strategic nuclear war. I do not believe that anything can be done to prevent it. The international system is simply too unstable to survive for long.” In the 1980s, variously between 20 and 37 percent of the American population told pollsters that they held the potential for nuclear war to be the most important problem facing the country, even as creative activists at Brown University demanded that their health service should stockpile suicide pills for immediate dispensation in the event of a nuclear attack to those unfortunates who still remained unvaporized.</w:t>
      </w:r>
      <w:hyperlink r:id="rId87" w:anchor="_ednref2" w:history="1">
        <w:r w:rsidRPr="00856030">
          <w:rPr>
            <w:rStyle w:val="Hyperlink"/>
            <w:b/>
            <w:bCs/>
            <w:sz w:val="16"/>
            <w:szCs w:val="16"/>
            <w:vertAlign w:val="superscript"/>
          </w:rPr>
          <w:t>2</w:t>
        </w:r>
      </w:hyperlink>
    </w:p>
    <w:p w14:paraId="28AD0C90" w14:textId="77777777" w:rsidR="00027522" w:rsidRPr="00856030" w:rsidRDefault="00027522" w:rsidP="00027522">
      <w:pPr>
        <w:rPr>
          <w:sz w:val="16"/>
          <w:szCs w:val="16"/>
        </w:rPr>
      </w:pPr>
      <w:r w:rsidRPr="00856030">
        <w:rPr>
          <w:sz w:val="16"/>
          <w:szCs w:val="16"/>
        </w:rPr>
        <w:t>In a 1982</w:t>
      </w:r>
      <w:r>
        <w:rPr>
          <w:sz w:val="16"/>
          <w:szCs w:val="16"/>
        </w:rPr>
        <w:t xml:space="preserve"> </w:t>
      </w:r>
      <w:r w:rsidRPr="00856030">
        <w:rPr>
          <w:i/>
          <w:iCs/>
          <w:sz w:val="16"/>
          <w:szCs w:val="16"/>
        </w:rPr>
        <w:t>New Yorker</w:t>
      </w:r>
      <w:r>
        <w:rPr>
          <w:sz w:val="16"/>
          <w:szCs w:val="16"/>
        </w:rPr>
        <w:t xml:space="preserve"> </w:t>
      </w:r>
      <w:r w:rsidRPr="00856030">
        <w:rPr>
          <w:sz w:val="16"/>
          <w:szCs w:val="16"/>
        </w:rPr>
        <w:t>essay and a best-selling book, both entitled</w:t>
      </w:r>
      <w:r>
        <w:rPr>
          <w:sz w:val="16"/>
          <w:szCs w:val="16"/>
        </w:rPr>
        <w:t xml:space="preserve"> </w:t>
      </w:r>
      <w:r w:rsidRPr="00856030">
        <w:rPr>
          <w:i/>
          <w:iCs/>
          <w:sz w:val="16"/>
          <w:szCs w:val="16"/>
        </w:rPr>
        <w:t>The Fate of the Earth</w:t>
      </w:r>
      <w:r w:rsidRPr="00856030">
        <w:rPr>
          <w:sz w:val="16"/>
          <w:szCs w:val="16"/>
        </w:rPr>
        <w:t>, Jonathan Schell passionately, if repetitively, argued the not entirely novel proposition that nuclear war would be terrible, and he concluded ominously: “One day — and it is hard to believe that it will not be soon — we will make our choice. Either we will sink into the final coma and end it all or, as I trust and believe, we will awaken to the truth of our peril … and rise up to cleanse the earth of nuclear weapons.“</w:t>
      </w:r>
      <w:hyperlink r:id="rId88" w:anchor="_ednref3" w:history="1">
        <w:r w:rsidRPr="00856030">
          <w:rPr>
            <w:rStyle w:val="Hyperlink"/>
            <w:b/>
            <w:bCs/>
            <w:sz w:val="16"/>
            <w:szCs w:val="16"/>
            <w:vertAlign w:val="superscript"/>
          </w:rPr>
          <w:t>3</w:t>
        </w:r>
      </w:hyperlink>
      <w:r>
        <w:rPr>
          <w:sz w:val="16"/>
          <w:szCs w:val="16"/>
        </w:rPr>
        <w:t xml:space="preserve"> </w:t>
      </w:r>
      <w:r w:rsidRPr="00856030">
        <w:rPr>
          <w:sz w:val="16"/>
          <w:szCs w:val="16"/>
        </w:rPr>
        <w:t>As it happened, both options were avoided: neither final coma nor nuclear cleansing ever took place.</w:t>
      </w:r>
    </w:p>
    <w:p w14:paraId="11C7ACDC" w14:textId="77777777" w:rsidR="00027522" w:rsidRPr="00856030" w:rsidRDefault="00027522" w:rsidP="00027522">
      <w:pPr>
        <w:rPr>
          <w:u w:val="single"/>
        </w:rPr>
      </w:pPr>
      <w:r w:rsidRPr="00856030">
        <w:rPr>
          <w:u w:val="single"/>
        </w:rPr>
        <w:t xml:space="preserve">After the </w:t>
      </w:r>
      <w:r w:rsidRPr="00856030">
        <w:rPr>
          <w:sz w:val="16"/>
        </w:rPr>
        <w:t>United States and the Soviet Union called off their</w:t>
      </w:r>
      <w:r w:rsidRPr="00856030">
        <w:rPr>
          <w:u w:val="single"/>
        </w:rPr>
        <w:t xml:space="preserve"> Cold War </w:t>
      </w:r>
      <w:r w:rsidRPr="00856030">
        <w:rPr>
          <w:sz w:val="16"/>
        </w:rPr>
        <w:t>in 1989,</w:t>
      </w:r>
      <w:r w:rsidRPr="00856030">
        <w:rPr>
          <w:u w:val="single"/>
        </w:rPr>
        <w:t xml:space="preserve"> nuclear concerns dwindled, even though thousands of the weapons continued to be retained. </w:t>
      </w:r>
      <w:r w:rsidRPr="00856030">
        <w:rPr>
          <w:sz w:val="16"/>
        </w:rPr>
        <w:t>Ever resourceful, however,</w:t>
      </w:r>
      <w:r w:rsidRPr="00856030">
        <w:rPr>
          <w:u w:val="single"/>
        </w:rPr>
        <w:t xml:space="preserve"> nuclear alarmists </w:t>
      </w:r>
      <w:r w:rsidRPr="00856030">
        <w:rPr>
          <w:sz w:val="16"/>
        </w:rPr>
        <w:t>quickly</w:t>
      </w:r>
      <w:r w:rsidRPr="00856030">
        <w:rPr>
          <w:u w:val="single"/>
        </w:rPr>
        <w:t xml:space="preserve"> shifted their focus. If big countries with large nuclear arsenals were now unlikely to bring about the end of the world, small ones with small arsenals could do the job. Or even tiny groups of diabolical terrorists. After all, it was essentially argued, since a group of them, armed with box cutters and a clever plan, took down two skyscrapers, they might soon advance to nuclear weapons and then use them to topple American society, the ascendency of the modern state, or civilization as we know it, either all at once or seriatim.</w:t>
      </w:r>
      <w:hyperlink r:id="rId89" w:anchor="_ednref4" w:history="1">
        <w:r w:rsidRPr="00856030">
          <w:rPr>
            <w:rStyle w:val="Hyperlink"/>
            <w:b/>
            <w:bCs/>
            <w:vertAlign w:val="superscript"/>
          </w:rPr>
          <w:t>4</w:t>
        </w:r>
      </w:hyperlink>
    </w:p>
    <w:p w14:paraId="343F1E68" w14:textId="77777777" w:rsidR="00027522" w:rsidRPr="00856030" w:rsidRDefault="00027522" w:rsidP="00027522">
      <w:pPr>
        <w:rPr>
          <w:sz w:val="16"/>
        </w:rPr>
      </w:pPr>
      <w:r w:rsidRPr="00856030">
        <w:rPr>
          <w:sz w:val="16"/>
        </w:rPr>
        <w:t xml:space="preserve">This chapter is devoted to </w:t>
      </w:r>
      <w:r w:rsidRPr="003F22FF">
        <w:rPr>
          <w:b/>
          <w:bCs/>
          <w:u w:val="single"/>
        </w:rPr>
        <w:t>alarmism about</w:t>
      </w:r>
      <w:r w:rsidRPr="00856030">
        <w:rPr>
          <w:u w:val="single"/>
        </w:rPr>
        <w:t xml:space="preserve"> the supposed </w:t>
      </w:r>
      <w:r w:rsidRPr="003F22FF">
        <w:rPr>
          <w:b/>
          <w:bCs/>
          <w:u w:val="single"/>
        </w:rPr>
        <w:t>dangers</w:t>
      </w:r>
      <w:r w:rsidRPr="00856030">
        <w:rPr>
          <w:u w:val="single"/>
        </w:rPr>
        <w:t xml:space="preserve"> to American national security </w:t>
      </w:r>
      <w:r w:rsidRPr="003F22FF">
        <w:rPr>
          <w:b/>
          <w:bCs/>
          <w:u w:val="single"/>
        </w:rPr>
        <w:t xml:space="preserve">inherent in </w:t>
      </w:r>
      <w:r w:rsidRPr="00856030">
        <w:rPr>
          <w:u w:val="single"/>
        </w:rPr>
        <w:t xml:space="preserve">the </w:t>
      </w:r>
      <w:r w:rsidRPr="003F22FF">
        <w:rPr>
          <w:b/>
          <w:bCs/>
          <w:u w:val="single"/>
        </w:rPr>
        <w:t>prolif</w:t>
      </w:r>
      <w:r w:rsidRPr="00856030">
        <w:rPr>
          <w:u w:val="single"/>
        </w:rPr>
        <w:t>eration of nuclear weapons to states and to terrorists.</w:t>
      </w:r>
    </w:p>
    <w:p w14:paraId="747E553E" w14:textId="77777777" w:rsidR="00027522" w:rsidRPr="00856030" w:rsidRDefault="00027522" w:rsidP="00027522">
      <w:pPr>
        <w:rPr>
          <w:sz w:val="16"/>
          <w:szCs w:val="16"/>
        </w:rPr>
      </w:pPr>
      <w:r w:rsidRPr="00856030">
        <w:rPr>
          <w:sz w:val="16"/>
          <w:szCs w:val="16"/>
        </w:rPr>
        <w:t>Nuclear Proliferation</w:t>
      </w:r>
    </w:p>
    <w:p w14:paraId="2D992715" w14:textId="77777777" w:rsidR="00027522" w:rsidRPr="00856030" w:rsidRDefault="00027522" w:rsidP="00027522">
      <w:pPr>
        <w:rPr>
          <w:sz w:val="16"/>
          <w:szCs w:val="16"/>
        </w:rPr>
      </w:pPr>
      <w:r w:rsidRPr="00856030">
        <w:rPr>
          <w:sz w:val="16"/>
          <w:szCs w:val="16"/>
        </w:rPr>
        <w:t>In an influential book, Graham Allison argues that “no new nuclear weapons states” should be a prime foreign policy principle, and analyst Joseph Cirincione very much agrees, insisting that nonproliferation should be “our number one national-security priority.“</w:t>
      </w:r>
      <w:hyperlink r:id="rId90" w:anchor="_ednref5" w:history="1">
        <w:r w:rsidRPr="00856030">
          <w:rPr>
            <w:rStyle w:val="Hyperlink"/>
            <w:b/>
            <w:bCs/>
            <w:sz w:val="16"/>
            <w:szCs w:val="16"/>
            <w:vertAlign w:val="superscript"/>
          </w:rPr>
          <w:t>5</w:t>
        </w:r>
      </w:hyperlink>
    </w:p>
    <w:p w14:paraId="677D1855" w14:textId="77777777" w:rsidR="00027522" w:rsidRPr="00856030" w:rsidRDefault="00027522" w:rsidP="00027522">
      <w:pPr>
        <w:rPr>
          <w:sz w:val="16"/>
        </w:rPr>
      </w:pPr>
      <w:r w:rsidRPr="00856030">
        <w:rPr>
          <w:sz w:val="16"/>
        </w:rPr>
        <w:t xml:space="preserve">There are </w:t>
      </w:r>
      <w:r w:rsidRPr="003F22FF">
        <w:rPr>
          <w:b/>
          <w:bCs/>
          <w:u w:val="single"/>
        </w:rPr>
        <w:t>good reasons to avoid alarmism</w:t>
      </w:r>
      <w:r w:rsidRPr="00856030">
        <w:rPr>
          <w:u w:val="single"/>
        </w:rPr>
        <w:t xml:space="preserve"> in this area</w:t>
      </w:r>
      <w:r w:rsidRPr="00856030">
        <w:rPr>
          <w:sz w:val="16"/>
        </w:rPr>
        <w:t xml:space="preserve">, however. First, </w:t>
      </w:r>
      <w:r w:rsidRPr="00856030">
        <w:rPr>
          <w:u w:val="single"/>
        </w:rPr>
        <w:t xml:space="preserve">the </w:t>
      </w:r>
      <w:r w:rsidRPr="003F22FF">
        <w:rPr>
          <w:b/>
          <w:bCs/>
          <w:u w:val="single"/>
        </w:rPr>
        <w:t>pace of</w:t>
      </w:r>
      <w:r w:rsidRPr="00856030">
        <w:rPr>
          <w:u w:val="single"/>
        </w:rPr>
        <w:t xml:space="preserve"> nuclear </w:t>
      </w:r>
      <w:r w:rsidRPr="003F22FF">
        <w:rPr>
          <w:b/>
          <w:bCs/>
          <w:u w:val="single"/>
        </w:rPr>
        <w:t>prolif</w:t>
      </w:r>
      <w:r w:rsidRPr="00856030">
        <w:rPr>
          <w:u w:val="single"/>
        </w:rPr>
        <w:t xml:space="preserve">eration has been far </w:t>
      </w:r>
      <w:r w:rsidRPr="003F22FF">
        <w:rPr>
          <w:b/>
          <w:bCs/>
          <w:u w:val="single"/>
        </w:rPr>
        <w:t>slower than</w:t>
      </w:r>
      <w:r w:rsidRPr="00856030">
        <w:rPr>
          <w:u w:val="single"/>
        </w:rPr>
        <w:t xml:space="preserve"> has been commonly </w:t>
      </w:r>
      <w:r w:rsidRPr="003F22FF">
        <w:rPr>
          <w:b/>
          <w:bCs/>
          <w:u w:val="single"/>
        </w:rPr>
        <w:t>predicted</w:t>
      </w:r>
      <w:r w:rsidRPr="00856030">
        <w:rPr>
          <w:sz w:val="16"/>
        </w:rPr>
        <w:t xml:space="preserve"> primarily </w:t>
      </w:r>
      <w:r w:rsidRPr="00856030">
        <w:rPr>
          <w:u w:val="single"/>
        </w:rPr>
        <w:t>because</w:t>
      </w:r>
      <w:r w:rsidRPr="00856030">
        <w:rPr>
          <w:sz w:val="16"/>
        </w:rPr>
        <w:t xml:space="preserve"> the </w:t>
      </w:r>
      <w:r w:rsidRPr="003F22FF">
        <w:rPr>
          <w:b/>
          <w:bCs/>
          <w:u w:val="single"/>
        </w:rPr>
        <w:t>weapons convey little advantage</w:t>
      </w:r>
      <w:r w:rsidRPr="00856030">
        <w:rPr>
          <w:u w:val="single"/>
        </w:rPr>
        <w:t xml:space="preserve"> to their possessor</w:t>
      </w:r>
      <w:r w:rsidRPr="00856030">
        <w:rPr>
          <w:sz w:val="16"/>
        </w:rPr>
        <w:t xml:space="preserve">. Second, </w:t>
      </w:r>
      <w:r w:rsidRPr="00856030">
        <w:rPr>
          <w:u w:val="single"/>
        </w:rPr>
        <w:t>the consequences of</w:t>
      </w:r>
      <w:r w:rsidRPr="00856030">
        <w:rPr>
          <w:sz w:val="16"/>
        </w:rPr>
        <w:t xml:space="preserve"> such </w:t>
      </w:r>
      <w:r w:rsidRPr="00856030">
        <w:rPr>
          <w:u w:val="single"/>
        </w:rPr>
        <w:t xml:space="preserve">proliferation that has taken place have been </w:t>
      </w:r>
      <w:r w:rsidRPr="00856030">
        <w:rPr>
          <w:sz w:val="16"/>
        </w:rPr>
        <w:t>substantially</w:t>
      </w:r>
      <w:r w:rsidRPr="00856030">
        <w:rPr>
          <w:u w:val="single"/>
        </w:rPr>
        <w:t xml:space="preserve"> </w:t>
      </w:r>
      <w:r w:rsidRPr="003F22FF">
        <w:rPr>
          <w:b/>
          <w:bCs/>
          <w:u w:val="single"/>
        </w:rPr>
        <w:t>benign</w:t>
      </w:r>
      <w:r w:rsidRPr="00856030">
        <w:rPr>
          <w:sz w:val="16"/>
        </w:rPr>
        <w:t xml:space="preserve">: those who have acquired the weapons have “used” them </w:t>
      </w:r>
      <w:r w:rsidRPr="00856030">
        <w:rPr>
          <w:u w:val="single"/>
        </w:rPr>
        <w:t xml:space="preserve">simply to stoke </w:t>
      </w:r>
      <w:r w:rsidRPr="00856030">
        <w:rPr>
          <w:sz w:val="16"/>
        </w:rPr>
        <w:t xml:space="preserve">their </w:t>
      </w:r>
      <w:r w:rsidRPr="00856030">
        <w:rPr>
          <w:u w:val="single"/>
        </w:rPr>
        <w:t xml:space="preserve">egos or </w:t>
      </w:r>
      <w:r w:rsidRPr="00856030">
        <w:rPr>
          <w:sz w:val="16"/>
        </w:rPr>
        <w:t>to</w:t>
      </w:r>
      <w:r w:rsidRPr="00856030">
        <w:rPr>
          <w:u w:val="single"/>
        </w:rPr>
        <w:t xml:space="preserve"> </w:t>
      </w:r>
      <w:r w:rsidRPr="003F22FF">
        <w:rPr>
          <w:b/>
          <w:bCs/>
          <w:u w:val="single"/>
        </w:rPr>
        <w:t>deter</w:t>
      </w:r>
      <w:r w:rsidRPr="00856030">
        <w:rPr>
          <w:sz w:val="16"/>
        </w:rPr>
        <w:t xml:space="preserve"> real or </w:t>
      </w:r>
      <w:r w:rsidRPr="003F22FF">
        <w:rPr>
          <w:b/>
          <w:bCs/>
          <w:u w:val="single"/>
        </w:rPr>
        <w:t>imagined threats</w:t>
      </w:r>
      <w:r w:rsidRPr="00856030">
        <w:rPr>
          <w:sz w:val="16"/>
        </w:rPr>
        <w:t>.</w:t>
      </w:r>
      <w:hyperlink r:id="rId91" w:anchor="_ednref6" w:history="1">
        <w:r w:rsidRPr="00856030">
          <w:rPr>
            <w:rStyle w:val="Hyperlink"/>
            <w:b/>
            <w:bCs/>
            <w:sz w:val="16"/>
            <w:vertAlign w:val="superscript"/>
          </w:rPr>
          <w:t>6</w:t>
        </w:r>
      </w:hyperlink>
    </w:p>
    <w:p w14:paraId="451B6E90" w14:textId="77777777" w:rsidR="00027522" w:rsidRPr="00856030" w:rsidRDefault="00027522" w:rsidP="00027522">
      <w:pPr>
        <w:rPr>
          <w:u w:val="single"/>
        </w:rPr>
      </w:pPr>
      <w:r w:rsidRPr="00856030">
        <w:rPr>
          <w:sz w:val="16"/>
        </w:rPr>
        <w:lastRenderedPageBreak/>
        <w:t xml:space="preserve">And thirdly, the </w:t>
      </w:r>
      <w:r w:rsidRPr="003F22FF">
        <w:rPr>
          <w:b/>
          <w:bCs/>
          <w:u w:val="single"/>
        </w:rPr>
        <w:t>costs of anti-prolif</w:t>
      </w:r>
      <w:r w:rsidRPr="00856030">
        <w:rPr>
          <w:u w:val="single"/>
        </w:rPr>
        <w:t>eration policy</w:t>
      </w:r>
      <w:r w:rsidRPr="00856030">
        <w:rPr>
          <w:sz w:val="16"/>
        </w:rPr>
        <w:t xml:space="preserve"> have been very </w:t>
      </w:r>
      <w:r w:rsidRPr="003F22FF">
        <w:rPr>
          <w:b/>
          <w:bCs/>
          <w:u w:val="single"/>
        </w:rPr>
        <w:t>substantial</w:t>
      </w:r>
      <w:r w:rsidRPr="00856030">
        <w:rPr>
          <w:sz w:val="16"/>
        </w:rPr>
        <w:t xml:space="preserve">: the </w:t>
      </w:r>
      <w:r w:rsidRPr="00856030">
        <w:rPr>
          <w:u w:val="single"/>
        </w:rPr>
        <w:t>number of people who</w:t>
      </w:r>
      <w:r w:rsidRPr="00856030">
        <w:rPr>
          <w:sz w:val="16"/>
        </w:rPr>
        <w:t xml:space="preserve"> have </w:t>
      </w:r>
      <w:r w:rsidRPr="00856030">
        <w:rPr>
          <w:u w:val="single"/>
        </w:rPr>
        <w:t xml:space="preserve">died </w:t>
      </w:r>
      <w:proofErr w:type="gramStart"/>
      <w:r w:rsidRPr="00856030">
        <w:rPr>
          <w:u w:val="single"/>
        </w:rPr>
        <w:t>as a consequence of</w:t>
      </w:r>
      <w:proofErr w:type="gramEnd"/>
      <w:r w:rsidRPr="00856030">
        <w:rPr>
          <w:u w:val="single"/>
        </w:rPr>
        <w:t xml:space="preserve"> dedicated efforts to contain nuclear proliferation runs well into six figures.</w:t>
      </w:r>
    </w:p>
    <w:p w14:paraId="486D638D" w14:textId="77777777" w:rsidR="00027522" w:rsidRPr="00856030" w:rsidRDefault="00027522" w:rsidP="00027522">
      <w:pPr>
        <w:rPr>
          <w:sz w:val="16"/>
          <w:szCs w:val="16"/>
        </w:rPr>
      </w:pPr>
      <w:r w:rsidRPr="00856030">
        <w:rPr>
          <w:sz w:val="16"/>
          <w:szCs w:val="16"/>
        </w:rPr>
        <w:t>Pace</w:t>
      </w:r>
    </w:p>
    <w:p w14:paraId="2790FEE0" w14:textId="77777777" w:rsidR="00027522" w:rsidRPr="00856030" w:rsidRDefault="00027522" w:rsidP="00027522">
      <w:pPr>
        <w:rPr>
          <w:sz w:val="16"/>
        </w:rPr>
      </w:pPr>
      <w:r w:rsidRPr="003F22FF">
        <w:rPr>
          <w:b/>
          <w:bCs/>
          <w:u w:val="single"/>
        </w:rPr>
        <w:t>Alarmists</w:t>
      </w:r>
      <w:r w:rsidRPr="00856030">
        <w:rPr>
          <w:sz w:val="16"/>
        </w:rPr>
        <w:t xml:space="preserve"> have been </w:t>
      </w:r>
      <w:r w:rsidRPr="003F22FF">
        <w:rPr>
          <w:b/>
          <w:bCs/>
          <w:u w:val="single"/>
        </w:rPr>
        <w:t>wrong for decades</w:t>
      </w:r>
      <w:r w:rsidRPr="00856030">
        <w:rPr>
          <w:u w:val="single"/>
        </w:rPr>
        <w:t xml:space="preserve"> about</w:t>
      </w:r>
      <w:r w:rsidRPr="00856030">
        <w:rPr>
          <w:sz w:val="16"/>
        </w:rPr>
        <w:t xml:space="preserve"> the pace of </w:t>
      </w:r>
      <w:r w:rsidRPr="00856030">
        <w:rPr>
          <w:u w:val="single"/>
        </w:rPr>
        <w:t>nuclear proliferation</w:t>
      </w:r>
      <w:r w:rsidRPr="00856030">
        <w:rPr>
          <w:sz w:val="16"/>
        </w:rPr>
        <w:t xml:space="preserve">. Dozens of </w:t>
      </w:r>
      <w:r w:rsidRPr="00856030">
        <w:rPr>
          <w:u w:val="single"/>
        </w:rPr>
        <w:t xml:space="preserve">technologically capable countries have considered obtaining nuclear arsenals, but very few </w:t>
      </w:r>
      <w:r w:rsidRPr="00856030">
        <w:rPr>
          <w:sz w:val="16"/>
        </w:rPr>
        <w:t xml:space="preserve">have </w:t>
      </w:r>
      <w:r w:rsidRPr="00856030">
        <w:rPr>
          <w:u w:val="single"/>
        </w:rPr>
        <w:t>do</w:t>
      </w:r>
      <w:r w:rsidRPr="00856030">
        <w:rPr>
          <w:sz w:val="16"/>
        </w:rPr>
        <w:t xml:space="preserve">ne </w:t>
      </w:r>
      <w:r w:rsidRPr="00856030">
        <w:rPr>
          <w:u w:val="single"/>
        </w:rPr>
        <w:t>so</w:t>
      </w:r>
      <w:r w:rsidRPr="00856030">
        <w:rPr>
          <w:sz w:val="16"/>
        </w:rPr>
        <w:t xml:space="preserve">. Indeed, as Jacques Hymans has pointed out, </w:t>
      </w:r>
      <w:r w:rsidRPr="00856030">
        <w:rPr>
          <w:u w:val="single"/>
        </w:rPr>
        <w:t>even</w:t>
      </w:r>
      <w:r w:rsidRPr="00856030">
        <w:rPr>
          <w:sz w:val="16"/>
        </w:rPr>
        <w:t xml:space="preserve"> supposedly </w:t>
      </w:r>
      <w:r w:rsidRPr="00856030">
        <w:rPr>
          <w:u w:val="single"/>
        </w:rPr>
        <w:t>optimistic forecasts about nuclear dispersion have proved</w:t>
      </w:r>
      <w:r w:rsidRPr="00856030">
        <w:rPr>
          <w:sz w:val="16"/>
        </w:rPr>
        <w:t xml:space="preserve"> to be </w:t>
      </w:r>
      <w:r w:rsidRPr="00856030">
        <w:rPr>
          <w:u w:val="single"/>
        </w:rPr>
        <w:t>too pessimistic</w:t>
      </w:r>
      <w:r w:rsidRPr="00856030">
        <w:rPr>
          <w:sz w:val="16"/>
        </w:rPr>
        <w:t>.</w:t>
      </w:r>
      <w:hyperlink r:id="rId92" w:anchor="_ednref7" w:history="1">
        <w:r w:rsidRPr="00856030">
          <w:rPr>
            <w:rStyle w:val="Hyperlink"/>
            <w:b/>
            <w:bCs/>
            <w:sz w:val="16"/>
            <w:vertAlign w:val="superscript"/>
          </w:rPr>
          <w:t>7</w:t>
        </w:r>
      </w:hyperlink>
      <w:r>
        <w:rPr>
          <w:sz w:val="16"/>
        </w:rPr>
        <w:t xml:space="preserve"> </w:t>
      </w:r>
      <w:r w:rsidRPr="00856030">
        <w:rPr>
          <w:sz w:val="16"/>
        </w:rPr>
        <w:t>Thus, in 1958, the National Planning Association predicted “a rapid rise in the number of atomic powers … by the mid-1960s.“</w:t>
      </w:r>
      <w:hyperlink r:id="rId93" w:anchor="_ednref8" w:history="1">
        <w:r w:rsidRPr="00856030">
          <w:rPr>
            <w:rStyle w:val="Hyperlink"/>
            <w:b/>
            <w:bCs/>
            <w:sz w:val="16"/>
            <w:vertAlign w:val="superscript"/>
          </w:rPr>
          <w:t>8</w:t>
        </w:r>
      </w:hyperlink>
      <w:r>
        <w:rPr>
          <w:sz w:val="16"/>
        </w:rPr>
        <w:t xml:space="preserve"> </w:t>
      </w:r>
      <w:r w:rsidRPr="00856030">
        <w:rPr>
          <w:sz w:val="16"/>
        </w:rPr>
        <w:t>A few years later, C. P. Snow sagely predicted, “Within, at the most, six years, China and several other states [will] have a stock of nuclear bombs,” and John Kennedy observed that there might be “ten, fifteen, twenty” countries with a nuclear capacity by 1964.</w:t>
      </w:r>
      <w:hyperlink r:id="rId94" w:anchor="_ednref9" w:history="1">
        <w:r w:rsidRPr="00856030">
          <w:rPr>
            <w:rStyle w:val="Hyperlink"/>
            <w:b/>
            <w:bCs/>
            <w:sz w:val="16"/>
            <w:vertAlign w:val="superscript"/>
          </w:rPr>
          <w:t>9</w:t>
        </w:r>
      </w:hyperlink>
    </w:p>
    <w:p w14:paraId="008EAB60" w14:textId="77777777" w:rsidR="00027522" w:rsidRPr="00856030" w:rsidRDefault="00027522" w:rsidP="00027522">
      <w:pPr>
        <w:rPr>
          <w:sz w:val="16"/>
        </w:rPr>
      </w:pPr>
      <w:r w:rsidRPr="00856030">
        <w:rPr>
          <w:sz w:val="16"/>
        </w:rPr>
        <w:t xml:space="preserve">As part of that forecasting, it has </w:t>
      </w:r>
      <w:r w:rsidRPr="00856030">
        <w:rPr>
          <w:u w:val="single"/>
        </w:rPr>
        <w:t>generally</w:t>
      </w:r>
      <w:r w:rsidRPr="00856030">
        <w:rPr>
          <w:sz w:val="16"/>
        </w:rPr>
        <w:t xml:space="preserve"> been </w:t>
      </w:r>
      <w:r w:rsidRPr="00856030">
        <w:rPr>
          <w:u w:val="single"/>
        </w:rPr>
        <w:t>assumed that nuclear weapons would be important status</w:t>
      </w:r>
      <w:r w:rsidRPr="00856030">
        <w:rPr>
          <w:sz w:val="16"/>
        </w:rPr>
        <w:t xml:space="preserve"> — or virility — </w:t>
      </w:r>
      <w:r w:rsidRPr="00856030">
        <w:rPr>
          <w:u w:val="single"/>
        </w:rPr>
        <w:t>symbols</w:t>
      </w:r>
      <w:r w:rsidRPr="00856030">
        <w:rPr>
          <w:sz w:val="16"/>
        </w:rPr>
        <w:t xml:space="preserve">; therefore, all advanced countries would want to have them </w:t>
      </w:r>
      <w:proofErr w:type="gramStart"/>
      <w:r w:rsidRPr="00856030">
        <w:rPr>
          <w:sz w:val="16"/>
        </w:rPr>
        <w:t>in order</w:t>
      </w:r>
      <w:r w:rsidRPr="00856030">
        <w:rPr>
          <w:u w:val="single"/>
        </w:rPr>
        <w:t xml:space="preserve"> to</w:t>
      </w:r>
      <w:proofErr w:type="gramEnd"/>
      <w:r w:rsidRPr="00856030">
        <w:rPr>
          <w:u w:val="single"/>
        </w:rPr>
        <w:t xml:space="preserve"> show how “powerful” they were</w:t>
      </w:r>
      <w:r w:rsidRPr="00856030">
        <w:rPr>
          <w:sz w:val="16"/>
        </w:rPr>
        <w:t>. Thus, France’s de Gaulle opined in the 1960s, “No country without an atom bomb could properly consider itself independent,” and Robert Gilpin concluded that “the possession of nuclear weapons largely determines a nation’s rank in the hierarchy of international prestige.“</w:t>
      </w:r>
      <w:hyperlink r:id="rId95" w:anchor="_ednref10" w:history="1">
        <w:r w:rsidRPr="00856030">
          <w:rPr>
            <w:rStyle w:val="Hyperlink"/>
            <w:b/>
            <w:bCs/>
            <w:sz w:val="16"/>
            <w:vertAlign w:val="superscript"/>
          </w:rPr>
          <w:t>10</w:t>
        </w:r>
      </w:hyperlink>
      <w:r>
        <w:rPr>
          <w:sz w:val="16"/>
        </w:rPr>
        <w:t xml:space="preserve"> </w:t>
      </w:r>
      <w:r w:rsidRPr="00856030">
        <w:rPr>
          <w:sz w:val="16"/>
        </w:rPr>
        <w:t xml:space="preserve">In </w:t>
      </w:r>
      <w:proofErr w:type="spellStart"/>
      <w:r w:rsidRPr="00856030">
        <w:rPr>
          <w:sz w:val="16"/>
        </w:rPr>
        <w:t>Gilpinian</w:t>
      </w:r>
      <w:proofErr w:type="spellEnd"/>
      <w:r w:rsidRPr="00856030">
        <w:rPr>
          <w:sz w:val="16"/>
        </w:rPr>
        <w:t xml:space="preserve"> tradition, some analysts who describe themselves as “realists” have insisted for years that Germany and Japan must soon come to their senses and quest after nuclear weapons.</w:t>
      </w:r>
      <w:hyperlink r:id="rId96" w:anchor="_ednref11" w:history="1">
        <w:r w:rsidRPr="00856030">
          <w:rPr>
            <w:rStyle w:val="Hyperlink"/>
            <w:b/>
            <w:bCs/>
            <w:sz w:val="16"/>
            <w:vertAlign w:val="superscript"/>
          </w:rPr>
          <w:t>11</w:t>
        </w:r>
      </w:hyperlink>
      <w:r>
        <w:rPr>
          <w:sz w:val="16"/>
        </w:rPr>
        <w:t xml:space="preserve"> </w:t>
      </w:r>
      <w:r w:rsidRPr="00856030">
        <w:rPr>
          <w:sz w:val="16"/>
        </w:rPr>
        <w:t xml:space="preserve">Such </w:t>
      </w:r>
      <w:r w:rsidRPr="00856030">
        <w:rPr>
          <w:u w:val="single"/>
        </w:rPr>
        <w:t>punditry</w:t>
      </w:r>
      <w:r w:rsidRPr="00856030">
        <w:rPr>
          <w:sz w:val="16"/>
        </w:rPr>
        <w:t xml:space="preserve"> has </w:t>
      </w:r>
      <w:r w:rsidRPr="00856030">
        <w:rPr>
          <w:u w:val="single"/>
        </w:rPr>
        <w:t xml:space="preserve">gone astray </w:t>
      </w:r>
      <w:r w:rsidRPr="00856030">
        <w:rPr>
          <w:sz w:val="16"/>
        </w:rPr>
        <w:t xml:space="preserve">in part </w:t>
      </w:r>
      <w:r w:rsidRPr="00856030">
        <w:rPr>
          <w:u w:val="single"/>
        </w:rPr>
        <w:t xml:space="preserve">because </w:t>
      </w:r>
      <w:r w:rsidRPr="00856030">
        <w:rPr>
          <w:sz w:val="16"/>
        </w:rPr>
        <w:t>the</w:t>
      </w:r>
      <w:r w:rsidRPr="00856030">
        <w:rPr>
          <w:u w:val="single"/>
        </w:rPr>
        <w:t xml:space="preserve"> pundits</w:t>
      </w:r>
      <w:r w:rsidRPr="00856030">
        <w:rPr>
          <w:sz w:val="16"/>
        </w:rPr>
        <w:t xml:space="preserve"> insist on </w:t>
      </w:r>
      <w:r w:rsidRPr="00856030">
        <w:rPr>
          <w:u w:val="single"/>
        </w:rPr>
        <w:t>extrapolat</w:t>
      </w:r>
      <w:r w:rsidRPr="00856030">
        <w:rPr>
          <w:sz w:val="16"/>
        </w:rPr>
        <w:t xml:space="preserve">ing from the </w:t>
      </w:r>
      <w:r w:rsidRPr="00856030">
        <w:rPr>
          <w:u w:val="single"/>
        </w:rPr>
        <w:t>wrong cases</w:t>
      </w:r>
      <w:r w:rsidRPr="00856030">
        <w:rPr>
          <w:sz w:val="16"/>
        </w:rPr>
        <w:t xml:space="preserve">. A more pertinent prototype would have been </w:t>
      </w:r>
      <w:r w:rsidRPr="00856030">
        <w:rPr>
          <w:u w:val="single"/>
        </w:rPr>
        <w:t>Canada</w:t>
      </w:r>
      <w:r w:rsidRPr="00856030">
        <w:rPr>
          <w:sz w:val="16"/>
        </w:rPr>
        <w:t xml:space="preserve">, a country that </w:t>
      </w:r>
      <w:r w:rsidRPr="00856030">
        <w:rPr>
          <w:u w:val="single"/>
        </w:rPr>
        <w:t>could easily have had nuclear weapons by the 1960s but declined to make the effort</w:t>
      </w:r>
      <w:r w:rsidRPr="00856030">
        <w:rPr>
          <w:sz w:val="16"/>
        </w:rPr>
        <w:t>.</w:t>
      </w:r>
      <w:hyperlink r:id="rId97" w:anchor="_ednref12" w:history="1">
        <w:r w:rsidRPr="00856030">
          <w:rPr>
            <w:rStyle w:val="Hyperlink"/>
            <w:b/>
            <w:bCs/>
            <w:sz w:val="16"/>
            <w:vertAlign w:val="superscript"/>
          </w:rPr>
          <w:t>12</w:t>
        </w:r>
      </w:hyperlink>
      <w:r>
        <w:rPr>
          <w:sz w:val="16"/>
        </w:rPr>
        <w:t xml:space="preserve"> </w:t>
      </w:r>
      <w:r w:rsidRPr="00856030">
        <w:rPr>
          <w:sz w:val="16"/>
        </w:rPr>
        <w:t xml:space="preserve">In fact, over the decades, </w:t>
      </w:r>
      <w:r w:rsidRPr="00856030">
        <w:rPr>
          <w:u w:val="single"/>
        </w:rPr>
        <w:t>a huge number of countries capable of developing nuclear weapons have neglected even to consider the opportunity</w:t>
      </w:r>
      <w:r w:rsidRPr="00856030">
        <w:rPr>
          <w:sz w:val="16"/>
        </w:rPr>
        <w:t xml:space="preserve"> — for example, </w:t>
      </w:r>
      <w:r w:rsidRPr="00856030">
        <w:rPr>
          <w:u w:val="single"/>
        </w:rPr>
        <w:t xml:space="preserve">Canada, Italy, </w:t>
      </w:r>
      <w:r w:rsidRPr="00856030">
        <w:rPr>
          <w:sz w:val="16"/>
        </w:rPr>
        <w:t>and</w:t>
      </w:r>
      <w:r w:rsidRPr="00856030">
        <w:rPr>
          <w:u w:val="single"/>
        </w:rPr>
        <w:t xml:space="preserve"> Norway</w:t>
      </w:r>
      <w:r w:rsidRPr="00856030">
        <w:rPr>
          <w:sz w:val="16"/>
        </w:rPr>
        <w:t xml:space="preserve"> — even as </w:t>
      </w:r>
      <w:r w:rsidRPr="00856030">
        <w:rPr>
          <w:u w:val="single"/>
        </w:rPr>
        <w:t>Argentina, Brazil, Libya, South Korea, and Taiwan have backed away</w:t>
      </w:r>
      <w:r w:rsidRPr="00856030">
        <w:rPr>
          <w:sz w:val="16"/>
        </w:rPr>
        <w:t xml:space="preserve"> from </w:t>
      </w:r>
      <w:r w:rsidRPr="00856030">
        <w:rPr>
          <w:u w:val="single"/>
        </w:rPr>
        <w:t>or reversed nuclear weapons programs</w:t>
      </w:r>
      <w:r w:rsidRPr="00856030">
        <w:rPr>
          <w:sz w:val="16"/>
        </w:rPr>
        <w:t xml:space="preserve">, and </w:t>
      </w:r>
      <w:r w:rsidRPr="00856030">
        <w:rPr>
          <w:u w:val="single"/>
        </w:rPr>
        <w:t>Belarus, Kazakhstan, South Africa, and Ukraine have</w:t>
      </w:r>
      <w:r w:rsidRPr="00856030">
        <w:rPr>
          <w:sz w:val="16"/>
        </w:rPr>
        <w:t xml:space="preserve"> actually </w:t>
      </w:r>
      <w:r w:rsidRPr="00856030">
        <w:rPr>
          <w:u w:val="single"/>
        </w:rPr>
        <w:t>surrendered or dismantled an existing nuclear arsenal</w:t>
      </w:r>
      <w:r w:rsidRPr="00856030">
        <w:rPr>
          <w:sz w:val="16"/>
        </w:rPr>
        <w:t>.</w:t>
      </w:r>
      <w:hyperlink r:id="rId98" w:anchor="_ednref13" w:history="1">
        <w:r w:rsidRPr="00856030">
          <w:rPr>
            <w:rStyle w:val="Hyperlink"/>
            <w:b/>
            <w:bCs/>
            <w:sz w:val="16"/>
            <w:vertAlign w:val="superscript"/>
          </w:rPr>
          <w:t>13</w:t>
        </w:r>
      </w:hyperlink>
      <w:r>
        <w:rPr>
          <w:sz w:val="16"/>
        </w:rPr>
        <w:t xml:space="preserve"> </w:t>
      </w:r>
      <w:r w:rsidRPr="00856030">
        <w:rPr>
          <w:sz w:val="16"/>
        </w:rPr>
        <w:t>Some of that reduction is no doubt due to the hostility of the nuclear nations, but even without that, the Canadian case seems to have proved to have rather general relevance.</w:t>
      </w:r>
    </w:p>
    <w:p w14:paraId="7C5126BD" w14:textId="77777777" w:rsidR="00027522" w:rsidRPr="00856030" w:rsidRDefault="00027522" w:rsidP="00027522">
      <w:pPr>
        <w:rPr>
          <w:sz w:val="16"/>
        </w:rPr>
      </w:pPr>
      <w:r w:rsidRPr="00856030">
        <w:rPr>
          <w:sz w:val="16"/>
        </w:rPr>
        <w:t>To begin with, as Stephen Meyer has shown, there is</w:t>
      </w:r>
      <w:r w:rsidRPr="00856030">
        <w:rPr>
          <w:u w:val="single"/>
        </w:rPr>
        <w:t xml:space="preserve"> </w:t>
      </w:r>
      <w:r w:rsidRPr="00976559">
        <w:rPr>
          <w:b/>
          <w:bCs/>
          <w:u w:val="single"/>
        </w:rPr>
        <w:t>no “tech</w:t>
      </w:r>
      <w:r w:rsidRPr="00856030">
        <w:rPr>
          <w:u w:val="single"/>
        </w:rPr>
        <w:t xml:space="preserve">nological </w:t>
      </w:r>
      <w:r w:rsidRPr="00976559">
        <w:rPr>
          <w:b/>
          <w:bCs/>
          <w:u w:val="single"/>
        </w:rPr>
        <w:t>imperative</w:t>
      </w:r>
      <w:r w:rsidRPr="00856030">
        <w:rPr>
          <w:u w:val="single"/>
        </w:rPr>
        <w:t xml:space="preserve">” for countries </w:t>
      </w:r>
      <w:r w:rsidRPr="00976559">
        <w:rPr>
          <w:b/>
          <w:bCs/>
          <w:u w:val="single"/>
        </w:rPr>
        <w:t>to obtain nuc</w:t>
      </w:r>
      <w:r w:rsidRPr="00856030">
        <w:rPr>
          <w:u w:val="single"/>
        </w:rPr>
        <w:t>lear weapon</w:t>
      </w:r>
      <w:r w:rsidRPr="00976559">
        <w:rPr>
          <w:b/>
          <w:bCs/>
          <w:u w:val="single"/>
        </w:rPr>
        <w:t>s</w:t>
      </w:r>
      <w:r w:rsidRPr="00856030">
        <w:rPr>
          <w:sz w:val="16"/>
        </w:rPr>
        <w:t xml:space="preserve"> once they have achieved the technical capacity to do so.</w:t>
      </w:r>
      <w:hyperlink r:id="rId99" w:anchor="_ednref14" w:history="1">
        <w:r w:rsidRPr="00856030">
          <w:rPr>
            <w:rStyle w:val="Hyperlink"/>
            <w:b/>
            <w:bCs/>
            <w:sz w:val="16"/>
            <w:vertAlign w:val="superscript"/>
          </w:rPr>
          <w:t>14</w:t>
        </w:r>
      </w:hyperlink>
      <w:r>
        <w:rPr>
          <w:sz w:val="16"/>
        </w:rPr>
        <w:t xml:space="preserve"> </w:t>
      </w:r>
      <w:r w:rsidRPr="00856030">
        <w:rPr>
          <w:u w:val="single"/>
        </w:rPr>
        <w:t>Moreover</w:t>
      </w:r>
      <w:r w:rsidRPr="00856030">
        <w:rPr>
          <w:sz w:val="16"/>
        </w:rPr>
        <w:t xml:space="preserve">, like military prowess in general, </w:t>
      </w:r>
      <w:r w:rsidRPr="00856030">
        <w:rPr>
          <w:u w:val="single"/>
        </w:rPr>
        <w:t xml:space="preserve">the weapons have </w:t>
      </w:r>
      <w:r w:rsidRPr="00976559">
        <w:rPr>
          <w:b/>
          <w:bCs/>
          <w:u w:val="single"/>
        </w:rPr>
        <w:t>not</w:t>
      </w:r>
      <w:r w:rsidRPr="00856030">
        <w:rPr>
          <w:u w:val="single"/>
        </w:rPr>
        <w:t xml:space="preserve"> proved to be </w:t>
      </w:r>
      <w:r w:rsidRPr="00856030">
        <w:rPr>
          <w:sz w:val="16"/>
        </w:rPr>
        <w:t>crucial</w:t>
      </w:r>
      <w:r w:rsidRPr="00856030">
        <w:rPr>
          <w:u w:val="single"/>
        </w:rPr>
        <w:t xml:space="preserve"> </w:t>
      </w:r>
      <w:r w:rsidRPr="00976559">
        <w:rPr>
          <w:b/>
          <w:bCs/>
          <w:u w:val="single"/>
        </w:rPr>
        <w:t>status symbols</w:t>
      </w:r>
      <w:r w:rsidRPr="00856030">
        <w:rPr>
          <w:sz w:val="16"/>
        </w:rPr>
        <w:t>. As Robert Jervis has observed, “India, China, and Israel may have decreased the chance of direct attack by developing nuclear weapons, but it is hard to argue that they have increased their general prestige or influence.“</w:t>
      </w:r>
      <w:hyperlink r:id="rId100" w:anchor="_ednref15" w:history="1">
        <w:r w:rsidRPr="00856030">
          <w:rPr>
            <w:rStyle w:val="Hyperlink"/>
            <w:b/>
            <w:bCs/>
            <w:sz w:val="16"/>
            <w:vertAlign w:val="superscript"/>
          </w:rPr>
          <w:t>15</w:t>
        </w:r>
      </w:hyperlink>
      <w:r>
        <w:rPr>
          <w:sz w:val="16"/>
        </w:rPr>
        <w:t xml:space="preserve"> </w:t>
      </w:r>
      <w:r w:rsidRPr="00856030">
        <w:rPr>
          <w:sz w:val="16"/>
        </w:rPr>
        <w:t xml:space="preserve">How much more status would Japan have if it possessed nuclear weapons? Would anybody pay a great deal more attention to Britain or France if their arsenals held 5,000 nuclear weapons, or would anybody pay much less if they had none? Did China need nuclear weapons to impress the world with its economic growth? Or with its Olympics? As Jennifer </w:t>
      </w:r>
      <w:proofErr w:type="spellStart"/>
      <w:r w:rsidRPr="00856030">
        <w:rPr>
          <w:sz w:val="16"/>
        </w:rPr>
        <w:t>Mackby</w:t>
      </w:r>
      <w:proofErr w:type="spellEnd"/>
      <w:r w:rsidRPr="00856030">
        <w:rPr>
          <w:sz w:val="16"/>
        </w:rPr>
        <w:t xml:space="preserve"> and Walter Slocombe observe, “Germany, like its erstwhile Axis ally, Japan, has become powerful because of its economic might rather than its military might, and its renunciation of nuclear weapons may even have reinforced its prestige.“</w:t>
      </w:r>
      <w:hyperlink r:id="rId101" w:anchor="_ednref16" w:history="1">
        <w:r w:rsidRPr="00856030">
          <w:rPr>
            <w:rStyle w:val="Hyperlink"/>
            <w:b/>
            <w:bCs/>
            <w:sz w:val="16"/>
            <w:vertAlign w:val="superscript"/>
          </w:rPr>
          <w:t>16</w:t>
        </w:r>
      </w:hyperlink>
    </w:p>
    <w:p w14:paraId="50480896" w14:textId="77777777" w:rsidR="00027522" w:rsidRPr="00856030" w:rsidRDefault="00027522" w:rsidP="00027522">
      <w:pPr>
        <w:rPr>
          <w:sz w:val="16"/>
        </w:rPr>
      </w:pPr>
      <w:r w:rsidRPr="00856030">
        <w:rPr>
          <w:sz w:val="16"/>
        </w:rPr>
        <w:t xml:space="preserve">Decades of </w:t>
      </w:r>
      <w:r w:rsidRPr="00EF088A">
        <w:rPr>
          <w:b/>
          <w:bCs/>
          <w:u w:val="single"/>
        </w:rPr>
        <w:t>alarmist predictions</w:t>
      </w:r>
      <w:r w:rsidRPr="00856030">
        <w:rPr>
          <w:u w:val="single"/>
        </w:rPr>
        <w:t xml:space="preserve"> about proliferation chains, cascades, dominoes, waves, avalanches, epidemics, and points of no return have </w:t>
      </w:r>
      <w:r w:rsidRPr="00EF088A">
        <w:rPr>
          <w:b/>
          <w:bCs/>
          <w:u w:val="single"/>
        </w:rPr>
        <w:t>proved</w:t>
      </w:r>
      <w:r w:rsidRPr="00856030">
        <w:rPr>
          <w:u w:val="single"/>
        </w:rPr>
        <w:t xml:space="preserve"> to be </w:t>
      </w:r>
      <w:r w:rsidRPr="00EF088A">
        <w:rPr>
          <w:b/>
          <w:bCs/>
          <w:u w:val="single"/>
        </w:rPr>
        <w:t>faulty</w:t>
      </w:r>
      <w:r w:rsidRPr="00856030">
        <w:rPr>
          <w:sz w:val="16"/>
        </w:rPr>
        <w:t xml:space="preserve">. The </w:t>
      </w:r>
      <w:r w:rsidRPr="00856030">
        <w:rPr>
          <w:u w:val="single"/>
        </w:rPr>
        <w:t>proliferation of nuclear weapons has been far slower than</w:t>
      </w:r>
      <w:r w:rsidRPr="00856030">
        <w:rPr>
          <w:sz w:val="16"/>
        </w:rPr>
        <w:t xml:space="preserve"> routinely </w:t>
      </w:r>
      <w:r w:rsidRPr="00856030">
        <w:rPr>
          <w:u w:val="single"/>
        </w:rPr>
        <w:t>expected because</w:t>
      </w:r>
      <w:r w:rsidRPr="00856030">
        <w:rPr>
          <w:sz w:val="16"/>
        </w:rPr>
        <w:t xml:space="preserve">, insofar as most </w:t>
      </w:r>
      <w:r w:rsidRPr="00BD292B">
        <w:rPr>
          <w:b/>
          <w:bCs/>
          <w:u w:val="single"/>
        </w:rPr>
        <w:t>leaders of</w:t>
      </w:r>
      <w:r w:rsidRPr="00856030">
        <w:rPr>
          <w:u w:val="single"/>
        </w:rPr>
        <w:t xml:space="preserve"> most </w:t>
      </w:r>
      <w:r w:rsidRPr="00BD292B">
        <w:rPr>
          <w:b/>
          <w:bCs/>
          <w:u w:val="single"/>
        </w:rPr>
        <w:t>countries</w:t>
      </w:r>
      <w:r w:rsidRPr="00856030">
        <w:rPr>
          <w:u w:val="single"/>
        </w:rPr>
        <w:t xml:space="preserve"> (even rogue ones)</w:t>
      </w:r>
      <w:r w:rsidRPr="00856030">
        <w:rPr>
          <w:sz w:val="16"/>
        </w:rPr>
        <w:t xml:space="preserve"> have considered acquiring the weapons, they </w:t>
      </w:r>
      <w:r w:rsidRPr="00856030">
        <w:rPr>
          <w:u w:val="single"/>
        </w:rPr>
        <w:t xml:space="preserve">have </w:t>
      </w:r>
      <w:r w:rsidRPr="00BD292B">
        <w:rPr>
          <w:b/>
          <w:bCs/>
          <w:u w:val="single"/>
        </w:rPr>
        <w:t>come to appreciate</w:t>
      </w:r>
      <w:r w:rsidRPr="00856030">
        <w:rPr>
          <w:u w:val="single"/>
        </w:rPr>
        <w:t xml:space="preserve"> </w:t>
      </w:r>
      <w:r w:rsidRPr="00856030">
        <w:rPr>
          <w:sz w:val="16"/>
        </w:rPr>
        <w:t>several</w:t>
      </w:r>
      <w:r w:rsidRPr="00856030">
        <w:rPr>
          <w:u w:val="single"/>
        </w:rPr>
        <w:t xml:space="preserve"> </w:t>
      </w:r>
      <w:r w:rsidRPr="00BD292B">
        <w:rPr>
          <w:b/>
          <w:bCs/>
          <w:u w:val="single"/>
        </w:rPr>
        <w:t xml:space="preserve">defects: the weapons are dangerous, distasteful, costly, and </w:t>
      </w:r>
      <w:r w:rsidRPr="00856030">
        <w:rPr>
          <w:sz w:val="16"/>
        </w:rPr>
        <w:t xml:space="preserve">likely to </w:t>
      </w:r>
      <w:r w:rsidRPr="00BD292B">
        <w:rPr>
          <w:b/>
          <w:bCs/>
          <w:u w:val="single"/>
        </w:rPr>
        <w:t>rile</w:t>
      </w:r>
      <w:r w:rsidRPr="00856030">
        <w:rPr>
          <w:u w:val="single"/>
        </w:rPr>
        <w:t xml:space="preserve"> </w:t>
      </w:r>
      <w:r w:rsidRPr="00856030">
        <w:rPr>
          <w:sz w:val="16"/>
        </w:rPr>
        <w:t>the</w:t>
      </w:r>
      <w:r w:rsidRPr="00856030">
        <w:rPr>
          <w:u w:val="single"/>
        </w:rPr>
        <w:t xml:space="preserve"> </w:t>
      </w:r>
      <w:r w:rsidRPr="00BD292B">
        <w:rPr>
          <w:b/>
          <w:bCs/>
          <w:u w:val="single"/>
        </w:rPr>
        <w:t>neighbors</w:t>
      </w:r>
      <w:r w:rsidRPr="00856030">
        <w:rPr>
          <w:sz w:val="16"/>
        </w:rPr>
        <w:t xml:space="preserve">. Moreover, as Jacques Hymans has demonstrated, the weapons have also been </w:t>
      </w:r>
      <w:r w:rsidRPr="00856030">
        <w:rPr>
          <w:szCs w:val="32"/>
          <w:u w:val="single"/>
        </w:rPr>
        <w:t>exceedingly difficult to obtain for administratively dysfunctional countries</w:t>
      </w:r>
      <w:r w:rsidRPr="00856030">
        <w:rPr>
          <w:szCs w:val="32"/>
        </w:rPr>
        <w:t xml:space="preserve"> </w:t>
      </w:r>
      <w:r w:rsidRPr="00856030">
        <w:rPr>
          <w:sz w:val="16"/>
        </w:rPr>
        <w:t>like Iran.</w:t>
      </w:r>
      <w:hyperlink r:id="rId102" w:anchor="_ednref17" w:history="1">
        <w:r w:rsidRPr="00856030">
          <w:rPr>
            <w:rStyle w:val="Hyperlink"/>
            <w:b/>
            <w:bCs/>
            <w:sz w:val="16"/>
            <w:vertAlign w:val="superscript"/>
          </w:rPr>
          <w:t>17</w:t>
        </w:r>
      </w:hyperlink>
    </w:p>
    <w:p w14:paraId="767E4552" w14:textId="77777777" w:rsidR="00027522" w:rsidRPr="00856030" w:rsidRDefault="00027522" w:rsidP="00027522">
      <w:pPr>
        <w:rPr>
          <w:sz w:val="16"/>
          <w:szCs w:val="16"/>
        </w:rPr>
      </w:pPr>
      <w:r w:rsidRPr="00856030">
        <w:rPr>
          <w:sz w:val="16"/>
          <w:szCs w:val="16"/>
        </w:rPr>
        <w:t>Consequences</w:t>
      </w:r>
    </w:p>
    <w:p w14:paraId="65364B08" w14:textId="77777777" w:rsidR="00027522" w:rsidRPr="00E85428" w:rsidRDefault="00027522" w:rsidP="00027522">
      <w:pPr>
        <w:rPr>
          <w:sz w:val="16"/>
        </w:rPr>
      </w:pPr>
      <w:r w:rsidRPr="00E85428">
        <w:rPr>
          <w:sz w:val="16"/>
        </w:rPr>
        <w:t xml:space="preserve">Although we have now suffered through two-thirds of a century during which </w:t>
      </w:r>
      <w:r w:rsidRPr="006B7B46">
        <w:rPr>
          <w:u w:val="single"/>
        </w:rPr>
        <w:t xml:space="preserve">there has been great </w:t>
      </w:r>
      <w:r w:rsidRPr="00BD292B">
        <w:rPr>
          <w:b/>
          <w:bCs/>
          <w:u w:val="single"/>
        </w:rPr>
        <w:t>hysteria about</w:t>
      </w:r>
      <w:r w:rsidRPr="006B7B46">
        <w:rPr>
          <w:u w:val="single"/>
        </w:rPr>
        <w:t xml:space="preserve"> the </w:t>
      </w:r>
      <w:r w:rsidRPr="00BD292B">
        <w:rPr>
          <w:b/>
          <w:bCs/>
          <w:u w:val="single"/>
        </w:rPr>
        <w:t>disasters inherent in nuc</w:t>
      </w:r>
      <w:r w:rsidRPr="006B7B46">
        <w:rPr>
          <w:u w:val="single"/>
        </w:rPr>
        <w:t xml:space="preserve">lear </w:t>
      </w:r>
      <w:r w:rsidRPr="00BD292B">
        <w:rPr>
          <w:b/>
          <w:bCs/>
          <w:u w:val="single"/>
        </w:rPr>
        <w:t>prolif</w:t>
      </w:r>
      <w:r w:rsidRPr="006B7B46">
        <w:rPr>
          <w:u w:val="single"/>
        </w:rPr>
        <w:t>eration</w:t>
      </w:r>
      <w:r w:rsidRPr="00E85428">
        <w:rPr>
          <w:sz w:val="16"/>
        </w:rPr>
        <w:t xml:space="preserve">, the consequences of the </w:t>
      </w:r>
      <w:r w:rsidRPr="006B7B46">
        <w:rPr>
          <w:u w:val="single"/>
        </w:rPr>
        <w:t>proliferation</w:t>
      </w:r>
      <w:r w:rsidRPr="00E85428">
        <w:rPr>
          <w:sz w:val="16"/>
        </w:rPr>
        <w:t xml:space="preserve"> that </w:t>
      </w:r>
      <w:r w:rsidRPr="006B7B46">
        <w:rPr>
          <w:u w:val="single"/>
        </w:rPr>
        <w:t>has</w:t>
      </w:r>
      <w:r w:rsidRPr="00E85428">
        <w:rPr>
          <w:sz w:val="16"/>
        </w:rPr>
        <w:t xml:space="preserve"> occurred have </w:t>
      </w:r>
      <w:r w:rsidRPr="006B7B46">
        <w:rPr>
          <w:u w:val="single"/>
        </w:rPr>
        <w:t>been substantially benign</w:t>
      </w:r>
      <w:r w:rsidRPr="00E85428">
        <w:rPr>
          <w:sz w:val="16"/>
        </w:rPr>
        <w:t xml:space="preserve">. The </w:t>
      </w:r>
      <w:r w:rsidRPr="006B7B46">
        <w:rPr>
          <w:u w:val="single"/>
        </w:rPr>
        <w:t>few countries to which</w:t>
      </w:r>
      <w:r w:rsidRPr="00E85428">
        <w:rPr>
          <w:sz w:val="16"/>
        </w:rPr>
        <w:t xml:space="preserve"> the </w:t>
      </w:r>
      <w:r w:rsidRPr="006B7B46">
        <w:rPr>
          <w:u w:val="single"/>
        </w:rPr>
        <w:t>weapons have proliferated</w:t>
      </w:r>
      <w:r w:rsidRPr="00E85428">
        <w:rPr>
          <w:sz w:val="16"/>
        </w:rPr>
        <w:t xml:space="preserve"> have </w:t>
      </w:r>
      <w:r w:rsidRPr="006B7B46">
        <w:rPr>
          <w:u w:val="single"/>
        </w:rPr>
        <w:t>quietly kept them in storage and haven’t</w:t>
      </w:r>
      <w:r w:rsidRPr="00E85428">
        <w:rPr>
          <w:sz w:val="16"/>
        </w:rPr>
        <w:t xml:space="preserve"> even </w:t>
      </w:r>
      <w:r w:rsidRPr="006B7B46">
        <w:rPr>
          <w:u w:val="single"/>
        </w:rPr>
        <w:t xml:space="preserve">found </w:t>
      </w:r>
      <w:r w:rsidRPr="00E85428">
        <w:rPr>
          <w:sz w:val="16"/>
        </w:rPr>
        <w:t>much</w:t>
      </w:r>
      <w:r w:rsidRPr="006B7B46">
        <w:rPr>
          <w:u w:val="single"/>
        </w:rPr>
        <w:t xml:space="preserve"> benefit</w:t>
      </w:r>
      <w:r w:rsidRPr="00E85428">
        <w:rPr>
          <w:sz w:val="16"/>
        </w:rPr>
        <w:t xml:space="preserve"> </w:t>
      </w:r>
      <w:r w:rsidRPr="006B7B46">
        <w:rPr>
          <w:u w:val="single"/>
        </w:rPr>
        <w:t>in rattling them</w:t>
      </w:r>
      <w:r w:rsidRPr="00E85428">
        <w:rPr>
          <w:sz w:val="16"/>
        </w:rPr>
        <w:t xml:space="preserve"> from time to time. And even the deterrence value of the weapons has been questionable — the major Cold War participants, for example, scarcely needed visions of mushroom clouds to conclude that any replication of World War II, with or without nuclear weapons, was a decidedly bad idea.</w:t>
      </w:r>
      <w:hyperlink r:id="rId103" w:anchor="_ednref18" w:history="1">
        <w:r w:rsidRPr="00E85428">
          <w:rPr>
            <w:rStyle w:val="Hyperlink"/>
            <w:b/>
            <w:bCs/>
            <w:sz w:val="16"/>
            <w:vertAlign w:val="superscript"/>
          </w:rPr>
          <w:t>18</w:t>
        </w:r>
      </w:hyperlink>
    </w:p>
    <w:p w14:paraId="6EE94F7D" w14:textId="77777777" w:rsidR="00027522" w:rsidRPr="00F006AD" w:rsidRDefault="00027522" w:rsidP="00027522">
      <w:pPr>
        <w:rPr>
          <w:sz w:val="16"/>
        </w:rPr>
      </w:pPr>
      <w:r w:rsidRPr="00F006AD">
        <w:rPr>
          <w:sz w:val="16"/>
        </w:rPr>
        <w:lastRenderedPageBreak/>
        <w:t xml:space="preserve">Moreover, there has </w:t>
      </w:r>
      <w:r w:rsidRPr="00E85428">
        <w:rPr>
          <w:u w:val="single"/>
        </w:rPr>
        <w:t>never been a militarily compelling — or even minimally sensible — reason to use the weapons</w:t>
      </w:r>
      <w:r w:rsidRPr="00F006AD">
        <w:rPr>
          <w:sz w:val="16"/>
        </w:rPr>
        <w:t xml:space="preserve">, particularly because of an </w:t>
      </w:r>
      <w:r w:rsidRPr="003321A8">
        <w:rPr>
          <w:b/>
          <w:bCs/>
          <w:u w:val="single"/>
        </w:rPr>
        <w:t>inability to identify</w:t>
      </w:r>
      <w:r w:rsidRPr="00E85428">
        <w:rPr>
          <w:u w:val="single"/>
        </w:rPr>
        <w:t xml:space="preserve"> suitable </w:t>
      </w:r>
      <w:r w:rsidRPr="003321A8">
        <w:rPr>
          <w:b/>
          <w:bCs/>
          <w:u w:val="single"/>
        </w:rPr>
        <w:t>targets</w:t>
      </w:r>
      <w:r w:rsidRPr="00E85428">
        <w:rPr>
          <w:u w:val="single"/>
        </w:rPr>
        <w:t xml:space="preserve"> or ones </w:t>
      </w:r>
      <w:r w:rsidRPr="003321A8">
        <w:rPr>
          <w:b/>
          <w:bCs/>
          <w:u w:val="single"/>
        </w:rPr>
        <w:t>that could not be attacked</w:t>
      </w:r>
      <w:r w:rsidRPr="00F006AD">
        <w:rPr>
          <w:sz w:val="16"/>
        </w:rPr>
        <w:t xml:space="preserve"> about </w:t>
      </w:r>
      <w:r w:rsidRPr="003321A8">
        <w:rPr>
          <w:b/>
          <w:bCs/>
          <w:u w:val="single"/>
        </w:rPr>
        <w:t>as effectively by conventional munitions</w:t>
      </w:r>
      <w:r w:rsidRPr="00F006AD">
        <w:rPr>
          <w:sz w:val="16"/>
        </w:rPr>
        <w:t>. And it is difficult to see how nuclear weapons benefited their possessors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w:t>
      </w:r>
    </w:p>
    <w:p w14:paraId="079B6999" w14:textId="77777777" w:rsidR="00027522" w:rsidRPr="003321A8" w:rsidRDefault="00027522" w:rsidP="00027522">
      <w:pPr>
        <w:rPr>
          <w:sz w:val="16"/>
        </w:rPr>
      </w:pPr>
      <w:r w:rsidRPr="00F006AD">
        <w:rPr>
          <w:u w:val="single"/>
        </w:rPr>
        <w:t xml:space="preserve">Proliferation </w:t>
      </w:r>
      <w:r w:rsidRPr="003321A8">
        <w:rPr>
          <w:u w:val="single"/>
        </w:rPr>
        <w:t>alarmists</w:t>
      </w:r>
      <w:r w:rsidRPr="003321A8">
        <w:rPr>
          <w:sz w:val="16"/>
        </w:rPr>
        <w:t xml:space="preserve"> may occasionally grant that countries principally obtain a nuclear arsenal to counter real or perceived threats. But many go on to </w:t>
      </w:r>
      <w:r w:rsidRPr="00F006AD">
        <w:rPr>
          <w:u w:val="single"/>
        </w:rPr>
        <w:t xml:space="preserve">argue that </w:t>
      </w:r>
      <w:r w:rsidRPr="003321A8">
        <w:rPr>
          <w:sz w:val="16"/>
        </w:rPr>
        <w:t xml:space="preserve">the </w:t>
      </w:r>
      <w:r w:rsidRPr="00F006AD">
        <w:rPr>
          <w:u w:val="single"/>
        </w:rPr>
        <w:t xml:space="preserve">newly nuclear country will </w:t>
      </w:r>
      <w:r w:rsidRPr="003321A8">
        <w:rPr>
          <w:sz w:val="16"/>
        </w:rPr>
        <w:t xml:space="preserve">then </w:t>
      </w:r>
      <w:r w:rsidRPr="00F006AD">
        <w:rPr>
          <w:u w:val="single"/>
        </w:rPr>
        <w:t>use its nuclear weapons to dominate the area</w:t>
      </w:r>
      <w:r w:rsidRPr="003321A8">
        <w:rPr>
          <w:sz w:val="16"/>
        </w:rPr>
        <w:t>. That argument was repeatedly used with dramatic urgency for the dangers supposedly posed by Saddam Hussein, and it is now being applied to Iran.</w:t>
      </w:r>
    </w:p>
    <w:p w14:paraId="702EB75F" w14:textId="77777777" w:rsidR="00027522" w:rsidRPr="00D42202" w:rsidRDefault="00027522" w:rsidP="00027522">
      <w:pPr>
        <w:rPr>
          <w:sz w:val="16"/>
          <w:szCs w:val="16"/>
        </w:rPr>
      </w:pPr>
      <w:r w:rsidRPr="00D42202">
        <w:rPr>
          <w:sz w:val="16"/>
          <w:szCs w:val="16"/>
        </w:rPr>
        <w:t>Exactly how that domination business is to be carried out is never made clear.</w:t>
      </w:r>
      <w:hyperlink r:id="rId104" w:anchor="_ednref19" w:history="1">
        <w:r w:rsidRPr="00D42202">
          <w:rPr>
            <w:rStyle w:val="Hyperlink"/>
            <w:b/>
            <w:bCs/>
            <w:sz w:val="16"/>
            <w:szCs w:val="16"/>
            <w:vertAlign w:val="superscript"/>
          </w:rPr>
          <w:t>19</w:t>
        </w:r>
      </w:hyperlink>
      <w:r>
        <w:rPr>
          <w:sz w:val="16"/>
          <w:szCs w:val="16"/>
        </w:rPr>
        <w:t xml:space="preserve"> </w:t>
      </w:r>
      <w:r w:rsidRPr="00D42202">
        <w:rPr>
          <w:sz w:val="16"/>
          <w:szCs w:val="16"/>
        </w:rPr>
        <w:t>But the notion apparently is that should an atomic Iraq (in earlier fantasies) or North Korea or Iran (in present ones) rattle the occasional rocket, other countries in the area, suitably intimidated, would supinely bow to its demands. Far more likely, any threatened states will make common cause with each other and with other concerned countries against the threatening neighbor. It thus seems overwhelmingly likely that if a nuclear Iran brandishes its weapons to intimidate others or to get its way, it will find that those threatened, rather than capitulating to its blandishments or rushing off to build a compensating arsenal of their own, will ally with others (including conceivably Israel) to stand up to the intimidation — rather in the way they coalesced into an alliance of convenience to oppose Iraq’s invasion of Kuwait in 1990.</w:t>
      </w:r>
    </w:p>
    <w:p w14:paraId="4B3D9878" w14:textId="77777777" w:rsidR="00027522" w:rsidRPr="00A85829" w:rsidRDefault="00027522" w:rsidP="00027522">
      <w:pPr>
        <w:rPr>
          <w:sz w:val="16"/>
        </w:rPr>
      </w:pPr>
      <w:r w:rsidRPr="00A85829">
        <w:rPr>
          <w:sz w:val="16"/>
        </w:rPr>
        <w:t xml:space="preserve">It is sometimes said, or implied, that proliferation has had little consequence because the only countries to possess nuclear weapons have had rational leaders. But </w:t>
      </w:r>
      <w:r w:rsidRPr="00D42202">
        <w:rPr>
          <w:u w:val="single"/>
        </w:rPr>
        <w:t xml:space="preserve">the </w:t>
      </w:r>
      <w:r w:rsidRPr="003321A8">
        <w:rPr>
          <w:b/>
          <w:bCs/>
          <w:u w:val="single"/>
        </w:rPr>
        <w:t>weapons have proliferated to large, important countries</w:t>
      </w:r>
      <w:r w:rsidRPr="00D42202">
        <w:rPr>
          <w:u w:val="single"/>
        </w:rPr>
        <w:t xml:space="preserve"> </w:t>
      </w:r>
      <w:r w:rsidRPr="003321A8">
        <w:rPr>
          <w:b/>
          <w:bCs/>
          <w:u w:val="single"/>
        </w:rPr>
        <w:t>run by unchallenged monsters who</w:t>
      </w:r>
      <w:r w:rsidRPr="00A85829">
        <w:rPr>
          <w:sz w:val="16"/>
        </w:rPr>
        <w:t xml:space="preserve">, at the time they acquired the bombs, </w:t>
      </w:r>
      <w:r w:rsidRPr="003321A8">
        <w:rPr>
          <w:b/>
          <w:bCs/>
          <w:u w:val="single"/>
        </w:rPr>
        <w:t>were certifiably deranged</w:t>
      </w:r>
      <w:r w:rsidRPr="00A85829">
        <w:rPr>
          <w:sz w:val="16"/>
        </w:rPr>
        <w:t>: Josef Stalin, who in 1949 was planning to change the climate of the Soviet Union by planting a lot of trees, and Mao Zedong, who in 1964 had just carried out a bizarre social experiment that resulted in an artificial famine in which tens of millions of Chinese perished.</w:t>
      </w:r>
      <w:hyperlink r:id="rId105" w:anchor="_ednref20" w:history="1">
        <w:r w:rsidRPr="00A85829">
          <w:rPr>
            <w:rStyle w:val="Hyperlink"/>
            <w:b/>
            <w:bCs/>
            <w:sz w:val="16"/>
            <w:vertAlign w:val="superscript"/>
          </w:rPr>
          <w:t>20</w:t>
        </w:r>
      </w:hyperlink>
      <w:r>
        <w:rPr>
          <w:sz w:val="16"/>
        </w:rPr>
        <w:t xml:space="preserve"> </w:t>
      </w:r>
      <w:r w:rsidRPr="00A85829">
        <w:rPr>
          <w:sz w:val="16"/>
        </w:rPr>
        <w:t>It is incumbent on those who strongly oppose an Iranian bomb to demonstrate that the regime there is daffier than these.</w:t>
      </w:r>
    </w:p>
    <w:p w14:paraId="150F0F16" w14:textId="77777777" w:rsidR="00027522" w:rsidRPr="00A85829" w:rsidRDefault="00027522" w:rsidP="00027522">
      <w:pPr>
        <w:rPr>
          <w:sz w:val="16"/>
        </w:rPr>
      </w:pPr>
      <w:r w:rsidRPr="00A85829">
        <w:rPr>
          <w:sz w:val="16"/>
        </w:rPr>
        <w:t xml:space="preserve">The </w:t>
      </w:r>
      <w:r w:rsidRPr="00D42202">
        <w:rPr>
          <w:u w:val="single"/>
        </w:rPr>
        <w:t>few countries to have acquired nuclear weapons programs</w:t>
      </w:r>
      <w:r w:rsidRPr="00A85829">
        <w:rPr>
          <w:sz w:val="16"/>
        </w:rPr>
        <w:t xml:space="preserve"> seem to </w:t>
      </w:r>
      <w:r w:rsidRPr="00D42202">
        <w:rPr>
          <w:u w:val="single"/>
        </w:rPr>
        <w:t>have done so</w:t>
      </w:r>
      <w:r w:rsidRPr="00A85829">
        <w:rPr>
          <w:sz w:val="16"/>
        </w:rPr>
        <w:t xml:space="preserve"> sometimes </w:t>
      </w:r>
      <w:r w:rsidRPr="00D42202">
        <w:rPr>
          <w:u w:val="single"/>
        </w:rPr>
        <w:t>as an ego trip for current leaders</w:t>
      </w:r>
      <w:r w:rsidRPr="00A85829">
        <w:rPr>
          <w:sz w:val="16"/>
        </w:rPr>
        <w:t xml:space="preserve"> and, more urgently (or perhaps merely in addition), as an effort to deter a potential attack on themselves: China to deter the United States and the Soviet Union, Israel to deter various enemy nations in the neighborhood, India to deter China, Pakistan to deter India, and now North Korea to deter the United States and maybe others.</w:t>
      </w:r>
      <w:hyperlink r:id="rId106" w:anchor="_ednref21" w:history="1">
        <w:r w:rsidRPr="00A85829">
          <w:rPr>
            <w:rStyle w:val="Hyperlink"/>
            <w:b/>
            <w:bCs/>
            <w:sz w:val="16"/>
            <w:vertAlign w:val="superscript"/>
          </w:rPr>
          <w:t>21</w:t>
        </w:r>
      </w:hyperlink>
      <w:r>
        <w:rPr>
          <w:sz w:val="16"/>
        </w:rPr>
        <w:t xml:space="preserve"> </w:t>
      </w:r>
      <w:r w:rsidRPr="00A85829">
        <w:rPr>
          <w:sz w:val="16"/>
        </w:rPr>
        <w:t>Insofar as nuclear proliferation is a response to perceived threat, it follows that one way to reduce the likelihood of such countries’ going nuclear is a simple one: stop threatening them.</w:t>
      </w:r>
    </w:p>
    <w:p w14:paraId="7DC26A26" w14:textId="77777777" w:rsidR="00027522" w:rsidRPr="00390FAB" w:rsidRDefault="00027522" w:rsidP="00027522">
      <w:pPr>
        <w:rPr>
          <w:sz w:val="16"/>
          <w:szCs w:val="16"/>
        </w:rPr>
      </w:pPr>
      <w:r w:rsidRPr="00390FAB">
        <w:rPr>
          <w:sz w:val="16"/>
          <w:szCs w:val="16"/>
        </w:rPr>
        <w:t>The Costs of Alarmist Nonproliferation Policies</w:t>
      </w:r>
    </w:p>
    <w:p w14:paraId="266F259F" w14:textId="77777777" w:rsidR="00027522" w:rsidRPr="005D7FED" w:rsidRDefault="00027522" w:rsidP="00027522">
      <w:pPr>
        <w:rPr>
          <w:sz w:val="16"/>
        </w:rPr>
      </w:pPr>
      <w:r w:rsidRPr="005D7FED">
        <w:rPr>
          <w:sz w:val="16"/>
        </w:rPr>
        <w:t xml:space="preserve">Although the </w:t>
      </w:r>
      <w:r w:rsidRPr="00093CA7">
        <w:rPr>
          <w:b/>
          <w:bCs/>
          <w:u w:val="single"/>
        </w:rPr>
        <w:t>consequences</w:t>
      </w:r>
      <w:r w:rsidRPr="005D7FED">
        <w:rPr>
          <w:u w:val="single"/>
        </w:rPr>
        <w:t xml:space="preserve"> of nuclear proliferation have proved to be substantially </w:t>
      </w:r>
      <w:r w:rsidRPr="00093CA7">
        <w:rPr>
          <w:b/>
          <w:bCs/>
          <w:u w:val="single"/>
        </w:rPr>
        <w:t>benign</w:t>
      </w:r>
      <w:r w:rsidRPr="005D7FED">
        <w:rPr>
          <w:sz w:val="16"/>
        </w:rPr>
        <w:t xml:space="preserve">, the same </w:t>
      </w:r>
      <w:r w:rsidRPr="00093CA7">
        <w:rPr>
          <w:b/>
          <w:bCs/>
          <w:u w:val="single"/>
        </w:rPr>
        <w:t>cannot be said for</w:t>
      </w:r>
      <w:r w:rsidRPr="005D7FED">
        <w:rPr>
          <w:u w:val="single"/>
        </w:rPr>
        <w:t xml:space="preserve"> the consequences of the nuclear </w:t>
      </w:r>
      <w:r w:rsidRPr="00093CA7">
        <w:rPr>
          <w:b/>
          <w:bCs/>
          <w:u w:val="single"/>
        </w:rPr>
        <w:t>nonprolif</w:t>
      </w:r>
      <w:r w:rsidRPr="00093CA7">
        <w:rPr>
          <w:u w:val="single"/>
        </w:rPr>
        <w:t xml:space="preserve">eration </w:t>
      </w:r>
      <w:r w:rsidRPr="00093CA7">
        <w:rPr>
          <w:b/>
          <w:bCs/>
          <w:u w:val="single"/>
        </w:rPr>
        <w:t>quest</w:t>
      </w:r>
      <w:r w:rsidRPr="005D7FED">
        <w:rPr>
          <w:u w:val="single"/>
        </w:rPr>
        <w:t>.</w:t>
      </w:r>
    </w:p>
    <w:p w14:paraId="11031B4F" w14:textId="77777777" w:rsidR="00027522" w:rsidRPr="001A6B2D" w:rsidRDefault="00027522" w:rsidP="00027522">
      <w:pPr>
        <w:rPr>
          <w:sz w:val="16"/>
        </w:rPr>
      </w:pPr>
      <w:r w:rsidRPr="001A6B2D">
        <w:rPr>
          <w:sz w:val="16"/>
        </w:rPr>
        <w:t xml:space="preserve">Candidate Barack </w:t>
      </w:r>
      <w:r w:rsidRPr="00083A22">
        <w:rPr>
          <w:u w:val="single"/>
        </w:rPr>
        <w:t>Obama announced during</w:t>
      </w:r>
      <w:r w:rsidRPr="001A6B2D">
        <w:rPr>
          <w:sz w:val="16"/>
        </w:rPr>
        <w:t xml:space="preserve"> the </w:t>
      </w:r>
      <w:r w:rsidRPr="00083A22">
        <w:rPr>
          <w:u w:val="single"/>
        </w:rPr>
        <w:t>campaign</w:t>
      </w:r>
      <w:r w:rsidRPr="001A6B2D">
        <w:rPr>
          <w:sz w:val="16"/>
        </w:rPr>
        <w:t xml:space="preserve"> of 2008 that </w:t>
      </w:r>
      <w:r w:rsidRPr="00083A22">
        <w:rPr>
          <w:u w:val="single"/>
        </w:rPr>
        <w:t>he would “do everything in [his] power to prevent Iran from obtaining a nuclear weapon</w:t>
      </w:r>
      <w:r w:rsidRPr="001A6B2D">
        <w:rPr>
          <w:sz w:val="16"/>
        </w:rPr>
        <w:t xml:space="preserve"> — everything,” and </w:t>
      </w:r>
      <w:r w:rsidRPr="001A6B2D">
        <w:rPr>
          <w:u w:val="single"/>
        </w:rPr>
        <w:t>John McCain insisted</w:t>
      </w:r>
      <w:r w:rsidRPr="001A6B2D">
        <w:rPr>
          <w:sz w:val="16"/>
        </w:rPr>
        <w:t xml:space="preserve"> that </w:t>
      </w:r>
      <w:r w:rsidRPr="001A6B2D">
        <w:rPr>
          <w:u w:val="single"/>
        </w:rPr>
        <w:t>Iran must be kept from obtaining a nuclear weapon “at all costs.“</w:t>
      </w:r>
      <w:hyperlink r:id="rId107" w:anchor="_ednref22" w:history="1">
        <w:r w:rsidRPr="001A6B2D">
          <w:rPr>
            <w:rStyle w:val="Hyperlink"/>
            <w:b/>
            <w:bCs/>
            <w:sz w:val="16"/>
            <w:vertAlign w:val="superscript"/>
          </w:rPr>
          <w:t>22</w:t>
        </w:r>
      </w:hyperlink>
      <w:r>
        <w:rPr>
          <w:sz w:val="16"/>
        </w:rPr>
        <w:t xml:space="preserve"> </w:t>
      </w:r>
      <w:r w:rsidRPr="001A6B2D">
        <w:rPr>
          <w:u w:val="single"/>
        </w:rPr>
        <w:t>Neither bothered to tally what “everything” might entail and what the costs might be</w:t>
      </w:r>
      <w:r w:rsidRPr="001A6B2D">
        <w:rPr>
          <w:sz w:val="16"/>
        </w:rPr>
        <w:t>, and both continue to make the same kinds of pronouncements.</w:t>
      </w:r>
    </w:p>
    <w:p w14:paraId="3F3B514F" w14:textId="77777777" w:rsidR="00027522" w:rsidRDefault="00027522" w:rsidP="00027522">
      <w:pPr>
        <w:rPr>
          <w:u w:val="single"/>
        </w:rPr>
      </w:pPr>
      <w:r w:rsidRPr="205CA331">
        <w:rPr>
          <w:sz w:val="16"/>
          <w:szCs w:val="16"/>
        </w:rPr>
        <w:t xml:space="preserve">Such a </w:t>
      </w:r>
      <w:r w:rsidRPr="001A6B2D">
        <w:rPr>
          <w:u w:val="single"/>
        </w:rPr>
        <w:t xml:space="preserve">mentality was a chief motivator of the 2003 </w:t>
      </w:r>
      <w:r w:rsidRPr="00093CA7">
        <w:rPr>
          <w:b/>
          <w:bCs/>
          <w:u w:val="single"/>
        </w:rPr>
        <w:t>Iraq War</w:t>
      </w:r>
      <w:r w:rsidRPr="205CA331">
        <w:rPr>
          <w:sz w:val="16"/>
          <w:szCs w:val="16"/>
        </w:rPr>
        <w:t>, which was essentially</w:t>
      </w:r>
      <w:r w:rsidRPr="001A6B2D">
        <w:rPr>
          <w:u w:val="single"/>
        </w:rPr>
        <w:t xml:space="preserve"> a </w:t>
      </w:r>
      <w:r w:rsidRPr="00093CA7">
        <w:rPr>
          <w:b/>
          <w:bCs/>
          <w:u w:val="single"/>
        </w:rPr>
        <w:t>militarized antiprolif</w:t>
      </w:r>
      <w:r w:rsidRPr="00093CA7">
        <w:rPr>
          <w:u w:val="single"/>
        </w:rPr>
        <w:t>eration</w:t>
      </w:r>
      <w:r w:rsidRPr="00093CA7">
        <w:rPr>
          <w:b/>
          <w:bCs/>
          <w:u w:val="single"/>
        </w:rPr>
        <w:t xml:space="preserve"> effort</w:t>
      </w:r>
      <w:r w:rsidRPr="205CA331">
        <w:rPr>
          <w:sz w:val="16"/>
          <w:szCs w:val="16"/>
        </w:rPr>
        <w:t>. It was sold almost entirely as a venture required to keep Saddam Hussein’s pathetic and fully containable and deterrable rogue state from developing nuclear and other presumably threatening weapons and to prevent him from palming off some of them to eager and congenial terrorists.</w:t>
      </w:r>
      <w:hyperlink r:id="rId108" w:anchor="_ednref23">
        <w:r w:rsidRPr="205CA331">
          <w:rPr>
            <w:rStyle w:val="Hyperlink"/>
            <w:b/>
            <w:bCs/>
            <w:sz w:val="16"/>
            <w:szCs w:val="16"/>
            <w:vertAlign w:val="superscript"/>
          </w:rPr>
          <w:t>23</w:t>
        </w:r>
      </w:hyperlink>
      <w:r>
        <w:rPr>
          <w:sz w:val="16"/>
          <w:szCs w:val="16"/>
        </w:rPr>
        <w:t xml:space="preserve"> </w:t>
      </w:r>
      <w:r w:rsidRPr="205CA331">
        <w:rPr>
          <w:sz w:val="16"/>
          <w:szCs w:val="16"/>
        </w:rPr>
        <w:t>Thus, in an influential 2002 book, Kenneth Pollack strenuously advocated a war whose “</w:t>
      </w:r>
      <w:r w:rsidRPr="001018A5">
        <w:rPr>
          <w:u w:val="single"/>
        </w:rPr>
        <w:t>whole point</w:t>
      </w:r>
      <w:r w:rsidRPr="205CA331">
        <w:rPr>
          <w:sz w:val="16"/>
          <w:szCs w:val="16"/>
        </w:rPr>
        <w:t>” would be to “</w:t>
      </w:r>
      <w:r w:rsidRPr="001018A5">
        <w:rPr>
          <w:u w:val="single"/>
        </w:rPr>
        <w:t>prevent Saddam from acquiring nuclear weapons</w:t>
      </w:r>
      <w:r w:rsidRPr="205CA331">
        <w:rPr>
          <w:sz w:val="16"/>
          <w:szCs w:val="16"/>
        </w:rPr>
        <w:t>,” which Western intelligence agencies, he reported, were predicting would occur by 2004 (pessimistic) or 2008 (optimistic).</w:t>
      </w:r>
      <w:hyperlink r:id="rId109" w:anchor="_ednref24">
        <w:r w:rsidRPr="205CA331">
          <w:rPr>
            <w:rStyle w:val="Hyperlink"/>
            <w:b/>
            <w:bCs/>
            <w:sz w:val="16"/>
            <w:szCs w:val="16"/>
            <w:vertAlign w:val="superscript"/>
          </w:rPr>
          <w:t>24</w:t>
        </w:r>
      </w:hyperlink>
      <w:r>
        <w:rPr>
          <w:sz w:val="16"/>
          <w:szCs w:val="16"/>
        </w:rPr>
        <w:t xml:space="preserve"> </w:t>
      </w:r>
      <w:r w:rsidRPr="205CA331">
        <w:rPr>
          <w:sz w:val="16"/>
          <w:szCs w:val="16"/>
        </w:rPr>
        <w:t>As the Defense Department’s Paul Wolfowitz pointed out, nuclear weapons, or at any rate weapons of mass destruction (WMDs), were the “core reason” for the war.</w:t>
      </w:r>
      <w:hyperlink r:id="rId110" w:anchor="_ednref25">
        <w:r w:rsidRPr="205CA331">
          <w:rPr>
            <w:rStyle w:val="Hyperlink"/>
            <w:b/>
            <w:bCs/>
            <w:sz w:val="16"/>
            <w:szCs w:val="16"/>
            <w:vertAlign w:val="superscript"/>
          </w:rPr>
          <w:t>25</w:t>
        </w:r>
      </w:hyperlink>
      <w:r>
        <w:rPr>
          <w:sz w:val="16"/>
          <w:szCs w:val="16"/>
        </w:rPr>
        <w:t xml:space="preserve"> </w:t>
      </w:r>
      <w:r w:rsidRPr="205CA331">
        <w:rPr>
          <w:sz w:val="16"/>
          <w:szCs w:val="16"/>
        </w:rPr>
        <w:t>For their part, Democrats have derided the war as “unnecessary,” but the bulk of them came to that conclusion only after the United States was unable to find either weapons or weapons programs in Iraq. Many of them have made it clear that they would support putatively preemptive (actually, preventive) military action — and presumably its extensive bloodshed if the intelligence about Saddam’s programs had been accurate.</w:t>
      </w:r>
      <w:hyperlink r:id="rId111" w:anchor="_ednref26">
        <w:r w:rsidRPr="205CA331">
          <w:rPr>
            <w:rStyle w:val="Hyperlink"/>
            <w:b/>
            <w:bCs/>
            <w:sz w:val="16"/>
            <w:szCs w:val="16"/>
            <w:vertAlign w:val="superscript"/>
          </w:rPr>
          <w:t>26</w:t>
        </w:r>
      </w:hyperlink>
      <w:r>
        <w:rPr>
          <w:sz w:val="16"/>
          <w:szCs w:val="16"/>
        </w:rPr>
        <w:t xml:space="preserve"> </w:t>
      </w:r>
      <w:r w:rsidRPr="205CA331">
        <w:rPr>
          <w:sz w:val="16"/>
          <w:szCs w:val="16"/>
        </w:rPr>
        <w:t xml:space="preserve">Well </w:t>
      </w:r>
      <w:r w:rsidRPr="003E4E66">
        <w:rPr>
          <w:u w:val="single"/>
        </w:rPr>
        <w:t xml:space="preserve">over </w:t>
      </w:r>
      <w:r w:rsidRPr="00093CA7">
        <w:rPr>
          <w:b/>
          <w:bCs/>
          <w:u w:val="single"/>
        </w:rPr>
        <w:t>100,000</w:t>
      </w:r>
      <w:r w:rsidRPr="003E4E66">
        <w:rPr>
          <w:u w:val="single"/>
        </w:rPr>
        <w:t xml:space="preserve"> people have </w:t>
      </w:r>
      <w:r w:rsidRPr="00093CA7">
        <w:rPr>
          <w:b/>
          <w:bCs/>
          <w:u w:val="single"/>
        </w:rPr>
        <w:t>died</w:t>
      </w:r>
      <w:r w:rsidRPr="003E4E66">
        <w:rPr>
          <w:u w:val="single"/>
        </w:rPr>
        <w:t xml:space="preserve"> in this antiproliferation war</w:t>
      </w:r>
      <w:r w:rsidRPr="205CA331">
        <w:rPr>
          <w:sz w:val="16"/>
          <w:szCs w:val="16"/>
        </w:rPr>
        <w:t xml:space="preserve">; the </w:t>
      </w:r>
      <w:r w:rsidRPr="008333CA">
        <w:rPr>
          <w:u w:val="single"/>
        </w:rPr>
        <w:t xml:space="preserve">number who perished at </w:t>
      </w:r>
      <w:r w:rsidRPr="00093CA7">
        <w:rPr>
          <w:b/>
          <w:bCs/>
          <w:u w:val="single"/>
        </w:rPr>
        <w:t>Hiroshima and Nagasaki</w:t>
      </w:r>
      <w:r w:rsidRPr="008333CA">
        <w:rPr>
          <w:u w:val="single"/>
        </w:rPr>
        <w:t xml:space="preserve"> is </w:t>
      </w:r>
      <w:r w:rsidRPr="205CA331">
        <w:rPr>
          <w:sz w:val="16"/>
          <w:szCs w:val="16"/>
        </w:rPr>
        <w:t>often put at around</w:t>
      </w:r>
      <w:r w:rsidRPr="008333CA">
        <w:rPr>
          <w:u w:val="single"/>
        </w:rPr>
        <w:t xml:space="preserve"> </w:t>
      </w:r>
      <w:r w:rsidRPr="008333CA">
        <w:rPr>
          <w:u w:val="single"/>
        </w:rPr>
        <w:lastRenderedPageBreak/>
        <w:t xml:space="preserve">the </w:t>
      </w:r>
      <w:r w:rsidRPr="00093CA7">
        <w:rPr>
          <w:b/>
          <w:bCs/>
          <w:u w:val="single"/>
        </w:rPr>
        <w:t>same magnitude</w:t>
      </w:r>
      <w:r w:rsidRPr="205CA331">
        <w:rPr>
          <w:sz w:val="16"/>
          <w:szCs w:val="16"/>
        </w:rPr>
        <w:t>.</w:t>
      </w:r>
      <w:hyperlink r:id="rId112" w:anchor="_ednref27">
        <w:r w:rsidRPr="205CA331">
          <w:rPr>
            <w:rStyle w:val="Hyperlink"/>
            <w:b/>
            <w:bCs/>
            <w:sz w:val="16"/>
            <w:szCs w:val="16"/>
            <w:vertAlign w:val="superscript"/>
          </w:rPr>
          <w:t>27</w:t>
        </w:r>
      </w:hyperlink>
      <w:r>
        <w:rPr>
          <w:sz w:val="16"/>
          <w:szCs w:val="16"/>
        </w:rPr>
        <w:t xml:space="preserve"> </w:t>
      </w:r>
      <w:r w:rsidRPr="205CA331">
        <w:rPr>
          <w:b/>
          <w:sz w:val="16"/>
          <w:szCs w:val="16"/>
        </w:rPr>
        <w:t xml:space="preserve">An </w:t>
      </w:r>
      <w:r w:rsidRPr="00093CA7">
        <w:rPr>
          <w:b/>
          <w:bCs/>
          <w:u w:val="single"/>
        </w:rPr>
        <w:t>alarmist mentality</w:t>
      </w:r>
      <w:r w:rsidRPr="205CA331">
        <w:rPr>
          <w:sz w:val="16"/>
          <w:szCs w:val="16"/>
        </w:rPr>
        <w:t xml:space="preserve"> was </w:t>
      </w:r>
      <w:r w:rsidRPr="0036344C">
        <w:rPr>
          <w:u w:val="single"/>
        </w:rPr>
        <w:t>shown by decisionmakers in the Clinton administration</w:t>
      </w:r>
      <w:r w:rsidRPr="205CA331">
        <w:rPr>
          <w:sz w:val="16"/>
          <w:szCs w:val="16"/>
        </w:rPr>
        <w:t xml:space="preserve"> in 1994. They were apparently </w:t>
      </w:r>
      <w:r w:rsidRPr="00093CA7">
        <w:rPr>
          <w:b/>
          <w:bCs/>
          <w:u w:val="single"/>
        </w:rPr>
        <w:t>prepared to go to war</w:t>
      </w:r>
      <w:r w:rsidRPr="0036344C">
        <w:rPr>
          <w:u w:val="single"/>
        </w:rPr>
        <w:t xml:space="preserve"> with</w:t>
      </w:r>
      <w:r w:rsidRPr="205CA331">
        <w:rPr>
          <w:sz w:val="16"/>
          <w:szCs w:val="16"/>
        </w:rPr>
        <w:t xml:space="preserve"> the miserable </w:t>
      </w:r>
      <w:r w:rsidRPr="0036344C">
        <w:rPr>
          <w:u w:val="single"/>
        </w:rPr>
        <w:t>North Korea</w:t>
      </w:r>
      <w:r w:rsidRPr="205CA331">
        <w:rPr>
          <w:sz w:val="16"/>
          <w:szCs w:val="16"/>
        </w:rPr>
        <w:t xml:space="preserve">n regime </w:t>
      </w:r>
      <w:r w:rsidRPr="0036344C">
        <w:rPr>
          <w:u w:val="single"/>
        </w:rPr>
        <w:t>to prevent</w:t>
      </w:r>
      <w:r w:rsidRPr="205CA331">
        <w:rPr>
          <w:sz w:val="16"/>
          <w:szCs w:val="16"/>
        </w:rPr>
        <w:t xml:space="preserve"> or to halt its </w:t>
      </w:r>
      <w:r w:rsidRPr="0036344C">
        <w:rPr>
          <w:u w:val="single"/>
        </w:rPr>
        <w:t>nuclear development</w:t>
      </w:r>
      <w:r w:rsidRPr="205CA331">
        <w:rPr>
          <w:sz w:val="16"/>
          <w:szCs w:val="16"/>
        </w:rPr>
        <w:t>.</w:t>
      </w:r>
      <w:hyperlink r:id="rId113" w:anchor="_ednref28">
        <w:r w:rsidRPr="205CA331">
          <w:rPr>
            <w:rStyle w:val="Hyperlink"/>
            <w:b/>
            <w:bCs/>
            <w:sz w:val="16"/>
            <w:szCs w:val="16"/>
            <w:vertAlign w:val="superscript"/>
          </w:rPr>
          <w:t>28</w:t>
        </w:r>
      </w:hyperlink>
      <w:r>
        <w:rPr>
          <w:sz w:val="16"/>
          <w:szCs w:val="16"/>
        </w:rPr>
        <w:t xml:space="preserve"> </w:t>
      </w:r>
      <w:r w:rsidRPr="205CA331">
        <w:rPr>
          <w:sz w:val="16"/>
          <w:szCs w:val="16"/>
        </w:rPr>
        <w:t xml:space="preserve">A </w:t>
      </w:r>
      <w:r w:rsidRPr="009925FA">
        <w:rPr>
          <w:u w:val="single"/>
        </w:rPr>
        <w:t>full-scale war on the peninsula</w:t>
      </w:r>
      <w:r w:rsidRPr="205CA331">
        <w:rPr>
          <w:sz w:val="16"/>
          <w:szCs w:val="16"/>
        </w:rPr>
        <w:t xml:space="preserve">, estimated the Pentagon, could </w:t>
      </w:r>
      <w:r w:rsidRPr="009925FA">
        <w:rPr>
          <w:u w:val="single"/>
        </w:rPr>
        <w:t>kill 1 million people</w:t>
      </w:r>
      <w:r w:rsidRPr="205CA331">
        <w:rPr>
          <w:sz w:val="16"/>
          <w:szCs w:val="16"/>
        </w:rPr>
        <w:t xml:space="preserve">, including 80,000 to 100,000 Americans; could </w:t>
      </w:r>
      <w:r w:rsidRPr="009925FA">
        <w:rPr>
          <w:u w:val="single"/>
        </w:rPr>
        <w:t xml:space="preserve">cost more than $100 billion; and </w:t>
      </w:r>
      <w:r w:rsidRPr="205CA331">
        <w:rPr>
          <w:sz w:val="16"/>
          <w:szCs w:val="16"/>
        </w:rPr>
        <w:t xml:space="preserve">could do </w:t>
      </w:r>
      <w:r w:rsidRPr="009925FA">
        <w:rPr>
          <w:u w:val="single"/>
        </w:rPr>
        <w:t>economic destruction</w:t>
      </w:r>
      <w:r w:rsidRPr="205CA331">
        <w:rPr>
          <w:sz w:val="16"/>
          <w:szCs w:val="16"/>
        </w:rPr>
        <w:t xml:space="preserve"> on the order </w:t>
      </w:r>
      <w:r w:rsidRPr="009925FA">
        <w:rPr>
          <w:u w:val="single"/>
        </w:rPr>
        <w:t>of $1 trillion</w:t>
      </w:r>
      <w:r w:rsidRPr="205CA331">
        <w:rPr>
          <w:sz w:val="16"/>
          <w:szCs w:val="16"/>
        </w:rPr>
        <w:t>.</w:t>
      </w:r>
      <w:hyperlink r:id="rId114" w:anchor="_ednref29">
        <w:r w:rsidRPr="205CA331">
          <w:rPr>
            <w:rStyle w:val="Hyperlink"/>
            <w:b/>
            <w:bCs/>
            <w:sz w:val="16"/>
            <w:szCs w:val="16"/>
            <w:vertAlign w:val="superscript"/>
          </w:rPr>
          <w:t>29</w:t>
        </w:r>
      </w:hyperlink>
      <w:r>
        <w:rPr>
          <w:sz w:val="16"/>
          <w:szCs w:val="16"/>
        </w:rPr>
        <w:t xml:space="preserve"> </w:t>
      </w:r>
      <w:r w:rsidRPr="205CA331">
        <w:rPr>
          <w:sz w:val="16"/>
          <w:szCs w:val="16"/>
        </w:rPr>
        <w:t xml:space="preserve">That is a </w:t>
      </w:r>
      <w:r w:rsidRPr="009925FA">
        <w:rPr>
          <w:u w:val="single"/>
        </w:rPr>
        <w:t>considerable price,</w:t>
      </w:r>
      <w:r w:rsidRPr="205CA331">
        <w:rPr>
          <w:sz w:val="16"/>
          <w:szCs w:val="16"/>
        </w:rPr>
        <w:t xml:space="preserve"> one might think</w:t>
      </w:r>
      <w:r w:rsidRPr="009925FA">
        <w:rPr>
          <w:u w:val="single"/>
        </w:rPr>
        <w:t>, to prevent</w:t>
      </w:r>
      <w:r w:rsidRPr="205CA331">
        <w:rPr>
          <w:sz w:val="16"/>
          <w:szCs w:val="16"/>
        </w:rPr>
        <w:t xml:space="preserve"> a pathetic </w:t>
      </w:r>
      <w:r w:rsidRPr="009925FA">
        <w:rPr>
          <w:u w:val="single"/>
        </w:rPr>
        <w:t>regime from developing weapons with the potential for killing a few tens of thousands</w:t>
      </w:r>
      <w:r w:rsidRPr="205CA331">
        <w:rPr>
          <w:sz w:val="16"/>
          <w:szCs w:val="16"/>
        </w:rPr>
        <w:t xml:space="preserve"> — if they were actually exploded, </w:t>
      </w:r>
      <w:r w:rsidRPr="009925FA">
        <w:rPr>
          <w:u w:val="single"/>
        </w:rPr>
        <w:t>an act that would be suicidal for the regime.</w:t>
      </w:r>
      <w:hyperlink r:id="rId115" w:anchor="_ednref30">
        <w:r w:rsidRPr="205CA331">
          <w:rPr>
            <w:rStyle w:val="Hyperlink"/>
            <w:b/>
            <w:bCs/>
            <w:vertAlign w:val="superscript"/>
          </w:rPr>
          <w:t>30</w:t>
        </w:r>
      </w:hyperlink>
    </w:p>
    <w:p w14:paraId="61AB1299" w14:textId="77777777" w:rsidR="00027522" w:rsidRDefault="00027522" w:rsidP="00027522">
      <w:pPr>
        <w:rPr>
          <w:u w:val="single"/>
        </w:rPr>
      </w:pPr>
    </w:p>
    <w:p w14:paraId="7AF55BAF" w14:textId="77777777" w:rsidR="00027522" w:rsidRPr="002D6500" w:rsidRDefault="00027522" w:rsidP="00027522">
      <w:pPr>
        <w:pStyle w:val="Heading4"/>
      </w:pPr>
      <w:r>
        <w:t xml:space="preserve">Threats of nuclear proliferation have proved </w:t>
      </w:r>
      <w:r w:rsidRPr="002D6500">
        <w:rPr>
          <w:u w:val="single"/>
        </w:rPr>
        <w:t>benign</w:t>
      </w:r>
      <w:r>
        <w:rPr>
          <w:u w:val="single"/>
        </w:rPr>
        <w:t>.</w:t>
      </w:r>
    </w:p>
    <w:p w14:paraId="31CB3C31" w14:textId="77777777" w:rsidR="00027522" w:rsidRDefault="00027522" w:rsidP="00027522">
      <w:r w:rsidRPr="002D6500">
        <w:rPr>
          <w:rStyle w:val="Style13ptBold"/>
        </w:rPr>
        <w:t>Mueller 22,</w:t>
      </w:r>
      <w:r w:rsidRPr="00C910CE">
        <w:t xml:space="preserve"> [(John,</w:t>
      </w:r>
      <w:r w:rsidRPr="001E1777">
        <w:rPr>
          <w:color w:val="000000"/>
          <w:spacing w:val="2"/>
          <w:sz w:val="43"/>
          <w:szCs w:val="43"/>
          <w:shd w:val="clear" w:color="auto" w:fill="FFFFFF"/>
        </w:rPr>
        <w:t xml:space="preserve"> </w:t>
      </w:r>
      <w:r w:rsidRPr="001E1777">
        <w:t>John Mueller is a senior fellow at the Cato Institute. He is also a member of the political science department and senior research scientist with the Mershon Center for International Security Studies at the Ohio State University</w:t>
      </w:r>
      <w:r w:rsidRPr="00C910CE">
        <w:t>) "Nuclear Proliferation, Cato Institute, https://www.cato.org/cato-handbook-policymakers/cato-handbook-policymakers-9th-edition-2022/nuclear-proliferation, xx-xx-</w:t>
      </w:r>
      <w:proofErr w:type="spellStart"/>
      <w:r w:rsidRPr="00C910CE">
        <w:t>xxxx</w:t>
      </w:r>
      <w:proofErr w:type="spellEnd"/>
      <w:r w:rsidRPr="00C910CE">
        <w:t xml:space="preserve">, accessed 7-28-2025] </w:t>
      </w:r>
      <w:r w:rsidRPr="00820012">
        <w:t xml:space="preserve">TDI </w:t>
      </w:r>
      <w:r w:rsidRPr="00820012">
        <w:rPr>
          <w:b/>
          <w:bCs/>
        </w:rPr>
        <w:t>|LMR</w:t>
      </w:r>
    </w:p>
    <w:p w14:paraId="5CD0E1C4" w14:textId="77777777" w:rsidR="00027522" w:rsidRPr="002D6500" w:rsidRDefault="00027522" w:rsidP="00027522">
      <w:pPr>
        <w:rPr>
          <w:sz w:val="14"/>
        </w:rPr>
      </w:pPr>
      <w:r w:rsidRPr="00F55FBB">
        <w:rPr>
          <w:u w:val="single"/>
        </w:rPr>
        <w:t xml:space="preserve">Policymakers should consider that nuclear </w:t>
      </w:r>
      <w:r w:rsidRPr="002D6500">
        <w:rPr>
          <w:b/>
          <w:bCs/>
          <w:u w:val="single"/>
        </w:rPr>
        <w:t>proliferation is unlikely</w:t>
      </w:r>
      <w:r w:rsidRPr="00F55FBB">
        <w:rPr>
          <w:u w:val="single"/>
        </w:rPr>
        <w:t xml:space="preserve"> to accelerate or prove to be a major danger</w:t>
      </w:r>
      <w:r w:rsidRPr="002D6500">
        <w:t xml:space="preserve">; </w:t>
      </w:r>
      <w:r w:rsidRPr="002D6500">
        <w:rPr>
          <w:sz w:val="14"/>
        </w:rPr>
        <w:t>seek to dampen excessive alarmism over the issues of nuclear proliferation and atomic terrorism; be wary of the potentially destructive consequences of some counterproliferation policies,</w:t>
      </w:r>
      <w:r w:rsidRPr="002D6500">
        <w:rPr>
          <w:sz w:val="14"/>
          <w:u w:val="single"/>
        </w:rPr>
        <w:t xml:space="preserve"> </w:t>
      </w:r>
      <w:r w:rsidRPr="002D6500">
        <w:rPr>
          <w:sz w:val="14"/>
        </w:rPr>
        <w:t>such as war and economic sanctions; understand that one way to reduce the likelihood that errant regimes will seek nuclear arsenals is to stop threatening them;</w:t>
      </w:r>
      <w:r w:rsidRPr="00F55FBB">
        <w:rPr>
          <w:u w:val="single"/>
        </w:rPr>
        <w:t xml:space="preserve"> and recognize that the likelihood of terrorists’ being able to acquire a nuclear weapon is vanishingly low.</w:t>
      </w:r>
      <w:r w:rsidRPr="002D6500">
        <w:rPr>
          <w:sz w:val="14"/>
        </w:rPr>
        <w:t xml:space="preserve"> The foreign policy establishment has long taken it as a central article of faith that the proliferation of nuclear weapons is an overwhelming danger and that great efforts, including perhaps even war, must be undertaken to keep it from happening. Alarm escalated after the experience of September 11, 2001, which raised concerns that terrorists might obtain nuclear weapons even though the terrorists on that tragic day used weapons no more sophisticated than box cutters. However, </w:t>
      </w:r>
      <w:r w:rsidRPr="00CD357F">
        <w:rPr>
          <w:u w:val="single"/>
        </w:rPr>
        <w:t xml:space="preserve">nuclear proliferation is unlikely to accelerate or prove to be a major danger, and terrorists are likely to continue to find that obtaining and then using nuclear weapons is exceedingly difficult. </w:t>
      </w:r>
      <w:r w:rsidRPr="002D6500">
        <w:rPr>
          <w:sz w:val="14"/>
        </w:rPr>
        <w:t>Moreover, aggressive counterproliferation policies can sometimes generate costs far higher than those likely to be inflicted by the proliferation problem they seek to address</w:t>
      </w:r>
      <w:r w:rsidRPr="00CD357F">
        <w:rPr>
          <w:u w:val="single"/>
        </w:rPr>
        <w:t>.</w:t>
      </w:r>
      <w:r w:rsidRPr="002D6500">
        <w:rPr>
          <w:sz w:val="14"/>
        </w:rPr>
        <w:t xml:space="preserve"> Those policies need careful reconsideration. The Proliferation of </w:t>
      </w:r>
      <w:proofErr w:type="gramStart"/>
      <w:r w:rsidRPr="002D6500">
        <w:rPr>
          <w:sz w:val="14"/>
        </w:rPr>
        <w:t>Nuclear Weapons</w:t>
      </w:r>
      <w:proofErr w:type="gramEnd"/>
      <w:r w:rsidRPr="002D6500">
        <w:rPr>
          <w:sz w:val="14"/>
        </w:rPr>
        <w:t xml:space="preserve"> Except for their effects on rhetoric, posturing, and military spending, the</w:t>
      </w:r>
      <w:r w:rsidRPr="00CD357F">
        <w:rPr>
          <w:u w:val="single"/>
        </w:rPr>
        <w:t xml:space="preserve"> consequences of nuclear proliferation have been largely </w:t>
      </w:r>
      <w:r w:rsidRPr="002D6500">
        <w:rPr>
          <w:b/>
          <w:bCs/>
          <w:u w:val="single"/>
        </w:rPr>
        <w:t>benign</w:t>
      </w:r>
      <w:r w:rsidRPr="00CD357F">
        <w:rPr>
          <w:u w:val="single"/>
        </w:rPr>
        <w:t>: countries that have acquired the weapons have “</w:t>
      </w:r>
      <w:r w:rsidRPr="002D6500">
        <w:rPr>
          <w:b/>
          <w:bCs/>
          <w:u w:val="single"/>
        </w:rPr>
        <w:t>used</w:t>
      </w:r>
      <w:r w:rsidRPr="00CD357F">
        <w:rPr>
          <w:u w:val="single"/>
        </w:rPr>
        <w:t xml:space="preserve">” them simply to stoke their </w:t>
      </w:r>
      <w:r w:rsidRPr="002D6500">
        <w:rPr>
          <w:b/>
          <w:bCs/>
          <w:u w:val="single"/>
        </w:rPr>
        <w:t>egos</w:t>
      </w:r>
      <w:r w:rsidRPr="00CD357F">
        <w:rPr>
          <w:u w:val="single"/>
        </w:rPr>
        <w:t xml:space="preserve"> or to seek to deter real or </w:t>
      </w:r>
      <w:r w:rsidRPr="002D6500">
        <w:rPr>
          <w:b/>
          <w:bCs/>
          <w:u w:val="single"/>
        </w:rPr>
        <w:t>imagined threats</w:t>
      </w:r>
      <w:r w:rsidRPr="00CD357F">
        <w:rPr>
          <w:u w:val="single"/>
        </w:rPr>
        <w:t>.</w:t>
      </w:r>
      <w:r w:rsidRPr="002D6500">
        <w:rPr>
          <w:sz w:val="14"/>
        </w:rPr>
        <w:t xml:space="preserve"> For the most part, </w:t>
      </w:r>
      <w:r w:rsidRPr="00CD357F">
        <w:rPr>
          <w:u w:val="single"/>
        </w:rPr>
        <w:t xml:space="preserve">nuclear powers have found the weapons to be a notable </w:t>
      </w:r>
      <w:r w:rsidRPr="002D6500">
        <w:rPr>
          <w:b/>
          <w:bCs/>
          <w:u w:val="single"/>
        </w:rPr>
        <w:t>waste of time, money, effort, and scientific talent.</w:t>
      </w:r>
      <w:r w:rsidRPr="002D6500">
        <w:rPr>
          <w:sz w:val="14"/>
        </w:rPr>
        <w:t xml:space="preserve"> They have generally kept the weapons quietly in storage and haven’t even found much benefit in rattling them from time to time. Since World War II, there seems never to have been a militarily compelling reason to use nuclear weapons</w:t>
      </w:r>
      <w:r w:rsidRPr="00796E82">
        <w:rPr>
          <w:u w:val="single"/>
        </w:rPr>
        <w:t>, particularly because it is so difficult to identify suitable targets—or targets that couldn’t be attacked just about as effectively by conventional munitions.</w:t>
      </w:r>
      <w:r w:rsidRPr="002D6500">
        <w:rPr>
          <w:sz w:val="14"/>
        </w:rPr>
        <w:t xml:space="preserve"> Conceivably, however, conditions exist under which nuclear weapons could serve a deterrent function. There have been suggestions, for example, that nuclear weapons may have kept crises between India and Pakistan from escalating further. And it is also argued that North Korea’s nuclear weapons may have lowered the likelihood that the United States would attack—although that likelihood has never been terribly high even during the long period before North Korea got its nuclear deterrent.</w:t>
      </w:r>
      <w:r w:rsidRPr="00796E82">
        <w:rPr>
          <w:u w:val="single"/>
        </w:rPr>
        <w:t xml:space="preserve"> </w:t>
      </w:r>
      <w:r w:rsidRPr="002D6500">
        <w:rPr>
          <w:sz w:val="14"/>
        </w:rPr>
        <w:t xml:space="preserve">Overall, however, there is </w:t>
      </w:r>
      <w:r w:rsidRPr="00796E82">
        <w:rPr>
          <w:u w:val="single"/>
        </w:rPr>
        <w:t>little reason to suspect that nuclear weapons have been necessary to deter war thus far.</w:t>
      </w:r>
      <w:r w:rsidRPr="002D6500">
        <w:rPr>
          <w:sz w:val="14"/>
        </w:rPr>
        <w:t xml:space="preserve"> This holds even for the Cold War period: neither the United States nor the Soviet Union believed that a repetition of World War II, </w:t>
      </w:r>
      <w:proofErr w:type="gramStart"/>
      <w:r w:rsidRPr="002D6500">
        <w:rPr>
          <w:sz w:val="14"/>
        </w:rPr>
        <w:t>whether or not</w:t>
      </w:r>
      <w:proofErr w:type="gramEnd"/>
      <w:r w:rsidRPr="002D6500">
        <w:rPr>
          <w:sz w:val="14"/>
        </w:rPr>
        <w:t xml:space="preserve"> embellished by nuclear weapons, was remotely in its interests. Moreover, nuclear weapons have not proved to be crucial status symbols. How much more status would Japan have if it possessed nuclear weapons? Would anybody pay a great deal more attention to Britain or France if their arsenals held 5,000 nuclear weapons, or much less if they had none? Did China need nuclear weapons to impress the world with its economic growth or its Olympics? Those considerations help explain why </w:t>
      </w:r>
      <w:r w:rsidRPr="002D6500">
        <w:rPr>
          <w:u w:val="single"/>
        </w:rPr>
        <w:t>alarmists</w:t>
      </w:r>
      <w:r w:rsidRPr="00796E82">
        <w:rPr>
          <w:u w:val="single"/>
        </w:rPr>
        <w:t xml:space="preserve"> have been </w:t>
      </w:r>
      <w:r w:rsidRPr="002D6500">
        <w:rPr>
          <w:b/>
          <w:bCs/>
          <w:u w:val="single"/>
        </w:rPr>
        <w:t>wrong</w:t>
      </w:r>
      <w:r w:rsidRPr="00796E82">
        <w:rPr>
          <w:u w:val="single"/>
        </w:rPr>
        <w:t xml:space="preserve"> for decades about the pace of nuclear proliferation.</w:t>
      </w:r>
      <w:r w:rsidRPr="002D6500">
        <w:rPr>
          <w:sz w:val="14"/>
        </w:rPr>
        <w:t xml:space="preserve"> Most famously, in the 1960s, President John Kennedy anticipated that in another decade “fifteen or twenty or twenty-five nations may have these weapons.” Yet of the dozens of technologically capable countries that have considered obtaining nuclear arsenals, very few have done so. Insofar as most leaders of most countries (even rogue ones) have considered acquiring the weapons, they have come to appreciate several drawbacks of doing so: nuclear weapons are dangerous, costly, and likely to rile the neighbors. Moreover, as the University of Southern California’s Jacques Hymans has demonstrated, </w:t>
      </w:r>
      <w:r w:rsidRPr="00796E82">
        <w:rPr>
          <w:u w:val="single"/>
        </w:rPr>
        <w:t xml:space="preserve">the weapons have also been </w:t>
      </w:r>
      <w:r w:rsidRPr="002D6500">
        <w:rPr>
          <w:b/>
          <w:bCs/>
          <w:u w:val="single"/>
        </w:rPr>
        <w:t>exceedingly</w:t>
      </w:r>
      <w:r w:rsidRPr="00796E82">
        <w:rPr>
          <w:u w:val="single"/>
        </w:rPr>
        <w:t xml:space="preserve"> difficult for administratively dysfunctional countries to obtain—it took </w:t>
      </w:r>
      <w:r w:rsidRPr="002D6500">
        <w:rPr>
          <w:b/>
          <w:bCs/>
          <w:u w:val="single"/>
        </w:rPr>
        <w:t>decades</w:t>
      </w:r>
      <w:r w:rsidRPr="00796E82">
        <w:rPr>
          <w:u w:val="single"/>
        </w:rPr>
        <w:t xml:space="preserve"> for North Korea and Pakistan to accomplish the task</w:t>
      </w:r>
      <w:r w:rsidRPr="002D6500">
        <w:rPr>
          <w:sz w:val="14"/>
        </w:rPr>
        <w:t xml:space="preserve">. </w:t>
      </w:r>
      <w:r w:rsidRPr="00796E82">
        <w:rPr>
          <w:u w:val="single"/>
        </w:rPr>
        <w:t>In consequence</w:t>
      </w:r>
      <w:r w:rsidRPr="002D6500">
        <w:rPr>
          <w:b/>
          <w:bCs/>
          <w:u w:val="single"/>
        </w:rPr>
        <w:t>, alarmist predictions</w:t>
      </w:r>
      <w:r w:rsidRPr="00796E82">
        <w:rPr>
          <w:u w:val="single"/>
        </w:rPr>
        <w:t xml:space="preserve"> </w:t>
      </w:r>
      <w:r w:rsidRPr="00796E82">
        <w:rPr>
          <w:u w:val="single"/>
        </w:rPr>
        <w:lastRenderedPageBreak/>
        <w:t xml:space="preserve">about proliferation chains, cascades, dominoes, waves, avalanches, epidemics, and points of no return have </w:t>
      </w:r>
      <w:r w:rsidRPr="002D6500">
        <w:rPr>
          <w:b/>
          <w:bCs/>
          <w:u w:val="single"/>
        </w:rPr>
        <w:t xml:space="preserve">proved faulty. </w:t>
      </w:r>
      <w:r w:rsidRPr="002D6500">
        <w:rPr>
          <w:sz w:val="14"/>
        </w:rPr>
        <w:t xml:space="preserve">Although proliferation has so far had little consequence, that is not because the only countries to get nuclear weapons have had rational leaders. Large, important countries that acquired the bomb were run at the time by unchallenged—and perhaps certifiably deranged—monsters. Consider Joseph Stalin, who in 1949 was planning to change the climate of the Soviet Union by planting a lot of trees, and Mao Zedong, who in 1964 had just carried out a bizarre social experiment that resulted in an artificial famine in which tens of millions of Chinese perished. </w:t>
      </w:r>
      <w:r w:rsidRPr="00057205">
        <w:rPr>
          <w:u w:val="single"/>
        </w:rPr>
        <w:t>Some also fear that a country might use its nuclear weapons to “dominate” its area.</w:t>
      </w:r>
      <w:r w:rsidRPr="00796E82">
        <w:rPr>
          <w:u w:val="single"/>
        </w:rPr>
        <w:t xml:space="preserve"> </w:t>
      </w:r>
      <w:r w:rsidRPr="002D6500">
        <w:rPr>
          <w:sz w:val="14"/>
        </w:rPr>
        <w:t xml:space="preserve">That argument was used with dramatic urgency before 2003 when Saddam Hussein supposedly posed great danger, and it has been frequently applied to Iran. </w:t>
      </w:r>
      <w:r w:rsidRPr="00796E82">
        <w:rPr>
          <w:u w:val="single"/>
        </w:rPr>
        <w:t xml:space="preserve">Exactly how that domination is to be carried out is </w:t>
      </w:r>
      <w:r w:rsidRPr="002D6500">
        <w:rPr>
          <w:b/>
          <w:bCs/>
          <w:u w:val="single"/>
        </w:rPr>
        <w:t>never made clear</w:t>
      </w:r>
      <w:r w:rsidRPr="00796E82">
        <w:rPr>
          <w:u w:val="single"/>
        </w:rPr>
        <w:t>.</w:t>
      </w:r>
      <w:r w:rsidRPr="002D6500">
        <w:rPr>
          <w:sz w:val="14"/>
        </w:rPr>
        <w:t xml:space="preserve"> The notion, apparently, is this: </w:t>
      </w:r>
      <w:r w:rsidRPr="00796E82">
        <w:rPr>
          <w:u w:val="single"/>
        </w:rPr>
        <w:t>should an atomic rogue state rattle the occasional rocket, other countries</w:t>
      </w:r>
      <w:r w:rsidRPr="002D6500">
        <w:rPr>
          <w:sz w:val="14"/>
        </w:rPr>
        <w:t xml:space="preserve"> in the area, suitably intimidated, </w:t>
      </w:r>
      <w:r w:rsidRPr="00796E82">
        <w:rPr>
          <w:u w:val="single"/>
        </w:rPr>
        <w:t>would bow to its demands</w:t>
      </w:r>
      <w:r w:rsidRPr="002D6500">
        <w:rPr>
          <w:sz w:val="14"/>
        </w:rPr>
        <w:t xml:space="preserve">. </w:t>
      </w:r>
      <w:proofErr w:type="gramStart"/>
      <w:r w:rsidRPr="00796E82">
        <w:rPr>
          <w:u w:val="single"/>
        </w:rPr>
        <w:t>Actually, states</w:t>
      </w:r>
      <w:proofErr w:type="gramEnd"/>
      <w:r w:rsidRPr="00796E82">
        <w:rPr>
          <w:u w:val="single"/>
        </w:rPr>
        <w:t xml:space="preserve"> so threatened </w:t>
      </w:r>
      <w:r w:rsidRPr="002D6500">
        <w:rPr>
          <w:sz w:val="14"/>
        </w:rPr>
        <w:t xml:space="preserve">are far more </w:t>
      </w:r>
      <w:r w:rsidRPr="00796E82">
        <w:rPr>
          <w:u w:val="single"/>
        </w:rPr>
        <w:t xml:space="preserve">likely to make </w:t>
      </w:r>
      <w:r w:rsidRPr="002D6500">
        <w:rPr>
          <w:b/>
          <w:bCs/>
          <w:u w:val="single"/>
        </w:rPr>
        <w:t>common cause</w:t>
      </w:r>
      <w:r w:rsidRPr="002D6500">
        <w:rPr>
          <w:sz w:val="14"/>
        </w:rPr>
        <w:t xml:space="preserve"> with each other and with other concerned countries (including nuclear ones) against the threatening neighbor. That is how </w:t>
      </w:r>
      <w:r w:rsidRPr="00796E82">
        <w:rPr>
          <w:u w:val="single"/>
        </w:rPr>
        <w:t xml:space="preserve">countries coalesced into an </w:t>
      </w:r>
      <w:r w:rsidRPr="002D6500">
        <w:rPr>
          <w:b/>
          <w:bCs/>
          <w:u w:val="single"/>
        </w:rPr>
        <w:t>alliance</w:t>
      </w:r>
      <w:r w:rsidRPr="00796E82">
        <w:rPr>
          <w:u w:val="single"/>
        </w:rPr>
        <w:t xml:space="preserve"> of convenience to oppose Iraq’s region-threatening invasion of Kuwait in 1990.</w:t>
      </w:r>
      <w:r w:rsidRPr="002D6500">
        <w:rPr>
          <w:sz w:val="14"/>
        </w:rPr>
        <w:t xml:space="preserve"> </w:t>
      </w:r>
    </w:p>
    <w:p w14:paraId="5471FE5C" w14:textId="77777777" w:rsidR="00027522" w:rsidRDefault="00027522" w:rsidP="00027522">
      <w:pPr>
        <w:rPr>
          <w:u w:val="single"/>
        </w:rPr>
      </w:pPr>
    </w:p>
    <w:p w14:paraId="3437E750" w14:textId="77777777" w:rsidR="00027522" w:rsidRDefault="00027522" w:rsidP="00027522">
      <w:pPr>
        <w:pStyle w:val="Heading4"/>
        <w:rPr>
          <w:lang w:eastAsia="zh-CN"/>
        </w:rPr>
      </w:pPr>
      <w:r>
        <w:rPr>
          <w:lang w:eastAsia="zh-CN"/>
        </w:rPr>
        <w:t xml:space="preserve">Nuclear safeguards </w:t>
      </w:r>
      <w:r w:rsidRPr="00590CEC">
        <w:rPr>
          <w:u w:val="single"/>
          <w:lang w:eastAsia="zh-CN"/>
        </w:rPr>
        <w:t>minimize risk</w:t>
      </w:r>
      <w:r>
        <w:rPr>
          <w:lang w:eastAsia="zh-CN"/>
        </w:rPr>
        <w:t xml:space="preserve"> of proliferation </w:t>
      </w:r>
    </w:p>
    <w:p w14:paraId="5FB1C45F" w14:textId="77777777" w:rsidR="00027522" w:rsidRPr="00F76DF3" w:rsidRDefault="00027522" w:rsidP="00027522">
      <w:pPr>
        <w:rPr>
          <w:b/>
          <w:bCs/>
          <w:sz w:val="26"/>
          <w:szCs w:val="26"/>
          <w:lang w:eastAsia="zh-CN"/>
        </w:rPr>
      </w:pPr>
      <w:r w:rsidRPr="00F76DF3">
        <w:rPr>
          <w:b/>
          <w:bCs/>
          <w:sz w:val="26"/>
          <w:szCs w:val="26"/>
          <w:lang w:eastAsia="zh-CN"/>
        </w:rPr>
        <w:t>WNO 21</w:t>
      </w:r>
    </w:p>
    <w:p w14:paraId="41C76853" w14:textId="77777777" w:rsidR="00027522" w:rsidRDefault="00027522" w:rsidP="00027522">
      <w:pPr>
        <w:rPr>
          <w:lang w:eastAsia="zh-CN"/>
        </w:rPr>
      </w:pPr>
      <w:r w:rsidRPr="00935C60">
        <w:rPr>
          <w:lang w:eastAsia="zh-CN"/>
        </w:rPr>
        <w:t>[</w:t>
      </w:r>
      <w:r>
        <w:rPr>
          <w:lang w:eastAsia="zh-CN"/>
        </w:rPr>
        <w:t>No author</w:t>
      </w:r>
      <w:r w:rsidRPr="00935C60">
        <w:rPr>
          <w:lang w:eastAsia="zh-CN"/>
        </w:rPr>
        <w:t xml:space="preserve">, </w:t>
      </w:r>
      <w:r>
        <w:rPr>
          <w:lang w:eastAsia="zh-CN"/>
        </w:rPr>
        <w:t>05</w:t>
      </w:r>
      <w:r w:rsidRPr="00935C60">
        <w:rPr>
          <w:lang w:eastAsia="zh-CN"/>
        </w:rPr>
        <w:t>-</w:t>
      </w:r>
      <w:r>
        <w:rPr>
          <w:lang w:eastAsia="zh-CN"/>
        </w:rPr>
        <w:t>06</w:t>
      </w:r>
      <w:r w:rsidRPr="00935C60">
        <w:rPr>
          <w:lang w:eastAsia="zh-CN"/>
        </w:rPr>
        <w:t>-</w:t>
      </w:r>
      <w:r>
        <w:rPr>
          <w:lang w:eastAsia="zh-CN"/>
        </w:rPr>
        <w:t>2021</w:t>
      </w:r>
      <w:r w:rsidRPr="00935C60">
        <w:rPr>
          <w:lang w:eastAsia="zh-CN"/>
        </w:rPr>
        <w:t xml:space="preserve">, "Safeguards to Prevent Nuclear Proliferation, </w:t>
      </w:r>
      <w:r>
        <w:rPr>
          <w:lang w:eastAsia="zh-CN"/>
        </w:rPr>
        <w:t>“World Nuclear Association</w:t>
      </w:r>
      <w:r w:rsidRPr="00935C60">
        <w:rPr>
          <w:lang w:eastAsia="zh-CN"/>
        </w:rPr>
        <w:t>, https://world-nuclear.org/information-library/safety-and-security/non-proliferation/safeguards-to-prevent-nuclear-proliferation]//yguado</w:t>
      </w:r>
    </w:p>
    <w:p w14:paraId="19F9FCA4" w14:textId="77777777" w:rsidR="00027522" w:rsidRDefault="00027522" w:rsidP="00027522">
      <w:pPr>
        <w:rPr>
          <w:rStyle w:val="StyleUnderline"/>
        </w:rPr>
      </w:pPr>
      <w:r w:rsidRPr="00935C60">
        <w:rPr>
          <w:sz w:val="16"/>
          <w:szCs w:val="16"/>
          <w:lang w:eastAsia="zh-CN"/>
        </w:rPr>
        <w:t xml:space="preserve">It is important to understand that </w:t>
      </w:r>
      <w:r w:rsidRPr="00935C60">
        <w:rPr>
          <w:rStyle w:val="StyleUnderline"/>
          <w:lang w:eastAsia="zh-CN"/>
        </w:rPr>
        <w:t xml:space="preserve">nuclear safeguards are a means of </w:t>
      </w:r>
      <w:r w:rsidRPr="00935C60">
        <w:rPr>
          <w:rStyle w:val="Emphasis"/>
          <w:lang w:eastAsia="zh-CN"/>
        </w:rPr>
        <w:t>reassurance</w:t>
      </w:r>
      <w:r w:rsidRPr="00935C60">
        <w:rPr>
          <w:rStyle w:val="StyleUnderline"/>
          <w:lang w:eastAsia="zh-CN"/>
        </w:rPr>
        <w:t xml:space="preserve"> whereby non-nuclear weapons states demonstrate to others that they are abiding by their peaceful commitments. They prevent nuclear proliferation in the same way that auditing procedures build confidence in proper financial conduct and prevent embezzlement.</w:t>
      </w:r>
      <w:r w:rsidRPr="00935C60">
        <w:rPr>
          <w:sz w:val="16"/>
          <w:szCs w:val="16"/>
          <w:lang w:eastAsia="zh-CN"/>
        </w:rPr>
        <w:t xml:space="preserve"> Their specific objective is to verify whether declared (usually traded) nuclear material remains within the civil nuclear fuel cycle and is being used solely for peaceful purposes or not.</w:t>
      </w:r>
      <w:r w:rsidRPr="001432FA">
        <w:rPr>
          <w:sz w:val="16"/>
          <w:szCs w:val="16"/>
        </w:rPr>
        <w:t xml:space="preserve"> </w:t>
      </w:r>
      <w:r w:rsidRPr="00935C60">
        <w:rPr>
          <w:sz w:val="16"/>
          <w:szCs w:val="16"/>
          <w:lang w:eastAsia="zh-CN"/>
        </w:rPr>
        <w:t>Non-nuclear-weapons state parties to the NPT agree to accept technical safeguards measures applied by the IAEA. These require that operators of nuclear facilities maintain and declare detailed accounting records of all movements and transactions involving nuclear material. Almost 900 nuclear facilities and several hundred other locations in 57 non-nuclear-weapons countries are subject to regular inspection. Their records and the actual nuclear material are audited. Inspections by the IAEA are complemented by other measures such as surveillance cameras and instrumentation.</w:t>
      </w:r>
      <w:r w:rsidRPr="001432FA">
        <w:rPr>
          <w:sz w:val="16"/>
          <w:szCs w:val="16"/>
        </w:rPr>
        <w:t xml:space="preserve"> </w:t>
      </w:r>
      <w:r w:rsidRPr="00935C60">
        <w:rPr>
          <w:rStyle w:val="StyleUnderline"/>
          <w:lang w:eastAsia="zh-CN"/>
        </w:rPr>
        <w:t xml:space="preserve">The aim of traditional IAEA safeguards is to deter the diversion of nuclear material from </w:t>
      </w:r>
      <w:r w:rsidRPr="00935C60">
        <w:rPr>
          <w:rStyle w:val="Emphasis"/>
          <w:lang w:eastAsia="zh-CN"/>
        </w:rPr>
        <w:t>peaceful use</w:t>
      </w:r>
      <w:r w:rsidRPr="00935C60">
        <w:rPr>
          <w:rStyle w:val="StyleUnderline"/>
          <w:lang w:eastAsia="zh-CN"/>
        </w:rPr>
        <w:t xml:space="preserve"> by </w:t>
      </w:r>
      <w:proofErr w:type="spellStart"/>
      <w:r w:rsidRPr="00935C60">
        <w:rPr>
          <w:rStyle w:val="StyleUnderline"/>
          <w:lang w:eastAsia="zh-CN"/>
        </w:rPr>
        <w:t>maximising</w:t>
      </w:r>
      <w:proofErr w:type="spellEnd"/>
      <w:r w:rsidRPr="00935C60">
        <w:rPr>
          <w:rStyle w:val="StyleUnderline"/>
          <w:lang w:eastAsia="zh-CN"/>
        </w:rPr>
        <w:t xml:space="preserve"> the risk of </w:t>
      </w:r>
      <w:r w:rsidRPr="00935C60">
        <w:rPr>
          <w:rStyle w:val="Emphasis"/>
          <w:lang w:eastAsia="zh-CN"/>
        </w:rPr>
        <w:t>early detection</w:t>
      </w:r>
      <w:r w:rsidRPr="00935C60">
        <w:rPr>
          <w:rStyle w:val="StyleUnderline"/>
          <w:lang w:eastAsia="zh-CN"/>
        </w:rPr>
        <w:t xml:space="preserve">. At a broader level they </w:t>
      </w:r>
      <w:r w:rsidRPr="00935C60">
        <w:rPr>
          <w:rStyle w:val="Emphasis"/>
        </w:rPr>
        <w:t>provide assurance to the international community</w:t>
      </w:r>
      <w:r w:rsidRPr="00935C60">
        <w:rPr>
          <w:rStyle w:val="StyleUnderline"/>
          <w:lang w:eastAsia="zh-CN"/>
        </w:rPr>
        <w:t xml:space="preserve"> that countries are </w:t>
      </w:r>
      <w:proofErr w:type="spellStart"/>
      <w:r w:rsidRPr="00935C60">
        <w:rPr>
          <w:rStyle w:val="StyleUnderline"/>
          <w:lang w:eastAsia="zh-CN"/>
        </w:rPr>
        <w:t>honouring</w:t>
      </w:r>
      <w:proofErr w:type="spellEnd"/>
      <w:r w:rsidRPr="00935C60">
        <w:rPr>
          <w:rStyle w:val="StyleUnderline"/>
          <w:lang w:eastAsia="zh-CN"/>
        </w:rPr>
        <w:t xml:space="preserve"> their treaty commitments to use nuclear materials and facilities exclusively for peaceful purposes. In this way safeguards are a service both to the international community and to individual states, who recognize that it is in their own interest to demonstrate compliance with these commitments.</w:t>
      </w:r>
      <w:r w:rsidRPr="001432FA">
        <w:rPr>
          <w:rStyle w:val="StyleUnderline"/>
        </w:rPr>
        <w:t xml:space="preserve"> </w:t>
      </w:r>
      <w:r w:rsidRPr="00935C60">
        <w:rPr>
          <w:rStyle w:val="StyleUnderline"/>
          <w:lang w:eastAsia="zh-CN"/>
        </w:rPr>
        <w:t>The inspections act as an alert system providing a warning of the possible diversion of nuclear material from peaceful activities.</w:t>
      </w:r>
      <w:r w:rsidRPr="00935C60">
        <w:rPr>
          <w:sz w:val="16"/>
          <w:szCs w:val="16"/>
          <w:lang w:eastAsia="zh-CN"/>
        </w:rPr>
        <w:t xml:space="preserve"> The system relies on;</w:t>
      </w:r>
      <w:r w:rsidRPr="001432FA">
        <w:rPr>
          <w:sz w:val="16"/>
          <w:szCs w:val="16"/>
        </w:rPr>
        <w:t xml:space="preserve"> </w:t>
      </w:r>
      <w:r w:rsidRPr="00935C60">
        <w:rPr>
          <w:sz w:val="16"/>
          <w:szCs w:val="16"/>
          <w:lang w:eastAsia="zh-CN"/>
        </w:rPr>
        <w:t>Material Accountability</w:t>
      </w:r>
      <w:r w:rsidRPr="001432FA">
        <w:rPr>
          <w:sz w:val="16"/>
          <w:szCs w:val="16"/>
        </w:rPr>
        <w:t xml:space="preserve"> </w:t>
      </w:r>
      <w:r w:rsidRPr="00935C60">
        <w:rPr>
          <w:sz w:val="16"/>
          <w:szCs w:val="16"/>
          <w:lang w:eastAsia="zh-CN"/>
        </w:rPr>
        <w:t>– tracking all inward and outward transfers and the flow of materials in any nuclear facility. This includes sampling and analysis of nuclear material, on-site inspections, review and verification of operating records.</w:t>
      </w:r>
      <w:r w:rsidRPr="001432FA">
        <w:rPr>
          <w:sz w:val="16"/>
          <w:szCs w:val="16"/>
        </w:rPr>
        <w:t xml:space="preserve"> </w:t>
      </w:r>
      <w:r w:rsidRPr="00935C60">
        <w:rPr>
          <w:sz w:val="16"/>
          <w:szCs w:val="16"/>
          <w:lang w:eastAsia="zh-CN"/>
        </w:rPr>
        <w:t>Physical Security</w:t>
      </w:r>
      <w:r w:rsidRPr="001432FA">
        <w:rPr>
          <w:sz w:val="16"/>
          <w:szCs w:val="16"/>
        </w:rPr>
        <w:t xml:space="preserve"> </w:t>
      </w:r>
      <w:r w:rsidRPr="00935C60">
        <w:rPr>
          <w:sz w:val="16"/>
          <w:szCs w:val="16"/>
          <w:lang w:eastAsia="zh-CN"/>
        </w:rPr>
        <w:t>– restricting access to nuclear materials at the site of use.</w:t>
      </w:r>
      <w:r w:rsidRPr="001432FA">
        <w:rPr>
          <w:sz w:val="16"/>
          <w:szCs w:val="16"/>
        </w:rPr>
        <w:t xml:space="preserve"> </w:t>
      </w:r>
      <w:r w:rsidRPr="00935C60">
        <w:rPr>
          <w:sz w:val="16"/>
          <w:szCs w:val="16"/>
          <w:lang w:eastAsia="zh-CN"/>
        </w:rPr>
        <w:t>Containment and Surveillance</w:t>
      </w:r>
      <w:r w:rsidRPr="001432FA">
        <w:rPr>
          <w:sz w:val="16"/>
          <w:szCs w:val="16"/>
        </w:rPr>
        <w:t xml:space="preserve"> </w:t>
      </w:r>
      <w:r w:rsidRPr="00935C60">
        <w:rPr>
          <w:sz w:val="16"/>
          <w:szCs w:val="16"/>
          <w:lang w:eastAsia="zh-CN"/>
        </w:rPr>
        <w:t>– use of seals, automatic cameras and other instruments to detect unreported movement or tampering with nuclear materials, as well as spot checks on-site.</w:t>
      </w:r>
      <w:r w:rsidRPr="001432FA">
        <w:rPr>
          <w:sz w:val="16"/>
          <w:szCs w:val="16"/>
        </w:rPr>
        <w:t xml:space="preserve"> </w:t>
      </w:r>
      <w:r w:rsidRPr="00935C60">
        <w:rPr>
          <w:sz w:val="16"/>
          <w:szCs w:val="16"/>
          <w:lang w:eastAsia="zh-CN"/>
        </w:rPr>
        <w:t>All NPT non-weapons states must accept these '</w:t>
      </w:r>
      <w:proofErr w:type="gramStart"/>
      <w:r w:rsidRPr="00935C60">
        <w:rPr>
          <w:sz w:val="16"/>
          <w:szCs w:val="16"/>
          <w:lang w:eastAsia="zh-CN"/>
        </w:rPr>
        <w:t>full-scope</w:t>
      </w:r>
      <w:proofErr w:type="gramEnd"/>
      <w:r w:rsidRPr="00935C60">
        <w:rPr>
          <w:sz w:val="16"/>
          <w:szCs w:val="16"/>
          <w:lang w:eastAsia="zh-CN"/>
        </w:rPr>
        <w:t>' safeguards, which apply to all nuclear facilities in the country. In the five weapons states plus the non-NPT states (India, Pakistan and Israel), facility-specific safeguards apply to relevant plants (see further section below). IAEA inspectors regularly visit these facilities to verify completeness and accuracy of records.</w:t>
      </w:r>
      <w:r w:rsidRPr="001432FA">
        <w:rPr>
          <w:sz w:val="16"/>
          <w:szCs w:val="16"/>
        </w:rPr>
        <w:t xml:space="preserve"> </w:t>
      </w:r>
      <w:r w:rsidRPr="00935C60">
        <w:rPr>
          <w:sz w:val="16"/>
          <w:szCs w:val="16"/>
          <w:lang w:eastAsia="zh-CN"/>
        </w:rPr>
        <w:t xml:space="preserve">Uranium supplied to nuclear weapons states is not, under the NPT, covered by safeguards. However normally there is at least a "peaceful use" clause in the supply contract, and in the case of Australia, a bilateral safeguards agreement is required which does cover all uranium supplied and all materials arising from it (as "Australian obligated nuclear materials" – AONM). Neither the peaceful use clause nor the bilateral treaty </w:t>
      </w:r>
      <w:proofErr w:type="gramStart"/>
      <w:r w:rsidRPr="00935C60">
        <w:rPr>
          <w:sz w:val="16"/>
          <w:szCs w:val="16"/>
          <w:lang w:eastAsia="zh-CN"/>
        </w:rPr>
        <w:t>mean</w:t>
      </w:r>
      <w:proofErr w:type="gramEnd"/>
      <w:r w:rsidRPr="00935C60">
        <w:rPr>
          <w:sz w:val="16"/>
          <w:szCs w:val="16"/>
          <w:lang w:eastAsia="zh-CN"/>
        </w:rPr>
        <w:t xml:space="preserve"> that materials are restricted to facilities on the state's list of facilities eligible for IAEA inspection.</w:t>
      </w:r>
      <w:r w:rsidRPr="001432FA">
        <w:rPr>
          <w:sz w:val="16"/>
          <w:szCs w:val="16"/>
        </w:rPr>
        <w:t xml:space="preserve"> </w:t>
      </w:r>
      <w:r w:rsidRPr="00935C60">
        <w:rPr>
          <w:sz w:val="16"/>
          <w:szCs w:val="16"/>
          <w:lang w:eastAsia="zh-CN"/>
        </w:rPr>
        <w:t>The NPT is supplemented by other safeguards systems such as those among certain European nations (Euratom Safeguards) and between individual countries (bilateral agreements) such as Australia and customer countries for its uranium, or Japan and the USA.</w:t>
      </w:r>
      <w:r w:rsidRPr="001432FA">
        <w:rPr>
          <w:sz w:val="16"/>
          <w:szCs w:val="16"/>
        </w:rPr>
        <w:t xml:space="preserve"> </w:t>
      </w:r>
      <w:r w:rsidRPr="00935C60">
        <w:rPr>
          <w:sz w:val="16"/>
          <w:szCs w:val="16"/>
          <w:lang w:eastAsia="zh-CN"/>
        </w:rPr>
        <w:t xml:space="preserve">The terms of the NPT cannot be enforced by the </w:t>
      </w:r>
      <w:r w:rsidRPr="00935C60">
        <w:rPr>
          <w:sz w:val="16"/>
          <w:szCs w:val="16"/>
          <w:lang w:eastAsia="zh-CN"/>
        </w:rPr>
        <w:lastRenderedPageBreak/>
        <w:t xml:space="preserve">IAEA itself, nor can nations be forced to sign the treaty. </w:t>
      </w:r>
      <w:proofErr w:type="gramStart"/>
      <w:r w:rsidRPr="00935C60">
        <w:rPr>
          <w:sz w:val="16"/>
          <w:szCs w:val="16"/>
          <w:lang w:eastAsia="zh-CN"/>
        </w:rPr>
        <w:t>In reality, as</w:t>
      </w:r>
      <w:proofErr w:type="gramEnd"/>
      <w:r w:rsidRPr="00935C60">
        <w:rPr>
          <w:sz w:val="16"/>
          <w:szCs w:val="16"/>
          <w:lang w:eastAsia="zh-CN"/>
        </w:rPr>
        <w:t xml:space="preserve"> shown in Iran and North Korea, </w:t>
      </w:r>
      <w:r w:rsidRPr="00935C60">
        <w:rPr>
          <w:rStyle w:val="StyleUnderline"/>
          <w:lang w:eastAsia="zh-CN"/>
        </w:rPr>
        <w:t xml:space="preserve">safeguards are backed up by </w:t>
      </w:r>
      <w:r w:rsidRPr="00935C60">
        <w:rPr>
          <w:rStyle w:val="Emphasis"/>
          <w:lang w:eastAsia="zh-CN"/>
        </w:rPr>
        <w:t>diplomatic, political and economic measures</w:t>
      </w:r>
      <w:r w:rsidRPr="00935C60">
        <w:rPr>
          <w:rStyle w:val="StyleUnderline"/>
          <w:lang w:eastAsia="zh-CN"/>
        </w:rPr>
        <w:t>.</w:t>
      </w:r>
      <w:r w:rsidRPr="001432FA">
        <w:rPr>
          <w:rStyle w:val="StyleUnderline"/>
        </w:rPr>
        <w:t xml:space="preserve"> </w:t>
      </w:r>
    </w:p>
    <w:p w14:paraId="265DD3CE" w14:textId="77777777" w:rsidR="00027522" w:rsidRDefault="00027522" w:rsidP="00027522">
      <w:pPr>
        <w:rPr>
          <w:u w:val="single"/>
        </w:rPr>
      </w:pPr>
    </w:p>
    <w:p w14:paraId="78935076" w14:textId="77777777" w:rsidR="00027522" w:rsidRPr="007C3652" w:rsidRDefault="00027522" w:rsidP="00027522">
      <w:pPr>
        <w:pStyle w:val="Heading4"/>
      </w:pPr>
      <w:r w:rsidRPr="007C3652">
        <w:t>Nuclear weapons capabilities zero chance of escalation</w:t>
      </w:r>
    </w:p>
    <w:p w14:paraId="4682BBC6" w14:textId="77777777" w:rsidR="00027522" w:rsidRPr="00EC098F" w:rsidRDefault="00027522" w:rsidP="00027522">
      <w:pPr>
        <w:rPr>
          <w:rStyle w:val="Style13ptBold"/>
          <w:lang w:eastAsia="zh-CN"/>
        </w:rPr>
      </w:pPr>
      <w:r>
        <w:rPr>
          <w:rStyle w:val="Style13ptBold"/>
        </w:rPr>
        <w:t>Fuhrman 25</w:t>
      </w:r>
    </w:p>
    <w:p w14:paraId="206A6CFA" w14:textId="77777777" w:rsidR="00027522" w:rsidRDefault="00027522" w:rsidP="00027522">
      <w:pPr>
        <w:rPr>
          <w:rStyle w:val="StyleUnderline"/>
          <w:sz w:val="16"/>
          <w:szCs w:val="16"/>
          <w:lang w:eastAsia="zh-CN"/>
        </w:rPr>
      </w:pPr>
      <w:r w:rsidRPr="00CB6622">
        <w:rPr>
          <w:rStyle w:val="StyleUnderline"/>
          <w:sz w:val="16"/>
          <w:szCs w:val="16"/>
          <w:lang w:eastAsia="zh-CN"/>
        </w:rPr>
        <w:t>[</w:t>
      </w:r>
      <w:r>
        <w:rPr>
          <w:rStyle w:val="StyleUnderline"/>
          <w:sz w:val="16"/>
          <w:szCs w:val="16"/>
          <w:lang w:eastAsia="zh-CN"/>
        </w:rPr>
        <w:t>Matthew Fuhrman</w:t>
      </w:r>
      <w:r w:rsidRPr="00CB6622">
        <w:rPr>
          <w:rStyle w:val="StyleUnderline"/>
          <w:sz w:val="16"/>
          <w:szCs w:val="16"/>
          <w:lang w:eastAsia="zh-CN"/>
        </w:rPr>
        <w:t xml:space="preserve">., 4-7-2025, "U.S. Allies and Adversaries Are Attempting Nuclear Deterrence without Weapons — Will It </w:t>
      </w:r>
      <w:proofErr w:type="gramStart"/>
      <w:r w:rsidRPr="00CB6622">
        <w:rPr>
          <w:rStyle w:val="StyleUnderline"/>
          <w:sz w:val="16"/>
          <w:szCs w:val="16"/>
          <w:lang w:eastAsia="zh-CN"/>
        </w:rPr>
        <w:t>Work?,</w:t>
      </w:r>
      <w:proofErr w:type="gramEnd"/>
      <w:r w:rsidRPr="00CB6622">
        <w:rPr>
          <w:rStyle w:val="StyleUnderline"/>
          <w:sz w:val="16"/>
          <w:szCs w:val="16"/>
          <w:lang w:eastAsia="zh-CN"/>
        </w:rPr>
        <w:t>" War on the Rocks, https://warontherocks.com/2025/04/u-s-allies-and-adversaries-are-attempting-nuclear-deterrence-without-weapons-will-it-work/]//yguado</w:t>
      </w:r>
    </w:p>
    <w:p w14:paraId="2DE388B1" w14:textId="77777777" w:rsidR="00027522" w:rsidRPr="00CB6622" w:rsidRDefault="00027522" w:rsidP="00027522">
      <w:pPr>
        <w:rPr>
          <w:rStyle w:val="StyleUnderline"/>
        </w:rPr>
      </w:pPr>
      <w:r w:rsidRPr="00CB6622">
        <w:rPr>
          <w:rStyle w:val="StyleUnderline"/>
        </w:rPr>
        <w:t>Your adversaries and closest allies might not need nuclear weapons to achieve deterrence — they just need you to believe they could build them at any moment. Nuclear proliferation is once again in the news</w:t>
      </w:r>
      <w:r w:rsidRPr="00CB6622">
        <w:rPr>
          <w:sz w:val="16"/>
          <w:szCs w:val="16"/>
        </w:rPr>
        <w:t xml:space="preserve">. Iran is moving </w:t>
      </w:r>
      <w:r w:rsidRPr="0030105B">
        <w:rPr>
          <w:sz w:val="16"/>
          <w:szCs w:val="16"/>
        </w:rPr>
        <w:t>exceedingly close</w:t>
      </w:r>
      <w:r w:rsidRPr="00CB6622">
        <w:rPr>
          <w:sz w:val="16"/>
          <w:szCs w:val="16"/>
        </w:rPr>
        <w:t xml:space="preserve"> to a nuclear weapon. U.S. allies are calling for nuclear weapons with renewed fervor too. On March 7, Polish Prime Minister Donald Tusk </w:t>
      </w:r>
      <w:r w:rsidRPr="0030105B">
        <w:rPr>
          <w:sz w:val="16"/>
          <w:szCs w:val="16"/>
        </w:rPr>
        <w:t>said</w:t>
      </w:r>
      <w:r w:rsidRPr="00CB6622">
        <w:rPr>
          <w:sz w:val="16"/>
          <w:szCs w:val="16"/>
        </w:rPr>
        <w:t xml:space="preserve"> that it was now time to “reach for opportunities related to nuclear weapons.” South Korean leaders have made similar public calls for </w:t>
      </w:r>
      <w:r w:rsidRPr="0030105B">
        <w:rPr>
          <w:sz w:val="16"/>
          <w:szCs w:val="16"/>
        </w:rPr>
        <w:t>exploring the nuclear option</w:t>
      </w:r>
      <w:r w:rsidRPr="00CB6622">
        <w:rPr>
          <w:sz w:val="16"/>
          <w:szCs w:val="16"/>
        </w:rPr>
        <w:t xml:space="preserve">. </w:t>
      </w:r>
      <w:r w:rsidRPr="00CB6622">
        <w:rPr>
          <w:rStyle w:val="StyleUnderline"/>
        </w:rPr>
        <w:t xml:space="preserve">These events seemingly suggest we are entering a new </w:t>
      </w:r>
      <w:proofErr w:type="gramStart"/>
      <w:r w:rsidRPr="00CB6622">
        <w:rPr>
          <w:rStyle w:val="StyleUnderline"/>
        </w:rPr>
        <w:t>era,</w:t>
      </w:r>
      <w:proofErr w:type="gramEnd"/>
      <w:r w:rsidRPr="00CB6622">
        <w:rPr>
          <w:rStyle w:val="StyleUnderline"/>
        </w:rPr>
        <w:t xml:space="preserve"> one characterized by a sharp increase in the pace of nuclear weapons proliferation. Yet recent actions by potential proliferators do not necessarily imply they are bent on arming. Instead, they resemble a strategy I call </w:t>
      </w:r>
      <w:r w:rsidRPr="00EC098F">
        <w:rPr>
          <w:rStyle w:val="Emphasis"/>
        </w:rPr>
        <w:t>latent nuclear deterrence</w:t>
      </w:r>
      <w:r w:rsidRPr="00CB6622">
        <w:rPr>
          <w:rStyle w:val="StyleUnderline"/>
        </w:rPr>
        <w:t xml:space="preserve">. This strategy, which I detailed in a new book, involves developing the dual-use technology needed to make nuclear weapons without going all the way to a bomb. Countries can then </w:t>
      </w:r>
      <w:r w:rsidRPr="00EC098F">
        <w:rPr>
          <w:rStyle w:val="Emphasis"/>
        </w:rPr>
        <w:t>exploit their near-nuclear statu</w:t>
      </w:r>
      <w:r w:rsidRPr="00CB6622">
        <w:rPr>
          <w:rStyle w:val="StyleUnderline"/>
        </w:rPr>
        <w:t xml:space="preserve">s to influence the </w:t>
      </w:r>
      <w:r w:rsidRPr="00EC098F">
        <w:t>behavior</w:t>
      </w:r>
      <w:r w:rsidRPr="00CB6622">
        <w:rPr>
          <w:rStyle w:val="StyleUnderline"/>
        </w:rPr>
        <w:t xml:space="preserve"> of their adversaries and allies</w:t>
      </w:r>
      <w:r w:rsidRPr="00CB6622">
        <w:rPr>
          <w:sz w:val="16"/>
          <w:szCs w:val="16"/>
        </w:rPr>
        <w:t xml:space="preserve">. Akbar Hashemi Rafsanjani, the former president of Iran, explicitly embraced a latent deterrence strategy when he </w:t>
      </w:r>
      <w:r w:rsidRPr="0030105B">
        <w:rPr>
          <w:sz w:val="16"/>
          <w:szCs w:val="16"/>
        </w:rPr>
        <w:t>said in 2005</w:t>
      </w:r>
      <w:r w:rsidRPr="00CB6622">
        <w:rPr>
          <w:sz w:val="16"/>
          <w:szCs w:val="16"/>
        </w:rPr>
        <w:t xml:space="preserve">, “once we have mastery of the fuel cycle, all our neighbors will draw the proper conclusion … to dare to attack Iran would be foolhardy.” Other Iranian officials have made similar statements </w:t>
      </w:r>
      <w:r w:rsidRPr="0030105B">
        <w:rPr>
          <w:sz w:val="16"/>
          <w:szCs w:val="16"/>
        </w:rPr>
        <w:t>more recently</w:t>
      </w:r>
      <w:r w:rsidRPr="00CB6622">
        <w:rPr>
          <w:sz w:val="16"/>
          <w:szCs w:val="16"/>
        </w:rPr>
        <w:t xml:space="preserve">. Meanwhile, U.S. allies are </w:t>
      </w:r>
      <w:r w:rsidRPr="0030105B">
        <w:rPr>
          <w:sz w:val="16"/>
          <w:szCs w:val="16"/>
        </w:rPr>
        <w:t>increasingly wondering</w:t>
      </w:r>
      <w:r w:rsidRPr="00CB6622">
        <w:rPr>
          <w:sz w:val="16"/>
          <w:szCs w:val="16"/>
        </w:rPr>
        <w:t xml:space="preserve"> if they can trust Washington to provide for their security. When this happens, allies may build their own nuclear weapons, a path that France followed under Charles de Gaulle. But most allies don’t ultimately arm. They raise the possibility of nuclear proliferation in hopes that Washington will </w:t>
      </w:r>
      <w:r w:rsidRPr="0030105B">
        <w:rPr>
          <w:sz w:val="16"/>
          <w:szCs w:val="16"/>
        </w:rPr>
        <w:t>redouble its alliance commitment</w:t>
      </w:r>
      <w:r w:rsidRPr="00CB6622">
        <w:rPr>
          <w:sz w:val="16"/>
          <w:szCs w:val="16"/>
        </w:rPr>
        <w:t xml:space="preserve">. </w:t>
      </w:r>
      <w:r w:rsidRPr="00CB6622">
        <w:rPr>
          <w:rStyle w:val="StyleUnderline"/>
        </w:rPr>
        <w:t xml:space="preserve">Will this strategy of latent deterrence work? Many policymakers think so. In 2004, Mohammed El </w:t>
      </w:r>
      <w:proofErr w:type="spellStart"/>
      <w:r w:rsidRPr="00CB6622">
        <w:rPr>
          <w:rStyle w:val="StyleUnderline"/>
        </w:rPr>
        <w:t>Baradei</w:t>
      </w:r>
      <w:proofErr w:type="spellEnd"/>
      <w:r w:rsidRPr="00CB6622">
        <w:rPr>
          <w:rStyle w:val="StyleUnderline"/>
        </w:rPr>
        <w:t xml:space="preserve">, the former director general of the International Atomic Energy Agency, said, “If you are </w:t>
      </w:r>
      <w:proofErr w:type="gramStart"/>
      <w:r w:rsidRPr="00CB6622">
        <w:rPr>
          <w:rStyle w:val="StyleUnderline"/>
        </w:rPr>
        <w:t>really smart</w:t>
      </w:r>
      <w:proofErr w:type="gramEnd"/>
      <w:r w:rsidRPr="00CB6622">
        <w:rPr>
          <w:rStyle w:val="StyleUnderline"/>
        </w:rPr>
        <w:t xml:space="preserve">, you don’t need to develop a weapon, you just develop that </w:t>
      </w:r>
      <w:r w:rsidRPr="00EC098F">
        <w:rPr>
          <w:rStyle w:val="Emphasis"/>
        </w:rPr>
        <w:t>capability.</w:t>
      </w:r>
      <w:r w:rsidRPr="00CB6622">
        <w:rPr>
          <w:rStyle w:val="StyleUnderline"/>
        </w:rPr>
        <w:t xml:space="preserve"> And that is the best deterrence.” In this view, having the dual-use technology needed to make a bomb — commonly called “nuclear latency” — is a substitute for having full-blown weapons.</w:t>
      </w:r>
    </w:p>
    <w:p w14:paraId="0CFFA7ED" w14:textId="77777777" w:rsidR="00027522" w:rsidRDefault="00027522" w:rsidP="00027522">
      <w:pPr>
        <w:rPr>
          <w:u w:val="single"/>
        </w:rPr>
      </w:pPr>
    </w:p>
    <w:p w14:paraId="46D9D65C" w14:textId="77777777" w:rsidR="00027522" w:rsidRPr="00C32661" w:rsidRDefault="00027522" w:rsidP="00027522">
      <w:pPr>
        <w:pStyle w:val="Heading4"/>
        <w:rPr>
          <w:rStyle w:val="Style13ptBold"/>
          <w:b/>
          <w:bCs w:val="0"/>
        </w:rPr>
      </w:pPr>
      <w:r w:rsidRPr="00C32661">
        <w:rPr>
          <w:rStyle w:val="Style13ptBold"/>
        </w:rPr>
        <w:t>Even with technological developments nuclear war among great powers is unlikely</w:t>
      </w:r>
    </w:p>
    <w:p w14:paraId="2E016828" w14:textId="77777777" w:rsidR="00027522" w:rsidRPr="005D6489" w:rsidRDefault="00027522" w:rsidP="00027522">
      <w:pPr>
        <w:rPr>
          <w:rStyle w:val="Style13ptBold"/>
        </w:rPr>
      </w:pPr>
      <w:proofErr w:type="spellStart"/>
      <w:r w:rsidRPr="005D6489">
        <w:rPr>
          <w:rStyle w:val="Style13ptBold"/>
        </w:rPr>
        <w:t>Weichao</w:t>
      </w:r>
      <w:proofErr w:type="spellEnd"/>
      <w:r w:rsidRPr="005D6489">
        <w:rPr>
          <w:rStyle w:val="Style13ptBold"/>
        </w:rPr>
        <w:t xml:space="preserve"> 23</w:t>
      </w:r>
    </w:p>
    <w:p w14:paraId="07058D1E" w14:textId="77777777" w:rsidR="00027522" w:rsidRPr="005D6489" w:rsidRDefault="00027522" w:rsidP="00027522">
      <w:pPr>
        <w:rPr>
          <w:rStyle w:val="StyleUnderline"/>
        </w:rPr>
      </w:pPr>
      <w:r w:rsidRPr="0053146D">
        <w:rPr>
          <w:rFonts w:hint="eastAsia"/>
        </w:rPr>
        <w:t xml:space="preserve">[Li </w:t>
      </w:r>
      <w:proofErr w:type="spellStart"/>
      <w:r w:rsidRPr="0053146D">
        <w:rPr>
          <w:rFonts w:hint="eastAsia"/>
        </w:rPr>
        <w:t>Weichao</w:t>
      </w:r>
      <w:proofErr w:type="spellEnd"/>
      <w:r w:rsidRPr="0053146D">
        <w:rPr>
          <w:rFonts w:hint="eastAsia"/>
        </w:rPr>
        <w:t xml:space="preserve">, </w:t>
      </w:r>
      <w:r>
        <w:t>10</w:t>
      </w:r>
      <w:r w:rsidRPr="0053146D">
        <w:rPr>
          <w:rFonts w:hint="eastAsia"/>
        </w:rPr>
        <w:t>-</w:t>
      </w:r>
      <w:r>
        <w:t>31</w:t>
      </w:r>
      <w:r w:rsidRPr="0053146D">
        <w:rPr>
          <w:rFonts w:hint="eastAsia"/>
        </w:rPr>
        <w:t>-</w:t>
      </w:r>
      <w:r>
        <w:t>2023</w:t>
      </w:r>
      <w:r w:rsidRPr="0053146D">
        <w:rPr>
          <w:rFonts w:hint="eastAsia"/>
        </w:rPr>
        <w:t xml:space="preserve">, "Experts: Emerging technologies intensify nuclear risks, but nuclear warfare is unlikely," </w:t>
      </w:r>
      <w:r>
        <w:t xml:space="preserve">China Military online </w:t>
      </w:r>
      <w:r w:rsidRPr="0053146D">
        <w:rPr>
          <w:rFonts w:hint="eastAsia"/>
        </w:rPr>
        <w:t>http://eng.chinamil.com.cn//yguado</w:t>
      </w:r>
    </w:p>
    <w:p w14:paraId="7B036F6B" w14:textId="77777777" w:rsidR="00027522" w:rsidRDefault="00027522" w:rsidP="00027522">
      <w:pPr>
        <w:rPr>
          <w:rStyle w:val="StyleUnderline"/>
        </w:rPr>
      </w:pPr>
      <w:r w:rsidRPr="0053146D">
        <w:rPr>
          <w:rStyle w:val="StyleUnderline"/>
          <w:rFonts w:hint="eastAsia"/>
        </w:rPr>
        <w:t xml:space="preserve">The 10th Beijing Xiangshan Forum was opened on October 30 with a new topic of "nuclear risks and global security" included in the agenda. Emerging technologies have increasingly intensified the nuclear risks, but the </w:t>
      </w:r>
      <w:r w:rsidRPr="005D6489">
        <w:rPr>
          <w:rStyle w:val="Emphasis"/>
          <w:rFonts w:hint="eastAsia"/>
        </w:rPr>
        <w:t>probability of nuclear warfare is minimal</w:t>
      </w:r>
      <w:r w:rsidRPr="0053146D">
        <w:rPr>
          <w:rStyle w:val="StyleUnderline"/>
          <w:rFonts w:hint="eastAsia"/>
        </w:rPr>
        <w:t>, experts said during the forum.</w:t>
      </w:r>
      <w:r>
        <w:rPr>
          <w:rStyle w:val="StyleUnderline"/>
        </w:rPr>
        <w:t xml:space="preserve"> </w:t>
      </w:r>
      <w:r w:rsidRPr="0053146D">
        <w:rPr>
          <w:rFonts w:hint="eastAsia"/>
          <w:sz w:val="16"/>
          <w:szCs w:val="16"/>
        </w:rPr>
        <w:t>The escalating geopolitical conflicts today have impacted global strategic balance and stability. Lora L Saalman, a non-resident senior researcher at the Stockholm International Peace Research Institute (SIPRI) in Sweden, said in an interview with the media during the forum that, on the one hand, cyber-attacks by non-state actors on satellite and missile-related infrastructure are getting more prevalent nowadays, and on the other hand, the continuous evolution of emerging nuclear technologies and potential risks around human control capabilities result in heightened global nuclear risks.</w:t>
      </w:r>
      <w:r>
        <w:rPr>
          <w:rFonts w:hint="eastAsia"/>
          <w:sz w:val="16"/>
          <w:szCs w:val="16"/>
        </w:rPr>
        <w:t xml:space="preserve"> </w:t>
      </w:r>
      <w:r w:rsidRPr="005D6489">
        <w:rPr>
          <w:rStyle w:val="StyleUnderline"/>
          <w:rFonts w:hint="eastAsia"/>
          <w:sz w:val="16"/>
          <w:szCs w:val="16"/>
        </w:rPr>
        <w:t xml:space="preserve">Eduardo Antonio Diez, Director of the International Relations Department of the University of Belgrano in Argentina, agreed that nuclear risks not only denote nuclear war and nuclear proliferation, but also include the possible impacts of artificial intelligence on </w:t>
      </w:r>
      <w:r w:rsidRPr="005D6489">
        <w:rPr>
          <w:rStyle w:val="StyleUnderline"/>
          <w:rFonts w:hint="eastAsia"/>
          <w:sz w:val="16"/>
          <w:szCs w:val="16"/>
        </w:rPr>
        <w:lastRenderedPageBreak/>
        <w:t>nuclear security</w:t>
      </w:r>
      <w:r w:rsidRPr="005D6489">
        <w:rPr>
          <w:rStyle w:val="StyleUnderline"/>
          <w:rFonts w:hint="eastAsia"/>
        </w:rPr>
        <w:t xml:space="preserve">. </w:t>
      </w:r>
      <w:r w:rsidRPr="005D6489">
        <w:rPr>
          <w:rFonts w:hint="eastAsia"/>
          <w:sz w:val="16"/>
          <w:szCs w:val="16"/>
        </w:rPr>
        <w:t>Application of artificial intelligence in nuclear weapons could lead to catastrophic consequences</w:t>
      </w:r>
      <w:r w:rsidRPr="005D6489">
        <w:rPr>
          <w:rStyle w:val="StyleUnderline"/>
          <w:rFonts w:hint="eastAsia"/>
        </w:rPr>
        <w:t>.</w:t>
      </w:r>
      <w:r w:rsidRPr="0053146D">
        <w:rPr>
          <w:rFonts w:hint="eastAsia"/>
          <w:sz w:val="16"/>
          <w:szCs w:val="16"/>
        </w:rPr>
        <w:t xml:space="preserve"> And he further pointed out that the potential for achievements of non-nuclear states is finite, if major countries do not engage in the multilateral arms control, non-proliferation and disarmament processes.</w:t>
      </w:r>
      <w:r>
        <w:rPr>
          <w:rFonts w:hint="eastAsia"/>
          <w:sz w:val="16"/>
          <w:szCs w:val="16"/>
        </w:rPr>
        <w:t xml:space="preserve"> </w:t>
      </w:r>
      <w:r w:rsidRPr="0053146D">
        <w:rPr>
          <w:rFonts w:hint="eastAsia"/>
          <w:sz w:val="16"/>
          <w:szCs w:val="16"/>
        </w:rPr>
        <w:t xml:space="preserve">Other factors, including the US-UK-Australia nuclear submarine cooperation, are also disrupting the international nuclear non-proliferation regime. Senior Colonel Zhao </w:t>
      </w:r>
      <w:proofErr w:type="spellStart"/>
      <w:r w:rsidRPr="0053146D">
        <w:rPr>
          <w:rFonts w:hint="eastAsia"/>
          <w:sz w:val="16"/>
          <w:szCs w:val="16"/>
        </w:rPr>
        <w:t>Xiaozhuo</w:t>
      </w:r>
      <w:proofErr w:type="spellEnd"/>
      <w:r w:rsidRPr="0053146D">
        <w:rPr>
          <w:rFonts w:hint="eastAsia"/>
          <w:sz w:val="16"/>
          <w:szCs w:val="16"/>
        </w:rPr>
        <w:t>, a research fellow with the Chinese PLA Academy of Military Sciences, indicated that nuclear weapons have great destructive power. Still, the current nuclear non-proliferation mechanism is waning in effectiveness. "This is what we are worried about, and if this goes on, the whole of humanity will suffer," he said.</w:t>
      </w:r>
      <w:r>
        <w:rPr>
          <w:rFonts w:hint="eastAsia"/>
          <w:sz w:val="16"/>
          <w:szCs w:val="16"/>
        </w:rPr>
        <w:t xml:space="preserve"> </w:t>
      </w:r>
      <w:r w:rsidRPr="0053146D">
        <w:rPr>
          <w:rFonts w:hint="eastAsia"/>
          <w:sz w:val="16"/>
          <w:szCs w:val="16"/>
        </w:rPr>
        <w:t xml:space="preserve">The Ukraine crisis continues to persist, and the potential use of nuclear weapons by Russia also raises international attention. Retired Lt. Gen. Evgeny </w:t>
      </w:r>
      <w:proofErr w:type="spellStart"/>
      <w:r w:rsidRPr="0053146D">
        <w:rPr>
          <w:rFonts w:hint="eastAsia"/>
          <w:sz w:val="16"/>
          <w:szCs w:val="16"/>
        </w:rPr>
        <w:t>Buzhinskiy</w:t>
      </w:r>
      <w:proofErr w:type="spellEnd"/>
      <w:r w:rsidRPr="0053146D">
        <w:rPr>
          <w:rFonts w:hint="eastAsia"/>
          <w:sz w:val="16"/>
          <w:szCs w:val="16"/>
        </w:rPr>
        <w:t xml:space="preserve">, Chairman of PIR Center, commented that nuclear risks are getting more intricate in the context of deteriorating relations between Russia and the West. He said that the </w:t>
      </w:r>
      <w:r w:rsidRPr="005D6489">
        <w:rPr>
          <w:rStyle w:val="StyleUnderline"/>
          <w:rFonts w:hint="eastAsia"/>
        </w:rPr>
        <w:t xml:space="preserve">nuclear policies of Russia are based on the concept that a nuclear war is both unwinnable and unacceptable, as any country caught in a nuclear war would be devastated in the end. </w:t>
      </w:r>
      <w:r w:rsidRPr="005D6489">
        <w:rPr>
          <w:rStyle w:val="StyleUnderline"/>
          <w:rFonts w:hint="eastAsia"/>
          <w:b/>
          <w:bCs/>
        </w:rPr>
        <w:t xml:space="preserve">Russia will only </w:t>
      </w:r>
      <w:r w:rsidRPr="005D6489">
        <w:rPr>
          <w:rStyle w:val="StyleUnderline"/>
          <w:rFonts w:hint="eastAsia"/>
        </w:rPr>
        <w:t>turn to nuclear weapons in the event of facing an attack by weapons of mass destruction (WMD), or if conventional weapon attacks threaten the survival of the nation.</w:t>
      </w:r>
      <w:r>
        <w:rPr>
          <w:rStyle w:val="StyleUnderline"/>
          <w:rFonts w:hint="eastAsia"/>
        </w:rPr>
        <w:t xml:space="preserve"> </w:t>
      </w:r>
      <w:r w:rsidRPr="005D6489">
        <w:rPr>
          <w:rStyle w:val="StyleUnderline"/>
          <w:rFonts w:hint="eastAsia"/>
        </w:rPr>
        <w:t xml:space="preserve">"Nuclear weapons have always been more about deterrence. Some countries' conduct of nuclear tests or withdrawal from the CTBT has incurred nuclear risks to some extent, but the </w:t>
      </w:r>
      <w:r w:rsidRPr="005D6489">
        <w:rPr>
          <w:rStyle w:val="StyleUnderline"/>
          <w:rFonts w:hint="eastAsia"/>
          <w:b/>
          <w:bCs/>
        </w:rPr>
        <w:t>probability of a nuclear war breaking out is highly remote,</w:t>
      </w:r>
      <w:r w:rsidRPr="005D6489">
        <w:rPr>
          <w:rStyle w:val="StyleUnderline"/>
          <w:rFonts w:hint="eastAsia"/>
        </w:rPr>
        <w:t>" Saalman added.</w:t>
      </w:r>
    </w:p>
    <w:p w14:paraId="4DD64C90" w14:textId="77777777" w:rsidR="00027522" w:rsidRDefault="00027522" w:rsidP="00027522">
      <w:pPr>
        <w:rPr>
          <w:rStyle w:val="StyleUnderline"/>
        </w:rPr>
      </w:pPr>
    </w:p>
    <w:p w14:paraId="31441159" w14:textId="77777777" w:rsidR="00027522" w:rsidRDefault="00027522" w:rsidP="00027522">
      <w:pPr>
        <w:rPr>
          <w:rStyle w:val="StyleUnderline"/>
        </w:rPr>
      </w:pPr>
    </w:p>
    <w:p w14:paraId="1B5A3F6D" w14:textId="77777777" w:rsidR="00027522" w:rsidRDefault="00027522" w:rsidP="00027522">
      <w:pPr>
        <w:pStyle w:val="Heading4"/>
        <w:rPr>
          <w:rStyle w:val="StyleUnderline"/>
          <w:szCs w:val="26"/>
          <w:lang w:eastAsia="zh-CN"/>
        </w:rPr>
      </w:pPr>
      <w:r w:rsidRPr="007C3652">
        <w:t>“Nuclear solid line” prevents escalation – countries are not willing to break it even after proliferating</w:t>
      </w:r>
      <w:r>
        <w:rPr>
          <w:rStyle w:val="StyleUnderline"/>
          <w:szCs w:val="26"/>
          <w:lang w:eastAsia="zh-CN"/>
        </w:rPr>
        <w:t xml:space="preserve">. </w:t>
      </w:r>
    </w:p>
    <w:p w14:paraId="704005FF" w14:textId="77777777" w:rsidR="00027522" w:rsidRPr="00323BF6" w:rsidRDefault="00027522" w:rsidP="00027522">
      <w:pPr>
        <w:rPr>
          <w:rStyle w:val="Style13ptBold"/>
          <w:lang w:eastAsia="zh-CN"/>
        </w:rPr>
      </w:pPr>
      <w:r w:rsidRPr="00323BF6">
        <w:rPr>
          <w:rStyle w:val="Style13ptBold"/>
        </w:rPr>
        <w:t>Orlov 23</w:t>
      </w:r>
    </w:p>
    <w:p w14:paraId="6332F9D3" w14:textId="77777777" w:rsidR="00027522" w:rsidRPr="00323BF6" w:rsidRDefault="00027522" w:rsidP="00027522">
      <w:pPr>
        <w:rPr>
          <w:rStyle w:val="StyleUnderline"/>
          <w:lang w:eastAsia="zh-CN"/>
        </w:rPr>
      </w:pPr>
      <w:r w:rsidRPr="00323BF6">
        <w:rPr>
          <w:rStyle w:val="StyleUnderline"/>
          <w:lang w:eastAsia="zh-CN"/>
        </w:rPr>
        <w:t xml:space="preserve">[VLADIMIR ORLOV, 1-1-2023, "The Post-American World and Nuclear Non-Proliferation. Twenty Years Without the Right to Make a Mistake," Russia in Global Politics, </w:t>
      </w:r>
      <w:r>
        <w:rPr>
          <w:rStyle w:val="StyleUnderline"/>
          <w:lang w:eastAsia="zh-CN"/>
        </w:rPr>
        <w:t xml:space="preserve">[Translated to English] </w:t>
      </w:r>
      <w:r w:rsidRPr="00323BF6">
        <w:rPr>
          <w:rStyle w:val="StyleUnderline"/>
          <w:lang w:eastAsia="zh-CN"/>
        </w:rPr>
        <w:t>https://globalaffairs.ru/articles/postamerikanskij-mir/]//yguado</w:t>
      </w:r>
    </w:p>
    <w:p w14:paraId="35A70CF6" w14:textId="77777777" w:rsidR="00027522" w:rsidRPr="00323BF6" w:rsidRDefault="00027522" w:rsidP="00027522">
      <w:pPr>
        <w:rPr>
          <w:sz w:val="16"/>
          <w:szCs w:val="16"/>
        </w:rPr>
      </w:pPr>
      <w:r w:rsidRPr="00323BF6">
        <w:rPr>
          <w:rStyle w:val="StyleUnderline"/>
        </w:rPr>
        <w:t xml:space="preserve">Throughout the existence of the Treaty on the Non-Proliferation of </w:t>
      </w:r>
      <w:proofErr w:type="gramStart"/>
      <w:r w:rsidRPr="00323BF6">
        <w:rPr>
          <w:rStyle w:val="StyleUnderline"/>
        </w:rPr>
        <w:t>Nuclear Weapons</w:t>
      </w:r>
      <w:proofErr w:type="gramEnd"/>
      <w:r w:rsidRPr="00323BF6">
        <w:rPr>
          <w:rStyle w:val="StyleUnderline"/>
        </w:rPr>
        <w:t xml:space="preserve"> (</w:t>
      </w:r>
      <w:r w:rsidRPr="00323BF6">
        <w:rPr>
          <w:rStyle w:val="Emphasis"/>
        </w:rPr>
        <w:t>NPT</w:t>
      </w:r>
      <w:r w:rsidRPr="00323BF6">
        <w:rPr>
          <w:sz w:val="16"/>
          <w:szCs w:val="16"/>
        </w:rPr>
        <w:t xml:space="preserve">) – and this is no less than 52 years – </w:t>
      </w:r>
      <w:proofErr w:type="spellStart"/>
      <w:r w:rsidRPr="00323BF6">
        <w:rPr>
          <w:sz w:val="16"/>
          <w:szCs w:val="16"/>
        </w:rPr>
        <w:t>its</w:t>
      </w:r>
      <w:proofErr w:type="spellEnd"/>
      <w:r w:rsidRPr="00323BF6">
        <w:rPr>
          <w:sz w:val="16"/>
          <w:szCs w:val="16"/>
        </w:rPr>
        <w:t xml:space="preserve"> inevitable collapse has been predicted. And the figure “four” looks even more convincing against this background: </w:t>
      </w:r>
      <w:r w:rsidRPr="00323BF6">
        <w:rPr>
          <w:rStyle w:val="StyleUnderline"/>
        </w:rPr>
        <w:t xml:space="preserve">only four states – Israel, India, Pakistan and the DPRK – have acquired a </w:t>
      </w:r>
      <w:r w:rsidRPr="00323BF6">
        <w:rPr>
          <w:rStyle w:val="StyleUnderline"/>
          <w:b/>
          <w:bCs/>
        </w:rPr>
        <w:t>nuclear arsenal</w:t>
      </w:r>
      <w:r w:rsidRPr="00323BF6">
        <w:rPr>
          <w:rStyle w:val="StyleUnderline"/>
        </w:rPr>
        <w:t xml:space="preserve"> outside or in circumvention of the NPT </w:t>
      </w:r>
      <w:bookmarkStart w:id="0" w:name="_ftnref2"/>
      <w:r w:rsidRPr="00323BF6">
        <w:rPr>
          <w:rStyle w:val="StyleUnderline"/>
        </w:rPr>
        <w:t>[2</w:t>
      </w:r>
      <w:proofErr w:type="gramStart"/>
      <w:r w:rsidRPr="00323BF6">
        <w:rPr>
          <w:rStyle w:val="StyleUnderline"/>
        </w:rPr>
        <w:t>]</w:t>
      </w:r>
      <w:bookmarkEnd w:id="0"/>
      <w:r w:rsidRPr="00323BF6">
        <w:rPr>
          <w:rStyle w:val="StyleUnderline"/>
        </w:rPr>
        <w:t xml:space="preserve"> .</w:t>
      </w:r>
      <w:proofErr w:type="gramEnd"/>
      <w:r w:rsidRPr="00323BF6">
        <w:rPr>
          <w:rStyle w:val="StyleUnderline"/>
        </w:rPr>
        <w:t xml:space="preserve"> Despite sharp criticism of the Treaty by </w:t>
      </w:r>
      <w:proofErr w:type="gramStart"/>
      <w:r w:rsidRPr="00323BF6">
        <w:rPr>
          <w:rStyle w:val="StyleUnderline"/>
        </w:rPr>
        <w:t>a number of</w:t>
      </w:r>
      <w:proofErr w:type="gramEnd"/>
      <w:r w:rsidRPr="00323BF6">
        <w:rPr>
          <w:rStyle w:val="StyleUnderline"/>
        </w:rPr>
        <w:t xml:space="preserve"> non-nuclear countries (primarily in connection with the unsatisfactory, in their opinion, pace of nuclear disarmament), it remains stable. The balance of benefits and obligations embedded in it still meets the interests of </w:t>
      </w:r>
      <w:proofErr w:type="gramStart"/>
      <w:r w:rsidRPr="00323BF6">
        <w:rPr>
          <w:rStyle w:val="StyleUnderline"/>
        </w:rPr>
        <w:t>the absolute majority of</w:t>
      </w:r>
      <w:proofErr w:type="gramEnd"/>
      <w:r w:rsidRPr="00323BF6">
        <w:rPr>
          <w:rStyle w:val="StyleUnderline"/>
        </w:rPr>
        <w:t xml:space="preserve"> states in the world.</w:t>
      </w:r>
      <w:r w:rsidRPr="00323BF6">
        <w:rPr>
          <w:sz w:val="16"/>
          <w:szCs w:val="16"/>
        </w:rPr>
        <w:t xml:space="preserve"> </w:t>
      </w:r>
      <w:r w:rsidRPr="00323BF6">
        <w:rPr>
          <w:rStyle w:val="StyleUnderline"/>
        </w:rPr>
        <w:t xml:space="preserve">The experience of the last five decades shows that even countries with serious scientific and technological potential are </w:t>
      </w:r>
      <w:r w:rsidRPr="00323BF6">
        <w:rPr>
          <w:rStyle w:val="Emphasis"/>
        </w:rPr>
        <w:t>not ready to cross the nuclear "double solid line</w:t>
      </w:r>
      <w:r w:rsidRPr="00323BF6">
        <w:rPr>
          <w:rStyle w:val="StyleUnderline"/>
        </w:rPr>
        <w:t xml:space="preserve">" </w:t>
      </w:r>
    </w:p>
    <w:p w14:paraId="64A91620" w14:textId="77777777" w:rsidR="00027522" w:rsidRPr="005D6489" w:rsidRDefault="00027522" w:rsidP="00027522">
      <w:pPr>
        <w:rPr>
          <w:rStyle w:val="StyleUnderline"/>
        </w:rPr>
      </w:pPr>
    </w:p>
    <w:p w14:paraId="45C2C4E2" w14:textId="77777777" w:rsidR="00027522" w:rsidRDefault="00027522" w:rsidP="00027522">
      <w:pPr>
        <w:rPr>
          <w:u w:val="single"/>
        </w:rPr>
      </w:pPr>
    </w:p>
    <w:p w14:paraId="5C07E439" w14:textId="77777777" w:rsidR="00027522" w:rsidRDefault="00027522" w:rsidP="00027522">
      <w:pPr>
        <w:rPr>
          <w:u w:val="single"/>
        </w:rPr>
      </w:pPr>
    </w:p>
    <w:p w14:paraId="35CB3B8B" w14:textId="77777777" w:rsidR="00027522" w:rsidRDefault="00027522" w:rsidP="00027522">
      <w:pPr>
        <w:rPr>
          <w:u w:val="single"/>
        </w:rPr>
      </w:pPr>
    </w:p>
    <w:p w14:paraId="50B81F5C" w14:textId="77777777" w:rsidR="00027522" w:rsidRDefault="00027522" w:rsidP="00027522">
      <w:pPr>
        <w:rPr>
          <w:u w:val="single"/>
        </w:rPr>
      </w:pPr>
    </w:p>
    <w:p w14:paraId="142FA674" w14:textId="1FAEB8B2" w:rsidR="009601B1" w:rsidRPr="00B940AB" w:rsidRDefault="009601B1" w:rsidP="009601B1">
      <w:pPr>
        <w:pStyle w:val="Heading3"/>
      </w:pPr>
      <w:r>
        <w:lastRenderedPageBreak/>
        <w:t>A</w:t>
      </w:r>
      <w:r w:rsidR="00636DD8">
        <w:t>T</w:t>
      </w:r>
      <w:r>
        <w:t xml:space="preserve">: </w:t>
      </w:r>
      <w:proofErr w:type="spellStart"/>
      <w:r>
        <w:t>Prolif</w:t>
      </w:r>
      <w:proofErr w:type="spellEnd"/>
      <w:r>
        <w:t xml:space="preserve"> -&gt; CC</w:t>
      </w:r>
    </w:p>
    <w:p w14:paraId="03115A08" w14:textId="77777777" w:rsidR="009601B1" w:rsidRDefault="009601B1" w:rsidP="009601B1">
      <w:pPr>
        <w:pStyle w:val="Heading4"/>
      </w:pPr>
      <w:r w:rsidRPr="00375DC3">
        <w:rPr>
          <w:u w:val="single"/>
        </w:rPr>
        <w:t>Development</w:t>
      </w:r>
      <w:r>
        <w:t xml:space="preserve"> and use </w:t>
      </w:r>
      <w:r w:rsidRPr="00375DC3">
        <w:rPr>
          <w:u w:val="single"/>
        </w:rPr>
        <w:t>of nuclear power comes independent</w:t>
      </w:r>
      <w:r>
        <w:t xml:space="preserve"> of geopolitical tensions and non </w:t>
      </w:r>
      <w:proofErr w:type="spellStart"/>
      <w:r>
        <w:t>prolif</w:t>
      </w:r>
      <w:proofErr w:type="spellEnd"/>
      <w:r>
        <w:t xml:space="preserve"> sanctions.</w:t>
      </w:r>
    </w:p>
    <w:p w14:paraId="4BB786A0" w14:textId="77777777" w:rsidR="009601B1" w:rsidRPr="003642D9" w:rsidRDefault="009601B1" w:rsidP="009601B1">
      <w:r>
        <w:rPr>
          <w:rStyle w:val="Style13ptBold"/>
        </w:rPr>
        <w:t xml:space="preserve">NDTV 25 </w:t>
      </w:r>
      <w:r w:rsidRPr="003642D9">
        <w:t xml:space="preserve">[New </w:t>
      </w:r>
      <w:proofErr w:type="spellStart"/>
      <w:r w:rsidRPr="003642D9">
        <w:t>Dehli</w:t>
      </w:r>
      <w:proofErr w:type="spellEnd"/>
      <w:r w:rsidRPr="003642D9">
        <w:t xml:space="preserve"> Television; June 20th, 2025. NDTV is an international new agency committed to high standards of journalism and integrity. “Which Countries Use Nuclear Power Without Developing Nuclear Weapons”, </w:t>
      </w:r>
      <w:hyperlink r:id="rId116" w:history="1">
        <w:r w:rsidRPr="003642D9">
          <w:rPr>
            <w:rStyle w:val="Hyperlink"/>
          </w:rPr>
          <w:t>https://www.ndtv.com/world-news/germany-to-japan-nations-that-use-nuclear-power-without-developing-nuclear-arms-8714569</w:t>
        </w:r>
      </w:hyperlink>
      <w:r w:rsidRPr="003642D9">
        <w:t>] TDI-TEC</w:t>
      </w:r>
    </w:p>
    <w:p w14:paraId="5AB477ED" w14:textId="77777777" w:rsidR="009601B1" w:rsidRPr="00FB74B7" w:rsidRDefault="009601B1" w:rsidP="009601B1">
      <w:pPr>
        <w:rPr>
          <w:sz w:val="16"/>
          <w:szCs w:val="16"/>
        </w:rPr>
      </w:pPr>
      <w:r w:rsidRPr="004959DA">
        <w:rPr>
          <w:b/>
          <w:bCs/>
          <w:u w:val="single"/>
        </w:rPr>
        <w:t>Many nations</w:t>
      </w:r>
      <w:r w:rsidRPr="004959DA">
        <w:rPr>
          <w:u w:val="single"/>
        </w:rPr>
        <w:t xml:space="preserve"> have </w:t>
      </w:r>
      <w:r w:rsidRPr="004959DA">
        <w:rPr>
          <w:b/>
          <w:bCs/>
          <w:u w:val="single"/>
        </w:rPr>
        <w:t>embraced nuc</w:t>
      </w:r>
      <w:r w:rsidRPr="004959DA">
        <w:rPr>
          <w:u w:val="single"/>
        </w:rPr>
        <w:t xml:space="preserve">lear </w:t>
      </w:r>
      <w:r w:rsidRPr="004959DA">
        <w:rPr>
          <w:b/>
          <w:bCs/>
          <w:u w:val="single"/>
        </w:rPr>
        <w:t>energy for power generation</w:t>
      </w:r>
      <w:r w:rsidRPr="004959DA">
        <w:rPr>
          <w:u w:val="single"/>
        </w:rPr>
        <w:t xml:space="preserve"> </w:t>
      </w:r>
      <w:r w:rsidRPr="004959DA">
        <w:rPr>
          <w:b/>
          <w:bCs/>
          <w:u w:val="single"/>
        </w:rPr>
        <w:t>while steering clear of developing nuc</w:t>
      </w:r>
      <w:r w:rsidRPr="004959DA">
        <w:rPr>
          <w:u w:val="single"/>
        </w:rPr>
        <w:t>lear weapon</w:t>
      </w:r>
      <w:r w:rsidRPr="004959DA">
        <w:rPr>
          <w:b/>
          <w:bCs/>
          <w:u w:val="single"/>
        </w:rPr>
        <w:t>s</w:t>
      </w:r>
      <w:r>
        <w:rPr>
          <w:u w:val="single"/>
        </w:rPr>
        <w:t xml:space="preserve"> </w:t>
      </w:r>
      <w:proofErr w:type="gramStart"/>
      <w:r w:rsidRPr="00FB74B7">
        <w:rPr>
          <w:u w:val="single"/>
        </w:rPr>
        <w:t>Nuc</w:t>
      </w:r>
      <w:r w:rsidRPr="00FB74B7">
        <w:rPr>
          <w:sz w:val="16"/>
        </w:rPr>
        <w:t>lear</w:t>
      </w:r>
      <w:proofErr w:type="gramEnd"/>
      <w:r w:rsidRPr="00FB74B7">
        <w:rPr>
          <w:sz w:val="16"/>
        </w:rPr>
        <w:t xml:space="preserve"> </w:t>
      </w:r>
      <w:r w:rsidRPr="00FB74B7">
        <w:rPr>
          <w:u w:val="single"/>
        </w:rPr>
        <w:t>power and</w:t>
      </w:r>
      <w:r w:rsidRPr="00FB74B7">
        <w:rPr>
          <w:sz w:val="16"/>
        </w:rPr>
        <w:t xml:space="preserve"> nuclear </w:t>
      </w:r>
      <w:r w:rsidRPr="00FB74B7">
        <w:rPr>
          <w:u w:val="single"/>
        </w:rPr>
        <w:t xml:space="preserve">weapons </w:t>
      </w:r>
      <w:r w:rsidRPr="00FB74B7">
        <w:rPr>
          <w:b/>
          <w:bCs/>
          <w:u w:val="single"/>
        </w:rPr>
        <w:t>might be rooted in the same tech</w:t>
      </w:r>
      <w:r w:rsidRPr="00FB74B7">
        <w:rPr>
          <w:u w:val="single"/>
        </w:rPr>
        <w:t xml:space="preserve">nology, </w:t>
      </w:r>
      <w:r w:rsidRPr="00FB74B7">
        <w:rPr>
          <w:b/>
          <w:bCs/>
          <w:u w:val="single"/>
        </w:rPr>
        <w:t>but</w:t>
      </w:r>
      <w:r w:rsidRPr="00FB74B7">
        <w:rPr>
          <w:u w:val="single"/>
        </w:rPr>
        <w:t xml:space="preserve"> not all </w:t>
      </w:r>
      <w:r w:rsidRPr="00FB74B7">
        <w:rPr>
          <w:sz w:val="16"/>
        </w:rPr>
        <w:t>nations</w:t>
      </w:r>
      <w:r w:rsidRPr="00FB74B7">
        <w:rPr>
          <w:u w:val="single"/>
        </w:rPr>
        <w:t xml:space="preserve"> pursue both. </w:t>
      </w:r>
      <w:r w:rsidRPr="00FB74B7">
        <w:rPr>
          <w:b/>
          <w:bCs/>
          <w:u w:val="single"/>
        </w:rPr>
        <w:t>Many</w:t>
      </w:r>
      <w:r w:rsidRPr="00FB74B7">
        <w:rPr>
          <w:u w:val="single"/>
        </w:rPr>
        <w:t xml:space="preserve"> have </w:t>
      </w:r>
      <w:r w:rsidRPr="00FB74B7">
        <w:rPr>
          <w:b/>
          <w:bCs/>
          <w:u w:val="single"/>
        </w:rPr>
        <w:t>nuc</w:t>
      </w:r>
      <w:r w:rsidRPr="00FB74B7">
        <w:rPr>
          <w:u w:val="single"/>
        </w:rPr>
        <w:t xml:space="preserve">lear </w:t>
      </w:r>
      <w:r w:rsidRPr="00FB74B7">
        <w:rPr>
          <w:b/>
          <w:bCs/>
          <w:u w:val="single"/>
        </w:rPr>
        <w:t xml:space="preserve">energy </w:t>
      </w:r>
      <w:proofErr w:type="spellStart"/>
      <w:r w:rsidRPr="00FB74B7">
        <w:rPr>
          <w:b/>
          <w:bCs/>
          <w:u w:val="single"/>
        </w:rPr>
        <w:t>programmes</w:t>
      </w:r>
      <w:proofErr w:type="spellEnd"/>
      <w:r w:rsidRPr="00FB74B7">
        <w:rPr>
          <w:u w:val="single"/>
        </w:rPr>
        <w:t xml:space="preserve"> but </w:t>
      </w:r>
      <w:r w:rsidRPr="00FB74B7">
        <w:rPr>
          <w:b/>
          <w:bCs/>
          <w:u w:val="single"/>
        </w:rPr>
        <w:t>have opted out of the weapon race</w:t>
      </w:r>
      <w:r w:rsidRPr="00FB74B7">
        <w:rPr>
          <w:u w:val="single"/>
        </w:rPr>
        <w:t xml:space="preserve">. </w:t>
      </w:r>
      <w:r w:rsidRPr="00FB74B7">
        <w:rPr>
          <w:sz w:val="16"/>
        </w:rPr>
        <w:t xml:space="preserve">These nations </w:t>
      </w:r>
      <w:r w:rsidRPr="00FB74B7">
        <w:rPr>
          <w:u w:val="single"/>
        </w:rPr>
        <w:t xml:space="preserve">exemplify how </w:t>
      </w:r>
      <w:r w:rsidRPr="00FB74B7">
        <w:rPr>
          <w:b/>
          <w:bCs/>
          <w:u w:val="single"/>
        </w:rPr>
        <w:t>atomic technology can be used peacefully, even amid geopolitical tensions</w:t>
      </w:r>
      <w:r w:rsidRPr="00FB74B7">
        <w:rPr>
          <w:sz w:val="16"/>
        </w:rPr>
        <w:t>.</w:t>
      </w:r>
      <w:r>
        <w:rPr>
          <w:sz w:val="16"/>
        </w:rPr>
        <w:t xml:space="preserve"> </w:t>
      </w:r>
      <w:r w:rsidRPr="00FB74B7">
        <w:rPr>
          <w:sz w:val="16"/>
          <w:szCs w:val="16"/>
        </w:rPr>
        <w:t>Here's a closer look at some of the countries that use nuclear power but have not developed nuclear weapons.</w:t>
      </w:r>
      <w:r>
        <w:rPr>
          <w:sz w:val="16"/>
          <w:szCs w:val="16"/>
        </w:rPr>
        <w:t xml:space="preserve"> </w:t>
      </w:r>
      <w:r w:rsidRPr="00FB74B7">
        <w:rPr>
          <w:sz w:val="16"/>
          <w:szCs w:val="16"/>
        </w:rPr>
        <w:t>Japan</w:t>
      </w:r>
      <w:r>
        <w:rPr>
          <w:sz w:val="16"/>
          <w:szCs w:val="16"/>
        </w:rPr>
        <w:t xml:space="preserve"> </w:t>
      </w:r>
      <w:hyperlink r:id="rId117" w:tgtFrame="_blank" w:history="1">
        <w:proofErr w:type="spellStart"/>
        <w:r w:rsidRPr="00FB74B7">
          <w:rPr>
            <w:rStyle w:val="Hyperlink"/>
            <w:b/>
            <w:bCs/>
          </w:rPr>
          <w:t>Japan</w:t>
        </w:r>
        <w:proofErr w:type="spellEnd"/>
      </w:hyperlink>
      <w:r w:rsidRPr="00FB74B7">
        <w:rPr>
          <w:sz w:val="16"/>
        </w:rPr>
        <w:t xml:space="preserve">, the only nation to suffer wartime atomic bombings (Hiroshima and Nagasaki, 1945), </w:t>
      </w:r>
      <w:r w:rsidRPr="00FB74B7">
        <w:rPr>
          <w:u w:val="single"/>
        </w:rPr>
        <w:t>adopted a non-nuclear stance</w:t>
      </w:r>
      <w:r w:rsidRPr="00FB74B7">
        <w:rPr>
          <w:sz w:val="16"/>
        </w:rPr>
        <w:t xml:space="preserve">, guided by its ‘Three Non-Nuclear Principles — no possession, production or hosting of nuclear weapons. The country </w:t>
      </w:r>
      <w:r w:rsidRPr="00FB74B7">
        <w:rPr>
          <w:b/>
          <w:bCs/>
          <w:u w:val="single"/>
        </w:rPr>
        <w:t>upholds</w:t>
      </w:r>
      <w:r w:rsidRPr="00FB74B7">
        <w:rPr>
          <w:sz w:val="16"/>
        </w:rPr>
        <w:t xml:space="preserve"> the </w:t>
      </w:r>
      <w:r w:rsidRPr="00FB74B7">
        <w:rPr>
          <w:b/>
          <w:bCs/>
          <w:u w:val="single"/>
        </w:rPr>
        <w:t>peaceful use of nuc</w:t>
      </w:r>
      <w:r w:rsidRPr="00FB74B7">
        <w:rPr>
          <w:u w:val="single"/>
        </w:rPr>
        <w:t xml:space="preserve">lear </w:t>
      </w:r>
      <w:r w:rsidRPr="00FB74B7">
        <w:rPr>
          <w:b/>
          <w:bCs/>
          <w:u w:val="single"/>
        </w:rPr>
        <w:t>energy</w:t>
      </w:r>
      <w:r w:rsidRPr="00FB74B7">
        <w:rPr>
          <w:sz w:val="16"/>
        </w:rPr>
        <w:t xml:space="preserve"> to address its energy security needs.</w:t>
      </w:r>
      <w:r>
        <w:rPr>
          <w:sz w:val="16"/>
        </w:rPr>
        <w:t xml:space="preserve"> </w:t>
      </w:r>
      <w:r w:rsidRPr="00FB74B7">
        <w:rPr>
          <w:sz w:val="16"/>
          <w:szCs w:val="16"/>
        </w:rPr>
        <w:t>South Korea</w:t>
      </w:r>
      <w:r>
        <w:rPr>
          <w:sz w:val="16"/>
          <w:szCs w:val="16"/>
        </w:rPr>
        <w:t xml:space="preserve"> </w:t>
      </w:r>
      <w:hyperlink r:id="rId118" w:tgtFrame="_blank" w:history="1">
        <w:r w:rsidRPr="00FB74B7">
          <w:rPr>
            <w:rStyle w:val="Hyperlink"/>
            <w:b/>
            <w:bCs/>
          </w:rPr>
          <w:t>So</w:t>
        </w:r>
        <w:r w:rsidRPr="00FB74B7">
          <w:rPr>
            <w:rStyle w:val="Hyperlink"/>
          </w:rPr>
          <w:t xml:space="preserve">uth </w:t>
        </w:r>
        <w:r w:rsidRPr="00FB74B7">
          <w:rPr>
            <w:rStyle w:val="Hyperlink"/>
            <w:b/>
            <w:bCs/>
          </w:rPr>
          <w:t>Ko</w:t>
        </w:r>
        <w:r w:rsidRPr="00FB74B7">
          <w:rPr>
            <w:rStyle w:val="Hyperlink"/>
          </w:rPr>
          <w:t>rea</w:t>
        </w:r>
      </w:hyperlink>
      <w:r>
        <w:rPr>
          <w:u w:val="single"/>
        </w:rPr>
        <w:t xml:space="preserve"> </w:t>
      </w:r>
      <w:r w:rsidRPr="00FB74B7">
        <w:rPr>
          <w:u w:val="single"/>
        </w:rPr>
        <w:t xml:space="preserve">dropped its nuclear weapons plans </w:t>
      </w:r>
      <w:r w:rsidRPr="00FB74B7">
        <w:rPr>
          <w:sz w:val="16"/>
        </w:rPr>
        <w:t xml:space="preserve">in the 1970s under US pressure and reaffirmed its commitment with the 1992 Denuclearization Declaration. </w:t>
      </w:r>
      <w:r w:rsidRPr="00FB74B7">
        <w:rPr>
          <w:u w:val="single"/>
        </w:rPr>
        <w:t>Today</w:t>
      </w:r>
      <w:r w:rsidRPr="00FB74B7">
        <w:rPr>
          <w:sz w:val="16"/>
        </w:rPr>
        <w:t xml:space="preserve">, while </w:t>
      </w:r>
      <w:r w:rsidRPr="00FB74B7">
        <w:rPr>
          <w:u w:val="single"/>
        </w:rPr>
        <w:t>nearly 29% of</w:t>
      </w:r>
      <w:r w:rsidRPr="00FB74B7">
        <w:rPr>
          <w:sz w:val="16"/>
        </w:rPr>
        <w:t xml:space="preserve"> South Korea's </w:t>
      </w:r>
      <w:r w:rsidRPr="00FB74B7">
        <w:rPr>
          <w:u w:val="single"/>
        </w:rPr>
        <w:t>electricity comes from nuclear power</w:t>
      </w:r>
      <w:r w:rsidRPr="00FB74B7">
        <w:rPr>
          <w:sz w:val="16"/>
        </w:rPr>
        <w:t xml:space="preserve">, it </w:t>
      </w:r>
      <w:r w:rsidRPr="00FB74B7">
        <w:rPr>
          <w:u w:val="single"/>
        </w:rPr>
        <w:t xml:space="preserve">remains </w:t>
      </w:r>
      <w:r w:rsidRPr="00FB74B7">
        <w:rPr>
          <w:b/>
          <w:bCs/>
          <w:u w:val="single"/>
        </w:rPr>
        <w:t>committed to peaceful use</w:t>
      </w:r>
      <w:r w:rsidRPr="00FB74B7">
        <w:rPr>
          <w:sz w:val="16"/>
        </w:rPr>
        <w:t>.</w:t>
      </w:r>
      <w:r>
        <w:rPr>
          <w:sz w:val="16"/>
        </w:rPr>
        <w:t xml:space="preserve"> </w:t>
      </w:r>
      <w:r w:rsidRPr="00FB74B7">
        <w:rPr>
          <w:sz w:val="16"/>
          <w:szCs w:val="16"/>
        </w:rPr>
        <w:t>Germany</w:t>
      </w:r>
      <w:r>
        <w:rPr>
          <w:sz w:val="16"/>
          <w:szCs w:val="16"/>
        </w:rPr>
        <w:t xml:space="preserve"> </w:t>
      </w:r>
      <w:hyperlink r:id="rId119" w:tgtFrame="_blank" w:history="1">
        <w:proofErr w:type="spellStart"/>
        <w:r w:rsidRPr="00FB74B7">
          <w:rPr>
            <w:rStyle w:val="Hyperlink"/>
            <w:sz w:val="16"/>
            <w:szCs w:val="16"/>
          </w:rPr>
          <w:t>Germany</w:t>
        </w:r>
        <w:proofErr w:type="spellEnd"/>
      </w:hyperlink>
      <w:r>
        <w:rPr>
          <w:sz w:val="16"/>
          <w:szCs w:val="16"/>
        </w:rPr>
        <w:t xml:space="preserve"> </w:t>
      </w:r>
      <w:r w:rsidRPr="00FB74B7">
        <w:rPr>
          <w:sz w:val="16"/>
          <w:szCs w:val="16"/>
        </w:rPr>
        <w:t>does not possess nuclear weapons but participates in NATO's nuclear sharing arrangement by hosting US nuclear arms on its soil. While it once relied on nuclear power, the country has undergone a major energy shift. On April 15, 2023, Germany permanently shut down its last three nuclear power plants, marking a complete exit from nuclear energy.</w:t>
      </w:r>
    </w:p>
    <w:p w14:paraId="58699ABC" w14:textId="77777777" w:rsidR="009601B1" w:rsidRPr="003642D9" w:rsidRDefault="009601B1" w:rsidP="003642D9">
      <w:r w:rsidRPr="003642D9">
        <w:t xml:space="preserve">[Video Omitted] </w:t>
      </w:r>
    </w:p>
    <w:p w14:paraId="6661FDC1" w14:textId="77777777" w:rsidR="009601B1" w:rsidRDefault="009601B1" w:rsidP="009601B1">
      <w:pPr>
        <w:rPr>
          <w:sz w:val="16"/>
        </w:rPr>
      </w:pPr>
      <w:r w:rsidRPr="0073066F">
        <w:rPr>
          <w:sz w:val="16"/>
          <w:szCs w:val="16"/>
        </w:rPr>
        <w:t>Australia</w:t>
      </w:r>
      <w:r w:rsidRPr="00295286">
        <w:rPr>
          <w:sz w:val="16"/>
          <w:szCs w:val="16"/>
        </w:rPr>
        <w:t xml:space="preserve"> </w:t>
      </w:r>
      <w:hyperlink r:id="rId120" w:tgtFrame="_blank" w:history="1">
        <w:proofErr w:type="spellStart"/>
        <w:r w:rsidRPr="0073066F">
          <w:rPr>
            <w:rStyle w:val="Hyperlink"/>
            <w:b/>
            <w:bCs/>
          </w:rPr>
          <w:t>Australia</w:t>
        </w:r>
        <w:proofErr w:type="spellEnd"/>
      </w:hyperlink>
      <w:r>
        <w:rPr>
          <w:u w:val="single"/>
        </w:rPr>
        <w:t xml:space="preserve"> </w:t>
      </w:r>
      <w:r w:rsidRPr="0073066F">
        <w:rPr>
          <w:u w:val="single"/>
        </w:rPr>
        <w:t>holds</w:t>
      </w:r>
      <w:r w:rsidRPr="0073066F">
        <w:rPr>
          <w:sz w:val="16"/>
        </w:rPr>
        <w:t xml:space="preserve"> the </w:t>
      </w:r>
      <w:r w:rsidRPr="0073066F">
        <w:rPr>
          <w:u w:val="single"/>
        </w:rPr>
        <w:t xml:space="preserve">world's </w:t>
      </w:r>
      <w:r w:rsidRPr="0073066F">
        <w:rPr>
          <w:b/>
          <w:bCs/>
          <w:u w:val="single"/>
        </w:rPr>
        <w:t>largest</w:t>
      </w:r>
      <w:r w:rsidRPr="0073066F">
        <w:rPr>
          <w:u w:val="single"/>
        </w:rPr>
        <w:t xml:space="preserve"> </w:t>
      </w:r>
      <w:r w:rsidRPr="0073066F">
        <w:rPr>
          <w:sz w:val="16"/>
        </w:rPr>
        <w:t>known</w:t>
      </w:r>
      <w:r w:rsidRPr="0073066F">
        <w:rPr>
          <w:u w:val="single"/>
        </w:rPr>
        <w:t xml:space="preserve"> </w:t>
      </w:r>
      <w:r w:rsidRPr="0073066F">
        <w:rPr>
          <w:b/>
          <w:bCs/>
          <w:u w:val="single"/>
        </w:rPr>
        <w:t>uranium reserves</w:t>
      </w:r>
      <w:r w:rsidRPr="0073066F">
        <w:rPr>
          <w:sz w:val="16"/>
        </w:rPr>
        <w:t xml:space="preserve"> — nearly a third of the global total — and has mined the resource since 1954. Yet it operates no nuclear power plants </w:t>
      </w:r>
      <w:r w:rsidRPr="0073066F">
        <w:rPr>
          <w:u w:val="single"/>
        </w:rPr>
        <w:t xml:space="preserve">and has </w:t>
      </w:r>
      <w:r w:rsidRPr="0073066F">
        <w:rPr>
          <w:b/>
          <w:bCs/>
          <w:u w:val="single"/>
        </w:rPr>
        <w:t>not developed nuc</w:t>
      </w:r>
      <w:r w:rsidRPr="0073066F">
        <w:rPr>
          <w:u w:val="single"/>
        </w:rPr>
        <w:t>lear weapon</w:t>
      </w:r>
      <w:r w:rsidRPr="0073066F">
        <w:rPr>
          <w:b/>
          <w:bCs/>
          <w:u w:val="single"/>
        </w:rPr>
        <w:t>s</w:t>
      </w:r>
      <w:r w:rsidRPr="0073066F">
        <w:rPr>
          <w:sz w:val="16"/>
        </w:rPr>
        <w:t>. While</w:t>
      </w:r>
      <w:r>
        <w:rPr>
          <w:sz w:val="16"/>
        </w:rPr>
        <w:t xml:space="preserve"> </w:t>
      </w:r>
      <w:hyperlink r:id="rId121" w:tgtFrame="_blank" w:history="1">
        <w:r w:rsidRPr="0073066F">
          <w:rPr>
            <w:rStyle w:val="Hyperlink"/>
            <w:sz w:val="16"/>
          </w:rPr>
          <w:t>nuclear energy</w:t>
        </w:r>
      </w:hyperlink>
      <w:r>
        <w:rPr>
          <w:sz w:val="16"/>
        </w:rPr>
        <w:t xml:space="preserve"> </w:t>
      </w:r>
      <w:r w:rsidRPr="0073066F">
        <w:rPr>
          <w:sz w:val="16"/>
        </w:rPr>
        <w:t>has occasionally been debated as a clean energy option, it remains off the policy table. However, the AUKUS agreement with the UK and US will equip</w:t>
      </w:r>
      <w:r>
        <w:rPr>
          <w:sz w:val="16"/>
        </w:rPr>
        <w:t xml:space="preserve"> </w:t>
      </w:r>
      <w:hyperlink r:id="rId122" w:tgtFrame="_blank" w:history="1">
        <w:r w:rsidRPr="0073066F">
          <w:rPr>
            <w:rStyle w:val="Hyperlink"/>
            <w:sz w:val="16"/>
          </w:rPr>
          <w:t>Australia</w:t>
        </w:r>
      </w:hyperlink>
      <w:r>
        <w:rPr>
          <w:sz w:val="16"/>
        </w:rPr>
        <w:t xml:space="preserve"> </w:t>
      </w:r>
      <w:r w:rsidRPr="0073066F">
        <w:rPr>
          <w:sz w:val="16"/>
        </w:rPr>
        <w:t xml:space="preserve">with nuclear-powered submarines, </w:t>
      </w:r>
      <w:r w:rsidRPr="00784FDB">
        <w:rPr>
          <w:sz w:val="16"/>
        </w:rPr>
        <w:t>signaling</w:t>
      </w:r>
      <w:r w:rsidRPr="0073066F">
        <w:rPr>
          <w:sz w:val="16"/>
        </w:rPr>
        <w:t xml:space="preserve"> a strategic shift — though still stopping short of </w:t>
      </w:r>
      <w:r w:rsidRPr="00784FDB">
        <w:rPr>
          <w:sz w:val="16"/>
        </w:rPr>
        <w:t>weaponization</w:t>
      </w:r>
      <w:r w:rsidRPr="0073066F">
        <w:rPr>
          <w:sz w:val="16"/>
        </w:rPr>
        <w:t>.</w:t>
      </w:r>
      <w:r>
        <w:rPr>
          <w:sz w:val="16"/>
        </w:rPr>
        <w:t xml:space="preserve"> </w:t>
      </w:r>
      <w:r w:rsidRPr="0073066F">
        <w:rPr>
          <w:sz w:val="16"/>
          <w:szCs w:val="16"/>
        </w:rPr>
        <w:t>Brazil</w:t>
      </w:r>
      <w:r>
        <w:rPr>
          <w:sz w:val="16"/>
          <w:szCs w:val="16"/>
        </w:rPr>
        <w:t xml:space="preserve"> </w:t>
      </w:r>
      <w:hyperlink r:id="rId123" w:tgtFrame="_blank" w:history="1">
        <w:proofErr w:type="spellStart"/>
        <w:r w:rsidRPr="0073066F">
          <w:rPr>
            <w:rStyle w:val="Hyperlink"/>
            <w:b/>
            <w:bCs/>
          </w:rPr>
          <w:t>Brazil</w:t>
        </w:r>
        <w:proofErr w:type="spellEnd"/>
      </w:hyperlink>
      <w:r>
        <w:rPr>
          <w:b/>
          <w:bCs/>
          <w:u w:val="single"/>
        </w:rPr>
        <w:t xml:space="preserve"> </w:t>
      </w:r>
      <w:r w:rsidRPr="0073066F">
        <w:rPr>
          <w:b/>
          <w:bCs/>
          <w:u w:val="single"/>
        </w:rPr>
        <w:t>ended</w:t>
      </w:r>
      <w:r w:rsidRPr="0073066F">
        <w:rPr>
          <w:u w:val="single"/>
        </w:rPr>
        <w:t xml:space="preserve"> </w:t>
      </w:r>
      <w:r w:rsidRPr="0073066F">
        <w:rPr>
          <w:sz w:val="16"/>
        </w:rPr>
        <w:t xml:space="preserve">its </w:t>
      </w:r>
      <w:r w:rsidRPr="0073066F">
        <w:rPr>
          <w:u w:val="single"/>
        </w:rPr>
        <w:t xml:space="preserve">nuclear weapons ambitions and missile </w:t>
      </w:r>
      <w:r w:rsidRPr="0073066F">
        <w:rPr>
          <w:b/>
          <w:bCs/>
          <w:u w:val="single"/>
        </w:rPr>
        <w:t>development</w:t>
      </w:r>
      <w:r w:rsidRPr="0073066F">
        <w:rPr>
          <w:sz w:val="16"/>
        </w:rPr>
        <w:t xml:space="preserve"> after its military rule ended in the 1990s. It </w:t>
      </w:r>
      <w:r w:rsidRPr="0073066F">
        <w:rPr>
          <w:b/>
          <w:bCs/>
          <w:u w:val="single"/>
        </w:rPr>
        <w:t>now operates</w:t>
      </w:r>
      <w:r w:rsidRPr="0073066F">
        <w:rPr>
          <w:u w:val="single"/>
        </w:rPr>
        <w:t xml:space="preserve"> a </w:t>
      </w:r>
      <w:r w:rsidRPr="0073066F">
        <w:rPr>
          <w:b/>
          <w:bCs/>
          <w:u w:val="single"/>
        </w:rPr>
        <w:t>peaceful</w:t>
      </w:r>
      <w:r>
        <w:rPr>
          <w:b/>
          <w:bCs/>
          <w:u w:val="single"/>
        </w:rPr>
        <w:t xml:space="preserve"> </w:t>
      </w:r>
      <w:hyperlink r:id="rId124" w:tgtFrame="_blank" w:history="1">
        <w:r w:rsidRPr="0073066F">
          <w:rPr>
            <w:rStyle w:val="Hyperlink"/>
            <w:b/>
            <w:bCs/>
          </w:rPr>
          <w:t>nuc</w:t>
        </w:r>
        <w:r w:rsidRPr="0073066F">
          <w:rPr>
            <w:rStyle w:val="Hyperlink"/>
          </w:rPr>
          <w:t xml:space="preserve">lear </w:t>
        </w:r>
        <w:proofErr w:type="spellStart"/>
        <w:r w:rsidRPr="0073066F">
          <w:rPr>
            <w:rStyle w:val="Hyperlink"/>
            <w:b/>
            <w:bCs/>
          </w:rPr>
          <w:t>programme</w:t>
        </w:r>
        <w:proofErr w:type="spellEnd"/>
      </w:hyperlink>
      <w:r w:rsidRPr="0073066F">
        <w:rPr>
          <w:sz w:val="16"/>
        </w:rPr>
        <w:t>, with two reactors supplying 3% of its power and a nuclear-powered submarine under construction—yet it has never pursued nuclear, chemical, or biological weapons.</w:t>
      </w:r>
      <w:r>
        <w:rPr>
          <w:sz w:val="16"/>
        </w:rPr>
        <w:t xml:space="preserve"> </w:t>
      </w:r>
      <w:r w:rsidRPr="0073066F">
        <w:rPr>
          <w:sz w:val="16"/>
          <w:szCs w:val="16"/>
        </w:rPr>
        <w:t>Sweden</w:t>
      </w:r>
      <w:r>
        <w:rPr>
          <w:sz w:val="16"/>
          <w:szCs w:val="16"/>
        </w:rPr>
        <w:t xml:space="preserve"> </w:t>
      </w:r>
      <w:hyperlink r:id="rId125" w:tgtFrame="_blank" w:history="1">
        <w:proofErr w:type="spellStart"/>
        <w:r w:rsidRPr="0073066F">
          <w:rPr>
            <w:rStyle w:val="Hyperlink"/>
            <w:b/>
            <w:bCs/>
          </w:rPr>
          <w:t>Sweden</w:t>
        </w:r>
        <w:proofErr w:type="spellEnd"/>
      </w:hyperlink>
      <w:r>
        <w:rPr>
          <w:b/>
          <w:bCs/>
          <w:u w:val="single"/>
        </w:rPr>
        <w:t xml:space="preserve"> </w:t>
      </w:r>
      <w:r w:rsidRPr="0073066F">
        <w:rPr>
          <w:b/>
          <w:bCs/>
          <w:u w:val="single"/>
        </w:rPr>
        <w:t>produces</w:t>
      </w:r>
      <w:r w:rsidRPr="0073066F">
        <w:rPr>
          <w:u w:val="single"/>
        </w:rPr>
        <w:t xml:space="preserve"> about 40% of its </w:t>
      </w:r>
      <w:r w:rsidRPr="0073066F">
        <w:rPr>
          <w:b/>
          <w:bCs/>
          <w:u w:val="single"/>
        </w:rPr>
        <w:t>electricity from nuc</w:t>
      </w:r>
      <w:r w:rsidRPr="0073066F">
        <w:rPr>
          <w:u w:val="single"/>
        </w:rPr>
        <w:t xml:space="preserve">lear </w:t>
      </w:r>
      <w:r w:rsidRPr="0073066F">
        <w:rPr>
          <w:b/>
          <w:bCs/>
          <w:u w:val="single"/>
        </w:rPr>
        <w:t>power and is firmly anti-nuc</w:t>
      </w:r>
      <w:r w:rsidRPr="0073066F">
        <w:rPr>
          <w:u w:val="single"/>
        </w:rPr>
        <w:t>lear weapon</w:t>
      </w:r>
      <w:r w:rsidRPr="0073066F">
        <w:rPr>
          <w:b/>
          <w:bCs/>
          <w:u w:val="single"/>
        </w:rPr>
        <w:t>s</w:t>
      </w:r>
      <w:r w:rsidRPr="0073066F">
        <w:rPr>
          <w:sz w:val="16"/>
        </w:rPr>
        <w:t>. However, it had briefly pursued an</w:t>
      </w:r>
      <w:r>
        <w:rPr>
          <w:sz w:val="16"/>
        </w:rPr>
        <w:t xml:space="preserve"> </w:t>
      </w:r>
      <w:hyperlink r:id="rId126" w:tgtFrame="_blank" w:history="1">
        <w:r w:rsidRPr="0073066F">
          <w:rPr>
            <w:rStyle w:val="Hyperlink"/>
            <w:sz w:val="16"/>
          </w:rPr>
          <w:t xml:space="preserve">atomic bomb </w:t>
        </w:r>
        <w:proofErr w:type="spellStart"/>
        <w:r w:rsidRPr="0073066F">
          <w:rPr>
            <w:rStyle w:val="Hyperlink"/>
            <w:sz w:val="16"/>
          </w:rPr>
          <w:t>programme</w:t>
        </w:r>
        <w:proofErr w:type="spellEnd"/>
      </w:hyperlink>
      <w:r>
        <w:rPr>
          <w:sz w:val="16"/>
        </w:rPr>
        <w:t xml:space="preserve"> </w:t>
      </w:r>
      <w:r w:rsidRPr="0073066F">
        <w:rPr>
          <w:sz w:val="16"/>
        </w:rPr>
        <w:t xml:space="preserve">after World War II before abandoning it in </w:t>
      </w:r>
      <w:proofErr w:type="spellStart"/>
      <w:r w:rsidRPr="0073066F">
        <w:rPr>
          <w:sz w:val="16"/>
        </w:rPr>
        <w:t>favour</w:t>
      </w:r>
      <w:proofErr w:type="spellEnd"/>
      <w:r w:rsidRPr="0073066F">
        <w:rPr>
          <w:sz w:val="16"/>
        </w:rPr>
        <w:t xml:space="preserve"> of disarmament.</w:t>
      </w:r>
      <w:r>
        <w:rPr>
          <w:sz w:val="16"/>
        </w:rPr>
        <w:t xml:space="preserve"> </w:t>
      </w:r>
      <w:r w:rsidRPr="0041152A">
        <w:rPr>
          <w:sz w:val="16"/>
          <w:szCs w:val="16"/>
        </w:rPr>
        <w:t>Switzerland</w:t>
      </w:r>
      <w:r>
        <w:rPr>
          <w:sz w:val="16"/>
          <w:szCs w:val="16"/>
        </w:rPr>
        <w:t xml:space="preserve"> </w:t>
      </w:r>
      <w:hyperlink r:id="rId127" w:tgtFrame="_blank" w:history="1">
        <w:proofErr w:type="spellStart"/>
        <w:r w:rsidRPr="0041152A">
          <w:rPr>
            <w:rStyle w:val="Hyperlink"/>
            <w:b/>
            <w:bCs/>
          </w:rPr>
          <w:t>Switzerland</w:t>
        </w:r>
        <w:proofErr w:type="spellEnd"/>
      </w:hyperlink>
      <w:r>
        <w:rPr>
          <w:u w:val="single"/>
        </w:rPr>
        <w:t xml:space="preserve"> </w:t>
      </w:r>
      <w:r w:rsidRPr="0041152A">
        <w:rPr>
          <w:u w:val="single"/>
        </w:rPr>
        <w:t>is a non-nuclear weapon</w:t>
      </w:r>
      <w:r w:rsidRPr="0041152A">
        <w:rPr>
          <w:b/>
          <w:bCs/>
          <w:u w:val="single"/>
        </w:rPr>
        <w:t>s</w:t>
      </w:r>
      <w:r w:rsidRPr="0041152A">
        <w:rPr>
          <w:u w:val="single"/>
        </w:rPr>
        <w:t xml:space="preserve"> state and a </w:t>
      </w:r>
      <w:r w:rsidRPr="0041152A">
        <w:rPr>
          <w:b/>
          <w:bCs/>
          <w:u w:val="single"/>
        </w:rPr>
        <w:t>proponent of</w:t>
      </w:r>
      <w:r w:rsidRPr="0041152A">
        <w:rPr>
          <w:u w:val="single"/>
        </w:rPr>
        <w:t xml:space="preserve"> nuclear</w:t>
      </w:r>
      <w:r w:rsidRPr="0041152A">
        <w:rPr>
          <w:b/>
          <w:bCs/>
          <w:u w:val="single"/>
        </w:rPr>
        <w:t xml:space="preserve"> non-prolif</w:t>
      </w:r>
      <w:r w:rsidRPr="0041152A">
        <w:rPr>
          <w:u w:val="single"/>
        </w:rPr>
        <w:t>eration</w:t>
      </w:r>
      <w:r w:rsidRPr="0041152A">
        <w:rPr>
          <w:sz w:val="16"/>
        </w:rPr>
        <w:t xml:space="preserve">. It </w:t>
      </w:r>
      <w:r w:rsidRPr="0041152A">
        <w:rPr>
          <w:b/>
          <w:bCs/>
          <w:u w:val="single"/>
        </w:rPr>
        <w:t>uses nuc</w:t>
      </w:r>
      <w:r w:rsidRPr="0041152A">
        <w:rPr>
          <w:u w:val="single"/>
        </w:rPr>
        <w:t xml:space="preserve">lear </w:t>
      </w:r>
      <w:r w:rsidRPr="0041152A">
        <w:rPr>
          <w:b/>
          <w:bCs/>
          <w:u w:val="single"/>
        </w:rPr>
        <w:t>energy for electricity generation</w:t>
      </w:r>
      <w:r w:rsidRPr="0041152A">
        <w:rPr>
          <w:sz w:val="16"/>
        </w:rPr>
        <w:t>. Four reactors provide around 40% of the country's power. While Switzerland did explore</w:t>
      </w:r>
      <w:r>
        <w:rPr>
          <w:sz w:val="16"/>
        </w:rPr>
        <w:t xml:space="preserve"> </w:t>
      </w:r>
      <w:hyperlink r:id="rId128" w:tgtFrame="_blank" w:history="1">
        <w:r w:rsidRPr="0041152A">
          <w:rPr>
            <w:rStyle w:val="Hyperlink"/>
            <w:sz w:val="16"/>
          </w:rPr>
          <w:t>nuclear weapons</w:t>
        </w:r>
      </w:hyperlink>
      <w:r>
        <w:rPr>
          <w:sz w:val="16"/>
        </w:rPr>
        <w:t xml:space="preserve"> </w:t>
      </w:r>
      <w:r w:rsidRPr="0041152A">
        <w:rPr>
          <w:sz w:val="16"/>
        </w:rPr>
        <w:t>development during the Cold War, it abandoned those plans.</w:t>
      </w:r>
    </w:p>
    <w:p w14:paraId="5850BEB0" w14:textId="77777777" w:rsidR="009601B1" w:rsidRDefault="009601B1" w:rsidP="009601B1">
      <w:pPr>
        <w:rPr>
          <w:sz w:val="16"/>
        </w:rPr>
      </w:pPr>
    </w:p>
    <w:p w14:paraId="2CB03D28" w14:textId="77777777" w:rsidR="009601B1" w:rsidRDefault="009601B1" w:rsidP="009601B1">
      <w:pPr>
        <w:pStyle w:val="Heading4"/>
      </w:pPr>
      <w:r w:rsidRPr="00362924">
        <w:rPr>
          <w:u w:val="single"/>
        </w:rPr>
        <w:t>No impact</w:t>
      </w:r>
      <w:r>
        <w:t xml:space="preserve"> to nuclear waste- </w:t>
      </w:r>
      <w:r w:rsidRPr="00362924">
        <w:rPr>
          <w:u w:val="single"/>
        </w:rPr>
        <w:t>internationally developed and regulated processes</w:t>
      </w:r>
      <w:r>
        <w:t xml:space="preserve"> zero all risk.</w:t>
      </w:r>
    </w:p>
    <w:p w14:paraId="0026EB7F" w14:textId="77777777" w:rsidR="009601B1" w:rsidRPr="003642D9" w:rsidRDefault="009601B1" w:rsidP="009601B1">
      <w:r>
        <w:rPr>
          <w:rStyle w:val="Style13ptBold"/>
        </w:rPr>
        <w:t xml:space="preserve">WNA 25 </w:t>
      </w:r>
      <w:r w:rsidRPr="003642D9">
        <w:t>[World Nuclear Association; February 13th</w:t>
      </w:r>
      <w:proofErr w:type="gramStart"/>
      <w:r w:rsidRPr="003642D9">
        <w:t xml:space="preserve"> 2025</w:t>
      </w:r>
      <w:proofErr w:type="gramEnd"/>
      <w:r w:rsidRPr="003642D9">
        <w:t xml:space="preserve">. The WNA is an international agency committed to developing nuclear energy safeguards and sustainable growth of the industry. “Radioactive Waste – Myths and Realities”, </w:t>
      </w:r>
      <w:hyperlink r:id="rId129" w:history="1">
        <w:r w:rsidRPr="003642D9">
          <w:rPr>
            <w:rStyle w:val="Hyperlink"/>
          </w:rPr>
          <w:t>https://world-nuclear.org/information-library/nuclear-fuel-cycle/nuclear-waste/radioactive-wastes-myths-and-realities</w:t>
        </w:r>
      </w:hyperlink>
      <w:r w:rsidRPr="003642D9">
        <w:t>.] TDI-TEC</w:t>
      </w:r>
    </w:p>
    <w:p w14:paraId="702510F2" w14:textId="77777777" w:rsidR="009601B1" w:rsidRDefault="009601B1" w:rsidP="009601B1">
      <w:pPr>
        <w:rPr>
          <w:sz w:val="16"/>
        </w:rPr>
      </w:pPr>
      <w:r w:rsidRPr="001B3AA9">
        <w:rPr>
          <w:sz w:val="16"/>
        </w:rPr>
        <w:lastRenderedPageBreak/>
        <w:t xml:space="preserve">Over the years, </w:t>
      </w:r>
      <w:r w:rsidRPr="001B3AA9">
        <w:rPr>
          <w:u w:val="single"/>
        </w:rPr>
        <w:t>many views and concerns have been expressed</w:t>
      </w:r>
      <w:r w:rsidRPr="001B3AA9">
        <w:rPr>
          <w:sz w:val="16"/>
        </w:rPr>
        <w:t xml:space="preserve"> in the media, by the public and other interested groups </w:t>
      </w:r>
      <w:r w:rsidRPr="001B3AA9">
        <w:rPr>
          <w:u w:val="single"/>
        </w:rPr>
        <w:t>in relation to the nuclear industry</w:t>
      </w:r>
      <w:proofErr w:type="gramStart"/>
      <w:r w:rsidRPr="001B3AA9">
        <w:rPr>
          <w:u w:val="single"/>
        </w:rPr>
        <w:t xml:space="preserve"> and</w:t>
      </w:r>
      <w:r w:rsidRPr="001B3AA9">
        <w:rPr>
          <w:sz w:val="16"/>
        </w:rPr>
        <w:t xml:space="preserve"> in particular</w:t>
      </w:r>
      <w:proofErr w:type="gramEnd"/>
      <w:r w:rsidRPr="001B3AA9">
        <w:rPr>
          <w:sz w:val="16"/>
        </w:rPr>
        <w:t xml:space="preserve"> </w:t>
      </w:r>
      <w:r w:rsidRPr="001B3AA9">
        <w:rPr>
          <w:u w:val="single"/>
        </w:rPr>
        <w:t>its waste</w:t>
      </w:r>
      <w:r w:rsidRPr="001B3AA9">
        <w:rPr>
          <w:sz w:val="16"/>
        </w:rPr>
        <w:t>. Questions have been raised about whether nuclear power should continue when the issue of how to deal with its waste has apparently not yet been satisfactorily resolved.</w:t>
      </w:r>
      <w:r>
        <w:rPr>
          <w:sz w:val="16"/>
        </w:rPr>
        <w:t xml:space="preserve"> </w:t>
      </w:r>
      <w:r w:rsidRPr="006E7B3F">
        <w:rPr>
          <w:sz w:val="10"/>
          <w:szCs w:val="10"/>
        </w:rPr>
        <w:t>Some of the more commonly expressed views and concerns include:</w:t>
      </w:r>
      <w:r>
        <w:rPr>
          <w:sz w:val="10"/>
          <w:szCs w:val="10"/>
        </w:rPr>
        <w:t xml:space="preserve"> </w:t>
      </w:r>
      <w:r w:rsidRPr="006E7B3F">
        <w:rPr>
          <w:sz w:val="10"/>
          <w:szCs w:val="10"/>
        </w:rPr>
        <w:t>1. The nuclear industry still has no solution to the 'waste problem'.</w:t>
      </w:r>
      <w:r>
        <w:rPr>
          <w:sz w:val="10"/>
          <w:szCs w:val="10"/>
        </w:rPr>
        <w:t xml:space="preserve"> </w:t>
      </w:r>
      <w:r w:rsidRPr="006E7B3F">
        <w:rPr>
          <w:sz w:val="10"/>
          <w:szCs w:val="10"/>
        </w:rPr>
        <w:t>2. The transport of this waste poses an unacceptable risk to people and the environment.</w:t>
      </w:r>
      <w:r>
        <w:rPr>
          <w:sz w:val="10"/>
          <w:szCs w:val="10"/>
        </w:rPr>
        <w:t xml:space="preserve"> </w:t>
      </w:r>
      <w:r w:rsidRPr="006E7B3F">
        <w:rPr>
          <w:sz w:val="10"/>
          <w:szCs w:val="10"/>
        </w:rPr>
        <w:t>3. Plutonium is the most dangerous material in the world.</w:t>
      </w:r>
      <w:r>
        <w:rPr>
          <w:sz w:val="10"/>
          <w:szCs w:val="10"/>
        </w:rPr>
        <w:t xml:space="preserve"> </w:t>
      </w:r>
      <w:r w:rsidRPr="006E7B3F">
        <w:rPr>
          <w:sz w:val="10"/>
          <w:szCs w:val="10"/>
        </w:rPr>
        <w:t>4. Nuclear waste is hazardous for tens of thousands of years. This clearly is unprecedented and poses a huge threat to our future generations.</w:t>
      </w:r>
      <w:r>
        <w:rPr>
          <w:sz w:val="10"/>
          <w:szCs w:val="10"/>
        </w:rPr>
        <w:t xml:space="preserve"> </w:t>
      </w:r>
      <w:r w:rsidRPr="006E7B3F">
        <w:rPr>
          <w:sz w:val="10"/>
          <w:szCs w:val="10"/>
        </w:rPr>
        <w:t>5. Even if put into a geological repository, the waste might emerge and threaten future generations.</w:t>
      </w:r>
      <w:r>
        <w:rPr>
          <w:sz w:val="10"/>
          <w:szCs w:val="10"/>
        </w:rPr>
        <w:t xml:space="preserve"> </w:t>
      </w:r>
      <w:r w:rsidRPr="006E7B3F">
        <w:rPr>
          <w:sz w:val="10"/>
          <w:szCs w:val="10"/>
        </w:rPr>
        <w:t>6. Nobody knows the true costs of waste management. The costs are so high that nuclear power can never be economic.</w:t>
      </w:r>
      <w:r>
        <w:rPr>
          <w:sz w:val="10"/>
          <w:szCs w:val="10"/>
        </w:rPr>
        <w:t xml:space="preserve"> </w:t>
      </w:r>
      <w:r w:rsidRPr="006E7B3F">
        <w:rPr>
          <w:sz w:val="10"/>
          <w:szCs w:val="10"/>
        </w:rPr>
        <w:t>7. The waste should be disposed of into space.</w:t>
      </w:r>
      <w:r>
        <w:rPr>
          <w:sz w:val="10"/>
          <w:szCs w:val="10"/>
        </w:rPr>
        <w:t xml:space="preserve"> </w:t>
      </w:r>
      <w:r w:rsidRPr="006E7B3F">
        <w:rPr>
          <w:sz w:val="10"/>
          <w:szCs w:val="10"/>
        </w:rPr>
        <w:t>8. Nuclear waste should be transmuted into harmless materials.</w:t>
      </w:r>
      <w:r>
        <w:rPr>
          <w:sz w:val="10"/>
          <w:szCs w:val="10"/>
        </w:rPr>
        <w:t xml:space="preserve"> </w:t>
      </w:r>
      <w:r w:rsidRPr="006E7B3F">
        <w:rPr>
          <w:sz w:val="10"/>
          <w:szCs w:val="10"/>
        </w:rPr>
        <w:t xml:space="preserve">9. There is a potential terrorist threat to the large volumes of radioactive waste currently being stored and the risk that this waste could leak or be dispersed </w:t>
      </w:r>
      <w:proofErr w:type="gramStart"/>
      <w:r w:rsidRPr="006E7B3F">
        <w:rPr>
          <w:sz w:val="10"/>
          <w:szCs w:val="10"/>
        </w:rPr>
        <w:t>as a result of</w:t>
      </w:r>
      <w:proofErr w:type="gramEnd"/>
      <w:r w:rsidRPr="006E7B3F">
        <w:rPr>
          <w:sz w:val="10"/>
          <w:szCs w:val="10"/>
        </w:rPr>
        <w:t xml:space="preserve"> terrorist action.</w:t>
      </w:r>
      <w:r>
        <w:rPr>
          <w:sz w:val="10"/>
          <w:szCs w:val="10"/>
        </w:rPr>
        <w:t xml:space="preserve"> </w:t>
      </w:r>
      <w:r w:rsidRPr="006E7B3F">
        <w:rPr>
          <w:sz w:val="10"/>
          <w:szCs w:val="10"/>
        </w:rPr>
        <w:t>10. Man-made radiation differs from natural radiation.</w:t>
      </w:r>
      <w:r>
        <w:rPr>
          <w:sz w:val="10"/>
          <w:szCs w:val="10"/>
        </w:rPr>
        <w:t xml:space="preserve"> </w:t>
      </w:r>
      <w:r w:rsidRPr="006E7B3F">
        <w:rPr>
          <w:sz w:val="10"/>
          <w:szCs w:val="10"/>
        </w:rPr>
        <w:t>1. The nuclear industry still has no solution to the 'waste problem'</w:t>
      </w:r>
      <w:r>
        <w:rPr>
          <w:sz w:val="10"/>
          <w:szCs w:val="10"/>
        </w:rPr>
        <w:t xml:space="preserve"> </w:t>
      </w:r>
      <w:r w:rsidRPr="006E7B3F">
        <w:rPr>
          <w:sz w:val="10"/>
          <w:szCs w:val="10"/>
        </w:rPr>
        <w:t>Like all industries, the thermal generation of electricity produces waste. Whatever fuel is used, this waste must be managed in ways which safeguard human health and minimize the impact on the environment.</w:t>
      </w:r>
      <w:r>
        <w:rPr>
          <w:sz w:val="10"/>
          <w:szCs w:val="10"/>
        </w:rPr>
        <w:t xml:space="preserve"> </w:t>
      </w:r>
      <w:r w:rsidRPr="001B3AA9">
        <w:rPr>
          <w:sz w:val="16"/>
        </w:rPr>
        <w:t xml:space="preserve">The </w:t>
      </w:r>
      <w:r w:rsidRPr="00AE6F8C">
        <w:rPr>
          <w:b/>
          <w:bCs/>
          <w:u w:val="single"/>
        </w:rPr>
        <w:t>nuc</w:t>
      </w:r>
      <w:r w:rsidRPr="001B3AA9">
        <w:rPr>
          <w:u w:val="single"/>
        </w:rPr>
        <w:t xml:space="preserve">lear </w:t>
      </w:r>
      <w:r w:rsidRPr="00AE6F8C">
        <w:rPr>
          <w:b/>
          <w:bCs/>
          <w:u w:val="single"/>
        </w:rPr>
        <w:t>industry has developed – and implemented</w:t>
      </w:r>
      <w:r w:rsidRPr="001B3AA9">
        <w:rPr>
          <w:sz w:val="16"/>
        </w:rPr>
        <w:t xml:space="preserve"> – most of the </w:t>
      </w:r>
      <w:r w:rsidRPr="00AE6F8C">
        <w:rPr>
          <w:b/>
          <w:bCs/>
          <w:u w:val="single"/>
        </w:rPr>
        <w:t>necessary tech</w:t>
      </w:r>
      <w:r w:rsidRPr="001B3AA9">
        <w:rPr>
          <w:u w:val="single"/>
        </w:rPr>
        <w:t xml:space="preserve">nologies required </w:t>
      </w:r>
      <w:r w:rsidRPr="00AE6F8C">
        <w:rPr>
          <w:b/>
          <w:bCs/>
          <w:u w:val="single"/>
        </w:rPr>
        <w:t>for</w:t>
      </w:r>
      <w:r w:rsidRPr="001B3AA9">
        <w:rPr>
          <w:sz w:val="16"/>
        </w:rPr>
        <w:t xml:space="preserve"> the </w:t>
      </w:r>
      <w:r w:rsidRPr="001B3AA9">
        <w:rPr>
          <w:u w:val="single"/>
        </w:rPr>
        <w:t xml:space="preserve">final </w:t>
      </w:r>
      <w:r w:rsidRPr="00AE6F8C">
        <w:rPr>
          <w:b/>
          <w:bCs/>
          <w:u w:val="single"/>
        </w:rPr>
        <w:t xml:space="preserve">disposal of </w:t>
      </w:r>
      <w:proofErr w:type="gramStart"/>
      <w:r w:rsidRPr="00AE6F8C">
        <w:rPr>
          <w:b/>
          <w:bCs/>
          <w:u w:val="single"/>
        </w:rPr>
        <w:t>all</w:t>
      </w:r>
      <w:r w:rsidRPr="001B3AA9">
        <w:rPr>
          <w:sz w:val="16"/>
        </w:rPr>
        <w:t xml:space="preserve"> of</w:t>
      </w:r>
      <w:proofErr w:type="gramEnd"/>
      <w:r w:rsidRPr="001B3AA9">
        <w:rPr>
          <w:sz w:val="16"/>
        </w:rPr>
        <w:t xml:space="preserve"> the </w:t>
      </w:r>
      <w:r w:rsidRPr="00AE6F8C">
        <w:rPr>
          <w:b/>
          <w:bCs/>
          <w:u w:val="single"/>
        </w:rPr>
        <w:t>waste</w:t>
      </w:r>
      <w:r w:rsidRPr="001B3AA9">
        <w:rPr>
          <w:u w:val="single"/>
        </w:rPr>
        <w:t xml:space="preserve"> it produces</w:t>
      </w:r>
      <w:r w:rsidRPr="001B3AA9">
        <w:rPr>
          <w:sz w:val="16"/>
        </w:rPr>
        <w:t xml:space="preserve">. The </w:t>
      </w:r>
      <w:r w:rsidRPr="001B3AA9">
        <w:rPr>
          <w:u w:val="single"/>
        </w:rPr>
        <w:t xml:space="preserve">remaining </w:t>
      </w:r>
      <w:r w:rsidRPr="00AE6F8C">
        <w:rPr>
          <w:b/>
          <w:bCs/>
          <w:u w:val="single"/>
        </w:rPr>
        <w:t>issue</w:t>
      </w:r>
      <w:r w:rsidRPr="001B3AA9">
        <w:rPr>
          <w:sz w:val="16"/>
        </w:rPr>
        <w:t xml:space="preserve"> is one of </w:t>
      </w:r>
      <w:r w:rsidRPr="00AE6F8C">
        <w:rPr>
          <w:b/>
          <w:bCs/>
          <w:u w:val="single"/>
        </w:rPr>
        <w:t>public acceptance</w:t>
      </w:r>
      <w:r w:rsidRPr="001B3AA9">
        <w:rPr>
          <w:sz w:val="16"/>
        </w:rPr>
        <w:t xml:space="preserve">, and </w:t>
      </w:r>
      <w:r w:rsidRPr="001B3AA9">
        <w:rPr>
          <w:u w:val="single"/>
        </w:rPr>
        <w:t>not</w:t>
      </w:r>
      <w:r w:rsidRPr="001B3AA9">
        <w:rPr>
          <w:sz w:val="16"/>
        </w:rPr>
        <w:t xml:space="preserve"> of </w:t>
      </w:r>
      <w:r w:rsidRPr="001B3AA9">
        <w:rPr>
          <w:u w:val="single"/>
        </w:rPr>
        <w:t>technological feasibility</w:t>
      </w:r>
      <w:r w:rsidRPr="001B3AA9">
        <w:rPr>
          <w:sz w:val="16"/>
        </w:rPr>
        <w:t>.</w:t>
      </w:r>
      <w:r>
        <w:rPr>
          <w:sz w:val="16"/>
        </w:rPr>
        <w:t xml:space="preserve"> </w:t>
      </w:r>
      <w:r w:rsidRPr="001B3AA9">
        <w:rPr>
          <w:sz w:val="16"/>
        </w:rPr>
        <w:t xml:space="preserve">The </w:t>
      </w:r>
      <w:r w:rsidRPr="001B3AA9">
        <w:rPr>
          <w:u w:val="single"/>
        </w:rPr>
        <w:t xml:space="preserve">amount of waste produced by </w:t>
      </w:r>
      <w:r w:rsidRPr="001B3AA9">
        <w:rPr>
          <w:sz w:val="16"/>
        </w:rPr>
        <w:t>the nucle</w:t>
      </w:r>
      <w:r w:rsidRPr="001B3AA9">
        <w:rPr>
          <w:u w:val="single"/>
        </w:rPr>
        <w:t>ar power industry</w:t>
      </w:r>
      <w:r w:rsidRPr="001B3AA9">
        <w:rPr>
          <w:sz w:val="16"/>
        </w:rPr>
        <w:t xml:space="preserve"> is </w:t>
      </w:r>
      <w:r w:rsidRPr="001B3AA9">
        <w:rPr>
          <w:u w:val="single"/>
        </w:rPr>
        <w:t>small relative to other industrial activities. 97% of</w:t>
      </w:r>
      <w:r w:rsidRPr="001B3AA9">
        <w:rPr>
          <w:sz w:val="16"/>
        </w:rPr>
        <w:t xml:space="preserve"> the </w:t>
      </w:r>
      <w:r w:rsidRPr="001B3AA9">
        <w:rPr>
          <w:u w:val="single"/>
        </w:rPr>
        <w:t>waste produced is</w:t>
      </w:r>
      <w:r w:rsidRPr="001B3AA9">
        <w:rPr>
          <w:sz w:val="16"/>
        </w:rPr>
        <w:t xml:space="preserve"> classified as </w:t>
      </w:r>
      <w:r w:rsidRPr="001B3AA9">
        <w:rPr>
          <w:u w:val="single"/>
        </w:rPr>
        <w:t>low- or intermediate-level waste (</w:t>
      </w:r>
      <w:r w:rsidRPr="001B3AA9">
        <w:rPr>
          <w:sz w:val="16"/>
        </w:rPr>
        <w:t xml:space="preserve">LLW or ILW). Such waste has been </w:t>
      </w:r>
      <w:r w:rsidRPr="001B3AA9">
        <w:rPr>
          <w:u w:val="single"/>
        </w:rPr>
        <w:t>widely disposed of in near-surface repositories</w:t>
      </w:r>
      <w:r w:rsidRPr="001B3AA9">
        <w:rPr>
          <w:sz w:val="16"/>
        </w:rPr>
        <w:t xml:space="preserve"> for many years. In France, where fuel is reprocessed, </w:t>
      </w:r>
      <w:r w:rsidRPr="001B3AA9">
        <w:rPr>
          <w:u w:val="single"/>
        </w:rPr>
        <w:t>just 0</w:t>
      </w:r>
      <w:r w:rsidRPr="00AE6F8C">
        <w:rPr>
          <w:b/>
          <w:bCs/>
          <w:u w:val="single"/>
        </w:rPr>
        <w:t>.2% of all radioactive waste</w:t>
      </w:r>
      <w:r w:rsidRPr="001B3AA9">
        <w:rPr>
          <w:sz w:val="16"/>
        </w:rPr>
        <w:t xml:space="preserve"> by volume </w:t>
      </w:r>
      <w:r w:rsidRPr="00AE6F8C">
        <w:rPr>
          <w:b/>
          <w:bCs/>
          <w:u w:val="single"/>
        </w:rPr>
        <w:t>is</w:t>
      </w:r>
      <w:r w:rsidRPr="001B3AA9">
        <w:rPr>
          <w:u w:val="single"/>
        </w:rPr>
        <w:t xml:space="preserve"> classified as </w:t>
      </w:r>
      <w:r w:rsidRPr="00AE6F8C">
        <w:rPr>
          <w:b/>
          <w:bCs/>
          <w:u w:val="single"/>
        </w:rPr>
        <w:t>high-level waste</w:t>
      </w:r>
      <w:r w:rsidRPr="001B3AA9">
        <w:rPr>
          <w:sz w:val="16"/>
        </w:rPr>
        <w:t xml:space="preserve"> (HLW</w:t>
      </w:r>
      <w:proofErr w:type="gramStart"/>
      <w:r w:rsidRPr="001B3AA9">
        <w:rPr>
          <w:sz w:val="16"/>
        </w:rPr>
        <w:t>).a</w:t>
      </w:r>
      <w:proofErr w:type="gramEnd"/>
      <w:r>
        <w:rPr>
          <w:sz w:val="16"/>
        </w:rPr>
        <w:t xml:space="preserve"> </w:t>
      </w:r>
      <w:proofErr w:type="gramStart"/>
      <w:r w:rsidRPr="00A65CB7">
        <w:rPr>
          <w:sz w:val="16"/>
          <w:szCs w:val="16"/>
        </w:rPr>
        <w:t>The</w:t>
      </w:r>
      <w:proofErr w:type="gramEnd"/>
      <w:r w:rsidRPr="00A65CB7">
        <w:rPr>
          <w:sz w:val="16"/>
          <w:szCs w:val="16"/>
        </w:rPr>
        <w:t xml:space="preserve"> amount of HLW produced (including used fuel when this is considered as waste) during nuclear production is small; a typical large reactor (1 </w:t>
      </w:r>
      <w:proofErr w:type="spellStart"/>
      <w:r w:rsidRPr="00A65CB7">
        <w:rPr>
          <w:sz w:val="16"/>
          <w:szCs w:val="16"/>
        </w:rPr>
        <w:t>GWe</w:t>
      </w:r>
      <w:proofErr w:type="spellEnd"/>
      <w:r w:rsidRPr="00A65CB7">
        <w:rPr>
          <w:sz w:val="16"/>
          <w:szCs w:val="16"/>
        </w:rPr>
        <w:t xml:space="preserve">) produces about 25-30 </w:t>
      </w:r>
      <w:proofErr w:type="spellStart"/>
      <w:r w:rsidRPr="00A65CB7">
        <w:rPr>
          <w:sz w:val="16"/>
          <w:szCs w:val="16"/>
        </w:rPr>
        <w:t>tonnes</w:t>
      </w:r>
      <w:proofErr w:type="spellEnd"/>
      <w:r w:rsidRPr="00A65CB7">
        <w:rPr>
          <w:sz w:val="16"/>
          <w:szCs w:val="16"/>
        </w:rPr>
        <w:t xml:space="preserve"> of used fuel per year. About 400,000 </w:t>
      </w:r>
      <w:proofErr w:type="spellStart"/>
      <w:r w:rsidRPr="00A65CB7">
        <w:rPr>
          <w:sz w:val="16"/>
          <w:szCs w:val="16"/>
        </w:rPr>
        <w:t>tonnes</w:t>
      </w:r>
      <w:proofErr w:type="spellEnd"/>
      <w:r w:rsidRPr="00A65CB7">
        <w:rPr>
          <w:sz w:val="16"/>
          <w:szCs w:val="16"/>
        </w:rPr>
        <w:t xml:space="preserve"> of used fuel has been discharged from reactors worldwide, with about one-third having been </w:t>
      </w:r>
      <w:proofErr w:type="spellStart"/>
      <w:proofErr w:type="gramStart"/>
      <w:r w:rsidRPr="00A65CB7">
        <w:rPr>
          <w:sz w:val="16"/>
          <w:szCs w:val="16"/>
        </w:rPr>
        <w:t>reprocessed.b</w:t>
      </w:r>
      <w:proofErr w:type="spellEnd"/>
      <w:proofErr w:type="gramEnd"/>
      <w:r>
        <w:rPr>
          <w:sz w:val="16"/>
          <w:szCs w:val="16"/>
        </w:rPr>
        <w:t xml:space="preserve"> </w:t>
      </w:r>
      <w:r w:rsidRPr="006031F2">
        <w:rPr>
          <w:sz w:val="16"/>
        </w:rPr>
        <w:t xml:space="preserve">Unlike other industrial toxic wastes, the </w:t>
      </w:r>
      <w:r w:rsidRPr="003354A9">
        <w:rPr>
          <w:u w:val="single"/>
        </w:rPr>
        <w:t>principal hazard associated with HLW</w:t>
      </w:r>
      <w:r w:rsidRPr="006031F2">
        <w:rPr>
          <w:sz w:val="16"/>
        </w:rPr>
        <w:t xml:space="preserve"> – radioactivity – </w:t>
      </w:r>
      <w:r w:rsidRPr="003354A9">
        <w:rPr>
          <w:u w:val="single"/>
        </w:rPr>
        <w:t>diminishes with time</w:t>
      </w:r>
      <w:r w:rsidRPr="006031F2">
        <w:rPr>
          <w:sz w:val="16"/>
        </w:rPr>
        <w:t xml:space="preserve">. At present, interim </w:t>
      </w:r>
      <w:r w:rsidRPr="003354A9">
        <w:rPr>
          <w:u w:val="single"/>
        </w:rPr>
        <w:t>storage facilities provide an appropriate environment to contain and manage existing waste, and</w:t>
      </w:r>
      <w:r w:rsidRPr="006031F2">
        <w:rPr>
          <w:sz w:val="16"/>
        </w:rPr>
        <w:t xml:space="preserve"> the </w:t>
      </w:r>
      <w:r w:rsidRPr="003354A9">
        <w:rPr>
          <w:u w:val="single"/>
        </w:rPr>
        <w:t>decay of heat and radioactivity over time provides</w:t>
      </w:r>
      <w:r w:rsidRPr="006031F2">
        <w:rPr>
          <w:sz w:val="16"/>
        </w:rPr>
        <w:t xml:space="preserve"> a </w:t>
      </w:r>
      <w:r w:rsidRPr="003354A9">
        <w:rPr>
          <w:u w:val="single"/>
        </w:rPr>
        <w:t>strong incentive to store HLW for a period before</w:t>
      </w:r>
      <w:r w:rsidRPr="006031F2">
        <w:rPr>
          <w:sz w:val="16"/>
        </w:rPr>
        <w:t xml:space="preserve"> its final </w:t>
      </w:r>
      <w:r w:rsidRPr="003354A9">
        <w:rPr>
          <w:u w:val="single"/>
        </w:rPr>
        <w:t>disposal</w:t>
      </w:r>
      <w:r w:rsidRPr="006031F2">
        <w:rPr>
          <w:sz w:val="16"/>
        </w:rPr>
        <w:t xml:space="preserve">. In fact, after 40 years, the radioactivity of used fuel has decreased to about one-thousandth of the level at the point when it was unloaded. Interim </w:t>
      </w:r>
      <w:r w:rsidRPr="00AE6F8C">
        <w:rPr>
          <w:b/>
          <w:bCs/>
          <w:u w:val="single"/>
        </w:rPr>
        <w:t>storage facilities</w:t>
      </w:r>
      <w:r w:rsidRPr="006031F2">
        <w:rPr>
          <w:sz w:val="16"/>
        </w:rPr>
        <w:t xml:space="preserve"> also </w:t>
      </w:r>
      <w:r w:rsidRPr="006031F2">
        <w:rPr>
          <w:u w:val="single"/>
        </w:rPr>
        <w:t>allow a country to store</w:t>
      </w:r>
      <w:r w:rsidRPr="006031F2">
        <w:rPr>
          <w:sz w:val="16"/>
        </w:rPr>
        <w:t xml:space="preserve"> its </w:t>
      </w:r>
      <w:r w:rsidRPr="006031F2">
        <w:rPr>
          <w:u w:val="single"/>
        </w:rPr>
        <w:t xml:space="preserve">spent fuel </w:t>
      </w:r>
      <w:r w:rsidRPr="006031F2">
        <w:rPr>
          <w:sz w:val="16"/>
        </w:rPr>
        <w:t xml:space="preserve">until a time when it has generated </w:t>
      </w:r>
      <w:proofErr w:type="gramStart"/>
      <w:r w:rsidRPr="006031F2">
        <w:rPr>
          <w:sz w:val="16"/>
        </w:rPr>
        <w:t>sufficient quantities</w:t>
      </w:r>
      <w:proofErr w:type="gramEnd"/>
      <w:r w:rsidRPr="006031F2">
        <w:rPr>
          <w:sz w:val="16"/>
        </w:rPr>
        <w:t xml:space="preserve"> to </w:t>
      </w:r>
      <w:r w:rsidRPr="00AE6F8C">
        <w:rPr>
          <w:b/>
          <w:bCs/>
          <w:u w:val="single"/>
        </w:rPr>
        <w:t>make</w:t>
      </w:r>
      <w:r w:rsidRPr="006031F2">
        <w:rPr>
          <w:u w:val="single"/>
        </w:rPr>
        <w:t xml:space="preserve"> a </w:t>
      </w:r>
      <w:r w:rsidRPr="00AE6F8C">
        <w:rPr>
          <w:b/>
          <w:bCs/>
          <w:u w:val="single"/>
        </w:rPr>
        <w:t>repository development economic</w:t>
      </w:r>
      <w:r w:rsidRPr="006031F2">
        <w:rPr>
          <w:sz w:val="16"/>
        </w:rPr>
        <w:t>.</w:t>
      </w:r>
      <w:r>
        <w:rPr>
          <w:sz w:val="16"/>
        </w:rPr>
        <w:t xml:space="preserve"> </w:t>
      </w:r>
      <w:r w:rsidRPr="00EF7570">
        <w:rPr>
          <w:sz w:val="16"/>
        </w:rPr>
        <w:t xml:space="preserve">In the long-term, however, appropriate disposal arrangements are required for HLW due to its prolonged radioactivity. </w:t>
      </w:r>
      <w:r w:rsidRPr="00AE6F8C">
        <w:rPr>
          <w:b/>
          <w:bCs/>
          <w:sz w:val="16"/>
        </w:rPr>
        <w:t xml:space="preserve">The </w:t>
      </w:r>
      <w:r w:rsidRPr="00AE6F8C">
        <w:rPr>
          <w:b/>
          <w:bCs/>
          <w:u w:val="single"/>
        </w:rPr>
        <w:t>safe, environmentally-sound disposal of HLW is tech</w:t>
      </w:r>
      <w:r w:rsidRPr="006031F2">
        <w:rPr>
          <w:u w:val="single"/>
        </w:rPr>
        <w:t xml:space="preserve">nologically </w:t>
      </w:r>
      <w:r w:rsidRPr="00AE6F8C">
        <w:rPr>
          <w:b/>
          <w:bCs/>
          <w:u w:val="single"/>
        </w:rPr>
        <w:t>proven, with international scientific consensus</w:t>
      </w:r>
      <w:r w:rsidRPr="006031F2">
        <w:rPr>
          <w:u w:val="single"/>
        </w:rPr>
        <w:t xml:space="preserve"> on deep geological repositories.</w:t>
      </w:r>
      <w:r w:rsidRPr="00EF7570">
        <w:rPr>
          <w:sz w:val="16"/>
        </w:rPr>
        <w:t xml:space="preserve"> Such </w:t>
      </w:r>
      <w:r w:rsidRPr="00AE6F8C">
        <w:rPr>
          <w:b/>
          <w:bCs/>
          <w:u w:val="single"/>
        </w:rPr>
        <w:t>projects</w:t>
      </w:r>
      <w:r w:rsidRPr="00EF7570">
        <w:rPr>
          <w:sz w:val="16"/>
        </w:rPr>
        <w:t xml:space="preserve"> are </w:t>
      </w:r>
      <w:r w:rsidRPr="00AE6F8C">
        <w:rPr>
          <w:b/>
          <w:bCs/>
          <w:u w:val="single"/>
        </w:rPr>
        <w:t>well advanced</w:t>
      </w:r>
      <w:r w:rsidRPr="00984AC5">
        <w:rPr>
          <w:u w:val="single"/>
        </w:rPr>
        <w:t xml:space="preserve"> in some countries</w:t>
      </w:r>
      <w:r w:rsidRPr="00EF7570">
        <w:rPr>
          <w:sz w:val="16"/>
        </w:rPr>
        <w:t>, such as Finland and Sweden. In the USA a deep geological waste repository (the Waste Isolation Pilot Plant) is already in operation for the disposal of transuranic waste (long-lived ILW contaminated with military materials such as plutonium). Countries where plans for deep geological repositories have been advanced demonstrate that efforts to resolve political and public acceptance issues at a community and national level can be successful.</w:t>
      </w:r>
      <w:r>
        <w:rPr>
          <w:sz w:val="16"/>
        </w:rPr>
        <w:t xml:space="preserve"> </w:t>
      </w:r>
      <w:r w:rsidRPr="00EF7570">
        <w:rPr>
          <w:sz w:val="10"/>
          <w:szCs w:val="10"/>
        </w:rPr>
        <w:t>Geological disposal facilities (GDFs) are currently used for the disposal of other toxic wastes, including those containing mercury, cyanide, arsenic and dioxins.</w:t>
      </w:r>
      <w:r>
        <w:rPr>
          <w:sz w:val="10"/>
          <w:szCs w:val="10"/>
        </w:rPr>
        <w:t xml:space="preserve"> </w:t>
      </w:r>
      <w:r w:rsidRPr="00EF7570">
        <w:rPr>
          <w:sz w:val="10"/>
          <w:szCs w:val="10"/>
        </w:rPr>
        <w:t>Progress is being made to achieve public acceptance, but it is important that governments follow the lead of countries more advanced in the process of long-term disposal of HLW.</w:t>
      </w:r>
      <w:r>
        <w:rPr>
          <w:sz w:val="10"/>
          <w:szCs w:val="10"/>
        </w:rPr>
        <w:t xml:space="preserve"> </w:t>
      </w:r>
      <w:r w:rsidRPr="005A00C3">
        <w:rPr>
          <w:sz w:val="10"/>
          <w:szCs w:val="10"/>
        </w:rPr>
        <w:t>Further information</w:t>
      </w:r>
      <w:r>
        <w:rPr>
          <w:sz w:val="10"/>
          <w:szCs w:val="10"/>
        </w:rPr>
        <w:t xml:space="preserve"> </w:t>
      </w:r>
      <w:r w:rsidRPr="005A00C3">
        <w:rPr>
          <w:sz w:val="10"/>
          <w:szCs w:val="10"/>
        </w:rPr>
        <w:t>Radioactive Waste Management</w:t>
      </w:r>
      <w:r>
        <w:rPr>
          <w:sz w:val="10"/>
          <w:szCs w:val="10"/>
        </w:rPr>
        <w:t xml:space="preserve"> </w:t>
      </w:r>
      <w:r w:rsidRPr="005A00C3">
        <w:rPr>
          <w:sz w:val="10"/>
          <w:szCs w:val="10"/>
        </w:rPr>
        <w:t>Storage and Disposal of Radioactive Wastes</w:t>
      </w:r>
      <w:r>
        <w:rPr>
          <w:sz w:val="10"/>
          <w:szCs w:val="10"/>
        </w:rPr>
        <w:t xml:space="preserve"> </w:t>
      </w:r>
      <w:r w:rsidRPr="005A00C3">
        <w:rPr>
          <w:sz w:val="10"/>
          <w:szCs w:val="10"/>
        </w:rPr>
        <w:t>Treatment and Conditioning of Nuclear Wastes</w:t>
      </w:r>
      <w:r>
        <w:rPr>
          <w:sz w:val="10"/>
          <w:szCs w:val="10"/>
        </w:rPr>
        <w:t xml:space="preserve"> </w:t>
      </w:r>
      <w:r w:rsidRPr="005A00C3">
        <w:rPr>
          <w:sz w:val="10"/>
          <w:szCs w:val="10"/>
        </w:rPr>
        <w:t>[Back]</w:t>
      </w:r>
      <w:r>
        <w:rPr>
          <w:sz w:val="10"/>
          <w:szCs w:val="10"/>
        </w:rPr>
        <w:t xml:space="preserve"> </w:t>
      </w:r>
      <w:r w:rsidRPr="00341620">
        <w:rPr>
          <w:sz w:val="16"/>
          <w:szCs w:val="16"/>
        </w:rPr>
        <w:t xml:space="preserve">2. The transport of this waste poses an unacceptable risk to </w:t>
      </w:r>
      <w:proofErr w:type="gramStart"/>
      <w:r w:rsidRPr="00341620">
        <w:rPr>
          <w:sz w:val="16"/>
          <w:szCs w:val="16"/>
        </w:rPr>
        <w:t>people</w:t>
      </w:r>
      <w:proofErr w:type="gramEnd"/>
      <w:r w:rsidRPr="00341620">
        <w:rPr>
          <w:sz w:val="16"/>
          <w:szCs w:val="16"/>
        </w:rPr>
        <w:t xml:space="preserve"> and the environment</w:t>
      </w:r>
      <w:r>
        <w:rPr>
          <w:sz w:val="16"/>
          <w:szCs w:val="16"/>
        </w:rPr>
        <w:t xml:space="preserve"> </w:t>
      </w:r>
      <w:r w:rsidRPr="00AE6F8C">
        <w:rPr>
          <w:b/>
          <w:bCs/>
          <w:u w:val="single"/>
        </w:rPr>
        <w:t>Hazardous waste</w:t>
      </w:r>
      <w:r w:rsidRPr="00EF7570">
        <w:rPr>
          <w:u w:val="single"/>
        </w:rPr>
        <w:t xml:space="preserve"> is </w:t>
      </w:r>
      <w:r w:rsidRPr="00AE6F8C">
        <w:rPr>
          <w:b/>
          <w:bCs/>
          <w:u w:val="single"/>
        </w:rPr>
        <w:t>produced by most</w:t>
      </w:r>
      <w:r w:rsidRPr="00EF7570">
        <w:rPr>
          <w:u w:val="single"/>
        </w:rPr>
        <w:t xml:space="preserve"> major </w:t>
      </w:r>
      <w:r w:rsidRPr="00AE6F8C">
        <w:rPr>
          <w:b/>
          <w:bCs/>
          <w:u w:val="single"/>
        </w:rPr>
        <w:t>industrial processes</w:t>
      </w:r>
      <w:r w:rsidRPr="00341620">
        <w:rPr>
          <w:sz w:val="16"/>
        </w:rPr>
        <w:t xml:space="preserve">. Of all hazardous material shipped each year in the USA, </w:t>
      </w:r>
      <w:r w:rsidRPr="00AE6F8C">
        <w:rPr>
          <w:b/>
          <w:bCs/>
          <w:u w:val="single"/>
        </w:rPr>
        <w:t>radioactive waste</w:t>
      </w:r>
      <w:r w:rsidRPr="00EF7570">
        <w:rPr>
          <w:u w:val="single"/>
        </w:rPr>
        <w:t xml:space="preserve"> accounts for </w:t>
      </w:r>
      <w:r w:rsidRPr="00AE6F8C">
        <w:rPr>
          <w:b/>
          <w:bCs/>
          <w:u w:val="single"/>
        </w:rPr>
        <w:t>just 5% of the total</w:t>
      </w:r>
      <w:r w:rsidRPr="00341620">
        <w:rPr>
          <w:u w:val="single"/>
        </w:rPr>
        <w:t xml:space="preserve">; </w:t>
      </w:r>
      <w:r w:rsidRPr="00AE6F8C">
        <w:rPr>
          <w:b/>
          <w:bCs/>
          <w:u w:val="single"/>
        </w:rPr>
        <w:t>and of that 5%, less than 10% relates to nuc</w:t>
      </w:r>
      <w:r w:rsidRPr="00341620">
        <w:rPr>
          <w:u w:val="single"/>
        </w:rPr>
        <w:t xml:space="preserve">lear </w:t>
      </w:r>
      <w:r w:rsidRPr="00AE6F8C">
        <w:rPr>
          <w:b/>
          <w:bCs/>
          <w:u w:val="single"/>
        </w:rPr>
        <w:t>power</w:t>
      </w:r>
      <w:r w:rsidRPr="00341620">
        <w:rPr>
          <w:sz w:val="16"/>
        </w:rPr>
        <w:t xml:space="preserve"> production.</w:t>
      </w:r>
      <w:r>
        <w:rPr>
          <w:sz w:val="16"/>
        </w:rPr>
        <w:t xml:space="preserve"> </w:t>
      </w:r>
      <w:r w:rsidRPr="00341620">
        <w:rPr>
          <w:sz w:val="16"/>
        </w:rPr>
        <w:t xml:space="preserve">Globally, about 15 million packages of radioactive material are transported each year on public roads, railways, and ships. There has been </w:t>
      </w:r>
      <w:r w:rsidRPr="001B3EF8">
        <w:rPr>
          <w:b/>
          <w:bCs/>
          <w:u w:val="single"/>
        </w:rPr>
        <w:t>no instance of radioactive release causing harm</w:t>
      </w:r>
      <w:r w:rsidRPr="00341620">
        <w:rPr>
          <w:u w:val="single"/>
        </w:rPr>
        <w:t xml:space="preserve"> to people, property or the environment in many millions of transport miles</w:t>
      </w:r>
      <w:r w:rsidRPr="00341620">
        <w:rPr>
          <w:sz w:val="16"/>
        </w:rPr>
        <w:t>.</w:t>
      </w:r>
      <w:r>
        <w:rPr>
          <w:sz w:val="16"/>
        </w:rPr>
        <w:t xml:space="preserve"> </w:t>
      </w:r>
      <w:r w:rsidRPr="00341620">
        <w:rPr>
          <w:sz w:val="16"/>
        </w:rPr>
        <w:t xml:space="preserve">The primary assurance of safety in the transport of nuclear materials is the way in which they are packaged. </w:t>
      </w:r>
      <w:r w:rsidRPr="00341620">
        <w:rPr>
          <w:u w:val="single"/>
        </w:rPr>
        <w:t>Packages</w:t>
      </w:r>
      <w:r w:rsidRPr="00341620">
        <w:rPr>
          <w:sz w:val="16"/>
        </w:rPr>
        <w:t xml:space="preserve"> that </w:t>
      </w:r>
      <w:r w:rsidRPr="00341620">
        <w:rPr>
          <w:u w:val="single"/>
        </w:rPr>
        <w:t>store waste</w:t>
      </w:r>
      <w:r w:rsidRPr="00341620">
        <w:rPr>
          <w:sz w:val="16"/>
        </w:rPr>
        <w:t xml:space="preserve"> during transport are </w:t>
      </w:r>
      <w:r w:rsidRPr="00341620">
        <w:rPr>
          <w:u w:val="single"/>
        </w:rPr>
        <w:t xml:space="preserve">designed to ensure shielding from radiation and containment of waste, even under </w:t>
      </w:r>
      <w:r w:rsidRPr="00341620">
        <w:rPr>
          <w:sz w:val="16"/>
        </w:rPr>
        <w:t>the most</w:t>
      </w:r>
      <w:r w:rsidRPr="00341620">
        <w:rPr>
          <w:u w:val="single"/>
        </w:rPr>
        <w:t xml:space="preserve"> extreme accident conditions</w:t>
      </w:r>
      <w:r w:rsidRPr="00341620">
        <w:rPr>
          <w:sz w:val="16"/>
        </w:rPr>
        <w:t>. Different packaging standards have been developed by the International Atomic Energy Agency (IAEA) according to the characteristics and potential hazard posed by the different types of nuclear material. HLW shipments are made in robust 125-tonne 'Type B' casks. There has never been an accident in which a Type B transport cask containing radioactive materials has been breached or has leaked. A significant accident in the USA in 1971 demonstrated the integrity of a Type B cask, which was later returned to service.</w:t>
      </w:r>
      <w:r>
        <w:rPr>
          <w:sz w:val="16"/>
        </w:rPr>
        <w:t xml:space="preserve"> </w:t>
      </w:r>
      <w:r w:rsidRPr="00341620">
        <w:rPr>
          <w:sz w:val="16"/>
          <w:szCs w:val="16"/>
        </w:rPr>
        <w:t xml:space="preserve">The safety features built into Type B casks are very significant. For the radioactive material in a large Type B package in sea transit to become exposed, the ship's hold (inside double hulls) would need to rupture, the 25cm thick steel cask would need to rupture, and the </w:t>
      </w:r>
      <w:proofErr w:type="gramStart"/>
      <w:r w:rsidRPr="00341620">
        <w:rPr>
          <w:sz w:val="16"/>
          <w:szCs w:val="16"/>
        </w:rPr>
        <w:t>stainless steel</w:t>
      </w:r>
      <w:proofErr w:type="gramEnd"/>
      <w:r w:rsidRPr="00341620">
        <w:rPr>
          <w:sz w:val="16"/>
          <w:szCs w:val="16"/>
        </w:rPr>
        <w:t xml:space="preserve"> flask or the fuel rods would need to be broken open. Either borosilicate glass (for reprocessed wastes) or ceramic fuel material would then be exposed, but in either case these materials are very insoluble.</w:t>
      </w:r>
      <w:r>
        <w:rPr>
          <w:sz w:val="16"/>
          <w:szCs w:val="16"/>
        </w:rPr>
        <w:t xml:space="preserve"> </w:t>
      </w:r>
      <w:r w:rsidRPr="005A00C3">
        <w:rPr>
          <w:sz w:val="10"/>
          <w:szCs w:val="10"/>
        </w:rPr>
        <w:t>Further information</w:t>
      </w:r>
      <w:r>
        <w:rPr>
          <w:sz w:val="10"/>
          <w:szCs w:val="10"/>
        </w:rPr>
        <w:t xml:space="preserve"> </w:t>
      </w:r>
      <w:r w:rsidRPr="005A00C3">
        <w:rPr>
          <w:sz w:val="10"/>
          <w:szCs w:val="10"/>
        </w:rPr>
        <w:t>Transport of Radioactive Materials</w:t>
      </w:r>
      <w:r>
        <w:rPr>
          <w:sz w:val="10"/>
          <w:szCs w:val="10"/>
        </w:rPr>
        <w:t xml:space="preserve"> </w:t>
      </w:r>
      <w:r w:rsidRPr="005A00C3">
        <w:rPr>
          <w:sz w:val="10"/>
          <w:szCs w:val="10"/>
        </w:rPr>
        <w:t>[Back]</w:t>
      </w:r>
      <w:r>
        <w:rPr>
          <w:sz w:val="10"/>
          <w:szCs w:val="10"/>
        </w:rPr>
        <w:t xml:space="preserve"> </w:t>
      </w:r>
      <w:r w:rsidRPr="00382B15">
        <w:rPr>
          <w:sz w:val="10"/>
          <w:szCs w:val="10"/>
        </w:rPr>
        <w:t>3. Plutonium is the most dangerous material in the world</w:t>
      </w:r>
      <w:r>
        <w:rPr>
          <w:sz w:val="10"/>
          <w:szCs w:val="10"/>
        </w:rPr>
        <w:t xml:space="preserve"> </w:t>
      </w:r>
      <w:r w:rsidRPr="00382B15">
        <w:rPr>
          <w:sz w:val="10"/>
          <w:szCs w:val="10"/>
        </w:rPr>
        <w:t>Plutonium has been stated to be 'the most toxic substance on earth' and so hazardous that 'a speck can kill'.</w:t>
      </w:r>
      <w:r>
        <w:rPr>
          <w:sz w:val="10"/>
          <w:szCs w:val="10"/>
        </w:rPr>
        <w:t xml:space="preserve"> </w:t>
      </w:r>
      <w:r w:rsidRPr="00382B15">
        <w:rPr>
          <w:sz w:val="10"/>
          <w:szCs w:val="10"/>
        </w:rPr>
        <w:t xml:space="preserve">Comparisons between toxic substances are not straightforward. The effect of plutonium inhalation would be to increase the probability of a cancer developing in several </w:t>
      </w:r>
      <w:proofErr w:type="spellStart"/>
      <w:r w:rsidRPr="00382B15">
        <w:rPr>
          <w:sz w:val="10"/>
          <w:szCs w:val="10"/>
        </w:rPr>
        <w:t>years time</w:t>
      </w:r>
      <w:proofErr w:type="spellEnd"/>
      <w:r w:rsidRPr="00382B15">
        <w:rPr>
          <w:sz w:val="10"/>
          <w:szCs w:val="10"/>
        </w:rPr>
        <w:t>, whilst most other strong toxins lead to more immediate death. Best comparisons indicate that, gram for gram, toxins such as ricin, some snake venoms, cyanide, and even caffeine are significantly more toxic than plutonium.</w:t>
      </w:r>
      <w:r>
        <w:rPr>
          <w:sz w:val="10"/>
          <w:szCs w:val="10"/>
        </w:rPr>
        <w:t xml:space="preserve"> </w:t>
      </w:r>
      <w:r w:rsidRPr="00382B15">
        <w:rPr>
          <w:sz w:val="10"/>
          <w:szCs w:val="10"/>
        </w:rPr>
        <w:t xml:space="preserve">Nevertheless, plutonium is toxic and therefore must be handled in a responsible manner. Its hazard is principally associated with the </w:t>
      </w:r>
      <w:proofErr w:type="spellStart"/>
      <w:r w:rsidRPr="00382B15">
        <w:rPr>
          <w:sz w:val="10"/>
          <w:szCs w:val="10"/>
        </w:rPr>
        <w:t>ionising</w:t>
      </w:r>
      <w:proofErr w:type="spellEnd"/>
      <w:r w:rsidRPr="00382B15">
        <w:rPr>
          <w:sz w:val="10"/>
          <w:szCs w:val="10"/>
        </w:rPr>
        <w:t xml:space="preserve"> radiation it emits. However, it is primarily hazardous if inhaled in small particles.</w:t>
      </w:r>
      <w:r>
        <w:rPr>
          <w:sz w:val="10"/>
          <w:szCs w:val="10"/>
        </w:rPr>
        <w:t xml:space="preserve"> </w:t>
      </w:r>
      <w:r w:rsidRPr="007F7B3B">
        <w:rPr>
          <w:sz w:val="10"/>
          <w:szCs w:val="10"/>
        </w:rPr>
        <w:t>Further information</w:t>
      </w:r>
      <w:r>
        <w:rPr>
          <w:sz w:val="10"/>
          <w:szCs w:val="10"/>
        </w:rPr>
        <w:t xml:space="preserve"> </w:t>
      </w:r>
      <w:r w:rsidRPr="007F7B3B">
        <w:rPr>
          <w:sz w:val="10"/>
          <w:szCs w:val="10"/>
        </w:rPr>
        <w:t>Plutonium</w:t>
      </w:r>
      <w:r>
        <w:rPr>
          <w:sz w:val="10"/>
          <w:szCs w:val="10"/>
        </w:rPr>
        <w:t xml:space="preserve"> </w:t>
      </w:r>
      <w:r w:rsidRPr="007F7B3B">
        <w:rPr>
          <w:sz w:val="10"/>
          <w:szCs w:val="10"/>
        </w:rPr>
        <w:t>[Back]</w:t>
      </w:r>
      <w:r>
        <w:rPr>
          <w:sz w:val="10"/>
          <w:szCs w:val="10"/>
        </w:rPr>
        <w:t xml:space="preserve"> </w:t>
      </w:r>
      <w:r w:rsidRPr="008E3D02">
        <w:rPr>
          <w:sz w:val="16"/>
          <w:szCs w:val="16"/>
        </w:rPr>
        <w:t>4. Nuclear waste is hazardous for tens of thousands of years. This clearly is unprecedented and poses a huge threat to our future generations</w:t>
      </w:r>
      <w:r>
        <w:rPr>
          <w:sz w:val="16"/>
          <w:szCs w:val="16"/>
        </w:rPr>
        <w:t xml:space="preserve"> </w:t>
      </w:r>
      <w:r w:rsidRPr="00382B15">
        <w:rPr>
          <w:u w:val="single"/>
        </w:rPr>
        <w:t>Many industries produce hazardous and toxic waste</w:t>
      </w:r>
      <w:r w:rsidRPr="008E3D02">
        <w:rPr>
          <w:sz w:val="16"/>
        </w:rPr>
        <w:t>. All toxic waste needs to be dealt with safely, not just radioactive waste.</w:t>
      </w:r>
      <w:r>
        <w:rPr>
          <w:sz w:val="16"/>
        </w:rPr>
        <w:t xml:space="preserve"> </w:t>
      </w:r>
      <w:r w:rsidRPr="00382B15">
        <w:rPr>
          <w:sz w:val="16"/>
        </w:rPr>
        <w:t xml:space="preserve">The </w:t>
      </w:r>
      <w:r w:rsidRPr="00C835AC">
        <w:rPr>
          <w:b/>
          <w:bCs/>
          <w:u w:val="single"/>
        </w:rPr>
        <w:t>radioactivity</w:t>
      </w:r>
      <w:r w:rsidRPr="00382B15">
        <w:rPr>
          <w:u w:val="single"/>
        </w:rPr>
        <w:t xml:space="preserve"> of nuclear waste naturally </w:t>
      </w:r>
      <w:proofErr w:type="gramStart"/>
      <w:r w:rsidRPr="00C835AC">
        <w:rPr>
          <w:b/>
          <w:bCs/>
          <w:u w:val="single"/>
        </w:rPr>
        <w:t>decays</w:t>
      </w:r>
      <w:r w:rsidRPr="00382B15">
        <w:rPr>
          <w:u w:val="single"/>
        </w:rPr>
        <w:t>, and</w:t>
      </w:r>
      <w:proofErr w:type="gramEnd"/>
      <w:r w:rsidRPr="00382B15">
        <w:rPr>
          <w:u w:val="single"/>
        </w:rPr>
        <w:t xml:space="preserve"> has a </w:t>
      </w:r>
      <w:r w:rsidRPr="00C835AC">
        <w:rPr>
          <w:b/>
          <w:bCs/>
          <w:u w:val="single"/>
        </w:rPr>
        <w:t>finite</w:t>
      </w:r>
      <w:r w:rsidRPr="00382B15">
        <w:rPr>
          <w:u w:val="single"/>
        </w:rPr>
        <w:t xml:space="preserve"> radiotoxic </w:t>
      </w:r>
      <w:r w:rsidRPr="00C835AC">
        <w:rPr>
          <w:b/>
          <w:bCs/>
          <w:u w:val="single"/>
        </w:rPr>
        <w:t>lifetime</w:t>
      </w:r>
      <w:r w:rsidRPr="00382B15">
        <w:rPr>
          <w:sz w:val="16"/>
        </w:rPr>
        <w:t xml:space="preserve">. Within a period of 1,000-10,000 years, the radioactivity of HLW decays to that of the originally mined ore. Its hazard then depends on how concentrated it is. By </w:t>
      </w:r>
      <w:r w:rsidRPr="00382B15">
        <w:rPr>
          <w:sz w:val="16"/>
        </w:rPr>
        <w:lastRenderedPageBreak/>
        <w:t xml:space="preserve">comparison, </w:t>
      </w:r>
      <w:r w:rsidRPr="00382B15">
        <w:rPr>
          <w:u w:val="single"/>
        </w:rPr>
        <w:t>other industrial wastes</w:t>
      </w:r>
      <w:r w:rsidRPr="00382B15">
        <w:rPr>
          <w:sz w:val="16"/>
        </w:rPr>
        <w:t xml:space="preserve"> (e.g. heavy metals, such as cadmium and mercury) </w:t>
      </w:r>
      <w:r w:rsidRPr="00382B15">
        <w:rPr>
          <w:u w:val="single"/>
        </w:rPr>
        <w:t>remain hazardous indefinitely.</w:t>
      </w:r>
      <w:r>
        <w:rPr>
          <w:sz w:val="16"/>
        </w:rPr>
        <w:t xml:space="preserve"> </w:t>
      </w:r>
      <w:r w:rsidRPr="00960C8E">
        <w:rPr>
          <w:sz w:val="16"/>
          <w:szCs w:val="16"/>
        </w:rPr>
        <w:t>Most nuclear waste produced is hazardous, due to its radioactivity, for only a few tens of years and is routinely disposed of in near-surface disposal facilities (see above). Only a small volume of nuclear waste (~3% of the total) is long-lived and highly radioactive and requires isolation from the environment for many thousands of years.</w:t>
      </w:r>
      <w:r>
        <w:rPr>
          <w:sz w:val="16"/>
          <w:szCs w:val="16"/>
        </w:rPr>
        <w:t xml:space="preserve"> </w:t>
      </w:r>
      <w:r w:rsidRPr="008E3D02">
        <w:rPr>
          <w:sz w:val="16"/>
        </w:rPr>
        <w:t xml:space="preserve">International conventions define what is hazardous in terms of radiation dose, and national regulations limit allowable doses accordingly. Well-developed </w:t>
      </w:r>
      <w:r w:rsidRPr="00C835AC">
        <w:rPr>
          <w:b/>
          <w:bCs/>
          <w:u w:val="single"/>
        </w:rPr>
        <w:t>industry tech</w:t>
      </w:r>
      <w:r w:rsidRPr="008E3D02">
        <w:rPr>
          <w:u w:val="single"/>
        </w:rPr>
        <w:t xml:space="preserve">nology </w:t>
      </w:r>
      <w:r w:rsidRPr="00C835AC">
        <w:rPr>
          <w:b/>
          <w:bCs/>
          <w:u w:val="single"/>
        </w:rPr>
        <w:t>ensures</w:t>
      </w:r>
      <w:r w:rsidRPr="008E3D02">
        <w:rPr>
          <w:sz w:val="16"/>
        </w:rPr>
        <w:t xml:space="preserve"> that these </w:t>
      </w:r>
      <w:r w:rsidRPr="00C835AC">
        <w:rPr>
          <w:b/>
          <w:bCs/>
          <w:u w:val="single"/>
        </w:rPr>
        <w:t>regulations are met</w:t>
      </w:r>
      <w:r w:rsidRPr="008E3D02">
        <w:rPr>
          <w:u w:val="single"/>
        </w:rPr>
        <w:t xml:space="preserve"> so that any hazardous waste is handled in a way it poses no risk to human health or the environment. Waste is converted into a stable form </w:t>
      </w:r>
      <w:r w:rsidRPr="008E3D02">
        <w:rPr>
          <w:sz w:val="16"/>
        </w:rPr>
        <w:t xml:space="preserve">that is </w:t>
      </w:r>
      <w:r w:rsidRPr="008E3D02">
        <w:rPr>
          <w:u w:val="single"/>
        </w:rPr>
        <w:t>suitable for disposal</w:t>
      </w:r>
      <w:r w:rsidRPr="008E3D02">
        <w:rPr>
          <w:sz w:val="16"/>
        </w:rPr>
        <w:t xml:space="preserve">. In the case of HLW, a multi-barrier approach, </w:t>
      </w:r>
      <w:r w:rsidRPr="00C835AC">
        <w:rPr>
          <w:b/>
          <w:bCs/>
          <w:u w:val="single"/>
        </w:rPr>
        <w:t>combining containment and</w:t>
      </w:r>
      <w:r w:rsidRPr="008E3D02">
        <w:rPr>
          <w:u w:val="single"/>
        </w:rPr>
        <w:t xml:space="preserve"> geological </w:t>
      </w:r>
      <w:r w:rsidRPr="00C835AC">
        <w:rPr>
          <w:b/>
          <w:bCs/>
          <w:u w:val="single"/>
        </w:rPr>
        <w:t>disposal</w:t>
      </w:r>
      <w:r w:rsidRPr="008E3D02">
        <w:rPr>
          <w:u w:val="single"/>
        </w:rPr>
        <w:t>, ensures isolation of the waste from people and the environment</w:t>
      </w:r>
      <w:r w:rsidRPr="008E3D02">
        <w:rPr>
          <w:sz w:val="16"/>
        </w:rPr>
        <w:t xml:space="preserve"> for thousands of years.</w:t>
      </w:r>
      <w:r>
        <w:rPr>
          <w:sz w:val="16"/>
        </w:rPr>
        <w:t xml:space="preserve"> </w:t>
      </w:r>
      <w:r w:rsidRPr="009B7C65">
        <w:rPr>
          <w:sz w:val="10"/>
          <w:szCs w:val="10"/>
        </w:rPr>
        <w:t>Further information</w:t>
      </w:r>
      <w:r>
        <w:rPr>
          <w:sz w:val="10"/>
          <w:szCs w:val="10"/>
        </w:rPr>
        <w:t xml:space="preserve"> </w:t>
      </w:r>
      <w:r w:rsidRPr="009B7C65">
        <w:rPr>
          <w:sz w:val="10"/>
          <w:szCs w:val="10"/>
        </w:rPr>
        <w:t>Radioactive Waste Management</w:t>
      </w:r>
      <w:r>
        <w:rPr>
          <w:sz w:val="10"/>
          <w:szCs w:val="10"/>
        </w:rPr>
        <w:t xml:space="preserve"> </w:t>
      </w:r>
      <w:r w:rsidRPr="009B7C65">
        <w:rPr>
          <w:sz w:val="10"/>
          <w:szCs w:val="10"/>
        </w:rPr>
        <w:t>[Back]</w:t>
      </w:r>
      <w:r>
        <w:rPr>
          <w:sz w:val="10"/>
          <w:szCs w:val="10"/>
        </w:rPr>
        <w:t xml:space="preserve"> </w:t>
      </w:r>
      <w:r w:rsidRPr="008E3D02">
        <w:rPr>
          <w:sz w:val="16"/>
          <w:szCs w:val="16"/>
        </w:rPr>
        <w:t>5. Even if put into a geological repository, the waste might emerge and threaten future generations</w:t>
      </w:r>
      <w:r>
        <w:rPr>
          <w:sz w:val="16"/>
          <w:szCs w:val="16"/>
        </w:rPr>
        <w:t xml:space="preserve"> </w:t>
      </w:r>
      <w:r w:rsidRPr="008E3D02">
        <w:rPr>
          <w:u w:val="single"/>
        </w:rPr>
        <w:t xml:space="preserve">Radiation scientists, geologists and engineers have produced </w:t>
      </w:r>
      <w:r w:rsidRPr="004E1DF5">
        <w:rPr>
          <w:b/>
          <w:bCs/>
          <w:u w:val="single"/>
        </w:rPr>
        <w:t>detailed plans for safe</w:t>
      </w:r>
      <w:r w:rsidRPr="008E3D02">
        <w:rPr>
          <w:u w:val="single"/>
        </w:rPr>
        <w:t xml:space="preserve"> underground </w:t>
      </w:r>
      <w:r w:rsidRPr="004E1DF5">
        <w:rPr>
          <w:b/>
          <w:bCs/>
          <w:u w:val="single"/>
        </w:rPr>
        <w:t>storage of</w:t>
      </w:r>
      <w:r w:rsidRPr="008E3D02">
        <w:rPr>
          <w:u w:val="single"/>
        </w:rPr>
        <w:t xml:space="preserve"> nuclear </w:t>
      </w:r>
      <w:r w:rsidRPr="004E1DF5">
        <w:rPr>
          <w:b/>
          <w:bCs/>
          <w:u w:val="single"/>
        </w:rPr>
        <w:t>waste</w:t>
      </w:r>
      <w:r w:rsidRPr="008E3D02">
        <w:rPr>
          <w:sz w:val="16"/>
        </w:rPr>
        <w:t xml:space="preserve">, and some are now operating. Geological </w:t>
      </w:r>
      <w:r w:rsidRPr="008E3D02">
        <w:rPr>
          <w:u w:val="single"/>
        </w:rPr>
        <w:t>repositories for HLW</w:t>
      </w:r>
      <w:r w:rsidRPr="008E3D02">
        <w:rPr>
          <w:sz w:val="16"/>
        </w:rPr>
        <w:t xml:space="preserve"> are </w:t>
      </w:r>
      <w:r w:rsidRPr="008E3D02">
        <w:rPr>
          <w:u w:val="single"/>
        </w:rPr>
        <w:t>designed to ensure</w:t>
      </w:r>
      <w:r w:rsidRPr="008E3D02">
        <w:rPr>
          <w:sz w:val="16"/>
        </w:rPr>
        <w:t xml:space="preserve"> that </w:t>
      </w:r>
      <w:r w:rsidRPr="008E3D02">
        <w:rPr>
          <w:u w:val="single"/>
        </w:rPr>
        <w:t>harmful radiation would not reach the surface even in</w:t>
      </w:r>
      <w:r w:rsidRPr="008E3D02">
        <w:rPr>
          <w:sz w:val="16"/>
        </w:rPr>
        <w:t xml:space="preserve"> the </w:t>
      </w:r>
      <w:r w:rsidRPr="008E3D02">
        <w:rPr>
          <w:u w:val="single"/>
        </w:rPr>
        <w:t>event of severe earthquakes or</w:t>
      </w:r>
      <w:r w:rsidRPr="008E3D02">
        <w:rPr>
          <w:sz w:val="16"/>
        </w:rPr>
        <w:t xml:space="preserve"> through the </w:t>
      </w:r>
      <w:r w:rsidRPr="008E3D02">
        <w:rPr>
          <w:u w:val="single"/>
        </w:rPr>
        <w:t>passage of time.</w:t>
      </w:r>
      <w:r>
        <w:rPr>
          <w:sz w:val="16"/>
        </w:rPr>
        <w:t xml:space="preserve"> </w:t>
      </w:r>
      <w:r w:rsidRPr="001F0A23">
        <w:rPr>
          <w:sz w:val="16"/>
        </w:rPr>
        <w:t xml:space="preserve">The designs for </w:t>
      </w:r>
      <w:r w:rsidRPr="001F0A23">
        <w:rPr>
          <w:u w:val="single"/>
        </w:rPr>
        <w:t>long-term disposal incorporate multiple layers of protection</w:t>
      </w:r>
      <w:r w:rsidRPr="001F0A23">
        <w:rPr>
          <w:sz w:val="16"/>
        </w:rPr>
        <w:t xml:space="preserve">. Waste is </w:t>
      </w:r>
      <w:r w:rsidRPr="001F0A23">
        <w:rPr>
          <w:u w:val="single"/>
        </w:rPr>
        <w:t>encapsulated in highly engineered casks in stable, vitrified form, and</w:t>
      </w:r>
      <w:r w:rsidRPr="001F0A23">
        <w:rPr>
          <w:sz w:val="16"/>
        </w:rPr>
        <w:t xml:space="preserve"> is </w:t>
      </w:r>
      <w:r w:rsidRPr="001F0A23">
        <w:rPr>
          <w:u w:val="single"/>
        </w:rPr>
        <w:t>emplaced at depths well below the biosphere</w:t>
      </w:r>
      <w:r w:rsidRPr="001F0A23">
        <w:rPr>
          <w:sz w:val="16"/>
        </w:rPr>
        <w:t xml:space="preserve">. Such long-term geological storage solutions are </w:t>
      </w:r>
      <w:r w:rsidRPr="001F0A23">
        <w:rPr>
          <w:u w:val="single"/>
        </w:rPr>
        <w:t>designed to prevent any movement of radioactivity for thousands of years.</w:t>
      </w:r>
      <w:r>
        <w:rPr>
          <w:u w:val="single"/>
        </w:rPr>
        <w:t xml:space="preserve"> </w:t>
      </w:r>
      <w:r w:rsidRPr="00F7395E">
        <w:rPr>
          <w:sz w:val="10"/>
          <w:szCs w:val="10"/>
        </w:rPr>
        <w:t xml:space="preserve">Whilst the timeframes in question preclude full testing, nature has provided analogous examples of the successful storage of radioactive waste in stable geological formations. About two billion years ago, in what is now Gabon in Africa, a rich natural uranium deposit produced spontaneous, large nuclear reactions which ran for many years. Since then, despite thousands of centuries of tropical rain and subsurface water, the long-lived radioactive 'waste' from those 'reactors' has migrated less than 10 </w:t>
      </w:r>
      <w:proofErr w:type="spellStart"/>
      <w:proofErr w:type="gramStart"/>
      <w:r w:rsidRPr="00F7395E">
        <w:rPr>
          <w:sz w:val="10"/>
          <w:szCs w:val="10"/>
        </w:rPr>
        <w:t>metres.e</w:t>
      </w:r>
      <w:proofErr w:type="spellEnd"/>
      <w:proofErr w:type="gramEnd"/>
      <w:r>
        <w:rPr>
          <w:sz w:val="10"/>
          <w:szCs w:val="10"/>
        </w:rPr>
        <w:t xml:space="preserve"> </w:t>
      </w:r>
      <w:r w:rsidRPr="00EB59D6">
        <w:rPr>
          <w:sz w:val="10"/>
          <w:szCs w:val="10"/>
        </w:rPr>
        <w:t>Further information</w:t>
      </w:r>
      <w:r>
        <w:rPr>
          <w:sz w:val="10"/>
          <w:szCs w:val="10"/>
        </w:rPr>
        <w:t xml:space="preserve"> </w:t>
      </w:r>
      <w:r w:rsidRPr="00EB59D6">
        <w:rPr>
          <w:sz w:val="10"/>
          <w:szCs w:val="10"/>
        </w:rPr>
        <w:t>Storage and Disposal of Radioactive Waste</w:t>
      </w:r>
      <w:r>
        <w:rPr>
          <w:sz w:val="10"/>
          <w:szCs w:val="10"/>
        </w:rPr>
        <w:t xml:space="preserve"> </w:t>
      </w:r>
      <w:r w:rsidRPr="00EB59D6">
        <w:rPr>
          <w:sz w:val="10"/>
          <w:szCs w:val="10"/>
        </w:rPr>
        <w:t>[Back]</w:t>
      </w:r>
      <w:r>
        <w:rPr>
          <w:sz w:val="10"/>
          <w:szCs w:val="10"/>
        </w:rPr>
        <w:t xml:space="preserve"> </w:t>
      </w:r>
      <w:r w:rsidRPr="00EB59D6">
        <w:rPr>
          <w:sz w:val="10"/>
          <w:szCs w:val="10"/>
        </w:rPr>
        <w:t>6. Nobody knows the true costs of waste management. The costs are so high that nuclear power can never be economic</w:t>
      </w:r>
      <w:r>
        <w:rPr>
          <w:sz w:val="10"/>
          <w:szCs w:val="10"/>
        </w:rPr>
        <w:t xml:space="preserve"> </w:t>
      </w:r>
      <w:r w:rsidRPr="00EB59D6">
        <w:rPr>
          <w:sz w:val="10"/>
          <w:szCs w:val="10"/>
        </w:rPr>
        <w:t xml:space="preserve">Because it is widely accepted that producers of radioactive waste should bear the costs of disposal, most countries with nuclear power </w:t>
      </w:r>
      <w:proofErr w:type="spellStart"/>
      <w:r w:rsidRPr="00EB59D6">
        <w:rPr>
          <w:sz w:val="10"/>
          <w:szCs w:val="10"/>
        </w:rPr>
        <w:t>programmes</w:t>
      </w:r>
      <w:proofErr w:type="spellEnd"/>
      <w:r w:rsidRPr="00EB59D6">
        <w:rPr>
          <w:sz w:val="10"/>
          <w:szCs w:val="10"/>
        </w:rPr>
        <w:t xml:space="preserve"> make estimates of the costs of disposal and update these periodically. International </w:t>
      </w:r>
      <w:proofErr w:type="spellStart"/>
      <w:r w:rsidRPr="00EB59D6">
        <w:rPr>
          <w:sz w:val="10"/>
          <w:szCs w:val="10"/>
        </w:rPr>
        <w:t>organisations</w:t>
      </w:r>
      <w:proofErr w:type="spellEnd"/>
      <w:r w:rsidRPr="00EB59D6">
        <w:rPr>
          <w:sz w:val="10"/>
          <w:szCs w:val="10"/>
        </w:rPr>
        <w:t xml:space="preserve"> such as the Nuclear Energy Agency (NEA) of the </w:t>
      </w:r>
      <w:proofErr w:type="spellStart"/>
      <w:r w:rsidRPr="00EB59D6">
        <w:rPr>
          <w:sz w:val="10"/>
          <w:szCs w:val="10"/>
        </w:rPr>
        <w:t>Organisation</w:t>
      </w:r>
      <w:proofErr w:type="spellEnd"/>
      <w:r w:rsidRPr="00EB59D6">
        <w:rPr>
          <w:sz w:val="10"/>
          <w:szCs w:val="10"/>
        </w:rPr>
        <w:t xml:space="preserve"> for Economic Co-operation and Development (OECD) have also coordinated exercises to compare these estimates with one another. For LLW the costs are well-known because numerous facilities have been built and have operated for many years around the world. For HLW, cost estimates are becoming increasingly reliable as projects get closer to implementation.</w:t>
      </w:r>
      <w:r>
        <w:rPr>
          <w:sz w:val="10"/>
          <w:szCs w:val="10"/>
        </w:rPr>
        <w:t xml:space="preserve"> </w:t>
      </w:r>
      <w:r w:rsidRPr="00EB59D6">
        <w:rPr>
          <w:sz w:val="10"/>
          <w:szCs w:val="10"/>
        </w:rPr>
        <w:t xml:space="preserve">Based on the estimated total costs of managing nuclear waste, many countries require that the operators of nuclear power plants set aside funding to cover all costs. Different mechanisms exist in different countries. Although the sum already deposited in dedicated funds is high, the costs of waste management do not drastically increase the price of electricity. </w:t>
      </w:r>
      <w:proofErr w:type="gramStart"/>
      <w:r w:rsidRPr="00EB59D6">
        <w:rPr>
          <w:sz w:val="10"/>
          <w:szCs w:val="10"/>
        </w:rPr>
        <w:t>Typically</w:t>
      </w:r>
      <w:proofErr w:type="gramEnd"/>
      <w:r w:rsidRPr="00EB59D6">
        <w:rPr>
          <w:sz w:val="10"/>
          <w:szCs w:val="10"/>
        </w:rPr>
        <w:t xml:space="preserve"> the spent fuel management and disposal costs represent about 10% of the total costs involved in producing electricity from a nuclear power plant. Thus, although the absolute costs of waste management are high, they do not render the nuclear fuel cycle uneconomic, because of the high ratio of revenue earned to waste volumes produced.</w:t>
      </w:r>
      <w:r>
        <w:rPr>
          <w:sz w:val="10"/>
          <w:szCs w:val="10"/>
        </w:rPr>
        <w:t xml:space="preserve"> </w:t>
      </w:r>
      <w:r w:rsidRPr="00EB59D6">
        <w:rPr>
          <w:sz w:val="10"/>
          <w:szCs w:val="10"/>
        </w:rPr>
        <w:t>Further information</w:t>
      </w:r>
      <w:r>
        <w:rPr>
          <w:sz w:val="10"/>
          <w:szCs w:val="10"/>
        </w:rPr>
        <w:t xml:space="preserve"> </w:t>
      </w:r>
      <w:r w:rsidRPr="00EB59D6">
        <w:rPr>
          <w:sz w:val="10"/>
          <w:szCs w:val="10"/>
        </w:rPr>
        <w:t>Radioactive Waste National Policies and Funding</w:t>
      </w:r>
      <w:r>
        <w:rPr>
          <w:sz w:val="10"/>
          <w:szCs w:val="10"/>
        </w:rPr>
        <w:t xml:space="preserve"> </w:t>
      </w:r>
      <w:r w:rsidRPr="00D463B1">
        <w:rPr>
          <w:sz w:val="10"/>
          <w:szCs w:val="10"/>
        </w:rPr>
        <w:t>[Back]</w:t>
      </w:r>
      <w:r>
        <w:rPr>
          <w:sz w:val="10"/>
          <w:szCs w:val="10"/>
        </w:rPr>
        <w:t xml:space="preserve"> </w:t>
      </w:r>
      <w:r w:rsidRPr="00D463B1">
        <w:rPr>
          <w:sz w:val="10"/>
          <w:szCs w:val="10"/>
        </w:rPr>
        <w:t>7. The waste should be disposed of into space</w:t>
      </w:r>
      <w:r>
        <w:rPr>
          <w:sz w:val="10"/>
          <w:szCs w:val="10"/>
        </w:rPr>
        <w:t xml:space="preserve"> </w:t>
      </w:r>
      <w:r w:rsidRPr="00D463B1">
        <w:rPr>
          <w:sz w:val="10"/>
          <w:szCs w:val="10"/>
        </w:rPr>
        <w:t xml:space="preserve">The option of disposal of waste into space has been examined repeatedly since the 1970s. This option has not been </w:t>
      </w:r>
      <w:proofErr w:type="gramStart"/>
      <w:r w:rsidRPr="00D463B1">
        <w:rPr>
          <w:sz w:val="10"/>
          <w:szCs w:val="10"/>
        </w:rPr>
        <w:t>implemented</w:t>
      </w:r>
      <w:proofErr w:type="gramEnd"/>
      <w:r w:rsidRPr="00D463B1">
        <w:rPr>
          <w:sz w:val="10"/>
          <w:szCs w:val="10"/>
        </w:rPr>
        <w:t xml:space="preserve"> and further studies have not been performed because of the high cost and the safety aspects associated with the risk of launch failure.</w:t>
      </w:r>
      <w:r>
        <w:rPr>
          <w:sz w:val="10"/>
          <w:szCs w:val="10"/>
        </w:rPr>
        <w:t xml:space="preserve"> </w:t>
      </w:r>
      <w:r w:rsidRPr="00D463B1">
        <w:rPr>
          <w:sz w:val="10"/>
          <w:szCs w:val="10"/>
        </w:rPr>
        <w:t>Further information</w:t>
      </w:r>
      <w:r>
        <w:rPr>
          <w:sz w:val="10"/>
          <w:szCs w:val="10"/>
        </w:rPr>
        <w:t xml:space="preserve"> </w:t>
      </w:r>
      <w:r w:rsidRPr="00D463B1">
        <w:rPr>
          <w:sz w:val="10"/>
          <w:szCs w:val="10"/>
        </w:rPr>
        <w:t>International Nuclear Waste Disposal Concepts</w:t>
      </w:r>
      <w:r>
        <w:rPr>
          <w:sz w:val="10"/>
          <w:szCs w:val="10"/>
        </w:rPr>
        <w:t xml:space="preserve"> </w:t>
      </w:r>
      <w:r w:rsidRPr="00D463B1">
        <w:rPr>
          <w:sz w:val="10"/>
          <w:szCs w:val="10"/>
        </w:rPr>
        <w:t>[Back]</w:t>
      </w:r>
      <w:r>
        <w:rPr>
          <w:sz w:val="10"/>
          <w:szCs w:val="10"/>
        </w:rPr>
        <w:t xml:space="preserve"> </w:t>
      </w:r>
      <w:r w:rsidRPr="00D463B1">
        <w:rPr>
          <w:sz w:val="10"/>
          <w:szCs w:val="10"/>
        </w:rPr>
        <w:t>8. Nuclear waste should be transmuted into harmless materials</w:t>
      </w:r>
      <w:r>
        <w:rPr>
          <w:sz w:val="10"/>
          <w:szCs w:val="10"/>
        </w:rPr>
        <w:t xml:space="preserve"> </w:t>
      </w:r>
      <w:r w:rsidRPr="00D463B1">
        <w:rPr>
          <w:sz w:val="10"/>
          <w:szCs w:val="10"/>
        </w:rPr>
        <w:t>Transmutation is the process of transforming one radionuclide into another via neutron bombardment in a nuclear reactor or accelerator-driven device. The objective is to change long-lived actinides and fission products into significantly shorter-lived nuclides. The goal is to have waste that becomes radiologically harmless in only a few hundred years.</w:t>
      </w:r>
      <w:r>
        <w:rPr>
          <w:sz w:val="10"/>
          <w:szCs w:val="10"/>
        </w:rPr>
        <w:t xml:space="preserve"> </w:t>
      </w:r>
      <w:r w:rsidRPr="00D463B1">
        <w:rPr>
          <w:sz w:val="10"/>
          <w:szCs w:val="10"/>
        </w:rPr>
        <w:t xml:space="preserve">Transmutation is not feasible for </w:t>
      </w:r>
      <w:proofErr w:type="gramStart"/>
      <w:r w:rsidRPr="00D463B1">
        <w:rPr>
          <w:sz w:val="10"/>
          <w:szCs w:val="10"/>
        </w:rPr>
        <w:t>all of</w:t>
      </w:r>
      <w:proofErr w:type="gramEnd"/>
      <w:r w:rsidRPr="00D463B1">
        <w:rPr>
          <w:sz w:val="10"/>
          <w:szCs w:val="10"/>
        </w:rPr>
        <w:t xml:space="preserve"> the waste produced in the past or to be produced. Transmutation may be able to reduce waste quantities, but it will do so only to a certain extent and therefore not eliminate the need for some means of ultimate disposal.</w:t>
      </w:r>
      <w:r>
        <w:rPr>
          <w:sz w:val="10"/>
          <w:szCs w:val="10"/>
        </w:rPr>
        <w:t xml:space="preserve"> </w:t>
      </w:r>
      <w:r w:rsidRPr="00D463B1">
        <w:rPr>
          <w:sz w:val="10"/>
          <w:szCs w:val="10"/>
        </w:rPr>
        <w:t>Research on transmutation is, however, ongoing. One of the technical issues is to isolate each nuclide (partition) so that it can then be irradiated, otherwise the process is likely to create as much waste as it destroys. Cost aside, it is likely that the benefits of transmutation will not compensate the burden of additional required operations for separating and transmuting only part of the nuclides.</w:t>
      </w:r>
      <w:r>
        <w:rPr>
          <w:sz w:val="10"/>
          <w:szCs w:val="10"/>
        </w:rPr>
        <w:t xml:space="preserve"> </w:t>
      </w:r>
      <w:r w:rsidRPr="00D463B1">
        <w:rPr>
          <w:sz w:val="10"/>
          <w:szCs w:val="10"/>
        </w:rPr>
        <w:t>Further information</w:t>
      </w:r>
      <w:r>
        <w:rPr>
          <w:sz w:val="10"/>
          <w:szCs w:val="10"/>
        </w:rPr>
        <w:t xml:space="preserve"> </w:t>
      </w:r>
      <w:r w:rsidRPr="00D463B1">
        <w:rPr>
          <w:sz w:val="10"/>
          <w:szCs w:val="10"/>
        </w:rPr>
        <w:t>Nuclear Energy Agency's webpage on Partitioning and Transmutation of Minor Actinides and Fission Products</w:t>
      </w:r>
      <w:r>
        <w:rPr>
          <w:sz w:val="10"/>
          <w:szCs w:val="10"/>
        </w:rPr>
        <w:t xml:space="preserve"> </w:t>
      </w:r>
      <w:r w:rsidRPr="00D463B1">
        <w:rPr>
          <w:sz w:val="10"/>
          <w:szCs w:val="10"/>
        </w:rPr>
        <w:t>[Back]</w:t>
      </w:r>
      <w:r>
        <w:rPr>
          <w:sz w:val="10"/>
          <w:szCs w:val="10"/>
        </w:rPr>
        <w:t xml:space="preserve"> </w:t>
      </w:r>
      <w:r w:rsidRPr="004F6257">
        <w:rPr>
          <w:sz w:val="10"/>
          <w:szCs w:val="10"/>
        </w:rPr>
        <w:t xml:space="preserve">9. There is a potential terrorist threat to the large volumes of radioactive waste currently being stored and the risk that this waste could leak or be dispersed </w:t>
      </w:r>
      <w:proofErr w:type="gramStart"/>
      <w:r w:rsidRPr="004F6257">
        <w:rPr>
          <w:sz w:val="10"/>
          <w:szCs w:val="10"/>
        </w:rPr>
        <w:t>as a result of</w:t>
      </w:r>
      <w:proofErr w:type="gramEnd"/>
      <w:r w:rsidRPr="004F6257">
        <w:rPr>
          <w:sz w:val="10"/>
          <w:szCs w:val="10"/>
        </w:rPr>
        <w:t xml:space="preserve"> terrorist action</w:t>
      </w:r>
      <w:r>
        <w:rPr>
          <w:sz w:val="10"/>
          <w:szCs w:val="10"/>
        </w:rPr>
        <w:t xml:space="preserve"> </w:t>
      </w:r>
      <w:r w:rsidRPr="004F6257">
        <w:rPr>
          <w:u w:val="single"/>
        </w:rPr>
        <w:t>HLW</w:t>
      </w:r>
      <w:r w:rsidRPr="008E4964">
        <w:rPr>
          <w:sz w:val="16"/>
        </w:rPr>
        <w:t xml:space="preserve"> is </w:t>
      </w:r>
      <w:r w:rsidRPr="00355D1D">
        <w:rPr>
          <w:u w:val="single"/>
        </w:rPr>
        <w:t>kept in secure</w:t>
      </w:r>
      <w:r w:rsidRPr="008E4964">
        <w:rPr>
          <w:sz w:val="16"/>
        </w:rPr>
        <w:t xml:space="preserve"> nuclear </w:t>
      </w:r>
      <w:r w:rsidRPr="00355D1D">
        <w:rPr>
          <w:u w:val="single"/>
        </w:rPr>
        <w:t>facilities with appropriate protection measures</w:t>
      </w:r>
      <w:r w:rsidRPr="008E4964">
        <w:rPr>
          <w:sz w:val="16"/>
        </w:rPr>
        <w:t xml:space="preserve">. Most HLW produced is held as stable ceramic solids or in vitrified (glass) form, designed to </w:t>
      </w:r>
      <w:r w:rsidRPr="00BA4D51">
        <w:rPr>
          <w:u w:val="single"/>
        </w:rPr>
        <w:t>ensure that radioactive isotopes</w:t>
      </w:r>
      <w:r w:rsidRPr="008E4964">
        <w:rPr>
          <w:sz w:val="16"/>
        </w:rPr>
        <w:t xml:space="preserve"> resulting from the nuclear reaction </w:t>
      </w:r>
      <w:r w:rsidRPr="00BA4D51">
        <w:rPr>
          <w:u w:val="single"/>
        </w:rPr>
        <w:t>are retained securely</w:t>
      </w:r>
      <w:r w:rsidRPr="008E4964">
        <w:rPr>
          <w:sz w:val="16"/>
        </w:rPr>
        <w:t xml:space="preserve"> in the glass or ceramic. Their structure is such that they would </w:t>
      </w:r>
      <w:r w:rsidRPr="00BA4D51">
        <w:rPr>
          <w:u w:val="single"/>
        </w:rPr>
        <w:t>be very difficult to disperse by terrorist action</w:t>
      </w:r>
      <w:r w:rsidRPr="008E4964">
        <w:rPr>
          <w:sz w:val="16"/>
        </w:rPr>
        <w:t xml:space="preserve">, so that the </w:t>
      </w:r>
      <w:r w:rsidRPr="00BA4D51">
        <w:rPr>
          <w:u w:val="single"/>
        </w:rPr>
        <w:t>threat</w:t>
      </w:r>
      <w:r w:rsidRPr="008E4964">
        <w:rPr>
          <w:sz w:val="16"/>
        </w:rPr>
        <w:t xml:space="preserve"> from so-called 'dirty bombs' is </w:t>
      </w:r>
      <w:r w:rsidRPr="00BA4D51">
        <w:rPr>
          <w:u w:val="single"/>
        </w:rPr>
        <w:t>not high</w:t>
      </w:r>
      <w:r w:rsidRPr="008E4964">
        <w:rPr>
          <w:sz w:val="16"/>
        </w:rPr>
        <w:t>.</w:t>
      </w:r>
      <w:r>
        <w:rPr>
          <w:sz w:val="16"/>
        </w:rPr>
        <w:t xml:space="preserve"> </w:t>
      </w:r>
      <w:r w:rsidRPr="000956D2">
        <w:rPr>
          <w:sz w:val="16"/>
        </w:rPr>
        <w:t>The US Nuclear Regulatory Commission (NRC) has responded to suggestions that spent fuel is vulnerable to terrorist actions and should be put into dry storage casks after five years: "</w:t>
      </w:r>
      <w:r w:rsidRPr="000956D2">
        <w:rPr>
          <w:u w:val="single"/>
        </w:rPr>
        <w:t xml:space="preserve">Nuclear power reactor </w:t>
      </w:r>
      <w:r w:rsidRPr="00295286">
        <w:rPr>
          <w:b/>
          <w:bCs/>
          <w:u w:val="single"/>
        </w:rPr>
        <w:t>spent fuel pools</w:t>
      </w:r>
      <w:r w:rsidRPr="000956D2">
        <w:rPr>
          <w:u w:val="single"/>
        </w:rPr>
        <w:t xml:space="preserve"> are </w:t>
      </w:r>
      <w:r w:rsidRPr="00295286">
        <w:rPr>
          <w:b/>
          <w:bCs/>
          <w:u w:val="single"/>
        </w:rPr>
        <w:t>neither easily reached nor easily breached</w:t>
      </w:r>
      <w:r w:rsidRPr="000956D2">
        <w:rPr>
          <w:sz w:val="16"/>
        </w:rPr>
        <w:t xml:space="preserve">. Instead, </w:t>
      </w:r>
      <w:r w:rsidRPr="000956D2">
        <w:rPr>
          <w:u w:val="single"/>
        </w:rPr>
        <w:t xml:space="preserve">they are </w:t>
      </w:r>
      <w:r w:rsidRPr="00295286">
        <w:rPr>
          <w:b/>
          <w:bCs/>
          <w:u w:val="single"/>
        </w:rPr>
        <w:t>strong structures</w:t>
      </w:r>
      <w:r w:rsidRPr="000956D2">
        <w:rPr>
          <w:u w:val="single"/>
        </w:rPr>
        <w:t xml:space="preserve"> constructed of</w:t>
      </w:r>
      <w:r w:rsidRPr="000956D2">
        <w:rPr>
          <w:sz w:val="16"/>
        </w:rPr>
        <w:t xml:space="preserve"> very </w:t>
      </w:r>
      <w:r w:rsidRPr="000956D2">
        <w:rPr>
          <w:u w:val="single"/>
        </w:rPr>
        <w:t>thick steel-reinforced concrete walls with stainless steel liners</w:t>
      </w:r>
      <w:r w:rsidRPr="000956D2">
        <w:rPr>
          <w:sz w:val="16"/>
        </w:rPr>
        <w:t xml:space="preserve">. In addition, other design characteristics of these pools... can make them </w:t>
      </w:r>
      <w:r w:rsidRPr="000956D2">
        <w:rPr>
          <w:u w:val="single"/>
        </w:rPr>
        <w:t>highly resistant to damage</w:t>
      </w:r>
      <w:r w:rsidRPr="000956D2">
        <w:rPr>
          <w:sz w:val="16"/>
        </w:rPr>
        <w:t xml:space="preserve"> and can ease the </w:t>
      </w:r>
      <w:r w:rsidRPr="00295286">
        <w:rPr>
          <w:b/>
          <w:bCs/>
          <w:u w:val="single"/>
        </w:rPr>
        <w:t>ability to cope with any damage</w:t>
      </w:r>
      <w:r w:rsidRPr="000956D2">
        <w:rPr>
          <w:sz w:val="16"/>
        </w:rPr>
        <w:t xml:space="preserve">. Such characteristics can include having the fuel in the pool partially or completely below grade and having the </w:t>
      </w:r>
      <w:r w:rsidRPr="000956D2">
        <w:rPr>
          <w:u w:val="single"/>
        </w:rPr>
        <w:t xml:space="preserve">pool </w:t>
      </w:r>
      <w:r w:rsidRPr="00295286">
        <w:rPr>
          <w:b/>
          <w:bCs/>
          <w:u w:val="single"/>
        </w:rPr>
        <w:t xml:space="preserve">shielded by other </w:t>
      </w:r>
      <w:r w:rsidRPr="000956D2">
        <w:rPr>
          <w:u w:val="single"/>
        </w:rPr>
        <w:t xml:space="preserve">plant </w:t>
      </w:r>
      <w:r w:rsidRPr="00295286">
        <w:rPr>
          <w:b/>
          <w:bCs/>
          <w:u w:val="single"/>
        </w:rPr>
        <w:t>structures</w:t>
      </w:r>
      <w:r w:rsidRPr="000956D2">
        <w:rPr>
          <w:sz w:val="16"/>
        </w:rPr>
        <w:t>.</w:t>
      </w:r>
      <w:r>
        <w:rPr>
          <w:sz w:val="16"/>
        </w:rPr>
        <w:t xml:space="preserve"> </w:t>
      </w:r>
      <w:r w:rsidRPr="00986F2A">
        <w:rPr>
          <w:sz w:val="16"/>
          <w:szCs w:val="16"/>
        </w:rPr>
        <w:t xml:space="preserve">A report released on 25 June 2002 by the National Academy of Sciences concludes that if a dirty bomb attack were to occur, "the casualty rate would likely be low, and contamination could be detected and removed from the environment, although such cleanup would probably be expensive and time consuming." The disruption caused by such an attack would result from public fear of anything 'nuclear', and thus "the ease of recovery... would depend to a great extent on how the attack was handled by first responders, political leaders, and the news media, all of which would help to shape public opinion and </w:t>
      </w:r>
      <w:proofErr w:type="spellStart"/>
      <w:r w:rsidRPr="00986F2A">
        <w:rPr>
          <w:sz w:val="16"/>
          <w:szCs w:val="16"/>
        </w:rPr>
        <w:t>reactions."g</w:t>
      </w:r>
      <w:proofErr w:type="spellEnd"/>
      <w:r>
        <w:rPr>
          <w:sz w:val="16"/>
          <w:szCs w:val="16"/>
        </w:rPr>
        <w:t xml:space="preserve"> </w:t>
      </w:r>
      <w:r w:rsidRPr="00712DC6">
        <w:rPr>
          <w:sz w:val="10"/>
          <w:szCs w:val="10"/>
        </w:rPr>
        <w:t>The International Atomic Agency (IAEA) has identified medical and industrial radioactive sources as posing considerable concern in terms of potential terrorist threats from their use in dirty bombs. The need for stronger controls to prevent the theft or loss of control of powerful radiological sources and hence ensure their safety and security has been highlighted as of paramount importance.</w:t>
      </w:r>
      <w:r>
        <w:rPr>
          <w:sz w:val="10"/>
          <w:szCs w:val="10"/>
        </w:rPr>
        <w:t xml:space="preserve"> </w:t>
      </w:r>
      <w:r w:rsidRPr="00712DC6">
        <w:rPr>
          <w:sz w:val="10"/>
          <w:szCs w:val="10"/>
        </w:rPr>
        <w:t>Further information</w:t>
      </w:r>
      <w:r>
        <w:rPr>
          <w:sz w:val="10"/>
          <w:szCs w:val="10"/>
        </w:rPr>
        <w:t xml:space="preserve"> </w:t>
      </w:r>
      <w:r w:rsidRPr="00712DC6">
        <w:rPr>
          <w:sz w:val="10"/>
          <w:szCs w:val="10"/>
        </w:rPr>
        <w:t>Security of Nuclear Facilities and Material</w:t>
      </w:r>
      <w:r>
        <w:rPr>
          <w:sz w:val="10"/>
          <w:szCs w:val="10"/>
        </w:rPr>
        <w:t xml:space="preserve"> </w:t>
      </w:r>
      <w:r w:rsidRPr="00712DC6">
        <w:rPr>
          <w:sz w:val="10"/>
          <w:szCs w:val="10"/>
        </w:rPr>
        <w:t>[Back]</w:t>
      </w:r>
      <w:r>
        <w:rPr>
          <w:sz w:val="10"/>
          <w:szCs w:val="10"/>
        </w:rPr>
        <w:t xml:space="preserve"> </w:t>
      </w:r>
      <w:proofErr w:type="gramStart"/>
      <w:r w:rsidRPr="00712DC6">
        <w:rPr>
          <w:sz w:val="10"/>
          <w:szCs w:val="10"/>
        </w:rPr>
        <w:t>10.Man</w:t>
      </w:r>
      <w:proofErr w:type="gramEnd"/>
      <w:r w:rsidRPr="00712DC6">
        <w:rPr>
          <w:sz w:val="10"/>
          <w:szCs w:val="10"/>
        </w:rPr>
        <w:t>-made radiation differs from natural radiation</w:t>
      </w:r>
      <w:r>
        <w:rPr>
          <w:sz w:val="10"/>
          <w:szCs w:val="10"/>
        </w:rPr>
        <w:t xml:space="preserve"> </w:t>
      </w:r>
      <w:proofErr w:type="spellStart"/>
      <w:r w:rsidRPr="00712DC6">
        <w:rPr>
          <w:u w:val="single"/>
        </w:rPr>
        <w:t>Radiation</w:t>
      </w:r>
      <w:proofErr w:type="spellEnd"/>
      <w:r w:rsidRPr="00712DC6">
        <w:rPr>
          <w:u w:val="single"/>
        </w:rPr>
        <w:t xml:space="preserve"> emitted from man-made radionuclides is </w:t>
      </w:r>
      <w:proofErr w:type="gramStart"/>
      <w:r w:rsidRPr="00712DC6">
        <w:rPr>
          <w:u w:val="single"/>
        </w:rPr>
        <w:t>exactly the same</w:t>
      </w:r>
      <w:proofErr w:type="gramEnd"/>
      <w:r w:rsidRPr="00712DC6">
        <w:rPr>
          <w:u w:val="single"/>
        </w:rPr>
        <w:t xml:space="preserve"> form as radiation emitted from </w:t>
      </w:r>
      <w:proofErr w:type="gramStart"/>
      <w:r w:rsidRPr="00712DC6">
        <w:rPr>
          <w:u w:val="single"/>
        </w:rPr>
        <w:t>naturally-occurring</w:t>
      </w:r>
      <w:proofErr w:type="gramEnd"/>
      <w:r w:rsidRPr="00712DC6">
        <w:rPr>
          <w:u w:val="single"/>
        </w:rPr>
        <w:t xml:space="preserve"> radioactive materials</w:t>
      </w:r>
      <w:r w:rsidRPr="00712DC6">
        <w:rPr>
          <w:sz w:val="16"/>
        </w:rPr>
        <w:t xml:space="preserve"> (namely alpha, beta, or gamma radiation). As such, the radiation emitted by </w:t>
      </w:r>
      <w:proofErr w:type="gramStart"/>
      <w:r w:rsidRPr="00712DC6">
        <w:rPr>
          <w:sz w:val="16"/>
        </w:rPr>
        <w:t>naturally-occurring</w:t>
      </w:r>
      <w:proofErr w:type="gramEnd"/>
      <w:r w:rsidRPr="00712DC6">
        <w:rPr>
          <w:sz w:val="16"/>
        </w:rPr>
        <w:t xml:space="preserve"> materials cannot be distinguished from radiation produced by materials in the nuclear fuel cycle.</w:t>
      </w:r>
      <w:r>
        <w:rPr>
          <w:sz w:val="16"/>
        </w:rPr>
        <w:t xml:space="preserve"> </w:t>
      </w:r>
      <w:r w:rsidRPr="00D72522">
        <w:rPr>
          <w:sz w:val="16"/>
        </w:rPr>
        <w:t xml:space="preserve">Most elements have a radioactive form (radioisotope) and </w:t>
      </w:r>
      <w:r w:rsidRPr="00712DC6">
        <w:rPr>
          <w:u w:val="single"/>
        </w:rPr>
        <w:t>many</w:t>
      </w:r>
      <w:r w:rsidRPr="00D72522">
        <w:rPr>
          <w:sz w:val="16"/>
        </w:rPr>
        <w:t xml:space="preserve"> of these </w:t>
      </w:r>
      <w:r w:rsidRPr="00712DC6">
        <w:rPr>
          <w:u w:val="single"/>
        </w:rPr>
        <w:t xml:space="preserve">occur naturally. We live </w:t>
      </w:r>
      <w:r w:rsidRPr="00D72522">
        <w:rPr>
          <w:sz w:val="16"/>
        </w:rPr>
        <w:t xml:space="preserve">our lives </w:t>
      </w:r>
      <w:r w:rsidRPr="00712DC6">
        <w:rPr>
          <w:u w:val="single"/>
        </w:rPr>
        <w:t xml:space="preserve">surrounded by </w:t>
      </w:r>
      <w:proofErr w:type="gramStart"/>
      <w:r w:rsidRPr="00712DC6">
        <w:rPr>
          <w:u w:val="single"/>
        </w:rPr>
        <w:t>naturally-radioactive</w:t>
      </w:r>
      <w:proofErr w:type="gramEnd"/>
      <w:r w:rsidRPr="00712DC6">
        <w:rPr>
          <w:u w:val="single"/>
        </w:rPr>
        <w:t xml:space="preserve"> </w:t>
      </w:r>
      <w:proofErr w:type="gramStart"/>
      <w:r w:rsidRPr="00712DC6">
        <w:rPr>
          <w:u w:val="single"/>
        </w:rPr>
        <w:t>materials, and</w:t>
      </w:r>
      <w:proofErr w:type="gramEnd"/>
      <w:r w:rsidRPr="00712DC6">
        <w:rPr>
          <w:u w:val="single"/>
        </w:rPr>
        <w:t xml:space="preserve"> are constantly bathed in radiation originating from rocks and soil, building materials, the sky (space), food, and one another</w:t>
      </w:r>
      <w:r w:rsidRPr="00D72522">
        <w:rPr>
          <w:sz w:val="16"/>
        </w:rPr>
        <w:t xml:space="preserve">. A typical background level of exposure is 2-3 millisieverts per year. Regulations limit extra exposure from man-made radiation due to human activities (other than medicine) to 1 mSv/yr for members of the public and an average 20 mSv/yr for occupational exposure. These levels are </w:t>
      </w:r>
      <w:r w:rsidRPr="00D72522">
        <w:rPr>
          <w:sz w:val="16"/>
        </w:rPr>
        <w:lastRenderedPageBreak/>
        <w:t>very seldom exceeded, though no harm has been shown for levels up to 50 mSv/yr. Some people are exposed to lifelong natural background levels which are higher than this.</w:t>
      </w:r>
    </w:p>
    <w:p w14:paraId="5907FB64" w14:textId="77777777" w:rsidR="009601B1" w:rsidRDefault="009601B1" w:rsidP="009601B1">
      <w:pPr>
        <w:rPr>
          <w:sz w:val="16"/>
        </w:rPr>
      </w:pPr>
    </w:p>
    <w:p w14:paraId="22440D90" w14:textId="77777777" w:rsidR="009601B1" w:rsidRDefault="009601B1" w:rsidP="009601B1">
      <w:pPr>
        <w:rPr>
          <w:sz w:val="16"/>
        </w:rPr>
      </w:pPr>
    </w:p>
    <w:p w14:paraId="42D241A0" w14:textId="2E8183B2" w:rsidR="009601B1" w:rsidRDefault="009601B1" w:rsidP="009601B1">
      <w:pPr>
        <w:pStyle w:val="Heading3"/>
      </w:pPr>
      <w:r>
        <w:lastRenderedPageBreak/>
        <w:t>A</w:t>
      </w:r>
      <w:r w:rsidR="00636DD8">
        <w:t>T</w:t>
      </w:r>
      <w:r>
        <w:t>: Nuke Terror</w:t>
      </w:r>
    </w:p>
    <w:p w14:paraId="172C5CA9" w14:textId="77777777" w:rsidR="009601B1" w:rsidRDefault="009601B1" w:rsidP="009601B1"/>
    <w:p w14:paraId="1BEB8874" w14:textId="77777777" w:rsidR="009601B1" w:rsidRPr="007C3652" w:rsidRDefault="009601B1" w:rsidP="009601B1">
      <w:pPr>
        <w:pStyle w:val="Heading4"/>
      </w:pPr>
      <w:r w:rsidRPr="007C3652">
        <w:t>Even if terrorist get nukes – opportunity costs mean no incentive for use</w:t>
      </w:r>
    </w:p>
    <w:p w14:paraId="35DE8170" w14:textId="77777777" w:rsidR="009601B1" w:rsidRPr="00762726" w:rsidRDefault="009601B1" w:rsidP="009601B1">
      <w:pPr>
        <w:rPr>
          <w:rStyle w:val="Style13ptBold"/>
        </w:rPr>
      </w:pPr>
      <w:proofErr w:type="spellStart"/>
      <w:r>
        <w:rPr>
          <w:rStyle w:val="Style13ptBold"/>
        </w:rPr>
        <w:t>Storey</w:t>
      </w:r>
      <w:proofErr w:type="spellEnd"/>
      <w:r>
        <w:rPr>
          <w:rStyle w:val="Style13ptBold"/>
        </w:rPr>
        <w:t xml:space="preserve"> 18</w:t>
      </w:r>
    </w:p>
    <w:p w14:paraId="3418817A" w14:textId="77777777" w:rsidR="009601B1" w:rsidRPr="00762726" w:rsidRDefault="009601B1" w:rsidP="009601B1">
      <w:pPr>
        <w:rPr>
          <w:rStyle w:val="StyleUnderline"/>
          <w:lang w:eastAsia="zh-CN"/>
        </w:rPr>
      </w:pPr>
      <w:r w:rsidRPr="00762726">
        <w:rPr>
          <w:rStyle w:val="StyleUnderline"/>
          <w:lang w:eastAsia="zh-CN"/>
        </w:rPr>
        <w:t>[</w:t>
      </w:r>
      <w:r>
        <w:rPr>
          <w:rStyle w:val="StyleUnderline"/>
          <w:lang w:eastAsia="zh-CN"/>
        </w:rPr>
        <w:t xml:space="preserve">Ian </w:t>
      </w:r>
      <w:proofErr w:type="spellStart"/>
      <w:r>
        <w:rPr>
          <w:rStyle w:val="StyleUnderline"/>
          <w:lang w:eastAsia="zh-CN"/>
        </w:rPr>
        <w:t>Storey</w:t>
      </w:r>
      <w:proofErr w:type="spellEnd"/>
      <w:r w:rsidRPr="00762726">
        <w:rPr>
          <w:rStyle w:val="StyleUnderline"/>
          <w:lang w:eastAsia="zh-CN"/>
        </w:rPr>
        <w:t>,</w:t>
      </w:r>
      <w:r>
        <w:rPr>
          <w:rStyle w:val="StyleUnderline"/>
          <w:lang w:eastAsia="zh-CN"/>
        </w:rPr>
        <w:t xml:space="preserve"> 6</w:t>
      </w:r>
      <w:r w:rsidRPr="00762726">
        <w:rPr>
          <w:rStyle w:val="StyleUnderline"/>
          <w:lang w:eastAsia="zh-CN"/>
        </w:rPr>
        <w:t>-</w:t>
      </w:r>
      <w:r>
        <w:rPr>
          <w:rStyle w:val="StyleUnderline"/>
          <w:lang w:eastAsia="zh-CN"/>
        </w:rPr>
        <w:t>2018</w:t>
      </w:r>
      <w:r w:rsidRPr="00762726">
        <w:rPr>
          <w:rStyle w:val="StyleUnderline"/>
          <w:lang w:eastAsia="zh-CN"/>
        </w:rPr>
        <w:t>, "Between Acquisition and Use: Assessing the Likelihood of Nuclear Terrorism Assessing the Likelihood of Nuclear Terrorism on JSTOR,"</w:t>
      </w:r>
      <w:r>
        <w:rPr>
          <w:rStyle w:val="StyleUnderline"/>
          <w:lang w:eastAsia="zh-CN"/>
        </w:rPr>
        <w:t xml:space="preserve"> Oxford University Press</w:t>
      </w:r>
      <w:r w:rsidRPr="00762726">
        <w:rPr>
          <w:rStyle w:val="StyleUnderline"/>
          <w:lang w:eastAsia="zh-CN"/>
        </w:rPr>
        <w:t>, https://www.jstor.org/stable/48618502?seq=1]//yguado</w:t>
      </w:r>
    </w:p>
    <w:p w14:paraId="2B2BEC5B" w14:textId="77777777" w:rsidR="009601B1" w:rsidRDefault="009601B1" w:rsidP="009601B1">
      <w:pPr>
        <w:rPr>
          <w:rStyle w:val="StyleUnderline"/>
        </w:rPr>
      </w:pPr>
      <w:r w:rsidRPr="00762726">
        <w:rPr>
          <w:sz w:val="16"/>
          <w:szCs w:val="16"/>
        </w:rPr>
        <w:t>Our approach offers a point of departure for strategically assessing the options, likely responses, and potential outcomes that could arise from the different paths available to a nuclear-armed non-state group</w:t>
      </w:r>
      <w:r w:rsidRPr="00EE42F8">
        <w:rPr>
          <w:rStyle w:val="StyleUnderline"/>
        </w:rPr>
        <w:t xml:space="preserve">. Too often analysts treat the decision by such groups to use nuclear weapons </w:t>
      </w:r>
      <w:r w:rsidRPr="00590CEC">
        <w:rPr>
          <w:rStyle w:val="StyleUnderline"/>
          <w:b/>
          <w:bCs/>
        </w:rPr>
        <w:t>as if it occurs in a vacuum</w:t>
      </w:r>
      <w:r w:rsidRPr="00EE42F8">
        <w:rPr>
          <w:rStyle w:val="StyleUnderline"/>
        </w:rPr>
        <w:t xml:space="preserve">. In practice, terrorist groups face many short-term and long-term </w:t>
      </w:r>
      <w:r w:rsidRPr="00590CEC">
        <w:rPr>
          <w:rStyle w:val="StyleUnderline"/>
          <w:b/>
          <w:bCs/>
        </w:rPr>
        <w:t>considerations</w:t>
      </w:r>
      <w:r w:rsidRPr="00EE42F8">
        <w:rPr>
          <w:rStyle w:val="StyleUnderline"/>
        </w:rPr>
        <w:t xml:space="preserve">. They are influenced by factors both external and internal to their organization. These include the potential for </w:t>
      </w:r>
      <w:r w:rsidRPr="00590CEC">
        <w:rPr>
          <w:rStyle w:val="StyleUnderline"/>
          <w:b/>
          <w:bCs/>
        </w:rPr>
        <w:t>backlash among supporters</w:t>
      </w:r>
      <w:r w:rsidRPr="00EE42F8">
        <w:rPr>
          <w:rStyle w:val="StyleUnderline"/>
        </w:rPr>
        <w:t xml:space="preserve">, internal </w:t>
      </w:r>
      <w:proofErr w:type="spellStart"/>
      <w:r w:rsidRPr="00EE42F8">
        <w:rPr>
          <w:rStyle w:val="StyleUnderline"/>
        </w:rPr>
        <w:t>factionalization</w:t>
      </w:r>
      <w:proofErr w:type="spellEnd"/>
      <w:r w:rsidRPr="00EE42F8">
        <w:rPr>
          <w:rStyle w:val="StyleUnderline"/>
        </w:rPr>
        <w:t xml:space="preserve"> over nuclear strategy and doctrine, and an overwhelming response by the target state and the international community</w:t>
      </w:r>
      <w:r w:rsidRPr="00762726">
        <w:rPr>
          <w:sz w:val="16"/>
          <w:szCs w:val="16"/>
        </w:rPr>
        <w:t xml:space="preserve">. Moreover, we suggest a way to bring the </w:t>
      </w:r>
      <w:proofErr w:type="spellStart"/>
      <w:r w:rsidRPr="00762726">
        <w:rPr>
          <w:sz w:val="16"/>
          <w:szCs w:val="16"/>
        </w:rPr>
        <w:t>recursivity</w:t>
      </w:r>
      <w:proofErr w:type="spellEnd"/>
      <w:r w:rsidRPr="00762726">
        <w:rPr>
          <w:sz w:val="16"/>
          <w:szCs w:val="16"/>
        </w:rPr>
        <w:t xml:space="preserve"> of strategic choice into the account of terrorist organizational decision-making. These organizations must consider the long-term effects of a nuclear attack. An attack occurs in the context of an ongoing campaign by a well-established organization. </w:t>
      </w:r>
      <w:r w:rsidRPr="00EE42F8">
        <w:rPr>
          <w:rStyle w:val="Emphasis"/>
        </w:rPr>
        <w:t>Opportunity costs</w:t>
      </w:r>
      <w:r w:rsidRPr="00EE42F8">
        <w:rPr>
          <w:rStyle w:val="StyleUnderline"/>
        </w:rPr>
        <w:t xml:space="preserve"> exist because escalating to nuclear attack forecloses future options. As well, conducting an attack may not only preclude other strategies, but the continued existence of the group itself. This changes the game significantly. In most cases, a nuclear attack must present not just an effective option for the moment, but the only strategic option worth pursuing going forward. Once we take these considerations into account, the detonation of a nuclear weapon generally appears the least strategically advantageous option for non-state groups.</w:t>
      </w:r>
      <w:r w:rsidRPr="00762726">
        <w:rPr>
          <w:sz w:val="16"/>
          <w:szCs w:val="16"/>
        </w:rPr>
        <w:t xml:space="preserve"> Indeed, the factors presented here are analytically independent, adaptable, and scalable to </w:t>
      </w:r>
      <w:proofErr w:type="gramStart"/>
      <w:r w:rsidRPr="00762726">
        <w:rPr>
          <w:sz w:val="16"/>
          <w:szCs w:val="16"/>
        </w:rPr>
        <w:t>particular threat</w:t>
      </w:r>
      <w:proofErr w:type="gramEnd"/>
      <w:r w:rsidRPr="00762726">
        <w:rPr>
          <w:sz w:val="16"/>
          <w:szCs w:val="16"/>
        </w:rPr>
        <w:t xml:space="preserve"> contexts. We can therefore use our framework to study the opportunities and constraints faced by specific future groups. It should therefore assist in the process of planning responses to potential nuclear acquisition by terrorist groups. Successive governments have now identified nuclear terrorism as a critical concern in the formulation of security policy. This line of thinking systematically underspecifies, or simply misunderstands, key considerations that terrorist organizations </w:t>
      </w:r>
      <w:proofErr w:type="gramStart"/>
      <w:r w:rsidRPr="00762726">
        <w:rPr>
          <w:sz w:val="16"/>
          <w:szCs w:val="16"/>
        </w:rPr>
        <w:t>take into account</w:t>
      </w:r>
      <w:proofErr w:type="gramEnd"/>
      <w:r w:rsidRPr="00762726">
        <w:rPr>
          <w:sz w:val="16"/>
          <w:szCs w:val="16"/>
        </w:rPr>
        <w:t xml:space="preserve">. </w:t>
      </w:r>
      <w:r w:rsidRPr="00EE42F8">
        <w:rPr>
          <w:rStyle w:val="StyleUnderline"/>
        </w:rPr>
        <w:t xml:space="preserve">These include the group’s </w:t>
      </w:r>
      <w:r w:rsidRPr="00EE42F8">
        <w:rPr>
          <w:rStyle w:val="Emphasis"/>
        </w:rPr>
        <w:t>organizational survival</w:t>
      </w:r>
      <w:r w:rsidRPr="00EE42F8">
        <w:rPr>
          <w:rStyle w:val="StyleUnderline"/>
        </w:rPr>
        <w:t>, opportunity costs, and the conflation of victory with the end of hostilities. Each factor presents strong disincentives to immediate nuclear attack. A nuclear armed terrorist group is exceedingly dangerous, but for different reasons than normally assumed. The options available to the group that fall short of detonation or attack remain considerable, albeit less spectacular and immediate.</w:t>
      </w:r>
      <w:r w:rsidRPr="00762726">
        <w:rPr>
          <w:sz w:val="16"/>
          <w:szCs w:val="16"/>
        </w:rPr>
        <w:t xml:space="preserve"> Just as scholars like Bunn et al. (2015) are careful to do, political </w:t>
      </w:r>
      <w:r w:rsidRPr="00EE42F8">
        <w:rPr>
          <w:rStyle w:val="StyleUnderline"/>
        </w:rPr>
        <w:t>actors and analysts should resist uncritically deploying the term “nuclear terrorism” in an umbrella fashion. This point goes beyond even the attempts at disaggregating “use” presented here. The threat of an attack involving an improvised nuclear device is vastly different than that of a “dirty bomb,” and both have little in common with the threat posed by an attack on a nuclear facility.</w:t>
      </w:r>
      <w:r w:rsidRPr="00762726">
        <w:rPr>
          <w:sz w:val="16"/>
          <w:szCs w:val="16"/>
        </w:rPr>
        <w:t xml:space="preserve"> Each deserves separate consideration when formulating policy, even if measures taken to address these concerns, such as controlling nuclear leakage, ultimately overlap. If any of the acquisition or threat scenarios we explore come to fruition, then potential target states will need strategies that potentially employ positive, as well as negative, incentives to lessen the attractiveness of nuclear attack. As we argue, a crisis involving a nuclear-armed terrorist group will be a negotiation— regardless of what the target state chooses to label it. Far from demonstrating weakness, employing threats while dangling the possibility of political concessions can widen internal divisions, heightening the overall organizational costs of escalating violence (Toros 2008; Cronin 2009). Finally, efforts designed to improve intelligence capabilities both </w:t>
      </w:r>
      <w:proofErr w:type="gramStart"/>
      <w:r w:rsidRPr="00762726">
        <w:rPr>
          <w:sz w:val="16"/>
          <w:szCs w:val="16"/>
        </w:rPr>
        <w:t>prior to</w:t>
      </w:r>
      <w:proofErr w:type="gramEnd"/>
      <w:r w:rsidRPr="00762726">
        <w:rPr>
          <w:sz w:val="16"/>
          <w:szCs w:val="16"/>
        </w:rPr>
        <w:t xml:space="preserve"> and post-attack remain vital. Signature analysis as a forensic measure has shown promise as a way of identifying the origin of nuclear material—in some cases it can identify </w:t>
      </w:r>
      <w:proofErr w:type="gramStart"/>
      <w:r w:rsidRPr="00762726">
        <w:rPr>
          <w:sz w:val="16"/>
          <w:szCs w:val="16"/>
        </w:rPr>
        <w:t>whether or not</w:t>
      </w:r>
      <w:proofErr w:type="gramEnd"/>
      <w:r w:rsidRPr="00762726">
        <w:rPr>
          <w:sz w:val="16"/>
          <w:szCs w:val="16"/>
        </w:rPr>
        <w:t xml:space="preserve"> it was provided by a state (Kristo and Tumey 2013). These efforts would be improved with a more widespread international commitment via the IAEA to placing signature markers in weapons and weaponizable material (</w:t>
      </w:r>
      <w:proofErr w:type="spellStart"/>
      <w:r w:rsidRPr="00762726">
        <w:rPr>
          <w:sz w:val="16"/>
          <w:szCs w:val="16"/>
        </w:rPr>
        <w:t>Korbatov</w:t>
      </w:r>
      <w:proofErr w:type="spellEnd"/>
      <w:r w:rsidRPr="00762726">
        <w:rPr>
          <w:sz w:val="16"/>
          <w:szCs w:val="16"/>
        </w:rPr>
        <w:t xml:space="preserve"> et al. 2015, 70; Findlay 2014, 6). Ultimately, when it comes to the threat of a nuclear attack by a terrorist, presumption should lie squarely on the side of skepticism rather than inevitability. </w:t>
      </w:r>
      <w:r w:rsidRPr="00EE42F8">
        <w:rPr>
          <w:rStyle w:val="StyleUnderline"/>
        </w:rPr>
        <w:t xml:space="preserve">While some terrorist organizations have some incentives for nuclear acquisition, paradoxically and thankfully, the most </w:t>
      </w:r>
      <w:r w:rsidRPr="00590CEC">
        <w:rPr>
          <w:rStyle w:val="StyleUnderline"/>
          <w:b/>
          <w:bCs/>
        </w:rPr>
        <w:lastRenderedPageBreak/>
        <w:t xml:space="preserve">strategic uses </w:t>
      </w:r>
      <w:r w:rsidRPr="00EE42F8">
        <w:rPr>
          <w:rStyle w:val="StyleUnderline"/>
        </w:rPr>
        <w:t xml:space="preserve">of a nuclear weapon </w:t>
      </w:r>
      <w:r w:rsidRPr="00EE42F8">
        <w:rPr>
          <w:rStyle w:val="Emphasis"/>
        </w:rPr>
        <w:t>fall well short of actual nuclear attack</w:t>
      </w:r>
      <w:r w:rsidRPr="00EE42F8">
        <w:rPr>
          <w:rStyle w:val="StyleUnderline"/>
        </w:rPr>
        <w:t xml:space="preserve">. From a scholarly perspective, as well as a political one, we need to start to think through how states would act in a world with nuclear-armed non-state actors. In doing so, we should </w:t>
      </w:r>
      <w:r w:rsidRPr="00EE42F8">
        <w:rPr>
          <w:rStyle w:val="Emphasis"/>
        </w:rPr>
        <w:t>avoid assumptions</w:t>
      </w:r>
      <w:r w:rsidRPr="00EE42F8">
        <w:rPr>
          <w:rStyle w:val="StyleUnderline"/>
        </w:rPr>
        <w:t xml:space="preserve"> that fit neither with known nuclear strategy nor the empirical behavior of non-state organizations. Like most clichés, the post–Cold War trope that the threat of attack is higher now than it was during the US-USSR arms race (Litwak 2016) obscures much more than it reveals.</w:t>
      </w:r>
    </w:p>
    <w:p w14:paraId="4F171A07" w14:textId="77777777" w:rsidR="009601B1" w:rsidRDefault="009601B1" w:rsidP="009601B1">
      <w:pPr>
        <w:rPr>
          <w:rStyle w:val="StyleUnderline"/>
        </w:rPr>
      </w:pPr>
    </w:p>
    <w:p w14:paraId="444E5682" w14:textId="77777777" w:rsidR="009601B1" w:rsidRPr="00CB698A" w:rsidRDefault="009601B1" w:rsidP="009601B1">
      <w:pPr>
        <w:rPr>
          <w:rStyle w:val="Style13ptBold"/>
        </w:rPr>
      </w:pPr>
      <w:proofErr w:type="gramStart"/>
      <w:r w:rsidRPr="00CB698A">
        <w:rPr>
          <w:rStyle w:val="Style13ptBold"/>
        </w:rPr>
        <w:t>AND</w:t>
      </w:r>
      <w:r>
        <w:rPr>
          <w:rStyle w:val="Style13ptBold"/>
        </w:rPr>
        <w:t>,</w:t>
      </w:r>
      <w:proofErr w:type="gramEnd"/>
      <w:r>
        <w:rPr>
          <w:rStyle w:val="Style13ptBold"/>
        </w:rPr>
        <w:t xml:space="preserve"> neg fear of “nuclear terror” is </w:t>
      </w:r>
      <w:r w:rsidRPr="00CB698A">
        <w:rPr>
          <w:rStyle w:val="Emphasis"/>
          <w:sz w:val="26"/>
          <w:szCs w:val="26"/>
        </w:rPr>
        <w:t>security policy fearmongering</w:t>
      </w:r>
      <w:r w:rsidRPr="00CB698A">
        <w:rPr>
          <w:rStyle w:val="Style13ptBold"/>
        </w:rPr>
        <w:t xml:space="preserve"> </w:t>
      </w:r>
    </w:p>
    <w:p w14:paraId="0C599C83" w14:textId="77777777" w:rsidR="009601B1" w:rsidRPr="00752188" w:rsidRDefault="009601B1" w:rsidP="009601B1">
      <w:pPr>
        <w:rPr>
          <w:rStyle w:val="Style13ptBold"/>
        </w:rPr>
      </w:pPr>
      <w:r>
        <w:rPr>
          <w:rStyle w:val="Style13ptBold"/>
        </w:rPr>
        <w:t>Weiss 15</w:t>
      </w:r>
    </w:p>
    <w:p w14:paraId="64D5F48D" w14:textId="77777777" w:rsidR="009601B1" w:rsidRPr="00752188" w:rsidRDefault="009601B1" w:rsidP="009601B1">
      <w:r w:rsidRPr="00752188">
        <w:t xml:space="preserve">  [</w:t>
      </w:r>
      <w:r>
        <w:t>Leonard Weiss</w:t>
      </w:r>
      <w:r w:rsidRPr="00752188">
        <w:t>, 3-1-2015, "On fear and nuclear terrorism," Sage Journals, https://journals.sagepub.com/doi/full/10.1177/0096340215571909]//yguado</w:t>
      </w:r>
    </w:p>
    <w:p w14:paraId="7F13B071" w14:textId="77777777" w:rsidR="009601B1" w:rsidRDefault="009601B1" w:rsidP="009601B1">
      <w:pPr>
        <w:rPr>
          <w:rStyle w:val="StyleUnderline"/>
        </w:rPr>
      </w:pPr>
      <w:r w:rsidRPr="00752188">
        <w:rPr>
          <w:rStyle w:val="StyleUnderline"/>
        </w:rPr>
        <w:t xml:space="preserve">There is clearly some risk of nuclear terrorism via theft of weapons, but the </w:t>
      </w:r>
      <w:r w:rsidRPr="00CB698A">
        <w:rPr>
          <w:rStyle w:val="Emphasis"/>
        </w:rPr>
        <w:t>risk is low</w:t>
      </w:r>
      <w:r w:rsidRPr="00752188">
        <w:rPr>
          <w:rStyle w:val="StyleUnderline"/>
        </w:rPr>
        <w:t xml:space="preserve">, and a successful theft of a nuclear weapon would likely require a team of insiders working within an otherwise highly secure environment. There is also some risk that a nuclear-armed country might use a terrorist group to launch a nuclear attack on an adversary. This possibility is also of low probability, because the </w:t>
      </w:r>
      <w:r w:rsidRPr="00CB698A">
        <w:rPr>
          <w:rStyle w:val="StyleUnderline"/>
          <w:b/>
          <w:bCs/>
        </w:rPr>
        <w:t>sponsor country</w:t>
      </w:r>
      <w:r w:rsidRPr="00752188">
        <w:rPr>
          <w:rStyle w:val="StyleUnderline"/>
        </w:rPr>
        <w:t xml:space="preserve"> would almost inevitably </w:t>
      </w:r>
      <w:r w:rsidRPr="00CB698A">
        <w:rPr>
          <w:rStyle w:val="Emphasis"/>
        </w:rPr>
        <w:t>risk nuclear annihilation</w:t>
      </w:r>
      <w:r w:rsidRPr="00752188">
        <w:rPr>
          <w:rStyle w:val="StyleUnderline"/>
        </w:rPr>
        <w:t xml:space="preserve"> itself.</w:t>
      </w:r>
      <w:r>
        <w:rPr>
          <w:rStyle w:val="StyleUnderline"/>
        </w:rPr>
        <w:t xml:space="preserve"> </w:t>
      </w:r>
      <w:r w:rsidRPr="00752188">
        <w:rPr>
          <w:sz w:val="16"/>
          <w:szCs w:val="16"/>
        </w:rPr>
        <w:t>Finally, a terrorist group might try to design and build its own weapon, possibly with the help of disaffected persons from a weapon state who might provide them with nuclear know-how and/or materials. Given all the steps needed to achieve a weapon that is workable with high probability—without being discovered and without suffering an accident—this scenario is also fraught with risk for the terrorists. As a result, terrorists are much more likely to try to achieve their aims using conventional weapons, which are cheaper, safer, and technically more reliable. Thus, while no one can discount completely the acquisition by a terrorist group of a nuclear explosive weapon, such an event appears to be of very low probability over the next decade at least, and can be made still lower using techniques or policies that do not require constitutionally problematic steps by the federal government or an optional war whose death rate could match or exceed what the terrorists are capable of.</w:t>
      </w:r>
      <w:r>
        <w:rPr>
          <w:sz w:val="16"/>
          <w:szCs w:val="16"/>
        </w:rPr>
        <w:t xml:space="preserve"> </w:t>
      </w:r>
      <w:r w:rsidRPr="00752188">
        <w:rPr>
          <w:sz w:val="16"/>
          <w:szCs w:val="16"/>
        </w:rPr>
        <w:t xml:space="preserve">There is a </w:t>
      </w:r>
      <w:r w:rsidRPr="00752188">
        <w:rPr>
          <w:rStyle w:val="StyleUnderline"/>
        </w:rPr>
        <w:t>tendency on the part of security policy advocates to hype security threats to obtain support for their desired policy outcomes. They are free to do so in a democratic society, and most come by their advocacy through genuine conviction that a real security threat is receiving</w:t>
      </w:r>
      <w:r w:rsidRPr="00752188">
        <w:rPr>
          <w:sz w:val="16"/>
          <w:szCs w:val="16"/>
        </w:rPr>
        <w:t xml:space="preserve"> insufficient attention</w:t>
      </w:r>
      <w:r w:rsidRPr="00752188">
        <w:rPr>
          <w:rStyle w:val="StyleUnderline"/>
        </w:rPr>
        <w:t xml:space="preserve">. But there is now enough evidence of how such advocacy has been distorted for the purpose of overcoming political opposition to policies stemming from ideology that careful public exposure and examination of data on claimed threats should be part of any such debate. Until this happens, the most appropriate </w:t>
      </w:r>
      <w:r w:rsidRPr="00CB698A">
        <w:rPr>
          <w:rStyle w:val="Emphasis"/>
        </w:rPr>
        <w:t>attitude toward claimed threats</w:t>
      </w:r>
      <w:r w:rsidRPr="00752188">
        <w:rPr>
          <w:rStyle w:val="StyleUnderline"/>
        </w:rPr>
        <w:t xml:space="preserve"> of nuclear terrorism, especially when accompanied by advocacy of policies intruding on individual freedom, </w:t>
      </w:r>
      <w:r w:rsidRPr="00CB698A">
        <w:rPr>
          <w:rStyle w:val="Emphasis"/>
        </w:rPr>
        <w:t>should be one of skepticism</w:t>
      </w:r>
      <w:r w:rsidRPr="00752188">
        <w:rPr>
          <w:rStyle w:val="StyleUnderline"/>
        </w:rPr>
        <w:t>.</w:t>
      </w:r>
      <w:r>
        <w:rPr>
          <w:rStyle w:val="StyleUnderline"/>
        </w:rPr>
        <w:t xml:space="preserve"> </w:t>
      </w:r>
      <w:r w:rsidRPr="00752188">
        <w:rPr>
          <w:sz w:val="16"/>
          <w:szCs w:val="16"/>
        </w:rPr>
        <w:t xml:space="preserve">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w:t>
      </w:r>
      <w:r w:rsidRPr="00CB698A">
        <w:rPr>
          <w:rStyle w:val="Emphasis"/>
          <w:bCs/>
          <w:sz w:val="16"/>
          <w:szCs w:val="16"/>
          <w:u w:val="none"/>
        </w:rPr>
        <w:t>disguise</w:t>
      </w:r>
      <w:r w:rsidRPr="00752188">
        <w:rPr>
          <w:sz w:val="16"/>
          <w:szCs w:val="16"/>
        </w:rPr>
        <w:t xml:space="preserve"> national weapon ambitions has been a hallmark of proliferation history ever since the Atoms for Peace program (</w:t>
      </w:r>
      <w:r w:rsidRPr="0030105B">
        <w:rPr>
          <w:sz w:val="16"/>
          <w:szCs w:val="16"/>
        </w:rPr>
        <w:t>Sokolski, 2001</w:t>
      </w:r>
      <w:r w:rsidRPr="00752188">
        <w:rPr>
          <w:sz w:val="16"/>
          <w:szCs w:val="16"/>
        </w:rPr>
        <w:t xml:space="preserve">), suggesting that the real nuclear threat resides where it always has resided—in national nuclear programs; </w:t>
      </w:r>
      <w:r w:rsidRPr="00752188">
        <w:rPr>
          <w:rStyle w:val="StyleUnderline"/>
        </w:rPr>
        <w:t>but placing the threat where it properly belongs does not carry the public-relations frisson currently attached to the word “terrorism.”</w:t>
      </w:r>
    </w:p>
    <w:p w14:paraId="3164DC7B" w14:textId="77777777" w:rsidR="009601B1" w:rsidRDefault="009601B1" w:rsidP="009601B1">
      <w:pPr>
        <w:rPr>
          <w:rStyle w:val="StyleUnderline"/>
        </w:rPr>
      </w:pPr>
    </w:p>
    <w:p w14:paraId="056B3713" w14:textId="77777777" w:rsidR="009601B1" w:rsidRPr="007C3652" w:rsidRDefault="009601B1" w:rsidP="009601B1">
      <w:pPr>
        <w:pStyle w:val="Heading4"/>
      </w:pPr>
      <w:r w:rsidRPr="007C3652">
        <w:t xml:space="preserve">Terrorists procuring nuclear weapons by ANY means is unlikely  </w:t>
      </w:r>
    </w:p>
    <w:p w14:paraId="7D2C85F3" w14:textId="77777777" w:rsidR="009601B1" w:rsidRPr="008F52E1" w:rsidRDefault="009601B1" w:rsidP="009601B1">
      <w:pPr>
        <w:rPr>
          <w:rStyle w:val="Style13ptBold"/>
        </w:rPr>
      </w:pPr>
      <w:r>
        <w:rPr>
          <w:rStyle w:val="Style13ptBold"/>
        </w:rPr>
        <w:t>Melly 17</w:t>
      </w:r>
    </w:p>
    <w:p w14:paraId="301BC85E" w14:textId="77777777" w:rsidR="009601B1" w:rsidRPr="0052624F" w:rsidRDefault="009601B1" w:rsidP="009601B1">
      <w:pPr>
        <w:rPr>
          <w:rStyle w:val="StyleUnderline"/>
          <w:lang w:eastAsia="zh-CN"/>
        </w:rPr>
      </w:pPr>
      <w:r w:rsidRPr="0052624F">
        <w:rPr>
          <w:rStyle w:val="StyleUnderline"/>
          <w:lang w:eastAsia="zh-CN"/>
        </w:rPr>
        <w:lastRenderedPageBreak/>
        <w:t>[</w:t>
      </w:r>
      <w:r>
        <w:rPr>
          <w:rStyle w:val="StyleUnderline"/>
          <w:lang w:eastAsia="zh-CN"/>
        </w:rPr>
        <w:t>Brendan Melly</w:t>
      </w:r>
      <w:r w:rsidRPr="0052624F">
        <w:rPr>
          <w:rStyle w:val="StyleUnderline"/>
          <w:lang w:eastAsia="zh-CN"/>
        </w:rPr>
        <w:t xml:space="preserve">, </w:t>
      </w:r>
      <w:r>
        <w:rPr>
          <w:rStyle w:val="StyleUnderline"/>
          <w:lang w:eastAsia="zh-CN"/>
        </w:rPr>
        <w:t>11</w:t>
      </w:r>
      <w:r w:rsidRPr="0052624F">
        <w:rPr>
          <w:rStyle w:val="StyleUnderline"/>
          <w:lang w:eastAsia="zh-CN"/>
        </w:rPr>
        <w:t>-</w:t>
      </w:r>
      <w:r>
        <w:rPr>
          <w:rStyle w:val="StyleUnderline"/>
          <w:lang w:eastAsia="zh-CN"/>
        </w:rPr>
        <w:t>17</w:t>
      </w:r>
      <w:r w:rsidRPr="0052624F">
        <w:rPr>
          <w:rStyle w:val="StyleUnderline"/>
          <w:lang w:eastAsia="zh-CN"/>
        </w:rPr>
        <w:t>-</w:t>
      </w:r>
      <w:r>
        <w:rPr>
          <w:rStyle w:val="StyleUnderline"/>
          <w:lang w:eastAsia="zh-CN"/>
        </w:rPr>
        <w:t>2017</w:t>
      </w:r>
      <w:r w:rsidRPr="0052624F">
        <w:rPr>
          <w:rStyle w:val="StyleUnderline"/>
          <w:lang w:eastAsia="zh-CN"/>
        </w:rPr>
        <w:t>, ","</w:t>
      </w:r>
      <w:r>
        <w:rPr>
          <w:rStyle w:val="StyleUnderline"/>
          <w:lang w:eastAsia="zh-CN"/>
        </w:rPr>
        <w:t>National Defense University</w:t>
      </w:r>
      <w:r w:rsidRPr="0052624F">
        <w:rPr>
          <w:rStyle w:val="StyleUnderline"/>
          <w:lang w:eastAsia="zh-CN"/>
        </w:rPr>
        <w:t>, https://wmdcenter.ndu.edu/Portals/97/Documents/Publications/Articles/Nuclear_Terrorism_Imminent_Threat.pdf?ver=2017-11-17-103912-223]//yguado</w:t>
      </w:r>
    </w:p>
    <w:p w14:paraId="34E29930" w14:textId="77777777" w:rsidR="009601B1" w:rsidRDefault="009601B1" w:rsidP="009601B1">
      <w:pPr>
        <w:rPr>
          <w:sz w:val="16"/>
          <w:szCs w:val="16"/>
        </w:rPr>
      </w:pPr>
      <w:r w:rsidRPr="0052624F">
        <w:rPr>
          <w:sz w:val="16"/>
          <w:szCs w:val="16"/>
        </w:rPr>
        <w:t>Technical Issues</w:t>
      </w:r>
      <w:r w:rsidRPr="008F52E1">
        <w:rPr>
          <w:u w:val="single"/>
        </w:rPr>
        <w:t>: Nuclear terrorism threats could take shape in three general pathways:</w:t>
      </w:r>
      <w:r w:rsidRPr="0052624F">
        <w:rPr>
          <w:sz w:val="16"/>
          <w:szCs w:val="16"/>
        </w:rPr>
        <w:t xml:space="preserve"> </w:t>
      </w:r>
      <w:r w:rsidRPr="0052624F">
        <w:rPr>
          <w:rStyle w:val="StyleUnderline"/>
        </w:rPr>
        <w:t xml:space="preserve">the </w:t>
      </w:r>
      <w:r w:rsidRPr="008F52E1">
        <w:rPr>
          <w:rStyle w:val="Emphasis"/>
        </w:rPr>
        <w:t>deliberate transfer</w:t>
      </w:r>
      <w:r w:rsidRPr="0052624F">
        <w:rPr>
          <w:rStyle w:val="StyleUnderline"/>
        </w:rPr>
        <w:t xml:space="preserve"> of nuclear material from a state to a terrorist group or non-state actor; the sale of nuclear materials to a non-state actor on the black market, which may end up in the hands of a terrorist group; and, the theft or “leakage,” or unintentional diversion of nuclear material from a state program.5 The question of whether terrorists would be able to steal an actual nuclear weapon from a nuclear-armed state, while conceivable, is highly problematic due to the extraordinary security afforded nuclear weapons</w:t>
      </w:r>
      <w:r w:rsidRPr="0052624F">
        <w:rPr>
          <w:sz w:val="16"/>
          <w:szCs w:val="16"/>
        </w:rPr>
        <w:t xml:space="preserve">. Attention usually is drawn to those nuclear states with perceived </w:t>
      </w:r>
      <w:proofErr w:type="spellStart"/>
      <w:r w:rsidRPr="0052624F">
        <w:rPr>
          <w:sz w:val="16"/>
          <w:szCs w:val="16"/>
        </w:rPr>
        <w:t>lessthan</w:t>
      </w:r>
      <w:proofErr w:type="spellEnd"/>
      <w:r w:rsidRPr="0052624F">
        <w:rPr>
          <w:sz w:val="16"/>
          <w:szCs w:val="16"/>
        </w:rPr>
        <w:t xml:space="preserve">-optimal security over their stockpiles and weapons; and many analysts point out that the spread of nuclear weapons to North Korea, and potentially Iran, increases the risk of terrorists getting access to nuclear material or weapons through collusion with regime officials, or lack of effective oversight or security. Allied to this is the fear that presently non-nuclear states will pursue a nuclear weapons program in Asia or the Middle East to counter North Korea’s and Iran’s (apparently suspended) nuclear weapons programs. This possibility would, of course, offer terrorists potentially more opportunities to acquire a weapon or the necessary material. However, the </w:t>
      </w:r>
      <w:r w:rsidRPr="0052624F">
        <w:rPr>
          <w:rStyle w:val="StyleUnderline"/>
        </w:rPr>
        <w:t xml:space="preserve">same reasons why </w:t>
      </w:r>
      <w:r w:rsidRPr="008F52E1">
        <w:rPr>
          <w:rStyle w:val="Emphasis"/>
        </w:rPr>
        <w:t>existing nuclear states feel dis-incentivized</w:t>
      </w:r>
      <w:r w:rsidRPr="0052624F">
        <w:rPr>
          <w:rStyle w:val="StyleUnderline"/>
        </w:rPr>
        <w:t xml:space="preserve"> to share nuclear weapons with terrorist would apply to these nuclear aspirants as well.</w:t>
      </w:r>
      <w:r w:rsidRPr="0052624F">
        <w:rPr>
          <w:sz w:val="16"/>
          <w:szCs w:val="16"/>
        </w:rPr>
        <w:t xml:space="preserve"> Several ongoing efforts take the form of addressing the supply problem, i.e., the international availability of fissile and other nuclear-related material. Four Nuclear Security Summits have been held since President Obama spoke in 2009 of “a new international effort to secure all vulnerable nuclear material around the world.”6 The fewer sources of fissile material that exist, the easier it will be to secure the remaining locations from theft or attack. It is precisely for this reason that the </w:t>
      </w:r>
      <w:r w:rsidRPr="0052624F">
        <w:rPr>
          <w:rStyle w:val="StyleUnderline"/>
        </w:rPr>
        <w:t xml:space="preserve">United States has made the lockdown of nuclear materials a national priority. Most of the </w:t>
      </w:r>
      <w:r w:rsidRPr="008F52E1">
        <w:rPr>
          <w:rStyle w:val="Emphasis"/>
        </w:rPr>
        <w:t>international community ostensibly shares this objective.</w:t>
      </w:r>
      <w:r w:rsidRPr="0052624F">
        <w:rPr>
          <w:rStyle w:val="StyleUnderline"/>
        </w:rPr>
        <w:t xml:space="preserve"> The 2004 United Nations Security Council Resolution (UNSCR) 1540 directs states to refrain from “providing any form of support to non-[s]</w:t>
      </w:r>
      <w:proofErr w:type="spellStart"/>
      <w:r w:rsidRPr="0052624F">
        <w:rPr>
          <w:rStyle w:val="StyleUnderline"/>
        </w:rPr>
        <w:t>tate</w:t>
      </w:r>
      <w:proofErr w:type="spellEnd"/>
      <w:r w:rsidRPr="0052624F">
        <w:rPr>
          <w:rStyle w:val="StyleUnderline"/>
        </w:rPr>
        <w:t xml:space="preserve"> actors that attempt to develop, acquire, manufacture, possess, transport, transfer or use nuclear, chemical or biological weapons and their means of delivery.” It also called for states to adopt and enforce “appropriate effective laws” and “establish domestic controls” to </w:t>
      </w:r>
      <w:r w:rsidRPr="008F52E1">
        <w:rPr>
          <w:rStyle w:val="Emphasis"/>
        </w:rPr>
        <w:t>prevent</w:t>
      </w:r>
      <w:r w:rsidRPr="0052624F">
        <w:rPr>
          <w:rStyle w:val="StyleUnderline"/>
        </w:rPr>
        <w:t xml:space="preserve"> the </w:t>
      </w:r>
      <w:r w:rsidRPr="008F52E1">
        <w:rPr>
          <w:rStyle w:val="Emphasis"/>
        </w:rPr>
        <w:t>proliferation of WMD to non-state actors</w:t>
      </w:r>
      <w:r w:rsidRPr="0052624F">
        <w:rPr>
          <w:rStyle w:val="StyleUnderline"/>
        </w:rPr>
        <w:t>.7 The aims of UNSCR 1540 have been institutionalized in efforts that include the legacy Cooperative Threat Reduction programs with the states of the former Soviet Union, the Russia- and U.S.-led Global Initiative to Combat Nuclear Terrorism,</w:t>
      </w:r>
      <w:r w:rsidRPr="0052624F">
        <w:rPr>
          <w:sz w:val="16"/>
          <w:szCs w:val="16"/>
        </w:rPr>
        <w:t xml:space="preserve"> and the Proliferation Security Initiative, to which over 100 states have subscribed. The “supply” side of nuclear weapons production likewise poses significant technical and operational challenges for terrorists pursuing a nuclear weapon from raw fissile materials. The simplest nuclear device to assemble would be a crude “gun-type” weapon with a quantity of 54 </w:t>
      </w:r>
    </w:p>
    <w:p w14:paraId="741B9483" w14:textId="77777777" w:rsidR="009601B1" w:rsidRDefault="009601B1" w:rsidP="009601B1">
      <w:pPr>
        <w:rPr>
          <w:sz w:val="16"/>
          <w:szCs w:val="16"/>
        </w:rPr>
      </w:pPr>
    </w:p>
    <w:p w14:paraId="611D49C4" w14:textId="77777777" w:rsidR="009601B1" w:rsidRDefault="009601B1" w:rsidP="009601B1">
      <w:pPr>
        <w:pStyle w:val="Heading4"/>
      </w:pPr>
      <w:r>
        <w:t xml:space="preserve">ROK-U.S. </w:t>
      </w:r>
      <w:r>
        <w:rPr>
          <w:u w:val="single"/>
        </w:rPr>
        <w:t>t</w:t>
      </w:r>
      <w:r w:rsidRPr="00E9346D">
        <w:rPr>
          <w:u w:val="single"/>
        </w:rPr>
        <w:t>ailored deterrence strategy</w:t>
      </w:r>
      <w:r>
        <w:t xml:space="preserve"> prevents NOKO nukes from being acquired by terrorists or non-state actors</w:t>
      </w:r>
    </w:p>
    <w:p w14:paraId="3BA3DEDC" w14:textId="77777777" w:rsidR="009601B1" w:rsidRPr="003D673A" w:rsidRDefault="009601B1" w:rsidP="009601B1">
      <w:pPr>
        <w:rPr>
          <w:rStyle w:val="Style13ptBold"/>
        </w:rPr>
      </w:pPr>
      <w:r w:rsidRPr="003D673A">
        <w:rPr>
          <w:rStyle w:val="Style13ptBold"/>
        </w:rPr>
        <w:t>Roehrig 16</w:t>
      </w:r>
    </w:p>
    <w:p w14:paraId="18A98507" w14:textId="77777777" w:rsidR="009601B1" w:rsidRPr="003D673A" w:rsidRDefault="009601B1" w:rsidP="009601B1">
      <w:r w:rsidRPr="003D673A">
        <w:t>[Terrence Roehrig, 06-2016, "," No Publication, https://www.researchgate.net/profile/Terence-Roehrig /303751525_North_Korea_Nuclear_Weapons_and_the_Stability-Instability_Paradox/links/5a2d51ee0f7e9b63e53d2836/North-Korea-Nuclear-Weapons-and-the-Stability-Instability-Paradox.pdf]//yguado</w:t>
      </w:r>
    </w:p>
    <w:p w14:paraId="3A610E9F" w14:textId="77777777" w:rsidR="009601B1" w:rsidRDefault="009601B1" w:rsidP="009601B1">
      <w:pPr>
        <w:rPr>
          <w:rStyle w:val="Emphasis"/>
        </w:rPr>
      </w:pPr>
      <w:r w:rsidRPr="003D673A">
        <w:rPr>
          <w:rStyle w:val="StyleUnderline"/>
        </w:rPr>
        <w:t xml:space="preserve">ROK and U.S. Efforts to Bolster Deterrence To counter North Korean nuclear weapons, South Korea and the United States have undertaken </w:t>
      </w:r>
      <w:proofErr w:type="gramStart"/>
      <w:r w:rsidRPr="003D673A">
        <w:rPr>
          <w:rStyle w:val="StyleUnderline"/>
        </w:rPr>
        <w:t>a number of</w:t>
      </w:r>
      <w:proofErr w:type="gramEnd"/>
      <w:r w:rsidRPr="003D673A">
        <w:rPr>
          <w:rStyle w:val="StyleUnderline"/>
        </w:rPr>
        <w:t xml:space="preserve"> efforts to bolster deterrence at several levels. At the strategic level, Seoul and Washington signed a bilateral “</w:t>
      </w:r>
      <w:r w:rsidRPr="00E9346D">
        <w:rPr>
          <w:rStyle w:val="Emphasis"/>
        </w:rPr>
        <w:t>Tailored Deterrence Strategy</w:t>
      </w:r>
      <w:r w:rsidRPr="003D673A">
        <w:rPr>
          <w:rStyle w:val="StyleUnderline"/>
        </w:rPr>
        <w:t xml:space="preserve">” in October 2013 that is designed to counter North Korea’s nuclear, chemical, and biological weapons threat. </w:t>
      </w:r>
      <w:r w:rsidRPr="003D673A">
        <w:rPr>
          <w:sz w:val="16"/>
          <w:szCs w:val="16"/>
        </w:rPr>
        <w:t xml:space="preserve">The strategy </w:t>
      </w:r>
      <w:r w:rsidRPr="003D673A">
        <w:rPr>
          <w:sz w:val="16"/>
          <w:szCs w:val="16"/>
        </w:rPr>
        <w:lastRenderedPageBreak/>
        <w:t xml:space="preserve">developed from meetings of the Extended Deterrence Policy Committee, now the </w:t>
      </w:r>
      <w:r w:rsidRPr="003D673A">
        <w:rPr>
          <w:rStyle w:val="StyleUnderline"/>
        </w:rPr>
        <w:t>Deterrence Strategy Committee, formed in 2010 which was also created in response to North Korea’s nuclear weapons program and provides a set of options for U.S. and ROK forces to counter these weapons. The formal announcement of the strategy by U.S. and ROK defense officials stated the strategy “establishes a strategic Alliance framework for tailoring deterrence against key North Korean nuclear threat scenarios across armistice and wartime, and strengthens the integration of Alliance capabilities to maximize their deterrent effects.”</w:t>
      </w:r>
      <w:r w:rsidRPr="003D673A">
        <w:rPr>
          <w:sz w:val="16"/>
          <w:szCs w:val="16"/>
        </w:rPr>
        <w:t xml:space="preserve">53 Details of the strategy are classified but press reports have noted that the </w:t>
      </w:r>
      <w:r w:rsidRPr="003D673A">
        <w:rPr>
          <w:rStyle w:val="StyleUnderline"/>
        </w:rPr>
        <w:t xml:space="preserve">plan includes the possibility of preemptive strikes against North Korean targets should there be signs </w:t>
      </w:r>
      <w:r w:rsidRPr="00E9346D">
        <w:rPr>
          <w:rStyle w:val="Emphasis"/>
        </w:rPr>
        <w:t>that nuclear use is imminent</w:t>
      </w:r>
      <w:r w:rsidRPr="003D673A">
        <w:rPr>
          <w:rStyle w:val="StyleUnderline"/>
        </w:rPr>
        <w:t>. The United States and South Korea have also concluded a new war plan, OPLAN 5015, that is also reported to contain contingency planning for prompt strikes on the DPRK leadership and military facilities following an attack.54 For the spring 2016 joint exercises, ROK and U.S. forces simulated war plans for preemptive strikes against North Korea’s nuclear weapons including its mobile missile launchers, along with underground and hardened storage facilities.</w:t>
      </w:r>
      <w:r w:rsidRPr="003D673A">
        <w:rPr>
          <w:sz w:val="16"/>
          <w:szCs w:val="16"/>
        </w:rPr>
        <w:t xml:space="preserve">55 The exercise implemented a pre-emptive strike plan called “4D” (detect, disrupt, destroy, and defend) that is </w:t>
      </w:r>
      <w:r w:rsidRPr="00E9346D">
        <w:rPr>
          <w:rStyle w:val="StyleUnderline"/>
          <w:b/>
          <w:bCs/>
        </w:rPr>
        <w:t>designed to secure and destroy North Korean nuclear and chemical weapons facilities</w:t>
      </w:r>
      <w:r w:rsidRPr="003D673A">
        <w:rPr>
          <w:rStyle w:val="StyleUnderline"/>
        </w:rPr>
        <w:t xml:space="preserve"> and assets so that they do not disappear and </w:t>
      </w:r>
      <w:r w:rsidRPr="003D673A">
        <w:rPr>
          <w:rStyle w:val="Emphasis"/>
        </w:rPr>
        <w:t>show up in other countries or in the hands of any terrorist groups.</w:t>
      </w:r>
    </w:p>
    <w:p w14:paraId="387AC2A1" w14:textId="77777777" w:rsidR="009601B1" w:rsidRPr="00644F6D" w:rsidRDefault="009601B1" w:rsidP="009601B1"/>
    <w:p w14:paraId="58895E4C" w14:textId="77777777" w:rsidR="009601B1" w:rsidRPr="00644F6D" w:rsidRDefault="009601B1" w:rsidP="009601B1">
      <w:pPr>
        <w:pStyle w:val="Heading4"/>
      </w:pPr>
      <w:r w:rsidRPr="00644F6D">
        <w:t>Preventing nuclear terrorism is U.S. security priority</w:t>
      </w:r>
    </w:p>
    <w:p w14:paraId="28F37236" w14:textId="77777777" w:rsidR="009601B1" w:rsidRPr="00644F6D" w:rsidRDefault="009601B1" w:rsidP="009601B1">
      <w:pPr>
        <w:rPr>
          <w:rStyle w:val="Style13ptBold"/>
        </w:rPr>
      </w:pPr>
      <w:r w:rsidRPr="00644F6D">
        <w:rPr>
          <w:rStyle w:val="Style13ptBold"/>
        </w:rPr>
        <w:t>D.O.D. 22</w:t>
      </w:r>
    </w:p>
    <w:p w14:paraId="1E714AF9" w14:textId="77777777" w:rsidR="009601B1" w:rsidRPr="00644F6D" w:rsidRDefault="009601B1" w:rsidP="009601B1">
      <w:r w:rsidRPr="00644F6D">
        <w:t>[No Author., 10-27-2022, "Department of defense</w:t>
      </w:r>
      <w:r>
        <w:t xml:space="preserve"> </w:t>
      </w:r>
      <w:r w:rsidRPr="00644F6D">
        <w:t>https://media.defense.gov/2022/Oct/27/2003103845/-1/-1/1/2022-NATIONAL-DEFENSE-STRATEGY-</w:t>
      </w:r>
      <w:r>
        <w:t xml:space="preserve"> </w:t>
      </w:r>
      <w:r w:rsidRPr="00644F6D">
        <w:t>NPR-MDR.pdf///</w:t>
      </w:r>
      <w:proofErr w:type="spellStart"/>
      <w:r w:rsidRPr="00644F6D">
        <w:t>yguado</w:t>
      </w:r>
      <w:proofErr w:type="spellEnd"/>
    </w:p>
    <w:p w14:paraId="7B5605A0" w14:textId="77777777" w:rsidR="009601B1" w:rsidRPr="00644F6D" w:rsidRDefault="009601B1" w:rsidP="009601B1">
      <w:pPr>
        <w:rPr>
          <w:rStyle w:val="StyleUnderline"/>
        </w:rPr>
      </w:pPr>
      <w:r w:rsidRPr="00644F6D">
        <w:rPr>
          <w:rStyle w:val="StyleUnderline"/>
        </w:rPr>
        <w:t xml:space="preserve">Nuclear Counterterrorism. Preventing an act of nuclear terrorism is </w:t>
      </w:r>
      <w:r w:rsidRPr="00644F6D">
        <w:rPr>
          <w:rStyle w:val="Emphasis"/>
        </w:rPr>
        <w:t>an enduring national security requirement</w:t>
      </w:r>
      <w:r w:rsidRPr="00644F6D">
        <w:rPr>
          <w:rStyle w:val="StyleUnderline"/>
        </w:rPr>
        <w:t>. We will continue to work through diplomacy and partnerships to advance the core elements of our nuclear counterterrorism strategy: denying non-state actors access to nuclear materials and related technology; improving forensic capabilities to identify the origin of nuclear material outside of regulatory control or used in a nuclear device; monitoring and disrupting terrorist attempts to obtain nuclear capabilities; and, maintaining an incident response posture to detect, interdict, and defeat nuclear threats or minimize the consequence of nuclear events.</w:t>
      </w:r>
      <w:r>
        <w:rPr>
          <w:rStyle w:val="StyleUnderline"/>
        </w:rPr>
        <w:t xml:space="preserve"> </w:t>
      </w:r>
      <w:r w:rsidRPr="00644F6D">
        <w:rPr>
          <w:rStyle w:val="StyleUnderline"/>
        </w:rPr>
        <w:t>This strategy contributes to the deterrence of both non-state actors and hostile states that might contemplate providing nuclear material or other assistance to would-be nuclear terrorists. and provides for response options should deterrence fail. Deterring states from facilitating acts of nuclear terrorism by others is enabled in part by nuclear forensic capabilities that provide the scientific basis to hold such states accountable.</w:t>
      </w:r>
    </w:p>
    <w:p w14:paraId="2E22BCCB" w14:textId="77777777" w:rsidR="009601B1" w:rsidRPr="00F76DF3" w:rsidRDefault="009601B1" w:rsidP="009601B1">
      <w:pPr>
        <w:rPr>
          <w:sz w:val="16"/>
          <w:szCs w:val="16"/>
        </w:rPr>
      </w:pPr>
    </w:p>
    <w:p w14:paraId="7E590C65" w14:textId="343F959D" w:rsidR="009601B1" w:rsidRPr="003642D9" w:rsidRDefault="009601B1" w:rsidP="003642D9">
      <w:pPr>
        <w:pStyle w:val="Heading3"/>
        <w:rPr>
          <w:lang w:val="es-ES"/>
        </w:rPr>
      </w:pPr>
      <w:r w:rsidRPr="003642D9">
        <w:rPr>
          <w:lang w:val="es-ES"/>
        </w:rPr>
        <w:lastRenderedPageBreak/>
        <w:t>A</w:t>
      </w:r>
      <w:r w:rsidR="00636DD8">
        <w:rPr>
          <w:lang w:val="es-ES"/>
        </w:rPr>
        <w:t>T</w:t>
      </w:r>
      <w:r w:rsidRPr="003642D9">
        <w:rPr>
          <w:lang w:val="es-ES"/>
        </w:rPr>
        <w:t xml:space="preserve">: Indo-Pak </w:t>
      </w:r>
      <w:proofErr w:type="spellStart"/>
      <w:r w:rsidRPr="003642D9">
        <w:rPr>
          <w:lang w:val="es-ES"/>
        </w:rPr>
        <w:t>Prolif</w:t>
      </w:r>
      <w:proofErr w:type="spellEnd"/>
    </w:p>
    <w:p w14:paraId="393D6E43" w14:textId="77777777" w:rsidR="009601B1" w:rsidRPr="003642D9" w:rsidRDefault="009601B1" w:rsidP="003642D9">
      <w:pPr>
        <w:pStyle w:val="Heading4"/>
      </w:pPr>
      <w:r w:rsidRPr="003642D9">
        <w:t>Odds of Indo-Pak proliferation are zero</w:t>
      </w:r>
    </w:p>
    <w:p w14:paraId="329A4BD2" w14:textId="509C1F3E" w:rsidR="009601B1" w:rsidRPr="003642D9" w:rsidRDefault="009601B1" w:rsidP="009601B1">
      <w:pPr>
        <w:rPr>
          <w:rStyle w:val="StyleUnderline"/>
          <w:b/>
          <w:bCs/>
          <w:sz w:val="26"/>
          <w:u w:val="none"/>
        </w:rPr>
      </w:pPr>
      <w:r>
        <w:rPr>
          <w:rStyle w:val="Style13ptBold"/>
        </w:rPr>
        <w:t>Enders 02</w:t>
      </w:r>
      <w:r w:rsidR="003642D9">
        <w:rPr>
          <w:rStyle w:val="Style13ptBold"/>
        </w:rPr>
        <w:t xml:space="preserve"> </w:t>
      </w:r>
      <w:r w:rsidRPr="00F76DF3">
        <w:rPr>
          <w:rStyle w:val="StyleUnderline"/>
          <w:lang w:eastAsia="zh-CN"/>
        </w:rPr>
        <w:t xml:space="preserve">[David Enders, 1-30-2002, "Experts say nuclear war still unlikely," Michigan Daily, </w:t>
      </w:r>
      <w:r w:rsidRPr="00CB6622">
        <w:rPr>
          <w:rStyle w:val="StyleUnderline"/>
          <w:lang w:eastAsia="zh-CN"/>
        </w:rPr>
        <w:t>https://www.michigandaily.com/uncategorized/experts-say-nuclear-war-still-unlikely]//yguado</w:t>
      </w:r>
    </w:p>
    <w:p w14:paraId="27136D26" w14:textId="10676E8F" w:rsidR="009601B1" w:rsidRDefault="009601B1" w:rsidP="009601B1">
      <w:pPr>
        <w:rPr>
          <w:sz w:val="16"/>
          <w:szCs w:val="16"/>
        </w:rPr>
      </w:pPr>
      <w:r w:rsidRPr="00F76DF3">
        <w:rPr>
          <w:rStyle w:val="StyleUnderline"/>
        </w:rPr>
        <w:t xml:space="preserve">University political science Prof. Ashutosh Varshney becomes animated when asked about the likelihood of nuclear war between India and Pakistan. </w:t>
      </w:r>
      <w:r w:rsidRPr="00CB6622">
        <w:rPr>
          <w:rStyle w:val="Emphasis"/>
        </w:rPr>
        <w:t>“Odds are close to zero,”</w:t>
      </w:r>
      <w:r w:rsidRPr="00F76DF3">
        <w:rPr>
          <w:rStyle w:val="StyleUnderline"/>
        </w:rPr>
        <w:t xml:space="preserve"> Varshney said forcefully, standing up to pace a little bit in his office. “The assumption that India and Pakistan cannot manage their nuclear arsenals as well as the U.S.S.R. and U.S. or Russia and China concedes less to the intellect of leaders in both India and Pakistan than would be warranted.”</w:t>
      </w:r>
      <w:r w:rsidRPr="00F76DF3">
        <w:rPr>
          <w:sz w:val="16"/>
          <w:szCs w:val="16"/>
        </w:rPr>
        <w:t xml:space="preserve"> The </w:t>
      </w:r>
      <w:proofErr w:type="spellStart"/>
      <w:proofErr w:type="gramStart"/>
      <w:r w:rsidRPr="00F76DF3">
        <w:rPr>
          <w:sz w:val="16"/>
          <w:szCs w:val="16"/>
        </w:rPr>
        <w:t>world”s</w:t>
      </w:r>
      <w:proofErr w:type="spellEnd"/>
      <w:proofErr w:type="gramEnd"/>
      <w:r w:rsidRPr="00F76DF3">
        <w:rPr>
          <w:sz w:val="16"/>
          <w:szCs w:val="16"/>
        </w:rPr>
        <w:t xml:space="preserve"> two youngest nuclear powers first tested weapons in 1998, sparking fear of subcontinental nuclear war a fear Varshney finds ridiculous. “The decision makers are aware of what nuclear weapons are, even if the masses are not,” he said. “Watching the evening news, CNN, I think they have vastly overstated the threat of nuclear war,” political science Prof. Paul Huth said. Varshney added that there are numerous factors working against the possibility of nuclear war. “India is committed to a no-first-strike policy,” Varshney said. “It is </w:t>
      </w:r>
      <w:r w:rsidRPr="00F76DF3">
        <w:rPr>
          <w:rStyle w:val="StyleUnderline"/>
        </w:rPr>
        <w:t xml:space="preserve">virtually impossible for Pakistan to go for a first strike, because the retaliation would be gravely dangerous.” Political science Prof. Kenneth </w:t>
      </w:r>
      <w:proofErr w:type="spellStart"/>
      <w:r w:rsidRPr="00F76DF3">
        <w:rPr>
          <w:rStyle w:val="StyleUnderline"/>
        </w:rPr>
        <w:t>Lieberthal</w:t>
      </w:r>
      <w:proofErr w:type="spellEnd"/>
      <w:r w:rsidRPr="00F76DF3">
        <w:rPr>
          <w:rStyle w:val="StyleUnderline"/>
        </w:rPr>
        <w:t>, a former special assistant to President Clinton at the National Security Council, agreed. “</w:t>
      </w:r>
      <w:proofErr w:type="gramStart"/>
      <w:r w:rsidRPr="00F76DF3">
        <w:rPr>
          <w:rStyle w:val="StyleUnderline"/>
        </w:rPr>
        <w:t>Usually</w:t>
      </w:r>
      <w:proofErr w:type="gramEnd"/>
      <w:r w:rsidRPr="00F76DF3">
        <w:rPr>
          <w:rStyle w:val="StyleUnderline"/>
        </w:rPr>
        <w:t xml:space="preserve"> a country that is in the position that Pakistan is in would not shift to a level that would ensure their total destruction,” </w:t>
      </w:r>
      <w:proofErr w:type="spellStart"/>
      <w:r w:rsidRPr="00F76DF3">
        <w:rPr>
          <w:rStyle w:val="StyleUnderline"/>
        </w:rPr>
        <w:t>Lieberthal</w:t>
      </w:r>
      <w:proofErr w:type="spellEnd"/>
      <w:r w:rsidRPr="00F76DF3">
        <w:rPr>
          <w:rStyle w:val="StyleUnderline"/>
        </w:rPr>
        <w:t xml:space="preserve"> said, making note of </w:t>
      </w:r>
      <w:proofErr w:type="spellStart"/>
      <w:proofErr w:type="gramStart"/>
      <w:r w:rsidRPr="00F76DF3">
        <w:rPr>
          <w:rStyle w:val="StyleUnderline"/>
        </w:rPr>
        <w:t>India”s</w:t>
      </w:r>
      <w:proofErr w:type="spellEnd"/>
      <w:proofErr w:type="gramEnd"/>
      <w:r w:rsidRPr="00F76DF3">
        <w:rPr>
          <w:rStyle w:val="StyleUnderline"/>
        </w:rPr>
        <w:t xml:space="preserve"> considerably larger nuclear arsenal. “American intervention is another reason not to expect nuclear war,</w:t>
      </w:r>
      <w:r w:rsidRPr="00F76DF3">
        <w:rPr>
          <w:sz w:val="16"/>
          <w:szCs w:val="16"/>
        </w:rPr>
        <w:t xml:space="preserve">” Varshney said </w:t>
      </w:r>
    </w:p>
    <w:p w14:paraId="2F4F1D3A" w14:textId="77777777" w:rsidR="009601B1" w:rsidRDefault="009601B1" w:rsidP="009601B1">
      <w:pPr>
        <w:rPr>
          <w:sz w:val="16"/>
          <w:szCs w:val="16"/>
        </w:rPr>
      </w:pPr>
    </w:p>
    <w:p w14:paraId="09210C6C" w14:textId="77777777" w:rsidR="009601B1" w:rsidRDefault="009601B1" w:rsidP="009601B1">
      <w:pPr>
        <w:pStyle w:val="Heading4"/>
      </w:pPr>
      <w:r w:rsidRPr="00D25F26">
        <w:rPr>
          <w:u w:val="single"/>
        </w:rPr>
        <w:t>No</w:t>
      </w:r>
      <w:r>
        <w:t xml:space="preserve"> </w:t>
      </w:r>
      <w:proofErr w:type="spellStart"/>
      <w:r>
        <w:t>indo-pak</w:t>
      </w:r>
      <w:proofErr w:type="spellEnd"/>
      <w:r>
        <w:t xml:space="preserve"> </w:t>
      </w:r>
      <w:r w:rsidRPr="00D25F26">
        <w:rPr>
          <w:u w:val="single"/>
        </w:rPr>
        <w:t>nuclear conflict</w:t>
      </w:r>
      <w:r>
        <w:t>- diplomacy, NFU’s, and historical evidence.</w:t>
      </w:r>
    </w:p>
    <w:p w14:paraId="53E63040" w14:textId="77777777" w:rsidR="009601B1" w:rsidRPr="00764B38" w:rsidRDefault="009601B1" w:rsidP="009601B1">
      <w:pPr>
        <w:rPr>
          <w:rStyle w:val="Style13ptBold"/>
          <w:b w:val="0"/>
          <w:bCs w:val="0"/>
          <w:szCs w:val="18"/>
        </w:rPr>
      </w:pPr>
      <w:r>
        <w:rPr>
          <w:rStyle w:val="Style13ptBold"/>
        </w:rPr>
        <w:t xml:space="preserve">Butt 25 </w:t>
      </w:r>
      <w:r w:rsidRPr="003642D9">
        <w:t>[</w:t>
      </w:r>
      <w:proofErr w:type="spellStart"/>
      <w:r w:rsidRPr="003642D9">
        <w:t>Riazat</w:t>
      </w:r>
      <w:proofErr w:type="spellEnd"/>
      <w:r w:rsidRPr="003642D9">
        <w:t xml:space="preserve">; May 6th, 2025. </w:t>
      </w:r>
      <w:proofErr w:type="spellStart"/>
      <w:r w:rsidRPr="003642D9">
        <w:t>Riazat</w:t>
      </w:r>
      <w:proofErr w:type="spellEnd"/>
      <w:r w:rsidRPr="003642D9">
        <w:t xml:space="preserve"> Butt is the news director/editor in chief of Pakistan and Afghanistan coverage for the Associated Press, postgrad degree in journalism and masters in war studies from the Kings College London. “India fired missiles into Pakistan, which has vowed to strike back. A look at the nuclear rivals”, </w:t>
      </w:r>
      <w:hyperlink r:id="rId130" w:history="1">
        <w:r w:rsidRPr="003642D9">
          <w:rPr>
            <w:rStyle w:val="Hyperlink"/>
          </w:rPr>
          <w:t>https://apnews.com/article/pakistan-india-nuclear-war-explainer-c0f1c500de1ad365984ace1c557cb7dd</w:t>
        </w:r>
      </w:hyperlink>
      <w:r w:rsidRPr="003642D9">
        <w:t>] TDI-TEC</w:t>
      </w:r>
    </w:p>
    <w:p w14:paraId="3D216228" w14:textId="6B09200A" w:rsidR="009601B1" w:rsidRPr="003642D9" w:rsidRDefault="009601B1" w:rsidP="009601B1">
      <w:pPr>
        <w:rPr>
          <w:rStyle w:val="Style13ptBold"/>
          <w:b w:val="0"/>
          <w:bCs w:val="0"/>
          <w:sz w:val="16"/>
          <w:szCs w:val="18"/>
        </w:rPr>
      </w:pPr>
      <w:r w:rsidRPr="009C60CF">
        <w:rPr>
          <w:sz w:val="16"/>
          <w:szCs w:val="16"/>
        </w:rPr>
        <w:t>The missile launch, and Pakistan’s promise to hit back, have stoked fears of a war between the nuclear-armed neighbors. But the early morning strikes show that India can hurt Pakistan without entering its airspace or deploying nuclear weapons.</w:t>
      </w:r>
      <w:r>
        <w:rPr>
          <w:sz w:val="16"/>
          <w:szCs w:val="16"/>
        </w:rPr>
        <w:t xml:space="preserve"> </w:t>
      </w:r>
      <w:r>
        <w:rPr>
          <w:rStyle w:val="Style13ptBold"/>
        </w:rPr>
        <w:t xml:space="preserve">[Image Omitted] </w:t>
      </w:r>
      <w:r w:rsidRPr="000C1E7D">
        <w:rPr>
          <w:sz w:val="16"/>
          <w:szCs w:val="12"/>
        </w:rPr>
        <w:t>A look at what might lie ahead for the two rivals:</w:t>
      </w:r>
      <w:r>
        <w:rPr>
          <w:sz w:val="16"/>
          <w:szCs w:val="12"/>
        </w:rPr>
        <w:t xml:space="preserve"> </w:t>
      </w:r>
      <w:r w:rsidRPr="000C1E7D">
        <w:rPr>
          <w:b/>
          <w:bCs/>
          <w:szCs w:val="18"/>
          <w:u w:val="single"/>
        </w:rPr>
        <w:t>Both</w:t>
      </w:r>
      <w:r w:rsidRPr="000C1E7D">
        <w:rPr>
          <w:szCs w:val="18"/>
          <w:u w:val="single"/>
        </w:rPr>
        <w:t xml:space="preserve"> </w:t>
      </w:r>
      <w:r w:rsidRPr="000C1E7D">
        <w:rPr>
          <w:b/>
          <w:bCs/>
          <w:szCs w:val="18"/>
          <w:u w:val="single"/>
        </w:rPr>
        <w:t>have</w:t>
      </w:r>
      <w:r w:rsidRPr="000C1E7D">
        <w:rPr>
          <w:szCs w:val="18"/>
          <w:u w:val="single"/>
        </w:rPr>
        <w:t xml:space="preserve"> </w:t>
      </w:r>
      <w:r w:rsidRPr="000C1E7D">
        <w:rPr>
          <w:b/>
          <w:bCs/>
          <w:szCs w:val="18"/>
          <w:u w:val="single"/>
        </w:rPr>
        <w:t>nuc</w:t>
      </w:r>
      <w:r w:rsidRPr="000C1E7D">
        <w:rPr>
          <w:szCs w:val="18"/>
          <w:u w:val="single"/>
        </w:rPr>
        <w:t>lear weapon</w:t>
      </w:r>
      <w:r w:rsidRPr="000C1E7D">
        <w:rPr>
          <w:b/>
          <w:bCs/>
          <w:szCs w:val="18"/>
          <w:u w:val="single"/>
        </w:rPr>
        <w:t>s</w:t>
      </w:r>
      <w:r w:rsidRPr="000C1E7D">
        <w:rPr>
          <w:szCs w:val="18"/>
          <w:u w:val="single"/>
        </w:rPr>
        <w:t xml:space="preserve">, </w:t>
      </w:r>
      <w:r w:rsidRPr="000C1E7D">
        <w:rPr>
          <w:b/>
          <w:bCs/>
          <w:szCs w:val="18"/>
          <w:u w:val="single"/>
        </w:rPr>
        <w:t>but as a deterrent</w:t>
      </w:r>
      <w:r>
        <w:rPr>
          <w:szCs w:val="18"/>
          <w:u w:val="single"/>
        </w:rPr>
        <w:t xml:space="preserve"> </w:t>
      </w:r>
      <w:r w:rsidRPr="000C1E7D">
        <w:rPr>
          <w:szCs w:val="18"/>
          <w:u w:val="single"/>
        </w:rPr>
        <w:t xml:space="preserve">India and Pakistan have built up nuclear arsenals over the years. But their </w:t>
      </w:r>
      <w:r w:rsidRPr="000C1E7D">
        <w:rPr>
          <w:b/>
          <w:bCs/>
          <w:szCs w:val="18"/>
          <w:u w:val="single"/>
        </w:rPr>
        <w:t>purpose</w:t>
      </w:r>
      <w:r w:rsidRPr="000C1E7D">
        <w:rPr>
          <w:szCs w:val="18"/>
          <w:u w:val="single"/>
        </w:rPr>
        <w:t xml:space="preserve"> is </w:t>
      </w:r>
      <w:r w:rsidRPr="000C1E7D">
        <w:rPr>
          <w:b/>
          <w:bCs/>
          <w:szCs w:val="18"/>
          <w:u w:val="single"/>
        </w:rPr>
        <w:t>to stop wars</w:t>
      </w:r>
      <w:r w:rsidRPr="000C1E7D">
        <w:rPr>
          <w:szCs w:val="18"/>
          <w:u w:val="single"/>
        </w:rPr>
        <w:t>, not start them</w:t>
      </w:r>
      <w:r w:rsidRPr="000C1E7D">
        <w:rPr>
          <w:szCs w:val="18"/>
        </w:rPr>
        <w:t>.</w:t>
      </w:r>
      <w:r>
        <w:rPr>
          <w:szCs w:val="18"/>
        </w:rPr>
        <w:t xml:space="preserve"> </w:t>
      </w:r>
      <w:r w:rsidRPr="000C1E7D">
        <w:rPr>
          <w:b/>
          <w:bCs/>
          <w:szCs w:val="18"/>
          <w:u w:val="single"/>
        </w:rPr>
        <w:t>India has</w:t>
      </w:r>
      <w:r w:rsidRPr="000C1E7D">
        <w:rPr>
          <w:sz w:val="16"/>
          <w:szCs w:val="18"/>
        </w:rPr>
        <w:t xml:space="preserve"> a “</w:t>
      </w:r>
      <w:r w:rsidRPr="000C1E7D">
        <w:rPr>
          <w:b/>
          <w:bCs/>
          <w:szCs w:val="18"/>
          <w:u w:val="single"/>
        </w:rPr>
        <w:t>n</w:t>
      </w:r>
      <w:r w:rsidRPr="000C1E7D">
        <w:rPr>
          <w:sz w:val="16"/>
          <w:szCs w:val="18"/>
        </w:rPr>
        <w:t xml:space="preserve">o </w:t>
      </w:r>
      <w:r w:rsidRPr="000C1E7D">
        <w:rPr>
          <w:b/>
          <w:bCs/>
          <w:szCs w:val="18"/>
          <w:u w:val="single"/>
        </w:rPr>
        <w:t>f</w:t>
      </w:r>
      <w:r w:rsidRPr="000C1E7D">
        <w:rPr>
          <w:sz w:val="16"/>
          <w:szCs w:val="18"/>
        </w:rPr>
        <w:t xml:space="preserve">irst </w:t>
      </w:r>
      <w:r w:rsidRPr="000C1E7D">
        <w:rPr>
          <w:b/>
          <w:bCs/>
          <w:szCs w:val="18"/>
          <w:u w:val="single"/>
        </w:rPr>
        <w:t>u</w:t>
      </w:r>
      <w:r w:rsidRPr="000C1E7D">
        <w:rPr>
          <w:sz w:val="16"/>
          <w:szCs w:val="18"/>
        </w:rPr>
        <w:t xml:space="preserve">se” policy. That means it will </w:t>
      </w:r>
      <w:r w:rsidRPr="000C1E7D">
        <w:rPr>
          <w:szCs w:val="18"/>
          <w:u w:val="single"/>
        </w:rPr>
        <w:t>only retaliate</w:t>
      </w:r>
      <w:r w:rsidRPr="000C1E7D">
        <w:rPr>
          <w:sz w:val="16"/>
          <w:szCs w:val="18"/>
        </w:rPr>
        <w:t xml:space="preserve"> with nuclear weapons </w:t>
      </w:r>
      <w:r w:rsidRPr="000C1E7D">
        <w:rPr>
          <w:szCs w:val="18"/>
          <w:u w:val="single"/>
        </w:rPr>
        <w:t>if there is a nuclear attack</w:t>
      </w:r>
      <w:r w:rsidRPr="000C1E7D">
        <w:rPr>
          <w:sz w:val="16"/>
          <w:szCs w:val="18"/>
        </w:rPr>
        <w:t xml:space="preserve"> on Indian forces or Indian territories.</w:t>
      </w:r>
      <w:r>
        <w:rPr>
          <w:sz w:val="16"/>
          <w:szCs w:val="18"/>
        </w:rPr>
        <w:t xml:space="preserve"> </w:t>
      </w:r>
      <w:r w:rsidRPr="000C1E7D">
        <w:rPr>
          <w:b/>
          <w:bCs/>
          <w:szCs w:val="18"/>
          <w:u w:val="single"/>
        </w:rPr>
        <w:t>Pakistan’s policy</w:t>
      </w:r>
      <w:r w:rsidRPr="000C1E7D">
        <w:rPr>
          <w:szCs w:val="18"/>
          <w:u w:val="single"/>
        </w:rPr>
        <w:t xml:space="preserve"> is to </w:t>
      </w:r>
      <w:r w:rsidRPr="000C1E7D">
        <w:rPr>
          <w:b/>
          <w:bCs/>
          <w:szCs w:val="18"/>
          <w:u w:val="single"/>
        </w:rPr>
        <w:t>use</w:t>
      </w:r>
      <w:r w:rsidRPr="000C1E7D">
        <w:rPr>
          <w:sz w:val="16"/>
          <w:szCs w:val="18"/>
        </w:rPr>
        <w:t xml:space="preserve"> tactical </w:t>
      </w:r>
      <w:r w:rsidRPr="000C1E7D">
        <w:rPr>
          <w:szCs w:val="18"/>
          <w:u w:val="single"/>
        </w:rPr>
        <w:t xml:space="preserve">nuclear </w:t>
      </w:r>
      <w:r w:rsidRPr="000C1E7D">
        <w:rPr>
          <w:b/>
          <w:bCs/>
          <w:szCs w:val="18"/>
          <w:u w:val="single"/>
        </w:rPr>
        <w:t>weapons to counter</w:t>
      </w:r>
      <w:r w:rsidRPr="000C1E7D">
        <w:rPr>
          <w:szCs w:val="18"/>
          <w:u w:val="single"/>
        </w:rPr>
        <w:t xml:space="preserve"> </w:t>
      </w:r>
      <w:r w:rsidRPr="000C1E7D">
        <w:rPr>
          <w:b/>
          <w:bCs/>
          <w:szCs w:val="18"/>
          <w:u w:val="single"/>
        </w:rPr>
        <w:t>nuc</w:t>
      </w:r>
      <w:r w:rsidRPr="000C1E7D">
        <w:rPr>
          <w:szCs w:val="18"/>
          <w:u w:val="single"/>
        </w:rPr>
        <w:t>lear threat</w:t>
      </w:r>
      <w:r w:rsidRPr="000C1E7D">
        <w:rPr>
          <w:b/>
          <w:bCs/>
          <w:szCs w:val="18"/>
          <w:u w:val="single"/>
        </w:rPr>
        <w:t>s</w:t>
      </w:r>
      <w:r w:rsidRPr="000C1E7D">
        <w:rPr>
          <w:sz w:val="16"/>
          <w:szCs w:val="18"/>
        </w:rPr>
        <w:t xml:space="preserve"> and conventional military attacks from its bigger, stronger and richer regional rival. Pakistan has not ruled out using nuclear weapons first if it feels an existential threat. But it </w:t>
      </w:r>
      <w:r w:rsidRPr="000C1E7D">
        <w:rPr>
          <w:b/>
          <w:bCs/>
          <w:szCs w:val="18"/>
          <w:u w:val="single"/>
        </w:rPr>
        <w:t>can ill afford to initiate such a war</w:t>
      </w:r>
      <w:r w:rsidRPr="000C1E7D">
        <w:rPr>
          <w:szCs w:val="18"/>
          <w:u w:val="single"/>
        </w:rPr>
        <w:t xml:space="preserve"> with India because of its neighbor’s superior firepower. Pakistan has lost</w:t>
      </w:r>
      <w:r>
        <w:rPr>
          <w:szCs w:val="18"/>
          <w:u w:val="single"/>
        </w:rPr>
        <w:t xml:space="preserve"> </w:t>
      </w:r>
      <w:hyperlink r:id="rId131" w:history="1">
        <w:r w:rsidRPr="000C1E7D">
          <w:rPr>
            <w:rStyle w:val="Hyperlink"/>
            <w:szCs w:val="18"/>
          </w:rPr>
          <w:t>three conventional wars in the past</w:t>
        </w:r>
      </w:hyperlink>
      <w:r w:rsidRPr="000C1E7D">
        <w:rPr>
          <w:szCs w:val="18"/>
          <w:u w:val="single"/>
        </w:rPr>
        <w:t>.</w:t>
      </w:r>
      <w:r>
        <w:rPr>
          <w:szCs w:val="18"/>
          <w:u w:val="single"/>
        </w:rPr>
        <w:t xml:space="preserve"> </w:t>
      </w:r>
      <w:r>
        <w:rPr>
          <w:rStyle w:val="Style13ptBold"/>
        </w:rPr>
        <w:t xml:space="preserve">[Image omitted] </w:t>
      </w:r>
      <w:r w:rsidRPr="006034CA">
        <w:rPr>
          <w:rStyle w:val="Style13ptBold"/>
          <w:sz w:val="10"/>
          <w:szCs w:val="6"/>
        </w:rPr>
        <w:t xml:space="preserve">South Asia analyst Michael Kugelman said the Wednesday morning strikes were some of the </w:t>
      </w:r>
      <w:proofErr w:type="gramStart"/>
      <w:r w:rsidRPr="006034CA">
        <w:rPr>
          <w:rStyle w:val="Style13ptBold"/>
          <w:sz w:val="10"/>
          <w:szCs w:val="6"/>
        </w:rPr>
        <w:t>highest-intensity</w:t>
      </w:r>
      <w:proofErr w:type="gramEnd"/>
      <w:r w:rsidRPr="006034CA">
        <w:rPr>
          <w:rStyle w:val="Style13ptBold"/>
          <w:sz w:val="10"/>
          <w:szCs w:val="6"/>
        </w:rPr>
        <w:t xml:space="preserve"> from India on its rival in years and that Pakistan’s response would “surely pack a punch as well.”</w:t>
      </w:r>
      <w:r>
        <w:rPr>
          <w:rStyle w:val="Style13ptBold"/>
          <w:sz w:val="10"/>
          <w:szCs w:val="6"/>
        </w:rPr>
        <w:t xml:space="preserve"> </w:t>
      </w:r>
      <w:r w:rsidRPr="006034CA">
        <w:rPr>
          <w:rStyle w:val="Style13ptBold"/>
          <w:sz w:val="10"/>
          <w:szCs w:val="6"/>
        </w:rPr>
        <w:t>“These are two strong militaries that, even with nuclear weapons as a deterrent, are not afraid to deploy sizeable levels of conventional military force against each other,” Kugelman said. “The escalation risks are real. And they could well increase, and quickly.”</w:t>
      </w:r>
      <w:r>
        <w:rPr>
          <w:rStyle w:val="Style13ptBold"/>
          <w:sz w:val="10"/>
          <w:szCs w:val="6"/>
        </w:rPr>
        <w:t xml:space="preserve"> </w:t>
      </w:r>
      <w:r w:rsidRPr="006034CA">
        <w:rPr>
          <w:rStyle w:val="Style13ptBold"/>
          <w:szCs w:val="18"/>
          <w:u w:val="single"/>
        </w:rPr>
        <w:t>Neither has details about</w:t>
      </w:r>
      <w:r w:rsidRPr="007775CB">
        <w:rPr>
          <w:rStyle w:val="Style13ptBold"/>
          <w:sz w:val="16"/>
          <w:szCs w:val="18"/>
        </w:rPr>
        <w:t xml:space="preserve"> the </w:t>
      </w:r>
      <w:r w:rsidRPr="006034CA">
        <w:rPr>
          <w:rStyle w:val="Style13ptBold"/>
          <w:szCs w:val="18"/>
          <w:u w:val="single"/>
        </w:rPr>
        <w:t>other’s arsenal</w:t>
      </w:r>
      <w:r>
        <w:rPr>
          <w:rStyle w:val="Style13ptBold"/>
          <w:sz w:val="16"/>
          <w:szCs w:val="18"/>
        </w:rPr>
        <w:t xml:space="preserve"> </w:t>
      </w:r>
      <w:r w:rsidRPr="006034CA">
        <w:rPr>
          <w:rStyle w:val="Style13ptBold"/>
          <w:szCs w:val="18"/>
          <w:u w:val="single"/>
        </w:rPr>
        <w:t>Neither</w:t>
      </w:r>
      <w:r w:rsidRPr="007775CB">
        <w:rPr>
          <w:rStyle w:val="Style13ptBold"/>
          <w:sz w:val="16"/>
          <w:szCs w:val="18"/>
        </w:rPr>
        <w:t xml:space="preserve"> country </w:t>
      </w:r>
      <w:r w:rsidRPr="006034CA">
        <w:rPr>
          <w:rStyle w:val="Style13ptBold"/>
          <w:szCs w:val="18"/>
          <w:u w:val="single"/>
        </w:rPr>
        <w:t>knows what nuclear weapons the other has or how many</w:t>
      </w:r>
      <w:r w:rsidRPr="007775CB">
        <w:rPr>
          <w:rStyle w:val="Style13ptBold"/>
          <w:sz w:val="16"/>
          <w:szCs w:val="18"/>
        </w:rPr>
        <w:t>. India conducted its first nuclear test in 1974. Pakistan carried out its first in 1988.</w:t>
      </w:r>
      <w:r>
        <w:rPr>
          <w:rStyle w:val="Style13ptBold"/>
          <w:sz w:val="16"/>
          <w:szCs w:val="18"/>
        </w:rPr>
        <w:t xml:space="preserve"> </w:t>
      </w:r>
      <w:r w:rsidRPr="007775CB">
        <w:rPr>
          <w:rStyle w:val="Style13ptBold"/>
          <w:sz w:val="16"/>
          <w:szCs w:val="18"/>
        </w:rPr>
        <w:t xml:space="preserve">Think tanks suggest Pakistan has 170 warheads while India has 172. Some analyses indicate Pakistan could have more, around 200. </w:t>
      </w:r>
      <w:r w:rsidRPr="007775CB">
        <w:rPr>
          <w:rStyle w:val="Style13ptBold"/>
          <w:szCs w:val="18"/>
          <w:u w:val="single"/>
        </w:rPr>
        <w:t xml:space="preserve">Pakistan holds its nuclear arsenal to deter India from invasion or </w:t>
      </w:r>
      <w:r w:rsidRPr="007775CB">
        <w:rPr>
          <w:rStyle w:val="Style13ptBold"/>
          <w:sz w:val="16"/>
          <w:szCs w:val="18"/>
        </w:rPr>
        <w:t>massive</w:t>
      </w:r>
      <w:r w:rsidRPr="007775CB">
        <w:rPr>
          <w:rStyle w:val="Style13ptBold"/>
          <w:szCs w:val="18"/>
          <w:u w:val="single"/>
        </w:rPr>
        <w:t xml:space="preserve"> attack.</w:t>
      </w:r>
      <w:r>
        <w:rPr>
          <w:rStyle w:val="Style13ptBold"/>
          <w:szCs w:val="18"/>
          <w:u w:val="single"/>
        </w:rPr>
        <w:t xml:space="preserve"> </w:t>
      </w:r>
      <w:r w:rsidRPr="00651246">
        <w:rPr>
          <w:rStyle w:val="Style13ptBold"/>
          <w:sz w:val="10"/>
          <w:szCs w:val="6"/>
        </w:rPr>
        <w:t>In the current situation, it is up to Pakistan to decide how it fights back without provoking India further and without starting something it cannot win. So far, it claims to have shot down several Indian jets in retaliation.</w:t>
      </w:r>
      <w:r>
        <w:rPr>
          <w:rStyle w:val="Style13ptBold"/>
          <w:sz w:val="10"/>
          <w:szCs w:val="6"/>
        </w:rPr>
        <w:t xml:space="preserve"> </w:t>
      </w:r>
      <w:r w:rsidRPr="00651246">
        <w:rPr>
          <w:rStyle w:val="Style13ptBold"/>
          <w:sz w:val="16"/>
          <w:szCs w:val="18"/>
        </w:rPr>
        <w:t xml:space="preserve">Despite decades of hostility and suspicion, </w:t>
      </w:r>
      <w:r w:rsidRPr="00FD6D67">
        <w:rPr>
          <w:rStyle w:val="Style13ptBold"/>
          <w:szCs w:val="18"/>
          <w:u w:val="single"/>
        </w:rPr>
        <w:t xml:space="preserve">India and </w:t>
      </w:r>
      <w:r w:rsidRPr="00FD6D67">
        <w:rPr>
          <w:rStyle w:val="Style13ptBold"/>
          <w:szCs w:val="18"/>
          <w:u w:val="single"/>
        </w:rPr>
        <w:lastRenderedPageBreak/>
        <w:t>Pakistan</w:t>
      </w:r>
      <w:r w:rsidRPr="00651246">
        <w:rPr>
          <w:rStyle w:val="Style13ptBold"/>
          <w:szCs w:val="18"/>
          <w:u w:val="single"/>
        </w:rPr>
        <w:t xml:space="preserve"> are </w:t>
      </w:r>
      <w:r w:rsidRPr="00FD6D67">
        <w:rPr>
          <w:rStyle w:val="Style13ptBold"/>
          <w:szCs w:val="18"/>
          <w:u w:val="single"/>
        </w:rPr>
        <w:t>signatories to</w:t>
      </w:r>
      <w:r w:rsidRPr="00651246">
        <w:rPr>
          <w:rStyle w:val="Style13ptBold"/>
          <w:szCs w:val="18"/>
          <w:u w:val="single"/>
        </w:rPr>
        <w:t xml:space="preserve"> a </w:t>
      </w:r>
      <w:r w:rsidRPr="00FD6D67">
        <w:rPr>
          <w:rStyle w:val="Style13ptBold"/>
          <w:szCs w:val="18"/>
          <w:u w:val="single"/>
        </w:rPr>
        <w:t>pact that bars them from attacking each other’s nuclear facilities</w:t>
      </w:r>
      <w:r w:rsidRPr="00651246">
        <w:rPr>
          <w:rStyle w:val="Style13ptBold"/>
          <w:sz w:val="16"/>
          <w:szCs w:val="18"/>
        </w:rPr>
        <w:t xml:space="preserve">. As part of the Prohibition of Attack against Nuclear Installations and Facilities, the </w:t>
      </w:r>
      <w:r w:rsidRPr="00651246">
        <w:rPr>
          <w:rStyle w:val="Style13ptBold"/>
          <w:szCs w:val="18"/>
          <w:u w:val="single"/>
        </w:rPr>
        <w:t>two sides exchange lists of</w:t>
      </w:r>
      <w:r w:rsidRPr="00651246">
        <w:rPr>
          <w:rStyle w:val="Style13ptBold"/>
          <w:sz w:val="16"/>
          <w:szCs w:val="18"/>
        </w:rPr>
        <w:t xml:space="preserve"> their nuclear </w:t>
      </w:r>
      <w:r w:rsidRPr="00651246">
        <w:rPr>
          <w:rStyle w:val="Style13ptBold"/>
          <w:szCs w:val="18"/>
          <w:u w:val="single"/>
        </w:rPr>
        <w:t>facilities and installations each January</w:t>
      </w:r>
      <w:r w:rsidRPr="00651246">
        <w:rPr>
          <w:rStyle w:val="Style13ptBold"/>
          <w:sz w:val="16"/>
          <w:szCs w:val="18"/>
        </w:rPr>
        <w:t xml:space="preserve">. They have exchanged lists </w:t>
      </w:r>
      <w:r w:rsidRPr="00651246">
        <w:rPr>
          <w:rStyle w:val="Style13ptBold"/>
          <w:szCs w:val="18"/>
          <w:u w:val="single"/>
        </w:rPr>
        <w:t>for 34 consecutive years</w:t>
      </w:r>
      <w:r w:rsidRPr="00651246">
        <w:rPr>
          <w:rStyle w:val="Style13ptBold"/>
          <w:sz w:val="16"/>
          <w:szCs w:val="18"/>
        </w:rPr>
        <w:t>.</w:t>
      </w:r>
      <w:r>
        <w:rPr>
          <w:rStyle w:val="Style13ptBold"/>
          <w:sz w:val="16"/>
          <w:szCs w:val="18"/>
        </w:rPr>
        <w:t xml:space="preserve"> </w:t>
      </w:r>
      <w:r w:rsidRPr="00651246">
        <w:rPr>
          <w:rStyle w:val="Style13ptBold"/>
          <w:sz w:val="10"/>
          <w:szCs w:val="6"/>
        </w:rPr>
        <w:t>However, neither country is a signatory to the global Non-Proliferation Treaty aimed at preventing the spread of nuclear weapons and weapons technology.</w:t>
      </w:r>
      <w:r>
        <w:rPr>
          <w:rStyle w:val="Style13ptBold"/>
          <w:sz w:val="10"/>
          <w:szCs w:val="6"/>
        </w:rPr>
        <w:t xml:space="preserve"> </w:t>
      </w:r>
      <w:r w:rsidRPr="00BB166E">
        <w:rPr>
          <w:b/>
          <w:bCs/>
          <w:szCs w:val="18"/>
          <w:u w:val="single"/>
        </w:rPr>
        <w:t>Both prefer limited strikes</w:t>
      </w:r>
      <w:r w:rsidRPr="00651246">
        <w:rPr>
          <w:szCs w:val="18"/>
          <w:u w:val="single"/>
        </w:rPr>
        <w:t xml:space="preserve"> on specific targets</w:t>
      </w:r>
      <w:r>
        <w:rPr>
          <w:szCs w:val="18"/>
          <w:u w:val="single"/>
        </w:rPr>
        <w:t xml:space="preserve"> </w:t>
      </w:r>
      <w:r w:rsidRPr="00C3414A">
        <w:rPr>
          <w:sz w:val="16"/>
          <w:szCs w:val="18"/>
        </w:rPr>
        <w:t xml:space="preserve">Flare-ups between India and Pakistan have seen </w:t>
      </w:r>
      <w:r w:rsidRPr="00C3414A">
        <w:rPr>
          <w:szCs w:val="18"/>
          <w:u w:val="single"/>
        </w:rPr>
        <w:t>precision attacks</w:t>
      </w:r>
      <w:r w:rsidRPr="00C3414A">
        <w:rPr>
          <w:sz w:val="16"/>
          <w:szCs w:val="18"/>
        </w:rPr>
        <w:t xml:space="preserve"> and reprisals, </w:t>
      </w:r>
      <w:r w:rsidRPr="00BB166E">
        <w:rPr>
          <w:b/>
          <w:bCs/>
          <w:szCs w:val="18"/>
          <w:u w:val="single"/>
        </w:rPr>
        <w:t>escalating slowly</w:t>
      </w:r>
      <w:r w:rsidRPr="00C3414A">
        <w:rPr>
          <w:szCs w:val="18"/>
          <w:u w:val="single"/>
        </w:rPr>
        <w:t xml:space="preserve"> while </w:t>
      </w:r>
      <w:r w:rsidRPr="00BB166E">
        <w:rPr>
          <w:b/>
          <w:bCs/>
          <w:szCs w:val="18"/>
          <w:u w:val="single"/>
        </w:rPr>
        <w:t>giving each side</w:t>
      </w:r>
      <w:r w:rsidRPr="00C3414A">
        <w:rPr>
          <w:szCs w:val="18"/>
          <w:u w:val="single"/>
        </w:rPr>
        <w:t xml:space="preserve"> the </w:t>
      </w:r>
      <w:r w:rsidRPr="00BB166E">
        <w:rPr>
          <w:b/>
          <w:bCs/>
          <w:szCs w:val="18"/>
          <w:u w:val="single"/>
        </w:rPr>
        <w:t>option to defuse</w:t>
      </w:r>
      <w:r w:rsidRPr="00C3414A">
        <w:rPr>
          <w:sz w:val="16"/>
          <w:szCs w:val="18"/>
        </w:rPr>
        <w:t xml:space="preserve">. Border </w:t>
      </w:r>
      <w:r w:rsidRPr="00BB166E">
        <w:rPr>
          <w:b/>
          <w:bCs/>
          <w:szCs w:val="18"/>
          <w:u w:val="single"/>
        </w:rPr>
        <w:t>skirmishes</w:t>
      </w:r>
      <w:r w:rsidRPr="00C3414A">
        <w:rPr>
          <w:szCs w:val="18"/>
          <w:u w:val="single"/>
        </w:rPr>
        <w:t xml:space="preserve"> are </w:t>
      </w:r>
      <w:r w:rsidRPr="00BB166E">
        <w:rPr>
          <w:b/>
          <w:bCs/>
          <w:szCs w:val="18"/>
          <w:u w:val="single"/>
        </w:rPr>
        <w:t>common</w:t>
      </w:r>
      <w:r w:rsidRPr="00C3414A">
        <w:rPr>
          <w:sz w:val="16"/>
          <w:szCs w:val="18"/>
        </w:rPr>
        <w:t>.</w:t>
      </w:r>
      <w:r>
        <w:rPr>
          <w:sz w:val="16"/>
          <w:szCs w:val="18"/>
        </w:rPr>
        <w:t xml:space="preserve"> </w:t>
      </w:r>
      <w:r w:rsidRPr="00FA1C0A">
        <w:rPr>
          <w:sz w:val="10"/>
          <w:szCs w:val="6"/>
        </w:rPr>
        <w:t>India has been under huge domestic pressure to respond this time because the victims in last month’s gun massacre were civilians. It said its armed forces targeted sites used by militants linked to the attack on tourists.</w:t>
      </w:r>
      <w:r>
        <w:rPr>
          <w:sz w:val="10"/>
          <w:szCs w:val="6"/>
        </w:rPr>
        <w:t xml:space="preserve"> </w:t>
      </w:r>
      <w:r w:rsidRPr="00FA1C0A">
        <w:rPr>
          <w:sz w:val="10"/>
          <w:szCs w:val="6"/>
        </w:rPr>
        <w:t>In 2019, after a suicide car bombing, there was a predawn airstrike from India that it said targeted a terrorist training camp in Pakistan.</w:t>
      </w:r>
      <w:r>
        <w:rPr>
          <w:sz w:val="10"/>
          <w:szCs w:val="6"/>
        </w:rPr>
        <w:t xml:space="preserve"> </w:t>
      </w:r>
      <w:r w:rsidRPr="00FA1C0A">
        <w:rPr>
          <w:sz w:val="10"/>
          <w:szCs w:val="6"/>
        </w:rPr>
        <w:t xml:space="preserve">Pakistan later claimed to have shot down two Indian warplanes in Kashmir and captured a pilot. The pilot was eventually </w:t>
      </w:r>
      <w:proofErr w:type="gramStart"/>
      <w:r w:rsidRPr="00FA1C0A">
        <w:rPr>
          <w:sz w:val="10"/>
          <w:szCs w:val="6"/>
        </w:rPr>
        <w:t>released</w:t>
      </w:r>
      <w:proofErr w:type="gramEnd"/>
      <w:r w:rsidRPr="00FA1C0A">
        <w:rPr>
          <w:sz w:val="10"/>
          <w:szCs w:val="6"/>
        </w:rPr>
        <w:t xml:space="preserve"> and the situation began to normalize. But the episode showed India was willing to enter Pakistani airspace and launch strikes, setting a new threshold for retaliation.</w:t>
      </w:r>
      <w:r>
        <w:rPr>
          <w:sz w:val="10"/>
          <w:szCs w:val="6"/>
        </w:rPr>
        <w:t xml:space="preserve"> </w:t>
      </w:r>
      <w:r w:rsidRPr="00FA1C0A">
        <w:rPr>
          <w:szCs w:val="18"/>
          <w:u w:val="single"/>
        </w:rPr>
        <w:t>Skirmishes and strikes have</w:t>
      </w:r>
      <w:r w:rsidRPr="00FA1C0A">
        <w:rPr>
          <w:sz w:val="16"/>
          <w:szCs w:val="18"/>
        </w:rPr>
        <w:t xml:space="preserve"> so far </w:t>
      </w:r>
      <w:r w:rsidRPr="00FA1C0A">
        <w:rPr>
          <w:szCs w:val="18"/>
          <w:u w:val="single"/>
        </w:rPr>
        <w:t xml:space="preserve">been </w:t>
      </w:r>
      <w:r w:rsidRPr="001149C3">
        <w:rPr>
          <w:b/>
          <w:bCs/>
          <w:szCs w:val="18"/>
          <w:u w:val="single"/>
        </w:rPr>
        <w:t>contained</w:t>
      </w:r>
      <w:r w:rsidRPr="00FA1C0A">
        <w:rPr>
          <w:szCs w:val="18"/>
          <w:u w:val="single"/>
        </w:rPr>
        <w:t xml:space="preserve"> to border areas</w:t>
      </w:r>
      <w:r w:rsidRPr="00FA1C0A">
        <w:rPr>
          <w:sz w:val="16"/>
          <w:szCs w:val="18"/>
        </w:rPr>
        <w:t xml:space="preserve"> including the Line of Control, the de facto frontier dividing Kashmir.</w:t>
      </w:r>
      <w:r>
        <w:rPr>
          <w:sz w:val="16"/>
          <w:szCs w:val="18"/>
        </w:rPr>
        <w:t xml:space="preserve"> </w:t>
      </w:r>
      <w:r w:rsidRPr="00534045">
        <w:rPr>
          <w:sz w:val="10"/>
          <w:szCs w:val="6"/>
        </w:rPr>
        <w:t>The tactic carries the risk of miscalculation because any casualties, especially civilian ones, could aggravate domestic sentiment on either side.</w:t>
      </w:r>
      <w:r>
        <w:rPr>
          <w:sz w:val="10"/>
          <w:szCs w:val="6"/>
        </w:rPr>
        <w:t xml:space="preserve"> </w:t>
      </w:r>
      <w:r w:rsidRPr="00230223">
        <w:rPr>
          <w:sz w:val="16"/>
          <w:szCs w:val="18"/>
        </w:rPr>
        <w:t xml:space="preserve">The </w:t>
      </w:r>
      <w:r w:rsidRPr="001149C3">
        <w:rPr>
          <w:b/>
          <w:bCs/>
          <w:szCs w:val="18"/>
          <w:u w:val="single"/>
        </w:rPr>
        <w:t>international community wants restraint</w:t>
      </w:r>
      <w:r>
        <w:rPr>
          <w:sz w:val="16"/>
          <w:szCs w:val="18"/>
        </w:rPr>
        <w:t xml:space="preserve"> </w:t>
      </w:r>
      <w:proofErr w:type="gramStart"/>
      <w:r w:rsidRPr="006A7BC2">
        <w:rPr>
          <w:sz w:val="16"/>
          <w:szCs w:val="18"/>
        </w:rPr>
        <w:t>With</w:t>
      </w:r>
      <w:proofErr w:type="gramEnd"/>
      <w:r w:rsidRPr="006A7BC2">
        <w:rPr>
          <w:sz w:val="16"/>
          <w:szCs w:val="18"/>
        </w:rPr>
        <w:t xml:space="preserve"> wars escalating in the Middle East, the international community </w:t>
      </w:r>
      <w:r w:rsidRPr="006A7BC2">
        <w:rPr>
          <w:szCs w:val="18"/>
          <w:u w:val="single"/>
        </w:rPr>
        <w:t xml:space="preserve">does </w:t>
      </w:r>
      <w:r w:rsidRPr="001149C3">
        <w:rPr>
          <w:b/>
          <w:bCs/>
          <w:szCs w:val="18"/>
          <w:u w:val="single"/>
        </w:rPr>
        <w:t>not</w:t>
      </w:r>
      <w:r w:rsidRPr="006A7BC2">
        <w:rPr>
          <w:szCs w:val="18"/>
          <w:u w:val="single"/>
        </w:rPr>
        <w:t xml:space="preserve"> want </w:t>
      </w:r>
      <w:r w:rsidRPr="001149C3">
        <w:rPr>
          <w:b/>
          <w:bCs/>
          <w:szCs w:val="18"/>
          <w:u w:val="single"/>
        </w:rPr>
        <w:t>conflict</w:t>
      </w:r>
      <w:r w:rsidRPr="006A7BC2">
        <w:rPr>
          <w:szCs w:val="18"/>
          <w:u w:val="single"/>
        </w:rPr>
        <w:t xml:space="preserve"> in South Asia</w:t>
      </w:r>
      <w:r w:rsidRPr="006A7BC2">
        <w:rPr>
          <w:sz w:val="16"/>
          <w:szCs w:val="18"/>
        </w:rPr>
        <w:t>.</w:t>
      </w:r>
      <w:r>
        <w:rPr>
          <w:sz w:val="16"/>
          <w:szCs w:val="18"/>
        </w:rPr>
        <w:t xml:space="preserve"> </w:t>
      </w:r>
      <w:r w:rsidRPr="00B41A00">
        <w:rPr>
          <w:sz w:val="16"/>
          <w:szCs w:val="18"/>
        </w:rPr>
        <w:t xml:space="preserve">United States Secretary of State Marco Rubio has </w:t>
      </w:r>
      <w:r w:rsidRPr="006A7BC2">
        <w:rPr>
          <w:szCs w:val="18"/>
          <w:u w:val="single"/>
        </w:rPr>
        <w:t>repeated</w:t>
      </w:r>
      <w:r w:rsidRPr="00B41A00">
        <w:rPr>
          <w:sz w:val="16"/>
          <w:szCs w:val="18"/>
        </w:rPr>
        <w:t xml:space="preserve"> his </w:t>
      </w:r>
      <w:r w:rsidRPr="001149C3">
        <w:rPr>
          <w:b/>
          <w:bCs/>
          <w:szCs w:val="18"/>
          <w:u w:val="single"/>
        </w:rPr>
        <w:t>calls</w:t>
      </w:r>
      <w:r w:rsidRPr="006A7BC2">
        <w:rPr>
          <w:szCs w:val="18"/>
          <w:u w:val="single"/>
        </w:rPr>
        <w:t xml:space="preserve"> for India and Pakistan </w:t>
      </w:r>
      <w:r w:rsidRPr="001149C3">
        <w:rPr>
          <w:b/>
          <w:bCs/>
          <w:szCs w:val="18"/>
          <w:u w:val="single"/>
        </w:rPr>
        <w:t>to calm things down</w:t>
      </w:r>
      <w:r w:rsidRPr="001149C3">
        <w:rPr>
          <w:b/>
          <w:bCs/>
          <w:sz w:val="16"/>
          <w:szCs w:val="18"/>
        </w:rPr>
        <w:t>,</w:t>
      </w:r>
      <w:r w:rsidRPr="00B41A00">
        <w:rPr>
          <w:sz w:val="16"/>
          <w:szCs w:val="18"/>
        </w:rPr>
        <w:t xml:space="preserve"> while United Nations Secretary General Antonio Guterres has expressed his concern about Indian military operations. He has called for </w:t>
      </w:r>
      <w:r w:rsidRPr="00B41A00">
        <w:rPr>
          <w:szCs w:val="18"/>
          <w:u w:val="single"/>
        </w:rPr>
        <w:t>maximum restraint</w:t>
      </w:r>
      <w:r w:rsidRPr="00B41A00">
        <w:rPr>
          <w:sz w:val="16"/>
          <w:szCs w:val="18"/>
        </w:rPr>
        <w:t>.</w:t>
      </w:r>
      <w:r>
        <w:rPr>
          <w:sz w:val="16"/>
          <w:szCs w:val="18"/>
        </w:rPr>
        <w:t xml:space="preserve"> </w:t>
      </w:r>
      <w:r w:rsidRPr="00B41A00">
        <w:rPr>
          <w:sz w:val="16"/>
          <w:szCs w:val="18"/>
        </w:rPr>
        <w:t xml:space="preserve">Both </w:t>
      </w:r>
      <w:r w:rsidRPr="00D25F26">
        <w:rPr>
          <w:b/>
          <w:bCs/>
          <w:szCs w:val="18"/>
          <w:u w:val="single"/>
        </w:rPr>
        <w:t>India and Pakistan</w:t>
      </w:r>
      <w:r w:rsidRPr="00B41A00">
        <w:rPr>
          <w:szCs w:val="18"/>
          <w:u w:val="single"/>
        </w:rPr>
        <w:t xml:space="preserve"> have </w:t>
      </w:r>
      <w:r w:rsidRPr="00D25F26">
        <w:rPr>
          <w:b/>
          <w:bCs/>
          <w:szCs w:val="18"/>
          <w:u w:val="single"/>
        </w:rPr>
        <w:t>moved swiftly to</w:t>
      </w:r>
      <w:r w:rsidRPr="00B41A00">
        <w:rPr>
          <w:szCs w:val="18"/>
          <w:u w:val="single"/>
        </w:rPr>
        <w:t xml:space="preserve"> highlight their </w:t>
      </w:r>
      <w:r w:rsidRPr="00D25F26">
        <w:rPr>
          <w:b/>
          <w:bCs/>
          <w:szCs w:val="18"/>
          <w:u w:val="single"/>
        </w:rPr>
        <w:t>diplomatic engagement in the region</w:t>
      </w:r>
      <w:r w:rsidRPr="00B41A00">
        <w:rPr>
          <w:sz w:val="16"/>
          <w:szCs w:val="18"/>
        </w:rPr>
        <w:t>, issuing statements pointing to their alliances and position on the world stage.</w:t>
      </w:r>
      <w:r>
        <w:rPr>
          <w:sz w:val="16"/>
          <w:szCs w:val="18"/>
        </w:rPr>
        <w:t xml:space="preserve"> </w:t>
      </w:r>
      <w:r w:rsidRPr="00B41A00">
        <w:rPr>
          <w:sz w:val="16"/>
          <w:szCs w:val="12"/>
        </w:rPr>
        <w:t>President Donald Trump, who previously said the U.S. would not get involved in mediation, said he wanted things to end quickly.</w:t>
      </w:r>
      <w:r>
        <w:rPr>
          <w:sz w:val="16"/>
          <w:szCs w:val="12"/>
        </w:rPr>
        <w:t xml:space="preserve"> </w:t>
      </w:r>
      <w:r w:rsidRPr="00B41A00">
        <w:rPr>
          <w:sz w:val="16"/>
          <w:szCs w:val="18"/>
        </w:rPr>
        <w:t xml:space="preserve">“I guess people knew something was going to happen based on a little bit of the past. </w:t>
      </w:r>
      <w:r w:rsidRPr="00B41A00">
        <w:rPr>
          <w:szCs w:val="18"/>
          <w:u w:val="single"/>
        </w:rPr>
        <w:t>They’ve been fighting for a long time</w:t>
      </w:r>
      <w:r w:rsidRPr="00B41A00">
        <w:rPr>
          <w:sz w:val="16"/>
          <w:szCs w:val="18"/>
        </w:rPr>
        <w:t>. They’ve been fighting for many, many decades. I just hope it ends very quickly.”</w:t>
      </w:r>
    </w:p>
    <w:p w14:paraId="44BF7717" w14:textId="77777777" w:rsidR="009601B1" w:rsidRPr="004959DA" w:rsidRDefault="009601B1" w:rsidP="009601B1"/>
    <w:p w14:paraId="7ACA8B92" w14:textId="7FC8DD96" w:rsidR="009601B1" w:rsidRDefault="009601B1" w:rsidP="003642D9">
      <w:pPr>
        <w:pStyle w:val="Heading3"/>
      </w:pPr>
      <w:r>
        <w:lastRenderedPageBreak/>
        <w:t>A</w:t>
      </w:r>
      <w:r w:rsidR="00636DD8">
        <w:t>T</w:t>
      </w:r>
      <w:r>
        <w:t xml:space="preserve">: Japan </w:t>
      </w:r>
      <w:proofErr w:type="spellStart"/>
      <w:r>
        <w:t>Prolif</w:t>
      </w:r>
      <w:proofErr w:type="spellEnd"/>
    </w:p>
    <w:p w14:paraId="47596C3B" w14:textId="77777777" w:rsidR="009601B1" w:rsidRPr="00C15C09" w:rsidRDefault="009601B1" w:rsidP="009601B1">
      <w:pPr>
        <w:pStyle w:val="Heading4"/>
      </w:pPr>
      <w:r>
        <w:t xml:space="preserve">Japan will never proliferate- their </w:t>
      </w:r>
      <w:r w:rsidRPr="00C15C09">
        <w:rPr>
          <w:u w:val="single"/>
        </w:rPr>
        <w:t>committed to total disarmament</w:t>
      </w:r>
      <w:r>
        <w:t xml:space="preserve"> and non </w:t>
      </w:r>
      <w:proofErr w:type="spellStart"/>
      <w:r>
        <w:t>prolif</w:t>
      </w:r>
      <w:proofErr w:type="spellEnd"/>
      <w:r>
        <w:t>.</w:t>
      </w:r>
    </w:p>
    <w:p w14:paraId="4C99F5D0" w14:textId="77777777" w:rsidR="009601B1" w:rsidRPr="003642D9" w:rsidRDefault="009601B1" w:rsidP="009601B1">
      <w:r>
        <w:rPr>
          <w:rStyle w:val="Style13ptBold"/>
        </w:rPr>
        <w:t xml:space="preserve">Japan 23 </w:t>
      </w:r>
      <w:r w:rsidRPr="003642D9">
        <w:t>[Government of Japan; September 1st</w:t>
      </w:r>
      <w:proofErr w:type="gramStart"/>
      <w:r w:rsidRPr="003642D9">
        <w:t xml:space="preserve"> 2023</w:t>
      </w:r>
      <w:proofErr w:type="gramEnd"/>
      <w:r w:rsidRPr="003642D9">
        <w:t xml:space="preserve">. “Japan’s Long Efforts to Realize a World Without Nuclear Weapons “, </w:t>
      </w:r>
      <w:hyperlink r:id="rId132" w:history="1">
        <w:r w:rsidRPr="003642D9">
          <w:rPr>
            <w:rStyle w:val="Hyperlink"/>
          </w:rPr>
          <w:t>https://www.japan.go.jp/kizuna/2023/09/world_without_nuclear_weapons.html</w:t>
        </w:r>
      </w:hyperlink>
      <w:r w:rsidRPr="003642D9">
        <w:t>.] TDI-TEC</w:t>
      </w:r>
    </w:p>
    <w:p w14:paraId="4978195C" w14:textId="77777777" w:rsidR="009601B1" w:rsidRPr="00215964" w:rsidRDefault="009601B1" w:rsidP="009601B1">
      <w:pPr>
        <w:rPr>
          <w:u w:val="single"/>
        </w:rPr>
      </w:pPr>
      <w:r w:rsidRPr="006F7339">
        <w:rPr>
          <w:sz w:val="16"/>
        </w:rPr>
        <w:t xml:space="preserve">As the only country to have suffered from atomic bombings during war, </w:t>
      </w:r>
      <w:r w:rsidRPr="00A718A4">
        <w:rPr>
          <w:b/>
          <w:bCs/>
          <w:u w:val="single"/>
        </w:rPr>
        <w:t>Japan</w:t>
      </w:r>
      <w:r w:rsidRPr="00215964">
        <w:rPr>
          <w:u w:val="single"/>
        </w:rPr>
        <w:t xml:space="preserve"> </w:t>
      </w:r>
      <w:r w:rsidRPr="006F7339">
        <w:rPr>
          <w:sz w:val="16"/>
          <w:szCs w:val="16"/>
        </w:rPr>
        <w:t>has</w:t>
      </w:r>
      <w:r w:rsidRPr="006F7339">
        <w:rPr>
          <w:sz w:val="16"/>
          <w:szCs w:val="16"/>
          <w:u w:val="single"/>
        </w:rPr>
        <w:t xml:space="preserve"> </w:t>
      </w:r>
      <w:r w:rsidRPr="00A718A4">
        <w:rPr>
          <w:b/>
          <w:bCs/>
          <w:u w:val="single"/>
        </w:rPr>
        <w:t>played</w:t>
      </w:r>
      <w:r w:rsidRPr="00215964">
        <w:rPr>
          <w:u w:val="single"/>
        </w:rPr>
        <w:t xml:space="preserve"> a </w:t>
      </w:r>
      <w:r w:rsidRPr="00A718A4">
        <w:rPr>
          <w:b/>
          <w:bCs/>
          <w:u w:val="single"/>
        </w:rPr>
        <w:t>leading role</w:t>
      </w:r>
      <w:r w:rsidRPr="00215964">
        <w:rPr>
          <w:u w:val="single"/>
        </w:rPr>
        <w:t xml:space="preserve"> </w:t>
      </w:r>
      <w:r w:rsidRPr="00A718A4">
        <w:rPr>
          <w:b/>
          <w:bCs/>
          <w:u w:val="single"/>
        </w:rPr>
        <w:t>in</w:t>
      </w:r>
      <w:r w:rsidRPr="00215964">
        <w:rPr>
          <w:u w:val="single"/>
        </w:rPr>
        <w:t xml:space="preserve"> </w:t>
      </w:r>
      <w:r w:rsidRPr="00745D48">
        <w:rPr>
          <w:sz w:val="16"/>
          <w:szCs w:val="16"/>
        </w:rPr>
        <w:t>the international community’s</w:t>
      </w:r>
      <w:r w:rsidRPr="00745D48">
        <w:rPr>
          <w:sz w:val="16"/>
          <w:szCs w:val="16"/>
          <w:u w:val="single"/>
        </w:rPr>
        <w:t xml:space="preserve"> </w:t>
      </w:r>
      <w:r w:rsidRPr="00A718A4">
        <w:rPr>
          <w:b/>
          <w:bCs/>
          <w:u w:val="single"/>
        </w:rPr>
        <w:t>efforts towards nuc</w:t>
      </w:r>
      <w:r w:rsidRPr="00215964">
        <w:rPr>
          <w:u w:val="single"/>
        </w:rPr>
        <w:t xml:space="preserve">lear </w:t>
      </w:r>
      <w:r w:rsidRPr="00A718A4">
        <w:rPr>
          <w:b/>
          <w:bCs/>
          <w:u w:val="single"/>
        </w:rPr>
        <w:t>disarmament and non-prolif</w:t>
      </w:r>
      <w:r w:rsidRPr="00215964">
        <w:rPr>
          <w:u w:val="single"/>
        </w:rPr>
        <w:t>eration.</w:t>
      </w:r>
      <w:r w:rsidRPr="006F7339">
        <w:rPr>
          <w:sz w:val="16"/>
        </w:rPr>
        <w:t xml:space="preserve"> </w:t>
      </w:r>
      <w:proofErr w:type="gramStart"/>
      <w:r w:rsidRPr="006F7339">
        <w:rPr>
          <w:sz w:val="16"/>
        </w:rPr>
        <w:t>At this time</w:t>
      </w:r>
      <w:proofErr w:type="gramEnd"/>
      <w:r w:rsidRPr="006F7339">
        <w:rPr>
          <w:sz w:val="16"/>
        </w:rPr>
        <w:t xml:space="preserve">, when the world security environment is unstable, </w:t>
      </w:r>
      <w:r w:rsidRPr="00215964">
        <w:rPr>
          <w:u w:val="single"/>
        </w:rPr>
        <w:t>Japan</w:t>
      </w:r>
      <w:r w:rsidRPr="006F7339">
        <w:rPr>
          <w:sz w:val="16"/>
        </w:rPr>
        <w:t xml:space="preserve"> has the responsibility to </w:t>
      </w:r>
      <w:r w:rsidRPr="00215964">
        <w:rPr>
          <w:u w:val="single"/>
        </w:rPr>
        <w:t>lead the international efforts for nuclear disarmament and continue to take concrete measures to realize a world without nuclear weapons.</w:t>
      </w:r>
    </w:p>
    <w:p w14:paraId="1F71AE5F" w14:textId="77777777" w:rsidR="009601B1" w:rsidRPr="003642D9" w:rsidRDefault="009601B1" w:rsidP="003642D9">
      <w:r w:rsidRPr="003642D9">
        <w:t>[Image Omitted]</w:t>
      </w:r>
    </w:p>
    <w:p w14:paraId="673B4515" w14:textId="77777777" w:rsidR="009601B1" w:rsidRPr="00A718A4" w:rsidRDefault="009601B1" w:rsidP="009601B1">
      <w:pPr>
        <w:rPr>
          <w:sz w:val="10"/>
          <w:szCs w:val="10"/>
        </w:rPr>
      </w:pPr>
      <w:r w:rsidRPr="00A718A4">
        <w:rPr>
          <w:sz w:val="10"/>
          <w:szCs w:val="10"/>
        </w:rPr>
        <w:t>For 78 years since the first nuclear weapon was used, the world has sustained the record of the non-use of nuclear weapons. Now, however, that history is more precarious than ever. Surrounded by China, a nuclear-weapon State, North Korea, persisting in its nuclear development, and Russia, threatening to use nuclear weapons in the invasion of Ukraine, East Asia’s security environment is becoming particularly severe.</w:t>
      </w:r>
    </w:p>
    <w:p w14:paraId="67D616E9" w14:textId="77777777" w:rsidR="009601B1" w:rsidRPr="006F7339" w:rsidRDefault="009601B1" w:rsidP="009601B1">
      <w:pPr>
        <w:rPr>
          <w:u w:val="single"/>
        </w:rPr>
      </w:pPr>
      <w:r w:rsidRPr="006F7339">
        <w:rPr>
          <w:sz w:val="16"/>
        </w:rPr>
        <w:t xml:space="preserve">As the only country to have ever suffered atomic bombing during wartime, </w:t>
      </w:r>
      <w:r w:rsidRPr="006F7339">
        <w:rPr>
          <w:u w:val="single"/>
        </w:rPr>
        <w:t>Japan has actively been leading international efforts for nuclear disarmament and non-proliferation. It has leveraged both multilateral frameworks and bilateral diplomatic opportunities based on the two-pronged recognition of the need for national security and the inhumane nature of nuclear weapons.</w:t>
      </w:r>
    </w:p>
    <w:p w14:paraId="1B39D225" w14:textId="77777777" w:rsidR="009601B1" w:rsidRPr="00FA70FD" w:rsidRDefault="009601B1" w:rsidP="009601B1">
      <w:pPr>
        <w:rPr>
          <w:sz w:val="16"/>
        </w:rPr>
      </w:pPr>
      <w:r w:rsidRPr="00FA70FD">
        <w:rPr>
          <w:sz w:val="16"/>
        </w:rPr>
        <w:t xml:space="preserve">In August last year, </w:t>
      </w:r>
      <w:r w:rsidRPr="00FA48CE">
        <w:rPr>
          <w:u w:val="single"/>
        </w:rPr>
        <w:t xml:space="preserve">Prime </w:t>
      </w:r>
      <w:r w:rsidRPr="00523F73">
        <w:rPr>
          <w:u w:val="single"/>
        </w:rPr>
        <w:t>Minister KISHIDA</w:t>
      </w:r>
      <w:r w:rsidRPr="00FA70FD">
        <w:rPr>
          <w:sz w:val="16"/>
        </w:rPr>
        <w:t xml:space="preserve"> Fumio became the </w:t>
      </w:r>
      <w:r w:rsidRPr="00FA48CE">
        <w:rPr>
          <w:u w:val="single"/>
        </w:rPr>
        <w:t>first</w:t>
      </w:r>
      <w:r w:rsidRPr="00FA70FD">
        <w:rPr>
          <w:sz w:val="16"/>
        </w:rPr>
        <w:t xml:space="preserve"> prime minister </w:t>
      </w:r>
      <w:r w:rsidRPr="00FA48CE">
        <w:rPr>
          <w:u w:val="single"/>
        </w:rPr>
        <w:t>to attend</w:t>
      </w:r>
      <w:r w:rsidRPr="00FA70FD">
        <w:rPr>
          <w:sz w:val="16"/>
        </w:rPr>
        <w:t xml:space="preserve"> the </w:t>
      </w:r>
      <w:r w:rsidRPr="00FA48CE">
        <w:rPr>
          <w:u w:val="single"/>
        </w:rPr>
        <w:t xml:space="preserve">Treaty on the Non-Proliferation of </w:t>
      </w:r>
      <w:proofErr w:type="gramStart"/>
      <w:r w:rsidRPr="00FA48CE">
        <w:rPr>
          <w:u w:val="single"/>
        </w:rPr>
        <w:t>Nuclear Weapons</w:t>
      </w:r>
      <w:proofErr w:type="gramEnd"/>
      <w:r w:rsidRPr="00FA48CE">
        <w:rPr>
          <w:u w:val="single"/>
        </w:rPr>
        <w:t xml:space="preserve"> (NPT)</w:t>
      </w:r>
      <w:r w:rsidRPr="00FA70FD">
        <w:rPr>
          <w:sz w:val="16"/>
        </w:rPr>
        <w:t xml:space="preserve"> Review Conference held in New York. The NPT is an </w:t>
      </w:r>
      <w:r w:rsidRPr="00224B85">
        <w:rPr>
          <w:u w:val="single"/>
        </w:rPr>
        <w:t>international framework on nuclear non-proliferation with 191 countries and territories</w:t>
      </w:r>
      <w:r w:rsidRPr="00FA70FD">
        <w:rPr>
          <w:sz w:val="16"/>
        </w:rPr>
        <w:t xml:space="preserve"> including both nuclear- and non-nuclear-weapon States. In his general debate speech, </w:t>
      </w:r>
      <w:r w:rsidRPr="00523F73">
        <w:rPr>
          <w:u w:val="single"/>
        </w:rPr>
        <w:t>Prime Minister Kishida said</w:t>
      </w:r>
      <w:r w:rsidRPr="00FA70FD">
        <w:rPr>
          <w:sz w:val="16"/>
        </w:rPr>
        <w:t xml:space="preserve"> that, as the guardian of the NPT, </w:t>
      </w:r>
      <w:r w:rsidRPr="00523F73">
        <w:rPr>
          <w:u w:val="single"/>
        </w:rPr>
        <w:t xml:space="preserve">Japan would firmly </w:t>
      </w:r>
      <w:r w:rsidRPr="00FA70FD">
        <w:rPr>
          <w:u w:val="single"/>
        </w:rPr>
        <w:t>defend it</w:t>
      </w:r>
      <w:r w:rsidRPr="00FA70FD">
        <w:rPr>
          <w:sz w:val="16"/>
        </w:rPr>
        <w:t xml:space="preserve"> and that he would work on the “Hiroshima Action Plan” as the first step of a realistic road map to link the “reality” of a harsh security environment to the ideal of a world without nuclear weapons. As part of the plan, he also pointed out that Japan would promote the sharing of the accurate understanding of the realities of nuclear weapon use in the world by encouraging visits to the atomic-bombed cities, namely Hiroshima and Nagasaki, by leaders and others from various countries.</w:t>
      </w:r>
    </w:p>
    <w:p w14:paraId="143FA5B1" w14:textId="77777777" w:rsidR="009601B1" w:rsidRPr="003642D9" w:rsidRDefault="009601B1" w:rsidP="003642D9">
      <w:r w:rsidRPr="003642D9">
        <w:t>[Image Omitted]</w:t>
      </w:r>
    </w:p>
    <w:p w14:paraId="68C43F61" w14:textId="77777777" w:rsidR="009601B1" w:rsidRPr="00FA70FD" w:rsidRDefault="009601B1" w:rsidP="009601B1">
      <w:pPr>
        <w:rPr>
          <w:sz w:val="16"/>
        </w:rPr>
      </w:pPr>
      <w:r w:rsidRPr="00FA70FD">
        <w:rPr>
          <w:sz w:val="16"/>
        </w:rPr>
        <w:t xml:space="preserve">True to his words, in May, the prime minister </w:t>
      </w:r>
      <w:r w:rsidRPr="00FA70FD">
        <w:rPr>
          <w:u w:val="single"/>
        </w:rPr>
        <w:t>hosted the G7 Summit in Hiroshima</w:t>
      </w:r>
      <w:r w:rsidRPr="00FA70FD">
        <w:rPr>
          <w:sz w:val="16"/>
        </w:rPr>
        <w:t xml:space="preserve">, where the world’s first atomic bomb was dropped. The leaders of the G7 and invited countries and heads of international organizations visited the Hiroshima Peace Memorial Museum, which shows the devastation caused by the bombing, and listened to the voice of an atomic bombing survivor. The G7 leaders issued the “G7 Leaders’ Hiroshima Vision on Nuclear Disarmament,” the </w:t>
      </w:r>
      <w:r w:rsidRPr="00FA70FD">
        <w:rPr>
          <w:u w:val="single"/>
        </w:rPr>
        <w:t>first-ever G7</w:t>
      </w:r>
      <w:r w:rsidRPr="00FA70FD">
        <w:rPr>
          <w:sz w:val="16"/>
        </w:rPr>
        <w:t xml:space="preserve"> Leaders’ </w:t>
      </w:r>
      <w:r w:rsidRPr="00FA70FD">
        <w:rPr>
          <w:u w:val="single"/>
        </w:rPr>
        <w:t>document with a particular focus on nuclear disarmament</w:t>
      </w:r>
      <w:r w:rsidRPr="00FA70FD">
        <w:rPr>
          <w:sz w:val="16"/>
        </w:rPr>
        <w:t>.</w:t>
      </w:r>
    </w:p>
    <w:p w14:paraId="4BC06266" w14:textId="77777777" w:rsidR="009601B1" w:rsidRPr="00DD3FBF" w:rsidRDefault="009601B1" w:rsidP="009601B1">
      <w:pPr>
        <w:rPr>
          <w:u w:val="single"/>
        </w:rPr>
      </w:pPr>
      <w:r w:rsidRPr="00FB6A09">
        <w:rPr>
          <w:rFonts w:ascii="Aptos" w:hAnsi="Aptos" w:cs="Aptos"/>
          <w:sz w:val="16"/>
        </w:rPr>
        <w:t>“</w:t>
      </w:r>
      <w:r w:rsidRPr="00FB6A09">
        <w:rPr>
          <w:sz w:val="16"/>
        </w:rPr>
        <w:t xml:space="preserve">The fact that the </w:t>
      </w:r>
      <w:r w:rsidRPr="00AC5081">
        <w:rPr>
          <w:b/>
          <w:bCs/>
          <w:u w:val="single"/>
        </w:rPr>
        <w:t>Japanese government</w:t>
      </w:r>
      <w:r w:rsidRPr="00FB6A09">
        <w:rPr>
          <w:sz w:val="16"/>
        </w:rPr>
        <w:t xml:space="preserve"> hosted the G7 meeting in Hiroshima and put </w:t>
      </w:r>
      <w:r w:rsidRPr="00AC5081">
        <w:rPr>
          <w:b/>
          <w:bCs/>
          <w:u w:val="single"/>
        </w:rPr>
        <w:t>forward a vision for nuclear disarmament even amidst a difficult strategic environment, demonstrates</w:t>
      </w:r>
      <w:r w:rsidRPr="00FB6A09">
        <w:rPr>
          <w:sz w:val="16"/>
        </w:rPr>
        <w:t xml:space="preserve"> to the world </w:t>
      </w:r>
      <w:r w:rsidRPr="00AC5081">
        <w:rPr>
          <w:b/>
          <w:bCs/>
          <w:u w:val="single"/>
        </w:rPr>
        <w:t>Japan’s consistent commitment through actions</w:t>
      </w:r>
      <w:r w:rsidRPr="00480118">
        <w:rPr>
          <w:u w:val="single"/>
        </w:rPr>
        <w:t>, not just words</w:t>
      </w:r>
      <w:r w:rsidRPr="00FB6A09">
        <w:rPr>
          <w:sz w:val="16"/>
        </w:rPr>
        <w:t xml:space="preserve">,” said Professor AKIYAMA </w:t>
      </w:r>
      <w:proofErr w:type="spellStart"/>
      <w:r w:rsidRPr="00FB6A09">
        <w:rPr>
          <w:sz w:val="16"/>
        </w:rPr>
        <w:t>Nobumasa</w:t>
      </w:r>
      <w:proofErr w:type="spellEnd"/>
      <w:r w:rsidRPr="00FB6A09">
        <w:rPr>
          <w:sz w:val="16"/>
        </w:rPr>
        <w:t xml:space="preserve">, Dean of </w:t>
      </w:r>
      <w:proofErr w:type="spellStart"/>
      <w:r w:rsidRPr="00FB6A09">
        <w:rPr>
          <w:sz w:val="16"/>
        </w:rPr>
        <w:t>Hitotsubashi</w:t>
      </w:r>
      <w:proofErr w:type="spellEnd"/>
      <w:r w:rsidRPr="00FB6A09">
        <w:rPr>
          <w:sz w:val="16"/>
        </w:rPr>
        <w:t xml:space="preserve"> University’s School of International and Public Policy. “Never before have so many heads of state and government, including President Volodymyr Zelenskyy of Ukraine, and leaders of invited countries, come together to be exposed to the realities of the atomic bombings. By visiting Hiroshima and learning the (catastrophic and inhumane) impact, they reaffirmed the norm of standing against the use of nuclear weapons</w:t>
      </w:r>
      <w:r w:rsidRPr="00DD3FBF">
        <w:rPr>
          <w:u w:val="single"/>
        </w:rPr>
        <w:t>. Japan’s role as a bridge between nuclear- and non-nuclear-weapon States</w:t>
      </w:r>
      <w:r w:rsidRPr="00FB6A09">
        <w:rPr>
          <w:sz w:val="16"/>
        </w:rPr>
        <w:t xml:space="preserve">, and the continuation of the history of non-use, </w:t>
      </w:r>
      <w:r w:rsidRPr="00DD3FBF">
        <w:rPr>
          <w:u w:val="single"/>
        </w:rPr>
        <w:t xml:space="preserve">will serve as </w:t>
      </w:r>
      <w:r w:rsidRPr="00AC5081">
        <w:rPr>
          <w:b/>
          <w:bCs/>
          <w:u w:val="single"/>
        </w:rPr>
        <w:t>an important foundation for rendering nuc</w:t>
      </w:r>
      <w:r w:rsidRPr="00DD3FBF">
        <w:rPr>
          <w:u w:val="single"/>
        </w:rPr>
        <w:t>lear weapon</w:t>
      </w:r>
      <w:r w:rsidRPr="00AC5081">
        <w:rPr>
          <w:b/>
          <w:bCs/>
          <w:u w:val="single"/>
        </w:rPr>
        <w:t>s unnecessary</w:t>
      </w:r>
      <w:r w:rsidRPr="00DD3FBF">
        <w:rPr>
          <w:u w:val="single"/>
        </w:rPr>
        <w:t>.”</w:t>
      </w:r>
    </w:p>
    <w:p w14:paraId="2E8BCE0E" w14:textId="77777777" w:rsidR="009601B1" w:rsidRPr="003642D9" w:rsidRDefault="009601B1" w:rsidP="003642D9">
      <w:r w:rsidRPr="003642D9">
        <w:t>[Image Omitted]</w:t>
      </w:r>
    </w:p>
    <w:p w14:paraId="446CB13F" w14:textId="77777777" w:rsidR="009601B1" w:rsidRPr="00A718A4" w:rsidRDefault="009601B1" w:rsidP="009601B1">
      <w:pPr>
        <w:rPr>
          <w:sz w:val="10"/>
          <w:szCs w:val="10"/>
        </w:rPr>
      </w:pPr>
      <w:r w:rsidRPr="00A718A4">
        <w:rPr>
          <w:sz w:val="10"/>
          <w:szCs w:val="10"/>
        </w:rPr>
        <w:t xml:space="preserve">Another effort by Japan was the International Group of Eminent Persons for a World Without </w:t>
      </w:r>
      <w:proofErr w:type="gramStart"/>
      <w:r w:rsidRPr="00A718A4">
        <w:rPr>
          <w:sz w:val="10"/>
          <w:szCs w:val="10"/>
        </w:rPr>
        <w:t>Nuclear Weapons</w:t>
      </w:r>
      <w:proofErr w:type="gramEnd"/>
      <w:r w:rsidRPr="00A718A4">
        <w:rPr>
          <w:sz w:val="10"/>
          <w:szCs w:val="10"/>
        </w:rPr>
        <w:t xml:space="preserve"> (IGEP) launched in 2022 under the initiative of Prime Minister Kishida. The purpose of the IGEP is to serve as an opportunity for 15 experts from nuclear- and non-nuclear-weapon States to engage in candid discussions beyond their respective national positions.</w:t>
      </w:r>
    </w:p>
    <w:p w14:paraId="18D8A6A4" w14:textId="77777777" w:rsidR="009601B1" w:rsidRPr="00A718A4" w:rsidRDefault="009601B1" w:rsidP="009601B1">
      <w:pPr>
        <w:rPr>
          <w:sz w:val="10"/>
          <w:szCs w:val="10"/>
        </w:rPr>
      </w:pPr>
      <w:r w:rsidRPr="00A718A4">
        <w:rPr>
          <w:sz w:val="10"/>
          <w:szCs w:val="10"/>
        </w:rPr>
        <w:lastRenderedPageBreak/>
        <w:t>Following the second meeting of the IGEP in April this year, with the sense of urgency that the current crisis must be turned into an opportunity to strengthen the nuclear non-proliferation regime, particularly by maintaining and strengthening the NPT, the IGEP issued a message to the Review Conference of the Parties to the NPT. Professor Akiyama is also a member of the IGEP and said, “The challenges for the future involve how to create a mechanism to reduce nuclear risks, including avoidance of inadvertent escalation and how to improve the NPT Review Process to enable substantive discussions on issues related to nuclear disarmament, such as transparency.”</w:t>
      </w:r>
    </w:p>
    <w:p w14:paraId="4A7D9282" w14:textId="77777777" w:rsidR="009601B1" w:rsidRPr="003642D9" w:rsidRDefault="009601B1" w:rsidP="003642D9">
      <w:r w:rsidRPr="003642D9">
        <w:t>[Image Omitted]</w:t>
      </w:r>
    </w:p>
    <w:p w14:paraId="4E6A5028" w14:textId="77777777" w:rsidR="009601B1" w:rsidRPr="00A718A4" w:rsidRDefault="009601B1" w:rsidP="009601B1">
      <w:pPr>
        <w:rPr>
          <w:sz w:val="16"/>
        </w:rPr>
      </w:pPr>
      <w:r w:rsidRPr="00A718A4">
        <w:rPr>
          <w:sz w:val="16"/>
        </w:rPr>
        <w:t xml:space="preserve">The </w:t>
      </w:r>
      <w:r w:rsidRPr="00A718A4">
        <w:rPr>
          <w:u w:val="single"/>
        </w:rPr>
        <w:t xml:space="preserve">widening division within the international community over approaches to nuclear disarmament, Russia’s nuclear threat, and other concerns now make the road to a world without nuclear weapons </w:t>
      </w:r>
      <w:proofErr w:type="gramStart"/>
      <w:r w:rsidRPr="00A718A4">
        <w:rPr>
          <w:u w:val="single"/>
        </w:rPr>
        <w:t>all the more</w:t>
      </w:r>
      <w:proofErr w:type="gramEnd"/>
      <w:r w:rsidRPr="00A718A4">
        <w:rPr>
          <w:u w:val="single"/>
        </w:rPr>
        <w:t xml:space="preserve"> difficult.</w:t>
      </w:r>
      <w:r w:rsidRPr="00A718A4">
        <w:rPr>
          <w:sz w:val="16"/>
        </w:rPr>
        <w:t xml:space="preserve"> In his address at the 78th Hiroshima Peace Memorial Ceremony, </w:t>
      </w:r>
      <w:r w:rsidRPr="00A718A4">
        <w:rPr>
          <w:u w:val="single"/>
        </w:rPr>
        <w:t xml:space="preserve">Prime Minister Kishida emphasized, “it is precisely because of these circumstances that it is </w:t>
      </w:r>
      <w:r w:rsidRPr="00B37BB7">
        <w:rPr>
          <w:b/>
          <w:bCs/>
          <w:u w:val="single"/>
        </w:rPr>
        <w:t>imperative</w:t>
      </w:r>
      <w:r w:rsidRPr="00A718A4">
        <w:rPr>
          <w:u w:val="single"/>
        </w:rPr>
        <w:t xml:space="preserve"> for us </w:t>
      </w:r>
      <w:r w:rsidRPr="00B37BB7">
        <w:rPr>
          <w:b/>
          <w:bCs/>
          <w:u w:val="single"/>
        </w:rPr>
        <w:t>to reinvigorate international momentum</w:t>
      </w:r>
      <w:r w:rsidRPr="00A718A4">
        <w:rPr>
          <w:u w:val="single"/>
        </w:rPr>
        <w:t xml:space="preserve"> once more </w:t>
      </w:r>
      <w:r w:rsidRPr="00B37BB7">
        <w:rPr>
          <w:b/>
          <w:bCs/>
          <w:u w:val="single"/>
        </w:rPr>
        <w:t>towards</w:t>
      </w:r>
      <w:r w:rsidRPr="00A718A4">
        <w:rPr>
          <w:u w:val="single"/>
        </w:rPr>
        <w:t xml:space="preserve"> the realization of a </w:t>
      </w:r>
      <w:r w:rsidRPr="00B37BB7">
        <w:rPr>
          <w:b/>
          <w:bCs/>
          <w:u w:val="single"/>
        </w:rPr>
        <w:t>world without nuc</w:t>
      </w:r>
      <w:r w:rsidRPr="00A718A4">
        <w:rPr>
          <w:u w:val="single"/>
        </w:rPr>
        <w:t>lear weapon</w:t>
      </w:r>
      <w:r w:rsidRPr="00B37BB7">
        <w:rPr>
          <w:b/>
          <w:bCs/>
          <w:u w:val="single"/>
        </w:rPr>
        <w:t>s</w:t>
      </w:r>
      <w:r w:rsidRPr="00A718A4">
        <w:rPr>
          <w:u w:val="single"/>
        </w:rPr>
        <w:t>.”</w:t>
      </w:r>
    </w:p>
    <w:p w14:paraId="5F91DA95" w14:textId="77777777" w:rsidR="009601B1" w:rsidRDefault="009601B1" w:rsidP="009601B1">
      <w:pPr>
        <w:rPr>
          <w:u w:val="single"/>
        </w:rPr>
      </w:pPr>
      <w:r w:rsidRPr="00B37BB7">
        <w:rPr>
          <w:rFonts w:ascii="MS Gothic" w:eastAsia="MS Gothic" w:hAnsi="MS Gothic" w:cs="MS Gothic"/>
          <w:b/>
          <w:bCs/>
          <w:u w:val="single"/>
        </w:rPr>
        <w:t>Ja</w:t>
      </w:r>
      <w:r w:rsidRPr="00B37BB7">
        <w:rPr>
          <w:b/>
          <w:bCs/>
          <w:u w:val="single"/>
        </w:rPr>
        <w:t>pan</w:t>
      </w:r>
      <w:r w:rsidRPr="00A718A4">
        <w:rPr>
          <w:u w:val="single"/>
        </w:rPr>
        <w:t xml:space="preserve"> will continue to lead candid dialogue between nuclear- and non-nuclear-weapon States </w:t>
      </w:r>
      <w:r w:rsidRPr="00A718A4">
        <w:rPr>
          <w:sz w:val="16"/>
        </w:rPr>
        <w:t xml:space="preserve">at various fora, including those of the United Nations (UN) and the NPT, </w:t>
      </w:r>
      <w:r w:rsidRPr="00A718A4">
        <w:rPr>
          <w:u w:val="single"/>
        </w:rPr>
        <w:t xml:space="preserve">and will </w:t>
      </w:r>
      <w:r w:rsidRPr="00B37BB7">
        <w:rPr>
          <w:b/>
          <w:bCs/>
          <w:u w:val="single"/>
        </w:rPr>
        <w:t>continue</w:t>
      </w:r>
      <w:r w:rsidRPr="00A718A4">
        <w:rPr>
          <w:u w:val="single"/>
        </w:rPr>
        <w:t xml:space="preserve"> its tireless </w:t>
      </w:r>
      <w:r w:rsidRPr="00B37BB7">
        <w:rPr>
          <w:b/>
          <w:bCs/>
          <w:u w:val="single"/>
        </w:rPr>
        <w:t xml:space="preserve">efforts towards </w:t>
      </w:r>
      <w:r w:rsidRPr="00A718A4">
        <w:rPr>
          <w:u w:val="single"/>
        </w:rPr>
        <w:t xml:space="preserve">nuclear </w:t>
      </w:r>
      <w:r w:rsidRPr="00B37BB7">
        <w:rPr>
          <w:b/>
          <w:bCs/>
          <w:u w:val="single"/>
        </w:rPr>
        <w:t>disarmament</w:t>
      </w:r>
      <w:r w:rsidRPr="00A718A4">
        <w:rPr>
          <w:u w:val="single"/>
        </w:rPr>
        <w:t xml:space="preserve"> in cooperation with the international community.</w:t>
      </w:r>
    </w:p>
    <w:p w14:paraId="797B6DFA" w14:textId="77777777" w:rsidR="009601B1" w:rsidRDefault="009601B1" w:rsidP="009601B1">
      <w:pPr>
        <w:rPr>
          <w:u w:val="single"/>
        </w:rPr>
      </w:pPr>
    </w:p>
    <w:p w14:paraId="0F370696" w14:textId="77777777" w:rsidR="009601B1" w:rsidRPr="007C3652" w:rsidRDefault="009601B1" w:rsidP="009601B1">
      <w:pPr>
        <w:pStyle w:val="Heading4"/>
      </w:pPr>
      <w:r w:rsidRPr="007C3652">
        <w:t>Japanese proliferation unthinkable</w:t>
      </w:r>
    </w:p>
    <w:p w14:paraId="3AB9513C" w14:textId="6DC9BFEA" w:rsidR="009601B1" w:rsidRPr="003642D9" w:rsidRDefault="009601B1" w:rsidP="009601B1">
      <w:pPr>
        <w:rPr>
          <w:rStyle w:val="StyleUnderline"/>
          <w:b/>
          <w:bCs/>
          <w:sz w:val="26"/>
          <w:u w:val="none"/>
          <w:lang w:eastAsia="zh-CN"/>
        </w:rPr>
      </w:pPr>
      <w:proofErr w:type="spellStart"/>
      <w:r w:rsidRPr="00EA2181">
        <w:rPr>
          <w:rStyle w:val="Style13ptBold"/>
          <w:lang w:eastAsia="zh-CN"/>
        </w:rPr>
        <w:t>Ghazleh</w:t>
      </w:r>
      <w:proofErr w:type="spellEnd"/>
      <w:r w:rsidRPr="00EA2181">
        <w:rPr>
          <w:rStyle w:val="Style13ptBold"/>
        </w:rPr>
        <w:t xml:space="preserve"> 22</w:t>
      </w:r>
      <w:r w:rsidR="003642D9">
        <w:rPr>
          <w:rStyle w:val="Style13ptBold"/>
          <w:lang w:eastAsia="zh-CN"/>
        </w:rPr>
        <w:t xml:space="preserve"> </w:t>
      </w:r>
      <w:r w:rsidRPr="00EA2181">
        <w:rPr>
          <w:rStyle w:val="StyleUnderline"/>
          <w:lang w:eastAsia="zh-CN"/>
        </w:rPr>
        <w:t xml:space="preserve">[Mohammad Abu </w:t>
      </w:r>
      <w:proofErr w:type="spellStart"/>
      <w:r w:rsidRPr="00EA2181">
        <w:rPr>
          <w:rStyle w:val="StyleUnderline"/>
          <w:lang w:eastAsia="zh-CN"/>
        </w:rPr>
        <w:t>Ghazleh</w:t>
      </w:r>
      <w:proofErr w:type="spellEnd"/>
      <w:r w:rsidRPr="00EA2181">
        <w:rPr>
          <w:rStyle w:val="StyleUnderline"/>
          <w:lang w:eastAsia="zh-CN"/>
        </w:rPr>
        <w:t xml:space="preserve">, </w:t>
      </w:r>
      <w:r>
        <w:rPr>
          <w:rStyle w:val="StyleUnderline"/>
          <w:lang w:eastAsia="zh-CN"/>
        </w:rPr>
        <w:t>5</w:t>
      </w:r>
      <w:r w:rsidRPr="00EA2181">
        <w:rPr>
          <w:rStyle w:val="StyleUnderline"/>
          <w:lang w:eastAsia="zh-CN"/>
        </w:rPr>
        <w:t>-</w:t>
      </w:r>
      <w:r>
        <w:rPr>
          <w:rStyle w:val="StyleUnderline"/>
          <w:lang w:eastAsia="zh-CN"/>
        </w:rPr>
        <w:t>14</w:t>
      </w:r>
      <w:r w:rsidRPr="00EA2181">
        <w:rPr>
          <w:rStyle w:val="StyleUnderline"/>
          <w:lang w:eastAsia="zh-CN"/>
        </w:rPr>
        <w:t>-202</w:t>
      </w:r>
      <w:r>
        <w:rPr>
          <w:rStyle w:val="StyleUnderline"/>
          <w:lang w:eastAsia="zh-CN"/>
        </w:rPr>
        <w:t>2</w:t>
      </w:r>
      <w:r w:rsidRPr="00EA2181">
        <w:rPr>
          <w:rStyle w:val="StyleUnderline"/>
          <w:lang w:eastAsia="zh-CN"/>
        </w:rPr>
        <w:t>, "Five reasons why Japan will unlikely go nuclear," Jordan Times, https://jordantimes.com/opinion/mohammad-abu-ghazleh/five-reasons-why-japan-will-unlikely-go-nuclear]//yguado</w:t>
      </w:r>
    </w:p>
    <w:p w14:paraId="317A1BB8" w14:textId="6FD47302" w:rsidR="009601B1" w:rsidRPr="003642D9" w:rsidRDefault="009601B1" w:rsidP="009601B1">
      <w:pPr>
        <w:rPr>
          <w:sz w:val="16"/>
          <w:szCs w:val="16"/>
        </w:rPr>
      </w:pPr>
      <w:r w:rsidRPr="00180DED">
        <w:rPr>
          <w:sz w:val="16"/>
          <w:szCs w:val="16"/>
        </w:rPr>
        <w:t xml:space="preserve">The Russian invasion to Ukraine raised, perhaps more than any other time, the </w:t>
      </w:r>
      <w:r w:rsidRPr="00EA2181">
        <w:rPr>
          <w:rStyle w:val="StyleUnderline"/>
        </w:rPr>
        <w:t>question as to whether Japan should or should not go nuclear.</w:t>
      </w:r>
      <w:r w:rsidRPr="00180DED">
        <w:rPr>
          <w:sz w:val="16"/>
          <w:szCs w:val="16"/>
        </w:rPr>
        <w:t xml:space="preserve"> On March 25, former prime minster Shinzo Abe shocked Japan, and the surrounding region, when he said in an interview with Sankei Shimbun that Japan should consider nuclear weapons and “start discussing whether to seek a nuclear sharing arrangement similar to the North Atlantic Treaty </w:t>
      </w:r>
      <w:proofErr w:type="spellStart"/>
      <w:r w:rsidRPr="00180DED">
        <w:rPr>
          <w:sz w:val="16"/>
          <w:szCs w:val="16"/>
        </w:rPr>
        <w:t>Organisation’s</w:t>
      </w:r>
      <w:proofErr w:type="spellEnd"/>
      <w:r w:rsidRPr="00180DED">
        <w:rPr>
          <w:sz w:val="16"/>
          <w:szCs w:val="16"/>
        </w:rPr>
        <w:t xml:space="preserve"> nuclear deterrence policy”. Of course, </w:t>
      </w:r>
      <w:r w:rsidRPr="00EA2181">
        <w:rPr>
          <w:rStyle w:val="StyleUnderline"/>
        </w:rPr>
        <w:t xml:space="preserve">Abe knows that acquiring nuclear weapons in Japan would be </w:t>
      </w:r>
      <w:r w:rsidRPr="00EA2181">
        <w:rPr>
          <w:rStyle w:val="StyleUnderline"/>
          <w:sz w:val="16"/>
          <w:szCs w:val="16"/>
        </w:rPr>
        <w:t xml:space="preserve">crossing the line, if not </w:t>
      </w:r>
      <w:r w:rsidRPr="00EA2181">
        <w:rPr>
          <w:rStyle w:val="Emphasis"/>
        </w:rPr>
        <w:t>unthinkable</w:t>
      </w:r>
      <w:r w:rsidRPr="00EA2181">
        <w:rPr>
          <w:rStyle w:val="StyleUnderline"/>
          <w:sz w:val="16"/>
          <w:szCs w:val="16"/>
        </w:rPr>
        <w:t>; but he is also aware that threats to his country are real</w:t>
      </w:r>
      <w:r w:rsidRPr="00180DED">
        <w:rPr>
          <w:sz w:val="16"/>
          <w:szCs w:val="16"/>
        </w:rPr>
        <w:t xml:space="preserve">. As he explained, “Japan’s geopolitical situation shares points in common with Ukraine’s… If Ukraine were a member of the North Atlantic Treaty </w:t>
      </w:r>
      <w:proofErr w:type="spellStart"/>
      <w:r w:rsidRPr="00180DED">
        <w:rPr>
          <w:sz w:val="16"/>
          <w:szCs w:val="16"/>
        </w:rPr>
        <w:t>Organisation</w:t>
      </w:r>
      <w:proofErr w:type="spellEnd"/>
      <w:r w:rsidRPr="00180DED">
        <w:rPr>
          <w:sz w:val="16"/>
          <w:szCs w:val="16"/>
        </w:rPr>
        <w:t xml:space="preserve"> [NATO]… Russia would not have invaded.” Indeed, what happened to Ukraine came as a shock, not only to Japan, but also to other countries, particularly those dependent on others to meet their security needs. Abe is also aware of the Japanese public’s concerns about the ongoing North Korea threat and China’s increasing aggression in East Asia and the South China Sea region. Of course, Japan has all the capabilities to be a nuclear power and already is in possession of 45.5 </w:t>
      </w:r>
      <w:proofErr w:type="spellStart"/>
      <w:r w:rsidRPr="00180DED">
        <w:rPr>
          <w:sz w:val="16"/>
          <w:szCs w:val="16"/>
        </w:rPr>
        <w:t>tonnes</w:t>
      </w:r>
      <w:proofErr w:type="spellEnd"/>
      <w:r w:rsidRPr="00180DED">
        <w:rPr>
          <w:sz w:val="16"/>
          <w:szCs w:val="16"/>
        </w:rPr>
        <w:t xml:space="preserve"> of </w:t>
      </w:r>
      <w:proofErr w:type="spellStart"/>
      <w:r w:rsidRPr="00180DED">
        <w:rPr>
          <w:sz w:val="16"/>
          <w:szCs w:val="16"/>
        </w:rPr>
        <w:t>reparated</w:t>
      </w:r>
      <w:proofErr w:type="spellEnd"/>
      <w:r w:rsidRPr="00180DED">
        <w:rPr>
          <w:sz w:val="16"/>
          <w:szCs w:val="16"/>
        </w:rPr>
        <w:t xml:space="preserve"> Plutonium, enough to produce </w:t>
      </w:r>
      <w:proofErr w:type="gramStart"/>
      <w:r w:rsidRPr="00180DED">
        <w:rPr>
          <w:sz w:val="16"/>
          <w:szCs w:val="16"/>
        </w:rPr>
        <w:t>6,ooo</w:t>
      </w:r>
      <w:proofErr w:type="gramEnd"/>
      <w:r w:rsidRPr="00180DED">
        <w:rPr>
          <w:sz w:val="16"/>
          <w:szCs w:val="16"/>
        </w:rPr>
        <w:t xml:space="preserve"> nuclear bombs. Japan could go nuclear within six to 12 months; nevertheless, </w:t>
      </w:r>
      <w:r w:rsidRPr="00EA2181">
        <w:rPr>
          <w:rStyle w:val="StyleUnderline"/>
        </w:rPr>
        <w:t xml:space="preserve">Japan will not acquire nuclear weapons for several reasons. First, as is well known, Japan is the only country to have suffered from nuclear attacks. This was the main reason for its surrender in the Second World War. After the war, Japan adopted the Three Non-Nuclear Principles, which stipulate non-possession, non-production, and non-introduction of nuclear weapons in its territories. Japan is still politically firmly stuck to these principles </w:t>
      </w:r>
      <w:r w:rsidRPr="00EA2181">
        <w:rPr>
          <w:rStyle w:val="StyleUnderline"/>
          <w:sz w:val="16"/>
          <w:szCs w:val="16"/>
        </w:rPr>
        <w:t>in accordance with its Peace Constitution</w:t>
      </w:r>
      <w:r w:rsidRPr="00EA2181">
        <w:rPr>
          <w:rStyle w:val="StyleUnderline"/>
        </w:rPr>
        <w:t xml:space="preserve">. </w:t>
      </w:r>
      <w:r w:rsidRPr="00EA2181">
        <w:rPr>
          <w:sz w:val="16"/>
          <w:szCs w:val="16"/>
        </w:rPr>
        <w:t>Former prime minister, Yoshihide Suga, vowed not only to prevent the proliferation of nuclear weapons, but also to free the world of all nuclear arms.</w:t>
      </w:r>
      <w:r w:rsidRPr="00EA2181">
        <w:rPr>
          <w:rStyle w:val="StyleUnderline"/>
          <w:sz w:val="16"/>
          <w:szCs w:val="16"/>
        </w:rPr>
        <w:t xml:space="preserve"> This Japanese</w:t>
      </w:r>
      <w:r w:rsidRPr="00EA2181">
        <w:rPr>
          <w:rStyle w:val="StyleUnderline"/>
        </w:rPr>
        <w:t xml:space="preserve"> sensitivity </w:t>
      </w:r>
      <w:r w:rsidRPr="00EA2181">
        <w:rPr>
          <w:rStyle w:val="StyleUnderline"/>
          <w:sz w:val="16"/>
          <w:szCs w:val="16"/>
        </w:rPr>
        <w:t>to nuclear technology was further</w:t>
      </w:r>
      <w:r w:rsidRPr="00EA2181">
        <w:rPr>
          <w:rStyle w:val="StyleUnderline"/>
        </w:rPr>
        <w:t xml:space="preserve"> reinforced after the Fukushima disaster in 2011. Second, </w:t>
      </w:r>
      <w:proofErr w:type="gramStart"/>
      <w:r w:rsidRPr="00EA2181">
        <w:rPr>
          <w:rStyle w:val="StyleUnderline"/>
        </w:rPr>
        <w:t>The</w:t>
      </w:r>
      <w:proofErr w:type="gramEnd"/>
      <w:r w:rsidRPr="00EA2181">
        <w:rPr>
          <w:rStyle w:val="StyleUnderline"/>
        </w:rPr>
        <w:t xml:space="preserve"> anti-nuclear sentiment is strong among Japanese people. Indeed, the Japanese are strikingly opposed to nuclear weapons. According to a </w:t>
      </w:r>
      <w:proofErr w:type="spellStart"/>
      <w:r w:rsidRPr="00EA2181">
        <w:rPr>
          <w:rStyle w:val="StyleUnderline"/>
        </w:rPr>
        <w:t>prevous</w:t>
      </w:r>
      <w:proofErr w:type="spellEnd"/>
      <w:r w:rsidRPr="00EA2181">
        <w:rPr>
          <w:rStyle w:val="StyleUnderline"/>
        </w:rPr>
        <w:t xml:space="preserve"> public opinion poll, 82 per cent of Japanese people are against nuclear weapons, while 69 per cent are also opposed to having these weapons brought into their country’s territories. Third, it is not only the Japanese public that is opposed to nuclear weapons. </w:t>
      </w:r>
      <w:r w:rsidRPr="00EA2181">
        <w:rPr>
          <w:rStyle w:val="StyleUnderline"/>
          <w:sz w:val="16"/>
          <w:szCs w:val="16"/>
        </w:rPr>
        <w:t>Indeed, there</w:t>
      </w:r>
      <w:r w:rsidRPr="00EA2181">
        <w:rPr>
          <w:rStyle w:val="StyleUnderline"/>
        </w:rPr>
        <w:t xml:space="preserve"> many internal players who reject these nuclear arms. The nuclear energy industry in Japan </w:t>
      </w:r>
      <w:r w:rsidRPr="00EA2181">
        <w:rPr>
          <w:rStyle w:val="StyleUnderline"/>
          <w:sz w:val="16"/>
          <w:szCs w:val="16"/>
        </w:rPr>
        <w:t xml:space="preserve">is advanced and thriving, but this </w:t>
      </w:r>
      <w:r w:rsidRPr="00EA2181">
        <w:rPr>
          <w:rStyle w:val="StyleUnderline"/>
        </w:rPr>
        <w:t>only gained acceptance on account of the ‘nuclear energy, not nuclear weapons’ deal of the 1950s. Thus ministries, regulatory bodies, industrial groups, and local governments have the right of veto against any political decision in this regard. These entities rely on strong public opposition, of course</w:t>
      </w:r>
      <w:r w:rsidRPr="00180DED">
        <w:rPr>
          <w:sz w:val="16"/>
          <w:szCs w:val="16"/>
        </w:rPr>
        <w:t xml:space="preserve">. Another important point here is that the nuclear facilities in Japan operate in compliance with several multilateral agreements and treaties. It is also noteworthy that all Japanese nuclear activities are under the regulatory control of the International Atomic Energy </w:t>
      </w:r>
      <w:r w:rsidRPr="00180DED">
        <w:rPr>
          <w:sz w:val="16"/>
          <w:szCs w:val="16"/>
        </w:rPr>
        <w:lastRenderedPageBreak/>
        <w:t xml:space="preserve">Agency. </w:t>
      </w:r>
      <w:r w:rsidRPr="00EA2181">
        <w:rPr>
          <w:rStyle w:val="StyleUnderline"/>
        </w:rPr>
        <w:t>Forth, Japan is still, and will remain, under the American nuclear umbrella. All American administrations, including Trump’s, have reaffirmed their commitment to Japan’s security. Therefore, US nuclear capacities together with its conventional military capabilities in the region are sufficient to deter any North Korean security threat to Japan</w:t>
      </w:r>
      <w:r w:rsidRPr="00180DED">
        <w:rPr>
          <w:sz w:val="16"/>
          <w:szCs w:val="16"/>
        </w:rPr>
        <w:t xml:space="preserve">, including a nuclear attack. However, US withdrawal from the Pacific, though not yet expected, could invoke Japan to conclude that the “nuclear option” might be the best choice. Indeed, if the US withdraws its security commitment to Japan, which includes the nuclear umbrella, Japan could seriously consider becoming a nuclear power. But this is not expected, at least not </w:t>
      </w:r>
      <w:proofErr w:type="gramStart"/>
      <w:r w:rsidRPr="00180DED">
        <w:rPr>
          <w:sz w:val="16"/>
          <w:szCs w:val="16"/>
        </w:rPr>
        <w:t>in the near future</w:t>
      </w:r>
      <w:proofErr w:type="gramEnd"/>
      <w:r w:rsidRPr="00180DED">
        <w:rPr>
          <w:sz w:val="16"/>
          <w:szCs w:val="16"/>
        </w:rPr>
        <w:t xml:space="preserve">. </w:t>
      </w:r>
      <w:r w:rsidRPr="00EA2181">
        <w:rPr>
          <w:rStyle w:val="StyleUnderline"/>
        </w:rPr>
        <w:t xml:space="preserve">Fifth, despite Japan’s potential to develop a nuclear capacity, it still faces significant challenges in the acquisition of nuclear weapons. The issue is not limited to making an atomic bomb. Developing a nuclear deterrent will be no easy matter for Japan. It will need to conduct a series of nuclear tests, over a period of years, to achieve reliable nuclear capabilities. </w:t>
      </w:r>
      <w:r w:rsidRPr="00EA2181">
        <w:rPr>
          <w:rStyle w:val="StyleUnderline"/>
          <w:sz w:val="16"/>
          <w:szCs w:val="16"/>
        </w:rPr>
        <w:t>This also raises another significant question: How will Japan deploy such weapons?</w:t>
      </w:r>
      <w:r w:rsidRPr="00EA2181">
        <w:rPr>
          <w:rStyle w:val="StyleUnderline"/>
        </w:rPr>
        <w:t xml:space="preserve"> Japan does not have nuclear-capable aircraft, nor does it have </w:t>
      </w:r>
      <w:proofErr w:type="spellStart"/>
      <w:r w:rsidRPr="00EA2181">
        <w:rPr>
          <w:rStyle w:val="StyleUnderline"/>
        </w:rPr>
        <w:t>specialised</w:t>
      </w:r>
      <w:proofErr w:type="spellEnd"/>
      <w:r w:rsidRPr="00EA2181">
        <w:rPr>
          <w:rStyle w:val="StyleUnderline"/>
        </w:rPr>
        <w:t xml:space="preserve"> bombers or strike planes. The Japan Air Self-</w:t>
      </w:r>
      <w:proofErr w:type="spellStart"/>
      <w:r w:rsidRPr="00EA2181">
        <w:rPr>
          <w:rStyle w:val="StyleUnderline"/>
        </w:rPr>
        <w:t>Defence</w:t>
      </w:r>
      <w:proofErr w:type="spellEnd"/>
      <w:r w:rsidRPr="00EA2181">
        <w:rPr>
          <w:rStyle w:val="StyleUnderline"/>
        </w:rPr>
        <w:t xml:space="preserve"> Force does have several US warplanes, such as the F-15, which can be modified to carry nuclear bombs. However, deploying these would require US approval to access the “black boxes” on the plane, that is the electronic codes. It is hard to imagine that the US would consent to this. Despite the ongoing debates as to whether Japan should change its long-standing policy of nuclear abstention, given the profound changes in the regional and international security environment, it is not expected that Japan will opt for </w:t>
      </w:r>
      <w:proofErr w:type="spellStart"/>
      <w:r w:rsidRPr="00EA2181">
        <w:rPr>
          <w:rStyle w:val="StyleUnderline"/>
        </w:rPr>
        <w:t>nuclearisation</w:t>
      </w:r>
      <w:proofErr w:type="spellEnd"/>
      <w:r w:rsidRPr="00180DED">
        <w:rPr>
          <w:sz w:val="16"/>
          <w:szCs w:val="16"/>
        </w:rPr>
        <w:t>, at least not in the foreseeable future. However, the debate on sharing nuclear power with the US will remain active from some time.</w:t>
      </w:r>
    </w:p>
    <w:p w14:paraId="19C3FBBE" w14:textId="3DB7B8D4" w:rsidR="009601B1" w:rsidRDefault="009601B1" w:rsidP="003642D9">
      <w:pPr>
        <w:pStyle w:val="Heading3"/>
      </w:pPr>
      <w:r>
        <w:lastRenderedPageBreak/>
        <w:t>A</w:t>
      </w:r>
      <w:r w:rsidR="00636DD8">
        <w:t>T</w:t>
      </w:r>
      <w:r>
        <w:t xml:space="preserve">: Saudi Arabia </w:t>
      </w:r>
      <w:proofErr w:type="spellStart"/>
      <w:r>
        <w:t>Prolif</w:t>
      </w:r>
      <w:proofErr w:type="spellEnd"/>
    </w:p>
    <w:p w14:paraId="0E9D7A99" w14:textId="77777777" w:rsidR="009601B1" w:rsidRDefault="009601B1" w:rsidP="009601B1">
      <w:pPr>
        <w:pStyle w:val="Heading4"/>
      </w:pPr>
      <w:r>
        <w:t>Saudi Arabia neither wants nor can develop nuclear weapons.</w:t>
      </w:r>
    </w:p>
    <w:p w14:paraId="4A74F980" w14:textId="77777777" w:rsidR="009601B1" w:rsidRPr="003642D9" w:rsidRDefault="009601B1" w:rsidP="009601B1">
      <w:r>
        <w:rPr>
          <w:rStyle w:val="Style13ptBold"/>
        </w:rPr>
        <w:t xml:space="preserve">Young 18 </w:t>
      </w:r>
      <w:r w:rsidRPr="003642D9">
        <w:t xml:space="preserve">[Michael; March 8th, 2018. Senior editor of the Malcolm H. Kerr Carnegie Middle East Center, graduate of the John Hopkins School for Advanced International Studies. “Does Saudi Arabia Intend to Develop a Nuclear Weapons Capability?”, </w:t>
      </w:r>
      <w:hyperlink r:id="rId133" w:history="1">
        <w:r w:rsidRPr="003642D9">
          <w:rPr>
            <w:rStyle w:val="Hyperlink"/>
          </w:rPr>
          <w:t>https://carnegieendowment.org/middle-east/diwan/2018/03/does-saudi-arabia-intend-to-develop-a-nuclear-weapons-capability?lang=en</w:t>
        </w:r>
      </w:hyperlink>
      <w:r w:rsidRPr="003642D9">
        <w:t>.] TDI-TEC</w:t>
      </w:r>
    </w:p>
    <w:p w14:paraId="04948D01" w14:textId="77777777" w:rsidR="009601B1" w:rsidRPr="0075601B" w:rsidRDefault="009601B1" w:rsidP="009601B1">
      <w:pPr>
        <w:rPr>
          <w:sz w:val="16"/>
        </w:rPr>
      </w:pPr>
      <w:r w:rsidRPr="00F6220F">
        <w:rPr>
          <w:szCs w:val="32"/>
          <w:u w:val="single"/>
        </w:rPr>
        <w:t>Spec</w:t>
      </w:r>
      <w:r w:rsidRPr="00F6220F">
        <w:rPr>
          <w:u w:val="single"/>
        </w:rPr>
        <w:t>ulation about Saudi Arabia’s possible desire to acquire or develop nuclear weapons has arisen periodically</w:t>
      </w:r>
      <w:r w:rsidRPr="00F6220F">
        <w:rPr>
          <w:sz w:val="16"/>
        </w:rPr>
        <w:t xml:space="preserve"> since 1988, when the Saudis secretly acquired nuclear-capable Chinese missiles. Now that Saudi Arabia is pressing ahead with its plans to build civilian nuclear power plants, the speculation has predictably intensified.</w:t>
      </w:r>
    </w:p>
    <w:p w14:paraId="51F2093F" w14:textId="77777777" w:rsidR="009601B1" w:rsidRPr="0075601B" w:rsidRDefault="009601B1" w:rsidP="009601B1">
      <w:pPr>
        <w:rPr>
          <w:u w:val="single"/>
        </w:rPr>
      </w:pPr>
      <w:proofErr w:type="gramStart"/>
      <w:r w:rsidRPr="00302E81">
        <w:rPr>
          <w:sz w:val="16"/>
        </w:rPr>
        <w:t>In reality</w:t>
      </w:r>
      <w:r w:rsidRPr="00F9287A">
        <w:rPr>
          <w:b/>
          <w:bCs/>
          <w:sz w:val="16"/>
        </w:rPr>
        <w:t xml:space="preserve">, </w:t>
      </w:r>
      <w:r w:rsidRPr="00F9287A">
        <w:rPr>
          <w:b/>
          <w:bCs/>
          <w:u w:val="single"/>
        </w:rPr>
        <w:t>Saudi</w:t>
      </w:r>
      <w:proofErr w:type="gramEnd"/>
      <w:r w:rsidRPr="00F9287A">
        <w:rPr>
          <w:b/>
          <w:bCs/>
          <w:u w:val="single"/>
        </w:rPr>
        <w:t xml:space="preserve"> Arabia is highly unlikely to seek nucl</w:t>
      </w:r>
      <w:r w:rsidRPr="00F9287A">
        <w:rPr>
          <w:u w:val="single"/>
        </w:rPr>
        <w:t>ear weapon</w:t>
      </w:r>
      <w:r w:rsidRPr="00F9287A">
        <w:rPr>
          <w:b/>
          <w:bCs/>
          <w:u w:val="single"/>
        </w:rPr>
        <w:t>s, no matter what becomes of Iran’s nuc</w:t>
      </w:r>
      <w:r w:rsidRPr="00F9287A">
        <w:rPr>
          <w:u w:val="single"/>
        </w:rPr>
        <w:t xml:space="preserve">lear </w:t>
      </w:r>
      <w:r w:rsidRPr="00F9287A">
        <w:rPr>
          <w:b/>
          <w:bCs/>
          <w:u w:val="single"/>
        </w:rPr>
        <w:t>program</w:t>
      </w:r>
      <w:r w:rsidRPr="00302E81">
        <w:rPr>
          <w:sz w:val="16"/>
        </w:rPr>
        <w:t xml:space="preserve">, because the </w:t>
      </w:r>
      <w:r w:rsidRPr="00302E81">
        <w:rPr>
          <w:u w:val="single"/>
        </w:rPr>
        <w:t xml:space="preserve">negative </w:t>
      </w:r>
      <w:r w:rsidRPr="00F9287A">
        <w:rPr>
          <w:b/>
          <w:bCs/>
          <w:u w:val="single"/>
        </w:rPr>
        <w:t>consequences</w:t>
      </w:r>
      <w:r w:rsidRPr="00302E81">
        <w:rPr>
          <w:sz w:val="16"/>
        </w:rPr>
        <w:t xml:space="preserve"> of doing so would </w:t>
      </w:r>
      <w:r w:rsidRPr="00F9287A">
        <w:rPr>
          <w:b/>
          <w:bCs/>
          <w:u w:val="single"/>
        </w:rPr>
        <w:t>far outweigh</w:t>
      </w:r>
      <w:r w:rsidRPr="00302E81">
        <w:rPr>
          <w:u w:val="single"/>
        </w:rPr>
        <w:t xml:space="preserve"> any conceivable strategic </w:t>
      </w:r>
      <w:r w:rsidRPr="00F9287A">
        <w:rPr>
          <w:b/>
          <w:bCs/>
          <w:u w:val="single"/>
        </w:rPr>
        <w:t>gain</w:t>
      </w:r>
      <w:r w:rsidRPr="00302E81">
        <w:rPr>
          <w:u w:val="single"/>
        </w:rPr>
        <w:t>.</w:t>
      </w:r>
      <w:r w:rsidRPr="00302E81">
        <w:rPr>
          <w:sz w:val="16"/>
        </w:rPr>
        <w:t xml:space="preserve"> </w:t>
      </w:r>
      <w:r w:rsidRPr="00302E81">
        <w:rPr>
          <w:u w:val="single"/>
        </w:rPr>
        <w:t xml:space="preserve">The kingdom, a </w:t>
      </w:r>
      <w:r w:rsidRPr="00F9287A">
        <w:rPr>
          <w:b/>
          <w:bCs/>
          <w:u w:val="single"/>
        </w:rPr>
        <w:t>signatory to</w:t>
      </w:r>
      <w:r w:rsidRPr="00302E81">
        <w:rPr>
          <w:u w:val="single"/>
        </w:rPr>
        <w:t xml:space="preserve"> the nuclear </w:t>
      </w:r>
      <w:r w:rsidRPr="00F9287A">
        <w:rPr>
          <w:b/>
          <w:bCs/>
          <w:u w:val="single"/>
        </w:rPr>
        <w:t>N</w:t>
      </w:r>
      <w:r w:rsidRPr="00302E81">
        <w:rPr>
          <w:u w:val="single"/>
        </w:rPr>
        <w:t>on-</w:t>
      </w:r>
      <w:r w:rsidRPr="00F9287A">
        <w:rPr>
          <w:b/>
          <w:bCs/>
          <w:u w:val="single"/>
        </w:rPr>
        <w:t>P</w:t>
      </w:r>
      <w:r w:rsidRPr="00302E81">
        <w:rPr>
          <w:u w:val="single"/>
        </w:rPr>
        <w:t xml:space="preserve">roliferation </w:t>
      </w:r>
      <w:r w:rsidRPr="00F9287A">
        <w:rPr>
          <w:b/>
          <w:bCs/>
          <w:u w:val="single"/>
        </w:rPr>
        <w:t>T</w:t>
      </w:r>
      <w:r w:rsidRPr="00302E81">
        <w:rPr>
          <w:u w:val="single"/>
        </w:rPr>
        <w:t xml:space="preserve">reaty, has </w:t>
      </w:r>
      <w:r w:rsidRPr="00F9287A">
        <w:rPr>
          <w:b/>
          <w:bCs/>
          <w:u w:val="single"/>
        </w:rPr>
        <w:t>tied its future to</w:t>
      </w:r>
      <w:r w:rsidRPr="00302E81">
        <w:rPr>
          <w:u w:val="single"/>
        </w:rPr>
        <w:t xml:space="preserve"> full integration with the </w:t>
      </w:r>
      <w:r w:rsidRPr="00F9287A">
        <w:rPr>
          <w:b/>
          <w:bCs/>
          <w:u w:val="single"/>
        </w:rPr>
        <w:t>global</w:t>
      </w:r>
      <w:r w:rsidRPr="00302E81">
        <w:rPr>
          <w:u w:val="single"/>
        </w:rPr>
        <w:t xml:space="preserve"> economic and industrial </w:t>
      </w:r>
      <w:r w:rsidRPr="00F9287A">
        <w:rPr>
          <w:b/>
          <w:bCs/>
          <w:u w:val="single"/>
        </w:rPr>
        <w:t>system</w:t>
      </w:r>
      <w:r w:rsidRPr="00302E81">
        <w:rPr>
          <w:u w:val="single"/>
        </w:rPr>
        <w:t xml:space="preserve">. It </w:t>
      </w:r>
      <w:r w:rsidRPr="00F9287A">
        <w:rPr>
          <w:b/>
          <w:bCs/>
          <w:u w:val="single"/>
        </w:rPr>
        <w:t>cannot afford</w:t>
      </w:r>
      <w:r w:rsidRPr="00302E81">
        <w:rPr>
          <w:u w:val="single"/>
        </w:rPr>
        <w:t xml:space="preserve"> the international </w:t>
      </w:r>
      <w:r w:rsidRPr="00F9287A">
        <w:rPr>
          <w:b/>
          <w:bCs/>
          <w:u w:val="single"/>
        </w:rPr>
        <w:t>ostracism</w:t>
      </w:r>
      <w:r w:rsidRPr="00302E81">
        <w:rPr>
          <w:u w:val="single"/>
        </w:rPr>
        <w:t xml:space="preserve"> that </w:t>
      </w:r>
      <w:r w:rsidRPr="00F9287A">
        <w:rPr>
          <w:b/>
          <w:bCs/>
          <w:u w:val="single"/>
        </w:rPr>
        <w:t>nuc</w:t>
      </w:r>
      <w:r w:rsidRPr="00302E81">
        <w:rPr>
          <w:u w:val="single"/>
        </w:rPr>
        <w:t xml:space="preserve">lear </w:t>
      </w:r>
      <w:r w:rsidRPr="00F9287A">
        <w:rPr>
          <w:b/>
          <w:bCs/>
          <w:u w:val="single"/>
        </w:rPr>
        <w:t>prolif</w:t>
      </w:r>
      <w:r w:rsidRPr="00302E81">
        <w:rPr>
          <w:u w:val="single"/>
        </w:rPr>
        <w:t xml:space="preserve">eration </w:t>
      </w:r>
      <w:r w:rsidRPr="00F9287A">
        <w:rPr>
          <w:b/>
          <w:bCs/>
          <w:u w:val="single"/>
        </w:rPr>
        <w:t>would bring</w:t>
      </w:r>
      <w:r w:rsidRPr="00302E81">
        <w:rPr>
          <w:u w:val="single"/>
        </w:rPr>
        <w:t>.</w:t>
      </w:r>
    </w:p>
    <w:p w14:paraId="4D59A455" w14:textId="77777777" w:rsidR="009601B1" w:rsidRPr="0075601B" w:rsidRDefault="009601B1" w:rsidP="009601B1">
      <w:pPr>
        <w:rPr>
          <w:u w:val="single"/>
        </w:rPr>
      </w:pPr>
      <w:r w:rsidRPr="009F7B50">
        <w:rPr>
          <w:sz w:val="16"/>
        </w:rPr>
        <w:t xml:space="preserve">Moreover, the </w:t>
      </w:r>
      <w:r w:rsidRPr="00302E81">
        <w:rPr>
          <w:u w:val="single"/>
        </w:rPr>
        <w:t>Saudis</w:t>
      </w:r>
      <w:r w:rsidRPr="009F7B50">
        <w:rPr>
          <w:sz w:val="16"/>
        </w:rPr>
        <w:t xml:space="preserve"> know that they </w:t>
      </w:r>
      <w:r w:rsidRPr="00302E81">
        <w:rPr>
          <w:u w:val="single"/>
        </w:rPr>
        <w:t>have few friends in</w:t>
      </w:r>
      <w:r w:rsidRPr="009F7B50">
        <w:rPr>
          <w:sz w:val="16"/>
        </w:rPr>
        <w:t xml:space="preserve"> the U.S. </w:t>
      </w:r>
      <w:r w:rsidRPr="00302E81">
        <w:rPr>
          <w:u w:val="single"/>
        </w:rPr>
        <w:t>Congress</w:t>
      </w:r>
      <w:r w:rsidRPr="009F7B50">
        <w:rPr>
          <w:u w:val="single"/>
        </w:rPr>
        <w:t xml:space="preserve">. Any </w:t>
      </w:r>
      <w:r w:rsidRPr="00F9287A">
        <w:rPr>
          <w:b/>
          <w:bCs/>
          <w:u w:val="single"/>
        </w:rPr>
        <w:t>sign</w:t>
      </w:r>
      <w:r w:rsidRPr="009F7B50">
        <w:rPr>
          <w:sz w:val="16"/>
        </w:rPr>
        <w:t xml:space="preserve"> that the </w:t>
      </w:r>
      <w:r w:rsidRPr="00F9287A">
        <w:rPr>
          <w:b/>
          <w:bCs/>
          <w:u w:val="single"/>
        </w:rPr>
        <w:t>kingdom was moving toward nuc</w:t>
      </w:r>
      <w:r w:rsidRPr="009F7B50">
        <w:rPr>
          <w:sz w:val="16"/>
        </w:rPr>
        <w:t xml:space="preserve">lear weapons </w:t>
      </w:r>
      <w:r w:rsidRPr="009F7B50">
        <w:rPr>
          <w:u w:val="single"/>
        </w:rPr>
        <w:t xml:space="preserve">would </w:t>
      </w:r>
      <w:r w:rsidRPr="00F9287A">
        <w:rPr>
          <w:b/>
          <w:bCs/>
          <w:u w:val="single"/>
        </w:rPr>
        <w:t>end</w:t>
      </w:r>
      <w:r w:rsidRPr="009F7B50">
        <w:rPr>
          <w:u w:val="single"/>
        </w:rPr>
        <w:t xml:space="preserve"> U.S. arms sales and terminate</w:t>
      </w:r>
      <w:r w:rsidRPr="009F7B50">
        <w:rPr>
          <w:sz w:val="16"/>
        </w:rPr>
        <w:t xml:space="preserve"> the </w:t>
      </w:r>
      <w:r w:rsidRPr="00F9287A">
        <w:rPr>
          <w:b/>
          <w:bCs/>
          <w:u w:val="single"/>
        </w:rPr>
        <w:t>strategic</w:t>
      </w:r>
      <w:r w:rsidRPr="00F9287A">
        <w:rPr>
          <w:b/>
          <w:bCs/>
          <w:sz w:val="24"/>
          <w:szCs w:val="24"/>
          <w:u w:val="single"/>
        </w:rPr>
        <w:t xml:space="preserve"> </w:t>
      </w:r>
      <w:r w:rsidRPr="00F9287A">
        <w:rPr>
          <w:b/>
          <w:bCs/>
          <w:u w:val="single"/>
        </w:rPr>
        <w:t>relationship that</w:t>
      </w:r>
      <w:r w:rsidRPr="009F7B50">
        <w:rPr>
          <w:sz w:val="16"/>
        </w:rPr>
        <w:t xml:space="preserve"> has long </w:t>
      </w:r>
      <w:r w:rsidRPr="00F9287A">
        <w:rPr>
          <w:b/>
          <w:bCs/>
          <w:u w:val="single"/>
        </w:rPr>
        <w:t>ensured</w:t>
      </w:r>
      <w:r w:rsidRPr="009F7B50">
        <w:rPr>
          <w:sz w:val="16"/>
        </w:rPr>
        <w:t xml:space="preserve"> the </w:t>
      </w:r>
      <w:r w:rsidRPr="009F7B50">
        <w:rPr>
          <w:u w:val="single"/>
        </w:rPr>
        <w:t xml:space="preserve">kingdom’s </w:t>
      </w:r>
      <w:r w:rsidRPr="00F9287A">
        <w:rPr>
          <w:b/>
          <w:bCs/>
          <w:u w:val="single"/>
        </w:rPr>
        <w:t>security</w:t>
      </w:r>
      <w:r w:rsidRPr="009F7B50">
        <w:rPr>
          <w:u w:val="single"/>
        </w:rPr>
        <w:t>.</w:t>
      </w:r>
      <w:r>
        <w:t xml:space="preserve"> </w:t>
      </w:r>
    </w:p>
    <w:p w14:paraId="030220AE" w14:textId="77777777" w:rsidR="009601B1" w:rsidRPr="0075601B" w:rsidRDefault="009601B1" w:rsidP="009601B1">
      <w:pPr>
        <w:rPr>
          <w:sz w:val="16"/>
          <w:szCs w:val="16"/>
        </w:rPr>
      </w:pPr>
      <w:r w:rsidRPr="003C3CAA">
        <w:rPr>
          <w:sz w:val="16"/>
          <w:szCs w:val="16"/>
        </w:rPr>
        <w:t>Jamal Khashoggi | Saudi columnist and author living in Washington, D.C.</w:t>
      </w:r>
    </w:p>
    <w:p w14:paraId="03AC77D9" w14:textId="77777777" w:rsidR="009601B1" w:rsidRDefault="009601B1" w:rsidP="009601B1">
      <w:r>
        <w:t xml:space="preserve">The </w:t>
      </w:r>
      <w:r w:rsidRPr="003C3CAA">
        <w:rPr>
          <w:u w:val="single"/>
        </w:rPr>
        <w:t xml:space="preserve">focus of </w:t>
      </w:r>
      <w:r w:rsidRPr="005B27BD">
        <w:rPr>
          <w:u w:val="single"/>
        </w:rPr>
        <w:t>Saudi nuclear intentions is Iran</w:t>
      </w:r>
      <w:r>
        <w:t>. It is not just a threat to the Saudis, but also an insult to the kingdom locally, that Iran may get nuclear power, while Saudi Arabia does not.</w:t>
      </w:r>
    </w:p>
    <w:p w14:paraId="0A7E8200" w14:textId="77777777" w:rsidR="009601B1" w:rsidRPr="0075601B" w:rsidRDefault="009601B1" w:rsidP="009601B1">
      <w:pPr>
        <w:rPr>
          <w:sz w:val="16"/>
        </w:rPr>
      </w:pPr>
      <w:r w:rsidRPr="00540B1F">
        <w:rPr>
          <w:sz w:val="16"/>
        </w:rPr>
        <w:t xml:space="preserve">I think that </w:t>
      </w:r>
      <w:r w:rsidRPr="005B27BD">
        <w:rPr>
          <w:u w:val="single"/>
        </w:rPr>
        <w:t>Saudi Arabia sincerely welcomed the nuclear agreement with Iran</w:t>
      </w:r>
      <w:r w:rsidRPr="00540B1F">
        <w:rPr>
          <w:sz w:val="16"/>
        </w:rPr>
        <w:t xml:space="preserve"> when it was signed. The agreement’s problem was that it ignored Iran’s expansion throughout the Middle East, which Trump has promised to address. But the Saudis also know the agreement has a limited timeframe, after which Tehran can resume building a nuclear weapon. Meanwhile, Iran is still ahead of Saudi Arabia in terms of nuclear facilities and research. Despite the agreement, Tehran pursues nuclear research and trains experts.</w:t>
      </w:r>
    </w:p>
    <w:p w14:paraId="324DED06" w14:textId="77777777" w:rsidR="009601B1" w:rsidRPr="0075601B" w:rsidRDefault="009601B1" w:rsidP="009601B1">
      <w:pPr>
        <w:rPr>
          <w:sz w:val="16"/>
          <w:szCs w:val="16"/>
        </w:rPr>
      </w:pPr>
      <w:r w:rsidRPr="00540B1F">
        <w:rPr>
          <w:sz w:val="16"/>
          <w:szCs w:val="16"/>
        </w:rPr>
        <w:t xml:space="preserve">The kingdom has begun to respond to this. There is a race to build nuclear reactors in the region, which includes the United Arab Emirates and Egypt, even if they don’t have nuclear weapons. It is not clear whether there is cooperation between them </w:t>
      </w:r>
      <w:proofErr w:type="gramStart"/>
      <w:r w:rsidRPr="00540B1F">
        <w:rPr>
          <w:sz w:val="16"/>
          <w:szCs w:val="16"/>
        </w:rPr>
        <w:t>similar to</w:t>
      </w:r>
      <w:proofErr w:type="gramEnd"/>
      <w:r w:rsidRPr="00540B1F">
        <w:rPr>
          <w:sz w:val="16"/>
          <w:szCs w:val="16"/>
        </w:rPr>
        <w:t xml:space="preserve"> the alleged cooperation between Saudi Arabia and Pakistan.</w:t>
      </w:r>
    </w:p>
    <w:p w14:paraId="728AC5C7" w14:textId="77777777" w:rsidR="009601B1" w:rsidRPr="0075601B" w:rsidRDefault="009601B1" w:rsidP="009601B1">
      <w:pPr>
        <w:rPr>
          <w:sz w:val="16"/>
        </w:rPr>
      </w:pPr>
      <w:proofErr w:type="gramStart"/>
      <w:r w:rsidRPr="0075601B">
        <w:rPr>
          <w:sz w:val="16"/>
        </w:rPr>
        <w:t>As long as</w:t>
      </w:r>
      <w:proofErr w:type="gramEnd"/>
      <w:r w:rsidRPr="0075601B">
        <w:rPr>
          <w:sz w:val="16"/>
        </w:rPr>
        <w:t xml:space="preserve"> the agreement with Iran is in place, </w:t>
      </w:r>
      <w:r w:rsidRPr="001E5926">
        <w:rPr>
          <w:u w:val="single"/>
        </w:rPr>
        <w:t xml:space="preserve">we can be optimistic that </w:t>
      </w:r>
      <w:r w:rsidRPr="0075601B">
        <w:rPr>
          <w:sz w:val="16"/>
        </w:rPr>
        <w:t>most</w:t>
      </w:r>
      <w:r w:rsidRPr="001E5926">
        <w:rPr>
          <w:u w:val="single"/>
        </w:rPr>
        <w:t xml:space="preserve"> </w:t>
      </w:r>
      <w:r w:rsidRPr="00F9287A">
        <w:rPr>
          <w:b/>
          <w:bCs/>
          <w:u w:val="single"/>
        </w:rPr>
        <w:t>nuc</w:t>
      </w:r>
      <w:r w:rsidRPr="001E5926">
        <w:rPr>
          <w:u w:val="single"/>
        </w:rPr>
        <w:t xml:space="preserve">lear </w:t>
      </w:r>
      <w:r w:rsidRPr="00F9287A">
        <w:rPr>
          <w:b/>
          <w:bCs/>
          <w:u w:val="single"/>
        </w:rPr>
        <w:t>activities will go toward</w:t>
      </w:r>
      <w:r w:rsidRPr="001E5926">
        <w:rPr>
          <w:u w:val="single"/>
        </w:rPr>
        <w:t xml:space="preserve"> generating </w:t>
      </w:r>
      <w:r w:rsidRPr="00F9287A">
        <w:rPr>
          <w:b/>
          <w:bCs/>
          <w:u w:val="single"/>
        </w:rPr>
        <w:t>power</w:t>
      </w:r>
      <w:r w:rsidRPr="0075601B">
        <w:rPr>
          <w:sz w:val="16"/>
        </w:rPr>
        <w:t>. This is the right way, so that Saudi Arabia does not continue to consume more than one million barrels per day to provide electricity to its cities and factories. The real arms race will begin in eight years, when the Iran agreement ends. That is, unless it is renewed or it collapses due to President Donald Trump’s policies. Certainly, such a collapse will not be in Saudi Arabia’s favor, even if the Saudi media would appear to welcome it.</w:t>
      </w:r>
    </w:p>
    <w:p w14:paraId="50D25FB6" w14:textId="77777777" w:rsidR="009601B1" w:rsidRPr="00C86EE9" w:rsidRDefault="009601B1" w:rsidP="009601B1">
      <w:pPr>
        <w:rPr>
          <w:sz w:val="10"/>
          <w:szCs w:val="10"/>
        </w:rPr>
      </w:pPr>
      <w:r w:rsidRPr="00C86EE9">
        <w:rPr>
          <w:sz w:val="10"/>
          <w:szCs w:val="10"/>
        </w:rPr>
        <w:t>Simon Henderson | Director of the Gulf and Energy Policy Program at the Washington Institute</w:t>
      </w:r>
    </w:p>
    <w:p w14:paraId="31AEA74E" w14:textId="77777777" w:rsidR="009601B1" w:rsidRPr="00C86EE9" w:rsidRDefault="009601B1" w:rsidP="009601B1">
      <w:pPr>
        <w:rPr>
          <w:sz w:val="10"/>
          <w:szCs w:val="10"/>
        </w:rPr>
      </w:pPr>
      <w:r w:rsidRPr="00C86EE9">
        <w:rPr>
          <w:sz w:val="10"/>
          <w:szCs w:val="10"/>
        </w:rPr>
        <w:t>Saudi Arabia probably already has a nuclear weapons capability, courtesy of Pakistan. The assumption is that Pakistan’s nuclear-tipped missiles could be sent to the kingdom, either to boost Saudi deterrence against Iran or to safeguard part of Pakistan’s strategic force in time of crisis with India, complicating New Delhi’s options.</w:t>
      </w:r>
    </w:p>
    <w:p w14:paraId="14551B2E" w14:textId="77777777" w:rsidR="009601B1" w:rsidRPr="00C86EE9" w:rsidRDefault="009601B1" w:rsidP="009601B1">
      <w:pPr>
        <w:rPr>
          <w:sz w:val="10"/>
          <w:szCs w:val="10"/>
        </w:rPr>
      </w:pPr>
      <w:r w:rsidRPr="00C86EE9">
        <w:rPr>
          <w:sz w:val="10"/>
          <w:szCs w:val="10"/>
        </w:rPr>
        <w:t xml:space="preserve">The details of such a </w:t>
      </w:r>
      <w:proofErr w:type="gramStart"/>
      <w:r w:rsidRPr="00C86EE9">
        <w:rPr>
          <w:sz w:val="10"/>
          <w:szCs w:val="10"/>
        </w:rPr>
        <w:t>Saudi-Pakistani</w:t>
      </w:r>
      <w:proofErr w:type="gramEnd"/>
      <w:r w:rsidRPr="00C86EE9">
        <w:rPr>
          <w:sz w:val="10"/>
          <w:szCs w:val="10"/>
        </w:rPr>
        <w:t xml:space="preserve"> understanding—it may not be a written agreement—are reconfirmed every time there is a change of government in Pakistan, or a change on the Saudi throne. Hence the two visits that Saudi defense minister (and now crown prince) Muhammad bin Salman has made to Pakistan since his father King Salman took over the throne in 2015. Hence, also, the regular visits by Pakistan’s military leadership to the kingdom—on military and security policy any civilian government in Islamabad takes a back seat.</w:t>
      </w:r>
    </w:p>
    <w:p w14:paraId="20005DE6" w14:textId="77777777" w:rsidR="009601B1" w:rsidRPr="00C86EE9" w:rsidRDefault="009601B1" w:rsidP="009601B1">
      <w:pPr>
        <w:rPr>
          <w:sz w:val="10"/>
          <w:szCs w:val="10"/>
        </w:rPr>
      </w:pPr>
      <w:r w:rsidRPr="00C86EE9">
        <w:rPr>
          <w:sz w:val="10"/>
          <w:szCs w:val="10"/>
        </w:rPr>
        <w:t>Kenneth Katzman | Senior analyst of Iran, Iraq, Afghanistan, and Persian Gulf Affairs at the Congressional Research Service, but provides this analysis in his personal capacity</w:t>
      </w:r>
    </w:p>
    <w:p w14:paraId="491EFE25" w14:textId="77777777" w:rsidR="009601B1" w:rsidRPr="009A7AB1" w:rsidRDefault="009601B1" w:rsidP="009601B1">
      <w:pPr>
        <w:rPr>
          <w:sz w:val="16"/>
        </w:rPr>
      </w:pPr>
      <w:r w:rsidRPr="009A7AB1">
        <w:rPr>
          <w:sz w:val="16"/>
        </w:rPr>
        <w:t xml:space="preserve">Saudi Arabia will not likely use civilian nuclear technology as a cover to pursue a nuclear weapons program unless Iran moves toward doing so. </w:t>
      </w:r>
      <w:r w:rsidRPr="00DA394B">
        <w:rPr>
          <w:u w:val="single"/>
        </w:rPr>
        <w:t>Saudi Arabia seeks to develop nuclear technology to meet growing energy demand, as well as to demonstrate to Iran that Tehran does not have a monopoly on nuclear technology</w:t>
      </w:r>
      <w:r w:rsidRPr="009A7AB1">
        <w:rPr>
          <w:sz w:val="16"/>
        </w:rPr>
        <w:t xml:space="preserve"> in the Gulf region. Any U.S. approval for Saudi Arabia to develop nuclear power will carry significant restrictions on the use of U.S. technology to preclude Saudi Arabia </w:t>
      </w:r>
      <w:r w:rsidRPr="009A7AB1">
        <w:rPr>
          <w:sz w:val="16"/>
        </w:rPr>
        <w:lastRenderedPageBreak/>
        <w:t xml:space="preserve">from developing a nuclear weapon. </w:t>
      </w:r>
      <w:r w:rsidRPr="009A7AB1">
        <w:rPr>
          <w:u w:val="single"/>
        </w:rPr>
        <w:t>Saudi leaders</w:t>
      </w:r>
      <w:r w:rsidRPr="009A7AB1">
        <w:rPr>
          <w:sz w:val="16"/>
        </w:rPr>
        <w:t xml:space="preserve"> undoubtedly </w:t>
      </w:r>
      <w:r w:rsidRPr="009A7AB1">
        <w:rPr>
          <w:u w:val="single"/>
        </w:rPr>
        <w:t xml:space="preserve">understand that the kingdom’s relationship with the United States would be harmed irreparably if Saudi Arabia were to violate </w:t>
      </w:r>
      <w:r w:rsidRPr="009A7AB1">
        <w:rPr>
          <w:sz w:val="16"/>
        </w:rPr>
        <w:t>those</w:t>
      </w:r>
      <w:r w:rsidRPr="009A7AB1">
        <w:rPr>
          <w:u w:val="single"/>
        </w:rPr>
        <w:t xml:space="preserve"> restrictions</w:t>
      </w:r>
      <w:r w:rsidRPr="009A7AB1">
        <w:rPr>
          <w:sz w:val="16"/>
        </w:rPr>
        <w:t>. Still, the acquisition of civilian nuclear technology adequately serves the kingdom’s purpose of signaling to Iran that any moves by the Islamic Republic to develop a nuclear weapon can be easily countered by Saudi Arabia.</w:t>
      </w:r>
    </w:p>
    <w:p w14:paraId="4508B71E" w14:textId="77777777" w:rsidR="009601B1" w:rsidRPr="009A7AB1" w:rsidRDefault="009601B1" w:rsidP="009601B1">
      <w:pPr>
        <w:rPr>
          <w:sz w:val="16"/>
          <w:szCs w:val="16"/>
        </w:rPr>
      </w:pPr>
      <w:r w:rsidRPr="009A7AB1">
        <w:rPr>
          <w:sz w:val="16"/>
          <w:szCs w:val="16"/>
        </w:rPr>
        <w:t>Mark Hibbs | Senior fellow in Carnegie’s nuclear program</w:t>
      </w:r>
    </w:p>
    <w:p w14:paraId="0A9A541F" w14:textId="5B55EAF7" w:rsidR="009601B1" w:rsidRPr="003642D9" w:rsidRDefault="009601B1" w:rsidP="009601B1">
      <w:pPr>
        <w:rPr>
          <w:sz w:val="16"/>
        </w:rPr>
      </w:pPr>
      <w:r w:rsidRPr="00F9287A">
        <w:rPr>
          <w:sz w:val="16"/>
        </w:rPr>
        <w:t xml:space="preserve">So far, </w:t>
      </w:r>
      <w:r w:rsidRPr="00C86EE9">
        <w:rPr>
          <w:b/>
          <w:bCs/>
          <w:u w:val="single"/>
        </w:rPr>
        <w:t>Saudi Arabia</w:t>
      </w:r>
      <w:r w:rsidRPr="00F9287A">
        <w:rPr>
          <w:sz w:val="16"/>
        </w:rPr>
        <w:t xml:space="preserve"> has done things that </w:t>
      </w:r>
      <w:r w:rsidRPr="00D90562">
        <w:rPr>
          <w:u w:val="single"/>
        </w:rPr>
        <w:t xml:space="preserve">suggest it </w:t>
      </w:r>
      <w:r w:rsidRPr="00C86EE9">
        <w:rPr>
          <w:b/>
          <w:bCs/>
          <w:u w:val="single"/>
        </w:rPr>
        <w:t>doesn’t want nuc</w:t>
      </w:r>
      <w:r w:rsidRPr="00D90562">
        <w:rPr>
          <w:u w:val="single"/>
        </w:rPr>
        <w:t>lear weapon</w:t>
      </w:r>
      <w:r w:rsidRPr="00C86EE9">
        <w:rPr>
          <w:b/>
          <w:bCs/>
          <w:u w:val="single"/>
        </w:rPr>
        <w:t>s</w:t>
      </w:r>
      <w:r w:rsidRPr="00D90562">
        <w:rPr>
          <w:u w:val="single"/>
        </w:rPr>
        <w:t xml:space="preserve">. It is a party to the nuclear Non-Proliferation Treaty and has a comprehensive inspection agreement with the International Atomic Energy Agency (IAEA). Last year it voted for the </w:t>
      </w:r>
      <w:proofErr w:type="gramStart"/>
      <w:r w:rsidRPr="00D90562">
        <w:rPr>
          <w:u w:val="single"/>
        </w:rPr>
        <w:t>Nuclear Weapons</w:t>
      </w:r>
      <w:proofErr w:type="gramEnd"/>
      <w:r w:rsidRPr="00D90562">
        <w:rPr>
          <w:u w:val="single"/>
        </w:rPr>
        <w:t xml:space="preserve"> Ban Treaty at the United Nations. The Saudis have informed the IAEA, the United States, Russia, and others that they want to build nuclear power plants to generate electricity, advance their technology basis, and reduce their dependence on fossil fuels</w:t>
      </w:r>
      <w:r w:rsidRPr="00F9287A">
        <w:rPr>
          <w:sz w:val="16"/>
        </w:rPr>
        <w:t xml:space="preserve">. Because of Riyadh’s enmity toward Tehran, there is concern it might, like Iran, try to secretly enrich uranium that could be used for power or to build nuclear weapons. Unlike Iran, the </w:t>
      </w:r>
      <w:r w:rsidRPr="00F9287A">
        <w:rPr>
          <w:u w:val="single"/>
        </w:rPr>
        <w:t xml:space="preserve">Saudi nuclear </w:t>
      </w:r>
      <w:r w:rsidRPr="00C86EE9">
        <w:rPr>
          <w:b/>
          <w:bCs/>
          <w:u w:val="single"/>
        </w:rPr>
        <w:t>infrastructure is rudimentary</w:t>
      </w:r>
      <w:r w:rsidRPr="00F9287A">
        <w:rPr>
          <w:u w:val="single"/>
        </w:rPr>
        <w:t xml:space="preserve">, with </w:t>
      </w:r>
      <w:r w:rsidRPr="00C86EE9">
        <w:rPr>
          <w:b/>
          <w:bCs/>
          <w:u w:val="single"/>
        </w:rPr>
        <w:t>no</w:t>
      </w:r>
      <w:r w:rsidRPr="00F9287A">
        <w:rPr>
          <w:u w:val="single"/>
        </w:rPr>
        <w:t xml:space="preserve"> clear </w:t>
      </w:r>
      <w:r w:rsidRPr="00C86EE9">
        <w:rPr>
          <w:b/>
          <w:bCs/>
          <w:u w:val="single"/>
        </w:rPr>
        <w:t>path to</w:t>
      </w:r>
      <w:r w:rsidRPr="00F9287A">
        <w:rPr>
          <w:u w:val="single"/>
        </w:rPr>
        <w:t xml:space="preserve"> an </w:t>
      </w:r>
      <w:r w:rsidRPr="00C86EE9">
        <w:rPr>
          <w:b/>
          <w:bCs/>
          <w:u w:val="single"/>
        </w:rPr>
        <w:t>enrichment</w:t>
      </w:r>
      <w:r w:rsidRPr="00F9287A">
        <w:rPr>
          <w:u w:val="single"/>
        </w:rPr>
        <w:t xml:space="preserve"> capacity.</w:t>
      </w:r>
      <w:r w:rsidRPr="00F9287A">
        <w:rPr>
          <w:sz w:val="16"/>
        </w:rPr>
        <w:t xml:space="preserve"> For security and commercial reasons, none of the countries enriching uranium to make nuclear fuel will likely share their technology.</w:t>
      </w:r>
    </w:p>
    <w:p w14:paraId="747F1BC4" w14:textId="794AA899" w:rsidR="009601B1" w:rsidRPr="00B940AB" w:rsidRDefault="009601B1" w:rsidP="003642D9">
      <w:pPr>
        <w:pStyle w:val="Heading3"/>
      </w:pPr>
      <w:r>
        <w:lastRenderedPageBreak/>
        <w:t>A</w:t>
      </w:r>
      <w:r w:rsidR="00636DD8">
        <w:t>T</w:t>
      </w:r>
      <w:r>
        <w:t xml:space="preserve">: </w:t>
      </w:r>
      <w:proofErr w:type="spellStart"/>
      <w:r>
        <w:t>SoKo</w:t>
      </w:r>
      <w:proofErr w:type="spellEnd"/>
      <w:r>
        <w:t xml:space="preserve"> </w:t>
      </w:r>
      <w:proofErr w:type="spellStart"/>
      <w:r>
        <w:t>Prolif</w:t>
      </w:r>
      <w:proofErr w:type="spellEnd"/>
    </w:p>
    <w:p w14:paraId="4B592AE2" w14:textId="77777777" w:rsidR="009601B1" w:rsidRPr="003642D9" w:rsidRDefault="009601B1" w:rsidP="003642D9">
      <w:pPr>
        <w:pStyle w:val="Heading4"/>
      </w:pPr>
      <w:r w:rsidRPr="003642D9">
        <w:t xml:space="preserve">Soko will </w:t>
      </w:r>
      <w:r w:rsidRPr="003642D9">
        <w:rPr>
          <w:u w:val="single"/>
        </w:rPr>
        <w:t>never</w:t>
      </w:r>
      <w:r w:rsidRPr="003642D9">
        <w:t xml:space="preserve"> </w:t>
      </w:r>
      <w:proofErr w:type="spellStart"/>
      <w:r w:rsidRPr="003642D9">
        <w:t>prolif</w:t>
      </w:r>
      <w:proofErr w:type="spellEnd"/>
      <w:r w:rsidRPr="003642D9">
        <w:t xml:space="preserve">, they utilize the NPT to deal with </w:t>
      </w:r>
      <w:proofErr w:type="spellStart"/>
      <w:r w:rsidRPr="003642D9">
        <w:t>NoKo</w:t>
      </w:r>
      <w:proofErr w:type="spellEnd"/>
      <w:r w:rsidRPr="003642D9">
        <w:t xml:space="preserve"> – Ensures no NPT collapse.</w:t>
      </w:r>
    </w:p>
    <w:p w14:paraId="36CF0388" w14:textId="77777777" w:rsidR="009601B1" w:rsidRPr="00010E9C" w:rsidRDefault="009601B1" w:rsidP="009601B1">
      <w:r w:rsidRPr="00010E9C">
        <w:rPr>
          <w:rStyle w:val="Style13ptBold"/>
        </w:rPr>
        <w:t>Smialowski 25</w:t>
      </w:r>
      <w:r w:rsidRPr="00010E9C">
        <w:t>, [(Brendan,</w:t>
      </w:r>
      <w:r w:rsidRPr="00FC21EB">
        <w:rPr>
          <w:rFonts w:ascii="Georgia" w:hAnsi="Georgia"/>
          <w:color w:val="2B2B2B"/>
          <w:spacing w:val="-2"/>
          <w:sz w:val="27"/>
          <w:szCs w:val="27"/>
        </w:rPr>
        <w:t xml:space="preserve"> </w:t>
      </w:r>
      <w:r w:rsidRPr="00FC21EB">
        <w:t>Stanton Senior Fellow in the Nuclear Policy Program at the Carnegie Endowment for International Peace. His research interests include nuclear strategy, escalation, missiles and missile defense, space security, and U.S. alliances</w:t>
      </w:r>
      <w:proofErr w:type="gramStart"/>
      <w:r w:rsidRPr="00FC21EB">
        <w:t>. </w:t>
      </w:r>
      <w:r w:rsidRPr="00010E9C">
        <w:t>)</w:t>
      </w:r>
      <w:proofErr w:type="gramEnd"/>
      <w:r w:rsidRPr="00010E9C">
        <w:t xml:space="preserve"> "South Korea Doesn’t Want North Korea Labeled as a Nuclear Power.  It’s Causing Friction </w:t>
      </w:r>
      <w:proofErr w:type="gramStart"/>
      <w:r w:rsidRPr="00010E9C">
        <w:t>With</w:t>
      </w:r>
      <w:proofErr w:type="gramEnd"/>
      <w:r w:rsidRPr="00010E9C">
        <w:t xml:space="preserve"> the United States., Carnegie Endowment for International Peace, https://carnegieendowment.org/emissary/2025/01/north-korea-nuclear-weapons-npt-us-denuclearization-policy?lang=en, 1-23-2025, accessed 7-28-2025] </w:t>
      </w:r>
      <w:r>
        <w:t>TDI</w:t>
      </w:r>
      <w:r w:rsidRPr="00820012">
        <w:rPr>
          <w:b/>
          <w:bCs/>
        </w:rPr>
        <w:t>|</w:t>
      </w:r>
      <w:r>
        <w:rPr>
          <w:b/>
          <w:bCs/>
        </w:rPr>
        <w:t>LMR</w:t>
      </w:r>
    </w:p>
    <w:p w14:paraId="0F477F44" w14:textId="20CE2CFA" w:rsidR="009601B1" w:rsidRPr="003642D9" w:rsidRDefault="009601B1" w:rsidP="009601B1">
      <w:pPr>
        <w:rPr>
          <w:sz w:val="12"/>
        </w:rPr>
      </w:pPr>
      <w:r w:rsidRPr="00CC4716">
        <w:rPr>
          <w:sz w:val="12"/>
        </w:rPr>
        <w:t xml:space="preserve">Last week, Pete Hegseth, the nominee for U.S. defense secretary, made waves in South Korea by alluding to </w:t>
      </w:r>
      <w:r w:rsidRPr="00010E9C">
        <w:rPr>
          <w:u w:val="single"/>
        </w:rPr>
        <w:t>“[</w:t>
      </w:r>
      <w:r w:rsidRPr="00CC4716">
        <w:rPr>
          <w:b/>
          <w:bCs/>
          <w:u w:val="single"/>
        </w:rPr>
        <w:t>No</w:t>
      </w:r>
      <w:r w:rsidRPr="00010E9C">
        <w:rPr>
          <w:u w:val="single"/>
        </w:rPr>
        <w:t xml:space="preserve">rth </w:t>
      </w:r>
      <w:r w:rsidRPr="00CC4716">
        <w:rPr>
          <w:b/>
          <w:bCs/>
          <w:u w:val="single"/>
        </w:rPr>
        <w:t>Ko</w:t>
      </w:r>
      <w:r w:rsidRPr="00010E9C">
        <w:rPr>
          <w:u w:val="single"/>
        </w:rPr>
        <w:t>rea’s] status as a nuclear power</w:t>
      </w:r>
      <w:r w:rsidRPr="00CC4716">
        <w:rPr>
          <w:sz w:val="12"/>
        </w:rPr>
        <w:t xml:space="preserve">” in his written answers to advance policy questions from the U.S. Senate Armed Services Committee. Hours after his inauguration, President Donald Trump himself used that same phrase to describe North Korea in off-the-cuff remarks to reporters. South Korea’s foreign ministry pushed back on Hegseth’s answer, underscoring the country’s longstanding view that North Korea’s possession of nuclear weapons cannot be legitimated and that “Under the NPT (Nuclear Nonproliferation Treaty), North Korea can never be recognized as a nuclear-armed state.” Whether or not Hegseth’s answer reflects the new administration’s policy, this remarkable exchange underscores what is likely to be an </w:t>
      </w:r>
      <w:r w:rsidRPr="00010E9C">
        <w:rPr>
          <w:u w:val="single"/>
        </w:rPr>
        <w:t>important source of friction between Washington and Seoul</w:t>
      </w:r>
      <w:r w:rsidRPr="00CC4716">
        <w:rPr>
          <w:sz w:val="12"/>
        </w:rPr>
        <w:t xml:space="preserve">: </w:t>
      </w:r>
      <w:proofErr w:type="gramStart"/>
      <w:r w:rsidRPr="00CC4716">
        <w:rPr>
          <w:sz w:val="12"/>
        </w:rPr>
        <w:t>the</w:t>
      </w:r>
      <w:proofErr w:type="gramEnd"/>
      <w:r w:rsidRPr="00CC4716">
        <w:rPr>
          <w:sz w:val="12"/>
        </w:rPr>
        <w:t xml:space="preserve"> </w:t>
      </w:r>
      <w:r w:rsidRPr="00010E9C">
        <w:rPr>
          <w:u w:val="single"/>
        </w:rPr>
        <w:t xml:space="preserve">United States’ adoption of a </w:t>
      </w:r>
      <w:r w:rsidRPr="00CC4716">
        <w:rPr>
          <w:b/>
          <w:bCs/>
          <w:u w:val="single"/>
        </w:rPr>
        <w:t>fundamentally different</w:t>
      </w:r>
      <w:r w:rsidRPr="00010E9C">
        <w:rPr>
          <w:u w:val="single"/>
        </w:rPr>
        <w:t xml:space="preserve"> approach to managing the risks posed by North Korea’s nuclear program. </w:t>
      </w:r>
      <w:r w:rsidRPr="00CC4716">
        <w:rPr>
          <w:sz w:val="12"/>
        </w:rPr>
        <w:t xml:space="preserve">At its core, it is a debate about the future of the “denuclearization” of the Korean Peninsula. </w:t>
      </w:r>
      <w:r w:rsidRPr="00010E9C">
        <w:rPr>
          <w:u w:val="single"/>
        </w:rPr>
        <w:t xml:space="preserve">Seoul’s opposition to legitimating Pyongyang’s nuclear status is </w:t>
      </w:r>
      <w:r w:rsidRPr="00CC4716">
        <w:rPr>
          <w:b/>
          <w:bCs/>
          <w:u w:val="single"/>
        </w:rPr>
        <w:t>understandable</w:t>
      </w:r>
      <w:r w:rsidRPr="00010E9C">
        <w:rPr>
          <w:u w:val="single"/>
        </w:rPr>
        <w:t>:</w:t>
      </w:r>
      <w:r w:rsidRPr="00CC4716">
        <w:rPr>
          <w:sz w:val="12"/>
        </w:rPr>
        <w:t xml:space="preserve"> </w:t>
      </w:r>
      <w:r w:rsidRPr="00010E9C">
        <w:rPr>
          <w:u w:val="single"/>
        </w:rPr>
        <w:t xml:space="preserve">North Korea remains the only non-nuclear weapon state that ever signed the Nuclear Non-Proliferation Treaty (NPT), </w:t>
      </w:r>
      <w:r w:rsidRPr="00CC4716">
        <w:rPr>
          <w:b/>
          <w:bCs/>
          <w:u w:val="single"/>
        </w:rPr>
        <w:t>cheated on it,</w:t>
      </w:r>
      <w:r w:rsidRPr="00010E9C">
        <w:rPr>
          <w:u w:val="single"/>
        </w:rPr>
        <w:t xml:space="preserve"> built nuclear weapons, and </w:t>
      </w:r>
      <w:r w:rsidRPr="00CC4716">
        <w:rPr>
          <w:b/>
          <w:bCs/>
          <w:u w:val="single"/>
        </w:rPr>
        <w:t>got away with it</w:t>
      </w:r>
      <w:r w:rsidRPr="00010E9C">
        <w:rPr>
          <w:u w:val="single"/>
        </w:rPr>
        <w:t>.</w:t>
      </w:r>
      <w:r w:rsidRPr="00CC4716">
        <w:rPr>
          <w:sz w:val="12"/>
        </w:rPr>
        <w:t xml:space="preserve"> Just five countries—the United States, the Soviet Union, the United Kingdom, France, and the People’s Republic of China—are afforded the status of a legitimate nuclear weapon state under the treaty, by virtue of having tested nuclear weapons prior to January 1, 1967. North Korea, having conducted its first nuclear explosive test in 2006, does not satisfy this criterion. </w:t>
      </w:r>
      <w:r w:rsidRPr="0002107E">
        <w:rPr>
          <w:u w:val="single"/>
        </w:rPr>
        <w:t>Given this, Seoul’s assertion on Pyongyang’s status in the context of the NPT is both literally and legally correct:</w:t>
      </w:r>
      <w:r w:rsidRPr="00CC4716">
        <w:rPr>
          <w:sz w:val="12"/>
        </w:rPr>
        <w:t xml:space="preserve"> North Korea will never be a nuclear weapon state under the NPT, regardless of what any official, nominated or confirmed, in the United States may suggest. But </w:t>
      </w:r>
      <w:r w:rsidRPr="00010E9C">
        <w:rPr>
          <w:u w:val="single"/>
        </w:rPr>
        <w:t xml:space="preserve">driving Seoul’s opposition is the considerable anxiety that the United States may shift to a </w:t>
      </w:r>
      <w:r w:rsidRPr="00CC4716">
        <w:rPr>
          <w:b/>
          <w:bCs/>
          <w:u w:val="single"/>
        </w:rPr>
        <w:t>different objective</w:t>
      </w:r>
      <w:r w:rsidRPr="00010E9C">
        <w:rPr>
          <w:u w:val="single"/>
        </w:rPr>
        <w:t xml:space="preserve"> in its relations with North Korea, after more than three decades of focus on denuclearization.</w:t>
      </w:r>
      <w:r w:rsidRPr="00CC4716">
        <w:rPr>
          <w:sz w:val="12"/>
        </w:rPr>
        <w:t xml:space="preserve"> Denuclearization evokes a deceptive simplicity. In 2025, it serves as coded language that means the disarmament of North Korea. But its introduction into the international diplomatic lexicon in the early 1990s emerged out of a context that bears revisiting. In 1958, five years after the end of the Korean War, the United States deployed tactical nuclear weapons to South Korean territory. These weapons were intended to offset North Korea’s conventional military superiority over South Korea, and they remained the only nuclear weapons on the Korean Peninsula for several decades. In December 1991, </w:t>
      </w:r>
      <w:proofErr w:type="gramStart"/>
      <w:r w:rsidRPr="00CC4716">
        <w:rPr>
          <w:sz w:val="12"/>
        </w:rPr>
        <w:t>as a result of</w:t>
      </w:r>
      <w:proofErr w:type="gramEnd"/>
      <w:r w:rsidRPr="00CC4716">
        <w:rPr>
          <w:sz w:val="12"/>
        </w:rPr>
        <w:t xml:space="preserve"> the U.S.-Soviet presidential nuclear initiatives and the tectonic geopolitical shifts that accompanied the end of the Cold War, the United States withdrew </w:t>
      </w:r>
      <w:proofErr w:type="gramStart"/>
      <w:r w:rsidRPr="00CC4716">
        <w:rPr>
          <w:sz w:val="12"/>
        </w:rPr>
        <w:t>all of</w:t>
      </w:r>
      <w:proofErr w:type="gramEnd"/>
      <w:r w:rsidRPr="00CC4716">
        <w:rPr>
          <w:sz w:val="12"/>
        </w:rPr>
        <w:t xml:space="preserve"> its tactical nuclear weapons deployed overseas to Asia, including those on the Korean Peninsula. One month later, </w:t>
      </w:r>
      <w:r w:rsidRPr="0002107E">
        <w:rPr>
          <w:u w:val="single"/>
        </w:rPr>
        <w:t>the two Koreas concluded the historic Joint Declaration on the Denuclearization of the Korean Peninsula, which obliged both countries to refrain from developing nuclear weapons and relevant enabling technologies</w:t>
      </w:r>
      <w:r w:rsidRPr="00CC4716">
        <w:rPr>
          <w:sz w:val="12"/>
        </w:rPr>
        <w:t xml:space="preserve">. </w:t>
      </w:r>
      <w:r w:rsidRPr="0002107E">
        <w:rPr>
          <w:u w:val="single"/>
        </w:rPr>
        <w:t>Since then,</w:t>
      </w:r>
      <w:r w:rsidRPr="00CC4716">
        <w:rPr>
          <w:sz w:val="12"/>
        </w:rPr>
        <w:t xml:space="preserve"> much has changed on the Korean Peninsula. For almost two decades now, </w:t>
      </w:r>
      <w:r w:rsidRPr="0002107E">
        <w:rPr>
          <w:u w:val="single"/>
        </w:rPr>
        <w:t>North Korea has built, exploded, deployed, and continues to widely manufacture nuclear weapons and their delivery systems, including those that can range the entirety of the continental United States</w:t>
      </w:r>
      <w:r w:rsidRPr="00CC4716">
        <w:rPr>
          <w:sz w:val="12"/>
        </w:rPr>
        <w:t>. It also has a nuclear doctrine that allows for preemptive nuclear attacks. These developments have obvious deep implications for both South Korean and U.S. security, yet the official policy goal of seeking denuclearization above all remains. Now</w:t>
      </w:r>
      <w:r w:rsidRPr="0002107E">
        <w:rPr>
          <w:u w:val="single"/>
        </w:rPr>
        <w:t>, for the United States, North Korea is no longer appropriately categorized as a nonproliferation problem, but a problem of nuclear deterrence.</w:t>
      </w:r>
      <w:r w:rsidRPr="00CC4716">
        <w:rPr>
          <w:sz w:val="12"/>
        </w:rPr>
        <w:t xml:space="preserve"> Put simply, the overarching U.S. interest vis-à-vis North Korea is the prevention of nuclear war. U.S. nuclear weapons and the combined capabilities of the U.S.-South Korea alliance contribute to the deterrence of a deliberate resort to war by Kim. But, as the United States discovered with the Soviet Union during the Cold War, a reliance on nuclear deterrence alone does not lead to absolute safety. So, with North Korea today, </w:t>
      </w:r>
      <w:r w:rsidRPr="0002107E">
        <w:rPr>
          <w:u w:val="single"/>
        </w:rPr>
        <w:t xml:space="preserve">the United States must </w:t>
      </w:r>
      <w:proofErr w:type="gramStart"/>
      <w:r w:rsidRPr="0002107E">
        <w:rPr>
          <w:u w:val="single"/>
        </w:rPr>
        <w:t>give greater consideration to</w:t>
      </w:r>
      <w:proofErr w:type="gramEnd"/>
      <w:r w:rsidRPr="0002107E">
        <w:rPr>
          <w:u w:val="single"/>
        </w:rPr>
        <w:t xml:space="preserve"> the myriad pathways to possible nuclear use that may stem from miscalculation, misperception, or accidents.</w:t>
      </w:r>
      <w:r w:rsidRPr="00CC4716">
        <w:rPr>
          <w:sz w:val="12"/>
        </w:rPr>
        <w:t xml:space="preserve"> The fact of nuclear deterrence between the United States and North Korea may have once been a controversial subject but is less so today. Consider that the unclassified summary of the former president Joe Biden administration’s nuclear weapons employment guidance speaks of the need to deter North Korea alongside Russia and China. This reflects deeper shifts in U.S. thinking: In 2022, U.S. Strategic Command hosted the first-ever nuclear deterrence symposium dedicated to North Korea—a privilege that had solely been afforded to Russia and China. No doubt for North Korea, a small country of 26 million people with a gross domestic product a fraction of that of the United States, these developments confer some abstract, de facto status: </w:t>
      </w:r>
      <w:r w:rsidRPr="0002107E">
        <w:rPr>
          <w:u w:val="single"/>
        </w:rPr>
        <w:t>The world’s preeminent nuclear superpower now acknowledges it as its third nuclear-armed adversary because of the obvious risk of nuclear war between them.</w:t>
      </w:r>
      <w:r w:rsidRPr="00CC4716">
        <w:rPr>
          <w:sz w:val="12"/>
        </w:rPr>
        <w:t xml:space="preserve"> As my colleague Toby Dalton and I argued in these pages more than two years ago, the United States and even South Korea have already quietly accepted North Korea’s nuclear status in all the ways that practically matter. And with a new administration in office, Seoul may find that U.S. officials become less constrained by the decades-old rhetorical practices that have long bounded the ways in which North Korea is spoken of in official contexts—as has already happened. But </w:t>
      </w:r>
      <w:r w:rsidRPr="0002107E">
        <w:rPr>
          <w:u w:val="single"/>
        </w:rPr>
        <w:t xml:space="preserve">instead of viewing this as an </w:t>
      </w:r>
      <w:r w:rsidRPr="0002107E">
        <w:rPr>
          <w:u w:val="single"/>
        </w:rPr>
        <w:lastRenderedPageBreak/>
        <w:t xml:space="preserve">intolerable risk, South Korea, along with the United States, </w:t>
      </w:r>
      <w:r w:rsidRPr="00CC4716">
        <w:rPr>
          <w:b/>
          <w:bCs/>
          <w:u w:val="single"/>
        </w:rPr>
        <w:t>should reframe their approach</w:t>
      </w:r>
      <w:r w:rsidRPr="0002107E">
        <w:rPr>
          <w:u w:val="single"/>
        </w:rPr>
        <w:t xml:space="preserve"> to dealing with North Korea to one that centers on the risk of nuclear war over nuclear possession in the near-term.</w:t>
      </w:r>
      <w:r w:rsidRPr="00CC4716">
        <w:rPr>
          <w:sz w:val="12"/>
        </w:rPr>
        <w:t xml:space="preserve"> </w:t>
      </w:r>
      <w:r w:rsidRPr="0002107E">
        <w:rPr>
          <w:u w:val="single"/>
        </w:rPr>
        <w:t xml:space="preserve">The singular focus on denuclearization need not be discarded entirely, but neither should it remain front and center. </w:t>
      </w:r>
      <w:r w:rsidRPr="00CC4716">
        <w:rPr>
          <w:sz w:val="12"/>
        </w:rPr>
        <w:t>There is already some precedent for this: The 2024 U.S.-South Korea Security Consultative Meeting suggested that “</w:t>
      </w:r>
      <w:r w:rsidRPr="00CC4716">
        <w:rPr>
          <w:b/>
          <w:bCs/>
          <w:u w:val="single"/>
        </w:rPr>
        <w:t>sanctions and pressure” should “dissuade and delay [North Korea’s] nuclear development”</w:t>
      </w:r>
      <w:r w:rsidRPr="00CC4716">
        <w:rPr>
          <w:sz w:val="12"/>
        </w:rPr>
        <w:t xml:space="preserve"> and entirely omitted the word “denuclearization.” Colin Kahl, former under-secretary of defense for policy in the Biden administration, acknowledged in 2021 that denuclearization would be a “long-term objective” but noted the existence of other short-term priorities, including the reduction of tensions and the threat posed by North Korea. But, perhaps most importantly, denuclearization has become something of a straitjacket for more flexible policy and even deterrence thinking toward Pyongyang. By centering the principle of nonproliferation, Washington and Seoul have deprived themselves of opportunities to explore new forms of engagement with Pyongyang that could instead address the most glaring threat to their interests stemming from North Korea’s possession of an increasingly capable and diverse nuclear arsenal: unwanted nuclear war. Elbridge Colby, Trump’s nominee for under-secretary of defense for policy, argued last year that “arms control” could be one such “attainable” policy goal short of denuclearization. While an arms control approach toward Pyongyang is no longer a novel idea, it is one that has yet to be broached proactively in diplomatic overtures. At the 2022 Carnegie International Nuclear Policy Conference, Bonnie Jenkins, then the under-secretary of state for arms control and international security, suggested “arms control can always be an option,” only to have that walked back less than a day later by the U.S. State Department’s official spokesperson amid concern in South Korea. The Trump administration may well choose to explore this territory. </w:t>
      </w:r>
      <w:r w:rsidRPr="0002107E">
        <w:rPr>
          <w:u w:val="single"/>
        </w:rPr>
        <w:t>Seoul should expect a focus on risk reduction to become a more singular focus in Washington—not because of the foreign policy inexperience or unorthodoxy of a second Trump administration, but because U.S. and even allied interests have now long been pointing policy in this direction.</w:t>
      </w:r>
      <w:r w:rsidRPr="00CC4716">
        <w:rPr>
          <w:sz w:val="12"/>
        </w:rPr>
        <w:t xml:space="preserve"> A good example of this view now being openly articulated is by Secretary of State Marco Rubio, who called for measures to reduce the risk of “inadvertent war” on the Korean Peninsula. </w:t>
      </w:r>
      <w:r w:rsidRPr="0002107E">
        <w:rPr>
          <w:u w:val="single"/>
        </w:rPr>
        <w:t>To be sure, as allies, Washington and Seoul must stay in lockstep about the principles that will guide their approach to dealing with North Korea.</w:t>
      </w:r>
      <w:r w:rsidRPr="00CC4716">
        <w:rPr>
          <w:sz w:val="12"/>
        </w:rPr>
        <w:t xml:space="preserve"> </w:t>
      </w:r>
    </w:p>
    <w:p w14:paraId="6075C924" w14:textId="7B9E7AFC" w:rsidR="009601B1" w:rsidRDefault="00027522" w:rsidP="003642D9">
      <w:pPr>
        <w:pStyle w:val="Heading3"/>
      </w:pPr>
      <w:r>
        <w:lastRenderedPageBreak/>
        <w:t xml:space="preserve">Turn---Arctic </w:t>
      </w:r>
      <w:proofErr w:type="spellStart"/>
      <w:r>
        <w:t>Prolif</w:t>
      </w:r>
      <w:proofErr w:type="spellEnd"/>
    </w:p>
    <w:p w14:paraId="21B2548E" w14:textId="77777777" w:rsidR="009601B1" w:rsidRDefault="009601B1" w:rsidP="009601B1">
      <w:pPr>
        <w:pStyle w:val="Heading4"/>
      </w:pPr>
      <w:r>
        <w:t xml:space="preserve">Plan </w:t>
      </w:r>
      <w:r w:rsidRPr="004124CB">
        <w:rPr>
          <w:u w:val="single"/>
        </w:rPr>
        <w:t>turns</w:t>
      </w:r>
      <w:r>
        <w:t>- it paves the way to global non-</w:t>
      </w:r>
      <w:proofErr w:type="spellStart"/>
      <w:r>
        <w:t>prolif</w:t>
      </w:r>
      <w:proofErr w:type="spellEnd"/>
      <w:r>
        <w:t>.</w:t>
      </w:r>
    </w:p>
    <w:p w14:paraId="51628355" w14:textId="77777777" w:rsidR="009601B1" w:rsidRPr="003642D9" w:rsidRDefault="009601B1" w:rsidP="009601B1">
      <w:r>
        <w:rPr>
          <w:rStyle w:val="Style13ptBold"/>
        </w:rPr>
        <w:t xml:space="preserve">MacDonald 21 </w:t>
      </w:r>
      <w:r w:rsidRPr="003642D9">
        <w:t>[Alexander; May 20th</w:t>
      </w:r>
      <w:proofErr w:type="gramStart"/>
      <w:r w:rsidRPr="003642D9">
        <w:t xml:space="preserve"> 2021</w:t>
      </w:r>
      <w:proofErr w:type="gramEnd"/>
      <w:r w:rsidRPr="003642D9">
        <w:t xml:space="preserve">. MacDonald holds a </w:t>
      </w:r>
      <w:proofErr w:type="gramStart"/>
      <w:r w:rsidRPr="003642D9">
        <w:t>bachelor in Political Science and History</w:t>
      </w:r>
      <w:proofErr w:type="gramEnd"/>
      <w:r w:rsidRPr="003642D9">
        <w:t xml:space="preserve"> from McGill University. He is dedicated to studying global non-proliferation and nuclear disarmament on both global and regional scales. “Reflections on Arctic Arms Control and Proposals for an Arctic Nuclear-Weapons Free Zone (ANWFZ)”, </w:t>
      </w:r>
      <w:hyperlink r:id="rId134" w:history="1">
        <w:r w:rsidRPr="003642D9">
          <w:rPr>
            <w:rStyle w:val="Hyperlink"/>
          </w:rPr>
          <w:t>https://www.naadsn.ca/wp-content/uploads/2021/05/MacDonald-ANWFZ-strategic-perspective.pdf</w:t>
        </w:r>
      </w:hyperlink>
      <w:r w:rsidRPr="003642D9">
        <w:t>.] TDI-TEC</w:t>
      </w:r>
    </w:p>
    <w:p w14:paraId="168C1279" w14:textId="3BC75953" w:rsidR="009601B1" w:rsidRPr="003642D9" w:rsidRDefault="009601B1" w:rsidP="009601B1">
      <w:pPr>
        <w:rPr>
          <w:sz w:val="16"/>
        </w:rPr>
      </w:pPr>
      <w:r w:rsidRPr="00EF6D57">
        <w:rPr>
          <w:sz w:val="16"/>
        </w:rPr>
        <w:t xml:space="preserve">The </w:t>
      </w:r>
      <w:r w:rsidRPr="00EF6D57">
        <w:rPr>
          <w:u w:val="single"/>
        </w:rPr>
        <w:t>experts</w:t>
      </w:r>
      <w:r w:rsidRPr="00EF6D57">
        <w:rPr>
          <w:sz w:val="16"/>
        </w:rPr>
        <w:t xml:space="preserve"> also </w:t>
      </w:r>
      <w:r w:rsidRPr="00EF6D57">
        <w:rPr>
          <w:u w:val="single"/>
        </w:rPr>
        <w:t xml:space="preserve">made the </w:t>
      </w:r>
      <w:r w:rsidRPr="00EF6D57">
        <w:rPr>
          <w:b/>
          <w:bCs/>
          <w:u w:val="single"/>
        </w:rPr>
        <w:t>link between Arctic arms control and</w:t>
      </w:r>
      <w:r w:rsidRPr="00EF6D57">
        <w:rPr>
          <w:u w:val="single"/>
        </w:rPr>
        <w:t xml:space="preserve"> </w:t>
      </w:r>
      <w:r w:rsidRPr="00EF6D57">
        <w:rPr>
          <w:sz w:val="16"/>
        </w:rPr>
        <w:t>the</w:t>
      </w:r>
      <w:r w:rsidRPr="00EF6D57">
        <w:rPr>
          <w:u w:val="single"/>
        </w:rPr>
        <w:t xml:space="preserve"> </w:t>
      </w:r>
      <w:r w:rsidRPr="00EF6D57">
        <w:rPr>
          <w:b/>
          <w:bCs/>
          <w:u w:val="single"/>
        </w:rPr>
        <w:t>global non-prolif</w:t>
      </w:r>
      <w:r w:rsidRPr="00C15CFA">
        <w:rPr>
          <w:u w:val="single"/>
        </w:rPr>
        <w:t>eration</w:t>
      </w:r>
      <w:r w:rsidRPr="00EF6D57">
        <w:rPr>
          <w:u w:val="single"/>
        </w:rPr>
        <w:t>, arms control, and disarmament</w:t>
      </w:r>
      <w:r w:rsidRPr="00EF6D57">
        <w:rPr>
          <w:sz w:val="16"/>
        </w:rPr>
        <w:t xml:space="preserve"> regime (NACD). All seem to agree that while the global NACD regime affects strategic postures and decisions in the Arctic, that it is not wholly determinate of the situation in the Arctic. This, it seems, is not a position grounded in Arctic Exceptionalism – that the </w:t>
      </w:r>
      <w:r w:rsidRPr="00C15CFA">
        <w:rPr>
          <w:b/>
          <w:bCs/>
          <w:u w:val="single"/>
        </w:rPr>
        <w:t>Arctic</w:t>
      </w:r>
      <w:r w:rsidRPr="00EF6D57">
        <w:rPr>
          <w:u w:val="single"/>
        </w:rPr>
        <w:t xml:space="preserve"> is inherently </w:t>
      </w:r>
      <w:r w:rsidRPr="00C15CFA">
        <w:rPr>
          <w:b/>
          <w:bCs/>
          <w:u w:val="single"/>
        </w:rPr>
        <w:t>unique</w:t>
      </w:r>
      <w:r w:rsidRPr="00EF6D57">
        <w:rPr>
          <w:sz w:val="16"/>
        </w:rPr>
        <w:t xml:space="preserve"> – but rather </w:t>
      </w:r>
      <w:r w:rsidRPr="00EF6D57">
        <w:rPr>
          <w:u w:val="single"/>
        </w:rPr>
        <w:t>the consequence of</w:t>
      </w:r>
      <w:r w:rsidRPr="00EF6D57">
        <w:rPr>
          <w:sz w:val="16"/>
        </w:rPr>
        <w:t xml:space="preserve"> a </w:t>
      </w:r>
      <w:r w:rsidRPr="00EF6D57">
        <w:rPr>
          <w:u w:val="single"/>
        </w:rPr>
        <w:t>conviction of the need and desirability for non-proliferation and disarmament</w:t>
      </w:r>
      <w:r w:rsidRPr="00EF6D57">
        <w:rPr>
          <w:sz w:val="16"/>
        </w:rPr>
        <w:t xml:space="preserve">. For </w:t>
      </w:r>
      <w:r w:rsidRPr="00EF6D57">
        <w:rPr>
          <w:u w:val="single"/>
        </w:rPr>
        <w:t>if we wait for the situation to improve elsewhere to address the situation in the Arctic, we may never actually address the Arctic situation.</w:t>
      </w:r>
      <w:r w:rsidRPr="00EF6D57">
        <w:rPr>
          <w:sz w:val="16"/>
        </w:rPr>
        <w:t xml:space="preserve"> Ronald </w:t>
      </w:r>
      <w:proofErr w:type="spellStart"/>
      <w:r w:rsidRPr="00EF6D57">
        <w:rPr>
          <w:sz w:val="16"/>
        </w:rPr>
        <w:t>Purver</w:t>
      </w:r>
      <w:proofErr w:type="spellEnd"/>
      <w:r w:rsidRPr="00EF6D57">
        <w:rPr>
          <w:sz w:val="16"/>
        </w:rPr>
        <w:t xml:space="preserve">, admitted that </w:t>
      </w:r>
      <w:r w:rsidRPr="00EF6D57">
        <w:rPr>
          <w:u w:val="single"/>
        </w:rPr>
        <w:t xml:space="preserve">the </w:t>
      </w:r>
      <w:r w:rsidRPr="00176A0B">
        <w:rPr>
          <w:b/>
          <w:bCs/>
          <w:u w:val="single"/>
        </w:rPr>
        <w:t>status of global non-prolif</w:t>
      </w:r>
      <w:r w:rsidRPr="00EF6D57">
        <w:rPr>
          <w:u w:val="single"/>
        </w:rPr>
        <w:t>eration is “</w:t>
      </w:r>
      <w:r w:rsidRPr="00176A0B">
        <w:rPr>
          <w:b/>
          <w:bCs/>
          <w:u w:val="single"/>
        </w:rPr>
        <w:t>not</w:t>
      </w:r>
      <w:r w:rsidRPr="00EF6D57">
        <w:rPr>
          <w:u w:val="single"/>
        </w:rPr>
        <w:t xml:space="preserve"> that </w:t>
      </w:r>
      <w:r w:rsidRPr="00176A0B">
        <w:rPr>
          <w:b/>
          <w:bCs/>
          <w:u w:val="single"/>
        </w:rPr>
        <w:t>great</w:t>
      </w:r>
      <w:r w:rsidRPr="00EF6D57">
        <w:rPr>
          <w:u w:val="single"/>
        </w:rPr>
        <w:t xml:space="preserve"> at the moment</w:t>
      </w:r>
      <w:r w:rsidRPr="00EF6D57">
        <w:rPr>
          <w:sz w:val="16"/>
        </w:rPr>
        <w:t xml:space="preserve">, so that might argue against the practicality of certain Arctic proposals, on the other hand, it may enforce the argument that </w:t>
      </w:r>
      <w:r w:rsidRPr="00176A0B">
        <w:rPr>
          <w:b/>
          <w:bCs/>
          <w:u w:val="single"/>
        </w:rPr>
        <w:t>you've got to start somewhere</w:t>
      </w:r>
      <w:r w:rsidRPr="00EF6D57">
        <w:rPr>
          <w:u w:val="single"/>
        </w:rPr>
        <w:t xml:space="preserve">, and the </w:t>
      </w:r>
      <w:r w:rsidRPr="00176A0B">
        <w:rPr>
          <w:b/>
          <w:bCs/>
          <w:u w:val="single"/>
        </w:rPr>
        <w:t>Arctic</w:t>
      </w:r>
      <w:r w:rsidRPr="00EF6D57">
        <w:rPr>
          <w:u w:val="single"/>
        </w:rPr>
        <w:t xml:space="preserve"> might be </w:t>
      </w:r>
      <w:r w:rsidRPr="00176A0B">
        <w:rPr>
          <w:b/>
          <w:bCs/>
          <w:u w:val="single"/>
        </w:rPr>
        <w:t>the place</w:t>
      </w:r>
      <w:r w:rsidRPr="00EF6D57">
        <w:rPr>
          <w:sz w:val="16"/>
        </w:rPr>
        <w:t xml:space="preserve">.”92 In a similar vein, Dr. </w:t>
      </w:r>
      <w:proofErr w:type="spellStart"/>
      <w:r w:rsidRPr="00EF6D57">
        <w:rPr>
          <w:sz w:val="16"/>
        </w:rPr>
        <w:t>HamelGreen</w:t>
      </w:r>
      <w:proofErr w:type="spellEnd"/>
      <w:r w:rsidRPr="00EF6D57">
        <w:rPr>
          <w:sz w:val="16"/>
        </w:rPr>
        <w:t xml:space="preserve"> noted that “</w:t>
      </w:r>
      <w:r w:rsidRPr="00EF6D57">
        <w:rPr>
          <w:u w:val="single"/>
        </w:rPr>
        <w:t xml:space="preserve">you have to have </w:t>
      </w:r>
      <w:r w:rsidRPr="00176A0B">
        <w:rPr>
          <w:b/>
          <w:bCs/>
          <w:u w:val="single"/>
        </w:rPr>
        <w:t>regional initiatives side by side with global initiatives</w:t>
      </w:r>
      <w:r w:rsidRPr="00EF6D57">
        <w:rPr>
          <w:u w:val="single"/>
        </w:rPr>
        <w:t xml:space="preserve">… regional initiatives </w:t>
      </w:r>
      <w:r w:rsidRPr="00176A0B">
        <w:rPr>
          <w:u w:val="single"/>
        </w:rPr>
        <w:t>can</w:t>
      </w:r>
      <w:r w:rsidRPr="00176A0B">
        <w:rPr>
          <w:b/>
          <w:bCs/>
          <w:u w:val="single"/>
        </w:rPr>
        <w:t xml:space="preserve"> lay the way for global initiatives</w:t>
      </w:r>
      <w:r w:rsidRPr="00EF6D57">
        <w:rPr>
          <w:sz w:val="16"/>
        </w:rPr>
        <w:t xml:space="preserve"> as well, and vice versa.”93</w:t>
      </w:r>
    </w:p>
    <w:p w14:paraId="16803C7D" w14:textId="40C361A3" w:rsidR="009601B1" w:rsidRPr="00B940AB" w:rsidRDefault="009601B1" w:rsidP="00A45E2E">
      <w:pPr>
        <w:pStyle w:val="Heading3"/>
      </w:pPr>
      <w:r>
        <w:lastRenderedPageBreak/>
        <w:t>Turn</w:t>
      </w:r>
      <w:r w:rsidR="00027522">
        <w:t>---Allied Deterrence</w:t>
      </w:r>
    </w:p>
    <w:p w14:paraId="509D399D" w14:textId="77777777" w:rsidR="009601B1" w:rsidRDefault="009601B1" w:rsidP="009601B1">
      <w:pPr>
        <w:pStyle w:val="Heading4"/>
      </w:pPr>
      <w:proofErr w:type="spellStart"/>
      <w:r>
        <w:t>Prolif</w:t>
      </w:r>
      <w:proofErr w:type="spellEnd"/>
      <w:r>
        <w:t xml:space="preserve"> </w:t>
      </w:r>
      <w:r w:rsidRPr="004B2A77">
        <w:rPr>
          <w:u w:val="single"/>
        </w:rPr>
        <w:t>turns case</w:t>
      </w:r>
      <w:r>
        <w:t xml:space="preserve">- it facilitates </w:t>
      </w:r>
      <w:r w:rsidRPr="004B2A77">
        <w:rPr>
          <w:u w:val="single"/>
        </w:rPr>
        <w:t>successful deterrence through Nuclear Peace Theory</w:t>
      </w:r>
      <w:r>
        <w:t xml:space="preserve"> on a wider scope.</w:t>
      </w:r>
    </w:p>
    <w:p w14:paraId="3AB80A56" w14:textId="77777777" w:rsidR="009601B1" w:rsidRPr="00B179F4" w:rsidRDefault="009601B1" w:rsidP="009601B1">
      <w:pPr>
        <w:rPr>
          <w:rStyle w:val="Style13ptBold"/>
        </w:rPr>
      </w:pPr>
      <w:r>
        <w:rPr>
          <w:rStyle w:val="Style13ptBold"/>
        </w:rPr>
        <w:t xml:space="preserve">Striker 21 </w:t>
      </w:r>
      <w:r w:rsidRPr="00B179F4">
        <w:t>[</w:t>
      </w:r>
      <w:r>
        <w:t>Eli; planning manager at the General Services Administration, bachelor’s in international relations and affairs from Tuft University. Former teaching fellow at Generation Teach. “The Strike Zone: Why nuclear weapons are good for peace”, February 24</w:t>
      </w:r>
      <w:r w:rsidRPr="00F65206">
        <w:rPr>
          <w:vertAlign w:val="superscript"/>
        </w:rPr>
        <w:t>th</w:t>
      </w:r>
      <w:r>
        <w:t xml:space="preserve">, 2021. </w:t>
      </w:r>
      <w:hyperlink r:id="rId135" w:history="1">
        <w:r w:rsidRPr="0042074D">
          <w:rPr>
            <w:rStyle w:val="Hyperlink"/>
          </w:rPr>
          <w:t>https://www.tuftsdaily.com/article/2021/02/the-strike-zone-why-nuclear-weapons-are-good-for-peace#.]</w:t>
        </w:r>
      </w:hyperlink>
      <w:r>
        <w:t xml:space="preserve"> TDI- TEC</w:t>
      </w:r>
    </w:p>
    <w:p w14:paraId="417157F7" w14:textId="77777777" w:rsidR="009601B1" w:rsidRDefault="009601B1" w:rsidP="009601B1">
      <w:pPr>
        <w:rPr>
          <w:u w:val="single"/>
        </w:rPr>
      </w:pPr>
      <w:r w:rsidRPr="00295286">
        <w:rPr>
          <w:u w:val="single"/>
        </w:rPr>
        <w:t xml:space="preserve">Since the election of President Biden, </w:t>
      </w:r>
      <w:r w:rsidRPr="00295286">
        <w:rPr>
          <w:b/>
          <w:bCs/>
          <w:u w:val="single"/>
        </w:rPr>
        <w:t>U.S.-Russia relations have</w:t>
      </w:r>
      <w:r w:rsidRPr="00295286">
        <w:rPr>
          <w:u w:val="single"/>
        </w:rPr>
        <w:t xml:space="preserve"> quickly </w:t>
      </w:r>
      <w:r w:rsidRPr="00295286">
        <w:rPr>
          <w:b/>
          <w:bCs/>
          <w:u w:val="single"/>
        </w:rPr>
        <w:t>worsened</w:t>
      </w:r>
      <w:r w:rsidRPr="00295286">
        <w:rPr>
          <w:u w:val="single"/>
        </w:rPr>
        <w:t>; the U.S.</w:t>
      </w:r>
      <w:r w:rsidRPr="00295286">
        <w:rPr>
          <w:b/>
          <w:bCs/>
          <w:u w:val="single"/>
        </w:rPr>
        <w:t xml:space="preserve"> government fell victim to </w:t>
      </w:r>
      <w:r w:rsidRPr="00295286">
        <w:rPr>
          <w:u w:val="single"/>
        </w:rPr>
        <w:t>a</w:t>
      </w:r>
      <w:r w:rsidRPr="00295286">
        <w:rPr>
          <w:b/>
          <w:bCs/>
          <w:u w:val="single"/>
        </w:rPr>
        <w:t xml:space="preserve"> cyber hack by Russia</w:t>
      </w:r>
      <w:r w:rsidRPr="00295286">
        <w:rPr>
          <w:u w:val="single"/>
        </w:rPr>
        <w:t>n hackers in December and Western-backed politician</w:t>
      </w:r>
      <w:r w:rsidRPr="00295286">
        <w:rPr>
          <w:rStyle w:val="StyleUnderline"/>
        </w:rPr>
        <w:t xml:space="preserve"> </w:t>
      </w:r>
      <w:r w:rsidRPr="00295286">
        <w:rPr>
          <w:u w:val="single"/>
        </w:rPr>
        <w:t>Alexei Navalny has inspired pro-democracy protests across Russia</w:t>
      </w:r>
      <w:r w:rsidRPr="00295286">
        <w:rPr>
          <w:sz w:val="16"/>
        </w:rPr>
        <w:t xml:space="preserve"> in recent weeks</w:t>
      </w:r>
      <w:r w:rsidRPr="00295286">
        <w:rPr>
          <w:u w:val="single"/>
        </w:rPr>
        <w:t xml:space="preserve">. However, </w:t>
      </w:r>
      <w:r w:rsidRPr="00295286">
        <w:rPr>
          <w:b/>
          <w:bCs/>
          <w:u w:val="single"/>
        </w:rPr>
        <w:t>in</w:t>
      </w:r>
      <w:r w:rsidRPr="00295286">
        <w:rPr>
          <w:sz w:val="16"/>
        </w:rPr>
        <w:t xml:space="preserve"> </w:t>
      </w:r>
      <w:r w:rsidRPr="00295286">
        <w:rPr>
          <w:u w:val="single"/>
        </w:rPr>
        <w:t xml:space="preserve">a rare </w:t>
      </w:r>
      <w:r w:rsidRPr="00295286">
        <w:rPr>
          <w:b/>
          <w:bCs/>
          <w:u w:val="single"/>
        </w:rPr>
        <w:t xml:space="preserve">display of </w:t>
      </w:r>
      <w:proofErr w:type="gramStart"/>
      <w:r w:rsidRPr="00295286">
        <w:rPr>
          <w:b/>
          <w:bCs/>
          <w:u w:val="single"/>
        </w:rPr>
        <w:t>Russian-American</w:t>
      </w:r>
      <w:proofErr w:type="gramEnd"/>
      <w:r w:rsidRPr="00295286">
        <w:rPr>
          <w:b/>
          <w:bCs/>
          <w:u w:val="single"/>
        </w:rPr>
        <w:t xml:space="preserve"> cooperation, the U</w:t>
      </w:r>
      <w:r w:rsidRPr="00295286">
        <w:rPr>
          <w:u w:val="single"/>
        </w:rPr>
        <w:t xml:space="preserve">nited </w:t>
      </w:r>
      <w:r w:rsidRPr="00295286">
        <w:rPr>
          <w:b/>
          <w:bCs/>
          <w:u w:val="single"/>
        </w:rPr>
        <w:t>S</w:t>
      </w:r>
      <w:r w:rsidRPr="00295286">
        <w:rPr>
          <w:u w:val="single"/>
        </w:rPr>
        <w:t xml:space="preserve">tates </w:t>
      </w:r>
      <w:r w:rsidRPr="00295286">
        <w:rPr>
          <w:b/>
          <w:bCs/>
          <w:u w:val="single"/>
        </w:rPr>
        <w:t>and Russia</w:t>
      </w:r>
      <w:r w:rsidRPr="00295286">
        <w:rPr>
          <w:u w:val="single"/>
        </w:rPr>
        <w:t xml:space="preserve"> </w:t>
      </w:r>
      <w:r w:rsidRPr="00295286">
        <w:rPr>
          <w:sz w:val="16"/>
        </w:rPr>
        <w:t>recently</w:t>
      </w:r>
      <w:r w:rsidRPr="00295286">
        <w:rPr>
          <w:u w:val="single"/>
        </w:rPr>
        <w:t xml:space="preserve"> agreed to</w:t>
      </w:r>
      <w:r w:rsidRPr="00295286">
        <w:rPr>
          <w:rStyle w:val="StyleUnderline"/>
        </w:rPr>
        <w:t xml:space="preserve"> </w:t>
      </w:r>
      <w:r w:rsidRPr="00295286">
        <w:rPr>
          <w:u w:val="single"/>
        </w:rPr>
        <w:t xml:space="preserve">extend the </w:t>
      </w:r>
      <w:r w:rsidRPr="00295286">
        <w:rPr>
          <w:b/>
          <w:bCs/>
          <w:u w:val="single"/>
        </w:rPr>
        <w:t>New START treaty, an agreement that limits</w:t>
      </w:r>
      <w:r w:rsidRPr="00295286">
        <w:rPr>
          <w:u w:val="single"/>
        </w:rPr>
        <w:t xml:space="preserve"> both nations’ </w:t>
      </w:r>
      <w:r w:rsidRPr="00295286">
        <w:rPr>
          <w:b/>
          <w:bCs/>
          <w:u w:val="single"/>
        </w:rPr>
        <w:t>nuclear stockpiles</w:t>
      </w:r>
      <w:r w:rsidRPr="00295286">
        <w:rPr>
          <w:u w:val="single"/>
        </w:rPr>
        <w:t>. Despite extreme tension, the United States and Russia have historically found common ground on the issue</w:t>
      </w:r>
      <w:r w:rsidRPr="00295286">
        <w:rPr>
          <w:rStyle w:val="StyleUnderline"/>
        </w:rPr>
        <w:t xml:space="preserve"> </w:t>
      </w:r>
      <w:r w:rsidRPr="00295286">
        <w:rPr>
          <w:u w:val="single"/>
        </w:rPr>
        <w:t>of nuclear weaponry. Since</w:t>
      </w:r>
      <w:r w:rsidRPr="00295286">
        <w:rPr>
          <w:sz w:val="16"/>
        </w:rPr>
        <w:t xml:space="preserve"> the </w:t>
      </w:r>
      <w:r w:rsidRPr="00295286">
        <w:rPr>
          <w:u w:val="single"/>
        </w:rPr>
        <w:t xml:space="preserve">implementation of nuclear technology, </w:t>
      </w:r>
      <w:r w:rsidRPr="00295286">
        <w:rPr>
          <w:b/>
          <w:bCs/>
          <w:u w:val="single"/>
        </w:rPr>
        <w:t xml:space="preserve">nuclear limitation treaties have served as </w:t>
      </w:r>
      <w:r w:rsidRPr="00295286">
        <w:rPr>
          <w:u w:val="single"/>
        </w:rPr>
        <w:t>the</w:t>
      </w:r>
      <w:r w:rsidRPr="00295286">
        <w:rPr>
          <w:b/>
          <w:bCs/>
          <w:u w:val="single"/>
        </w:rPr>
        <w:t xml:space="preserve"> backbone of cooperation</w:t>
      </w:r>
      <w:r w:rsidRPr="00295286">
        <w:rPr>
          <w:u w:val="single"/>
        </w:rPr>
        <w:t xml:space="preserve"> between the two nations</w:t>
      </w:r>
      <w:r w:rsidRPr="00295286">
        <w:rPr>
          <w:sz w:val="16"/>
        </w:rPr>
        <w:t>. For example, after the</w:t>
      </w:r>
      <w:r w:rsidRPr="00295286">
        <w:rPr>
          <w:rStyle w:val="StyleUnderline"/>
          <w:sz w:val="16"/>
        </w:rPr>
        <w:t xml:space="preserve"> </w:t>
      </w:r>
      <w:r w:rsidRPr="00295286">
        <w:rPr>
          <w:sz w:val="16"/>
        </w:rPr>
        <w:t xml:space="preserve">1962 Cuban Missile Crisis — the closest any two nuclear nations have ever come to war — </w:t>
      </w:r>
      <w:proofErr w:type="gramStart"/>
      <w:r w:rsidRPr="00295286">
        <w:rPr>
          <w:sz w:val="16"/>
        </w:rPr>
        <w:t>Soviet-American</w:t>
      </w:r>
      <w:proofErr w:type="gramEnd"/>
      <w:r w:rsidRPr="00295286">
        <w:rPr>
          <w:sz w:val="16"/>
        </w:rPr>
        <w:t xml:space="preserve"> relations were restored through the Strategic Arms Limitation Talks of the late 1960s</w:t>
      </w:r>
      <w:r w:rsidRPr="00295286">
        <w:rPr>
          <w:rStyle w:val="StyleUnderline"/>
          <w:sz w:val="16"/>
        </w:rPr>
        <w:t xml:space="preserve"> </w:t>
      </w:r>
      <w:r w:rsidRPr="00295286">
        <w:rPr>
          <w:sz w:val="16"/>
        </w:rPr>
        <w:t>and 70s, in which both countries agreed to reduce their production of nuclear weapons. It may sound counterintuitive</w:t>
      </w:r>
      <w:r w:rsidRPr="00295286">
        <w:rPr>
          <w:u w:val="single"/>
        </w:rPr>
        <w:t xml:space="preserve">, but </w:t>
      </w:r>
      <w:r w:rsidRPr="00295286">
        <w:rPr>
          <w:b/>
          <w:bCs/>
          <w:u w:val="single"/>
        </w:rPr>
        <w:t>nuclear weaponry</w:t>
      </w:r>
      <w:r w:rsidRPr="00295286">
        <w:rPr>
          <w:u w:val="single"/>
        </w:rPr>
        <w:t xml:space="preserve"> has been </w:t>
      </w:r>
      <w:r w:rsidRPr="00295286">
        <w:rPr>
          <w:b/>
          <w:bCs/>
          <w:u w:val="single"/>
        </w:rPr>
        <w:t>crucial in preventing</w:t>
      </w:r>
      <w:r w:rsidRPr="00295286">
        <w:rPr>
          <w:u w:val="single"/>
        </w:rPr>
        <w:t xml:space="preserve"> major </w:t>
      </w:r>
      <w:r w:rsidRPr="00295286">
        <w:rPr>
          <w:b/>
          <w:bCs/>
          <w:u w:val="single"/>
        </w:rPr>
        <w:t>warfare</w:t>
      </w:r>
      <w:r w:rsidRPr="00295286">
        <w:rPr>
          <w:u w:val="single"/>
        </w:rPr>
        <w:t xml:space="preserve"> since</w:t>
      </w:r>
      <w:r w:rsidRPr="00295286">
        <w:rPr>
          <w:rStyle w:val="StyleUnderline"/>
        </w:rPr>
        <w:t xml:space="preserve"> </w:t>
      </w:r>
      <w:r w:rsidRPr="00295286">
        <w:rPr>
          <w:u w:val="single"/>
        </w:rPr>
        <w:t xml:space="preserve">World War II. </w:t>
      </w:r>
      <w:r w:rsidRPr="00295286">
        <w:rPr>
          <w:sz w:val="16"/>
        </w:rPr>
        <w:t xml:space="preserve">The </w:t>
      </w:r>
      <w:r w:rsidRPr="00295286">
        <w:rPr>
          <w:b/>
          <w:bCs/>
          <w:u w:val="single"/>
        </w:rPr>
        <w:t>threat of m</w:t>
      </w:r>
      <w:r w:rsidRPr="00295286">
        <w:rPr>
          <w:u w:val="single"/>
        </w:rPr>
        <w:t xml:space="preserve">utually </w:t>
      </w:r>
      <w:r w:rsidRPr="00295286">
        <w:rPr>
          <w:b/>
          <w:bCs/>
          <w:u w:val="single"/>
        </w:rPr>
        <w:t>a</w:t>
      </w:r>
      <w:r w:rsidRPr="00295286">
        <w:rPr>
          <w:u w:val="single"/>
        </w:rPr>
        <w:t xml:space="preserve">ssured nuclear </w:t>
      </w:r>
      <w:r w:rsidRPr="00295286">
        <w:rPr>
          <w:b/>
          <w:bCs/>
          <w:u w:val="single"/>
        </w:rPr>
        <w:t>d</w:t>
      </w:r>
      <w:r w:rsidRPr="00295286">
        <w:rPr>
          <w:u w:val="single"/>
        </w:rPr>
        <w:t xml:space="preserve">estruction </w:t>
      </w:r>
      <w:r w:rsidRPr="00295286">
        <w:rPr>
          <w:b/>
          <w:bCs/>
          <w:u w:val="single"/>
        </w:rPr>
        <w:t>deters countries from</w:t>
      </w:r>
      <w:r w:rsidRPr="00295286">
        <w:rPr>
          <w:u w:val="single"/>
        </w:rPr>
        <w:t xml:space="preserve"> engaging in total </w:t>
      </w:r>
      <w:r w:rsidRPr="00295286">
        <w:rPr>
          <w:b/>
          <w:bCs/>
          <w:u w:val="single"/>
        </w:rPr>
        <w:t>interstate wars</w:t>
      </w:r>
      <w:r w:rsidRPr="00295286">
        <w:rPr>
          <w:u w:val="single"/>
        </w:rPr>
        <w:t xml:space="preserve"> and gives countries incentive to </w:t>
      </w:r>
      <w:r w:rsidRPr="00295286">
        <w:rPr>
          <w:b/>
          <w:bCs/>
          <w:u w:val="single"/>
        </w:rPr>
        <w:t>strengthen international institutions</w:t>
      </w:r>
      <w:r w:rsidRPr="00295286">
        <w:rPr>
          <w:rStyle w:val="StyleUnderline"/>
          <w:b/>
          <w:bCs/>
        </w:rPr>
        <w:t xml:space="preserve"> </w:t>
      </w:r>
      <w:r w:rsidRPr="00295286">
        <w:rPr>
          <w:u w:val="single"/>
        </w:rPr>
        <w:t xml:space="preserve">through arms control treaties and collective security measures. Since </w:t>
      </w:r>
      <w:r w:rsidRPr="00295286">
        <w:rPr>
          <w:sz w:val="16"/>
        </w:rPr>
        <w:t>the end of</w:t>
      </w:r>
      <w:r w:rsidRPr="00295286">
        <w:rPr>
          <w:u w:val="single"/>
        </w:rPr>
        <w:t xml:space="preserve"> World War II, zero interstate wars have been fought between democratic countries, </w:t>
      </w:r>
      <w:r w:rsidRPr="00295286">
        <w:rPr>
          <w:sz w:val="16"/>
        </w:rPr>
        <w:t>an</w:t>
      </w:r>
      <w:r w:rsidRPr="00295286">
        <w:rPr>
          <w:u w:val="single"/>
        </w:rPr>
        <w:t xml:space="preserve"> unprecedented phenomenon in recent history </w:t>
      </w:r>
      <w:r w:rsidRPr="00295286">
        <w:rPr>
          <w:sz w:val="16"/>
        </w:rPr>
        <w:t>that has been debated by scholars for decades. Cynical</w:t>
      </w:r>
      <w:r w:rsidRPr="00295286">
        <w:rPr>
          <w:u w:val="single"/>
        </w:rPr>
        <w:t xml:space="preserve"> “realist” scholars, who believe that humans are inherently selfish, argue peace exists because the strategic and economic </w:t>
      </w:r>
      <w:r w:rsidRPr="00295286">
        <w:rPr>
          <w:b/>
          <w:bCs/>
          <w:u w:val="single"/>
        </w:rPr>
        <w:t>benefits of winning a war</w:t>
      </w:r>
      <w:r w:rsidRPr="00295286">
        <w:rPr>
          <w:u w:val="single"/>
        </w:rPr>
        <w:t xml:space="preserve"> are </w:t>
      </w:r>
      <w:r w:rsidRPr="00295286">
        <w:rPr>
          <w:b/>
          <w:bCs/>
          <w:u w:val="single"/>
        </w:rPr>
        <w:t>now outweighed by</w:t>
      </w:r>
      <w:r w:rsidRPr="00295286">
        <w:rPr>
          <w:u w:val="single"/>
        </w:rPr>
        <w:t xml:space="preserve"> the casualties of modern war.</w:t>
      </w:r>
      <w:r w:rsidRPr="00295286">
        <w:rPr>
          <w:sz w:val="16"/>
        </w:rPr>
        <w:t xml:space="preserve"> In contrast, </w:t>
      </w:r>
      <w:r w:rsidRPr="00295286">
        <w:rPr>
          <w:u w:val="single"/>
        </w:rPr>
        <w:t>“</w:t>
      </w:r>
      <w:r w:rsidRPr="00295286">
        <w:rPr>
          <w:sz w:val="16"/>
        </w:rPr>
        <w:t xml:space="preserve">liberal” scholars believe that democratic values and political-economic interdependence between countries provide the modern world with stability and order. </w:t>
      </w:r>
      <w:r w:rsidRPr="00295286">
        <w:rPr>
          <w:b/>
          <w:bCs/>
          <w:u w:val="single"/>
        </w:rPr>
        <w:t>Nuclear peace theory combines</w:t>
      </w:r>
      <w:r w:rsidRPr="00295286">
        <w:rPr>
          <w:u w:val="single"/>
        </w:rPr>
        <w:t xml:space="preserve"> </w:t>
      </w:r>
      <w:r w:rsidRPr="00295286">
        <w:rPr>
          <w:sz w:val="16"/>
        </w:rPr>
        <w:t>thinking from both schools of thought</w:t>
      </w:r>
      <w:r w:rsidRPr="00295286">
        <w:rPr>
          <w:u w:val="single"/>
        </w:rPr>
        <w:t>, mesh</w:t>
      </w:r>
      <w:r w:rsidRPr="00295286">
        <w:rPr>
          <w:sz w:val="16"/>
        </w:rPr>
        <w:t>ing the</w:t>
      </w:r>
      <w:r w:rsidRPr="00295286">
        <w:rPr>
          <w:u w:val="single"/>
        </w:rPr>
        <w:t xml:space="preserve"> </w:t>
      </w:r>
      <w:r w:rsidRPr="00295286">
        <w:rPr>
          <w:b/>
          <w:bCs/>
          <w:u w:val="single"/>
        </w:rPr>
        <w:t>realist fear</w:t>
      </w:r>
      <w:r w:rsidRPr="00295286">
        <w:rPr>
          <w:u w:val="single"/>
        </w:rPr>
        <w:t xml:space="preserve"> of mutually assured destruction </w:t>
      </w:r>
      <w:r w:rsidRPr="00295286">
        <w:rPr>
          <w:b/>
          <w:bCs/>
          <w:u w:val="single"/>
        </w:rPr>
        <w:t>with liberal support for international coop</w:t>
      </w:r>
      <w:r w:rsidRPr="00295286">
        <w:rPr>
          <w:u w:val="single"/>
        </w:rPr>
        <w:t>eration</w:t>
      </w:r>
      <w:r w:rsidRPr="00295286">
        <w:rPr>
          <w:sz w:val="16"/>
        </w:rPr>
        <w:t xml:space="preserve">. Critics of nuclear peace believe that it is fragile, as one irresponsible action by a rogue leader could set off a chain of events that lead to nuclear Armageddon. However, </w:t>
      </w:r>
      <w:r w:rsidRPr="00295286">
        <w:rPr>
          <w:u w:val="single"/>
        </w:rPr>
        <w:t xml:space="preserve">we have seen </w:t>
      </w:r>
      <w:r w:rsidRPr="00295286">
        <w:rPr>
          <w:sz w:val="16"/>
        </w:rPr>
        <w:t>the effects of</w:t>
      </w:r>
      <w:r w:rsidRPr="00295286">
        <w:rPr>
          <w:u w:val="single"/>
        </w:rPr>
        <w:t xml:space="preserve"> nuclear weaponry in the wrong hands; Kim Jong Un, arguably the most erratic, autocratic leader in the world today, has access to intercontinental ballistic nuclear missiles, but even he has never come close to deploying them. Instead, </w:t>
      </w:r>
      <w:r w:rsidRPr="00295286">
        <w:rPr>
          <w:b/>
          <w:bCs/>
          <w:u w:val="single"/>
        </w:rPr>
        <w:t>rogue leaders</w:t>
      </w:r>
      <w:r w:rsidRPr="00295286">
        <w:rPr>
          <w:u w:val="single"/>
        </w:rPr>
        <w:t xml:space="preserve"> </w:t>
      </w:r>
      <w:r w:rsidRPr="00295286">
        <w:rPr>
          <w:sz w:val="16"/>
        </w:rPr>
        <w:t>tend to</w:t>
      </w:r>
      <w:r w:rsidRPr="00295286">
        <w:rPr>
          <w:u w:val="single"/>
        </w:rPr>
        <w:t xml:space="preserve"> </w:t>
      </w:r>
      <w:r w:rsidRPr="00295286">
        <w:rPr>
          <w:b/>
          <w:bCs/>
          <w:u w:val="single"/>
        </w:rPr>
        <w:t>use nuc</w:t>
      </w:r>
      <w:r w:rsidRPr="00295286">
        <w:rPr>
          <w:u w:val="single"/>
        </w:rPr>
        <w:t>lear weapon</w:t>
      </w:r>
      <w:r w:rsidRPr="00295286">
        <w:rPr>
          <w:b/>
          <w:bCs/>
          <w:u w:val="single"/>
        </w:rPr>
        <w:t>s as a bargaining chip</w:t>
      </w:r>
      <w:r w:rsidRPr="00295286">
        <w:rPr>
          <w:u w:val="single"/>
        </w:rPr>
        <w:t xml:space="preserve">, </w:t>
      </w:r>
      <w:r w:rsidRPr="00295286">
        <w:rPr>
          <w:sz w:val="16"/>
        </w:rPr>
        <w:t>as credible possession of a nuclear bomb represents a powerful trump card for negotiations. The arguments against nuclear proliferation are valid and logical; nuclear weapons are more destructive than anything humans have ever created and have become exponentially more powerful since World War II. However, the</w:t>
      </w:r>
      <w:r w:rsidRPr="00295286">
        <w:rPr>
          <w:u w:val="single"/>
        </w:rPr>
        <w:t xml:space="preserve"> invention of nuclear weaponry brought forth a period of unprecedented peace </w:t>
      </w:r>
      <w:r w:rsidRPr="00295286">
        <w:rPr>
          <w:sz w:val="16"/>
        </w:rPr>
        <w:t>in modern history,</w:t>
      </w:r>
      <w:r w:rsidRPr="00295286">
        <w:rPr>
          <w:u w:val="single"/>
        </w:rPr>
        <w:t xml:space="preserve"> so it is safe to say that </w:t>
      </w:r>
      <w:r w:rsidRPr="00295286">
        <w:rPr>
          <w:b/>
          <w:bCs/>
          <w:u w:val="single"/>
        </w:rPr>
        <w:t>nuc</w:t>
      </w:r>
      <w:r w:rsidRPr="00295286">
        <w:rPr>
          <w:u w:val="single"/>
        </w:rPr>
        <w:t>lear weapon</w:t>
      </w:r>
      <w:r w:rsidRPr="00295286">
        <w:rPr>
          <w:b/>
          <w:bCs/>
          <w:u w:val="single"/>
        </w:rPr>
        <w:t>s</w:t>
      </w:r>
      <w:r w:rsidRPr="00295286">
        <w:rPr>
          <w:u w:val="single"/>
        </w:rPr>
        <w:t xml:space="preserve"> </w:t>
      </w:r>
      <w:r w:rsidRPr="00295286">
        <w:rPr>
          <w:sz w:val="16"/>
        </w:rPr>
        <w:t>— despite being horrific weapons of mass destruction —</w:t>
      </w:r>
      <w:r w:rsidRPr="00295286">
        <w:rPr>
          <w:u w:val="single"/>
        </w:rPr>
        <w:t xml:space="preserve"> </w:t>
      </w:r>
      <w:r w:rsidRPr="00295286">
        <w:rPr>
          <w:b/>
          <w:bCs/>
          <w:u w:val="single"/>
        </w:rPr>
        <w:t xml:space="preserve">have prevented </w:t>
      </w:r>
      <w:r w:rsidRPr="00295286">
        <w:rPr>
          <w:u w:val="single"/>
        </w:rPr>
        <w:t xml:space="preserve">millions of </w:t>
      </w:r>
      <w:r w:rsidRPr="00295286">
        <w:rPr>
          <w:b/>
          <w:bCs/>
          <w:u w:val="single"/>
        </w:rPr>
        <w:t>more deaths than they have caused</w:t>
      </w:r>
      <w:r w:rsidRPr="00295286">
        <w:rPr>
          <w:u w:val="single"/>
        </w:rPr>
        <w:t>.</w:t>
      </w:r>
    </w:p>
    <w:p w14:paraId="34486696" w14:textId="77777777" w:rsidR="009601B1" w:rsidRDefault="009601B1" w:rsidP="009601B1">
      <w:pPr>
        <w:rPr>
          <w:u w:val="single"/>
        </w:rPr>
      </w:pPr>
    </w:p>
    <w:p w14:paraId="589469BF" w14:textId="77777777" w:rsidR="009601B1" w:rsidRDefault="009601B1" w:rsidP="009601B1">
      <w:pPr>
        <w:pStyle w:val="Heading4"/>
        <w:spacing w:line="257" w:lineRule="auto"/>
      </w:pPr>
      <w:proofErr w:type="spellStart"/>
      <w:r w:rsidRPr="205CA331">
        <w:rPr>
          <w:rFonts w:eastAsia="Calibri" w:cs="Calibri"/>
          <w:bCs/>
          <w:szCs w:val="26"/>
        </w:rPr>
        <w:t>Prolif</w:t>
      </w:r>
      <w:proofErr w:type="spellEnd"/>
      <w:r w:rsidRPr="205CA331">
        <w:rPr>
          <w:rFonts w:eastAsia="Calibri" w:cs="Calibri"/>
          <w:bCs/>
          <w:szCs w:val="26"/>
        </w:rPr>
        <w:t xml:space="preserve"> of stable democratic allies </w:t>
      </w:r>
      <w:r w:rsidRPr="205CA331">
        <w:rPr>
          <w:rFonts w:eastAsia="Calibri" w:cs="Calibri"/>
          <w:bCs/>
          <w:szCs w:val="26"/>
          <w:u w:val="single"/>
        </w:rPr>
        <w:t>strengthen</w:t>
      </w:r>
      <w:r w:rsidRPr="205CA331">
        <w:rPr>
          <w:rFonts w:eastAsia="Calibri" w:cs="Calibri"/>
          <w:bCs/>
          <w:szCs w:val="26"/>
        </w:rPr>
        <w:t xml:space="preserve"> global deterrence.</w:t>
      </w:r>
    </w:p>
    <w:p w14:paraId="50A9BBBF" w14:textId="77777777" w:rsidR="009601B1" w:rsidRDefault="009601B1" w:rsidP="009601B1">
      <w:pPr>
        <w:spacing w:line="257" w:lineRule="auto"/>
      </w:pPr>
      <w:proofErr w:type="spellStart"/>
      <w:r w:rsidRPr="205CA331">
        <w:rPr>
          <w:rFonts w:eastAsia="Calibri"/>
          <w:b/>
          <w:bCs/>
          <w:sz w:val="26"/>
          <w:szCs w:val="26"/>
        </w:rPr>
        <w:t>Tchantouridze</w:t>
      </w:r>
      <w:proofErr w:type="spellEnd"/>
      <w:r w:rsidRPr="205CA331">
        <w:rPr>
          <w:rFonts w:eastAsia="Calibri"/>
          <w:b/>
          <w:bCs/>
          <w:sz w:val="26"/>
          <w:szCs w:val="26"/>
        </w:rPr>
        <w:t xml:space="preserve"> 24,</w:t>
      </w:r>
      <w:r w:rsidRPr="205CA331">
        <w:rPr>
          <w:rFonts w:eastAsia="Calibri"/>
        </w:rPr>
        <w:t xml:space="preserve"> [(Lasha,</w:t>
      </w:r>
      <w:r w:rsidRPr="205CA331">
        <w:rPr>
          <w:rFonts w:ascii="Helvetica" w:eastAsia="Helvetica" w:hAnsi="Helvetica" w:cs="Helvetica"/>
          <w:color w:val="2D2926"/>
          <w:sz w:val="26"/>
          <w:szCs w:val="26"/>
        </w:rPr>
        <w:t xml:space="preserve"> </w:t>
      </w:r>
      <w:r w:rsidRPr="205CA331">
        <w:rPr>
          <w:rFonts w:eastAsia="Calibri"/>
        </w:rPr>
        <w:t xml:space="preserve">PhD, directs international affairs programs at Norwich University. He is also an incoming professor at the Joint and Combined Warfighting School, the Joint Forces Staff College of the National Defense University.) "A Case for Controlled Nuclear Proliferation, Norwich University, </w:t>
      </w:r>
      <w:hyperlink r:id="rId136">
        <w:r w:rsidRPr="205CA331">
          <w:rPr>
            <w:rStyle w:val="Hyperlink"/>
            <w:rFonts w:eastAsia="Calibri"/>
          </w:rPr>
          <w:t>https://www.norwich.edu/topic/all-blog-posts/case-controlled-nuclear-proliferation</w:t>
        </w:r>
      </w:hyperlink>
      <w:r w:rsidRPr="205CA331">
        <w:rPr>
          <w:rFonts w:eastAsia="Calibri"/>
        </w:rPr>
        <w:t xml:space="preserve">?, 10-18-2024, accessed 7-26-2025] TDI </w:t>
      </w:r>
      <w:r w:rsidRPr="205CA331">
        <w:rPr>
          <w:rFonts w:eastAsia="Calibri"/>
          <w:b/>
          <w:bCs/>
        </w:rPr>
        <w:t>|LMR</w:t>
      </w:r>
    </w:p>
    <w:p w14:paraId="1A9475CA" w14:textId="77777777" w:rsidR="009601B1" w:rsidRPr="006C749C" w:rsidRDefault="009601B1" w:rsidP="009601B1">
      <w:pPr>
        <w:spacing w:line="257" w:lineRule="auto"/>
        <w:rPr>
          <w:rFonts w:eastAsia="Calibri"/>
          <w:u w:val="single"/>
        </w:rPr>
      </w:pPr>
      <w:r w:rsidRPr="00B856E6">
        <w:rPr>
          <w:rFonts w:eastAsia="Calibri"/>
          <w:u w:val="single"/>
        </w:rPr>
        <w:t xml:space="preserve">If the </w:t>
      </w:r>
      <w:r w:rsidRPr="00B856E6">
        <w:rPr>
          <w:rFonts w:eastAsia="Calibri"/>
          <w:b/>
          <w:bCs/>
          <w:u w:val="single"/>
        </w:rPr>
        <w:t>U</w:t>
      </w:r>
      <w:r w:rsidRPr="00B856E6">
        <w:rPr>
          <w:rFonts w:eastAsia="Calibri"/>
          <w:u w:val="single"/>
        </w:rPr>
        <w:t xml:space="preserve">nited </w:t>
      </w:r>
      <w:r w:rsidRPr="00B856E6">
        <w:rPr>
          <w:rFonts w:eastAsia="Calibri"/>
          <w:b/>
          <w:bCs/>
          <w:u w:val="single"/>
        </w:rPr>
        <w:t>S</w:t>
      </w:r>
      <w:r w:rsidRPr="00B856E6">
        <w:rPr>
          <w:rFonts w:eastAsia="Calibri"/>
          <w:u w:val="single"/>
        </w:rPr>
        <w:t xml:space="preserve">tates does not change its Cold War-era </w:t>
      </w:r>
      <w:r w:rsidRPr="00B856E6">
        <w:rPr>
          <w:rFonts w:eastAsia="Calibri"/>
          <w:b/>
          <w:bCs/>
          <w:u w:val="single"/>
        </w:rPr>
        <w:t>approach to nuc</w:t>
      </w:r>
      <w:r w:rsidRPr="00B856E6">
        <w:rPr>
          <w:rFonts w:eastAsia="Calibri"/>
          <w:u w:val="single"/>
        </w:rPr>
        <w:t>lear weapon</w:t>
      </w:r>
      <w:r w:rsidRPr="00B856E6">
        <w:rPr>
          <w:rFonts w:eastAsia="Calibri"/>
          <w:b/>
          <w:bCs/>
          <w:u w:val="single"/>
        </w:rPr>
        <w:t>s</w:t>
      </w:r>
      <w:r w:rsidRPr="00B856E6">
        <w:rPr>
          <w:rFonts w:eastAsia="Calibri"/>
          <w:u w:val="single"/>
        </w:rPr>
        <w:t xml:space="preserve">, it risks soon dealing with a world that has many nuclear-armed adversaries – Russia, China, North Korea, and </w:t>
      </w:r>
      <w:proofErr w:type="gramStart"/>
      <w:r w:rsidRPr="00B856E6">
        <w:rPr>
          <w:rFonts w:eastAsia="Calibri"/>
          <w:u w:val="single"/>
        </w:rPr>
        <w:t>in the near future</w:t>
      </w:r>
      <w:proofErr w:type="gramEnd"/>
      <w:r w:rsidRPr="00B856E6">
        <w:rPr>
          <w:rFonts w:eastAsia="Calibri"/>
          <w:u w:val="single"/>
        </w:rPr>
        <w:t>, Iran – that historically have been in opposition to the US-led world order.</w:t>
      </w:r>
      <w:r w:rsidRPr="00B856E6">
        <w:rPr>
          <w:rFonts w:eastAsia="Calibri"/>
          <w:sz w:val="14"/>
          <w:szCs w:val="14"/>
        </w:rPr>
        <w:t xml:space="preserve"> </w:t>
      </w:r>
      <w:r w:rsidRPr="00B856E6">
        <w:rPr>
          <w:rFonts w:eastAsia="Calibri"/>
          <w:u w:val="single"/>
        </w:rPr>
        <w:t>This will encourage other states with lukewarm relations with the United States to challenge America’s balancing role in the international system and seek their own advantages within it.</w:t>
      </w:r>
      <w:r w:rsidRPr="00B856E6">
        <w:rPr>
          <w:rFonts w:eastAsia="Calibri"/>
          <w:sz w:val="14"/>
          <w:szCs w:val="14"/>
        </w:rPr>
        <w:t xml:space="preserve"> There are states with historical ambitions as well as enough wealth and technological know-how that could embark on a path of unilateral foreign policies leading to the arms race and potential clashes with neighbors: India, Pakistan, Turkey, Hungary, Serbia, Saudi Arabia, Venezuela, Kazakhstan, Uzbekistan, Indonesia, and Egypt</w:t>
      </w:r>
      <w:r w:rsidRPr="00B856E6">
        <w:rPr>
          <w:rFonts w:eastAsia="Calibri"/>
          <w:u w:val="single"/>
        </w:rPr>
        <w:t xml:space="preserve">. In such a scenario, </w:t>
      </w:r>
      <w:r w:rsidRPr="00B856E6">
        <w:rPr>
          <w:rFonts w:eastAsia="Calibri"/>
          <w:b/>
          <w:bCs/>
          <w:u w:val="single"/>
        </w:rPr>
        <w:t>even small nuclear powers</w:t>
      </w:r>
      <w:r w:rsidRPr="00B856E6">
        <w:rPr>
          <w:rFonts w:eastAsia="Calibri"/>
          <w:u w:val="single"/>
        </w:rPr>
        <w:t xml:space="preserve"> could successfully counter America’s preference for a free and open world with commerce and freedom of navigation available to all responsible members.</w:t>
      </w:r>
      <w:r w:rsidRPr="00B856E6">
        <w:rPr>
          <w:rFonts w:eastAsia="Calibri"/>
          <w:sz w:val="14"/>
          <w:szCs w:val="14"/>
        </w:rPr>
        <w:t xml:space="preserve"> Nuclear proliferation among those states that are historically opposed to the U.S.-led world order or those that never embraced the ideals of freedom and democracy will put severe pressure on those that have been allied with the United States and embraced paths of democratic development. In a catastrophic case of an all-out nuclear war between two great powers, e.g., the United States and the Russian Federation, the third great power, the People’s Republic of China (PRC), will not be able to stay neutral by not taking part in a nuclear exchange.</w:t>
      </w:r>
      <w:r w:rsidRPr="00B856E6">
        <w:rPr>
          <w:rFonts w:eastAsia="Calibri"/>
          <w:u w:val="single"/>
        </w:rPr>
        <w:t xml:space="preserve"> It is worth remembering that the PRC and Russia are close strategic allies, having signed a “no limits” friendship treaty. Presidents Putin and Russia and Xi of China declared a "no limits" partnership in February 2022, days before Moscow commenced its full-scale invasion of Ukraine.</w:t>
      </w:r>
      <w:r w:rsidRPr="00B856E6">
        <w:rPr>
          <w:rFonts w:eastAsia="Calibri"/>
          <w:sz w:val="14"/>
          <w:szCs w:val="14"/>
        </w:rPr>
        <w:t xml:space="preserve"> The initial communique issued after the proclamation was </w:t>
      </w:r>
      <w:proofErr w:type="gramStart"/>
      <w:r w:rsidRPr="00B856E6">
        <w:rPr>
          <w:rFonts w:eastAsia="Calibri"/>
          <w:sz w:val="14"/>
          <w:szCs w:val="14"/>
        </w:rPr>
        <w:t>fairly vague</w:t>
      </w:r>
      <w:proofErr w:type="gramEnd"/>
      <w:r w:rsidRPr="00B856E6">
        <w:rPr>
          <w:rFonts w:eastAsia="Calibri"/>
          <w:sz w:val="14"/>
          <w:szCs w:val="14"/>
        </w:rPr>
        <w:t xml:space="preserve"> and non-committal. However, when the two sides declared a "new era" in relations in May 2024, it became clearer who the adversary in their joint efforts was: the United States. </w:t>
      </w:r>
      <w:r w:rsidRPr="00B856E6">
        <w:rPr>
          <w:rFonts w:eastAsia="Calibri"/>
          <w:sz w:val="12"/>
          <w:szCs w:val="12"/>
        </w:rPr>
        <w:t xml:space="preserve">Besides, in the unlikely case of a full-scale nuclear war, neither Russia nor the United States would want China to emerge as the sole global hegemon lording over them. </w:t>
      </w:r>
      <w:r w:rsidRPr="00B856E6">
        <w:rPr>
          <w:rFonts w:eastAsia="Calibri"/>
          <w:sz w:val="14"/>
          <w:szCs w:val="14"/>
        </w:rPr>
        <w:t xml:space="preserve">No matter who wins in a large-scale nuclear war between the United States and Russia, both will emerge heavily damaged from such a catastrophic war. Suppose Beijing manages to stay neutral in a nuclear war between the United States and Russia. In that case, it will emerge as the only undisputed world hegemon – an undesirable outcome for both Washington and Moscow. To avoid being targeted by both sides, Beijing will be forced to align with one of the combatants, which will most likely be Russia. </w:t>
      </w:r>
      <w:r w:rsidRPr="00B856E6">
        <w:rPr>
          <w:rFonts w:eastAsia="Calibri"/>
          <w:u w:val="single"/>
        </w:rPr>
        <w:t xml:space="preserve">The </w:t>
      </w:r>
      <w:r w:rsidRPr="00FF261D">
        <w:rPr>
          <w:rFonts w:eastAsia="Calibri"/>
          <w:b/>
          <w:bCs/>
          <w:u w:val="single"/>
        </w:rPr>
        <w:t>U</w:t>
      </w:r>
      <w:r w:rsidRPr="00B856E6">
        <w:rPr>
          <w:rFonts w:eastAsia="Calibri"/>
          <w:u w:val="single"/>
        </w:rPr>
        <w:t xml:space="preserve">nited </w:t>
      </w:r>
      <w:r w:rsidRPr="00FF261D">
        <w:rPr>
          <w:rFonts w:eastAsia="Calibri"/>
          <w:b/>
          <w:bCs/>
          <w:u w:val="single"/>
        </w:rPr>
        <w:t>S</w:t>
      </w:r>
      <w:r w:rsidRPr="00B856E6">
        <w:rPr>
          <w:rFonts w:eastAsia="Calibri"/>
          <w:u w:val="single"/>
        </w:rPr>
        <w:t xml:space="preserve">tates would likely prevail against both Russia and China individually. However, it will most likely </w:t>
      </w:r>
      <w:r w:rsidRPr="00FF261D">
        <w:rPr>
          <w:rFonts w:eastAsia="Calibri"/>
          <w:b/>
          <w:bCs/>
          <w:u w:val="single"/>
        </w:rPr>
        <w:t xml:space="preserve">lose a </w:t>
      </w:r>
      <w:r w:rsidRPr="00B856E6">
        <w:rPr>
          <w:rFonts w:eastAsia="Calibri"/>
          <w:u w:val="single"/>
        </w:rPr>
        <w:t xml:space="preserve">nuclear </w:t>
      </w:r>
      <w:r w:rsidRPr="00FF261D">
        <w:rPr>
          <w:rFonts w:eastAsia="Calibri"/>
          <w:b/>
          <w:bCs/>
          <w:u w:val="single"/>
        </w:rPr>
        <w:t>war</w:t>
      </w:r>
      <w:r w:rsidRPr="00B856E6">
        <w:rPr>
          <w:rFonts w:eastAsia="Calibri"/>
          <w:u w:val="single"/>
        </w:rPr>
        <w:t xml:space="preserve"> and end up obliterated if these two were </w:t>
      </w:r>
      <w:r w:rsidRPr="00FF261D">
        <w:rPr>
          <w:rFonts w:eastAsia="Calibri"/>
          <w:b/>
          <w:bCs/>
          <w:u w:val="single"/>
        </w:rPr>
        <w:t>to combine forces</w:t>
      </w:r>
      <w:r w:rsidRPr="00B856E6">
        <w:rPr>
          <w:rFonts w:eastAsia="Calibri"/>
          <w:u w:val="single"/>
        </w:rPr>
        <w:t>.</w:t>
      </w:r>
      <w:r w:rsidRPr="00B856E6">
        <w:rPr>
          <w:rFonts w:eastAsia="Calibri"/>
          <w:sz w:val="14"/>
          <w:szCs w:val="14"/>
        </w:rPr>
        <w:t xml:space="preserve"> In addition, such traditional enemies of the United States as North Korea (DPRK) would also play a role</w:t>
      </w:r>
      <w:r w:rsidRPr="00B856E6">
        <w:rPr>
          <w:rFonts w:eastAsia="Calibri"/>
          <w:sz w:val="12"/>
          <w:szCs w:val="12"/>
        </w:rPr>
        <w:t>. In short,</w:t>
      </w:r>
      <w:r w:rsidRPr="00B856E6">
        <w:rPr>
          <w:rFonts w:eastAsia="Calibri"/>
          <w:sz w:val="12"/>
          <w:szCs w:val="12"/>
          <w:u w:val="single"/>
        </w:rPr>
        <w:t xml:space="preserve"> </w:t>
      </w:r>
      <w:r w:rsidRPr="00B856E6">
        <w:rPr>
          <w:rFonts w:eastAsia="Calibri"/>
          <w:sz w:val="14"/>
          <w:szCs w:val="14"/>
        </w:rPr>
        <w:t xml:space="preserve">in a hypothetical </w:t>
      </w:r>
      <w:r w:rsidRPr="00B856E6">
        <w:rPr>
          <w:rFonts w:eastAsia="Calibri"/>
          <w:u w:val="single"/>
        </w:rPr>
        <w:t>case of an all-out nuclear war, the United States may have to face multiple adversaries alone.</w:t>
      </w:r>
      <w:r w:rsidRPr="00B856E6">
        <w:rPr>
          <w:rFonts w:eastAsia="Calibri"/>
          <w:sz w:val="14"/>
          <w:szCs w:val="14"/>
        </w:rPr>
        <w:t xml:space="preserve"> In such a war, geographic size and the ability to control the seas with nuclear-armed attack submarines will make a significant difference. </w:t>
      </w:r>
      <w:r w:rsidRPr="00B856E6">
        <w:rPr>
          <w:rFonts w:eastAsia="Calibri"/>
          <w:u w:val="single"/>
        </w:rPr>
        <w:t xml:space="preserve">Canada and Australia each </w:t>
      </w:r>
      <w:r w:rsidRPr="00B856E6">
        <w:rPr>
          <w:rFonts w:eastAsia="Calibri"/>
          <w:sz w:val="12"/>
          <w:szCs w:val="12"/>
        </w:rPr>
        <w:t>possess large landmass, and both have access to the world’s oceans. Each of these countries</w:t>
      </w:r>
      <w:r w:rsidRPr="00B856E6">
        <w:rPr>
          <w:rFonts w:eastAsia="Calibri"/>
          <w:sz w:val="12"/>
          <w:szCs w:val="12"/>
          <w:u w:val="single"/>
        </w:rPr>
        <w:t xml:space="preserve"> </w:t>
      </w:r>
      <w:r w:rsidRPr="00B856E6">
        <w:rPr>
          <w:rFonts w:eastAsia="Calibri"/>
          <w:u w:val="single"/>
        </w:rPr>
        <w:t xml:space="preserve">can aid the United States individually in America’s quest for global nuclear deterrence. Further, by acquiring their own nuclear weapons capabilities, Australia and Canada will deter potential adversaries on their own. The PRC may get desperate for natural resources, whether agricultural or mineral, to provide for its population. </w:t>
      </w:r>
      <w:r w:rsidRPr="00B856E6">
        <w:rPr>
          <w:rFonts w:eastAsia="Calibri"/>
          <w:sz w:val="12"/>
          <w:szCs w:val="12"/>
        </w:rPr>
        <w:t>If that happens,</w:t>
      </w:r>
      <w:r w:rsidRPr="00B856E6">
        <w:rPr>
          <w:rFonts w:eastAsia="Calibri"/>
          <w:sz w:val="12"/>
          <w:szCs w:val="12"/>
          <w:u w:val="single"/>
        </w:rPr>
        <w:t xml:space="preserve"> </w:t>
      </w:r>
      <w:r w:rsidRPr="00B856E6">
        <w:rPr>
          <w:rFonts w:eastAsia="Calibri"/>
          <w:u w:val="single"/>
        </w:rPr>
        <w:t>Australia would be its natural target: lots of land and resources but little population. If the PRC were to attack Australia with a massive conventional force, it is not entirely clear how the United States might help its ally without engaging the PRC in a nuclear war. Joining the nuclear club of nations closely allied with the United States, Canada and Australia will grant more credibility to the concept of extended deterrence currently championed by the United States.</w:t>
      </w:r>
      <w:r w:rsidRPr="00B856E6">
        <w:rPr>
          <w:rFonts w:eastAsia="Calibri"/>
          <w:sz w:val="14"/>
          <w:szCs w:val="14"/>
        </w:rPr>
        <w:t xml:space="preserve"> America’s allies like Japan and the Republic of Korea (South Korea) are increasingly anxious due to ominous developments in their immediate neighborhood. </w:t>
      </w:r>
      <w:r w:rsidRPr="00B856E6">
        <w:rPr>
          <w:rFonts w:eastAsia="Calibri"/>
          <w:u w:val="single"/>
        </w:rPr>
        <w:t>They have both sought and will further seek America’s ascent to their plans of developing indigenous nuclear capabilities.</w:t>
      </w:r>
      <w:r w:rsidRPr="00B856E6">
        <w:rPr>
          <w:rFonts w:eastAsia="Calibri"/>
          <w:sz w:val="14"/>
          <w:szCs w:val="14"/>
        </w:rPr>
        <w:t xml:space="preserve"> Both South Korea and Japan are technologically and scientifically competent to produce nuclear weapons in short order, but they are also densely populated and relatively small. In all scenarios of nuclear war, geography and population density matter. That is why the United States has been against these countries acquiring nuclear weapons – they may turn into liabilities rather than assets. However, both Japan and South Korea would be more reassured if one or two more allies were to extend nuclear deterrence. </w:t>
      </w:r>
      <w:r w:rsidRPr="00B856E6">
        <w:rPr>
          <w:rFonts w:eastAsia="Calibri"/>
          <w:u w:val="single"/>
        </w:rPr>
        <w:t xml:space="preserve">A </w:t>
      </w:r>
      <w:r w:rsidRPr="00297A30">
        <w:rPr>
          <w:rFonts w:eastAsia="Calibri"/>
          <w:b/>
          <w:bCs/>
          <w:u w:val="single"/>
        </w:rPr>
        <w:t>collective extended nuc</w:t>
      </w:r>
      <w:r w:rsidRPr="00B856E6">
        <w:rPr>
          <w:rFonts w:eastAsia="Calibri"/>
          <w:u w:val="single"/>
        </w:rPr>
        <w:t xml:space="preserve">lear </w:t>
      </w:r>
      <w:r w:rsidRPr="00297A30">
        <w:rPr>
          <w:rFonts w:eastAsia="Calibri"/>
          <w:b/>
          <w:bCs/>
          <w:u w:val="single"/>
        </w:rPr>
        <w:t>deterrence</w:t>
      </w:r>
      <w:r w:rsidRPr="00B856E6">
        <w:rPr>
          <w:rFonts w:eastAsia="Calibri"/>
          <w:u w:val="single"/>
        </w:rPr>
        <w:t xml:space="preserve"> is </w:t>
      </w:r>
      <w:r w:rsidRPr="00297A30">
        <w:rPr>
          <w:rFonts w:eastAsia="Calibri"/>
          <w:b/>
          <w:bCs/>
          <w:u w:val="single"/>
        </w:rPr>
        <w:t>logical</w:t>
      </w:r>
      <w:r w:rsidRPr="00B856E6">
        <w:rPr>
          <w:rFonts w:eastAsia="Calibri"/>
          <w:u w:val="single"/>
        </w:rPr>
        <w:t>ly more convincing than that offered by a single power. In the latter case, allies depend on a single team of decision-makers tied to a single national set of political and economic circumstances. In a deterrence scenario in which more than one nuclear power provides a nuclear umbrella to allies such as South Korea, Japan, and the Republic of China (Taiwan), nuclear deterrence would truly become "extended" in the direct meaning of this word.</w:t>
      </w:r>
      <w:r w:rsidRPr="00B856E6">
        <w:rPr>
          <w:rFonts w:eastAsia="Calibri"/>
          <w:sz w:val="14"/>
          <w:szCs w:val="14"/>
        </w:rPr>
        <w:t xml:space="preserve"> No set of circumstances inevitably leads to a nuclear conflict. Nuclear powers are not predestined to fight a nuclear war, even if one emerges as a challenger to a more established world power. However, almost </w:t>
      </w:r>
      <w:r w:rsidRPr="00B856E6">
        <w:rPr>
          <w:rFonts w:eastAsia="Calibri"/>
          <w:u w:val="single"/>
        </w:rPr>
        <w:t xml:space="preserve">casual threats of nuclear war voiced in Moscow and Chinese imperial expansionism in </w:t>
      </w:r>
      <w:r w:rsidRPr="00B856E6">
        <w:rPr>
          <w:rFonts w:eastAsia="Calibri"/>
          <w:u w:val="single"/>
        </w:rPr>
        <w:lastRenderedPageBreak/>
        <w:t xml:space="preserve">the South China Sea are reasonable indications that these two capitals of large nuclear nations see weaknesses in the United States and its deterrence policy. </w:t>
      </w:r>
      <w:r w:rsidRPr="00B856E6">
        <w:rPr>
          <w:rFonts w:eastAsia="Calibri"/>
          <w:sz w:val="14"/>
          <w:szCs w:val="14"/>
        </w:rPr>
        <w:t xml:space="preserve">Such weaknesses may become a severe problem for the United States and its allies. </w:t>
      </w:r>
      <w:r w:rsidRPr="00EC49CD">
        <w:rPr>
          <w:rFonts w:eastAsia="Calibri"/>
          <w:b/>
          <w:bCs/>
          <w:u w:val="single"/>
        </w:rPr>
        <w:t>To avoid</w:t>
      </w:r>
      <w:r w:rsidRPr="00B856E6">
        <w:rPr>
          <w:rFonts w:eastAsia="Calibri"/>
          <w:u w:val="single"/>
        </w:rPr>
        <w:t xml:space="preserve"> a </w:t>
      </w:r>
      <w:r w:rsidRPr="00EC49CD">
        <w:rPr>
          <w:rFonts w:eastAsia="Calibri"/>
          <w:b/>
          <w:bCs/>
          <w:u w:val="single"/>
        </w:rPr>
        <w:t>future</w:t>
      </w:r>
      <w:r w:rsidRPr="00B856E6">
        <w:rPr>
          <w:rFonts w:eastAsia="Calibri"/>
          <w:u w:val="single"/>
        </w:rPr>
        <w:t xml:space="preserve"> in </w:t>
      </w:r>
      <w:r w:rsidRPr="00EC49CD">
        <w:rPr>
          <w:rFonts w:eastAsia="Calibri"/>
          <w:b/>
          <w:bCs/>
          <w:u w:val="single"/>
        </w:rPr>
        <w:t>which</w:t>
      </w:r>
      <w:r w:rsidRPr="00B856E6">
        <w:rPr>
          <w:rFonts w:eastAsia="Calibri"/>
          <w:u w:val="single"/>
        </w:rPr>
        <w:t xml:space="preserve"> the world's </w:t>
      </w:r>
      <w:r w:rsidRPr="00EC49CD">
        <w:rPr>
          <w:rFonts w:eastAsia="Calibri"/>
          <w:b/>
          <w:bCs/>
          <w:u w:val="single"/>
        </w:rPr>
        <w:t>democracies</w:t>
      </w:r>
      <w:r w:rsidRPr="00B856E6">
        <w:rPr>
          <w:rFonts w:eastAsia="Calibri"/>
          <w:u w:val="single"/>
        </w:rPr>
        <w:t xml:space="preserve"> may </w:t>
      </w:r>
      <w:r w:rsidRPr="00EC49CD">
        <w:rPr>
          <w:rFonts w:eastAsia="Calibri"/>
          <w:b/>
          <w:bCs/>
          <w:u w:val="single"/>
        </w:rPr>
        <w:t>end up at</w:t>
      </w:r>
      <w:r w:rsidRPr="00B856E6">
        <w:rPr>
          <w:rFonts w:eastAsia="Calibri"/>
          <w:u w:val="single"/>
        </w:rPr>
        <w:t xml:space="preserve"> the </w:t>
      </w:r>
      <w:r w:rsidRPr="00EC49CD">
        <w:rPr>
          <w:rFonts w:eastAsia="Calibri"/>
          <w:b/>
          <w:bCs/>
          <w:u w:val="single"/>
        </w:rPr>
        <w:t>mercy</w:t>
      </w:r>
      <w:r w:rsidRPr="00B856E6">
        <w:rPr>
          <w:rFonts w:eastAsia="Calibri"/>
          <w:u w:val="single"/>
        </w:rPr>
        <w:t xml:space="preserve"> </w:t>
      </w:r>
      <w:r w:rsidRPr="00EC49CD">
        <w:rPr>
          <w:rFonts w:eastAsia="Calibri"/>
          <w:b/>
          <w:bCs/>
          <w:u w:val="single"/>
        </w:rPr>
        <w:t>of</w:t>
      </w:r>
      <w:r w:rsidRPr="00B856E6">
        <w:rPr>
          <w:rFonts w:eastAsia="Calibri"/>
          <w:u w:val="single"/>
        </w:rPr>
        <w:t xml:space="preserve"> major </w:t>
      </w:r>
      <w:r w:rsidRPr="00EC49CD">
        <w:rPr>
          <w:rFonts w:eastAsia="Calibri"/>
          <w:b/>
          <w:bCs/>
          <w:u w:val="single"/>
        </w:rPr>
        <w:t>autocratic expansionist</w:t>
      </w:r>
      <w:r w:rsidRPr="00B856E6">
        <w:rPr>
          <w:rFonts w:eastAsia="Calibri"/>
          <w:u w:val="single"/>
        </w:rPr>
        <w:t xml:space="preserve"> regimes, the U.S. should take charge of the outdated practices and revise them in favor of its non-nuclear allies.</w:t>
      </w:r>
    </w:p>
    <w:p w14:paraId="4C779355" w14:textId="77777777" w:rsidR="009601B1" w:rsidRDefault="009601B1" w:rsidP="009601B1"/>
    <w:p w14:paraId="225C12A0" w14:textId="77777777" w:rsidR="009601B1" w:rsidRPr="003B69F7" w:rsidRDefault="009601B1" w:rsidP="009601B1">
      <w:pPr>
        <w:pStyle w:val="Heading4"/>
      </w:pPr>
      <w:proofErr w:type="spellStart"/>
      <w:r>
        <w:t>Prolif</w:t>
      </w:r>
      <w:proofErr w:type="spellEnd"/>
      <w:r>
        <w:t xml:space="preserve"> makes great powers commit to their allies- key to successful deterrence</w:t>
      </w:r>
    </w:p>
    <w:p w14:paraId="4143496F" w14:textId="77777777" w:rsidR="009601B1" w:rsidRPr="003B69F7" w:rsidRDefault="009601B1" w:rsidP="009601B1">
      <w:pPr>
        <w:rPr>
          <w:b/>
          <w:bCs/>
        </w:rPr>
      </w:pPr>
      <w:r w:rsidRPr="003B69F7">
        <w:rPr>
          <w:rStyle w:val="Style13ptBold"/>
        </w:rPr>
        <w:t>Phillips ‘22,</w:t>
      </w:r>
      <w:r w:rsidRPr="003B69F7">
        <w:t xml:space="preserve"> [(Julianne,</w:t>
      </w:r>
      <w:r w:rsidRPr="003B69F7">
        <w:rPr>
          <w:rFonts w:ascii="Open Sans" w:hAnsi="Open Sans" w:cs="Open Sans"/>
          <w:color w:val="333333"/>
          <w:shd w:val="clear" w:color="auto" w:fill="FFFFFF"/>
        </w:rPr>
        <w:t xml:space="preserve"> </w:t>
      </w:r>
      <w:r w:rsidRPr="003B69F7">
        <w:t xml:space="preserve">Department of Government, University of Texas at Austin) "Securing guarantees: How nuclear proliferation can strengthen great power commitments, Sage Journals, </w:t>
      </w:r>
      <w:proofErr w:type="gramStart"/>
      <w:r w:rsidRPr="003B69F7">
        <w:t>https://journals.sagepub.com/doi/full/10.1177/07388942221099463?,</w:t>
      </w:r>
      <w:proofErr w:type="gramEnd"/>
      <w:r w:rsidRPr="003B69F7">
        <w:t xml:space="preserve"> 6-6-2022, accessed 7-28-2025] </w:t>
      </w:r>
      <w:r>
        <w:t>TDI</w:t>
      </w:r>
      <w:r w:rsidRPr="00820012">
        <w:rPr>
          <w:b/>
          <w:bCs/>
        </w:rPr>
        <w:t>|</w:t>
      </w:r>
      <w:r>
        <w:rPr>
          <w:b/>
          <w:bCs/>
        </w:rPr>
        <w:t>LMR</w:t>
      </w:r>
    </w:p>
    <w:p w14:paraId="4D6501D6" w14:textId="77777777" w:rsidR="009601B1" w:rsidRDefault="009601B1" w:rsidP="009601B1">
      <w:r w:rsidRPr="00D02CB3">
        <w:rPr>
          <w:sz w:val="12"/>
        </w:rPr>
        <w:t xml:space="preserve">This new claim is based on the introduction of great powers’ preferences regarding nuclear acquisition by their subordinates. I argue that, all else </w:t>
      </w:r>
      <w:r w:rsidRPr="00CD7337">
        <w:rPr>
          <w:u w:val="single"/>
        </w:rPr>
        <w:t>equal, great powers pay a higher cost for the defeat of a nuclear-capable ally than for the defeat of a non-nuclear ally.</w:t>
      </w:r>
      <w:r w:rsidRPr="00D02CB3">
        <w:rPr>
          <w:sz w:val="12"/>
        </w:rPr>
        <w:t xml:space="preserve"> This </w:t>
      </w:r>
      <w:r w:rsidRPr="00CD7337">
        <w:rPr>
          <w:u w:val="single"/>
        </w:rPr>
        <w:t>higher cost leads great powers to prefer that, if an ally loses a conflict, it is not armed with nuclear weapons.</w:t>
      </w:r>
      <w:r w:rsidRPr="00D02CB3">
        <w:rPr>
          <w:sz w:val="12"/>
        </w:rPr>
        <w:t xml:space="preserve"> This new assumption regarding great power preferences can allow us to theorize about how these powers may be expected to respond not just to subordinate states’ nuclear pursuit, but also to their acquisition of a working weapon, and in doing so tell us what the result for their hierarchical relationship may be. The </w:t>
      </w:r>
      <w:r w:rsidRPr="00CD7337">
        <w:rPr>
          <w:u w:val="single"/>
        </w:rPr>
        <w:t>increased potential costs</w:t>
      </w:r>
      <w:r w:rsidRPr="00D02CB3">
        <w:rPr>
          <w:sz w:val="12"/>
        </w:rPr>
        <w:t xml:space="preserve"> that arise with the emergence of a nuclear-capable subordinate (caused by higher risks and costs of conflict escalation, a greater likelihood of low-level conflict owing to nuclear possession, or loss of control of vulnerable nuclear materials) </w:t>
      </w:r>
      <w:r w:rsidRPr="00CD7337">
        <w:rPr>
          <w:u w:val="single"/>
        </w:rPr>
        <w:t>suggest that, once a state goes nuclear, its patron may have greater incentives to protect it;</w:t>
      </w:r>
      <w:r w:rsidRPr="00D02CB3">
        <w:rPr>
          <w:sz w:val="12"/>
        </w:rPr>
        <w:t xml:space="preserve"> </w:t>
      </w:r>
      <w:r w:rsidRPr="00CD7337">
        <w:rPr>
          <w:u w:val="single"/>
        </w:rPr>
        <w:t xml:space="preserve">nuclear states that pose a greater risk to the stability of a region may prompt a heightened willingness to get involved from great powers with a vested interest in that stability. </w:t>
      </w:r>
      <w:r w:rsidRPr="00D02CB3">
        <w:rPr>
          <w:sz w:val="12"/>
        </w:rPr>
        <w:t xml:space="preserve">When great powers find the defeat of a nuclear protégé costlier than the defeat of a non-nuclear one, I find that the protégé’s </w:t>
      </w:r>
      <w:r w:rsidRPr="00D034A7">
        <w:rPr>
          <w:u w:val="single"/>
        </w:rPr>
        <w:t>proliferation may make a great power more likely to intervene in a conflict on the subordinate’s behalf, transforming a previously incredible defensive commitment into a credible one. Where a great power is not expected to aid a non-nuclear ally, it may do so for one that possesses a nuclear arsenal.</w:t>
      </w:r>
      <w:r>
        <w:rPr>
          <w:u w:val="single"/>
        </w:rPr>
        <w:t xml:space="preserve"> </w:t>
      </w:r>
      <w:r w:rsidRPr="00D02CB3">
        <w:rPr>
          <w:sz w:val="12"/>
        </w:rPr>
        <w:t xml:space="preserve">The </w:t>
      </w:r>
      <w:r w:rsidRPr="00A05C9F">
        <w:rPr>
          <w:sz w:val="14"/>
        </w:rPr>
        <w:t xml:space="preserve">purpose of any weapons, nuclear or otherwise, is to influence the actions of others, either through deterrence or </w:t>
      </w:r>
      <w:proofErr w:type="spellStart"/>
      <w:r w:rsidRPr="00A05C9F">
        <w:rPr>
          <w:sz w:val="14"/>
        </w:rPr>
        <w:t>compellence</w:t>
      </w:r>
      <w:proofErr w:type="spellEnd"/>
      <w:r w:rsidRPr="00A05C9F">
        <w:rPr>
          <w:sz w:val="14"/>
        </w:rPr>
        <w:t xml:space="preserve">. </w:t>
      </w:r>
      <w:r w:rsidRPr="00D02CB3">
        <w:rPr>
          <w:sz w:val="12"/>
        </w:rPr>
        <w:t xml:space="preserve">It stands to reason that </w:t>
      </w:r>
      <w:r w:rsidRPr="00A05C9F">
        <w:rPr>
          <w:sz w:val="14"/>
        </w:rPr>
        <w:t xml:space="preserve">the acquisition of a weapon with as much potential for devastation as an atomic bomb will influence what states in the system will and will not </w:t>
      </w:r>
      <w:proofErr w:type="gramStart"/>
      <w:r w:rsidRPr="00A05C9F">
        <w:rPr>
          <w:sz w:val="14"/>
        </w:rPr>
        <w:t>do, or</w:t>
      </w:r>
      <w:proofErr w:type="gramEnd"/>
      <w:r w:rsidRPr="00A05C9F">
        <w:rPr>
          <w:sz w:val="14"/>
        </w:rPr>
        <w:t xml:space="preserve"> even consider doing. </w:t>
      </w:r>
      <w:r w:rsidRPr="00D02CB3">
        <w:rPr>
          <w:sz w:val="12"/>
        </w:rPr>
        <w:t xml:space="preserve">Relationships among not only adversaries but also allies will be altered whenever a party joins the nuclear club. Much of the literature on nuclear proliferation has considered the motivations of would-be nuclear powers and existing major powers independently, and threatening states have often not been treated as strategic actors in the process. Debs and Monteiro (2016) analyze a model explicitly considering the interactions among these three actors, creating a more comprehensive framework that considers states’ opportunity and willingness to build nuclear weapons as products of their great power relationships and their threat environments. However, the role of the great power ally in their model is to provide cover for a proliferator, potentially allowing a state to acquire a weapon when it might not otherwise have been capable of doing so. Great powers’ incentives remain largely unexplored,3 particularly as they may be altered by their protégés’ nuclear pursuit. I show that while these powers exert their influence within the distribution of alignments, they in turn are also influenced and bound by it. </w:t>
      </w:r>
      <w:r w:rsidRPr="00A05C9F">
        <w:rPr>
          <w:sz w:val="12"/>
        </w:rPr>
        <w:t xml:space="preserve">Through proliferation, subordinate states can shape this structure of alignments, which can be seen in how they are able to change great powers’ incentives with their nuclear acquisition. </w:t>
      </w:r>
      <w:r w:rsidRPr="00C95F10">
        <w:rPr>
          <w:u w:val="single"/>
        </w:rPr>
        <w:t>Working within this framework of proliferators, allies, and adversaries,</w:t>
      </w:r>
      <w:r w:rsidRPr="00D02CB3">
        <w:rPr>
          <w:sz w:val="12"/>
        </w:rPr>
        <w:t xml:space="preserve"> I develop a formal model that considers how </w:t>
      </w:r>
      <w:r w:rsidRPr="00C95F10">
        <w:rPr>
          <w:u w:val="single"/>
        </w:rPr>
        <w:t>horizontal proliferation, in which new states acquire nuclear weapons, can shape the preferences of great power patrons.</w:t>
      </w:r>
      <w:r w:rsidRPr="00D02CB3">
        <w:rPr>
          <w:sz w:val="12"/>
        </w:rPr>
        <w:t xml:space="preserve"> I find that </w:t>
      </w:r>
      <w:r w:rsidRPr="00C95F10">
        <w:rPr>
          <w:u w:val="single"/>
        </w:rPr>
        <w:t xml:space="preserve">proliferation by a subordinate state can make a great power more likely to intervene in a conflict on the subordinate’s behalf, </w:t>
      </w:r>
      <w:r w:rsidRPr="00A05C9F">
        <w:rPr>
          <w:b/>
          <w:bCs/>
          <w:u w:val="single"/>
        </w:rPr>
        <w:t>transforming a previously incredible defensive commitment into a credible one.</w:t>
      </w:r>
      <w:r w:rsidRPr="00D02CB3">
        <w:rPr>
          <w:sz w:val="12"/>
        </w:rPr>
        <w:t xml:space="preserve"> This suggests that, </w:t>
      </w:r>
      <w:r w:rsidRPr="00F312DA">
        <w:rPr>
          <w:u w:val="single"/>
        </w:rPr>
        <w:t xml:space="preserve">in acquiring nuclear weapons, states may not only be providing for their own </w:t>
      </w:r>
      <w:proofErr w:type="gramStart"/>
      <w:r w:rsidRPr="00F312DA">
        <w:rPr>
          <w:u w:val="single"/>
        </w:rPr>
        <w:t>security, but</w:t>
      </w:r>
      <w:proofErr w:type="gramEnd"/>
      <w:r w:rsidRPr="00F312DA">
        <w:rPr>
          <w:u w:val="single"/>
        </w:rPr>
        <w:t xml:space="preserve"> also enhancing a great power’s commitment to that security.</w:t>
      </w:r>
      <w:r w:rsidRPr="00D02CB3">
        <w:rPr>
          <w:sz w:val="12"/>
        </w:rPr>
        <w:t xml:space="preserve"> In addition to their defensive and deterrent potential, </w:t>
      </w:r>
      <w:r w:rsidRPr="00F312DA">
        <w:rPr>
          <w:u w:val="single"/>
        </w:rPr>
        <w:t>nuclear weapons can have the previously unexamined benefit of drawing great power allies closer to their protégés.</w:t>
      </w:r>
      <w:r w:rsidRPr="00D02CB3">
        <w:rPr>
          <w:sz w:val="12"/>
        </w:rPr>
        <w:t xml:space="preserve"> Further, a </w:t>
      </w:r>
      <w:r w:rsidRPr="00F312DA">
        <w:rPr>
          <w:u w:val="single"/>
        </w:rPr>
        <w:t>credible defensive commitment cannot be made incredible through nuclear acquisition, meaning that proliferators need not fear that they will be abandoned after achieving nuclear status.</w:t>
      </w:r>
      <w:r w:rsidRPr="00D02CB3">
        <w:rPr>
          <w:sz w:val="12"/>
        </w:rPr>
        <w:t xml:space="preserve"> This possibility is driven by the consideration of a particular incentive on the part of great powers: all else equal, I posit that a loss by a nuclear ally is costlier for a great power than a loss by a non-nuclear one. These results show that the consequences of proliferation decisions are not only dependent upon a state’s existing relationships and position in the international system, but they can in turn alter that very system. Within this discussion, I use the term “ally” to denote a state that falls within the hierarchy or sphere of influence of a great power or might otherwise be in a non-adversarial relationship with it, but not necessarily one with any formal defense pact in place. A more appropriate but also more cumbersome descriptor might be “ally or potential ally,” as I am really interested in states that might reasonably expect a great power to come to their assistance. Indeed, it is quite possible that this mechanism of drawing in a great power and strengthening its formerly incredible defensive commitment is most likely in cases that lack a formal alliance agreement. Where defense pacts are already in place, they may in some cases be structured </w:t>
      </w:r>
      <w:proofErr w:type="gramStart"/>
      <w:r w:rsidRPr="00D02CB3">
        <w:rPr>
          <w:sz w:val="12"/>
        </w:rPr>
        <w:t>so as to</w:t>
      </w:r>
      <w:proofErr w:type="gramEnd"/>
      <w:r w:rsidRPr="00D02CB3">
        <w:rPr>
          <w:sz w:val="12"/>
        </w:rPr>
        <w:t xml:space="preserve"> create credible commitments that do not require further reassurance, and they may in other cases be part of a strict hierarchical relationship in which the guarantor possesses leverage over a subordinate to prevent proliferation. In neither of these cases should we expect to see a great power’s commitment altered through nuclear acquisition (in the former because it is not necessary </w:t>
      </w:r>
      <w:proofErr w:type="gramStart"/>
      <w:r w:rsidRPr="00D02CB3">
        <w:rPr>
          <w:sz w:val="12"/>
        </w:rPr>
        <w:t>and in the latter</w:t>
      </w:r>
      <w:proofErr w:type="gramEnd"/>
      <w:r w:rsidRPr="00D02CB3">
        <w:rPr>
          <w:sz w:val="12"/>
        </w:rPr>
        <w:t xml:space="preserve"> because it is not possible), and so it is reasonable to think that this mechanism may be most visible where looser relationships exist to begin with. Causes and consequences of nuclear possession Consideration of the effect of </w:t>
      </w:r>
      <w:r w:rsidRPr="00D02CB3">
        <w:rPr>
          <w:sz w:val="12"/>
        </w:rPr>
        <w:lastRenderedPageBreak/>
        <w:t xml:space="preserve">nuclear weapons on the international system must involve both the causes and consequences of nuclear proliferation. Regarding its causes, recent years have seen a proliferation of studies on the determinants of nuclear weapons pursuit and acquisition. Jo and Gartzke (2007) employ an “opportunity and willingness” framework, laying out some of the factors commonly associated with nuclear proliferation.4 Another way to frame this is as a divide between the supply side and the demand side of proliferation: whether states </w:t>
      </w:r>
      <w:proofErr w:type="gramStart"/>
      <w:r w:rsidRPr="00D02CB3">
        <w:rPr>
          <w:sz w:val="12"/>
        </w:rPr>
        <w:t>are able to</w:t>
      </w:r>
      <w:proofErr w:type="gramEnd"/>
      <w:r w:rsidRPr="00D02CB3">
        <w:rPr>
          <w:sz w:val="12"/>
        </w:rPr>
        <w:t xml:space="preserve"> acquire nuclear weapons, and why they might want to. On the supply side, the degree to which states can withstand military or economic sanctions affects their ability to acquire nuclear weapons. South Korea, for instance, relied heavily on US military and financial assistance, including the presence of US troops, to ensure its security following the Korean War, placing it in a position where threats of US withdrawal effectively ended its efforts. Even if states find nuclear possession attractive, they may be unable to develop a program to the point of a working weapon if another state is able to impose unacceptably high costs for doing so. Nuclear acquisition is an expensive process, and opposition by great powers can render it even more so. In addition to direct sanctioning, the act of nuclear pursuit itself may also provoke preventive strikes and wars (Fuhrmann and Kreps 2010; Bas and Coe 2016; Debs and Monteiro 2016), which states must take into account in their decision-making.5 The ability to proliferate therefore depends not only on the resources and capacity of a state seeking a weapon, but also on the interest and ability of other members of the international system to oppose it in this pursuit.6 Relationships with other members of the international system also underpin the demand-side literature, and in particular relationships with adversaries and with great power allies. </w:t>
      </w:r>
      <w:r w:rsidRPr="00D70315">
        <w:rPr>
          <w:sz w:val="14"/>
        </w:rPr>
        <w:t>Security considerations driving the perceived need for nuclear weapons center on external threats and fears of abandonment.</w:t>
      </w:r>
      <w:r w:rsidRPr="00A84409">
        <w:rPr>
          <w:u w:val="single"/>
        </w:rPr>
        <w:t xml:space="preserve"> States with a high and persistent level of threat, such as those in enduring rivalries or with historically hostile neighbors, are more likely to find nuclear weapons attractive for their deterrent and defensive purposes than those lacking such an existential threat</w:t>
      </w:r>
      <w:r w:rsidRPr="00D02CB3">
        <w:rPr>
          <w:sz w:val="12"/>
        </w:rPr>
        <w:t xml:space="preserve">7. In line with Powell’s (2003) argument that </w:t>
      </w:r>
      <w:r w:rsidRPr="00A84409">
        <w:rPr>
          <w:u w:val="single"/>
        </w:rPr>
        <w:t xml:space="preserve">nuclear weapons may allow small states to deter major powers in issues where a small state is clearly more resolved than its opponent </w:t>
      </w:r>
      <w:r w:rsidRPr="00D02CB3">
        <w:rPr>
          <w:sz w:val="12"/>
        </w:rPr>
        <w:t xml:space="preserve">(such as issues of “regime survival”), </w:t>
      </w:r>
      <w:r w:rsidRPr="00A84409">
        <w:rPr>
          <w:u w:val="single"/>
        </w:rPr>
        <w:t>states facing threats to their survival should find nuclear weapons more useful than states taking offensive action.</w:t>
      </w:r>
      <w:r w:rsidRPr="00D02CB3">
        <w:rPr>
          <w:sz w:val="12"/>
        </w:rPr>
        <w:t xml:space="preserve"> Fears of abandonment by a great power protector are also an oft-cited impetus for states to pursue a nuclear capability (Reiter 2014; Debs and Monteiro 2016; </w:t>
      </w:r>
      <w:proofErr w:type="spellStart"/>
      <w:r w:rsidRPr="00D02CB3">
        <w:rPr>
          <w:sz w:val="12"/>
        </w:rPr>
        <w:t>Lanoszka</w:t>
      </w:r>
      <w:proofErr w:type="spellEnd"/>
      <w:r w:rsidRPr="00D02CB3">
        <w:rPr>
          <w:sz w:val="12"/>
        </w:rPr>
        <w:t xml:space="preserve"> 2018), and </w:t>
      </w:r>
      <w:proofErr w:type="spellStart"/>
      <w:r w:rsidRPr="00D02CB3">
        <w:rPr>
          <w:sz w:val="12"/>
        </w:rPr>
        <w:t>Gerzhoy</w:t>
      </w:r>
      <w:proofErr w:type="spellEnd"/>
      <w:r w:rsidRPr="00D02CB3">
        <w:rPr>
          <w:sz w:val="12"/>
        </w:rPr>
        <w:t xml:space="preserve"> (2015) describes this abandonment as a threat often leveraged in attempts to prevent proliferation. If the costs of defending a protégé are high</w:t>
      </w:r>
      <w:r w:rsidRPr="00A84409">
        <w:rPr>
          <w:u w:val="single"/>
        </w:rPr>
        <w:t>, great powers have incentives to renege on their security commitments in the event of an attack, making them unreliable defenders.</w:t>
      </w:r>
      <w:r w:rsidRPr="00D02CB3">
        <w:rPr>
          <w:sz w:val="12"/>
        </w:rPr>
        <w:t xml:space="preserve"> Subordinate states may therefore wish to pursue nuclear weapons </w:t>
      </w:r>
      <w:proofErr w:type="gramStart"/>
      <w:r w:rsidRPr="00D02CB3">
        <w:rPr>
          <w:sz w:val="12"/>
        </w:rPr>
        <w:t>in order to</w:t>
      </w:r>
      <w:proofErr w:type="gramEnd"/>
      <w:r w:rsidRPr="00D02CB3">
        <w:rPr>
          <w:sz w:val="12"/>
        </w:rPr>
        <w:t xml:space="preserve"> provide for their own defense. Regarding the consequences of nuclear possession, the literature tends to focus on potential effects on interactions between adversaries. Lines of inquiry on the consequences of nuclear weapons examine how possession affects crisis outcomes (Beardsley and Asal 2009; </w:t>
      </w:r>
      <w:proofErr w:type="spellStart"/>
      <w:r w:rsidRPr="00D02CB3">
        <w:rPr>
          <w:sz w:val="12"/>
        </w:rPr>
        <w:t>Kroenig</w:t>
      </w:r>
      <w:proofErr w:type="spellEnd"/>
      <w:r w:rsidRPr="00D02CB3">
        <w:rPr>
          <w:sz w:val="12"/>
        </w:rPr>
        <w:t xml:space="preserve"> 2013; Sechser and Fuhrmann 2013), how possession affects the probability of conflict (Rauchhaus 2009), and how nuclear postures might affect the likelihood of conflict (Narang 2012). This work highlights the effect that nuclear weapons have on relationships between opposing states, but we should also consider how these weapons might affect less adversarial relationships, and how the nature of these relationships might be changed over time. As Powell (2003) points out, </w:t>
      </w:r>
      <w:r w:rsidRPr="00D02CB3">
        <w:rPr>
          <w:u w:val="single"/>
        </w:rPr>
        <w:t>small states might use a nuclear capability to lessen the influence of a great power over them, and I argue that they might sometimes also be able to exert some power of their own in return.</w:t>
      </w:r>
      <w:r w:rsidRPr="00881FE7">
        <w:t xml:space="preserve"> </w:t>
      </w:r>
    </w:p>
    <w:p w14:paraId="370458C4" w14:textId="77777777" w:rsidR="009601B1" w:rsidRDefault="009601B1" w:rsidP="009601B1"/>
    <w:p w14:paraId="3CCE31DE" w14:textId="77777777" w:rsidR="009601B1" w:rsidRPr="00F91917" w:rsidRDefault="009601B1" w:rsidP="009601B1">
      <w:pPr>
        <w:pStyle w:val="Heading4"/>
      </w:pPr>
      <w:r w:rsidRPr="00F91917">
        <w:t xml:space="preserve">Nuclear non-proliferation rests on a strong foundation AND it stabilizes regional powers </w:t>
      </w:r>
    </w:p>
    <w:p w14:paraId="4D5BE33F" w14:textId="77777777" w:rsidR="009601B1" w:rsidRPr="00EC098F" w:rsidRDefault="009601B1" w:rsidP="009601B1">
      <w:pPr>
        <w:rPr>
          <w:rStyle w:val="Style13ptBold"/>
          <w:lang w:eastAsia="zh-CN"/>
        </w:rPr>
      </w:pPr>
      <w:r>
        <w:rPr>
          <w:rStyle w:val="Style13ptBold"/>
        </w:rPr>
        <w:t>Nye 25</w:t>
      </w:r>
    </w:p>
    <w:p w14:paraId="5929BA4E" w14:textId="77777777" w:rsidR="009601B1" w:rsidRPr="00EC098F" w:rsidRDefault="009601B1" w:rsidP="009601B1">
      <w:r w:rsidRPr="00EC098F">
        <w:t>[</w:t>
      </w:r>
      <w:r>
        <w:t>Joseph S. Nye</w:t>
      </w:r>
      <w:r w:rsidRPr="00EC098F">
        <w:t xml:space="preserve">., 5-2-2025, "Will We See More Nuclear </w:t>
      </w:r>
      <w:proofErr w:type="gramStart"/>
      <w:r w:rsidRPr="00EC098F">
        <w:t>Proliferation?,</w:t>
      </w:r>
      <w:proofErr w:type="gramEnd"/>
      <w:r w:rsidRPr="00EC098F">
        <w:t>" China-US Focus, https://www.chinausfocus.com/peace-security/will-we-see-more-nuclear-proliferation?]//yguado</w:t>
      </w:r>
    </w:p>
    <w:p w14:paraId="30DD3B0C" w14:textId="77777777" w:rsidR="009601B1" w:rsidRPr="006C749C" w:rsidRDefault="009601B1" w:rsidP="009601B1">
      <w:pPr>
        <w:rPr>
          <w:sz w:val="16"/>
          <w:szCs w:val="16"/>
        </w:rPr>
      </w:pPr>
      <w:r w:rsidRPr="00EC098F">
        <w:rPr>
          <w:rStyle w:val="StyleUnderline"/>
        </w:rPr>
        <w:t xml:space="preserve">Eight decades have passed since the energy contained within an atom was used in warfare. Yet rather than suffering nuclear Armageddon, the </w:t>
      </w:r>
      <w:r w:rsidRPr="0053146D">
        <w:rPr>
          <w:rStyle w:val="StyleUnderline"/>
          <w:b/>
          <w:bCs/>
        </w:rPr>
        <w:t>world has achieved a surprising nuclear stability</w:t>
      </w:r>
      <w:r w:rsidRPr="00EC098F">
        <w:rPr>
          <w:rStyle w:val="StyleUnderline"/>
        </w:rPr>
        <w:t xml:space="preserve"> – so far. Equally remarkable, while nuclear technology has spread to many countries, only a small fraction </w:t>
      </w:r>
      <w:proofErr w:type="gramStart"/>
      <w:r w:rsidRPr="00EC098F">
        <w:rPr>
          <w:rStyle w:val="StyleUnderline"/>
        </w:rPr>
        <w:t>have</w:t>
      </w:r>
      <w:proofErr w:type="gramEnd"/>
      <w:r w:rsidRPr="00EC098F">
        <w:rPr>
          <w:rStyle w:val="StyleUnderline"/>
        </w:rPr>
        <w:t xml:space="preserve"> chosen to use it to develop weapons. The world has benefited from an effective nonproliferation regime, a set of rules, norms, and institutions that have discouraged – albeit haltingly and imperfectly – nuclear proliferation.</w:t>
      </w:r>
      <w:r w:rsidRPr="00EC098F">
        <w:rPr>
          <w:sz w:val="16"/>
          <w:szCs w:val="16"/>
        </w:rPr>
        <w:t xml:space="preserve"> But can it survive an era of rapid geopolitical shifts?</w:t>
      </w:r>
      <w:r>
        <w:rPr>
          <w:sz w:val="16"/>
          <w:szCs w:val="16"/>
        </w:rPr>
        <w:t xml:space="preserve"> </w:t>
      </w:r>
      <w:r w:rsidRPr="00EC098F">
        <w:rPr>
          <w:sz w:val="16"/>
          <w:szCs w:val="16"/>
        </w:rPr>
        <w:t>In the 1960s, US President John F. Kennedy predicted that there would be around 25 countries with nuclear weapons by the 1970s. Yet today, there are only nine, because governments took steps to prevent proliferation.</w:t>
      </w:r>
      <w:r>
        <w:rPr>
          <w:sz w:val="16"/>
          <w:szCs w:val="16"/>
        </w:rPr>
        <w:t xml:space="preserve"> </w:t>
      </w:r>
      <w:r w:rsidRPr="00EC098F">
        <w:rPr>
          <w:sz w:val="16"/>
          <w:szCs w:val="16"/>
        </w:rPr>
        <w:t>In 1968, they negotiated the Nuclear Non-Proliferation Treaty (NPT), which recognized that five states already had nuclear weapons, but secured pledges from others not to develop them. For decades, the Vienna-based International Atomic Energy Agency (IAEA) has sent inspectors to countries developing nuclear energy to ensure that it is used only for civilian purposes. And in the 1970s, US President Jimmy Carter’s administration placed a high priority on slowing proliferation, in part through the newly created Nuclear Suppliers Group, whose member states pledged restraint in the export of sensitive enrichment and reprocessing technology.</w:t>
      </w:r>
      <w:r>
        <w:rPr>
          <w:sz w:val="16"/>
          <w:szCs w:val="16"/>
        </w:rPr>
        <w:t xml:space="preserve"> </w:t>
      </w:r>
      <w:r w:rsidRPr="00EC098F">
        <w:rPr>
          <w:sz w:val="16"/>
          <w:szCs w:val="16"/>
        </w:rPr>
        <w:t>This non-proliferation regime has become an important part of the world order, but some analysts believe it faces new threats. Even IAEA Director General</w:t>
      </w:r>
      <w:r>
        <w:rPr>
          <w:sz w:val="16"/>
          <w:szCs w:val="16"/>
        </w:rPr>
        <w:t xml:space="preserve"> </w:t>
      </w:r>
      <w:r w:rsidRPr="0030105B">
        <w:rPr>
          <w:sz w:val="16"/>
          <w:szCs w:val="16"/>
        </w:rPr>
        <w:t>Rafael Mariano Grossi</w:t>
      </w:r>
      <w:r>
        <w:rPr>
          <w:sz w:val="16"/>
          <w:szCs w:val="16"/>
        </w:rPr>
        <w:t xml:space="preserve"> </w:t>
      </w:r>
      <w:r w:rsidRPr="00EC098F">
        <w:rPr>
          <w:sz w:val="16"/>
          <w:szCs w:val="16"/>
        </w:rPr>
        <w:t>worries about its future. The most visible challenge is Iran’s program for enriching uranium above 60% – far beyond what is needed for use in civilian reactors. Grossi</w:t>
      </w:r>
      <w:r>
        <w:rPr>
          <w:sz w:val="16"/>
          <w:szCs w:val="16"/>
        </w:rPr>
        <w:t xml:space="preserve"> </w:t>
      </w:r>
      <w:r w:rsidRPr="0030105B">
        <w:rPr>
          <w:sz w:val="16"/>
          <w:szCs w:val="16"/>
        </w:rPr>
        <w:t>estimates</w:t>
      </w:r>
      <w:r>
        <w:rPr>
          <w:sz w:val="16"/>
          <w:szCs w:val="16"/>
        </w:rPr>
        <w:t xml:space="preserve"> </w:t>
      </w:r>
      <w:r w:rsidRPr="00EC098F">
        <w:rPr>
          <w:sz w:val="16"/>
          <w:szCs w:val="16"/>
        </w:rPr>
        <w:t>that Iran could make a bomb in a matter of months, not years; and if it does develop a nuclear weapon, Saudi Arabia says it will follow suit and drop out of the NPT. Israel and the United States are threatening to use force to stop Iran, even as the US and Iran engage in new negotiations over limiting Iran’s nuclear program.</w:t>
      </w:r>
      <w:r>
        <w:rPr>
          <w:sz w:val="16"/>
          <w:szCs w:val="16"/>
        </w:rPr>
        <w:t xml:space="preserve"> </w:t>
      </w:r>
      <w:r w:rsidRPr="00EC098F">
        <w:rPr>
          <w:sz w:val="16"/>
          <w:szCs w:val="16"/>
        </w:rPr>
        <w:t xml:space="preserve">Beyond this regional challenge in the Middle East lurks a global threat to the nonproliferation regime. After World War II, Germany and Japan limited their own nuclear plans because of their alliance with the US. The credibility of American nuclear deterrence was sufficient to provide them with security, and the same has been true for dozens of other states, both in NATO and in East Asia. But now that the Trump administration is weakening these alliances, it has also weakened America’s extended deterrence, prompting others to examine whether they should have their own nuclear weapons. They </w:t>
      </w:r>
      <w:proofErr w:type="gramStart"/>
      <w:r w:rsidRPr="00EC098F">
        <w:rPr>
          <w:sz w:val="16"/>
          <w:szCs w:val="16"/>
        </w:rPr>
        <w:t xml:space="preserve">are well </w:t>
      </w:r>
      <w:r w:rsidRPr="00EC098F">
        <w:rPr>
          <w:sz w:val="16"/>
          <w:szCs w:val="16"/>
        </w:rPr>
        <w:lastRenderedPageBreak/>
        <w:t>aware that</w:t>
      </w:r>
      <w:proofErr w:type="gramEnd"/>
      <w:r w:rsidRPr="00EC098F">
        <w:rPr>
          <w:sz w:val="16"/>
          <w:szCs w:val="16"/>
        </w:rPr>
        <w:t xml:space="preserve"> Ukraine gave up the Soviet-era nuclear weapons stationed on its soil, only to be invaded by Russia (which had guaranteed Ukraine’s territorial integrity in the 1994</w:t>
      </w:r>
      <w:r>
        <w:rPr>
          <w:sz w:val="16"/>
          <w:szCs w:val="16"/>
        </w:rPr>
        <w:t xml:space="preserve"> </w:t>
      </w:r>
      <w:r w:rsidRPr="0030105B">
        <w:rPr>
          <w:sz w:val="16"/>
          <w:szCs w:val="16"/>
        </w:rPr>
        <w:t>Budapest Memorandum</w:t>
      </w:r>
      <w:r w:rsidRPr="00EC098F">
        <w:rPr>
          <w:sz w:val="16"/>
          <w:szCs w:val="16"/>
        </w:rPr>
        <w:t>).</w:t>
      </w:r>
      <w:r>
        <w:rPr>
          <w:sz w:val="16"/>
          <w:szCs w:val="16"/>
        </w:rPr>
        <w:t xml:space="preserve"> </w:t>
      </w:r>
      <w:r w:rsidRPr="00EC098F">
        <w:rPr>
          <w:rStyle w:val="StyleUnderline"/>
        </w:rPr>
        <w:t xml:space="preserve">Some analysts say we should not worry, because </w:t>
      </w:r>
      <w:r w:rsidRPr="0053146D">
        <w:rPr>
          <w:rStyle w:val="StyleUnderline"/>
          <w:b/>
          <w:bCs/>
        </w:rPr>
        <w:t>proliferation would have beneficial effects</w:t>
      </w:r>
      <w:r w:rsidRPr="00EC098F">
        <w:rPr>
          <w:rStyle w:val="StyleUnderline"/>
        </w:rPr>
        <w:t xml:space="preserve"> on world politics. Just as nuclear weapons sustained prudence in US-Soviet relations, they contend, so might nuclear weapons stabilize regional power balances today.</w:t>
      </w:r>
      <w:r>
        <w:rPr>
          <w:rStyle w:val="StyleUnderline"/>
        </w:rPr>
        <w:t xml:space="preserve"> </w:t>
      </w:r>
      <w:r w:rsidRPr="00EC098F">
        <w:rPr>
          <w:sz w:val="16"/>
          <w:szCs w:val="16"/>
        </w:rPr>
        <w:t>But this more-is-better attitude would be tenable only if the political conditions were similar. It presupposes stable command-and-control systems; an absence of serious civil wars or destabilizing motivations (such as irredentist passions); and discipline over the temptation to launch preemptive strikes during the early stages of a conflict, when new nuclear weapons capabilities are soft and vulnerable.</w:t>
      </w:r>
      <w:r>
        <w:rPr>
          <w:sz w:val="16"/>
          <w:szCs w:val="16"/>
        </w:rPr>
        <w:t xml:space="preserve"> </w:t>
      </w:r>
      <w:r w:rsidRPr="00EC098F">
        <w:rPr>
          <w:sz w:val="16"/>
          <w:szCs w:val="16"/>
        </w:rPr>
        <w:t>Such assumptions are unrealistic in many parts of the world. Far from enhancing security, the first effects of acquiring a nuclear capability in many circumstances may be to increase one’s vulnerability and insecurity. Moreover, even a local, “tactical” nuclear strike would be a serious breach of an 80-year global taboo.</w:t>
      </w:r>
      <w:r>
        <w:rPr>
          <w:sz w:val="16"/>
          <w:szCs w:val="16"/>
        </w:rPr>
        <w:t xml:space="preserve"> </w:t>
      </w:r>
      <w:r w:rsidRPr="00EC098F">
        <w:rPr>
          <w:sz w:val="16"/>
          <w:szCs w:val="16"/>
        </w:rPr>
        <w:t>One also must consider the destabilizing roles that nonstate actors could play. Even if the risk of a terrorist group acquiring a nuclear device is low, the mere possibility creates severe challenges. The fact that weapons-usable materials can be stolen or sold to rogue states on the black market means that the threat posed by nonstate groups does not depend solely on their technological capabilities. Nor would today’s superpowers necessarily be immune from the effects. The wide or rapid spread of nuclear capabilities could affect the global strategic balance and the prospects of a peaceful and just world order in the future.</w:t>
      </w:r>
      <w:r>
        <w:rPr>
          <w:sz w:val="16"/>
          <w:szCs w:val="16"/>
        </w:rPr>
        <w:t xml:space="preserve"> </w:t>
      </w:r>
      <w:r w:rsidRPr="00EC098F">
        <w:rPr>
          <w:sz w:val="16"/>
          <w:szCs w:val="16"/>
        </w:rPr>
        <w:t xml:space="preserve">Obviously, political and technical trends will continue to change. But the key question concerns the future of US alliances and extended deterrence. </w:t>
      </w:r>
      <w:r w:rsidRPr="00EC098F">
        <w:rPr>
          <w:rStyle w:val="StyleUnderline"/>
        </w:rPr>
        <w:t>Given that proliferation could be destabilizing, that nuclear weapons do not always enhance the acquiring state’s geopolitical position, and that superpowers cannot fully escape the effects, there should be a strong global interest in maintaining the nonproliferation regime.</w:t>
      </w:r>
      <w:r>
        <w:rPr>
          <w:rStyle w:val="StyleUnderline"/>
        </w:rPr>
        <w:t xml:space="preserve"> </w:t>
      </w:r>
      <w:r w:rsidRPr="00EC098F">
        <w:rPr>
          <w:rStyle w:val="StyleUnderline"/>
        </w:rPr>
        <w:t xml:space="preserve">Under the current circumstances, some inequality in weaponry is acceptable to most states because the alternative – anarchic equality – is more dangerous. </w:t>
      </w:r>
      <w:proofErr w:type="gramStart"/>
      <w:r w:rsidRPr="00EC098F">
        <w:rPr>
          <w:rStyle w:val="StyleUnderline"/>
        </w:rPr>
        <w:t>As long as</w:t>
      </w:r>
      <w:proofErr w:type="gramEnd"/>
      <w:r w:rsidRPr="00EC098F">
        <w:rPr>
          <w:rStyle w:val="StyleUnderline"/>
        </w:rPr>
        <w:t xml:space="preserve"> countries can be made better off without a bomb than with one, a policy of slowing the spread of nuclear-weapons technology will rest on a </w:t>
      </w:r>
      <w:r w:rsidRPr="0053146D">
        <w:rPr>
          <w:rStyle w:val="StyleUnderline"/>
          <w:b/>
          <w:bCs/>
        </w:rPr>
        <w:t>strong foundation</w:t>
      </w:r>
      <w:r w:rsidRPr="00EC098F">
        <w:rPr>
          <w:rStyle w:val="StyleUnderline"/>
        </w:rPr>
        <w:t xml:space="preserve">. Realistically, an international regime </w:t>
      </w:r>
      <w:r w:rsidRPr="0053146D">
        <w:rPr>
          <w:rStyle w:val="StyleUnderline"/>
          <w:b/>
          <w:bCs/>
        </w:rPr>
        <w:t>does not need perfect adherence</w:t>
      </w:r>
      <w:r w:rsidRPr="00EC098F">
        <w:rPr>
          <w:rStyle w:val="StyleUnderline"/>
        </w:rPr>
        <w:t xml:space="preserve"> to have a significant constraining effect.</w:t>
      </w:r>
      <w:r w:rsidRPr="00EC098F">
        <w:rPr>
          <w:sz w:val="16"/>
          <w:szCs w:val="16"/>
        </w:rPr>
        <w:t xml:space="preserve"> But once erosion of the norms and institutions begins, it may be hard to stop.</w:t>
      </w:r>
      <w:r>
        <w:rPr>
          <w:sz w:val="16"/>
          <w:szCs w:val="16"/>
        </w:rPr>
        <w:t xml:space="preserve"> </w:t>
      </w:r>
    </w:p>
    <w:p w14:paraId="322F06BD" w14:textId="77777777" w:rsidR="009601B1" w:rsidRDefault="009601B1" w:rsidP="009601B1"/>
    <w:p w14:paraId="51225029" w14:textId="77777777" w:rsidR="009601B1" w:rsidRDefault="009601B1" w:rsidP="009601B1"/>
    <w:p w14:paraId="7A290676" w14:textId="0495BE76" w:rsidR="009601B1" w:rsidRDefault="009601B1" w:rsidP="00D63CFD">
      <w:pPr>
        <w:pStyle w:val="Heading3"/>
      </w:pPr>
      <w:r>
        <w:lastRenderedPageBreak/>
        <w:t>Turn</w:t>
      </w:r>
      <w:r w:rsidR="00027522">
        <w:t>---</w:t>
      </w:r>
      <w:r>
        <w:t>Nuke Terror</w:t>
      </w:r>
    </w:p>
    <w:p w14:paraId="12E9C41F" w14:textId="77777777" w:rsidR="009601B1" w:rsidRDefault="009601B1" w:rsidP="009601B1">
      <w:pPr>
        <w:pStyle w:val="Heading4"/>
      </w:pPr>
      <w:r>
        <w:t xml:space="preserve">Case outweighs, turns, and nuclear terrorism unlikely. </w:t>
      </w:r>
    </w:p>
    <w:p w14:paraId="2D159847" w14:textId="77777777" w:rsidR="009601B1" w:rsidRPr="007C3652" w:rsidRDefault="009601B1" w:rsidP="009601B1">
      <w:pPr>
        <w:rPr>
          <w:szCs w:val="32"/>
        </w:rPr>
      </w:pPr>
      <w:r w:rsidRPr="000F60EB">
        <w:rPr>
          <w:rFonts w:eastAsiaTheme="majorEastAsia" w:cstheme="majorBidi"/>
          <w:b/>
          <w:iCs/>
          <w:sz w:val="26"/>
        </w:rPr>
        <w:t>Weiss 15</w:t>
      </w:r>
      <w:r w:rsidRPr="007C3652">
        <w:rPr>
          <w:szCs w:val="32"/>
        </w:rPr>
        <w:t>, (Leonard, Weiss, 3-1-2015, "On fear and nuclear terrorism," Sage Journals, https://journals.sagepub.com/doi/full/10.1177/0096340215571909) /HW OF @ TDI</w:t>
      </w:r>
    </w:p>
    <w:p w14:paraId="307FAC6B" w14:textId="77777777" w:rsidR="009601B1" w:rsidRPr="00BB5A03" w:rsidRDefault="009601B1" w:rsidP="009601B1">
      <w:pPr>
        <w:rPr>
          <w:rStyle w:val="StyleUnderline"/>
        </w:rPr>
      </w:pPr>
      <w:r w:rsidRPr="007425C2">
        <w:rPr>
          <w:sz w:val="16"/>
        </w:rPr>
        <w:t xml:space="preserve">While </w:t>
      </w:r>
      <w:r w:rsidRPr="000F60EB">
        <w:rPr>
          <w:rStyle w:val="Emphasis"/>
        </w:rPr>
        <w:t>fear of nuclear weapons</w:t>
      </w:r>
      <w:r w:rsidRPr="00BB5A03">
        <w:rPr>
          <w:rStyle w:val="StyleUnderline"/>
        </w:rPr>
        <w:t xml:space="preserve"> is </w:t>
      </w:r>
      <w:r w:rsidRPr="000F60EB">
        <w:rPr>
          <w:rStyle w:val="Emphasis"/>
        </w:rPr>
        <w:t>rational</w:t>
      </w:r>
      <w:r w:rsidRPr="00BB5A03">
        <w:rPr>
          <w:rStyle w:val="StyleUnderline"/>
        </w:rPr>
        <w:t xml:space="preserve">, its extension to </w:t>
      </w:r>
      <w:r w:rsidRPr="000F60EB">
        <w:rPr>
          <w:rStyle w:val="Emphasis"/>
        </w:rPr>
        <w:t>terrorism</w:t>
      </w:r>
      <w:r w:rsidRPr="00BB5A03">
        <w:rPr>
          <w:rStyle w:val="StyleUnderline"/>
        </w:rPr>
        <w:t xml:space="preserve"> has been a vehicle for </w:t>
      </w:r>
      <w:proofErr w:type="gramStart"/>
      <w:r w:rsidRPr="00BB5A03">
        <w:rPr>
          <w:rStyle w:val="Emphasis"/>
        </w:rPr>
        <w:t>fear-mongering</w:t>
      </w:r>
      <w:proofErr w:type="gramEnd"/>
      <w:r w:rsidRPr="007425C2">
        <w:rPr>
          <w:sz w:val="16"/>
        </w:rPr>
        <w:t xml:space="preserve"> that is </w:t>
      </w:r>
      <w:r w:rsidRPr="00BB5A03">
        <w:rPr>
          <w:rStyle w:val="Emphasis"/>
        </w:rPr>
        <w:t>unjustified</w:t>
      </w:r>
      <w:r w:rsidRPr="007425C2">
        <w:rPr>
          <w:sz w:val="16"/>
        </w:rPr>
        <w:t xml:space="preserve"> by available data. Some writers have recognized this lack of data on the subject,2 and their works have started a lively debate, with pushback by proponents of the more conventional alarmist view (see Mowatt-Larssen, 2010). This debate on </w:t>
      </w:r>
      <w:r w:rsidRPr="00BB5A03">
        <w:rPr>
          <w:rStyle w:val="StyleUnderline"/>
        </w:rPr>
        <w:t>nuclear terrorism</w:t>
      </w:r>
      <w:r w:rsidRPr="007425C2">
        <w:rPr>
          <w:sz w:val="16"/>
        </w:rPr>
        <w:t xml:space="preserve"> tends to </w:t>
      </w:r>
      <w:r w:rsidRPr="00BB5A03">
        <w:rPr>
          <w:rStyle w:val="StyleUnderline"/>
        </w:rPr>
        <w:t>distract</w:t>
      </w:r>
      <w:r w:rsidRPr="007425C2">
        <w:rPr>
          <w:sz w:val="16"/>
        </w:rPr>
        <w:t xml:space="preserve"> from events that raise the risk of nuclear war, the consequences of which would far exceed the results of terrorist attacks. And the </w:t>
      </w:r>
      <w:r w:rsidRPr="00BB5A03">
        <w:rPr>
          <w:rStyle w:val="StyleUnderline"/>
        </w:rPr>
        <w:t>historical record</w:t>
      </w:r>
      <w:r w:rsidRPr="007425C2">
        <w:rPr>
          <w:sz w:val="16"/>
        </w:rPr>
        <w:t xml:space="preserve"> shows that the </w:t>
      </w:r>
      <w:r w:rsidRPr="00BB5A03">
        <w:rPr>
          <w:rStyle w:val="StyleUnderline"/>
        </w:rPr>
        <w:t>war risk is real.</w:t>
      </w:r>
    </w:p>
    <w:p w14:paraId="2D06496F" w14:textId="77777777" w:rsidR="009601B1" w:rsidRPr="007425C2" w:rsidRDefault="009601B1" w:rsidP="009601B1">
      <w:pPr>
        <w:rPr>
          <w:sz w:val="16"/>
        </w:rPr>
      </w:pPr>
      <w:r w:rsidRPr="007425C2">
        <w:rPr>
          <w:sz w:val="16"/>
        </w:rPr>
        <w:t xml:space="preserve">Despite the development and deployment of command-and-control systems in all nations with nuclear weapons (some more sophisticated than others), the Cuban Missile Crisis demonstrated that </w:t>
      </w:r>
      <w:r w:rsidRPr="00BB5A03">
        <w:rPr>
          <w:rStyle w:val="Emphasis"/>
        </w:rPr>
        <w:t>miscalculation</w:t>
      </w:r>
      <w:r w:rsidRPr="00BB5A03">
        <w:rPr>
          <w:rStyle w:val="StyleUnderline"/>
        </w:rPr>
        <w:t>, misinterpretation, and misinformation</w:t>
      </w:r>
      <w:r w:rsidRPr="007425C2">
        <w:rPr>
          <w:sz w:val="16"/>
        </w:rPr>
        <w:t xml:space="preserve"> could lead to a “close call” regarding nuclear war, and that the </w:t>
      </w:r>
      <w:r w:rsidRPr="00BB5A03">
        <w:rPr>
          <w:rStyle w:val="StyleUnderline"/>
        </w:rPr>
        <w:t>possibility of a war being launched</w:t>
      </w:r>
      <w:r w:rsidRPr="007425C2">
        <w:rPr>
          <w:sz w:val="16"/>
        </w:rPr>
        <w:t xml:space="preserve"> under conditions of confrontation </w:t>
      </w:r>
      <w:r w:rsidRPr="00BB5A03">
        <w:rPr>
          <w:rStyle w:val="StyleUnderline"/>
        </w:rPr>
        <w:t>cannot</w:t>
      </w:r>
      <w:r w:rsidRPr="007425C2">
        <w:rPr>
          <w:sz w:val="16"/>
        </w:rPr>
        <w:t xml:space="preserve"> be </w:t>
      </w:r>
      <w:r w:rsidRPr="00BB5A03">
        <w:rPr>
          <w:rStyle w:val="StyleUnderline"/>
        </w:rPr>
        <w:t>dismissed</w:t>
      </w:r>
      <w:r w:rsidRPr="007425C2">
        <w:rPr>
          <w:sz w:val="16"/>
        </w:rPr>
        <w:t xml:space="preserve">. Accordingly, most analysts believe that </w:t>
      </w:r>
      <w:r w:rsidRPr="000F60EB">
        <w:rPr>
          <w:rStyle w:val="Emphasis"/>
        </w:rPr>
        <w:t>reducing</w:t>
      </w:r>
      <w:r w:rsidRPr="00BB5A03">
        <w:rPr>
          <w:rStyle w:val="StyleUnderline"/>
        </w:rPr>
        <w:t xml:space="preserve"> the </w:t>
      </w:r>
      <w:r w:rsidRPr="000F60EB">
        <w:rPr>
          <w:rStyle w:val="Emphasis"/>
        </w:rPr>
        <w:t>motivation of non-weapon states</w:t>
      </w:r>
      <w:r w:rsidRPr="00BB5A03">
        <w:rPr>
          <w:rStyle w:val="StyleUnderline"/>
        </w:rPr>
        <w:t xml:space="preserve"> to acquire nuclear weapons</w:t>
      </w:r>
      <w:r w:rsidRPr="007425C2">
        <w:rPr>
          <w:sz w:val="16"/>
        </w:rPr>
        <w:t xml:space="preserve"> and increasing the motivation of weapon states to reduce and eliminate their nuclear arsenals is a </w:t>
      </w:r>
      <w:r w:rsidRPr="000F60EB">
        <w:rPr>
          <w:rStyle w:val="StyleUnderline"/>
        </w:rPr>
        <w:t>worthwhile ongoing goal</w:t>
      </w:r>
      <w:r w:rsidRPr="007425C2">
        <w:rPr>
          <w:sz w:val="16"/>
        </w:rPr>
        <w:t xml:space="preserve">. </w:t>
      </w:r>
      <w:r w:rsidRPr="00BB5A03">
        <w:rPr>
          <w:rStyle w:val="Emphasis"/>
        </w:rPr>
        <w:t>Achieving this goal</w:t>
      </w:r>
      <w:r w:rsidRPr="007425C2">
        <w:rPr>
          <w:sz w:val="16"/>
        </w:rPr>
        <w:t xml:space="preserve"> has been helped by a number of cases in which countries have halted nuclear weapon programs or activities, or </w:t>
      </w:r>
      <w:r w:rsidRPr="000F60EB">
        <w:rPr>
          <w:rStyle w:val="Emphasis"/>
        </w:rPr>
        <w:t>dismantled weapons</w:t>
      </w:r>
      <w:r w:rsidRPr="007425C2">
        <w:rPr>
          <w:sz w:val="16"/>
        </w:rPr>
        <w:t xml:space="preserve"> in their possession.3 In these cases, the calculus dictated that </w:t>
      </w:r>
      <w:r w:rsidRPr="00BB5A03">
        <w:rPr>
          <w:rStyle w:val="Emphasis"/>
        </w:rPr>
        <w:t>security</w:t>
      </w:r>
      <w:r w:rsidRPr="007425C2">
        <w:rPr>
          <w:sz w:val="16"/>
        </w:rPr>
        <w:t xml:space="preserve"> would be </w:t>
      </w:r>
      <w:r w:rsidRPr="00BB5A03">
        <w:rPr>
          <w:rStyle w:val="Emphasis"/>
        </w:rPr>
        <w:t>enhanced</w:t>
      </w:r>
      <w:r w:rsidRPr="00BB5A03">
        <w:rPr>
          <w:rStyle w:val="StyleUnderline"/>
        </w:rPr>
        <w:t xml:space="preserve"> by giving up nuclear weapons</w:t>
      </w:r>
      <w:r w:rsidRPr="007425C2">
        <w:rPr>
          <w:sz w:val="16"/>
        </w:rPr>
        <w:t xml:space="preserve">, thus </w:t>
      </w:r>
      <w:r w:rsidRPr="00BB5A03">
        <w:rPr>
          <w:rStyle w:val="StyleUnderline"/>
        </w:rPr>
        <w:t>reducing the likelihood</w:t>
      </w:r>
      <w:r w:rsidRPr="007425C2">
        <w:rPr>
          <w:sz w:val="16"/>
        </w:rPr>
        <w:t xml:space="preserve"> of becoming a target of another country’s nukes or motivating a rival to acquire such weapons.</w:t>
      </w:r>
    </w:p>
    <w:p w14:paraId="653BE284" w14:textId="77777777" w:rsidR="009601B1" w:rsidRPr="007425C2" w:rsidRDefault="009601B1" w:rsidP="009601B1">
      <w:pPr>
        <w:rPr>
          <w:sz w:val="16"/>
        </w:rPr>
      </w:pPr>
      <w:r w:rsidRPr="007425C2">
        <w:rPr>
          <w:sz w:val="16"/>
        </w:rPr>
        <w:t xml:space="preserve">If the </w:t>
      </w:r>
      <w:r w:rsidRPr="00BB5A03">
        <w:rPr>
          <w:rStyle w:val="StyleUnderline"/>
        </w:rPr>
        <w:t>fear of nuclear war</w:t>
      </w:r>
      <w:r w:rsidRPr="007425C2">
        <w:rPr>
          <w:sz w:val="16"/>
        </w:rPr>
        <w:t xml:space="preserve"> has thus had some</w:t>
      </w:r>
      <w:r w:rsidRPr="00BB5A03">
        <w:rPr>
          <w:rStyle w:val="StyleUnderline"/>
        </w:rPr>
        <w:t xml:space="preserve"> positive effects,</w:t>
      </w:r>
      <w:r w:rsidRPr="007425C2">
        <w:rPr>
          <w:sz w:val="16"/>
        </w:rPr>
        <w:t xml:space="preserve"> the fear of </w:t>
      </w:r>
      <w:r w:rsidRPr="004D7BFD">
        <w:rPr>
          <w:rStyle w:val="StyleUnderline"/>
        </w:rPr>
        <w:t>nuclear terrorism</w:t>
      </w:r>
      <w:r w:rsidRPr="007425C2">
        <w:rPr>
          <w:sz w:val="16"/>
        </w:rPr>
        <w:t xml:space="preserve"> has had mainly </w:t>
      </w:r>
      <w:r w:rsidRPr="004D7BFD">
        <w:rPr>
          <w:rStyle w:val="StyleUnderline"/>
        </w:rPr>
        <w:t>negative effects</w:t>
      </w:r>
      <w:r w:rsidRPr="007425C2">
        <w:rPr>
          <w:sz w:val="16"/>
        </w:rPr>
        <w:t xml:space="preserve"> on the lives of millions of people around the world, including in the United States, and even affects negatively the prospects for a more peaceful world. Although there has been much commentary on the interest that Osama bin Laden, when he was alive, reportedly expressed in obtaining nuclear weapons (see Mowatt-Larssen, 2010), and some terrorists no doubt desire to obtain such weapons, </w:t>
      </w:r>
      <w:r w:rsidRPr="004D7BFD">
        <w:rPr>
          <w:rStyle w:val="StyleUnderline"/>
        </w:rPr>
        <w:t>evidence</w:t>
      </w:r>
      <w:r w:rsidRPr="007425C2">
        <w:rPr>
          <w:sz w:val="16"/>
        </w:rPr>
        <w:t xml:space="preserve"> of any </w:t>
      </w:r>
      <w:r w:rsidRPr="004D7BFD">
        <w:rPr>
          <w:rStyle w:val="StyleUnderline"/>
        </w:rPr>
        <w:t>terrorist group working seriously toward the theft of nuclear weapons</w:t>
      </w:r>
      <w:r w:rsidRPr="007425C2">
        <w:rPr>
          <w:sz w:val="16"/>
        </w:rPr>
        <w:t xml:space="preserve"> or the </w:t>
      </w:r>
      <w:r w:rsidRPr="004D7BFD">
        <w:rPr>
          <w:rStyle w:val="StyleUnderline"/>
        </w:rPr>
        <w:t>acquisition</w:t>
      </w:r>
      <w:r w:rsidRPr="007425C2">
        <w:rPr>
          <w:sz w:val="16"/>
        </w:rPr>
        <w:t xml:space="preserve"> of such weapons by other means is </w:t>
      </w:r>
      <w:r w:rsidRPr="004D7BFD">
        <w:rPr>
          <w:rStyle w:val="Emphasis"/>
        </w:rPr>
        <w:t>virtually nonexistent</w:t>
      </w:r>
      <w:r w:rsidRPr="007425C2">
        <w:rPr>
          <w:sz w:val="16"/>
        </w:rPr>
        <w:t xml:space="preserve">. This may be due to a combination of reasons. </w:t>
      </w:r>
      <w:r w:rsidRPr="004D7BFD">
        <w:rPr>
          <w:rStyle w:val="Emphasis"/>
        </w:rPr>
        <w:t>Terrorists understand</w:t>
      </w:r>
      <w:r w:rsidRPr="004D7BFD">
        <w:rPr>
          <w:rStyle w:val="StyleUnderline"/>
        </w:rPr>
        <w:t xml:space="preserve"> that it is not hard to terrorize a population </w:t>
      </w:r>
      <w:r w:rsidRPr="004D7BFD">
        <w:rPr>
          <w:rStyle w:val="Emphasis"/>
        </w:rPr>
        <w:t>without</w:t>
      </w:r>
      <w:r w:rsidRPr="004D7BFD">
        <w:rPr>
          <w:rStyle w:val="StyleUnderline"/>
        </w:rPr>
        <w:t xml:space="preserve"> committing </w:t>
      </w:r>
      <w:r w:rsidRPr="004D7BFD">
        <w:rPr>
          <w:rStyle w:val="Emphasis"/>
        </w:rPr>
        <w:t>mass murder</w:t>
      </w:r>
      <w:r w:rsidRPr="004D7BFD">
        <w:rPr>
          <w:rStyle w:val="StyleUnderline"/>
        </w:rPr>
        <w:t>:</w:t>
      </w:r>
      <w:r w:rsidRPr="007425C2">
        <w:rPr>
          <w:sz w:val="16"/>
        </w:rPr>
        <w:t xml:space="preserve">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w:t>
      </w:r>
    </w:p>
    <w:p w14:paraId="456DCED3" w14:textId="77777777" w:rsidR="009601B1" w:rsidRPr="007425C2" w:rsidRDefault="009601B1" w:rsidP="009601B1">
      <w:pPr>
        <w:rPr>
          <w:sz w:val="16"/>
        </w:rPr>
      </w:pPr>
      <w:r w:rsidRPr="007425C2">
        <w:rPr>
          <w:sz w:val="16"/>
        </w:rPr>
        <w:t xml:space="preserve">Terrorists who believe the commission of violence helps their cause have access to many explosive materials and conventional weapons to ply their “trade.” If </w:t>
      </w:r>
      <w:r w:rsidRPr="004D7BFD">
        <w:rPr>
          <w:rStyle w:val="Emphasis"/>
        </w:rPr>
        <w:t>public sympathy</w:t>
      </w:r>
      <w:r w:rsidRPr="004D7BFD">
        <w:rPr>
          <w:rStyle w:val="StyleUnderline"/>
        </w:rPr>
        <w:t xml:space="preserve"> is </w:t>
      </w:r>
      <w:r w:rsidRPr="004D7BFD">
        <w:rPr>
          <w:rStyle w:val="Emphasis"/>
        </w:rPr>
        <w:t>important</w:t>
      </w:r>
      <w:r w:rsidRPr="007425C2">
        <w:rPr>
          <w:sz w:val="16"/>
        </w:rPr>
        <w:t xml:space="preserve"> to their cause, an apparent plan or commission of </w:t>
      </w:r>
      <w:r w:rsidRPr="004D7BFD">
        <w:rPr>
          <w:rStyle w:val="StyleUnderline"/>
        </w:rPr>
        <w:t>mass murder is not going to help them</w:t>
      </w:r>
      <w:r w:rsidRPr="007425C2">
        <w:rPr>
          <w:sz w:val="16"/>
        </w:rPr>
        <w:t xml:space="preserve">, and indeed will make their enemies even more implacable, reducing the prospects of achieving their goals. The acquisition of nuclear weapons by terrorists is not like the acquisition of conventional weapons; it </w:t>
      </w:r>
      <w:r w:rsidRPr="004D7BFD">
        <w:rPr>
          <w:rStyle w:val="StyleUnderline"/>
        </w:rPr>
        <w:t>requires significant time, planning, resources, and expertise, with no guarantees that an acquired device would work</w:t>
      </w:r>
      <w:r w:rsidRPr="007425C2">
        <w:rPr>
          <w:sz w:val="16"/>
        </w:rPr>
        <w:t xml:space="preserve">. It </w:t>
      </w:r>
      <w:r w:rsidRPr="004D7BFD">
        <w:rPr>
          <w:rStyle w:val="StyleUnderline"/>
        </w:rPr>
        <w:t>requires putting aside</w:t>
      </w:r>
      <w:r w:rsidRPr="007425C2">
        <w:rPr>
          <w:sz w:val="16"/>
        </w:rPr>
        <w:t xml:space="preserve"> at least some aspects of a </w:t>
      </w:r>
      <w:r w:rsidRPr="004D7BFD">
        <w:rPr>
          <w:rStyle w:val="StyleUnderline"/>
        </w:rPr>
        <w:t>group’s more immediate activities and goals for an attempted operation that no terrorist group has previously accomplished.</w:t>
      </w:r>
      <w:r w:rsidRPr="007425C2">
        <w:rPr>
          <w:sz w:val="16"/>
        </w:rPr>
        <w:t xml:space="preserve">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w:t>
      </w:r>
    </w:p>
    <w:p w14:paraId="20A44B92" w14:textId="77777777" w:rsidR="009601B1" w:rsidRPr="007425C2" w:rsidRDefault="009601B1" w:rsidP="009601B1">
      <w:pPr>
        <w:rPr>
          <w:sz w:val="16"/>
        </w:rPr>
      </w:pPr>
      <w:r w:rsidRPr="004D7BFD">
        <w:rPr>
          <w:rStyle w:val="StyleUnderline"/>
        </w:rPr>
        <w:t>Nuclear terrorism … turns out to be a world of truly worrisome particles of truth.</w:t>
      </w:r>
      <w:r w:rsidRPr="007425C2">
        <w:rPr>
          <w:sz w:val="16"/>
        </w:rPr>
        <w:t xml:space="preserve"> Yet it is also a world of fantasies, nightmares, urban legends, fakes, hoaxes, scams, stings, mysterious substances, terrorist boasts, sensational claims, description of vast conspiracies, allegations of coverups, lurid headlines, layers of misinformation and disinformation. </w:t>
      </w:r>
      <w:r w:rsidRPr="004D7BFD">
        <w:rPr>
          <w:rStyle w:val="StyleUnderline"/>
        </w:rPr>
        <w:t>Much is inconclusive or contradictory</w:t>
      </w:r>
      <w:r w:rsidRPr="007425C2">
        <w:rPr>
          <w:sz w:val="16"/>
        </w:rPr>
        <w:t>. Only the terror is real. (Jenkins, 2008: 26)</w:t>
      </w:r>
    </w:p>
    <w:p w14:paraId="59F3EE7D" w14:textId="77777777" w:rsidR="009601B1" w:rsidRPr="007425C2" w:rsidRDefault="009601B1" w:rsidP="009601B1">
      <w:pPr>
        <w:rPr>
          <w:sz w:val="16"/>
          <w:szCs w:val="16"/>
        </w:rPr>
      </w:pPr>
      <w:r w:rsidRPr="007425C2">
        <w:rPr>
          <w:sz w:val="16"/>
          <w:szCs w:val="16"/>
        </w:rPr>
        <w:t>The three ways terrorists might get a nuke</w:t>
      </w:r>
    </w:p>
    <w:p w14:paraId="7E111210" w14:textId="77777777" w:rsidR="009601B1" w:rsidRPr="007425C2" w:rsidRDefault="009601B1" w:rsidP="009601B1">
      <w:pPr>
        <w:rPr>
          <w:sz w:val="16"/>
          <w:szCs w:val="16"/>
        </w:rPr>
      </w:pPr>
      <w:r w:rsidRPr="007425C2">
        <w:rPr>
          <w:sz w:val="16"/>
          <w:szCs w:val="16"/>
        </w:rPr>
        <w:lastRenderedPageBreak/>
        <w:t>To illustrate in more detail how fear has distorted the threat of nuclear terrorism, consider the three possibilities for terrorists to obtain a nuclear weapon: steal one; be given one created by a nuclear weapon state; manufacture one. None of these possibilities has a high probability of occurring.</w:t>
      </w:r>
    </w:p>
    <w:p w14:paraId="6FEEFC27" w14:textId="77777777" w:rsidR="009601B1" w:rsidRPr="007425C2" w:rsidRDefault="009601B1" w:rsidP="009601B1">
      <w:pPr>
        <w:rPr>
          <w:sz w:val="10"/>
          <w:szCs w:val="16"/>
        </w:rPr>
      </w:pPr>
      <w:r w:rsidRPr="004D7BFD">
        <w:rPr>
          <w:rStyle w:val="StyleUnderline"/>
        </w:rPr>
        <w:t>Stealing nukes. Nothing is better protected in a nuclear weapon state than the weapons themselves,</w:t>
      </w:r>
      <w:r>
        <w:t xml:space="preserve"> </w:t>
      </w:r>
      <w:r w:rsidRPr="000F60EB">
        <w:rPr>
          <w:sz w:val="16"/>
        </w:rPr>
        <w:t xml:space="preserve">which have multiple layers of safeguards that, in the United States, include intelligence and surveillance, electronic locks (including so-called “permissive action links” that prevent detonation unless a code is entered into the lock), gated and locked storage facilities, armed guards, and teams of elite responders if an attempt at theft were to occur. We know that most weapon states have such protections, and there is no reason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 with the intent and physical ability to carry them off in the face of such layers of protection is extremely low—but it isn’t impossible, especially in the case where the </w:t>
      </w:r>
      <w:r w:rsidRPr="007425C2">
        <w:rPr>
          <w:sz w:val="10"/>
          <w:szCs w:val="16"/>
        </w:rPr>
        <w:t>thief is an insider.</w:t>
      </w:r>
    </w:p>
    <w:p w14:paraId="3E4C4640" w14:textId="77777777" w:rsidR="009601B1" w:rsidRPr="007425C2" w:rsidRDefault="009601B1" w:rsidP="009601B1">
      <w:pPr>
        <w:rPr>
          <w:sz w:val="10"/>
          <w:szCs w:val="16"/>
        </w:rPr>
      </w:pPr>
      <w:r w:rsidRPr="007425C2">
        <w:rPr>
          <w:sz w:val="10"/>
          <w:szCs w:val="16"/>
        </w:rPr>
        <w:t>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w:t>
      </w:r>
    </w:p>
    <w:p w14:paraId="0F2FD640" w14:textId="77777777" w:rsidR="009601B1" w:rsidRPr="007425C2" w:rsidRDefault="009601B1" w:rsidP="009601B1">
      <w:pPr>
        <w:rPr>
          <w:sz w:val="10"/>
          <w:szCs w:val="16"/>
        </w:rPr>
      </w:pPr>
      <w:r w:rsidRPr="007425C2">
        <w:rPr>
          <w:sz w:val="10"/>
          <w:szCs w:val="16"/>
        </w:rPr>
        <w:t>Because of the large number of terrorist groups operating in its geographic vicinity, Pakistan is frequently suggested as a possible candidate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Pakistan is not about to collapse, and the Pakistanis are known to have received major international assistance in technologies for protecting their weapons from unauthorized use, store them in somewhat disassembled fashion at multiple locations, and have a sophisticated nuclear security structure in place (see Gregory, 2013; Khan, 2012).</w:t>
      </w:r>
    </w:p>
    <w:p w14:paraId="393B164A" w14:textId="77777777" w:rsidR="009601B1" w:rsidRPr="007425C2" w:rsidRDefault="009601B1" w:rsidP="009601B1">
      <w:pPr>
        <w:rPr>
          <w:sz w:val="10"/>
          <w:szCs w:val="16"/>
        </w:rPr>
      </w:pPr>
      <w:r w:rsidRPr="007425C2">
        <w:rPr>
          <w:sz w:val="10"/>
          <w:szCs w:val="16"/>
        </w:rPr>
        <w:t xml:space="preserve">However, the weapons are assembled at times of high tension in the region, and, to keep a degree of uncertainty in their location, they are moved from place to place, making them more vulnerable to seizure at such times (Goldberg and </w:t>
      </w:r>
      <w:proofErr w:type="spellStart"/>
      <w:r w:rsidRPr="007425C2">
        <w:rPr>
          <w:sz w:val="10"/>
          <w:szCs w:val="16"/>
        </w:rPr>
        <w:t>Ambinder</w:t>
      </w:r>
      <w:proofErr w:type="spellEnd"/>
      <w:r w:rsidRPr="007425C2">
        <w:rPr>
          <w:sz w:val="10"/>
          <w:szCs w:val="16"/>
        </w:rPr>
        <w:t xml:space="preserve">, 2011). (It should be noted that US nuclear weapons were subject to such risks during various times when the weapons traveled US highways in disguised trucks and accompanying vehicles, but such </w:t>
      </w:r>
      <w:proofErr w:type="gramStart"/>
      <w:r w:rsidRPr="007425C2">
        <w:rPr>
          <w:sz w:val="10"/>
          <w:szCs w:val="16"/>
        </w:rPr>
        <w:t>travel</w:t>
      </w:r>
      <w:proofErr w:type="gramEnd"/>
      <w:r w:rsidRPr="007425C2">
        <w:rPr>
          <w:sz w:val="10"/>
          <w:szCs w:val="16"/>
        </w:rPr>
        <w:t xml:space="preserve"> and the possibility of terrorist seizure was never mentioned publicly.)</w:t>
      </w:r>
    </w:p>
    <w:p w14:paraId="2AD2E1D6" w14:textId="77777777" w:rsidR="009601B1" w:rsidRPr="007425C2" w:rsidRDefault="009601B1" w:rsidP="009601B1">
      <w:pPr>
        <w:rPr>
          <w:sz w:val="10"/>
          <w:szCs w:val="16"/>
        </w:rPr>
      </w:pPr>
      <w:r w:rsidRPr="007425C2">
        <w:rPr>
          <w:sz w:val="10"/>
          <w:szCs w:val="16"/>
        </w:rPr>
        <w:t xml:space="preserve">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w:t>
      </w:r>
      <w:proofErr w:type="gramStart"/>
      <w:r w:rsidRPr="007425C2">
        <w:rPr>
          <w:sz w:val="10"/>
          <w:szCs w:val="16"/>
        </w:rPr>
        <w:t>in order to</w:t>
      </w:r>
      <w:proofErr w:type="gramEnd"/>
      <w:r w:rsidRPr="007425C2">
        <w:rPr>
          <w:sz w:val="10"/>
          <w:szCs w:val="16"/>
        </w:rPr>
        <w:t xml:space="preserve">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w:t>
      </w:r>
    </w:p>
    <w:p w14:paraId="772E971F" w14:textId="77777777" w:rsidR="009601B1" w:rsidRPr="004D7BFD" w:rsidRDefault="009601B1" w:rsidP="009601B1">
      <w:pPr>
        <w:rPr>
          <w:rStyle w:val="Emphasis"/>
        </w:rPr>
      </w:pPr>
      <w:r w:rsidRPr="004D7BFD">
        <w:rPr>
          <w:rStyle w:val="StyleUnderline"/>
        </w:rPr>
        <w:t>Acquiring nukes as a gift</w:t>
      </w:r>
      <w:r w:rsidRPr="007425C2">
        <w:rPr>
          <w:sz w:val="16"/>
        </w:rPr>
        <w:t xml:space="preserve">. Following the shock of 9/11, government officials and the media imagined many scenarios in which terrorists obtain nuclear weapons; one of those scenarios involves a weapon state using a terrorist group for delivery of a nuclear weapon. There are at least two reasons why this scenario is </w:t>
      </w:r>
      <w:r w:rsidRPr="004D7BFD">
        <w:rPr>
          <w:rStyle w:val="Emphasis"/>
        </w:rPr>
        <w:t>unlikely</w:t>
      </w:r>
      <w:r w:rsidRPr="007425C2">
        <w:rPr>
          <w:sz w:val="16"/>
        </w:rPr>
        <w:t xml:space="preserve">: </w:t>
      </w:r>
      <w:r w:rsidRPr="004D7BFD">
        <w:rPr>
          <w:rStyle w:val="StyleUnderline"/>
        </w:rPr>
        <w:t>First, once a weapon state loses control of a weapon, it cannot be sure the weapon will be used by the terrorist group as intended. Second, the state cannot be sure that the transfer of the weapon has been undetected either before or after the fact of its detonation</w:t>
      </w:r>
      <w:r w:rsidRPr="007425C2">
        <w:rPr>
          <w:sz w:val="16"/>
        </w:rPr>
        <w:t xml:space="preserve"> (see Lieber and Press, 2013). The use of the weapon by a terrorist group will ultimately result in the transferring nation becoming a nuclear target just as if it had itself detonated the device. This is a powerful deterrent to such a transfer, making the </w:t>
      </w:r>
      <w:r w:rsidRPr="004D7BFD">
        <w:rPr>
          <w:rStyle w:val="Emphasis"/>
        </w:rPr>
        <w:t xml:space="preserve">transfer </w:t>
      </w:r>
      <w:r w:rsidRPr="004D7BFD">
        <w:rPr>
          <w:rStyle w:val="StyleUnderline"/>
        </w:rPr>
        <w:t>a</w:t>
      </w:r>
      <w:r w:rsidRPr="004D7BFD">
        <w:rPr>
          <w:rStyle w:val="Emphasis"/>
        </w:rPr>
        <w:t xml:space="preserve"> low-probability event.</w:t>
      </w:r>
    </w:p>
    <w:p w14:paraId="51686BEF" w14:textId="77777777" w:rsidR="009601B1" w:rsidRPr="007425C2" w:rsidRDefault="009601B1" w:rsidP="009601B1">
      <w:pPr>
        <w:rPr>
          <w:sz w:val="10"/>
          <w:szCs w:val="16"/>
        </w:rPr>
      </w:pPr>
      <w:r w:rsidRPr="007425C2">
        <w:rPr>
          <w:sz w:val="10"/>
          <w:szCs w:val="16"/>
        </w:rPr>
        <w:t>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w:t>
      </w:r>
    </w:p>
    <w:p w14:paraId="2E018A6A" w14:textId="77777777" w:rsidR="009601B1" w:rsidRPr="007425C2" w:rsidRDefault="009601B1" w:rsidP="009601B1">
      <w:pPr>
        <w:rPr>
          <w:sz w:val="10"/>
          <w:szCs w:val="16"/>
        </w:rPr>
      </w:pPr>
      <w:r w:rsidRPr="007425C2">
        <w:rPr>
          <w:sz w:val="10"/>
          <w:szCs w:val="16"/>
        </w:rPr>
        <w:t xml:space="preserve">Manufacturing a nuclear weapon. To accomplish this, a terrorist group would have to obtain an appropriate amount of one of the two most popular materials for nuclear weapons, highly enriched uranium (HEU) or plutonium separated from fuel used in a production reactor or a power reactor. Weapon-grade plutonium is found in weapon manufacturing facilities in nuclear weapon states and is very highly protected until it is inserted in a weapon. Reactor-grade plutonium, although still capable of being weaponized, is less protected, and in that sense is a more attractive target for a terrorist, especially since it has been produced and stored in prodigious quantities in </w:t>
      </w:r>
      <w:proofErr w:type="gramStart"/>
      <w:r w:rsidRPr="007425C2">
        <w:rPr>
          <w:sz w:val="10"/>
          <w:szCs w:val="16"/>
        </w:rPr>
        <w:t>a number of</w:t>
      </w:r>
      <w:proofErr w:type="gramEnd"/>
      <w:r w:rsidRPr="007425C2">
        <w:rPr>
          <w:sz w:val="10"/>
          <w:szCs w:val="16"/>
        </w:rPr>
        <w:t xml:space="preserve"> nuclear weapon states and non-weapon states, particularly Japan.</w:t>
      </w:r>
    </w:p>
    <w:p w14:paraId="0C27CF24" w14:textId="77777777" w:rsidR="009601B1" w:rsidRPr="007425C2" w:rsidRDefault="009601B1" w:rsidP="009601B1">
      <w:pPr>
        <w:rPr>
          <w:sz w:val="10"/>
          <w:szCs w:val="16"/>
        </w:rPr>
      </w:pPr>
      <w:r w:rsidRPr="007425C2">
        <w:rPr>
          <w:sz w:val="10"/>
          <w:szCs w:val="16"/>
        </w:rPr>
        <w:t>But terrorist use of plutonium for a nuclear explosive device would require the construction of an implosion weapon, requiring the fashioning of an appropriate explosive lens of TNT, a notoriously difficult technical problem. And if a high nuclear yield (much greater than 1 kiloton) is desired, the use of reactor-grade plutonium would require a still more sophisticated design. Moreover, if the plutonium is only available through chemical separation from some (presumably stolen) spent fuel rods, additional technical complications present themselves. There is at least one study showing that a small team of people with the appropriate technical skills and equipment could, in principle, build a plutonium-based nuclear explosive device (Mark et al., 1986). But even if one discounts the high probability that the plan would be discovered at some stage (missing plutonium or spent fuel rods would put the authorities and intelligence operations under high alert), translating this into a real-world situation suggests an extremely low probability of technical success. More likely, according to one well-known weapon designer,4 would be the death of the person or persons in the attempt to build the device.</w:t>
      </w:r>
    </w:p>
    <w:p w14:paraId="6E424841" w14:textId="77777777" w:rsidR="009601B1" w:rsidRPr="007425C2" w:rsidRDefault="009601B1" w:rsidP="009601B1">
      <w:pPr>
        <w:rPr>
          <w:sz w:val="10"/>
          <w:szCs w:val="16"/>
        </w:rPr>
      </w:pPr>
      <w:r w:rsidRPr="007425C2">
        <w:rPr>
          <w:sz w:val="10"/>
          <w:szCs w:val="16"/>
        </w:rPr>
        <w:t>There is the possibility of an insider threat; in one example, a team of people working at a reactor or reprocessing site could conspire to steal some material and try to hide the diversion as MUF (materials unaccounted for) within the nuclear safeguards system. But this scenario would require intimate knowledge of the materials accounting system on which safeguards in that state are based and adds another layer of complexity to an operation with low probability of success.</w:t>
      </w:r>
    </w:p>
    <w:p w14:paraId="7FDADDF2" w14:textId="77777777" w:rsidR="009601B1" w:rsidRPr="007425C2" w:rsidRDefault="009601B1" w:rsidP="009601B1">
      <w:pPr>
        <w:rPr>
          <w:sz w:val="10"/>
          <w:szCs w:val="16"/>
        </w:rPr>
      </w:pPr>
      <w:r w:rsidRPr="007425C2">
        <w:rPr>
          <w:sz w:val="10"/>
          <w:szCs w:val="16"/>
        </w:rPr>
        <w:t xml:space="preserve">The situation is different in the case of using highly enriched uranium,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w:t>
      </w:r>
      <w:proofErr w:type="gramStart"/>
      <w:r w:rsidRPr="007425C2">
        <w:rPr>
          <w:sz w:val="10"/>
          <w:szCs w:val="16"/>
        </w:rPr>
        <w:t>a distance of five</w:t>
      </w:r>
      <w:proofErr w:type="gramEnd"/>
      <w:r w:rsidRPr="007425C2">
        <w:rPr>
          <w:sz w:val="10"/>
          <w:szCs w:val="16"/>
        </w:rPr>
        <w:t xml:space="preser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w:t>
      </w:r>
    </w:p>
    <w:p w14:paraId="0A81822E" w14:textId="77777777" w:rsidR="009601B1" w:rsidRPr="007425C2" w:rsidRDefault="009601B1" w:rsidP="009601B1">
      <w:pPr>
        <w:rPr>
          <w:sz w:val="10"/>
          <w:szCs w:val="16"/>
        </w:rPr>
      </w:pPr>
      <w:r w:rsidRPr="007425C2">
        <w:rPr>
          <w:sz w:val="10"/>
          <w:szCs w:val="16"/>
        </w:rPr>
        <w:t>In any case, since the critical mass of a bare metal perfect sphere of pure U-235 is approximately 56 kilograms, stealing that much highly enriched material (and getting away without detection, an armed fight, or a criticality accident) is a major problem for any thief and one significantly greater than the stealing of small amounts of HEU and lower-enriched material that has been reported from time to time over the past two decades, mostly from former Soviet sites that have since had their security greatly strengthened. Moreover, fashioning the material into a form more useful or convenient for explosive purposes could likely mean a need for still more material than suggested above, plus a means for machining it, as would be the case for HEU fuel assemblies from a research reactor.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w:t>
      </w:r>
    </w:p>
    <w:p w14:paraId="256BDC87" w14:textId="77777777" w:rsidR="009601B1" w:rsidRPr="007425C2" w:rsidRDefault="009601B1" w:rsidP="009601B1">
      <w:pPr>
        <w:rPr>
          <w:sz w:val="10"/>
          <w:szCs w:val="16"/>
        </w:rPr>
      </w:pPr>
      <w:r w:rsidRPr="007425C2">
        <w:rPr>
          <w:sz w:val="10"/>
          <w:szCs w:val="16"/>
        </w:rPr>
        <w:t xml:space="preserve">Although the attention in the literature given to nuclear terrorism scenarios involving HEU would suggest major attempts to obtain such material by terrorist groups, there is only one known case of a major theft of HEU. It involves a US government contractor processing HEU for the US Navy in Apollo, Pennsylvania in the 1970s at a time when security and materials accounting were extremely lax. The theft was almost surely carried out by agents of the Israeli </w:t>
      </w:r>
      <w:r w:rsidRPr="007425C2">
        <w:rPr>
          <w:sz w:val="10"/>
          <w:szCs w:val="16"/>
        </w:rPr>
        <w:lastRenderedPageBreak/>
        <w:t>government with the probable involvement of a person or persons working for the contractor, not a sub-national terrorist group intent on making its own weapons (Gilinsky and Mattson, 2010). The circumstances under which this theft occurred were unique, and there was significant information about the contractor’s relationship to Israel that should have rung alarm bells and would do so today.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there has been a significant effort to increase protection of such materials, particularly in recent years through the efforts of nongovernmental organizations like the International Panel on Fissile Materials6 and advocates like Matthew Bunn working within the Obama administration (Bunn and Newman, 2008), though the administration has apparently not seen the need to make the materials as secure as the weapons themselves.</w:t>
      </w:r>
    </w:p>
    <w:p w14:paraId="35F7FB43" w14:textId="77777777" w:rsidR="009601B1" w:rsidRPr="007425C2" w:rsidRDefault="009601B1" w:rsidP="009601B1">
      <w:pPr>
        <w:rPr>
          <w:sz w:val="10"/>
          <w:szCs w:val="16"/>
        </w:rPr>
      </w:pPr>
      <w:r w:rsidRPr="007425C2">
        <w:rPr>
          <w:sz w:val="10"/>
          <w:szCs w:val="16"/>
        </w:rPr>
        <w:t>Are terrorists even interested in making their own nuclear weapons?</w:t>
      </w:r>
    </w:p>
    <w:p w14:paraId="056F197A" w14:textId="77777777" w:rsidR="009601B1" w:rsidRPr="007425C2" w:rsidRDefault="009601B1" w:rsidP="009601B1">
      <w:pPr>
        <w:rPr>
          <w:sz w:val="16"/>
        </w:rPr>
      </w:pPr>
      <w:r w:rsidRPr="007425C2">
        <w:rPr>
          <w:sz w:val="16"/>
        </w:rPr>
        <w:t xml:space="preserve">A recent paper (Friedman and Lewis, 2014) postulates a scenario by which terrorists might seize nuclear materials in Pakistan for fashioning a weapon. While jihadist sympathizers are known to have worked within the Pakistani nuclear establishment, there is </w:t>
      </w:r>
      <w:r w:rsidRPr="004D7BFD">
        <w:rPr>
          <w:rStyle w:val="StyleUnderline"/>
        </w:rPr>
        <w:t>little to no evidence that terrorist groups in or outside the region are seriously trying to obtain a nuclear capability</w:t>
      </w:r>
      <w:r w:rsidRPr="007425C2">
        <w:rPr>
          <w:sz w:val="16"/>
        </w:rPr>
        <w:t>. And Pakistan has been operating a uranium enrichment plant for its weapons program for nearly 30 years with no credible reports of diversion of HEU from the plant.</w:t>
      </w:r>
    </w:p>
    <w:p w14:paraId="12311286" w14:textId="77777777" w:rsidR="009601B1" w:rsidRPr="007425C2" w:rsidRDefault="009601B1" w:rsidP="009601B1">
      <w:pPr>
        <w:rPr>
          <w:sz w:val="16"/>
          <w:szCs w:val="16"/>
        </w:rPr>
      </w:pPr>
      <w:r w:rsidRPr="007425C2">
        <w:rPr>
          <w:sz w:val="16"/>
          <w:szCs w:val="16"/>
        </w:rPr>
        <w:t xml:space="preserve">There is one stark example of a terrorist organization that </w:t>
      </w:r>
      <w:proofErr w:type="gramStart"/>
      <w:r w:rsidRPr="007425C2">
        <w:rPr>
          <w:sz w:val="16"/>
          <w:szCs w:val="16"/>
        </w:rPr>
        <w:t>actually started</w:t>
      </w:r>
      <w:proofErr w:type="gramEnd"/>
      <w:r w:rsidRPr="007425C2">
        <w:rPr>
          <w:sz w:val="16"/>
          <w:szCs w:val="16"/>
        </w:rPr>
        <w:t xml:space="preserve"> a nuclear effort: the Aum Shinrikyo group. At its peak, this religious cult had a membership estimated in the tens of thousands spread over a variety of countries, including Japan; its members had scientific expertise in many areas; and the group was well funded. Aum Shinrikyo obtained access to natural uranium supplies, but the nuclear weapon effort stalled and was abandoned. The group was also interested in chemical weapons and did produce sarin nerve gas with which they attacked the Tokyo subway system, killing 13 persons. Aum Shinrikyo is now a small organization under continuing close surveillance.</w:t>
      </w:r>
    </w:p>
    <w:p w14:paraId="7FA050CE" w14:textId="77777777" w:rsidR="009601B1" w:rsidRPr="007425C2" w:rsidRDefault="009601B1" w:rsidP="009601B1">
      <w:pPr>
        <w:rPr>
          <w:sz w:val="16"/>
          <w:szCs w:val="16"/>
        </w:rPr>
      </w:pPr>
      <w:r w:rsidRPr="007425C2">
        <w:rPr>
          <w:sz w:val="16"/>
          <w:szCs w:val="16"/>
        </w:rPr>
        <w:t>What about highly organized groups, designated appropriately as terrorist, that have acquired enough territory to enable them to operate in a quasi-governmental fashion, like the Islamic State (IS)? Such organizations are certainly dangerous, but how would nuclear terrorism fit in with a program for building and sustaining a new caliphate that would restore past glories of Islamic society, especially since, like any organized government, the Islamic State would itself be vulnerable to nuclear attack? Building a new Islamic state out of radioactive ashes is an unlikely ambition for such groups. However, now that it has become notorious, apocalyptic pronouncements in Western media may begin at any time, warning of the possible acquisition and use of nuclear weapons by IS.</w:t>
      </w:r>
    </w:p>
    <w:p w14:paraId="4448DC88" w14:textId="77777777" w:rsidR="009601B1" w:rsidRPr="004D7BFD" w:rsidRDefault="009601B1" w:rsidP="009601B1">
      <w:pPr>
        <w:rPr>
          <w:rStyle w:val="StyleUnderline"/>
        </w:rPr>
      </w:pPr>
      <w:r w:rsidRPr="007425C2">
        <w:rPr>
          <w:sz w:val="16"/>
        </w:rPr>
        <w:t xml:space="preserve">Even if a terror group were to achieve technical nuclear proficiency, the time, money, and infrastructure needed to build </w:t>
      </w:r>
      <w:r w:rsidRPr="004D7BFD">
        <w:rPr>
          <w:rStyle w:val="StyleUnderline"/>
        </w:rPr>
        <w:t xml:space="preserve">nuclear weapons creates significant risks of discovery that would put the group at risk of attack. Given the </w:t>
      </w:r>
      <w:r w:rsidRPr="004D7BFD">
        <w:rPr>
          <w:rStyle w:val="Emphasis"/>
        </w:rPr>
        <w:t>ease of obtaining conventional explosives</w:t>
      </w:r>
      <w:r w:rsidRPr="004D7BFD">
        <w:rPr>
          <w:rStyle w:val="StyleUnderline"/>
        </w:rPr>
        <w:t xml:space="preserve"> and the ability to deploy them, a terrorist group is unlikely to exchange a big part of its operational program to engage in a risky nuclear development effort with such doubtful prospects. And, of course, 9/11 has </w:t>
      </w:r>
      <w:r w:rsidRPr="004D7BFD">
        <w:rPr>
          <w:rStyle w:val="Emphasis"/>
        </w:rPr>
        <w:t>heightened sensitivity</w:t>
      </w:r>
      <w:r w:rsidRPr="004D7BFD">
        <w:rPr>
          <w:rStyle w:val="StyleUnderline"/>
        </w:rPr>
        <w:t xml:space="preserve"> to the need for protection, lowering further the probability of a successful effort.</w:t>
      </w:r>
    </w:p>
    <w:p w14:paraId="3A412440" w14:textId="77777777" w:rsidR="009601B1" w:rsidRDefault="009601B1" w:rsidP="009601B1"/>
    <w:p w14:paraId="701872BB" w14:textId="77777777" w:rsidR="009601B1" w:rsidRPr="00E631CF" w:rsidRDefault="009601B1" w:rsidP="009601B1"/>
    <w:p w14:paraId="74F654B6" w14:textId="77777777" w:rsidR="009601B1" w:rsidRDefault="009601B1" w:rsidP="009601B1">
      <w:pPr>
        <w:rPr>
          <w:u w:val="single"/>
        </w:rPr>
      </w:pPr>
    </w:p>
    <w:p w14:paraId="2AA03394" w14:textId="77777777" w:rsidR="009601B1" w:rsidRPr="009601B1" w:rsidRDefault="009601B1" w:rsidP="009601B1"/>
    <w:p w14:paraId="30486FCB" w14:textId="77777777" w:rsidR="009601B1" w:rsidRPr="009601B1" w:rsidRDefault="009601B1" w:rsidP="009601B1"/>
    <w:p w14:paraId="5B1BD1A5" w14:textId="77777777" w:rsidR="009601B1" w:rsidRPr="003642D9" w:rsidRDefault="009601B1" w:rsidP="009601B1"/>
    <w:p w14:paraId="379DFD29" w14:textId="77777777" w:rsidR="009601B1" w:rsidRPr="003642D9" w:rsidRDefault="009601B1" w:rsidP="009601B1"/>
    <w:sectPr w:rsidR="009601B1" w:rsidRPr="003642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A0DD9" w14:textId="77777777" w:rsidR="00BA66F2" w:rsidRDefault="00BA66F2" w:rsidP="00066D2C">
      <w:r>
        <w:separator/>
      </w:r>
    </w:p>
  </w:endnote>
  <w:endnote w:type="continuationSeparator" w:id="0">
    <w:p w14:paraId="58D7270E" w14:textId="77777777" w:rsidR="00BA66F2" w:rsidRDefault="00BA66F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104B0" w14:textId="77777777" w:rsidR="00BA66F2" w:rsidRDefault="00BA66F2" w:rsidP="00066D2C">
      <w:r>
        <w:separator/>
      </w:r>
    </w:p>
  </w:footnote>
  <w:footnote w:type="continuationSeparator" w:id="0">
    <w:p w14:paraId="144B96C7" w14:textId="77777777" w:rsidR="00BA66F2" w:rsidRDefault="00BA66F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0E03615"/>
    <w:multiLevelType w:val="hybridMultilevel"/>
    <w:tmpl w:val="7864F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167ED1"/>
    <w:multiLevelType w:val="multilevel"/>
    <w:tmpl w:val="D2B2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241955"/>
    <w:multiLevelType w:val="multilevel"/>
    <w:tmpl w:val="F07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7164E"/>
    <w:multiLevelType w:val="hybridMultilevel"/>
    <w:tmpl w:val="1020E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61076093">
    <w:abstractNumId w:val="16"/>
  </w:num>
  <w:num w:numId="46" w16cid:durableId="1605577814">
    <w:abstractNumId w:val="17"/>
  </w:num>
  <w:num w:numId="47" w16cid:durableId="1897935532">
    <w:abstractNumId w:val="14"/>
  </w:num>
  <w:num w:numId="48" w16cid:durableId="7685452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OS" w:val="Windows NT"/>
    <w:docVar w:name="OSVersion" w:val="10.0"/>
    <w:docVar w:name="RibbonPointer" w:val="321688408"/>
    <w:docVar w:name="VerbatimVersion" w:val="6.0.0"/>
    <w:docVar w:name="WordVersion" w:val="16.0"/>
  </w:docVars>
  <w:rsids>
    <w:rsidRoot w:val="009601B1"/>
    <w:rsid w:val="00001C7E"/>
    <w:rsid w:val="0000487C"/>
    <w:rsid w:val="00011FEF"/>
    <w:rsid w:val="00013C8B"/>
    <w:rsid w:val="00023AEF"/>
    <w:rsid w:val="000250CA"/>
    <w:rsid w:val="00025397"/>
    <w:rsid w:val="00027522"/>
    <w:rsid w:val="00032119"/>
    <w:rsid w:val="00034C1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E4D"/>
    <w:rsid w:val="00087FDB"/>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F54"/>
    <w:rsid w:val="000D739E"/>
    <w:rsid w:val="000D7A2C"/>
    <w:rsid w:val="000E0913"/>
    <w:rsid w:val="000E13F7"/>
    <w:rsid w:val="000E2525"/>
    <w:rsid w:val="000F192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AE3"/>
    <w:rsid w:val="00127061"/>
    <w:rsid w:val="00131B53"/>
    <w:rsid w:val="001327C1"/>
    <w:rsid w:val="001329A3"/>
    <w:rsid w:val="00134120"/>
    <w:rsid w:val="001356C8"/>
    <w:rsid w:val="001378C8"/>
    <w:rsid w:val="00140A6B"/>
    <w:rsid w:val="00144AD4"/>
    <w:rsid w:val="00146731"/>
    <w:rsid w:val="00146F2E"/>
    <w:rsid w:val="00147DF0"/>
    <w:rsid w:val="00150A2E"/>
    <w:rsid w:val="00152BF7"/>
    <w:rsid w:val="00163574"/>
    <w:rsid w:val="001645D4"/>
    <w:rsid w:val="0016567B"/>
    <w:rsid w:val="0016568A"/>
    <w:rsid w:val="00166EEB"/>
    <w:rsid w:val="001704F7"/>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ED4"/>
    <w:rsid w:val="001A6960"/>
    <w:rsid w:val="001B1595"/>
    <w:rsid w:val="001B1762"/>
    <w:rsid w:val="001B18CF"/>
    <w:rsid w:val="001B2118"/>
    <w:rsid w:val="001B2C27"/>
    <w:rsid w:val="001C0A69"/>
    <w:rsid w:val="001C48D7"/>
    <w:rsid w:val="001C6A2E"/>
    <w:rsid w:val="001D1994"/>
    <w:rsid w:val="001D6D5C"/>
    <w:rsid w:val="001D7A6D"/>
    <w:rsid w:val="001E4A64"/>
    <w:rsid w:val="001E61F5"/>
    <w:rsid w:val="001F0C01"/>
    <w:rsid w:val="001F1F4D"/>
    <w:rsid w:val="002005AF"/>
    <w:rsid w:val="00200C1A"/>
    <w:rsid w:val="002052E3"/>
    <w:rsid w:val="00207046"/>
    <w:rsid w:val="00210DC2"/>
    <w:rsid w:val="002110D6"/>
    <w:rsid w:val="002121AC"/>
    <w:rsid w:val="002152F9"/>
    <w:rsid w:val="0021530A"/>
    <w:rsid w:val="0021619E"/>
    <w:rsid w:val="002212A9"/>
    <w:rsid w:val="002234FB"/>
    <w:rsid w:val="00223B0D"/>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1C3A"/>
    <w:rsid w:val="00282932"/>
    <w:rsid w:val="00282FFC"/>
    <w:rsid w:val="00285B61"/>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A2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F97"/>
    <w:rsid w:val="0031761F"/>
    <w:rsid w:val="00323E50"/>
    <w:rsid w:val="00325027"/>
    <w:rsid w:val="003264E7"/>
    <w:rsid w:val="00333A69"/>
    <w:rsid w:val="003352D6"/>
    <w:rsid w:val="0034084A"/>
    <w:rsid w:val="00345BF2"/>
    <w:rsid w:val="00347131"/>
    <w:rsid w:val="003479B5"/>
    <w:rsid w:val="003500B6"/>
    <w:rsid w:val="00352622"/>
    <w:rsid w:val="00355B45"/>
    <w:rsid w:val="00356FAB"/>
    <w:rsid w:val="00357F67"/>
    <w:rsid w:val="00361FA0"/>
    <w:rsid w:val="003642D9"/>
    <w:rsid w:val="00365014"/>
    <w:rsid w:val="003662DB"/>
    <w:rsid w:val="00367D96"/>
    <w:rsid w:val="003706D8"/>
    <w:rsid w:val="00373387"/>
    <w:rsid w:val="00373B7F"/>
    <w:rsid w:val="003753F6"/>
    <w:rsid w:val="003779C8"/>
    <w:rsid w:val="00382DF7"/>
    <w:rsid w:val="0039157C"/>
    <w:rsid w:val="00392D93"/>
    <w:rsid w:val="0039362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86C"/>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849"/>
    <w:rsid w:val="004433A0"/>
    <w:rsid w:val="00443626"/>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78A"/>
    <w:rsid w:val="004B4D3B"/>
    <w:rsid w:val="004B5436"/>
    <w:rsid w:val="004C2990"/>
    <w:rsid w:val="004C5E96"/>
    <w:rsid w:val="004C7B42"/>
    <w:rsid w:val="004D05AA"/>
    <w:rsid w:val="004D14C3"/>
    <w:rsid w:val="004D2C8F"/>
    <w:rsid w:val="004D43AE"/>
    <w:rsid w:val="004D5EAC"/>
    <w:rsid w:val="004D6EEE"/>
    <w:rsid w:val="004D73E6"/>
    <w:rsid w:val="004D7907"/>
    <w:rsid w:val="004E2314"/>
    <w:rsid w:val="004E6CD8"/>
    <w:rsid w:val="004E6F12"/>
    <w:rsid w:val="004E746C"/>
    <w:rsid w:val="004E7533"/>
    <w:rsid w:val="004F16CA"/>
    <w:rsid w:val="004F4139"/>
    <w:rsid w:val="004F682B"/>
    <w:rsid w:val="00500F93"/>
    <w:rsid w:val="005011D9"/>
    <w:rsid w:val="005015BF"/>
    <w:rsid w:val="00503593"/>
    <w:rsid w:val="005036B1"/>
    <w:rsid w:val="00511177"/>
    <w:rsid w:val="005125C9"/>
    <w:rsid w:val="00515BDD"/>
    <w:rsid w:val="00521B9F"/>
    <w:rsid w:val="00522FD1"/>
    <w:rsid w:val="005268F8"/>
    <w:rsid w:val="0053626E"/>
    <w:rsid w:val="00544936"/>
    <w:rsid w:val="005449A8"/>
    <w:rsid w:val="0055242A"/>
    <w:rsid w:val="005525AE"/>
    <w:rsid w:val="005546C5"/>
    <w:rsid w:val="005558FC"/>
    <w:rsid w:val="00557B59"/>
    <w:rsid w:val="00565142"/>
    <w:rsid w:val="00567D6A"/>
    <w:rsid w:val="00567D90"/>
    <w:rsid w:val="00575723"/>
    <w:rsid w:val="00575D80"/>
    <w:rsid w:val="00583644"/>
    <w:rsid w:val="00585F11"/>
    <w:rsid w:val="005875A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41D"/>
    <w:rsid w:val="00622773"/>
    <w:rsid w:val="00622C58"/>
    <w:rsid w:val="0062614B"/>
    <w:rsid w:val="006266E2"/>
    <w:rsid w:val="0063037B"/>
    <w:rsid w:val="00632C54"/>
    <w:rsid w:val="00635616"/>
    <w:rsid w:val="00636DD8"/>
    <w:rsid w:val="00641E99"/>
    <w:rsid w:val="006463F8"/>
    <w:rsid w:val="00646D6E"/>
    <w:rsid w:val="00650C88"/>
    <w:rsid w:val="0065258E"/>
    <w:rsid w:val="00655035"/>
    <w:rsid w:val="00656814"/>
    <w:rsid w:val="00657A00"/>
    <w:rsid w:val="006633F4"/>
    <w:rsid w:val="0066638E"/>
    <w:rsid w:val="00666CC0"/>
    <w:rsid w:val="00673C22"/>
    <w:rsid w:val="0067482D"/>
    <w:rsid w:val="0067732F"/>
    <w:rsid w:val="006775E8"/>
    <w:rsid w:val="00680FDA"/>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5C0F"/>
    <w:rsid w:val="006B1653"/>
    <w:rsid w:val="006B4E4E"/>
    <w:rsid w:val="006B5952"/>
    <w:rsid w:val="006B6C5F"/>
    <w:rsid w:val="006B7E39"/>
    <w:rsid w:val="006C2072"/>
    <w:rsid w:val="006C2AA7"/>
    <w:rsid w:val="006C43E7"/>
    <w:rsid w:val="006C4820"/>
    <w:rsid w:val="006C5872"/>
    <w:rsid w:val="006C60E0"/>
    <w:rsid w:val="006C676D"/>
    <w:rsid w:val="006C69E2"/>
    <w:rsid w:val="006C7825"/>
    <w:rsid w:val="006D767A"/>
    <w:rsid w:val="006E2A45"/>
    <w:rsid w:val="006E37D4"/>
    <w:rsid w:val="006F3768"/>
    <w:rsid w:val="006F5BB8"/>
    <w:rsid w:val="006F71DE"/>
    <w:rsid w:val="00704573"/>
    <w:rsid w:val="007072CC"/>
    <w:rsid w:val="00712030"/>
    <w:rsid w:val="0071254A"/>
    <w:rsid w:val="007131D2"/>
    <w:rsid w:val="00713917"/>
    <w:rsid w:val="00717AF8"/>
    <w:rsid w:val="00720F86"/>
    <w:rsid w:val="00722E77"/>
    <w:rsid w:val="007245F1"/>
    <w:rsid w:val="007247B8"/>
    <w:rsid w:val="0072731C"/>
    <w:rsid w:val="00727EE2"/>
    <w:rsid w:val="0073056C"/>
    <w:rsid w:val="00735B1F"/>
    <w:rsid w:val="00737502"/>
    <w:rsid w:val="00740B3A"/>
    <w:rsid w:val="00740C8B"/>
    <w:rsid w:val="00741203"/>
    <w:rsid w:val="00743263"/>
    <w:rsid w:val="007454B6"/>
    <w:rsid w:val="0074789B"/>
    <w:rsid w:val="00754ABD"/>
    <w:rsid w:val="00754D3B"/>
    <w:rsid w:val="00760D6A"/>
    <w:rsid w:val="0076343C"/>
    <w:rsid w:val="00764C12"/>
    <w:rsid w:val="007750DF"/>
    <w:rsid w:val="00777C19"/>
    <w:rsid w:val="00782487"/>
    <w:rsid w:val="00783E4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899"/>
    <w:rsid w:val="007E1255"/>
    <w:rsid w:val="007E1757"/>
    <w:rsid w:val="007E18CC"/>
    <w:rsid w:val="007E1E34"/>
    <w:rsid w:val="007F1998"/>
    <w:rsid w:val="007F2034"/>
    <w:rsid w:val="007F4683"/>
    <w:rsid w:val="007F5037"/>
    <w:rsid w:val="007F55A4"/>
    <w:rsid w:val="007F5BE3"/>
    <w:rsid w:val="007F7C5E"/>
    <w:rsid w:val="00800BF1"/>
    <w:rsid w:val="0080587F"/>
    <w:rsid w:val="00806B14"/>
    <w:rsid w:val="008105D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0B2"/>
    <w:rsid w:val="008536B7"/>
    <w:rsid w:val="00860F34"/>
    <w:rsid w:val="00861395"/>
    <w:rsid w:val="00862AC4"/>
    <w:rsid w:val="0086319B"/>
    <w:rsid w:val="008674A6"/>
    <w:rsid w:val="0087210F"/>
    <w:rsid w:val="0087564D"/>
    <w:rsid w:val="00876000"/>
    <w:rsid w:val="0088054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648"/>
    <w:rsid w:val="008E5696"/>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1B1"/>
    <w:rsid w:val="0096040F"/>
    <w:rsid w:val="0096145A"/>
    <w:rsid w:val="009632EF"/>
    <w:rsid w:val="00973D8A"/>
    <w:rsid w:val="009804B4"/>
    <w:rsid w:val="00980709"/>
    <w:rsid w:val="0098278C"/>
    <w:rsid w:val="009846FA"/>
    <w:rsid w:val="00991819"/>
    <w:rsid w:val="00992BBB"/>
    <w:rsid w:val="009951E4"/>
    <w:rsid w:val="00996B34"/>
    <w:rsid w:val="009A0FC8"/>
    <w:rsid w:val="009A2372"/>
    <w:rsid w:val="009A42F1"/>
    <w:rsid w:val="009A5571"/>
    <w:rsid w:val="009A7878"/>
    <w:rsid w:val="009B0CDC"/>
    <w:rsid w:val="009B1729"/>
    <w:rsid w:val="009C01EF"/>
    <w:rsid w:val="009C050D"/>
    <w:rsid w:val="009C06D3"/>
    <w:rsid w:val="009C129C"/>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1E3"/>
    <w:rsid w:val="00A150A9"/>
    <w:rsid w:val="00A16440"/>
    <w:rsid w:val="00A169AC"/>
    <w:rsid w:val="00A2231D"/>
    <w:rsid w:val="00A2334F"/>
    <w:rsid w:val="00A250AA"/>
    <w:rsid w:val="00A277E6"/>
    <w:rsid w:val="00A30A8F"/>
    <w:rsid w:val="00A3174A"/>
    <w:rsid w:val="00A32202"/>
    <w:rsid w:val="00A35A28"/>
    <w:rsid w:val="00A368EF"/>
    <w:rsid w:val="00A41505"/>
    <w:rsid w:val="00A4414C"/>
    <w:rsid w:val="00A45E2E"/>
    <w:rsid w:val="00A47EF1"/>
    <w:rsid w:val="00A50475"/>
    <w:rsid w:val="00A51D29"/>
    <w:rsid w:val="00A54D46"/>
    <w:rsid w:val="00A56998"/>
    <w:rsid w:val="00A56D51"/>
    <w:rsid w:val="00A60D18"/>
    <w:rsid w:val="00A61207"/>
    <w:rsid w:val="00A61700"/>
    <w:rsid w:val="00A6285C"/>
    <w:rsid w:val="00A663F3"/>
    <w:rsid w:val="00A669F1"/>
    <w:rsid w:val="00A67489"/>
    <w:rsid w:val="00A72278"/>
    <w:rsid w:val="00A7268C"/>
    <w:rsid w:val="00A74365"/>
    <w:rsid w:val="00A745B2"/>
    <w:rsid w:val="00A745BF"/>
    <w:rsid w:val="00A74A79"/>
    <w:rsid w:val="00A74E46"/>
    <w:rsid w:val="00A81524"/>
    <w:rsid w:val="00A81D60"/>
    <w:rsid w:val="00A90163"/>
    <w:rsid w:val="00AA1AC0"/>
    <w:rsid w:val="00AA3B66"/>
    <w:rsid w:val="00AA5803"/>
    <w:rsid w:val="00AA584F"/>
    <w:rsid w:val="00AB2843"/>
    <w:rsid w:val="00AB3118"/>
    <w:rsid w:val="00AB6F32"/>
    <w:rsid w:val="00AC07FB"/>
    <w:rsid w:val="00AC2046"/>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28F7"/>
    <w:rsid w:val="00B04EC7"/>
    <w:rsid w:val="00B06206"/>
    <w:rsid w:val="00B06440"/>
    <w:rsid w:val="00B10B6B"/>
    <w:rsid w:val="00B1231F"/>
    <w:rsid w:val="00B17927"/>
    <w:rsid w:val="00B2113E"/>
    <w:rsid w:val="00B2123B"/>
    <w:rsid w:val="00B2410E"/>
    <w:rsid w:val="00B2727D"/>
    <w:rsid w:val="00B301A2"/>
    <w:rsid w:val="00B30433"/>
    <w:rsid w:val="00B31350"/>
    <w:rsid w:val="00B315A8"/>
    <w:rsid w:val="00B32C3E"/>
    <w:rsid w:val="00B341A8"/>
    <w:rsid w:val="00B41D37"/>
    <w:rsid w:val="00B434F5"/>
    <w:rsid w:val="00B45128"/>
    <w:rsid w:val="00B47AF8"/>
    <w:rsid w:val="00B53DB3"/>
    <w:rsid w:val="00B66AF2"/>
    <w:rsid w:val="00B72848"/>
    <w:rsid w:val="00B74544"/>
    <w:rsid w:val="00B77754"/>
    <w:rsid w:val="00B804CA"/>
    <w:rsid w:val="00B81054"/>
    <w:rsid w:val="00B820DB"/>
    <w:rsid w:val="00B837F0"/>
    <w:rsid w:val="00B83896"/>
    <w:rsid w:val="00B860A9"/>
    <w:rsid w:val="00B97264"/>
    <w:rsid w:val="00BA0143"/>
    <w:rsid w:val="00BA227A"/>
    <w:rsid w:val="00BA4C69"/>
    <w:rsid w:val="00BA61AF"/>
    <w:rsid w:val="00BA66F2"/>
    <w:rsid w:val="00BB147B"/>
    <w:rsid w:val="00BB1630"/>
    <w:rsid w:val="00BB6860"/>
    <w:rsid w:val="00BC08EC"/>
    <w:rsid w:val="00BC1F7E"/>
    <w:rsid w:val="00BC3256"/>
    <w:rsid w:val="00BC3592"/>
    <w:rsid w:val="00BC36DF"/>
    <w:rsid w:val="00BC4B41"/>
    <w:rsid w:val="00BC66ED"/>
    <w:rsid w:val="00BD060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6A1"/>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71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D27"/>
    <w:rsid w:val="00C96E53"/>
    <w:rsid w:val="00CA1597"/>
    <w:rsid w:val="00CA25CC"/>
    <w:rsid w:val="00CA2BA2"/>
    <w:rsid w:val="00CA3ACE"/>
    <w:rsid w:val="00CA5D2B"/>
    <w:rsid w:val="00CA5FFF"/>
    <w:rsid w:val="00CA7F86"/>
    <w:rsid w:val="00CB32EF"/>
    <w:rsid w:val="00CB638E"/>
    <w:rsid w:val="00CB7FB7"/>
    <w:rsid w:val="00CC1BDF"/>
    <w:rsid w:val="00CC21EC"/>
    <w:rsid w:val="00CC482B"/>
    <w:rsid w:val="00CD105E"/>
    <w:rsid w:val="00CD1526"/>
    <w:rsid w:val="00CD4AE6"/>
    <w:rsid w:val="00CD5211"/>
    <w:rsid w:val="00CD57F9"/>
    <w:rsid w:val="00CD5CD1"/>
    <w:rsid w:val="00CD5EB0"/>
    <w:rsid w:val="00CE0BB8"/>
    <w:rsid w:val="00CE54E0"/>
    <w:rsid w:val="00CE5835"/>
    <w:rsid w:val="00CE58F3"/>
    <w:rsid w:val="00CE6FA1"/>
    <w:rsid w:val="00CF1938"/>
    <w:rsid w:val="00CF24CD"/>
    <w:rsid w:val="00CF6928"/>
    <w:rsid w:val="00CF7D2C"/>
    <w:rsid w:val="00D01F0A"/>
    <w:rsid w:val="00D13012"/>
    <w:rsid w:val="00D13866"/>
    <w:rsid w:val="00D14159"/>
    <w:rsid w:val="00D14990"/>
    <w:rsid w:val="00D20BF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CFD"/>
    <w:rsid w:val="00D70E15"/>
    <w:rsid w:val="00D714E5"/>
    <w:rsid w:val="00D7546D"/>
    <w:rsid w:val="00D75C54"/>
    <w:rsid w:val="00D839C5"/>
    <w:rsid w:val="00D84043"/>
    <w:rsid w:val="00D91348"/>
    <w:rsid w:val="00D9566D"/>
    <w:rsid w:val="00D965A3"/>
    <w:rsid w:val="00DA0EF7"/>
    <w:rsid w:val="00DA4B3F"/>
    <w:rsid w:val="00DA4EB6"/>
    <w:rsid w:val="00DA5F0C"/>
    <w:rsid w:val="00DA7B5A"/>
    <w:rsid w:val="00DB20EB"/>
    <w:rsid w:val="00DB33F6"/>
    <w:rsid w:val="00DB38CC"/>
    <w:rsid w:val="00DB3AB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13"/>
    <w:rsid w:val="00E71E63"/>
    <w:rsid w:val="00E76D4C"/>
    <w:rsid w:val="00E81786"/>
    <w:rsid w:val="00E85DE5"/>
    <w:rsid w:val="00E90EC0"/>
    <w:rsid w:val="00E944C1"/>
    <w:rsid w:val="00E95073"/>
    <w:rsid w:val="00E97D8B"/>
    <w:rsid w:val="00EA5878"/>
    <w:rsid w:val="00EA6429"/>
    <w:rsid w:val="00EA691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611"/>
    <w:rsid w:val="00EE17BD"/>
    <w:rsid w:val="00EE27D8"/>
    <w:rsid w:val="00EE32BD"/>
    <w:rsid w:val="00EE5542"/>
    <w:rsid w:val="00EE6872"/>
    <w:rsid w:val="00EF0191"/>
    <w:rsid w:val="00EF09CC"/>
    <w:rsid w:val="00EF0F91"/>
    <w:rsid w:val="00F00A14"/>
    <w:rsid w:val="00F02AC0"/>
    <w:rsid w:val="00F031FC"/>
    <w:rsid w:val="00F0685D"/>
    <w:rsid w:val="00F06A5D"/>
    <w:rsid w:val="00F0700E"/>
    <w:rsid w:val="00F14A61"/>
    <w:rsid w:val="00F17B58"/>
    <w:rsid w:val="00F17D89"/>
    <w:rsid w:val="00F24B23"/>
    <w:rsid w:val="00F25A3F"/>
    <w:rsid w:val="00F27353"/>
    <w:rsid w:val="00F31B7D"/>
    <w:rsid w:val="00F32A17"/>
    <w:rsid w:val="00F349CE"/>
    <w:rsid w:val="00F34BAA"/>
    <w:rsid w:val="00F35345"/>
    <w:rsid w:val="00F355CA"/>
    <w:rsid w:val="00F355FB"/>
    <w:rsid w:val="00F3759A"/>
    <w:rsid w:val="00F40C6B"/>
    <w:rsid w:val="00F41113"/>
    <w:rsid w:val="00F44385"/>
    <w:rsid w:val="00F45C61"/>
    <w:rsid w:val="00F51138"/>
    <w:rsid w:val="00F5306F"/>
    <w:rsid w:val="00F532A6"/>
    <w:rsid w:val="00F569D6"/>
    <w:rsid w:val="00F57FCC"/>
    <w:rsid w:val="00F61907"/>
    <w:rsid w:val="00F61AB2"/>
    <w:rsid w:val="00F61F80"/>
    <w:rsid w:val="00F65464"/>
    <w:rsid w:val="00F70E1C"/>
    <w:rsid w:val="00F72FCE"/>
    <w:rsid w:val="00F734F9"/>
    <w:rsid w:val="00F73F90"/>
    <w:rsid w:val="00F74D13"/>
    <w:rsid w:val="00F80FBD"/>
    <w:rsid w:val="00F849FF"/>
    <w:rsid w:val="00F86F58"/>
    <w:rsid w:val="00F90506"/>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BAB"/>
    <w:rsid w:val="00FD44E2"/>
    <w:rsid w:val="00FD48FA"/>
    <w:rsid w:val="00FD4FE1"/>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7C30F2"/>
  <w15:chartTrackingRefBased/>
  <w15:docId w15:val="{1D82410A-D131-854A-9B53-E4AEE01C3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01B1"/>
    <w:rPr>
      <w:rFonts w:ascii="Calibri" w:hAnsi="Calibri" w:cs="Calibri"/>
    </w:rPr>
  </w:style>
  <w:style w:type="paragraph" w:styleId="Heading1">
    <w:name w:val="heading 1"/>
    <w:aliases w:val="Pocket"/>
    <w:basedOn w:val="Normal"/>
    <w:next w:val="Normal"/>
    <w:link w:val="Heading1Char"/>
    <w:qFormat/>
    <w:rsid w:val="009601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601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601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9601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601B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6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601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01B1"/>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8"/>
    <w:qFormat/>
    <w:rsid w:val="009601B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601B1"/>
    <w:rPr>
      <w:color w:val="auto"/>
      <w:u w:val="none"/>
    </w:rPr>
  </w:style>
  <w:style w:type="character" w:customStyle="1" w:styleId="Heading1Char">
    <w:name w:val="Heading 1 Char"/>
    <w:aliases w:val="Pocket Char"/>
    <w:basedOn w:val="DefaultParagraphFont"/>
    <w:link w:val="Heading1"/>
    <w:rsid w:val="009601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01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601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9601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601B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7"/>
    <w:qFormat/>
    <w:rsid w:val="009601B1"/>
    <w:rPr>
      <w:b w:val="0"/>
      <w:sz w:val="22"/>
      <w:u w:val="single"/>
    </w:rPr>
  </w:style>
  <w:style w:type="character" w:styleId="Strong">
    <w:name w:val="Strong"/>
    <w:basedOn w:val="DefaultParagraphFont"/>
    <w:uiPriority w:val="22"/>
    <w:qFormat/>
    <w:rsid w:val="009601B1"/>
    <w:rPr>
      <w:b/>
      <w:bCs/>
    </w:rPr>
  </w:style>
  <w:style w:type="character" w:styleId="BookTitle">
    <w:name w:val="Book Title"/>
    <w:basedOn w:val="DefaultParagraphFont"/>
    <w:uiPriority w:val="33"/>
    <w:qFormat/>
    <w:rsid w:val="009601B1"/>
    <w:rPr>
      <w:b/>
      <w:bCs/>
      <w:i/>
      <w:iCs/>
      <w:spacing w:val="5"/>
    </w:rPr>
  </w:style>
  <w:style w:type="character" w:customStyle="1" w:styleId="Heading5Char">
    <w:name w:val="Heading 5 Char"/>
    <w:basedOn w:val="DefaultParagraphFont"/>
    <w:link w:val="Heading5"/>
    <w:uiPriority w:val="9"/>
    <w:rsid w:val="009601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601B1"/>
  </w:style>
  <w:style w:type="paragraph" w:styleId="Header">
    <w:name w:val="header"/>
    <w:basedOn w:val="Normal"/>
    <w:link w:val="HeaderChar"/>
    <w:uiPriority w:val="99"/>
    <w:semiHidden/>
    <w:rsid w:val="009601B1"/>
    <w:pPr>
      <w:tabs>
        <w:tab w:val="center" w:pos="4680"/>
        <w:tab w:val="right" w:pos="9360"/>
      </w:tabs>
    </w:pPr>
  </w:style>
  <w:style w:type="character" w:customStyle="1" w:styleId="HeaderChar">
    <w:name w:val="Header Char"/>
    <w:basedOn w:val="DefaultParagraphFont"/>
    <w:link w:val="Header"/>
    <w:uiPriority w:val="99"/>
    <w:semiHidden/>
    <w:rsid w:val="009601B1"/>
    <w:rPr>
      <w:rFonts w:ascii="Calibri" w:hAnsi="Calibri" w:cs="Calibri"/>
    </w:rPr>
  </w:style>
  <w:style w:type="paragraph" w:styleId="Footer">
    <w:name w:val="footer"/>
    <w:basedOn w:val="Normal"/>
    <w:link w:val="FooterChar"/>
    <w:uiPriority w:val="99"/>
    <w:semiHidden/>
    <w:rsid w:val="009601B1"/>
    <w:pPr>
      <w:tabs>
        <w:tab w:val="center" w:pos="4680"/>
        <w:tab w:val="right" w:pos="9360"/>
      </w:tabs>
    </w:pPr>
  </w:style>
  <w:style w:type="character" w:customStyle="1" w:styleId="FooterChar">
    <w:name w:val="Footer Char"/>
    <w:basedOn w:val="DefaultParagraphFont"/>
    <w:link w:val="Footer"/>
    <w:uiPriority w:val="99"/>
    <w:semiHidden/>
    <w:rsid w:val="009601B1"/>
    <w:rPr>
      <w:rFonts w:ascii="Calibri" w:hAnsi="Calibri" w:cs="Calibri"/>
    </w:rPr>
  </w:style>
  <w:style w:type="paragraph" w:styleId="BodyText">
    <w:name w:val="Body Text"/>
    <w:basedOn w:val="Normal"/>
    <w:link w:val="BodyTextChar"/>
    <w:uiPriority w:val="99"/>
    <w:semiHidden/>
    <w:unhideWhenUsed/>
    <w:rsid w:val="009601B1"/>
    <w:pPr>
      <w:spacing w:after="120"/>
    </w:pPr>
  </w:style>
  <w:style w:type="character" w:customStyle="1" w:styleId="BodyTextChar">
    <w:name w:val="Body Text Char"/>
    <w:basedOn w:val="DefaultParagraphFont"/>
    <w:link w:val="BodyText"/>
    <w:uiPriority w:val="99"/>
    <w:semiHidden/>
    <w:rsid w:val="009601B1"/>
    <w:rPr>
      <w:rFonts w:ascii="Calibri" w:hAnsi="Calibri" w:cs="Calibri"/>
    </w:rPr>
  </w:style>
  <w:style w:type="paragraph" w:styleId="NoSpacing">
    <w:name w:val="No Spacing"/>
    <w:link w:val="NoSpacingChar"/>
    <w:uiPriority w:val="99"/>
    <w:unhideWhenUsed/>
    <w:qFormat/>
    <w:rsid w:val="009601B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601B1"/>
    <w:rPr>
      <w:rFonts w:ascii="Calibri" w:hAnsi="Calibri" w:cs="Calibri"/>
    </w:rPr>
  </w:style>
  <w:style w:type="character" w:styleId="Hyperlink">
    <w:name w:val="Hyperlink"/>
    <w:basedOn w:val="DefaultParagraphFont"/>
    <w:uiPriority w:val="99"/>
    <w:unhideWhenUsed/>
    <w:rsid w:val="009601B1"/>
    <w:rPr>
      <w:color w:val="0563C1" w:themeColor="hyperlink"/>
      <w:u w:val="single"/>
    </w:rPr>
  </w:style>
  <w:style w:type="character" w:styleId="UnresolvedMention">
    <w:name w:val="Unresolved Mention"/>
    <w:basedOn w:val="DefaultParagraphFont"/>
    <w:uiPriority w:val="99"/>
    <w:semiHidden/>
    <w:unhideWhenUsed/>
    <w:rsid w:val="009601B1"/>
    <w:rPr>
      <w:color w:val="605E5C"/>
      <w:shd w:val="clear" w:color="auto" w:fill="E1DFDD"/>
    </w:rPr>
  </w:style>
  <w:style w:type="paragraph" w:customStyle="1" w:styleId="Analytic">
    <w:name w:val="Analytic"/>
    <w:basedOn w:val="Heading4"/>
    <w:link w:val="AnalyticChar"/>
    <w:autoRedefine/>
    <w:uiPriority w:val="5"/>
    <w:qFormat/>
    <w:rsid w:val="009601B1"/>
    <w:rPr>
      <w:color w:val="966290"/>
    </w:rPr>
  </w:style>
  <w:style w:type="paragraph" w:customStyle="1" w:styleId="Undertag">
    <w:name w:val="Undertag"/>
    <w:autoRedefine/>
    <w:uiPriority w:val="5"/>
    <w:qFormat/>
    <w:rsid w:val="009601B1"/>
    <w:rPr>
      <w:rFonts w:ascii="Times New Roman" w:eastAsiaTheme="majorEastAsia" w:hAnsi="Times New Roman" w:cstheme="majorBidi"/>
      <w:i/>
      <w:iCs/>
      <w:color w:val="385623" w:themeColor="accent6" w:themeShade="80"/>
      <w:sz w:val="24"/>
    </w:rPr>
  </w:style>
  <w:style w:type="character" w:customStyle="1" w:styleId="AnalyticChar">
    <w:name w:val="Analytic Char"/>
    <w:basedOn w:val="DefaultParagraphFont"/>
    <w:link w:val="Analytic"/>
    <w:uiPriority w:val="5"/>
    <w:rsid w:val="009601B1"/>
    <w:rPr>
      <w:rFonts w:ascii="Calibri" w:eastAsiaTheme="majorEastAsia" w:hAnsi="Calibri" w:cstheme="majorBidi"/>
      <w:b/>
      <w:iCs/>
      <w:color w:val="966290"/>
      <w:sz w:val="26"/>
    </w:rPr>
  </w:style>
  <w:style w:type="character" w:customStyle="1" w:styleId="Boxes">
    <w:name w:val="Boxes"/>
    <w:basedOn w:val="Emphasis"/>
    <w:qFormat/>
    <w:rsid w:val="009601B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601B1"/>
    <w:rPr>
      <w:b w:val="0"/>
      <w:sz w:val="22"/>
      <w:u w:val="single"/>
    </w:rPr>
  </w:style>
  <w:style w:type="paragraph" w:customStyle="1" w:styleId="textbold">
    <w:name w:val="text bold"/>
    <w:basedOn w:val="Normal"/>
    <w:link w:val="Emphasis"/>
    <w:uiPriority w:val="8"/>
    <w:qFormat/>
    <w:rsid w:val="009601B1"/>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9601B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9601B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601B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601B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601B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96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1B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601B1"/>
    <w:pPr>
      <w:spacing w:before="160"/>
      <w:jc w:val="center"/>
    </w:pPr>
    <w:rPr>
      <w:i/>
      <w:iCs/>
      <w:color w:val="404040" w:themeColor="text1" w:themeTint="BF"/>
    </w:rPr>
  </w:style>
  <w:style w:type="character" w:customStyle="1" w:styleId="QuoteChar">
    <w:name w:val="Quote Char"/>
    <w:basedOn w:val="DefaultParagraphFont"/>
    <w:link w:val="Quote"/>
    <w:uiPriority w:val="29"/>
    <w:rsid w:val="009601B1"/>
    <w:rPr>
      <w:rFonts w:ascii="Calibri" w:hAnsi="Calibri" w:cs="Calibri"/>
      <w:i/>
      <w:iCs/>
      <w:color w:val="404040" w:themeColor="text1" w:themeTint="BF"/>
    </w:rPr>
  </w:style>
  <w:style w:type="paragraph" w:styleId="ListParagraph">
    <w:name w:val="List Paragraph"/>
    <w:basedOn w:val="Normal"/>
    <w:uiPriority w:val="34"/>
    <w:qFormat/>
    <w:rsid w:val="009601B1"/>
    <w:pPr>
      <w:ind w:left="720"/>
      <w:contextualSpacing/>
    </w:pPr>
  </w:style>
  <w:style w:type="character" w:styleId="IntenseEmphasis">
    <w:name w:val="Intense Emphasis"/>
    <w:basedOn w:val="DefaultParagraphFont"/>
    <w:uiPriority w:val="21"/>
    <w:qFormat/>
    <w:rsid w:val="009601B1"/>
    <w:rPr>
      <w:i/>
      <w:iCs/>
      <w:color w:val="2F5496" w:themeColor="accent1" w:themeShade="BF"/>
    </w:rPr>
  </w:style>
  <w:style w:type="paragraph" w:styleId="IntenseQuote">
    <w:name w:val="Intense Quote"/>
    <w:basedOn w:val="Normal"/>
    <w:next w:val="Normal"/>
    <w:link w:val="IntenseQuoteChar"/>
    <w:uiPriority w:val="30"/>
    <w:qFormat/>
    <w:rsid w:val="009601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1B1"/>
    <w:rPr>
      <w:rFonts w:ascii="Calibri" w:hAnsi="Calibri" w:cs="Calibri"/>
      <w:i/>
      <w:iCs/>
      <w:color w:val="2F5496" w:themeColor="accent1" w:themeShade="BF"/>
    </w:rPr>
  </w:style>
  <w:style w:type="character" w:styleId="IntenseReference">
    <w:name w:val="Intense Reference"/>
    <w:basedOn w:val="DefaultParagraphFont"/>
    <w:uiPriority w:val="32"/>
    <w:qFormat/>
    <w:rsid w:val="009601B1"/>
    <w:rPr>
      <w:b/>
      <w:bCs/>
      <w:smallCaps/>
      <w:color w:val="2F5496" w:themeColor="accent1" w:themeShade="BF"/>
      <w:spacing w:val="5"/>
    </w:rPr>
  </w:style>
  <w:style w:type="paragraph" w:styleId="NormalWeb">
    <w:name w:val="Normal (Web)"/>
    <w:basedOn w:val="Normal"/>
    <w:uiPriority w:val="99"/>
    <w:unhideWhenUsed/>
    <w:rsid w:val="009601B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sis.org/analysis/kishidas-realism-diplomacy-nuclear-disarmament" TargetMode="External"/><Relationship Id="rId21" Type="http://schemas.openxmlformats.org/officeDocument/2006/relationships/hyperlink" Target="https://onlinelibrary.wiley.com/doi/full/10.1002/ffo2.168" TargetMode="External"/><Relationship Id="rId42" Type="http://schemas.openxmlformats.org/officeDocument/2006/relationships/hyperlink" Target="http://www.reuters.com/world/asia-pacific/seoul-mayor-calls-south-korean-nuclear-weapons-counter-threat-north-2023-03-13" TargetMode="External"/><Relationship Id="rId63" Type="http://schemas.openxmlformats.org/officeDocument/2006/relationships/hyperlink" Target="https://www.amacad.org/publication/shared-responsibilities-nuclear-disarmament-global-debate/section/2?utm_source=chatgpt.com" TargetMode="External"/><Relationship Id="rId84" Type="http://schemas.openxmlformats.org/officeDocument/2006/relationships/hyperlink" Target="https://www.theguardian.com/world/2016/dec/03/south-korean-president-park-geun-hye-to-face-impeachment-vote" TargetMode="External"/><Relationship Id="rId138" Type="http://schemas.openxmlformats.org/officeDocument/2006/relationships/theme" Target="theme/theme1.xml"/><Relationship Id="rId16" Type="http://schemas.openxmlformats.org/officeDocument/2006/relationships/hyperlink" Target="https://onlinelibrary.wiley.com/doi/full/10.1002/ffo2.168" TargetMode="External"/><Relationship Id="rId107" Type="http://schemas.openxmlformats.org/officeDocument/2006/relationships/hyperlink" Target="https://www.cato.org/publications/nuclear-alarmism-proliferation-terrorism" TargetMode="External"/><Relationship Id="rId11" Type="http://schemas.openxmlformats.org/officeDocument/2006/relationships/hyperlink" Target="https://onlinelibrary.wiley.com/doi/full/10.1002/ffo2.168" TargetMode="External"/><Relationship Id="rId32" Type="http://schemas.openxmlformats.org/officeDocument/2006/relationships/hyperlink" Target="https://onlinelibrary.wiley.com/doi/full/10.1002/ffo2.168" TargetMode="External"/><Relationship Id="rId37" Type="http://schemas.openxmlformats.org/officeDocument/2006/relationships/hyperlink" Target="https://thebulletin.org/2017/06/has-south-korea-renounced-nuclear-hedging/" TargetMode="External"/><Relationship Id="rId53" Type="http://schemas.openxmlformats.org/officeDocument/2006/relationships/hyperlink" Target="https://arxiv.org/abs/2505.00496" TargetMode="External"/><Relationship Id="rId58" Type="http://schemas.openxmlformats.org/officeDocument/2006/relationships/hyperlink" Target="https://www.amacad.org/publication/shared-responsibilities-nuclear-disarmament-global-debate/section/2?utm_source=chatgpt.com" TargetMode="External"/><Relationship Id="rId74" Type="http://schemas.openxmlformats.org/officeDocument/2006/relationships/hyperlink" Target="https://www.tandfonline.com/doi/full/10.1080/10402659.2024.2347424" TargetMode="External"/><Relationship Id="rId79" Type="http://schemas.openxmlformats.org/officeDocument/2006/relationships/hyperlink" Target="https://www.belfercenter.org/publication/bolstering-nonproliferation-through-disarmament-progress" TargetMode="External"/><Relationship Id="rId102" Type="http://schemas.openxmlformats.org/officeDocument/2006/relationships/hyperlink" Target="https://www.cato.org/publications/nuclear-alarmism-proliferation-terrorism" TargetMode="External"/><Relationship Id="rId123" Type="http://schemas.openxmlformats.org/officeDocument/2006/relationships/hyperlink" Target="http://https/world-nuclear.org/information-library/country-profiles/countries-a-f/brazil" TargetMode="External"/><Relationship Id="rId128" Type="http://schemas.openxmlformats.org/officeDocument/2006/relationships/hyperlink" Target="https://blog.nationalmuseum.ch/en/2019/04/plans-for-a-swiss-atomic-bomb/" TargetMode="External"/><Relationship Id="rId5" Type="http://schemas.openxmlformats.org/officeDocument/2006/relationships/webSettings" Target="webSettings.xml"/><Relationship Id="rId90" Type="http://schemas.openxmlformats.org/officeDocument/2006/relationships/hyperlink" Target="https://www.cato.org/publications/nuclear-alarmism-proliferation-terrorism" TargetMode="External"/><Relationship Id="rId95" Type="http://schemas.openxmlformats.org/officeDocument/2006/relationships/hyperlink" Target="https://www.cato.org/publications/nuclear-alarmism-proliferation-terrorism" TargetMode="External"/><Relationship Id="rId22" Type="http://schemas.openxmlformats.org/officeDocument/2006/relationships/hyperlink" Target="https://onlinelibrary.wiley.com/doi/full/10.1002/ffo2.168" TargetMode="External"/><Relationship Id="rId27" Type="http://schemas.openxmlformats.org/officeDocument/2006/relationships/hyperlink" Target="https://onlinelibrary.wiley.com/doi/full/10.1002/ffo2.168" TargetMode="External"/><Relationship Id="rId43" Type="http://schemas.openxmlformats.org/officeDocument/2006/relationships/hyperlink" Target="https://www.nbcnews.com/news/world/trump-calls-north-korea-nuclear-power-drawing-rebuke-seoul-rcna188490" TargetMode="External"/><Relationship Id="rId48" Type="http://schemas.openxmlformats.org/officeDocument/2006/relationships/hyperlink" Target="http://weekly.chosun.com/news/articleView.html?idxno=35508" TargetMode="External"/><Relationship Id="rId64" Type="http://schemas.openxmlformats.org/officeDocument/2006/relationships/hyperlink" Target="https://www.amacad.org/publication/shared-responsibilities-nuclear-disarmament-global-debate/section/2?utm_source=chatgpt.com" TargetMode="External"/><Relationship Id="rId69" Type="http://schemas.openxmlformats.org/officeDocument/2006/relationships/hyperlink" Target="https://www.fairobserver.com/politics/which-countries-are-on-the-brink-of-going-nuclear/" TargetMode="External"/><Relationship Id="rId113" Type="http://schemas.openxmlformats.org/officeDocument/2006/relationships/hyperlink" Target="https://www.cato.org/publications/nuclear-alarmism-proliferation-terrorism" TargetMode="External"/><Relationship Id="rId118" Type="http://schemas.openxmlformats.org/officeDocument/2006/relationships/hyperlink" Target="https://www.nti.org/countries/south-korea/" TargetMode="External"/><Relationship Id="rId134" Type="http://schemas.openxmlformats.org/officeDocument/2006/relationships/hyperlink" Target="https://www.naadsn.ca/wp-content/uploads/2021/05/MacDonald-ANWFZ-strategic-perspective.pdf" TargetMode="External"/><Relationship Id="rId80" Type="http://schemas.openxmlformats.org/officeDocument/2006/relationships/hyperlink" Target="https://www.rusi.org/explore-our-research/publications/commentary/trump-and-asia-tokyo-and-seoul-proliferation-prospects" TargetMode="External"/><Relationship Id="rId85" Type="http://schemas.openxmlformats.org/officeDocument/2006/relationships/hyperlink" Target="https://www.cato.org/publications/nuclear-alarmism-proliferation-terrorism" TargetMode="External"/><Relationship Id="rId12" Type="http://schemas.openxmlformats.org/officeDocument/2006/relationships/hyperlink" Target="https://onlinelibrary.wiley.com/doi/full/10.1002/ffo2.168" TargetMode="External"/><Relationship Id="rId17" Type="http://schemas.openxmlformats.org/officeDocument/2006/relationships/hyperlink" Target="https://onlinelibrary.wiley.com/doi/full/10.1002/ffo2.168" TargetMode="External"/><Relationship Id="rId33" Type="http://schemas.openxmlformats.org/officeDocument/2006/relationships/hyperlink" Target="https://onlinelibrary.wiley.com/doi/full/10.1002/ffo2.168" TargetMode="External"/><Relationship Id="rId38" Type="http://schemas.openxmlformats.org/officeDocument/2006/relationships/hyperlink" Target="https://www.donga.com/en/article/all/20240206/4731163/1" TargetMode="External"/><Relationship Id="rId59" Type="http://schemas.openxmlformats.org/officeDocument/2006/relationships/hyperlink" Target="https://www.amacad.org/publication/shared-responsibilities-nuclear-disarmament-global-debate/section/2?utm_source=chatgpt.com" TargetMode="External"/><Relationship Id="rId103" Type="http://schemas.openxmlformats.org/officeDocument/2006/relationships/hyperlink" Target="https://www.cato.org/publications/nuclear-alarmism-proliferation-terrorism" TargetMode="External"/><Relationship Id="rId108" Type="http://schemas.openxmlformats.org/officeDocument/2006/relationships/hyperlink" Target="https://www.cato.org/publications/nuclear-alarmism-proliferation-terrorism" TargetMode="External"/><Relationship Id="rId124" Type="http://schemas.openxmlformats.org/officeDocument/2006/relationships/hyperlink" Target="http://https/www.nti.org/countries/brazil/" TargetMode="External"/><Relationship Id="rId129" Type="http://schemas.openxmlformats.org/officeDocument/2006/relationships/hyperlink" Target="https://world-nuclear.org/information-library/nuclear-fuel-cycle/nuclear-waste/radioactive-wastes-myths-and-realities" TargetMode="External"/><Relationship Id="rId54" Type="http://schemas.openxmlformats.org/officeDocument/2006/relationships/hyperlink" Target="https://www.cna.org/reports/2023/04/Artificial-Intelligence-in-Nuclear-Operations.pdf" TargetMode="External"/><Relationship Id="rId70" Type="http://schemas.openxmlformats.org/officeDocument/2006/relationships/hyperlink" Target="https://figshare.le.ac.uk/articles/thesis/Metaphorising_Nuclear_Futures_The_Case_of_the_Nuclear_Domino_Metaphor_in_the_US_Nuclear_Proliferation_Discourse/29589482" TargetMode="External"/><Relationship Id="rId75" Type="http://schemas.openxmlformats.org/officeDocument/2006/relationships/hyperlink" Target="https://journal.sijss.com/index.php/home/article/view/1809/251" TargetMode="External"/><Relationship Id="rId91" Type="http://schemas.openxmlformats.org/officeDocument/2006/relationships/hyperlink" Target="https://www.cato.org/publications/nuclear-alarmism-proliferation-terrorism" TargetMode="External"/><Relationship Id="rId96" Type="http://schemas.openxmlformats.org/officeDocument/2006/relationships/hyperlink" Target="https://www.cato.org/publications/nuclear-alarmism-proliferation-terroris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onlinelibrary.wiley.com/doi/full/10.1002/ffo2.168" TargetMode="External"/><Relationship Id="rId28" Type="http://schemas.openxmlformats.org/officeDocument/2006/relationships/hyperlink" Target="https://onlinelibrary.wiley.com/doi/full/10.1002/ffo2.168" TargetMode="External"/><Relationship Id="rId49" Type="http://schemas.openxmlformats.org/officeDocument/2006/relationships/hyperlink" Target="https://www.tandfonline.com/doi/full/10.1080/07075332.2023.2250789" TargetMode="External"/><Relationship Id="rId114" Type="http://schemas.openxmlformats.org/officeDocument/2006/relationships/hyperlink" Target="https://www.cato.org/publications/nuclear-alarmism-proliferation-terrorism" TargetMode="External"/><Relationship Id="rId119" Type="http://schemas.openxmlformats.org/officeDocument/2006/relationships/hyperlink" Target="https://www.base.bund.de/en/nuclear-safety/nuclear-phase-out/nuclear-phase-out_content.html" TargetMode="External"/><Relationship Id="rId44" Type="http://schemas.openxmlformats.org/officeDocument/2006/relationships/hyperlink" Target="https://news.kbs.co.kr/news/pc/view/view.do?ncd=8170747&amp;ref=A" TargetMode="External"/><Relationship Id="rId60" Type="http://schemas.openxmlformats.org/officeDocument/2006/relationships/hyperlink" Target="https://www.amacad.org/publication/shared-responsibilities-nuclear-disarmament-global-debate/section/2?utm_source=chatgpt.com" TargetMode="External"/><Relationship Id="rId65" Type="http://schemas.openxmlformats.org/officeDocument/2006/relationships/hyperlink" Target="https://www.amacad.org/publication/shared-responsibilities-nuclear-disarmament-global-debate/section/2?utm_source=chatgpt.com" TargetMode="External"/><Relationship Id="rId81" Type="http://schemas.openxmlformats.org/officeDocument/2006/relationships/hyperlink" Target="https://www.theguardian.com/world/2016/nov/30/un-north-korea-sanctions-nuclear-test" TargetMode="External"/><Relationship Id="rId86" Type="http://schemas.openxmlformats.org/officeDocument/2006/relationships/hyperlink" Target="https://www.cato.org/publications/nuclear-alarmism-proliferation-terrorism" TargetMode="External"/><Relationship Id="rId130" Type="http://schemas.openxmlformats.org/officeDocument/2006/relationships/hyperlink" Target="https://apnews.com/article/pakistan-india-nuclear-war-explainer-c0f1c500de1ad365984ace1c557cb7dd" TargetMode="External"/><Relationship Id="rId135" Type="http://schemas.openxmlformats.org/officeDocument/2006/relationships/hyperlink" Target="https://www.tuftsdaily.com/article/2021/02/the-strike-zone-why-nuclear-weapons-are-good-for-peace%23.%5d" TargetMode="External"/><Relationship Id="rId13" Type="http://schemas.openxmlformats.org/officeDocument/2006/relationships/hyperlink" Target="https://onlinelibrary.wiley.com/doi/full/10.1002/ffo2.168" TargetMode="External"/><Relationship Id="rId18" Type="http://schemas.openxmlformats.org/officeDocument/2006/relationships/hyperlink" Target="https://onlinelibrary.wiley.com/doi/full/10.1002/ffo2.168" TargetMode="External"/><Relationship Id="rId39" Type="http://schemas.openxmlformats.org/officeDocument/2006/relationships/hyperlink" Target="https://globalaffairs.org/research/public-opinion-survey/thinking-nuclear-south-korean-attitudes-nuclear-weapons" TargetMode="External"/><Relationship Id="rId109" Type="http://schemas.openxmlformats.org/officeDocument/2006/relationships/hyperlink" Target="https://www.cato.org/publications/nuclear-alarmism-proliferation-terrorism" TargetMode="External"/><Relationship Id="rId34" Type="http://schemas.openxmlformats.org/officeDocument/2006/relationships/hyperlink" Target="https://doi.org/10.17226/26609" TargetMode="External"/><Relationship Id="rId50" Type="http://schemas.openxmlformats.org/officeDocument/2006/relationships/hyperlink" Target="https://www.tandfonline.com/doi/full/10.1080/07075332.2023.2250789" TargetMode="External"/><Relationship Id="rId55" Type="http://schemas.openxmlformats.org/officeDocument/2006/relationships/hyperlink" Target="https://www.heritage.org/military-strength/assessment-us-military-power/us-nuclear-weapons" TargetMode="External"/><Relationship Id="rId76" Type="http://schemas.openxmlformats.org/officeDocument/2006/relationships/hyperlink" Target="https://freebeacon.com/wp-content/uploads/2017/03/SaudiArabiaProliferationRisks_30Mar2017_Final.pdf" TargetMode="External"/><Relationship Id="rId97" Type="http://schemas.openxmlformats.org/officeDocument/2006/relationships/hyperlink" Target="https://www.cato.org/publications/nuclear-alarmism-proliferation-terrorism" TargetMode="External"/><Relationship Id="rId104" Type="http://schemas.openxmlformats.org/officeDocument/2006/relationships/hyperlink" Target="https://www.cato.org/publications/nuclear-alarmism-proliferation-terrorism" TargetMode="External"/><Relationship Id="rId120" Type="http://schemas.openxmlformats.org/officeDocument/2006/relationships/hyperlink" Target="https://world-nuclear.org/information-library/country-profiles/countries-a-f/australia" TargetMode="External"/><Relationship Id="rId125" Type="http://schemas.openxmlformats.org/officeDocument/2006/relationships/hyperlink" Target="https://world-nuclear.org/information-library/country-profiles/countries-o-s/sweden" TargetMode="External"/><Relationship Id="rId7" Type="http://schemas.openxmlformats.org/officeDocument/2006/relationships/endnotes" Target="endnotes.xml"/><Relationship Id="rId71" Type="http://schemas.openxmlformats.org/officeDocument/2006/relationships/hyperlink" Target="https://www.sciencedirect.com/science/article/pii/S0016328725001338" TargetMode="External"/><Relationship Id="rId92" Type="http://schemas.openxmlformats.org/officeDocument/2006/relationships/hyperlink" Target="https://www.cato.org/publications/nuclear-alarmism-proliferation-terrorism" TargetMode="External"/><Relationship Id="rId2" Type="http://schemas.openxmlformats.org/officeDocument/2006/relationships/numbering" Target="numbering.xml"/><Relationship Id="rId29" Type="http://schemas.openxmlformats.org/officeDocument/2006/relationships/hyperlink" Target="https://onlinelibrary.wiley.com/doi/full/10.1002/ffo2.168" TargetMode="External"/><Relationship Id="rId24" Type="http://schemas.openxmlformats.org/officeDocument/2006/relationships/hyperlink" Target="https://onlinelibrary.wiley.com/doi/full/10.1002/ffo2.168" TargetMode="External"/><Relationship Id="rId40" Type="http://schemas.openxmlformats.org/officeDocument/2006/relationships/hyperlink" Target="https://www.csis.org/analysis/breaking-bad-south-koreas-nuclear-option" TargetMode="External"/><Relationship Id="rId45" Type="http://schemas.openxmlformats.org/officeDocument/2006/relationships/hyperlink" Target="https://www.segye.com/newsView/20240626516000" TargetMode="External"/><Relationship Id="rId66" Type="http://schemas.openxmlformats.org/officeDocument/2006/relationships/hyperlink" Target="https://www.amacad.org/publication/shared-responsibilities-nuclear-disarmament-global-debate/section/2?utm_source=chatgpt.com" TargetMode="External"/><Relationship Id="rId87" Type="http://schemas.openxmlformats.org/officeDocument/2006/relationships/hyperlink" Target="https://www.cato.org/publications/nuclear-alarmism-proliferation-terrorism" TargetMode="External"/><Relationship Id="rId110" Type="http://schemas.openxmlformats.org/officeDocument/2006/relationships/hyperlink" Target="https://www.cato.org/publications/nuclear-alarmism-proliferation-terrorism" TargetMode="External"/><Relationship Id="rId115" Type="http://schemas.openxmlformats.org/officeDocument/2006/relationships/hyperlink" Target="https://www.cato.org/publications/nuclear-alarmism-proliferation-terrorism" TargetMode="External"/><Relationship Id="rId131" Type="http://schemas.openxmlformats.org/officeDocument/2006/relationships/hyperlink" Target="https://apnews.com/article/india-pakistan-kashmir-pahlagam-loc-c657a7c7ad14440b03f5f75887922b0b" TargetMode="External"/><Relationship Id="rId136" Type="http://schemas.openxmlformats.org/officeDocument/2006/relationships/hyperlink" Target="https://www.norwich.edu/topic/all-blog-posts/case-controlled-nuclear-proliferation" TargetMode="External"/><Relationship Id="rId61" Type="http://schemas.openxmlformats.org/officeDocument/2006/relationships/hyperlink" Target="https://www.amacad.org/publication/shared-responsibilities-nuclear-disarmament-global-debate/section/2?utm_source=chatgpt.com" TargetMode="External"/><Relationship Id="rId82" Type="http://schemas.openxmlformats.org/officeDocument/2006/relationships/hyperlink" Target="http://www.wsj.com/articles/a-trump-vision-for-asia-1478819679" TargetMode="External"/><Relationship Id="rId19" Type="http://schemas.openxmlformats.org/officeDocument/2006/relationships/hyperlink" Target="https://onlinelibrary.wiley.com/doi/full/10.1002/ffo2.168" TargetMode="External"/><Relationship Id="rId14" Type="http://schemas.openxmlformats.org/officeDocument/2006/relationships/hyperlink" Target="https://onlinelibrary.wiley.com/doi/full/10.1002/ffo2.168" TargetMode="External"/><Relationship Id="rId30" Type="http://schemas.openxmlformats.org/officeDocument/2006/relationships/hyperlink" Target="https://onlinelibrary.wiley.com/doi/full/10.1002/ffo2.168" TargetMode="External"/><Relationship Id="rId35" Type="http://schemas.openxmlformats.org/officeDocument/2006/relationships/hyperlink" Target="https://www.iiss.org/globalassets/media-library---content--migration/files/shangri-la-dialogue/2025/transcripts-final/p3/sld2025_third-plenary-session_richard-marles_as-delivered.pdf" TargetMode="External"/><Relationship Id="rId56" Type="http://schemas.openxmlformats.org/officeDocument/2006/relationships/hyperlink" Target="https://globalaffairs.org/research/report/preventing-nuclear-proliferation-and-reassuring-americas-allies" TargetMode="External"/><Relationship Id="rId77" Type="http://schemas.openxmlformats.org/officeDocument/2006/relationships/hyperlink" Target="https://www.tandfonline.com/doi/full/10.1080/0163660X.2023.2226529" TargetMode="External"/><Relationship Id="rId100" Type="http://schemas.openxmlformats.org/officeDocument/2006/relationships/hyperlink" Target="https://www.cato.org/publications/nuclear-alarmism-proliferation-terrorism" TargetMode="External"/><Relationship Id="rId105" Type="http://schemas.openxmlformats.org/officeDocument/2006/relationships/hyperlink" Target="https://www.cato.org/publications/nuclear-alarmism-proliferation-terrorism" TargetMode="External"/><Relationship Id="rId126" Type="http://schemas.openxmlformats.org/officeDocument/2006/relationships/hyperlink" Target="https://www.bbc.com/future/article/20240412-the-secret-scandinavian-a-bomb-project" TargetMode="External"/><Relationship Id="rId8" Type="http://schemas.openxmlformats.org/officeDocument/2006/relationships/hyperlink" Target="https://www.ifri.org/sites/default/files/migrated_files/documents/atoms/files/ifri_miller_future_nuclear_proliferation_2024_0.pdf" TargetMode="External"/><Relationship Id="rId51" Type="http://schemas.openxmlformats.org/officeDocument/2006/relationships/hyperlink" Target="https://www.tandfonline.com/doi/full/10.1080/07075332.2023.2250789" TargetMode="External"/><Relationship Id="rId72" Type="http://schemas.openxmlformats.org/officeDocument/2006/relationships/hyperlink" Target="https://hal.science/hal-04159805/" TargetMode="External"/><Relationship Id="rId93" Type="http://schemas.openxmlformats.org/officeDocument/2006/relationships/hyperlink" Target="https://www.cato.org/publications/nuclear-alarmism-proliferation-terrorism" TargetMode="External"/><Relationship Id="rId98" Type="http://schemas.openxmlformats.org/officeDocument/2006/relationships/hyperlink" Target="https://www.cato.org/publications/nuclear-alarmism-proliferation-terrorism" TargetMode="External"/><Relationship Id="rId121" Type="http://schemas.openxmlformats.org/officeDocument/2006/relationships/hyperlink" Target="https://www.csiro.au/en/news/all/articles/2024/december/nuclear-explainer" TargetMode="External"/><Relationship Id="rId3" Type="http://schemas.openxmlformats.org/officeDocument/2006/relationships/styles" Target="styles.xml"/><Relationship Id="rId25" Type="http://schemas.openxmlformats.org/officeDocument/2006/relationships/hyperlink" Target="https://onlinelibrary.wiley.com/doi/full/10.1002/ffo2.168" TargetMode="External"/><Relationship Id="rId46" Type="http://schemas.openxmlformats.org/officeDocument/2006/relationships/hyperlink" Target="http://www.reuters.com/world/asia-pacific/seoul-mayor-calls-south-korean-nuclear-weapons-counter-threat-north-2023-03-13" TargetMode="External"/><Relationship Id="rId67" Type="http://schemas.openxmlformats.org/officeDocument/2006/relationships/hyperlink" Target="https://foreignpolicy.com/2009/08/13/pakistans-nukes-are-safe-maybe/" TargetMode="External"/><Relationship Id="rId116" Type="http://schemas.openxmlformats.org/officeDocument/2006/relationships/hyperlink" Target="https://www.ndtv.com/world-news/germany-to-japan-nations-that-use-nuclear-power-without-developing-nuclear-arms-8714569" TargetMode="External"/><Relationship Id="rId137" Type="http://schemas.openxmlformats.org/officeDocument/2006/relationships/fontTable" Target="fontTable.xml"/><Relationship Id="rId20" Type="http://schemas.openxmlformats.org/officeDocument/2006/relationships/hyperlink" Target="https://onlinelibrary.wiley.com/doi/full/10.1002/ffo2.168" TargetMode="External"/><Relationship Id="rId41" Type="http://schemas.openxmlformats.org/officeDocument/2006/relationships/hyperlink" Target="http://www.nytimes.com/2023/01/12/world/asia/south-korea-nuclear-weapons.html" TargetMode="External"/><Relationship Id="rId62" Type="http://schemas.openxmlformats.org/officeDocument/2006/relationships/hyperlink" Target="https://www.amacad.org/publication/shared-responsibilities-nuclear-disarmament-global-debate/section/2?utm_source=chatgpt.com" TargetMode="External"/><Relationship Id="rId83" Type="http://schemas.openxmlformats.org/officeDocument/2006/relationships/hyperlink" Target="http://thediplomat.com/2016/04/japans-nuclear-weapons-conundrum/" TargetMode="External"/><Relationship Id="rId88" Type="http://schemas.openxmlformats.org/officeDocument/2006/relationships/hyperlink" Target="https://www.cato.org/publications/nuclear-alarmism-proliferation-terrorism" TargetMode="External"/><Relationship Id="rId111" Type="http://schemas.openxmlformats.org/officeDocument/2006/relationships/hyperlink" Target="https://www.cato.org/publications/nuclear-alarmism-proliferation-terrorism" TargetMode="External"/><Relationship Id="rId132" Type="http://schemas.openxmlformats.org/officeDocument/2006/relationships/hyperlink" Target="https://www.japan.go.jp/kizuna/2023/09/world_without_nuclear_weapons.html" TargetMode="External"/><Relationship Id="rId15" Type="http://schemas.openxmlformats.org/officeDocument/2006/relationships/hyperlink" Target="https://onlinelibrary.wiley.com/doi/full/10.1002/ffo2.168" TargetMode="External"/><Relationship Id="rId36" Type="http://schemas.openxmlformats.org/officeDocument/2006/relationships/hyperlink" Target="https://www.csis.org/analysis/will-south-koreas-nuclear-ambitions-subside-next-five-years" TargetMode="External"/><Relationship Id="rId57" Type="http://schemas.openxmlformats.org/officeDocument/2006/relationships/hyperlink" Target="https://www.interactioncouncil.org/publications/proposal-arctic-nuclear-weapon-free-zone" TargetMode="External"/><Relationship Id="rId106" Type="http://schemas.openxmlformats.org/officeDocument/2006/relationships/hyperlink" Target="https://www.cato.org/publications/nuclear-alarmism-proliferation-terrorism" TargetMode="External"/><Relationship Id="rId127" Type="http://schemas.openxmlformats.org/officeDocument/2006/relationships/hyperlink" Target="https://world-nuclear.org/information-library/country-profiles/countries-o-s/switzerland" TargetMode="External"/><Relationship Id="rId10" Type="http://schemas.openxmlformats.org/officeDocument/2006/relationships/hyperlink" Target="https://onlinelibrary.wiley.com/doi/full/10.1002/ffo2.168" TargetMode="External"/><Relationship Id="rId31" Type="http://schemas.openxmlformats.org/officeDocument/2006/relationships/hyperlink" Target="https://onlinelibrary.wiley.com/doi/full/10.1002/ffo2.168" TargetMode="External"/><Relationship Id="rId52" Type="http://schemas.openxmlformats.org/officeDocument/2006/relationships/hyperlink" Target="https://www.jstor.org/stable/26497088" TargetMode="External"/><Relationship Id="rId73" Type="http://schemas.openxmlformats.org/officeDocument/2006/relationships/hyperlink" Target="https://sitjournal.com/sitj/article/view/24/19" TargetMode="External"/><Relationship Id="rId78" Type="http://schemas.openxmlformats.org/officeDocument/2006/relationships/hyperlink" Target="https://doi.org/10.1111/pafo.12272" TargetMode="External"/><Relationship Id="rId94" Type="http://schemas.openxmlformats.org/officeDocument/2006/relationships/hyperlink" Target="https://www.cato.org/publications/nuclear-alarmism-proliferation-terrorism" TargetMode="External"/><Relationship Id="rId99" Type="http://schemas.openxmlformats.org/officeDocument/2006/relationships/hyperlink" Target="https://www.cato.org/publications/nuclear-alarmism-proliferation-terrorism" TargetMode="External"/><Relationship Id="rId101" Type="http://schemas.openxmlformats.org/officeDocument/2006/relationships/hyperlink" Target="https://www.cato.org/publications/nuclear-alarmism-proliferation-terrorism" TargetMode="External"/><Relationship Id="rId122" Type="http://schemas.openxmlformats.org/officeDocument/2006/relationships/hyperlink" Target="https://www.bbc.com/news/articles/cgr589k5yleo" TargetMode="External"/><Relationship Id="rId4" Type="http://schemas.openxmlformats.org/officeDocument/2006/relationships/settings" Target="settings.xml"/><Relationship Id="rId9" Type="http://schemas.openxmlformats.org/officeDocument/2006/relationships/hyperlink" Target="https://onlinelibrary.wiley.com/doi/full/10.1002/ffo2.168" TargetMode="External"/><Relationship Id="rId26" Type="http://schemas.openxmlformats.org/officeDocument/2006/relationships/hyperlink" Target="https://onlinelibrary.wiley.com/doi/full/10.1002/ffo2.168" TargetMode="External"/><Relationship Id="rId47" Type="http://schemas.openxmlformats.org/officeDocument/2006/relationships/hyperlink" Target="https://www.sisafocus.co.kr/news/articleView.html?idxno=331365" TargetMode="External"/><Relationship Id="rId68" Type="http://schemas.openxmlformats.org/officeDocument/2006/relationships/hyperlink" Target="https://icks.org/wp-content/uploads/2025/03/1482468231_add_file_5.pdf" TargetMode="External"/><Relationship Id="rId89" Type="http://schemas.openxmlformats.org/officeDocument/2006/relationships/hyperlink" Target="https://www.cato.org/publications/nuclear-alarmism-proliferation-terrorism" TargetMode="External"/><Relationship Id="rId112" Type="http://schemas.openxmlformats.org/officeDocument/2006/relationships/hyperlink" Target="https://www.cato.org/publications/nuclear-alarmism-proliferation-terrorism" TargetMode="External"/><Relationship Id="rId133" Type="http://schemas.openxmlformats.org/officeDocument/2006/relationships/hyperlink" Target="https://carnegieendowment.org/middle-east/diwan/2018/03/does-saudi-arabia-intend-to-develop-a-nuclear-weapons-capability?lang=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hngwieyi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127</Pages>
  <Words>83484</Words>
  <Characters>475864</Characters>
  <Application>Microsoft Office Word</Application>
  <DocSecurity>0</DocSecurity>
  <Lines>3965</Lines>
  <Paragraphs>1116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Sahngwie Yim</cp:lastModifiedBy>
  <cp:revision>6</cp:revision>
  <dcterms:created xsi:type="dcterms:W3CDTF">2025-07-30T04:10:00Z</dcterms:created>
  <dcterms:modified xsi:type="dcterms:W3CDTF">2025-07-30T04:34:00Z</dcterms:modified>
</cp:coreProperties>
</file>