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A6577" w14:textId="71686E23" w:rsidR="00D67734" w:rsidRDefault="00D67734" w:rsidP="00D67734">
      <w:pPr>
        <w:pStyle w:val="Heading1"/>
      </w:pPr>
      <w:r>
        <w:t>TDI 2025 – China War Good</w:t>
      </w:r>
    </w:p>
    <w:p w14:paraId="3EC55E52" w14:textId="24AD1A65" w:rsidR="00315A48" w:rsidRPr="001431E9" w:rsidRDefault="00630C7D" w:rsidP="00B42AC5">
      <w:pPr>
        <w:pStyle w:val="Heading2"/>
      </w:pPr>
      <w:r w:rsidRPr="001431E9">
        <w:t>China War Inevitable</w:t>
      </w:r>
    </w:p>
    <w:p w14:paraId="2FDBE568" w14:textId="24D96F2B" w:rsidR="00B42AC5" w:rsidRPr="001431E9" w:rsidRDefault="00B42AC5" w:rsidP="00B42AC5">
      <w:pPr>
        <w:pStyle w:val="Heading3"/>
      </w:pPr>
      <w:r w:rsidRPr="001431E9">
        <w:t xml:space="preserve">1NC – Generic  </w:t>
      </w:r>
    </w:p>
    <w:p w14:paraId="5F823321" w14:textId="75A5BB68" w:rsidR="00630C7D" w:rsidRPr="001431E9" w:rsidRDefault="00630C7D" w:rsidP="00630C7D">
      <w:pPr>
        <w:pStyle w:val="Heading4"/>
      </w:pPr>
      <w:r w:rsidRPr="001431E9">
        <w:t>US China war inevitable – geopolitics, trade, and political incentives</w:t>
      </w:r>
    </w:p>
    <w:p w14:paraId="43512F54" w14:textId="47083CB5" w:rsidR="00630C7D" w:rsidRPr="001431E9" w:rsidRDefault="00630C7D" w:rsidP="00630C7D">
      <w:r w:rsidRPr="001431E9">
        <w:rPr>
          <w:rStyle w:val="Style13ptBold"/>
        </w:rPr>
        <w:t xml:space="preserve">Tostevin and Tatlow </w:t>
      </w:r>
      <w:proofErr w:type="gramStart"/>
      <w:r w:rsidRPr="001431E9">
        <w:rPr>
          <w:rStyle w:val="Style13ptBold"/>
        </w:rPr>
        <w:t>25</w:t>
      </w:r>
      <w:r w:rsidRPr="001431E9">
        <w:t xml:space="preserve">  [</w:t>
      </w:r>
      <w:proofErr w:type="gramEnd"/>
      <w:r w:rsidRPr="001431E9">
        <w:t xml:space="preserve">Matthew Tostevin and Didi Kirsten Tatlow "Why Trump's war with China is much bigger than trade," Newsweek, https://www.newsweek.com/china-us-trade-tariffs-war-nuclear-trump-2058433, accessed 7-28] </w:t>
      </w:r>
    </w:p>
    <w:p w14:paraId="46D60D71" w14:textId="35F3592E" w:rsidR="00630C7D" w:rsidRPr="001431E9" w:rsidRDefault="00630C7D" w:rsidP="00630C7D">
      <w:pPr>
        <w:rPr>
          <w:rStyle w:val="StyleUnderline"/>
        </w:rPr>
      </w:pPr>
      <w:r w:rsidRPr="001431E9">
        <w:rPr>
          <w:rStyle w:val="StyleUnderline"/>
        </w:rPr>
        <w:t xml:space="preserve">"If the United States will not fight the world's largest tyranny politically, then </w:t>
      </w:r>
      <w:r w:rsidRPr="001431E9">
        <w:rPr>
          <w:rStyle w:val="Emphasis"/>
        </w:rPr>
        <w:t>inevitably</w:t>
      </w:r>
      <w:r w:rsidRPr="001431E9">
        <w:rPr>
          <w:rStyle w:val="StyleUnderline"/>
        </w:rPr>
        <w:t xml:space="preserve">, it will have to fight it economically, and </w:t>
      </w:r>
      <w:r w:rsidRPr="001431E9">
        <w:rPr>
          <w:rStyle w:val="Emphasis"/>
        </w:rPr>
        <w:t>eventually, militarily</w:t>
      </w:r>
      <w:r w:rsidRPr="001431E9">
        <w:rPr>
          <w:rStyle w:val="StyleUnderline"/>
        </w:rPr>
        <w:t>,"</w:t>
      </w:r>
      <w:r w:rsidRPr="001431E9">
        <w:rPr>
          <w:sz w:val="16"/>
        </w:rPr>
        <w:t xml:space="preserve"> Chinese dissident Wei </w:t>
      </w:r>
      <w:proofErr w:type="spellStart"/>
      <w:r w:rsidRPr="001431E9">
        <w:rPr>
          <w:sz w:val="16"/>
        </w:rPr>
        <w:t>Jingsheng</w:t>
      </w:r>
      <w:proofErr w:type="spellEnd"/>
      <w:r w:rsidRPr="001431E9">
        <w:rPr>
          <w:sz w:val="16"/>
        </w:rPr>
        <w:t xml:space="preserve"> told the U.S. Congress in 2000. What has emerged as a </w:t>
      </w:r>
      <w:r w:rsidRPr="001431E9">
        <w:rPr>
          <w:rStyle w:val="StyleUnderline"/>
        </w:rPr>
        <w:t xml:space="preserve">trade war by President Donald Trump with Xi Jinping's China underlines the much larger struggle for global dominance between the rival powers and the </w:t>
      </w:r>
      <w:r w:rsidRPr="001431E9">
        <w:rPr>
          <w:rStyle w:val="Emphasis"/>
        </w:rPr>
        <w:t>very real possibility</w:t>
      </w:r>
      <w:r w:rsidRPr="001431E9">
        <w:rPr>
          <w:rStyle w:val="StyleUnderline"/>
        </w:rPr>
        <w:t xml:space="preserve"> of the military conflict</w:t>
      </w:r>
      <w:r w:rsidRPr="001431E9">
        <w:rPr>
          <w:sz w:val="16"/>
        </w:rPr>
        <w:t xml:space="preserve"> for which </w:t>
      </w:r>
      <w:r w:rsidRPr="001431E9">
        <w:rPr>
          <w:rStyle w:val="StyleUnderline"/>
        </w:rPr>
        <w:t xml:space="preserve">both sides are </w:t>
      </w:r>
      <w:r w:rsidRPr="001431E9">
        <w:rPr>
          <w:rStyle w:val="Emphasis"/>
        </w:rPr>
        <w:t>now gearing up intensively</w:t>
      </w:r>
      <w:r w:rsidRPr="001431E9">
        <w:rPr>
          <w:sz w:val="16"/>
        </w:rPr>
        <w:t>. "</w:t>
      </w:r>
      <w:r w:rsidRPr="001431E9">
        <w:rPr>
          <w:rStyle w:val="StyleUnderline"/>
        </w:rPr>
        <w:t xml:space="preserve">China and America Aren't Just in a Trade War. It's a </w:t>
      </w:r>
      <w:r w:rsidRPr="001431E9">
        <w:rPr>
          <w:rStyle w:val="Emphasis"/>
        </w:rPr>
        <w:t>Fight for the 21st Century</w:t>
      </w:r>
      <w:r w:rsidRPr="001431E9">
        <w:rPr>
          <w:sz w:val="16"/>
        </w:rPr>
        <w:t>," wrote Matt Pottinger and Liza Tobin, both senior China hands and veterans of the first Trump administration. "</w:t>
      </w:r>
      <w:r w:rsidRPr="001431E9">
        <w:rPr>
          <w:rStyle w:val="StyleUnderline"/>
        </w:rPr>
        <w:t xml:space="preserve">Xi and Trump are now in a </w:t>
      </w:r>
      <w:r w:rsidRPr="001431E9">
        <w:rPr>
          <w:rStyle w:val="Emphasis"/>
        </w:rPr>
        <w:t>zero-sum contest</w:t>
      </w:r>
      <w:r w:rsidRPr="001431E9">
        <w:rPr>
          <w:rStyle w:val="StyleUnderline"/>
        </w:rPr>
        <w:t xml:space="preserve"> for global supremacy</w:t>
      </w:r>
      <w:r w:rsidRPr="001431E9">
        <w:rPr>
          <w:sz w:val="16"/>
        </w:rPr>
        <w:t xml:space="preserve">," they argued in the Free Press. Dissident Wei's comments came at a Congressional hearing ahead of China's 2001 access to the World Trade Organization, which helped propel it to the status of the greatest manufacturing power and America's main strategic rival. Market Abuse </w:t>
      </w:r>
      <w:r w:rsidRPr="001431E9">
        <w:rPr>
          <w:rStyle w:val="StyleUnderline"/>
        </w:rPr>
        <w:t>Americans argue that China abused its global market access: stealing intellectual property, supporting strategic industries, manipulating its currency and depriving foreign companies—especially those from the U.S.—of fair access</w:t>
      </w:r>
      <w:r w:rsidRPr="001431E9">
        <w:rPr>
          <w:sz w:val="16"/>
        </w:rPr>
        <w:t xml:space="preserve"> to Chinese markets. China denies any malpractice. Two decades of </w:t>
      </w:r>
      <w:r w:rsidRPr="001431E9">
        <w:rPr>
          <w:rStyle w:val="StyleUnderline"/>
        </w:rPr>
        <w:t>cheap Chinese goods</w:t>
      </w:r>
      <w:r w:rsidRPr="001431E9">
        <w:rPr>
          <w:sz w:val="16"/>
        </w:rPr>
        <w:t xml:space="preserve"> not only helped keep prices down for Americans, but also </w:t>
      </w:r>
      <w:r w:rsidRPr="001431E9">
        <w:rPr>
          <w:rStyle w:val="StyleUnderline"/>
        </w:rPr>
        <w:t xml:space="preserve">accelerated the loss of U.S. manufacturing jobs and financed a </w:t>
      </w:r>
      <w:r w:rsidRPr="001431E9">
        <w:rPr>
          <w:rStyle w:val="Emphasis"/>
        </w:rPr>
        <w:t>massive Chinese militarization</w:t>
      </w:r>
      <w:r w:rsidRPr="001431E9">
        <w:rPr>
          <w:rStyle w:val="StyleUnderline"/>
        </w:rPr>
        <w:t xml:space="preserve"> that openly challenges U.S. power around the world.</w:t>
      </w:r>
    </w:p>
    <w:p w14:paraId="5CB49E4A" w14:textId="77777777" w:rsidR="005C6FF1" w:rsidRPr="001431E9" w:rsidRDefault="005C6FF1" w:rsidP="005C6FF1">
      <w:pPr>
        <w:pStyle w:val="Heading3"/>
      </w:pPr>
      <w:r w:rsidRPr="001431E9">
        <w:t xml:space="preserve">AT – Treaties </w:t>
      </w:r>
    </w:p>
    <w:p w14:paraId="18295FB7" w14:textId="77777777" w:rsidR="005C6FF1" w:rsidRPr="001431E9" w:rsidRDefault="005C6FF1" w:rsidP="005C6FF1">
      <w:pPr>
        <w:pStyle w:val="Heading4"/>
      </w:pPr>
      <w:r w:rsidRPr="001431E9">
        <w:t>Competition, lack of nuclear restraint and the withdrawal and failure of treaties</w:t>
      </w:r>
    </w:p>
    <w:p w14:paraId="0649B95D" w14:textId="76F5E25B" w:rsidR="005C6FF1" w:rsidRPr="001431E9" w:rsidRDefault="005C6FF1" w:rsidP="005C6FF1">
      <w:r w:rsidRPr="001431E9">
        <w:rPr>
          <w:rStyle w:val="Style13ptBold"/>
        </w:rPr>
        <w:t>Cunningham ’21</w:t>
      </w:r>
      <w:r w:rsidRPr="001431E9">
        <w:t xml:space="preserve"> [Fiona S; 06-17-2021; Scholar in the Nuclear Policy Program at the Carnegie Endowment for International Peace, Ph.D. at the Political Science Department at the Massachusetts Institute of Technology, fellowships at the Carnegie Endowment for International Peace, Stanford University, Harvard University and Renmin University of China, assistant professor of political science at the University of Pennsylvania, former assistant professor of political science and international affairs at the George Washington University; “Cooperation under Asymmetry? The Future of US-China Nuclear Relations” in The Washington Quarterly, Volume 44, 2021 – Issue 2, p. 159-180, DOI: 10.1080/0163660X.2021.1934253] </w:t>
      </w:r>
    </w:p>
    <w:p w14:paraId="5558DC02" w14:textId="77777777" w:rsidR="005C6FF1" w:rsidRPr="001431E9" w:rsidRDefault="005C6FF1" w:rsidP="005C6FF1">
      <w:pPr>
        <w:rPr>
          <w:sz w:val="16"/>
        </w:rPr>
      </w:pPr>
      <w:r w:rsidRPr="001431E9">
        <w:rPr>
          <w:sz w:val="16"/>
        </w:rPr>
        <w:t>A Changing Landscape</w:t>
      </w:r>
    </w:p>
    <w:p w14:paraId="4CFD0D8C" w14:textId="77777777" w:rsidR="005C6FF1" w:rsidRPr="001431E9" w:rsidRDefault="005C6FF1" w:rsidP="005C6FF1">
      <w:pPr>
        <w:rPr>
          <w:rStyle w:val="StyleUnderline"/>
        </w:rPr>
      </w:pPr>
      <w:r w:rsidRPr="001431E9">
        <w:rPr>
          <w:rStyle w:val="StyleUnderline"/>
        </w:rPr>
        <w:t xml:space="preserve">A more </w:t>
      </w:r>
      <w:r w:rsidRPr="001431E9">
        <w:rPr>
          <w:rStyle w:val="Emphasis"/>
        </w:rPr>
        <w:t>contentious US-China</w:t>
      </w:r>
      <w:r w:rsidRPr="001431E9">
        <w:rPr>
          <w:rStyle w:val="StyleUnderline"/>
        </w:rPr>
        <w:t xml:space="preserve"> political relationship has </w:t>
      </w:r>
      <w:r w:rsidRPr="001431E9">
        <w:rPr>
          <w:rStyle w:val="Emphasis"/>
        </w:rPr>
        <w:t>coincided with</w:t>
      </w:r>
      <w:r w:rsidRPr="001431E9">
        <w:rPr>
          <w:sz w:val="16"/>
        </w:rPr>
        <w:t xml:space="preserve"> unrelated </w:t>
      </w:r>
      <w:r w:rsidRPr="001431E9">
        <w:rPr>
          <w:rStyle w:val="Emphasis"/>
        </w:rPr>
        <w:t>trends in nuclear politics</w:t>
      </w:r>
      <w:r w:rsidRPr="001431E9">
        <w:rPr>
          <w:rStyle w:val="StyleUnderline"/>
        </w:rPr>
        <w:t xml:space="preserve"> to accentuate longstanding concerns about nuclear risks in that relationship. </w:t>
      </w:r>
      <w:r w:rsidRPr="001431E9">
        <w:rPr>
          <w:rStyle w:val="Emphasis"/>
        </w:rPr>
        <w:t>Intensifying US-China competition</w:t>
      </w:r>
      <w:r w:rsidRPr="001431E9">
        <w:rPr>
          <w:rStyle w:val="StyleUnderline"/>
        </w:rPr>
        <w:t xml:space="preserve"> undermines both countries’ trust in each other’s assurances about their defensive </w:t>
      </w:r>
      <w:r w:rsidRPr="001431E9">
        <w:rPr>
          <w:rStyle w:val="Emphasis"/>
        </w:rPr>
        <w:t>nuclear intentions</w:t>
      </w:r>
      <w:r w:rsidRPr="001431E9">
        <w:rPr>
          <w:rStyle w:val="StyleUnderline"/>
        </w:rPr>
        <w:t xml:space="preserve"> and encourages </w:t>
      </w:r>
      <w:r w:rsidRPr="001431E9">
        <w:rPr>
          <w:rStyle w:val="Emphasis"/>
        </w:rPr>
        <w:t>worst-case interpretations</w:t>
      </w:r>
      <w:r w:rsidRPr="001431E9">
        <w:rPr>
          <w:rStyle w:val="StyleUnderline"/>
        </w:rPr>
        <w:t xml:space="preserve"> of each other’s behavior</w:t>
      </w:r>
      <w:r w:rsidRPr="001431E9">
        <w:rPr>
          <w:sz w:val="16"/>
        </w:rPr>
        <w:t xml:space="preserve">.6 </w:t>
      </w:r>
      <w:r w:rsidRPr="001431E9">
        <w:rPr>
          <w:rStyle w:val="StyleUnderline"/>
        </w:rPr>
        <w:t xml:space="preserve">US-China competition is </w:t>
      </w:r>
      <w:r w:rsidRPr="001431E9">
        <w:rPr>
          <w:rStyle w:val="Emphasis"/>
        </w:rPr>
        <w:t>playing out</w:t>
      </w:r>
      <w:r w:rsidRPr="001431E9">
        <w:rPr>
          <w:rStyle w:val="StyleUnderline"/>
        </w:rPr>
        <w:t xml:space="preserve"> across all aspects of the bilateral relationship, from </w:t>
      </w:r>
      <w:r w:rsidRPr="001431E9">
        <w:rPr>
          <w:rStyle w:val="Emphasis"/>
        </w:rPr>
        <w:t>technology supply chains</w:t>
      </w:r>
      <w:r w:rsidRPr="001431E9">
        <w:rPr>
          <w:rStyle w:val="StyleUnderline"/>
        </w:rPr>
        <w:t xml:space="preserve"> to </w:t>
      </w:r>
      <w:r w:rsidRPr="001431E9">
        <w:rPr>
          <w:rStyle w:val="Emphasis"/>
        </w:rPr>
        <w:t>international organizations and military capabilities</w:t>
      </w:r>
      <w:r w:rsidRPr="001431E9">
        <w:rPr>
          <w:rStyle w:val="StyleUnderline"/>
        </w:rPr>
        <w:t xml:space="preserve">. The 2017 US National Security Strategy proclaimed that “China </w:t>
      </w:r>
      <w:r w:rsidRPr="001431E9">
        <w:rPr>
          <w:rStyle w:val="Emphasis"/>
        </w:rPr>
        <w:t>seeks to displace</w:t>
      </w:r>
      <w:r w:rsidRPr="001431E9">
        <w:rPr>
          <w:rStyle w:val="StyleUnderline"/>
        </w:rPr>
        <w:t xml:space="preserve"> the United States in the Indo-Pacific region, </w:t>
      </w:r>
      <w:r w:rsidRPr="001431E9">
        <w:rPr>
          <w:rStyle w:val="Emphasis"/>
        </w:rPr>
        <w:t>expand the reaches</w:t>
      </w:r>
      <w:r w:rsidRPr="001431E9">
        <w:rPr>
          <w:rStyle w:val="StyleUnderline"/>
        </w:rPr>
        <w:t xml:space="preserve"> of </w:t>
      </w:r>
      <w:r w:rsidRPr="001431E9">
        <w:rPr>
          <w:rStyle w:val="Emphasis"/>
        </w:rPr>
        <w:t>its state-driven economic model</w:t>
      </w:r>
      <w:r w:rsidRPr="001431E9">
        <w:rPr>
          <w:rStyle w:val="StyleUnderline"/>
        </w:rPr>
        <w:t>, and reorder the region in its favor</w:t>
      </w:r>
      <w:r w:rsidRPr="001431E9">
        <w:rPr>
          <w:sz w:val="16"/>
        </w:rPr>
        <w:t xml:space="preserve">.”7 </w:t>
      </w:r>
      <w:r w:rsidRPr="001431E9">
        <w:rPr>
          <w:rStyle w:val="StyleUnderline"/>
        </w:rPr>
        <w:t xml:space="preserve">The 2019 Chinese defense white paper countered that the </w:t>
      </w:r>
      <w:r w:rsidRPr="001431E9">
        <w:rPr>
          <w:rStyle w:val="Emphasis"/>
        </w:rPr>
        <w:t>United States</w:t>
      </w:r>
      <w:r w:rsidRPr="001431E9">
        <w:rPr>
          <w:rStyle w:val="StyleUnderline"/>
        </w:rPr>
        <w:t xml:space="preserve"> “is </w:t>
      </w:r>
      <w:r w:rsidRPr="001431E9">
        <w:rPr>
          <w:rStyle w:val="Emphasis"/>
        </w:rPr>
        <w:t>engaging in tech</w:t>
      </w:r>
      <w:r w:rsidRPr="001431E9">
        <w:rPr>
          <w:rStyle w:val="StyleUnderline"/>
        </w:rPr>
        <w:t xml:space="preserve">nological and institutional </w:t>
      </w:r>
      <w:r w:rsidRPr="001431E9">
        <w:rPr>
          <w:rStyle w:val="Emphasis"/>
        </w:rPr>
        <w:t>innovation in pursuit</w:t>
      </w:r>
      <w:r w:rsidRPr="001431E9">
        <w:rPr>
          <w:rStyle w:val="StyleUnderline"/>
        </w:rPr>
        <w:t xml:space="preserve"> of absolute </w:t>
      </w:r>
      <w:r w:rsidRPr="001431E9">
        <w:rPr>
          <w:rStyle w:val="Emphasis"/>
        </w:rPr>
        <w:t>military superiority</w:t>
      </w:r>
      <w:r w:rsidRPr="001431E9">
        <w:rPr>
          <w:sz w:val="16"/>
        </w:rPr>
        <w:t xml:space="preserve">.”8 </w:t>
      </w:r>
      <w:r w:rsidRPr="001431E9">
        <w:rPr>
          <w:rStyle w:val="StyleUnderline"/>
        </w:rPr>
        <w:t xml:space="preserve">Both countries </w:t>
      </w:r>
      <w:r w:rsidRPr="001431E9">
        <w:rPr>
          <w:rStyle w:val="Emphasis"/>
        </w:rPr>
        <w:t>perceive each other’s nuclear postures</w:t>
      </w:r>
      <w:r w:rsidRPr="001431E9">
        <w:rPr>
          <w:rStyle w:val="StyleUnderline"/>
        </w:rPr>
        <w:t xml:space="preserve"> and policies through this </w:t>
      </w:r>
      <w:r w:rsidRPr="001431E9">
        <w:rPr>
          <w:rStyle w:val="Emphasis"/>
        </w:rPr>
        <w:t>competitive lens</w:t>
      </w:r>
      <w:r w:rsidRPr="001431E9">
        <w:rPr>
          <w:rStyle w:val="StyleUnderline"/>
        </w:rPr>
        <w:t>.</w:t>
      </w:r>
    </w:p>
    <w:p w14:paraId="22FD7F04" w14:textId="77777777" w:rsidR="005C6FF1" w:rsidRPr="001431E9" w:rsidRDefault="005C6FF1" w:rsidP="005C6FF1">
      <w:pPr>
        <w:rPr>
          <w:sz w:val="16"/>
        </w:rPr>
      </w:pPr>
      <w:r w:rsidRPr="001431E9">
        <w:rPr>
          <w:rStyle w:val="StyleUnderline"/>
        </w:rPr>
        <w:t xml:space="preserve">The United States and China also view each other as more </w:t>
      </w:r>
      <w:r w:rsidRPr="001431E9">
        <w:rPr>
          <w:rStyle w:val="Emphasis"/>
        </w:rPr>
        <w:t>likely to jettison</w:t>
      </w:r>
      <w:r w:rsidRPr="001431E9">
        <w:rPr>
          <w:rStyle w:val="StyleUnderline"/>
        </w:rPr>
        <w:t xml:space="preserve"> policies of </w:t>
      </w:r>
      <w:r w:rsidRPr="001431E9">
        <w:rPr>
          <w:rStyle w:val="Emphasis"/>
        </w:rPr>
        <w:t>nuclear restraint</w:t>
      </w:r>
      <w:r w:rsidRPr="001431E9">
        <w:rPr>
          <w:rStyle w:val="StyleUnderline"/>
        </w:rPr>
        <w:t xml:space="preserve"> because of their recent </w:t>
      </w:r>
      <w:r w:rsidRPr="001431E9">
        <w:rPr>
          <w:rStyle w:val="Emphasis"/>
        </w:rPr>
        <w:t>willingness to abandon</w:t>
      </w:r>
      <w:r w:rsidRPr="001431E9">
        <w:rPr>
          <w:rStyle w:val="StyleUnderline"/>
        </w:rPr>
        <w:t xml:space="preserve"> longstanding principles in other areas of foreign policy. The US government’s relaxation of rules on official communications with Taiwan in 2021 might add to Chinese expectations that self-imposed limits on the </w:t>
      </w:r>
      <w:r w:rsidRPr="001431E9">
        <w:rPr>
          <w:rStyle w:val="Emphasis"/>
        </w:rPr>
        <w:t>US missile defense</w:t>
      </w:r>
      <w:r w:rsidRPr="001431E9">
        <w:rPr>
          <w:rStyle w:val="StyleUnderline"/>
        </w:rPr>
        <w:t xml:space="preserve"> architecture </w:t>
      </w:r>
      <w:r w:rsidRPr="001431E9">
        <w:rPr>
          <w:rStyle w:val="Emphasis"/>
        </w:rPr>
        <w:t>will be similarly relaxed</w:t>
      </w:r>
      <w:r w:rsidRPr="001431E9">
        <w:rPr>
          <w:rStyle w:val="StyleUnderline"/>
        </w:rPr>
        <w:t xml:space="preserve">.9 China’s about-face on its stance </w:t>
      </w:r>
      <w:r w:rsidRPr="001431E9">
        <w:rPr>
          <w:rStyle w:val="Emphasis"/>
        </w:rPr>
        <w:t>against the deployment</w:t>
      </w:r>
      <w:r w:rsidRPr="001431E9">
        <w:rPr>
          <w:rStyle w:val="StyleUnderline"/>
        </w:rPr>
        <w:t xml:space="preserve"> of military forces abroad in 2017, when it </w:t>
      </w:r>
      <w:r w:rsidRPr="001431E9">
        <w:rPr>
          <w:rStyle w:val="Emphasis"/>
        </w:rPr>
        <w:t>established a military base</w:t>
      </w:r>
      <w:r w:rsidRPr="001431E9">
        <w:rPr>
          <w:rStyle w:val="StyleUnderline"/>
        </w:rPr>
        <w:t xml:space="preserve"> in Djibouti, could give the United States additional </w:t>
      </w:r>
      <w:r w:rsidRPr="001431E9">
        <w:rPr>
          <w:rStyle w:val="Emphasis"/>
        </w:rPr>
        <w:t>reasons to anticipate</w:t>
      </w:r>
      <w:r w:rsidRPr="001431E9">
        <w:rPr>
          <w:rStyle w:val="StyleUnderline"/>
        </w:rPr>
        <w:t xml:space="preserve"> that China’s </w:t>
      </w:r>
      <w:r w:rsidRPr="001431E9">
        <w:rPr>
          <w:rStyle w:val="Emphasis"/>
        </w:rPr>
        <w:t>nuclear n</w:t>
      </w:r>
      <w:r w:rsidRPr="001431E9">
        <w:rPr>
          <w:rStyle w:val="StyleUnderline"/>
        </w:rPr>
        <w:t>o-</w:t>
      </w:r>
      <w:r w:rsidRPr="001431E9">
        <w:rPr>
          <w:rStyle w:val="Emphasis"/>
        </w:rPr>
        <w:t>f</w:t>
      </w:r>
      <w:r w:rsidRPr="001431E9">
        <w:rPr>
          <w:rStyle w:val="StyleUnderline"/>
        </w:rPr>
        <w:t>irst-</w:t>
      </w:r>
      <w:r w:rsidRPr="001431E9">
        <w:rPr>
          <w:rStyle w:val="Emphasis"/>
        </w:rPr>
        <w:t>u</w:t>
      </w:r>
      <w:r w:rsidRPr="001431E9">
        <w:rPr>
          <w:rStyle w:val="StyleUnderline"/>
        </w:rPr>
        <w:t>se policy will suffer a similar fate</w:t>
      </w:r>
      <w:r w:rsidRPr="001431E9">
        <w:rPr>
          <w:sz w:val="16"/>
        </w:rPr>
        <w:t>.10</w:t>
      </w:r>
    </w:p>
    <w:p w14:paraId="71FE770B" w14:textId="77777777" w:rsidR="005C6FF1" w:rsidRPr="001431E9" w:rsidRDefault="005C6FF1" w:rsidP="005C6FF1">
      <w:pPr>
        <w:rPr>
          <w:rStyle w:val="StyleUnderline"/>
        </w:rPr>
      </w:pPr>
      <w:r w:rsidRPr="001431E9">
        <w:rPr>
          <w:rStyle w:val="StyleUnderline"/>
        </w:rPr>
        <w:t>The US and China view each other as more likely to jettison policies of nuclear restraint</w:t>
      </w:r>
    </w:p>
    <w:p w14:paraId="4A29E2D9" w14:textId="77777777" w:rsidR="005C6FF1" w:rsidRPr="001431E9" w:rsidRDefault="005C6FF1" w:rsidP="005C6FF1">
      <w:pPr>
        <w:rPr>
          <w:sz w:val="16"/>
        </w:rPr>
      </w:pPr>
      <w:r w:rsidRPr="001431E9">
        <w:rPr>
          <w:rStyle w:val="Emphasis"/>
        </w:rPr>
        <w:t>US-Russia arms control</w:t>
      </w:r>
      <w:r w:rsidRPr="001431E9">
        <w:rPr>
          <w:rStyle w:val="StyleUnderline"/>
        </w:rPr>
        <w:t xml:space="preserve"> has unraveled in recent years, which increases </w:t>
      </w:r>
      <w:r w:rsidRPr="001431E9">
        <w:rPr>
          <w:rStyle w:val="Emphasis"/>
        </w:rPr>
        <w:t>China’s wariness of</w:t>
      </w:r>
      <w:r w:rsidRPr="001431E9">
        <w:rPr>
          <w:rStyle w:val="StyleUnderline"/>
        </w:rPr>
        <w:t xml:space="preserve"> nuclear agreements with the United States and adds to </w:t>
      </w:r>
      <w:r w:rsidRPr="001431E9">
        <w:rPr>
          <w:rStyle w:val="Emphasis"/>
        </w:rPr>
        <w:t xml:space="preserve">anxieties </w:t>
      </w:r>
      <w:r w:rsidRPr="001431E9">
        <w:rPr>
          <w:rStyle w:val="StyleUnderline"/>
        </w:rPr>
        <w:t>about the adequacy of its nuclear arsenal</w:t>
      </w:r>
      <w:r w:rsidRPr="001431E9">
        <w:rPr>
          <w:sz w:val="16"/>
        </w:rPr>
        <w:t xml:space="preserve">.11 </w:t>
      </w:r>
      <w:r w:rsidRPr="001431E9">
        <w:rPr>
          <w:rStyle w:val="StyleUnderline"/>
        </w:rPr>
        <w:t xml:space="preserve">Pointing to Russian </w:t>
      </w:r>
      <w:r w:rsidRPr="001431E9">
        <w:rPr>
          <w:rStyle w:val="Emphasis"/>
        </w:rPr>
        <w:t>treaty violations</w:t>
      </w:r>
      <w:r w:rsidRPr="001431E9">
        <w:rPr>
          <w:rStyle w:val="StyleUnderline"/>
        </w:rPr>
        <w:t xml:space="preserve"> and the lack of constraints on Chinese land-based theater-range missiles, the United States </w:t>
      </w:r>
      <w:r w:rsidRPr="001431E9">
        <w:rPr>
          <w:rStyle w:val="Emphasis"/>
        </w:rPr>
        <w:t>pulled out of</w:t>
      </w:r>
      <w:r w:rsidRPr="001431E9">
        <w:rPr>
          <w:rStyle w:val="StyleUnderline"/>
        </w:rPr>
        <w:t xml:space="preserve"> the Intermediate Nuclear Forces Treaty (</w:t>
      </w:r>
      <w:r w:rsidRPr="001431E9">
        <w:rPr>
          <w:rStyle w:val="Emphasis"/>
        </w:rPr>
        <w:t>INF</w:t>
      </w:r>
      <w:r w:rsidRPr="001431E9">
        <w:rPr>
          <w:rStyle w:val="StyleUnderline"/>
        </w:rPr>
        <w:t>)</w:t>
      </w:r>
      <w:r w:rsidRPr="001431E9">
        <w:rPr>
          <w:sz w:val="16"/>
        </w:rPr>
        <w:t xml:space="preserve"> in 2019.12 </w:t>
      </w:r>
      <w:r w:rsidRPr="001431E9">
        <w:rPr>
          <w:rStyle w:val="StyleUnderline"/>
        </w:rPr>
        <w:t xml:space="preserve">In 2020, the Trump administration withdrew from the </w:t>
      </w:r>
      <w:r w:rsidRPr="001431E9">
        <w:rPr>
          <w:rStyle w:val="Emphasis"/>
        </w:rPr>
        <w:t>Open Skies Treaty</w:t>
      </w:r>
      <w:r w:rsidRPr="001431E9">
        <w:rPr>
          <w:rStyle w:val="StyleUnderline"/>
        </w:rPr>
        <w:t xml:space="preserve">, </w:t>
      </w:r>
      <w:r w:rsidRPr="001431E9">
        <w:rPr>
          <w:sz w:val="16"/>
        </w:rPr>
        <w:t xml:space="preserve">which permitted the United States and Russia to fly over each other’s territory to verify that no military preparations for an attack are underway.13 </w:t>
      </w:r>
      <w:r w:rsidRPr="001431E9">
        <w:rPr>
          <w:rStyle w:val="StyleUnderline"/>
        </w:rPr>
        <w:t xml:space="preserve">It initially insisted on Chinese participation in strategic nuclear arms control as a pre-condition for extending the existing New START treaty until 2026 and negotiating a follow-on treaty to replace it. Given the </w:t>
      </w:r>
      <w:r w:rsidRPr="001431E9">
        <w:rPr>
          <w:rStyle w:val="Emphasis"/>
        </w:rPr>
        <w:t xml:space="preserve">lack of a concrete </w:t>
      </w:r>
      <w:r w:rsidRPr="001431E9">
        <w:rPr>
          <w:rStyle w:val="StyleUnderline"/>
        </w:rPr>
        <w:t xml:space="preserve">US proposal for </w:t>
      </w:r>
      <w:r w:rsidRPr="001431E9">
        <w:rPr>
          <w:rStyle w:val="Emphasis"/>
        </w:rPr>
        <w:t xml:space="preserve">trilateral arms control </w:t>
      </w:r>
      <w:proofErr w:type="gramStart"/>
      <w:r w:rsidRPr="001431E9">
        <w:rPr>
          <w:rStyle w:val="Emphasis"/>
        </w:rPr>
        <w:t>taking into account</w:t>
      </w:r>
      <w:proofErr w:type="gramEnd"/>
      <w:r w:rsidRPr="001431E9">
        <w:rPr>
          <w:rStyle w:val="StyleUnderline"/>
        </w:rPr>
        <w:t xml:space="preserve"> the </w:t>
      </w:r>
      <w:r w:rsidRPr="001431E9">
        <w:rPr>
          <w:rStyle w:val="Emphasis"/>
        </w:rPr>
        <w:t>discrepancy in arsenal sizes</w:t>
      </w:r>
      <w:r w:rsidRPr="001431E9">
        <w:rPr>
          <w:rStyle w:val="StyleUnderline"/>
        </w:rPr>
        <w:t xml:space="preserve"> between China, the United States and Russia, the </w:t>
      </w:r>
      <w:r w:rsidRPr="001431E9">
        <w:rPr>
          <w:rStyle w:val="Emphasis"/>
        </w:rPr>
        <w:t>demand for Chinese participation</w:t>
      </w:r>
      <w:r w:rsidRPr="001431E9">
        <w:rPr>
          <w:rStyle w:val="StyleUnderline"/>
        </w:rPr>
        <w:t xml:space="preserve"> seemed more like an </w:t>
      </w:r>
      <w:r w:rsidRPr="001431E9">
        <w:rPr>
          <w:rStyle w:val="Emphasis"/>
        </w:rPr>
        <w:t>excuse to weaken</w:t>
      </w:r>
      <w:r w:rsidRPr="001431E9">
        <w:rPr>
          <w:rStyle w:val="StyleUnderline"/>
        </w:rPr>
        <w:t xml:space="preserve"> US-Russia arms control </w:t>
      </w:r>
      <w:r w:rsidRPr="001431E9">
        <w:rPr>
          <w:rStyle w:val="Emphasis"/>
        </w:rPr>
        <w:t>than a genuine effort to engage China</w:t>
      </w:r>
      <w:r w:rsidRPr="001431E9">
        <w:rPr>
          <w:sz w:val="16"/>
        </w:rPr>
        <w:t>.14</w:t>
      </w:r>
    </w:p>
    <w:p w14:paraId="43F0706E" w14:textId="77777777" w:rsidR="005C6FF1" w:rsidRPr="001431E9" w:rsidRDefault="005C6FF1" w:rsidP="005C6FF1">
      <w:pPr>
        <w:rPr>
          <w:sz w:val="16"/>
        </w:rPr>
      </w:pPr>
      <w:r w:rsidRPr="001431E9">
        <w:rPr>
          <w:sz w:val="16"/>
        </w:rPr>
        <w:t xml:space="preserve">US interest in engaging China in arms control is likely to endure. The Biden administration extended the New START treaty in its first days in office without Chinese </w:t>
      </w:r>
      <w:proofErr w:type="gramStart"/>
      <w:r w:rsidRPr="001431E9">
        <w:rPr>
          <w:sz w:val="16"/>
        </w:rPr>
        <w:t>participation, but</w:t>
      </w:r>
      <w:proofErr w:type="gramEnd"/>
      <w:r w:rsidRPr="001431E9">
        <w:rPr>
          <w:sz w:val="16"/>
        </w:rPr>
        <w:t xml:space="preserve"> has also indicated its desire to “pursue arms control to reduce the dangers from China’s modern and growing nuclear arsenal.”15 Trust in the United States as an arms control partner will take time to rebuild, even with the Biden administration’s greater commitment to such agreements. </w:t>
      </w:r>
      <w:r w:rsidRPr="001431E9">
        <w:rPr>
          <w:rStyle w:val="StyleUnderline"/>
        </w:rPr>
        <w:t xml:space="preserve">In October 2020, the Director-General of the Arms Control Department at China’s Foreign Ministry, Fu Cong, remarked, “the fact that the US has withdrawn from all these arms control treaties and international agreements has seriously </w:t>
      </w:r>
      <w:r w:rsidRPr="001431E9">
        <w:rPr>
          <w:rStyle w:val="Emphasis"/>
        </w:rPr>
        <w:t>undermined the credibility</w:t>
      </w:r>
      <w:r w:rsidRPr="001431E9">
        <w:rPr>
          <w:rStyle w:val="StyleUnderline"/>
        </w:rPr>
        <w:t xml:space="preserve"> of the United States</w:t>
      </w:r>
      <w:r w:rsidRPr="001431E9">
        <w:rPr>
          <w:sz w:val="16"/>
        </w:rPr>
        <w:t xml:space="preserve"> as a negotiator.”16</w:t>
      </w:r>
    </w:p>
    <w:p w14:paraId="6E7F7DC7" w14:textId="6D93DDE5" w:rsidR="005C6FF1" w:rsidRPr="001431E9" w:rsidRDefault="005C6FF1" w:rsidP="005C6FF1">
      <w:r w:rsidRPr="001431E9">
        <w:t xml:space="preserve"> </w:t>
      </w:r>
    </w:p>
    <w:p w14:paraId="357A5660" w14:textId="34A5A5CA" w:rsidR="00B42AC5" w:rsidRPr="001431E9" w:rsidRDefault="00B42AC5" w:rsidP="00B42AC5">
      <w:pPr>
        <w:pStyle w:val="Heading2"/>
      </w:pPr>
      <w:r w:rsidRPr="001431E9">
        <w:t>Modernization</w:t>
      </w:r>
    </w:p>
    <w:p w14:paraId="1C2DACE6" w14:textId="43E3ED34" w:rsidR="00B42AC5" w:rsidRPr="001431E9" w:rsidRDefault="00B42AC5" w:rsidP="00B42AC5">
      <w:pPr>
        <w:pStyle w:val="Heading3"/>
      </w:pPr>
      <w:r w:rsidRPr="001431E9">
        <w:t xml:space="preserve">1NC – Generic </w:t>
      </w:r>
    </w:p>
    <w:p w14:paraId="06CA85A8" w14:textId="77777777" w:rsidR="00EC4CD1" w:rsidRPr="001431E9" w:rsidRDefault="00EC4CD1" w:rsidP="00EC4CD1">
      <w:pPr>
        <w:pStyle w:val="Heading4"/>
        <w:rPr>
          <w:rFonts w:cstheme="minorHAnsi"/>
          <w:shd w:val="clear" w:color="auto" w:fill="FFFFFF"/>
        </w:rPr>
      </w:pPr>
      <w:r w:rsidRPr="001431E9">
        <w:rPr>
          <w:rFonts w:cstheme="minorHAnsi"/>
          <w:shd w:val="clear" w:color="auto" w:fill="FFFFFF"/>
        </w:rPr>
        <w:t>In recent years, China has been rapidly outpacing the U.S. in modernization, particularly in the proliferation of nuclear weapons.</w:t>
      </w:r>
    </w:p>
    <w:p w14:paraId="227633E8" w14:textId="77777777" w:rsidR="00EC4CD1" w:rsidRPr="001431E9" w:rsidRDefault="00EC4CD1" w:rsidP="00EC4CD1">
      <w:proofErr w:type="spellStart"/>
      <w:r w:rsidRPr="001431E9">
        <w:rPr>
          <w:rStyle w:val="Style13ptBold"/>
          <w:rFonts w:cstheme="minorHAnsi"/>
        </w:rPr>
        <w:t>Nouwens</w:t>
      </w:r>
      <w:proofErr w:type="spellEnd"/>
      <w:r w:rsidRPr="001431E9">
        <w:rPr>
          <w:rStyle w:val="Style13ptBold"/>
          <w:rFonts w:cstheme="minorHAnsi"/>
        </w:rPr>
        <w:t xml:space="preserve"> ’22 </w:t>
      </w:r>
      <w:r w:rsidRPr="001431E9">
        <w:t xml:space="preserve">[(Meia, Senior Fellow for Chinese Security and Defense Policy at the IISS), 12-07-2022, “China’s Military </w:t>
      </w:r>
      <w:proofErr w:type="spellStart"/>
      <w:r w:rsidRPr="001431E9">
        <w:t>Modernisation</w:t>
      </w:r>
      <w:proofErr w:type="spellEnd"/>
      <w:r w:rsidRPr="001431E9">
        <w:t xml:space="preserve"> | IISS Strategic Survey 2022,” The International Institute of Strategic Studies, https://www.iiss.org/online-analysis/online-analysis/2022/12/strategic-survey-2022-chinas-military-modernisation/, RS]</w:t>
      </w:r>
    </w:p>
    <w:p w14:paraId="2BB215C3" w14:textId="77777777" w:rsidR="00EC4CD1" w:rsidRPr="001431E9" w:rsidRDefault="00EC4CD1" w:rsidP="00EC4CD1">
      <w:pPr>
        <w:rPr>
          <w:rFonts w:cstheme="minorHAnsi"/>
          <w:color w:val="000000"/>
          <w:sz w:val="16"/>
          <w:szCs w:val="16"/>
          <w:shd w:val="clear" w:color="auto" w:fill="FFFFFF"/>
        </w:rPr>
      </w:pPr>
      <w:proofErr w:type="spellStart"/>
      <w:r w:rsidRPr="001431E9">
        <w:rPr>
          <w:rStyle w:val="StyleUnderline"/>
          <w:bCs/>
        </w:rPr>
        <w:t>Modernisation</w:t>
      </w:r>
      <w:proofErr w:type="spellEnd"/>
      <w:r w:rsidRPr="001431E9">
        <w:rPr>
          <w:rStyle w:val="StyleUnderline"/>
        </w:rPr>
        <w:t xml:space="preserve">, diversification and growth of China’s conventional and </w:t>
      </w:r>
      <w:r w:rsidRPr="001431E9">
        <w:rPr>
          <w:rStyle w:val="StyleUnderline"/>
          <w:bCs/>
        </w:rPr>
        <w:t>nuclear missile forces</w:t>
      </w:r>
      <w:r w:rsidRPr="001431E9">
        <w:rPr>
          <w:rStyle w:val="StyleUnderline"/>
        </w:rPr>
        <w:t xml:space="preserve"> continues apace</w:t>
      </w:r>
      <w:r w:rsidRPr="001431E9">
        <w:rPr>
          <w:rFonts w:cstheme="minorHAnsi"/>
          <w:color w:val="000000"/>
          <w:sz w:val="16"/>
          <w:szCs w:val="16"/>
          <w:shd w:val="clear" w:color="auto" w:fill="FFFFFF"/>
        </w:rPr>
        <w:t xml:space="preserve">. In addition to the three main services, the </w:t>
      </w:r>
      <w:r w:rsidRPr="001431E9">
        <w:rPr>
          <w:rStyle w:val="StyleUnderline"/>
          <w:bCs/>
        </w:rPr>
        <w:t>PLA</w:t>
      </w:r>
      <w:r w:rsidRPr="001431E9">
        <w:rPr>
          <w:rStyle w:val="StyleUnderline"/>
        </w:rPr>
        <w:t xml:space="preserve"> </w:t>
      </w:r>
      <w:r w:rsidRPr="001431E9">
        <w:rPr>
          <w:rFonts w:cstheme="minorHAnsi"/>
          <w:color w:val="000000"/>
          <w:sz w:val="16"/>
          <w:szCs w:val="16"/>
          <w:shd w:val="clear" w:color="auto" w:fill="FFFFFF"/>
        </w:rPr>
        <w:t xml:space="preserve">Rocket </w:t>
      </w:r>
      <w:r w:rsidRPr="001431E9">
        <w:rPr>
          <w:rStyle w:val="StyleUnderline"/>
        </w:rPr>
        <w:t xml:space="preserve">Force </w:t>
      </w:r>
      <w:r w:rsidRPr="001431E9">
        <w:rPr>
          <w:rFonts w:cstheme="minorHAnsi"/>
          <w:color w:val="000000"/>
          <w:sz w:val="16"/>
          <w:szCs w:val="16"/>
          <w:shd w:val="clear" w:color="auto" w:fill="FFFFFF"/>
        </w:rPr>
        <w:t xml:space="preserve">has been </w:t>
      </w:r>
      <w:r w:rsidRPr="001431E9">
        <w:rPr>
          <w:rStyle w:val="StyleUnderline"/>
        </w:rPr>
        <w:t xml:space="preserve">equipped with several new strategic </w:t>
      </w:r>
      <w:r w:rsidRPr="001431E9">
        <w:rPr>
          <w:sz w:val="16"/>
          <w:szCs w:val="16"/>
        </w:rPr>
        <w:t>and theatre-range</w:t>
      </w:r>
      <w:r w:rsidRPr="001431E9">
        <w:rPr>
          <w:rStyle w:val="StyleUnderline"/>
        </w:rPr>
        <w:t xml:space="preserve"> missile systems</w:t>
      </w:r>
      <w:r w:rsidRPr="001431E9">
        <w:rPr>
          <w:rFonts w:cstheme="minorHAnsi"/>
          <w:color w:val="000000"/>
          <w:sz w:val="16"/>
          <w:szCs w:val="16"/>
          <w:shd w:val="clear" w:color="auto" w:fill="FFFFFF"/>
        </w:rPr>
        <w:t xml:space="preserve">, some of which were unveiled at the 2019 National Day parade in China, </w:t>
      </w:r>
      <w:r w:rsidRPr="001431E9">
        <w:rPr>
          <w:rStyle w:val="StyleUnderline"/>
        </w:rPr>
        <w:t xml:space="preserve">including </w:t>
      </w:r>
      <w:r w:rsidRPr="001431E9">
        <w:rPr>
          <w:sz w:val="16"/>
          <w:szCs w:val="16"/>
        </w:rPr>
        <w:t>the DF-41</w:t>
      </w:r>
      <w:r w:rsidRPr="001431E9">
        <w:rPr>
          <w:rStyle w:val="StyleUnderline"/>
        </w:rPr>
        <w:t xml:space="preserve"> road-mobile </w:t>
      </w:r>
      <w:r w:rsidRPr="001431E9">
        <w:rPr>
          <w:rStyle w:val="StyleUnderline"/>
          <w:bCs/>
        </w:rPr>
        <w:t>intercontinental ballistic missile (ICBM),</w:t>
      </w:r>
      <w:r w:rsidRPr="001431E9">
        <w:rPr>
          <w:rStyle w:val="StyleUnderline"/>
        </w:rPr>
        <w:t xml:space="preserve"> </w:t>
      </w:r>
      <w:r w:rsidRPr="001431E9">
        <w:rPr>
          <w:sz w:val="16"/>
          <w:szCs w:val="16"/>
        </w:rPr>
        <w:t>the DF-31A(G)</w:t>
      </w:r>
      <w:r w:rsidRPr="001431E9">
        <w:rPr>
          <w:rStyle w:val="StyleUnderline"/>
        </w:rPr>
        <w:t xml:space="preserve"> ICBM, </w:t>
      </w:r>
      <w:r w:rsidRPr="001431E9">
        <w:rPr>
          <w:sz w:val="16"/>
          <w:szCs w:val="16"/>
        </w:rPr>
        <w:t xml:space="preserve">the </w:t>
      </w:r>
      <w:r w:rsidRPr="001431E9">
        <w:rPr>
          <w:rStyle w:val="StyleUnderline"/>
        </w:rPr>
        <w:t xml:space="preserve">DF-17 hypersonic glide vehicle/medium-range ballistic missile </w:t>
      </w:r>
      <w:r w:rsidRPr="001431E9">
        <w:rPr>
          <w:sz w:val="16"/>
          <w:szCs w:val="16"/>
        </w:rPr>
        <w:t>and the supersonic CJ-100 cruise missile</w:t>
      </w:r>
      <w:r w:rsidRPr="001431E9">
        <w:rPr>
          <w:rFonts w:cstheme="minorHAnsi"/>
          <w:color w:val="000000"/>
          <w:sz w:val="16"/>
          <w:szCs w:val="16"/>
          <w:shd w:val="clear" w:color="auto" w:fill="FFFFFF"/>
        </w:rPr>
        <w:t xml:space="preserve">. In 2021, reports also highlighted the construction of at least three new missile silo fields in northern and western China with the capacity for </w:t>
      </w:r>
      <w:r w:rsidRPr="001431E9">
        <w:rPr>
          <w:rStyle w:val="Emphasis"/>
        </w:rPr>
        <w:t>several hundred ICBMs</w:t>
      </w:r>
      <w:r w:rsidRPr="001431E9">
        <w:rPr>
          <w:rFonts w:cstheme="minorHAnsi"/>
          <w:color w:val="000000"/>
          <w:sz w:val="16"/>
          <w:szCs w:val="16"/>
          <w:shd w:val="clear" w:color="auto" w:fill="FFFFFF"/>
        </w:rPr>
        <w:t xml:space="preserve">. For the moment, Beijing is still mostly reliant on its land-based nuclear forces for deterrence, due to the limitations of its nuclear-powered ballistic-missile submarines and lack of credible air-launched systems. However, the </w:t>
      </w:r>
      <w:r w:rsidRPr="001431E9">
        <w:rPr>
          <w:rStyle w:val="StyleUnderline"/>
        </w:rPr>
        <w:t xml:space="preserve">PLA </w:t>
      </w:r>
      <w:r w:rsidRPr="001431E9">
        <w:rPr>
          <w:sz w:val="16"/>
          <w:szCs w:val="16"/>
        </w:rPr>
        <w:t>is looking to</w:t>
      </w:r>
      <w:r w:rsidRPr="001431E9">
        <w:t xml:space="preserve"> </w:t>
      </w:r>
      <w:r w:rsidRPr="001431E9">
        <w:rPr>
          <w:rStyle w:val="StyleUnderline"/>
        </w:rPr>
        <w:t xml:space="preserve">develop </w:t>
      </w:r>
      <w:r w:rsidRPr="001431E9">
        <w:rPr>
          <w:sz w:val="16"/>
          <w:szCs w:val="16"/>
        </w:rPr>
        <w:t xml:space="preserve">a </w:t>
      </w:r>
      <w:r w:rsidRPr="001431E9">
        <w:rPr>
          <w:rStyle w:val="StyleUnderline"/>
        </w:rPr>
        <w:t>complete nuclear triad, consisting of air-, ship-, and ground</w:t>
      </w:r>
      <w:r w:rsidRPr="001431E9">
        <w:rPr>
          <w:rStyle w:val="StyleUnderline"/>
          <w:sz w:val="16"/>
          <w:szCs w:val="16"/>
        </w:rPr>
        <w:t>-launched</w:t>
      </w:r>
      <w:r w:rsidRPr="001431E9">
        <w:rPr>
          <w:rStyle w:val="StyleUnderline"/>
        </w:rPr>
        <w:t xml:space="preserve"> missiles</w:t>
      </w:r>
      <w:r w:rsidRPr="001431E9">
        <w:rPr>
          <w:rFonts w:cstheme="minorHAnsi"/>
          <w:color w:val="000000"/>
          <w:sz w:val="16"/>
          <w:szCs w:val="16"/>
          <w:shd w:val="clear" w:color="auto" w:fill="FFFFFF"/>
        </w:rPr>
        <w:t>, initially by fielding a nuclear-capable air-launched ballistic-missile design.</w:t>
      </w:r>
      <w:r w:rsidRPr="001431E9">
        <w:rPr>
          <w:rFonts w:cstheme="minorHAnsi"/>
          <w:color w:val="000000"/>
          <w:sz w:val="16"/>
          <w:szCs w:val="16"/>
        </w:rPr>
        <w:t xml:space="preserve"> </w:t>
      </w:r>
      <w:r w:rsidRPr="001431E9">
        <w:rPr>
          <w:rFonts w:cstheme="minorHAnsi"/>
          <w:color w:val="000000"/>
          <w:sz w:val="16"/>
          <w:szCs w:val="16"/>
          <w:shd w:val="clear" w:color="auto" w:fill="FFFFFF"/>
        </w:rPr>
        <w:t xml:space="preserve">In 2021, the United States’ Department of Defense (DoD) reported in its annual China Military Power Report that the PLA was accelerating the </w:t>
      </w:r>
      <w:r w:rsidRPr="001431E9">
        <w:rPr>
          <w:rStyle w:val="StyleUnderline"/>
        </w:rPr>
        <w:t>expansion of China’s nuclear arsenal</w:t>
      </w:r>
      <w:r w:rsidRPr="001431E9">
        <w:rPr>
          <w:rFonts w:cstheme="minorHAnsi"/>
          <w:color w:val="000000"/>
          <w:sz w:val="16"/>
          <w:szCs w:val="16"/>
          <w:shd w:val="clear" w:color="auto" w:fill="FFFFFF"/>
        </w:rPr>
        <w:t xml:space="preserve"> to </w:t>
      </w:r>
      <w:r w:rsidRPr="001431E9">
        <w:rPr>
          <w:rStyle w:val="StyleUnderline"/>
        </w:rPr>
        <w:t>up to</w:t>
      </w:r>
      <w:r w:rsidRPr="001431E9">
        <w:rPr>
          <w:rFonts w:cstheme="minorHAnsi"/>
          <w:color w:val="000000"/>
          <w:sz w:val="16"/>
          <w:szCs w:val="16"/>
          <w:shd w:val="clear" w:color="auto" w:fill="FFFFFF"/>
        </w:rPr>
        <w:t xml:space="preserve"> 700 nuclear warheads by 2027 and </w:t>
      </w:r>
      <w:r w:rsidRPr="001431E9">
        <w:rPr>
          <w:rStyle w:val="StyleUnderline"/>
        </w:rPr>
        <w:t xml:space="preserve">at least </w:t>
      </w:r>
      <w:r w:rsidRPr="001431E9">
        <w:rPr>
          <w:rStyle w:val="StyleUnderline"/>
          <w:bCs/>
        </w:rPr>
        <w:t>1,000 warheads</w:t>
      </w:r>
      <w:r w:rsidRPr="001431E9">
        <w:rPr>
          <w:rStyle w:val="StyleUnderline"/>
        </w:rPr>
        <w:t xml:space="preserve"> by </w:t>
      </w:r>
      <w:r w:rsidRPr="001431E9">
        <w:rPr>
          <w:rStyle w:val="StyleUnderline"/>
          <w:bCs/>
        </w:rPr>
        <w:t>2030</w:t>
      </w:r>
      <w:r w:rsidRPr="001431E9">
        <w:rPr>
          <w:rFonts w:cstheme="minorHAnsi"/>
          <w:color w:val="000000"/>
          <w:sz w:val="16"/>
          <w:szCs w:val="16"/>
          <w:shd w:val="clear" w:color="auto" w:fill="FFFFFF"/>
        </w:rPr>
        <w:t xml:space="preserve">. While the DoD believes that China may potentially move away from its policy of no first use and intends to move to a launch-on-warning posture to improve the peacetime readiness of its missile forces, the position of Chinese officials has not changed. China’s conventional-missile forces form an essential component of keeping adversaries at bay and preventing outside interference in key military contingencies – such as a war with Taiwan. The PLA’s nuclear missiles also play an important role in China’s strategy of deterring adversaries, using nuclear threats to prevent the escalation of a conflict and providing a counter-strike capability. At the 19th Shangri-La Dialogue held </w:t>
      </w:r>
      <w:r w:rsidRPr="001431E9">
        <w:rPr>
          <w:rStyle w:val="StyleUnderline"/>
        </w:rPr>
        <w:t>in June 2022</w:t>
      </w:r>
      <w:r w:rsidRPr="001431E9">
        <w:rPr>
          <w:rFonts w:cstheme="minorHAnsi"/>
          <w:color w:val="000000"/>
          <w:sz w:val="16"/>
          <w:szCs w:val="16"/>
          <w:shd w:val="clear" w:color="auto" w:fill="FFFFFF"/>
        </w:rPr>
        <w:t xml:space="preserve"> in Singapore, China’s </w:t>
      </w:r>
      <w:proofErr w:type="spellStart"/>
      <w:r w:rsidRPr="001431E9">
        <w:rPr>
          <w:rFonts w:cstheme="minorHAnsi"/>
          <w:color w:val="000000"/>
          <w:sz w:val="16"/>
          <w:szCs w:val="16"/>
          <w:shd w:val="clear" w:color="auto" w:fill="FFFFFF"/>
        </w:rPr>
        <w:t>Defence</w:t>
      </w:r>
      <w:proofErr w:type="spellEnd"/>
      <w:r w:rsidRPr="001431E9">
        <w:rPr>
          <w:rFonts w:cstheme="minorHAnsi"/>
          <w:color w:val="000000"/>
          <w:sz w:val="16"/>
          <w:szCs w:val="16"/>
          <w:shd w:val="clear" w:color="auto" w:fill="FFFFFF"/>
        </w:rPr>
        <w:t xml:space="preserve"> Minister and State </w:t>
      </w:r>
      <w:proofErr w:type="spellStart"/>
      <w:r w:rsidRPr="001431E9">
        <w:rPr>
          <w:rFonts w:cstheme="minorHAnsi"/>
          <w:color w:val="000000"/>
          <w:sz w:val="16"/>
          <w:szCs w:val="16"/>
          <w:shd w:val="clear" w:color="auto" w:fill="FFFFFF"/>
        </w:rPr>
        <w:t>Councillor</w:t>
      </w:r>
      <w:proofErr w:type="spellEnd"/>
      <w:r w:rsidRPr="001431E9">
        <w:rPr>
          <w:rFonts w:cstheme="minorHAnsi"/>
          <w:color w:val="000000"/>
          <w:sz w:val="16"/>
          <w:szCs w:val="16"/>
          <w:shd w:val="clear" w:color="auto" w:fill="FFFFFF"/>
        </w:rPr>
        <w:t xml:space="preserve"> General Wei </w:t>
      </w:r>
      <w:proofErr w:type="spellStart"/>
      <w:r w:rsidRPr="001431E9">
        <w:rPr>
          <w:rFonts w:cstheme="minorHAnsi"/>
          <w:color w:val="000000"/>
          <w:sz w:val="16"/>
          <w:szCs w:val="16"/>
          <w:shd w:val="clear" w:color="auto" w:fill="FFFFFF"/>
        </w:rPr>
        <w:t>Fenghe</w:t>
      </w:r>
      <w:proofErr w:type="spellEnd"/>
      <w:r w:rsidRPr="001431E9">
        <w:rPr>
          <w:rFonts w:cstheme="minorHAnsi"/>
          <w:color w:val="000000"/>
          <w:sz w:val="16"/>
          <w:szCs w:val="16"/>
          <w:shd w:val="clear" w:color="auto" w:fill="FFFFFF"/>
        </w:rPr>
        <w:t xml:space="preserve"> confirmed that a July 2021 launch had been a </w:t>
      </w:r>
      <w:r w:rsidRPr="001431E9">
        <w:rPr>
          <w:rStyle w:val="StyleUnderline"/>
        </w:rPr>
        <w:t>test of a weapons delivery system</w:t>
      </w:r>
      <w:r w:rsidRPr="001431E9">
        <w:rPr>
          <w:rFonts w:cstheme="minorHAnsi"/>
          <w:color w:val="000000"/>
          <w:sz w:val="16"/>
          <w:szCs w:val="16"/>
          <w:shd w:val="clear" w:color="auto" w:fill="FFFFFF"/>
        </w:rPr>
        <w:t xml:space="preserve">, and not a reusable spaceplane as it had previously been claimed. This weapon is believed to </w:t>
      </w:r>
      <w:r w:rsidRPr="001431E9">
        <w:rPr>
          <w:rStyle w:val="StyleUnderline"/>
        </w:rPr>
        <w:t>have</w:t>
      </w:r>
      <w:r w:rsidRPr="001431E9">
        <w:rPr>
          <w:rFonts w:cstheme="minorHAnsi"/>
          <w:color w:val="000000"/>
          <w:sz w:val="16"/>
          <w:szCs w:val="16"/>
          <w:shd w:val="clear" w:color="auto" w:fill="FFFFFF"/>
        </w:rPr>
        <w:t xml:space="preserve"> the </w:t>
      </w:r>
      <w:r w:rsidRPr="001431E9">
        <w:rPr>
          <w:rStyle w:val="StyleUnderline"/>
        </w:rPr>
        <w:t>characteristics of a Fractional Orbital Bombardment System</w:t>
      </w:r>
      <w:r w:rsidRPr="001431E9">
        <w:rPr>
          <w:rFonts w:cstheme="minorHAnsi"/>
          <w:color w:val="000000"/>
          <w:sz w:val="16"/>
          <w:szCs w:val="16"/>
          <w:shd w:val="clear" w:color="auto" w:fill="FFFFFF"/>
        </w:rPr>
        <w:t xml:space="preserve"> </w:t>
      </w:r>
      <w:r w:rsidRPr="001431E9">
        <w:rPr>
          <w:rStyle w:val="StyleUnderline"/>
        </w:rPr>
        <w:t>(</w:t>
      </w:r>
      <w:r w:rsidRPr="001431E9">
        <w:rPr>
          <w:rStyle w:val="StyleUnderline"/>
          <w:bCs/>
        </w:rPr>
        <w:t>FOBS</w:t>
      </w:r>
      <w:r w:rsidRPr="001431E9">
        <w:rPr>
          <w:rStyle w:val="StyleUnderline"/>
        </w:rPr>
        <w:t>),</w:t>
      </w:r>
      <w:r w:rsidRPr="001431E9">
        <w:rPr>
          <w:rFonts w:cstheme="minorHAnsi"/>
          <w:color w:val="000000"/>
          <w:sz w:val="16"/>
          <w:szCs w:val="16"/>
          <w:shd w:val="clear" w:color="auto" w:fill="FFFFFF"/>
        </w:rPr>
        <w:t xml:space="preserve"> placing warheads in a fractional low-earth orbit, before de-orbiting them towards their targets. Since these warheads would use a different approach path to those deployed by traditional ballistic missiles, they could </w:t>
      </w:r>
      <w:r w:rsidRPr="001431E9">
        <w:rPr>
          <w:rStyle w:val="StyleUnderline"/>
        </w:rPr>
        <w:t xml:space="preserve">pose </w:t>
      </w:r>
      <w:r w:rsidRPr="001431E9">
        <w:rPr>
          <w:rStyle w:val="StyleUnderline"/>
          <w:bCs/>
        </w:rPr>
        <w:t>additional challenges</w:t>
      </w:r>
      <w:r w:rsidRPr="001431E9">
        <w:rPr>
          <w:rStyle w:val="StyleUnderline"/>
        </w:rPr>
        <w:t xml:space="preserve"> to existing detection and early-warning systems.</w:t>
      </w:r>
      <w:r w:rsidRPr="001431E9">
        <w:rPr>
          <w:rFonts w:cstheme="minorHAnsi"/>
          <w:color w:val="000000"/>
          <w:sz w:val="16"/>
          <w:szCs w:val="16"/>
          <w:shd w:val="clear" w:color="auto" w:fill="FFFFFF"/>
        </w:rPr>
        <w:t xml:space="preserve"> If China were to deploy a FOBS, this would likely complement rather than transform China’s first- or second-strike options.</w:t>
      </w:r>
    </w:p>
    <w:p w14:paraId="517CA4AE" w14:textId="77777777" w:rsidR="00521CEB" w:rsidRPr="001431E9" w:rsidRDefault="00521CEB" w:rsidP="00521CEB">
      <w:pPr>
        <w:pStyle w:val="Heading4"/>
        <w:rPr>
          <w:lang w:eastAsia="ko-KR"/>
        </w:rPr>
      </w:pPr>
      <w:r w:rsidRPr="001431E9">
        <w:rPr>
          <w:lang w:eastAsia="ko-KR"/>
        </w:rPr>
        <w:t xml:space="preserve">China has consistently ramped up its military operations --- increased pressure against Taiwan, deeper ties with Russia, and modernization are rising now. </w:t>
      </w:r>
    </w:p>
    <w:p w14:paraId="35C68193" w14:textId="77777777" w:rsidR="00521CEB" w:rsidRPr="001431E9" w:rsidRDefault="00521CEB" w:rsidP="00521CEB">
      <w:pPr>
        <w:rPr>
          <w:lang w:eastAsia="ko-KR"/>
        </w:rPr>
      </w:pPr>
      <w:proofErr w:type="spellStart"/>
      <w:r w:rsidRPr="001431E9">
        <w:rPr>
          <w:b/>
          <w:bCs/>
          <w:sz w:val="24"/>
          <w:szCs w:val="24"/>
          <w:lang w:eastAsia="ko-KR"/>
        </w:rPr>
        <w:t>Garamone</w:t>
      </w:r>
      <w:proofErr w:type="spellEnd"/>
      <w:r w:rsidRPr="001431E9">
        <w:rPr>
          <w:b/>
          <w:bCs/>
          <w:sz w:val="24"/>
          <w:szCs w:val="24"/>
          <w:lang w:eastAsia="ko-KR"/>
        </w:rPr>
        <w:t xml:space="preserve"> 23 </w:t>
      </w:r>
      <w:r w:rsidRPr="001431E9">
        <w:rPr>
          <w:sz w:val="18"/>
          <w:szCs w:val="18"/>
          <w:lang w:eastAsia="ko-KR"/>
        </w:rPr>
        <w:t xml:space="preserve">[(Jim, Reporter at U.S DOD)], "DOD Report Details Chinese Efforts to Build Military Power", Department of Defense, </w:t>
      </w:r>
      <w:r w:rsidRPr="001431E9">
        <w:rPr>
          <w:sz w:val="18"/>
          <w:szCs w:val="18"/>
        </w:rPr>
        <w:t>https://www.defense.gov/News/News-Stories/Article/Article/3562442/dod-report-details-chinese-efforts-to-build-military-power/, 10-19-2023</w:t>
      </w:r>
      <w:r w:rsidRPr="001431E9">
        <w:rPr>
          <w:sz w:val="18"/>
          <w:szCs w:val="18"/>
          <w:lang w:eastAsia="ko-KR"/>
        </w:rPr>
        <w:t>]</w:t>
      </w:r>
      <w:r w:rsidRPr="001431E9">
        <w:rPr>
          <w:sz w:val="18"/>
          <w:szCs w:val="18"/>
        </w:rPr>
        <w:t xml:space="preserve"> </w:t>
      </w:r>
      <w:r w:rsidRPr="001431E9">
        <w:rPr>
          <w:sz w:val="18"/>
          <w:szCs w:val="18"/>
          <w:lang w:eastAsia="ko-KR"/>
        </w:rPr>
        <w:t>EL</w:t>
      </w:r>
    </w:p>
    <w:p w14:paraId="1B65C07E" w14:textId="77777777" w:rsidR="00521CEB" w:rsidRPr="001431E9" w:rsidRDefault="00521CEB" w:rsidP="00521CEB">
      <w:pPr>
        <w:rPr>
          <w:rStyle w:val="StyleUnderline"/>
        </w:rPr>
      </w:pPr>
      <w:r w:rsidRPr="001431E9">
        <w:rPr>
          <w:sz w:val="16"/>
        </w:rPr>
        <w:t xml:space="preserve">Part of this effort is </w:t>
      </w:r>
      <w:r w:rsidRPr="001431E9">
        <w:rPr>
          <w:rStyle w:val="StyleUnderline"/>
        </w:rPr>
        <w:t>China is increasing military coercion</w:t>
      </w:r>
      <w:r w:rsidRPr="001431E9">
        <w:rPr>
          <w:sz w:val="16"/>
        </w:rPr>
        <w:t xml:space="preserve">, the official said. An example of this is the increasing numbers of unsafe intercepts of U.S., allied and partner vessels and aircraft operating in international air and seaways of the Indo-Pacific region. "Between the fall of 2021 and the fall of 2023, the United States documented </w:t>
      </w:r>
      <w:r w:rsidRPr="001431E9">
        <w:rPr>
          <w:rStyle w:val="StyleUnderline"/>
        </w:rPr>
        <w:t>over 180 instances of</w:t>
      </w:r>
      <w:r w:rsidRPr="001431E9">
        <w:rPr>
          <w:sz w:val="16"/>
        </w:rPr>
        <w:t xml:space="preserve"> [the </w:t>
      </w:r>
      <w:r w:rsidRPr="001431E9">
        <w:rPr>
          <w:rStyle w:val="StyleUnderline"/>
        </w:rPr>
        <w:t>P</w:t>
      </w:r>
      <w:r w:rsidRPr="001431E9">
        <w:rPr>
          <w:sz w:val="16"/>
        </w:rPr>
        <w:t xml:space="preserve">eople's </w:t>
      </w:r>
      <w:r w:rsidRPr="001431E9">
        <w:rPr>
          <w:rStyle w:val="StyleUnderline"/>
        </w:rPr>
        <w:t>L</w:t>
      </w:r>
      <w:r w:rsidRPr="001431E9">
        <w:rPr>
          <w:sz w:val="16"/>
        </w:rPr>
        <w:t xml:space="preserve">iberation </w:t>
      </w:r>
      <w:r w:rsidRPr="001431E9">
        <w:rPr>
          <w:rStyle w:val="StyleUnderline"/>
        </w:rPr>
        <w:t>A</w:t>
      </w:r>
      <w:r w:rsidRPr="001431E9">
        <w:rPr>
          <w:sz w:val="16"/>
        </w:rPr>
        <w:t xml:space="preserve">rmy] </w:t>
      </w:r>
      <w:r w:rsidRPr="001431E9">
        <w:rPr>
          <w:rStyle w:val="StyleUnderline"/>
        </w:rPr>
        <w:t>coercive and risky air intercepts against U.S.</w:t>
      </w:r>
      <w:r w:rsidRPr="001431E9">
        <w:rPr>
          <w:sz w:val="16"/>
        </w:rPr>
        <w:t xml:space="preserve"> aircraft in the region," the official said. </w:t>
      </w:r>
      <w:r w:rsidRPr="001431E9">
        <w:rPr>
          <w:rStyle w:val="StyleUnderline"/>
        </w:rPr>
        <w:t>When allies and partners are included, this jumps to more than 300 instances</w:t>
      </w:r>
      <w:r w:rsidRPr="001431E9">
        <w:rPr>
          <w:sz w:val="16"/>
        </w:rPr>
        <w:t xml:space="preserve">. The report also covers </w:t>
      </w:r>
      <w:r w:rsidRPr="001431E9">
        <w:rPr>
          <w:rStyle w:val="StyleUnderline"/>
        </w:rPr>
        <w:t>China</w:t>
      </w:r>
      <w:r w:rsidRPr="001431E9">
        <w:rPr>
          <w:sz w:val="16"/>
        </w:rPr>
        <w:t xml:space="preserve">'s </w:t>
      </w:r>
      <w:r w:rsidRPr="001431E9">
        <w:rPr>
          <w:rStyle w:val="StyleUnderline"/>
        </w:rPr>
        <w:t xml:space="preserve">intensifying </w:t>
      </w:r>
      <w:r w:rsidRPr="001431E9">
        <w:rPr>
          <w:rStyle w:val="Emphasis"/>
        </w:rPr>
        <w:t>pressure</w:t>
      </w:r>
      <w:r w:rsidRPr="001431E9">
        <w:rPr>
          <w:sz w:val="16"/>
        </w:rPr>
        <w:t xml:space="preserve"> campaign </w:t>
      </w:r>
      <w:r w:rsidRPr="001431E9">
        <w:rPr>
          <w:rStyle w:val="Emphasis"/>
        </w:rPr>
        <w:t>against Taiwan</w:t>
      </w:r>
      <w:r w:rsidRPr="001431E9">
        <w:rPr>
          <w:sz w:val="16"/>
        </w:rPr>
        <w:t xml:space="preserve"> including Chinese </w:t>
      </w:r>
      <w:r w:rsidRPr="001431E9">
        <w:rPr>
          <w:rStyle w:val="Emphasis"/>
        </w:rPr>
        <w:t xml:space="preserve">ballistic missile overflights </w:t>
      </w:r>
      <w:r w:rsidRPr="001431E9">
        <w:rPr>
          <w:rStyle w:val="StyleUnderline"/>
        </w:rPr>
        <w:t>of Taiwan</w:t>
      </w:r>
      <w:r w:rsidRPr="001431E9">
        <w:rPr>
          <w:sz w:val="16"/>
        </w:rPr>
        <w:t xml:space="preserve">, </w:t>
      </w:r>
      <w:r w:rsidRPr="001431E9">
        <w:rPr>
          <w:rStyle w:val="Emphasis"/>
        </w:rPr>
        <w:t>increased flights</w:t>
      </w:r>
      <w:r w:rsidRPr="001431E9">
        <w:rPr>
          <w:rStyle w:val="StyleUnderline"/>
        </w:rPr>
        <w:t xml:space="preserve"> into Taiwan</w:t>
      </w:r>
      <w:r w:rsidRPr="001431E9">
        <w:rPr>
          <w:sz w:val="16"/>
        </w:rPr>
        <w:t xml:space="preserve">'s self-declared air defense identification zone and the large-scale simulated </w:t>
      </w:r>
      <w:r w:rsidRPr="001431E9">
        <w:rPr>
          <w:rStyle w:val="Emphasis"/>
        </w:rPr>
        <w:t xml:space="preserve">joint blockade </w:t>
      </w:r>
      <w:r w:rsidRPr="001431E9">
        <w:rPr>
          <w:rStyle w:val="StyleUnderline"/>
        </w:rPr>
        <w:t>and</w:t>
      </w:r>
      <w:r w:rsidRPr="001431E9">
        <w:rPr>
          <w:sz w:val="16"/>
        </w:rPr>
        <w:t xml:space="preserve"> simulated joint </w:t>
      </w:r>
      <w:r w:rsidRPr="001431E9">
        <w:rPr>
          <w:rStyle w:val="Emphasis"/>
        </w:rPr>
        <w:t>firepower strike</w:t>
      </w:r>
      <w:r w:rsidRPr="001431E9">
        <w:rPr>
          <w:rStyle w:val="StyleUnderline"/>
        </w:rPr>
        <w:t xml:space="preserve"> operations</w:t>
      </w:r>
      <w:r w:rsidRPr="001431E9">
        <w:rPr>
          <w:sz w:val="16"/>
        </w:rPr>
        <w:t xml:space="preserve"> done after a visit to the island by a U.S. congressional delegation. Additionally, </w:t>
      </w:r>
      <w:r w:rsidRPr="001431E9">
        <w:rPr>
          <w:rStyle w:val="Emphasis"/>
        </w:rPr>
        <w:t>China's deepening security ties with Russia</w:t>
      </w:r>
      <w:r w:rsidRPr="001431E9">
        <w:rPr>
          <w:sz w:val="16"/>
        </w:rPr>
        <w:t xml:space="preserve"> are covered. In fact, as the official was detailing the content of the report, Chinese President Xi Jinping was meeting Russian President Vladimir Putin at a ceremony marking the 10th anniversary of the Belt and Road Initiative in China. The senior defense official said </w:t>
      </w:r>
      <w:r w:rsidRPr="001431E9">
        <w:rPr>
          <w:rStyle w:val="StyleUnderline"/>
        </w:rPr>
        <w:t xml:space="preserve">China sees its emergence as a great power as tied to the alliance with </w:t>
      </w:r>
      <w:proofErr w:type="spellStart"/>
      <w:r w:rsidRPr="001431E9">
        <w:rPr>
          <w:rStyle w:val="StyleUnderline"/>
        </w:rPr>
        <w:t>Russia.The</w:t>
      </w:r>
      <w:proofErr w:type="spellEnd"/>
      <w:r w:rsidRPr="001431E9">
        <w:rPr>
          <w:rStyle w:val="StyleUnderline"/>
        </w:rPr>
        <w:t xml:space="preserve"> report also looks at the continued </w:t>
      </w:r>
      <w:r w:rsidRPr="001431E9">
        <w:rPr>
          <w:rStyle w:val="Emphasis"/>
        </w:rPr>
        <w:t>development of</w:t>
      </w:r>
      <w:r w:rsidRPr="001431E9">
        <w:rPr>
          <w:sz w:val="16"/>
        </w:rPr>
        <w:t xml:space="preserve"> the </w:t>
      </w:r>
      <w:r w:rsidRPr="001431E9">
        <w:rPr>
          <w:rStyle w:val="Emphasis"/>
        </w:rPr>
        <w:t>Chinese military's nuclear, space and cyberspace</w:t>
      </w:r>
      <w:r w:rsidRPr="001431E9">
        <w:rPr>
          <w:sz w:val="16"/>
        </w:rPr>
        <w:t xml:space="preserve"> capabilities. "We see the </w:t>
      </w:r>
      <w:r w:rsidRPr="001431E9">
        <w:rPr>
          <w:rStyle w:val="Emphasis"/>
        </w:rPr>
        <w:t>PRC</w:t>
      </w:r>
      <w:r w:rsidRPr="001431E9">
        <w:rPr>
          <w:sz w:val="16"/>
        </w:rPr>
        <w:t xml:space="preserve"> continuing to quite </w:t>
      </w:r>
      <w:r w:rsidRPr="001431E9">
        <w:rPr>
          <w:rStyle w:val="Emphasis"/>
        </w:rPr>
        <w:t>rapidly modernize</w:t>
      </w:r>
      <w:r w:rsidRPr="001431E9">
        <w:rPr>
          <w:sz w:val="16"/>
        </w:rPr>
        <w:t xml:space="preserve"> and diversify and expand </w:t>
      </w:r>
      <w:r w:rsidRPr="001431E9">
        <w:rPr>
          <w:rStyle w:val="Emphasis"/>
        </w:rPr>
        <w:t>its nuclear forces</w:t>
      </w:r>
      <w:r w:rsidRPr="001431E9">
        <w:rPr>
          <w:sz w:val="16"/>
        </w:rPr>
        <w:t xml:space="preserve">," he said. "They are </w:t>
      </w:r>
      <w:r w:rsidRPr="001431E9">
        <w:rPr>
          <w:rStyle w:val="StyleUnderline"/>
        </w:rPr>
        <w:t>expanding and investing in their land, sea and air-based nuclear delivery platforms, as well as the infrastructure that's required to support this."</w:t>
      </w:r>
      <w:r w:rsidRPr="001431E9">
        <w:rPr>
          <w:sz w:val="16"/>
        </w:rPr>
        <w:t xml:space="preserve"> The report estimates the </w:t>
      </w:r>
      <w:r w:rsidRPr="001431E9">
        <w:rPr>
          <w:rStyle w:val="Emphasis"/>
        </w:rPr>
        <w:t>Chinese had more than 500</w:t>
      </w:r>
      <w:r w:rsidRPr="001431E9">
        <w:rPr>
          <w:sz w:val="16"/>
        </w:rPr>
        <w:t xml:space="preserve"> operational </w:t>
      </w:r>
      <w:r w:rsidRPr="001431E9">
        <w:rPr>
          <w:rStyle w:val="Emphasis"/>
        </w:rPr>
        <w:t>nuc</w:t>
      </w:r>
      <w:r w:rsidRPr="001431E9">
        <w:rPr>
          <w:sz w:val="16"/>
        </w:rPr>
        <w:t>lear warhead</w:t>
      </w:r>
      <w:r w:rsidRPr="001431E9">
        <w:rPr>
          <w:rStyle w:val="Emphasis"/>
        </w:rPr>
        <w:t>s</w:t>
      </w:r>
      <w:r w:rsidRPr="001431E9">
        <w:rPr>
          <w:sz w:val="16"/>
        </w:rPr>
        <w:t xml:space="preserve"> as of May 2023. "That is on track to exceed some of our previous predictions," he said. </w:t>
      </w:r>
      <w:r w:rsidRPr="001431E9">
        <w:rPr>
          <w:rStyle w:val="Emphasis"/>
        </w:rPr>
        <w:t>China</w:t>
      </w:r>
      <w:r w:rsidRPr="001431E9">
        <w:rPr>
          <w:sz w:val="16"/>
        </w:rPr>
        <w:t xml:space="preserve"> is </w:t>
      </w:r>
      <w:r w:rsidRPr="001431E9">
        <w:rPr>
          <w:rStyle w:val="Emphasis"/>
        </w:rPr>
        <w:t>developing new intercontinental ballistic missiles</w:t>
      </w:r>
      <w:r w:rsidRPr="001431E9">
        <w:rPr>
          <w:sz w:val="16"/>
        </w:rPr>
        <w:t xml:space="preserve">. These may also be </w:t>
      </w:r>
      <w:proofErr w:type="gramStart"/>
      <w:r w:rsidRPr="001431E9">
        <w:rPr>
          <w:sz w:val="16"/>
        </w:rPr>
        <w:t>conventionally-armed</w:t>
      </w:r>
      <w:proofErr w:type="gramEnd"/>
      <w:r w:rsidRPr="001431E9">
        <w:rPr>
          <w:sz w:val="16"/>
        </w:rPr>
        <w:t xml:space="preserve"> missiles. "If developed and fielded, </w:t>
      </w:r>
      <w:r w:rsidRPr="001431E9">
        <w:rPr>
          <w:rStyle w:val="StyleUnderline"/>
        </w:rPr>
        <w:t>such capabilities would allow the PRC to threaten conventional strikes against targets in the continental United States,</w:t>
      </w:r>
      <w:r w:rsidRPr="001431E9">
        <w:rPr>
          <w:sz w:val="16"/>
        </w:rPr>
        <w:t xml:space="preserve"> Hawaii and Alaska," the official said. According to the report, </w:t>
      </w:r>
      <w:r w:rsidRPr="001431E9">
        <w:rPr>
          <w:rStyle w:val="StyleUnderline"/>
        </w:rPr>
        <w:t>Chinese leaders are seeking to modernize P</w:t>
      </w:r>
      <w:r w:rsidRPr="001431E9">
        <w:rPr>
          <w:sz w:val="16"/>
        </w:rPr>
        <w:t xml:space="preserve">eople's </w:t>
      </w:r>
      <w:r w:rsidRPr="001431E9">
        <w:rPr>
          <w:rStyle w:val="StyleUnderline"/>
        </w:rPr>
        <w:t>L</w:t>
      </w:r>
      <w:r w:rsidRPr="001431E9">
        <w:rPr>
          <w:sz w:val="16"/>
        </w:rPr>
        <w:t xml:space="preserve">iberation </w:t>
      </w:r>
      <w:r w:rsidRPr="001431E9">
        <w:rPr>
          <w:rStyle w:val="StyleUnderline"/>
        </w:rPr>
        <w:t>A</w:t>
      </w:r>
      <w:r w:rsidRPr="001431E9">
        <w:rPr>
          <w:sz w:val="16"/>
        </w:rPr>
        <w:t xml:space="preserve">rmy capabilities in all domains of warfare. On the land, the PLA continues to modernize its equipment and focus on combined arms and joint training, the official said. The Chinese military is still a conscript force with two intakes a year. The </w:t>
      </w:r>
      <w:r w:rsidRPr="001431E9">
        <w:rPr>
          <w:rStyle w:val="StyleUnderline"/>
        </w:rPr>
        <w:t>military is to working field long-range fires and incorporate the capability into their doctrine</w:t>
      </w:r>
      <w:r w:rsidRPr="001431E9">
        <w:rPr>
          <w:sz w:val="16"/>
        </w:rPr>
        <w:t>.</w:t>
      </w:r>
      <w:r w:rsidRPr="001431E9">
        <w:rPr>
          <w:rStyle w:val="StyleUnderline"/>
        </w:rPr>
        <w:t> </w:t>
      </w:r>
    </w:p>
    <w:p w14:paraId="40CE81B4" w14:textId="77777777" w:rsidR="00521CEB" w:rsidRPr="001431E9" w:rsidRDefault="00521CEB" w:rsidP="00521CEB">
      <w:pPr>
        <w:pStyle w:val="Heading4"/>
        <w:rPr>
          <w:rStyle w:val="StyleUnderline"/>
          <w:b w:val="0"/>
          <w:bCs/>
          <w:sz w:val="28"/>
          <w:szCs w:val="28"/>
          <w:u w:val="none"/>
          <w:lang w:eastAsia="ko-KR"/>
        </w:rPr>
      </w:pPr>
      <w:r w:rsidRPr="001431E9">
        <w:rPr>
          <w:lang w:eastAsia="ko-KR"/>
        </w:rPr>
        <w:t xml:space="preserve">Chinese modernization is expected to expand into 2030 and beyond --- Beijing has rapidly increased their ICBM, nuclear and hypersonic capabilities. </w:t>
      </w:r>
    </w:p>
    <w:p w14:paraId="4D52A477" w14:textId="77777777" w:rsidR="00521CEB" w:rsidRPr="001431E9" w:rsidRDefault="00521CEB" w:rsidP="00521CEB">
      <w:pPr>
        <w:rPr>
          <w:lang w:eastAsia="ko-KR"/>
        </w:rPr>
      </w:pPr>
      <w:r w:rsidRPr="001431E9">
        <w:rPr>
          <w:b/>
          <w:bCs/>
          <w:sz w:val="24"/>
          <w:szCs w:val="24"/>
          <w:lang w:eastAsia="ko-KR"/>
        </w:rPr>
        <w:t xml:space="preserve">Sacks 24 </w:t>
      </w:r>
      <w:r w:rsidRPr="001431E9">
        <w:rPr>
          <w:sz w:val="18"/>
          <w:szCs w:val="18"/>
          <w:lang w:eastAsia="ko-KR"/>
        </w:rPr>
        <w:t xml:space="preserve">[(David, Fellow for Asian Studies at the Council on Foreign Relations)], "Six Takeaways </w:t>
      </w:r>
      <w:proofErr w:type="gramStart"/>
      <w:r w:rsidRPr="001431E9">
        <w:rPr>
          <w:sz w:val="18"/>
          <w:szCs w:val="18"/>
          <w:lang w:eastAsia="ko-KR"/>
        </w:rPr>
        <w:t>From</w:t>
      </w:r>
      <w:proofErr w:type="gramEnd"/>
      <w:r w:rsidRPr="001431E9">
        <w:rPr>
          <w:sz w:val="18"/>
          <w:szCs w:val="18"/>
          <w:lang w:eastAsia="ko-KR"/>
        </w:rPr>
        <w:t xml:space="preserve"> the Pentagon’s Report on China’s Military", Council on Foreign Relations, </w:t>
      </w:r>
      <w:r w:rsidRPr="001431E9">
        <w:rPr>
          <w:sz w:val="18"/>
          <w:szCs w:val="18"/>
        </w:rPr>
        <w:t>https://www.cfr.org/blog/six-takeaways-pentagons-report-chinas-military, 12-20-2024</w:t>
      </w:r>
      <w:r w:rsidRPr="001431E9">
        <w:rPr>
          <w:sz w:val="18"/>
          <w:szCs w:val="18"/>
          <w:lang w:eastAsia="ko-KR"/>
        </w:rPr>
        <w:t>]</w:t>
      </w:r>
      <w:r w:rsidRPr="001431E9">
        <w:rPr>
          <w:sz w:val="18"/>
          <w:szCs w:val="18"/>
        </w:rPr>
        <w:t xml:space="preserve"> </w:t>
      </w:r>
      <w:r w:rsidRPr="001431E9">
        <w:rPr>
          <w:sz w:val="18"/>
          <w:szCs w:val="18"/>
          <w:lang w:eastAsia="ko-KR"/>
        </w:rPr>
        <w:t>EL</w:t>
      </w:r>
    </w:p>
    <w:p w14:paraId="767C4D68" w14:textId="77777777" w:rsidR="00521CEB" w:rsidRPr="001431E9" w:rsidRDefault="00521CEB" w:rsidP="00521CEB">
      <w:pPr>
        <w:rPr>
          <w:rStyle w:val="StyleUnderline"/>
        </w:rPr>
      </w:pPr>
      <w:r w:rsidRPr="001431E9">
        <w:rPr>
          <w:sz w:val="16"/>
        </w:rPr>
        <w:t xml:space="preserve">First, </w:t>
      </w:r>
      <w:r w:rsidRPr="001431E9">
        <w:rPr>
          <w:rStyle w:val="StyleUnderline"/>
        </w:rPr>
        <w:t>China’s rapid expansion and modernization of its nuclear</w:t>
      </w:r>
      <w:r w:rsidRPr="001431E9">
        <w:rPr>
          <w:sz w:val="16"/>
        </w:rPr>
        <w:t xml:space="preserve"> force continues, </w:t>
      </w:r>
      <w:proofErr w:type="gramStart"/>
      <w:r w:rsidRPr="001431E9">
        <w:rPr>
          <w:sz w:val="16"/>
        </w:rPr>
        <w:t>in an attempt to</w:t>
      </w:r>
      <w:proofErr w:type="gramEnd"/>
      <w:r w:rsidRPr="001431E9">
        <w:rPr>
          <w:sz w:val="16"/>
        </w:rPr>
        <w:t xml:space="preserve"> provide Beijing with greater control of escalation dynamics in a potential war with the United States. DoD estimates that </w:t>
      </w:r>
      <w:r w:rsidRPr="001431E9">
        <w:rPr>
          <w:rStyle w:val="StyleUnderline"/>
        </w:rPr>
        <w:t>China has over</w:t>
      </w:r>
      <w:r w:rsidRPr="001431E9">
        <w:rPr>
          <w:rStyle w:val="Emphasis"/>
        </w:rPr>
        <w:t xml:space="preserve"> 600</w:t>
      </w:r>
      <w:r w:rsidRPr="001431E9">
        <w:rPr>
          <w:rStyle w:val="StyleUnderline"/>
        </w:rPr>
        <w:t xml:space="preserve"> </w:t>
      </w:r>
      <w:r w:rsidRPr="001431E9">
        <w:rPr>
          <w:sz w:val="16"/>
        </w:rPr>
        <w:t xml:space="preserve">operational </w:t>
      </w:r>
      <w:r w:rsidRPr="001431E9">
        <w:rPr>
          <w:rStyle w:val="StyleUnderline"/>
        </w:rPr>
        <w:t>nuclear warheads, up from 500 last year, and still estimates that China will have over</w:t>
      </w:r>
      <w:r w:rsidRPr="001431E9">
        <w:rPr>
          <w:rStyle w:val="Emphasis"/>
        </w:rPr>
        <w:t xml:space="preserve"> 1,000 nuc</w:t>
      </w:r>
      <w:r w:rsidRPr="001431E9">
        <w:rPr>
          <w:sz w:val="16"/>
        </w:rPr>
        <w:t xml:space="preserve">lear warheads </w:t>
      </w:r>
      <w:r w:rsidRPr="001431E9">
        <w:rPr>
          <w:rStyle w:val="Emphasis"/>
        </w:rPr>
        <w:t>by 2030</w:t>
      </w:r>
      <w:r w:rsidRPr="001431E9">
        <w:rPr>
          <w:rStyle w:val="StyleUnderline"/>
        </w:rPr>
        <w:t xml:space="preserve"> and </w:t>
      </w:r>
      <w:r w:rsidRPr="001431E9">
        <w:rPr>
          <w:rStyle w:val="Emphasis"/>
        </w:rPr>
        <w:t xml:space="preserve">will continue to expand </w:t>
      </w:r>
      <w:r w:rsidRPr="001431E9">
        <w:rPr>
          <w:sz w:val="16"/>
        </w:rPr>
        <w:t xml:space="preserve">its nuclear force beyond that. In addition to the expansion of its nuclear arsenal, China is also improving every element of its triad. China </w:t>
      </w:r>
      <w:r w:rsidRPr="001431E9">
        <w:rPr>
          <w:rStyle w:val="StyleUnderline"/>
        </w:rPr>
        <w:t xml:space="preserve">completed construction of three new missile fields with 320 silos for intercontinental ballistic missiles (ICBMs) and is developing new, more survivable </w:t>
      </w:r>
      <w:r w:rsidRPr="001431E9">
        <w:rPr>
          <w:rStyle w:val="Emphasis"/>
        </w:rPr>
        <w:t>ICBMs</w:t>
      </w:r>
      <w:r w:rsidRPr="001431E9">
        <w:rPr>
          <w:sz w:val="16"/>
        </w:rPr>
        <w:t xml:space="preserve">. In addition, its </w:t>
      </w:r>
      <w:r w:rsidRPr="001431E9">
        <w:rPr>
          <w:rStyle w:val="Emphasis"/>
        </w:rPr>
        <w:t>ballistic missile submarines</w:t>
      </w:r>
      <w:r w:rsidRPr="001431E9">
        <w:rPr>
          <w:rStyle w:val="StyleUnderline"/>
        </w:rPr>
        <w:t xml:space="preserve"> conduct </w:t>
      </w:r>
      <w:r w:rsidRPr="001431E9">
        <w:rPr>
          <w:rStyle w:val="Emphasis"/>
        </w:rPr>
        <w:t>at sea deterrent patrols</w:t>
      </w:r>
      <w:r w:rsidRPr="001431E9">
        <w:rPr>
          <w:sz w:val="16"/>
        </w:rPr>
        <w:t xml:space="preserve"> </w:t>
      </w:r>
      <w:r w:rsidRPr="001431E9">
        <w:rPr>
          <w:rStyle w:val="StyleUnderline"/>
        </w:rPr>
        <w:t>armed with missiles that can reach the</w:t>
      </w:r>
      <w:r w:rsidRPr="001431E9">
        <w:rPr>
          <w:sz w:val="16"/>
        </w:rPr>
        <w:t xml:space="preserve"> continental </w:t>
      </w:r>
      <w:r w:rsidRPr="001431E9">
        <w:rPr>
          <w:rStyle w:val="Emphasis"/>
        </w:rPr>
        <w:t>U</w:t>
      </w:r>
      <w:r w:rsidRPr="001431E9">
        <w:rPr>
          <w:sz w:val="16"/>
        </w:rPr>
        <w:t xml:space="preserve">nited </w:t>
      </w:r>
      <w:r w:rsidRPr="001431E9">
        <w:rPr>
          <w:rStyle w:val="Emphasis"/>
        </w:rPr>
        <w:t>S</w:t>
      </w:r>
      <w:r w:rsidRPr="001431E9">
        <w:rPr>
          <w:sz w:val="16"/>
        </w:rPr>
        <w:t xml:space="preserve">tates, its </w:t>
      </w:r>
      <w:r w:rsidRPr="001431E9">
        <w:rPr>
          <w:rStyle w:val="Emphasis"/>
        </w:rPr>
        <w:t>nuclear-capable bombers</w:t>
      </w:r>
      <w:r w:rsidRPr="001431E9">
        <w:rPr>
          <w:sz w:val="16"/>
        </w:rPr>
        <w:t xml:space="preserve"> continue to be </w:t>
      </w:r>
      <w:r w:rsidRPr="001431E9">
        <w:rPr>
          <w:rStyle w:val="Emphasis"/>
        </w:rPr>
        <w:t>deployed</w:t>
      </w:r>
      <w:r w:rsidRPr="001431E9">
        <w:rPr>
          <w:sz w:val="16"/>
        </w:rPr>
        <w:t xml:space="preserve">, and it is reportedly considering a </w:t>
      </w:r>
      <w:r w:rsidRPr="001431E9">
        <w:rPr>
          <w:rStyle w:val="Emphasis"/>
        </w:rPr>
        <w:t>rail-mobile launch option</w:t>
      </w:r>
      <w:r w:rsidRPr="001431E9">
        <w:rPr>
          <w:sz w:val="16"/>
        </w:rPr>
        <w:t xml:space="preserve">. China is also </w:t>
      </w:r>
      <w:r w:rsidRPr="001431E9">
        <w:rPr>
          <w:rStyle w:val="Emphasis"/>
        </w:rPr>
        <w:t>developing fractional orbital bombardment systems</w:t>
      </w:r>
      <w:r w:rsidRPr="001431E9">
        <w:rPr>
          <w:sz w:val="16"/>
        </w:rPr>
        <w:t xml:space="preserve"> and </w:t>
      </w:r>
      <w:r w:rsidRPr="001431E9">
        <w:rPr>
          <w:rStyle w:val="Emphasis"/>
        </w:rPr>
        <w:t>hypersonic glide vehicles</w:t>
      </w:r>
      <w:r w:rsidRPr="001431E9">
        <w:rPr>
          <w:sz w:val="16"/>
        </w:rPr>
        <w:t xml:space="preserve">, with </w:t>
      </w:r>
      <w:r w:rsidRPr="001431E9">
        <w:rPr>
          <w:rStyle w:val="StyleUnderline"/>
        </w:rPr>
        <w:t>Beijing now possessing “the world’s leading hypersonic missile arsenal.” China’s readiness is improving</w:t>
      </w:r>
      <w:r w:rsidRPr="001431E9">
        <w:rPr>
          <w:sz w:val="16"/>
        </w:rPr>
        <w:t xml:space="preserve">, with the report noting the </w:t>
      </w:r>
      <w:r w:rsidRPr="001431E9">
        <w:rPr>
          <w:rStyle w:val="StyleUnderline"/>
        </w:rPr>
        <w:t>“PLA is working to implement a launch on warning (LOW) posture this decade, called ‘early warning counterstrike,</w:t>
      </w:r>
      <w:r w:rsidRPr="001431E9">
        <w:rPr>
          <w:sz w:val="16"/>
        </w:rPr>
        <w:t xml:space="preserve">’ where warning of a missile strike leads to a counterstrike before an enemy first strike can detonate.” In a sobering note, the report states that China’s </w:t>
      </w:r>
      <w:r w:rsidRPr="001431E9">
        <w:rPr>
          <w:rStyle w:val="StyleUnderline"/>
        </w:rPr>
        <w:t>“force modernization suggests that it seeks the ability to inflict far greater levels of overwhelming damage to an adversary in a nuclear exchange.”</w:t>
      </w:r>
    </w:p>
    <w:p w14:paraId="19B2895E" w14:textId="77777777" w:rsidR="00521CEB" w:rsidRPr="001431E9" w:rsidRDefault="00521CEB" w:rsidP="00521CEB">
      <w:pPr>
        <w:rPr>
          <w:lang w:eastAsia="ko-KR"/>
        </w:rPr>
      </w:pPr>
    </w:p>
    <w:p w14:paraId="714C94EA" w14:textId="77777777" w:rsidR="00521CEB" w:rsidRPr="001431E9" w:rsidRDefault="00521CEB" w:rsidP="00521CEB">
      <w:pPr>
        <w:pStyle w:val="Heading4"/>
        <w:rPr>
          <w:lang w:eastAsia="ko-KR"/>
        </w:rPr>
      </w:pPr>
      <w:r w:rsidRPr="001431E9">
        <w:rPr>
          <w:lang w:eastAsia="ko-KR"/>
        </w:rPr>
        <w:t xml:space="preserve">China’s </w:t>
      </w:r>
      <w:proofErr w:type="spellStart"/>
      <w:r w:rsidRPr="001431E9">
        <w:rPr>
          <w:lang w:eastAsia="ko-KR"/>
        </w:rPr>
        <w:t>mdoernization</w:t>
      </w:r>
      <w:proofErr w:type="spellEnd"/>
      <w:r w:rsidRPr="001431E9">
        <w:rPr>
          <w:lang w:eastAsia="ko-KR"/>
        </w:rPr>
        <w:t xml:space="preserve"> of nuclear and </w:t>
      </w:r>
      <w:proofErr w:type="spellStart"/>
      <w:r w:rsidRPr="001431E9">
        <w:rPr>
          <w:lang w:eastAsia="ko-KR"/>
        </w:rPr>
        <w:t>convenitonal</w:t>
      </w:r>
      <w:proofErr w:type="spellEnd"/>
      <w:r w:rsidRPr="001431E9">
        <w:rPr>
          <w:lang w:eastAsia="ko-KR"/>
        </w:rPr>
        <w:t xml:space="preserve"> weaponry has only increased --- </w:t>
      </w:r>
      <w:r w:rsidRPr="001431E9">
        <w:rPr>
          <w:b w:val="0"/>
          <w:bCs/>
          <w:lang w:eastAsia="ko-KR"/>
        </w:rPr>
        <w:t>ICBMs, Hypersonic glide vehicles, nuclear silos</w:t>
      </w:r>
    </w:p>
    <w:p w14:paraId="21F9D6F0" w14:textId="77777777" w:rsidR="00521CEB" w:rsidRPr="001431E9" w:rsidRDefault="00521CEB" w:rsidP="00521CEB">
      <w:pPr>
        <w:rPr>
          <w:lang w:eastAsia="ko-KR"/>
        </w:rPr>
      </w:pPr>
      <w:proofErr w:type="spellStart"/>
      <w:r w:rsidRPr="001431E9">
        <w:rPr>
          <w:b/>
          <w:bCs/>
          <w:sz w:val="24"/>
          <w:szCs w:val="24"/>
          <w:lang w:eastAsia="ko-KR"/>
        </w:rPr>
        <w:t>Nouwens</w:t>
      </w:r>
      <w:proofErr w:type="spellEnd"/>
      <w:r w:rsidRPr="001431E9">
        <w:rPr>
          <w:b/>
          <w:bCs/>
          <w:sz w:val="24"/>
          <w:szCs w:val="24"/>
          <w:lang w:eastAsia="ko-KR"/>
        </w:rPr>
        <w:t xml:space="preserve"> 22 </w:t>
      </w:r>
      <w:r w:rsidRPr="001431E9">
        <w:rPr>
          <w:sz w:val="18"/>
          <w:szCs w:val="18"/>
          <w:lang w:eastAsia="ko-KR"/>
        </w:rPr>
        <w:t>[(Meia</w:t>
      </w:r>
      <w:r w:rsidRPr="001431E9">
        <w:rPr>
          <w:sz w:val="18"/>
          <w:szCs w:val="18"/>
        </w:rPr>
        <w:t>, Senior Fellow for Chinese Security and Defense Policy at International Institute for Strategic Studies</w:t>
      </w:r>
      <w:r w:rsidRPr="001431E9">
        <w:rPr>
          <w:sz w:val="18"/>
          <w:szCs w:val="18"/>
          <w:lang w:eastAsia="ko-KR"/>
        </w:rPr>
        <w:t xml:space="preserve">)], "China’s Military Modernization: Will the People’s Liberation Army Complete its Reforms?", International Institute for Strategic Studies, </w:t>
      </w:r>
      <w:r w:rsidRPr="001431E9">
        <w:rPr>
          <w:sz w:val="18"/>
          <w:szCs w:val="18"/>
        </w:rPr>
        <w:t>https://www.iiss.org/online-analysis/online-analysis/2022/12/strategic-survey-2022-chinas-military-modernisation/, 12-07-2022</w:t>
      </w:r>
      <w:r w:rsidRPr="001431E9">
        <w:rPr>
          <w:sz w:val="18"/>
          <w:szCs w:val="18"/>
          <w:lang w:eastAsia="ko-KR"/>
        </w:rPr>
        <w:t>]</w:t>
      </w:r>
      <w:r w:rsidRPr="001431E9">
        <w:rPr>
          <w:sz w:val="18"/>
          <w:szCs w:val="18"/>
        </w:rPr>
        <w:t xml:space="preserve"> </w:t>
      </w:r>
      <w:r w:rsidRPr="001431E9">
        <w:rPr>
          <w:sz w:val="18"/>
          <w:szCs w:val="18"/>
          <w:lang w:eastAsia="ko-KR"/>
        </w:rPr>
        <w:t>EL</w:t>
      </w:r>
    </w:p>
    <w:p w14:paraId="08B76778" w14:textId="77777777" w:rsidR="00521CEB" w:rsidRPr="001431E9" w:rsidRDefault="00521CEB" w:rsidP="00521CEB">
      <w:pPr>
        <w:rPr>
          <w:sz w:val="14"/>
          <w:lang w:eastAsia="ko-KR"/>
        </w:rPr>
      </w:pPr>
      <w:r w:rsidRPr="001431E9">
        <w:rPr>
          <w:sz w:val="14"/>
          <w:lang w:eastAsia="ko-KR"/>
        </w:rPr>
        <w:t xml:space="preserve">The </w:t>
      </w:r>
      <w:r w:rsidRPr="001431E9">
        <w:rPr>
          <w:rStyle w:val="StyleUnderline"/>
          <w:lang w:eastAsia="ko-KR"/>
        </w:rPr>
        <w:t>past two years</w:t>
      </w:r>
      <w:r w:rsidRPr="001431E9">
        <w:rPr>
          <w:sz w:val="14"/>
          <w:lang w:eastAsia="ko-KR"/>
        </w:rPr>
        <w:t xml:space="preserve"> have also seen an </w:t>
      </w:r>
      <w:r w:rsidRPr="001431E9">
        <w:rPr>
          <w:rStyle w:val="StyleUnderline"/>
          <w:lang w:eastAsia="ko-KR"/>
        </w:rPr>
        <w:t xml:space="preserve">impressive </w:t>
      </w:r>
      <w:r w:rsidRPr="001431E9">
        <w:rPr>
          <w:rStyle w:val="StyleUnderline"/>
        </w:rPr>
        <w:t xml:space="preserve">procurement of military heavy metal – platforms and systems that the Chinese leadership sees as central to </w:t>
      </w:r>
      <w:r w:rsidRPr="001431E9">
        <w:rPr>
          <w:rStyle w:val="Emphasis"/>
        </w:rPr>
        <w:t>building modern war-fighting</w:t>
      </w:r>
      <w:r w:rsidRPr="001431E9">
        <w:rPr>
          <w:sz w:val="14"/>
          <w:lang w:eastAsia="ko-KR"/>
        </w:rPr>
        <w:t xml:space="preserve"> capabilities in the </w:t>
      </w:r>
      <w:r w:rsidRPr="001431E9">
        <w:rPr>
          <w:rStyle w:val="Emphasis"/>
        </w:rPr>
        <w:t>maritime, air and land domains.</w:t>
      </w:r>
      <w:r w:rsidRPr="001431E9">
        <w:rPr>
          <w:sz w:val="14"/>
        </w:rPr>
        <w:t xml:space="preserve"> </w:t>
      </w:r>
      <w:r w:rsidRPr="001431E9">
        <w:rPr>
          <w:sz w:val="14"/>
          <w:lang w:eastAsia="ko-KR"/>
        </w:rPr>
        <w:t xml:space="preserve">Between 2014 and 2018, the PLA launched naval vessels with a total tonnage greater than the tonnages of the entire French, German, Indian, Italian, South Korean, Spanish or Taiwanese navies. This momentum has continued. In 2021, </w:t>
      </w:r>
      <w:r w:rsidRPr="001431E9">
        <w:rPr>
          <w:rStyle w:val="StyleUnderline"/>
          <w:lang w:eastAsia="ko-KR"/>
        </w:rPr>
        <w:t xml:space="preserve">the </w:t>
      </w:r>
      <w:r w:rsidRPr="001431E9">
        <w:rPr>
          <w:rStyle w:val="StyleUnderline"/>
        </w:rPr>
        <w:t xml:space="preserve">PLA Navy (PLAN) commissioned at least </w:t>
      </w:r>
      <w:r w:rsidRPr="001431E9">
        <w:rPr>
          <w:rStyle w:val="Emphasis"/>
        </w:rPr>
        <w:t>nine guided-missile cruisers</w:t>
      </w:r>
      <w:r w:rsidRPr="001431E9">
        <w:rPr>
          <w:rStyle w:val="StyleUnderline"/>
        </w:rPr>
        <w:t xml:space="preserve"> and destroyers</w:t>
      </w:r>
      <w:r w:rsidRPr="001431E9">
        <w:rPr>
          <w:sz w:val="14"/>
          <w:lang w:eastAsia="ko-KR"/>
        </w:rPr>
        <w:t xml:space="preserve"> (two Type-055 and seven Type-052D), one Type-075 </w:t>
      </w:r>
      <w:r w:rsidRPr="001431E9">
        <w:rPr>
          <w:rStyle w:val="StyleUnderline"/>
        </w:rPr>
        <w:t xml:space="preserve">amphibious assault ship and one Type-094 </w:t>
      </w:r>
      <w:r w:rsidRPr="001431E9">
        <w:rPr>
          <w:rStyle w:val="Emphasis"/>
          <w:lang w:eastAsia="ko-KR"/>
        </w:rPr>
        <w:t>nuclear-powered ballistic-missile submarine</w:t>
      </w:r>
      <w:r w:rsidRPr="001431E9">
        <w:rPr>
          <w:sz w:val="14"/>
          <w:lang w:eastAsia="ko-KR"/>
        </w:rPr>
        <w:t xml:space="preserve">. By July 2022, they had commissioned two more Type-052D destroyers, three more Type-055 cruisers and a second Type-075 amphibious assault ship. In June 2022 in Shanghai, the </w:t>
      </w:r>
      <w:r w:rsidRPr="001431E9">
        <w:rPr>
          <w:rStyle w:val="StyleUnderline"/>
        </w:rPr>
        <w:t>PLAN launched its third aircraft carrier, the Fujian – fitted with a new electromagnetic catapult launch system</w:t>
      </w:r>
      <w:r w:rsidRPr="001431E9">
        <w:rPr>
          <w:sz w:val="14"/>
          <w:lang w:eastAsia="ko-KR"/>
        </w:rPr>
        <w:t>.</w:t>
      </w:r>
      <w:r w:rsidRPr="001431E9">
        <w:rPr>
          <w:sz w:val="14"/>
        </w:rPr>
        <w:t xml:space="preserve"> </w:t>
      </w:r>
      <w:r w:rsidRPr="001431E9">
        <w:rPr>
          <w:sz w:val="14"/>
          <w:lang w:eastAsia="ko-KR"/>
        </w:rPr>
        <w:t>The PLA Air Force (</w:t>
      </w:r>
      <w:r w:rsidRPr="001431E9">
        <w:rPr>
          <w:rStyle w:val="StyleUnderline"/>
          <w:lang w:eastAsia="ko-KR"/>
        </w:rPr>
        <w:t>PLAAF</w:t>
      </w:r>
      <w:r w:rsidRPr="001431E9">
        <w:rPr>
          <w:sz w:val="14"/>
          <w:lang w:eastAsia="ko-KR"/>
        </w:rPr>
        <w:t xml:space="preserve">) has now largely </w:t>
      </w:r>
      <w:r w:rsidRPr="001431E9">
        <w:rPr>
          <w:rStyle w:val="StyleUnderline"/>
        </w:rPr>
        <w:t>removed its inventory of ageing Cold War era combat</w:t>
      </w:r>
      <w:r w:rsidRPr="001431E9">
        <w:rPr>
          <w:sz w:val="14"/>
          <w:lang w:eastAsia="ko-KR"/>
        </w:rPr>
        <w:t xml:space="preserve"> aircraft from frontline service. </w:t>
      </w:r>
      <w:r w:rsidRPr="001431E9">
        <w:rPr>
          <w:rStyle w:val="StyleUnderline"/>
        </w:rPr>
        <w:t>Instead</w:t>
      </w:r>
      <w:r w:rsidRPr="001431E9">
        <w:rPr>
          <w:sz w:val="14"/>
          <w:lang w:eastAsia="ko-KR"/>
        </w:rPr>
        <w:t>, it appears to</w:t>
      </w:r>
      <w:r w:rsidRPr="001431E9">
        <w:rPr>
          <w:sz w:val="14"/>
        </w:rPr>
        <w:t xml:space="preserve"> be</w:t>
      </w:r>
      <w:r w:rsidRPr="001431E9">
        <w:rPr>
          <w:rStyle w:val="StyleUnderline"/>
          <w:lang w:eastAsia="ko-KR"/>
        </w:rPr>
        <w:t xml:space="preserve"> </w:t>
      </w:r>
      <w:r w:rsidRPr="001431E9">
        <w:rPr>
          <w:rStyle w:val="StyleUnderline"/>
        </w:rPr>
        <w:t>standardizing on the modern multirole J-</w:t>
      </w:r>
      <w:proofErr w:type="gramStart"/>
      <w:r w:rsidRPr="001431E9">
        <w:rPr>
          <w:rStyle w:val="StyleUnderline"/>
        </w:rPr>
        <w:t>10C</w:t>
      </w:r>
      <w:proofErr w:type="gramEnd"/>
      <w:r w:rsidRPr="001431E9">
        <w:rPr>
          <w:rStyle w:val="StyleUnderline"/>
        </w:rPr>
        <w:t xml:space="preserve"> and J-16 designs and the advanced, low-observable J-20</w:t>
      </w:r>
      <w:r w:rsidRPr="001431E9">
        <w:rPr>
          <w:sz w:val="14"/>
          <w:lang w:eastAsia="ko-KR"/>
        </w:rPr>
        <w:t xml:space="preserve">. In April 2022, it was reported that the 111th Air Brigade in the Western Theatre Command had received its first J-20s, and in September 2022, a PLAAF spokesman appeared to confirm that all five theatre commands now have at least one brigade equipped with the J-20. This </w:t>
      </w:r>
      <w:r w:rsidRPr="001431E9">
        <w:rPr>
          <w:rStyle w:val="StyleUnderline"/>
        </w:rPr>
        <w:t>rate of deployment suggests that over 100 such aircraft are currently fielded.</w:t>
      </w:r>
      <w:r w:rsidRPr="001431E9">
        <w:rPr>
          <w:sz w:val="14"/>
        </w:rPr>
        <w:t xml:space="preserve"> </w:t>
      </w:r>
      <w:r w:rsidRPr="001431E9">
        <w:rPr>
          <w:sz w:val="14"/>
          <w:lang w:eastAsia="ko-KR"/>
        </w:rPr>
        <w:t xml:space="preserve">While the PLA Army has not been the priority recipient of platform </w:t>
      </w:r>
      <w:proofErr w:type="spellStart"/>
      <w:r w:rsidRPr="001431E9">
        <w:rPr>
          <w:sz w:val="14"/>
          <w:lang w:eastAsia="ko-KR"/>
        </w:rPr>
        <w:t>modernisation</w:t>
      </w:r>
      <w:proofErr w:type="spellEnd"/>
      <w:r w:rsidRPr="001431E9">
        <w:rPr>
          <w:sz w:val="14"/>
          <w:lang w:eastAsia="ko-KR"/>
        </w:rPr>
        <w:t xml:space="preserve">, their </w:t>
      </w:r>
      <w:proofErr w:type="spellStart"/>
      <w:r w:rsidRPr="001431E9">
        <w:rPr>
          <w:sz w:val="14"/>
          <w:lang w:eastAsia="ko-KR"/>
        </w:rPr>
        <w:t>armoured</w:t>
      </w:r>
      <w:proofErr w:type="spellEnd"/>
      <w:r w:rsidRPr="001431E9">
        <w:rPr>
          <w:sz w:val="14"/>
          <w:lang w:eastAsia="ko-KR"/>
        </w:rPr>
        <w:t xml:space="preserve"> vehicle fleets have to a large degree been </w:t>
      </w:r>
      <w:proofErr w:type="spellStart"/>
      <w:r w:rsidRPr="001431E9">
        <w:rPr>
          <w:rStyle w:val="StyleUnderline"/>
        </w:rPr>
        <w:t>standardised</w:t>
      </w:r>
      <w:proofErr w:type="spellEnd"/>
      <w:r w:rsidRPr="001431E9">
        <w:rPr>
          <w:rStyle w:val="StyleUnderline"/>
        </w:rPr>
        <w:t xml:space="preserve"> with modern equipment</w:t>
      </w:r>
      <w:r w:rsidRPr="001431E9">
        <w:rPr>
          <w:sz w:val="14"/>
          <w:lang w:eastAsia="ko-KR"/>
        </w:rPr>
        <w:t xml:space="preserve">. By 2022, roughly 70% of the PLA’s 5,400 main battle tanks listed in service could be classified as modern, while the ZTQ-15 light tank has now also been fielded with at least four combined-arms regiments and brigades in southern and western China. By mid-2022, over 60% of the PLA Army’s heavy and medium combined-arms brigades had also been </w:t>
      </w:r>
      <w:r w:rsidRPr="001431E9">
        <w:rPr>
          <w:rStyle w:val="StyleUnderline"/>
        </w:rPr>
        <w:t>equipped with modern tracked or</w:t>
      </w:r>
      <w:r w:rsidRPr="001431E9">
        <w:rPr>
          <w:rStyle w:val="StyleUnderline"/>
          <w:lang w:eastAsia="ko-KR"/>
        </w:rPr>
        <w:t xml:space="preserve"> </w:t>
      </w:r>
      <w:r w:rsidRPr="001431E9">
        <w:rPr>
          <w:rStyle w:val="Emphasis"/>
          <w:lang w:eastAsia="ko-KR"/>
        </w:rPr>
        <w:t>wheeled infantry fighting vehicles</w:t>
      </w:r>
      <w:r w:rsidRPr="001431E9">
        <w:rPr>
          <w:sz w:val="14"/>
          <w:lang w:eastAsia="ko-KR"/>
        </w:rPr>
        <w:t xml:space="preserve"> (IFVs).</w:t>
      </w:r>
      <w:r w:rsidRPr="001431E9">
        <w:rPr>
          <w:sz w:val="14"/>
        </w:rPr>
        <w:t xml:space="preserve"> </w:t>
      </w:r>
      <w:proofErr w:type="spellStart"/>
      <w:r w:rsidRPr="001431E9">
        <w:rPr>
          <w:rStyle w:val="StyleUnderline"/>
        </w:rPr>
        <w:t>Modernisation</w:t>
      </w:r>
      <w:proofErr w:type="spellEnd"/>
      <w:r w:rsidRPr="001431E9">
        <w:rPr>
          <w:sz w:val="14"/>
          <w:lang w:eastAsia="ko-KR"/>
        </w:rPr>
        <w:t xml:space="preserve">, diversification and growth </w:t>
      </w:r>
      <w:r w:rsidRPr="001431E9">
        <w:rPr>
          <w:rStyle w:val="StyleUnderline"/>
        </w:rPr>
        <w:t>of China’s conventional and nuclear missile forces continues</w:t>
      </w:r>
      <w:r w:rsidRPr="001431E9">
        <w:t xml:space="preserve"> </w:t>
      </w:r>
      <w:r w:rsidRPr="001431E9">
        <w:rPr>
          <w:sz w:val="14"/>
          <w:lang w:eastAsia="ko-KR"/>
        </w:rPr>
        <w:t xml:space="preserve">apace. In addition to the three main services, the PLA Rocket Force has been </w:t>
      </w:r>
      <w:r w:rsidRPr="001431E9">
        <w:rPr>
          <w:rStyle w:val="StyleUnderline"/>
          <w:lang w:eastAsia="ko-KR"/>
        </w:rPr>
        <w:t xml:space="preserve">equipped </w:t>
      </w:r>
      <w:r w:rsidRPr="001431E9">
        <w:rPr>
          <w:rStyle w:val="StyleUnderline"/>
        </w:rPr>
        <w:t>with several new strategic and theatre-range missile systems</w:t>
      </w:r>
      <w:r w:rsidRPr="001431E9">
        <w:rPr>
          <w:sz w:val="14"/>
          <w:lang w:eastAsia="ko-KR"/>
        </w:rPr>
        <w:t>, some of which were unveiled at the 2019 National Day parade in China</w:t>
      </w:r>
      <w:r w:rsidRPr="001431E9">
        <w:rPr>
          <w:rStyle w:val="StyleUnderline"/>
          <w:lang w:eastAsia="ko-KR"/>
        </w:rPr>
        <w:t>, including</w:t>
      </w:r>
      <w:r w:rsidRPr="001431E9">
        <w:rPr>
          <w:sz w:val="14"/>
          <w:lang w:eastAsia="ko-KR"/>
        </w:rPr>
        <w:t xml:space="preserve"> the DF-41 </w:t>
      </w:r>
      <w:r w:rsidRPr="001431E9">
        <w:rPr>
          <w:rStyle w:val="Emphasis"/>
        </w:rPr>
        <w:t>road-mobile intercontinental ballistic missile</w:t>
      </w:r>
      <w:r w:rsidRPr="001431E9">
        <w:rPr>
          <w:sz w:val="14"/>
          <w:lang w:eastAsia="ko-KR"/>
        </w:rPr>
        <w:t xml:space="preserve"> (ICBM), the DF-31A(G) ICBM, the DF-17 </w:t>
      </w:r>
      <w:r w:rsidRPr="001431E9">
        <w:rPr>
          <w:rStyle w:val="Emphasis"/>
        </w:rPr>
        <w:t>hypersonic glide vehicle</w:t>
      </w:r>
      <w:r w:rsidRPr="001431E9">
        <w:rPr>
          <w:sz w:val="14"/>
          <w:lang w:eastAsia="ko-KR"/>
        </w:rPr>
        <w:t xml:space="preserve">/medium-range ballistic missile and the supersonic CJ-100 cruise missile. In 2021, reports also highlighted the </w:t>
      </w:r>
      <w:r w:rsidRPr="001431E9">
        <w:rPr>
          <w:rStyle w:val="StyleUnderline"/>
          <w:lang w:eastAsia="ko-KR"/>
        </w:rPr>
        <w:t>construction of</w:t>
      </w:r>
      <w:r w:rsidRPr="001431E9">
        <w:rPr>
          <w:sz w:val="14"/>
          <w:lang w:eastAsia="ko-KR"/>
        </w:rPr>
        <w:t xml:space="preserve"> at least </w:t>
      </w:r>
      <w:r w:rsidRPr="001431E9">
        <w:rPr>
          <w:rStyle w:val="StyleUnderline"/>
          <w:lang w:eastAsia="ko-KR"/>
        </w:rPr>
        <w:t xml:space="preserve">three </w:t>
      </w:r>
      <w:r w:rsidRPr="001431E9">
        <w:rPr>
          <w:rStyle w:val="Emphasis"/>
        </w:rPr>
        <w:t>new missile silo fields</w:t>
      </w:r>
      <w:r w:rsidRPr="001431E9">
        <w:rPr>
          <w:sz w:val="14"/>
          <w:lang w:eastAsia="ko-KR"/>
        </w:rPr>
        <w:t xml:space="preserve"> in northern and western China with the capacity </w:t>
      </w:r>
      <w:r w:rsidRPr="001431E9">
        <w:rPr>
          <w:rStyle w:val="StyleUnderline"/>
        </w:rPr>
        <w:t>for several hundred ICBMs.</w:t>
      </w:r>
      <w:r w:rsidRPr="001431E9">
        <w:rPr>
          <w:sz w:val="14"/>
          <w:lang w:eastAsia="ko-KR"/>
        </w:rPr>
        <w:t xml:space="preserve"> For the moment, Beijing is still mostly reliant on its land-based nuclear forces for deterrence, due to the limitations of its nuclear-powered ballistic-missile submarines and lack of credible air-launched systems. However, the PLA is looking to </w:t>
      </w:r>
      <w:r w:rsidRPr="001431E9">
        <w:rPr>
          <w:rStyle w:val="Emphasis"/>
        </w:rPr>
        <w:t>develop a complete nuclear triad</w:t>
      </w:r>
      <w:r w:rsidRPr="001431E9">
        <w:rPr>
          <w:sz w:val="14"/>
          <w:lang w:eastAsia="ko-KR"/>
        </w:rPr>
        <w:t>, consisting of air-, ship-, and ground-launched missiles, initially by fielding a nuclear-capable air-launched ballistic-missile design.</w:t>
      </w:r>
      <w:r w:rsidRPr="001431E9">
        <w:rPr>
          <w:sz w:val="14"/>
        </w:rPr>
        <w:t xml:space="preserve"> </w:t>
      </w:r>
      <w:r w:rsidRPr="001431E9">
        <w:rPr>
          <w:sz w:val="14"/>
          <w:lang w:eastAsia="ko-KR"/>
        </w:rPr>
        <w:t xml:space="preserve">In 2021, the United States’ Department of Defense (DoD) reported in its annual China Military Power Report that the </w:t>
      </w:r>
      <w:r w:rsidRPr="001431E9">
        <w:rPr>
          <w:rStyle w:val="StyleUnderline"/>
        </w:rPr>
        <w:t>PLA was accelerating the expansion of China’s nuclear arsenal to up to 700 nuclear warheads by 2027 and at least</w:t>
      </w:r>
      <w:r w:rsidRPr="001431E9">
        <w:rPr>
          <w:rStyle w:val="Emphasis"/>
        </w:rPr>
        <w:t xml:space="preserve"> 1,000 warheads by 2030</w:t>
      </w:r>
      <w:r w:rsidRPr="001431E9">
        <w:rPr>
          <w:sz w:val="14"/>
          <w:lang w:eastAsia="ko-KR"/>
        </w:rPr>
        <w:t xml:space="preserve">. While the DoD believes that China may potentially move away from its policy of no first use and intends to </w:t>
      </w:r>
      <w:r w:rsidRPr="001431E9">
        <w:rPr>
          <w:rStyle w:val="StyleUnderline"/>
        </w:rPr>
        <w:t>move to a launch-on-warning posture</w:t>
      </w:r>
      <w:r w:rsidRPr="001431E9">
        <w:rPr>
          <w:sz w:val="14"/>
          <w:lang w:eastAsia="ko-KR"/>
        </w:rPr>
        <w:t xml:space="preserve"> to improve the peacetime readiness of its missile forces, the position of Chinese officials has not changed. China’s conventional-missile forces form an essential component of keeping adversaries at bay and preventing outside interference in key military contingencies – such as a war with Taiwan. The PLA’s </w:t>
      </w:r>
      <w:r w:rsidRPr="001431E9">
        <w:rPr>
          <w:rStyle w:val="Emphasis"/>
        </w:rPr>
        <w:t>nuc</w:t>
      </w:r>
      <w:r w:rsidRPr="001431E9">
        <w:rPr>
          <w:sz w:val="14"/>
          <w:lang w:eastAsia="ko-KR"/>
        </w:rPr>
        <w:t xml:space="preserve">lear missiles also </w:t>
      </w:r>
      <w:r w:rsidRPr="001431E9">
        <w:rPr>
          <w:rStyle w:val="Emphasis"/>
        </w:rPr>
        <w:t>play</w:t>
      </w:r>
      <w:r w:rsidRPr="001431E9">
        <w:rPr>
          <w:sz w:val="14"/>
          <w:lang w:eastAsia="ko-KR"/>
        </w:rPr>
        <w:t xml:space="preserve"> an </w:t>
      </w:r>
      <w:r w:rsidRPr="001431E9">
        <w:rPr>
          <w:rStyle w:val="Emphasis"/>
        </w:rPr>
        <w:t>important role in</w:t>
      </w:r>
      <w:r w:rsidRPr="001431E9">
        <w:rPr>
          <w:sz w:val="14"/>
          <w:lang w:eastAsia="ko-KR"/>
        </w:rPr>
        <w:t xml:space="preserve"> China’s strategy </w:t>
      </w:r>
      <w:r w:rsidRPr="001431E9">
        <w:rPr>
          <w:sz w:val="14"/>
        </w:rPr>
        <w:t>of</w:t>
      </w:r>
      <w:r w:rsidRPr="001431E9">
        <w:rPr>
          <w:rStyle w:val="StyleUnderline"/>
          <w:lang w:eastAsia="ko-KR"/>
        </w:rPr>
        <w:t xml:space="preserve"> </w:t>
      </w:r>
      <w:r w:rsidRPr="001431E9">
        <w:rPr>
          <w:rStyle w:val="Emphasis"/>
        </w:rPr>
        <w:t>deterring adversaries</w:t>
      </w:r>
      <w:r w:rsidRPr="001431E9">
        <w:rPr>
          <w:sz w:val="14"/>
          <w:lang w:eastAsia="ko-KR"/>
        </w:rPr>
        <w:t xml:space="preserve">, using nuclear threats </w:t>
      </w:r>
      <w:r w:rsidRPr="001431E9">
        <w:rPr>
          <w:rStyle w:val="Emphasis"/>
        </w:rPr>
        <w:t>to prevent</w:t>
      </w:r>
      <w:r w:rsidRPr="001431E9">
        <w:rPr>
          <w:sz w:val="14"/>
          <w:lang w:eastAsia="ko-KR"/>
        </w:rPr>
        <w:t xml:space="preserve"> the </w:t>
      </w:r>
      <w:r w:rsidRPr="001431E9">
        <w:rPr>
          <w:rStyle w:val="Emphasis"/>
        </w:rPr>
        <w:t xml:space="preserve">escalation </w:t>
      </w:r>
      <w:r w:rsidRPr="001431E9">
        <w:rPr>
          <w:sz w:val="14"/>
          <w:lang w:eastAsia="ko-KR"/>
        </w:rPr>
        <w:t xml:space="preserve">of a conflict and providing a counter-strike capability. At the 19th Shangri-La Dialogue held in June 2022 in Singapore, China’s </w:t>
      </w:r>
      <w:proofErr w:type="spellStart"/>
      <w:r w:rsidRPr="001431E9">
        <w:rPr>
          <w:sz w:val="14"/>
          <w:lang w:eastAsia="ko-KR"/>
        </w:rPr>
        <w:t>Defence</w:t>
      </w:r>
      <w:proofErr w:type="spellEnd"/>
      <w:r w:rsidRPr="001431E9">
        <w:rPr>
          <w:sz w:val="14"/>
          <w:lang w:eastAsia="ko-KR"/>
        </w:rPr>
        <w:t xml:space="preserve"> Minister and State </w:t>
      </w:r>
      <w:proofErr w:type="spellStart"/>
      <w:r w:rsidRPr="001431E9">
        <w:rPr>
          <w:sz w:val="14"/>
          <w:lang w:eastAsia="ko-KR"/>
        </w:rPr>
        <w:t>Councillor</w:t>
      </w:r>
      <w:proofErr w:type="spellEnd"/>
      <w:r w:rsidRPr="001431E9">
        <w:rPr>
          <w:sz w:val="14"/>
          <w:lang w:eastAsia="ko-KR"/>
        </w:rPr>
        <w:t xml:space="preserve"> General Wei </w:t>
      </w:r>
      <w:proofErr w:type="spellStart"/>
      <w:r w:rsidRPr="001431E9">
        <w:rPr>
          <w:sz w:val="14"/>
          <w:lang w:eastAsia="ko-KR"/>
        </w:rPr>
        <w:t>Fenghe</w:t>
      </w:r>
      <w:proofErr w:type="spellEnd"/>
      <w:r w:rsidRPr="001431E9">
        <w:rPr>
          <w:sz w:val="14"/>
          <w:lang w:eastAsia="ko-KR"/>
        </w:rPr>
        <w:t xml:space="preserve"> confirmed that a July 2021 launch had been a test of a weapons delivery system, and not a reusable spaceplane as it had previously been claimed. This weapon is believed to have the characteristics of </w:t>
      </w:r>
      <w:r w:rsidRPr="001431E9">
        <w:rPr>
          <w:rStyle w:val="StyleUnderline"/>
        </w:rPr>
        <w:t>a Fractional Orbital Bombardment System (FOBS), placing warheads in a fractional low-earth orbit, before de-orbiting them towards their targets. Since these warheads</w:t>
      </w:r>
      <w:r w:rsidRPr="001431E9">
        <w:rPr>
          <w:sz w:val="14"/>
          <w:lang w:eastAsia="ko-KR"/>
        </w:rPr>
        <w:t xml:space="preserve"> would use a different approach path to those deployed by traditional ballistic missiles, they could </w:t>
      </w:r>
      <w:r w:rsidRPr="001431E9">
        <w:rPr>
          <w:rStyle w:val="Emphasis"/>
        </w:rPr>
        <w:t>pose</w:t>
      </w:r>
      <w:r w:rsidRPr="001431E9">
        <w:rPr>
          <w:rStyle w:val="StyleUnderline"/>
          <w:lang w:eastAsia="ko-KR"/>
        </w:rPr>
        <w:t xml:space="preserve"> additional </w:t>
      </w:r>
      <w:r w:rsidRPr="001431E9">
        <w:rPr>
          <w:rStyle w:val="Emphasis"/>
        </w:rPr>
        <w:t>challenges to</w:t>
      </w:r>
      <w:r w:rsidRPr="001431E9">
        <w:rPr>
          <w:sz w:val="14"/>
          <w:lang w:eastAsia="ko-KR"/>
        </w:rPr>
        <w:t xml:space="preserve"> existing </w:t>
      </w:r>
      <w:r w:rsidRPr="001431E9">
        <w:rPr>
          <w:rStyle w:val="StyleUnderline"/>
        </w:rPr>
        <w:t>detection and early-warning systems</w:t>
      </w:r>
      <w:r w:rsidRPr="001431E9">
        <w:rPr>
          <w:sz w:val="14"/>
          <w:lang w:eastAsia="ko-KR"/>
        </w:rPr>
        <w:t>. If China were to deploy a FOBS, this would likely complement rather than transform China’s first- or second-strike options.</w:t>
      </w:r>
    </w:p>
    <w:p w14:paraId="7F09157F" w14:textId="77777777" w:rsidR="00521CEB" w:rsidRPr="001431E9" w:rsidRDefault="00521CEB" w:rsidP="00521CEB">
      <w:pPr>
        <w:rPr>
          <w:sz w:val="14"/>
          <w:lang w:eastAsia="ko-KR"/>
        </w:rPr>
      </w:pPr>
    </w:p>
    <w:p w14:paraId="1A8A9E1A" w14:textId="77777777" w:rsidR="00521CEB" w:rsidRPr="001431E9" w:rsidRDefault="00521CEB" w:rsidP="00521CEB">
      <w:pPr>
        <w:pStyle w:val="Heading4"/>
        <w:rPr>
          <w:lang w:eastAsia="ko-KR"/>
        </w:rPr>
      </w:pPr>
      <w:r w:rsidRPr="001431E9">
        <w:rPr>
          <w:lang w:eastAsia="ko-KR"/>
        </w:rPr>
        <w:t xml:space="preserve">China is ramping up their military now --- They have ambitions to displace the U.S and dominate the Indo-Pacific. </w:t>
      </w:r>
    </w:p>
    <w:p w14:paraId="52E013C0" w14:textId="77777777" w:rsidR="00521CEB" w:rsidRPr="001431E9" w:rsidRDefault="00521CEB" w:rsidP="00521CEB">
      <w:pPr>
        <w:rPr>
          <w:lang w:eastAsia="ko-KR"/>
        </w:rPr>
      </w:pPr>
      <w:proofErr w:type="spellStart"/>
      <w:r w:rsidRPr="001431E9">
        <w:rPr>
          <w:b/>
          <w:bCs/>
          <w:sz w:val="24"/>
          <w:szCs w:val="24"/>
          <w:lang w:eastAsia="ko-KR"/>
        </w:rPr>
        <w:t>Vergun</w:t>
      </w:r>
      <w:proofErr w:type="spellEnd"/>
      <w:r w:rsidRPr="001431E9">
        <w:rPr>
          <w:b/>
          <w:bCs/>
          <w:sz w:val="24"/>
          <w:szCs w:val="24"/>
          <w:lang w:eastAsia="ko-KR"/>
        </w:rPr>
        <w:t xml:space="preserve"> 25 </w:t>
      </w:r>
      <w:r w:rsidRPr="001431E9">
        <w:rPr>
          <w:sz w:val="18"/>
          <w:szCs w:val="18"/>
          <w:lang w:eastAsia="ko-KR"/>
        </w:rPr>
        <w:t>[(David</w:t>
      </w:r>
      <w:r w:rsidRPr="001431E9">
        <w:rPr>
          <w:sz w:val="18"/>
          <w:szCs w:val="18"/>
        </w:rPr>
        <w:t>, Associate Editor/Writer for U.S Department of Defense</w:t>
      </w:r>
      <w:r w:rsidRPr="001431E9">
        <w:rPr>
          <w:sz w:val="18"/>
          <w:szCs w:val="18"/>
          <w:lang w:eastAsia="ko-KR"/>
        </w:rPr>
        <w:t>)], "China’s Military Buildup Threatens Indo-Pacific Region Security", U.S Department of Defense</w:t>
      </w:r>
      <w:r w:rsidRPr="001431E9">
        <w:rPr>
          <w:sz w:val="18"/>
          <w:szCs w:val="18"/>
        </w:rPr>
        <w:t xml:space="preserve"> </w:t>
      </w:r>
      <w:r w:rsidRPr="001431E9">
        <w:rPr>
          <w:sz w:val="18"/>
          <w:szCs w:val="18"/>
          <w:lang w:eastAsia="ko-KR"/>
        </w:rPr>
        <w:t xml:space="preserve">https://www.defense.gov/News/News-Stories/Article/article/4150802/chinas-military-buildup-threatens-indo-pacific-region-security/#pop9123197, </w:t>
      </w:r>
      <w:r w:rsidRPr="001431E9">
        <w:rPr>
          <w:sz w:val="18"/>
          <w:szCs w:val="18"/>
        </w:rPr>
        <w:t>4-09-2025</w:t>
      </w:r>
      <w:r w:rsidRPr="001431E9">
        <w:rPr>
          <w:sz w:val="18"/>
          <w:szCs w:val="18"/>
          <w:lang w:eastAsia="ko-KR"/>
        </w:rPr>
        <w:t>]</w:t>
      </w:r>
      <w:r w:rsidRPr="001431E9">
        <w:rPr>
          <w:sz w:val="18"/>
          <w:szCs w:val="18"/>
        </w:rPr>
        <w:t xml:space="preserve"> </w:t>
      </w:r>
      <w:r w:rsidRPr="001431E9">
        <w:rPr>
          <w:sz w:val="18"/>
          <w:szCs w:val="18"/>
          <w:lang w:eastAsia="ko-KR"/>
        </w:rPr>
        <w:t>EL</w:t>
      </w:r>
    </w:p>
    <w:p w14:paraId="79629173" w14:textId="77777777" w:rsidR="00521CEB" w:rsidRPr="001431E9" w:rsidRDefault="00521CEB" w:rsidP="00521CEB">
      <w:pPr>
        <w:rPr>
          <w:sz w:val="16"/>
        </w:rPr>
      </w:pPr>
      <w:r w:rsidRPr="001431E9">
        <w:rPr>
          <w:rStyle w:val="StyleUnderline"/>
        </w:rPr>
        <w:t xml:space="preserve">China is undertaking an unprecedented military buildup, developing </w:t>
      </w:r>
      <w:r w:rsidRPr="001431E9">
        <w:rPr>
          <w:sz w:val="16"/>
        </w:rPr>
        <w:t xml:space="preserve">a large and advanced arsenal of </w:t>
      </w:r>
      <w:r w:rsidRPr="001431E9">
        <w:rPr>
          <w:rStyle w:val="Emphasis"/>
        </w:rPr>
        <w:t>nuclear</w:t>
      </w:r>
      <w:r w:rsidRPr="001431E9">
        <w:rPr>
          <w:sz w:val="16"/>
        </w:rPr>
        <w:t xml:space="preserve">, </w:t>
      </w:r>
      <w:r w:rsidRPr="001431E9">
        <w:rPr>
          <w:rStyle w:val="Emphasis"/>
        </w:rPr>
        <w:t>conventional, cyber and space</w:t>
      </w:r>
      <w:r w:rsidRPr="001431E9">
        <w:rPr>
          <w:rStyle w:val="StyleUnderline"/>
        </w:rPr>
        <w:t xml:space="preserve"> capabilities</w:t>
      </w:r>
      <w:r w:rsidRPr="001431E9">
        <w:rPr>
          <w:sz w:val="16"/>
        </w:rPr>
        <w:t xml:space="preserve">, said John Noh, performing the duties of assistant secretary of defense for Indo-Pacific security affairs, who testified today at a House Armed Services Committee hearing in Washington. </w:t>
      </w:r>
      <w:r w:rsidRPr="001431E9">
        <w:rPr>
          <w:rStyle w:val="StyleUnderline"/>
        </w:rPr>
        <w:t xml:space="preserve">China aims to dominate the Indo-Pacific region and displace the United States </w:t>
      </w:r>
      <w:r w:rsidRPr="001431E9">
        <w:rPr>
          <w:sz w:val="16"/>
        </w:rPr>
        <w:t xml:space="preserve">as the world's most powerful nation, Noh said, noting Chinese President </w:t>
      </w:r>
      <w:r w:rsidRPr="001431E9">
        <w:rPr>
          <w:rStyle w:val="StyleUnderline"/>
        </w:rPr>
        <w:t>Xi Jinping has ordered the People's Liberation Army to be ready to invade Taiwan by 2027</w:t>
      </w:r>
      <w:r w:rsidRPr="001431E9">
        <w:rPr>
          <w:sz w:val="16"/>
        </w:rPr>
        <w:t xml:space="preserve">. Noh said to counter this growing threat, the </w:t>
      </w:r>
      <w:r w:rsidRPr="001431E9">
        <w:rPr>
          <w:rStyle w:val="Emphasis"/>
        </w:rPr>
        <w:t>U.S. must</w:t>
      </w:r>
      <w:r w:rsidRPr="001431E9">
        <w:rPr>
          <w:rStyle w:val="StyleUnderline"/>
        </w:rPr>
        <w:t xml:space="preserve"> reestablish </w:t>
      </w:r>
      <w:r w:rsidRPr="001431E9">
        <w:rPr>
          <w:rStyle w:val="Emphasis"/>
        </w:rPr>
        <w:t>deter</w:t>
      </w:r>
      <w:r w:rsidRPr="001431E9">
        <w:rPr>
          <w:rStyle w:val="StyleUnderline"/>
        </w:rPr>
        <w:t>rence</w:t>
      </w:r>
      <w:r w:rsidRPr="001431E9">
        <w:rPr>
          <w:sz w:val="16"/>
        </w:rPr>
        <w:t xml:space="preserve"> in the Indo-Pacific region with combat-credible military forces, rebalance burden sharing with allies and partners and invest in the U.S. defense industrial base. "Stronger allies lead to stronger alliances, and stronger alliances deter aggression and create dilemmas for our adversaries," he said. Navy Adm. Samuel Paparo, commander of U.S. Indo-Pacific Command, said Indo-</w:t>
      </w:r>
      <w:proofErr w:type="spellStart"/>
      <w:r w:rsidRPr="001431E9">
        <w:rPr>
          <w:sz w:val="16"/>
        </w:rPr>
        <w:t>Pacom</w:t>
      </w:r>
      <w:proofErr w:type="spellEnd"/>
      <w:r w:rsidRPr="001431E9">
        <w:rPr>
          <w:sz w:val="16"/>
        </w:rPr>
        <w:t xml:space="preserve"> faces a confluence of challenges. "Foremost among them is </w:t>
      </w:r>
      <w:r w:rsidRPr="001431E9">
        <w:rPr>
          <w:rStyle w:val="StyleUnderline"/>
        </w:rPr>
        <w:t xml:space="preserve">China's </w:t>
      </w:r>
      <w:r w:rsidRPr="001431E9">
        <w:rPr>
          <w:rStyle w:val="Emphasis"/>
        </w:rPr>
        <w:t>increasingly aggressive and assertive</w:t>
      </w:r>
      <w:r w:rsidRPr="001431E9">
        <w:rPr>
          <w:sz w:val="16"/>
        </w:rPr>
        <w:t xml:space="preserve"> behavior. Their unprecedented </w:t>
      </w:r>
      <w:r w:rsidRPr="001431E9">
        <w:rPr>
          <w:rStyle w:val="Emphasis"/>
        </w:rPr>
        <w:t>military modernization</w:t>
      </w:r>
      <w:r w:rsidRPr="001431E9">
        <w:rPr>
          <w:rStyle w:val="StyleUnderline"/>
        </w:rPr>
        <w:t xml:space="preserve"> encompassing</w:t>
      </w:r>
      <w:r w:rsidRPr="001431E9">
        <w:rPr>
          <w:sz w:val="16"/>
        </w:rPr>
        <w:t xml:space="preserve"> </w:t>
      </w:r>
      <w:r w:rsidRPr="001431E9">
        <w:rPr>
          <w:rStyle w:val="Emphasis"/>
        </w:rPr>
        <w:t>advancements in a</w:t>
      </w:r>
      <w:r w:rsidRPr="001431E9">
        <w:rPr>
          <w:rStyle w:val="StyleUnderline"/>
        </w:rPr>
        <w:t xml:space="preserve">rtificial </w:t>
      </w:r>
      <w:r w:rsidRPr="001431E9">
        <w:rPr>
          <w:rStyle w:val="Emphasis"/>
        </w:rPr>
        <w:t>i</w:t>
      </w:r>
      <w:r w:rsidRPr="001431E9">
        <w:rPr>
          <w:rStyle w:val="StyleUnderline"/>
        </w:rPr>
        <w:t>ntelligence</w:t>
      </w:r>
      <w:r w:rsidRPr="001431E9">
        <w:rPr>
          <w:sz w:val="16"/>
        </w:rPr>
        <w:t>, [</w:t>
      </w:r>
      <w:r w:rsidRPr="001431E9">
        <w:rPr>
          <w:rStyle w:val="Emphasis"/>
        </w:rPr>
        <w:t>hypersonic</w:t>
      </w:r>
      <w:r w:rsidRPr="001431E9">
        <w:rPr>
          <w:rStyle w:val="StyleUnderline"/>
        </w:rPr>
        <w:t xml:space="preserve"> missile</w:t>
      </w:r>
      <w:r w:rsidRPr="001431E9">
        <w:rPr>
          <w:rStyle w:val="Emphasis"/>
        </w:rPr>
        <w:t>s</w:t>
      </w:r>
      <w:r w:rsidRPr="001431E9">
        <w:rPr>
          <w:sz w:val="16"/>
        </w:rPr>
        <w:t xml:space="preserve">], </w:t>
      </w:r>
      <w:r w:rsidRPr="001431E9">
        <w:rPr>
          <w:rStyle w:val="Emphasis"/>
        </w:rPr>
        <w:t>space-based</w:t>
      </w:r>
      <w:r w:rsidRPr="001431E9">
        <w:rPr>
          <w:rStyle w:val="StyleUnderline"/>
        </w:rPr>
        <w:t xml:space="preserve"> </w:t>
      </w:r>
      <w:r w:rsidRPr="001431E9">
        <w:rPr>
          <w:rStyle w:val="Emphasis"/>
        </w:rPr>
        <w:t>capabilities</w:t>
      </w:r>
      <w:r w:rsidRPr="001431E9">
        <w:rPr>
          <w:rStyle w:val="StyleUnderline"/>
        </w:rPr>
        <w:t>, among others, poses a real and serious threat</w:t>
      </w:r>
      <w:r w:rsidRPr="001431E9">
        <w:rPr>
          <w:sz w:val="16"/>
        </w:rPr>
        <w:t xml:space="preserve"> to our homeland, to our allies and to our partners," he said. In 2024, the PLA demonstrated growing capabilities through </w:t>
      </w:r>
      <w:r w:rsidRPr="001431E9">
        <w:rPr>
          <w:rStyle w:val="Emphasis"/>
        </w:rPr>
        <w:t>persistent operations</w:t>
      </w:r>
      <w:r w:rsidRPr="001431E9">
        <w:rPr>
          <w:rStyle w:val="StyleUnderline"/>
        </w:rPr>
        <w:t xml:space="preserve"> </w:t>
      </w:r>
      <w:r w:rsidRPr="001431E9">
        <w:rPr>
          <w:sz w:val="16"/>
        </w:rPr>
        <w:t xml:space="preserve">against Taiwan, </w:t>
      </w:r>
      <w:r w:rsidRPr="001431E9">
        <w:rPr>
          <w:rStyle w:val="Emphasis"/>
        </w:rPr>
        <w:t>escalating by</w:t>
      </w:r>
      <w:r w:rsidRPr="001431E9">
        <w:rPr>
          <w:rStyle w:val="StyleUnderline"/>
        </w:rPr>
        <w:t xml:space="preserve"> </w:t>
      </w:r>
      <w:r w:rsidRPr="001431E9">
        <w:rPr>
          <w:rStyle w:val="Emphasis"/>
        </w:rPr>
        <w:t>300%</w:t>
      </w:r>
      <w:r w:rsidRPr="001431E9">
        <w:rPr>
          <w:rStyle w:val="StyleUnderline"/>
        </w:rPr>
        <w:t>,</w:t>
      </w:r>
      <w:r w:rsidRPr="001431E9">
        <w:rPr>
          <w:sz w:val="16"/>
        </w:rPr>
        <w:t xml:space="preserve"> Paparo said. </w:t>
      </w:r>
      <w:r w:rsidRPr="001431E9">
        <w:rPr>
          <w:rStyle w:val="StyleUnderline"/>
        </w:rPr>
        <w:t xml:space="preserve">China's aggressive military actions near Taiwan are </w:t>
      </w:r>
      <w:r w:rsidRPr="001431E9">
        <w:rPr>
          <w:rStyle w:val="Emphasis"/>
        </w:rPr>
        <w:t>not just exercises; they are rehearsals</w:t>
      </w:r>
      <w:r w:rsidRPr="001431E9">
        <w:rPr>
          <w:sz w:val="16"/>
        </w:rPr>
        <w:t xml:space="preserve">. While the PLA attempts to intimidate the people of Taiwan and demonstrate coercive capability, these actions can backfire, drawing increased global attention and accelerating Taiwan's own defensive preparations, Paparo said. </w:t>
      </w:r>
      <w:r w:rsidRPr="001431E9">
        <w:rPr>
          <w:rStyle w:val="StyleUnderline"/>
        </w:rPr>
        <w:t>China is outproducing the United States in air, maritime and missile capability while also accelerating its space and counter-space capabilities</w:t>
      </w:r>
      <w:r w:rsidRPr="001431E9">
        <w:rPr>
          <w:sz w:val="16"/>
        </w:rPr>
        <w:t xml:space="preserve">, he said, adding that it poses real and serious challenges to U.S. military superiority but also presents opportunities for reform and for establishing enduring advantage. There are also other threats in the region, Paparo said. "North Korea's development of advanced nuclear weapons and ballistic missiles — including a new intercontinental ballistic missile capable of reaching the United States — poses a direct threat to our homeland and to our allies," he said. Regarding Russia's influence in the region, Paparo noted that North Korea is receiving military support and assistance to advance its own military capabilities, and the growing </w:t>
      </w:r>
      <w:r w:rsidRPr="001431E9">
        <w:rPr>
          <w:rStyle w:val="Emphasis"/>
        </w:rPr>
        <w:t>military cooperation between Russia and China</w:t>
      </w:r>
      <w:r w:rsidRPr="001431E9">
        <w:rPr>
          <w:sz w:val="16"/>
        </w:rPr>
        <w:t xml:space="preserve"> has </w:t>
      </w:r>
      <w:r w:rsidRPr="001431E9">
        <w:rPr>
          <w:rStyle w:val="Emphasis"/>
        </w:rPr>
        <w:t>adde</w:t>
      </w:r>
      <w:r w:rsidRPr="001431E9">
        <w:rPr>
          <w:rStyle w:val="StyleUnderline"/>
        </w:rPr>
        <w:t>d</w:t>
      </w:r>
      <w:r w:rsidRPr="001431E9">
        <w:rPr>
          <w:sz w:val="16"/>
        </w:rPr>
        <w:t xml:space="preserve"> another </w:t>
      </w:r>
      <w:r w:rsidRPr="001431E9">
        <w:rPr>
          <w:rStyle w:val="Emphasis"/>
        </w:rPr>
        <w:t>layer of complexity</w:t>
      </w:r>
      <w:r w:rsidRPr="001431E9">
        <w:rPr>
          <w:sz w:val="16"/>
        </w:rPr>
        <w:t xml:space="preserve"> and created a compounding challenge. He said that Indo-</w:t>
      </w:r>
      <w:proofErr w:type="spellStart"/>
      <w:r w:rsidRPr="001431E9">
        <w:rPr>
          <w:sz w:val="16"/>
        </w:rPr>
        <w:t>Pacom</w:t>
      </w:r>
      <w:proofErr w:type="spellEnd"/>
      <w:r w:rsidRPr="001431E9">
        <w:rPr>
          <w:sz w:val="16"/>
        </w:rPr>
        <w:t xml:space="preserve"> is tasked with deterring threats and aiding regional stability while ensuring the ability to prevail in conflict. Last year, the command conducted 120 joint exercises, 20 of which were significant exercises with allies and </w:t>
      </w:r>
      <w:proofErr w:type="spellStart"/>
      <w:r w:rsidRPr="001431E9">
        <w:rPr>
          <w:sz w:val="16"/>
        </w:rPr>
        <w:t>partners."Though</w:t>
      </w:r>
      <w:proofErr w:type="spellEnd"/>
      <w:r w:rsidRPr="001431E9">
        <w:rPr>
          <w:sz w:val="16"/>
        </w:rPr>
        <w:t xml:space="preserve"> we face serious challenges, the joint force remains confident, resolute and determined to prevail. </w:t>
      </w:r>
      <w:r w:rsidRPr="001431E9">
        <w:rPr>
          <w:rStyle w:val="Emphasis"/>
        </w:rPr>
        <w:t>Deterrence remains</w:t>
      </w:r>
      <w:r w:rsidRPr="001431E9">
        <w:rPr>
          <w:rStyle w:val="StyleUnderline"/>
        </w:rPr>
        <w:t xml:space="preserve"> our </w:t>
      </w:r>
      <w:r w:rsidRPr="001431E9">
        <w:rPr>
          <w:rStyle w:val="Emphasis"/>
        </w:rPr>
        <w:t>highest duty</w:t>
      </w:r>
      <w:r w:rsidRPr="001431E9">
        <w:rPr>
          <w:sz w:val="16"/>
        </w:rPr>
        <w:t>," Paparo said.</w:t>
      </w:r>
    </w:p>
    <w:p w14:paraId="5572EDC6" w14:textId="77777777" w:rsidR="00521CEB" w:rsidRPr="001431E9" w:rsidRDefault="00521CEB" w:rsidP="00521CEB">
      <w:pPr>
        <w:rPr>
          <w:sz w:val="16"/>
        </w:rPr>
      </w:pPr>
    </w:p>
    <w:p w14:paraId="3518AEA8" w14:textId="77777777" w:rsidR="00521CEB" w:rsidRPr="001431E9" w:rsidRDefault="00521CEB" w:rsidP="00521CEB">
      <w:pPr>
        <w:pStyle w:val="Heading4"/>
        <w:rPr>
          <w:sz w:val="16"/>
        </w:rPr>
      </w:pPr>
      <w:r w:rsidRPr="001431E9">
        <w:rPr>
          <w:lang w:eastAsia="ko-KR"/>
        </w:rPr>
        <w:t xml:space="preserve">China is on pace to have more than 1,000 nukes by 2030 --- Absent intervention, they will scale up to create a world class military on par with the United States. </w:t>
      </w:r>
    </w:p>
    <w:p w14:paraId="0EF121D3" w14:textId="77777777" w:rsidR="00521CEB" w:rsidRPr="001431E9" w:rsidRDefault="00521CEB" w:rsidP="00521CEB">
      <w:pPr>
        <w:rPr>
          <w:lang w:eastAsia="ko-KR"/>
        </w:rPr>
      </w:pPr>
      <w:r w:rsidRPr="001431E9">
        <w:rPr>
          <w:b/>
          <w:bCs/>
          <w:sz w:val="24"/>
          <w:szCs w:val="24"/>
          <w:lang w:eastAsia="ko-KR"/>
        </w:rPr>
        <w:t xml:space="preserve">DOD 24 </w:t>
      </w:r>
      <w:r w:rsidRPr="001431E9">
        <w:rPr>
          <w:sz w:val="18"/>
          <w:szCs w:val="18"/>
          <w:lang w:eastAsia="ko-KR"/>
        </w:rPr>
        <w:t>[(</w:t>
      </w:r>
      <w:r w:rsidRPr="001431E9">
        <w:rPr>
          <w:sz w:val="18"/>
          <w:szCs w:val="18"/>
        </w:rPr>
        <w:t>U.S Department of Defense</w:t>
      </w:r>
      <w:r w:rsidRPr="001431E9">
        <w:rPr>
          <w:sz w:val="18"/>
          <w:szCs w:val="18"/>
          <w:lang w:eastAsia="ko-KR"/>
        </w:rPr>
        <w:t>)], "Report: Despite Corruption Problems, China Progresses Toward Modernization", U.S Department of Defense</w:t>
      </w:r>
      <w:r w:rsidRPr="001431E9">
        <w:rPr>
          <w:sz w:val="18"/>
          <w:szCs w:val="18"/>
        </w:rPr>
        <w:t xml:space="preserve"> </w:t>
      </w:r>
      <w:r w:rsidRPr="001431E9">
        <w:rPr>
          <w:sz w:val="18"/>
          <w:szCs w:val="18"/>
          <w:lang w:eastAsia="ko-KR"/>
        </w:rPr>
        <w:t xml:space="preserve">https://www.defense.gov/News/News-Stories/Article/Article/4011541/report-despite-corruption-problems-china-progresses-toward-modernization/, </w:t>
      </w:r>
      <w:r w:rsidRPr="001431E9">
        <w:rPr>
          <w:sz w:val="18"/>
          <w:szCs w:val="18"/>
        </w:rPr>
        <w:t>12-18-2024</w:t>
      </w:r>
      <w:r w:rsidRPr="001431E9">
        <w:rPr>
          <w:sz w:val="18"/>
          <w:szCs w:val="18"/>
          <w:lang w:eastAsia="ko-KR"/>
        </w:rPr>
        <w:t>]</w:t>
      </w:r>
      <w:r w:rsidRPr="001431E9">
        <w:rPr>
          <w:sz w:val="18"/>
          <w:szCs w:val="18"/>
        </w:rPr>
        <w:t xml:space="preserve"> </w:t>
      </w:r>
      <w:r w:rsidRPr="001431E9">
        <w:rPr>
          <w:sz w:val="18"/>
          <w:szCs w:val="18"/>
          <w:lang w:eastAsia="ko-KR"/>
        </w:rPr>
        <w:t>EL</w:t>
      </w:r>
    </w:p>
    <w:p w14:paraId="29C1B1B0" w14:textId="5738706C" w:rsidR="00EC4CD1" w:rsidRPr="001431E9" w:rsidRDefault="00521CEB" w:rsidP="00EC4CD1">
      <w:pPr>
        <w:rPr>
          <w:u w:val="single"/>
        </w:rPr>
      </w:pPr>
      <w:r w:rsidRPr="001431E9">
        <w:rPr>
          <w:sz w:val="16"/>
        </w:rPr>
        <w:t xml:space="preserve">According to the report, the PRC's public defense budget increased in inflation-adjusted prices to $220 billion for 2023 and allows the </w:t>
      </w:r>
      <w:r w:rsidRPr="001431E9">
        <w:rPr>
          <w:rStyle w:val="Emphasis"/>
        </w:rPr>
        <w:t>PLA</w:t>
      </w:r>
      <w:r w:rsidRPr="001431E9">
        <w:rPr>
          <w:sz w:val="16"/>
        </w:rPr>
        <w:t xml:space="preserve"> to </w:t>
      </w:r>
      <w:r w:rsidRPr="001431E9">
        <w:rPr>
          <w:rStyle w:val="StyleUnderline"/>
        </w:rPr>
        <w:t xml:space="preserve">focus on </w:t>
      </w:r>
      <w:r w:rsidRPr="001431E9">
        <w:rPr>
          <w:rStyle w:val="Emphasis"/>
        </w:rPr>
        <w:t>modernizing</w:t>
      </w:r>
      <w:r w:rsidRPr="001431E9">
        <w:rPr>
          <w:sz w:val="16"/>
        </w:rPr>
        <w:t xml:space="preserve"> its weapons and equipment, </w:t>
      </w:r>
      <w:r w:rsidRPr="001431E9">
        <w:rPr>
          <w:rStyle w:val="Emphasis"/>
        </w:rPr>
        <w:t>recruitment</w:t>
      </w:r>
      <w:r w:rsidRPr="001431E9">
        <w:rPr>
          <w:sz w:val="16"/>
        </w:rPr>
        <w:t xml:space="preserve"> and retaining personnel, </w:t>
      </w:r>
      <w:r w:rsidRPr="001431E9">
        <w:rPr>
          <w:rStyle w:val="Emphasis"/>
        </w:rPr>
        <w:t>and enhancing</w:t>
      </w:r>
      <w:r w:rsidRPr="001431E9">
        <w:rPr>
          <w:sz w:val="16"/>
        </w:rPr>
        <w:t xml:space="preserve"> the military's </w:t>
      </w:r>
      <w:r w:rsidRPr="001431E9">
        <w:rPr>
          <w:rStyle w:val="StyleUnderline"/>
        </w:rPr>
        <w:t>strategic capacities. "[It] reflects investments in a range of capabilities that are focused on Taiwan contingencies, on the East or South China Seas</w:t>
      </w:r>
      <w:r w:rsidRPr="001431E9">
        <w:rPr>
          <w:sz w:val="16"/>
        </w:rPr>
        <w:t xml:space="preserve"> — operations relatively close to the PRC borders," Chase said. "It also reflects </w:t>
      </w:r>
      <w:r w:rsidRPr="001431E9">
        <w:rPr>
          <w:rStyle w:val="StyleUnderline"/>
        </w:rPr>
        <w:t>investments in power projection</w:t>
      </w:r>
      <w:r w:rsidRPr="001431E9">
        <w:rPr>
          <w:sz w:val="16"/>
        </w:rPr>
        <w:t xml:space="preserve"> capabilities, the kinds of things that we note in the report about the PLA Navy trying to improve its ability </w:t>
      </w:r>
      <w:r w:rsidRPr="001431E9">
        <w:rPr>
          <w:rStyle w:val="StyleUnderline"/>
        </w:rPr>
        <w:t>to operate out beyond the first island chain</w:t>
      </w:r>
      <w:r w:rsidRPr="001431E9">
        <w:rPr>
          <w:sz w:val="16"/>
        </w:rPr>
        <w:t xml:space="preserve">. And it reflects the longer-term ambition </w:t>
      </w:r>
      <w:r w:rsidRPr="001431E9">
        <w:rPr>
          <w:rStyle w:val="StyleUnderline"/>
        </w:rPr>
        <w:t>to</w:t>
      </w:r>
      <w:r w:rsidRPr="001431E9">
        <w:rPr>
          <w:sz w:val="16"/>
        </w:rPr>
        <w:t xml:space="preserve"> really </w:t>
      </w:r>
      <w:r w:rsidRPr="001431E9">
        <w:rPr>
          <w:rStyle w:val="StyleUnderline"/>
        </w:rPr>
        <w:t>become</w:t>
      </w:r>
      <w:r w:rsidRPr="001431E9">
        <w:rPr>
          <w:sz w:val="16"/>
        </w:rPr>
        <w:t xml:space="preserve"> a </w:t>
      </w:r>
      <w:r w:rsidRPr="001431E9">
        <w:rPr>
          <w:rStyle w:val="Emphasis"/>
        </w:rPr>
        <w:t>global military</w:t>
      </w:r>
      <w:r w:rsidRPr="001431E9">
        <w:rPr>
          <w:sz w:val="16"/>
        </w:rPr>
        <w:t xml:space="preserve"> with capabilities that can, from the PRC's point of view, </w:t>
      </w:r>
      <w:r w:rsidRPr="001431E9">
        <w:rPr>
          <w:rStyle w:val="Emphasis"/>
        </w:rPr>
        <w:t>defend</w:t>
      </w:r>
      <w:r w:rsidRPr="001431E9">
        <w:rPr>
          <w:rStyle w:val="StyleUnderline"/>
        </w:rPr>
        <w:t xml:space="preserve"> their </w:t>
      </w:r>
      <w:r w:rsidRPr="001431E9">
        <w:rPr>
          <w:rStyle w:val="Emphasis"/>
        </w:rPr>
        <w:t>interest worldwide</w:t>
      </w:r>
      <w:r w:rsidRPr="001431E9">
        <w:rPr>
          <w:sz w:val="16"/>
        </w:rPr>
        <w:t xml:space="preserve">." Chase said there are also </w:t>
      </w:r>
      <w:r w:rsidRPr="001431E9">
        <w:rPr>
          <w:rStyle w:val="StyleUnderline"/>
        </w:rPr>
        <w:t xml:space="preserve">investments in nuclear expansion and modernization as well as space and counter-space capabilities. </w:t>
      </w:r>
      <w:r w:rsidRPr="001431E9">
        <w:rPr>
          <w:sz w:val="16"/>
        </w:rPr>
        <w:t xml:space="preserve">The report details </w:t>
      </w:r>
      <w:r w:rsidRPr="001431E9">
        <w:rPr>
          <w:rStyle w:val="StyleUnderline"/>
        </w:rPr>
        <w:t>China's build-up of</w:t>
      </w:r>
      <w:r w:rsidRPr="001431E9">
        <w:rPr>
          <w:sz w:val="16"/>
        </w:rPr>
        <w:t xml:space="preserve"> </w:t>
      </w:r>
      <w:r w:rsidRPr="001431E9">
        <w:rPr>
          <w:rStyle w:val="StyleUnderline"/>
        </w:rPr>
        <w:t>nuc</w:t>
      </w:r>
      <w:r w:rsidRPr="001431E9">
        <w:rPr>
          <w:sz w:val="16"/>
        </w:rPr>
        <w:t>lear weapon</w:t>
      </w:r>
      <w:r w:rsidRPr="001431E9">
        <w:rPr>
          <w:rStyle w:val="StyleUnderline"/>
        </w:rPr>
        <w:t>s</w:t>
      </w:r>
      <w:r w:rsidRPr="001431E9">
        <w:rPr>
          <w:sz w:val="16"/>
        </w:rPr>
        <w:t xml:space="preserve">. The U.S. Defense Department estimates the </w:t>
      </w:r>
      <w:r w:rsidRPr="001431E9">
        <w:rPr>
          <w:rStyle w:val="StyleUnderline"/>
        </w:rPr>
        <w:t>PRC</w:t>
      </w:r>
      <w:r w:rsidRPr="001431E9">
        <w:rPr>
          <w:sz w:val="16"/>
        </w:rPr>
        <w:t xml:space="preserve"> has </w:t>
      </w:r>
      <w:r w:rsidRPr="001431E9">
        <w:rPr>
          <w:rStyle w:val="Emphasis"/>
        </w:rPr>
        <w:t>surpassed 600</w:t>
      </w:r>
      <w:r w:rsidRPr="001431E9">
        <w:rPr>
          <w:sz w:val="16"/>
        </w:rPr>
        <w:t xml:space="preserve"> operational </w:t>
      </w:r>
      <w:r w:rsidRPr="001431E9">
        <w:rPr>
          <w:rStyle w:val="Emphasis"/>
        </w:rPr>
        <w:t>nuc</w:t>
      </w:r>
      <w:r w:rsidRPr="001431E9">
        <w:rPr>
          <w:sz w:val="16"/>
        </w:rPr>
        <w:t>lear warhead</w:t>
      </w:r>
      <w:r w:rsidRPr="001431E9">
        <w:rPr>
          <w:rStyle w:val="Emphasis"/>
        </w:rPr>
        <w:t>s</w:t>
      </w:r>
      <w:r w:rsidRPr="001431E9">
        <w:rPr>
          <w:sz w:val="16"/>
        </w:rPr>
        <w:t xml:space="preserve"> as of mid-2024 and estimates the </w:t>
      </w:r>
      <w:r w:rsidRPr="001431E9">
        <w:rPr>
          <w:rStyle w:val="StyleUnderline"/>
        </w:rPr>
        <w:t>PRC will have more than 1,000 by 2030</w:t>
      </w:r>
      <w:r w:rsidRPr="001431E9">
        <w:rPr>
          <w:sz w:val="16"/>
        </w:rPr>
        <w:t xml:space="preserve">. "We also talk in the report about not just the expansion in numbers, but also the </w:t>
      </w:r>
      <w:r w:rsidRPr="001431E9">
        <w:rPr>
          <w:rStyle w:val="Emphasis"/>
        </w:rPr>
        <w:t>increase in quality</w:t>
      </w:r>
      <w:r w:rsidRPr="001431E9">
        <w:rPr>
          <w:sz w:val="16"/>
        </w:rPr>
        <w:t xml:space="preserve">," Chase said. "We talk about the </w:t>
      </w:r>
      <w:r w:rsidRPr="001431E9">
        <w:rPr>
          <w:rStyle w:val="StyleUnderline"/>
        </w:rPr>
        <w:t xml:space="preserve">growing </w:t>
      </w:r>
      <w:r w:rsidRPr="001431E9">
        <w:rPr>
          <w:rStyle w:val="Emphasis"/>
        </w:rPr>
        <w:t>technological sophistication</w:t>
      </w:r>
      <w:r w:rsidRPr="001431E9">
        <w:rPr>
          <w:sz w:val="16"/>
        </w:rPr>
        <w:t xml:space="preserve"> [and] the </w:t>
      </w:r>
      <w:r w:rsidRPr="001431E9">
        <w:rPr>
          <w:rStyle w:val="StyleUnderline"/>
        </w:rPr>
        <w:t xml:space="preserve">increasing </w:t>
      </w:r>
      <w:r w:rsidRPr="001431E9">
        <w:rPr>
          <w:rStyle w:val="Emphasis"/>
        </w:rPr>
        <w:t xml:space="preserve">diversity of </w:t>
      </w:r>
      <w:r w:rsidRPr="001431E9">
        <w:rPr>
          <w:sz w:val="16"/>
        </w:rPr>
        <w:t xml:space="preserve">China's nuclear </w:t>
      </w:r>
      <w:r w:rsidRPr="001431E9">
        <w:rPr>
          <w:rStyle w:val="Emphasis"/>
        </w:rPr>
        <w:t>arsenal</w:t>
      </w:r>
      <w:r w:rsidRPr="001431E9">
        <w:rPr>
          <w:sz w:val="16"/>
        </w:rPr>
        <w:t xml:space="preserve">." In earlier reports, decades ago, similar reports detailed China's small and outdated nuclear weapons capabilities. That has changed. "[What] we've seen over time is that they've </w:t>
      </w:r>
      <w:r w:rsidRPr="001431E9">
        <w:rPr>
          <w:rStyle w:val="Emphasis"/>
        </w:rPr>
        <w:t>expanded to</w:t>
      </w:r>
      <w:r w:rsidRPr="001431E9">
        <w:rPr>
          <w:rStyle w:val="StyleUnderline"/>
        </w:rPr>
        <w:t xml:space="preserve"> a </w:t>
      </w:r>
      <w:r w:rsidRPr="001431E9">
        <w:rPr>
          <w:rStyle w:val="Emphasis"/>
        </w:rPr>
        <w:t>nuclear triad</w:t>
      </w:r>
      <w:r w:rsidRPr="001431E9">
        <w:rPr>
          <w:sz w:val="16"/>
        </w:rPr>
        <w:t xml:space="preserve">, with the PLA Navy having </w:t>
      </w:r>
      <w:r w:rsidRPr="001431E9">
        <w:rPr>
          <w:rStyle w:val="Emphasis"/>
        </w:rPr>
        <w:t>ballistic missile submarines</w:t>
      </w:r>
      <w:r w:rsidRPr="001431E9">
        <w:rPr>
          <w:sz w:val="16"/>
        </w:rPr>
        <w:t xml:space="preserve">, conducting </w:t>
      </w:r>
      <w:r w:rsidRPr="001431E9">
        <w:rPr>
          <w:rStyle w:val="Emphasis"/>
        </w:rPr>
        <w:t>deterrence patrols</w:t>
      </w:r>
      <w:r w:rsidRPr="001431E9">
        <w:rPr>
          <w:sz w:val="16"/>
        </w:rPr>
        <w:t xml:space="preserve">, as we cover in the report, and that the PLA Air Force has also regained a nuclear deterrence and strike mission with the addition of </w:t>
      </w:r>
      <w:r w:rsidRPr="001431E9">
        <w:rPr>
          <w:rStyle w:val="StyleUnderline"/>
        </w:rPr>
        <w:t>nuclear-capable bombers," Chase said. There is also an increase in diversity and capabilities such as precision strike capable missiles with lower yield nuclear warheads, for instance. "That gives the PRC a wider range of option</w:t>
      </w:r>
      <w:r w:rsidRPr="001431E9">
        <w:t xml:space="preserve">s </w:t>
      </w:r>
      <w:r w:rsidRPr="001431E9">
        <w:rPr>
          <w:sz w:val="16"/>
        </w:rPr>
        <w:t xml:space="preserve">in terms of the kinds </w:t>
      </w:r>
      <w:r w:rsidRPr="001431E9">
        <w:rPr>
          <w:rStyle w:val="StyleUnderline"/>
        </w:rPr>
        <w:t>of nuclear deterrence</w:t>
      </w:r>
      <w:r w:rsidRPr="001431E9">
        <w:rPr>
          <w:sz w:val="16"/>
        </w:rPr>
        <w:t xml:space="preserve"> operations they would conduct, as well as ... kind of </w:t>
      </w:r>
      <w:r w:rsidRPr="001431E9">
        <w:rPr>
          <w:rStyle w:val="StyleUnderline"/>
        </w:rPr>
        <w:t xml:space="preserve">having </w:t>
      </w:r>
      <w:r w:rsidRPr="001431E9">
        <w:rPr>
          <w:rStyle w:val="Emphasis"/>
        </w:rPr>
        <w:t>more</w:t>
      </w:r>
      <w:r w:rsidRPr="001431E9">
        <w:rPr>
          <w:sz w:val="16"/>
        </w:rPr>
        <w:t xml:space="preserve"> rungs on the escalation ladder in terms of how they could conduct </w:t>
      </w:r>
      <w:r w:rsidRPr="001431E9">
        <w:rPr>
          <w:rStyle w:val="Emphasis"/>
        </w:rPr>
        <w:t>nuc</w:t>
      </w:r>
      <w:r w:rsidRPr="001431E9">
        <w:rPr>
          <w:rStyle w:val="StyleUnderline"/>
        </w:rPr>
        <w:t xml:space="preserve">lear </w:t>
      </w:r>
      <w:r w:rsidRPr="001431E9">
        <w:rPr>
          <w:rStyle w:val="Emphasis"/>
        </w:rPr>
        <w:t>operations</w:t>
      </w:r>
      <w:r w:rsidRPr="001431E9">
        <w:rPr>
          <w:sz w:val="16"/>
        </w:rPr>
        <w:t>," Chase said. The report also highlights struggles with deficiencies in China's military. One area that is true involves the readiness and capabilities of commanders. A term "the five incapables," used by the PLA, describes areas where Chinese military officers might improve, including the ability to evaluate situations, understand the intent of higher authorities, make operational decisions, deploy forces and manage unexpected situations. "I think from the PRC perspective, some of this derives from their lack of combat experience," he said. "From the PRC point of view, it means that the experience that they do have is coming from the overseas operations, from the exercises that they conduct at home — not from any sort of real-world experience with combat operations." Other areas where the PLA might not be where it needs to be, the report concludes, include conducting urban warfare and long-distance logistics. </w:t>
      </w:r>
      <w:r w:rsidRPr="001431E9">
        <w:rPr>
          <w:rStyle w:val="StyleUnderline"/>
        </w:rPr>
        <w:t>Ties between the PRC and allies</w:t>
      </w:r>
      <w:r w:rsidRPr="001431E9">
        <w:rPr>
          <w:sz w:val="16"/>
        </w:rPr>
        <w:t xml:space="preserve">, including Russia, are also included in the report. Included there is </w:t>
      </w:r>
      <w:r w:rsidRPr="001431E9">
        <w:rPr>
          <w:rStyle w:val="StyleUnderline"/>
        </w:rPr>
        <w:t xml:space="preserve">China's support </w:t>
      </w:r>
      <w:r w:rsidRPr="001431E9">
        <w:rPr>
          <w:rStyle w:val="Emphasis"/>
        </w:rPr>
        <w:t>to Russia</w:t>
      </w:r>
      <w:r w:rsidRPr="001431E9">
        <w:rPr>
          <w:sz w:val="16"/>
        </w:rPr>
        <w:t xml:space="preserve"> for its ongoing war in Ukraine and in military cooperation and exercises. "We continue to see them conduct the maritime exercises ... [and] the PRC to participate in other Russian exercises, and the joint </w:t>
      </w:r>
      <w:r w:rsidRPr="001431E9">
        <w:rPr>
          <w:rStyle w:val="StyleUnderline"/>
        </w:rPr>
        <w:t>bomber patrols</w:t>
      </w:r>
      <w:r w:rsidRPr="001431E9">
        <w:rPr>
          <w:sz w:val="16"/>
        </w:rPr>
        <w:t xml:space="preserve"> to take place with some regularity," Chase said. "They will add some new elements to </w:t>
      </w:r>
      <w:proofErr w:type="gramStart"/>
      <w:r w:rsidRPr="001431E9">
        <w:rPr>
          <w:sz w:val="16"/>
        </w:rPr>
        <w:t>these over time</w:t>
      </w:r>
      <w:proofErr w:type="gramEnd"/>
      <w:r w:rsidRPr="001431E9">
        <w:rPr>
          <w:sz w:val="16"/>
        </w:rPr>
        <w:t>. But a lot of the time, I think [</w:t>
      </w:r>
      <w:r w:rsidRPr="001431E9">
        <w:rPr>
          <w:rStyle w:val="StyleUnderline"/>
        </w:rPr>
        <w:t>PRC</w:t>
      </w:r>
      <w:r w:rsidRPr="001431E9">
        <w:rPr>
          <w:sz w:val="16"/>
        </w:rPr>
        <w:t xml:space="preserve"> is] also trying to kind of </w:t>
      </w:r>
      <w:r w:rsidRPr="001431E9">
        <w:rPr>
          <w:rStyle w:val="StyleUnderline"/>
        </w:rPr>
        <w:t>maximize the political signaling value</w:t>
      </w:r>
      <w:r w:rsidRPr="001431E9">
        <w:rPr>
          <w:sz w:val="16"/>
        </w:rPr>
        <w:t xml:space="preserve">, to showcase more and deeper military cooperation." Chase said that as Russia has become more dependent on the PRC, China will want more from it. "The PRC ... is probably going to want to </w:t>
      </w:r>
      <w:r w:rsidRPr="001431E9">
        <w:rPr>
          <w:rStyle w:val="StyleUnderline"/>
        </w:rPr>
        <w:t>exert more leverage, to kind of extract greater cooperation from Russia</w:t>
      </w:r>
      <w:r w:rsidRPr="001431E9">
        <w:rPr>
          <w:sz w:val="16"/>
        </w:rPr>
        <w:t xml:space="preserve"> in areas where Russia historically has been more reluctant," he said. "</w:t>
      </w:r>
      <w:r w:rsidRPr="001431E9">
        <w:rPr>
          <w:rStyle w:val="Emphasis"/>
        </w:rPr>
        <w:t>In the Arctic</w:t>
      </w:r>
      <w:r w:rsidRPr="001431E9">
        <w:rPr>
          <w:sz w:val="16"/>
        </w:rPr>
        <w:t xml:space="preserve">, for example, would be one example where that might take place." Ratner said the PRC's relationship with Russia is not the only one to be watching. The </w:t>
      </w:r>
      <w:r w:rsidRPr="001431E9">
        <w:rPr>
          <w:rStyle w:val="StyleUnderline"/>
        </w:rPr>
        <w:t>PRC</w:t>
      </w:r>
      <w:r w:rsidRPr="001431E9">
        <w:rPr>
          <w:sz w:val="16"/>
        </w:rPr>
        <w:t xml:space="preserve"> has </w:t>
      </w:r>
      <w:r w:rsidRPr="001431E9">
        <w:rPr>
          <w:rStyle w:val="Emphasis"/>
        </w:rPr>
        <w:t>relations with</w:t>
      </w:r>
      <w:r w:rsidRPr="001431E9">
        <w:rPr>
          <w:sz w:val="16"/>
        </w:rPr>
        <w:t xml:space="preserve"> the </w:t>
      </w:r>
      <w:r w:rsidRPr="001431E9">
        <w:rPr>
          <w:rStyle w:val="Emphasis"/>
        </w:rPr>
        <w:t>Democratic People's Republic of Korea, Iran and Iranian</w:t>
      </w:r>
      <w:r w:rsidRPr="001431E9">
        <w:rPr>
          <w:sz w:val="16"/>
        </w:rPr>
        <w:t xml:space="preserve"> proxy groups as well. The PRC's support to Russia's war in Ukraine, Ratner said, "is just one of the ways in which the </w:t>
      </w:r>
      <w:r w:rsidRPr="001431E9">
        <w:rPr>
          <w:rStyle w:val="Emphasis"/>
        </w:rPr>
        <w:t>PRC's, anti-Western, anti-American</w:t>
      </w:r>
      <w:r w:rsidRPr="001431E9">
        <w:rPr>
          <w:sz w:val="16"/>
        </w:rPr>
        <w:t xml:space="preserve"> orientation has been destabilizing, not only in Europe but in other theaters throughout the world." The PRC is active in the Middle East as well, he said, where the PRC continues to support Iran and its proxies such as Hamas, Hezbollah and the Houthis. "The </w:t>
      </w:r>
      <w:r w:rsidRPr="001431E9">
        <w:rPr>
          <w:rStyle w:val="Emphasis"/>
        </w:rPr>
        <w:t>Houthis have</w:t>
      </w:r>
      <w:r w:rsidRPr="001431E9">
        <w:rPr>
          <w:sz w:val="16"/>
        </w:rPr>
        <w:t xml:space="preserve"> built a </w:t>
      </w:r>
      <w:r w:rsidRPr="001431E9">
        <w:rPr>
          <w:rStyle w:val="Emphasis"/>
        </w:rPr>
        <w:t>supply chain into the PRC for drones and missiles</w:t>
      </w:r>
      <w:r w:rsidRPr="001431E9">
        <w:rPr>
          <w:sz w:val="16"/>
        </w:rPr>
        <w:t xml:space="preserve"> that they are using to attack international shipping," he said. "These are not just one-off transactions. This is really systemic in terms of how the Houthis are acquiring the capabilities they need." He also said there is a "bargain" between the Houthis and the PRC, where if the Houthis don't attack PRC shipping, Beijing will continue to provide diplomatic and political support to the Houthis. "That is just an extraordinarily destabilizing set of activities," he said. "I think that the Russia piece is important, but we ought to not leave out the Middle East </w:t>
      </w:r>
      <w:proofErr w:type="spellStart"/>
      <w:r w:rsidRPr="001431E9">
        <w:rPr>
          <w:sz w:val="16"/>
        </w:rPr>
        <w:t>piece</w:t>
      </w:r>
      <w:proofErr w:type="spellEnd"/>
      <w:r w:rsidRPr="001431E9">
        <w:rPr>
          <w:sz w:val="16"/>
        </w:rPr>
        <w:t xml:space="preserve"> as well." The PRC has made public its goals for modernization of the PLA. The PLA has made uneven progress toward its 2027 capability milestone for modernization, which the report said could make the </w:t>
      </w:r>
      <w:r w:rsidRPr="001431E9">
        <w:rPr>
          <w:rStyle w:val="StyleUnderline"/>
        </w:rPr>
        <w:t xml:space="preserve">PLA a more credible military tool for the Chinese Communist Party's Taiwan unification efforts. The year 2035 has also been touted as when the PLA plans to complete its modernization efforts, while 2049 remains a </w:t>
      </w:r>
      <w:r w:rsidRPr="001431E9">
        <w:rPr>
          <w:rStyle w:val="Emphasis"/>
        </w:rPr>
        <w:t>target to become a "world-class military."</w:t>
      </w:r>
    </w:p>
    <w:p w14:paraId="017A8E02" w14:textId="77777777" w:rsidR="005C6FF1" w:rsidRPr="001431E9" w:rsidRDefault="005C6FF1" w:rsidP="005C6FF1">
      <w:pPr>
        <w:pStyle w:val="Heading4"/>
      </w:pPr>
      <w:r w:rsidRPr="001431E9">
        <w:t xml:space="preserve">War is coming by </w:t>
      </w:r>
      <w:r w:rsidRPr="001431E9">
        <w:rPr>
          <w:u w:val="single"/>
        </w:rPr>
        <w:t>2025</w:t>
      </w:r>
      <w:r w:rsidRPr="001431E9">
        <w:t xml:space="preserve"> – </w:t>
      </w:r>
      <w:r w:rsidRPr="001431E9">
        <w:rPr>
          <w:u w:val="single"/>
        </w:rPr>
        <w:t>semi-conductor restraints</w:t>
      </w:r>
      <w:r w:rsidRPr="001431E9">
        <w:t xml:space="preserve"> AND exclusive </w:t>
      </w:r>
      <w:r w:rsidRPr="001431E9">
        <w:rPr>
          <w:u w:val="single"/>
        </w:rPr>
        <w:t xml:space="preserve">defense treaties </w:t>
      </w:r>
      <w:r w:rsidRPr="001431E9">
        <w:t xml:space="preserve">cause jumps for Taiwan. </w:t>
      </w:r>
    </w:p>
    <w:p w14:paraId="55A6924E" w14:textId="51F9B47E" w:rsidR="005C6FF1" w:rsidRPr="001431E9" w:rsidRDefault="005C6FF1" w:rsidP="005C6FF1">
      <w:r w:rsidRPr="001431E9">
        <w:t xml:space="preserve">CJ </w:t>
      </w:r>
      <w:proofErr w:type="spellStart"/>
      <w:r w:rsidRPr="001431E9">
        <w:rPr>
          <w:rStyle w:val="Style13ptBold"/>
        </w:rPr>
        <w:t>Werleman</w:t>
      </w:r>
      <w:proofErr w:type="spellEnd"/>
      <w:r w:rsidRPr="001431E9">
        <w:rPr>
          <w:rStyle w:val="Style13ptBold"/>
        </w:rPr>
        <w:t xml:space="preserve"> 21</w:t>
      </w:r>
      <w:r w:rsidRPr="001431E9">
        <w:t>, Global Correspondent for Byline Times, 10/8/2021, "A US-China War Over Taiwan Appears Not Only Inevitable, But Imminent – Byline Times," https://bylinetimes.com/2021/10/08/a-us-china-war-over-taiwan-appears-not-only-inevitable-but-imminent</w:t>
      </w:r>
    </w:p>
    <w:p w14:paraId="7247A149" w14:textId="77777777" w:rsidR="005C6FF1" w:rsidRPr="001431E9" w:rsidRDefault="005C6FF1" w:rsidP="005C6FF1">
      <w:pPr>
        <w:rPr>
          <w:sz w:val="14"/>
        </w:rPr>
      </w:pPr>
      <w:r w:rsidRPr="001431E9">
        <w:rPr>
          <w:sz w:val="14"/>
        </w:rPr>
        <w:t xml:space="preserve">Today, however, the </w:t>
      </w:r>
      <w:r w:rsidRPr="001431E9">
        <w:rPr>
          <w:rStyle w:val="Emphasis"/>
        </w:rPr>
        <w:t>territory</w:t>
      </w:r>
      <w:r w:rsidRPr="001431E9">
        <w:rPr>
          <w:sz w:val="14"/>
        </w:rPr>
        <w:t xml:space="preserve"> that </w:t>
      </w:r>
      <w:r w:rsidRPr="001431E9">
        <w:rPr>
          <w:rStyle w:val="StyleUnderline"/>
        </w:rPr>
        <w:t xml:space="preserve">stands at the </w:t>
      </w:r>
      <w:r w:rsidRPr="001431E9">
        <w:rPr>
          <w:rStyle w:val="Emphasis"/>
        </w:rPr>
        <w:t>crossroads</w:t>
      </w:r>
      <w:r w:rsidRPr="001431E9">
        <w:rPr>
          <w:rStyle w:val="StyleUnderline"/>
        </w:rPr>
        <w:t xml:space="preserve"> of </w:t>
      </w:r>
      <w:r w:rsidRPr="001431E9">
        <w:rPr>
          <w:rStyle w:val="Emphasis"/>
        </w:rPr>
        <w:t>geopolitical fixation</w:t>
      </w:r>
      <w:r w:rsidRPr="001431E9">
        <w:rPr>
          <w:rStyle w:val="StyleUnderline"/>
        </w:rPr>
        <w:t xml:space="preserve"> </w:t>
      </w:r>
      <w:r w:rsidRPr="001431E9">
        <w:rPr>
          <w:sz w:val="14"/>
        </w:rPr>
        <w:t xml:space="preserve">and contestation, </w:t>
      </w:r>
      <w:r w:rsidRPr="001431E9">
        <w:rPr>
          <w:rStyle w:val="StyleUnderline"/>
        </w:rPr>
        <w:t>is</w:t>
      </w:r>
      <w:r w:rsidRPr="001431E9">
        <w:rPr>
          <w:sz w:val="14"/>
        </w:rPr>
        <w:t xml:space="preserve"> the island state of </w:t>
      </w:r>
      <w:r w:rsidRPr="001431E9">
        <w:rPr>
          <w:rStyle w:val="StyleUnderline"/>
        </w:rPr>
        <w:t>Taiwan</w:t>
      </w:r>
      <w:r w:rsidRPr="001431E9">
        <w:rPr>
          <w:sz w:val="14"/>
        </w:rPr>
        <w:t xml:space="preserve"> – according to recent Chinese and American </w:t>
      </w:r>
      <w:proofErr w:type="spellStart"/>
      <w:r w:rsidRPr="001431E9">
        <w:rPr>
          <w:sz w:val="14"/>
        </w:rPr>
        <w:t>behaviour</w:t>
      </w:r>
      <w:proofErr w:type="spellEnd"/>
      <w:r w:rsidRPr="001431E9">
        <w:rPr>
          <w:sz w:val="14"/>
        </w:rPr>
        <w:t>.</w:t>
      </w:r>
    </w:p>
    <w:p w14:paraId="410368DA" w14:textId="77777777" w:rsidR="005C6FF1" w:rsidRPr="001431E9" w:rsidRDefault="005C6FF1" w:rsidP="005C6FF1">
      <w:pPr>
        <w:rPr>
          <w:sz w:val="14"/>
        </w:rPr>
      </w:pPr>
      <w:r w:rsidRPr="001431E9">
        <w:rPr>
          <w:rStyle w:val="StyleUnderline"/>
        </w:rPr>
        <w:t xml:space="preserve">Barely </w:t>
      </w:r>
      <w:r w:rsidRPr="001431E9">
        <w:rPr>
          <w:rStyle w:val="Emphasis"/>
        </w:rPr>
        <w:t>two weeks</w:t>
      </w:r>
      <w:r w:rsidRPr="001431E9">
        <w:rPr>
          <w:rStyle w:val="StyleUnderline"/>
        </w:rPr>
        <w:t xml:space="preserve"> after</w:t>
      </w:r>
      <w:r w:rsidRPr="001431E9">
        <w:rPr>
          <w:sz w:val="14"/>
        </w:rPr>
        <w:t xml:space="preserve"> the US, the UK and Australia announced the formation of </w:t>
      </w:r>
      <w:r w:rsidRPr="001431E9">
        <w:rPr>
          <w:rStyle w:val="Emphasis"/>
        </w:rPr>
        <w:t>AUKUS</w:t>
      </w:r>
      <w:r w:rsidRPr="001431E9">
        <w:rPr>
          <w:rStyle w:val="StyleUnderline"/>
        </w:rPr>
        <w:t xml:space="preserve"> – a security alliance</w:t>
      </w:r>
      <w:r w:rsidRPr="001431E9">
        <w:rPr>
          <w:sz w:val="14"/>
        </w:rPr>
        <w:t xml:space="preserve"> between the three Anglosphere countries </w:t>
      </w:r>
      <w:r w:rsidRPr="001431E9">
        <w:rPr>
          <w:rStyle w:val="StyleUnderline"/>
        </w:rPr>
        <w:t>to contain</w:t>
      </w:r>
      <w:r w:rsidRPr="001431E9">
        <w:rPr>
          <w:sz w:val="14"/>
        </w:rPr>
        <w:t xml:space="preserve"> and deter </w:t>
      </w:r>
      <w:r w:rsidRPr="001431E9">
        <w:rPr>
          <w:rStyle w:val="StyleUnderline"/>
        </w:rPr>
        <w:t xml:space="preserve">Chinese </w:t>
      </w:r>
      <w:r w:rsidRPr="001431E9">
        <w:rPr>
          <w:rStyle w:val="Emphasis"/>
        </w:rPr>
        <w:t>military aggression</w:t>
      </w:r>
      <w:r w:rsidRPr="001431E9">
        <w:rPr>
          <w:sz w:val="14"/>
        </w:rPr>
        <w:t xml:space="preserve"> in Indo Pacific – Taiwan’s </w:t>
      </w:r>
      <w:proofErr w:type="spellStart"/>
      <w:r w:rsidRPr="001431E9">
        <w:rPr>
          <w:sz w:val="14"/>
        </w:rPr>
        <w:t>defence</w:t>
      </w:r>
      <w:proofErr w:type="spellEnd"/>
      <w:r w:rsidRPr="001431E9">
        <w:rPr>
          <w:sz w:val="14"/>
        </w:rPr>
        <w:t xml:space="preserve"> ministry reported that a record </w:t>
      </w:r>
      <w:r w:rsidRPr="001431E9">
        <w:rPr>
          <w:rStyle w:val="StyleUnderline"/>
        </w:rPr>
        <w:t xml:space="preserve">56 Chinese </w:t>
      </w:r>
      <w:r w:rsidRPr="001431E9">
        <w:rPr>
          <w:rStyle w:val="Emphasis"/>
        </w:rPr>
        <w:t>military aircraft</w:t>
      </w:r>
      <w:r w:rsidRPr="001431E9">
        <w:rPr>
          <w:rStyle w:val="StyleUnderline"/>
        </w:rPr>
        <w:t xml:space="preserve"> entered </w:t>
      </w:r>
      <w:r w:rsidRPr="001431E9">
        <w:rPr>
          <w:rStyle w:val="Emphasis"/>
        </w:rPr>
        <w:t>Taiwanese airspace</w:t>
      </w:r>
      <w:r w:rsidRPr="001431E9">
        <w:rPr>
          <w:sz w:val="14"/>
        </w:rPr>
        <w:t xml:space="preserve"> on multiple occasions on 4 October, </w:t>
      </w:r>
      <w:r w:rsidRPr="001431E9">
        <w:rPr>
          <w:rStyle w:val="StyleUnderline"/>
        </w:rPr>
        <w:t>which followed the previous record set</w:t>
      </w:r>
      <w:r w:rsidRPr="001431E9">
        <w:rPr>
          <w:sz w:val="14"/>
        </w:rPr>
        <w:t xml:space="preserve"> on both Friday and then Saturday, with 38 and 39 aircraft reported, respectively.</w:t>
      </w:r>
    </w:p>
    <w:p w14:paraId="3ADA4C70" w14:textId="77777777" w:rsidR="005C6FF1" w:rsidRPr="001431E9" w:rsidRDefault="005C6FF1" w:rsidP="005C6FF1">
      <w:pPr>
        <w:rPr>
          <w:sz w:val="14"/>
        </w:rPr>
      </w:pPr>
      <w:r w:rsidRPr="001431E9">
        <w:rPr>
          <w:sz w:val="14"/>
        </w:rPr>
        <w:t>This, according to Adam Ni, an Australian analyst of Chinese military policy, “</w:t>
      </w:r>
      <w:r w:rsidRPr="001431E9">
        <w:rPr>
          <w:rStyle w:val="StyleUnderline"/>
        </w:rPr>
        <w:t>sends a message</w:t>
      </w:r>
      <w:r w:rsidRPr="001431E9">
        <w:rPr>
          <w:sz w:val="14"/>
        </w:rPr>
        <w:t xml:space="preserve"> about Beijing’s determination </w:t>
      </w:r>
      <w:r w:rsidRPr="001431E9">
        <w:rPr>
          <w:rStyle w:val="Emphasis"/>
        </w:rPr>
        <w:t>to claim Taiwan, by force</w:t>
      </w:r>
      <w:r w:rsidRPr="001431E9">
        <w:rPr>
          <w:sz w:val="14"/>
        </w:rPr>
        <w:t>, if necessary”, with the aim being “to assert Beijing’s power and show military muscle”.</w:t>
      </w:r>
    </w:p>
    <w:p w14:paraId="63B324F9" w14:textId="77777777" w:rsidR="005C6FF1" w:rsidRPr="001431E9" w:rsidRDefault="005C6FF1" w:rsidP="005C6FF1">
      <w:pPr>
        <w:rPr>
          <w:sz w:val="14"/>
        </w:rPr>
      </w:pPr>
      <w:r w:rsidRPr="001431E9">
        <w:rPr>
          <w:sz w:val="14"/>
        </w:rPr>
        <w:t xml:space="preserve">Tensions over Taiwan have escalated so quickly that US President Joe Biden has reportedly deployed his top security advisor, Jack Sullivan, to meet with his Chinese counterpart, Yang </w:t>
      </w:r>
      <w:proofErr w:type="spellStart"/>
      <w:r w:rsidRPr="001431E9">
        <w:rPr>
          <w:sz w:val="14"/>
        </w:rPr>
        <w:t>Jiechi</w:t>
      </w:r>
      <w:proofErr w:type="spellEnd"/>
      <w:r w:rsidRPr="001431E9">
        <w:rPr>
          <w:sz w:val="14"/>
        </w:rPr>
        <w:t>, in Switzerland next week.</w:t>
      </w:r>
    </w:p>
    <w:p w14:paraId="6A9E5ED0" w14:textId="77777777" w:rsidR="005C6FF1" w:rsidRPr="001431E9" w:rsidRDefault="005C6FF1" w:rsidP="005C6FF1">
      <w:pPr>
        <w:rPr>
          <w:sz w:val="14"/>
        </w:rPr>
      </w:pPr>
      <w:r w:rsidRPr="001431E9">
        <w:rPr>
          <w:sz w:val="14"/>
        </w:rPr>
        <w:t xml:space="preserve">But, even if </w:t>
      </w:r>
      <w:r w:rsidRPr="001431E9">
        <w:rPr>
          <w:rStyle w:val="StyleUnderline"/>
        </w:rPr>
        <w:t>the meeting</w:t>
      </w:r>
      <w:r w:rsidRPr="001431E9">
        <w:rPr>
          <w:sz w:val="14"/>
        </w:rPr>
        <w:t xml:space="preserve"> successfully </w:t>
      </w:r>
      <w:r w:rsidRPr="001431E9">
        <w:rPr>
          <w:rStyle w:val="StyleUnderline"/>
        </w:rPr>
        <w:t xml:space="preserve">lowers the </w:t>
      </w:r>
      <w:r w:rsidRPr="001431E9">
        <w:rPr>
          <w:rStyle w:val="Emphasis"/>
        </w:rPr>
        <w:t>temperature</w:t>
      </w:r>
      <w:r w:rsidRPr="001431E9">
        <w:rPr>
          <w:rStyle w:val="StyleUnderline"/>
        </w:rPr>
        <w:t xml:space="preserve">, it will offer only a </w:t>
      </w:r>
      <w:r w:rsidRPr="001431E9">
        <w:rPr>
          <w:rStyle w:val="Emphasis"/>
        </w:rPr>
        <w:t>temporary respite</w:t>
      </w:r>
      <w:r w:rsidRPr="001431E9">
        <w:rPr>
          <w:sz w:val="14"/>
        </w:rPr>
        <w:t xml:space="preserve"> – given that </w:t>
      </w:r>
      <w:r w:rsidRPr="001431E9">
        <w:rPr>
          <w:rStyle w:val="StyleUnderline"/>
        </w:rPr>
        <w:t xml:space="preserve">both superpowers are </w:t>
      </w:r>
      <w:proofErr w:type="spellStart"/>
      <w:r w:rsidRPr="001431E9">
        <w:rPr>
          <w:rStyle w:val="Emphasis"/>
        </w:rPr>
        <w:t>mobilising</w:t>
      </w:r>
      <w:proofErr w:type="spellEnd"/>
      <w:r w:rsidRPr="001431E9">
        <w:rPr>
          <w:sz w:val="14"/>
        </w:rPr>
        <w:t xml:space="preserve"> their forces and allies </w:t>
      </w:r>
      <w:r w:rsidRPr="001431E9">
        <w:rPr>
          <w:rStyle w:val="StyleUnderline"/>
        </w:rPr>
        <w:t xml:space="preserve">for an </w:t>
      </w:r>
      <w:r w:rsidRPr="001431E9">
        <w:rPr>
          <w:rStyle w:val="Emphasis"/>
        </w:rPr>
        <w:t>imminent shooting war</w:t>
      </w:r>
      <w:r w:rsidRPr="001431E9">
        <w:rPr>
          <w:sz w:val="14"/>
        </w:rPr>
        <w:t xml:space="preserve"> over Taiwan within the next decade or two, that reunifying the breakaway island </w:t>
      </w:r>
      <w:r w:rsidRPr="001431E9">
        <w:rPr>
          <w:rStyle w:val="StyleUnderline"/>
        </w:rPr>
        <w:t xml:space="preserve">territory sits at the </w:t>
      </w:r>
      <w:proofErr w:type="spellStart"/>
      <w:r w:rsidRPr="001431E9">
        <w:rPr>
          <w:rStyle w:val="StyleUnderline"/>
        </w:rPr>
        <w:t>centre</w:t>
      </w:r>
      <w:proofErr w:type="spellEnd"/>
      <w:r w:rsidRPr="001431E9">
        <w:rPr>
          <w:rStyle w:val="StyleUnderline"/>
        </w:rPr>
        <w:t xml:space="preserve"> of Beijing’s desire to avenge its “</w:t>
      </w:r>
      <w:r w:rsidRPr="001431E9">
        <w:rPr>
          <w:rStyle w:val="Emphasis"/>
        </w:rPr>
        <w:t>century of humiliation</w:t>
      </w:r>
      <w:r w:rsidRPr="001431E9">
        <w:rPr>
          <w:rStyle w:val="StyleUnderline"/>
        </w:rPr>
        <w:t xml:space="preserve">”, and that it is at the </w:t>
      </w:r>
      <w:proofErr w:type="spellStart"/>
      <w:r w:rsidRPr="001431E9">
        <w:rPr>
          <w:rStyle w:val="Emphasis"/>
        </w:rPr>
        <w:t>centre</w:t>
      </w:r>
      <w:proofErr w:type="spellEnd"/>
      <w:r w:rsidRPr="001431E9">
        <w:rPr>
          <w:rStyle w:val="StyleUnderline"/>
        </w:rPr>
        <w:t xml:space="preserve"> of Washington DC’s </w:t>
      </w:r>
      <w:r w:rsidRPr="001431E9">
        <w:rPr>
          <w:rStyle w:val="Emphasis"/>
        </w:rPr>
        <w:t>objective</w:t>
      </w:r>
      <w:r w:rsidRPr="001431E9">
        <w:rPr>
          <w:rStyle w:val="StyleUnderline"/>
        </w:rPr>
        <w:t xml:space="preserve"> to maintain </w:t>
      </w:r>
      <w:r w:rsidRPr="001431E9">
        <w:rPr>
          <w:rStyle w:val="Emphasis"/>
        </w:rPr>
        <w:t>primacy</w:t>
      </w:r>
      <w:r w:rsidRPr="001431E9">
        <w:rPr>
          <w:rStyle w:val="StyleUnderline"/>
        </w:rPr>
        <w:t xml:space="preserve"> over</w:t>
      </w:r>
      <w:r w:rsidRPr="001431E9">
        <w:rPr>
          <w:sz w:val="14"/>
        </w:rPr>
        <w:t xml:space="preserve"> Indo Pacific, </w:t>
      </w:r>
      <w:r w:rsidRPr="001431E9">
        <w:rPr>
          <w:rStyle w:val="StyleUnderline"/>
        </w:rPr>
        <w:t>a region that will</w:t>
      </w:r>
      <w:r w:rsidRPr="001431E9">
        <w:rPr>
          <w:sz w:val="14"/>
        </w:rPr>
        <w:t xml:space="preserve"> soon </w:t>
      </w:r>
      <w:r w:rsidRPr="001431E9">
        <w:rPr>
          <w:rStyle w:val="StyleUnderline"/>
        </w:rPr>
        <w:t>account</w:t>
      </w:r>
      <w:r w:rsidRPr="001431E9">
        <w:rPr>
          <w:sz w:val="14"/>
        </w:rPr>
        <w:t xml:space="preserve"> for the lion’s share of the </w:t>
      </w:r>
      <w:r w:rsidRPr="001431E9">
        <w:rPr>
          <w:rStyle w:val="StyleUnderline"/>
        </w:rPr>
        <w:t>global economy</w:t>
      </w:r>
      <w:r w:rsidRPr="001431E9">
        <w:rPr>
          <w:sz w:val="14"/>
        </w:rPr>
        <w:t>.</w:t>
      </w:r>
    </w:p>
    <w:p w14:paraId="58A84327" w14:textId="77777777" w:rsidR="005C6FF1" w:rsidRPr="001431E9" w:rsidRDefault="005C6FF1" w:rsidP="005C6FF1">
      <w:pPr>
        <w:rPr>
          <w:sz w:val="14"/>
        </w:rPr>
      </w:pPr>
      <w:r w:rsidRPr="001431E9">
        <w:rPr>
          <w:sz w:val="14"/>
        </w:rPr>
        <w:t xml:space="preserve">The second piece to this confrontation is </w:t>
      </w:r>
      <w:r w:rsidRPr="001431E9">
        <w:rPr>
          <w:rStyle w:val="StyleUnderline"/>
        </w:rPr>
        <w:t xml:space="preserve">Taiwan’s </w:t>
      </w:r>
      <w:r w:rsidRPr="001431E9">
        <w:rPr>
          <w:rStyle w:val="Emphasis"/>
        </w:rPr>
        <w:t>semi-conductor industry</w:t>
      </w:r>
      <w:r w:rsidRPr="001431E9">
        <w:rPr>
          <w:rStyle w:val="StyleUnderline"/>
        </w:rPr>
        <w:t xml:space="preserve">, accounting for roughly </w:t>
      </w:r>
      <w:r w:rsidRPr="001431E9">
        <w:rPr>
          <w:rStyle w:val="Emphasis"/>
        </w:rPr>
        <w:t>75%</w:t>
      </w:r>
      <w:r w:rsidRPr="001431E9">
        <w:rPr>
          <w:rStyle w:val="StyleUnderline"/>
        </w:rPr>
        <w:t xml:space="preserve"> of the world’s integrated </w:t>
      </w:r>
      <w:r w:rsidRPr="001431E9">
        <w:rPr>
          <w:rStyle w:val="Emphasis"/>
        </w:rPr>
        <w:t>circuit manufacturing capacity</w:t>
      </w:r>
      <w:r w:rsidRPr="001431E9">
        <w:rPr>
          <w:rStyle w:val="StyleUnderline"/>
        </w:rPr>
        <w:t xml:space="preserve">, with the US controlling </w:t>
      </w:r>
      <w:r w:rsidRPr="001431E9">
        <w:rPr>
          <w:rStyle w:val="Emphasis"/>
        </w:rPr>
        <w:t>100%</w:t>
      </w:r>
      <w:r w:rsidRPr="001431E9">
        <w:rPr>
          <w:rStyle w:val="StyleUnderline"/>
        </w:rPr>
        <w:t xml:space="preserve"> of </w:t>
      </w:r>
      <w:r w:rsidRPr="001431E9">
        <w:rPr>
          <w:sz w:val="14"/>
        </w:rPr>
        <w:t xml:space="preserve">the </w:t>
      </w:r>
      <w:r w:rsidRPr="001431E9">
        <w:rPr>
          <w:rStyle w:val="Emphasis"/>
        </w:rPr>
        <w:t>key chips</w:t>
      </w:r>
      <w:r w:rsidRPr="001431E9">
        <w:rPr>
          <w:sz w:val="14"/>
        </w:rPr>
        <w:t xml:space="preserve"> required </w:t>
      </w:r>
      <w:r w:rsidRPr="001431E9">
        <w:rPr>
          <w:rStyle w:val="StyleUnderline"/>
        </w:rPr>
        <w:t xml:space="preserve">to build </w:t>
      </w:r>
      <w:r w:rsidRPr="001431E9">
        <w:rPr>
          <w:rStyle w:val="Emphasis"/>
        </w:rPr>
        <w:t>semi-conductors</w:t>
      </w:r>
      <w:r w:rsidRPr="001431E9">
        <w:rPr>
          <w:sz w:val="14"/>
        </w:rPr>
        <w:t xml:space="preserve">. This has led some analysts to draw </w:t>
      </w:r>
      <w:r w:rsidRPr="001431E9">
        <w:rPr>
          <w:rStyle w:val="StyleUnderline"/>
        </w:rPr>
        <w:t>parallels between China’s current</w:t>
      </w:r>
      <w:r w:rsidRPr="001431E9">
        <w:rPr>
          <w:sz w:val="14"/>
        </w:rPr>
        <w:t xml:space="preserve"> and future </w:t>
      </w:r>
      <w:r w:rsidRPr="001431E9">
        <w:rPr>
          <w:rStyle w:val="StyleUnderline"/>
        </w:rPr>
        <w:t>need for the tech</w:t>
      </w:r>
      <w:r w:rsidRPr="001431E9">
        <w:rPr>
          <w:sz w:val="14"/>
        </w:rPr>
        <w:t xml:space="preserve">nology </w:t>
      </w:r>
      <w:r w:rsidRPr="001431E9">
        <w:rPr>
          <w:rStyle w:val="StyleUnderline"/>
        </w:rPr>
        <w:t xml:space="preserve">with </w:t>
      </w:r>
      <w:r w:rsidRPr="001431E9">
        <w:rPr>
          <w:rStyle w:val="Emphasis"/>
        </w:rPr>
        <w:t>Japan’s</w:t>
      </w:r>
      <w:r w:rsidRPr="001431E9">
        <w:rPr>
          <w:rStyle w:val="StyleUnderline"/>
        </w:rPr>
        <w:t xml:space="preserve"> need for </w:t>
      </w:r>
      <w:r w:rsidRPr="001431E9">
        <w:rPr>
          <w:rStyle w:val="Emphasis"/>
        </w:rPr>
        <w:t>oil</w:t>
      </w:r>
      <w:r w:rsidRPr="001431E9">
        <w:rPr>
          <w:rStyle w:val="StyleUnderline"/>
        </w:rPr>
        <w:t xml:space="preserve"> </w:t>
      </w:r>
      <w:r w:rsidRPr="001431E9">
        <w:rPr>
          <w:sz w:val="14"/>
        </w:rPr>
        <w:t xml:space="preserve">in the 1930s, </w:t>
      </w:r>
      <w:r w:rsidRPr="001431E9">
        <w:rPr>
          <w:rStyle w:val="StyleUnderline"/>
        </w:rPr>
        <w:t xml:space="preserve">which led it to launch </w:t>
      </w:r>
      <w:r w:rsidRPr="001431E9">
        <w:rPr>
          <w:rStyle w:val="Emphasis"/>
        </w:rPr>
        <w:t>military action</w:t>
      </w:r>
      <w:r w:rsidRPr="001431E9">
        <w:rPr>
          <w:rStyle w:val="StyleUnderline"/>
        </w:rPr>
        <w:t xml:space="preserve"> across </w:t>
      </w:r>
      <w:r w:rsidRPr="001431E9">
        <w:rPr>
          <w:sz w:val="14"/>
        </w:rPr>
        <w:t xml:space="preserve">south-east Asia and </w:t>
      </w:r>
      <w:r w:rsidRPr="001431E9">
        <w:rPr>
          <w:rStyle w:val="StyleUnderline"/>
        </w:rPr>
        <w:t>the Pacific</w:t>
      </w:r>
      <w:r w:rsidRPr="001431E9">
        <w:rPr>
          <w:sz w:val="14"/>
        </w:rPr>
        <w:t xml:space="preserve"> in 1941.</w:t>
      </w:r>
    </w:p>
    <w:p w14:paraId="4A251718" w14:textId="77777777" w:rsidR="005C6FF1" w:rsidRPr="001431E9" w:rsidRDefault="005C6FF1" w:rsidP="005C6FF1">
      <w:pPr>
        <w:rPr>
          <w:sz w:val="14"/>
        </w:rPr>
      </w:pPr>
      <w:r w:rsidRPr="001431E9">
        <w:rPr>
          <w:sz w:val="14"/>
        </w:rPr>
        <w:t xml:space="preserve">“In 2021, </w:t>
      </w:r>
      <w:r w:rsidRPr="001431E9">
        <w:rPr>
          <w:rStyle w:val="StyleUnderline"/>
        </w:rPr>
        <w:t>China is feeling</w:t>
      </w:r>
      <w:r w:rsidRPr="001431E9">
        <w:rPr>
          <w:sz w:val="14"/>
        </w:rPr>
        <w:t xml:space="preserve"> similarly </w:t>
      </w:r>
      <w:r w:rsidRPr="001431E9">
        <w:rPr>
          <w:rStyle w:val="Emphasis"/>
        </w:rPr>
        <w:t>constricted</w:t>
      </w:r>
      <w:r w:rsidRPr="001431E9">
        <w:rPr>
          <w:rStyle w:val="StyleUnderline"/>
        </w:rPr>
        <w:t xml:space="preserve"> for</w:t>
      </w:r>
      <w:r w:rsidRPr="001431E9">
        <w:rPr>
          <w:sz w:val="14"/>
        </w:rPr>
        <w:t xml:space="preserve"> a critical resource (</w:t>
      </w:r>
      <w:r w:rsidRPr="001431E9">
        <w:rPr>
          <w:rStyle w:val="Emphasis"/>
        </w:rPr>
        <w:t>semi-conductors</w:t>
      </w:r>
      <w:r w:rsidRPr="001431E9">
        <w:rPr>
          <w:rStyle w:val="StyleUnderline"/>
        </w:rPr>
        <w:t xml:space="preserve">), and </w:t>
      </w:r>
      <w:r w:rsidRPr="001431E9">
        <w:rPr>
          <w:rStyle w:val="Emphasis"/>
        </w:rPr>
        <w:t>Beijing’s</w:t>
      </w:r>
      <w:r w:rsidRPr="001431E9">
        <w:rPr>
          <w:rStyle w:val="StyleUnderline"/>
        </w:rPr>
        <w:t xml:space="preserve"> policy options for addressing this </w:t>
      </w:r>
      <w:r w:rsidRPr="001431E9">
        <w:rPr>
          <w:rStyle w:val="Emphasis"/>
        </w:rPr>
        <w:t>problem might</w:t>
      </w:r>
      <w:r w:rsidRPr="001431E9">
        <w:rPr>
          <w:sz w:val="14"/>
        </w:rPr>
        <w:t xml:space="preserve"> seem to </w:t>
      </w:r>
      <w:r w:rsidRPr="001431E9">
        <w:rPr>
          <w:rStyle w:val="StyleUnderline"/>
        </w:rPr>
        <w:t>converge with</w:t>
      </w:r>
      <w:r w:rsidRPr="001431E9">
        <w:rPr>
          <w:sz w:val="14"/>
        </w:rPr>
        <w:t xml:space="preserve"> its </w:t>
      </w:r>
      <w:r w:rsidRPr="001431E9">
        <w:rPr>
          <w:rStyle w:val="Emphasis"/>
        </w:rPr>
        <w:t>expansionary tendencies</w:t>
      </w:r>
      <w:r w:rsidRPr="001431E9">
        <w:rPr>
          <w:sz w:val="14"/>
        </w:rPr>
        <w:t>, and its long-term concerns over the status of Taiwan,” observed George Calhoun in a recent column for Forbes.</w:t>
      </w:r>
    </w:p>
    <w:p w14:paraId="0BF3CB17" w14:textId="77777777" w:rsidR="005C6FF1" w:rsidRPr="001431E9" w:rsidRDefault="005C6FF1" w:rsidP="005C6FF1">
      <w:pPr>
        <w:rPr>
          <w:sz w:val="14"/>
        </w:rPr>
      </w:pPr>
      <w:r w:rsidRPr="001431E9">
        <w:rPr>
          <w:sz w:val="14"/>
        </w:rPr>
        <w:t xml:space="preserve">Two years ago, in what would be his first major speech on Taiwan, Chinese President </w:t>
      </w:r>
      <w:r w:rsidRPr="001431E9">
        <w:rPr>
          <w:rStyle w:val="Emphasis"/>
        </w:rPr>
        <w:t>Xi</w:t>
      </w:r>
      <w:r w:rsidRPr="001431E9">
        <w:rPr>
          <w:sz w:val="14"/>
        </w:rPr>
        <w:t xml:space="preserve"> Jinping </w:t>
      </w:r>
      <w:r w:rsidRPr="001431E9">
        <w:rPr>
          <w:rStyle w:val="StyleUnderline"/>
        </w:rPr>
        <w:t>warned</w:t>
      </w:r>
      <w:r w:rsidRPr="001431E9">
        <w:rPr>
          <w:sz w:val="14"/>
        </w:rPr>
        <w:t xml:space="preserve"> that </w:t>
      </w:r>
      <w:r w:rsidRPr="001431E9">
        <w:rPr>
          <w:rStyle w:val="Emphasis"/>
        </w:rPr>
        <w:t>Taiwan’s reunification</w:t>
      </w:r>
      <w:r w:rsidRPr="001431E9">
        <w:rPr>
          <w:rStyle w:val="StyleUnderline"/>
        </w:rPr>
        <w:t xml:space="preserve"> was </w:t>
      </w:r>
      <w:r w:rsidRPr="001431E9">
        <w:rPr>
          <w:rStyle w:val="Emphasis"/>
        </w:rPr>
        <w:t>inevitable</w:t>
      </w:r>
      <w:r w:rsidRPr="001431E9">
        <w:rPr>
          <w:sz w:val="14"/>
        </w:rPr>
        <w:t>, saying that “</w:t>
      </w:r>
      <w:r w:rsidRPr="001431E9">
        <w:rPr>
          <w:rStyle w:val="StyleUnderline"/>
        </w:rPr>
        <w:t xml:space="preserve">we make no promise to renounce the use of </w:t>
      </w:r>
      <w:r w:rsidRPr="001431E9">
        <w:rPr>
          <w:rStyle w:val="Emphasis"/>
        </w:rPr>
        <w:t>force</w:t>
      </w:r>
      <w:r w:rsidRPr="001431E9">
        <w:rPr>
          <w:rStyle w:val="StyleUnderline"/>
        </w:rPr>
        <w:t xml:space="preserve"> and </w:t>
      </w:r>
      <w:r w:rsidRPr="001431E9">
        <w:rPr>
          <w:rStyle w:val="Emphasis"/>
        </w:rPr>
        <w:t>reserve</w:t>
      </w:r>
      <w:r w:rsidRPr="001431E9">
        <w:rPr>
          <w:sz w:val="14"/>
        </w:rPr>
        <w:t xml:space="preserve"> the option of </w:t>
      </w:r>
      <w:r w:rsidRPr="001431E9">
        <w:rPr>
          <w:rStyle w:val="StyleUnderline"/>
        </w:rPr>
        <w:t>taking all necessary means</w:t>
      </w:r>
      <w:r w:rsidRPr="001431E9">
        <w:rPr>
          <w:sz w:val="14"/>
        </w:rPr>
        <w:t>” and that “Taiwan’s independence goes against the trend of history and will lead to a dead end”.</w:t>
      </w:r>
    </w:p>
    <w:p w14:paraId="22C2DCE4" w14:textId="77777777" w:rsidR="005C6FF1" w:rsidRPr="001431E9" w:rsidRDefault="005C6FF1" w:rsidP="005C6FF1">
      <w:pPr>
        <w:rPr>
          <w:rStyle w:val="StyleUnderline"/>
        </w:rPr>
      </w:pPr>
      <w:r w:rsidRPr="001431E9">
        <w:rPr>
          <w:sz w:val="14"/>
        </w:rPr>
        <w:t xml:space="preserve">Earlier this week, Taiwan’s </w:t>
      </w:r>
      <w:proofErr w:type="spellStart"/>
      <w:r w:rsidRPr="001431E9">
        <w:rPr>
          <w:sz w:val="14"/>
        </w:rPr>
        <w:t>Defence</w:t>
      </w:r>
      <w:proofErr w:type="spellEnd"/>
      <w:r w:rsidRPr="001431E9">
        <w:rPr>
          <w:sz w:val="14"/>
        </w:rPr>
        <w:t xml:space="preserve"> Minister, Chiu Kuo-</w:t>
      </w:r>
      <w:proofErr w:type="spellStart"/>
      <w:r w:rsidRPr="001431E9">
        <w:rPr>
          <w:sz w:val="14"/>
        </w:rPr>
        <w:t>cheng</w:t>
      </w:r>
      <w:proofErr w:type="spellEnd"/>
      <w:r w:rsidRPr="001431E9">
        <w:rPr>
          <w:sz w:val="14"/>
        </w:rPr>
        <w:t xml:space="preserve">, said that military </w:t>
      </w:r>
      <w:r w:rsidRPr="001431E9">
        <w:rPr>
          <w:rStyle w:val="StyleUnderline"/>
        </w:rPr>
        <w:t>tensions</w:t>
      </w:r>
      <w:r w:rsidRPr="001431E9">
        <w:rPr>
          <w:sz w:val="14"/>
        </w:rPr>
        <w:t xml:space="preserve"> between China and Taiwan </w:t>
      </w:r>
      <w:r w:rsidRPr="001431E9">
        <w:rPr>
          <w:rStyle w:val="StyleUnderline"/>
        </w:rPr>
        <w:t xml:space="preserve">are at their highest in </w:t>
      </w:r>
      <w:r w:rsidRPr="001431E9">
        <w:rPr>
          <w:rStyle w:val="Emphasis"/>
        </w:rPr>
        <w:t>four decades</w:t>
      </w:r>
      <w:r w:rsidRPr="001431E9">
        <w:rPr>
          <w:sz w:val="14"/>
        </w:rPr>
        <w:t xml:space="preserve">, warning that </w:t>
      </w:r>
      <w:r w:rsidRPr="001431E9">
        <w:rPr>
          <w:rStyle w:val="StyleUnderline"/>
        </w:rPr>
        <w:t>Beijing will</w:t>
      </w:r>
      <w:r w:rsidRPr="001431E9">
        <w:rPr>
          <w:sz w:val="14"/>
        </w:rPr>
        <w:t xml:space="preserve"> be </w:t>
      </w:r>
      <w:proofErr w:type="gramStart"/>
      <w:r w:rsidRPr="001431E9">
        <w:rPr>
          <w:sz w:val="14"/>
        </w:rPr>
        <w:t>in a position</w:t>
      </w:r>
      <w:proofErr w:type="gramEnd"/>
      <w:r w:rsidRPr="001431E9">
        <w:rPr>
          <w:sz w:val="14"/>
        </w:rPr>
        <w:t xml:space="preserve"> to </w:t>
      </w:r>
      <w:r w:rsidRPr="001431E9">
        <w:rPr>
          <w:rStyle w:val="StyleUnderline"/>
        </w:rPr>
        <w:t xml:space="preserve">launch a </w:t>
      </w:r>
      <w:r w:rsidRPr="001431E9">
        <w:rPr>
          <w:rStyle w:val="Emphasis"/>
          <w:sz w:val="30"/>
          <w:szCs w:val="30"/>
        </w:rPr>
        <w:t>full-scale invasion</w:t>
      </w:r>
      <w:r w:rsidRPr="001431E9">
        <w:rPr>
          <w:rStyle w:val="StyleUnderline"/>
          <w:sz w:val="30"/>
          <w:szCs w:val="30"/>
        </w:rPr>
        <w:t xml:space="preserve"> in </w:t>
      </w:r>
      <w:r w:rsidRPr="001431E9">
        <w:rPr>
          <w:rStyle w:val="Emphasis"/>
          <w:sz w:val="30"/>
          <w:szCs w:val="30"/>
        </w:rPr>
        <w:t>2025</w:t>
      </w:r>
      <w:r w:rsidRPr="001431E9">
        <w:rPr>
          <w:sz w:val="14"/>
        </w:rPr>
        <w:t xml:space="preserve">. “For the military, the current situation is the grimmest in the more than 40 years since I joined the service,” he told Parliament. “It is capable now, but it has to calculate what it would cost, and what kind of outcome it wishes to achieve.” He warned that even a </w:t>
      </w:r>
      <w:r w:rsidRPr="001431E9">
        <w:rPr>
          <w:rStyle w:val="StyleUnderline"/>
        </w:rPr>
        <w:t>single “</w:t>
      </w:r>
      <w:r w:rsidRPr="001431E9">
        <w:rPr>
          <w:rStyle w:val="Emphasis"/>
        </w:rPr>
        <w:t>miscalculation</w:t>
      </w:r>
      <w:r w:rsidRPr="001431E9">
        <w:rPr>
          <w:sz w:val="14"/>
        </w:rPr>
        <w:t xml:space="preserve">” or “slight carelessness” </w:t>
      </w:r>
      <w:r w:rsidRPr="001431E9">
        <w:rPr>
          <w:rStyle w:val="StyleUnderline"/>
        </w:rPr>
        <w:t xml:space="preserve">could spark a </w:t>
      </w:r>
      <w:r w:rsidRPr="001431E9">
        <w:rPr>
          <w:rStyle w:val="Emphasis"/>
        </w:rPr>
        <w:t>full-blown crisis</w:t>
      </w:r>
      <w:r w:rsidRPr="001431E9">
        <w:rPr>
          <w:rStyle w:val="StyleUnderline"/>
        </w:rPr>
        <w:t>.</w:t>
      </w:r>
    </w:p>
    <w:p w14:paraId="06C65369" w14:textId="7974D2F5" w:rsidR="005C6FF1" w:rsidRPr="001431E9" w:rsidRDefault="005C6FF1" w:rsidP="005C6FF1">
      <w:pPr>
        <w:rPr>
          <w:sz w:val="14"/>
        </w:rPr>
      </w:pPr>
      <w:r w:rsidRPr="001431E9">
        <w:rPr>
          <w:sz w:val="14"/>
        </w:rPr>
        <w:t xml:space="preserve">While nearly </w:t>
      </w:r>
      <w:r w:rsidRPr="001431E9">
        <w:rPr>
          <w:rStyle w:val="StyleUnderline"/>
        </w:rPr>
        <w:t xml:space="preserve">the entire </w:t>
      </w:r>
      <w:r w:rsidRPr="001431E9">
        <w:rPr>
          <w:rStyle w:val="Emphasis"/>
        </w:rPr>
        <w:t>academic field</w:t>
      </w:r>
      <w:r w:rsidRPr="001431E9">
        <w:rPr>
          <w:sz w:val="14"/>
        </w:rPr>
        <w:t xml:space="preserve"> of international </w:t>
      </w:r>
      <w:r w:rsidRPr="001431E9">
        <w:rPr>
          <w:rStyle w:val="StyleUnderline"/>
        </w:rPr>
        <w:t>relations has</w:t>
      </w:r>
      <w:r w:rsidRPr="001431E9">
        <w:rPr>
          <w:sz w:val="14"/>
        </w:rPr>
        <w:t xml:space="preserve"> long </w:t>
      </w:r>
      <w:r w:rsidRPr="001431E9">
        <w:rPr>
          <w:rStyle w:val="StyleUnderline"/>
        </w:rPr>
        <w:t xml:space="preserve">predicted war between </w:t>
      </w:r>
      <w:r w:rsidRPr="001431E9">
        <w:rPr>
          <w:sz w:val="14"/>
        </w:rPr>
        <w:t xml:space="preserve">a rising </w:t>
      </w:r>
      <w:r w:rsidRPr="001431E9">
        <w:rPr>
          <w:rStyle w:val="StyleUnderline"/>
        </w:rPr>
        <w:t xml:space="preserve">China and a </w:t>
      </w:r>
      <w:r w:rsidRPr="001431E9">
        <w:rPr>
          <w:rStyle w:val="Emphasis"/>
        </w:rPr>
        <w:t>declining US</w:t>
      </w:r>
      <w:r w:rsidRPr="001431E9">
        <w:rPr>
          <w:rStyle w:val="StyleUnderline"/>
        </w:rPr>
        <w:t xml:space="preserve"> is </w:t>
      </w:r>
      <w:r w:rsidRPr="001431E9">
        <w:rPr>
          <w:rStyle w:val="Emphasis"/>
        </w:rPr>
        <w:t>inevitable</w:t>
      </w:r>
      <w:r w:rsidRPr="001431E9">
        <w:rPr>
          <w:rStyle w:val="StyleUnderline"/>
        </w:rPr>
        <w:t xml:space="preserve"> </w:t>
      </w:r>
      <w:r w:rsidRPr="001431E9">
        <w:rPr>
          <w:sz w:val="14"/>
        </w:rPr>
        <w:t>because great-power war typically occurs at the “intersection of one hegemon’s rise and another’s decline” – otherwise known as Thucydides Trap – a growing chorus of security elites are arguing an inverse of this theory.</w:t>
      </w:r>
    </w:p>
    <w:p w14:paraId="3B2ABE02" w14:textId="77777777" w:rsidR="00521CEB" w:rsidRPr="001431E9" w:rsidRDefault="00521CEB" w:rsidP="00521CEB">
      <w:pPr>
        <w:pStyle w:val="Heading4"/>
        <w:rPr>
          <w:lang w:eastAsia="ko-KR"/>
        </w:rPr>
      </w:pPr>
      <w:r w:rsidRPr="001431E9">
        <w:rPr>
          <w:lang w:eastAsia="ko-KR"/>
        </w:rPr>
        <w:t>China is modernizing now --- they’re preparing for aggression in the pacific</w:t>
      </w:r>
    </w:p>
    <w:p w14:paraId="71C8266B" w14:textId="77777777" w:rsidR="00521CEB" w:rsidRPr="001431E9" w:rsidRDefault="00521CEB" w:rsidP="00521CEB">
      <w:pPr>
        <w:rPr>
          <w:lang w:eastAsia="ko-KR"/>
        </w:rPr>
      </w:pPr>
      <w:proofErr w:type="spellStart"/>
      <w:r w:rsidRPr="001431E9">
        <w:rPr>
          <w:b/>
          <w:bCs/>
          <w:sz w:val="24"/>
          <w:szCs w:val="24"/>
          <w:lang w:eastAsia="ko-KR"/>
        </w:rPr>
        <w:t>Maizland</w:t>
      </w:r>
      <w:proofErr w:type="spellEnd"/>
      <w:r w:rsidRPr="001431E9">
        <w:rPr>
          <w:b/>
          <w:bCs/>
          <w:sz w:val="24"/>
          <w:szCs w:val="24"/>
          <w:lang w:eastAsia="ko-KR"/>
        </w:rPr>
        <w:t xml:space="preserve"> 20 </w:t>
      </w:r>
      <w:r w:rsidRPr="001431E9">
        <w:rPr>
          <w:sz w:val="18"/>
          <w:szCs w:val="18"/>
          <w:lang w:eastAsia="ko-KR"/>
        </w:rPr>
        <w:t>[(Lindsay, Senior Fellow in U.S Foreign Policy and Director of Fellowship Affairs)], "China’s Modernizing Military", Council on Foreign Relations, https://www.cfr.org/backgrounder/chinas-modernizing-military</w:t>
      </w:r>
      <w:r w:rsidRPr="001431E9">
        <w:rPr>
          <w:sz w:val="18"/>
          <w:szCs w:val="18"/>
        </w:rPr>
        <w:t>, 2-5-2020</w:t>
      </w:r>
      <w:r w:rsidRPr="001431E9">
        <w:rPr>
          <w:sz w:val="18"/>
          <w:szCs w:val="18"/>
          <w:lang w:eastAsia="ko-KR"/>
        </w:rPr>
        <w:t>]</w:t>
      </w:r>
      <w:r w:rsidRPr="001431E9">
        <w:rPr>
          <w:sz w:val="18"/>
          <w:szCs w:val="18"/>
        </w:rPr>
        <w:t xml:space="preserve"> </w:t>
      </w:r>
      <w:r w:rsidRPr="001431E9">
        <w:rPr>
          <w:sz w:val="18"/>
          <w:szCs w:val="18"/>
          <w:lang w:eastAsia="ko-KR"/>
        </w:rPr>
        <w:t>EL</w:t>
      </w:r>
    </w:p>
    <w:p w14:paraId="2676D2F4" w14:textId="77777777" w:rsidR="00521CEB" w:rsidRPr="001431E9" w:rsidRDefault="00521CEB" w:rsidP="00521CEB">
      <w:pPr>
        <w:rPr>
          <w:color w:val="4B535D"/>
          <w:spacing w:val="5"/>
          <w:sz w:val="16"/>
        </w:rPr>
      </w:pPr>
      <w:r w:rsidRPr="001431E9">
        <w:rPr>
          <w:sz w:val="14"/>
        </w:rPr>
        <w:t xml:space="preserve">The </w:t>
      </w:r>
      <w:r w:rsidRPr="001431E9">
        <w:rPr>
          <w:rStyle w:val="Emphasis"/>
        </w:rPr>
        <w:t>Chinese gov</w:t>
      </w:r>
      <w:r w:rsidRPr="001431E9">
        <w:rPr>
          <w:sz w:val="14"/>
        </w:rPr>
        <w:t xml:space="preserve">ernment is working to </w:t>
      </w:r>
      <w:r w:rsidRPr="001431E9">
        <w:rPr>
          <w:rStyle w:val="StyleUnderline"/>
        </w:rPr>
        <w:t xml:space="preserve">make its </w:t>
      </w:r>
      <w:r w:rsidRPr="001431E9">
        <w:rPr>
          <w:rStyle w:val="Emphasis"/>
        </w:rPr>
        <w:t>military stronger</w:t>
      </w:r>
      <w:r w:rsidRPr="001431E9">
        <w:rPr>
          <w:rStyle w:val="StyleUnderline"/>
        </w:rPr>
        <w:t xml:space="preserve">, more </w:t>
      </w:r>
      <w:r w:rsidRPr="001431E9">
        <w:rPr>
          <w:rStyle w:val="Emphasis"/>
        </w:rPr>
        <w:t>efficient</w:t>
      </w:r>
      <w:r w:rsidRPr="001431E9">
        <w:rPr>
          <w:rStyle w:val="StyleUnderline"/>
        </w:rPr>
        <w:t xml:space="preserve">, and more </w:t>
      </w:r>
      <w:r w:rsidRPr="001431E9">
        <w:rPr>
          <w:rStyle w:val="Emphasis"/>
        </w:rPr>
        <w:t>technologically</w:t>
      </w:r>
      <w:r w:rsidRPr="001431E9">
        <w:rPr>
          <w:rStyle w:val="StyleUnderline"/>
        </w:rPr>
        <w:t xml:space="preserve"> advanced</w:t>
      </w:r>
      <w:r w:rsidRPr="001431E9">
        <w:rPr>
          <w:sz w:val="14"/>
        </w:rPr>
        <w:t xml:space="preserve"> to become a top-tier force </w:t>
      </w:r>
      <w:r w:rsidRPr="001431E9">
        <w:rPr>
          <w:rStyle w:val="StyleUnderline"/>
        </w:rPr>
        <w:t>within thirty years</w:t>
      </w:r>
      <w:r w:rsidRPr="001431E9">
        <w:rPr>
          <w:sz w:val="14"/>
        </w:rPr>
        <w:t xml:space="preserve">. With a </w:t>
      </w:r>
      <w:r w:rsidRPr="001431E9">
        <w:rPr>
          <w:rStyle w:val="Emphasis"/>
        </w:rPr>
        <w:t>budget</w:t>
      </w:r>
      <w:r w:rsidRPr="001431E9">
        <w:rPr>
          <w:rStyle w:val="StyleUnderline"/>
        </w:rPr>
        <w:t xml:space="preserve"> </w:t>
      </w:r>
      <w:r w:rsidRPr="001431E9">
        <w:rPr>
          <w:sz w:val="14"/>
        </w:rPr>
        <w:t xml:space="preserve">that has </w:t>
      </w:r>
      <w:r w:rsidRPr="001431E9">
        <w:rPr>
          <w:rStyle w:val="Emphasis"/>
        </w:rPr>
        <w:t>soared</w:t>
      </w:r>
      <w:r w:rsidRPr="001431E9">
        <w:rPr>
          <w:sz w:val="14"/>
        </w:rPr>
        <w:t xml:space="preserve"> over the past decade, the People’s Liberation Army (</w:t>
      </w:r>
      <w:r w:rsidRPr="001431E9">
        <w:rPr>
          <w:rStyle w:val="StyleUnderline"/>
        </w:rPr>
        <w:t>PLA</w:t>
      </w:r>
      <w:r w:rsidRPr="001431E9">
        <w:rPr>
          <w:sz w:val="14"/>
        </w:rPr>
        <w:t xml:space="preserve">) already ranks among the world’s </w:t>
      </w:r>
      <w:r w:rsidRPr="001431E9">
        <w:rPr>
          <w:rStyle w:val="StyleUnderline"/>
        </w:rPr>
        <w:t>leading militaries in</w:t>
      </w:r>
      <w:r w:rsidRPr="001431E9">
        <w:rPr>
          <w:sz w:val="14"/>
        </w:rPr>
        <w:t xml:space="preserve"> areas including </w:t>
      </w:r>
      <w:r w:rsidRPr="001431E9">
        <w:rPr>
          <w:rStyle w:val="Emphasis"/>
        </w:rPr>
        <w:t>a</w:t>
      </w:r>
      <w:r w:rsidRPr="001431E9">
        <w:rPr>
          <w:rStyle w:val="StyleUnderline"/>
        </w:rPr>
        <w:t xml:space="preserve">rtificial </w:t>
      </w:r>
      <w:r w:rsidRPr="001431E9">
        <w:rPr>
          <w:rStyle w:val="Emphasis"/>
        </w:rPr>
        <w:t>i</w:t>
      </w:r>
      <w:r w:rsidRPr="001431E9">
        <w:rPr>
          <w:rStyle w:val="StyleUnderline"/>
        </w:rPr>
        <w:t xml:space="preserve">ntelligence and </w:t>
      </w:r>
      <w:r w:rsidRPr="001431E9">
        <w:rPr>
          <w:rStyle w:val="Emphasis"/>
        </w:rPr>
        <w:t>anti-ship ballistic missiles</w:t>
      </w:r>
      <w:r w:rsidRPr="001431E9">
        <w:rPr>
          <w:sz w:val="14"/>
        </w:rPr>
        <w:t xml:space="preserve">. Experts warn that </w:t>
      </w:r>
      <w:r w:rsidRPr="001431E9">
        <w:rPr>
          <w:rStyle w:val="StyleUnderline"/>
        </w:rPr>
        <w:t xml:space="preserve">as China’s military modernizes, it could </w:t>
      </w:r>
      <w:r w:rsidRPr="001431E9">
        <w:rPr>
          <w:rStyle w:val="Emphasis"/>
        </w:rPr>
        <w:t>become more assertive</w:t>
      </w:r>
      <w:r w:rsidRPr="001431E9">
        <w:rPr>
          <w:rStyle w:val="StyleUnderline"/>
        </w:rPr>
        <w:t xml:space="preserve"> in the Asia-Pacific region by intensifying pressure on Taiwan</w:t>
      </w:r>
      <w:r w:rsidRPr="001431E9">
        <w:rPr>
          <w:sz w:val="14"/>
        </w:rPr>
        <w:t xml:space="preserve"> and continuing to </w:t>
      </w:r>
      <w:r w:rsidRPr="001431E9">
        <w:rPr>
          <w:rStyle w:val="StyleUnderline"/>
        </w:rPr>
        <w:t>militarize</w:t>
      </w:r>
      <w:r w:rsidRPr="001431E9">
        <w:rPr>
          <w:sz w:val="14"/>
        </w:rPr>
        <w:t xml:space="preserve"> disputed </w:t>
      </w:r>
      <w:r w:rsidRPr="001431E9">
        <w:rPr>
          <w:rStyle w:val="StyleUnderline"/>
        </w:rPr>
        <w:t>islands</w:t>
      </w:r>
      <w:r w:rsidRPr="001431E9">
        <w:rPr>
          <w:sz w:val="16"/>
        </w:rPr>
        <w:t xml:space="preserve"> in the East and South China Seas. U.S. President Donald J. Trump’s administration believes China is a great-power </w:t>
      </w:r>
      <w:r w:rsidRPr="001431E9">
        <w:t>rival, though the PLA still has a way to</w:t>
      </w:r>
      <w:r w:rsidRPr="001431E9">
        <w:rPr>
          <w:rStyle w:val="StyleUnderline"/>
        </w:rPr>
        <w:t xml:space="preserve"> go</w:t>
      </w:r>
      <w:r w:rsidRPr="001431E9">
        <w:rPr>
          <w:sz w:val="16"/>
        </w:rPr>
        <w:t xml:space="preserve"> before it can challenge the United States, experts</w:t>
      </w:r>
      <w:r w:rsidRPr="001431E9">
        <w:rPr>
          <w:color w:val="4B535D"/>
          <w:spacing w:val="5"/>
          <w:sz w:val="16"/>
        </w:rPr>
        <w:t xml:space="preserve"> say.</w:t>
      </w:r>
    </w:p>
    <w:p w14:paraId="17C71085" w14:textId="62712273" w:rsidR="00EC4CD1" w:rsidRPr="001431E9" w:rsidRDefault="00EC4CD1" w:rsidP="00F83404">
      <w:pPr>
        <w:pStyle w:val="Heading3"/>
      </w:pPr>
      <w:r w:rsidRPr="001431E9">
        <w:t>1NC --- Emerging Technologies</w:t>
      </w:r>
    </w:p>
    <w:p w14:paraId="47E82CF3" w14:textId="77777777" w:rsidR="00EC4CD1" w:rsidRPr="001431E9" w:rsidRDefault="00EC4CD1" w:rsidP="00EC4CD1">
      <w:pPr>
        <w:pStyle w:val="Heading4"/>
      </w:pPr>
      <w:r w:rsidRPr="001431E9">
        <w:t>China’s also quickly improving in equipping its growing military supply with AI.</w:t>
      </w:r>
    </w:p>
    <w:p w14:paraId="31114BCE" w14:textId="77777777" w:rsidR="00EC4CD1" w:rsidRPr="001431E9" w:rsidRDefault="00EC4CD1" w:rsidP="00EC4CD1">
      <w:proofErr w:type="spellStart"/>
      <w:r w:rsidRPr="001431E9">
        <w:rPr>
          <w:rStyle w:val="Style13ptBold"/>
        </w:rPr>
        <w:t>Bommakanti</w:t>
      </w:r>
      <w:proofErr w:type="spellEnd"/>
      <w:r w:rsidRPr="001431E9">
        <w:rPr>
          <w:rStyle w:val="Style13ptBold"/>
        </w:rPr>
        <w:t xml:space="preserve"> and Singh ’24 </w:t>
      </w:r>
      <w:r w:rsidRPr="001431E9">
        <w:t xml:space="preserve">[(Kartik, Senior Fellow with the Strategic Studies Program at the Observer Research Foundation; Satyam, Research Intern under the Strategic Studies Program at the Observer Research Foundation), 09-24 2024, “China’s Military </w:t>
      </w:r>
      <w:proofErr w:type="spellStart"/>
      <w:r w:rsidRPr="001431E9">
        <w:t>Modernisation</w:t>
      </w:r>
      <w:proofErr w:type="spellEnd"/>
      <w:r w:rsidRPr="001431E9">
        <w:t xml:space="preserve">: Recent Trends – 2024,” Observer Research Foundation, https://www.orfonline.org/research/contemporary-trends-in-china-s-military-modernisation, RS] </w:t>
      </w:r>
    </w:p>
    <w:p w14:paraId="7F95FC64" w14:textId="77777777" w:rsidR="00EC4CD1" w:rsidRPr="001431E9" w:rsidRDefault="00EC4CD1" w:rsidP="00EC4CD1">
      <w:pPr>
        <w:rPr>
          <w:sz w:val="16"/>
        </w:rPr>
      </w:pPr>
      <w:r w:rsidRPr="001431E9">
        <w:rPr>
          <w:sz w:val="16"/>
        </w:rPr>
        <w:t xml:space="preserve">An </w:t>
      </w:r>
      <w:r w:rsidRPr="001431E9">
        <w:rPr>
          <w:rStyle w:val="StyleUnderline"/>
        </w:rPr>
        <w:t>important feature of the PLA is its emphasis on using the</w:t>
      </w:r>
      <w:r w:rsidRPr="001431E9">
        <w:rPr>
          <w:sz w:val="16"/>
        </w:rPr>
        <w:t xml:space="preserve"> </w:t>
      </w:r>
      <w:r w:rsidRPr="001431E9">
        <w:rPr>
          <w:rStyle w:val="Emphasis"/>
        </w:rPr>
        <w:t>latest technologies</w:t>
      </w:r>
      <w:r w:rsidRPr="001431E9">
        <w:rPr>
          <w:sz w:val="16"/>
        </w:rPr>
        <w:t xml:space="preserve">. China’s </w:t>
      </w:r>
      <w:r w:rsidRPr="001431E9">
        <w:rPr>
          <w:rStyle w:val="StyleUnderline"/>
        </w:rPr>
        <w:t>recent</w:t>
      </w:r>
      <w:r w:rsidRPr="001431E9">
        <w:rPr>
          <w:sz w:val="16"/>
        </w:rPr>
        <w:t xml:space="preserve"> military </w:t>
      </w:r>
      <w:proofErr w:type="spellStart"/>
      <w:r w:rsidRPr="001431E9">
        <w:rPr>
          <w:rStyle w:val="StyleUnderline"/>
        </w:rPr>
        <w:t>modernisation</w:t>
      </w:r>
      <w:proofErr w:type="spellEnd"/>
      <w:r w:rsidRPr="001431E9">
        <w:rPr>
          <w:rStyle w:val="StyleUnderline"/>
        </w:rPr>
        <w:t xml:space="preserve"> efforts have included developing and incorporating artificial intelligence (AI) and other emerging disruptive technologies (EDT)</w:t>
      </w:r>
      <w:r w:rsidRPr="001431E9">
        <w:rPr>
          <w:sz w:val="16"/>
        </w:rPr>
        <w:t xml:space="preserve"> in its military equipment </w:t>
      </w:r>
      <w:r w:rsidRPr="001431E9">
        <w:rPr>
          <w:rStyle w:val="StyleUnderline"/>
        </w:rPr>
        <w:t>as well as using civilian instruments for military purposes through its Military-Civil Fusion (MCF)</w:t>
      </w:r>
      <w:r w:rsidRPr="001431E9">
        <w:rPr>
          <w:sz w:val="16"/>
        </w:rPr>
        <w:t xml:space="preserve"> development strategy </w:t>
      </w:r>
      <w:r w:rsidRPr="001431E9">
        <w:rPr>
          <w:rStyle w:val="StyleUnderline"/>
        </w:rPr>
        <w:t>and espionage activities</w:t>
      </w:r>
      <w:r w:rsidRPr="001431E9">
        <w:rPr>
          <w:sz w:val="16"/>
        </w:rPr>
        <w:t xml:space="preserve">.[65] In 2022, China developed an </w:t>
      </w:r>
      <w:r w:rsidRPr="001431E9">
        <w:rPr>
          <w:rStyle w:val="StyleUnderline"/>
        </w:rPr>
        <w:t>unmanned model of the Type 15 tank called VT-5</w:t>
      </w:r>
      <w:r w:rsidRPr="001431E9">
        <w:rPr>
          <w:sz w:val="16"/>
        </w:rPr>
        <w:t xml:space="preserve">, and in May 2024, photographs surfaced of advanced comprehensive electronic warfare (EW) systems on Dongfeng </w:t>
      </w:r>
      <w:proofErr w:type="spellStart"/>
      <w:r w:rsidRPr="001431E9">
        <w:rPr>
          <w:sz w:val="16"/>
        </w:rPr>
        <w:t>Mengshi</w:t>
      </w:r>
      <w:proofErr w:type="spellEnd"/>
      <w:r w:rsidRPr="001431E9">
        <w:rPr>
          <w:sz w:val="16"/>
        </w:rPr>
        <w:t xml:space="preserve"> CTL18A </w:t>
      </w:r>
      <w:proofErr w:type="spellStart"/>
      <w:r w:rsidRPr="001431E9">
        <w:rPr>
          <w:sz w:val="16"/>
        </w:rPr>
        <w:t>armoured</w:t>
      </w:r>
      <w:proofErr w:type="spellEnd"/>
      <w:r w:rsidRPr="001431E9">
        <w:rPr>
          <w:sz w:val="16"/>
        </w:rPr>
        <w:t xml:space="preserve"> vehicles.[66] Reports suggest that </w:t>
      </w:r>
      <w:r w:rsidRPr="001431E9">
        <w:rPr>
          <w:rStyle w:val="StyleUnderline"/>
        </w:rPr>
        <w:t xml:space="preserve">these systems </w:t>
      </w:r>
      <w:proofErr w:type="spellStart"/>
      <w:r w:rsidRPr="001431E9">
        <w:rPr>
          <w:rStyle w:val="StyleUnderline"/>
        </w:rPr>
        <w:t>utilise</w:t>
      </w:r>
      <w:proofErr w:type="spellEnd"/>
      <w:r w:rsidRPr="001431E9">
        <w:rPr>
          <w:rStyle w:val="StyleUnderline"/>
        </w:rPr>
        <w:t xml:space="preserve"> </w:t>
      </w:r>
      <w:r w:rsidRPr="001431E9">
        <w:rPr>
          <w:rStyle w:val="Emphasis"/>
        </w:rPr>
        <w:t>ultra-shortwave interference</w:t>
      </w:r>
      <w:r w:rsidRPr="001431E9">
        <w:rPr>
          <w:rStyle w:val="StyleUnderline"/>
        </w:rPr>
        <w:t xml:space="preserve"> to disrupt enemy communications and intelligence devices</w:t>
      </w:r>
      <w:r w:rsidRPr="001431E9">
        <w:rPr>
          <w:sz w:val="16"/>
        </w:rPr>
        <w:t xml:space="preserve">.[67] In February 2024, researchers in China developed a </w:t>
      </w:r>
      <w:r w:rsidRPr="001431E9">
        <w:rPr>
          <w:rStyle w:val="StyleUnderline"/>
        </w:rPr>
        <w:t xml:space="preserve">vehicle-launched high-power microwave (HPM) weapon which creates high-frequency electromagnetic waves that can </w:t>
      </w:r>
      <w:r w:rsidRPr="001431E9">
        <w:rPr>
          <w:rStyle w:val="Emphasis"/>
        </w:rPr>
        <w:t>suppress</w:t>
      </w:r>
      <w:r w:rsidRPr="001431E9">
        <w:rPr>
          <w:rStyle w:val="StyleUnderline"/>
        </w:rPr>
        <w:t xml:space="preserve"> drones, military aircraft, and satellites.[</w:t>
      </w:r>
      <w:r w:rsidRPr="001431E9">
        <w:rPr>
          <w:sz w:val="16"/>
        </w:rPr>
        <w:t xml:space="preserve">68] The PLAA has also made </w:t>
      </w:r>
      <w:r w:rsidRPr="001431E9">
        <w:rPr>
          <w:rStyle w:val="StyleUnderline"/>
        </w:rPr>
        <w:t>investments in aerial and land unmanned vehicles</w:t>
      </w:r>
      <w:r w:rsidRPr="001431E9">
        <w:rPr>
          <w:sz w:val="16"/>
        </w:rPr>
        <w:t xml:space="preserve">. In 2020, the PLA’s Eastern Theatre Command began using the Sharp Claw I UGV unmanned ground vehicle,[69] armed with a 7.62mm machine gun. Since 2022, the PLA Ground Force has also been using an unmanned reconnaissance and strike aircraft, KVD002,[70] during patrols and exercises near Taiwan. In the Western Theatre Command, a significant number of UAVs, likely the armed CH-4, have been deployed at the Ngari </w:t>
      </w:r>
      <w:proofErr w:type="spellStart"/>
      <w:r w:rsidRPr="001431E9">
        <w:rPr>
          <w:sz w:val="16"/>
        </w:rPr>
        <w:t>Gunsa</w:t>
      </w:r>
      <w:proofErr w:type="spellEnd"/>
      <w:r w:rsidRPr="001431E9">
        <w:rPr>
          <w:sz w:val="16"/>
        </w:rPr>
        <w:t xml:space="preserve"> airbase since 2021.[71] An AI-enabled WZ-7 Soaring Dragon UAV was also spotted at the </w:t>
      </w:r>
      <w:proofErr w:type="spellStart"/>
      <w:r w:rsidRPr="001431E9">
        <w:rPr>
          <w:sz w:val="16"/>
        </w:rPr>
        <w:t>Shigatse</w:t>
      </w:r>
      <w:proofErr w:type="spellEnd"/>
      <w:r w:rsidRPr="001431E9">
        <w:rPr>
          <w:sz w:val="16"/>
        </w:rPr>
        <w:t xml:space="preserve"> base in December 2022.[72] Drawing on the heavy use of UAVs by Russia and Ukraine, China has </w:t>
      </w:r>
      <w:proofErr w:type="spellStart"/>
      <w:r w:rsidRPr="001431E9">
        <w:rPr>
          <w:sz w:val="16"/>
        </w:rPr>
        <w:t>prioritised</w:t>
      </w:r>
      <w:proofErr w:type="spellEnd"/>
      <w:r w:rsidRPr="001431E9">
        <w:rPr>
          <w:sz w:val="16"/>
        </w:rPr>
        <w:t xml:space="preserve"> the development of low-altitude dominance capabilities for the PLAA’s UAVs.[73] </w:t>
      </w:r>
      <w:r w:rsidRPr="001431E9">
        <w:rPr>
          <w:rStyle w:val="StyleUnderline"/>
        </w:rPr>
        <w:t xml:space="preserve">In 2022, PLAA air </w:t>
      </w:r>
      <w:proofErr w:type="spellStart"/>
      <w:r w:rsidRPr="001431E9">
        <w:rPr>
          <w:rStyle w:val="StyleUnderline"/>
        </w:rPr>
        <w:t>defence</w:t>
      </w:r>
      <w:proofErr w:type="spellEnd"/>
      <w:r w:rsidRPr="001431E9">
        <w:rPr>
          <w:rStyle w:val="StyleUnderline"/>
        </w:rPr>
        <w:t xml:space="preserve"> units focused on improving tactical air </w:t>
      </w:r>
      <w:proofErr w:type="spellStart"/>
      <w:r w:rsidRPr="001431E9">
        <w:rPr>
          <w:rStyle w:val="StyleUnderline"/>
        </w:rPr>
        <w:t>defence</w:t>
      </w:r>
      <w:proofErr w:type="spellEnd"/>
      <w:r w:rsidRPr="001431E9">
        <w:rPr>
          <w:rStyle w:val="StyleUnderline"/>
        </w:rPr>
        <w:t xml:space="preserve"> against low and slow threats such as Uncrewed Aerial Systems (UAS) and loitering munitions through hybrid self-propelled air </w:t>
      </w:r>
      <w:proofErr w:type="spellStart"/>
      <w:r w:rsidRPr="001431E9">
        <w:rPr>
          <w:rStyle w:val="StyleUnderline"/>
        </w:rPr>
        <w:t>defence</w:t>
      </w:r>
      <w:proofErr w:type="spellEnd"/>
      <w:r w:rsidRPr="001431E9">
        <w:rPr>
          <w:rStyle w:val="StyleUnderline"/>
        </w:rPr>
        <w:t xml:space="preserve"> artillery systems (SPADA), small focused electronic warfare systems, and Man-Portable Air Defense Systems (MANPADS</w:t>
      </w:r>
      <w:r w:rsidRPr="001431E9">
        <w:rPr>
          <w:sz w:val="16"/>
        </w:rPr>
        <w:t xml:space="preserve">).[74] In August 2023, PLA-affiliated academies developed two unmanned intelligent technologies, including a drone swarm system capable of “self-repair” and an augmented reality (AR) interaction system that allows individual infantry soldiers to control multiple unmanned aircraft and vehicles.[75] These systems enable drone reconnaissance and drone attacks, enhancing troops’ situational awareness on the battlefield.[76] In February 2024, it was reported that the PLAA’s 78092 unit was working with scientists to develop UAVs that would replace humans in complex overseas missions within a few years.[f],[77] </w:t>
      </w:r>
      <w:r w:rsidRPr="001431E9">
        <w:rPr>
          <w:rStyle w:val="StyleUnderline"/>
        </w:rPr>
        <w:t xml:space="preserve">China’s satellite constellations, which enable surveillance, reconnaissance, navigation, and communication systems, play a </w:t>
      </w:r>
      <w:r w:rsidRPr="001431E9">
        <w:rPr>
          <w:rStyle w:val="Emphasis"/>
        </w:rPr>
        <w:t>critical role</w:t>
      </w:r>
      <w:r w:rsidRPr="001431E9">
        <w:rPr>
          <w:rStyle w:val="StyleUnderline"/>
        </w:rPr>
        <w:t xml:space="preserve"> in the development of the PLA’s capabilities</w:t>
      </w:r>
      <w:r w:rsidRPr="001431E9">
        <w:rPr>
          <w:sz w:val="16"/>
        </w:rPr>
        <w:t xml:space="preserve">. </w:t>
      </w:r>
      <w:r w:rsidRPr="001431E9">
        <w:rPr>
          <w:rStyle w:val="StyleUnderline"/>
        </w:rPr>
        <w:t xml:space="preserve">China has over </w:t>
      </w:r>
      <w:r w:rsidRPr="001431E9">
        <w:rPr>
          <w:rStyle w:val="Emphasis"/>
        </w:rPr>
        <w:t>600 satellites in orbit</w:t>
      </w:r>
      <w:r w:rsidRPr="001431E9">
        <w:rPr>
          <w:sz w:val="16"/>
        </w:rPr>
        <w:t xml:space="preserve">, of </w:t>
      </w:r>
      <w:r w:rsidRPr="001431E9">
        <w:rPr>
          <w:rStyle w:val="StyleUnderline"/>
        </w:rPr>
        <w:t>which more than 360 are intelligence, surveillance, or reconnaissance (ISR) satellites which, together with AI, would help track vehicles and vessels</w:t>
      </w:r>
      <w:r w:rsidRPr="001431E9">
        <w:rPr>
          <w:sz w:val="16"/>
        </w:rPr>
        <w:t xml:space="preserve">.[78] Moreover, to </w:t>
      </w:r>
      <w:r w:rsidRPr="001431E9">
        <w:rPr>
          <w:rStyle w:val="StyleUnderline"/>
        </w:rPr>
        <w:t xml:space="preserve">develop </w:t>
      </w:r>
      <w:proofErr w:type="spellStart"/>
      <w:r w:rsidRPr="001431E9">
        <w:rPr>
          <w:rStyle w:val="StyleUnderline"/>
        </w:rPr>
        <w:t>intelligentised</w:t>
      </w:r>
      <w:proofErr w:type="spellEnd"/>
      <w:r w:rsidRPr="001431E9">
        <w:rPr>
          <w:rStyle w:val="StyleUnderline"/>
        </w:rPr>
        <w:t xml:space="preserve"> warfare capabilities, in 2021, Chinese scientists developed a new quantum radar technology that could detect stealth aircraft by generating a </w:t>
      </w:r>
      <w:r w:rsidRPr="001431E9">
        <w:rPr>
          <w:rStyle w:val="Emphasis"/>
        </w:rPr>
        <w:t>small electromagnetic storm</w:t>
      </w:r>
      <w:r w:rsidRPr="001431E9">
        <w:rPr>
          <w:sz w:val="16"/>
        </w:rPr>
        <w:t xml:space="preserve">.[79] In the same year, </w:t>
      </w:r>
      <w:r w:rsidRPr="001431E9">
        <w:rPr>
          <w:rStyle w:val="StyleUnderline"/>
        </w:rPr>
        <w:t>Beijing funded a research project called the China Brain Plan, which aimed to use brain science to develop new AI and biotechnology applications</w:t>
      </w:r>
      <w:r w:rsidRPr="001431E9">
        <w:rPr>
          <w:sz w:val="16"/>
        </w:rPr>
        <w:t xml:space="preserve">.[80] In July 2023, </w:t>
      </w:r>
      <w:r w:rsidRPr="001431E9">
        <w:rPr>
          <w:rStyle w:val="StyleUnderline"/>
        </w:rPr>
        <w:t>the PLA was reported to be developing “</w:t>
      </w:r>
      <w:proofErr w:type="spellStart"/>
      <w:r w:rsidRPr="001431E9">
        <w:rPr>
          <w:rStyle w:val="StyleUnderline"/>
        </w:rPr>
        <w:t>neurostrike</w:t>
      </w:r>
      <w:proofErr w:type="spellEnd"/>
      <w:r w:rsidRPr="001431E9">
        <w:rPr>
          <w:rStyle w:val="StyleUnderline"/>
        </w:rPr>
        <w:t xml:space="preserve"> weapons” designed to disrupt the brain functions of military personnel and civilians and </w:t>
      </w:r>
      <w:r w:rsidRPr="001431E9">
        <w:rPr>
          <w:sz w:val="16"/>
        </w:rPr>
        <w:t>influence government leaders</w:t>
      </w:r>
      <w:r w:rsidRPr="001431E9">
        <w:rPr>
          <w:rStyle w:val="StyleUnderline"/>
        </w:rPr>
        <w:t xml:space="preserve"> or </w:t>
      </w:r>
      <w:r w:rsidRPr="001431E9">
        <w:rPr>
          <w:sz w:val="16"/>
        </w:rPr>
        <w:t>entire populations</w:t>
      </w:r>
      <w:r w:rsidRPr="001431E9">
        <w:rPr>
          <w:rStyle w:val="StyleUnderline"/>
        </w:rPr>
        <w:t xml:space="preserve"> by using non-kinetic technology</w:t>
      </w:r>
      <w:r w:rsidRPr="001431E9">
        <w:rPr>
          <w:sz w:val="16"/>
        </w:rPr>
        <w:t xml:space="preserve">.[81] </w:t>
      </w:r>
      <w:r w:rsidRPr="001431E9">
        <w:rPr>
          <w:rStyle w:val="StyleUnderline"/>
        </w:rPr>
        <w:t>The weapons, which can use microwaves or electromagnetic beams, represent a significant development in China’s brain warfare capabilities</w:t>
      </w:r>
      <w:r w:rsidRPr="001431E9">
        <w:rPr>
          <w:sz w:val="16"/>
        </w:rPr>
        <w:t>.[82]</w:t>
      </w:r>
    </w:p>
    <w:p w14:paraId="359DB3BD" w14:textId="77777777" w:rsidR="00EC4CD1" w:rsidRPr="001431E9" w:rsidRDefault="00EC4CD1" w:rsidP="00EC4CD1">
      <w:pPr>
        <w:rPr>
          <w:sz w:val="16"/>
        </w:rPr>
      </w:pPr>
    </w:p>
    <w:p w14:paraId="6B0DC829" w14:textId="3D699D5F" w:rsidR="00B42AC5" w:rsidRPr="001431E9" w:rsidRDefault="00F83404" w:rsidP="00F83404">
      <w:pPr>
        <w:pStyle w:val="Heading3"/>
      </w:pPr>
      <w:r w:rsidRPr="001431E9">
        <w:t>1NC – Quantum</w:t>
      </w:r>
    </w:p>
    <w:p w14:paraId="70FB05A8" w14:textId="77777777" w:rsidR="00F83404" w:rsidRPr="001431E9" w:rsidRDefault="00F83404" w:rsidP="00F83404">
      <w:pPr>
        <w:pStyle w:val="Heading4"/>
      </w:pPr>
      <w:r w:rsidRPr="001431E9">
        <w:t xml:space="preserve">China is </w:t>
      </w:r>
      <w:r w:rsidRPr="001431E9">
        <w:rPr>
          <w:u w:val="single"/>
        </w:rPr>
        <w:t>winning</w:t>
      </w:r>
      <w:r w:rsidRPr="001431E9">
        <w:t xml:space="preserve"> now but it’s </w:t>
      </w:r>
      <w:r w:rsidRPr="001431E9">
        <w:rPr>
          <w:u w:val="single"/>
        </w:rPr>
        <w:t>neck and neck</w:t>
      </w:r>
      <w:r w:rsidRPr="001431E9">
        <w:t xml:space="preserve"> – losing the race to build the </w:t>
      </w:r>
      <w:r w:rsidRPr="001431E9">
        <w:rPr>
          <w:u w:val="single"/>
        </w:rPr>
        <w:t>first</w:t>
      </w:r>
      <w:r w:rsidRPr="001431E9">
        <w:t xml:space="preserve"> quantum computer upsets global </w:t>
      </w:r>
      <w:r w:rsidRPr="001431E9">
        <w:rPr>
          <w:u w:val="single"/>
        </w:rPr>
        <w:t>balance of power</w:t>
      </w:r>
      <w:r w:rsidRPr="001431E9">
        <w:t>.</w:t>
      </w:r>
    </w:p>
    <w:p w14:paraId="6914FC6F" w14:textId="66CB4D42" w:rsidR="00F83404" w:rsidRPr="001431E9" w:rsidRDefault="00F83404" w:rsidP="00F83404">
      <w:r w:rsidRPr="001431E9">
        <w:rPr>
          <w:rStyle w:val="Style13ptBold"/>
        </w:rPr>
        <w:t>Williams 10-17</w:t>
      </w:r>
      <w:r w:rsidRPr="001431E9">
        <w:t xml:space="preserve"> [Lara Williams, Lara Williams is a senior reporter at Investment Monitor </w:t>
      </w:r>
      <w:proofErr w:type="spellStart"/>
      <w:r w:rsidRPr="001431E9">
        <w:t>specialising</w:t>
      </w:r>
      <w:proofErr w:type="spellEnd"/>
      <w:r w:rsidRPr="001431E9">
        <w:t xml:space="preserve"> in FDI in the tech and bio-pharma sectors. An experienced writer, Lara previously worked as deputy editor of the Financial Times’s </w:t>
      </w:r>
      <w:proofErr w:type="spellStart"/>
      <w:r w:rsidRPr="001431E9">
        <w:t>fDi</w:t>
      </w:r>
      <w:proofErr w:type="spellEnd"/>
      <w:r w:rsidRPr="001431E9">
        <w:t xml:space="preserve"> Magazine. Lara has a background in technology journalism writing for the UK’s Computing magazine and has spent much of the past decade living in Silicon Valley. “Has the world reached an age of quantum warfare?,” </w:t>
      </w:r>
      <w:hyperlink r:id="rId8" w:history="1">
        <w:r w:rsidRPr="001431E9">
          <w:rPr>
            <w:rStyle w:val="Hyperlink"/>
          </w:rPr>
          <w:t>https://www.investmentmonitor.ai/tech/quantum-warfare-world-age-technology</w:t>
        </w:r>
      </w:hyperlink>
      <w:r w:rsidRPr="001431E9">
        <w:t xml:space="preserve">] </w:t>
      </w:r>
      <w:r w:rsidR="00FE7597" w:rsidRPr="001431E9">
        <w:t>TDI</w:t>
      </w:r>
    </w:p>
    <w:p w14:paraId="652518A5" w14:textId="77777777" w:rsidR="00F83404" w:rsidRPr="001431E9" w:rsidRDefault="00F83404" w:rsidP="00F83404">
      <w:pPr>
        <w:rPr>
          <w:sz w:val="16"/>
        </w:rPr>
      </w:pPr>
      <w:r w:rsidRPr="001431E9">
        <w:rPr>
          <w:sz w:val="16"/>
        </w:rPr>
        <w:t xml:space="preserve">A dearth of </w:t>
      </w:r>
      <w:r w:rsidRPr="001431E9">
        <w:rPr>
          <w:rStyle w:val="Emphasis"/>
        </w:rPr>
        <w:t>quantum</w:t>
      </w:r>
      <w:r w:rsidRPr="001431E9">
        <w:rPr>
          <w:rStyle w:val="StyleUnderline"/>
        </w:rPr>
        <w:t xml:space="preserve"> </w:t>
      </w:r>
      <w:r w:rsidRPr="001431E9">
        <w:rPr>
          <w:rStyle w:val="Emphasis"/>
        </w:rPr>
        <w:t>tech</w:t>
      </w:r>
      <w:r w:rsidRPr="001431E9">
        <w:rPr>
          <w:rStyle w:val="StyleUnderline"/>
        </w:rPr>
        <w:t xml:space="preserve">nology skills and the promise of </w:t>
      </w:r>
      <w:r w:rsidRPr="001431E9">
        <w:rPr>
          <w:rStyle w:val="Emphasis"/>
          <w:sz w:val="24"/>
        </w:rPr>
        <w:t xml:space="preserve">first-mover </w:t>
      </w:r>
      <w:r w:rsidRPr="001431E9">
        <w:rPr>
          <w:rStyle w:val="StyleUnderline"/>
        </w:rPr>
        <w:t>advantage have prompted</w:t>
      </w:r>
      <w:r w:rsidRPr="001431E9">
        <w:rPr>
          <w:sz w:val="16"/>
        </w:rPr>
        <w:t xml:space="preserve"> </w:t>
      </w:r>
      <w:r w:rsidRPr="001431E9">
        <w:rPr>
          <w:rStyle w:val="StyleUnderline"/>
        </w:rPr>
        <w:t xml:space="preserve">governments to increase </w:t>
      </w:r>
      <w:r w:rsidRPr="001431E9">
        <w:rPr>
          <w:rStyle w:val="Emphasis"/>
        </w:rPr>
        <w:t>investment</w:t>
      </w:r>
      <w:r w:rsidRPr="001431E9">
        <w:rPr>
          <w:sz w:val="16"/>
        </w:rPr>
        <w:t xml:space="preserve"> in the field. In the US, up to $3bn (€3.07bn) of federal quantum projects are either in operation or planned, including a $1.2bn National Quantum Computing Initiative. According to </w:t>
      </w:r>
      <w:proofErr w:type="spellStart"/>
      <w:r w:rsidRPr="001431E9">
        <w:rPr>
          <w:sz w:val="16"/>
        </w:rPr>
        <w:t>GlobalData</w:t>
      </w:r>
      <w:proofErr w:type="spellEnd"/>
      <w:r w:rsidRPr="001431E9">
        <w:rPr>
          <w:sz w:val="16"/>
        </w:rPr>
        <w:t xml:space="preserve"> thematic research, the US is almost certainly bundling secret quantum development projects into existing </w:t>
      </w:r>
      <w:proofErr w:type="spellStart"/>
      <w:r w:rsidRPr="001431E9">
        <w:rPr>
          <w:sz w:val="16"/>
        </w:rPr>
        <w:t>programmes</w:t>
      </w:r>
      <w:proofErr w:type="spellEnd"/>
      <w:r w:rsidRPr="001431E9">
        <w:rPr>
          <w:sz w:val="16"/>
        </w:rPr>
        <w:t xml:space="preserve"> at its main government labs, Darpa and the National Security Agency.</w:t>
      </w:r>
    </w:p>
    <w:p w14:paraId="5B2F687A" w14:textId="77777777" w:rsidR="00F83404" w:rsidRPr="001431E9" w:rsidRDefault="00F83404" w:rsidP="00F83404">
      <w:pPr>
        <w:rPr>
          <w:sz w:val="16"/>
        </w:rPr>
      </w:pPr>
      <w:r w:rsidRPr="001431E9">
        <w:rPr>
          <w:sz w:val="16"/>
        </w:rPr>
        <w:t xml:space="preserve">Meanwhile, </w:t>
      </w:r>
      <w:r w:rsidRPr="001431E9">
        <w:rPr>
          <w:rStyle w:val="Emphasis"/>
          <w:sz w:val="28"/>
          <w:szCs w:val="28"/>
        </w:rPr>
        <w:t>China is leading</w:t>
      </w:r>
      <w:r w:rsidRPr="001431E9">
        <w:rPr>
          <w:rStyle w:val="StyleUnderline"/>
          <w:sz w:val="28"/>
          <w:szCs w:val="28"/>
        </w:rPr>
        <w:t xml:space="preserve"> </w:t>
      </w:r>
      <w:r w:rsidRPr="001431E9">
        <w:rPr>
          <w:rStyle w:val="StyleUnderline"/>
        </w:rPr>
        <w:t xml:space="preserve">in secure </w:t>
      </w:r>
      <w:r w:rsidRPr="001431E9">
        <w:rPr>
          <w:rStyle w:val="Emphasis"/>
        </w:rPr>
        <w:t>quantum</w:t>
      </w:r>
      <w:r w:rsidRPr="001431E9">
        <w:rPr>
          <w:rStyle w:val="StyleUnderline"/>
        </w:rPr>
        <w:t xml:space="preserve"> communications</w:t>
      </w:r>
      <w:r w:rsidRPr="001431E9">
        <w:rPr>
          <w:sz w:val="16"/>
        </w:rPr>
        <w:t xml:space="preserve"> through its </w:t>
      </w:r>
      <w:proofErr w:type="spellStart"/>
      <w:r w:rsidRPr="001431E9">
        <w:rPr>
          <w:sz w:val="16"/>
        </w:rPr>
        <w:t>Micius</w:t>
      </w:r>
      <w:proofErr w:type="spellEnd"/>
      <w:r w:rsidRPr="001431E9">
        <w:rPr>
          <w:sz w:val="16"/>
        </w:rPr>
        <w:t xml:space="preserve"> quantum satellite project but is some way behind the US tech giants in quantum computing. </w:t>
      </w:r>
      <w:r w:rsidRPr="001431E9">
        <w:rPr>
          <w:rStyle w:val="StyleUnderline"/>
        </w:rPr>
        <w:t xml:space="preserve">Chinese policymakers are committing more than </w:t>
      </w:r>
      <w:r w:rsidRPr="001431E9">
        <w:rPr>
          <w:rStyle w:val="Emphasis"/>
        </w:rPr>
        <w:t>$15bn</w:t>
      </w:r>
      <w:r w:rsidRPr="001431E9">
        <w:rPr>
          <w:rStyle w:val="StyleUnderline"/>
        </w:rPr>
        <w:t xml:space="preserve"> </w:t>
      </w:r>
      <w:r w:rsidRPr="001431E9">
        <w:rPr>
          <w:sz w:val="16"/>
        </w:rPr>
        <w:t xml:space="preserve">(107.56bn yuan) </w:t>
      </w:r>
      <w:r w:rsidRPr="001431E9">
        <w:rPr>
          <w:rStyle w:val="StyleUnderline"/>
        </w:rPr>
        <w:t xml:space="preserve">in </w:t>
      </w:r>
      <w:r w:rsidRPr="001431E9">
        <w:rPr>
          <w:rStyle w:val="Emphasis"/>
        </w:rPr>
        <w:t>quantum</w:t>
      </w:r>
      <w:r w:rsidRPr="001431E9">
        <w:rPr>
          <w:rStyle w:val="StyleUnderline"/>
        </w:rPr>
        <w:t xml:space="preserve"> computing over the next five years, but unofficially </w:t>
      </w:r>
      <w:r w:rsidRPr="001431E9">
        <w:rPr>
          <w:rStyle w:val="Emphasis"/>
        </w:rPr>
        <w:t>a lot more</w:t>
      </w:r>
      <w:r w:rsidRPr="001431E9">
        <w:rPr>
          <w:sz w:val="16"/>
        </w:rPr>
        <w:t xml:space="preserve">, according to </w:t>
      </w:r>
      <w:proofErr w:type="spellStart"/>
      <w:r w:rsidRPr="001431E9">
        <w:rPr>
          <w:sz w:val="16"/>
        </w:rPr>
        <w:t>GlobalData</w:t>
      </w:r>
      <w:proofErr w:type="spellEnd"/>
      <w:r w:rsidRPr="001431E9">
        <w:rPr>
          <w:sz w:val="16"/>
        </w:rPr>
        <w:t xml:space="preserve"> thematic research. Other Chinese advances in quantum technology include a $10bn National Quantum Lab at the University of Science and Technology of China in Hefei. Tech giant Alibaba is pioneering Chinese quantum research with its $15bn investment in the Academy for Discovery, Adventure, Momentum and Outlook.</w:t>
      </w:r>
    </w:p>
    <w:p w14:paraId="63DA5B0C" w14:textId="2142DE3A" w:rsidR="00F83404" w:rsidRPr="001431E9" w:rsidRDefault="00F83404" w:rsidP="00F83404">
      <w:pPr>
        <w:rPr>
          <w:sz w:val="16"/>
        </w:rPr>
      </w:pPr>
      <w:r w:rsidRPr="001431E9">
        <w:rPr>
          <w:rStyle w:val="StyleUnderline"/>
        </w:rPr>
        <w:t xml:space="preserve">The advent of </w:t>
      </w:r>
      <w:r w:rsidRPr="001431E9">
        <w:rPr>
          <w:rStyle w:val="Emphasis"/>
        </w:rPr>
        <w:t>quantum</w:t>
      </w:r>
      <w:r w:rsidRPr="001431E9">
        <w:rPr>
          <w:rStyle w:val="StyleUnderline"/>
        </w:rPr>
        <w:t xml:space="preserve"> </w:t>
      </w:r>
      <w:r w:rsidRPr="001431E9">
        <w:rPr>
          <w:rStyle w:val="Emphasis"/>
        </w:rPr>
        <w:t>tech</w:t>
      </w:r>
      <w:r w:rsidRPr="001431E9">
        <w:rPr>
          <w:rStyle w:val="StyleUnderline"/>
        </w:rPr>
        <w:t xml:space="preserve">nology converges with the </w:t>
      </w:r>
      <w:r w:rsidRPr="001431E9">
        <w:rPr>
          <w:rStyle w:val="Emphasis"/>
        </w:rPr>
        <w:t>US-China</w:t>
      </w:r>
      <w:r w:rsidRPr="001431E9">
        <w:rPr>
          <w:rStyle w:val="StyleUnderline"/>
        </w:rPr>
        <w:t xml:space="preserve"> race for global </w:t>
      </w:r>
      <w:r w:rsidRPr="001431E9">
        <w:rPr>
          <w:rStyle w:val="Emphasis"/>
          <w:sz w:val="28"/>
          <w:szCs w:val="28"/>
        </w:rPr>
        <w:t>tech supremacy</w:t>
      </w:r>
      <w:r w:rsidRPr="001431E9">
        <w:rPr>
          <w:rStyle w:val="StyleUnderline"/>
          <w:sz w:val="28"/>
          <w:szCs w:val="28"/>
        </w:rPr>
        <w:t xml:space="preserve"> </w:t>
      </w:r>
      <w:r w:rsidRPr="001431E9">
        <w:rPr>
          <w:rStyle w:val="StyleUnderline"/>
        </w:rPr>
        <w:t>as well as</w:t>
      </w:r>
      <w:r w:rsidRPr="001431E9">
        <w:rPr>
          <w:sz w:val="16"/>
        </w:rPr>
        <w:t xml:space="preserve"> a period of </w:t>
      </w:r>
      <w:r w:rsidRPr="001431E9">
        <w:rPr>
          <w:rStyle w:val="StyleUnderline"/>
        </w:rPr>
        <w:t xml:space="preserve">turbulent geopolitics. If either </w:t>
      </w:r>
      <w:r w:rsidRPr="001431E9">
        <w:rPr>
          <w:rStyle w:val="Emphasis"/>
        </w:rPr>
        <w:t>China</w:t>
      </w:r>
      <w:r w:rsidRPr="001431E9">
        <w:rPr>
          <w:rStyle w:val="StyleUnderline"/>
        </w:rPr>
        <w:t xml:space="preserve"> or </w:t>
      </w:r>
      <w:r w:rsidRPr="001431E9">
        <w:rPr>
          <w:rStyle w:val="Emphasis"/>
        </w:rPr>
        <w:t>Russia</w:t>
      </w:r>
      <w:r w:rsidRPr="001431E9">
        <w:rPr>
          <w:rStyle w:val="StyleUnderline"/>
        </w:rPr>
        <w:t xml:space="preserve"> were </w:t>
      </w:r>
      <w:r w:rsidRPr="001431E9">
        <w:rPr>
          <w:rStyle w:val="Emphasis"/>
          <w:sz w:val="28"/>
          <w:szCs w:val="28"/>
        </w:rPr>
        <w:t>first</w:t>
      </w:r>
      <w:r w:rsidRPr="001431E9">
        <w:rPr>
          <w:rStyle w:val="StyleUnderline"/>
          <w:sz w:val="28"/>
          <w:szCs w:val="28"/>
        </w:rPr>
        <w:t xml:space="preserve"> </w:t>
      </w:r>
      <w:r w:rsidRPr="001431E9">
        <w:rPr>
          <w:rStyle w:val="StyleUnderline"/>
        </w:rPr>
        <w:t>to build</w:t>
      </w:r>
      <w:r w:rsidRPr="001431E9">
        <w:t xml:space="preserve"> </w:t>
      </w:r>
      <w:r w:rsidRPr="001431E9">
        <w:rPr>
          <w:rStyle w:val="StyleUnderline"/>
        </w:rPr>
        <w:t xml:space="preserve">a working </w:t>
      </w:r>
      <w:r w:rsidRPr="001431E9">
        <w:rPr>
          <w:rStyle w:val="Emphasis"/>
        </w:rPr>
        <w:t>quantum computer</w:t>
      </w:r>
      <w:r w:rsidRPr="001431E9">
        <w:rPr>
          <w:rStyle w:val="StyleUnderline"/>
        </w:rPr>
        <w:t xml:space="preserve">, the military </w:t>
      </w:r>
      <w:r w:rsidRPr="001431E9">
        <w:rPr>
          <w:rStyle w:val="Emphasis"/>
        </w:rPr>
        <w:t>balance of power</w:t>
      </w:r>
      <w:r w:rsidRPr="001431E9">
        <w:rPr>
          <w:sz w:val="16"/>
        </w:rPr>
        <w:t xml:space="preserve"> in the world </w:t>
      </w:r>
      <w:r w:rsidRPr="001431E9">
        <w:rPr>
          <w:rStyle w:val="StyleUnderline"/>
        </w:rPr>
        <w:t>has the potential to change</w:t>
      </w:r>
      <w:r w:rsidRPr="001431E9">
        <w:rPr>
          <w:rStyle w:val="Emphasis"/>
        </w:rPr>
        <w:t xml:space="preserve"> </w:t>
      </w:r>
      <w:r w:rsidRPr="001431E9">
        <w:rPr>
          <w:rStyle w:val="Emphasis"/>
          <w:sz w:val="28"/>
          <w:szCs w:val="28"/>
        </w:rPr>
        <w:t>significantly</w:t>
      </w:r>
      <w:r w:rsidRPr="001431E9">
        <w:rPr>
          <w:rStyle w:val="StyleUnderline"/>
        </w:rPr>
        <w:t xml:space="preserve">. As China </w:t>
      </w:r>
      <w:r w:rsidRPr="001431E9">
        <w:rPr>
          <w:rStyle w:val="Emphasis"/>
        </w:rPr>
        <w:t>gains ground</w:t>
      </w:r>
      <w:r w:rsidRPr="001431E9">
        <w:rPr>
          <w:rStyle w:val="StyleUnderline"/>
        </w:rPr>
        <w:t xml:space="preserve"> in quantum </w:t>
      </w:r>
      <w:r w:rsidRPr="001431E9">
        <w:rPr>
          <w:sz w:val="16"/>
        </w:rPr>
        <w:t xml:space="preserve">satellite communications, </w:t>
      </w:r>
      <w:r w:rsidRPr="001431E9">
        <w:rPr>
          <w:rStyle w:val="StyleUnderline"/>
        </w:rPr>
        <w:t xml:space="preserve">the China-US </w:t>
      </w:r>
      <w:r w:rsidRPr="001431E9">
        <w:rPr>
          <w:rStyle w:val="Emphasis"/>
          <w:sz w:val="28"/>
          <w:szCs w:val="28"/>
        </w:rPr>
        <w:t>tech war</w:t>
      </w:r>
      <w:r w:rsidRPr="001431E9">
        <w:rPr>
          <w:sz w:val="20"/>
          <w:szCs w:val="28"/>
        </w:rPr>
        <w:t xml:space="preserve"> </w:t>
      </w:r>
      <w:r w:rsidRPr="001431E9">
        <w:rPr>
          <w:sz w:val="16"/>
        </w:rPr>
        <w:t>has seen the US restricting visas to quantum technology students as well as increased scrutiny of US-China academic collaboration</w:t>
      </w:r>
      <w:r w:rsidRPr="001431E9">
        <w:rPr>
          <w:rStyle w:val="StyleUnderline"/>
        </w:rPr>
        <w:t xml:space="preserve">. The </w:t>
      </w:r>
      <w:r w:rsidRPr="001431E9">
        <w:rPr>
          <w:rStyle w:val="Emphasis"/>
        </w:rPr>
        <w:t>battle</w:t>
      </w:r>
      <w:r w:rsidRPr="001431E9">
        <w:rPr>
          <w:rStyle w:val="StyleUnderline"/>
        </w:rPr>
        <w:t xml:space="preserve"> for quantum </w:t>
      </w:r>
      <w:r w:rsidRPr="001431E9">
        <w:rPr>
          <w:rStyle w:val="Emphasis"/>
        </w:rPr>
        <w:t>supremacy</w:t>
      </w:r>
      <w:r w:rsidRPr="001431E9">
        <w:rPr>
          <w:rStyle w:val="StyleUnderline"/>
        </w:rPr>
        <w:t xml:space="preserve"> is already </w:t>
      </w:r>
      <w:r w:rsidRPr="001431E9">
        <w:rPr>
          <w:rStyle w:val="Emphasis"/>
        </w:rPr>
        <w:t>under way</w:t>
      </w:r>
      <w:r w:rsidRPr="001431E9">
        <w:rPr>
          <w:rStyle w:val="StyleUnderline"/>
        </w:rPr>
        <w:t xml:space="preserve"> and is set to </w:t>
      </w:r>
      <w:r w:rsidRPr="001431E9">
        <w:rPr>
          <w:rStyle w:val="Emphasis"/>
        </w:rPr>
        <w:t>change</w:t>
      </w:r>
      <w:r w:rsidRPr="001431E9">
        <w:rPr>
          <w:rStyle w:val="StyleUnderline"/>
        </w:rPr>
        <w:t xml:space="preserve"> the </w:t>
      </w:r>
      <w:proofErr w:type="spellStart"/>
      <w:r w:rsidRPr="001431E9">
        <w:rPr>
          <w:rStyle w:val="StyleUnderline"/>
        </w:rPr>
        <w:t>defence</w:t>
      </w:r>
      <w:proofErr w:type="spellEnd"/>
      <w:r w:rsidRPr="001431E9">
        <w:rPr>
          <w:rStyle w:val="StyleUnderline"/>
        </w:rPr>
        <w:t xml:space="preserve"> sector </w:t>
      </w:r>
      <w:r w:rsidRPr="001431E9">
        <w:rPr>
          <w:sz w:val="16"/>
        </w:rPr>
        <w:t>as the technology edges slowly towards maturation.</w:t>
      </w:r>
    </w:p>
    <w:p w14:paraId="6DF4C9F7" w14:textId="6A5678DA" w:rsidR="00F83404" w:rsidRPr="001431E9" w:rsidRDefault="00F83404" w:rsidP="00F83404">
      <w:pPr>
        <w:pStyle w:val="Heading3"/>
      </w:pPr>
      <w:r w:rsidRPr="001431E9">
        <w:t xml:space="preserve">1NC – AI – s-risks </w:t>
      </w:r>
    </w:p>
    <w:p w14:paraId="59623BD4" w14:textId="77777777" w:rsidR="00F83404" w:rsidRPr="001431E9" w:rsidRDefault="00F83404" w:rsidP="00F83404">
      <w:pPr>
        <w:pStyle w:val="Heading4"/>
        <w:rPr>
          <w:u w:val="single"/>
        </w:rPr>
      </w:pPr>
      <w:r w:rsidRPr="001431E9">
        <w:t xml:space="preserve">China is </w:t>
      </w:r>
      <w:r w:rsidRPr="001431E9">
        <w:rPr>
          <w:u w:val="single"/>
        </w:rPr>
        <w:t>racing</w:t>
      </w:r>
      <w:r w:rsidRPr="001431E9">
        <w:t xml:space="preserve"> toward developing </w:t>
      </w:r>
      <w:r w:rsidRPr="001431E9">
        <w:rPr>
          <w:u w:val="single"/>
        </w:rPr>
        <w:t>general AI.</w:t>
      </w:r>
    </w:p>
    <w:p w14:paraId="289E1A38" w14:textId="1959B960" w:rsidR="00F83404" w:rsidRPr="001431E9" w:rsidRDefault="00F83404" w:rsidP="00F83404">
      <w:r w:rsidRPr="001431E9">
        <w:t xml:space="preserve">Maximilian </w:t>
      </w:r>
      <w:r w:rsidRPr="001431E9">
        <w:rPr>
          <w:rStyle w:val="Style13ptBold"/>
        </w:rPr>
        <w:t>Schreiner 22</w:t>
      </w:r>
      <w:r w:rsidRPr="001431E9">
        <w:t xml:space="preserve">, A studied philosopher who writes about artificial intelligence and virtual reality, 3-27-2022, "Artificial Intelligence: China researches "brain-scale" AI," </w:t>
      </w:r>
      <w:hyperlink r:id="rId9" w:history="1">
        <w:r w:rsidRPr="001431E9">
          <w:rPr>
            <w:rStyle w:val="Hyperlink"/>
          </w:rPr>
          <w:t>https://mixed-news.com/en/artificial-intelligence-china-researches-brain-scale-ai/</w:t>
        </w:r>
      </w:hyperlink>
    </w:p>
    <w:p w14:paraId="5460A6E4" w14:textId="77777777" w:rsidR="00F83404" w:rsidRPr="001431E9" w:rsidRDefault="00F83404" w:rsidP="00F83404">
      <w:pPr>
        <w:rPr>
          <w:rStyle w:val="StyleUnderline"/>
        </w:rPr>
      </w:pPr>
      <w:r w:rsidRPr="001431E9">
        <w:rPr>
          <w:sz w:val="16"/>
        </w:rPr>
        <w:t xml:space="preserve">In </w:t>
      </w:r>
      <w:r w:rsidRPr="001431E9">
        <w:rPr>
          <w:rStyle w:val="Emphasis"/>
        </w:rPr>
        <w:t>China</w:t>
      </w:r>
      <w:r w:rsidRPr="001431E9">
        <w:rPr>
          <w:sz w:val="16"/>
        </w:rPr>
        <w:t xml:space="preserve">, the state and companies are researching AI models with trillions of parameters. They </w:t>
      </w:r>
      <w:r w:rsidRPr="001431E9">
        <w:rPr>
          <w:rStyle w:val="StyleUnderline"/>
        </w:rPr>
        <w:t>want to prove that they can develop “brain-scale” AI.</w:t>
      </w:r>
    </w:p>
    <w:p w14:paraId="1AEF5CC9" w14:textId="77777777" w:rsidR="00F83404" w:rsidRPr="001431E9" w:rsidRDefault="00F83404" w:rsidP="00F83404">
      <w:pPr>
        <w:rPr>
          <w:rStyle w:val="StyleUnderline"/>
        </w:rPr>
      </w:pPr>
      <w:r w:rsidRPr="001431E9">
        <w:rPr>
          <w:rStyle w:val="Emphasis"/>
        </w:rPr>
        <w:t>In the race</w:t>
      </w:r>
      <w:r w:rsidRPr="001431E9">
        <w:rPr>
          <w:rStyle w:val="StyleUnderline"/>
        </w:rPr>
        <w:t xml:space="preserve"> to build </w:t>
      </w:r>
      <w:r w:rsidRPr="001431E9">
        <w:rPr>
          <w:rStyle w:val="Emphasis"/>
        </w:rPr>
        <w:t>ever-larger AI models</w:t>
      </w:r>
      <w:r w:rsidRPr="001431E9">
        <w:rPr>
          <w:rStyle w:val="StyleUnderline"/>
        </w:rPr>
        <w:t>, China is showing that cooperation between the state, universities and the private sector holds the potential for gigantic AI models.</w:t>
      </w:r>
      <w:r w:rsidRPr="001431E9">
        <w:rPr>
          <w:sz w:val="16"/>
        </w:rPr>
        <w:t xml:space="preserve"> The researchers are talking about </w:t>
      </w:r>
      <w:r w:rsidRPr="001431E9">
        <w:rPr>
          <w:rStyle w:val="StyleUnderline"/>
        </w:rPr>
        <w:t>“brain-scale” AI:</w:t>
      </w:r>
      <w:r w:rsidRPr="001431E9">
        <w:rPr>
          <w:sz w:val="16"/>
        </w:rPr>
        <w:t xml:space="preserve"> according to their definition, </w:t>
      </w:r>
      <w:r w:rsidRPr="001431E9">
        <w:rPr>
          <w:rStyle w:val="StyleUnderline"/>
        </w:rPr>
        <w:t>these are AI models with parameters beyond the 100-trillion mark.</w:t>
      </w:r>
    </w:p>
    <w:p w14:paraId="6BC74A55" w14:textId="77777777" w:rsidR="00F83404" w:rsidRPr="001431E9" w:rsidRDefault="00F83404" w:rsidP="00F83404">
      <w:pPr>
        <w:rPr>
          <w:rStyle w:val="StyleUnderline"/>
        </w:rPr>
      </w:pPr>
      <w:r w:rsidRPr="001431E9">
        <w:rPr>
          <w:rStyle w:val="StyleUnderline"/>
        </w:rPr>
        <w:t xml:space="preserve">Currently, </w:t>
      </w:r>
      <w:r w:rsidRPr="001431E9">
        <w:rPr>
          <w:rStyle w:val="Emphasis"/>
        </w:rPr>
        <w:t>the largest AI models</w:t>
      </w:r>
      <w:r w:rsidRPr="001431E9">
        <w:rPr>
          <w:rStyle w:val="StyleUnderline"/>
        </w:rPr>
        <w:t xml:space="preserve"> include</w:t>
      </w:r>
      <w:r w:rsidRPr="001431E9">
        <w:rPr>
          <w:sz w:val="16"/>
        </w:rPr>
        <w:t xml:space="preserve"> Nvidia Megatron NGL with 530 billion parameters, Google’s Switch Transformer with 1.6 trillion and </w:t>
      </w:r>
      <w:proofErr w:type="spellStart"/>
      <w:r w:rsidRPr="001431E9">
        <w:rPr>
          <w:sz w:val="16"/>
        </w:rPr>
        <w:t>WuDao</w:t>
      </w:r>
      <w:proofErr w:type="spellEnd"/>
      <w:r w:rsidRPr="001431E9">
        <w:rPr>
          <w:sz w:val="16"/>
        </w:rPr>
        <w:t xml:space="preserve"> 2.0 with </w:t>
      </w:r>
      <w:r w:rsidRPr="001431E9">
        <w:rPr>
          <w:rStyle w:val="Emphasis"/>
        </w:rPr>
        <w:t>1.75 trillion</w:t>
      </w:r>
      <w:r w:rsidRPr="001431E9">
        <w:rPr>
          <w:rStyle w:val="StyleUnderline"/>
        </w:rPr>
        <w:t xml:space="preserve"> parameters.</w:t>
      </w:r>
    </w:p>
    <w:p w14:paraId="577B8B60" w14:textId="77777777" w:rsidR="00F83404" w:rsidRPr="001431E9" w:rsidRDefault="00F83404" w:rsidP="00F83404">
      <w:pPr>
        <w:rPr>
          <w:sz w:val="16"/>
        </w:rPr>
      </w:pPr>
      <w:r w:rsidRPr="001431E9">
        <w:rPr>
          <w:sz w:val="16"/>
        </w:rPr>
        <w:t xml:space="preserve">Such models and others are often developed exclusively by companies in the West. There are individual exceptions, such as Open GPT-X, a language model being developed as part of the Gaia-X initiative, or the </w:t>
      </w:r>
      <w:proofErr w:type="spellStart"/>
      <w:r w:rsidRPr="001431E9">
        <w:rPr>
          <w:sz w:val="16"/>
        </w:rPr>
        <w:t>BigScience</w:t>
      </w:r>
      <w:proofErr w:type="spellEnd"/>
      <w:r w:rsidRPr="001431E9">
        <w:rPr>
          <w:sz w:val="16"/>
        </w:rPr>
        <w:t xml:space="preserve"> project of the AI start-up </w:t>
      </w:r>
      <w:proofErr w:type="spellStart"/>
      <w:r w:rsidRPr="001431E9">
        <w:rPr>
          <w:sz w:val="16"/>
        </w:rPr>
        <w:t>HuggingFace</w:t>
      </w:r>
      <w:proofErr w:type="spellEnd"/>
      <w:r w:rsidRPr="001431E9">
        <w:rPr>
          <w:sz w:val="16"/>
        </w:rPr>
        <w:t xml:space="preserve">, which is training a language model on a French supercomputer. The </w:t>
      </w:r>
      <w:proofErr w:type="spellStart"/>
      <w:r w:rsidRPr="001431E9">
        <w:rPr>
          <w:sz w:val="16"/>
        </w:rPr>
        <w:t>Eleuther</w:t>
      </w:r>
      <w:proofErr w:type="spellEnd"/>
      <w:r w:rsidRPr="001431E9">
        <w:rPr>
          <w:sz w:val="16"/>
        </w:rPr>
        <w:t xml:space="preserve"> AI research collective is also developing open-source models such as GPT-</w:t>
      </w:r>
      <w:proofErr w:type="spellStart"/>
      <w:r w:rsidRPr="001431E9">
        <w:rPr>
          <w:sz w:val="16"/>
        </w:rPr>
        <w:t>NeoX</w:t>
      </w:r>
      <w:proofErr w:type="spellEnd"/>
      <w:r w:rsidRPr="001431E9">
        <w:rPr>
          <w:sz w:val="16"/>
        </w:rPr>
        <w:t>.</w:t>
      </w:r>
    </w:p>
    <w:p w14:paraId="399EBC50" w14:textId="77777777" w:rsidR="00F83404" w:rsidRPr="001431E9" w:rsidRDefault="00F83404" w:rsidP="00F83404">
      <w:pPr>
        <w:rPr>
          <w:sz w:val="16"/>
        </w:rPr>
      </w:pPr>
      <w:r w:rsidRPr="001431E9">
        <w:rPr>
          <w:sz w:val="16"/>
        </w:rPr>
        <w:t>Small record on the way to the big 100 trillion model</w:t>
      </w:r>
    </w:p>
    <w:p w14:paraId="19AB2C1F" w14:textId="77777777" w:rsidR="00F83404" w:rsidRPr="001431E9" w:rsidRDefault="00F83404" w:rsidP="00F83404">
      <w:pPr>
        <w:rPr>
          <w:sz w:val="16"/>
        </w:rPr>
      </w:pPr>
      <w:r w:rsidRPr="001431E9">
        <w:rPr>
          <w:sz w:val="16"/>
        </w:rPr>
        <w:t xml:space="preserve">In a new paper, researchers from Tsinghua University, Alibaba Group, Zhejiang Lab and Beijing Academy of Artificial Intelligence present </w:t>
      </w:r>
      <w:proofErr w:type="spellStart"/>
      <w:r w:rsidRPr="001431E9">
        <w:rPr>
          <w:sz w:val="16"/>
        </w:rPr>
        <w:t>BaGuaLu</w:t>
      </w:r>
      <w:proofErr w:type="spellEnd"/>
      <w:r w:rsidRPr="001431E9">
        <w:rPr>
          <w:sz w:val="16"/>
        </w:rPr>
        <w:t>, a framework that enables the training of large AI models using the Mixture-of-Experts (</w:t>
      </w:r>
      <w:proofErr w:type="spellStart"/>
      <w:r w:rsidRPr="001431E9">
        <w:rPr>
          <w:sz w:val="16"/>
        </w:rPr>
        <w:t>MoE</w:t>
      </w:r>
      <w:proofErr w:type="spellEnd"/>
      <w:r w:rsidRPr="001431E9">
        <w:rPr>
          <w:sz w:val="16"/>
        </w:rPr>
        <w:t>) architecture.</w:t>
      </w:r>
    </w:p>
    <w:p w14:paraId="56C859AF" w14:textId="77777777" w:rsidR="00F83404" w:rsidRPr="001431E9" w:rsidRDefault="00F83404" w:rsidP="00F83404">
      <w:pPr>
        <w:rPr>
          <w:sz w:val="16"/>
        </w:rPr>
      </w:pPr>
      <w:r w:rsidRPr="001431E9">
        <w:rPr>
          <w:sz w:val="16"/>
        </w:rPr>
        <w:t xml:space="preserve">Like OpenAI’s GPT-3, it relies on Transformer models, but in AI training it forms individual expert networks that take on specific queries while conserving the resources of the rest of the network. The huge </w:t>
      </w:r>
      <w:proofErr w:type="spellStart"/>
      <w:r w:rsidRPr="001431E9">
        <w:rPr>
          <w:sz w:val="16"/>
        </w:rPr>
        <w:t>MoE</w:t>
      </w:r>
      <w:proofErr w:type="spellEnd"/>
      <w:r w:rsidRPr="001431E9">
        <w:rPr>
          <w:sz w:val="16"/>
        </w:rPr>
        <w:t xml:space="preserve"> models only ever activate the part of the network that is currently needed, rather than the entire network, as many other AI architectures do.</w:t>
      </w:r>
    </w:p>
    <w:p w14:paraId="5F255FCB" w14:textId="77777777" w:rsidR="00F83404" w:rsidRPr="001431E9" w:rsidRDefault="00F83404" w:rsidP="00F83404">
      <w:pPr>
        <w:rPr>
          <w:rStyle w:val="Emphasis"/>
        </w:rPr>
      </w:pPr>
      <w:r w:rsidRPr="001431E9">
        <w:rPr>
          <w:sz w:val="16"/>
        </w:rPr>
        <w:t xml:space="preserve">In an initial test, the researchers trained a 1.93 trillion model with their framework, outperforming Google’s Switch Transformer. </w:t>
      </w:r>
      <w:r w:rsidRPr="001431E9">
        <w:rPr>
          <w:rStyle w:val="StyleUnderline"/>
        </w:rPr>
        <w:t xml:space="preserve">They also demonstrate that their framework enables models with 14.5 trillion and a </w:t>
      </w:r>
      <w:r w:rsidRPr="001431E9">
        <w:rPr>
          <w:rStyle w:val="Emphasis"/>
        </w:rPr>
        <w:t>full 174 trillion parameters.</w:t>
      </w:r>
    </w:p>
    <w:p w14:paraId="37D8EB0E" w14:textId="77777777" w:rsidR="00F83404" w:rsidRPr="001431E9" w:rsidRDefault="00F83404" w:rsidP="00F83404">
      <w:pPr>
        <w:rPr>
          <w:sz w:val="16"/>
        </w:rPr>
      </w:pPr>
      <w:r w:rsidRPr="001431E9">
        <w:rPr>
          <w:sz w:val="16"/>
        </w:rPr>
        <w:t xml:space="preserve">The researchers conducted their experiments on the Chinese supercomputer “New Generation Sunway” </w:t>
      </w:r>
      <w:proofErr w:type="gramStart"/>
      <w:r w:rsidRPr="001431E9">
        <w:rPr>
          <w:sz w:val="16"/>
        </w:rPr>
        <w:t>and also</w:t>
      </w:r>
      <w:proofErr w:type="gramEnd"/>
      <w:r w:rsidRPr="001431E9">
        <w:rPr>
          <w:sz w:val="16"/>
        </w:rPr>
        <w:t xml:space="preserve"> showed which hurdles supercomputer technology still </w:t>
      </w:r>
      <w:proofErr w:type="gramStart"/>
      <w:r w:rsidRPr="001431E9">
        <w:rPr>
          <w:sz w:val="16"/>
        </w:rPr>
        <w:t>has to</w:t>
      </w:r>
      <w:proofErr w:type="gramEnd"/>
      <w:r w:rsidRPr="001431E9">
        <w:rPr>
          <w:sz w:val="16"/>
        </w:rPr>
        <w:t xml:space="preserve"> overcome for the planned gigantic models.</w:t>
      </w:r>
    </w:p>
    <w:p w14:paraId="17BE38AD" w14:textId="77777777" w:rsidR="00F83404" w:rsidRPr="001431E9" w:rsidRDefault="00F83404" w:rsidP="00F83404">
      <w:pPr>
        <w:rPr>
          <w:rStyle w:val="StyleUnderline"/>
        </w:rPr>
      </w:pPr>
      <w:r w:rsidRPr="001431E9">
        <w:rPr>
          <w:rStyle w:val="StyleUnderline"/>
        </w:rPr>
        <w:t>Brain-sized AI models could bring major advances</w:t>
      </w:r>
    </w:p>
    <w:p w14:paraId="77910E59" w14:textId="77777777" w:rsidR="00F83404" w:rsidRPr="001431E9" w:rsidRDefault="00F83404" w:rsidP="00F83404">
      <w:pPr>
        <w:rPr>
          <w:sz w:val="16"/>
        </w:rPr>
      </w:pPr>
      <w:r w:rsidRPr="001431E9">
        <w:rPr>
          <w:sz w:val="16"/>
        </w:rPr>
        <w:t>The team expects that giant multimodal AI models could have far-reaching implications for numerous AI applications. Multimodal means that an AI is trained with different related data, such as photos, texts, and videos.</w:t>
      </w:r>
    </w:p>
    <w:p w14:paraId="12E073CE" w14:textId="77777777" w:rsidR="00F83404" w:rsidRPr="001431E9" w:rsidRDefault="00F83404" w:rsidP="00F83404">
      <w:pPr>
        <w:rPr>
          <w:rStyle w:val="Emphasis"/>
        </w:rPr>
      </w:pPr>
      <w:r w:rsidRPr="001431E9">
        <w:rPr>
          <w:sz w:val="16"/>
        </w:rPr>
        <w:t xml:space="preserve">The researchers cite image and video annotation, image and video generation, multimodal search, answering visual questions, visual reasoning, object referencing, multimodal dialog systems, and multimodal translation as application scenarios. Moreover, the experience gained in these fields </w:t>
      </w:r>
      <w:r w:rsidRPr="001431E9">
        <w:rPr>
          <w:rStyle w:val="StyleUnderline"/>
        </w:rPr>
        <w:t xml:space="preserve">could be transferred to other areas, such as </w:t>
      </w:r>
      <w:r w:rsidRPr="001431E9">
        <w:rPr>
          <w:rStyle w:val="Emphasis"/>
        </w:rPr>
        <w:t>AI</w:t>
      </w:r>
      <w:r w:rsidRPr="001431E9">
        <w:rPr>
          <w:rStyle w:val="StyleUnderline"/>
        </w:rPr>
        <w:t xml:space="preserve"> in </w:t>
      </w:r>
      <w:r w:rsidRPr="001431E9">
        <w:rPr>
          <w:rStyle w:val="Emphasis"/>
        </w:rPr>
        <w:t>biology</w:t>
      </w:r>
      <w:r w:rsidRPr="001431E9">
        <w:rPr>
          <w:rStyle w:val="StyleUnderline"/>
        </w:rPr>
        <w:t xml:space="preserve"> or </w:t>
      </w:r>
      <w:r w:rsidRPr="001431E9">
        <w:rPr>
          <w:rStyle w:val="Emphasis"/>
        </w:rPr>
        <w:t>chemistry.</w:t>
      </w:r>
    </w:p>
    <w:p w14:paraId="47C768E6" w14:textId="77777777" w:rsidR="00F83404" w:rsidRPr="001431E9" w:rsidRDefault="00F83404" w:rsidP="00F83404">
      <w:pPr>
        <w:pStyle w:val="Heading4"/>
      </w:pPr>
      <w:r w:rsidRPr="001431E9">
        <w:t>Worse than extinction.</w:t>
      </w:r>
    </w:p>
    <w:p w14:paraId="481008D6" w14:textId="4080E213" w:rsidR="00F83404" w:rsidRPr="001431E9" w:rsidRDefault="00F83404" w:rsidP="00F83404">
      <w:r w:rsidRPr="001431E9">
        <w:t xml:space="preserve">Di </w:t>
      </w:r>
      <w:r w:rsidRPr="001431E9">
        <w:rPr>
          <w:rStyle w:val="Style13ptBold"/>
        </w:rPr>
        <w:t>Minardi 20</w:t>
      </w:r>
      <w:r w:rsidRPr="001431E9">
        <w:t xml:space="preserve">, MA Political Science at Boston College, 10-15-20, </w:t>
      </w:r>
      <w:r w:rsidRPr="001431E9">
        <w:br/>
        <w:t xml:space="preserve">“The grim fate that could be ‘worse than extinction’,” </w:t>
      </w:r>
      <w:r w:rsidR="003E06A8" w:rsidRPr="001431E9">
        <w:tab/>
      </w:r>
    </w:p>
    <w:p w14:paraId="2A2FC5F2" w14:textId="77777777" w:rsidR="00F83404" w:rsidRPr="001431E9" w:rsidRDefault="00F83404" w:rsidP="00F83404">
      <w:pPr>
        <w:rPr>
          <w:sz w:val="14"/>
        </w:rPr>
      </w:pPr>
      <w:r w:rsidRPr="001431E9">
        <w:rPr>
          <w:sz w:val="14"/>
        </w:rPr>
        <w:t>What would totalitarian governments of the past have looked like if they were never defeated? The Nazis operated with 20th Century technology and it still took a world war to stop them. How much more powerful – and permanent – could the Nazis have been if they had beat the US to the atomic bomb? Controlling the most advanced technology of the time could have solidified Nazi power and changed the course of history.</w:t>
      </w:r>
    </w:p>
    <w:p w14:paraId="05C9A458" w14:textId="77777777" w:rsidR="00F83404" w:rsidRPr="001431E9" w:rsidRDefault="00F83404" w:rsidP="00F83404">
      <w:pPr>
        <w:rPr>
          <w:rStyle w:val="StyleUnderline"/>
        </w:rPr>
      </w:pPr>
      <w:r w:rsidRPr="001431E9">
        <w:rPr>
          <w:sz w:val="14"/>
        </w:rPr>
        <w:t xml:space="preserve">When </w:t>
      </w:r>
      <w:r w:rsidRPr="001431E9">
        <w:rPr>
          <w:rStyle w:val="StyleUnderline"/>
        </w:rPr>
        <w:t xml:space="preserve">we think of </w:t>
      </w:r>
      <w:r w:rsidRPr="001431E9">
        <w:rPr>
          <w:rStyle w:val="Emphasis"/>
        </w:rPr>
        <w:t>existential risks</w:t>
      </w:r>
      <w:r w:rsidRPr="001431E9">
        <w:rPr>
          <w:rStyle w:val="StyleUnderline"/>
        </w:rPr>
        <w:t xml:space="preserve">, events like </w:t>
      </w:r>
      <w:r w:rsidRPr="001431E9">
        <w:rPr>
          <w:rStyle w:val="Emphasis"/>
        </w:rPr>
        <w:t>nuclear war</w:t>
      </w:r>
      <w:r w:rsidRPr="001431E9">
        <w:rPr>
          <w:sz w:val="14"/>
        </w:rPr>
        <w:t xml:space="preserve"> or asteroid impacts often </w:t>
      </w:r>
      <w:r w:rsidRPr="001431E9">
        <w:rPr>
          <w:rStyle w:val="StyleUnderline"/>
        </w:rPr>
        <w:t>come to mind. Yet there’s one future threat that</w:t>
      </w:r>
      <w:r w:rsidRPr="001431E9">
        <w:rPr>
          <w:sz w:val="14"/>
        </w:rPr>
        <w:t xml:space="preserve"> is </w:t>
      </w:r>
      <w:r w:rsidRPr="001431E9">
        <w:rPr>
          <w:rStyle w:val="Emphasis"/>
        </w:rPr>
        <w:t>less well known</w:t>
      </w:r>
      <w:r w:rsidRPr="001431E9">
        <w:rPr>
          <w:sz w:val="14"/>
        </w:rPr>
        <w:t xml:space="preserve"> – and while it doesn’t involve the extinction of our species, </w:t>
      </w:r>
      <w:r w:rsidRPr="001431E9">
        <w:rPr>
          <w:rStyle w:val="StyleUnderline"/>
        </w:rPr>
        <w:t xml:space="preserve">it could be </w:t>
      </w:r>
      <w:r w:rsidRPr="001431E9">
        <w:rPr>
          <w:rStyle w:val="Emphasis"/>
        </w:rPr>
        <w:t>just as bad</w:t>
      </w:r>
      <w:r w:rsidRPr="001431E9">
        <w:rPr>
          <w:rStyle w:val="StyleUnderline"/>
        </w:rPr>
        <w:t>.</w:t>
      </w:r>
    </w:p>
    <w:p w14:paraId="23B265C3" w14:textId="77777777" w:rsidR="00F83404" w:rsidRPr="001431E9" w:rsidRDefault="00F83404" w:rsidP="00F83404">
      <w:pPr>
        <w:rPr>
          <w:sz w:val="14"/>
        </w:rPr>
      </w:pPr>
      <w:r w:rsidRPr="001431E9">
        <w:rPr>
          <w:sz w:val="14"/>
        </w:rPr>
        <w:t xml:space="preserve">It’s called the “world in chains” scenario, where, like the preceding thought experiment, </w:t>
      </w:r>
      <w:r w:rsidRPr="001431E9">
        <w:rPr>
          <w:rStyle w:val="StyleUnderline"/>
        </w:rPr>
        <w:t xml:space="preserve">a global totalitarian government uses a novel technology to lock a majority of the world into </w:t>
      </w:r>
      <w:r w:rsidRPr="001431E9">
        <w:rPr>
          <w:rStyle w:val="Emphasis"/>
        </w:rPr>
        <w:t>perpetual suffering</w:t>
      </w:r>
      <w:r w:rsidRPr="001431E9">
        <w:rPr>
          <w:sz w:val="14"/>
        </w:rPr>
        <w:t>. If it sounds grim, you’d be right. But is it likely? Researchers and philosophers are beginning to ponder how it might come about – and, more importantly, what we can do to avoid it.</w:t>
      </w:r>
    </w:p>
    <w:p w14:paraId="0DF6C09C" w14:textId="77777777" w:rsidR="00F83404" w:rsidRPr="001431E9" w:rsidRDefault="00F83404" w:rsidP="00F83404">
      <w:pPr>
        <w:rPr>
          <w:sz w:val="14"/>
        </w:rPr>
      </w:pPr>
      <w:r w:rsidRPr="001431E9">
        <w:rPr>
          <w:sz w:val="14"/>
        </w:rPr>
        <w:t>Existential risks (</w:t>
      </w:r>
      <w:r w:rsidRPr="001431E9">
        <w:rPr>
          <w:rStyle w:val="Emphasis"/>
        </w:rPr>
        <w:t>x-risks</w:t>
      </w:r>
      <w:r w:rsidRPr="001431E9">
        <w:rPr>
          <w:sz w:val="14"/>
        </w:rPr>
        <w:t xml:space="preserve">) </w:t>
      </w:r>
      <w:r w:rsidRPr="001431E9">
        <w:rPr>
          <w:rStyle w:val="StyleUnderline"/>
        </w:rPr>
        <w:t xml:space="preserve">are disastrous because they lock humanity into a </w:t>
      </w:r>
      <w:r w:rsidRPr="001431E9">
        <w:rPr>
          <w:rStyle w:val="Emphasis"/>
        </w:rPr>
        <w:t>single fate</w:t>
      </w:r>
      <w:r w:rsidRPr="001431E9">
        <w:rPr>
          <w:rStyle w:val="StyleUnderline"/>
        </w:rPr>
        <w:t xml:space="preserve">, like the permanent collapse of </w:t>
      </w:r>
      <w:proofErr w:type="spellStart"/>
      <w:r w:rsidRPr="001431E9">
        <w:rPr>
          <w:rStyle w:val="StyleUnderline"/>
        </w:rPr>
        <w:t>civilisation</w:t>
      </w:r>
      <w:proofErr w:type="spellEnd"/>
      <w:r w:rsidRPr="001431E9">
        <w:rPr>
          <w:rStyle w:val="StyleUnderline"/>
        </w:rPr>
        <w:t xml:space="preserve"> or the extinction of our species.</w:t>
      </w:r>
      <w:r w:rsidRPr="001431E9">
        <w:rPr>
          <w:sz w:val="14"/>
        </w:rPr>
        <w:t xml:space="preserve"> These catastrophes can have natural causes, like an asteroid impact or a </w:t>
      </w:r>
      <w:proofErr w:type="spellStart"/>
      <w:r w:rsidRPr="001431E9">
        <w:rPr>
          <w:sz w:val="14"/>
        </w:rPr>
        <w:t>supervolcano</w:t>
      </w:r>
      <w:proofErr w:type="spellEnd"/>
      <w:r w:rsidRPr="001431E9">
        <w:rPr>
          <w:sz w:val="14"/>
        </w:rPr>
        <w:t xml:space="preserve">, or be </w:t>
      </w:r>
      <w:proofErr w:type="gramStart"/>
      <w:r w:rsidRPr="001431E9">
        <w:rPr>
          <w:sz w:val="14"/>
        </w:rPr>
        <w:t>human-made</w:t>
      </w:r>
      <w:proofErr w:type="gramEnd"/>
      <w:r w:rsidRPr="001431E9">
        <w:rPr>
          <w:sz w:val="14"/>
        </w:rPr>
        <w:t xml:space="preserve"> from sources like nuclear war or climate change. Allowing one to happen would be “an abject end to the human story" and would let down the hundreds of generations that came before us, says Haydn Belfield, academic project manager at the Centre for the Study of Existential Risk at the University of Cambridge.</w:t>
      </w:r>
    </w:p>
    <w:p w14:paraId="4E47E12F" w14:textId="77777777" w:rsidR="00F83404" w:rsidRPr="001431E9" w:rsidRDefault="00F83404" w:rsidP="00F83404">
      <w:pPr>
        <w:rPr>
          <w:sz w:val="14"/>
        </w:rPr>
      </w:pPr>
      <w:r w:rsidRPr="001431E9">
        <w:rPr>
          <w:sz w:val="14"/>
        </w:rPr>
        <w:t>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probability of human-made disasters, Ord believes the chances increase to a startling one in six. He refers to this century as “the precipice” because the risk of losing our future has never been so high.</w:t>
      </w:r>
    </w:p>
    <w:p w14:paraId="3696B0FA" w14:textId="77777777" w:rsidR="00F83404" w:rsidRPr="001431E9" w:rsidRDefault="00F83404" w:rsidP="00F83404">
      <w:pPr>
        <w:rPr>
          <w:sz w:val="14"/>
        </w:rPr>
      </w:pPr>
      <w:r w:rsidRPr="001431E9">
        <w:rPr>
          <w:sz w:val="14"/>
        </w:rPr>
        <w:t>Researchers at the Center on Long-Term Risk, a non-profit research institute in London, have expanded upon x-risks with the even-more-chilling prospect of suffering risks. These “</w:t>
      </w:r>
      <w:r w:rsidRPr="001431E9">
        <w:rPr>
          <w:rStyle w:val="Emphasis"/>
        </w:rPr>
        <w:t>s-risks</w:t>
      </w:r>
      <w:r w:rsidRPr="001431E9">
        <w:rPr>
          <w:sz w:val="14"/>
        </w:rPr>
        <w:t xml:space="preserve">” </w:t>
      </w:r>
      <w:r w:rsidRPr="001431E9">
        <w:rPr>
          <w:rStyle w:val="StyleUnderline"/>
        </w:rPr>
        <w:t xml:space="preserve">are defined as “suffering on an </w:t>
      </w:r>
      <w:r w:rsidRPr="001431E9">
        <w:rPr>
          <w:rStyle w:val="Emphasis"/>
        </w:rPr>
        <w:t>astronomical scale</w:t>
      </w:r>
      <w:r w:rsidRPr="001431E9">
        <w:rPr>
          <w:rStyle w:val="StyleUnderline"/>
        </w:rPr>
        <w:t>, vastly exceeding all suffering that has existed on Earth so far</w:t>
      </w:r>
      <w:r w:rsidRPr="001431E9">
        <w:rPr>
          <w:sz w:val="14"/>
        </w:rPr>
        <w:t xml:space="preserve">.” In these scenarios, </w:t>
      </w:r>
      <w:r w:rsidRPr="001431E9">
        <w:rPr>
          <w:rStyle w:val="StyleUnderline"/>
        </w:rPr>
        <w:t xml:space="preserve">life </w:t>
      </w:r>
      <w:r w:rsidRPr="001431E9">
        <w:rPr>
          <w:rStyle w:val="Emphasis"/>
        </w:rPr>
        <w:t>continues</w:t>
      </w:r>
      <w:r w:rsidRPr="001431E9">
        <w:rPr>
          <w:sz w:val="14"/>
        </w:rPr>
        <w:t xml:space="preserve"> for billions of people, </w:t>
      </w:r>
      <w:r w:rsidRPr="001431E9">
        <w:rPr>
          <w:rStyle w:val="StyleUnderline"/>
        </w:rPr>
        <w:t xml:space="preserve">but the quality is </w:t>
      </w:r>
      <w:r w:rsidRPr="001431E9">
        <w:rPr>
          <w:rStyle w:val="Emphasis"/>
        </w:rPr>
        <w:t>so low</w:t>
      </w:r>
      <w:r w:rsidRPr="001431E9">
        <w:rPr>
          <w:rStyle w:val="StyleUnderline"/>
        </w:rPr>
        <w:t xml:space="preserve"> and the </w:t>
      </w:r>
      <w:r w:rsidRPr="001431E9">
        <w:rPr>
          <w:rStyle w:val="Emphasis"/>
        </w:rPr>
        <w:t>outlook so bleak</w:t>
      </w:r>
      <w:r w:rsidRPr="001431E9">
        <w:rPr>
          <w:sz w:val="14"/>
        </w:rPr>
        <w:t xml:space="preserve"> that </w:t>
      </w:r>
      <w:r w:rsidRPr="001431E9">
        <w:rPr>
          <w:rStyle w:val="StyleUnderline"/>
        </w:rPr>
        <w:t xml:space="preserve">dying out would be </w:t>
      </w:r>
      <w:r w:rsidRPr="001431E9">
        <w:rPr>
          <w:rStyle w:val="Emphasis"/>
        </w:rPr>
        <w:t>preferable</w:t>
      </w:r>
      <w:r w:rsidRPr="001431E9">
        <w:rPr>
          <w:rStyle w:val="StyleUnderline"/>
        </w:rPr>
        <w:t>.</w:t>
      </w:r>
      <w:r w:rsidRPr="001431E9">
        <w:rPr>
          <w:sz w:val="14"/>
        </w:rPr>
        <w:t xml:space="preserve"> In short: </w:t>
      </w:r>
      <w:r w:rsidRPr="001431E9">
        <w:rPr>
          <w:rStyle w:val="StyleUnderline"/>
        </w:rPr>
        <w:t xml:space="preserve">a future with </w:t>
      </w:r>
      <w:r w:rsidRPr="001431E9">
        <w:rPr>
          <w:rStyle w:val="Emphasis"/>
        </w:rPr>
        <w:t>negative value</w:t>
      </w:r>
      <w:r w:rsidRPr="001431E9">
        <w:rPr>
          <w:sz w:val="14"/>
        </w:rPr>
        <w:t xml:space="preserve"> </w:t>
      </w:r>
      <w:r w:rsidRPr="001431E9">
        <w:rPr>
          <w:rStyle w:val="StyleUnderline"/>
        </w:rPr>
        <w:t xml:space="preserve">is worse than one </w:t>
      </w:r>
      <w:r w:rsidRPr="001431E9">
        <w:rPr>
          <w:rStyle w:val="Emphasis"/>
        </w:rPr>
        <w:t>with no value at all</w:t>
      </w:r>
      <w:r w:rsidRPr="001431E9">
        <w:rPr>
          <w:sz w:val="14"/>
        </w:rPr>
        <w:t>.</w:t>
      </w:r>
    </w:p>
    <w:p w14:paraId="4E1025AF" w14:textId="77777777" w:rsidR="00F83404" w:rsidRPr="001431E9" w:rsidRDefault="00F83404" w:rsidP="00F83404">
      <w:pPr>
        <w:rPr>
          <w:sz w:val="14"/>
        </w:rPr>
      </w:pPr>
      <w:r w:rsidRPr="001431E9">
        <w:rPr>
          <w:sz w:val="14"/>
        </w:rPr>
        <w:t xml:space="preserve">This is where the “world in chains” scenario comes in. If </w:t>
      </w:r>
      <w:r w:rsidRPr="001431E9">
        <w:rPr>
          <w:rStyle w:val="StyleUnderline"/>
        </w:rPr>
        <w:t xml:space="preserve">a </w:t>
      </w:r>
      <w:r w:rsidRPr="001431E9">
        <w:rPr>
          <w:rStyle w:val="Emphasis"/>
        </w:rPr>
        <w:t>malevolent group</w:t>
      </w:r>
      <w:r w:rsidRPr="001431E9">
        <w:rPr>
          <w:sz w:val="14"/>
        </w:rPr>
        <w:t xml:space="preserve"> or government suddenly </w:t>
      </w:r>
      <w:r w:rsidRPr="001431E9">
        <w:rPr>
          <w:rStyle w:val="StyleUnderline"/>
        </w:rPr>
        <w:t>gained</w:t>
      </w:r>
      <w:r w:rsidRPr="001431E9">
        <w:rPr>
          <w:sz w:val="14"/>
        </w:rPr>
        <w:t xml:space="preserve"> </w:t>
      </w:r>
      <w:r w:rsidRPr="001431E9">
        <w:rPr>
          <w:rStyle w:val="Emphasis"/>
        </w:rPr>
        <w:t>world-dominating power through technology</w:t>
      </w:r>
      <w:r w:rsidRPr="001431E9">
        <w:rPr>
          <w:sz w:val="14"/>
        </w:rPr>
        <w:t xml:space="preserve">, and there was nothing to stand in its way, </w:t>
      </w:r>
      <w:r w:rsidRPr="001431E9">
        <w:rPr>
          <w:rStyle w:val="StyleUnderline"/>
        </w:rPr>
        <w:t xml:space="preserve">it could lead to an extended period of </w:t>
      </w:r>
      <w:r w:rsidRPr="001431E9">
        <w:rPr>
          <w:rStyle w:val="Emphasis"/>
        </w:rPr>
        <w:t>abject suffering and subjugation</w:t>
      </w:r>
      <w:r w:rsidRPr="001431E9">
        <w:rPr>
          <w:sz w:val="14"/>
        </w:rPr>
        <w:t xml:space="preserve">. A 2017 report on existential risks from the Global Priorities Project, in conjunction with FHI and the Ministry for Foreign Affairs of Finland, warned that </w:t>
      </w:r>
      <w:r w:rsidRPr="001431E9">
        <w:rPr>
          <w:rStyle w:val="StyleUnderline"/>
        </w:rPr>
        <w:t>“a long future under a</w:t>
      </w:r>
      <w:r w:rsidRPr="001431E9">
        <w:rPr>
          <w:sz w:val="14"/>
        </w:rPr>
        <w:t xml:space="preserve"> particularly brutal </w:t>
      </w:r>
      <w:r w:rsidRPr="001431E9">
        <w:rPr>
          <w:rStyle w:val="StyleUnderline"/>
        </w:rPr>
        <w:t xml:space="preserve">global totalitarian state could </w:t>
      </w:r>
      <w:r w:rsidRPr="001431E9">
        <w:rPr>
          <w:rStyle w:val="Emphasis"/>
        </w:rPr>
        <w:t>arguably be worse than complete extinction</w:t>
      </w:r>
      <w:r w:rsidRPr="001431E9">
        <w:rPr>
          <w:sz w:val="14"/>
        </w:rPr>
        <w:t>”.</w:t>
      </w:r>
    </w:p>
    <w:p w14:paraId="5C82939F" w14:textId="77777777" w:rsidR="00F83404" w:rsidRPr="001431E9" w:rsidRDefault="00F83404" w:rsidP="00F83404">
      <w:pPr>
        <w:rPr>
          <w:sz w:val="14"/>
        </w:rPr>
      </w:pPr>
      <w:r w:rsidRPr="001431E9">
        <w:rPr>
          <w:sz w:val="14"/>
        </w:rPr>
        <w:t>Singleton hypothesis</w:t>
      </w:r>
    </w:p>
    <w:p w14:paraId="18662DEE" w14:textId="77777777" w:rsidR="00F83404" w:rsidRPr="001431E9" w:rsidRDefault="00F83404" w:rsidP="00F83404">
      <w:pPr>
        <w:rPr>
          <w:sz w:val="14"/>
        </w:rPr>
      </w:pPr>
      <w:r w:rsidRPr="001431E9">
        <w:rPr>
          <w:sz w:val="14"/>
        </w:rPr>
        <w:t xml:space="preserve">Though global totalitarianism is still a niche topic of study, researchers in the field of existential risk are increasingly turning their attention to </w:t>
      </w:r>
      <w:r w:rsidRPr="001431E9">
        <w:rPr>
          <w:rStyle w:val="StyleUnderline"/>
        </w:rPr>
        <w:t xml:space="preserve">its most likely cause: </w:t>
      </w:r>
      <w:r w:rsidRPr="001431E9">
        <w:rPr>
          <w:rStyle w:val="Emphasis"/>
        </w:rPr>
        <w:t>artificial intelligence</w:t>
      </w:r>
      <w:r w:rsidRPr="001431E9">
        <w:rPr>
          <w:sz w:val="14"/>
        </w:rPr>
        <w:t>.</w:t>
      </w:r>
    </w:p>
    <w:p w14:paraId="22FCBDE8" w14:textId="77777777" w:rsidR="00F83404" w:rsidRPr="001431E9" w:rsidRDefault="00F83404" w:rsidP="00F83404">
      <w:pPr>
        <w:rPr>
          <w:sz w:val="14"/>
        </w:rPr>
      </w:pPr>
      <w:r w:rsidRPr="001431E9">
        <w:rPr>
          <w:sz w:val="14"/>
        </w:rPr>
        <w:t xml:space="preserve">In his “singleton hypothesis”, Nick Bostrom, director at Oxford’s FHI, has explained how </w:t>
      </w:r>
      <w:r w:rsidRPr="001431E9">
        <w:rPr>
          <w:rStyle w:val="StyleUnderline"/>
        </w:rPr>
        <w:t>a global government</w:t>
      </w:r>
      <w:r w:rsidRPr="001431E9">
        <w:rPr>
          <w:sz w:val="14"/>
        </w:rPr>
        <w:t xml:space="preserve"> </w:t>
      </w:r>
      <w:r w:rsidRPr="001431E9">
        <w:rPr>
          <w:rStyle w:val="StyleUnderline"/>
        </w:rPr>
        <w:t>could form with AI</w:t>
      </w:r>
      <w:r w:rsidRPr="001431E9">
        <w:rPr>
          <w:sz w:val="14"/>
        </w:rPr>
        <w:t xml:space="preserve"> or other powerful technologies – </w:t>
      </w:r>
      <w:r w:rsidRPr="001431E9">
        <w:rPr>
          <w:rStyle w:val="StyleUnderline"/>
        </w:rPr>
        <w:t xml:space="preserve">and why it might be </w:t>
      </w:r>
      <w:r w:rsidRPr="001431E9">
        <w:rPr>
          <w:rStyle w:val="Emphasis"/>
        </w:rPr>
        <w:t>impossible to overthrow</w:t>
      </w:r>
      <w:r w:rsidRPr="001431E9">
        <w:rPr>
          <w:sz w:val="14"/>
        </w:rPr>
        <w:t xml:space="preserve">. He writes that </w:t>
      </w:r>
      <w:r w:rsidRPr="001431E9">
        <w:rPr>
          <w:rStyle w:val="StyleUnderline"/>
        </w:rPr>
        <w:t xml:space="preserve">a world with “a single decision-making agency at the highest level” could occur if that agency “obtains a decisive lead through a </w:t>
      </w:r>
      <w:r w:rsidRPr="001431E9">
        <w:rPr>
          <w:rStyle w:val="Emphasis"/>
        </w:rPr>
        <w:t>technological breakthrough</w:t>
      </w:r>
      <w:r w:rsidRPr="001431E9">
        <w:rPr>
          <w:sz w:val="14"/>
        </w:rPr>
        <w:t xml:space="preserve"> in artificial intelligence or molecular nanotechnology”. Once in charge, </w:t>
      </w:r>
      <w:r w:rsidRPr="001431E9">
        <w:rPr>
          <w:rStyle w:val="StyleUnderline"/>
        </w:rPr>
        <w:t xml:space="preserve">it would control advances in technology that prevent </w:t>
      </w:r>
      <w:r w:rsidRPr="001431E9">
        <w:rPr>
          <w:rStyle w:val="Emphasis"/>
        </w:rPr>
        <w:t>internal challenges</w:t>
      </w:r>
      <w:r w:rsidRPr="001431E9">
        <w:rPr>
          <w:rStyle w:val="StyleUnderline"/>
        </w:rPr>
        <w:t xml:space="preserve">, like </w:t>
      </w:r>
      <w:r w:rsidRPr="001431E9">
        <w:rPr>
          <w:rStyle w:val="Emphasis"/>
        </w:rPr>
        <w:t>surveillance</w:t>
      </w:r>
      <w:r w:rsidRPr="001431E9">
        <w:rPr>
          <w:sz w:val="14"/>
        </w:rPr>
        <w:t xml:space="preserve"> or autonomous weapons, </w:t>
      </w:r>
      <w:r w:rsidRPr="001431E9">
        <w:rPr>
          <w:rStyle w:val="StyleUnderline"/>
        </w:rPr>
        <w:t>and</w:t>
      </w:r>
      <w:r w:rsidRPr="001431E9">
        <w:rPr>
          <w:sz w:val="14"/>
        </w:rPr>
        <w:t xml:space="preserve">, with this monopoly, </w:t>
      </w:r>
      <w:r w:rsidRPr="001431E9">
        <w:rPr>
          <w:rStyle w:val="StyleUnderline"/>
        </w:rPr>
        <w:t xml:space="preserve">remain </w:t>
      </w:r>
      <w:r w:rsidRPr="001431E9">
        <w:rPr>
          <w:rStyle w:val="Emphasis"/>
        </w:rPr>
        <w:t>perpetually stable</w:t>
      </w:r>
      <w:r w:rsidRPr="001431E9">
        <w:rPr>
          <w:sz w:val="14"/>
        </w:rPr>
        <w:t>.</w:t>
      </w:r>
    </w:p>
    <w:p w14:paraId="550E3AD5" w14:textId="77777777" w:rsidR="00F83404" w:rsidRPr="001431E9" w:rsidRDefault="00F83404" w:rsidP="00F83404">
      <w:pPr>
        <w:rPr>
          <w:sz w:val="14"/>
        </w:rPr>
      </w:pPr>
      <w:r w:rsidRPr="001431E9">
        <w:rPr>
          <w:sz w:val="14"/>
        </w:rPr>
        <w:t xml:space="preserve">If the singleton is totalitarian, </w:t>
      </w:r>
      <w:r w:rsidRPr="001431E9">
        <w:rPr>
          <w:rStyle w:val="StyleUnderline"/>
        </w:rPr>
        <w:t xml:space="preserve">life would be </w:t>
      </w:r>
      <w:r w:rsidRPr="001431E9">
        <w:rPr>
          <w:rStyle w:val="Emphasis"/>
        </w:rPr>
        <w:t>bleak</w:t>
      </w:r>
      <w:r w:rsidRPr="001431E9">
        <w:rPr>
          <w:sz w:val="14"/>
        </w:rPr>
        <w:t xml:space="preserve">. Even in the countries with the strictest regimes, news leaks in and out from other countries and people can escape. </w:t>
      </w:r>
      <w:r w:rsidRPr="001431E9">
        <w:rPr>
          <w:rStyle w:val="StyleUnderline"/>
        </w:rPr>
        <w:t xml:space="preserve">A global totalitarian rule would eliminate even these small seeds of hope. To be worse than extinction, “that would mean we feel </w:t>
      </w:r>
      <w:r w:rsidRPr="001431E9">
        <w:rPr>
          <w:rStyle w:val="Emphasis"/>
        </w:rPr>
        <w:t>absolutely no freedom</w:t>
      </w:r>
      <w:r w:rsidRPr="001431E9">
        <w:rPr>
          <w:rStyle w:val="StyleUnderline"/>
        </w:rPr>
        <w:t xml:space="preserve">, </w:t>
      </w:r>
      <w:r w:rsidRPr="001431E9">
        <w:rPr>
          <w:rStyle w:val="Emphasis"/>
        </w:rPr>
        <w:t>no privacy</w:t>
      </w:r>
      <w:r w:rsidRPr="001431E9">
        <w:rPr>
          <w:rStyle w:val="StyleUnderline"/>
        </w:rPr>
        <w:t xml:space="preserve">, </w:t>
      </w:r>
      <w:r w:rsidRPr="001431E9">
        <w:rPr>
          <w:rStyle w:val="Emphasis"/>
        </w:rPr>
        <w:t>no hope of escaping</w:t>
      </w:r>
      <w:r w:rsidRPr="001431E9">
        <w:rPr>
          <w:rStyle w:val="StyleUnderline"/>
        </w:rPr>
        <w:t xml:space="preserve">, </w:t>
      </w:r>
      <w:r w:rsidRPr="001431E9">
        <w:rPr>
          <w:rStyle w:val="Emphasis"/>
        </w:rPr>
        <w:t>no agency to control our lives at all</w:t>
      </w:r>
      <w:r w:rsidRPr="001431E9">
        <w:rPr>
          <w:sz w:val="14"/>
        </w:rPr>
        <w:t>", says Tucker Davey, a writer at the Future of Life Institute in Massachusetts, which focuses on existential risk research.</w:t>
      </w:r>
    </w:p>
    <w:p w14:paraId="1DF3D725" w14:textId="77777777" w:rsidR="00F83404" w:rsidRPr="001431E9" w:rsidRDefault="00F83404" w:rsidP="00F83404">
      <w:pPr>
        <w:rPr>
          <w:sz w:val="14"/>
        </w:rPr>
      </w:pPr>
      <w:r w:rsidRPr="001431E9">
        <w:rPr>
          <w:sz w:val="14"/>
        </w:rPr>
        <w:t>“</w:t>
      </w:r>
      <w:r w:rsidRPr="001431E9">
        <w:rPr>
          <w:rStyle w:val="StyleUnderline"/>
        </w:rPr>
        <w:t>In totalitarian regimes of the past</w:t>
      </w:r>
      <w:r w:rsidRPr="001431E9">
        <w:rPr>
          <w:sz w:val="14"/>
        </w:rPr>
        <w:t>, [</w:t>
      </w:r>
      <w:r w:rsidRPr="001431E9">
        <w:rPr>
          <w:rStyle w:val="StyleUnderline"/>
        </w:rPr>
        <w:t>there was</w:t>
      </w:r>
      <w:r w:rsidRPr="001431E9">
        <w:rPr>
          <w:sz w:val="14"/>
        </w:rPr>
        <w:t xml:space="preserve">] so much </w:t>
      </w:r>
      <w:r w:rsidRPr="001431E9">
        <w:rPr>
          <w:rStyle w:val="StyleUnderline"/>
        </w:rPr>
        <w:t xml:space="preserve">paranoia and psychological suffering because you just have no idea if you're going to get </w:t>
      </w:r>
      <w:r w:rsidRPr="001431E9">
        <w:rPr>
          <w:rStyle w:val="Emphasis"/>
        </w:rPr>
        <w:t>killed</w:t>
      </w:r>
      <w:r w:rsidRPr="001431E9">
        <w:rPr>
          <w:sz w:val="14"/>
        </w:rPr>
        <w:t xml:space="preserve"> for saying the wrong thing,” he continues. “</w:t>
      </w:r>
      <w:r w:rsidRPr="001431E9">
        <w:rPr>
          <w:rStyle w:val="StyleUnderline"/>
        </w:rPr>
        <w:t xml:space="preserve">And now imagine that </w:t>
      </w:r>
      <w:r w:rsidRPr="001431E9">
        <w:rPr>
          <w:rStyle w:val="Emphasis"/>
        </w:rPr>
        <w:t>there's not even a question</w:t>
      </w:r>
      <w:r w:rsidRPr="001431E9">
        <w:rPr>
          <w:sz w:val="14"/>
        </w:rPr>
        <w:t xml:space="preserve">, every single thing you say is being reported and being </w:t>
      </w:r>
      <w:proofErr w:type="spellStart"/>
      <w:r w:rsidRPr="001431E9">
        <w:rPr>
          <w:sz w:val="14"/>
        </w:rPr>
        <w:t>analysed</w:t>
      </w:r>
      <w:proofErr w:type="spellEnd"/>
      <w:r w:rsidRPr="001431E9">
        <w:rPr>
          <w:sz w:val="14"/>
        </w:rPr>
        <w:t>.”</w:t>
      </w:r>
    </w:p>
    <w:p w14:paraId="2E917125" w14:textId="77777777" w:rsidR="00F83404" w:rsidRPr="001431E9" w:rsidRDefault="00F83404" w:rsidP="00F83404">
      <w:pPr>
        <w:rPr>
          <w:sz w:val="14"/>
        </w:rPr>
      </w:pPr>
      <w:r w:rsidRPr="001431E9">
        <w:rPr>
          <w:sz w:val="14"/>
        </w:rPr>
        <w:t xml:space="preserve">“We may not yet have the technologies to do this,” Ord said in a recent interview, “but </w:t>
      </w:r>
      <w:r w:rsidRPr="001431E9">
        <w:rPr>
          <w:rStyle w:val="StyleUnderline"/>
        </w:rPr>
        <w:t xml:space="preserve">it looks like the kinds of technologies we’re developing make that </w:t>
      </w:r>
      <w:r w:rsidRPr="001431E9">
        <w:rPr>
          <w:rStyle w:val="Emphasis"/>
        </w:rPr>
        <w:t>easier and easier</w:t>
      </w:r>
      <w:r w:rsidRPr="001431E9">
        <w:rPr>
          <w:sz w:val="14"/>
        </w:rPr>
        <w:t xml:space="preserve">. And it seems plausible that </w:t>
      </w:r>
      <w:r w:rsidRPr="001431E9">
        <w:rPr>
          <w:rStyle w:val="StyleUnderline"/>
        </w:rPr>
        <w:t xml:space="preserve">this may become possible at some time in the next </w:t>
      </w:r>
      <w:r w:rsidRPr="001431E9">
        <w:rPr>
          <w:rStyle w:val="Emphasis"/>
        </w:rPr>
        <w:t>100 years</w:t>
      </w:r>
      <w:r w:rsidRPr="001431E9">
        <w:rPr>
          <w:sz w:val="14"/>
        </w:rPr>
        <w:t>.”</w:t>
      </w:r>
    </w:p>
    <w:p w14:paraId="1CAE75F4" w14:textId="77777777" w:rsidR="00F83404" w:rsidRPr="001431E9" w:rsidRDefault="00F83404" w:rsidP="00F83404">
      <w:pPr>
        <w:rPr>
          <w:sz w:val="14"/>
        </w:rPr>
      </w:pPr>
      <w:r w:rsidRPr="001431E9">
        <w:rPr>
          <w:sz w:val="14"/>
        </w:rPr>
        <w:t>AI and authoritarianism</w:t>
      </w:r>
    </w:p>
    <w:p w14:paraId="6BEFDF7D" w14:textId="77777777" w:rsidR="00F83404" w:rsidRPr="001431E9" w:rsidRDefault="00F83404" w:rsidP="00F83404">
      <w:pPr>
        <w:rPr>
          <w:sz w:val="14"/>
        </w:rPr>
      </w:pPr>
      <w:r w:rsidRPr="001431E9">
        <w:rPr>
          <w:sz w:val="14"/>
        </w:rPr>
        <w:t xml:space="preserve">Though life under a global totalitarian government is still an unlikely and far-future scenario, </w:t>
      </w:r>
      <w:r w:rsidRPr="001431E9">
        <w:rPr>
          <w:rStyle w:val="StyleUnderline"/>
        </w:rPr>
        <w:t xml:space="preserve">AI is </w:t>
      </w:r>
      <w:r w:rsidRPr="001431E9">
        <w:rPr>
          <w:rStyle w:val="Emphasis"/>
        </w:rPr>
        <w:t>already enabling authoritarianism</w:t>
      </w:r>
      <w:r w:rsidRPr="001431E9">
        <w:rPr>
          <w:sz w:val="14"/>
        </w:rPr>
        <w:t xml:space="preserve"> in some countries and strengthening </w:t>
      </w:r>
      <w:r w:rsidRPr="001431E9">
        <w:rPr>
          <w:rStyle w:val="StyleUnderline"/>
        </w:rPr>
        <w:t xml:space="preserve">infrastructure that could be </w:t>
      </w:r>
      <w:r w:rsidRPr="001431E9">
        <w:rPr>
          <w:rStyle w:val="Emphasis"/>
        </w:rPr>
        <w:t>seized by an opportunistic despot in others</w:t>
      </w:r>
      <w:r w:rsidRPr="001431E9">
        <w:rPr>
          <w:sz w:val="14"/>
        </w:rPr>
        <w:t>.</w:t>
      </w:r>
    </w:p>
    <w:p w14:paraId="6C5DB40C" w14:textId="77777777" w:rsidR="00F83404" w:rsidRPr="001431E9" w:rsidRDefault="00F83404" w:rsidP="00F83404">
      <w:pPr>
        <w:rPr>
          <w:sz w:val="14"/>
        </w:rPr>
      </w:pPr>
      <w:r w:rsidRPr="001431E9">
        <w:rPr>
          <w:sz w:val="14"/>
        </w:rPr>
        <w:t xml:space="preserve">“We've seen sort of a reckoning with the shift from very utopian </w:t>
      </w:r>
      <w:r w:rsidRPr="001431E9">
        <w:rPr>
          <w:rStyle w:val="StyleUnderline"/>
        </w:rPr>
        <w:t>visions of</w:t>
      </w:r>
      <w:r w:rsidRPr="001431E9">
        <w:rPr>
          <w:sz w:val="14"/>
        </w:rPr>
        <w:t xml:space="preserve"> what </w:t>
      </w:r>
      <w:r w:rsidRPr="001431E9">
        <w:rPr>
          <w:rStyle w:val="StyleUnderline"/>
        </w:rPr>
        <w:t>tech</w:t>
      </w:r>
      <w:r w:rsidRPr="001431E9">
        <w:rPr>
          <w:sz w:val="14"/>
        </w:rPr>
        <w:t xml:space="preserve">nology might bring to much more sobering realities that </w:t>
      </w:r>
      <w:r w:rsidRPr="001431E9">
        <w:rPr>
          <w:rStyle w:val="StyleUnderline"/>
        </w:rPr>
        <w:t>are</w:t>
      </w:r>
      <w:r w:rsidRPr="001431E9">
        <w:rPr>
          <w:sz w:val="14"/>
        </w:rPr>
        <w:t xml:space="preserve">, in some respects, </w:t>
      </w:r>
      <w:r w:rsidRPr="001431E9">
        <w:rPr>
          <w:rStyle w:val="Emphasis"/>
        </w:rPr>
        <w:t>already quite dystopian</w:t>
      </w:r>
      <w:r w:rsidRPr="001431E9">
        <w:rPr>
          <w:sz w:val="14"/>
        </w:rPr>
        <w:t xml:space="preserve">,” says Elsa Kania, an adjunct senior fellow at the Center for New American Security, a bipartisan non-profit that develops national security and </w:t>
      </w:r>
      <w:proofErr w:type="spellStart"/>
      <w:r w:rsidRPr="001431E9">
        <w:rPr>
          <w:sz w:val="14"/>
        </w:rPr>
        <w:t>defence</w:t>
      </w:r>
      <w:proofErr w:type="spellEnd"/>
      <w:r w:rsidRPr="001431E9">
        <w:rPr>
          <w:sz w:val="14"/>
        </w:rPr>
        <w:t xml:space="preserve"> policies.</w:t>
      </w:r>
    </w:p>
    <w:p w14:paraId="61D11117" w14:textId="77777777" w:rsidR="00F83404" w:rsidRPr="001431E9" w:rsidRDefault="00F83404" w:rsidP="00F83404">
      <w:pPr>
        <w:rPr>
          <w:sz w:val="14"/>
        </w:rPr>
      </w:pPr>
      <w:r w:rsidRPr="001431E9">
        <w:rPr>
          <w:sz w:val="14"/>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2C898C61" w14:textId="77777777" w:rsidR="00F83404" w:rsidRPr="001431E9" w:rsidRDefault="00F83404" w:rsidP="00F83404">
      <w:pPr>
        <w:rPr>
          <w:sz w:val="14"/>
        </w:rPr>
      </w:pPr>
      <w:r w:rsidRPr="001431E9">
        <w:rPr>
          <w:sz w:val="14"/>
        </w:rPr>
        <w:t xml:space="preserve">What if the definition of what is illegal in the US and the UK expanded to include </w:t>
      </w:r>
      <w:proofErr w:type="spellStart"/>
      <w:r w:rsidRPr="001431E9">
        <w:rPr>
          <w:sz w:val="14"/>
        </w:rPr>
        <w:t>criticising</w:t>
      </w:r>
      <w:proofErr w:type="spellEnd"/>
      <w:r w:rsidRPr="001431E9">
        <w:rPr>
          <w:sz w:val="14"/>
        </w:rPr>
        <w:t xml:space="preserve"> the government or </w:t>
      </w:r>
      <w:proofErr w:type="spellStart"/>
      <w:r w:rsidRPr="001431E9">
        <w:rPr>
          <w:sz w:val="14"/>
        </w:rPr>
        <w:t>practising</w:t>
      </w:r>
      <w:proofErr w:type="spellEnd"/>
      <w:r w:rsidRPr="001431E9">
        <w:rPr>
          <w:sz w:val="14"/>
        </w:rPr>
        <w:t xml:space="preserve"> certain religions? The infrastructure is already in place to enforce it, and AI – which the NSA has already begun experimenting with – would enable agencies to search through our data faster than ever before.</w:t>
      </w:r>
    </w:p>
    <w:p w14:paraId="33DB23BB" w14:textId="77777777" w:rsidR="00F83404" w:rsidRPr="001431E9" w:rsidRDefault="00F83404" w:rsidP="00F83404">
      <w:pPr>
        <w:rPr>
          <w:sz w:val="14"/>
        </w:rPr>
      </w:pPr>
      <w:r w:rsidRPr="001431E9">
        <w:rPr>
          <w:sz w:val="14"/>
        </w:rPr>
        <w:t xml:space="preserve">In addition to enhancing surveillance, </w:t>
      </w:r>
      <w:r w:rsidRPr="001431E9">
        <w:rPr>
          <w:rStyle w:val="StyleUnderline"/>
        </w:rPr>
        <w:t xml:space="preserve">AI also underpins the growth of </w:t>
      </w:r>
      <w:r w:rsidRPr="001431E9">
        <w:rPr>
          <w:rStyle w:val="Emphasis"/>
        </w:rPr>
        <w:t>online misinformation</w:t>
      </w:r>
      <w:r w:rsidRPr="001431E9">
        <w:rPr>
          <w:sz w:val="14"/>
        </w:rPr>
        <w:t xml:space="preserve">, which is another </w:t>
      </w:r>
      <w:r w:rsidRPr="001431E9">
        <w:rPr>
          <w:rStyle w:val="StyleUnderline"/>
        </w:rPr>
        <w:t xml:space="preserve">tool of the </w:t>
      </w:r>
      <w:r w:rsidRPr="001431E9">
        <w:rPr>
          <w:rStyle w:val="Emphasis"/>
        </w:rPr>
        <w:t>authoritarian</w:t>
      </w:r>
      <w:r w:rsidRPr="001431E9">
        <w:rPr>
          <w:sz w:val="14"/>
        </w:rPr>
        <w:t xml:space="preserve">. AI-powered </w:t>
      </w:r>
      <w:r w:rsidRPr="001431E9">
        <w:rPr>
          <w:rStyle w:val="Emphasis"/>
        </w:rPr>
        <w:t>deep fakes</w:t>
      </w:r>
      <w:r w:rsidRPr="001431E9">
        <w:rPr>
          <w:sz w:val="14"/>
        </w:rPr>
        <w:t xml:space="preserve">, which </w:t>
      </w:r>
      <w:r w:rsidRPr="001431E9">
        <w:rPr>
          <w:rStyle w:val="StyleUnderline"/>
        </w:rPr>
        <w:t xml:space="preserve">can spread </w:t>
      </w:r>
      <w:r w:rsidRPr="001431E9">
        <w:rPr>
          <w:rStyle w:val="Emphasis"/>
        </w:rPr>
        <w:t>fabricated political messages</w:t>
      </w:r>
      <w:r w:rsidRPr="001431E9">
        <w:rPr>
          <w:sz w:val="14"/>
        </w:rPr>
        <w:t xml:space="preserve">, </w:t>
      </w:r>
      <w:r w:rsidRPr="001431E9">
        <w:rPr>
          <w:rStyle w:val="StyleUnderline"/>
        </w:rPr>
        <w:t xml:space="preserve">and algorithmic micro-targeting on social media are making propaganda more </w:t>
      </w:r>
      <w:r w:rsidRPr="001431E9">
        <w:rPr>
          <w:rStyle w:val="Emphasis"/>
        </w:rPr>
        <w:t>persuasive</w:t>
      </w:r>
      <w:r w:rsidRPr="001431E9">
        <w:rPr>
          <w:rStyle w:val="StyleUnderline"/>
        </w:rPr>
        <w:t xml:space="preserve">. This undermines our </w:t>
      </w:r>
      <w:r w:rsidRPr="001431E9">
        <w:rPr>
          <w:rStyle w:val="Emphasis"/>
        </w:rPr>
        <w:t>epistemic security</w:t>
      </w:r>
      <w:r w:rsidRPr="001431E9">
        <w:rPr>
          <w:sz w:val="14"/>
        </w:rPr>
        <w:t xml:space="preserve"> – the ability to determine what is true and act on it – </w:t>
      </w:r>
      <w:r w:rsidRPr="001431E9">
        <w:rPr>
          <w:rStyle w:val="StyleUnderline"/>
        </w:rPr>
        <w:t>that democracies depend on</w:t>
      </w:r>
      <w:r w:rsidRPr="001431E9">
        <w:rPr>
          <w:sz w:val="14"/>
        </w:rPr>
        <w:t>.</w:t>
      </w:r>
    </w:p>
    <w:p w14:paraId="78F68323" w14:textId="77777777" w:rsidR="00F83404" w:rsidRPr="001431E9" w:rsidRDefault="00F83404" w:rsidP="00F83404">
      <w:r w:rsidRPr="001431E9">
        <w:rPr>
          <w:sz w:val="14"/>
        </w:rPr>
        <w:t>“Over the last few years, we've seen the rise of filter bubbles and people getting shunted by various algorithms into believing various conspiracy theories, or even if they’re not conspiracy theories, into believing only parts of the truth,” says Belfield. “</w:t>
      </w:r>
      <w:r w:rsidRPr="001431E9">
        <w:rPr>
          <w:rStyle w:val="StyleUnderline"/>
        </w:rPr>
        <w:t xml:space="preserve">You can imagine things getting </w:t>
      </w:r>
      <w:r w:rsidRPr="001431E9">
        <w:rPr>
          <w:rStyle w:val="Emphasis"/>
        </w:rPr>
        <w:t>much worse</w:t>
      </w:r>
      <w:r w:rsidRPr="001431E9">
        <w:rPr>
          <w:sz w:val="14"/>
        </w:rPr>
        <w:t xml:space="preserve">, especially </w:t>
      </w:r>
      <w:r w:rsidRPr="001431E9">
        <w:rPr>
          <w:rStyle w:val="StyleUnderline"/>
        </w:rPr>
        <w:t>with deep fakes and things like that, until it's increasingly harder for us to</w:t>
      </w:r>
      <w:r w:rsidRPr="001431E9">
        <w:rPr>
          <w:sz w:val="14"/>
        </w:rPr>
        <w:t xml:space="preserve">, as a society, </w:t>
      </w:r>
      <w:r w:rsidRPr="001431E9">
        <w:rPr>
          <w:rStyle w:val="StyleUnderline"/>
        </w:rPr>
        <w:t>decide these are the facts of the matter</w:t>
      </w:r>
      <w:r w:rsidRPr="001431E9">
        <w:rPr>
          <w:sz w:val="14"/>
        </w:rPr>
        <w:t>, this is what we have to do about it, and then take collective action.”</w:t>
      </w:r>
    </w:p>
    <w:p w14:paraId="101F8815" w14:textId="55C8FD7E" w:rsidR="00F83404" w:rsidRPr="001431E9" w:rsidRDefault="00B42AC5" w:rsidP="00F83404">
      <w:pPr>
        <w:pStyle w:val="Heading2"/>
      </w:pPr>
      <w:proofErr w:type="spellStart"/>
      <w:r w:rsidRPr="001431E9">
        <w:t>Counterforcing</w:t>
      </w:r>
      <w:proofErr w:type="spellEnd"/>
    </w:p>
    <w:p w14:paraId="7417A01C" w14:textId="5456D81E" w:rsidR="00F459E3" w:rsidRPr="001431E9" w:rsidRDefault="00F459E3" w:rsidP="00F459E3">
      <w:pPr>
        <w:pStyle w:val="Heading3"/>
      </w:pPr>
      <w:r w:rsidRPr="001431E9">
        <w:t xml:space="preserve">1NC – Generic </w:t>
      </w:r>
    </w:p>
    <w:p w14:paraId="4B9DC0B7" w14:textId="61DD036B" w:rsidR="000E0687" w:rsidRPr="001431E9" w:rsidRDefault="000E0687" w:rsidP="000E0687">
      <w:pPr>
        <w:pStyle w:val="Heading4"/>
      </w:pPr>
      <w:r w:rsidRPr="001431E9">
        <w:t xml:space="preserve">US </w:t>
      </w:r>
      <w:r w:rsidR="00521CEB" w:rsidRPr="001431E9">
        <w:t>eliminates any chance of</w:t>
      </w:r>
      <w:r w:rsidRPr="001431E9">
        <w:t xml:space="preserve"> second strike – superior </w:t>
      </w:r>
      <w:r w:rsidR="00E43D08" w:rsidRPr="001431E9">
        <w:t xml:space="preserve">defense and </w:t>
      </w:r>
      <w:proofErr w:type="gramStart"/>
      <w:r w:rsidR="00E43D08" w:rsidRPr="001431E9">
        <w:t>space based</w:t>
      </w:r>
      <w:proofErr w:type="gramEnd"/>
      <w:r w:rsidR="00E43D08" w:rsidRPr="001431E9">
        <w:t xml:space="preserve"> detection</w:t>
      </w:r>
    </w:p>
    <w:p w14:paraId="7DF716A7" w14:textId="77777777" w:rsidR="000E0687" w:rsidRPr="001431E9" w:rsidRDefault="000E0687" w:rsidP="000E0687">
      <w:r w:rsidRPr="001431E9">
        <w:rPr>
          <w:rStyle w:val="Style13ptBold"/>
        </w:rPr>
        <w:t xml:space="preserve">Bin 25 </w:t>
      </w:r>
      <w:r w:rsidRPr="001431E9">
        <w:t xml:space="preserve">[(Li, Gerald C. Professor, </w:t>
      </w:r>
      <w:proofErr w:type="spellStart"/>
      <w:r w:rsidRPr="001431E9">
        <w:t>Deparment</w:t>
      </w:r>
      <w:proofErr w:type="spellEnd"/>
      <w:r w:rsidRPr="001431E9">
        <w:t xml:space="preserve"> of International Relations, Tsinghua University), “Chinese perspectives on strategic stability engagement with the United States”. Brookings, https://www.brookings.edu/articles/chinese-perspectives-on-strategic-stability-engagement-with-the-united-states/ 21 </w:t>
      </w:r>
      <w:proofErr w:type="gramStart"/>
      <w:r w:rsidRPr="001431E9">
        <w:t>July,</w:t>
      </w:r>
      <w:proofErr w:type="gramEnd"/>
      <w:r w:rsidRPr="001431E9">
        <w:t xml:space="preserve"> </w:t>
      </w:r>
      <w:proofErr w:type="gramStart"/>
      <w:r w:rsidRPr="001431E9">
        <w:t>2021 ]</w:t>
      </w:r>
      <w:proofErr w:type="gramEnd"/>
      <w:r w:rsidRPr="001431E9">
        <w:t xml:space="preserve"> CC</w:t>
      </w:r>
    </w:p>
    <w:p w14:paraId="0B2CED45" w14:textId="77777777" w:rsidR="000E0687" w:rsidRPr="001431E9" w:rsidRDefault="000E0687" w:rsidP="000E0687">
      <w:pPr>
        <w:rPr>
          <w:rStyle w:val="StyleUnderline"/>
        </w:rPr>
      </w:pPr>
      <w:r w:rsidRPr="001431E9">
        <w:t xml:space="preserve">After acquiring long-range nuclear weapons in the </w:t>
      </w:r>
      <w:r w:rsidRPr="001431E9">
        <w:rPr>
          <w:rStyle w:val="StyleUnderline"/>
        </w:rPr>
        <w:t>1980s, China maintained a very small arsenal for a long time.</w:t>
      </w:r>
      <w:r w:rsidRPr="001431E9">
        <w:t xml:space="preserve"> In the event of a nuclear strike by other countries, this small arsenal could hardly ensure survivability. Thus, at the time, China had no choice but to rely on “</w:t>
      </w:r>
      <w:r w:rsidRPr="001431E9">
        <w:rPr>
          <w:rStyle w:val="StyleUnderline"/>
        </w:rPr>
        <w:t>quantitative ambiguity</w:t>
      </w:r>
      <w:r w:rsidRPr="001431E9">
        <w:t xml:space="preserve">” to protect the survivability of its nuclear weapons.5 This meant that China </w:t>
      </w:r>
      <w:r w:rsidRPr="001431E9">
        <w:rPr>
          <w:rStyle w:val="StyleUnderline"/>
        </w:rPr>
        <w:t xml:space="preserve">did not disclose the number of its nuclear weapons, thereby reducing adversaries’ confidence in the success of a nuclear strike. However, as time passed and the United States’ detection capabilities improved, </w:t>
      </w:r>
      <w:r w:rsidRPr="001431E9">
        <w:rPr>
          <w:rStyle w:val="StyleUnderline"/>
          <w:bCs/>
        </w:rPr>
        <w:t>relying solely</w:t>
      </w:r>
      <w:r w:rsidRPr="001431E9">
        <w:rPr>
          <w:rStyle w:val="StyleUnderline"/>
        </w:rPr>
        <w:t xml:space="preserve"> on </w:t>
      </w:r>
      <w:r w:rsidRPr="001431E9">
        <w:rPr>
          <w:rStyle w:val="StyleUnderline"/>
          <w:bCs/>
        </w:rPr>
        <w:t>quantitative ambiguity</w:t>
      </w:r>
      <w:r w:rsidRPr="001431E9">
        <w:rPr>
          <w:rStyle w:val="StyleUnderline"/>
        </w:rPr>
        <w:t xml:space="preserve"> was no longer sufficient. </w:t>
      </w:r>
      <w:r w:rsidRPr="001431E9">
        <w:t xml:space="preserve">Therefore, </w:t>
      </w:r>
      <w:r w:rsidRPr="001431E9">
        <w:rPr>
          <w:rStyle w:val="StyleUnderline"/>
        </w:rPr>
        <w:t xml:space="preserve">China </w:t>
      </w:r>
      <w:r w:rsidRPr="001431E9">
        <w:rPr>
          <w:rStyle w:val="StyleUnderline"/>
          <w:bCs/>
        </w:rPr>
        <w:t>adopted technical measures</w:t>
      </w:r>
      <w:r w:rsidRPr="001431E9">
        <w:rPr>
          <w:rStyle w:val="StyleUnderline"/>
        </w:rPr>
        <w:t xml:space="preserve"> to enhance the survivability of its nuclear weapons, improving their mobility by developing submarine-launched and land-based mobile missiles.</w:t>
      </w:r>
    </w:p>
    <w:p w14:paraId="5597396C" w14:textId="77777777" w:rsidR="000E0687" w:rsidRPr="001431E9" w:rsidRDefault="000E0687" w:rsidP="000E0687">
      <w:pPr>
        <w:rPr>
          <w:rStyle w:val="StyleUnderline"/>
        </w:rPr>
      </w:pPr>
      <w:r w:rsidRPr="001431E9">
        <w:t xml:space="preserve">Meanwhile, the </w:t>
      </w:r>
      <w:r w:rsidRPr="001431E9">
        <w:rPr>
          <w:rStyle w:val="StyleUnderline"/>
        </w:rPr>
        <w:t xml:space="preserve">United States continued to develop technical measures to reduce the survivability of China’s nuclear weapons, a strategy known as damage limitation. </w:t>
      </w:r>
      <w:r w:rsidRPr="001431E9">
        <w:t xml:space="preserve">For instance, the United States has </w:t>
      </w:r>
      <w:r w:rsidRPr="001431E9">
        <w:rPr>
          <w:rStyle w:val="StyleUnderline"/>
          <w:bCs/>
        </w:rPr>
        <w:t>strengthened</w:t>
      </w:r>
      <w:r w:rsidRPr="001431E9">
        <w:rPr>
          <w:rStyle w:val="StyleUnderline"/>
        </w:rPr>
        <w:t xml:space="preserve"> its </w:t>
      </w:r>
      <w:r w:rsidRPr="001431E9">
        <w:rPr>
          <w:rStyle w:val="StyleUnderline"/>
          <w:rFonts w:eastAsiaTheme="majorEastAsia" w:cstheme="majorBidi"/>
          <w:sz w:val="32"/>
          <w:szCs w:val="24"/>
        </w:rPr>
        <w:t>detection capabilities</w:t>
      </w:r>
      <w:r w:rsidRPr="001431E9">
        <w:rPr>
          <w:rStyle w:val="StyleUnderline"/>
        </w:rPr>
        <w:t xml:space="preserve"> against Chinese nuclear submarines in the South China Sea and the Pacific Ocean.</w:t>
      </w:r>
      <w:r w:rsidRPr="001431E9">
        <w:t xml:space="preserve"> The United States </w:t>
      </w:r>
      <w:r w:rsidRPr="001431E9">
        <w:rPr>
          <w:rStyle w:val="StyleUnderline"/>
        </w:rPr>
        <w:t>uses anti-submarine warfare tactics to curb China’s sea-based nuclear retaliation capabilities.</w:t>
      </w:r>
      <w:r w:rsidRPr="001431E9">
        <w:t xml:space="preserve"> Additionally, the United States is </w:t>
      </w:r>
      <w:r w:rsidRPr="001431E9">
        <w:rPr>
          <w:rStyle w:val="StyleUnderline"/>
        </w:rPr>
        <w:t xml:space="preserve">attempting to </w:t>
      </w:r>
      <w:r w:rsidRPr="001431E9">
        <w:rPr>
          <w:rStyle w:val="StyleUnderline"/>
          <w:bCs/>
        </w:rPr>
        <w:t>develop space-based monitoring</w:t>
      </w:r>
      <w:r w:rsidRPr="001431E9">
        <w:rPr>
          <w:rStyle w:val="StyleUnderline"/>
        </w:rPr>
        <w:t xml:space="preserve"> capabilities for land-based mobile missiles, thereby suppressing China’s land-based nuclear retaliation capabilities.6</w:t>
      </w:r>
    </w:p>
    <w:p w14:paraId="2582B768" w14:textId="77777777" w:rsidR="000E0687" w:rsidRPr="001431E9" w:rsidRDefault="000E0687" w:rsidP="000E0687">
      <w:pPr>
        <w:rPr>
          <w:rStyle w:val="StyleUnderline"/>
        </w:rPr>
      </w:pPr>
      <w:r w:rsidRPr="001431E9">
        <w:rPr>
          <w:rStyle w:val="StyleUnderline"/>
        </w:rPr>
        <w:t>Chinese security experts are most alarmed by the development of the U.S. missile defense system.7</w:t>
      </w:r>
      <w:r w:rsidRPr="001431E9">
        <w:t xml:space="preserve"> In the 1980s, they were concerned about the Strategic Defense Initiative, particularly the deployment of weapons in space and the prospect of space becoming a battlefield.8 China’s diplomatic efforts regarding the non-weaponization of outer space stem from this concern. In the late 1990s, the United States began focusing on ground- and sea-based kinetic interceptor technology to establish a missile defense system that would protect the U.S. homeland. Since the United States has many nuclear weapons, </w:t>
      </w:r>
      <w:r w:rsidRPr="001431E9">
        <w:rPr>
          <w:rStyle w:val="StyleUnderline"/>
        </w:rPr>
        <w:t>a hypothetical U.S. nuclear strike would destroy most of China’s nuclear weapons.</w:t>
      </w:r>
      <w:r w:rsidRPr="001431E9">
        <w:t xml:space="preserve"> Therefore, very few of China’s nuclear weapons would survive. The </w:t>
      </w:r>
      <w:r w:rsidRPr="001431E9">
        <w:rPr>
          <w:rStyle w:val="StyleUnderline"/>
        </w:rPr>
        <w:t xml:space="preserve">United States would only need a small number of interceptors to deal with these surviving Chinese nuclear weapons. </w:t>
      </w:r>
      <w:r w:rsidRPr="001431E9">
        <w:t xml:space="preserve">Chinese scholars have expressed </w:t>
      </w:r>
      <w:r w:rsidRPr="001431E9">
        <w:rPr>
          <w:rStyle w:val="StyleUnderline"/>
        </w:rPr>
        <w:t xml:space="preserve">strong concerns about the threat that the development of the </w:t>
      </w:r>
      <w:r w:rsidRPr="001431E9">
        <w:rPr>
          <w:rStyle w:val="StyleUnderline"/>
          <w:bCs/>
        </w:rPr>
        <w:t>U.S. missile defense system poses to strategic stability</w:t>
      </w:r>
      <w:r w:rsidRPr="001431E9">
        <w:rPr>
          <w:rStyle w:val="StyleUnderline"/>
        </w:rPr>
        <w:t xml:space="preserve"> between China and the United States.9 </w:t>
      </w:r>
      <w:r w:rsidRPr="001431E9">
        <w:t>In response to Chinese criticism, the United States has not offered a substantial explanation, only stating that the intent of developing a homeland missile defense system is not directed at China and is defensive in nature.</w:t>
      </w:r>
    </w:p>
    <w:p w14:paraId="22C2DC16" w14:textId="77777777" w:rsidR="000E0687" w:rsidRPr="001431E9" w:rsidRDefault="000E0687" w:rsidP="000E0687">
      <w:r w:rsidRPr="001431E9">
        <w:t xml:space="preserve">Following the Trump administration’s recent announcement of the Golden Dome missile defense system’s development, Chinese scholars once again criticized the system for </w:t>
      </w:r>
      <w:r w:rsidRPr="001431E9">
        <w:rPr>
          <w:rStyle w:val="StyleUnderline"/>
        </w:rPr>
        <w:t>undermining strategic stability.</w:t>
      </w:r>
      <w:r w:rsidRPr="001431E9">
        <w:t xml:space="preserve"> Guo Xiaobing of the Institute of Contemporary International Relations noted that the Golden Dome represents the first time that the United States has publicly claimed that its strategic missile defense system is aimed at peer competitors or near-peer competitors.10 From a Chinese perspective, this constitutes the United States’ public abandonment of strategic stability.</w:t>
      </w:r>
    </w:p>
    <w:p w14:paraId="28820086" w14:textId="0F634604" w:rsidR="000E0687" w:rsidRPr="001431E9" w:rsidRDefault="000E0687" w:rsidP="000E0687">
      <w:pPr>
        <w:pStyle w:val="Heading4"/>
      </w:pPr>
      <w:r w:rsidRPr="001431E9">
        <w:t xml:space="preserve">Superior intel gathering and transparency allows tactical strikes to decimate Chinese arsenals </w:t>
      </w:r>
    </w:p>
    <w:p w14:paraId="1E5AE7ED" w14:textId="77777777" w:rsidR="000E0687" w:rsidRPr="001431E9" w:rsidRDefault="000E0687" w:rsidP="000E0687">
      <w:proofErr w:type="spellStart"/>
      <w:r w:rsidRPr="001431E9">
        <w:rPr>
          <w:rStyle w:val="Style13ptBold"/>
        </w:rPr>
        <w:t>Kuramitsu</w:t>
      </w:r>
      <w:proofErr w:type="spellEnd"/>
      <w:r w:rsidRPr="001431E9">
        <w:rPr>
          <w:rStyle w:val="Style13ptBold"/>
        </w:rPr>
        <w:t xml:space="preserve"> 25 </w:t>
      </w:r>
      <w:r w:rsidRPr="001431E9">
        <w:t xml:space="preserve">[(Shizuka, Shizuka </w:t>
      </w:r>
      <w:proofErr w:type="spellStart"/>
      <w:r w:rsidRPr="001431E9">
        <w:t>Kuramitsu</w:t>
      </w:r>
      <w:proofErr w:type="spellEnd"/>
      <w:r w:rsidRPr="001431E9">
        <w:t> is a research assistant at the Arms Control Association, where she assists ACA's policy team on research on key nuclear arms control, nonproliferation and disarmament-related issues, including multilateral nonproliferation and disarmament agreements. She reports on these issues for ACA’s monthly publication, </w:t>
      </w:r>
      <w:r w:rsidRPr="001431E9">
        <w:rPr>
          <w:i/>
          <w:iCs/>
        </w:rPr>
        <w:t>Arms Control Today.</w:t>
      </w:r>
      <w:r w:rsidRPr="001431E9">
        <w:t>) “</w:t>
      </w:r>
      <w:r w:rsidRPr="001431E9">
        <w:rPr>
          <w:rStyle w:val="StyleUnderline"/>
        </w:rPr>
        <w:t>Pentagon Says</w:t>
      </w:r>
      <w:r w:rsidRPr="001431E9">
        <w:t xml:space="preserve"> Chinese Nuclear Arsenal Still Growing”. Arms Control Association, https://www.armscontrol.org/act/2025-01/news/pentagon-says-chinese-nuclear-arsenal-still-growing, January/February 2025] CC</w:t>
      </w:r>
    </w:p>
    <w:p w14:paraId="2080415F" w14:textId="77777777" w:rsidR="000E0687" w:rsidRPr="001431E9" w:rsidRDefault="000E0687" w:rsidP="000E0687">
      <w:r w:rsidRPr="001431E9">
        <w:rPr>
          <w:rStyle w:val="StyleUnderline"/>
        </w:rPr>
        <w:t xml:space="preserve">China’s nuclear arsenal </w:t>
      </w:r>
      <w:r w:rsidRPr="001431E9">
        <w:rPr>
          <w:rStyle w:val="StyleUnderline"/>
          <w:rFonts w:eastAsiaTheme="majorEastAsia" w:cstheme="majorBidi"/>
          <w:sz w:val="32"/>
          <w:szCs w:val="24"/>
        </w:rPr>
        <w:t>likely exceeds 600 operational nuclear warheads</w:t>
      </w:r>
      <w:r w:rsidRPr="001431E9">
        <w:rPr>
          <w:rStyle w:val="StyleUnderline"/>
        </w:rPr>
        <w:t xml:space="preserve"> as of mid-2024</w:t>
      </w:r>
      <w:r w:rsidRPr="001431E9">
        <w:t xml:space="preserve">, part of a diversified buildup that is </w:t>
      </w:r>
      <w:r w:rsidRPr="001431E9">
        <w:rPr>
          <w:rStyle w:val="StyleUnderline"/>
        </w:rPr>
        <w:t>projected to continue after 2030,</w:t>
      </w:r>
      <w:r w:rsidRPr="001431E9">
        <w:t xml:space="preserve"> the Pentagon said in its annual assessment of China’s military capabilities.</w:t>
      </w:r>
    </w:p>
    <w:p w14:paraId="73589DEB" w14:textId="77777777" w:rsidR="000E0687" w:rsidRPr="001431E9" w:rsidRDefault="000E0687" w:rsidP="000E0687">
      <w:r w:rsidRPr="001431E9">
        <w:t xml:space="preserve">[IMAGE OMITTED] </w:t>
      </w:r>
    </w:p>
    <w:p w14:paraId="29AF3A5B" w14:textId="77777777" w:rsidR="000E0687" w:rsidRPr="001431E9" w:rsidRDefault="000E0687" w:rsidP="000E0687">
      <w:r w:rsidRPr="001431E9">
        <w:t xml:space="preserve">In its annual report on Chinese military power, the </w:t>
      </w:r>
      <w:r w:rsidRPr="001431E9">
        <w:rPr>
          <w:rStyle w:val="StyleUnderline"/>
        </w:rPr>
        <w:t xml:space="preserve">Pentagon assesses that Beijing has completed one of its two fast breeder reactors at </w:t>
      </w:r>
      <w:proofErr w:type="spellStart"/>
      <w:r w:rsidRPr="001431E9">
        <w:rPr>
          <w:rStyle w:val="StyleUnderline"/>
        </w:rPr>
        <w:t>Xiapu</w:t>
      </w:r>
      <w:proofErr w:type="spellEnd"/>
      <w:r w:rsidRPr="001431E9">
        <w:rPr>
          <w:rStyle w:val="StyleUnderline"/>
        </w:rPr>
        <w:t xml:space="preserve"> to support the country’s expanding nuclear arsenal.</w:t>
      </w:r>
      <w:r w:rsidRPr="001431E9">
        <w:t xml:space="preserve"> (Satellite image by Maxar Technologies and Google Earth)</w:t>
      </w:r>
    </w:p>
    <w:p w14:paraId="425E83CF" w14:textId="77777777" w:rsidR="000E0687" w:rsidRPr="001431E9" w:rsidRDefault="000E0687" w:rsidP="000E0687">
      <w:r w:rsidRPr="001431E9">
        <w:t xml:space="preserve">When </w:t>
      </w:r>
      <w:r w:rsidRPr="001431E9">
        <w:rPr>
          <w:rStyle w:val="StyleUnderline"/>
        </w:rPr>
        <w:t>compared to previous reports</w:t>
      </w:r>
      <w:r w:rsidRPr="001431E9">
        <w:t>, “[w]</w:t>
      </w:r>
      <w:proofErr w:type="spellStart"/>
      <w:r w:rsidRPr="001431E9">
        <w:t>e’re</w:t>
      </w:r>
      <w:proofErr w:type="spellEnd"/>
      <w:r w:rsidRPr="001431E9">
        <w:t xml:space="preserve"> showing a </w:t>
      </w:r>
      <w:r w:rsidRPr="001431E9">
        <w:rPr>
          <w:rStyle w:val="StyleUnderline"/>
          <w:bCs/>
        </w:rPr>
        <w:t>rate of growth</w:t>
      </w:r>
      <w:r w:rsidRPr="001431E9">
        <w:t xml:space="preserve"> that is pretty well </w:t>
      </w:r>
      <w:r w:rsidRPr="001431E9">
        <w:rPr>
          <w:rStyle w:val="StyleUnderline"/>
          <w:bCs/>
        </w:rPr>
        <w:t>consistent with</w:t>
      </w:r>
      <w:r w:rsidRPr="001431E9">
        <w:rPr>
          <w:rStyle w:val="StyleUnderline"/>
        </w:rPr>
        <w:t xml:space="preserve"> what we’ve described in </w:t>
      </w:r>
      <w:r w:rsidRPr="001431E9">
        <w:rPr>
          <w:rStyle w:val="StyleUnderline"/>
          <w:bCs/>
        </w:rPr>
        <w:t>reports over the past three years</w:t>
      </w:r>
      <w:r w:rsidRPr="001431E9">
        <w:rPr>
          <w:rStyle w:val="StyleUnderline"/>
        </w:rPr>
        <w:t xml:space="preserve">…about their </w:t>
      </w:r>
      <w:r w:rsidRPr="001431E9">
        <w:rPr>
          <w:rStyle w:val="StyleUnderline"/>
          <w:bCs/>
        </w:rPr>
        <w:t>nuclear expansion and modernization</w:t>
      </w:r>
      <w:r w:rsidRPr="001431E9">
        <w:t>,” a senior U.S. defense official said at a press briefing on Dec. 18.</w:t>
      </w:r>
    </w:p>
    <w:p w14:paraId="3EF3725E" w14:textId="77777777" w:rsidR="000E0687" w:rsidRPr="001431E9" w:rsidRDefault="000E0687" w:rsidP="000E0687">
      <w:r w:rsidRPr="001431E9">
        <w:t xml:space="preserve">The spokesperson for the Chinese Defense Ministry, Zhang Xiaogang, told state-run Xinhua news on Dec. 21 that the </w:t>
      </w:r>
      <w:r w:rsidRPr="001431E9">
        <w:rPr>
          <w:rStyle w:val="StyleUnderline"/>
        </w:rPr>
        <w:t>intention of China’s</w:t>
      </w:r>
      <w:r w:rsidRPr="001431E9">
        <w:t xml:space="preserve"> </w:t>
      </w:r>
      <w:r w:rsidRPr="001431E9">
        <w:rPr>
          <w:rStyle w:val="StyleUnderline"/>
        </w:rPr>
        <w:t>nuclear weapons development is to “safeguard the country’s strategic security</w:t>
      </w:r>
      <w:r w:rsidRPr="001431E9">
        <w:t>.”</w:t>
      </w:r>
    </w:p>
    <w:p w14:paraId="1C7755A5" w14:textId="77777777" w:rsidR="000E0687" w:rsidRPr="001431E9" w:rsidRDefault="000E0687" w:rsidP="000E0687">
      <w:r w:rsidRPr="001431E9">
        <w:t xml:space="preserve">“We </w:t>
      </w:r>
      <w:r w:rsidRPr="001431E9">
        <w:rPr>
          <w:rStyle w:val="StyleUnderline"/>
        </w:rPr>
        <w:t>urge</w:t>
      </w:r>
      <w:r w:rsidRPr="001431E9">
        <w:t xml:space="preserve"> the [United States] to </w:t>
      </w:r>
      <w:r w:rsidRPr="001431E9">
        <w:rPr>
          <w:rStyle w:val="StyleUnderline"/>
        </w:rPr>
        <w:t>stop fabricating false narratives, rectify the erroneous perception of China, and push for the healthy, stable development of bilateral and military relations</w:t>
      </w:r>
      <w:r w:rsidRPr="001431E9">
        <w:t>,” he said.</w:t>
      </w:r>
    </w:p>
    <w:p w14:paraId="291D5816" w14:textId="77777777" w:rsidR="000E0687" w:rsidRPr="001431E9" w:rsidRDefault="000E0687" w:rsidP="000E0687">
      <w:r w:rsidRPr="001431E9">
        <w:t>The Pentagon’s annual report on China’s military power, published Dec. 18, covers developments through 2023. It repeats an estimate first made in 2021 that “China will have over 1,000 operational nuclear warheads by 2030” and will “continue growing its force through at least 2035.” But the report did not reiterate the projection published in 2023 that China aims to obtain 1,500 warheads by 2035. (See </w:t>
      </w:r>
      <w:r w:rsidRPr="001431E9">
        <w:rPr>
          <w:i/>
          <w:iCs/>
        </w:rPr>
        <w:t>ACT</w:t>
      </w:r>
      <w:r w:rsidRPr="001431E9">
        <w:t>, January/February 2023.)</w:t>
      </w:r>
    </w:p>
    <w:p w14:paraId="65C8FFDC" w14:textId="77777777" w:rsidR="000E0687" w:rsidRPr="001431E9" w:rsidRDefault="000E0687" w:rsidP="000E0687">
      <w:r w:rsidRPr="001431E9">
        <w:t>When asked about removing that projection from the 2024 report and whether the previous projection still holds, the U.S. defense official said that “we think that [China] will continue growing their force to 2035 in line with the previous estimates.”</w:t>
      </w:r>
    </w:p>
    <w:p w14:paraId="6B0C79C7" w14:textId="77777777" w:rsidR="000E0687" w:rsidRPr="001431E9" w:rsidRDefault="000E0687" w:rsidP="000E0687">
      <w:r w:rsidRPr="001431E9">
        <w:t>Given that 2035 is still more than a decade away, he said that “we’re still learning more, and [China] may be still defining for itself more of what basically completing [its] modernization means for 2035.”</w:t>
      </w:r>
    </w:p>
    <w:p w14:paraId="58A8C5D8" w14:textId="77777777" w:rsidR="000E0687" w:rsidRPr="001431E9" w:rsidRDefault="000E0687" w:rsidP="000E0687">
      <w:r w:rsidRPr="001431E9">
        <w:t>“That could certainly change [China’s] perception of its strategic security environment, something that is always evolving and that they’re reassessing.… [B]</w:t>
      </w:r>
      <w:proofErr w:type="spellStart"/>
      <w:r w:rsidRPr="001431E9">
        <w:t>ut</w:t>
      </w:r>
      <w:proofErr w:type="spellEnd"/>
      <w:r w:rsidRPr="001431E9">
        <w:t xml:space="preserve"> I would certainly expect them to continue expanding the modernization [of] their force,” he added.</w:t>
      </w:r>
    </w:p>
    <w:p w14:paraId="5DBAE7BA" w14:textId="77777777" w:rsidR="000E0687" w:rsidRPr="001431E9" w:rsidRDefault="000E0687" w:rsidP="000E0687">
      <w:pPr>
        <w:rPr>
          <w:rStyle w:val="StyleUnderline"/>
        </w:rPr>
      </w:pPr>
      <w:r w:rsidRPr="001431E9">
        <w:t xml:space="preserve">In general, </w:t>
      </w:r>
      <w:r w:rsidRPr="001431E9">
        <w:rPr>
          <w:rStyle w:val="StyleUnderline"/>
          <w:bCs/>
        </w:rPr>
        <w:t xml:space="preserve">this year’s report </w:t>
      </w:r>
      <w:r w:rsidRPr="001431E9">
        <w:rPr>
          <w:rStyle w:val="StyleUnderline"/>
          <w:rFonts w:eastAsiaTheme="majorEastAsia" w:cstheme="majorBidi"/>
          <w:sz w:val="32"/>
          <w:szCs w:val="24"/>
        </w:rPr>
        <w:t>reaffirms previous assessments</w:t>
      </w:r>
      <w:r w:rsidRPr="001431E9">
        <w:rPr>
          <w:rStyle w:val="StyleUnderline"/>
        </w:rPr>
        <w:t xml:space="preserve"> and adds specific timelines</w:t>
      </w:r>
      <w:r w:rsidRPr="001431E9">
        <w:t xml:space="preserve">. For instance, the </w:t>
      </w:r>
      <w:r w:rsidRPr="001431E9">
        <w:rPr>
          <w:rStyle w:val="StyleUnderline"/>
        </w:rPr>
        <w:t>report says that China will implement a launch-on-warning posture “this decade.” Aligning with previous estimates</w:t>
      </w:r>
      <w:r w:rsidRPr="001431E9">
        <w:t xml:space="preserve"> that the </w:t>
      </w:r>
      <w:r w:rsidRPr="001431E9">
        <w:rPr>
          <w:rStyle w:val="StyleUnderline"/>
        </w:rPr>
        <w:t>Chinese nuclear arsenal is shifting from its historical posture of maintaining the capability to deal limited retaliatory damage, the report “suggests that [China] seeks to have the ability to inflict far greater levels of overwhelming damage to an adversary in a nuclear exchange,” including adopting a launch-on-warning posture and employing lower-yield nuclear weapons.</w:t>
      </w:r>
    </w:p>
    <w:p w14:paraId="6658B8DD" w14:textId="77777777" w:rsidR="000E0687" w:rsidRPr="001431E9" w:rsidRDefault="000E0687" w:rsidP="000E0687">
      <w:r w:rsidRPr="001431E9">
        <w:t xml:space="preserve">The report says that the </w:t>
      </w:r>
      <w:r w:rsidRPr="001431E9">
        <w:rPr>
          <w:rStyle w:val="StyleUnderline"/>
        </w:rPr>
        <w:t>Type 096 ballistic missile submarine (SSBN) “probably is intended to field” sea-launched ballistic missiles</w:t>
      </w:r>
      <w:r w:rsidRPr="001431E9">
        <w:t xml:space="preserve"> with multiple independently targetable reentry vehicles and “probably will begin construction in the mid-2020s,” a delay from last year’s estimate of “the early 2020s.” The Type 096 SSBN, China’s next-generation nuclear-powered submarine with longer-range sea-launched ballistic missiles, “will likely begin construction soon” and “is expected to enter service in the late 2020s or early 2030s,” the report says.</w:t>
      </w:r>
    </w:p>
    <w:p w14:paraId="74B8DE82" w14:textId="77777777" w:rsidR="000E0687" w:rsidRPr="001431E9" w:rsidRDefault="000E0687" w:rsidP="000E0687">
      <w:r w:rsidRPr="001431E9">
        <w:t xml:space="preserve">To support its nuclear force expansion, China has completed one of its two fast breeder nuclear reactors at </w:t>
      </w:r>
      <w:proofErr w:type="spellStart"/>
      <w:r w:rsidRPr="001431E9">
        <w:t>Xiapu</w:t>
      </w:r>
      <w:proofErr w:type="spellEnd"/>
      <w:r w:rsidRPr="001431E9">
        <w:t xml:space="preserve"> and construction on the other reactor continues, the Pentagon said. Hui Zhang, a senior research associate at Harvard University’s Belfer Center for Science and International Affairs, previously noted the development in an open-sourced assessment in Dec. 2023.</w:t>
      </w:r>
    </w:p>
    <w:p w14:paraId="733D1477" w14:textId="77777777" w:rsidR="000E0687" w:rsidRPr="001431E9" w:rsidRDefault="000E0687" w:rsidP="000E0687">
      <w:pPr>
        <w:rPr>
          <w:rStyle w:val="StyleUnderline"/>
        </w:rPr>
      </w:pPr>
      <w:r w:rsidRPr="001431E9">
        <w:rPr>
          <w:rStyle w:val="StyleUnderline"/>
        </w:rPr>
        <w:t>Confirming a leaked intelligence report from February 2023,</w:t>
      </w:r>
      <w:r w:rsidRPr="001431E9">
        <w:t xml:space="preserve"> the </w:t>
      </w:r>
      <w:r w:rsidRPr="001431E9">
        <w:rPr>
          <w:rStyle w:val="StyleUnderline"/>
        </w:rPr>
        <w:t>Pentagon assessed that China’s new Dongfeng-27 (DF-27) missile</w:t>
      </w:r>
      <w:r w:rsidRPr="001431E9">
        <w:t xml:space="preserve">, which can be configured either as an intermediate-range or intercontinental ballistic missile, </w:t>
      </w:r>
      <w:r w:rsidRPr="001431E9">
        <w:rPr>
          <w:rStyle w:val="StyleUnderline"/>
        </w:rPr>
        <w:t>has a hypersonic glide vehicle payload option.</w:t>
      </w:r>
      <w:r w:rsidRPr="001431E9">
        <w:t xml:space="preserve"> Further, the report said that </w:t>
      </w:r>
      <w:r w:rsidRPr="001431E9">
        <w:rPr>
          <w:rStyle w:val="StyleUnderline"/>
        </w:rPr>
        <w:t>China “</w:t>
      </w:r>
      <w:r w:rsidRPr="001431E9">
        <w:rPr>
          <w:rStyle w:val="StyleUnderline"/>
          <w:bCs/>
        </w:rPr>
        <w:t>may have deployed</w:t>
      </w:r>
      <w:r w:rsidRPr="001431E9">
        <w:rPr>
          <w:rStyle w:val="StyleUnderline"/>
        </w:rPr>
        <w:t>” the DF-27 missile with this capability to its rocket force.</w:t>
      </w:r>
    </w:p>
    <w:p w14:paraId="09470129" w14:textId="77777777" w:rsidR="000E0687" w:rsidRPr="001431E9" w:rsidRDefault="000E0687" w:rsidP="000E0687">
      <w:r w:rsidRPr="001431E9">
        <w:t>The report noted that China “largely denied, cancelled, and ignored recurring engagements and requests for communications” with U.S. officials until the November 2023 meeting between Chinese President Xi Jinping and U.S. President Joe Biden. Although bilateral tensions remain high, the Pentagon “is committed to maintaining open lines of communication with [Beijing] to ensure competition does not veer into conflict,” the report said. It added that the U.S. Defense Department’s “objectives in maintaining military-to-military channels are to help prevent crisis, reduce strategic and operational risk, and clarify misperceptions.”</w:t>
      </w:r>
    </w:p>
    <w:p w14:paraId="040432FA" w14:textId="77777777" w:rsidR="000E0687" w:rsidRPr="001431E9" w:rsidRDefault="000E0687" w:rsidP="000E0687"/>
    <w:p w14:paraId="4E3F241C" w14:textId="751D902A" w:rsidR="00B42AC5" w:rsidRPr="001431E9" w:rsidRDefault="00B42AC5" w:rsidP="00B42AC5">
      <w:pPr>
        <w:pStyle w:val="Heading3"/>
      </w:pPr>
      <w:r w:rsidRPr="001431E9">
        <w:t>1NC – Geographical Disadvantage</w:t>
      </w:r>
    </w:p>
    <w:p w14:paraId="12AC2089" w14:textId="0950E9BC" w:rsidR="00B42AC5" w:rsidRPr="001431E9" w:rsidRDefault="00B42AC5" w:rsidP="00B42AC5">
      <w:pPr>
        <w:pStyle w:val="Heading4"/>
      </w:pPr>
      <w:r w:rsidRPr="001431E9">
        <w:t xml:space="preserve">No </w:t>
      </w:r>
      <w:r w:rsidRPr="001431E9">
        <w:rPr>
          <w:u w:val="single"/>
        </w:rPr>
        <w:t>secure-second strike now</w:t>
      </w:r>
      <w:r w:rsidRPr="001431E9">
        <w:t xml:space="preserve">. </w:t>
      </w:r>
      <w:r w:rsidRPr="001431E9">
        <w:rPr>
          <w:noProof/>
          <w14:ligatures w14:val="standardContextual"/>
        </w:rPr>
        <w:drawing>
          <wp:inline distT="0" distB="0" distL="0" distR="0" wp14:anchorId="3508795C" wp14:editId="21248814">
            <wp:extent cx="25400" cy="25400"/>
            <wp:effectExtent l="0" t="0" r="0" b="0"/>
            <wp:docPr id="29955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56832" name="Picture 299556832"/>
                    <pic:cNvPicPr/>
                  </pic:nvPicPr>
                  <pic:blipFill>
                    <a:blip r:embed="rId10">
                      <a:extLst>
                        <a:ext uri="{28A0092B-C50C-407E-A947-70E740481C1C}">
                          <a14:useLocalDpi xmlns:a14="http://schemas.microsoft.com/office/drawing/2010/main" val="0"/>
                        </a:ext>
                      </a:extLst>
                    </a:blip>
                    <a:stretch>
                      <a:fillRect/>
                    </a:stretch>
                  </pic:blipFill>
                  <pic:spPr>
                    <a:xfrm>
                      <a:off x="0" y="0"/>
                      <a:ext cx="25400" cy="25400"/>
                    </a:xfrm>
                    <a:prstGeom prst="rect">
                      <a:avLst/>
                    </a:prstGeom>
                  </pic:spPr>
                </pic:pic>
              </a:graphicData>
            </a:graphic>
          </wp:inline>
        </w:drawing>
      </w:r>
      <w:r w:rsidRPr="001431E9">
        <w:rPr>
          <w:u w:val="single"/>
        </w:rPr>
        <w:t>SSBNs</w:t>
      </w:r>
      <w:r w:rsidRPr="001431E9">
        <w:t xml:space="preserve"> and </w:t>
      </w:r>
      <w:r w:rsidRPr="001431E9">
        <w:rPr>
          <w:u w:val="single"/>
        </w:rPr>
        <w:t>ICBMs</w:t>
      </w:r>
      <w:r w:rsidRPr="001431E9">
        <w:t xml:space="preserve"> locations Inserted.</w:t>
      </w:r>
    </w:p>
    <w:p w14:paraId="7068F17F" w14:textId="0BB95ECA" w:rsidR="00B42AC5" w:rsidRPr="001431E9" w:rsidRDefault="00B42AC5" w:rsidP="00B42AC5">
      <w:r w:rsidRPr="001431E9">
        <w:rPr>
          <w:rFonts w:eastAsiaTheme="majorEastAsia" w:cstheme="majorBidi"/>
          <w:b/>
          <w:iCs/>
          <w:sz w:val="26"/>
        </w:rPr>
        <w:t xml:space="preserve">Plesch ’24 </w:t>
      </w:r>
      <w:r w:rsidRPr="001431E9">
        <w:t xml:space="preserve">[Professor of Diplomacy and Strategy, </w:t>
      </w:r>
      <w:proofErr w:type="spellStart"/>
      <w:r w:rsidRPr="001431E9">
        <w:t>Departent</w:t>
      </w:r>
      <w:proofErr w:type="spellEnd"/>
      <w:r w:rsidRPr="001431E9">
        <w:t xml:space="preserve"> of Politics and International Studies, Center for International Studies and Diplomacy</w:t>
      </w:r>
      <w:r w:rsidR="00AE7CCF" w:rsidRPr="001431E9">
        <w:t xml:space="preserve">, “Strategic Concept for the Removal of Arms and Proliferation” </w:t>
      </w:r>
      <w:r w:rsidRPr="001431E9">
        <w:t xml:space="preserve">PhD in political science from Keele., </w:t>
      </w:r>
      <w:proofErr w:type="spellStart"/>
      <w:r w:rsidRPr="001431E9">
        <w:t>SoAs</w:t>
      </w:r>
      <w:proofErr w:type="spellEnd"/>
      <w:r w:rsidRPr="001431E9">
        <w:t xml:space="preserve"> University of London and Manuel Galileo, https://www.isodarco.it/wp-content/uploads/2024/02/andalo24_61Iso_D-Plesch.pdf] </w:t>
      </w:r>
      <w:r w:rsidR="00AE7CCF" w:rsidRPr="001431E9">
        <w:t>TDI</w:t>
      </w:r>
    </w:p>
    <w:p w14:paraId="05058B27" w14:textId="087AC8FB" w:rsidR="00B42AC5" w:rsidRPr="001431E9" w:rsidRDefault="00B42AC5" w:rsidP="00B42AC5">
      <w:r w:rsidRPr="001431E9">
        <w:rPr>
          <w:rStyle w:val="Emphasis"/>
        </w:rPr>
        <w:t>Chinese SSBNs</w:t>
      </w:r>
    </w:p>
    <w:p w14:paraId="40B80DF1" w14:textId="77777777" w:rsidR="00B42AC5" w:rsidRPr="001431E9" w:rsidRDefault="00B42AC5" w:rsidP="00B42AC5">
      <w:pPr>
        <w:rPr>
          <w:sz w:val="14"/>
        </w:rPr>
      </w:pPr>
      <w:r w:rsidRPr="001431E9">
        <w:rPr>
          <w:sz w:val="14"/>
        </w:rPr>
        <w:t xml:space="preserve">6 Jin-class (Type 094) </w:t>
      </w:r>
      <w:r w:rsidRPr="001431E9">
        <w:rPr>
          <w:rStyle w:val="StyleUnderline"/>
        </w:rPr>
        <w:t>SSBNs based in Hainan Island</w:t>
      </w:r>
      <w:r w:rsidRPr="001431E9">
        <w:rPr>
          <w:sz w:val="14"/>
        </w:rPr>
        <w:t xml:space="preserve"> – range of 10,000 kms – </w:t>
      </w:r>
      <w:r w:rsidRPr="001431E9">
        <w:rPr>
          <w:rStyle w:val="StyleUnderline"/>
        </w:rPr>
        <w:t>can reach most CONUS</w:t>
      </w:r>
      <w:r w:rsidRPr="001431E9">
        <w:rPr>
          <w:sz w:val="14"/>
        </w:rPr>
        <w:t xml:space="preserve">, but </w:t>
      </w:r>
      <w:r w:rsidRPr="001431E9">
        <w:rPr>
          <w:rStyle w:val="Emphasis"/>
        </w:rPr>
        <w:t>not Washington D.C.</w:t>
      </w:r>
      <w:r w:rsidRPr="001431E9">
        <w:rPr>
          <w:sz w:val="14"/>
        </w:rPr>
        <w:t xml:space="preserve"> without sailing past Northeastern Japan</w:t>
      </w:r>
    </w:p>
    <w:p w14:paraId="6FFBA7EC" w14:textId="77777777" w:rsidR="00B42AC5" w:rsidRPr="001431E9" w:rsidRDefault="00B42AC5" w:rsidP="00B42AC5">
      <w:pPr>
        <w:rPr>
          <w:sz w:val="14"/>
        </w:rPr>
      </w:pPr>
      <w:r w:rsidRPr="001431E9">
        <w:rPr>
          <w:sz w:val="14"/>
        </w:rPr>
        <w:t xml:space="preserve">Vindicating </w:t>
      </w:r>
      <w:r w:rsidRPr="001431E9">
        <w:rPr>
          <w:rStyle w:val="Emphasis"/>
        </w:rPr>
        <w:t>geographic disadvantage</w:t>
      </w:r>
      <w:r w:rsidRPr="001431E9">
        <w:rPr>
          <w:sz w:val="14"/>
        </w:rPr>
        <w:t xml:space="preserve"> </w:t>
      </w:r>
      <w:r w:rsidRPr="001431E9">
        <w:rPr>
          <w:rStyle w:val="StyleUnderline"/>
        </w:rPr>
        <w:t xml:space="preserve">faced by Beijing if </w:t>
      </w:r>
      <w:r w:rsidRPr="001431E9">
        <w:rPr>
          <w:rStyle w:val="Emphasis"/>
        </w:rPr>
        <w:t>pursuing sea-based strikes</w:t>
      </w:r>
      <w:r w:rsidRPr="001431E9">
        <w:rPr>
          <w:sz w:val="14"/>
        </w:rPr>
        <w:t xml:space="preserve"> </w:t>
      </w:r>
    </w:p>
    <w:p w14:paraId="2465EC9E" w14:textId="3F7E2378" w:rsidR="00B42AC5" w:rsidRPr="001431E9" w:rsidRDefault="00DC1CC5" w:rsidP="00B42AC5">
      <w:r>
        <w:t>[photo omitted]</w:t>
      </w:r>
    </w:p>
    <w:p w14:paraId="753321D1" w14:textId="77777777" w:rsidR="00B42AC5" w:rsidRPr="001431E9" w:rsidRDefault="00B42AC5" w:rsidP="00B42AC5">
      <w:pPr>
        <w:rPr>
          <w:sz w:val="14"/>
        </w:rPr>
      </w:pPr>
      <w:r w:rsidRPr="001431E9">
        <w:rPr>
          <w:sz w:val="14"/>
        </w:rPr>
        <w:t xml:space="preserve">Location of </w:t>
      </w:r>
      <w:r w:rsidRPr="001431E9">
        <w:rPr>
          <w:rStyle w:val="Emphasis"/>
        </w:rPr>
        <w:t>Chinese ICBM launcher forces</w:t>
      </w:r>
      <w:r w:rsidRPr="001431E9">
        <w:rPr>
          <w:sz w:val="14"/>
        </w:rPr>
        <w:t xml:space="preserve">: silos and road-mobile bases, </w:t>
      </w:r>
      <w:proofErr w:type="spellStart"/>
      <w:r w:rsidRPr="001431E9">
        <w:rPr>
          <w:sz w:val="14"/>
        </w:rPr>
        <w:t>approx</w:t>
      </w:r>
      <w:proofErr w:type="spellEnd"/>
    </w:p>
    <w:p w14:paraId="45A54683" w14:textId="7D984774" w:rsidR="00B42AC5" w:rsidRPr="001431E9" w:rsidRDefault="00DC1CC5" w:rsidP="00B42AC5">
      <w:r>
        <w:t xml:space="preserve">[photo omitted] </w:t>
      </w:r>
    </w:p>
    <w:p w14:paraId="3BDDBC88" w14:textId="708EE588" w:rsidR="00630C7D" w:rsidRPr="001431E9" w:rsidRDefault="00B42AC5" w:rsidP="00B42AC5">
      <w:pPr>
        <w:rPr>
          <w:sz w:val="16"/>
        </w:rPr>
      </w:pPr>
      <w:r w:rsidRPr="001431E9">
        <w:rPr>
          <w:sz w:val="14"/>
        </w:rPr>
        <w:t xml:space="preserve">NB: The </w:t>
      </w:r>
      <w:r w:rsidRPr="001431E9">
        <w:rPr>
          <w:rStyle w:val="Emphasis"/>
        </w:rPr>
        <w:t>furthest trajectories</w:t>
      </w:r>
      <w:r w:rsidRPr="001431E9">
        <w:rPr>
          <w:rStyle w:val="StyleUnderline"/>
        </w:rPr>
        <w:t xml:space="preserve"> are 2,400km from the </w:t>
      </w:r>
      <w:r w:rsidRPr="001431E9">
        <w:rPr>
          <w:rStyle w:val="Emphasis"/>
        </w:rPr>
        <w:t>Bay of Bengal</w:t>
      </w:r>
      <w:r w:rsidRPr="001431E9">
        <w:rPr>
          <w:sz w:val="14"/>
        </w:rPr>
        <w:t xml:space="preserve"> to the </w:t>
      </w:r>
      <w:r w:rsidRPr="001431E9">
        <w:rPr>
          <w:rStyle w:val="StyleUnderline"/>
        </w:rPr>
        <w:t>Xinjiang silos</w:t>
      </w:r>
      <w:r w:rsidRPr="001431E9">
        <w:rPr>
          <w:sz w:val="14"/>
        </w:rPr>
        <w:t xml:space="preserve"> </w:t>
      </w:r>
      <w:hyperlink r:id="rId11" w:history="1">
        <w:r w:rsidRPr="001431E9">
          <w:rPr>
            <w:rStyle w:val="Hyperlink"/>
            <w:sz w:val="14"/>
          </w:rPr>
          <w:t>https://earth.google.com/earth/d/1Y5PNj61lhdSLlKcWq_wsZpYFyixRCmUd?usp=sharing</w:t>
        </w:r>
      </w:hyperlink>
    </w:p>
    <w:p w14:paraId="2ED325C4" w14:textId="064FA575" w:rsidR="00AE7CCF" w:rsidRPr="001431E9" w:rsidRDefault="00B42AC5" w:rsidP="00EC4CD1">
      <w:pPr>
        <w:pStyle w:val="Heading3"/>
      </w:pPr>
      <w:r w:rsidRPr="001431E9">
        <w:t>1NC – Conventional War Now Solves</w:t>
      </w:r>
    </w:p>
    <w:p w14:paraId="7B5F42EB" w14:textId="47439248" w:rsidR="00AE7CCF" w:rsidRPr="001431E9" w:rsidRDefault="00EC4CD1" w:rsidP="00AE7CCF">
      <w:pPr>
        <w:pStyle w:val="Heading4"/>
      </w:pPr>
      <w:r w:rsidRPr="001431E9">
        <w:t xml:space="preserve">Geographical advantages guarantee quick American victory </w:t>
      </w:r>
    </w:p>
    <w:p w14:paraId="079B09AE" w14:textId="77777777" w:rsidR="00AE7CCF" w:rsidRPr="001431E9" w:rsidRDefault="00AE7CCF" w:rsidP="00AE7CCF">
      <w:r w:rsidRPr="001431E9">
        <w:rPr>
          <w:rFonts w:eastAsiaTheme="majorEastAsia" w:cstheme="majorBidi"/>
          <w:b/>
          <w:iCs/>
          <w:sz w:val="26"/>
        </w:rPr>
        <w:t xml:space="preserve">Plesch ’24 </w:t>
      </w:r>
      <w:r w:rsidRPr="001431E9">
        <w:t xml:space="preserve">[Professor of Diplomacy and Strategy, </w:t>
      </w:r>
      <w:proofErr w:type="spellStart"/>
      <w:r w:rsidRPr="001431E9">
        <w:t>Departent</w:t>
      </w:r>
      <w:proofErr w:type="spellEnd"/>
      <w:r w:rsidRPr="001431E9">
        <w:t xml:space="preserve"> of Politics and International Studies, Center for International Studies and Diplomacy, “Strategic Concept for the Removal of Arms and Proliferation” PhD in political science from Keele., </w:t>
      </w:r>
      <w:proofErr w:type="spellStart"/>
      <w:r w:rsidRPr="001431E9">
        <w:t>SoAs</w:t>
      </w:r>
      <w:proofErr w:type="spellEnd"/>
      <w:r w:rsidRPr="001431E9">
        <w:t xml:space="preserve"> University of London and Manuel Galileo, https://www.isodarco.it/wp-content/uploads/2024/02/andalo24_61Iso_D-Plesch.pdf] TDI</w:t>
      </w:r>
    </w:p>
    <w:p w14:paraId="7C343497" w14:textId="77777777" w:rsidR="00B42AC5" w:rsidRPr="001431E9" w:rsidRDefault="00B42AC5" w:rsidP="00B42AC5">
      <w:pPr>
        <w:rPr>
          <w:sz w:val="16"/>
        </w:rPr>
      </w:pPr>
      <w:r w:rsidRPr="001431E9">
        <w:rPr>
          <w:sz w:val="16"/>
        </w:rPr>
        <w:t xml:space="preserve">Findings </w:t>
      </w:r>
    </w:p>
    <w:p w14:paraId="79D28534" w14:textId="77777777" w:rsidR="00B42AC5" w:rsidRPr="001431E9" w:rsidRDefault="00B42AC5" w:rsidP="00B42AC5">
      <w:pPr>
        <w:rPr>
          <w:rStyle w:val="StyleUnderline"/>
        </w:rPr>
      </w:pPr>
      <w:r w:rsidRPr="001431E9">
        <w:rPr>
          <w:sz w:val="16"/>
        </w:rPr>
        <w:t xml:space="preserve">The </w:t>
      </w:r>
      <w:r w:rsidRPr="001431E9">
        <w:rPr>
          <w:rStyle w:val="Emphasis"/>
        </w:rPr>
        <w:t>US</w:t>
      </w:r>
      <w:r w:rsidRPr="001431E9">
        <w:rPr>
          <w:rStyle w:val="StyleUnderline"/>
        </w:rPr>
        <w:t xml:space="preserve"> and its </w:t>
      </w:r>
      <w:r w:rsidRPr="001431E9">
        <w:rPr>
          <w:rStyle w:val="Emphasis"/>
        </w:rPr>
        <w:t>allies</w:t>
      </w:r>
      <w:r w:rsidRPr="001431E9">
        <w:rPr>
          <w:rStyle w:val="StyleUnderline"/>
        </w:rPr>
        <w:t xml:space="preserve"> may threaten </w:t>
      </w:r>
      <w:r w:rsidRPr="001431E9">
        <w:rPr>
          <w:rStyle w:val="Emphasis"/>
        </w:rPr>
        <w:t>even</w:t>
      </w:r>
      <w:r w:rsidRPr="001431E9">
        <w:rPr>
          <w:rStyle w:val="StyleUnderline"/>
        </w:rPr>
        <w:t xml:space="preserve"> the </w:t>
      </w:r>
      <w:r w:rsidRPr="001431E9">
        <w:rPr>
          <w:rStyle w:val="Emphasis"/>
        </w:rPr>
        <w:t>most buried</w:t>
      </w:r>
      <w:r w:rsidRPr="001431E9">
        <w:rPr>
          <w:rStyle w:val="StyleUnderline"/>
        </w:rPr>
        <w:t xml:space="preserve"> and </w:t>
      </w:r>
      <w:r w:rsidRPr="001431E9">
        <w:rPr>
          <w:rStyle w:val="Emphasis"/>
        </w:rPr>
        <w:t>mobile strategic forces</w:t>
      </w:r>
      <w:r w:rsidRPr="001431E9">
        <w:rPr>
          <w:rStyle w:val="StyleUnderline"/>
        </w:rPr>
        <w:t xml:space="preserve"> of </w:t>
      </w:r>
      <w:r w:rsidRPr="001431E9">
        <w:rPr>
          <w:rStyle w:val="Emphasis"/>
        </w:rPr>
        <w:t>Russia</w:t>
      </w:r>
      <w:r w:rsidRPr="001431E9">
        <w:rPr>
          <w:rStyle w:val="StyleUnderline"/>
        </w:rPr>
        <w:t xml:space="preserve"> and </w:t>
      </w:r>
      <w:r w:rsidRPr="001431E9">
        <w:rPr>
          <w:rStyle w:val="Emphasis"/>
        </w:rPr>
        <w:t>China</w:t>
      </w:r>
      <w:r w:rsidRPr="001431E9">
        <w:rPr>
          <w:sz w:val="16"/>
        </w:rPr>
        <w:t xml:space="preserve">. ● Only </w:t>
      </w:r>
      <w:r w:rsidRPr="001431E9">
        <w:rPr>
          <w:rStyle w:val="StyleUnderline"/>
        </w:rPr>
        <w:t xml:space="preserve">Russian mobile and </w:t>
      </w:r>
      <w:r w:rsidRPr="001431E9">
        <w:rPr>
          <w:rStyle w:val="Emphasis"/>
        </w:rPr>
        <w:t xml:space="preserve">Chinese </w:t>
      </w:r>
      <w:proofErr w:type="gramStart"/>
      <w:r w:rsidRPr="001431E9">
        <w:rPr>
          <w:rStyle w:val="Emphasis"/>
        </w:rPr>
        <w:t>deeply-buried</w:t>
      </w:r>
      <w:proofErr w:type="gramEnd"/>
      <w:r w:rsidRPr="001431E9">
        <w:rPr>
          <w:rStyle w:val="StyleUnderline"/>
        </w:rPr>
        <w:t xml:space="preserve"> (i.e., underground “Great Wall”) strategic </w:t>
      </w:r>
      <w:r w:rsidRPr="001431E9">
        <w:rPr>
          <w:rStyle w:val="Emphasis"/>
        </w:rPr>
        <w:t>systems</w:t>
      </w:r>
      <w:r w:rsidRPr="001431E9">
        <w:rPr>
          <w:rStyle w:val="StyleUnderline"/>
        </w:rPr>
        <w:t xml:space="preserve"> may be considered </w:t>
      </w:r>
      <w:r w:rsidRPr="001431E9">
        <w:rPr>
          <w:rStyle w:val="Emphasis"/>
        </w:rPr>
        <w:t>at all survivable</w:t>
      </w:r>
      <w:r w:rsidRPr="001431E9">
        <w:rPr>
          <w:sz w:val="16"/>
        </w:rPr>
        <w:t xml:space="preserve"> in the </w:t>
      </w:r>
      <w:r w:rsidRPr="001431E9">
        <w:rPr>
          <w:rStyle w:val="StyleUnderline"/>
        </w:rPr>
        <w:t xml:space="preserve">face of </w:t>
      </w:r>
      <w:r w:rsidRPr="001431E9">
        <w:rPr>
          <w:rStyle w:val="Emphasis"/>
        </w:rPr>
        <w:t>conventional</w:t>
      </w:r>
      <w:r w:rsidRPr="001431E9">
        <w:rPr>
          <w:rStyle w:val="StyleUnderline"/>
        </w:rPr>
        <w:t xml:space="preserve"> missile </w:t>
      </w:r>
      <w:r w:rsidRPr="001431E9">
        <w:rPr>
          <w:rStyle w:val="Emphasis"/>
        </w:rPr>
        <w:t>attacks</w:t>
      </w:r>
      <w:r w:rsidRPr="001431E9">
        <w:rPr>
          <w:sz w:val="16"/>
        </w:rPr>
        <w:t xml:space="preserve">. They </w:t>
      </w:r>
      <w:r w:rsidRPr="001431E9">
        <w:rPr>
          <w:rStyle w:val="StyleUnderline"/>
        </w:rPr>
        <w:t xml:space="preserve">appear </w:t>
      </w:r>
      <w:r w:rsidRPr="001431E9">
        <w:rPr>
          <w:rStyle w:val="Emphasis"/>
        </w:rPr>
        <w:t>far</w:t>
      </w:r>
      <w:r w:rsidRPr="001431E9">
        <w:rPr>
          <w:rStyle w:val="StyleUnderline"/>
        </w:rPr>
        <w:t xml:space="preserve"> </w:t>
      </w:r>
      <w:r w:rsidRPr="001431E9">
        <w:rPr>
          <w:rStyle w:val="Emphasis"/>
        </w:rPr>
        <w:t>more vulnerable</w:t>
      </w:r>
      <w:r w:rsidRPr="001431E9">
        <w:rPr>
          <w:rStyle w:val="StyleUnderline"/>
        </w:rPr>
        <w:t xml:space="preserve"> than </w:t>
      </w:r>
      <w:r w:rsidRPr="001431E9">
        <w:rPr>
          <w:rStyle w:val="Emphasis"/>
        </w:rPr>
        <w:t>usually considered</w:t>
      </w:r>
      <w:r w:rsidRPr="001431E9">
        <w:rPr>
          <w:rStyle w:val="StyleUnderline"/>
        </w:rPr>
        <w:t xml:space="preserve"> given US and allies’ </w:t>
      </w:r>
      <w:r w:rsidRPr="001431E9">
        <w:rPr>
          <w:rStyle w:val="Emphasis"/>
        </w:rPr>
        <w:t>technological and numerical advantages</w:t>
      </w:r>
      <w:r w:rsidRPr="001431E9">
        <w:rPr>
          <w:rStyle w:val="StyleUnderline"/>
        </w:rPr>
        <w:t xml:space="preserve"> in </w:t>
      </w:r>
      <w:r w:rsidRPr="001431E9">
        <w:rPr>
          <w:rStyle w:val="Emphasis"/>
        </w:rPr>
        <w:t>conventional missiles</w:t>
      </w:r>
      <w:r w:rsidRPr="001431E9">
        <w:rPr>
          <w:rStyle w:val="StyleUnderline"/>
        </w:rPr>
        <w:t xml:space="preserve"> and </w:t>
      </w:r>
      <w:r w:rsidRPr="001431E9">
        <w:rPr>
          <w:rStyle w:val="Emphasis"/>
        </w:rPr>
        <w:t>delivery systems</w:t>
      </w:r>
      <w:r w:rsidRPr="001431E9">
        <w:rPr>
          <w:sz w:val="16"/>
        </w:rPr>
        <w:t xml:space="preserve">. ● The </w:t>
      </w:r>
      <w:r w:rsidRPr="001431E9">
        <w:rPr>
          <w:rStyle w:val="StyleUnderline"/>
        </w:rPr>
        <w:t xml:space="preserve">US and allies have the task of defeating or defending against some </w:t>
      </w:r>
      <w:r w:rsidRPr="001431E9">
        <w:rPr>
          <w:rStyle w:val="Emphasis"/>
        </w:rPr>
        <w:t>70 Chinese and 150 Russian launchers</w:t>
      </w:r>
      <w:r w:rsidRPr="001431E9">
        <w:rPr>
          <w:rStyle w:val="StyleUnderline"/>
        </w:rPr>
        <w:t xml:space="preserve"> in eastern central Asia. Against these, there are </w:t>
      </w:r>
      <w:r w:rsidRPr="001431E9">
        <w:rPr>
          <w:rStyle w:val="Emphasis"/>
        </w:rPr>
        <w:t>4,400</w:t>
      </w:r>
      <w:r w:rsidRPr="001431E9">
        <w:rPr>
          <w:rStyle w:val="StyleUnderline"/>
        </w:rPr>
        <w:t xml:space="preserve"> </w:t>
      </w:r>
      <w:r w:rsidRPr="001431E9">
        <w:rPr>
          <w:rStyle w:val="Emphasis"/>
        </w:rPr>
        <w:t>Tomahawks</w:t>
      </w:r>
      <w:r w:rsidRPr="001431E9">
        <w:rPr>
          <w:rStyle w:val="StyleUnderline"/>
        </w:rPr>
        <w:t xml:space="preserve"> and </w:t>
      </w:r>
      <w:r w:rsidRPr="001431E9">
        <w:rPr>
          <w:rStyle w:val="Emphasis"/>
        </w:rPr>
        <w:t>3,500 JASSM missiles</w:t>
      </w:r>
      <w:r w:rsidRPr="001431E9">
        <w:rPr>
          <w:rStyle w:val="StyleUnderline"/>
        </w:rPr>
        <w:t>.</w:t>
      </w:r>
      <w:r w:rsidRPr="001431E9">
        <w:rPr>
          <w:sz w:val="16"/>
        </w:rPr>
        <w:t xml:space="preserve"> </w:t>
      </w:r>
      <w:r w:rsidRPr="001431E9">
        <w:rPr>
          <w:rStyle w:val="StyleUnderline"/>
        </w:rPr>
        <w:t xml:space="preserve">Arithmetically, the numbers </w:t>
      </w:r>
      <w:proofErr w:type="spellStart"/>
      <w:r w:rsidRPr="001431E9">
        <w:rPr>
          <w:rStyle w:val="Emphasis"/>
        </w:rPr>
        <w:t>favour</w:t>
      </w:r>
      <w:proofErr w:type="spellEnd"/>
      <w:r w:rsidRPr="001431E9">
        <w:rPr>
          <w:rStyle w:val="Emphasis"/>
        </w:rPr>
        <w:t xml:space="preserve"> the US</w:t>
      </w:r>
      <w:r w:rsidRPr="001431E9">
        <w:rPr>
          <w:rStyle w:val="StyleUnderline"/>
        </w:rPr>
        <w:t xml:space="preserve"> and allies</w:t>
      </w:r>
      <w:r w:rsidRPr="001431E9">
        <w:rPr>
          <w:sz w:val="16"/>
        </w:rPr>
        <w:t xml:space="preserve">. ● Mobile and </w:t>
      </w:r>
      <w:proofErr w:type="gramStart"/>
      <w:r w:rsidRPr="001431E9">
        <w:rPr>
          <w:rStyle w:val="StyleUnderline"/>
        </w:rPr>
        <w:t>deeply-buried</w:t>
      </w:r>
      <w:proofErr w:type="gramEnd"/>
      <w:r w:rsidRPr="001431E9">
        <w:rPr>
          <w:rStyle w:val="StyleUnderline"/>
        </w:rPr>
        <w:t xml:space="preserve"> strategic systems face the challenge of </w:t>
      </w:r>
      <w:r w:rsidRPr="001431E9">
        <w:rPr>
          <w:rStyle w:val="Emphasis"/>
        </w:rPr>
        <w:t>reliable launch-under-attack</w:t>
      </w:r>
      <w:r w:rsidRPr="001431E9">
        <w:rPr>
          <w:rStyle w:val="StyleUnderline"/>
        </w:rPr>
        <w:t>.</w:t>
      </w:r>
      <w:r w:rsidRPr="001431E9">
        <w:rPr>
          <w:sz w:val="16"/>
        </w:rPr>
        <w:t xml:space="preserve"> US and allied </w:t>
      </w:r>
      <w:r w:rsidRPr="001431E9">
        <w:rPr>
          <w:rStyle w:val="StyleUnderline"/>
        </w:rPr>
        <w:t xml:space="preserve">conventional missiles and missile-carrying aircraft are </w:t>
      </w:r>
      <w:r w:rsidRPr="001431E9">
        <w:rPr>
          <w:rStyle w:val="Emphasis"/>
        </w:rPr>
        <w:t>highly accurate</w:t>
      </w:r>
      <w:r w:rsidRPr="001431E9">
        <w:rPr>
          <w:sz w:val="16"/>
        </w:rPr>
        <w:t xml:space="preserve">, </w:t>
      </w:r>
      <w:r w:rsidRPr="001431E9">
        <w:rPr>
          <w:rStyle w:val="StyleUnderline"/>
        </w:rPr>
        <w:t xml:space="preserve">relatively </w:t>
      </w:r>
      <w:r w:rsidRPr="001431E9">
        <w:rPr>
          <w:rStyle w:val="Emphasis"/>
        </w:rPr>
        <w:t>hard to detect</w:t>
      </w:r>
      <w:r w:rsidRPr="001431E9">
        <w:rPr>
          <w:sz w:val="16"/>
        </w:rPr>
        <w:t xml:space="preserve"> with </w:t>
      </w:r>
      <w:r w:rsidRPr="001431E9">
        <w:rPr>
          <w:rStyle w:val="StyleUnderline"/>
        </w:rPr>
        <w:t>radar systems</w:t>
      </w:r>
      <w:r w:rsidRPr="001431E9">
        <w:rPr>
          <w:sz w:val="16"/>
        </w:rPr>
        <w:t xml:space="preserve">, and have </w:t>
      </w:r>
      <w:r w:rsidRPr="001431E9">
        <w:rPr>
          <w:rStyle w:val="Emphasis"/>
        </w:rPr>
        <w:t>subsonic speeds</w:t>
      </w:r>
      <w:r w:rsidRPr="001431E9">
        <w:rPr>
          <w:rStyle w:val="StyleUnderline"/>
        </w:rPr>
        <w:t xml:space="preserve"> close to 914 km/h</w:t>
      </w:r>
      <w:r w:rsidRPr="001431E9">
        <w:rPr>
          <w:sz w:val="16"/>
        </w:rPr>
        <w:t xml:space="preserve">. The </w:t>
      </w:r>
      <w:r w:rsidRPr="001431E9">
        <w:rPr>
          <w:rStyle w:val="Emphasis"/>
        </w:rPr>
        <w:t>furthest targets</w:t>
      </w:r>
      <w:r w:rsidRPr="001431E9">
        <w:rPr>
          <w:rStyle w:val="StyleUnderline"/>
        </w:rPr>
        <w:t xml:space="preserve"> are at ranges of 2,400km for Russia and 2,500km for China from outside their borders</w:t>
      </w:r>
      <w:r w:rsidRPr="001431E9">
        <w:rPr>
          <w:sz w:val="16"/>
        </w:rPr>
        <w:t xml:space="preserve">. ● </w:t>
      </w:r>
      <w:r w:rsidRPr="001431E9">
        <w:rPr>
          <w:rStyle w:val="StyleUnderline"/>
        </w:rPr>
        <w:t xml:space="preserve">Formidable and increasing Russian and Chinese conventional land forces </w:t>
      </w:r>
      <w:r w:rsidRPr="001431E9">
        <w:rPr>
          <w:rStyle w:val="Emphasis"/>
        </w:rPr>
        <w:t>do not have a comparable ability</w:t>
      </w:r>
      <w:r w:rsidRPr="001431E9">
        <w:rPr>
          <w:rStyle w:val="StyleUnderline"/>
        </w:rPr>
        <w:t xml:space="preserve"> to reach into the continental United States</w:t>
      </w:r>
    </w:p>
    <w:p w14:paraId="1C4D21F1" w14:textId="77777777" w:rsidR="00B42AC5" w:rsidRPr="001431E9" w:rsidRDefault="00B42AC5" w:rsidP="00B42AC5">
      <w:pPr>
        <w:rPr>
          <w:sz w:val="16"/>
        </w:rPr>
      </w:pPr>
      <w:r w:rsidRPr="001431E9">
        <w:rPr>
          <w:sz w:val="16"/>
        </w:rPr>
        <w:t xml:space="preserve">Conclusions </w:t>
      </w:r>
    </w:p>
    <w:p w14:paraId="561BCC61" w14:textId="77777777" w:rsidR="00B42AC5" w:rsidRPr="001431E9" w:rsidRDefault="00B42AC5" w:rsidP="00B42AC5">
      <w:pPr>
        <w:rPr>
          <w:sz w:val="16"/>
        </w:rPr>
      </w:pPr>
      <w:r w:rsidRPr="001431E9">
        <w:rPr>
          <w:sz w:val="16"/>
        </w:rPr>
        <w:t xml:space="preserve">Strategic </w:t>
      </w:r>
      <w:r w:rsidRPr="001431E9">
        <w:rPr>
          <w:rStyle w:val="Emphasis"/>
        </w:rPr>
        <w:t>non-nuclear</w:t>
      </w:r>
      <w:r w:rsidRPr="001431E9">
        <w:rPr>
          <w:rStyle w:val="StyleUnderline"/>
        </w:rPr>
        <w:t xml:space="preserve"> forces have a </w:t>
      </w:r>
      <w:r w:rsidRPr="001431E9">
        <w:rPr>
          <w:rStyle w:val="Emphasis"/>
        </w:rPr>
        <w:t>demonstrable impact</w:t>
      </w:r>
      <w:r w:rsidRPr="001431E9">
        <w:rPr>
          <w:rStyle w:val="StyleUnderline"/>
        </w:rPr>
        <w:t xml:space="preserve"> on strategic </w:t>
      </w:r>
      <w:r w:rsidRPr="001431E9">
        <w:rPr>
          <w:rStyle w:val="Emphasis"/>
        </w:rPr>
        <w:t>weapons stability</w:t>
      </w:r>
      <w:r w:rsidRPr="001431E9">
        <w:rPr>
          <w:rStyle w:val="StyleUnderline"/>
        </w:rPr>
        <w:t xml:space="preserve"> between the US and its allies on the one hand and Russia and China on the othe</w:t>
      </w:r>
      <w:r w:rsidRPr="001431E9">
        <w:rPr>
          <w:sz w:val="16"/>
        </w:rPr>
        <w:t xml:space="preserve">r. Preventing miscalculation leading to nuclear war should be the highest priority of government and civil society. Yet, there is an extremely dangerous dynamic in the interaction of nuclear and non-nuclear strike forces that is compounded by the extraordinarily low level of awareness of the problem across </w:t>
      </w:r>
      <w:proofErr w:type="spellStart"/>
      <w:r w:rsidRPr="001431E9">
        <w:rPr>
          <w:sz w:val="16"/>
        </w:rPr>
        <w:t>stakeholding</w:t>
      </w:r>
      <w:proofErr w:type="spellEnd"/>
      <w:r w:rsidRPr="001431E9">
        <w:rPr>
          <w:sz w:val="16"/>
        </w:rPr>
        <w:t xml:space="preserve"> communities.</w:t>
      </w:r>
    </w:p>
    <w:p w14:paraId="17742689" w14:textId="68A9D404" w:rsidR="00AE7CCF" w:rsidRPr="001431E9" w:rsidRDefault="00AE7CCF" w:rsidP="00AE7CCF">
      <w:pPr>
        <w:pStyle w:val="Heading4"/>
      </w:pPr>
      <w:r w:rsidRPr="001431E9">
        <w:t xml:space="preserve">American response </w:t>
      </w:r>
      <w:r w:rsidRPr="001431E9">
        <w:rPr>
          <w:u w:val="single"/>
        </w:rPr>
        <w:t>wipes Chinese</w:t>
      </w:r>
      <w:r w:rsidRPr="001431E9">
        <w:t xml:space="preserve"> nuclear forces in </w:t>
      </w:r>
      <w:r w:rsidRPr="001431E9">
        <w:rPr>
          <w:u w:val="single"/>
        </w:rPr>
        <w:t>2 hours</w:t>
      </w:r>
      <w:r w:rsidRPr="001431E9">
        <w:t xml:space="preserve"> – range, detection, superior defenses</w:t>
      </w:r>
    </w:p>
    <w:p w14:paraId="1F028FD0" w14:textId="6FFB625E" w:rsidR="00AE7CCF" w:rsidRPr="001431E9" w:rsidRDefault="00AE7CCF" w:rsidP="00B42AC5">
      <w:r w:rsidRPr="001431E9">
        <w:rPr>
          <w:rFonts w:eastAsiaTheme="majorEastAsia" w:cstheme="majorBidi"/>
          <w:b/>
          <w:iCs/>
          <w:sz w:val="26"/>
        </w:rPr>
        <w:t xml:space="preserve">Plesch ’24 </w:t>
      </w:r>
      <w:r w:rsidRPr="001431E9">
        <w:t xml:space="preserve">[Professor of Diplomacy and Strategy, </w:t>
      </w:r>
      <w:proofErr w:type="spellStart"/>
      <w:r w:rsidRPr="001431E9">
        <w:t>Departent</w:t>
      </w:r>
      <w:proofErr w:type="spellEnd"/>
      <w:r w:rsidRPr="001431E9">
        <w:t xml:space="preserve"> of Politics and International Studies, Center for International Studies and Diplomacy, “Strategic Concept for the Removal of Arms and Proliferation” PhD in political science from Keele., </w:t>
      </w:r>
      <w:proofErr w:type="spellStart"/>
      <w:r w:rsidRPr="001431E9">
        <w:t>SoAs</w:t>
      </w:r>
      <w:proofErr w:type="spellEnd"/>
      <w:r w:rsidRPr="001431E9">
        <w:t xml:space="preserve"> University of London and Manuel Galileo, https://www.isodarco.it/wp-content/uploads/2024/02/andalo24_61Iso_D-Plesch.pdf] TDI</w:t>
      </w:r>
    </w:p>
    <w:p w14:paraId="037C7710" w14:textId="77777777" w:rsidR="00B42AC5" w:rsidRPr="001431E9" w:rsidRDefault="00B42AC5" w:rsidP="00B42AC5">
      <w:pPr>
        <w:rPr>
          <w:rStyle w:val="StyleUnderline"/>
        </w:rPr>
      </w:pPr>
      <w:r w:rsidRPr="001431E9">
        <w:rPr>
          <w:sz w:val="16"/>
        </w:rPr>
        <w:t xml:space="preserve">Our analysis reveals that the </w:t>
      </w:r>
      <w:r w:rsidRPr="001431E9">
        <w:rPr>
          <w:rStyle w:val="StyleUnderline"/>
        </w:rPr>
        <w:t xml:space="preserve">US and allies have a plausible </w:t>
      </w:r>
      <w:proofErr w:type="gramStart"/>
      <w:r w:rsidRPr="001431E9">
        <w:rPr>
          <w:rStyle w:val="Emphasis"/>
        </w:rPr>
        <w:t>present day</w:t>
      </w:r>
      <w:proofErr w:type="gramEnd"/>
      <w:r w:rsidRPr="001431E9">
        <w:rPr>
          <w:rStyle w:val="Emphasis"/>
        </w:rPr>
        <w:t xml:space="preserve"> capacity</w:t>
      </w:r>
      <w:r w:rsidRPr="001431E9">
        <w:rPr>
          <w:rStyle w:val="StyleUnderline"/>
        </w:rPr>
        <w:t xml:space="preserve"> with non-nuclear forces to </w:t>
      </w:r>
      <w:r w:rsidRPr="001431E9">
        <w:rPr>
          <w:rStyle w:val="Emphasis"/>
        </w:rPr>
        <w:t>pre-empt Russian and Chinese</w:t>
      </w:r>
      <w:r w:rsidRPr="001431E9">
        <w:rPr>
          <w:rStyle w:val="StyleUnderline"/>
        </w:rPr>
        <w:t xml:space="preserve"> nuclear forces by </w:t>
      </w:r>
      <w:r w:rsidRPr="001431E9">
        <w:rPr>
          <w:rStyle w:val="Emphasis"/>
        </w:rPr>
        <w:t>Detecting</w:t>
      </w:r>
      <w:r w:rsidRPr="001431E9">
        <w:rPr>
          <w:sz w:val="16"/>
        </w:rPr>
        <w:t xml:space="preserve">, </w:t>
      </w:r>
      <w:r w:rsidRPr="001431E9">
        <w:rPr>
          <w:rStyle w:val="Emphasis"/>
        </w:rPr>
        <w:t>Defeating</w:t>
      </w:r>
      <w:r w:rsidRPr="001431E9">
        <w:rPr>
          <w:rStyle w:val="StyleUnderline"/>
        </w:rPr>
        <w:t xml:space="preserve"> and </w:t>
      </w:r>
      <w:r w:rsidRPr="001431E9">
        <w:rPr>
          <w:rStyle w:val="Emphasis"/>
        </w:rPr>
        <w:t>Defending</w:t>
      </w:r>
      <w:r w:rsidRPr="001431E9">
        <w:rPr>
          <w:sz w:val="16"/>
        </w:rPr>
        <w:t xml:space="preserve"> against them. Piecing together weapon systems and geographic concerns that are usually considered as independent elements and unconnected continents provides a </w:t>
      </w:r>
      <w:r w:rsidRPr="001431E9">
        <w:rPr>
          <w:rStyle w:val="StyleUnderline"/>
        </w:rPr>
        <w:t xml:space="preserve">compelling picture of US and allied current nonnuclear </w:t>
      </w:r>
      <w:r w:rsidRPr="001431E9">
        <w:rPr>
          <w:rStyle w:val="Emphasis"/>
        </w:rPr>
        <w:t>strategic superiority</w:t>
      </w:r>
    </w:p>
    <w:p w14:paraId="58F061C6" w14:textId="77777777" w:rsidR="00B42AC5" w:rsidRPr="001431E9" w:rsidRDefault="00B42AC5" w:rsidP="00B42AC5">
      <w:pPr>
        <w:rPr>
          <w:sz w:val="16"/>
        </w:rPr>
      </w:pPr>
      <w:r w:rsidRPr="001431E9">
        <w:rPr>
          <w:sz w:val="16"/>
        </w:rPr>
        <w:t xml:space="preserve">The </w:t>
      </w:r>
      <w:r w:rsidRPr="001431E9">
        <w:rPr>
          <w:rStyle w:val="StyleUnderline"/>
        </w:rPr>
        <w:t xml:space="preserve">sheer quantity of US and allied long-range, accurate missiles, within </w:t>
      </w:r>
      <w:r w:rsidRPr="001431E9">
        <w:rPr>
          <w:rStyle w:val="Emphasis"/>
        </w:rPr>
        <w:t>two hours</w:t>
      </w:r>
      <w:r w:rsidRPr="001431E9">
        <w:rPr>
          <w:rStyle w:val="StyleUnderline"/>
        </w:rPr>
        <w:t xml:space="preserve"> of the </w:t>
      </w:r>
      <w:r w:rsidRPr="001431E9">
        <w:rPr>
          <w:rStyle w:val="Emphasis"/>
        </w:rPr>
        <w:t>hardest-to-reach</w:t>
      </w:r>
      <w:r w:rsidRPr="001431E9">
        <w:rPr>
          <w:rStyle w:val="StyleUnderline"/>
        </w:rPr>
        <w:t xml:space="preserve"> Russian and </w:t>
      </w:r>
      <w:r w:rsidRPr="001431E9">
        <w:rPr>
          <w:rStyle w:val="Emphasis"/>
        </w:rPr>
        <w:t>Chinese</w:t>
      </w:r>
      <w:r w:rsidRPr="001431E9">
        <w:rPr>
          <w:rStyle w:val="StyleUnderline"/>
        </w:rPr>
        <w:t xml:space="preserve"> </w:t>
      </w:r>
      <w:r w:rsidRPr="001431E9">
        <w:rPr>
          <w:rStyle w:val="Emphasis"/>
        </w:rPr>
        <w:t>strategic weapons</w:t>
      </w:r>
      <w:r w:rsidRPr="001431E9">
        <w:rPr>
          <w:rStyle w:val="StyleUnderline"/>
        </w:rPr>
        <w:t xml:space="preserve"> threatens to </w:t>
      </w:r>
      <w:r w:rsidRPr="001431E9">
        <w:rPr>
          <w:rStyle w:val="Emphasis"/>
        </w:rPr>
        <w:t>overwhelm them</w:t>
      </w:r>
      <w:r w:rsidRPr="001431E9">
        <w:rPr>
          <w:sz w:val="16"/>
        </w:rPr>
        <w:t xml:space="preserve">, not least </w:t>
      </w:r>
      <w:r w:rsidRPr="001431E9">
        <w:rPr>
          <w:rStyle w:val="StyleUnderline"/>
        </w:rPr>
        <w:t xml:space="preserve">given </w:t>
      </w:r>
      <w:r w:rsidRPr="001431E9">
        <w:rPr>
          <w:rStyle w:val="Emphasis"/>
        </w:rPr>
        <w:t>Russia</w:t>
      </w:r>
      <w:r w:rsidRPr="001431E9">
        <w:rPr>
          <w:rStyle w:val="StyleUnderline"/>
        </w:rPr>
        <w:t xml:space="preserve"> and</w:t>
      </w:r>
      <w:r w:rsidRPr="001431E9">
        <w:rPr>
          <w:sz w:val="16"/>
        </w:rPr>
        <w:t xml:space="preserve"> </w:t>
      </w:r>
      <w:r w:rsidRPr="001431E9">
        <w:rPr>
          <w:rStyle w:val="StyleUnderline"/>
        </w:rPr>
        <w:t xml:space="preserve">China’s overall </w:t>
      </w:r>
      <w:r w:rsidRPr="001431E9">
        <w:rPr>
          <w:rStyle w:val="Emphasis"/>
        </w:rPr>
        <w:t>lesser detection capabilities</w:t>
      </w:r>
      <w:r w:rsidRPr="001431E9">
        <w:rPr>
          <w:sz w:val="16"/>
        </w:rPr>
        <w:t xml:space="preserve"> and </w:t>
      </w:r>
      <w:r w:rsidRPr="001431E9">
        <w:rPr>
          <w:rStyle w:val="Emphasis"/>
        </w:rPr>
        <w:t>incrementally</w:t>
      </w:r>
      <w:r w:rsidRPr="001431E9">
        <w:rPr>
          <w:rStyle w:val="StyleUnderline"/>
        </w:rPr>
        <w:t xml:space="preserve"> </w:t>
      </w:r>
      <w:r w:rsidRPr="001431E9">
        <w:rPr>
          <w:rStyle w:val="Emphasis"/>
        </w:rPr>
        <w:t>improving</w:t>
      </w:r>
      <w:r w:rsidRPr="001431E9">
        <w:rPr>
          <w:rStyle w:val="StyleUnderline"/>
        </w:rPr>
        <w:t xml:space="preserve"> US </w:t>
      </w:r>
      <w:r w:rsidRPr="001431E9">
        <w:rPr>
          <w:rStyle w:val="Emphasis"/>
        </w:rPr>
        <w:t xml:space="preserve">missile </w:t>
      </w:r>
      <w:proofErr w:type="spellStart"/>
      <w:r w:rsidRPr="001431E9">
        <w:rPr>
          <w:rStyle w:val="Emphasis"/>
        </w:rPr>
        <w:t>defences</w:t>
      </w:r>
      <w:proofErr w:type="spellEnd"/>
      <w:r w:rsidRPr="001431E9">
        <w:rPr>
          <w:sz w:val="16"/>
        </w:rPr>
        <w:t>. Allied conventional capabilities may seem more plausible to Russia and China than to US decision makers;280 however, across the spectrum from peacetime diplomacy to crisis at the brink of war, this advent of non-nuclear counterforce capabilities deserves greater attention than has so far been given.</w:t>
      </w:r>
    </w:p>
    <w:p w14:paraId="18E3D547" w14:textId="77777777" w:rsidR="00B42AC5" w:rsidRPr="001431E9" w:rsidRDefault="00B42AC5" w:rsidP="00B42AC5">
      <w:pPr>
        <w:rPr>
          <w:rStyle w:val="StyleUnderline"/>
        </w:rPr>
      </w:pPr>
      <w:r w:rsidRPr="001431E9">
        <w:rPr>
          <w:rStyle w:val="StyleUnderline"/>
        </w:rPr>
        <w:t xml:space="preserve">In a </w:t>
      </w:r>
      <w:r w:rsidRPr="001431E9">
        <w:rPr>
          <w:rStyle w:val="Emphasis"/>
        </w:rPr>
        <w:t>major power crisis</w:t>
      </w:r>
      <w:r w:rsidRPr="001431E9">
        <w:rPr>
          <w:rStyle w:val="StyleUnderline"/>
        </w:rPr>
        <w:t xml:space="preserve">, decision makers should be </w:t>
      </w:r>
      <w:r w:rsidRPr="001431E9">
        <w:rPr>
          <w:rStyle w:val="Emphasis"/>
        </w:rPr>
        <w:t>expected to ask their commanders</w:t>
      </w:r>
      <w:r w:rsidRPr="001431E9">
        <w:rPr>
          <w:rStyle w:val="StyleUnderline"/>
        </w:rPr>
        <w:t xml:space="preserve">, “what </w:t>
      </w:r>
      <w:r w:rsidRPr="001431E9">
        <w:rPr>
          <w:rStyle w:val="Emphasis"/>
        </w:rPr>
        <w:t>non-nuclear options</w:t>
      </w:r>
      <w:r w:rsidRPr="001431E9">
        <w:rPr>
          <w:rStyle w:val="StyleUnderline"/>
        </w:rPr>
        <w:t xml:space="preserve"> do I have?”</w:t>
      </w:r>
      <w:r w:rsidRPr="001431E9">
        <w:rPr>
          <w:sz w:val="16"/>
        </w:rPr>
        <w:t xml:space="preserve"> This study begins to sketch out what </w:t>
      </w:r>
      <w:r w:rsidRPr="001431E9">
        <w:rPr>
          <w:rStyle w:val="StyleUnderline"/>
        </w:rPr>
        <w:t xml:space="preserve">US </w:t>
      </w:r>
      <w:r w:rsidRPr="001431E9">
        <w:rPr>
          <w:rStyle w:val="Emphasis"/>
        </w:rPr>
        <w:t>commanders</w:t>
      </w:r>
      <w:r w:rsidRPr="001431E9">
        <w:rPr>
          <w:rStyle w:val="StyleUnderline"/>
        </w:rPr>
        <w:t xml:space="preserve"> might </w:t>
      </w:r>
      <w:r w:rsidRPr="001431E9">
        <w:rPr>
          <w:rStyle w:val="Emphasis"/>
        </w:rPr>
        <w:t>tell</w:t>
      </w:r>
      <w:r w:rsidRPr="001431E9">
        <w:rPr>
          <w:rStyle w:val="StyleUnderline"/>
        </w:rPr>
        <w:t xml:space="preserve"> the </w:t>
      </w:r>
      <w:r w:rsidRPr="001431E9">
        <w:rPr>
          <w:rStyle w:val="Emphasis"/>
        </w:rPr>
        <w:t>President</w:t>
      </w:r>
      <w:r w:rsidRPr="001431E9">
        <w:rPr>
          <w:sz w:val="16"/>
        </w:rPr>
        <w:t xml:space="preserve"> about </w:t>
      </w:r>
      <w:r w:rsidRPr="001431E9">
        <w:rPr>
          <w:rStyle w:val="StyleUnderline"/>
        </w:rPr>
        <w:t xml:space="preserve">current non-nuclear </w:t>
      </w:r>
      <w:r w:rsidRPr="001431E9">
        <w:rPr>
          <w:rStyle w:val="Emphasis"/>
        </w:rPr>
        <w:t>capacity</w:t>
      </w:r>
      <w:r w:rsidRPr="001431E9">
        <w:rPr>
          <w:rStyle w:val="StyleUnderline"/>
        </w:rPr>
        <w:t xml:space="preserve"> to pre-empt and </w:t>
      </w:r>
      <w:r w:rsidRPr="001431E9">
        <w:rPr>
          <w:rStyle w:val="Emphasis"/>
        </w:rPr>
        <w:t>defend</w:t>
      </w:r>
      <w:r w:rsidRPr="001431E9">
        <w:rPr>
          <w:rStyle w:val="StyleUnderline"/>
        </w:rPr>
        <w:t xml:space="preserve"> against Russian and Chinese</w:t>
      </w:r>
      <w:r w:rsidRPr="001431E9">
        <w:rPr>
          <w:sz w:val="16"/>
        </w:rPr>
        <w:t xml:space="preserve"> strategic </w:t>
      </w:r>
      <w:r w:rsidRPr="001431E9">
        <w:rPr>
          <w:rStyle w:val="StyleUnderline"/>
        </w:rPr>
        <w:t xml:space="preserve">nuclear </w:t>
      </w:r>
      <w:r w:rsidRPr="001431E9">
        <w:rPr>
          <w:rStyle w:val="Emphasis"/>
        </w:rPr>
        <w:t>forces</w:t>
      </w:r>
      <w:r w:rsidRPr="001431E9">
        <w:rPr>
          <w:sz w:val="16"/>
        </w:rPr>
        <w:t xml:space="preserve">.281 </w:t>
      </w:r>
      <w:r w:rsidRPr="001431E9">
        <w:rPr>
          <w:rStyle w:val="Emphasis"/>
        </w:rPr>
        <w:t>I</w:t>
      </w:r>
      <w:r w:rsidRPr="001431E9">
        <w:rPr>
          <w:rStyle w:val="StyleUnderline"/>
        </w:rPr>
        <w:t xml:space="preserve">n a </w:t>
      </w:r>
      <w:r w:rsidRPr="001431E9">
        <w:rPr>
          <w:rStyle w:val="Emphasis"/>
        </w:rPr>
        <w:t>crisis</w:t>
      </w:r>
      <w:r w:rsidRPr="001431E9">
        <w:rPr>
          <w:rStyle w:val="StyleUnderline"/>
        </w:rPr>
        <w:t xml:space="preserve">, and assuming that </w:t>
      </w:r>
      <w:r w:rsidRPr="001431E9">
        <w:rPr>
          <w:rStyle w:val="Emphasis"/>
        </w:rPr>
        <w:t>Western aircraft</w:t>
      </w:r>
      <w:r w:rsidRPr="001431E9">
        <w:rPr>
          <w:rStyle w:val="StyleUnderline"/>
        </w:rPr>
        <w:t xml:space="preserve"> are inside Russian air space, there is a very different circumstance</w:t>
      </w:r>
      <w:r w:rsidRPr="001431E9">
        <w:rPr>
          <w:rStyle w:val="Emphasis"/>
        </w:rPr>
        <w:t>.</w:t>
      </w:r>
      <w:r w:rsidRPr="001431E9">
        <w:rPr>
          <w:sz w:val="16"/>
        </w:rPr>
        <w:t xml:space="preserve"> Take the ubiquitous F-35: its radars designed to find and attack ground targets have a diameter of 300km on each </w:t>
      </w:r>
      <w:proofErr w:type="gramStart"/>
      <w:r w:rsidRPr="001431E9">
        <w:rPr>
          <w:sz w:val="16"/>
        </w:rPr>
        <w:t>aircraft, and</w:t>
      </w:r>
      <w:proofErr w:type="gramEnd"/>
      <w:r w:rsidRPr="001431E9">
        <w:rPr>
          <w:sz w:val="16"/>
        </w:rPr>
        <w:t xml:space="preserve"> are equipped with JASSM and other missiles and bombs. In addition, the F35 and other aircraft carry the latest air-to-air missiles. Again, these AMRAAM have an operational radius of some 150km on each aircraft due to its AN/APG-81 radar.282 This highly sensitive radar is capable of detecting targets with a radar cross section of 1m2 at a range up to 110km.283 This is particularly relevant when considering that such an AMRAAM system may have the capacity to shoot down ICBMs in their boost phase.284 Indeed, as former US Representative Duncan Hunter claimed, research facilities at Los Alamos and Livermore are attempting to “shoot AMRAAMSs off F-35s in the first 300 seconds [of boost-phase] that it takes a missile to go up in the air”.285 These incremental technological developments that this study seeks to uncover are highly pertinent to the current geopolitical situation. US NATO members and allies like Poland, the Netherlands, and Japan have substantially increased their JASSM-ER stockpiles. 286 This further demonstrates the sheer asymmetry between allied nonnuclear capabilities and </w:t>
      </w:r>
      <w:r w:rsidRPr="001431E9">
        <w:rPr>
          <w:rStyle w:val="StyleUnderline"/>
        </w:rPr>
        <w:t xml:space="preserve">Russia’s </w:t>
      </w:r>
      <w:proofErr w:type="spellStart"/>
      <w:r w:rsidRPr="001431E9">
        <w:rPr>
          <w:rStyle w:val="StyleUnderline"/>
        </w:rPr>
        <w:t>defence</w:t>
      </w:r>
      <w:proofErr w:type="spellEnd"/>
      <w:r w:rsidRPr="001431E9">
        <w:rPr>
          <w:rStyle w:val="StyleUnderline"/>
        </w:rPr>
        <w:t xml:space="preserve"> systems, which are </w:t>
      </w:r>
      <w:r w:rsidRPr="001431E9">
        <w:rPr>
          <w:rStyle w:val="Emphasis"/>
        </w:rPr>
        <w:t>not keeping</w:t>
      </w:r>
      <w:r w:rsidRPr="001431E9">
        <w:rPr>
          <w:rStyle w:val="StyleUnderline"/>
        </w:rPr>
        <w:t xml:space="preserve"> </w:t>
      </w:r>
      <w:r w:rsidRPr="001431E9">
        <w:rPr>
          <w:rStyle w:val="Emphasis"/>
        </w:rPr>
        <w:t>up</w:t>
      </w:r>
      <w:r w:rsidRPr="001431E9">
        <w:rPr>
          <w:rStyle w:val="StyleUnderline"/>
        </w:rPr>
        <w:t xml:space="preserve"> with recent </w:t>
      </w:r>
      <w:r w:rsidRPr="001431E9">
        <w:rPr>
          <w:rStyle w:val="Emphasis"/>
        </w:rPr>
        <w:t>allied</w:t>
      </w:r>
      <w:r w:rsidRPr="001431E9">
        <w:rPr>
          <w:rStyle w:val="StyleUnderline"/>
        </w:rPr>
        <w:t xml:space="preserve"> </w:t>
      </w:r>
      <w:r w:rsidRPr="001431E9">
        <w:rPr>
          <w:rStyle w:val="Emphasis"/>
        </w:rPr>
        <w:t>conventional</w:t>
      </w:r>
      <w:r w:rsidRPr="001431E9">
        <w:rPr>
          <w:rStyle w:val="StyleUnderline"/>
        </w:rPr>
        <w:t xml:space="preserve"> </w:t>
      </w:r>
      <w:r w:rsidRPr="001431E9">
        <w:rPr>
          <w:rStyle w:val="Emphasis"/>
        </w:rPr>
        <w:t>developments</w:t>
      </w:r>
      <w:r w:rsidRPr="001431E9">
        <w:rPr>
          <w:rStyle w:val="StyleUnderline"/>
        </w:rPr>
        <w:t>.287</w:t>
      </w:r>
    </w:p>
    <w:p w14:paraId="69193466" w14:textId="77777777" w:rsidR="00B42AC5" w:rsidRPr="001431E9" w:rsidRDefault="00B42AC5" w:rsidP="00B42AC5">
      <w:pPr>
        <w:pStyle w:val="Heading4"/>
      </w:pPr>
      <w:r w:rsidRPr="001431E9">
        <w:t xml:space="preserve">China’s </w:t>
      </w:r>
      <w:r w:rsidRPr="001431E9">
        <w:rPr>
          <w:u w:val="single"/>
        </w:rPr>
        <w:t>hardening</w:t>
      </w:r>
      <w:r w:rsidRPr="001431E9">
        <w:t xml:space="preserve"> arsenals, which will </w:t>
      </w:r>
      <w:r w:rsidRPr="001431E9">
        <w:rPr>
          <w:u w:val="single"/>
        </w:rPr>
        <w:t>funnel future war</w:t>
      </w:r>
      <w:r w:rsidRPr="001431E9">
        <w:t xml:space="preserve"> into </w:t>
      </w:r>
      <w:r w:rsidRPr="001431E9">
        <w:rPr>
          <w:u w:val="single"/>
        </w:rPr>
        <w:t>nuclear escalation</w:t>
      </w:r>
      <w:r w:rsidRPr="001431E9">
        <w:t>---</w:t>
      </w:r>
      <w:r w:rsidRPr="001431E9">
        <w:rPr>
          <w:u w:val="single"/>
        </w:rPr>
        <w:t>extinction</w:t>
      </w:r>
      <w:r w:rsidRPr="001431E9">
        <w:t xml:space="preserve">. </w:t>
      </w:r>
    </w:p>
    <w:p w14:paraId="06FC2192" w14:textId="7DAF82BE" w:rsidR="00B42AC5" w:rsidRPr="001431E9" w:rsidRDefault="00B42AC5" w:rsidP="00B42AC5">
      <w:r w:rsidRPr="001431E9">
        <w:rPr>
          <w:rFonts w:eastAsiaTheme="majorEastAsia" w:cstheme="majorBidi"/>
          <w:b/>
          <w:iCs/>
          <w:sz w:val="26"/>
        </w:rPr>
        <w:t>Hiim ’23</w:t>
      </w:r>
      <w:r w:rsidRPr="001431E9">
        <w:t xml:space="preserve"> [Henrik </w:t>
      </w:r>
      <w:proofErr w:type="spellStart"/>
      <w:r w:rsidRPr="001431E9">
        <w:t>Stålhane</w:t>
      </w:r>
      <w:proofErr w:type="spellEnd"/>
      <w:r w:rsidRPr="001431E9">
        <w:t xml:space="preserve"> Hiim, Associate Professor at the Norwegian Institute for </w:t>
      </w:r>
      <w:proofErr w:type="spellStart"/>
      <w:r w:rsidRPr="001431E9">
        <w:t>Defence</w:t>
      </w:r>
      <w:proofErr w:type="spellEnd"/>
      <w:r w:rsidRPr="001431E9">
        <w:t xml:space="preserve"> Studies at the Norwegian </w:t>
      </w:r>
      <w:proofErr w:type="spellStart"/>
      <w:r w:rsidRPr="001431E9">
        <w:t>Defence</w:t>
      </w:r>
      <w:proofErr w:type="spellEnd"/>
      <w:r w:rsidRPr="001431E9">
        <w:t xml:space="preserve"> University College., M. Taylor Fravel, The Arthur and Ruth Sloan Professor of Political Science and Director of the Security Studies Program at the Massachusetts Institute of Technology. Magnus Langset Trøan Researcher at the Norwegian Institute of International Affairs., International Security, Volume 47, Issue 4, Spring 2023, ‘The Dynamics of an Entangled Security Dilemma: China's Changing Nuclear Posture’ https://direct.mit.edu/isec/article/47/4/147/115920/The-Dynamics-of-an-Entangled-Security-Dilemma] </w:t>
      </w:r>
      <w:r w:rsidR="00EC4CD1" w:rsidRPr="001431E9">
        <w:t>TDI</w:t>
      </w:r>
    </w:p>
    <w:p w14:paraId="11A0A2D4" w14:textId="77777777" w:rsidR="00B42AC5" w:rsidRPr="001431E9" w:rsidRDefault="00B42AC5" w:rsidP="00B42AC5">
      <w:pPr>
        <w:rPr>
          <w:sz w:val="16"/>
        </w:rPr>
      </w:pPr>
      <w:r w:rsidRPr="001431E9">
        <w:rPr>
          <w:rStyle w:val="StyleUnderline"/>
        </w:rPr>
        <w:t xml:space="preserve">Amid an </w:t>
      </w:r>
      <w:r w:rsidRPr="001431E9">
        <w:rPr>
          <w:rStyle w:val="Emphasis"/>
        </w:rPr>
        <w:t>intensifying rivalry</w:t>
      </w:r>
      <w:r w:rsidRPr="001431E9">
        <w:rPr>
          <w:rStyle w:val="StyleUnderline"/>
        </w:rPr>
        <w:t xml:space="preserve"> with the </w:t>
      </w:r>
      <w:r w:rsidRPr="001431E9">
        <w:rPr>
          <w:rStyle w:val="Emphasis"/>
        </w:rPr>
        <w:t>U</w:t>
      </w:r>
      <w:r w:rsidRPr="001431E9">
        <w:rPr>
          <w:rStyle w:val="StyleUnderline"/>
        </w:rPr>
        <w:t xml:space="preserve">nited </w:t>
      </w:r>
      <w:r w:rsidRPr="001431E9">
        <w:rPr>
          <w:rStyle w:val="Emphasis"/>
        </w:rPr>
        <w:t>S</w:t>
      </w:r>
      <w:r w:rsidRPr="001431E9">
        <w:rPr>
          <w:rStyle w:val="StyleUnderline"/>
        </w:rPr>
        <w:t>tates</w:t>
      </w:r>
      <w:r w:rsidRPr="001431E9">
        <w:rPr>
          <w:sz w:val="16"/>
        </w:rPr>
        <w:t xml:space="preserve">, </w:t>
      </w:r>
      <w:r w:rsidRPr="001431E9">
        <w:rPr>
          <w:rStyle w:val="StyleUnderline"/>
        </w:rPr>
        <w:t>China is modernizing and significantly expanding</w:t>
      </w:r>
      <w:r w:rsidRPr="001431E9">
        <w:rPr>
          <w:sz w:val="16"/>
        </w:rPr>
        <w:t xml:space="preserve"> its </w:t>
      </w:r>
      <w:r w:rsidRPr="001431E9">
        <w:rPr>
          <w:rStyle w:val="StyleUnderline"/>
        </w:rPr>
        <w:t>nuclear forces</w:t>
      </w:r>
      <w:r w:rsidRPr="001431E9">
        <w:rPr>
          <w:sz w:val="16"/>
        </w:rPr>
        <w:t xml:space="preserve">. These </w:t>
      </w:r>
      <w:r w:rsidRPr="001431E9">
        <w:rPr>
          <w:rStyle w:val="StyleUnderline"/>
        </w:rPr>
        <w:t xml:space="preserve">developments </w:t>
      </w:r>
      <w:r w:rsidRPr="001431E9">
        <w:rPr>
          <w:rStyle w:val="Emphasis"/>
        </w:rPr>
        <w:t>fuel concerns</w:t>
      </w:r>
      <w:r w:rsidRPr="001431E9">
        <w:rPr>
          <w:rStyle w:val="StyleUnderline"/>
        </w:rPr>
        <w:t xml:space="preserve"> that China's </w:t>
      </w:r>
      <w:r w:rsidRPr="001431E9">
        <w:rPr>
          <w:rStyle w:val="Emphasis"/>
        </w:rPr>
        <w:t>traditional nuclear strategy</w:t>
      </w:r>
      <w:r w:rsidRPr="001431E9">
        <w:rPr>
          <w:rStyle w:val="StyleUnderline"/>
        </w:rPr>
        <w:t xml:space="preserve"> premised on a </w:t>
      </w:r>
      <w:r w:rsidRPr="001431E9">
        <w:rPr>
          <w:rStyle w:val="Emphasis"/>
        </w:rPr>
        <w:t>limited</w:t>
      </w:r>
      <w:r w:rsidRPr="001431E9">
        <w:rPr>
          <w:rStyle w:val="StyleUnderline"/>
        </w:rPr>
        <w:t xml:space="preserve"> nuclear </w:t>
      </w:r>
      <w:r w:rsidRPr="001431E9">
        <w:rPr>
          <w:rStyle w:val="Emphasis"/>
        </w:rPr>
        <w:t>arsenal</w:t>
      </w:r>
      <w:r w:rsidRPr="001431E9">
        <w:rPr>
          <w:rStyle w:val="StyleUnderline"/>
        </w:rPr>
        <w:t xml:space="preserve"> for assured retaliation</w:t>
      </w:r>
      <w:r w:rsidRPr="001431E9">
        <w:rPr>
          <w:sz w:val="16"/>
        </w:rPr>
        <w:t xml:space="preserve"> and a no-first-use policy is </w:t>
      </w:r>
      <w:r w:rsidRPr="001431E9">
        <w:rPr>
          <w:rStyle w:val="StyleUnderline"/>
        </w:rPr>
        <w:t xml:space="preserve">undergoing a </w:t>
      </w:r>
      <w:r w:rsidRPr="001431E9">
        <w:rPr>
          <w:rStyle w:val="Emphasis"/>
        </w:rPr>
        <w:t>major shift</w:t>
      </w:r>
      <w:r w:rsidRPr="001431E9">
        <w:rPr>
          <w:sz w:val="16"/>
        </w:rPr>
        <w:t xml:space="preserve">. Using </w:t>
      </w:r>
      <w:r w:rsidRPr="001431E9">
        <w:rPr>
          <w:rStyle w:val="StyleUnderline"/>
        </w:rPr>
        <w:t>Chinese-language material</w:t>
      </w:r>
      <w:r w:rsidRPr="001431E9">
        <w:rPr>
          <w:sz w:val="16"/>
        </w:rPr>
        <w:t xml:space="preserve">s, an </w:t>
      </w:r>
      <w:r w:rsidRPr="001431E9">
        <w:rPr>
          <w:rStyle w:val="StyleUnderline"/>
        </w:rPr>
        <w:t>examination of Chinese debates</w:t>
      </w:r>
      <w:r w:rsidRPr="001431E9">
        <w:rPr>
          <w:sz w:val="16"/>
        </w:rPr>
        <w:t xml:space="preserve"> about China's security environment and the </w:t>
      </w:r>
      <w:r w:rsidRPr="001431E9">
        <w:rPr>
          <w:rStyle w:val="StyleUnderline"/>
        </w:rPr>
        <w:t>future direction of its nuclear strategy</w:t>
      </w:r>
      <w:r w:rsidRPr="001431E9">
        <w:rPr>
          <w:sz w:val="16"/>
        </w:rPr>
        <w:t xml:space="preserve"> finds that a nuclear-conventional entangled security </w:t>
      </w:r>
      <w:r w:rsidRPr="001431E9">
        <w:rPr>
          <w:rStyle w:val="StyleUnderline"/>
        </w:rPr>
        <w:t xml:space="preserve">dilemma is </w:t>
      </w:r>
      <w:r w:rsidRPr="001431E9">
        <w:rPr>
          <w:rStyle w:val="Emphasis"/>
        </w:rPr>
        <w:t>emerging</w:t>
      </w:r>
      <w:r w:rsidRPr="001431E9">
        <w:rPr>
          <w:rStyle w:val="StyleUnderline"/>
        </w:rPr>
        <w:t xml:space="preserve"> between the United States and China</w:t>
      </w:r>
      <w:r w:rsidRPr="001431E9">
        <w:rPr>
          <w:sz w:val="16"/>
        </w:rPr>
        <w:t xml:space="preserve">. The shift in the conventional balance of force in the region and the U.S. development of lower-yield nuclear weapons has </w:t>
      </w:r>
      <w:r w:rsidRPr="001431E9">
        <w:rPr>
          <w:rStyle w:val="StyleUnderline"/>
        </w:rPr>
        <w:t>led to greater fears in China of U.S. limited nuclear use in a conflict</w:t>
      </w:r>
      <w:r w:rsidRPr="001431E9">
        <w:rPr>
          <w:sz w:val="16"/>
        </w:rPr>
        <w:t xml:space="preserve">. Chinese strategists </w:t>
      </w:r>
      <w:r w:rsidRPr="001431E9">
        <w:rPr>
          <w:rStyle w:val="StyleUnderline"/>
        </w:rPr>
        <w:t xml:space="preserve">increasingly believe that U.S. </w:t>
      </w:r>
      <w:r w:rsidRPr="001431E9">
        <w:rPr>
          <w:rStyle w:val="Emphasis"/>
        </w:rPr>
        <w:t>nonnuclear strategic</w:t>
      </w:r>
      <w:r w:rsidRPr="001431E9">
        <w:rPr>
          <w:rStyle w:val="StyleUnderline"/>
        </w:rPr>
        <w:t xml:space="preserve"> capabilities </w:t>
      </w:r>
      <w:r w:rsidRPr="001431E9">
        <w:rPr>
          <w:rStyle w:val="Emphasis"/>
        </w:rPr>
        <w:t>threaten</w:t>
      </w:r>
      <w:r w:rsidRPr="001431E9">
        <w:rPr>
          <w:rStyle w:val="StyleUnderline"/>
        </w:rPr>
        <w:t xml:space="preserve"> China's </w:t>
      </w:r>
      <w:r w:rsidRPr="001431E9">
        <w:rPr>
          <w:rStyle w:val="Emphasis"/>
        </w:rPr>
        <w:t>nuclear forces</w:t>
      </w:r>
      <w:r w:rsidRPr="001431E9">
        <w:rPr>
          <w:sz w:val="16"/>
        </w:rPr>
        <w:t xml:space="preserve">. Although there is limited evidence of a shift in its nuclear strategy, China is </w:t>
      </w:r>
      <w:r w:rsidRPr="001431E9">
        <w:rPr>
          <w:rStyle w:val="Emphasis"/>
        </w:rPr>
        <w:t>changing</w:t>
      </w:r>
      <w:r w:rsidRPr="001431E9">
        <w:rPr>
          <w:rStyle w:val="StyleUnderline"/>
        </w:rPr>
        <w:t xml:space="preserve"> its </w:t>
      </w:r>
      <w:r w:rsidRPr="001431E9">
        <w:rPr>
          <w:rStyle w:val="Emphasis"/>
        </w:rPr>
        <w:t>strategic posture</w:t>
      </w:r>
      <w:r w:rsidRPr="001431E9">
        <w:rPr>
          <w:rStyle w:val="StyleUnderline"/>
        </w:rPr>
        <w:t xml:space="preserve"> to </w:t>
      </w:r>
      <w:r w:rsidRPr="001431E9">
        <w:rPr>
          <w:rStyle w:val="Emphasis"/>
        </w:rPr>
        <w:t>ensure</w:t>
      </w:r>
      <w:r w:rsidRPr="001431E9">
        <w:rPr>
          <w:rStyle w:val="StyleUnderline"/>
        </w:rPr>
        <w:t xml:space="preserve"> its </w:t>
      </w:r>
      <w:r w:rsidRPr="001431E9">
        <w:rPr>
          <w:rStyle w:val="Emphasis"/>
        </w:rPr>
        <w:t>second-strike capability</w:t>
      </w:r>
      <w:r w:rsidRPr="001431E9">
        <w:rPr>
          <w:sz w:val="16"/>
        </w:rPr>
        <w:t xml:space="preserve">, including by </w:t>
      </w:r>
      <w:r w:rsidRPr="001431E9">
        <w:rPr>
          <w:rStyle w:val="StyleUnderline"/>
        </w:rPr>
        <w:t>relying on advanced conventional weapons</w:t>
      </w:r>
      <w:r w:rsidRPr="001431E9">
        <w:rPr>
          <w:sz w:val="16"/>
        </w:rPr>
        <w:t xml:space="preserve"> (e.g., </w:t>
      </w:r>
      <w:r w:rsidRPr="001431E9">
        <w:rPr>
          <w:rStyle w:val="StyleUnderline"/>
        </w:rPr>
        <w:t>counterspace capabilities</w:t>
      </w:r>
      <w:r w:rsidRPr="001431E9">
        <w:rPr>
          <w:sz w:val="16"/>
        </w:rPr>
        <w:t xml:space="preserve">, </w:t>
      </w:r>
      <w:r w:rsidRPr="001431E9">
        <w:rPr>
          <w:rStyle w:val="StyleUnderline"/>
        </w:rPr>
        <w:t>cyber weapons</w:t>
      </w:r>
      <w:r w:rsidRPr="001431E9">
        <w:rPr>
          <w:sz w:val="16"/>
        </w:rPr>
        <w:t xml:space="preserve">, and </w:t>
      </w:r>
      <w:r w:rsidRPr="001431E9">
        <w:rPr>
          <w:rStyle w:val="StyleUnderline"/>
        </w:rPr>
        <w:t>electronic warfare</w:t>
      </w:r>
      <w:r w:rsidRPr="001431E9">
        <w:rPr>
          <w:sz w:val="16"/>
        </w:rPr>
        <w:t xml:space="preserve">) that can </w:t>
      </w:r>
      <w:r w:rsidRPr="001431E9">
        <w:rPr>
          <w:rStyle w:val="StyleUnderline"/>
        </w:rPr>
        <w:t>target U.S. missile defense</w:t>
      </w:r>
      <w:r w:rsidRPr="001431E9">
        <w:rPr>
          <w:sz w:val="16"/>
        </w:rPr>
        <w:t xml:space="preserve">. The dynamics of an entangled security dilemma may weaken arms race stability, and they underscore why it will be </w:t>
      </w:r>
      <w:r w:rsidRPr="001431E9">
        <w:rPr>
          <w:rStyle w:val="Emphasis"/>
        </w:rPr>
        <w:t>challenging</w:t>
      </w:r>
      <w:r w:rsidRPr="001431E9">
        <w:rPr>
          <w:rStyle w:val="StyleUnderline"/>
        </w:rPr>
        <w:t xml:space="preserve"> for the United States to </w:t>
      </w:r>
      <w:r w:rsidRPr="001431E9">
        <w:rPr>
          <w:rStyle w:val="Emphasis"/>
        </w:rPr>
        <w:t>engage</w:t>
      </w:r>
      <w:r w:rsidRPr="001431E9">
        <w:rPr>
          <w:rStyle w:val="StyleUnderline"/>
        </w:rPr>
        <w:t xml:space="preserve"> China in </w:t>
      </w:r>
      <w:r w:rsidRPr="001431E9">
        <w:rPr>
          <w:rStyle w:val="Emphasis"/>
        </w:rPr>
        <w:t>nuclear arms control</w:t>
      </w:r>
      <w:r w:rsidRPr="001431E9">
        <w:rPr>
          <w:sz w:val="16"/>
        </w:rPr>
        <w:t>.</w:t>
      </w:r>
    </w:p>
    <w:p w14:paraId="5A9348C0" w14:textId="77777777" w:rsidR="00B42AC5" w:rsidRPr="001431E9" w:rsidRDefault="00B42AC5" w:rsidP="00B42AC5">
      <w:pPr>
        <w:rPr>
          <w:sz w:val="16"/>
        </w:rPr>
      </w:pPr>
      <w:r w:rsidRPr="001431E9">
        <w:rPr>
          <w:sz w:val="16"/>
        </w:rPr>
        <w:t xml:space="preserve">In summer 2021, it was </w:t>
      </w:r>
      <w:r w:rsidRPr="001431E9">
        <w:rPr>
          <w:rStyle w:val="StyleUnderline"/>
        </w:rPr>
        <w:t xml:space="preserve">revealed that </w:t>
      </w:r>
      <w:r w:rsidRPr="001431E9">
        <w:rPr>
          <w:rStyle w:val="Emphasis"/>
        </w:rPr>
        <w:t>China</w:t>
      </w:r>
      <w:r w:rsidRPr="001431E9">
        <w:rPr>
          <w:rStyle w:val="StyleUnderline"/>
        </w:rPr>
        <w:t xml:space="preserve"> is </w:t>
      </w:r>
      <w:r w:rsidRPr="001431E9">
        <w:rPr>
          <w:rStyle w:val="Emphasis"/>
        </w:rPr>
        <w:t>constructing</w:t>
      </w:r>
      <w:r w:rsidRPr="001431E9">
        <w:rPr>
          <w:rStyle w:val="StyleUnderline"/>
        </w:rPr>
        <w:t xml:space="preserve"> three </w:t>
      </w:r>
      <w:r w:rsidRPr="001431E9">
        <w:rPr>
          <w:rStyle w:val="Emphasis"/>
        </w:rPr>
        <w:t>silo fields</w:t>
      </w:r>
      <w:r w:rsidRPr="001431E9">
        <w:rPr>
          <w:rStyle w:val="StyleUnderline"/>
        </w:rPr>
        <w:t xml:space="preserve"> as part of a significant expansion of its nuclear forces</w:t>
      </w:r>
      <w:r w:rsidRPr="001431E9">
        <w:rPr>
          <w:sz w:val="16"/>
        </w:rPr>
        <w:t xml:space="preserve">. In November 2021, the U.S. Defense Department projected that China </w:t>
      </w:r>
      <w:proofErr w:type="gramStart"/>
      <w:r w:rsidRPr="001431E9">
        <w:rPr>
          <w:sz w:val="16"/>
        </w:rPr>
        <w:t>will</w:t>
      </w:r>
      <w:proofErr w:type="gramEnd"/>
      <w:r w:rsidRPr="001431E9">
        <w:rPr>
          <w:sz w:val="16"/>
        </w:rPr>
        <w:t xml:space="preserve"> possess as many as 1,000 </w:t>
      </w:r>
      <w:r w:rsidRPr="001431E9">
        <w:rPr>
          <w:rStyle w:val="StyleUnderline"/>
        </w:rPr>
        <w:t xml:space="preserve">nuclear warheads </w:t>
      </w:r>
      <w:r w:rsidRPr="001431E9">
        <w:rPr>
          <w:rStyle w:val="Emphasis"/>
        </w:rPr>
        <w:t>by 2030</w:t>
      </w:r>
      <w:r w:rsidRPr="001431E9">
        <w:rPr>
          <w:sz w:val="16"/>
        </w:rPr>
        <w:t>, or an almost five-fold increase.</w:t>
      </w:r>
      <w:hyperlink r:id="rId12" w:history="1">
        <w:r w:rsidRPr="001431E9">
          <w:rPr>
            <w:rStyle w:val="Hyperlink"/>
          </w:rPr>
          <w:t>1</w:t>
        </w:r>
      </w:hyperlink>
      <w:r w:rsidRPr="001431E9">
        <w:rPr>
          <w:sz w:val="16"/>
        </w:rPr>
        <w:t xml:space="preserve"> These developments indicate that China </w:t>
      </w:r>
      <w:r w:rsidRPr="001431E9">
        <w:rPr>
          <w:rStyle w:val="StyleUnderline"/>
        </w:rPr>
        <w:t xml:space="preserve">may be </w:t>
      </w:r>
      <w:r w:rsidRPr="001431E9">
        <w:rPr>
          <w:rStyle w:val="Emphasis"/>
        </w:rPr>
        <w:t>transforming</w:t>
      </w:r>
      <w:r w:rsidRPr="001431E9">
        <w:rPr>
          <w:rStyle w:val="StyleUnderline"/>
        </w:rPr>
        <w:t xml:space="preserve"> its </w:t>
      </w:r>
      <w:r w:rsidRPr="001431E9">
        <w:rPr>
          <w:rStyle w:val="Emphasis"/>
        </w:rPr>
        <w:t>approach</w:t>
      </w:r>
      <w:r w:rsidRPr="001431E9">
        <w:rPr>
          <w:rStyle w:val="StyleUnderline"/>
        </w:rPr>
        <w:t xml:space="preserve"> to </w:t>
      </w:r>
      <w:r w:rsidRPr="001431E9">
        <w:rPr>
          <w:rStyle w:val="Emphasis"/>
        </w:rPr>
        <w:t>nuclear weapons</w:t>
      </w:r>
      <w:r w:rsidRPr="001431E9">
        <w:rPr>
          <w:sz w:val="16"/>
        </w:rPr>
        <w:t>. Until recently, China has pursued a strategy of assured retaliation and has developed a relatively small but survivable force. Nuclear weapons have played only a limited role in China's overall military strategy, as Chinese leaders have viewed such weapons as useful only for deterring a nuclear attack or preventing nuclear blackmail and coercion.</w:t>
      </w:r>
      <w:hyperlink r:id="rId13" w:history="1">
        <w:r w:rsidRPr="001431E9">
          <w:rPr>
            <w:rStyle w:val="Hyperlink"/>
          </w:rPr>
          <w:t>2</w:t>
        </w:r>
      </w:hyperlink>
      <w:r w:rsidRPr="001431E9">
        <w:rPr>
          <w:sz w:val="16"/>
        </w:rPr>
        <w:t> China's past approach has been consistent with its declaratory no-first-use (NFU) policy, which is based on a retaliatory posture.</w:t>
      </w:r>
    </w:p>
    <w:p w14:paraId="5F5ACE42" w14:textId="77777777" w:rsidR="00B42AC5" w:rsidRPr="001431E9" w:rsidRDefault="00B42AC5" w:rsidP="00B42AC5">
      <w:pPr>
        <w:rPr>
          <w:sz w:val="16"/>
        </w:rPr>
      </w:pPr>
      <w:r w:rsidRPr="001431E9">
        <w:rPr>
          <w:sz w:val="16"/>
        </w:rPr>
        <w:t xml:space="preserve">China's nuclear expansion raises concerns that </w:t>
      </w:r>
      <w:r w:rsidRPr="001431E9">
        <w:rPr>
          <w:rStyle w:val="StyleUnderline"/>
        </w:rPr>
        <w:t xml:space="preserve">China may be shifting toward a much less restrained and </w:t>
      </w:r>
      <w:r w:rsidRPr="001431E9">
        <w:rPr>
          <w:rStyle w:val="Emphasis"/>
        </w:rPr>
        <w:t>more offensive</w:t>
      </w:r>
      <w:r w:rsidRPr="001431E9">
        <w:rPr>
          <w:rStyle w:val="StyleUnderline"/>
        </w:rPr>
        <w:t xml:space="preserve"> posture</w:t>
      </w:r>
      <w:r w:rsidRPr="001431E9">
        <w:rPr>
          <w:sz w:val="16"/>
        </w:rPr>
        <w:t xml:space="preserve">. In 2022, the U.S. Department of Defense assessed that China is “implementing a </w:t>
      </w:r>
      <w:r w:rsidRPr="001431E9">
        <w:rPr>
          <w:rStyle w:val="Emphasis"/>
        </w:rPr>
        <w:t>launch</w:t>
      </w:r>
      <w:r w:rsidRPr="001431E9">
        <w:rPr>
          <w:rStyle w:val="StyleUnderline"/>
        </w:rPr>
        <w:t>-</w:t>
      </w:r>
      <w:r w:rsidRPr="001431E9">
        <w:rPr>
          <w:rStyle w:val="Emphasis"/>
        </w:rPr>
        <w:t>on</w:t>
      </w:r>
      <w:r w:rsidRPr="001431E9">
        <w:rPr>
          <w:rStyle w:val="StyleUnderline"/>
        </w:rPr>
        <w:t>-</w:t>
      </w:r>
      <w:r w:rsidRPr="001431E9">
        <w:rPr>
          <w:rStyle w:val="Emphasis"/>
        </w:rPr>
        <w:t>warning</w:t>
      </w:r>
      <w:r w:rsidRPr="001431E9">
        <w:rPr>
          <w:sz w:val="16"/>
        </w:rPr>
        <w:t xml:space="preserve"> [LOW]” posture.</w:t>
      </w:r>
      <w:hyperlink r:id="rId14" w:history="1">
        <w:r w:rsidRPr="001431E9">
          <w:rPr>
            <w:rStyle w:val="Hyperlink"/>
          </w:rPr>
          <w:t>3</w:t>
        </w:r>
      </w:hyperlink>
      <w:r w:rsidRPr="001431E9">
        <w:rPr>
          <w:sz w:val="16"/>
        </w:rPr>
        <w:t> U.S. Secretary of State Antony Blinken concludes that “Beijing has sharply deviated from its decades-old nuclear strategy based on minimum deterrence.”</w:t>
      </w:r>
      <w:hyperlink r:id="rId15" w:history="1">
        <w:r w:rsidRPr="001431E9">
          <w:rPr>
            <w:rStyle w:val="Hyperlink"/>
          </w:rPr>
          <w:t>4</w:t>
        </w:r>
      </w:hyperlink>
      <w:r w:rsidRPr="001431E9">
        <w:rPr>
          <w:sz w:val="16"/>
        </w:rPr>
        <w:t> U.S. military leaders describe China's nuclear modernization as a “strategic breakout” that will provide Chinese leaders with “the capability to execute any plausible nuclear employment strategy.”</w:t>
      </w:r>
      <w:hyperlink r:id="rId16" w:history="1">
        <w:r w:rsidRPr="001431E9">
          <w:rPr>
            <w:rStyle w:val="Hyperlink"/>
          </w:rPr>
          <w:t>5</w:t>
        </w:r>
      </w:hyperlink>
      <w:r w:rsidRPr="001431E9">
        <w:rPr>
          <w:sz w:val="16"/>
        </w:rPr>
        <w:t> Likewise, analysts such as Austin Long suggest that, by 2030, China's “force structure and posture will be similar to America's and Russia's in many ways.”</w:t>
      </w:r>
      <w:hyperlink r:id="rId17" w:history="1">
        <w:r w:rsidRPr="001431E9">
          <w:rPr>
            <w:rStyle w:val="Hyperlink"/>
          </w:rPr>
          <w:t>6</w:t>
        </w:r>
      </w:hyperlink>
    </w:p>
    <w:p w14:paraId="39A79205" w14:textId="77777777" w:rsidR="00B42AC5" w:rsidRPr="001431E9" w:rsidRDefault="00B42AC5" w:rsidP="00B42AC5">
      <w:pPr>
        <w:rPr>
          <w:sz w:val="16"/>
        </w:rPr>
      </w:pPr>
      <w:r w:rsidRPr="001431E9">
        <w:rPr>
          <w:sz w:val="16"/>
        </w:rPr>
        <w:t xml:space="preserve">Recent studies of China's approach to nuclear weapons examine important questions, including the risks of inadvertent escalation, Chinese views of limited nuclear war, and the </w:t>
      </w:r>
      <w:r w:rsidRPr="001431E9">
        <w:rPr>
          <w:rStyle w:val="StyleUnderline"/>
        </w:rPr>
        <w:t>survivability of China's arsenal.</w:t>
      </w:r>
      <w:hyperlink r:id="rId18" w:history="1">
        <w:r w:rsidRPr="001431E9">
          <w:rPr>
            <w:rStyle w:val="Hyperlink"/>
          </w:rPr>
          <w:t>7</w:t>
        </w:r>
      </w:hyperlink>
      <w:r w:rsidRPr="001431E9">
        <w:rPr>
          <w:sz w:val="16"/>
        </w:rPr>
        <w:t> Today, the expansion of China's nuclear force warrants a reassessment of the drivers of China's nuclear strategy and its future trajectory. To this end, we seek to answer two related questions in this article. First, how has China's strategic community assessed their country's external security environment, especially the U.S. nuclear posture, and the robustness of China's deterrent? Second, based on these assessments, how is China considering changing its approach to nuclear weapons, including its strategy, potential employment, and force posture?</w:t>
      </w:r>
    </w:p>
    <w:p w14:paraId="6C998DB3" w14:textId="77777777" w:rsidR="00B42AC5" w:rsidRPr="001431E9" w:rsidRDefault="00B42AC5" w:rsidP="00B42AC5">
      <w:pPr>
        <w:rPr>
          <w:sz w:val="16"/>
        </w:rPr>
      </w:pPr>
      <w:r w:rsidRPr="001431E9">
        <w:rPr>
          <w:sz w:val="16"/>
        </w:rPr>
        <w:t xml:space="preserve">Answers to these questions are important for several reasons. Amid </w:t>
      </w:r>
      <w:r w:rsidRPr="001431E9">
        <w:rPr>
          <w:rStyle w:val="StyleUnderline"/>
        </w:rPr>
        <w:t>growing competition</w:t>
      </w:r>
      <w:r w:rsidRPr="001431E9">
        <w:rPr>
          <w:sz w:val="16"/>
        </w:rPr>
        <w:t xml:space="preserve"> between the United States and China, </w:t>
      </w:r>
      <w:r w:rsidRPr="001431E9">
        <w:rPr>
          <w:rStyle w:val="StyleUnderline"/>
        </w:rPr>
        <w:t>nuclear weapons are poised to play a greater</w:t>
      </w:r>
      <w:r w:rsidRPr="001431E9">
        <w:rPr>
          <w:sz w:val="16"/>
        </w:rPr>
        <w:t xml:space="preserve"> role than ever before in security ties between the two countries. Understanding the nuclear dynamics between the two, and China's perceptions of the United States, has never been more pressing. Moreover, </w:t>
      </w:r>
      <w:r w:rsidRPr="001431E9">
        <w:rPr>
          <w:rStyle w:val="StyleUnderline"/>
        </w:rPr>
        <w:t>China's significant expansion of its silo-based intercontinental ballistic missile</w:t>
      </w:r>
      <w:r w:rsidRPr="001431E9">
        <w:rPr>
          <w:sz w:val="16"/>
        </w:rPr>
        <w:t xml:space="preserve"> (</w:t>
      </w:r>
      <w:r w:rsidRPr="001431E9">
        <w:rPr>
          <w:rStyle w:val="Emphasis"/>
        </w:rPr>
        <w:t>ICBM</w:t>
      </w:r>
      <w:r w:rsidRPr="001431E9">
        <w:rPr>
          <w:sz w:val="16"/>
        </w:rPr>
        <w:t xml:space="preserve">) force raises the </w:t>
      </w:r>
      <w:r w:rsidRPr="001431E9">
        <w:rPr>
          <w:rStyle w:val="StyleUnderline"/>
        </w:rPr>
        <w:t xml:space="preserve">question of whether China is on the </w:t>
      </w:r>
      <w:r w:rsidRPr="001431E9">
        <w:rPr>
          <w:rStyle w:val="Emphasis"/>
        </w:rPr>
        <w:t>cusp</w:t>
      </w:r>
      <w:r w:rsidRPr="001431E9">
        <w:rPr>
          <w:rStyle w:val="StyleUnderline"/>
        </w:rPr>
        <w:t xml:space="preserve"> of a </w:t>
      </w:r>
      <w:r w:rsidRPr="001431E9">
        <w:rPr>
          <w:rStyle w:val="Emphasis"/>
        </w:rPr>
        <w:t>fundamental change</w:t>
      </w:r>
      <w:r w:rsidRPr="001431E9">
        <w:rPr>
          <w:rStyle w:val="StyleUnderline"/>
        </w:rPr>
        <w:t xml:space="preserve"> in its nuclear strategy</w:t>
      </w:r>
      <w:r w:rsidRPr="001431E9">
        <w:rPr>
          <w:sz w:val="16"/>
        </w:rPr>
        <w:t xml:space="preserve"> and the </w:t>
      </w:r>
      <w:r w:rsidRPr="001431E9">
        <w:rPr>
          <w:rStyle w:val="Emphasis"/>
        </w:rPr>
        <w:t>start</w:t>
      </w:r>
      <w:r w:rsidRPr="001431E9">
        <w:rPr>
          <w:rStyle w:val="StyleUnderline"/>
        </w:rPr>
        <w:t xml:space="preserve"> of a </w:t>
      </w:r>
      <w:r w:rsidRPr="001431E9">
        <w:rPr>
          <w:rStyle w:val="Emphasis"/>
        </w:rPr>
        <w:t>new arms race</w:t>
      </w:r>
      <w:r w:rsidRPr="001431E9">
        <w:rPr>
          <w:sz w:val="16"/>
        </w:rPr>
        <w:t>. Finally, understanding the drivers and future direction of China's nuclear strategy is critical to any effort at enhancing arms control or improving strategic stability.</w:t>
      </w:r>
    </w:p>
    <w:p w14:paraId="59DDFB98" w14:textId="77777777" w:rsidR="00B42AC5" w:rsidRPr="001431E9" w:rsidRDefault="00B42AC5" w:rsidP="00B42AC5">
      <w:pPr>
        <w:rPr>
          <w:sz w:val="16"/>
        </w:rPr>
      </w:pPr>
      <w:r w:rsidRPr="001431E9">
        <w:rPr>
          <w:sz w:val="16"/>
        </w:rPr>
        <w:t>For the past few decades, China's approach to nuclear weapons was mostly influenced by assessments of U.S. nuclear posture and its impact on China's ability to develop and maintain a secure second strike. Today, however, security competition between the United States and China is increasing, as China continues to undergo an unprecedented peacetime modernization of its conventional forces that is shifting the balance of power in Asia. At the same time, the United States is pursuing a trillion-dollar modernization of its nuclear arsenal and reorienting its conventional posture in East Asia to address China as the “pacing threat.” As a result, nuclear and conventional capabilities and threats are increasingly intertwined and interacting with each other.</w:t>
      </w:r>
    </w:p>
    <w:p w14:paraId="3409E1E4" w14:textId="77777777" w:rsidR="00B42AC5" w:rsidRPr="001431E9" w:rsidRDefault="00B42AC5" w:rsidP="00B42AC5">
      <w:pPr>
        <w:rPr>
          <w:sz w:val="16"/>
        </w:rPr>
      </w:pPr>
      <w:r w:rsidRPr="001431E9">
        <w:rPr>
          <w:sz w:val="16"/>
        </w:rPr>
        <w:t>To explore these dynamics of entanglement and how they may be influencing China's approach to nuclear weapons, we use the concept of the security dilemma. Specifically, we identify three pathways for how conventional and nuclear entanglement shapes threat perceptions.</w:t>
      </w:r>
      <w:hyperlink r:id="rId19" w:history="1">
        <w:r w:rsidRPr="001431E9">
          <w:rPr>
            <w:rStyle w:val="Hyperlink"/>
          </w:rPr>
          <w:t>8</w:t>
        </w:r>
      </w:hyperlink>
      <w:r w:rsidRPr="001431E9">
        <w:rPr>
          <w:sz w:val="16"/>
        </w:rPr>
        <w:t> First, adverse shifts in the conventional balance can create strong incentives for “</w:t>
      </w:r>
      <w:r w:rsidRPr="001431E9">
        <w:rPr>
          <w:rStyle w:val="StyleUnderline"/>
        </w:rPr>
        <w:t>nuclear compensation</w:t>
      </w:r>
      <w:r w:rsidRPr="001431E9">
        <w:rPr>
          <w:sz w:val="16"/>
        </w:rPr>
        <w:t>,” or a state's increasing its reliance on nuclear weapons to compensate for a weakening conventional position. The opposing state, however, will likely view such an increased reliance on nuclear weapons as a threat to its own nuclear forces that requires increasing the role of nuclear weapons in its own strategy. The second pathway highlights how conventional weapons may weaken a state's nuclear deterrent, creating perceptions of vulnerability. If a state perceives that its nuclear forces can be degraded by an adversary's conventional capabilities, the state may respond by bolstering its nuclear deterrent. Third, a state may also develop conventional capabilities to enhance the survivability of its nuclear forces. For example, it may develop platforms that can target an adversary's missile defenses to ensure its ability to retaliate after a strike. Its adversary, however, may regard these platforms as a threat to its conventional forces—or even its nuclear forces.</w:t>
      </w:r>
    </w:p>
    <w:p w14:paraId="7A2BC257" w14:textId="77777777" w:rsidR="00B42AC5" w:rsidRPr="001431E9" w:rsidRDefault="00B42AC5" w:rsidP="00B42AC5">
      <w:pPr>
        <w:rPr>
          <w:sz w:val="16"/>
        </w:rPr>
      </w:pPr>
      <w:r w:rsidRPr="001431E9">
        <w:rPr>
          <w:sz w:val="16"/>
        </w:rPr>
        <w:t>Our analysis of China's approach to nuclear weapons amid the shifting balance of conventional capabilities yields several conclusions. First, Chinese experts believe that the United States seeks to lower the threshold for nuclear use, especially by emphasizing lower-yield weapons. They regard this development as part of an effort to counter China's growing conventional strength in East Asia and fear that the United States could rely on such weapons in a conflict over Taiwan and threaten limited first use.</w:t>
      </w:r>
    </w:p>
    <w:p w14:paraId="7BCB6DA0" w14:textId="77777777" w:rsidR="00B42AC5" w:rsidRPr="001431E9" w:rsidRDefault="00B42AC5" w:rsidP="00B42AC5">
      <w:pPr>
        <w:rPr>
          <w:sz w:val="16"/>
        </w:rPr>
      </w:pPr>
      <w:r w:rsidRPr="001431E9">
        <w:rPr>
          <w:sz w:val="16"/>
        </w:rPr>
        <w:t>Second, Chinese experts view U.S. conventional capabilities, in addition to U.S. nuclear counterforce capabilities, as posing a growing threat to China's nuclear deterrent. China's long-held concerns about U.S. missile defense and more recent concerns about U.S. conventional precision-strike capabilities have intensified in recent years. This apprehension is spurred by developments such as the 2016 Terminal High Altitude Area Defense (THAAD) and an associated X-band radar deployment in South Korea, the demise of the Intermediate-Range Nuclear Forces (INF) Treaty, the successful testing of an SM-3 interceptor against an ICBM, and the continued investments in the conventional prompt global strike (CPGS) program, as well as new capabilities to target nuclear forces such as “left of launch.”</w:t>
      </w:r>
      <w:hyperlink r:id="rId20" w:history="1">
        <w:r w:rsidRPr="001431E9">
          <w:rPr>
            <w:rStyle w:val="Hyperlink"/>
          </w:rPr>
          <w:t>9</w:t>
        </w:r>
      </w:hyperlink>
    </w:p>
    <w:p w14:paraId="4639943A" w14:textId="77777777" w:rsidR="00B42AC5" w:rsidRPr="001431E9" w:rsidRDefault="00B42AC5" w:rsidP="00B42AC5">
      <w:pPr>
        <w:rPr>
          <w:rStyle w:val="StyleUnderline"/>
        </w:rPr>
      </w:pPr>
      <w:r w:rsidRPr="001431E9">
        <w:rPr>
          <w:sz w:val="16"/>
        </w:rPr>
        <w:t xml:space="preserve">Third, in response to concerns about conventional threats to its deterrent, China is not only expanding and modernizing its nuclear forces but also pursuing advanced conventional capabilities. </w:t>
      </w:r>
      <w:r w:rsidRPr="001431E9">
        <w:rPr>
          <w:rStyle w:val="StyleUnderline"/>
        </w:rPr>
        <w:t xml:space="preserve">China's construction of new </w:t>
      </w:r>
      <w:r w:rsidRPr="001431E9">
        <w:rPr>
          <w:rStyle w:val="Emphasis"/>
        </w:rPr>
        <w:t>missile silos</w:t>
      </w:r>
      <w:r w:rsidRPr="001431E9">
        <w:rPr>
          <w:rStyle w:val="StyleUnderline"/>
        </w:rPr>
        <w:t xml:space="preserve"> suggests a </w:t>
      </w:r>
      <w:r w:rsidRPr="001431E9">
        <w:rPr>
          <w:rStyle w:val="Emphasis"/>
        </w:rPr>
        <w:t>desire</w:t>
      </w:r>
      <w:r w:rsidRPr="001431E9">
        <w:rPr>
          <w:rStyle w:val="StyleUnderline"/>
        </w:rPr>
        <w:t xml:space="preserve"> to </w:t>
      </w:r>
      <w:r w:rsidRPr="001431E9">
        <w:rPr>
          <w:rStyle w:val="Emphasis"/>
        </w:rPr>
        <w:t>bolster</w:t>
      </w:r>
      <w:r w:rsidRPr="001431E9">
        <w:rPr>
          <w:rStyle w:val="StyleUnderline"/>
        </w:rPr>
        <w:t xml:space="preserve"> its </w:t>
      </w:r>
      <w:r w:rsidRPr="001431E9">
        <w:rPr>
          <w:rStyle w:val="Emphasis"/>
        </w:rPr>
        <w:t>second-strike capability</w:t>
      </w:r>
      <w:r w:rsidRPr="001431E9">
        <w:rPr>
          <w:rStyle w:val="StyleUnderline"/>
        </w:rPr>
        <w:t xml:space="preserve"> because the </w:t>
      </w:r>
      <w:r w:rsidRPr="001431E9">
        <w:rPr>
          <w:rStyle w:val="Emphasis"/>
        </w:rPr>
        <w:t>silos</w:t>
      </w:r>
      <w:r w:rsidRPr="001431E9">
        <w:rPr>
          <w:rStyle w:val="StyleUnderline"/>
        </w:rPr>
        <w:t xml:space="preserve"> will be largely </w:t>
      </w:r>
      <w:r w:rsidRPr="001431E9">
        <w:rPr>
          <w:rStyle w:val="Emphasis"/>
        </w:rPr>
        <w:t>invulnerable</w:t>
      </w:r>
      <w:r w:rsidRPr="001431E9">
        <w:rPr>
          <w:rStyle w:val="StyleUnderline"/>
        </w:rPr>
        <w:t xml:space="preserve"> to </w:t>
      </w:r>
      <w:r w:rsidRPr="001431E9">
        <w:rPr>
          <w:rStyle w:val="Emphasis"/>
        </w:rPr>
        <w:t>conventional counterforce attacks</w:t>
      </w:r>
      <w:r w:rsidRPr="001431E9">
        <w:rPr>
          <w:sz w:val="16"/>
        </w:rPr>
        <w:t xml:space="preserve">. </w:t>
      </w:r>
      <w:r w:rsidRPr="001431E9">
        <w:rPr>
          <w:rStyle w:val="StyleUnderline"/>
        </w:rPr>
        <w:t xml:space="preserve">To </w:t>
      </w:r>
      <w:r w:rsidRPr="001431E9">
        <w:rPr>
          <w:rStyle w:val="Emphasis"/>
        </w:rPr>
        <w:t>defeat</w:t>
      </w:r>
      <w:r w:rsidRPr="001431E9">
        <w:rPr>
          <w:rStyle w:val="StyleUnderline"/>
        </w:rPr>
        <w:t xml:space="preserve"> U.S. missile defenses and ensure the </w:t>
      </w:r>
      <w:r w:rsidRPr="001431E9">
        <w:rPr>
          <w:rStyle w:val="Emphasis"/>
        </w:rPr>
        <w:t>penetrability</w:t>
      </w:r>
      <w:r w:rsidRPr="001431E9">
        <w:rPr>
          <w:rStyle w:val="StyleUnderline"/>
        </w:rPr>
        <w:t xml:space="preserve"> of China's </w:t>
      </w:r>
      <w:r w:rsidRPr="001431E9">
        <w:rPr>
          <w:rStyle w:val="Emphasis"/>
        </w:rPr>
        <w:t>nuclear weapons</w:t>
      </w:r>
      <w:r w:rsidRPr="001431E9">
        <w:rPr>
          <w:rStyle w:val="StyleUnderline"/>
        </w:rPr>
        <w:t xml:space="preserve">, </w:t>
      </w:r>
      <w:r w:rsidRPr="001431E9">
        <w:rPr>
          <w:rStyle w:val="Emphasis"/>
        </w:rPr>
        <w:t>Chinese</w:t>
      </w:r>
      <w:r w:rsidRPr="001431E9">
        <w:rPr>
          <w:rStyle w:val="StyleUnderline"/>
        </w:rPr>
        <w:t xml:space="preserve"> </w:t>
      </w:r>
      <w:r w:rsidRPr="001431E9">
        <w:rPr>
          <w:rStyle w:val="Emphasis"/>
        </w:rPr>
        <w:t>experts</w:t>
      </w:r>
      <w:r w:rsidRPr="001431E9">
        <w:rPr>
          <w:rStyle w:val="StyleUnderline"/>
        </w:rPr>
        <w:t xml:space="preserve"> also argue that China should rely on conventional capabilities, such as anti-satellite (</w:t>
      </w:r>
      <w:r w:rsidRPr="001431E9">
        <w:rPr>
          <w:rStyle w:val="Emphasis"/>
        </w:rPr>
        <w:t>ASAT</w:t>
      </w:r>
      <w:r w:rsidRPr="001431E9">
        <w:rPr>
          <w:rStyle w:val="StyleUnderline"/>
        </w:rPr>
        <w:t xml:space="preserve">) weapons and conventionally armed </w:t>
      </w:r>
      <w:r w:rsidRPr="001431E9">
        <w:rPr>
          <w:rStyle w:val="Emphasis"/>
        </w:rPr>
        <w:t>missiles</w:t>
      </w:r>
      <w:r w:rsidRPr="001431E9">
        <w:rPr>
          <w:rStyle w:val="StyleUnderline"/>
        </w:rPr>
        <w:t xml:space="preserve"> that can </w:t>
      </w:r>
      <w:r w:rsidRPr="001431E9">
        <w:rPr>
          <w:rStyle w:val="Emphasis"/>
        </w:rPr>
        <w:t>strike enabling capabilities</w:t>
      </w:r>
      <w:r w:rsidRPr="001431E9">
        <w:rPr>
          <w:rStyle w:val="StyleUnderline"/>
        </w:rPr>
        <w:t xml:space="preserve"> such as </w:t>
      </w:r>
      <w:r w:rsidRPr="001431E9">
        <w:rPr>
          <w:rStyle w:val="Emphasis"/>
        </w:rPr>
        <w:t>satellites</w:t>
      </w:r>
      <w:r w:rsidRPr="001431E9">
        <w:rPr>
          <w:rStyle w:val="StyleUnderline"/>
        </w:rPr>
        <w:t xml:space="preserve"> </w:t>
      </w:r>
      <w:r w:rsidRPr="001431E9">
        <w:rPr>
          <w:rStyle w:val="Emphasis"/>
        </w:rPr>
        <w:t>and</w:t>
      </w:r>
      <w:r w:rsidRPr="001431E9">
        <w:rPr>
          <w:rStyle w:val="StyleUnderline"/>
        </w:rPr>
        <w:t xml:space="preserve"> </w:t>
      </w:r>
      <w:r w:rsidRPr="001431E9">
        <w:rPr>
          <w:rStyle w:val="Emphasis"/>
        </w:rPr>
        <w:t>ground-based radars</w:t>
      </w:r>
      <w:r w:rsidRPr="001431E9">
        <w:rPr>
          <w:rStyle w:val="StyleUnderline"/>
        </w:rPr>
        <w:t>.</w:t>
      </w:r>
    </w:p>
    <w:p w14:paraId="30676BD2" w14:textId="77777777" w:rsidR="00F83404" w:rsidRPr="001431E9" w:rsidRDefault="00F83404" w:rsidP="00F83404">
      <w:pPr>
        <w:pStyle w:val="Heading3"/>
      </w:pPr>
      <w:r w:rsidRPr="001431E9">
        <w:t>1NC – Short War Solves</w:t>
      </w:r>
    </w:p>
    <w:p w14:paraId="0AA01841" w14:textId="77777777" w:rsidR="00F83404" w:rsidRPr="001431E9" w:rsidRDefault="00F83404" w:rsidP="00F83404">
      <w:pPr>
        <w:pStyle w:val="Heading4"/>
      </w:pPr>
      <w:r w:rsidRPr="001431E9">
        <w:t>The best way to avoid a long war is to overpower in a short one</w:t>
      </w:r>
    </w:p>
    <w:p w14:paraId="3ACF3B99" w14:textId="2641E4B7" w:rsidR="00F83404" w:rsidRPr="001431E9" w:rsidRDefault="00F83404" w:rsidP="00F83404">
      <w:r w:rsidRPr="001431E9">
        <w:t xml:space="preserve">Bradley </w:t>
      </w:r>
      <w:r w:rsidRPr="001431E9">
        <w:rPr>
          <w:rStyle w:val="Style13ptBold"/>
        </w:rPr>
        <w:t>Gericke 25</w:t>
      </w:r>
      <w:r w:rsidRPr="001431E9">
        <w:t xml:space="preserve">, [Bradley Gericke, nonresident senior fellow at Indo-Pacific Security Initiative "Win fast or lose big against China," Atlantic Council, https://www.atlanticcouncil.org/in-depth-research-reports/issue-brief/win-fast-or-lose-big-against-china] </w:t>
      </w:r>
      <w:r w:rsidR="00EC4CD1" w:rsidRPr="001431E9">
        <w:t>TDI</w:t>
      </w:r>
    </w:p>
    <w:p w14:paraId="3B2E2916" w14:textId="3C5162EE" w:rsidR="00F83404" w:rsidRPr="001431E9" w:rsidRDefault="00F83404" w:rsidP="00F83404">
      <w:pPr>
        <w:rPr>
          <w:rStyle w:val="StyleUnderline"/>
        </w:rPr>
      </w:pPr>
      <w:r w:rsidRPr="001431E9">
        <w:rPr>
          <w:rStyle w:val="StyleUnderline"/>
        </w:rPr>
        <w:t>It is imperative that military planners and decision-makers keep their eyes on building battlefield warfighting systems that can fight and win a short war</w:t>
      </w:r>
      <w:r w:rsidRPr="001431E9">
        <w:rPr>
          <w:sz w:val="16"/>
        </w:rPr>
        <w:t xml:space="preserve">, </w:t>
      </w:r>
      <w:r w:rsidRPr="001431E9">
        <w:rPr>
          <w:rStyle w:val="Emphasis"/>
        </w:rPr>
        <w:t>especially</w:t>
      </w:r>
      <w:r w:rsidRPr="001431E9">
        <w:rPr>
          <w:sz w:val="16"/>
        </w:rPr>
        <w:t xml:space="preserve"> </w:t>
      </w:r>
      <w:r w:rsidRPr="001431E9">
        <w:rPr>
          <w:rStyle w:val="StyleUnderline"/>
        </w:rPr>
        <w:t>on the land, to achieve national policy ends in the shortest time possible</w:t>
      </w:r>
      <w:r w:rsidRPr="001431E9">
        <w:rPr>
          <w:sz w:val="16"/>
        </w:rPr>
        <w:t xml:space="preserve">. </w:t>
      </w:r>
      <w:r w:rsidRPr="001431E9">
        <w:rPr>
          <w:rStyle w:val="StyleUnderline"/>
        </w:rPr>
        <w:t xml:space="preserve">Fighting and winning a short war saves </w:t>
      </w:r>
      <w:r w:rsidRPr="001431E9">
        <w:rPr>
          <w:rStyle w:val="Emphasis"/>
        </w:rPr>
        <w:t>both lives and treasure</w:t>
      </w:r>
      <w:r w:rsidRPr="001431E9">
        <w:rPr>
          <w:sz w:val="16"/>
        </w:rPr>
        <w:t xml:space="preserve">. An Army and a Joint Force that are </w:t>
      </w:r>
      <w:r w:rsidRPr="001431E9">
        <w:rPr>
          <w:rStyle w:val="StyleUnderline"/>
        </w:rPr>
        <w:t>unready to fight</w:t>
      </w:r>
      <w:r w:rsidRPr="001431E9">
        <w:rPr>
          <w:sz w:val="16"/>
        </w:rPr>
        <w:t xml:space="preserve"> and win </w:t>
      </w:r>
      <w:r w:rsidRPr="001431E9">
        <w:rPr>
          <w:rStyle w:val="StyleUnderline"/>
        </w:rPr>
        <w:t xml:space="preserve">tonight make a self-imposed long war nearly a </w:t>
      </w:r>
      <w:r w:rsidRPr="001431E9">
        <w:rPr>
          <w:rStyle w:val="Emphasis"/>
        </w:rPr>
        <w:t>fait accompli</w:t>
      </w:r>
      <w:r w:rsidRPr="001431E9">
        <w:rPr>
          <w:sz w:val="16"/>
        </w:rPr>
        <w:t xml:space="preserve">. </w:t>
      </w:r>
      <w:r w:rsidRPr="001431E9">
        <w:rPr>
          <w:rStyle w:val="StyleUnderline"/>
        </w:rPr>
        <w:t xml:space="preserve">Planners should not accept that only surrender or protracted war are the United States’ </w:t>
      </w:r>
      <w:r w:rsidRPr="001431E9">
        <w:rPr>
          <w:rStyle w:val="Emphasis"/>
        </w:rPr>
        <w:t>fate</w:t>
      </w:r>
      <w:r w:rsidRPr="001431E9">
        <w:rPr>
          <w:sz w:val="16"/>
        </w:rPr>
        <w:t xml:space="preserve"> in the Pacific or anywhere else. </w:t>
      </w:r>
      <w:r w:rsidRPr="001431E9">
        <w:rPr>
          <w:rStyle w:val="StyleUnderline"/>
        </w:rPr>
        <w:t>They should</w:t>
      </w:r>
      <w:r w:rsidRPr="001431E9">
        <w:rPr>
          <w:sz w:val="16"/>
        </w:rPr>
        <w:t xml:space="preserve"> build forward-postured, trained, ready, rehearsed, equipped, and dynamically sustained forces as the best way to win and </w:t>
      </w:r>
      <w:r w:rsidRPr="001431E9">
        <w:rPr>
          <w:rStyle w:val="StyleUnderline"/>
        </w:rPr>
        <w:t>deter at the lowest cost</w:t>
      </w:r>
      <w:r w:rsidRPr="001431E9">
        <w:rPr>
          <w:sz w:val="16"/>
        </w:rPr>
        <w:t xml:space="preserve">. Doing so is not easy, but the cost of failing to do so will be much higher. </w:t>
      </w:r>
      <w:r w:rsidRPr="001431E9">
        <w:rPr>
          <w:rStyle w:val="StyleUnderline"/>
        </w:rPr>
        <w:t xml:space="preserve">Ultimately, the best way to deter the start of what could become a long war could be to visibly </w:t>
      </w:r>
      <w:r w:rsidRPr="001431E9">
        <w:rPr>
          <w:sz w:val="16"/>
        </w:rPr>
        <w:t>improve the ability to</w:t>
      </w:r>
      <w:r w:rsidRPr="001431E9">
        <w:rPr>
          <w:rStyle w:val="StyleUnderline"/>
        </w:rPr>
        <w:t xml:space="preserve"> </w:t>
      </w:r>
      <w:r w:rsidRPr="001431E9">
        <w:rPr>
          <w:rStyle w:val="Emphasis"/>
        </w:rPr>
        <w:t>fight a short one</w:t>
      </w:r>
      <w:r w:rsidRPr="001431E9">
        <w:rPr>
          <w:rStyle w:val="StyleUnderline"/>
        </w:rPr>
        <w:t>.</w:t>
      </w:r>
    </w:p>
    <w:p w14:paraId="2CC5840B" w14:textId="2AB45248" w:rsidR="00F83404" w:rsidRPr="001431E9" w:rsidRDefault="00F83404" w:rsidP="00F83404">
      <w:pPr>
        <w:pStyle w:val="Heading3"/>
      </w:pPr>
      <w:r w:rsidRPr="001431E9">
        <w:t>AT – Hidden Subs</w:t>
      </w:r>
    </w:p>
    <w:p w14:paraId="0288DD37" w14:textId="77777777" w:rsidR="00F83404" w:rsidRPr="001431E9" w:rsidRDefault="00F83404" w:rsidP="00F83404">
      <w:pPr>
        <w:pStyle w:val="Heading4"/>
      </w:pPr>
      <w:r w:rsidRPr="001431E9">
        <w:rPr>
          <w:u w:val="single"/>
        </w:rPr>
        <w:t>Simple physics</w:t>
      </w:r>
      <w:r w:rsidRPr="001431E9">
        <w:t xml:space="preserve"> proves sub detection.</w:t>
      </w:r>
    </w:p>
    <w:p w14:paraId="579B3A61" w14:textId="77777777" w:rsidR="00F83404" w:rsidRPr="001431E9" w:rsidRDefault="00F83404" w:rsidP="00F83404">
      <w:r w:rsidRPr="001431E9">
        <w:t xml:space="preserve">Katherine </w:t>
      </w:r>
      <w:r w:rsidRPr="001431E9">
        <w:rPr>
          <w:rStyle w:val="Style13ptBold"/>
        </w:rPr>
        <w:t xml:space="preserve">Wright </w:t>
      </w:r>
      <w:r w:rsidRPr="001431E9">
        <w:t>6-14-</w:t>
      </w:r>
      <w:r w:rsidRPr="001431E9">
        <w:rPr>
          <w:rStyle w:val="Style13ptBold"/>
        </w:rPr>
        <w:t>22</w:t>
      </w:r>
      <w:r w:rsidRPr="001431E9">
        <w:t>, Deputy Editor of Physics Magazine, “Tracking Nuclear Material Aboard Submarines,” Physics Magazine, https://physics.aps.org/articles/v15/s79</w:t>
      </w:r>
    </w:p>
    <w:p w14:paraId="791B8C4E" w14:textId="77777777" w:rsidR="00F83404" w:rsidRPr="001431E9" w:rsidRDefault="00F83404" w:rsidP="00F83404">
      <w:pPr>
        <w:rPr>
          <w:sz w:val="16"/>
        </w:rPr>
      </w:pPr>
      <w:r w:rsidRPr="001431E9">
        <w:rPr>
          <w:sz w:val="16"/>
        </w:rPr>
        <w:t xml:space="preserve">Last year, the United Kingdom and the United States agreed to transfer some of their nuclear-powered submarines to Australia, a country that, at that time, possessed none. </w:t>
      </w:r>
      <w:r w:rsidRPr="001431E9">
        <w:rPr>
          <w:rStyle w:val="StyleUnderline"/>
        </w:rPr>
        <w:t xml:space="preserve">On hearing the announcement, Bernadette Cogswell and Patrick Huber of Virginia Tech in Blacksburg say that they were immediately concerned as there is currently </w:t>
      </w:r>
      <w:r w:rsidRPr="001431E9">
        <w:rPr>
          <w:rStyle w:val="Emphasis"/>
        </w:rPr>
        <w:t>no easy way</w:t>
      </w:r>
      <w:r w:rsidRPr="001431E9">
        <w:rPr>
          <w:rStyle w:val="StyleUnderline"/>
        </w:rPr>
        <w:t xml:space="preserve"> to </w:t>
      </w:r>
      <w:r w:rsidRPr="001431E9">
        <w:rPr>
          <w:rStyle w:val="Emphasis"/>
        </w:rPr>
        <w:t>safeguard a nuclear reactor</w:t>
      </w:r>
      <w:r w:rsidRPr="001431E9">
        <w:rPr>
          <w:rStyle w:val="StyleUnderline"/>
        </w:rPr>
        <w:t xml:space="preserve"> aboard a submarine.</w:t>
      </w:r>
      <w:r w:rsidRPr="001431E9">
        <w:rPr>
          <w:sz w:val="16"/>
        </w:rPr>
        <w:t xml:space="preserve"> Now, the duo has come up with a technique that could solve that problem [1]. They say that the method could be used to confirm the presence of a submarine’s nuclear core without the need for onboard monitoring.</w:t>
      </w:r>
    </w:p>
    <w:p w14:paraId="30E280DA" w14:textId="77777777" w:rsidR="00F83404" w:rsidRPr="001431E9" w:rsidRDefault="00F83404" w:rsidP="00F83404">
      <w:pPr>
        <w:rPr>
          <w:sz w:val="16"/>
        </w:rPr>
      </w:pPr>
      <w:r w:rsidRPr="001431E9">
        <w:rPr>
          <w:sz w:val="16"/>
        </w:rPr>
        <w:t xml:space="preserve">Most naval nuclear reactors employ uranium that is highly enriched fissile uranium-235 </w:t>
      </w:r>
      <w:proofErr w:type="gramStart"/>
      <w:r w:rsidRPr="001431E9">
        <w:rPr>
          <w:sz w:val="16"/>
        </w:rPr>
        <w:t>( 235</w:t>
      </w:r>
      <w:proofErr w:type="gramEnd"/>
      <w:r w:rsidRPr="001431E9">
        <w:rPr>
          <w:sz w:val="16"/>
        </w:rPr>
        <w:t>U), a material also used to make nuclear weapons. For land-based reactors, inspectors keep track of 235U using neutrino detectors placed close to an operating core (see Feature: Neutrino Detectors for National Security). But this technique doesn’t work for the water-submerged cores in submarines at sea. It also fails for the weak signals from powered-down cores, allowing operators to subvert checks of docked submarines.</w:t>
      </w:r>
    </w:p>
    <w:p w14:paraId="31C8E1BD" w14:textId="2B3DCFA1" w:rsidR="00F83404" w:rsidRPr="001431E9" w:rsidRDefault="00F83404" w:rsidP="00521CEB">
      <w:pPr>
        <w:rPr>
          <w:sz w:val="16"/>
        </w:rPr>
      </w:pPr>
      <w:r w:rsidRPr="001431E9">
        <w:rPr>
          <w:sz w:val="16"/>
        </w:rPr>
        <w:t xml:space="preserve">Cogswell and Huber’s technique solves this issue. </w:t>
      </w:r>
      <w:r w:rsidRPr="001431E9">
        <w:rPr>
          <w:rStyle w:val="Emphasis"/>
        </w:rPr>
        <w:t>Even when turned off</w:t>
      </w:r>
      <w:r w:rsidRPr="001431E9">
        <w:rPr>
          <w:rStyle w:val="StyleUnderline"/>
        </w:rPr>
        <w:t xml:space="preserve">, nuclear reactors emit </w:t>
      </w:r>
      <w:r w:rsidRPr="001431E9">
        <w:rPr>
          <w:rStyle w:val="Emphasis"/>
        </w:rPr>
        <w:t>antineutrinos</w:t>
      </w:r>
      <w:r w:rsidRPr="001431E9">
        <w:rPr>
          <w:rStyle w:val="StyleUnderline"/>
        </w:rPr>
        <w:t xml:space="preserve"> due to the </w:t>
      </w:r>
      <w:r w:rsidRPr="001431E9">
        <w:rPr>
          <w:rStyle w:val="Emphasis"/>
        </w:rPr>
        <w:t>decay of 235U</w:t>
      </w:r>
      <w:r w:rsidRPr="001431E9">
        <w:rPr>
          <w:rStyle w:val="StyleUnderline"/>
        </w:rPr>
        <w:t xml:space="preserve"> fission by-products such as radioactive isotopes of cerium and ruthenium. Cogswell and Huber predict that these antineutrinos, which have lower energies than those emitted by an operating reactor, </w:t>
      </w:r>
      <w:r w:rsidRPr="001431E9">
        <w:rPr>
          <w:rStyle w:val="Emphasis"/>
        </w:rPr>
        <w:t>should be detectable</w:t>
      </w:r>
      <w:r w:rsidRPr="001431E9">
        <w:rPr>
          <w:rStyle w:val="StyleUnderline"/>
        </w:rPr>
        <w:t xml:space="preserve"> using </w:t>
      </w:r>
      <w:r w:rsidRPr="001431E9">
        <w:rPr>
          <w:rStyle w:val="Emphasis"/>
        </w:rPr>
        <w:t>current technologies</w:t>
      </w:r>
      <w:r w:rsidRPr="001431E9">
        <w:rPr>
          <w:rStyle w:val="StyleUnderline"/>
        </w:rPr>
        <w:t xml:space="preserve"> from a docked, submerged submarine.</w:t>
      </w:r>
    </w:p>
    <w:p w14:paraId="33105A25" w14:textId="3C0B143B" w:rsidR="00B42AC5" w:rsidRPr="001431E9" w:rsidRDefault="00B42AC5" w:rsidP="00B42AC5">
      <w:pPr>
        <w:pStyle w:val="Heading1"/>
      </w:pPr>
      <w:r w:rsidRPr="001431E9">
        <w:t>AT – China War Good</w:t>
      </w:r>
    </w:p>
    <w:p w14:paraId="6B850047" w14:textId="47AEFC56" w:rsidR="001431E9" w:rsidRPr="001431E9" w:rsidRDefault="001431E9" w:rsidP="00F83404">
      <w:pPr>
        <w:pStyle w:val="Heading2"/>
      </w:pPr>
      <w:r w:rsidRPr="001431E9">
        <w:t>Retail/Draw in</w:t>
      </w:r>
    </w:p>
    <w:p w14:paraId="44E419E6" w14:textId="78DEB970" w:rsidR="001431E9" w:rsidRPr="001431E9" w:rsidRDefault="001431E9" w:rsidP="001431E9">
      <w:pPr>
        <w:pStyle w:val="Heading3"/>
      </w:pPr>
      <w:r w:rsidRPr="001431E9">
        <w:t xml:space="preserve">Retail </w:t>
      </w:r>
    </w:p>
    <w:p w14:paraId="2408EA34" w14:textId="77777777" w:rsidR="001431E9" w:rsidRPr="001431E9" w:rsidRDefault="001431E9" w:rsidP="001431E9">
      <w:pPr>
        <w:pStyle w:val="Heading4"/>
      </w:pPr>
      <w:r w:rsidRPr="001431E9">
        <w:t xml:space="preserve">First strike causes </w:t>
      </w:r>
      <w:proofErr w:type="spellStart"/>
      <w:r w:rsidRPr="001431E9">
        <w:t>retal</w:t>
      </w:r>
      <w:proofErr w:type="spellEnd"/>
      <w:r w:rsidRPr="001431E9">
        <w:t xml:space="preserve"> – “use it or lose it” dilemma, and planners favor offensive action</w:t>
      </w:r>
    </w:p>
    <w:p w14:paraId="050D871D" w14:textId="741B74C3" w:rsidR="001431E9" w:rsidRPr="001431E9" w:rsidRDefault="001431E9" w:rsidP="001431E9">
      <w:r w:rsidRPr="001431E9">
        <w:t xml:space="preserve">Joshua </w:t>
      </w:r>
      <w:r w:rsidRPr="001431E9">
        <w:rPr>
          <w:rStyle w:val="Style13ptBold"/>
        </w:rPr>
        <w:t>Rovner ’17</w:t>
      </w:r>
      <w:r w:rsidRPr="001431E9">
        <w:t xml:space="preserve">, Political scientist specializing in intelligence, strategy, and U.S. foreign policy. “Two kinds of catastrophe: nuclear escalation and protracted war in Asia”, Journal of strategic studies Vol. 40, Issue 5, 2017, pp. 696-730 </w:t>
      </w:r>
    </w:p>
    <w:p w14:paraId="73051C2E" w14:textId="77777777" w:rsidR="001431E9" w:rsidRPr="001431E9" w:rsidRDefault="001431E9" w:rsidP="001431E9">
      <w:pPr>
        <w:rPr>
          <w:sz w:val="16"/>
        </w:rPr>
      </w:pPr>
      <w:r w:rsidRPr="001431E9">
        <w:rPr>
          <w:sz w:val="16"/>
        </w:rPr>
        <w:t xml:space="preserve">Finally, </w:t>
      </w:r>
      <w:r w:rsidRPr="001431E9">
        <w:rPr>
          <w:rStyle w:val="Emphasis"/>
        </w:rPr>
        <w:t>inadvertent escalation</w:t>
      </w:r>
      <w:r w:rsidRPr="001431E9">
        <w:rPr>
          <w:rStyle w:val="StyleUnderline"/>
        </w:rPr>
        <w:t xml:space="preserve"> may occur </w:t>
      </w:r>
      <w:r w:rsidRPr="001431E9">
        <w:rPr>
          <w:rStyle w:val="Emphasis"/>
        </w:rPr>
        <w:t>when</w:t>
      </w:r>
      <w:r w:rsidRPr="001431E9">
        <w:rPr>
          <w:rStyle w:val="StyleUnderline"/>
        </w:rPr>
        <w:t xml:space="preserve"> conventional attacks put the </w:t>
      </w:r>
      <w:r w:rsidRPr="001431E9">
        <w:rPr>
          <w:rStyle w:val="Emphasis"/>
        </w:rPr>
        <w:t>adversary’s nuclear force at risk</w:t>
      </w:r>
      <w:r w:rsidRPr="001431E9">
        <w:rPr>
          <w:sz w:val="16"/>
        </w:rPr>
        <w:t xml:space="preserve">. Under these conditions, the </w:t>
      </w:r>
      <w:r w:rsidRPr="001431E9">
        <w:rPr>
          <w:rStyle w:val="StyleUnderline"/>
        </w:rPr>
        <w:t xml:space="preserve">target state might reasonably </w:t>
      </w:r>
      <w:r w:rsidRPr="001431E9">
        <w:rPr>
          <w:rStyle w:val="Emphasis"/>
        </w:rPr>
        <w:t>worry that the attack is</w:t>
      </w:r>
      <w:r w:rsidRPr="001431E9">
        <w:rPr>
          <w:rStyle w:val="StyleUnderline"/>
        </w:rPr>
        <w:t xml:space="preserve"> only </w:t>
      </w:r>
      <w:r w:rsidRPr="001431E9">
        <w:rPr>
          <w:rStyle w:val="Emphasis"/>
        </w:rPr>
        <w:t>the first phase of a larger war</w:t>
      </w:r>
      <w:r w:rsidRPr="001431E9">
        <w:rPr>
          <w:sz w:val="16"/>
        </w:rPr>
        <w:t xml:space="preserve">. There may be </w:t>
      </w:r>
      <w:r w:rsidRPr="001431E9">
        <w:rPr>
          <w:rStyle w:val="StyleUnderline"/>
        </w:rPr>
        <w:t>no way to offer credible reassurances that it is not.</w:t>
      </w:r>
      <w:r w:rsidRPr="001431E9">
        <w:rPr>
          <w:sz w:val="16"/>
        </w:rPr>
        <w:t xml:space="preserve"> </w:t>
      </w:r>
      <w:r w:rsidRPr="001431E9">
        <w:rPr>
          <w:rStyle w:val="StyleUnderline"/>
        </w:rPr>
        <w:t>Fearing the destruction or incapacitation of its nuclear deterrent, the target state might face a “</w:t>
      </w:r>
      <w:r w:rsidRPr="001431E9">
        <w:rPr>
          <w:rStyle w:val="Emphasis"/>
        </w:rPr>
        <w:t>use it or lose it</w:t>
      </w:r>
      <w:r w:rsidRPr="001431E9">
        <w:rPr>
          <w:rStyle w:val="StyleUnderline"/>
        </w:rPr>
        <w:t>” dilemma</w:t>
      </w:r>
      <w:r w:rsidRPr="001431E9">
        <w:rPr>
          <w:sz w:val="16"/>
        </w:rPr>
        <w:t xml:space="preserve">. </w:t>
      </w:r>
      <w:r w:rsidRPr="001431E9">
        <w:rPr>
          <w:rStyle w:val="StyleUnderline"/>
        </w:rPr>
        <w:t xml:space="preserve">Inadvertent escalation is especially likely if </w:t>
      </w:r>
      <w:r w:rsidRPr="001431E9">
        <w:rPr>
          <w:rStyle w:val="Emphasis"/>
        </w:rPr>
        <w:t>key command and control nodes are vulnerable</w:t>
      </w:r>
      <w:r w:rsidRPr="001431E9">
        <w:rPr>
          <w:rStyle w:val="StyleUnderline"/>
        </w:rPr>
        <w:t xml:space="preserve"> or if </w:t>
      </w:r>
      <w:r w:rsidRPr="001431E9">
        <w:rPr>
          <w:rStyle w:val="Emphasis"/>
        </w:rPr>
        <w:t>conventional and nuclear target sets are indistinguishable</w:t>
      </w:r>
      <w:r w:rsidRPr="001431E9">
        <w:rPr>
          <w:sz w:val="16"/>
        </w:rPr>
        <w:t xml:space="preserve">. The </w:t>
      </w:r>
      <w:r w:rsidRPr="001431E9">
        <w:rPr>
          <w:rStyle w:val="StyleUnderline"/>
        </w:rPr>
        <w:t xml:space="preserve">danger also increases if </w:t>
      </w:r>
      <w:r w:rsidRPr="001431E9">
        <w:rPr>
          <w:rStyle w:val="Emphasis"/>
        </w:rPr>
        <w:t>military</w:t>
      </w:r>
      <w:r w:rsidRPr="001431E9">
        <w:rPr>
          <w:rStyle w:val="StyleUnderline"/>
        </w:rPr>
        <w:t xml:space="preserve"> organizations </w:t>
      </w:r>
      <w:r w:rsidRPr="001431E9">
        <w:rPr>
          <w:rStyle w:val="Emphasis"/>
        </w:rPr>
        <w:t>indulge</w:t>
      </w:r>
      <w:r w:rsidRPr="001431E9">
        <w:rPr>
          <w:rStyle w:val="StyleUnderline"/>
        </w:rPr>
        <w:t xml:space="preserve"> organizational preferences for </w:t>
      </w:r>
      <w:r w:rsidRPr="001431E9">
        <w:rPr>
          <w:rStyle w:val="Emphasis"/>
        </w:rPr>
        <w:t>offensive action</w:t>
      </w:r>
      <w:r w:rsidRPr="001431E9">
        <w:rPr>
          <w:sz w:val="16"/>
        </w:rPr>
        <w:t xml:space="preserve">. This encourages </w:t>
      </w:r>
      <w:r w:rsidRPr="001431E9">
        <w:rPr>
          <w:rStyle w:val="StyleUnderline"/>
        </w:rPr>
        <w:t xml:space="preserve">planners to </w:t>
      </w:r>
      <w:r w:rsidRPr="001431E9">
        <w:rPr>
          <w:rStyle w:val="Emphasis"/>
        </w:rPr>
        <w:t>err on the side of attacking</w:t>
      </w:r>
      <w:r w:rsidRPr="001431E9">
        <w:rPr>
          <w:rStyle w:val="StyleUnderline"/>
        </w:rPr>
        <w:t xml:space="preserve"> all available targets</w:t>
      </w:r>
      <w:r w:rsidRPr="001431E9">
        <w:rPr>
          <w:sz w:val="16"/>
        </w:rPr>
        <w:t xml:space="preserve">. While it might sense to allow the adversary to retain some capabilities </w:t>
      </w:r>
      <w:proofErr w:type="gramStart"/>
      <w:r w:rsidRPr="001431E9">
        <w:rPr>
          <w:sz w:val="16"/>
        </w:rPr>
        <w:t>in order to</w:t>
      </w:r>
      <w:proofErr w:type="gramEnd"/>
      <w:r w:rsidRPr="001431E9">
        <w:rPr>
          <w:sz w:val="16"/>
        </w:rPr>
        <w:t xml:space="preserve"> reduce the incentives for escalation, </w:t>
      </w:r>
      <w:r w:rsidRPr="001431E9">
        <w:rPr>
          <w:rStyle w:val="StyleUnderline"/>
        </w:rPr>
        <w:t>planners may bridle at the thought of consciously allowing the enemy to retain the capacity for attack</w:t>
      </w:r>
      <w:r w:rsidRPr="001431E9">
        <w:rPr>
          <w:sz w:val="16"/>
        </w:rPr>
        <w:t xml:space="preserve">.14 </w:t>
      </w:r>
    </w:p>
    <w:p w14:paraId="76259392" w14:textId="77777777" w:rsidR="001431E9" w:rsidRPr="001431E9" w:rsidRDefault="001431E9" w:rsidP="001431E9">
      <w:pPr>
        <w:pStyle w:val="Heading4"/>
        <w:rPr>
          <w:sz w:val="28"/>
        </w:rPr>
      </w:pPr>
      <w:proofErr w:type="gramStart"/>
      <w:r w:rsidRPr="001431E9">
        <w:rPr>
          <w:sz w:val="28"/>
        </w:rPr>
        <w:t>Yes</w:t>
      </w:r>
      <w:proofErr w:type="gramEnd"/>
      <w:r w:rsidRPr="001431E9">
        <w:rPr>
          <w:sz w:val="28"/>
        </w:rPr>
        <w:t xml:space="preserve"> </w:t>
      </w:r>
      <w:proofErr w:type="spellStart"/>
      <w:r w:rsidRPr="001431E9">
        <w:rPr>
          <w:sz w:val="28"/>
        </w:rPr>
        <w:t>nuc</w:t>
      </w:r>
      <w:proofErr w:type="spellEnd"/>
      <w:r w:rsidRPr="001431E9">
        <w:rPr>
          <w:sz w:val="28"/>
        </w:rPr>
        <w:t xml:space="preserve"> </w:t>
      </w:r>
      <w:proofErr w:type="spellStart"/>
      <w:proofErr w:type="gramStart"/>
      <w:r w:rsidRPr="001431E9">
        <w:rPr>
          <w:sz w:val="28"/>
        </w:rPr>
        <w:t>retal</w:t>
      </w:r>
      <w:proofErr w:type="spellEnd"/>
      <w:r w:rsidRPr="001431E9">
        <w:rPr>
          <w:sz w:val="28"/>
        </w:rPr>
        <w:t xml:space="preserve"> !</w:t>
      </w:r>
      <w:proofErr w:type="gramEnd"/>
    </w:p>
    <w:p w14:paraId="1A9B32BD" w14:textId="77777777" w:rsidR="001431E9" w:rsidRPr="001431E9" w:rsidRDefault="001431E9" w:rsidP="001431E9">
      <w:r w:rsidRPr="001431E9">
        <w:t xml:space="preserve">Michael </w:t>
      </w:r>
      <w:r w:rsidRPr="001431E9">
        <w:rPr>
          <w:rStyle w:val="Style13ptBold"/>
          <w:sz w:val="28"/>
        </w:rPr>
        <w:t>O’Hanlon ‘19</w:t>
      </w:r>
      <w:r w:rsidRPr="001431E9">
        <w:t>, senior fellow at The Brookings Institution, specializing in defense and foreign policy issues.</w:t>
      </w:r>
      <w:r w:rsidRPr="001431E9">
        <w:rPr>
          <w:i/>
          <w:iCs/>
        </w:rPr>
        <w:t xml:space="preserve"> The Senkaku Paradox: Risking Great Power War Over Small Stakes</w:t>
      </w:r>
      <w:r w:rsidRPr="001431E9">
        <w:t>, p. 49-50 //GBS</w:t>
      </w:r>
    </w:p>
    <w:p w14:paraId="4EF64950" w14:textId="77777777" w:rsidR="001431E9" w:rsidRPr="001431E9" w:rsidRDefault="001431E9" w:rsidP="001431E9">
      <w:pPr>
        <w:rPr>
          <w:u w:val="single"/>
        </w:rPr>
      </w:pPr>
      <w:r w:rsidRPr="001431E9">
        <w:rPr>
          <w:sz w:val="16"/>
        </w:rPr>
        <w:t xml:space="preserve">This somewhat sanguine conclusion is far from certain, however. It hinges in part on a willingness in Washington to accept many thousands of American </w:t>
      </w:r>
      <w:proofErr w:type="gramStart"/>
      <w:r w:rsidRPr="001431E9">
        <w:rPr>
          <w:sz w:val="16"/>
        </w:rPr>
        <w:t>battlefield</w:t>
      </w:r>
      <w:proofErr w:type="gramEnd"/>
      <w:r w:rsidRPr="001431E9">
        <w:rPr>
          <w:sz w:val="16"/>
        </w:rPr>
        <w:t xml:space="preserve"> dead and at least some risk of nuclear escalation. Even though U.S. nuclear forces far exceed those of the PLA, </w:t>
      </w:r>
      <w:r w:rsidRPr="001431E9">
        <w:rPr>
          <w:rStyle w:val="Emphasis"/>
        </w:rPr>
        <w:t xml:space="preserve">China </w:t>
      </w:r>
      <w:r w:rsidRPr="001431E9">
        <w:rPr>
          <w:u w:val="single"/>
        </w:rPr>
        <w:t>might</w:t>
      </w:r>
      <w:r w:rsidRPr="001431E9">
        <w:rPr>
          <w:rStyle w:val="Emphasis"/>
        </w:rPr>
        <w:t xml:space="preserve"> conclude that its disproportionate interests</w:t>
      </w:r>
      <w:r w:rsidRPr="001431E9">
        <w:rPr>
          <w:rStyle w:val="StyleUnderline"/>
        </w:rPr>
        <w:t xml:space="preserve"> in</w:t>
      </w:r>
      <w:r w:rsidRPr="001431E9">
        <w:rPr>
          <w:sz w:val="16"/>
        </w:rPr>
        <w:t xml:space="preserve"> the </w:t>
      </w:r>
      <w:r w:rsidRPr="001431E9">
        <w:rPr>
          <w:rStyle w:val="StyleUnderline"/>
        </w:rPr>
        <w:t>Taiwan</w:t>
      </w:r>
      <w:r w:rsidRPr="001431E9">
        <w:rPr>
          <w:sz w:val="16"/>
        </w:rPr>
        <w:t xml:space="preserve"> issue </w:t>
      </w:r>
      <w:r w:rsidRPr="001431E9">
        <w:rPr>
          <w:rStyle w:val="Emphasis"/>
        </w:rPr>
        <w:t>warranted nuclear brinkmanship</w:t>
      </w:r>
      <w:r w:rsidRPr="001431E9">
        <w:rPr>
          <w:rStyle w:val="StyleUnderline"/>
        </w:rPr>
        <w:t xml:space="preserve">, </w:t>
      </w:r>
      <w:r w:rsidRPr="001431E9">
        <w:rPr>
          <w:rStyle w:val="Emphasis"/>
        </w:rPr>
        <w:t>especially if China had already</w:t>
      </w:r>
      <w:r w:rsidRPr="001431E9">
        <w:rPr>
          <w:sz w:val="16"/>
        </w:rPr>
        <w:t xml:space="preserve"> possibly </w:t>
      </w:r>
      <w:r w:rsidRPr="001431E9">
        <w:rPr>
          <w:rStyle w:val="Emphasis"/>
        </w:rPr>
        <w:t>lost thousands</w:t>
      </w:r>
      <w:r w:rsidRPr="001431E9">
        <w:rPr>
          <w:sz w:val="16"/>
        </w:rPr>
        <w:t xml:space="preserve"> of its own people in conventional combat, which would heighten the stakes as well as the reputational importance of the outcome of the conflict. These </w:t>
      </w:r>
      <w:r w:rsidRPr="001431E9">
        <w:rPr>
          <w:rStyle w:val="StyleUnderline"/>
        </w:rPr>
        <w:t xml:space="preserve">concerns could be </w:t>
      </w:r>
      <w:r w:rsidRPr="001431E9">
        <w:rPr>
          <w:rStyle w:val="Emphasis"/>
        </w:rPr>
        <w:t>amplified if</w:t>
      </w:r>
      <w:r w:rsidRPr="001431E9">
        <w:rPr>
          <w:sz w:val="16"/>
        </w:rPr>
        <w:t xml:space="preserve"> the </w:t>
      </w:r>
      <w:r w:rsidRPr="001431E9">
        <w:rPr>
          <w:rStyle w:val="Emphasis"/>
        </w:rPr>
        <w:t>U</w:t>
      </w:r>
      <w:r w:rsidRPr="001431E9">
        <w:rPr>
          <w:sz w:val="16"/>
        </w:rPr>
        <w:t xml:space="preserve">nited </w:t>
      </w:r>
      <w:r w:rsidRPr="001431E9">
        <w:rPr>
          <w:rStyle w:val="Emphasis"/>
        </w:rPr>
        <w:t>S</w:t>
      </w:r>
      <w:r w:rsidRPr="001431E9">
        <w:rPr>
          <w:sz w:val="16"/>
        </w:rPr>
        <w:t xml:space="preserve">tates, intentionally or not, </w:t>
      </w:r>
      <w:r w:rsidRPr="001431E9">
        <w:rPr>
          <w:rStyle w:val="StyleUnderline"/>
        </w:rPr>
        <w:t xml:space="preserve">began to </w:t>
      </w:r>
      <w:r w:rsidRPr="001431E9">
        <w:rPr>
          <w:rStyle w:val="Emphasis"/>
        </w:rPr>
        <w:t>strike the nuclear assets of the PLA</w:t>
      </w:r>
      <w:r w:rsidRPr="001431E9">
        <w:rPr>
          <w:sz w:val="16"/>
        </w:rPr>
        <w:t xml:space="preserve"> </w:t>
      </w:r>
      <w:proofErr w:type="gramStart"/>
      <w:r w:rsidRPr="001431E9">
        <w:rPr>
          <w:sz w:val="16"/>
        </w:rPr>
        <w:t>in the course of</w:t>
      </w:r>
      <w:proofErr w:type="gramEnd"/>
      <w:r w:rsidRPr="001431E9">
        <w:rPr>
          <w:sz w:val="16"/>
        </w:rPr>
        <w:t xml:space="preserve"> conventional fighting near Taiwan. </w:t>
      </w:r>
      <w:r w:rsidRPr="001431E9">
        <w:rPr>
          <w:rStyle w:val="StyleUnderline"/>
        </w:rPr>
        <w:t xml:space="preserve">If that happened, </w:t>
      </w:r>
      <w:r w:rsidRPr="001431E9">
        <w:rPr>
          <w:rStyle w:val="Emphasis"/>
        </w:rPr>
        <w:t>China might face a “use them or lose them” dilemma</w:t>
      </w:r>
      <w:r w:rsidRPr="001431E9">
        <w:rPr>
          <w:sz w:val="16"/>
        </w:rPr>
        <w:t xml:space="preserve">.101 </w:t>
      </w:r>
      <w:r w:rsidRPr="001431E9">
        <w:rPr>
          <w:rStyle w:val="Emphasis"/>
        </w:rPr>
        <w:t>Nuclear attack</w:t>
      </w:r>
      <w:r w:rsidRPr="001431E9">
        <w:rPr>
          <w:sz w:val="16"/>
        </w:rPr>
        <w:t xml:space="preserve"> against a carrier, or a high-altitude nuclear airburst over a base like Kadena (designed to destroy people and equipment immediately below, without generating lots of fallout), </w:t>
      </w:r>
      <w:r w:rsidRPr="001431E9">
        <w:rPr>
          <w:u w:val="single"/>
        </w:rPr>
        <w:t xml:space="preserve">might </w:t>
      </w:r>
      <w:r w:rsidRPr="001431E9">
        <w:rPr>
          <w:rStyle w:val="Emphasis"/>
        </w:rPr>
        <w:t>seem</w:t>
      </w:r>
      <w:r w:rsidRPr="001431E9">
        <w:rPr>
          <w:u w:val="single"/>
        </w:rPr>
        <w:t xml:space="preserve"> particularly </w:t>
      </w:r>
      <w:r w:rsidRPr="001431E9">
        <w:rPr>
          <w:rStyle w:val="Emphasis"/>
        </w:rPr>
        <w:t>attractive</w:t>
      </w:r>
      <w:r w:rsidRPr="001431E9">
        <w:rPr>
          <w:u w:val="single"/>
        </w:rPr>
        <w:t xml:space="preserve"> options </w:t>
      </w:r>
      <w:r w:rsidRPr="001431E9">
        <w:rPr>
          <w:rStyle w:val="Emphasis"/>
        </w:rPr>
        <w:t>to Beijing</w:t>
      </w:r>
      <w:r w:rsidRPr="001431E9">
        <w:rPr>
          <w:u w:val="single"/>
        </w:rPr>
        <w:t>.</w:t>
      </w:r>
    </w:p>
    <w:p w14:paraId="3DD15DD1" w14:textId="77777777" w:rsidR="001431E9" w:rsidRPr="001431E9" w:rsidRDefault="001431E9" w:rsidP="001431E9"/>
    <w:p w14:paraId="7F0FB146" w14:textId="512AA190" w:rsidR="005C6FF1" w:rsidRPr="001431E9" w:rsidRDefault="005C6FF1" w:rsidP="00F83404">
      <w:pPr>
        <w:pStyle w:val="Heading2"/>
      </w:pPr>
      <w:r w:rsidRPr="001431E9">
        <w:t xml:space="preserve">AT – War </w:t>
      </w:r>
      <w:proofErr w:type="spellStart"/>
      <w:r w:rsidRPr="001431E9">
        <w:t>Inev</w:t>
      </w:r>
      <w:proofErr w:type="spellEnd"/>
    </w:p>
    <w:p w14:paraId="4BD2AC9F" w14:textId="6EB03ED1" w:rsidR="005C6FF1" w:rsidRPr="001431E9" w:rsidRDefault="005C6FF1" w:rsidP="005C6FF1">
      <w:pPr>
        <w:pStyle w:val="Heading3"/>
      </w:pPr>
      <w:r w:rsidRPr="001431E9">
        <w:t xml:space="preserve">AT – Taiwan </w:t>
      </w:r>
    </w:p>
    <w:p w14:paraId="722426BC" w14:textId="77777777" w:rsidR="005C6FF1" w:rsidRPr="001431E9" w:rsidRDefault="005C6FF1" w:rsidP="005C6FF1">
      <w:pPr>
        <w:pStyle w:val="Heading4"/>
      </w:pPr>
      <w:r w:rsidRPr="001431E9">
        <w:t xml:space="preserve">An invasion would be </w:t>
      </w:r>
      <w:r w:rsidRPr="001431E9">
        <w:rPr>
          <w:u w:val="single"/>
        </w:rPr>
        <w:t>impossible</w:t>
      </w:r>
      <w:r w:rsidRPr="001431E9">
        <w:t xml:space="preserve"> – </w:t>
      </w:r>
      <w:r w:rsidRPr="001431E9">
        <w:rPr>
          <w:u w:val="single"/>
        </w:rPr>
        <w:t>island chains</w:t>
      </w:r>
      <w:r w:rsidRPr="001431E9">
        <w:t xml:space="preserve"> AND favorable </w:t>
      </w:r>
      <w:r w:rsidRPr="001431E9">
        <w:rPr>
          <w:u w:val="single"/>
        </w:rPr>
        <w:t>urban defenses</w:t>
      </w:r>
      <w:r w:rsidRPr="001431E9">
        <w:t xml:space="preserve"> mean Xi will prioritize </w:t>
      </w:r>
      <w:r w:rsidRPr="001431E9">
        <w:rPr>
          <w:u w:val="single"/>
        </w:rPr>
        <w:t>peaceful diplomacy</w:t>
      </w:r>
      <w:r w:rsidRPr="001431E9">
        <w:t xml:space="preserve"> over war. </w:t>
      </w:r>
    </w:p>
    <w:p w14:paraId="6FEEDDA6" w14:textId="49E5D67A" w:rsidR="005C6FF1" w:rsidRPr="001431E9" w:rsidRDefault="005C6FF1" w:rsidP="005C6FF1">
      <w:r w:rsidRPr="001431E9">
        <w:t xml:space="preserve">Alex </w:t>
      </w:r>
      <w:r w:rsidRPr="001431E9">
        <w:rPr>
          <w:rStyle w:val="Style13ptBold"/>
        </w:rPr>
        <w:t>Lo 22</w:t>
      </w:r>
      <w:r w:rsidR="00FE7597" w:rsidRPr="001431E9">
        <w:t xml:space="preserve"> [</w:t>
      </w:r>
      <w:r w:rsidRPr="001431E9">
        <w:t xml:space="preserve">post columnist covering major issues affecting Hong Kong and the rest of China. A journalist for 25 years, he has worked for various publications in Hong Kong and Toronto as a news reporter and editor, 4/26/2022, "For the umpteenth time, China will not invade Taiwan," </w:t>
      </w:r>
      <w:hyperlink r:id="rId21" w:history="1">
        <w:r w:rsidR="00FE7597" w:rsidRPr="001431E9">
          <w:rPr>
            <w:rStyle w:val="Hyperlink"/>
          </w:rPr>
          <w:t>https://www.scmp.com/comment/opinion/article/3175598/umpteenth-time-china-will-not-invade-taiwan</w:t>
        </w:r>
      </w:hyperlink>
      <w:r w:rsidR="00FE7597" w:rsidRPr="001431E9">
        <w:t>] TDI</w:t>
      </w:r>
    </w:p>
    <w:p w14:paraId="39BA241D" w14:textId="77777777" w:rsidR="005C6FF1" w:rsidRPr="001431E9" w:rsidRDefault="005C6FF1" w:rsidP="005C6FF1">
      <w:pPr>
        <w:rPr>
          <w:rStyle w:val="StyleUnderline"/>
        </w:rPr>
      </w:pPr>
      <w:r w:rsidRPr="001431E9">
        <w:rPr>
          <w:rStyle w:val="StyleUnderline"/>
        </w:rPr>
        <w:t xml:space="preserve">Another day, another </w:t>
      </w:r>
      <w:r w:rsidRPr="001431E9">
        <w:rPr>
          <w:rStyle w:val="Emphasis"/>
        </w:rPr>
        <w:t>warning</w:t>
      </w:r>
      <w:r w:rsidRPr="001431E9">
        <w:rPr>
          <w:rStyle w:val="StyleUnderline"/>
        </w:rPr>
        <w:t xml:space="preserve"> </w:t>
      </w:r>
      <w:r w:rsidRPr="001431E9">
        <w:rPr>
          <w:sz w:val="14"/>
        </w:rPr>
        <w:t xml:space="preserve">from the West </w:t>
      </w:r>
      <w:r w:rsidRPr="001431E9">
        <w:rPr>
          <w:rStyle w:val="StyleUnderline"/>
        </w:rPr>
        <w:t xml:space="preserve">about China’s </w:t>
      </w:r>
      <w:r w:rsidRPr="001431E9">
        <w:rPr>
          <w:rStyle w:val="Emphasis"/>
        </w:rPr>
        <w:t>upcoming invasion</w:t>
      </w:r>
      <w:r w:rsidRPr="001431E9">
        <w:rPr>
          <w:rStyle w:val="StyleUnderline"/>
        </w:rPr>
        <w:t xml:space="preserve"> of Taiwan</w:t>
      </w:r>
      <w:r w:rsidRPr="001431E9">
        <w:rPr>
          <w:sz w:val="14"/>
        </w:rPr>
        <w:t xml:space="preserve">. That has been the pattern ever since Russia’s invasion of Ukraine in late February. It’s </w:t>
      </w:r>
      <w:proofErr w:type="gramStart"/>
      <w:r w:rsidRPr="001431E9">
        <w:rPr>
          <w:sz w:val="14"/>
        </w:rPr>
        <w:t>really not</w:t>
      </w:r>
      <w:proofErr w:type="gramEnd"/>
      <w:r w:rsidRPr="001431E9">
        <w:rPr>
          <w:sz w:val="14"/>
        </w:rPr>
        <w:t xml:space="preserve"> about China learning the right or wrong lesson from Russia’s invasion, but for </w:t>
      </w:r>
      <w:r w:rsidRPr="001431E9">
        <w:rPr>
          <w:rStyle w:val="Emphasis"/>
        </w:rPr>
        <w:t>Western pundits</w:t>
      </w:r>
      <w:r w:rsidRPr="001431E9">
        <w:rPr>
          <w:rStyle w:val="StyleUnderline"/>
        </w:rPr>
        <w:t xml:space="preserve"> making this </w:t>
      </w:r>
      <w:r w:rsidRPr="001431E9">
        <w:rPr>
          <w:rStyle w:val="Emphasis"/>
        </w:rPr>
        <w:t>improbable warning</w:t>
      </w:r>
      <w:r w:rsidRPr="001431E9">
        <w:rPr>
          <w:rStyle w:val="StyleUnderline"/>
        </w:rPr>
        <w:t xml:space="preserve"> to learn some </w:t>
      </w:r>
      <w:r w:rsidRPr="001431E9">
        <w:rPr>
          <w:rStyle w:val="Emphasis"/>
        </w:rPr>
        <w:t>military basics</w:t>
      </w:r>
      <w:r w:rsidRPr="001431E9">
        <w:rPr>
          <w:rStyle w:val="StyleUnderline"/>
        </w:rPr>
        <w:t>.</w:t>
      </w:r>
    </w:p>
    <w:p w14:paraId="35083B49" w14:textId="77777777" w:rsidR="005C6FF1" w:rsidRPr="001431E9" w:rsidRDefault="005C6FF1" w:rsidP="005C6FF1">
      <w:pPr>
        <w:rPr>
          <w:sz w:val="14"/>
        </w:rPr>
      </w:pPr>
      <w:r w:rsidRPr="001431E9">
        <w:rPr>
          <w:sz w:val="14"/>
        </w:rPr>
        <w:t xml:space="preserve">If you don’t like reading war books, at least watch the opening harrowing scenes of Saving Private Ryan. In general, there is a world of difference between a land invasion and one by sea. In particular, the </w:t>
      </w:r>
      <w:r w:rsidRPr="001431E9">
        <w:rPr>
          <w:rStyle w:val="StyleUnderline"/>
        </w:rPr>
        <w:t xml:space="preserve">island chains and the </w:t>
      </w:r>
      <w:r w:rsidRPr="001431E9">
        <w:rPr>
          <w:rStyle w:val="Emphasis"/>
        </w:rPr>
        <w:t>main island</w:t>
      </w:r>
      <w:r w:rsidRPr="001431E9">
        <w:rPr>
          <w:rStyle w:val="StyleUnderline"/>
        </w:rPr>
        <w:t xml:space="preserve"> of Taiwan present formidable </w:t>
      </w:r>
      <w:proofErr w:type="spellStart"/>
      <w:r w:rsidRPr="001431E9">
        <w:rPr>
          <w:rStyle w:val="StyleUnderline"/>
        </w:rPr>
        <w:t>defences</w:t>
      </w:r>
      <w:proofErr w:type="spellEnd"/>
      <w:r w:rsidRPr="001431E9">
        <w:rPr>
          <w:rStyle w:val="StyleUnderline"/>
        </w:rPr>
        <w:t xml:space="preserve"> against an invasion force, as opposed to a </w:t>
      </w:r>
      <w:r w:rsidRPr="001431E9">
        <w:rPr>
          <w:rStyle w:val="Emphasis"/>
        </w:rPr>
        <w:t>land invasion</w:t>
      </w:r>
      <w:r w:rsidRPr="001431E9">
        <w:rPr>
          <w:rStyle w:val="StyleUnderline"/>
        </w:rPr>
        <w:t xml:space="preserve"> across Ukraine</w:t>
      </w:r>
      <w:r w:rsidRPr="001431E9">
        <w:rPr>
          <w:sz w:val="14"/>
        </w:rPr>
        <w:t xml:space="preserve"> borders.</w:t>
      </w:r>
    </w:p>
    <w:p w14:paraId="17D735B1" w14:textId="77777777" w:rsidR="005C6FF1" w:rsidRPr="001431E9" w:rsidRDefault="005C6FF1" w:rsidP="005C6FF1">
      <w:pPr>
        <w:rPr>
          <w:sz w:val="14"/>
        </w:rPr>
      </w:pPr>
      <w:r w:rsidRPr="001431E9">
        <w:rPr>
          <w:sz w:val="14"/>
        </w:rPr>
        <w:t>There is a world of difference between a land invasion and one by sea</w:t>
      </w:r>
    </w:p>
    <w:p w14:paraId="3633766E" w14:textId="77777777" w:rsidR="005C6FF1" w:rsidRPr="001431E9" w:rsidRDefault="005C6FF1" w:rsidP="005C6FF1">
      <w:pPr>
        <w:rPr>
          <w:sz w:val="14"/>
        </w:rPr>
      </w:pPr>
      <w:r w:rsidRPr="001431E9">
        <w:rPr>
          <w:sz w:val="14"/>
        </w:rPr>
        <w:t>Here are some random samplings of Western paranoia. These two are recent op-eds from Bloomberg: “China May Be Learning the Wrong Lessons from Ukraine: Could Russia inspire its ally to launch an invasion of its own?” and “Putin’s Struggles in Ukraine May Embolden Xi on Taiwan”.</w:t>
      </w:r>
    </w:p>
    <w:p w14:paraId="6F533D77" w14:textId="77777777" w:rsidR="005C6FF1" w:rsidRPr="001431E9" w:rsidRDefault="005C6FF1" w:rsidP="005C6FF1">
      <w:pPr>
        <w:rPr>
          <w:sz w:val="14"/>
        </w:rPr>
      </w:pPr>
      <w:r w:rsidRPr="001431E9">
        <w:rPr>
          <w:sz w:val="14"/>
        </w:rPr>
        <w:t>This is a full editorial from The Economist: “How to deter China from attacking Taiwan: What Taiwan can learn from Ukraine about resisting invasion”. Top United States officials have repeatedly warned China not to support Russia to breach sanctions and not to invade Taiwan, even though Beijing is doing neither. Here’s a recent one from Secretary of the Treasury Janet Yellen before the House Financial Services Committee, who said all sanctions tools would be used against China if Beijing moved aggressively against Taiwan.</w:t>
      </w:r>
    </w:p>
    <w:p w14:paraId="6769E076" w14:textId="77777777" w:rsidR="005C6FF1" w:rsidRPr="001431E9" w:rsidRDefault="005C6FF1" w:rsidP="005C6FF1">
      <w:pPr>
        <w:rPr>
          <w:rStyle w:val="Emphasis"/>
        </w:rPr>
      </w:pPr>
      <w:r w:rsidRPr="001431E9">
        <w:rPr>
          <w:sz w:val="14"/>
        </w:rPr>
        <w:t xml:space="preserve">All these specious warnings remind me of those </w:t>
      </w:r>
      <w:r w:rsidRPr="001431E9">
        <w:rPr>
          <w:rStyle w:val="StyleUnderline"/>
        </w:rPr>
        <w:t xml:space="preserve">same </w:t>
      </w:r>
      <w:r w:rsidRPr="001431E9">
        <w:rPr>
          <w:rStyle w:val="Emphasis"/>
        </w:rPr>
        <w:t>supercilious Western pundits</w:t>
      </w:r>
      <w:r w:rsidRPr="001431E9">
        <w:rPr>
          <w:rStyle w:val="StyleUnderline"/>
        </w:rPr>
        <w:t xml:space="preserve"> who predicted Beijing would roll in the tanks in 2019 during the violent </w:t>
      </w:r>
      <w:r w:rsidRPr="001431E9">
        <w:rPr>
          <w:rStyle w:val="Emphasis"/>
        </w:rPr>
        <w:t>anti-government</w:t>
      </w:r>
      <w:r w:rsidRPr="001431E9">
        <w:rPr>
          <w:rStyle w:val="StyleUnderline"/>
        </w:rPr>
        <w:t xml:space="preserve"> unrest</w:t>
      </w:r>
      <w:r w:rsidRPr="001431E9">
        <w:rPr>
          <w:sz w:val="14"/>
        </w:rPr>
        <w:t xml:space="preserve"> in Hong Kong </w:t>
      </w:r>
      <w:r w:rsidRPr="001431E9">
        <w:rPr>
          <w:rStyle w:val="StyleUnderline"/>
        </w:rPr>
        <w:t xml:space="preserve">for </w:t>
      </w:r>
      <w:r w:rsidRPr="001431E9">
        <w:rPr>
          <w:rStyle w:val="Emphasis"/>
        </w:rPr>
        <w:t>Tiananmen 2.0.</w:t>
      </w:r>
    </w:p>
    <w:p w14:paraId="63D4EDCD" w14:textId="77777777" w:rsidR="005C6FF1" w:rsidRPr="001431E9" w:rsidRDefault="005C6FF1" w:rsidP="005C6FF1">
      <w:pPr>
        <w:rPr>
          <w:sz w:val="14"/>
        </w:rPr>
      </w:pPr>
      <w:r w:rsidRPr="001431E9">
        <w:rPr>
          <w:sz w:val="14"/>
        </w:rPr>
        <w:t xml:space="preserve">Of course, </w:t>
      </w:r>
      <w:r w:rsidRPr="001431E9">
        <w:rPr>
          <w:rStyle w:val="StyleUnderline"/>
        </w:rPr>
        <w:t xml:space="preserve">China has made it clear that except for an outright </w:t>
      </w:r>
      <w:r w:rsidRPr="001431E9">
        <w:rPr>
          <w:rStyle w:val="Emphasis"/>
        </w:rPr>
        <w:t>declaration of independence</w:t>
      </w:r>
      <w:r w:rsidRPr="001431E9">
        <w:rPr>
          <w:sz w:val="14"/>
        </w:rPr>
        <w:t xml:space="preserve"> by Taiwan, </w:t>
      </w:r>
      <w:r w:rsidRPr="001431E9">
        <w:rPr>
          <w:rStyle w:val="StyleUnderline"/>
        </w:rPr>
        <w:t>all other disputes or conflicts must be resolved peacefully</w:t>
      </w:r>
      <w:r w:rsidRPr="001431E9">
        <w:rPr>
          <w:sz w:val="14"/>
        </w:rPr>
        <w:t>. This has been both a promise and a threat; I see no reason to doubt Beijing’s sincerity. It really doesn’t want to fight Taiwan, but all bets are off when it comes to independence.</w:t>
      </w:r>
    </w:p>
    <w:p w14:paraId="7AB3B0A1" w14:textId="77777777" w:rsidR="005C6FF1" w:rsidRPr="001431E9" w:rsidRDefault="005C6FF1" w:rsidP="005C6FF1">
      <w:pPr>
        <w:rPr>
          <w:sz w:val="14"/>
        </w:rPr>
      </w:pPr>
      <w:r w:rsidRPr="001431E9">
        <w:rPr>
          <w:sz w:val="14"/>
        </w:rPr>
        <w:t xml:space="preserve">Vladimir Putin and his generals were lured into a false sense of security because of the ease with which their soldiers could cross into Ukraine. </w:t>
      </w:r>
      <w:r w:rsidRPr="001431E9">
        <w:rPr>
          <w:rStyle w:val="Emphasis"/>
        </w:rPr>
        <w:t>Chinese leaders</w:t>
      </w:r>
      <w:r w:rsidRPr="001431E9">
        <w:rPr>
          <w:rStyle w:val="StyleUnderline"/>
        </w:rPr>
        <w:t xml:space="preserve"> and their generals know the cost of an invasion across the Taiwan Strait would be </w:t>
      </w:r>
      <w:r w:rsidRPr="001431E9">
        <w:rPr>
          <w:rStyle w:val="Emphasis"/>
        </w:rPr>
        <w:t>horrendous</w:t>
      </w:r>
      <w:r w:rsidRPr="001431E9">
        <w:rPr>
          <w:sz w:val="14"/>
        </w:rPr>
        <w:t>, even if successful.</w:t>
      </w:r>
    </w:p>
    <w:p w14:paraId="5A8C048D" w14:textId="77777777" w:rsidR="005C6FF1" w:rsidRPr="001431E9" w:rsidRDefault="005C6FF1" w:rsidP="005C6FF1">
      <w:pPr>
        <w:rPr>
          <w:sz w:val="14"/>
        </w:rPr>
      </w:pPr>
      <w:r w:rsidRPr="001431E9">
        <w:rPr>
          <w:sz w:val="14"/>
        </w:rPr>
        <w:t xml:space="preserve">Armchair pundits pontificate on grand strategies; real soldiers fret about logistics. </w:t>
      </w:r>
      <w:r w:rsidRPr="001431E9">
        <w:rPr>
          <w:rStyle w:val="StyleUnderline"/>
        </w:rPr>
        <w:t xml:space="preserve">It’s much more difficult to move a </w:t>
      </w:r>
      <w:r w:rsidRPr="001431E9">
        <w:rPr>
          <w:rStyle w:val="Emphasis"/>
        </w:rPr>
        <w:t>massive army</w:t>
      </w:r>
      <w:r w:rsidRPr="001431E9">
        <w:rPr>
          <w:rStyle w:val="StyleUnderline"/>
        </w:rPr>
        <w:t xml:space="preserve"> and </w:t>
      </w:r>
      <w:r w:rsidRPr="001431E9">
        <w:rPr>
          <w:rStyle w:val="Emphasis"/>
        </w:rPr>
        <w:t>equipment</w:t>
      </w:r>
      <w:r w:rsidRPr="001431E9">
        <w:rPr>
          <w:rStyle w:val="StyleUnderline"/>
        </w:rPr>
        <w:t xml:space="preserve"> across a body of water than across land.</w:t>
      </w:r>
      <w:r w:rsidRPr="001431E9">
        <w:rPr>
          <w:sz w:val="14"/>
        </w:rPr>
        <w:t xml:space="preserve"> That’s what political scientist John </w:t>
      </w:r>
      <w:r w:rsidRPr="001431E9">
        <w:rPr>
          <w:rStyle w:val="StyleUnderline"/>
        </w:rPr>
        <w:t xml:space="preserve">Mearsheimer calls “the </w:t>
      </w:r>
      <w:r w:rsidRPr="001431E9">
        <w:rPr>
          <w:rStyle w:val="Emphasis"/>
        </w:rPr>
        <w:t>stopping power</w:t>
      </w:r>
      <w:r w:rsidRPr="001431E9">
        <w:rPr>
          <w:rStyle w:val="StyleUnderline"/>
        </w:rPr>
        <w:t xml:space="preserve"> of water”</w:t>
      </w:r>
      <w:r w:rsidRPr="001431E9">
        <w:rPr>
          <w:sz w:val="14"/>
        </w:rPr>
        <w:t>. At its narrowest point, the Taiwan Strait is 128km between the mainland and the main island of Taiwan. But landing distances will be considerably greater as much of the invasion force would not be able to embark at that narrow point.</w:t>
      </w:r>
    </w:p>
    <w:p w14:paraId="48977D00" w14:textId="77777777" w:rsidR="005C6FF1" w:rsidRPr="001431E9" w:rsidRDefault="005C6FF1" w:rsidP="005C6FF1">
      <w:pPr>
        <w:rPr>
          <w:sz w:val="14"/>
        </w:rPr>
      </w:pPr>
      <w:r w:rsidRPr="001431E9">
        <w:rPr>
          <w:sz w:val="14"/>
        </w:rPr>
        <w:t xml:space="preserve">Again, think of Saving Private Ryan. The </w:t>
      </w:r>
      <w:r w:rsidRPr="001431E9">
        <w:rPr>
          <w:rStyle w:val="StyleUnderline"/>
        </w:rPr>
        <w:t xml:space="preserve">Taiwan Strait is four times wider than the </w:t>
      </w:r>
      <w:r w:rsidRPr="001431E9">
        <w:rPr>
          <w:rStyle w:val="Emphasis"/>
        </w:rPr>
        <w:t>English Channel</w:t>
      </w:r>
      <w:r w:rsidRPr="001431E9">
        <w:rPr>
          <w:rStyle w:val="StyleUnderline"/>
        </w:rPr>
        <w:t xml:space="preserve">, across which </w:t>
      </w:r>
      <w:r w:rsidRPr="001431E9">
        <w:rPr>
          <w:rStyle w:val="Emphasis"/>
        </w:rPr>
        <w:t>Operation Overlord</w:t>
      </w:r>
      <w:r w:rsidRPr="001431E9">
        <w:rPr>
          <w:rStyle w:val="StyleUnderline"/>
        </w:rPr>
        <w:t xml:space="preserve"> on D-Day was launched.</w:t>
      </w:r>
      <w:r w:rsidRPr="001431E9">
        <w:rPr>
          <w:sz w:val="14"/>
        </w:rPr>
        <w:t xml:space="preserve"> </w:t>
      </w:r>
      <w:r w:rsidRPr="001431E9">
        <w:rPr>
          <w:rStyle w:val="StyleUnderline"/>
        </w:rPr>
        <w:t>The entire world would be alerted weeks</w:t>
      </w:r>
      <w:r w:rsidRPr="001431E9">
        <w:rPr>
          <w:sz w:val="14"/>
        </w:rPr>
        <w:t xml:space="preserve"> if not months </w:t>
      </w:r>
      <w:r w:rsidRPr="001431E9">
        <w:rPr>
          <w:rStyle w:val="StyleUnderline"/>
        </w:rPr>
        <w:t xml:space="preserve">ahead of time in the amassing of such a large </w:t>
      </w:r>
      <w:r w:rsidRPr="001431E9">
        <w:rPr>
          <w:rStyle w:val="Emphasis"/>
        </w:rPr>
        <w:t>Chinese army</w:t>
      </w:r>
      <w:r w:rsidRPr="001431E9">
        <w:rPr>
          <w:sz w:val="14"/>
        </w:rPr>
        <w:t xml:space="preserve"> and equipment, especially after the experience with the Russian preparation for the war in Ukraine. </w:t>
      </w:r>
      <w:r w:rsidRPr="001431E9">
        <w:rPr>
          <w:rStyle w:val="StyleUnderline"/>
        </w:rPr>
        <w:t xml:space="preserve">There could be </w:t>
      </w:r>
      <w:r w:rsidRPr="001431E9">
        <w:rPr>
          <w:rStyle w:val="Emphasis"/>
        </w:rPr>
        <w:t>no element of surprise</w:t>
      </w:r>
      <w:r w:rsidRPr="001431E9">
        <w:rPr>
          <w:rStyle w:val="StyleUnderline"/>
        </w:rPr>
        <w:t xml:space="preserve"> for </w:t>
      </w:r>
      <w:r w:rsidRPr="001431E9">
        <w:rPr>
          <w:sz w:val="14"/>
        </w:rPr>
        <w:t xml:space="preserve">mainland </w:t>
      </w:r>
      <w:r w:rsidRPr="001431E9">
        <w:rPr>
          <w:rStyle w:val="StyleUnderline"/>
        </w:rPr>
        <w:t>China</w:t>
      </w:r>
      <w:r w:rsidRPr="001431E9">
        <w:rPr>
          <w:sz w:val="14"/>
        </w:rPr>
        <w:t>.</w:t>
      </w:r>
    </w:p>
    <w:p w14:paraId="76A3326D" w14:textId="77777777" w:rsidR="005C6FF1" w:rsidRPr="001431E9" w:rsidRDefault="005C6FF1" w:rsidP="005C6FF1">
      <w:pPr>
        <w:rPr>
          <w:sz w:val="14"/>
        </w:rPr>
      </w:pPr>
      <w:r w:rsidRPr="001431E9">
        <w:rPr>
          <w:sz w:val="14"/>
        </w:rPr>
        <w:t xml:space="preserve">It has been pointed out that at least </w:t>
      </w:r>
      <w:r w:rsidRPr="001431E9">
        <w:rPr>
          <w:rStyle w:val="StyleUnderline"/>
        </w:rPr>
        <w:t xml:space="preserve">two chains of more than </w:t>
      </w:r>
      <w:r w:rsidRPr="001431E9">
        <w:rPr>
          <w:rStyle w:val="Emphasis"/>
        </w:rPr>
        <w:t>100 islands</w:t>
      </w:r>
      <w:r w:rsidRPr="001431E9">
        <w:rPr>
          <w:sz w:val="14"/>
        </w:rPr>
        <w:t xml:space="preserve"> and islets </w:t>
      </w:r>
      <w:r w:rsidRPr="001431E9">
        <w:rPr>
          <w:rStyle w:val="StyleUnderline"/>
        </w:rPr>
        <w:t xml:space="preserve">offer ample opportunities for Taiwan forces to </w:t>
      </w:r>
      <w:r w:rsidRPr="001431E9">
        <w:rPr>
          <w:rStyle w:val="Emphasis"/>
        </w:rPr>
        <w:t>lay traps</w:t>
      </w:r>
      <w:r w:rsidRPr="001431E9">
        <w:rPr>
          <w:rStyle w:val="StyleUnderline"/>
        </w:rPr>
        <w:t xml:space="preserve"> before the mainland forces</w:t>
      </w:r>
      <w:r w:rsidRPr="001431E9">
        <w:rPr>
          <w:sz w:val="14"/>
        </w:rPr>
        <w:t xml:space="preserve"> even </w:t>
      </w:r>
      <w:r w:rsidRPr="001431E9">
        <w:rPr>
          <w:rStyle w:val="StyleUnderline"/>
        </w:rPr>
        <w:t>reach Taiwan</w:t>
      </w:r>
      <w:r w:rsidRPr="001431E9">
        <w:rPr>
          <w:sz w:val="14"/>
        </w:rPr>
        <w:t xml:space="preserve"> proper. And of course, the </w:t>
      </w:r>
      <w:r w:rsidRPr="001431E9">
        <w:rPr>
          <w:rStyle w:val="Emphasis"/>
        </w:rPr>
        <w:t>main island</w:t>
      </w:r>
      <w:r w:rsidRPr="001431E9">
        <w:rPr>
          <w:rStyle w:val="StyleUnderline"/>
        </w:rPr>
        <w:t xml:space="preserve"> offers </w:t>
      </w:r>
      <w:r w:rsidRPr="001431E9">
        <w:rPr>
          <w:rStyle w:val="Emphasis"/>
        </w:rPr>
        <w:t>formidable</w:t>
      </w:r>
      <w:r w:rsidRPr="001431E9">
        <w:rPr>
          <w:rStyle w:val="StyleUnderline"/>
        </w:rPr>
        <w:t xml:space="preserve"> natural and urban </w:t>
      </w:r>
      <w:r w:rsidRPr="001431E9">
        <w:rPr>
          <w:rStyle w:val="Emphasis"/>
        </w:rPr>
        <w:t>terrains</w:t>
      </w:r>
      <w:r w:rsidRPr="001431E9">
        <w:rPr>
          <w:rStyle w:val="StyleUnderline"/>
        </w:rPr>
        <w:t xml:space="preserve"> for </w:t>
      </w:r>
      <w:proofErr w:type="spellStart"/>
      <w:r w:rsidRPr="001431E9">
        <w:rPr>
          <w:rStyle w:val="StyleUnderline"/>
        </w:rPr>
        <w:t>defence</w:t>
      </w:r>
      <w:proofErr w:type="spellEnd"/>
      <w:r w:rsidRPr="001431E9">
        <w:rPr>
          <w:sz w:val="14"/>
        </w:rPr>
        <w:t xml:space="preserve"> against an invader. It would be no easy matter for invading forces to capture Taichung in the </w:t>
      </w:r>
      <w:proofErr w:type="spellStart"/>
      <w:r w:rsidRPr="001431E9">
        <w:rPr>
          <w:sz w:val="14"/>
        </w:rPr>
        <w:t>centre</w:t>
      </w:r>
      <w:proofErr w:type="spellEnd"/>
      <w:r w:rsidRPr="001431E9">
        <w:rPr>
          <w:sz w:val="14"/>
        </w:rPr>
        <w:t xml:space="preserve">, Kaohsiung in the south and </w:t>
      </w:r>
      <w:r w:rsidRPr="001431E9">
        <w:rPr>
          <w:rStyle w:val="StyleUnderline"/>
        </w:rPr>
        <w:t>Taipei</w:t>
      </w:r>
      <w:r w:rsidRPr="001431E9">
        <w:rPr>
          <w:sz w:val="14"/>
        </w:rPr>
        <w:t xml:space="preserve"> in the north, each of which </w:t>
      </w:r>
      <w:r w:rsidRPr="001431E9">
        <w:rPr>
          <w:rStyle w:val="StyleUnderline"/>
        </w:rPr>
        <w:t xml:space="preserve">could easily turn into </w:t>
      </w:r>
      <w:r w:rsidRPr="001431E9">
        <w:rPr>
          <w:rStyle w:val="Emphasis"/>
        </w:rPr>
        <w:t>another Stalingrad</w:t>
      </w:r>
      <w:r w:rsidRPr="001431E9">
        <w:rPr>
          <w:rStyle w:val="StyleUnderline"/>
        </w:rPr>
        <w:t>.</w:t>
      </w:r>
      <w:r w:rsidRPr="001431E9">
        <w:rPr>
          <w:sz w:val="14"/>
        </w:rPr>
        <w:t xml:space="preserve"> In fact, the three main cities would each form a hub of </w:t>
      </w:r>
      <w:proofErr w:type="spellStart"/>
      <w:r w:rsidRPr="001431E9">
        <w:rPr>
          <w:sz w:val="14"/>
        </w:rPr>
        <w:t>defence</w:t>
      </w:r>
      <w:proofErr w:type="spellEnd"/>
      <w:r w:rsidRPr="001431E9">
        <w:rPr>
          <w:sz w:val="14"/>
        </w:rPr>
        <w:t>, much like Kyiv whose success in repelling Russian forces has astonished the world.</w:t>
      </w:r>
    </w:p>
    <w:p w14:paraId="6DD28019" w14:textId="77777777" w:rsidR="005C6FF1" w:rsidRPr="001431E9" w:rsidRDefault="005C6FF1" w:rsidP="005C6FF1">
      <w:pPr>
        <w:rPr>
          <w:rStyle w:val="StyleUnderline"/>
        </w:rPr>
      </w:pPr>
      <w:r w:rsidRPr="001431E9">
        <w:rPr>
          <w:sz w:val="14"/>
        </w:rPr>
        <w:t xml:space="preserve">But the real reason for Beijing’s reluctance to take Taiwan by force is not military, but geopolitical. While </w:t>
      </w:r>
      <w:r w:rsidRPr="001431E9">
        <w:rPr>
          <w:rStyle w:val="StyleUnderline"/>
        </w:rPr>
        <w:t>Taiwan may be the “</w:t>
      </w:r>
      <w:r w:rsidRPr="001431E9">
        <w:rPr>
          <w:rStyle w:val="Emphasis"/>
        </w:rPr>
        <w:t>prestige prize</w:t>
      </w:r>
      <w:r w:rsidRPr="001431E9">
        <w:rPr>
          <w:sz w:val="14"/>
        </w:rPr>
        <w:t>” for its national unification value</w:t>
      </w:r>
      <w:r w:rsidRPr="001431E9">
        <w:rPr>
          <w:rStyle w:val="StyleUnderline"/>
        </w:rPr>
        <w:t xml:space="preserve">, it is not the </w:t>
      </w:r>
      <w:r w:rsidRPr="001431E9">
        <w:rPr>
          <w:rStyle w:val="Emphasis"/>
        </w:rPr>
        <w:t>real prize</w:t>
      </w:r>
      <w:r w:rsidRPr="001431E9">
        <w:rPr>
          <w:rStyle w:val="StyleUnderline"/>
        </w:rPr>
        <w:t xml:space="preserve">. </w:t>
      </w:r>
      <w:r w:rsidRPr="001431E9">
        <w:rPr>
          <w:sz w:val="14"/>
        </w:rPr>
        <w:t xml:space="preserve">China’s future as a dominant regional power does not depend on the status of Taiwan, but rather dominance or at least greater control of the South China Sea. </w:t>
      </w:r>
      <w:r w:rsidRPr="001431E9">
        <w:rPr>
          <w:rStyle w:val="StyleUnderline"/>
        </w:rPr>
        <w:t xml:space="preserve">Attacking Taiwan would </w:t>
      </w:r>
      <w:r w:rsidRPr="001431E9">
        <w:rPr>
          <w:rStyle w:val="Emphasis"/>
        </w:rPr>
        <w:t>imperil</w:t>
      </w:r>
      <w:r w:rsidRPr="001431E9">
        <w:rPr>
          <w:rStyle w:val="StyleUnderline"/>
        </w:rPr>
        <w:t xml:space="preserve"> the whole project that has been decades in the making for those waters.</w:t>
      </w:r>
    </w:p>
    <w:p w14:paraId="359D6478" w14:textId="24B8BD37" w:rsidR="005C6FF1" w:rsidRPr="001431E9" w:rsidRDefault="005C6FF1" w:rsidP="005C6FF1">
      <w:pPr>
        <w:rPr>
          <w:u w:val="single"/>
        </w:rPr>
      </w:pPr>
      <w:r w:rsidRPr="001431E9">
        <w:rPr>
          <w:sz w:val="14"/>
        </w:rPr>
        <w:t>Short of the unconditional imperative of reversing Taiwan’s outright independence</w:t>
      </w:r>
      <w:r w:rsidRPr="001431E9">
        <w:rPr>
          <w:rStyle w:val="StyleUnderline"/>
        </w:rPr>
        <w:t xml:space="preserve">, attacking the island would not only be </w:t>
      </w:r>
      <w:r w:rsidRPr="001431E9">
        <w:rPr>
          <w:rStyle w:val="Emphasis"/>
        </w:rPr>
        <w:t>fratricide</w:t>
      </w:r>
      <w:r w:rsidRPr="001431E9">
        <w:rPr>
          <w:rStyle w:val="StyleUnderline"/>
        </w:rPr>
        <w:t xml:space="preserve">, but </w:t>
      </w:r>
      <w:r w:rsidRPr="001431E9">
        <w:rPr>
          <w:rStyle w:val="Emphasis"/>
        </w:rPr>
        <w:t>suicide</w:t>
      </w:r>
      <w:r w:rsidRPr="001431E9">
        <w:rPr>
          <w:rStyle w:val="StyleUnderline"/>
        </w:rPr>
        <w:t>.</w:t>
      </w:r>
    </w:p>
    <w:p w14:paraId="0E92DA42" w14:textId="029A9340" w:rsidR="00F83404" w:rsidRPr="001431E9" w:rsidRDefault="00F83404" w:rsidP="00F83404">
      <w:pPr>
        <w:pStyle w:val="Heading2"/>
      </w:pPr>
      <w:r w:rsidRPr="001431E9">
        <w:t>AT – Modernization</w:t>
      </w:r>
    </w:p>
    <w:p w14:paraId="68BB0FD7" w14:textId="300D82AE" w:rsidR="00B42AC5" w:rsidRPr="001431E9" w:rsidRDefault="00F83404" w:rsidP="00F83404">
      <w:pPr>
        <w:pStyle w:val="Heading3"/>
      </w:pPr>
      <w:r w:rsidRPr="001431E9">
        <w:t>AT – Quantum Mod</w:t>
      </w:r>
    </w:p>
    <w:p w14:paraId="1E523ED4" w14:textId="77777777" w:rsidR="00F83404" w:rsidRPr="001431E9" w:rsidRDefault="00F83404" w:rsidP="00F83404">
      <w:pPr>
        <w:pStyle w:val="Heading4"/>
      </w:pPr>
      <w:r w:rsidRPr="001431E9">
        <w:t>Quantum computing will never work – conceptual complexity</w:t>
      </w:r>
    </w:p>
    <w:p w14:paraId="544109BB" w14:textId="77777777" w:rsidR="00F83404" w:rsidRPr="001431E9" w:rsidRDefault="00F83404" w:rsidP="00F83404">
      <w:r w:rsidRPr="001431E9">
        <w:t xml:space="preserve">Gil </w:t>
      </w:r>
      <w:r w:rsidRPr="001431E9">
        <w:rPr>
          <w:rStyle w:val="Style13ptBold"/>
        </w:rPr>
        <w:t>Kalai</w:t>
      </w:r>
      <w:r w:rsidRPr="001431E9">
        <w:t xml:space="preserve">, May 26, </w:t>
      </w:r>
      <w:r w:rsidRPr="001431E9">
        <w:rPr>
          <w:rStyle w:val="Style13ptBold"/>
        </w:rPr>
        <w:t>2022</w:t>
      </w:r>
      <w:r w:rsidRPr="001431E9">
        <w:t xml:space="preserve">, Henry and Manya </w:t>
      </w:r>
      <w:proofErr w:type="spellStart"/>
      <w:r w:rsidRPr="001431E9">
        <w:t>Noskwith</w:t>
      </w:r>
      <w:proofErr w:type="spellEnd"/>
      <w:r w:rsidRPr="001431E9">
        <w:t xml:space="preserve"> Professor Emeritus of Mathematics at the Hebrew University of Jerusalem, Israel, Professor of Computer Science at the Interdisciplinary Center, Herzliya, and adjunct Professor of mathematics and of computer science at Yale University, “Quantum Computers: A Brief Assessment of Progress in the Past Decade,” </w:t>
      </w:r>
      <w:hyperlink r:id="rId22" w:history="1">
        <w:r w:rsidRPr="001431E9">
          <w:rPr>
            <w:rStyle w:val="Hyperlink"/>
          </w:rPr>
          <w:t>https://gilkalai.wordpress.com/2022/05/26/waging-war-on-quantum/</w:t>
        </w:r>
      </w:hyperlink>
      <w:r w:rsidRPr="001431E9">
        <w:t>, accessed 3/30/23</w:t>
      </w:r>
    </w:p>
    <w:p w14:paraId="5E1F260B" w14:textId="77777777" w:rsidR="00F83404" w:rsidRPr="001431E9" w:rsidRDefault="00F83404" w:rsidP="00F83404">
      <w:r w:rsidRPr="001431E9">
        <w:t xml:space="preserve">In this post I give a brief assessment of progress in the past decade, triggered by a recent article in Forbes Magazine that mentions my view on the matter. Waging War </w:t>
      </w:r>
      <w:proofErr w:type="gramStart"/>
      <w:r w:rsidRPr="001431E9">
        <w:t>On</w:t>
      </w:r>
      <w:proofErr w:type="gramEnd"/>
      <w:r w:rsidRPr="001431E9">
        <w:t xml:space="preserve"> Quantum – A Forbes Article by Arthur Herman Arthur Herman is a popular Historian and a senior fellow at the Hudson Institute. On Forbes Magazine he “comments on quantum computing and AI and American national security”, and his recent Forbes article Waging War on Quantum (thanks, Alexander Vlasov) starts as follows: </w:t>
      </w:r>
      <w:r w:rsidRPr="001431E9">
        <w:rPr>
          <w:rStyle w:val="StyleUnderline"/>
        </w:rPr>
        <w:t>Quantum computing will never work</w:t>
      </w:r>
      <w:r w:rsidRPr="001431E9">
        <w:t xml:space="preserve">. </w:t>
      </w:r>
      <w:r w:rsidRPr="001431E9">
        <w:rPr>
          <w:rStyle w:val="StyleUnderline"/>
        </w:rPr>
        <w:t xml:space="preserve">Keeping enough qubits stable long enough to do any significant calculating or processing, </w:t>
      </w:r>
      <w:r w:rsidRPr="001431E9">
        <w:rPr>
          <w:rStyle w:val="Emphasis"/>
        </w:rPr>
        <w:t>is a mathematical impossibility. The whole idea that one day quantum computers will discover new miracle drugs, or crack public encryption systems, is a mirage</w:t>
      </w:r>
      <w:r w:rsidRPr="001431E9">
        <w:t xml:space="preserve">. Even worse, it’s a hoax. That’s been the message from so-called quantum skeptics for a decade or more, including physicists like Gil Kalai of Hebrew University and Mikhail Dyakonov of the University of </w:t>
      </w:r>
      <w:proofErr w:type="spellStart"/>
      <w:r w:rsidRPr="001431E9">
        <w:t>Montepellier</w:t>
      </w:r>
      <w:proofErr w:type="spellEnd"/>
      <w:r w:rsidRPr="001431E9">
        <w:t xml:space="preserve">—all </w:t>
      </w:r>
      <w:proofErr w:type="gramStart"/>
      <w:r w:rsidRPr="001431E9">
        <w:t>in spite of the fact that</w:t>
      </w:r>
      <w:proofErr w:type="gramEnd"/>
      <w:r w:rsidRPr="001431E9">
        <w:t xml:space="preserve"> quantum computers have continued to grow in sophistication and qubit power. Most experts now agree it’s not a question if a large-scale quantum will emerge that can break into public encryption systems using Shor’s algorithm, but when.” The first paragraph gives a reasonable description of my views, however I never referred to the whole idea of quantum computing as a hoax. Regarding the second paragraph, </w:t>
      </w:r>
      <w:r w:rsidRPr="001431E9">
        <w:rPr>
          <w:rStyle w:val="StyleUnderline"/>
        </w:rPr>
        <w:t xml:space="preserve">it </w:t>
      </w:r>
      <w:r w:rsidRPr="001431E9">
        <w:rPr>
          <w:rStyle w:val="Emphasis"/>
        </w:rPr>
        <w:t>is indeed correct that quantum computers have continued to grow in sophistication and qubit power, however my theory (based on a computational complexity argument) is that progress for reducing the error rate will reach a wall and that recent progress merely approaches this limit</w:t>
      </w:r>
      <w:r w:rsidRPr="001431E9">
        <w:t xml:space="preserve">. Let me elaborate a little on the development of the past decade as I see it. Before moving to my </w:t>
      </w:r>
      <w:proofErr w:type="gramStart"/>
      <w:r w:rsidRPr="001431E9">
        <w:t>assessment</w:t>
      </w:r>
      <w:proofErr w:type="gramEnd"/>
      <w:r w:rsidRPr="001431E9">
        <w:t xml:space="preserve"> </w:t>
      </w:r>
      <w:r w:rsidRPr="001431E9">
        <w:rPr>
          <w:rStyle w:val="StyleUnderline"/>
        </w:rPr>
        <w:t>I would like to note that Arthur Herman’s offers an outrageous conclusion to his article. He suggests that skepticism of quantum computers</w:t>
      </w:r>
      <w:r w:rsidRPr="001431E9">
        <w:t xml:space="preserve"> (and of the company </w:t>
      </w:r>
      <w:proofErr w:type="spellStart"/>
      <w:r w:rsidRPr="001431E9">
        <w:t>IonQ</w:t>
      </w:r>
      <w:proofErr w:type="spellEnd"/>
      <w:r w:rsidRPr="001431E9">
        <w:t xml:space="preserve">) </w:t>
      </w:r>
      <w:r w:rsidRPr="001431E9">
        <w:rPr>
          <w:rStyle w:val="StyleUnderline"/>
        </w:rPr>
        <w:t xml:space="preserve">puts the skeptics’ countries at risk. In my opinion, </w:t>
      </w:r>
      <w:r w:rsidRPr="001431E9">
        <w:rPr>
          <w:rStyle w:val="Emphasis"/>
        </w:rPr>
        <w:t>the militant rhetoric of the title and of the conclusion is very inappropriate</w:t>
      </w:r>
      <w:r w:rsidRPr="001431E9">
        <w:rPr>
          <w:rStyle w:val="StyleUnderline"/>
        </w:rPr>
        <w:t>.</w:t>
      </w:r>
      <w:r w:rsidRPr="001431E9">
        <w:t xml:space="preserve"> Assessment of progress in the past decade </w:t>
      </w:r>
      <w:proofErr w:type="gramStart"/>
      <w:r w:rsidRPr="001431E9">
        <w:t>The</w:t>
      </w:r>
      <w:proofErr w:type="gramEnd"/>
      <w:r w:rsidRPr="001431E9">
        <w:t xml:space="preserve"> past quantum computing decade is characterized both by notable progress, adjustment of expectations, larger investments, much enthusiasm, and some hype. The overall picture is unclear and might be clearer 5-10 years from now. The following picture (click to enlarge) describes the shift in the community view over the last decade (as I see it). 2010-2020d </w:t>
      </w:r>
      <w:proofErr w:type="gramStart"/>
      <w:r w:rsidRPr="001431E9">
        <w:t>On</w:t>
      </w:r>
      <w:proofErr w:type="gramEnd"/>
      <w:r w:rsidRPr="001431E9">
        <w:t xml:space="preserve"> the left you can see David DiVincenzo’s famous 7-steps road map to quantum computers. DiVincenzo put forward these steps in his 2000 paper The physical implementation of quantum computation, and the above picture on the left is a graphic description of these steps in a 2013 review paper by Michel </w:t>
      </w:r>
      <w:proofErr w:type="spellStart"/>
      <w:r w:rsidRPr="001431E9">
        <w:t>Devoret</w:t>
      </w:r>
      <w:proofErr w:type="spellEnd"/>
      <w:r w:rsidRPr="001431E9">
        <w:t xml:space="preserve"> and Rob Schoelkopf. The caption under the Figure asserts that “Superconducting qubits are the only solid-state implementation at the third stage, and they now aim at reaching the fourth stage (green arrow). In the domain of atomic physics and quantum optics, the third stage had been previously attained by trapped ions and by Rydberg atoms. No implementation has yet reached the fourth stage, where a logical qubit can be stored, via error correction, for a time substantially longer than the decoherence time of its physical qubit components.” The fourth step “logical memory with (substantial) longer lifetime than physical qubits” looked to many like a near term goal ten years ago. One important development of the last ten years was to introduce building NISQ computers and achieving “quantum supremacy” (and related tasks like high “quantum volume”) as an intermediate goal towards DiVincenzo’s step four. (See the picture on the right.) Of course, there is nothing wrong with setting intermediate goals, we do it all the time and this can be very fruitful. For me, </w:t>
      </w:r>
      <w:r w:rsidRPr="001431E9">
        <w:rPr>
          <w:rStyle w:val="StyleUnderline"/>
        </w:rPr>
        <w:t>from the skeptical point of view, these intermediate goals were an opportunity, allowing me to present a clear computational theoretic argument for why “quantum supremacy” is out of reach and to connect the problem with the theory of noise-sensitivity and noise-stability and with Fourier methods that I and my colleagues developed in the 90s</w:t>
      </w:r>
      <w:r w:rsidRPr="001431E9">
        <w:t xml:space="preserve">. </w:t>
      </w:r>
      <w:r w:rsidRPr="001431E9">
        <w:rPr>
          <w:rStyle w:val="StyleUnderline"/>
        </w:rPr>
        <w:t>Adding the intermediate goal of quantum supremacy also represented a much slower time-table than what people previously anticipated</w:t>
      </w:r>
      <w:r w:rsidRPr="001431E9">
        <w:t xml:space="preserve">. </w:t>
      </w:r>
      <w:r w:rsidRPr="001431E9">
        <w:rPr>
          <w:rStyle w:val="StyleUnderline"/>
        </w:rPr>
        <w:t>For example, nine years ago in 2013 John Martinis gave a lecture at QSTART, the opening conference of our HUJI quantum science center. At that time, John expected to have the ability of building distance-3 and distance-5 surface codes within a few years and the tasks of demonstrating logical gates and of logical qubits with 10</w:t>
      </w:r>
      <w:proofErr w:type="gramStart"/>
      <w:r w:rsidRPr="001431E9">
        <w:rPr>
          <w:rStyle w:val="StyleUnderline"/>
        </w:rPr>
        <w:t>^{</w:t>
      </w:r>
      <w:proofErr w:type="gramEnd"/>
      <w:r w:rsidRPr="001431E9">
        <w:rPr>
          <w:rStyle w:val="StyleUnderline"/>
        </w:rPr>
        <w:t>-15} error rates some years later. John also mentioned the ability to control 20 qubits within one month</w:t>
      </w:r>
      <w:r w:rsidRPr="001431E9">
        <w:t xml:space="preserve"> (to this Ray Laflamme commented that it is going to be a long month). </w:t>
      </w:r>
      <w:r w:rsidRPr="001431E9">
        <w:rPr>
          <w:rStyle w:val="Emphasis"/>
        </w:rPr>
        <w:t>All these targets are today still out of reach</w:t>
      </w:r>
      <w:r w:rsidRPr="001431E9">
        <w:t xml:space="preserve">. It is undisputed that </w:t>
      </w:r>
      <w:r w:rsidRPr="001431E9">
        <w:rPr>
          <w:rStyle w:val="Emphasis"/>
        </w:rPr>
        <w:t>considerably lower noise rates are required even for achieving distance-3 surface codes and it is still not possible to have good control of 20-qubit (and perhaps even 10-qubit) quantum computation</w:t>
      </w:r>
      <w:r w:rsidRPr="001431E9">
        <w:t xml:space="preserve">. Of course, John Martinis himself was the leader of the Google efforts towards “quantum supremacy” which are now being carefully evaluated, and his vision and technology from 2013 was important for the Sycamore NISQ experiments. Let me mention that Google’s fantastic “quantum supremacy” claims were largely (but not fully) refuted. There was a similar level of optimism from various other researchers. It was expected that coherence time would increase by a factor of ten every three years and there was a proposed “double exponential law” prediction for the classical computational power required to simulate quantum devices as time proceeds. I personally don’t regard these specific claims as hype but rather as (at times, over-the-top) reasoned optimism, but both the reasoning and the predictions themselves should carefully be examined. NISQ computers are interesting, and they allow interesting quantum physics experiments. Herman asserts that “quantum hybrid systems are making the qubit revolution something that’s happening now, not just a distant dream” and </w:t>
      </w:r>
      <w:proofErr w:type="gramStart"/>
      <w:r w:rsidRPr="001431E9">
        <w:t>this echoes</w:t>
      </w:r>
      <w:proofErr w:type="gramEnd"/>
      <w:r w:rsidRPr="001431E9">
        <w:t xml:space="preserve"> hopes of several researchers in academia and industry. </w:t>
      </w:r>
      <w:r w:rsidRPr="001431E9">
        <w:rPr>
          <w:rStyle w:val="Emphasis"/>
        </w:rPr>
        <w:t>My analysis asserts that NISQ computers are, from the computational complexity perspective, primitive classical computational devices with inherent chaotic behavior, and therefore, I don’t see how hybrid systems and the interface with conventional computers would turn them into useful computational devices</w:t>
      </w:r>
      <w:r w:rsidRPr="001431E9">
        <w:t xml:space="preserve">. (They can still be useful for quantum physics experimentation.) Let me </w:t>
      </w:r>
      <w:proofErr w:type="gramStart"/>
      <w:r w:rsidRPr="001431E9">
        <w:t>repeat:</w:t>
      </w:r>
      <w:proofErr w:type="gramEnd"/>
      <w:r w:rsidRPr="001431E9">
        <w:t xml:space="preserve"> slower progress than anticipated is very common, setting new intermediate goals is both common and welcome. By themselves they do not imply that the target of “large-scale quantum computers that can break into public encryption systems using Shor’s algorithm” is unrealistic, and indeed many experts in the field believe that it is a matter of time for this </w:t>
      </w:r>
      <w:proofErr w:type="gramStart"/>
      <w:r w:rsidRPr="001431E9">
        <w:t>ultimate goal</w:t>
      </w:r>
      <w:proofErr w:type="gramEnd"/>
      <w:r w:rsidRPr="001431E9">
        <w:t xml:space="preserve"> to be reached. My view is different, I try to explain my argument to other experts, and to offer experimental predictions and theoretical implications. There are good reasons to hope that the matter will be tested experimentally in the years to come, but my assessment is that the experimental picture from the past decade is not clear. </w:t>
      </w:r>
    </w:p>
    <w:p w14:paraId="52E316B4" w14:textId="77777777" w:rsidR="00F83404" w:rsidRPr="001431E9" w:rsidRDefault="00F83404" w:rsidP="00F83404">
      <w:pPr>
        <w:pStyle w:val="Heading4"/>
      </w:pPr>
      <w:r w:rsidRPr="001431E9">
        <w:t xml:space="preserve">“Chinese quantum computing” is </w:t>
      </w:r>
      <w:r w:rsidRPr="001431E9">
        <w:rPr>
          <w:u w:val="single"/>
        </w:rPr>
        <w:t>similarly</w:t>
      </w:r>
      <w:r w:rsidRPr="001431E9">
        <w:t xml:space="preserve"> ridiculous.</w:t>
      </w:r>
    </w:p>
    <w:p w14:paraId="6CEAE3F6" w14:textId="77777777" w:rsidR="00F83404" w:rsidRPr="001431E9" w:rsidRDefault="00F83404" w:rsidP="00F83404">
      <w:r w:rsidRPr="001431E9">
        <w:rPr>
          <w:rStyle w:val="Style13ptBold"/>
        </w:rPr>
        <w:t>Lindsay 20</w:t>
      </w:r>
      <w:r w:rsidRPr="001431E9">
        <w:t xml:space="preserve"> – Jon R. Lindsay, Assistant Professor at the Munk School of Global Affairs and Public Policy and the Department of Political Science, University of Toronto, 2020 (“Demystifying the Quantum Threat: Infrastructure, Institutions, and Intelligence Advantage”, Security Studies, Volume 29, Number 2, February 7</w:t>
      </w:r>
      <w:r w:rsidRPr="001431E9">
        <w:rPr>
          <w:vertAlign w:val="superscript"/>
        </w:rPr>
        <w:t>th</w:t>
      </w:r>
      <w:r w:rsidRPr="001431E9">
        <w:t xml:space="preserve">, Available Online through University of Southern California Libraries, Accessed 01-17-2021) </w:t>
      </w:r>
    </w:p>
    <w:p w14:paraId="0A3835C7" w14:textId="77777777" w:rsidR="00F83404" w:rsidRPr="001431E9" w:rsidRDefault="00F83404" w:rsidP="00F83404">
      <w:r w:rsidRPr="001431E9">
        <w:t>*SIGINT = Signals Intelligence</w:t>
      </w:r>
    </w:p>
    <w:p w14:paraId="2973CBDE" w14:textId="77777777" w:rsidR="00F83404" w:rsidRPr="001431E9" w:rsidRDefault="00F83404" w:rsidP="00F83404">
      <w:r w:rsidRPr="001431E9">
        <w:rPr>
          <w:rStyle w:val="StyleUnderline"/>
        </w:rPr>
        <w:t>There are reasons to be skeptical</w:t>
      </w:r>
      <w:r w:rsidRPr="001431E9">
        <w:t xml:space="preserve">. </w:t>
      </w:r>
      <w:r w:rsidRPr="001431E9">
        <w:rPr>
          <w:rStyle w:val="Emphasis"/>
        </w:rPr>
        <w:t>Concerns</w:t>
      </w:r>
      <w:r w:rsidRPr="001431E9">
        <w:rPr>
          <w:rStyle w:val="StyleUnderline"/>
        </w:rPr>
        <w:t xml:space="preserve"> about an </w:t>
      </w:r>
      <w:r w:rsidRPr="001431E9">
        <w:rPr>
          <w:rStyle w:val="Emphasis"/>
        </w:rPr>
        <w:t>emerging Chinese quantum advantage echo</w:t>
      </w:r>
      <w:r w:rsidRPr="001431E9">
        <w:rPr>
          <w:rStyle w:val="StyleUnderline"/>
        </w:rPr>
        <w:t xml:space="preserve"> earlier</w:t>
      </w:r>
      <w:r w:rsidRPr="001431E9">
        <w:t xml:space="preserve">, and </w:t>
      </w:r>
      <w:r w:rsidRPr="001431E9">
        <w:rPr>
          <w:rStyle w:val="Emphasis"/>
        </w:rPr>
        <w:t>exaggerated</w:t>
      </w:r>
      <w:r w:rsidRPr="001431E9">
        <w:t xml:space="preserve">, </w:t>
      </w:r>
      <w:r w:rsidRPr="001431E9">
        <w:rPr>
          <w:rStyle w:val="StyleUnderline"/>
        </w:rPr>
        <w:t xml:space="preserve">concerns about </w:t>
      </w:r>
      <w:r w:rsidRPr="001431E9">
        <w:rPr>
          <w:rStyle w:val="Emphasis"/>
        </w:rPr>
        <w:t>Chinese advantages</w:t>
      </w:r>
      <w:r w:rsidRPr="001431E9">
        <w:rPr>
          <w:rStyle w:val="StyleUnderline"/>
        </w:rPr>
        <w:t xml:space="preserve"> in </w:t>
      </w:r>
      <w:r w:rsidRPr="001431E9">
        <w:rPr>
          <w:rStyle w:val="Emphasis"/>
        </w:rPr>
        <w:t>digital technology</w:t>
      </w:r>
      <w:r w:rsidRPr="001431E9">
        <w:rPr>
          <w:rStyle w:val="StyleUnderline"/>
        </w:rPr>
        <w:t>.</w:t>
      </w:r>
      <w:r w:rsidRPr="001431E9">
        <w:t xml:space="preserve">10 </w:t>
      </w:r>
      <w:r w:rsidRPr="001431E9">
        <w:rPr>
          <w:rStyle w:val="StyleUnderline"/>
        </w:rPr>
        <w:t xml:space="preserve">More generally, </w:t>
      </w:r>
      <w:r w:rsidRPr="001431E9">
        <w:rPr>
          <w:rStyle w:val="Emphasis"/>
        </w:rPr>
        <w:t>quantum</w:t>
      </w:r>
      <w:r w:rsidRPr="001431E9">
        <w:rPr>
          <w:rStyle w:val="StyleUnderline"/>
        </w:rPr>
        <w:t xml:space="preserve"> threat </w:t>
      </w:r>
      <w:r w:rsidRPr="001431E9">
        <w:rPr>
          <w:rStyle w:val="Emphasis"/>
        </w:rPr>
        <w:t>narratives</w:t>
      </w:r>
      <w:r w:rsidRPr="001431E9">
        <w:rPr>
          <w:rStyle w:val="StyleUnderline"/>
        </w:rPr>
        <w:t xml:space="preserve"> about the end of protection and the end of collection rely on </w:t>
      </w:r>
      <w:r w:rsidRPr="001431E9">
        <w:rPr>
          <w:rStyle w:val="Emphasis"/>
        </w:rPr>
        <w:t>questionable assumptions</w:t>
      </w:r>
      <w:r w:rsidRPr="001431E9">
        <w:rPr>
          <w:rStyle w:val="StyleUnderline"/>
        </w:rPr>
        <w:t xml:space="preserve"> about the </w:t>
      </w:r>
      <w:r w:rsidRPr="001431E9">
        <w:rPr>
          <w:rStyle w:val="Emphasis"/>
        </w:rPr>
        <w:t>social context</w:t>
      </w:r>
      <w:r w:rsidRPr="001431E9">
        <w:rPr>
          <w:rStyle w:val="StyleUnderline"/>
        </w:rPr>
        <w:t xml:space="preserve"> of </w:t>
      </w:r>
      <w:r w:rsidRPr="001431E9">
        <w:rPr>
          <w:rStyle w:val="Emphasis"/>
        </w:rPr>
        <w:t>tech</w:t>
      </w:r>
      <w:r w:rsidRPr="001431E9">
        <w:rPr>
          <w:rStyle w:val="StyleUnderline"/>
        </w:rPr>
        <w:t>nolo</w:t>
      </w:r>
      <w:r w:rsidRPr="001431E9">
        <w:t>g</w:t>
      </w:r>
      <w:r w:rsidRPr="001431E9">
        <w:rPr>
          <w:rStyle w:val="StyleUnderline"/>
        </w:rPr>
        <w:t>y and the practice of intelligence</w:t>
      </w:r>
      <w:r w:rsidRPr="001431E9">
        <w:t xml:space="preserve">. </w:t>
      </w:r>
      <w:r w:rsidRPr="001431E9">
        <w:rPr>
          <w:rStyle w:val="StyleUnderline"/>
        </w:rPr>
        <w:t xml:space="preserve">There are </w:t>
      </w:r>
      <w:r w:rsidRPr="001431E9">
        <w:rPr>
          <w:rStyle w:val="Emphasis"/>
        </w:rPr>
        <w:t>serious engineering</w:t>
      </w:r>
      <w:r w:rsidRPr="001431E9">
        <w:rPr>
          <w:rStyle w:val="StyleUnderline"/>
        </w:rPr>
        <w:t xml:space="preserve"> hurdles to clear before anyone will possess a quantum computer powerful enough to crack </w:t>
      </w:r>
      <w:r w:rsidRPr="001431E9">
        <w:rPr>
          <w:rStyle w:val="Emphasis"/>
        </w:rPr>
        <w:t>public encryption</w:t>
      </w:r>
      <w:r w:rsidRPr="001431E9">
        <w:t xml:space="preserve">. Moreover, </w:t>
      </w:r>
      <w:r w:rsidRPr="001431E9">
        <w:rPr>
          <w:rStyle w:val="Emphasis"/>
        </w:rPr>
        <w:t>alternative</w:t>
      </w:r>
      <w:r w:rsidRPr="001431E9">
        <w:rPr>
          <w:rStyle w:val="StyleUnderline"/>
        </w:rPr>
        <w:t xml:space="preserve"> cryptographic </w:t>
      </w:r>
      <w:r w:rsidRPr="001431E9">
        <w:rPr>
          <w:rStyle w:val="Emphasis"/>
        </w:rPr>
        <w:t>protocols</w:t>
      </w:r>
      <w:r w:rsidRPr="001431E9">
        <w:rPr>
          <w:rStyle w:val="StyleUnderline"/>
        </w:rPr>
        <w:t xml:space="preserve"> that are believed to be safe from both classical and quantum attack are </w:t>
      </w:r>
      <w:r w:rsidRPr="001431E9">
        <w:rPr>
          <w:rStyle w:val="Emphasis"/>
        </w:rPr>
        <w:t>already</w:t>
      </w:r>
      <w:r w:rsidRPr="001431E9">
        <w:rPr>
          <w:rStyle w:val="StyleUnderline"/>
        </w:rPr>
        <w:t xml:space="preserve"> under </w:t>
      </w:r>
      <w:r w:rsidRPr="001431E9">
        <w:rPr>
          <w:rStyle w:val="Emphasis"/>
        </w:rPr>
        <w:t>review</w:t>
      </w:r>
      <w:r w:rsidRPr="001431E9">
        <w:rPr>
          <w:rStyle w:val="StyleUnderline"/>
        </w:rPr>
        <w:t xml:space="preserve"> by technical standards–setting bodies</w:t>
      </w:r>
      <w:r w:rsidRPr="001431E9">
        <w:t xml:space="preserve">. </w:t>
      </w:r>
      <w:r w:rsidRPr="001431E9">
        <w:rPr>
          <w:rStyle w:val="StyleUnderline"/>
        </w:rPr>
        <w:t xml:space="preserve">Even in the worst-case scenario where a quantum computer emerges before quantum-safe offsets are in place, it is </w:t>
      </w:r>
      <w:r w:rsidRPr="001431E9">
        <w:rPr>
          <w:rStyle w:val="Emphasis"/>
        </w:rPr>
        <w:t>unlikely quantum computing</w:t>
      </w:r>
      <w:r w:rsidRPr="001431E9">
        <w:rPr>
          <w:rStyle w:val="StyleUnderline"/>
        </w:rPr>
        <w:t xml:space="preserve"> will transform intelligence or </w:t>
      </w:r>
      <w:r w:rsidRPr="001431E9">
        <w:rPr>
          <w:rStyle w:val="Emphasis"/>
        </w:rPr>
        <w:t>politics</w:t>
      </w:r>
      <w:r w:rsidRPr="001431E9">
        <w:rPr>
          <w:rStyle w:val="StyleUnderline"/>
        </w:rPr>
        <w:t>.</w:t>
      </w:r>
      <w:r w:rsidRPr="001431E9">
        <w:t xml:space="preserve"> </w:t>
      </w:r>
      <w:r w:rsidRPr="001431E9">
        <w:rPr>
          <w:rStyle w:val="StyleUnderline"/>
        </w:rPr>
        <w:t xml:space="preserve">The </w:t>
      </w:r>
      <w:r w:rsidRPr="001431E9">
        <w:rPr>
          <w:rStyle w:val="Emphasis"/>
        </w:rPr>
        <w:t>best cryptanalysis</w:t>
      </w:r>
      <w:r w:rsidRPr="001431E9">
        <w:rPr>
          <w:rStyle w:val="StyleUnderline"/>
        </w:rPr>
        <w:t xml:space="preserve"> is </w:t>
      </w:r>
      <w:r w:rsidRPr="001431E9">
        <w:rPr>
          <w:rStyle w:val="Emphasis"/>
        </w:rPr>
        <w:t>useless</w:t>
      </w:r>
      <w:r w:rsidRPr="001431E9">
        <w:rPr>
          <w:rStyle w:val="StyleUnderline"/>
        </w:rPr>
        <w:t xml:space="preserve"> if analysts cannot identify valuable intelligence,</w:t>
      </w:r>
      <w:r w:rsidRPr="001431E9">
        <w:t xml:space="preserve"> </w:t>
      </w:r>
      <w:r w:rsidRPr="001431E9">
        <w:rPr>
          <w:rStyle w:val="StyleUnderline"/>
        </w:rPr>
        <w:t>or if customers cannot or will not use it. The best cryptography</w:t>
      </w:r>
      <w:r w:rsidRPr="001431E9">
        <w:t xml:space="preserve">, </w:t>
      </w:r>
      <w:r w:rsidRPr="001431E9">
        <w:rPr>
          <w:rStyle w:val="StyleUnderline"/>
        </w:rPr>
        <w:t>likewise</w:t>
      </w:r>
      <w:r w:rsidRPr="001431E9">
        <w:t xml:space="preserve">, </w:t>
      </w:r>
      <w:r w:rsidRPr="001431E9">
        <w:rPr>
          <w:rStyle w:val="StyleUnderline"/>
        </w:rPr>
        <w:t xml:space="preserve">offers </w:t>
      </w:r>
      <w:r w:rsidRPr="001431E9">
        <w:rPr>
          <w:rStyle w:val="Emphasis"/>
        </w:rPr>
        <w:t>little defense</w:t>
      </w:r>
      <w:r w:rsidRPr="001431E9">
        <w:rPr>
          <w:rStyle w:val="StyleUnderline"/>
        </w:rPr>
        <w:t xml:space="preserve"> against </w:t>
      </w:r>
      <w:r w:rsidRPr="001431E9">
        <w:rPr>
          <w:rStyle w:val="Emphasis"/>
        </w:rPr>
        <w:t>flawed</w:t>
      </w:r>
      <w:r w:rsidRPr="001431E9">
        <w:rPr>
          <w:rStyle w:val="StyleUnderline"/>
        </w:rPr>
        <w:t xml:space="preserve"> organizational </w:t>
      </w:r>
      <w:r w:rsidRPr="001431E9">
        <w:rPr>
          <w:rStyle w:val="Emphasis"/>
        </w:rPr>
        <w:t>implementations</w:t>
      </w:r>
      <w:r w:rsidRPr="001431E9">
        <w:t xml:space="preserve"> or the gullibility or negligence of human users. If the quantum information revolution comes to pass, therefore, it will still be possible to protect and collect secrets.</w:t>
      </w:r>
    </w:p>
    <w:p w14:paraId="6F580204" w14:textId="72F207E2" w:rsidR="00F83404" w:rsidRPr="001431E9" w:rsidRDefault="00F83404" w:rsidP="00F83404">
      <w:pPr>
        <w:pStyle w:val="Heading3"/>
      </w:pPr>
      <w:r w:rsidRPr="001431E9">
        <w:t>AT – AI</w:t>
      </w:r>
    </w:p>
    <w:p w14:paraId="5E6F82C5" w14:textId="77777777" w:rsidR="006E471C" w:rsidRPr="001431E9" w:rsidRDefault="006E471C" w:rsidP="006E471C">
      <w:pPr>
        <w:pStyle w:val="Heading4"/>
      </w:pPr>
      <w:r w:rsidRPr="001431E9">
        <w:t xml:space="preserve">AI is being developed for </w:t>
      </w:r>
      <w:r w:rsidRPr="001431E9">
        <w:rPr>
          <w:u w:val="single"/>
        </w:rPr>
        <w:t>domestic capabilities</w:t>
      </w:r>
      <w:r w:rsidRPr="001431E9">
        <w:t xml:space="preserve"> – not </w:t>
      </w:r>
      <w:r w:rsidRPr="001431E9">
        <w:rPr>
          <w:u w:val="single"/>
        </w:rPr>
        <w:t>nuclear usage</w:t>
      </w:r>
      <w:r w:rsidRPr="001431E9">
        <w:t xml:space="preserve">. </w:t>
      </w:r>
    </w:p>
    <w:p w14:paraId="76F8B1DE" w14:textId="5148E36B" w:rsidR="006E471C" w:rsidRPr="001431E9" w:rsidRDefault="006E471C" w:rsidP="006E471C">
      <w:r w:rsidRPr="001431E9">
        <w:t xml:space="preserve">Franz-Stefan </w:t>
      </w:r>
      <w:r w:rsidRPr="001431E9">
        <w:rPr>
          <w:rStyle w:val="Style13ptBold"/>
        </w:rPr>
        <w:t>Gady 18</w:t>
      </w:r>
      <w:r w:rsidRPr="001431E9">
        <w:t xml:space="preserve">, Research Fellow at the International Institute for Strategic Studies (IISS) focused on future conflict and the future of war, 11/7/2018, "Lora Saalman on How Artificial Intelligence Will Impact China’s Nuclear Strategy," </w:t>
      </w:r>
      <w:hyperlink r:id="rId23" w:history="1">
        <w:r w:rsidRPr="001431E9">
          <w:rPr>
            <w:rStyle w:val="Hyperlink"/>
          </w:rPr>
          <w:t>https://thediplomat.com/2018/11/lora-saalman-on-how-artificial-intelligence-will-impact-chinas-nuclear-strategy/</w:t>
        </w:r>
      </w:hyperlink>
    </w:p>
    <w:p w14:paraId="3DCC8231" w14:textId="77777777" w:rsidR="006E471C" w:rsidRPr="001431E9" w:rsidRDefault="006E471C" w:rsidP="006E471C">
      <w:pPr>
        <w:rPr>
          <w:rStyle w:val="StyleUnderline"/>
        </w:rPr>
      </w:pPr>
      <w:r w:rsidRPr="001431E9">
        <w:rPr>
          <w:sz w:val="14"/>
        </w:rPr>
        <w:t xml:space="preserve">Chinese research indicates that its pursuit of </w:t>
      </w:r>
      <w:r w:rsidRPr="001431E9">
        <w:rPr>
          <w:rStyle w:val="Emphasis"/>
        </w:rPr>
        <w:t>a</w:t>
      </w:r>
      <w:r w:rsidRPr="001431E9">
        <w:rPr>
          <w:rStyle w:val="StyleUnderline"/>
        </w:rPr>
        <w:t xml:space="preserve">rtificial </w:t>
      </w:r>
      <w:r w:rsidRPr="001431E9">
        <w:rPr>
          <w:rStyle w:val="Emphasis"/>
        </w:rPr>
        <w:t>i</w:t>
      </w:r>
      <w:r w:rsidRPr="001431E9">
        <w:rPr>
          <w:rStyle w:val="StyleUnderline"/>
        </w:rPr>
        <w:t>ntelligence</w:t>
      </w:r>
      <w:r w:rsidRPr="001431E9">
        <w:rPr>
          <w:sz w:val="14"/>
        </w:rPr>
        <w:t xml:space="preserve"> (AI) </w:t>
      </w:r>
      <w:r w:rsidRPr="001431E9">
        <w:rPr>
          <w:rStyle w:val="StyleUnderline"/>
        </w:rPr>
        <w:t xml:space="preserve">crosses a </w:t>
      </w:r>
      <w:r w:rsidRPr="001431E9">
        <w:rPr>
          <w:rStyle w:val="Emphasis"/>
        </w:rPr>
        <w:t>broad spectrum</w:t>
      </w:r>
      <w:r w:rsidRPr="001431E9">
        <w:rPr>
          <w:rStyle w:val="StyleUnderline"/>
        </w:rPr>
        <w:t xml:space="preserve"> of both civilian and military arenas</w:t>
      </w:r>
      <w:r w:rsidRPr="001431E9">
        <w:rPr>
          <w:sz w:val="14"/>
        </w:rPr>
        <w:t xml:space="preserve">. Currently, the </w:t>
      </w:r>
      <w:r w:rsidRPr="001431E9">
        <w:rPr>
          <w:rStyle w:val="StyleUnderline"/>
        </w:rPr>
        <w:t xml:space="preserve">indication is that </w:t>
      </w:r>
      <w:proofErr w:type="gramStart"/>
      <w:r w:rsidRPr="001431E9">
        <w:rPr>
          <w:rStyle w:val="StyleUnderline"/>
        </w:rPr>
        <w:t xml:space="preserve">the </w:t>
      </w:r>
      <w:r w:rsidRPr="001431E9">
        <w:rPr>
          <w:rStyle w:val="Emphasis"/>
        </w:rPr>
        <w:t>vast majority</w:t>
      </w:r>
      <w:r w:rsidRPr="001431E9">
        <w:rPr>
          <w:rStyle w:val="StyleUnderline"/>
        </w:rPr>
        <w:t xml:space="preserve"> of</w:t>
      </w:r>
      <w:proofErr w:type="gramEnd"/>
      <w:r w:rsidRPr="001431E9">
        <w:rPr>
          <w:rStyle w:val="StyleUnderline"/>
        </w:rPr>
        <w:t xml:space="preserve"> Chinese investment </w:t>
      </w:r>
      <w:r w:rsidRPr="001431E9">
        <w:rPr>
          <w:sz w:val="14"/>
        </w:rPr>
        <w:t xml:space="preserve">of labor and cost </w:t>
      </w:r>
      <w:r w:rsidRPr="001431E9">
        <w:rPr>
          <w:rStyle w:val="StyleUnderline"/>
        </w:rPr>
        <w:t xml:space="preserve">is being trained on unmanned systems and surveillance capabilities that aid in </w:t>
      </w:r>
      <w:r w:rsidRPr="001431E9">
        <w:rPr>
          <w:rStyle w:val="Emphasis"/>
        </w:rPr>
        <w:t>policing</w:t>
      </w:r>
      <w:r w:rsidRPr="001431E9">
        <w:rPr>
          <w:rStyle w:val="StyleUnderline"/>
        </w:rPr>
        <w:t xml:space="preserve"> and </w:t>
      </w:r>
      <w:r w:rsidRPr="001431E9">
        <w:rPr>
          <w:rStyle w:val="Emphasis"/>
        </w:rPr>
        <w:t>counterterrorism</w:t>
      </w:r>
      <w:r w:rsidRPr="001431E9">
        <w:rPr>
          <w:sz w:val="14"/>
        </w:rPr>
        <w:t xml:space="preserve"> activities. </w:t>
      </w:r>
      <w:r w:rsidRPr="001431E9">
        <w:rPr>
          <w:rStyle w:val="StyleUnderline"/>
        </w:rPr>
        <w:t xml:space="preserve">When it comes to its nuclear arsenal, much like </w:t>
      </w:r>
      <w:proofErr w:type="gramStart"/>
      <w:r w:rsidRPr="001431E9">
        <w:rPr>
          <w:rStyle w:val="StyleUnderline"/>
        </w:rPr>
        <w:t>the majority of</w:t>
      </w:r>
      <w:proofErr w:type="gramEnd"/>
      <w:r w:rsidRPr="001431E9">
        <w:rPr>
          <w:rStyle w:val="StyleUnderline"/>
        </w:rPr>
        <w:t xml:space="preserve"> other countries</w:t>
      </w:r>
      <w:r w:rsidRPr="001431E9">
        <w:rPr>
          <w:sz w:val="14"/>
        </w:rPr>
        <w:t xml:space="preserve"> with nuclear weapons, </w:t>
      </w:r>
      <w:r w:rsidRPr="001431E9">
        <w:rPr>
          <w:rStyle w:val="StyleUnderline"/>
        </w:rPr>
        <w:t xml:space="preserve">there are </w:t>
      </w:r>
      <w:r w:rsidRPr="001431E9">
        <w:rPr>
          <w:rStyle w:val="Emphasis"/>
        </w:rPr>
        <w:t>no indications</w:t>
      </w:r>
      <w:r w:rsidRPr="001431E9">
        <w:rPr>
          <w:rStyle w:val="StyleUnderline"/>
        </w:rPr>
        <w:t xml:space="preserve"> at this time that AI would be </w:t>
      </w:r>
      <w:r w:rsidRPr="001431E9">
        <w:rPr>
          <w:rStyle w:val="Emphasis"/>
        </w:rPr>
        <w:t>directly integrated</w:t>
      </w:r>
      <w:r w:rsidRPr="001431E9">
        <w:rPr>
          <w:rStyle w:val="StyleUnderline"/>
        </w:rPr>
        <w:t xml:space="preserve"> into a nuclear platform.</w:t>
      </w:r>
    </w:p>
    <w:p w14:paraId="69AB650B" w14:textId="77777777" w:rsidR="006E471C" w:rsidRPr="001431E9" w:rsidRDefault="006E471C" w:rsidP="006E471C">
      <w:pPr>
        <w:pStyle w:val="Heading4"/>
      </w:pPr>
      <w:r w:rsidRPr="001431E9">
        <w:t xml:space="preserve">China won’t outpace US AI – strategic disadvantages constraining their manufacturing sector prevents industry dominance. </w:t>
      </w:r>
    </w:p>
    <w:p w14:paraId="6F504FA1" w14:textId="729F346D" w:rsidR="006E471C" w:rsidRPr="001431E9" w:rsidRDefault="006E471C" w:rsidP="006E471C">
      <w:pPr>
        <w:rPr>
          <w:rStyle w:val="Style13ptBold"/>
        </w:rPr>
      </w:pPr>
      <w:r w:rsidRPr="001431E9">
        <w:rPr>
          <w:rStyle w:val="Style13ptBold"/>
        </w:rPr>
        <w:t xml:space="preserve">Cooper and Kompella, 22 </w:t>
      </w:r>
      <w:r w:rsidRPr="001431E9">
        <w:t xml:space="preserve">(James Cooper and Kashyap Kompella, 2-3-22, opinion contributors for the Hill, “No, China is not winning the AI race” </w:t>
      </w:r>
      <w:hyperlink r:id="rId24" w:history="1">
        <w:r w:rsidRPr="001431E9">
          <w:rPr>
            <w:rStyle w:val="Hyperlink"/>
          </w:rPr>
          <w:t>https://thehill.com/opinion/technology/592270-no-china-is-not-winning-the-ai-race/</w:t>
        </w:r>
      </w:hyperlink>
      <w:r w:rsidRPr="001431E9">
        <w:t>)</w:t>
      </w:r>
      <w:r w:rsidRPr="001431E9">
        <w:rPr>
          <w:rStyle w:val="Style13ptBold"/>
        </w:rPr>
        <w:t xml:space="preserve"> </w:t>
      </w:r>
    </w:p>
    <w:p w14:paraId="770BBE42" w14:textId="77777777" w:rsidR="006E471C" w:rsidRPr="001431E9" w:rsidRDefault="006E471C" w:rsidP="006E471C">
      <w:pPr>
        <w:rPr>
          <w:rStyle w:val="StyleUnderline"/>
        </w:rPr>
      </w:pPr>
      <w:r w:rsidRPr="001431E9">
        <w:rPr>
          <w:rStyle w:val="StyleUnderline"/>
        </w:rPr>
        <w:t xml:space="preserve">In this light, as a horizontal technology that can be applied across all sectors, artificial intelligence (AI) has become a </w:t>
      </w:r>
      <w:r w:rsidRPr="001431E9">
        <w:rPr>
          <w:rStyle w:val="Emphasis"/>
        </w:rPr>
        <w:t>strategic priority</w:t>
      </w:r>
      <w:r w:rsidRPr="001431E9">
        <w:rPr>
          <w:rStyle w:val="StyleUnderline"/>
        </w:rPr>
        <w:t xml:space="preserve"> and the </w:t>
      </w:r>
      <w:hyperlink r:id="rId25" w:tgtFrame="_blank" w:history="1">
        <w:r w:rsidRPr="001431E9">
          <w:rPr>
            <w:rStyle w:val="StyleUnderline"/>
          </w:rPr>
          <w:t>Chinese focus</w:t>
        </w:r>
      </w:hyperlink>
      <w:r w:rsidRPr="001431E9">
        <w:rPr>
          <w:rStyle w:val="StyleUnderline"/>
        </w:rPr>
        <w:t> on superiority i</w:t>
      </w:r>
      <w:r w:rsidRPr="001431E9">
        <w:t>n this field is touted as something about which the U.S. should be concerned</w:t>
      </w:r>
      <w:r w:rsidRPr="001431E9">
        <w:rPr>
          <w:rStyle w:val="StyleUnderline"/>
        </w:rPr>
        <w:t>. Some have gone so far as to conclude that </w:t>
      </w:r>
      <w:hyperlink r:id="rId26" w:tgtFrame="_blank" w:history="1">
        <w:r w:rsidRPr="001431E9">
          <w:rPr>
            <w:rStyle w:val="StyleUnderline"/>
          </w:rPr>
          <w:t>the West has already lost the AI race</w:t>
        </w:r>
      </w:hyperlink>
      <w:r w:rsidRPr="001431E9">
        <w:rPr>
          <w:rStyle w:val="StyleUnderline"/>
        </w:rPr>
        <w:t>.</w:t>
      </w:r>
    </w:p>
    <w:p w14:paraId="188EE40A" w14:textId="77777777" w:rsidR="006E471C" w:rsidRPr="001431E9" w:rsidRDefault="006E471C" w:rsidP="006E471C">
      <w:r w:rsidRPr="001431E9">
        <w:rPr>
          <w:rStyle w:val="StyleUnderline"/>
        </w:rPr>
        <w:t xml:space="preserve">Don’t believe the hype. </w:t>
      </w:r>
      <w:r w:rsidRPr="001431E9">
        <w:t xml:space="preserve">To be sure, the availability of large amounts of data is at the heart of AI success. </w:t>
      </w:r>
      <w:r w:rsidRPr="001431E9">
        <w:rPr>
          <w:rStyle w:val="StyleUnderline"/>
        </w:rPr>
        <w:t xml:space="preserve">It is tempting to think that less-democratic regimes that amass huge amounts of data about their citizens and have scant regard for privacy can develop better AI systems using that data. However, all other things being equal, better and </w:t>
      </w:r>
      <w:r w:rsidRPr="001431E9">
        <w:rPr>
          <w:rStyle w:val="Emphasis"/>
        </w:rPr>
        <w:t>higher quality AI systems</w:t>
      </w:r>
      <w:r w:rsidRPr="001431E9">
        <w:rPr>
          <w:rStyle w:val="StyleUnderline"/>
        </w:rPr>
        <w:t xml:space="preserve"> emerge from countries with strong data </w:t>
      </w:r>
      <w:r w:rsidRPr="001431E9">
        <w:rPr>
          <w:rStyle w:val="Emphasis"/>
        </w:rPr>
        <w:t xml:space="preserve">privacy </w:t>
      </w:r>
      <w:r w:rsidRPr="001431E9">
        <w:rPr>
          <w:rStyle w:val="StyleUnderline"/>
        </w:rPr>
        <w:t xml:space="preserve">and data </w:t>
      </w:r>
      <w:r w:rsidRPr="001431E9">
        <w:rPr>
          <w:rStyle w:val="Emphasis"/>
        </w:rPr>
        <w:t xml:space="preserve">protection </w:t>
      </w:r>
      <w:r w:rsidRPr="001431E9">
        <w:rPr>
          <w:rStyle w:val="StyleUnderline"/>
        </w:rPr>
        <w:t>regulations because AI systems must undergo greater scrutiny during their development and deploymen</w:t>
      </w:r>
      <w:r w:rsidRPr="001431E9">
        <w:t>t. </w:t>
      </w:r>
      <w:hyperlink r:id="rId27" w:tgtFrame="_blank" w:history="1">
        <w:r w:rsidRPr="001431E9">
          <w:rPr>
            <w:rStyle w:val="Hyperlink"/>
          </w:rPr>
          <w:t>An example</w:t>
        </w:r>
      </w:hyperlink>
      <w:r w:rsidRPr="001431E9">
        <w:t> of this can be seen in the United States regarding fair lending practices and consumer protection from credit bureaus. Further, the market for AI is global, and such high-quality AI systems find buyers in other countries as well.</w:t>
      </w:r>
    </w:p>
    <w:p w14:paraId="3CCF0310" w14:textId="77777777" w:rsidR="006E471C" w:rsidRPr="001431E9" w:rsidRDefault="006E471C" w:rsidP="006E471C">
      <w:pPr>
        <w:rPr>
          <w:rStyle w:val="StyleUnderline"/>
        </w:rPr>
      </w:pPr>
      <w:r w:rsidRPr="001431E9">
        <w:t>Around the globe, Big Tech’s rising power has resulted in calls for more oversight. In a drastic move that stunned the industry and analysts alike, the Chinese government </w:t>
      </w:r>
      <w:hyperlink r:id="rId28" w:tgtFrame="_blank" w:history="1">
        <w:r w:rsidRPr="001431E9">
          <w:rPr>
            <w:rStyle w:val="Hyperlink"/>
          </w:rPr>
          <w:t>recently rewrote</w:t>
        </w:r>
      </w:hyperlink>
      <w:r w:rsidRPr="001431E9">
        <w:t xml:space="preserve"> the rulebook for the country’s technology industry. </w:t>
      </w:r>
      <w:r w:rsidRPr="001431E9">
        <w:rPr>
          <w:rStyle w:val="StyleUnderline"/>
        </w:rPr>
        <w:t xml:space="preserve">In effect, China is vacating entire swaths of digital and creative industries, arenas that serve as training grounds and talent factories for other industries. This more </w:t>
      </w:r>
      <w:r w:rsidRPr="001431E9">
        <w:rPr>
          <w:rStyle w:val="Emphasis"/>
        </w:rPr>
        <w:t>restrictive approach may not bode well</w:t>
      </w:r>
      <w:r w:rsidRPr="001431E9">
        <w:rPr>
          <w:rStyle w:val="StyleUnderline"/>
        </w:rPr>
        <w:t xml:space="preserve"> for China’s AI industry in the long term. China may find itself constrained on the extent of </w:t>
      </w:r>
      <w:r w:rsidRPr="001431E9">
        <w:rPr>
          <w:rStyle w:val="Emphasis"/>
        </w:rPr>
        <w:t xml:space="preserve">automation </w:t>
      </w:r>
      <w:r w:rsidRPr="001431E9">
        <w:rPr>
          <w:rStyle w:val="StyleUnderline"/>
        </w:rPr>
        <w:t>and AI in its manufacturing sector</w:t>
      </w:r>
      <w:r w:rsidRPr="001431E9">
        <w:t xml:space="preserve"> — </w:t>
      </w:r>
      <w:r w:rsidRPr="001431E9">
        <w:rPr>
          <w:rStyle w:val="StyleUnderline"/>
        </w:rPr>
        <w:t>labor-intensive manufacturing remains China’s main strength, and a high degree of automation can result in job losses, labor unrest, and instability. </w:t>
      </w:r>
    </w:p>
    <w:p w14:paraId="6CB555D3" w14:textId="77777777" w:rsidR="006E471C" w:rsidRPr="001431E9" w:rsidRDefault="006E471C" w:rsidP="006E471C">
      <w:r w:rsidRPr="001431E9">
        <w:rPr>
          <w:rStyle w:val="StyleUnderline"/>
        </w:rPr>
        <w:t xml:space="preserve">Meanwhile, there is bipartisan support for AI in the United States. </w:t>
      </w:r>
      <w:r w:rsidRPr="001431E9">
        <w:t>Former </w:t>
      </w:r>
      <w:hyperlink r:id="rId29" w:history="1">
        <w:r w:rsidRPr="001431E9">
          <w:rPr>
            <w:rStyle w:val="Hyperlink"/>
          </w:rPr>
          <w:t>President Trump </w:t>
        </w:r>
      </w:hyperlink>
      <w:r w:rsidRPr="001431E9">
        <w:t>proposed </w:t>
      </w:r>
      <w:hyperlink r:id="rId30" w:tgtFrame="_blank" w:history="1">
        <w:r w:rsidRPr="001431E9">
          <w:rPr>
            <w:rStyle w:val="Hyperlink"/>
          </w:rPr>
          <w:t>increasing funding</w:t>
        </w:r>
      </w:hyperlink>
      <w:r w:rsidRPr="001431E9">
        <w:t> for AI development through the National Science Foundation. The </w:t>
      </w:r>
      <w:hyperlink r:id="rId31" w:anchor="page=1215" w:tgtFrame="_blank" w:history="1">
        <w:r w:rsidRPr="001431E9">
          <w:rPr>
            <w:rStyle w:val="Hyperlink"/>
          </w:rPr>
          <w:t>National AI Initiative Act</w:t>
        </w:r>
      </w:hyperlink>
      <w:r w:rsidRPr="001431E9">
        <w:t xml:space="preserve"> of 2020 signaled a sense of urgency and suggested that several federal agencies create a national strategy on artificial </w:t>
      </w:r>
      <w:proofErr w:type="spellStart"/>
      <w:r w:rsidRPr="001431E9">
        <w:t>intelligenceThere</w:t>
      </w:r>
      <w:proofErr w:type="spellEnd"/>
      <w:r w:rsidRPr="001431E9">
        <w:t xml:space="preserve"> is draft legislation, at both the state and federal level, to promote responsible use of AI and prevent its misuse.</w:t>
      </w:r>
    </w:p>
    <w:p w14:paraId="03AA77C4" w14:textId="77777777" w:rsidR="006E471C" w:rsidRPr="001431E9" w:rsidRDefault="006E471C" w:rsidP="006E471C">
      <w:pPr>
        <w:rPr>
          <w:rStyle w:val="StyleUnderline"/>
        </w:rPr>
      </w:pPr>
      <w:r w:rsidRPr="001431E9">
        <w:t>Strong objections to the use of facial recognition and other AI systems by law enforcement in the U.S., raised by civil liberties advocates, have led some local authorities, such as the City of San Francisco, to </w:t>
      </w:r>
      <w:hyperlink r:id="rId32" w:tgtFrame="_blank" w:history="1">
        <w:r w:rsidRPr="001431E9">
          <w:rPr>
            <w:rStyle w:val="Hyperlink"/>
          </w:rPr>
          <w:t>ban such systems</w:t>
        </w:r>
      </w:hyperlink>
      <w:r w:rsidRPr="001431E9">
        <w:t xml:space="preserve">. To </w:t>
      </w:r>
      <w:r w:rsidRPr="001431E9">
        <w:rPr>
          <w:rStyle w:val="StyleUnderline"/>
        </w:rPr>
        <w:t>use a Silicon Valley phrase, these debates are “not a bug, but a feature.” They shine a light on the limitations of AI systems and help to set the “rules of the road” for proper use of AI. This will establish the U.S. as a global leader in AI regulation, once lawmakers and regulators do their work. China, meanwhile, has faced strong </w:t>
      </w:r>
      <w:hyperlink r:id="rId33" w:anchor="5623644334a7" w:tgtFrame="_blank" w:history="1">
        <w:r w:rsidRPr="001431E9">
          <w:rPr>
            <w:rStyle w:val="StyleUnderline"/>
          </w:rPr>
          <w:t>global criticism</w:t>
        </w:r>
      </w:hyperlink>
      <w:r w:rsidRPr="001431E9">
        <w:rPr>
          <w:rStyle w:val="StyleUnderline"/>
        </w:rPr>
        <w:t> for using facial recognition software to </w:t>
      </w:r>
      <w:hyperlink r:id="rId34" w:tgtFrame="_blank" w:history="1">
        <w:r w:rsidRPr="001431E9">
          <w:rPr>
            <w:rStyle w:val="StyleUnderline"/>
          </w:rPr>
          <w:t>monitor and surveil Uyghurs</w:t>
        </w:r>
      </w:hyperlink>
      <w:r w:rsidRPr="001431E9">
        <w:rPr>
          <w:rStyle w:val="StyleUnderline"/>
        </w:rPr>
        <w:t> in its Xinjiang region. China has outlined a set of </w:t>
      </w:r>
      <w:hyperlink r:id="rId35" w:tgtFrame="_blank" w:history="1">
        <w:r w:rsidRPr="001431E9">
          <w:rPr>
            <w:rStyle w:val="StyleUnderline"/>
          </w:rPr>
          <w:t>AI ethics principles</w:t>
        </w:r>
      </w:hyperlink>
      <w:r w:rsidRPr="001431E9">
        <w:rPr>
          <w:rStyle w:val="StyleUnderline"/>
        </w:rPr>
        <w:t>, but the jury is still out on enforcement and how they function in practice. </w:t>
      </w:r>
    </w:p>
    <w:p w14:paraId="3DC15446" w14:textId="77777777" w:rsidR="006E471C" w:rsidRPr="001431E9" w:rsidRDefault="006E471C" w:rsidP="006E471C">
      <w:r w:rsidRPr="001431E9">
        <w:t>The increasing number of AI research papers and </w:t>
      </w:r>
      <w:hyperlink r:id="rId36" w:tgtFrame="_blank" w:history="1">
        <w:r w:rsidRPr="001431E9">
          <w:rPr>
            <w:rStyle w:val="Hyperlink"/>
          </w:rPr>
          <w:t>patents</w:t>
        </w:r>
      </w:hyperlink>
      <w:r w:rsidRPr="001431E9">
        <w:t xml:space="preserve"> by Chinese researchers is often cited as proof that China has caught up with the United States in this field. </w:t>
      </w:r>
      <w:r w:rsidRPr="001431E9">
        <w:rPr>
          <w:rStyle w:val="StyleUnderline"/>
        </w:rPr>
        <w:t xml:space="preserve">The increased focus is good for the </w:t>
      </w:r>
      <w:r w:rsidRPr="001431E9">
        <w:rPr>
          <w:rStyle w:val="Emphasis"/>
        </w:rPr>
        <w:t>Chinese AI ecosystem</w:t>
      </w:r>
      <w:r w:rsidRPr="001431E9">
        <w:rPr>
          <w:rStyle w:val="StyleUnderline"/>
        </w:rPr>
        <w:t xml:space="preserve">, and it will help them solve China-specific problems. But dominance in this </w:t>
      </w:r>
      <w:r w:rsidRPr="001431E9">
        <w:rPr>
          <w:rStyle w:val="Emphasis"/>
        </w:rPr>
        <w:t>emerging strategic industry</w:t>
      </w:r>
      <w:r w:rsidRPr="001431E9">
        <w:rPr>
          <w:rStyle w:val="StyleUnderline"/>
        </w:rPr>
        <w:t xml:space="preserve"> is not guaranteed. The U.S. has several strategic advantages, including: the strengths of its higher education and research institutes, which attract the best STEM talent from across the world; the </w:t>
      </w:r>
      <w:hyperlink r:id="rId37" w:tgtFrame="_blank" w:history="1">
        <w:r w:rsidRPr="001431E9">
          <w:rPr>
            <w:rStyle w:val="StyleUnderline"/>
          </w:rPr>
          <w:t>largest venture capital ecosystem</w:t>
        </w:r>
      </w:hyperlink>
      <w:r w:rsidRPr="001431E9">
        <w:rPr>
          <w:rStyle w:val="StyleUnderline"/>
        </w:rPr>
        <w:t>; and the largest number of technology unicorns</w:t>
      </w:r>
      <w:r w:rsidRPr="001431E9">
        <w:t xml:space="preserve"> (start-ups with private valuations greater than $1 billion).  </w:t>
      </w:r>
    </w:p>
    <w:p w14:paraId="1C528B98" w14:textId="4535F104" w:rsidR="00F83404" w:rsidRPr="001431E9" w:rsidRDefault="006E471C" w:rsidP="00F83404">
      <w:r w:rsidRPr="001431E9">
        <w:rPr>
          <w:rStyle w:val="StyleUnderline"/>
        </w:rPr>
        <w:t>China is not overtaking the U.S. in artificial intelligence. The current evidence and trajectory paint a clear picture: The conditions for AI to flourish, such as incentives to experiment, freedom to pursue opportunities without restrictions, and the coming guardrails to prevent misuse, favor U.S. leadership.</w:t>
      </w:r>
      <w:r w:rsidRPr="001431E9">
        <w:t xml:space="preserve"> This is still the United States’s game to lose — though maybe both countries could win through collaboration. To solve planet-scale problems such as climate change, we are going to need AI solutions from both competitors. </w:t>
      </w:r>
    </w:p>
    <w:p w14:paraId="233E33CC" w14:textId="162DAAAD" w:rsidR="00F83404" w:rsidRPr="001431E9" w:rsidRDefault="00F83404" w:rsidP="00F83404">
      <w:pPr>
        <w:pStyle w:val="Heading2"/>
      </w:pPr>
      <w:r w:rsidRPr="001431E9">
        <w:t xml:space="preserve">AT – </w:t>
      </w:r>
      <w:proofErr w:type="spellStart"/>
      <w:r w:rsidRPr="001431E9">
        <w:t>Counterforcing</w:t>
      </w:r>
      <w:proofErr w:type="spellEnd"/>
      <w:r w:rsidRPr="001431E9">
        <w:t xml:space="preserve"> </w:t>
      </w:r>
    </w:p>
    <w:p w14:paraId="3AF6BBE6" w14:textId="21DD7E93" w:rsidR="00C42C7D" w:rsidRPr="001431E9" w:rsidRDefault="00C42C7D" w:rsidP="00C42C7D">
      <w:pPr>
        <w:pStyle w:val="Heading3"/>
      </w:pPr>
      <w:r w:rsidRPr="001431E9">
        <w:t xml:space="preserve">1AR – Generic </w:t>
      </w:r>
    </w:p>
    <w:p w14:paraId="1C70B668" w14:textId="77777777" w:rsidR="00C42C7D" w:rsidRPr="001431E9" w:rsidRDefault="00C42C7D" w:rsidP="00C42C7D">
      <w:pPr>
        <w:pStyle w:val="Heading4"/>
      </w:pPr>
      <w:r w:rsidRPr="001431E9">
        <w:t xml:space="preserve">The US has </w:t>
      </w:r>
      <w:r w:rsidRPr="001431E9">
        <w:rPr>
          <w:u w:val="single"/>
        </w:rPr>
        <w:t>fundamentally misunderstood</w:t>
      </w:r>
      <w:r w:rsidRPr="001431E9">
        <w:t xml:space="preserve"> Chinese nuclear strategy – they have centered resources on establishing a </w:t>
      </w:r>
      <w:r w:rsidRPr="001431E9">
        <w:rPr>
          <w:rStyle w:val="StyleUnderline"/>
          <w:szCs w:val="26"/>
        </w:rPr>
        <w:t>survivable nuclear arsenal</w:t>
      </w:r>
      <w:r w:rsidRPr="001431E9">
        <w:rPr>
          <w:sz w:val="32"/>
          <w:szCs w:val="28"/>
        </w:rPr>
        <w:t xml:space="preserve"> </w:t>
      </w:r>
      <w:r w:rsidRPr="001431E9">
        <w:t xml:space="preserve">rather than quantitative increases – and they’ve </w:t>
      </w:r>
      <w:r w:rsidRPr="001431E9">
        <w:rPr>
          <w:u w:val="single"/>
        </w:rPr>
        <w:t>succeeded</w:t>
      </w:r>
    </w:p>
    <w:p w14:paraId="2B126875" w14:textId="21B5F7BD" w:rsidR="00C42C7D" w:rsidRPr="001431E9" w:rsidRDefault="00C42C7D" w:rsidP="00C42C7D">
      <w:r w:rsidRPr="001431E9">
        <w:rPr>
          <w:rFonts w:eastAsiaTheme="majorEastAsia" w:cstheme="majorBidi"/>
          <w:b/>
          <w:bCs/>
          <w:sz w:val="26"/>
          <w:szCs w:val="26"/>
        </w:rPr>
        <w:t>Brown 21</w:t>
      </w:r>
      <w:r w:rsidRPr="001431E9">
        <w:t xml:space="preserve"> — (Gerald C., [Gerald C. Brown is an analyst with Valiant Integrated Services focusing on nuclear deterrence and East Asian security.], “Understanding the Risks and Realities of China’s Nuclear </w:t>
      </w:r>
      <w:proofErr w:type="gramStart"/>
      <w:r w:rsidRPr="001431E9">
        <w:t>Forces“</w:t>
      </w:r>
      <w:proofErr w:type="gramEnd"/>
      <w:r w:rsidRPr="001431E9">
        <w:t>, Arms Control Association, 06-2021, Available Online at https://www.armscontrol.org/act/2021-06/features/understanding-risks-realities-chinas-nuclear-forces)</w:t>
      </w:r>
    </w:p>
    <w:p w14:paraId="40050A80" w14:textId="00480232" w:rsidR="00C42C7D" w:rsidRPr="001431E9" w:rsidRDefault="00C42C7D" w:rsidP="00C42C7D">
      <w:pPr>
        <w:rPr>
          <w:sz w:val="16"/>
        </w:rPr>
      </w:pPr>
      <w:r w:rsidRPr="001431E9">
        <w:rPr>
          <w:rStyle w:val="StyleUnderline"/>
        </w:rPr>
        <w:t xml:space="preserve">In its recent annual threat assessment, the U.S. intelligence community described how China is pursuing “the most rapid expansion and platform diversification of its nuclear arsenal in its history” and is intending to “at least double the size of its nuclear stockpile during the next decade.” Although deeply concerning, this description should be put in context. </w:t>
      </w:r>
      <w:r w:rsidRPr="001431E9">
        <w:rPr>
          <w:sz w:val="16"/>
        </w:rPr>
        <w:t xml:space="preserve">The U.S. Department of Defense estimates China’s deployed nuclear forces to number in the low 200s. Even if doubled, this is substantially lower than the approximately 1,500 deployed strategic nuclear forces the United States maintains on alert daily under the New Strategic Arms Reduction Treaty. Despite the rising numbers, China seems unlikely to quantitatively outpace U.S. nuclear forces in the foreseeable future. </w:t>
      </w:r>
      <w:r w:rsidRPr="001431E9">
        <w:rPr>
          <w:rStyle w:val="StyleUnderline"/>
        </w:rPr>
        <w:t xml:space="preserve">Nevertheless, China’s capabilities represent a substantial threat that must not be ignored. Quantitative comparisons of nuclear arsenals are a relatively crude manner of understanding nuclear risks and, in the case of the U.S.-Chinese relationship, wholly insufficient. More than ever, </w:t>
      </w:r>
      <w:r w:rsidRPr="001431E9">
        <w:rPr>
          <w:rStyle w:val="Emphasis"/>
        </w:rPr>
        <w:t>U.S. policymakers need to understand Chinese nuclear strategy</w:t>
      </w:r>
      <w:r w:rsidRPr="001431E9">
        <w:rPr>
          <w:rStyle w:val="StyleUnderline"/>
        </w:rPr>
        <w:t xml:space="preserve">. In the U.S.-Chinese context, policymakers should be more focused on how conventional weapons and related strategies could impact the nuclear calculus between the two countries. </w:t>
      </w:r>
      <w:r w:rsidRPr="001431E9">
        <w:rPr>
          <w:sz w:val="16"/>
        </w:rPr>
        <w:t xml:space="preserve">Chinese Nuclear Strategy </w:t>
      </w:r>
      <w:r w:rsidRPr="001431E9">
        <w:rPr>
          <w:rStyle w:val="StyleUnderline"/>
        </w:rPr>
        <w:t xml:space="preserve">Unlike Russia and the United States, China has found nuclear weapons to be of rather limited utility in </w:t>
      </w:r>
      <w:proofErr w:type="gramStart"/>
      <w:r w:rsidRPr="001431E9">
        <w:rPr>
          <w:rStyle w:val="StyleUnderline"/>
        </w:rPr>
        <w:t>war-fighting</w:t>
      </w:r>
      <w:proofErr w:type="gramEnd"/>
      <w:r w:rsidRPr="001431E9">
        <w:rPr>
          <w:rStyle w:val="StyleUnderline"/>
        </w:rPr>
        <w:t xml:space="preserve">. It built what it describes as a “lean and effective” nuclear deterrent, with the intentions of deterring a nuclear attack and preventing nuclear coercion.1 Strategists in Beijing have long thought that the destructive force of nuclear weapons limits their utility, while conventional forces are more flexible and usable in conflict. Conventional forces are thought to be where wars are won or lost.2 In that sense, China’s nuclear forces are intended to check U.S. nuclear dominance while winning conventional conflicts at lower levels of escalation. To make that happen, </w:t>
      </w:r>
      <w:r w:rsidRPr="001431E9">
        <w:rPr>
          <w:rStyle w:val="Emphasis"/>
        </w:rPr>
        <w:t>China is seeking to build a nuclear force capable of surviving a nuclear first strike and retaliating with an unacceptable level of damage</w:t>
      </w:r>
      <w:r w:rsidRPr="001431E9">
        <w:rPr>
          <w:rStyle w:val="StyleUnderline"/>
        </w:rPr>
        <w:t xml:space="preserve">. Experts have perhaps best described China’s nuclear strategy as one of “assured retaliation.”3 Instead of seeking parity with other nuclear states and being able to engage in counterforce campaigns, China finds it sufficient to maintain a more modest, secure, and survivable force. If China can sufficiently absorb a first strike and retaliate, even with only a few warheads, Beijing believes an adversary is unlikely to decide that the risk of attacking China is worth the benefit. </w:t>
      </w:r>
      <w:r w:rsidRPr="001431E9">
        <w:rPr>
          <w:sz w:val="16"/>
        </w:rPr>
        <w:t xml:space="preserve">Since China’s first nuclear test in 1964, it has consistently maintained a public, declaratory no-first-use policy, adhering to what it describes as a “self-defensive nuclear strategy” that would anticipate using nuclear weapons only as a “counterattack in self-defense.”4 Western analysts have rightfully pointed out that a no-first-use pledge may not be entirely credible on its own. Although the pledge may be sincerely held, during a crisis, escalation could be unpredictable. Additionally, a small number of Chinese analysts have suggested that what China defines as a counterattack may be ambiguous under certain, limited conditions, such as conventional attacks seeking to neutralize China’s nuclear forces.5 Despite Western doubts, the fact remains that Chinese strategists believe that the pledge holds true. An unambiguous no-first-use stance remains the official stance of the Chinese government, and China’s nuclear strategy is built around this concept. Authoritative texts on Chinese military thinking have described three major missions for Chinese nuclear forces. In peacetime, they seek to deter enemies from launching a nuclear war with China. In wartime, they constrain the scope of war, preventing a conventional conflict from escalating to a nuclear exchange. If war does escalate to nuclear conflict, they serve to conduct nuclear counterattacks.6 The texts consistently describe only one envisioned use of nuclear weapons, the nuclear counterattack operation, in response to a nuclear strike.7 Operational practices have reinforced this. Beijing maintains a highly centralized nuclear warhead storage and handling system, with warheads typically thought to be stored unmated from their delivery vehicles rather than loaded and ready for launch.8 Further, training for nuclear brigades reflects the practice of counterattacking under nuclear conditions. Yet, there are indications of evolution. </w:t>
      </w:r>
      <w:r w:rsidRPr="001431E9">
        <w:rPr>
          <w:rStyle w:val="StyleUnderline"/>
        </w:rPr>
        <w:t xml:space="preserve">Recent U.S. government reports have suggested that some People’s Liberation Army Rocket Force (PLARF) brigades may spend time on higher alert and may seek to shift to a launch-on-warning posture in the future </w:t>
      </w:r>
      <w:proofErr w:type="gramStart"/>
      <w:r w:rsidRPr="001431E9">
        <w:rPr>
          <w:rStyle w:val="Emphasis"/>
        </w:rPr>
        <w:t>in order to</w:t>
      </w:r>
      <w:proofErr w:type="gramEnd"/>
      <w:r w:rsidRPr="001431E9">
        <w:rPr>
          <w:rStyle w:val="Emphasis"/>
        </w:rPr>
        <w:t xml:space="preserve"> increase survivability</w:t>
      </w:r>
      <w:r w:rsidRPr="001431E9">
        <w:rPr>
          <w:rStyle w:val="StyleUnderline"/>
        </w:rPr>
        <w:t xml:space="preserve"> under nuclear attack. </w:t>
      </w:r>
      <w:r w:rsidRPr="001431E9">
        <w:rPr>
          <w:rStyle w:val="Emphasis"/>
        </w:rPr>
        <w:t>China has been developing a space-based early-warning system</w:t>
      </w:r>
      <w:r w:rsidRPr="001431E9">
        <w:rPr>
          <w:rStyle w:val="StyleUnderline"/>
        </w:rPr>
        <w:t xml:space="preserve"> with assistance from Russia that could support this.9 </w:t>
      </w:r>
      <w:r w:rsidRPr="001431E9">
        <w:rPr>
          <w:sz w:val="16"/>
        </w:rPr>
        <w:t xml:space="preserve">Nuclear Force Projections </w:t>
      </w:r>
      <w:proofErr w:type="gramStart"/>
      <w:r w:rsidRPr="001431E9">
        <w:rPr>
          <w:sz w:val="16"/>
        </w:rPr>
        <w:t>As</w:t>
      </w:r>
      <w:proofErr w:type="gramEnd"/>
      <w:r w:rsidRPr="001431E9">
        <w:rPr>
          <w:sz w:val="16"/>
        </w:rPr>
        <w:t xml:space="preserve"> the U.S. annual threat assessment noted, there are signs of recent substantial changes in Chinese nuclear forces. The most important changes have been primarily qualitative, but notable quantitative changes are also occurring. These are understandably alarming to U.S. policymakers. Although the size of Chinese nuclear forces may still be dwarfed by the U.S. arsenal, its growth represents a substantial complication for the United States. Further, although the United States and Russia are modernizing their arsenals, they have been reducing their stockpiles over the past few decades slowly but significantly. China’s nuclear expansion represents a concerning shift away from its obligations under the nuclear Nonproliferation Treaty to reduce its arsenal, and that is likely to impact U.S. and Russian decision-making. </w:t>
      </w:r>
      <w:r w:rsidRPr="001431E9">
        <w:rPr>
          <w:rStyle w:val="StyleUnderline"/>
        </w:rPr>
        <w:t>Yet, understanding these changes in the context of China’s nuclear strategy is important</w:t>
      </w:r>
      <w:r w:rsidRPr="001431E9">
        <w:rPr>
          <w:rStyle w:val="Emphasis"/>
        </w:rPr>
        <w:t>. Instead of trying to reach parity with or exceed the U.S. nuclear arsenal, China seems intent on ensuring that it has an assured retaliatory capability following U.S. strikes.</w:t>
      </w:r>
      <w:r w:rsidRPr="001431E9">
        <w:rPr>
          <w:rStyle w:val="StyleUnderline"/>
        </w:rPr>
        <w:t xml:space="preserve"> Given U.S. nuclear and technological superiority, China likely has never had a sufficiently survivable nuclear deterrent against the United States, a goal that was more aspirational than anything else. Revolutions in intelligence, surveillance, and reconnaissance technologies, coupled with advances in conventional precision weapons, have long rendered China’s nuclear forces vulnerable. The U.S. ballistic missile defense program threatens to intercept any surviving retaliatory force, further jeopardizing China’s retaliatory capability. </w:t>
      </w:r>
      <w:r w:rsidRPr="001431E9">
        <w:rPr>
          <w:rStyle w:val="Emphasis"/>
        </w:rPr>
        <w:t>For the first time in history, the People’s Liberation Army (PLA) seems to be moving toward a survivable nuclear force capable of executing a second strike</w:t>
      </w:r>
      <w:r w:rsidRPr="001431E9">
        <w:rPr>
          <w:sz w:val="16"/>
        </w:rPr>
        <w:t xml:space="preserve">. Research suggests that </w:t>
      </w:r>
      <w:r w:rsidRPr="001431E9">
        <w:rPr>
          <w:rStyle w:val="StyleUnderline"/>
        </w:rPr>
        <w:t xml:space="preserve">Chinese nuclear expansions and modernization are oriented toward creation of a more mobile and redundant force that </w:t>
      </w:r>
      <w:r w:rsidRPr="001431E9">
        <w:rPr>
          <w:rStyle w:val="Emphasis"/>
        </w:rPr>
        <w:t>can survive U.S. counterforce capabilities</w:t>
      </w:r>
      <w:r w:rsidRPr="001431E9">
        <w:rPr>
          <w:rStyle w:val="StyleUnderline"/>
        </w:rPr>
        <w:t xml:space="preserve">, including conventional systems such as the Conventional Prompt Global Strike system, and its missiles being able to penetrate U.S. missile defense systems.10 Consequently, although China’s nuclear force size will expand, it does not appear likely to expand to the size of the U.S. nuclear arsenal in the near future. </w:t>
      </w:r>
      <w:r w:rsidRPr="001431E9">
        <w:rPr>
          <w:sz w:val="16"/>
        </w:rPr>
        <w:t xml:space="preserve">There is understandable doubt about the claim of China doubling its nuclear arsenal, but it does not appear to be out of the question. China is fielding an increasing number of multiple independently targetable reentry vehicle weapons, such as the DF-5B deployed in 2015 and the recently deployed DF-5C and DF-41, that improve the ability of China’s intercontinental ballistic missile (ICBM) arsenal to penetrate the U.S. missile defense system.11 Defense Department estimates do not appear to include the DF-41, which is just starting to be deployed. Installing multiple warheads on these weapons will quickly expand the number of nuclear weapons in China’s arsenal. Further, PLARF brigades have been increasing at an unprecedented rate. The number of PLARF brigades reportedly increased from 29 to 40 between 2017 and 2020, and brigades continue to be added as new missile types are fielded.12 </w:t>
      </w:r>
      <w:r w:rsidRPr="001431E9">
        <w:rPr>
          <w:rStyle w:val="StyleUnderline"/>
        </w:rPr>
        <w:t>China’s shift to a nuclear triad will further increase the number of its nuclear warheads as these new systems are equipped.</w:t>
      </w:r>
      <w:r w:rsidRPr="001431E9">
        <w:rPr>
          <w:sz w:val="16"/>
        </w:rPr>
        <w:t xml:space="preserve"> </w:t>
      </w:r>
      <w:r w:rsidRPr="001431E9">
        <w:rPr>
          <w:rStyle w:val="Emphasis"/>
        </w:rPr>
        <w:t>China is creating a more survivable nuclear submarine force</w:t>
      </w:r>
      <w:r w:rsidRPr="001431E9">
        <w:rPr>
          <w:rStyle w:val="StyleUnderline"/>
        </w:rPr>
        <w:t xml:space="preserve">, expanding the number of Type 094 ballistic missile submarines and developing the quieter Type 096 submarine with the JL-3 sea-launched ballistic missile as a complement. The PLA Air Force is also adopting a nuclear mission by developing a new air-launched ballistic missile that may be nuclear capable, as well as the nuclear-capable H-20 strategic bomber.13 </w:t>
      </w:r>
      <w:r w:rsidRPr="001431E9">
        <w:rPr>
          <w:sz w:val="16"/>
        </w:rPr>
        <w:t xml:space="preserve">Significantly, not all of China’s nuclear weapons are intercontinental forces capable of striking targets located in the continental United States. China has invested in nuclear weapons that specifically threaten the immediate region. Its new air capabilities, along with recently deployed midrange and intermediate-range ballistic missiles such as the DF-21E and the DF-26, hold regional adversaries and U.S. overseas bases at risk. China also recently deployed a new hypersonic glide vehicle, the DF-17, that may be nuclear capable. Importantly, although China’s nuclear expansion may be oriented toward a strategy of assured retaliation, that does not prevent Beijing from orienting its expanding nuclear capabilities toward a more threatening posture in the future. As China’s capabilities expand, its operational doctrine may well follow suit. </w:t>
      </w:r>
    </w:p>
    <w:p w14:paraId="18363947" w14:textId="77777777" w:rsidR="00C42C7D" w:rsidRPr="001431E9" w:rsidRDefault="00C42C7D" w:rsidP="00C42C7D">
      <w:pPr>
        <w:pStyle w:val="Heading4"/>
      </w:pPr>
      <w:r w:rsidRPr="001431E9">
        <w:t xml:space="preserve">New Chinese nuclear </w:t>
      </w:r>
      <w:r w:rsidRPr="001431E9">
        <w:rPr>
          <w:u w:val="single"/>
        </w:rPr>
        <w:t>silos destroy counterforce</w:t>
      </w:r>
      <w:r w:rsidRPr="001431E9">
        <w:t xml:space="preserve"> options</w:t>
      </w:r>
    </w:p>
    <w:p w14:paraId="734029A3" w14:textId="2BDA2210" w:rsidR="00C42C7D" w:rsidRPr="001431E9" w:rsidRDefault="00C42C7D" w:rsidP="00C42C7D">
      <w:r w:rsidRPr="001431E9">
        <w:rPr>
          <w:rFonts w:eastAsiaTheme="majorEastAsia" w:cstheme="majorBidi"/>
          <w:b/>
          <w:bCs/>
          <w:sz w:val="26"/>
          <w:szCs w:val="26"/>
        </w:rPr>
        <w:t>Cabot 21</w:t>
      </w:r>
      <w:r w:rsidRPr="001431E9">
        <w:t xml:space="preserve"> — (Adam Cabot, [Adam Cabot has a </w:t>
      </w:r>
      <w:proofErr w:type="gramStart"/>
      <w:r w:rsidRPr="001431E9">
        <w:t>Master’s in international relations</w:t>
      </w:r>
      <w:proofErr w:type="gramEnd"/>
      <w:r w:rsidRPr="001431E9">
        <w:t xml:space="preserve"> and is currently researching nuclear strategy.], “What Threat Do China’s New Missile Silos Pose to the </w:t>
      </w:r>
      <w:proofErr w:type="gramStart"/>
      <w:r w:rsidRPr="001431E9">
        <w:t>US?“</w:t>
      </w:r>
      <w:proofErr w:type="gramEnd"/>
      <w:r w:rsidRPr="001431E9">
        <w:t>, The Diplomat, 07-16-2021, Available Online at https://thediplomat.com/2021/07/what-threat-do-chinas-new-missile-silos-pose-to-the-us/)</w:t>
      </w:r>
    </w:p>
    <w:p w14:paraId="16CB2CF5" w14:textId="0B888069" w:rsidR="001431E9" w:rsidRPr="001431E9" w:rsidRDefault="00C42C7D" w:rsidP="001431E9">
      <w:pPr>
        <w:rPr>
          <w:b/>
          <w:iCs/>
          <w:u w:val="single"/>
          <w:bdr w:val="single" w:sz="8" w:space="0" w:color="auto"/>
        </w:rPr>
      </w:pPr>
      <w:r w:rsidRPr="001431E9">
        <w:rPr>
          <w:rStyle w:val="Emphasis"/>
        </w:rPr>
        <w:t xml:space="preserve">The silos will significantly complicate counterforce options. What can Washington do? </w:t>
      </w:r>
      <w:r w:rsidRPr="001431E9">
        <w:rPr>
          <w:rStyle w:val="StyleUnderline"/>
        </w:rPr>
        <w:t xml:space="preserve">The Washington Post recently reported that over 100 missile silos have been discovered being built in a desert near the city of Yumen in China. Chinese media have since claimed that the structures are </w:t>
      </w:r>
      <w:proofErr w:type="gramStart"/>
      <w:r w:rsidRPr="001431E9">
        <w:rPr>
          <w:rStyle w:val="StyleUnderline"/>
        </w:rPr>
        <w:t>actually part</w:t>
      </w:r>
      <w:proofErr w:type="gramEnd"/>
      <w:r w:rsidRPr="001431E9">
        <w:rPr>
          <w:rStyle w:val="StyleUnderline"/>
        </w:rPr>
        <w:t xml:space="preserve"> of a wind farm, but the experts behind the Post piece stand by their analysis. Analysts indicate that these silos will probably house the newest intercontinental ballistic missile (ICBM) in the Chinese strategic nuclear arsenal, the DF-41. This ICBM can reach the continental United States, is solid-fueled, and is believed to eventually be a replacement for the liquid-fueled, silo-based DF-5 ICBM. Estimates vary, but the DF-41 is rumored to be able to carry anywhere from three to 10 nuclear warheads. This is a formidable strategic weapon seemingly designed to be utilized as a component of a launch-on-warning policy while deployed in hardened silos. </w:t>
      </w:r>
      <w:r w:rsidRPr="001431E9">
        <w:rPr>
          <w:sz w:val="16"/>
        </w:rPr>
        <w:t xml:space="preserve">What threat do these ICBM silos pose for the United States and what should the U.S. do to counter the threat? Let’s start by putting ourselves in China’s position. There could be two primary reasons why President Xi Jinping has decided to build over 100 new ICBM silos. These reasons are not mutually exclusive. The first reason could simply be to adopt a launch-on-warning policy. </w:t>
      </w:r>
      <w:r w:rsidRPr="001431E9">
        <w:rPr>
          <w:rStyle w:val="StyleUnderline"/>
        </w:rPr>
        <w:t xml:space="preserve">This would mean most if not all the silos will probably be filled with the DF-41 and </w:t>
      </w:r>
      <w:r w:rsidRPr="001431E9">
        <w:rPr>
          <w:rStyle w:val="Emphasis"/>
        </w:rPr>
        <w:t>China will utilize an early warning system to detect an enemy attack and respond by launching its ICBMs before they can be destroyed in the silos. Adding strength to this theory are reports that Russia has been assisting China to build a ballistic missile early warning system. The adoption of a launch-on-warning policy would increase the survivability of China’s strategic nuclear weapons and bring them closer to the standard of the United States and Russia. The second reason could be to complicate U.S. counterforce targeting, meaning the targeting of the enemy’s military infrastructure</w:t>
      </w:r>
      <w:r w:rsidRPr="001431E9">
        <w:rPr>
          <w:sz w:val="16"/>
        </w:rPr>
        <w:t xml:space="preserve">. Under the Strategic Arms Reduction Treaty (New START), the United States and Russia are each allowed to have 1,550 deployed strategic nuclear warheads. </w:t>
      </w:r>
      <w:r w:rsidRPr="001431E9">
        <w:rPr>
          <w:rStyle w:val="StyleUnderline"/>
        </w:rPr>
        <w:t xml:space="preserve">The introduction of over 100 ICBM silos significantly adds to potential targets that the U.S. must consider in planning for a nuclear attack. In the event of a strategic nuclear conflict, it is expected that at least two warheads would be utilized for hardened counterforce targets, reducing the U.S. arsenal by over 200 weapons. </w:t>
      </w:r>
      <w:r w:rsidRPr="001431E9">
        <w:rPr>
          <w:sz w:val="16"/>
        </w:rPr>
        <w:t>A recent statement by the Chinese Ministry of Foreign Affairs stressed the growth and advancement of the Russia-China comprehensive strategic partnership of coordination. While this is not technically an alliance at this stage, it is highly plausible that the cooperation between the two countries could include deliberately complicating U.S. targeting plans and degrading the U.S. strategic nuclear arsenal.</w:t>
      </w:r>
      <w:r w:rsidRPr="001431E9">
        <w:rPr>
          <w:u w:val="single"/>
        </w:rPr>
        <w:t xml:space="preserve"> </w:t>
      </w:r>
      <w:r w:rsidRPr="001431E9">
        <w:rPr>
          <w:rStyle w:val="StyleUnderline"/>
        </w:rPr>
        <w:t>In this scenario, the Chinese silos could collectively contain just a handful of ICBMs. The United States would still be required to target each silo, as there would be no certainty regarding which of the over 100 silos contained missiles.</w:t>
      </w:r>
      <w:r w:rsidRPr="001431E9">
        <w:rPr>
          <w:sz w:val="16"/>
        </w:rPr>
        <w:t xml:space="preserve"> With the element of </w:t>
      </w:r>
      <w:r w:rsidRPr="001431E9">
        <w:rPr>
          <w:rStyle w:val="StyleUnderline"/>
        </w:rPr>
        <w:t>having to allocate at least two warheads to ensure the destruction of hardened targets</w:t>
      </w:r>
      <w:r w:rsidRPr="001431E9">
        <w:rPr>
          <w:sz w:val="16"/>
        </w:rPr>
        <w:t xml:space="preserve">, </w:t>
      </w:r>
      <w:r w:rsidRPr="001431E9">
        <w:rPr>
          <w:rStyle w:val="StyleUnderline"/>
        </w:rPr>
        <w:t xml:space="preserve">it’s evident that </w:t>
      </w:r>
      <w:r w:rsidRPr="001431E9">
        <w:rPr>
          <w:rStyle w:val="Emphasis"/>
        </w:rPr>
        <w:t>the U.S. arsenal will be stretched thin</w:t>
      </w:r>
      <w:r w:rsidRPr="001431E9">
        <w:rPr>
          <w:rStyle w:val="StyleUnderline"/>
        </w:rPr>
        <w:t xml:space="preserve"> as it still needs to maintain a credible deterrent against Russia</w:t>
      </w:r>
      <w:r w:rsidRPr="001431E9">
        <w:rPr>
          <w:sz w:val="16"/>
        </w:rPr>
        <w:t xml:space="preserve">. </w:t>
      </w:r>
      <w:r w:rsidRPr="001431E9">
        <w:rPr>
          <w:rStyle w:val="Emphasis"/>
        </w:rPr>
        <w:t>It will be further stretched if China decides to continue building ICBM silos.</w:t>
      </w:r>
      <w:r w:rsidRPr="001431E9">
        <w:rPr>
          <w:sz w:val="16"/>
        </w:rPr>
        <w:t xml:space="preserve"> One can see how this is an effective strategy designed to complicate a U.S. strategic response. So, what can the United States do about it? </w:t>
      </w:r>
      <w:r w:rsidRPr="001431E9">
        <w:rPr>
          <w:rStyle w:val="StyleUnderline"/>
        </w:rPr>
        <w:t xml:space="preserve">It’s critical that the U.S. builds and maintains a robust nuclear warfighting capability. With an effective triad of air, sea, and land based strategic nuclear weapons, the United States is illustrating that it has options available for different contingencies. Added to this capability are tactical nuclear weapons based in Europe and the introduction of the low-yield submarine-launched ballistic missile deployed on the Ohio-class ballistic missile submarines. As diverse as this force is, </w:t>
      </w:r>
      <w:r w:rsidRPr="001431E9">
        <w:rPr>
          <w:rStyle w:val="Emphasis"/>
        </w:rPr>
        <w:t>it still does not adequately deal with the addition of Chinese silos due to New START limitations</w:t>
      </w:r>
      <w:r w:rsidRPr="001431E9">
        <w:rPr>
          <w:sz w:val="16"/>
        </w:rPr>
        <w:t xml:space="preserve">. A possible option is the introduction and deployment of land based nuclear medium and intermediate range ballistic missiles within range of Chinese strategic weapons. These could be positioned in countries willing to accept them and due to the demise of the Intermediate-Range Nuclear Forces (INF) Treaty in 2019, the quantity deployed would not be subject to restrictions. The deployment of INF range nuclear weapons would resolve the issue of stretching the U.S. strategic arsenal thin. A step forward for the Biden administration would be to publicly commence negotiations with countries willing to house these weapons while keeping the door open to China for a diplomatic solution. The potential threat of being surrounded by U.S.-controlled INF range weapons could result in China re-thinking its opposition to </w:t>
      </w:r>
      <w:proofErr w:type="gramStart"/>
      <w:r w:rsidRPr="001431E9">
        <w:rPr>
          <w:sz w:val="16"/>
        </w:rPr>
        <w:t>entering into</w:t>
      </w:r>
      <w:proofErr w:type="gramEnd"/>
      <w:r w:rsidRPr="001431E9">
        <w:rPr>
          <w:sz w:val="16"/>
        </w:rPr>
        <w:t xml:space="preserve"> New START negotiations with the United States and Russia. If nothing is done to counter China’s rapid nuclear weapons increase, we could see hundreds more ICBM silos being built, rendering the U.S. strategic arsenal inadequate to deal with multiple threats in addition to fulfilling its extended deterrence role to allies including South Korea, Japan, and Australia. China and Russia have demonstrated that they are united in reducing the influence and power of the United States </w:t>
      </w:r>
      <w:proofErr w:type="gramStart"/>
      <w:r w:rsidRPr="001431E9">
        <w:rPr>
          <w:sz w:val="16"/>
        </w:rPr>
        <w:t>in order to</w:t>
      </w:r>
      <w:proofErr w:type="gramEnd"/>
      <w:r w:rsidRPr="001431E9">
        <w:rPr>
          <w:sz w:val="16"/>
        </w:rPr>
        <w:t xml:space="preserve"> achieve their own strategic goals. A future strategic nuclear alliance between China and Russia is not a fantasy. China has the technological and economic capability to continue modernizing and increasing the size of its nuclear forces exponentially. While it is seemingly </w:t>
      </w:r>
      <w:proofErr w:type="gramStart"/>
      <w:r w:rsidRPr="001431E9">
        <w:rPr>
          <w:sz w:val="16"/>
        </w:rPr>
        <w:t>lagging behind</w:t>
      </w:r>
      <w:proofErr w:type="gramEnd"/>
      <w:r w:rsidRPr="001431E9">
        <w:rPr>
          <w:sz w:val="16"/>
        </w:rPr>
        <w:t xml:space="preserve"> in an effective ballistic missile early warning system and ballistic missile submarines, it already possesses a robust nuclear force including INF range weapons and mobile ICBM launchers. It will not take China long to bridge the gap and the United States may find itself dangerously outnumbered against two major nuclear powers. The Biden administration needs to proactively deal with this now because </w:t>
      </w:r>
      <w:r w:rsidRPr="001431E9">
        <w:rPr>
          <w:rStyle w:val="Emphasis"/>
        </w:rPr>
        <w:t>China is steamrolling ahead to catch up.</w:t>
      </w:r>
    </w:p>
    <w:p w14:paraId="6D83DC56" w14:textId="77777777" w:rsidR="001431E9" w:rsidRPr="001431E9" w:rsidRDefault="001431E9" w:rsidP="001431E9">
      <w:pPr>
        <w:pStyle w:val="Heading4"/>
      </w:pPr>
      <w:r w:rsidRPr="001431E9">
        <w:t xml:space="preserve">Wrong. </w:t>
      </w:r>
      <w:r w:rsidRPr="001431E9">
        <w:rPr>
          <w:u w:val="single"/>
        </w:rPr>
        <w:t>Major</w:t>
      </w:r>
      <w:r w:rsidRPr="001431E9">
        <w:t xml:space="preserve"> disadvantages like cooling and stealth technology.</w:t>
      </w:r>
    </w:p>
    <w:p w14:paraId="76A8C7B9" w14:textId="77777777" w:rsidR="001431E9" w:rsidRPr="001431E9" w:rsidRDefault="001431E9" w:rsidP="001431E9">
      <w:r w:rsidRPr="001431E9">
        <w:t xml:space="preserve">Katarzyna </w:t>
      </w:r>
      <w:r w:rsidRPr="001431E9">
        <w:rPr>
          <w:rStyle w:val="Style13ptBold"/>
        </w:rPr>
        <w:t>Kubiak 20</w:t>
      </w:r>
      <w:r w:rsidRPr="001431E9">
        <w:t xml:space="preserve">, a Senior Policy Fellow on nuclear and arms control policy. Previously, she was a Transatlantic Post-Doc Fellow for International Relations and Security at the Norwegian Institute for </w:t>
      </w:r>
      <w:proofErr w:type="spellStart"/>
      <w:r w:rsidRPr="001431E9">
        <w:t>Defence</w:t>
      </w:r>
      <w:proofErr w:type="spellEnd"/>
      <w:r w:rsidRPr="001431E9">
        <w:t xml:space="preserve"> Studies (IFS), an associate at the German Institute for International and Security Affairs (SWP), a research assistant at the Institute for Peace Research and Security Policy (IFSH), a field researcher for the National Consortium for the Study of Terrorism and Responses to Terrorism (START) and a fellow in the German Bundestag. December 2020, “Quantum Technology and Submarine Near-Invulnerability,” European Leadership Network.</w:t>
      </w:r>
    </w:p>
    <w:p w14:paraId="44030768" w14:textId="77777777" w:rsidR="001431E9" w:rsidRPr="001431E9" w:rsidRDefault="001431E9" w:rsidP="001431E9">
      <w:pPr>
        <w:rPr>
          <w:sz w:val="16"/>
        </w:rPr>
      </w:pPr>
      <w:r w:rsidRPr="001431E9">
        <w:rPr>
          <w:rStyle w:val="StyleUnderline"/>
        </w:rPr>
        <w:t xml:space="preserve">SQUID-based magnetometers still suffer from </w:t>
      </w:r>
      <w:r w:rsidRPr="001431E9">
        <w:rPr>
          <w:rStyle w:val="Emphasis"/>
        </w:rPr>
        <w:t>major disadvantages</w:t>
      </w:r>
      <w:r w:rsidRPr="001431E9">
        <w:rPr>
          <w:sz w:val="16"/>
        </w:rPr>
        <w:t xml:space="preserve">: </w:t>
      </w:r>
      <w:r w:rsidRPr="001431E9">
        <w:rPr>
          <w:rStyle w:val="StyleUnderline"/>
        </w:rPr>
        <w:t xml:space="preserve">they require </w:t>
      </w:r>
      <w:r w:rsidRPr="001431E9">
        <w:rPr>
          <w:rStyle w:val="Emphasis"/>
        </w:rPr>
        <w:t>extreme cooling</w:t>
      </w:r>
      <w:r w:rsidRPr="001431E9">
        <w:rPr>
          <w:rStyle w:val="StyleUnderline"/>
        </w:rPr>
        <w:t xml:space="preserve"> and can be challenging to set up.</w:t>
      </w:r>
      <w:r w:rsidRPr="001431E9">
        <w:rPr>
          <w:sz w:val="16"/>
        </w:rPr>
        <w:t xml:space="preserve">40 </w:t>
      </w:r>
      <w:r w:rsidRPr="001431E9">
        <w:rPr>
          <w:rStyle w:val="StyleUnderline"/>
        </w:rPr>
        <w:t xml:space="preserve">Together with their detection range, this currently makes it </w:t>
      </w:r>
      <w:r w:rsidRPr="001431E9">
        <w:rPr>
          <w:rStyle w:val="Emphasis"/>
        </w:rPr>
        <w:t>unlikely</w:t>
      </w:r>
      <w:r w:rsidRPr="001431E9">
        <w:rPr>
          <w:rStyle w:val="StyleUnderline"/>
        </w:rPr>
        <w:t xml:space="preserve"> that SQUIDs will be put on satellites anytime soon. </w:t>
      </w:r>
      <w:r w:rsidRPr="001431E9">
        <w:rPr>
          <w:sz w:val="16"/>
        </w:rPr>
        <w:t xml:space="preserve">While cryogenic cooling is already used in space for astronomy missions, it remains overly expensive. Moreover, </w:t>
      </w:r>
      <w:r w:rsidRPr="001431E9">
        <w:rPr>
          <w:rStyle w:val="StyleUnderline"/>
        </w:rPr>
        <w:t xml:space="preserve">space radiation </w:t>
      </w:r>
      <w:r w:rsidRPr="001431E9">
        <w:rPr>
          <w:rStyle w:val="Emphasis"/>
        </w:rPr>
        <w:t>seriously affects</w:t>
      </w:r>
      <w:r w:rsidRPr="001431E9">
        <w:rPr>
          <w:rStyle w:val="StyleUnderline"/>
        </w:rPr>
        <w:t xml:space="preserve"> superconductive technology generated signals</w:t>
      </w:r>
      <w:r w:rsidRPr="001431E9">
        <w:rPr>
          <w:sz w:val="16"/>
        </w:rPr>
        <w:t xml:space="preserve">.41 </w:t>
      </w:r>
      <w:r w:rsidRPr="001431E9">
        <w:rPr>
          <w:rStyle w:val="StyleUnderline"/>
        </w:rPr>
        <w:t xml:space="preserve">Another problem is the lack of </w:t>
      </w:r>
      <w:r w:rsidRPr="001431E9">
        <w:rPr>
          <w:rStyle w:val="Emphasis"/>
        </w:rPr>
        <w:t>market proof processing solution</w:t>
      </w:r>
      <w:r w:rsidRPr="001431E9">
        <w:rPr>
          <w:rStyle w:val="StyleUnderline"/>
        </w:rPr>
        <w:t>s to image and identify findings</w:t>
      </w:r>
      <w:r w:rsidRPr="001431E9">
        <w:rPr>
          <w:sz w:val="16"/>
        </w:rPr>
        <w:t xml:space="preserve">. </w:t>
      </w:r>
      <w:r w:rsidRPr="001431E9">
        <w:rPr>
          <w:rStyle w:val="StyleUnderline"/>
        </w:rPr>
        <w:t xml:space="preserve">Furthermore, submarines can apply </w:t>
      </w:r>
      <w:r w:rsidRPr="001431E9">
        <w:rPr>
          <w:rStyle w:val="Emphasis"/>
        </w:rPr>
        <w:t>magnetic shielding</w:t>
      </w:r>
      <w:r w:rsidRPr="001431E9">
        <w:rPr>
          <w:sz w:val="16"/>
        </w:rPr>
        <w:t xml:space="preserve">. Similarly to preventing acoustic detection, </w:t>
      </w:r>
      <w:r w:rsidRPr="001431E9">
        <w:rPr>
          <w:rStyle w:val="StyleUnderline"/>
        </w:rPr>
        <w:t xml:space="preserve">stealth technology can </w:t>
      </w:r>
      <w:proofErr w:type="spellStart"/>
      <w:r w:rsidRPr="001431E9">
        <w:rPr>
          <w:rStyle w:val="Emphasis"/>
        </w:rPr>
        <w:t>minimise</w:t>
      </w:r>
      <w:proofErr w:type="spellEnd"/>
      <w:r w:rsidRPr="001431E9">
        <w:rPr>
          <w:rStyle w:val="StyleUnderline"/>
        </w:rPr>
        <w:t xml:space="preserve"> their magnetic signature.</w:t>
      </w:r>
      <w:r w:rsidRPr="001431E9">
        <w:rPr>
          <w:sz w:val="16"/>
        </w:rPr>
        <w:t xml:space="preserve"> Deploying magnetometers on planes, ships or unmanned aerial, surface or underwater vehicles (UAV, UUS, UUV, respectively) could provide more of a step-development in anti-submarine warfare. But these platforms also pose some constraints. </w:t>
      </w:r>
      <w:r w:rsidRPr="001431E9">
        <w:rPr>
          <w:rStyle w:val="StyleUnderline"/>
        </w:rPr>
        <w:t xml:space="preserve">UAVs require </w:t>
      </w:r>
      <w:r w:rsidRPr="001431E9">
        <w:rPr>
          <w:rStyle w:val="Emphasis"/>
        </w:rPr>
        <w:t>lightweight, small volume</w:t>
      </w:r>
      <w:r w:rsidRPr="001431E9">
        <w:rPr>
          <w:rStyle w:val="StyleUnderline"/>
        </w:rPr>
        <w:t xml:space="preserve"> and very </w:t>
      </w:r>
      <w:r w:rsidRPr="001431E9">
        <w:rPr>
          <w:rStyle w:val="Emphasis"/>
        </w:rPr>
        <w:t>low power</w:t>
      </w:r>
      <w:r w:rsidRPr="001431E9">
        <w:rPr>
          <w:rStyle w:val="StyleUnderline"/>
        </w:rPr>
        <w:t xml:space="preserve"> consumption devices.42 UUVs’ limiting factor is its </w:t>
      </w:r>
      <w:r w:rsidRPr="001431E9">
        <w:rPr>
          <w:rStyle w:val="Emphasis"/>
        </w:rPr>
        <w:t>battery life</w:t>
      </w:r>
      <w:r w:rsidRPr="001431E9">
        <w:rPr>
          <w:rStyle w:val="StyleUnderline"/>
        </w:rPr>
        <w:t xml:space="preserve">, determined by the </w:t>
      </w:r>
      <w:r w:rsidRPr="001431E9">
        <w:rPr>
          <w:rStyle w:val="Emphasis"/>
        </w:rPr>
        <w:t>power demands</w:t>
      </w:r>
      <w:r w:rsidRPr="001431E9">
        <w:rPr>
          <w:rStyle w:val="StyleUnderline"/>
        </w:rPr>
        <w:t xml:space="preserve"> of the propulsion and onboard systems</w:t>
      </w:r>
      <w:r w:rsidRPr="001431E9">
        <w:rPr>
          <w:sz w:val="16"/>
        </w:rPr>
        <w:t xml:space="preserve">.43 As one sensor produces too much noise, it requires spatial correlation of a signal from more detectors. An array of detectors is necessary. Yet </w:t>
      </w:r>
      <w:r w:rsidRPr="001431E9">
        <w:rPr>
          <w:rStyle w:val="StyleUnderline"/>
        </w:rPr>
        <w:t xml:space="preserve">networked UAVs or UUV’s covering a specific area to find a submarine could </w:t>
      </w:r>
      <w:r w:rsidRPr="001431E9">
        <w:rPr>
          <w:rStyle w:val="Emphasis"/>
        </w:rPr>
        <w:t>prove too costly</w:t>
      </w:r>
      <w:r w:rsidRPr="001431E9">
        <w:rPr>
          <w:rStyle w:val="StyleUnderline"/>
        </w:rPr>
        <w:t xml:space="preserve">, especially if they turn easy to defeat. As such, quantum magnetometers will </w:t>
      </w:r>
      <w:r w:rsidRPr="001431E9">
        <w:rPr>
          <w:rStyle w:val="Emphasis"/>
        </w:rPr>
        <w:t>unlikely be a game-changer</w:t>
      </w:r>
      <w:r w:rsidRPr="001431E9">
        <w:rPr>
          <w:rStyle w:val="StyleUnderline"/>
        </w:rPr>
        <w:t xml:space="preserve"> for now</w:t>
      </w:r>
      <w:r w:rsidRPr="001431E9">
        <w:rPr>
          <w:sz w:val="16"/>
        </w:rPr>
        <w:t xml:space="preserve">. Even if they improve the location range to, say, 100 </w:t>
      </w:r>
      <w:proofErr w:type="spellStart"/>
      <w:r w:rsidRPr="001431E9">
        <w:rPr>
          <w:sz w:val="16"/>
        </w:rPr>
        <w:t>kilometres</w:t>
      </w:r>
      <w:proofErr w:type="spellEnd"/>
      <w:r w:rsidRPr="001431E9">
        <w:rPr>
          <w:sz w:val="16"/>
        </w:rPr>
        <w:t>, this remains a location which requires prior knowledge of the submarine’s rough position</w:t>
      </w:r>
    </w:p>
    <w:p w14:paraId="433FFCB8" w14:textId="77777777" w:rsidR="001431E9" w:rsidRPr="001431E9" w:rsidRDefault="001431E9" w:rsidP="001431E9">
      <w:pPr>
        <w:pStyle w:val="Heading4"/>
      </w:pPr>
      <w:r w:rsidRPr="001431E9">
        <w:t>Sensibility issues and adversaries adapt.</w:t>
      </w:r>
    </w:p>
    <w:p w14:paraId="08CEF3D1" w14:textId="77777777" w:rsidR="001431E9" w:rsidRPr="001431E9" w:rsidRDefault="001431E9" w:rsidP="001431E9">
      <w:r w:rsidRPr="001431E9">
        <w:t xml:space="preserve">Katarzyna </w:t>
      </w:r>
      <w:r w:rsidRPr="001431E9">
        <w:rPr>
          <w:rStyle w:val="Style13ptBold"/>
        </w:rPr>
        <w:t>Kubiak 20</w:t>
      </w:r>
      <w:r w:rsidRPr="001431E9">
        <w:t xml:space="preserve">, a Senior Policy Fellow on nuclear and arms control policy. Previously, she was a Transatlantic Post-Doc Fellow for International Relations and Security at the Norwegian Institute for </w:t>
      </w:r>
      <w:proofErr w:type="spellStart"/>
      <w:r w:rsidRPr="001431E9">
        <w:t>Defence</w:t>
      </w:r>
      <w:proofErr w:type="spellEnd"/>
      <w:r w:rsidRPr="001431E9">
        <w:t xml:space="preserve"> Studies (IFS), an associate at the German Institute for International and Security Affairs (SWP), a research assistant at the Institute for Peace Research and Security Policy (IFSH), a field researcher for the National Consortium for the Study of Terrorism and Responses to Terrorism (START) and a fellow in the German Bundestag. December 2020, “Quantum Technology and Submarine Near-Invulnerability,” European Leadership Network.</w:t>
      </w:r>
    </w:p>
    <w:p w14:paraId="066C4BA8" w14:textId="77777777" w:rsidR="001431E9" w:rsidRPr="001431E9" w:rsidRDefault="001431E9" w:rsidP="001431E9">
      <w:pPr>
        <w:rPr>
          <w:sz w:val="16"/>
        </w:rPr>
      </w:pPr>
      <w:r w:rsidRPr="001431E9">
        <w:rPr>
          <w:sz w:val="16"/>
        </w:rPr>
        <w:t xml:space="preserve">Quantum gravity gradiometers will be very sensitive. That creates two problems. First, although putting them in space would solve the issue of their subsequent sensitivity to ground noise, </w:t>
      </w:r>
      <w:r w:rsidRPr="001431E9">
        <w:rPr>
          <w:rStyle w:val="StyleUnderline"/>
        </w:rPr>
        <w:t xml:space="preserve">space-based quantum gravity sensing or mapping is </w:t>
      </w:r>
      <w:r w:rsidRPr="001431E9">
        <w:rPr>
          <w:rStyle w:val="Emphasis"/>
        </w:rPr>
        <w:t>unlikely to detect submarines</w:t>
      </w:r>
      <w:r w:rsidRPr="001431E9">
        <w:rPr>
          <w:sz w:val="16"/>
        </w:rPr>
        <w:t xml:space="preserve">. </w:t>
      </w:r>
      <w:r w:rsidRPr="001431E9">
        <w:rPr>
          <w:rStyle w:val="StyleUnderline"/>
        </w:rPr>
        <w:t xml:space="preserve">Due to a combination of instrument </w:t>
      </w:r>
      <w:r w:rsidRPr="001431E9">
        <w:rPr>
          <w:rStyle w:val="Emphasis"/>
        </w:rPr>
        <w:t>sensitivity</w:t>
      </w:r>
      <w:r w:rsidRPr="001431E9">
        <w:rPr>
          <w:rStyle w:val="StyleUnderline"/>
        </w:rPr>
        <w:t xml:space="preserve"> and </w:t>
      </w:r>
      <w:r w:rsidRPr="001431E9">
        <w:rPr>
          <w:rStyle w:val="Emphasis"/>
        </w:rPr>
        <w:t>satellite altitude</w:t>
      </w:r>
      <w:r w:rsidRPr="001431E9">
        <w:rPr>
          <w:rStyle w:val="StyleUnderline"/>
        </w:rPr>
        <w:t>,</w:t>
      </w:r>
      <w:r w:rsidRPr="001431E9">
        <w:rPr>
          <w:sz w:val="16"/>
        </w:rPr>
        <w:t xml:space="preserve"> </w:t>
      </w:r>
      <w:r w:rsidRPr="001431E9">
        <w:rPr>
          <w:rStyle w:val="StyleUnderline"/>
        </w:rPr>
        <w:t xml:space="preserve">satellite gravity sensing will have a </w:t>
      </w:r>
      <w:r w:rsidRPr="001431E9">
        <w:rPr>
          <w:rStyle w:val="Emphasis"/>
        </w:rPr>
        <w:t>limited spatial resolution</w:t>
      </w:r>
      <w:r w:rsidRPr="001431E9">
        <w:rPr>
          <w:rStyle w:val="StyleUnderline"/>
        </w:rPr>
        <w:t xml:space="preserve"> on the ground</w:t>
      </w:r>
      <w:r w:rsidRPr="001431E9">
        <w:rPr>
          <w:sz w:val="16"/>
        </w:rPr>
        <w:t xml:space="preserve">. Even if the currently estimated achievable resolution of around 100 km could be reduced up to 10 km, it would still be a few orders of magnitude the size of a submarine.46 Whether further improvements will be possible remains to be seen after the first quantum gravity gradiometers are put into space. </w:t>
      </w:r>
      <w:r w:rsidRPr="001431E9">
        <w:rPr>
          <w:rStyle w:val="StyleUnderline"/>
        </w:rPr>
        <w:t xml:space="preserve">Second, even if the spatial resolution would improve, gravity gradiometers would see a lot from space as a lot is happening </w:t>
      </w:r>
      <w:r w:rsidRPr="001431E9">
        <w:rPr>
          <w:rStyle w:val="Emphasis"/>
        </w:rPr>
        <w:t>in and above waters</w:t>
      </w:r>
      <w:r w:rsidRPr="001431E9">
        <w:rPr>
          <w:sz w:val="16"/>
        </w:rPr>
        <w:t xml:space="preserve"> – think, for instance, of commercial underwater infrastructure, surface ships, planes etc. </w:t>
      </w:r>
      <w:r w:rsidRPr="001431E9">
        <w:rPr>
          <w:rStyle w:val="StyleUnderline"/>
        </w:rPr>
        <w:t xml:space="preserve">Even if a gravity gradiometer would be able to detect and distinguish a submarine, further intelligence will need to determine </w:t>
      </w:r>
      <w:r w:rsidRPr="001431E9">
        <w:rPr>
          <w:rStyle w:val="Emphasis"/>
        </w:rPr>
        <w:t>whose and what type</w:t>
      </w:r>
      <w:r w:rsidRPr="001431E9">
        <w:rPr>
          <w:rStyle w:val="StyleUnderline"/>
        </w:rPr>
        <w:t xml:space="preserve"> of submarine it sees</w:t>
      </w:r>
      <w:r w:rsidRPr="001431E9">
        <w:rPr>
          <w:sz w:val="16"/>
        </w:rPr>
        <w:t xml:space="preserve">. Yet classification is tough. Like with birdwatching, one needs to know very well what to look for. Next to SSBNs waters are crowded with commercial, research and conventional military submarines. In 2019, militaries of 40 states operated 491 conventional and nuclear subs.47 That number excludes those owned privately or by research institutions. Distinguishing a strategic nuclear submarine would thus most likely make only sense through continuous tracking, so tracing nuclear submarines down from their known ports/bastions. While submarines can shield themselves from magnetic or acoustic detection, there are no methods to shield from gravity gradiometers. Simply because such methods have not been necessary so far. </w:t>
      </w:r>
      <w:r w:rsidRPr="001431E9">
        <w:rPr>
          <w:rStyle w:val="StyleUnderline"/>
        </w:rPr>
        <w:t xml:space="preserve">Should this change, however, in the first instance decision-makers will likely </w:t>
      </w:r>
      <w:r w:rsidRPr="001431E9">
        <w:rPr>
          <w:rStyle w:val="Emphasis"/>
        </w:rPr>
        <w:t>do all possible</w:t>
      </w:r>
      <w:r w:rsidRPr="001431E9">
        <w:rPr>
          <w:rStyle w:val="StyleUnderline"/>
        </w:rPr>
        <w:t xml:space="preserve"> to hide their submarines better</w:t>
      </w:r>
      <w:r w:rsidRPr="001431E9">
        <w:rPr>
          <w:sz w:val="16"/>
        </w:rPr>
        <w:t xml:space="preserve">. </w:t>
      </w:r>
      <w:r w:rsidRPr="001431E9">
        <w:rPr>
          <w:rStyle w:val="StyleUnderline"/>
        </w:rPr>
        <w:t xml:space="preserve">One could design ways to </w:t>
      </w:r>
      <w:r w:rsidRPr="001431E9">
        <w:rPr>
          <w:rStyle w:val="Emphasis"/>
        </w:rPr>
        <w:t>decrease</w:t>
      </w:r>
      <w:r w:rsidRPr="001431E9">
        <w:rPr>
          <w:rStyle w:val="StyleUnderline"/>
        </w:rPr>
        <w:t xml:space="preserve"> the </w:t>
      </w:r>
      <w:r w:rsidRPr="001431E9">
        <w:rPr>
          <w:rStyle w:val="Emphasis"/>
        </w:rPr>
        <w:t>detectable gravity signature</w:t>
      </w:r>
      <w:r w:rsidRPr="001431E9">
        <w:rPr>
          <w:rStyle w:val="StyleUnderline"/>
        </w:rPr>
        <w:t xml:space="preserve"> by improving mass distribution on a submarines’ hull</w:t>
      </w:r>
      <w:r w:rsidRPr="001431E9">
        <w:rPr>
          <w:sz w:val="16"/>
        </w:rPr>
        <w:t xml:space="preserve">. That would need to happen at the already overly complex design stage of a submarine. Correcting mass distribution in hindsight could turn out very tricky. Moving masses in a significant way on a vessel is not easy </w:t>
      </w:r>
      <w:proofErr w:type="gramStart"/>
      <w:r w:rsidRPr="001431E9">
        <w:rPr>
          <w:sz w:val="16"/>
        </w:rPr>
        <w:t>in itself and</w:t>
      </w:r>
      <w:proofErr w:type="gramEnd"/>
      <w:r w:rsidRPr="001431E9">
        <w:rPr>
          <w:sz w:val="16"/>
        </w:rPr>
        <w:t xml:space="preserve"> might upset other </w:t>
      </w:r>
      <w:proofErr w:type="spellStart"/>
      <w:r w:rsidRPr="001431E9">
        <w:rPr>
          <w:sz w:val="16"/>
        </w:rPr>
        <w:t>optimisation</w:t>
      </w:r>
      <w:proofErr w:type="spellEnd"/>
      <w:r w:rsidRPr="001431E9">
        <w:rPr>
          <w:sz w:val="16"/>
        </w:rPr>
        <w:t xml:space="preserve"> efforts. States building new SSBNs today would need to consider this in advance.</w:t>
      </w:r>
    </w:p>
    <w:p w14:paraId="039F1E63" w14:textId="77777777" w:rsidR="001431E9" w:rsidRPr="001431E9" w:rsidRDefault="001431E9" w:rsidP="001431E9"/>
    <w:p w14:paraId="2E898A1A" w14:textId="77777777" w:rsidR="001431E9" w:rsidRPr="001431E9" w:rsidRDefault="001431E9" w:rsidP="001431E9"/>
    <w:p w14:paraId="1CAF3330" w14:textId="566CFF43" w:rsidR="00F83404" w:rsidRPr="001431E9" w:rsidRDefault="00F83404" w:rsidP="00F83404">
      <w:pPr>
        <w:pStyle w:val="Heading3"/>
      </w:pPr>
      <w:r w:rsidRPr="001431E9">
        <w:t>1AR – Detection Fails</w:t>
      </w:r>
    </w:p>
    <w:p w14:paraId="4FB99401" w14:textId="77777777" w:rsidR="00F83404" w:rsidRPr="001431E9" w:rsidRDefault="00F83404" w:rsidP="00F83404">
      <w:pPr>
        <w:pStyle w:val="Heading4"/>
      </w:pPr>
      <w:r w:rsidRPr="001431E9">
        <w:t xml:space="preserve">Tracking weapons is </w:t>
      </w:r>
      <w:r w:rsidRPr="001431E9">
        <w:rPr>
          <w:u w:val="single"/>
        </w:rPr>
        <w:t>impossible</w:t>
      </w:r>
      <w:r w:rsidRPr="001431E9">
        <w:t>. Countermeasures, weather, and coverage gaps.</w:t>
      </w:r>
    </w:p>
    <w:p w14:paraId="1D6FD2AA" w14:textId="77777777" w:rsidR="00F83404" w:rsidRPr="001431E9" w:rsidRDefault="00F83404" w:rsidP="00F83404">
      <w:r w:rsidRPr="001431E9">
        <w:t>TEL = transporter-erector launcher vehicles</w:t>
      </w:r>
    </w:p>
    <w:p w14:paraId="65F1979A" w14:textId="517DE5E3" w:rsidR="00F83404" w:rsidRPr="001431E9" w:rsidRDefault="00F83404" w:rsidP="00F83404">
      <w:r w:rsidRPr="001431E9">
        <w:t xml:space="preserve">Thomas D. </w:t>
      </w:r>
      <w:r w:rsidRPr="001431E9">
        <w:rPr>
          <w:rStyle w:val="Style13ptBold"/>
        </w:rPr>
        <w:t>MacDonald 21</w:t>
      </w:r>
      <w:r w:rsidRPr="001431E9">
        <w:t>, a fellow in the Nuclear Policy Program at the Carnegie Endowment for International Peace. He has an interdisciplinary scientific background which he applies to interesting technical problems which are interwoven with political concerns. June 2021, “Hide and Seek: Remote Sensing and Strategic Stability,”</w:t>
      </w:r>
      <w:r w:rsidR="00C92282" w:rsidRPr="001431E9">
        <w:t>]</w:t>
      </w:r>
    </w:p>
    <w:p w14:paraId="0051D29B" w14:textId="77777777" w:rsidR="00F83404" w:rsidRPr="001431E9" w:rsidRDefault="00F83404" w:rsidP="00F83404">
      <w:pPr>
        <w:rPr>
          <w:sz w:val="16"/>
        </w:rPr>
      </w:pPr>
      <w:r w:rsidRPr="001431E9">
        <w:rPr>
          <w:sz w:val="16"/>
        </w:rPr>
        <w:t xml:space="preserve">Based on this analysis, I offer some assessments and recommendations surrounding the competition between TELs and </w:t>
      </w:r>
      <w:proofErr w:type="gramStart"/>
      <w:r w:rsidRPr="001431E9">
        <w:rPr>
          <w:sz w:val="16"/>
        </w:rPr>
        <w:t>remote-sensing</w:t>
      </w:r>
      <w:proofErr w:type="gramEnd"/>
      <w:r w:rsidRPr="001431E9">
        <w:rPr>
          <w:sz w:val="16"/>
        </w:rPr>
        <w:t xml:space="preserve">. </w:t>
      </w:r>
      <w:r w:rsidRPr="001431E9">
        <w:rPr>
          <w:rStyle w:val="StyleUnderline"/>
        </w:rPr>
        <w:t xml:space="preserve">Tracking TELs requires the development of </w:t>
      </w:r>
      <w:r w:rsidRPr="001431E9">
        <w:rPr>
          <w:rStyle w:val="Emphasis"/>
        </w:rPr>
        <w:t>critical technologies</w:t>
      </w:r>
      <w:r w:rsidRPr="001431E9">
        <w:rPr>
          <w:sz w:val="16"/>
        </w:rPr>
        <w:t xml:space="preserve">. </w:t>
      </w:r>
      <w:r w:rsidRPr="001431E9">
        <w:rPr>
          <w:rStyle w:val="StyleUnderline"/>
        </w:rPr>
        <w:t xml:space="preserve">There are currently gaps where extant </w:t>
      </w:r>
      <w:proofErr w:type="spellStart"/>
      <w:r w:rsidRPr="001431E9">
        <w:rPr>
          <w:rStyle w:val="StyleUnderline"/>
        </w:rPr>
        <w:t>remotesensing</w:t>
      </w:r>
      <w:proofErr w:type="spellEnd"/>
      <w:r w:rsidRPr="001431E9">
        <w:rPr>
          <w:rStyle w:val="StyleUnderline"/>
        </w:rPr>
        <w:t xml:space="preserve"> systems are </w:t>
      </w:r>
      <w:r w:rsidRPr="001431E9">
        <w:rPr>
          <w:rStyle w:val="Emphasis"/>
        </w:rPr>
        <w:t>not capable of tracking</w:t>
      </w:r>
      <w:r w:rsidRPr="001431E9">
        <w:rPr>
          <w:rStyle w:val="StyleUnderline"/>
        </w:rPr>
        <w:t xml:space="preserve"> TELs</w:t>
      </w:r>
      <w:r w:rsidRPr="001431E9">
        <w:rPr>
          <w:sz w:val="16"/>
        </w:rPr>
        <w:t xml:space="preserve">, </w:t>
      </w:r>
      <w:r w:rsidRPr="001431E9">
        <w:rPr>
          <w:rStyle w:val="StyleUnderline"/>
        </w:rPr>
        <w:t xml:space="preserve">namely at </w:t>
      </w:r>
      <w:r w:rsidRPr="001431E9">
        <w:rPr>
          <w:rStyle w:val="Emphasis"/>
        </w:rPr>
        <w:t>night</w:t>
      </w:r>
      <w:r w:rsidRPr="001431E9">
        <w:rPr>
          <w:rStyle w:val="StyleUnderline"/>
        </w:rPr>
        <w:t xml:space="preserve"> and during periods of </w:t>
      </w:r>
      <w:r w:rsidRPr="001431E9">
        <w:rPr>
          <w:rStyle w:val="Emphasis"/>
        </w:rPr>
        <w:t>bad weather</w:t>
      </w:r>
      <w:r w:rsidRPr="001431E9">
        <w:rPr>
          <w:sz w:val="16"/>
        </w:rPr>
        <w:t xml:space="preserve">. If a state wishes to develop the capability to track TELs, they should focus their efforts on technologies which address those gaps. Similarly, when evaluating emerging remote-sensing technologies, the focus of analysis should be on the technology’s ability to close those gaps. Analysis of critical technologies should focus on countermeasures. When evaluating the potential effects of an emerging technology, analysis should focus not only on the effectiveness of that technology, but also the existence, effectiveness, and availability of the countermeasures. Broad endeavors such as tracking are only as strong as their weakest link. Critical technologies are a naturally attractive target for countermeasures as they present a single point of failure. </w:t>
      </w:r>
      <w:r w:rsidRPr="001431E9">
        <w:rPr>
          <w:rStyle w:val="StyleUnderline"/>
        </w:rPr>
        <w:t xml:space="preserve">SBR is </w:t>
      </w:r>
      <w:r w:rsidRPr="001431E9">
        <w:rPr>
          <w:rStyle w:val="Emphasis"/>
        </w:rPr>
        <w:t>not a promising means</w:t>
      </w:r>
      <w:r w:rsidRPr="001431E9">
        <w:rPr>
          <w:rStyle w:val="StyleUnderline"/>
        </w:rPr>
        <w:t xml:space="preserve"> of tracking TELs</w:t>
      </w:r>
      <w:r w:rsidRPr="001431E9">
        <w:rPr>
          <w:sz w:val="16"/>
        </w:rPr>
        <w:t xml:space="preserve">. While SBR has the elements of a critical technology, and the ability to operate under conditions where other deployed modalities do not have tracking capability, </w:t>
      </w:r>
      <w:r w:rsidRPr="001431E9">
        <w:rPr>
          <w:rStyle w:val="StyleUnderline"/>
        </w:rPr>
        <w:t xml:space="preserve">SBR is vulnerable to </w:t>
      </w:r>
      <w:r w:rsidRPr="001431E9">
        <w:rPr>
          <w:rStyle w:val="Emphasis"/>
        </w:rPr>
        <w:t>simple countermeasures</w:t>
      </w:r>
      <w:r w:rsidRPr="001431E9">
        <w:rPr>
          <w:sz w:val="16"/>
        </w:rPr>
        <w:t xml:space="preserve">. While some countermeasures, such as RCSR with RAM, would require significant research and development </w:t>
      </w:r>
      <w:r w:rsidRPr="001431E9">
        <w:rPr>
          <w:rStyle w:val="StyleUnderline"/>
        </w:rPr>
        <w:t xml:space="preserve">effort, effective countermeasures such as </w:t>
      </w:r>
      <w:r w:rsidRPr="001431E9">
        <w:rPr>
          <w:rStyle w:val="Emphasis"/>
        </w:rPr>
        <w:t>decoys</w:t>
      </w:r>
      <w:r w:rsidRPr="001431E9">
        <w:rPr>
          <w:rStyle w:val="StyleUnderline"/>
        </w:rPr>
        <w:t xml:space="preserve"> are technologically simple and should be deployable at scale for relatively low cost. Some countermeasures, such as </w:t>
      </w:r>
      <w:r w:rsidRPr="001431E9">
        <w:rPr>
          <w:rStyle w:val="Emphasis"/>
        </w:rPr>
        <w:t>jammers</w:t>
      </w:r>
      <w:r w:rsidRPr="001431E9">
        <w:rPr>
          <w:rStyle w:val="StyleUnderline"/>
        </w:rPr>
        <w:t xml:space="preserve"> and </w:t>
      </w:r>
      <w:r w:rsidRPr="001431E9">
        <w:rPr>
          <w:rStyle w:val="Emphasis"/>
        </w:rPr>
        <w:t>ASAT weapons</w:t>
      </w:r>
      <w:r w:rsidRPr="001431E9">
        <w:rPr>
          <w:rStyle w:val="StyleUnderline"/>
        </w:rPr>
        <w:t xml:space="preserve">, are already in deployment as they serve other purposes, so SBR, if pursued, would be deployed into a hostile environment. </w:t>
      </w:r>
      <w:r w:rsidRPr="001431E9">
        <w:rPr>
          <w:sz w:val="16"/>
        </w:rPr>
        <w:t xml:space="preserve">Electronic warfare and ASAT weapons also present the risk of escalation through entanglement, </w:t>
      </w:r>
      <w:r w:rsidRPr="001431E9">
        <w:rPr>
          <w:rStyle w:val="StyleUnderline"/>
        </w:rPr>
        <w:t xml:space="preserve">so states should expect a </w:t>
      </w:r>
      <w:r w:rsidRPr="001431E9">
        <w:rPr>
          <w:rStyle w:val="Emphasis"/>
        </w:rPr>
        <w:t>decrease in their security</w:t>
      </w:r>
      <w:r w:rsidRPr="001431E9">
        <w:rPr>
          <w:rStyle w:val="StyleUnderline"/>
        </w:rPr>
        <w:t xml:space="preserve"> if they choose to deploy an SBR system with capability to track (permissive) TELs</w:t>
      </w:r>
      <w:r w:rsidRPr="001431E9">
        <w:rPr>
          <w:sz w:val="16"/>
        </w:rPr>
        <w:t xml:space="preserve">. Modest SBR capability should not undermine strategic stability. One key finding of this work is that a seeker’s uncertainty in a TELs position grows during gaps in coverage of sufficient length. </w:t>
      </w:r>
      <w:r w:rsidRPr="001431E9">
        <w:rPr>
          <w:rStyle w:val="StyleUnderline"/>
        </w:rPr>
        <w:t xml:space="preserve">For the case of tracking TELs, if shelters are kilometers apart, </w:t>
      </w:r>
      <w:r w:rsidRPr="001431E9">
        <w:rPr>
          <w:rStyle w:val="Emphasis"/>
        </w:rPr>
        <w:t>regular gaps of length</w:t>
      </w:r>
      <w:r w:rsidRPr="001431E9">
        <w:rPr>
          <w:rStyle w:val="StyleUnderline"/>
        </w:rPr>
        <w:t xml:space="preserve"> on the order of a few to ten minutes are sufficient to prevent tracking</w:t>
      </w:r>
      <w:r w:rsidRPr="001431E9">
        <w:rPr>
          <w:sz w:val="16"/>
        </w:rPr>
        <w:t xml:space="preserve">. Concern has been raised in the literature that the relatively modest collection of fewer than two dozen SBR satellites deployed by countries around the world would be sufficient to undermine the survivability of TELs [9]. Even if all deployed SBR satellites were utilized as a cohesive constellation (it is unclear if this is possible), there would be an average gap of more than twenty minutes between overflights [9].7 </w:t>
      </w:r>
      <w:r w:rsidRPr="001431E9">
        <w:rPr>
          <w:rStyle w:val="StyleUnderline"/>
        </w:rPr>
        <w:t xml:space="preserve">The U.S. collection of six SBR satellites would present more than </w:t>
      </w:r>
      <w:proofErr w:type="gramStart"/>
      <w:r w:rsidRPr="001431E9">
        <w:rPr>
          <w:rStyle w:val="Emphasis"/>
        </w:rPr>
        <w:t>90 minute</w:t>
      </w:r>
      <w:proofErr w:type="gramEnd"/>
      <w:r w:rsidRPr="001431E9">
        <w:rPr>
          <w:rStyle w:val="Emphasis"/>
        </w:rPr>
        <w:t xml:space="preserve"> gaps between overflights</w:t>
      </w:r>
      <w:r w:rsidRPr="001431E9">
        <w:rPr>
          <w:rStyle w:val="StyleUnderline"/>
        </w:rPr>
        <w:t>.</w:t>
      </w:r>
      <w:r w:rsidRPr="001431E9">
        <w:rPr>
          <w:sz w:val="16"/>
        </w:rPr>
        <w:t xml:space="preserve"> </w:t>
      </w:r>
      <w:r w:rsidRPr="001431E9">
        <w:rPr>
          <w:rStyle w:val="StyleUnderline"/>
        </w:rPr>
        <w:t xml:space="preserve">These gaps are sufficiently large that a motivated hider could </w:t>
      </w:r>
      <w:r w:rsidRPr="001431E9">
        <w:rPr>
          <w:rStyle w:val="Emphasis"/>
        </w:rPr>
        <w:t>easily exploit</w:t>
      </w:r>
      <w:r w:rsidRPr="001431E9">
        <w:rPr>
          <w:rStyle w:val="StyleUnderline"/>
        </w:rPr>
        <w:t xml:space="preserve"> them. The deployment of modest numbers of SBR satellites (e.g. twenty to thirty) </w:t>
      </w:r>
      <w:r w:rsidRPr="001431E9">
        <w:rPr>
          <w:rStyle w:val="Emphasis"/>
        </w:rPr>
        <w:t xml:space="preserve">should not undermine </w:t>
      </w:r>
      <w:r w:rsidRPr="001431E9">
        <w:rPr>
          <w:rStyle w:val="StyleUnderline"/>
        </w:rPr>
        <w:t>TEL survivability</w:t>
      </w:r>
      <w:r w:rsidRPr="001431E9">
        <w:rPr>
          <w:sz w:val="16"/>
        </w:rPr>
        <w:t xml:space="preserve"> nor provoke escalatory countermeasures on the grounds of TEL survivability. </w:t>
      </w:r>
      <w:r w:rsidRPr="001431E9">
        <w:rPr>
          <w:rStyle w:val="StyleUnderline"/>
        </w:rPr>
        <w:t xml:space="preserve">Fears that </w:t>
      </w:r>
      <w:proofErr w:type="gramStart"/>
      <w:r w:rsidRPr="001431E9">
        <w:rPr>
          <w:rStyle w:val="StyleUnderline"/>
        </w:rPr>
        <w:t>remote-sensing</w:t>
      </w:r>
      <w:proofErr w:type="gramEnd"/>
      <w:r w:rsidRPr="001431E9">
        <w:rPr>
          <w:rStyle w:val="StyleUnderline"/>
        </w:rPr>
        <w:t xml:space="preserve"> will inevitably undermine TEL survivability and damage strategic stability are </w:t>
      </w:r>
      <w:r w:rsidRPr="001431E9">
        <w:rPr>
          <w:rStyle w:val="Emphasis"/>
        </w:rPr>
        <w:t>overblown</w:t>
      </w:r>
      <w:r w:rsidRPr="001431E9">
        <w:rPr>
          <w:rStyle w:val="StyleUnderline"/>
        </w:rPr>
        <w:t xml:space="preserve">. Tracking with </w:t>
      </w:r>
      <w:proofErr w:type="gramStart"/>
      <w:r w:rsidRPr="001431E9">
        <w:rPr>
          <w:rStyle w:val="StyleUnderline"/>
        </w:rPr>
        <w:t>remote-sensing</w:t>
      </w:r>
      <w:proofErr w:type="gramEnd"/>
      <w:r w:rsidRPr="001431E9">
        <w:rPr>
          <w:rStyle w:val="StyleUnderline"/>
        </w:rPr>
        <w:t xml:space="preserve"> is potentially </w:t>
      </w:r>
      <w:r w:rsidRPr="001431E9">
        <w:rPr>
          <w:rStyle w:val="Emphasis"/>
        </w:rPr>
        <w:t>more challenging</w:t>
      </w:r>
      <w:r w:rsidRPr="001431E9">
        <w:rPr>
          <w:rStyle w:val="StyleUnderline"/>
        </w:rPr>
        <w:t xml:space="preserve"> than is widely understood</w:t>
      </w:r>
      <w:r w:rsidRPr="001431E9">
        <w:rPr>
          <w:sz w:val="16"/>
        </w:rPr>
        <w:t xml:space="preserve">. </w:t>
      </w:r>
      <w:r w:rsidRPr="001431E9">
        <w:rPr>
          <w:rStyle w:val="StyleUnderline"/>
        </w:rPr>
        <w:t xml:space="preserve">In a game of hide-and-seek, the seeker does not contend with what that hider does, but what they could do. The hider does not need to be passive in the competition, as they can </w:t>
      </w:r>
      <w:r w:rsidRPr="001431E9">
        <w:rPr>
          <w:rStyle w:val="Emphasis"/>
        </w:rPr>
        <w:t>actively interfere</w:t>
      </w:r>
      <w:r w:rsidRPr="001431E9">
        <w:rPr>
          <w:rStyle w:val="StyleUnderline"/>
        </w:rPr>
        <w:t xml:space="preserve"> with </w:t>
      </w:r>
      <w:proofErr w:type="gramStart"/>
      <w:r w:rsidRPr="001431E9">
        <w:rPr>
          <w:rStyle w:val="StyleUnderline"/>
        </w:rPr>
        <w:t>remote-sensing</w:t>
      </w:r>
      <w:proofErr w:type="gramEnd"/>
      <w:r w:rsidRPr="001431E9">
        <w:rPr>
          <w:rStyle w:val="StyleUnderline"/>
        </w:rPr>
        <w:t xml:space="preserve"> through countermeasures. The hider also has the advantage of being able to </w:t>
      </w:r>
      <w:r w:rsidRPr="001431E9">
        <w:rPr>
          <w:rStyle w:val="Emphasis"/>
        </w:rPr>
        <w:t>be reactive</w:t>
      </w:r>
      <w:r w:rsidRPr="001431E9">
        <w:rPr>
          <w:rStyle w:val="StyleUnderline"/>
        </w:rPr>
        <w:t xml:space="preserve">, they do not need to deploy countermeasures until after the seeker has committed to </w:t>
      </w:r>
      <w:r w:rsidRPr="001431E9">
        <w:rPr>
          <w:rStyle w:val="Emphasis"/>
        </w:rPr>
        <w:t>developing</w:t>
      </w:r>
      <w:r w:rsidRPr="001431E9">
        <w:rPr>
          <w:rStyle w:val="StyleUnderline"/>
        </w:rPr>
        <w:t xml:space="preserve"> a </w:t>
      </w:r>
      <w:r w:rsidRPr="001431E9">
        <w:rPr>
          <w:rStyle w:val="Emphasis"/>
        </w:rPr>
        <w:t>particular remote-sensing system</w:t>
      </w:r>
      <w:r w:rsidRPr="001431E9">
        <w:rPr>
          <w:sz w:val="16"/>
        </w:rPr>
        <w:t xml:space="preserve">. That said, history has shown that countermeasures can sometimes be hard to leverage, and survivability can be undermined. Degradation of survivability is not inevitable, however. Which way the balance will tip depends on the specific technologies in question, and in the case of SBR, </w:t>
      </w:r>
      <w:r w:rsidRPr="001431E9">
        <w:rPr>
          <w:rStyle w:val="StyleUnderline"/>
        </w:rPr>
        <w:t xml:space="preserve">the advantage lays with </w:t>
      </w:r>
      <w:r w:rsidRPr="001431E9">
        <w:rPr>
          <w:rStyle w:val="Emphasis"/>
        </w:rPr>
        <w:t>the hider</w:t>
      </w:r>
      <w:r w:rsidRPr="001431E9">
        <w:rPr>
          <w:sz w:val="16"/>
        </w:rPr>
        <w:t>.</w:t>
      </w:r>
    </w:p>
    <w:p w14:paraId="5E0927C0" w14:textId="77777777" w:rsidR="00F83404" w:rsidRPr="001431E9" w:rsidRDefault="00F83404" w:rsidP="00F83404">
      <w:pPr>
        <w:pStyle w:val="Heading4"/>
      </w:pPr>
      <w:r w:rsidRPr="001431E9">
        <w:t xml:space="preserve">Prefer our model. Conclusions reached considering </w:t>
      </w:r>
      <w:r w:rsidRPr="001431E9">
        <w:rPr>
          <w:u w:val="single"/>
        </w:rPr>
        <w:t>all factors</w:t>
      </w:r>
      <w:r w:rsidRPr="001431E9">
        <w:t xml:space="preserve"> possible. Insert this chart for reference.</w:t>
      </w:r>
    </w:p>
    <w:p w14:paraId="2046C75F" w14:textId="4A596E70" w:rsidR="00F83404" w:rsidRPr="001431E9" w:rsidRDefault="00F83404" w:rsidP="00F83404">
      <w:r w:rsidRPr="001431E9">
        <w:t xml:space="preserve">Thomas D. </w:t>
      </w:r>
      <w:r w:rsidRPr="001431E9">
        <w:rPr>
          <w:rStyle w:val="Style13ptBold"/>
        </w:rPr>
        <w:t>MacDonald 21</w:t>
      </w:r>
      <w:r w:rsidRPr="001431E9">
        <w:t xml:space="preserve"> </w:t>
      </w:r>
      <w:r w:rsidR="00C92282" w:rsidRPr="001431E9">
        <w:t>[</w:t>
      </w:r>
      <w:r w:rsidRPr="001431E9">
        <w:t>a fellow in the Nuclear Policy Program at the Carnegie Endowment for International Peace. He has an interdisciplinary scientific background which he applies to interesting technical problems which are interwoven with political concerns. June 2021, “Hide and Seek: Remote Sensing and Strategic Stability,”</w:t>
      </w:r>
      <w:r w:rsidR="00C92282" w:rsidRPr="001431E9">
        <w:t>]</w:t>
      </w:r>
    </w:p>
    <w:p w14:paraId="565B4879" w14:textId="77777777" w:rsidR="00F83404" w:rsidRPr="001431E9" w:rsidRDefault="00F83404" w:rsidP="00F83404">
      <w:r w:rsidRPr="001431E9">
        <w:rPr>
          <w:noProof/>
        </w:rPr>
        <w:drawing>
          <wp:inline distT="0" distB="0" distL="0" distR="0" wp14:anchorId="55DB1FC9" wp14:editId="525F38DC">
            <wp:extent cx="4829175" cy="5609042"/>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38"/>
                    <a:stretch>
                      <a:fillRect/>
                    </a:stretch>
                  </pic:blipFill>
                  <pic:spPr>
                    <a:xfrm>
                      <a:off x="0" y="0"/>
                      <a:ext cx="4837332" cy="5618516"/>
                    </a:xfrm>
                    <a:prstGeom prst="rect">
                      <a:avLst/>
                    </a:prstGeom>
                  </pic:spPr>
                </pic:pic>
              </a:graphicData>
            </a:graphic>
          </wp:inline>
        </w:drawing>
      </w:r>
    </w:p>
    <w:p w14:paraId="4C0D7834" w14:textId="73892A6B" w:rsidR="00F83404" w:rsidRPr="001431E9" w:rsidRDefault="00F83404" w:rsidP="00F83404">
      <w:pPr>
        <w:pStyle w:val="Heading3"/>
      </w:pPr>
      <w:r w:rsidRPr="001431E9">
        <w:t>1AR – Jammers</w:t>
      </w:r>
    </w:p>
    <w:p w14:paraId="183A6F0B" w14:textId="7E4FC3A8" w:rsidR="00F83404" w:rsidRPr="001431E9" w:rsidRDefault="00F83404" w:rsidP="00F83404">
      <w:pPr>
        <w:pStyle w:val="Heading4"/>
      </w:pPr>
      <w:r w:rsidRPr="001431E9">
        <w:t xml:space="preserve">Jammer </w:t>
      </w:r>
      <w:r w:rsidRPr="001431E9">
        <w:rPr>
          <w:u w:val="single"/>
        </w:rPr>
        <w:t>arrays</w:t>
      </w:r>
      <w:r w:rsidRPr="001431E9">
        <w:t>.</w:t>
      </w:r>
    </w:p>
    <w:p w14:paraId="14C2B0AC" w14:textId="50170E31" w:rsidR="00F83404" w:rsidRPr="001431E9" w:rsidRDefault="00F83404" w:rsidP="00F83404">
      <w:r w:rsidRPr="001431E9">
        <w:t xml:space="preserve">Thomas D. </w:t>
      </w:r>
      <w:r w:rsidRPr="001431E9">
        <w:rPr>
          <w:rStyle w:val="Style13ptBold"/>
        </w:rPr>
        <w:t>MacDonald 21</w:t>
      </w:r>
      <w:r w:rsidRPr="001431E9">
        <w:t xml:space="preserve"> </w:t>
      </w:r>
      <w:r w:rsidR="00C92282" w:rsidRPr="001431E9">
        <w:t>[</w:t>
      </w:r>
      <w:r w:rsidRPr="001431E9">
        <w:t>a fellow in the Nuclear Policy Program at the Carnegie Endowment for International Peace. He has an interdisciplinary scientific background which he applies to interesting technical problems which are interwoven with political concerns. June 2021, “Hide and Seek: Remote Sensing and Strategic Stability,”</w:t>
      </w:r>
      <w:r w:rsidR="00C92282" w:rsidRPr="001431E9">
        <w:t>]</w:t>
      </w:r>
    </w:p>
    <w:p w14:paraId="0C006864" w14:textId="77777777" w:rsidR="00F83404" w:rsidRPr="001431E9" w:rsidRDefault="00F83404" w:rsidP="00F83404">
      <w:pPr>
        <w:rPr>
          <w:sz w:val="16"/>
        </w:rPr>
      </w:pPr>
      <w:r w:rsidRPr="001431E9">
        <w:rPr>
          <w:sz w:val="16"/>
        </w:rPr>
        <w:t xml:space="preserve">Stationary Jammer Arrays </w:t>
      </w:r>
      <w:r w:rsidRPr="001431E9">
        <w:rPr>
          <w:rStyle w:val="StyleUnderline"/>
        </w:rPr>
        <w:t xml:space="preserve">A jammer array is a collection of jammers which are used to collectively </w:t>
      </w:r>
      <w:r w:rsidRPr="001431E9">
        <w:rPr>
          <w:rStyle w:val="Emphasis"/>
        </w:rPr>
        <w:t>deny radar operations</w:t>
      </w:r>
      <w:r w:rsidRPr="001431E9">
        <w:rPr>
          <w:rStyle w:val="StyleUnderline"/>
        </w:rPr>
        <w:t xml:space="preserve"> in an area</w:t>
      </w:r>
      <w:r w:rsidRPr="001431E9">
        <w:rPr>
          <w:sz w:val="16"/>
        </w:rPr>
        <w:t xml:space="preserve">. Taking advantage of the huge disparity in the </w:t>
      </w:r>
      <w:r w:rsidRPr="001431E9">
        <w:rPr>
          <w:rFonts w:ascii="Cambria Math" w:hAnsi="Cambria Math" w:cs="Cambria Math"/>
          <w:sz w:val="16"/>
        </w:rPr>
        <w:t>𝐽𝑆𝑅</w:t>
      </w:r>
      <w:r w:rsidRPr="001431E9">
        <w:rPr>
          <w:sz w:val="16"/>
        </w:rPr>
        <w:t xml:space="preserve">, </w:t>
      </w:r>
      <w:r w:rsidRPr="001431E9">
        <w:rPr>
          <w:rStyle w:val="StyleUnderline"/>
        </w:rPr>
        <w:t xml:space="preserve">jammers can reach signal-equivalence at </w:t>
      </w:r>
      <w:r w:rsidRPr="001431E9">
        <w:rPr>
          <w:rStyle w:val="Emphasis"/>
        </w:rPr>
        <w:t>very modest</w:t>
      </w:r>
      <w:r w:rsidRPr="001431E9">
        <w:rPr>
          <w:rStyle w:val="StyleUnderline"/>
        </w:rPr>
        <w:t xml:space="preserve"> powers and gains</w:t>
      </w:r>
      <w:r w:rsidRPr="001431E9">
        <w:rPr>
          <w:sz w:val="16"/>
        </w:rPr>
        <w:t>. If attempting to jam multiple satellites at once, jammers could be directed to cover the entire upward facing 2</w:t>
      </w:r>
      <w:r w:rsidRPr="001431E9">
        <w:rPr>
          <w:rFonts w:ascii="Cambria Math" w:hAnsi="Cambria Math" w:cs="Cambria Math"/>
          <w:sz w:val="16"/>
        </w:rPr>
        <w:t>𝜋</w:t>
      </w:r>
      <w:r w:rsidRPr="001431E9">
        <w:rPr>
          <w:sz w:val="16"/>
        </w:rPr>
        <w:t xml:space="preserve"> steradian. </w:t>
      </w:r>
      <w:r w:rsidRPr="001431E9">
        <w:rPr>
          <w:rStyle w:val="StyleUnderline"/>
        </w:rPr>
        <w:t xml:space="preserve">More complicated arrays could use directed apertures, such as parabolic dish reflectors, to </w:t>
      </w:r>
      <w:r w:rsidRPr="001431E9">
        <w:rPr>
          <w:rStyle w:val="Emphasis"/>
        </w:rPr>
        <w:t>directly illuminate</w:t>
      </w:r>
      <w:r w:rsidRPr="001431E9">
        <w:rPr>
          <w:rStyle w:val="StyleUnderline"/>
        </w:rPr>
        <w:t xml:space="preserve"> overflying satellites. </w:t>
      </w:r>
      <w:r w:rsidRPr="001431E9">
        <w:rPr>
          <w:sz w:val="16"/>
        </w:rPr>
        <w:t xml:space="preserve">These would be more complex and </w:t>
      </w:r>
      <w:proofErr w:type="gramStart"/>
      <w:r w:rsidRPr="001431E9">
        <w:rPr>
          <w:sz w:val="16"/>
        </w:rPr>
        <w:t>costly, but</w:t>
      </w:r>
      <w:proofErr w:type="gramEnd"/>
      <w:r w:rsidRPr="001431E9">
        <w:rPr>
          <w:sz w:val="16"/>
        </w:rPr>
        <w:t xml:space="preserve"> would avoid inadvertently jamming other systems. A jammer array could be conceived of on two scales, jamming a local area and overcoming array adaptation. The more modest approach is to jam radar operations in a local area. This could be accomplished by distributing </w:t>
      </w:r>
      <w:proofErr w:type="gramStart"/>
      <w:r w:rsidRPr="001431E9">
        <w:rPr>
          <w:sz w:val="16"/>
        </w:rPr>
        <w:t>a number of</w:t>
      </w:r>
      <w:proofErr w:type="gramEnd"/>
      <w:r w:rsidRPr="001431E9">
        <w:rPr>
          <w:sz w:val="16"/>
        </w:rPr>
        <w:t xml:space="preserve"> low-power jammers in an area where the hider wishes to deny the seeker the ability to observe.20 One possibility would be to mount these jammers on shelters. If the shelter spacing </w:t>
      </w:r>
      <w:r w:rsidRPr="001431E9">
        <w:rPr>
          <w:rFonts w:ascii="Cambria Math" w:hAnsi="Cambria Math" w:cs="Cambria Math"/>
          <w:sz w:val="16"/>
        </w:rPr>
        <w:t>𝑠</w:t>
      </w:r>
      <w:r w:rsidRPr="001431E9">
        <w:rPr>
          <w:sz w:val="16"/>
        </w:rPr>
        <w:t xml:space="preserve"> is </w:t>
      </w:r>
      <w:proofErr w:type="gramStart"/>
      <w:r w:rsidRPr="001431E9">
        <w:rPr>
          <w:sz w:val="16"/>
        </w:rPr>
        <w:t>similar to</w:t>
      </w:r>
      <w:proofErr w:type="gramEnd"/>
      <w:r w:rsidRPr="001431E9">
        <w:rPr>
          <w:sz w:val="16"/>
        </w:rPr>
        <w:t xml:space="preserve"> or less than the beam swath width, then this would prevent the seeker from observing those shelters, or the avenues between them. The jammers could be run </w:t>
      </w:r>
      <w:proofErr w:type="gramStart"/>
      <w:r w:rsidRPr="001431E9">
        <w:rPr>
          <w:sz w:val="16"/>
        </w:rPr>
        <w:t>continuously, or</w:t>
      </w:r>
      <w:proofErr w:type="gramEnd"/>
      <w:r w:rsidRPr="001431E9">
        <w:rPr>
          <w:sz w:val="16"/>
        </w:rPr>
        <w:t xml:space="preserve"> toggled</w:t>
      </w:r>
      <w:r w:rsidRPr="001431E9">
        <w:rPr>
          <w:rStyle w:val="StyleUnderline"/>
        </w:rPr>
        <w:t xml:space="preserve">. If run continuously, the area spanned by the local jammer array would be a </w:t>
      </w:r>
      <w:r w:rsidRPr="001431E9">
        <w:rPr>
          <w:rStyle w:val="Emphasis"/>
        </w:rPr>
        <w:t>permanent gap in coverage</w:t>
      </w:r>
      <w:r w:rsidRPr="001431E9">
        <w:rPr>
          <w:rStyle w:val="StyleUnderline"/>
        </w:rPr>
        <w:t>.</w:t>
      </w:r>
      <w:r w:rsidRPr="001431E9">
        <w:rPr>
          <w:sz w:val="16"/>
        </w:rPr>
        <w:t xml:space="preserve"> </w:t>
      </w:r>
      <w:r w:rsidRPr="001431E9">
        <w:rPr>
          <w:rStyle w:val="StyleUnderline"/>
        </w:rPr>
        <w:t xml:space="preserve">In effect, this would create a single distributed shelter where the TEL could operate </w:t>
      </w:r>
      <w:r w:rsidRPr="001431E9">
        <w:rPr>
          <w:rStyle w:val="Emphasis"/>
        </w:rPr>
        <w:t>without risk of being detected</w:t>
      </w:r>
      <w:r w:rsidRPr="001431E9">
        <w:rPr>
          <w:rStyle w:val="StyleUnderline"/>
        </w:rPr>
        <w:t>, so long as the jammers were operating</w:t>
      </w:r>
      <w:r w:rsidRPr="001431E9">
        <w:rPr>
          <w:sz w:val="16"/>
        </w:rPr>
        <w:t xml:space="preserve">. If </w:t>
      </w:r>
      <w:r w:rsidRPr="001431E9">
        <w:rPr>
          <w:rStyle w:val="StyleUnderline"/>
        </w:rPr>
        <w:t xml:space="preserve">toggled, the jammers could be turned on when a TEL deployed to the local area, kept on for long enough for the TEL to be able to </w:t>
      </w:r>
      <w:r w:rsidRPr="001431E9">
        <w:rPr>
          <w:rStyle w:val="Emphasis"/>
        </w:rPr>
        <w:t>move anywhere</w:t>
      </w:r>
      <w:r w:rsidRPr="001431E9">
        <w:rPr>
          <w:rStyle w:val="StyleUnderline"/>
        </w:rPr>
        <w:t xml:space="preserve"> within the local jammer array area</w:t>
      </w:r>
      <w:r w:rsidRPr="001431E9">
        <w:rPr>
          <w:sz w:val="16"/>
        </w:rPr>
        <w:t xml:space="preserve">.21 The jammers could then be toggled off and the seeker would not know which of the shelters covered by the jammer array housed the TEL. The TEL could remain in that shelter throughout its patrol lifetime without needing to move. This would change the dynamics of how the seeker’s uncertainty would accrue over time. Rather than organically accruing over time, </w:t>
      </w:r>
      <w:r w:rsidRPr="001431E9">
        <w:rPr>
          <w:rStyle w:val="StyleUnderline"/>
        </w:rPr>
        <w:t xml:space="preserve">the seeker’s </w:t>
      </w:r>
      <w:r w:rsidRPr="001431E9">
        <w:rPr>
          <w:rStyle w:val="Emphasis"/>
        </w:rPr>
        <w:t>uncertainty</w:t>
      </w:r>
      <w:r w:rsidRPr="001431E9">
        <w:rPr>
          <w:rStyle w:val="StyleUnderline"/>
        </w:rPr>
        <w:t xml:space="preserve"> would </w:t>
      </w:r>
      <w:r w:rsidRPr="001431E9">
        <w:rPr>
          <w:rStyle w:val="Emphasis"/>
        </w:rPr>
        <w:t>grow linearly</w:t>
      </w:r>
      <w:r w:rsidRPr="001431E9">
        <w:rPr>
          <w:rStyle w:val="StyleUnderline"/>
        </w:rPr>
        <w:t xml:space="preserve"> with time proportional to TEL velocity from when the jammer array was activated until the array was deactivated or the boundary of the jammer array was reached.</w:t>
      </w:r>
      <w:r w:rsidRPr="001431E9">
        <w:rPr>
          <w:sz w:val="16"/>
        </w:rPr>
        <w:t xml:space="preserve"> The hider would have a strong incentive not to move after this point (so as not to risk detection) so the uncertainty would not necessarily grow thereafter. Utilizing a local jammer array, </w:t>
      </w:r>
      <w:r w:rsidRPr="001431E9">
        <w:rPr>
          <w:rStyle w:val="StyleUnderline"/>
        </w:rPr>
        <w:t xml:space="preserve">the hider </w:t>
      </w:r>
      <w:proofErr w:type="gramStart"/>
      <w:r w:rsidRPr="001431E9">
        <w:rPr>
          <w:rStyle w:val="StyleUnderline"/>
        </w:rPr>
        <w:t>has the ability to</w:t>
      </w:r>
      <w:proofErr w:type="gramEnd"/>
      <w:r w:rsidRPr="001431E9">
        <w:rPr>
          <w:rStyle w:val="StyleUnderline"/>
        </w:rPr>
        <w:t xml:space="preserve"> generate positional uncertainty </w:t>
      </w:r>
      <w:r w:rsidRPr="001431E9">
        <w:rPr>
          <w:rStyle w:val="Emphasis"/>
        </w:rPr>
        <w:t>effectively on demand,</w:t>
      </w:r>
      <w:r w:rsidRPr="001431E9">
        <w:rPr>
          <w:sz w:val="16"/>
        </w:rPr>
        <w:t xml:space="preserve"> limited only by the costs of emplacing the jammers, and the provocativeness of utilizing them (discussed below). One such array would be needed for each TEL patrol to be protected.</w:t>
      </w:r>
    </w:p>
    <w:p w14:paraId="06B176C2" w14:textId="159488C6" w:rsidR="00F83404" w:rsidRPr="001431E9" w:rsidRDefault="00F83404" w:rsidP="00F83404">
      <w:pPr>
        <w:pStyle w:val="Heading4"/>
      </w:pPr>
      <w:r w:rsidRPr="001431E9">
        <w:rPr>
          <w:u w:val="single"/>
        </w:rPr>
        <w:t>Mobile</w:t>
      </w:r>
      <w:r w:rsidRPr="001431E9">
        <w:t xml:space="preserve"> Jammers. </w:t>
      </w:r>
    </w:p>
    <w:p w14:paraId="6125AD51" w14:textId="77777777" w:rsidR="00F83404" w:rsidRPr="001431E9" w:rsidRDefault="00F83404" w:rsidP="00F83404">
      <w:r w:rsidRPr="001431E9">
        <w:t xml:space="preserve">Thomas D. </w:t>
      </w:r>
      <w:r w:rsidRPr="001431E9">
        <w:rPr>
          <w:rStyle w:val="Style13ptBold"/>
        </w:rPr>
        <w:t>MacDonald 21</w:t>
      </w:r>
      <w:r w:rsidRPr="001431E9">
        <w:t xml:space="preserve">, a fellow in the Nuclear Policy Program at the Carnegie Endowment for International Peace. He has an interdisciplinary scientific background which he applies to interesting technical problems which are interwoven with political concerns. June 2021, “Hide and Seek: Remote Sensing and Strategic Stability,” Massachusetts Institute of Technology, accessed online via </w:t>
      </w:r>
      <w:proofErr w:type="spellStart"/>
      <w:r w:rsidRPr="001431E9">
        <w:t>UMich</w:t>
      </w:r>
      <w:proofErr w:type="spellEnd"/>
      <w:r w:rsidRPr="001431E9">
        <w:t xml:space="preserve"> libraries</w:t>
      </w:r>
    </w:p>
    <w:p w14:paraId="7D76E925" w14:textId="77777777" w:rsidR="00F83404" w:rsidRPr="001431E9" w:rsidRDefault="00F83404" w:rsidP="00F83404">
      <w:pPr>
        <w:rPr>
          <w:sz w:val="16"/>
        </w:rPr>
      </w:pPr>
      <w:r w:rsidRPr="001431E9">
        <w:rPr>
          <w:sz w:val="16"/>
        </w:rPr>
        <w:t xml:space="preserve">Mobile Jammers </w:t>
      </w:r>
      <w:r w:rsidRPr="001431E9">
        <w:rPr>
          <w:rStyle w:val="StyleUnderline"/>
        </w:rPr>
        <w:t xml:space="preserve">The other method for employing jammers to shield the movement of TELs is utilizing </w:t>
      </w:r>
      <w:r w:rsidRPr="001431E9">
        <w:rPr>
          <w:rStyle w:val="Emphasis"/>
        </w:rPr>
        <w:t>mobile jammers</w:t>
      </w:r>
      <w:r w:rsidRPr="001431E9">
        <w:rPr>
          <w:rStyle w:val="StyleUnderline"/>
        </w:rPr>
        <w:t xml:space="preserve">. Mobile jammers are </w:t>
      </w:r>
      <w:r w:rsidRPr="001431E9">
        <w:rPr>
          <w:rStyle w:val="Emphasis"/>
        </w:rPr>
        <w:t>already part</w:t>
      </w:r>
      <w:r w:rsidRPr="001431E9">
        <w:rPr>
          <w:rStyle w:val="StyleUnderline"/>
        </w:rPr>
        <w:t xml:space="preserve"> of the </w:t>
      </w:r>
      <w:r w:rsidRPr="001431E9">
        <w:rPr>
          <w:rStyle w:val="Emphasis"/>
        </w:rPr>
        <w:t>electronic-warfare arsenal of Russia</w:t>
      </w:r>
      <w:r w:rsidRPr="001431E9">
        <w:rPr>
          <w:rStyle w:val="StyleUnderline"/>
        </w:rPr>
        <w:t>, includes the Krashuka-4 mobile jammer system.</w:t>
      </w:r>
      <w:r w:rsidRPr="001431E9">
        <w:rPr>
          <w:sz w:val="16"/>
        </w:rPr>
        <w:t xml:space="preserve"> </w:t>
      </w:r>
      <w:r w:rsidRPr="001431E9">
        <w:rPr>
          <w:rStyle w:val="StyleUnderline"/>
        </w:rPr>
        <w:t xml:space="preserve">The U.S. Defense Intelligence Agency (DIA) has assessed that Russian mobile jammers have the capability </w:t>
      </w:r>
      <w:r w:rsidRPr="001431E9">
        <w:rPr>
          <w:rStyle w:val="Emphasis"/>
        </w:rPr>
        <w:t>to deny SAR observations</w:t>
      </w:r>
      <w:r w:rsidRPr="001431E9">
        <w:rPr>
          <w:rStyle w:val="StyleUnderline"/>
        </w:rPr>
        <w:t xml:space="preserve"> as well </w:t>
      </w:r>
      <w:r w:rsidRPr="001431E9">
        <w:rPr>
          <w:rStyle w:val="Emphasis"/>
        </w:rPr>
        <w:t>interfere with satellite communications</w:t>
      </w:r>
      <w:r w:rsidRPr="001431E9">
        <w:rPr>
          <w:rStyle w:val="StyleUnderline"/>
        </w:rPr>
        <w:t xml:space="preserve"> [</w:t>
      </w:r>
      <w:r w:rsidRPr="001431E9">
        <w:rPr>
          <w:sz w:val="16"/>
        </w:rPr>
        <w:t xml:space="preserve">121]. While mobile jammers could be utilized to transiently set up a jammer array in an area, this would be inefficient compared to a static jammer array (though more flexible). For example, to create an area of uncertainty 10 shelters in extent would require 10–61 mobile jammers for a linear or gridded road system, respectively. A more efficient method for utilizing jammers would be in exploiting their mobility. </w:t>
      </w:r>
      <w:r w:rsidRPr="001431E9">
        <w:rPr>
          <w:rStyle w:val="StyleUnderline"/>
        </w:rPr>
        <w:t xml:space="preserve">A mobile jammer creates a </w:t>
      </w:r>
      <w:r w:rsidRPr="001431E9">
        <w:rPr>
          <w:rStyle w:val="Emphasis"/>
        </w:rPr>
        <w:t>moving blind spot</w:t>
      </w:r>
      <w:r w:rsidRPr="001431E9">
        <w:rPr>
          <w:rStyle w:val="StyleUnderline"/>
        </w:rPr>
        <w:t xml:space="preserve"> for the seeker</w:t>
      </w:r>
      <w:r w:rsidRPr="001431E9">
        <w:rPr>
          <w:sz w:val="16"/>
        </w:rPr>
        <w:t xml:space="preserve">. </w:t>
      </w:r>
      <w:r w:rsidRPr="001431E9">
        <w:rPr>
          <w:rStyle w:val="StyleUnderline"/>
        </w:rPr>
        <w:t xml:space="preserve">By moving a TEL alongside the jammer, the hider can </w:t>
      </w:r>
      <w:r w:rsidRPr="001431E9">
        <w:rPr>
          <w:rStyle w:val="Emphasis"/>
        </w:rPr>
        <w:t>mask TEL movements</w:t>
      </w:r>
      <w:r w:rsidRPr="001431E9">
        <w:rPr>
          <w:sz w:val="16"/>
        </w:rPr>
        <w:t xml:space="preserve">. To cover a shelter-to-shelter movement, the jammer would need to approach the shelter containing a </w:t>
      </w:r>
      <w:proofErr w:type="gramStart"/>
      <w:r w:rsidRPr="001431E9">
        <w:rPr>
          <w:sz w:val="16"/>
        </w:rPr>
        <w:t>TEL, and</w:t>
      </w:r>
      <w:proofErr w:type="gramEnd"/>
      <w:r w:rsidRPr="001431E9">
        <w:rPr>
          <w:sz w:val="16"/>
        </w:rPr>
        <w:t xml:space="preserve"> move with it to another shelter where the TEL could encamp. The hider would be unable to determine if a TEL was </w:t>
      </w:r>
      <w:proofErr w:type="gramStart"/>
      <w:r w:rsidRPr="001431E9">
        <w:rPr>
          <w:sz w:val="16"/>
        </w:rPr>
        <w:t>present, or</w:t>
      </w:r>
      <w:proofErr w:type="gramEnd"/>
      <w:r w:rsidRPr="001431E9">
        <w:rPr>
          <w:sz w:val="16"/>
        </w:rPr>
        <w:t xml:space="preserve"> moved at all. So, if a mobile jammer passed through any TEL’s area of uncertainty while operating its jammer, that TEL’s possible positions would be spread over every shelter the jammer subsequently passed</w:t>
      </w:r>
    </w:p>
    <w:p w14:paraId="3E68A61E" w14:textId="77777777" w:rsidR="00F83404" w:rsidRPr="001431E9" w:rsidRDefault="00F83404" w:rsidP="00F83404"/>
    <w:p w14:paraId="5BD688DF" w14:textId="2D8623F2" w:rsidR="00F83404" w:rsidRPr="001431E9" w:rsidRDefault="00F83404" w:rsidP="00F83404">
      <w:pPr>
        <w:pStyle w:val="Heading2"/>
      </w:pPr>
      <w:r w:rsidRPr="001431E9">
        <w:t>MISC</w:t>
      </w:r>
    </w:p>
    <w:p w14:paraId="1E0CFD84" w14:textId="635415BC" w:rsidR="00315A48" w:rsidRPr="001431E9" w:rsidRDefault="00315A48" w:rsidP="00315A48">
      <w:pPr>
        <w:pStyle w:val="Heading3"/>
      </w:pPr>
      <w:r w:rsidRPr="001431E9">
        <w:t>No China War</w:t>
      </w:r>
    </w:p>
    <w:p w14:paraId="0BC4D8A3" w14:textId="7C45E148" w:rsidR="00315A48" w:rsidRPr="001431E9" w:rsidRDefault="00315A48" w:rsidP="00315A48">
      <w:pPr>
        <w:pStyle w:val="Heading4"/>
      </w:pPr>
      <w:r w:rsidRPr="001431E9">
        <w:t>Chinese led conflicts are inconceivable</w:t>
      </w:r>
    </w:p>
    <w:p w14:paraId="529430AA" w14:textId="5527A84E" w:rsidR="00315A48" w:rsidRPr="001431E9" w:rsidRDefault="00315A48" w:rsidP="00315A48">
      <w:r w:rsidRPr="001431E9">
        <w:t xml:space="preserve">Yew Lun </w:t>
      </w:r>
      <w:r w:rsidRPr="001431E9">
        <w:rPr>
          <w:rStyle w:val="Style13ptBold"/>
        </w:rPr>
        <w:t>Tian 7-3</w:t>
      </w:r>
      <w:r w:rsidRPr="001431E9">
        <w:t xml:space="preserve">, [Yew Lun Tian Is </w:t>
      </w:r>
      <w:proofErr w:type="gramStart"/>
      <w:r w:rsidRPr="001431E9">
        <w:t>A</w:t>
      </w:r>
      <w:proofErr w:type="gramEnd"/>
      <w:r w:rsidRPr="001431E9">
        <w:t xml:space="preserve"> Senior Foreign Correspondent Who Covers China </w:t>
      </w:r>
      <w:proofErr w:type="gramStart"/>
      <w:r w:rsidRPr="001431E9">
        <w:t>For</w:t>
      </w:r>
      <w:proofErr w:type="gramEnd"/>
      <w:r w:rsidRPr="001431E9">
        <w:t xml:space="preserve"> </w:t>
      </w:r>
      <w:proofErr w:type="gramStart"/>
      <w:r w:rsidRPr="001431E9">
        <w:t>The</w:t>
      </w:r>
      <w:proofErr w:type="gramEnd"/>
      <w:r w:rsidRPr="001431E9">
        <w:t xml:space="preserve"> Straits Times quoting from the head of CCP International Department, "War between China, US inconceivable and avoidable, says top Chinese official," Straits Times, https://www.straitstimes.com/asia/war-between-china-us-inconceivable-and-avoidable-says-top-chinese-official, accessed 7-3] - SY</w:t>
      </w:r>
    </w:p>
    <w:p w14:paraId="03AE5B46" w14:textId="593548F9" w:rsidR="00315A48" w:rsidRPr="001431E9" w:rsidRDefault="00315A48" w:rsidP="00315A48">
      <w:pPr>
        <w:rPr>
          <w:rStyle w:val="StyleUnderline"/>
        </w:rPr>
      </w:pPr>
      <w:r w:rsidRPr="001431E9">
        <w:rPr>
          <w:rStyle w:val="Emphasis"/>
        </w:rPr>
        <w:t>BEIJING</w:t>
      </w:r>
      <w:r w:rsidRPr="001431E9">
        <w:rPr>
          <w:sz w:val="16"/>
        </w:rPr>
        <w:t xml:space="preserve"> – </w:t>
      </w:r>
      <w:r w:rsidRPr="001431E9">
        <w:rPr>
          <w:rStyle w:val="StyleUnderline"/>
        </w:rPr>
        <w:t xml:space="preserve">War between China and the United States is </w:t>
      </w:r>
      <w:r w:rsidRPr="001431E9">
        <w:rPr>
          <w:rStyle w:val="Emphasis"/>
          <w:sz w:val="30"/>
          <w:szCs w:val="30"/>
        </w:rPr>
        <w:t>not inevitable</w:t>
      </w:r>
      <w:r w:rsidRPr="001431E9">
        <w:rPr>
          <w:rStyle w:val="StyleUnderline"/>
        </w:rPr>
        <w:t xml:space="preserve"> and </w:t>
      </w:r>
      <w:r w:rsidRPr="001431E9">
        <w:rPr>
          <w:rStyle w:val="Emphasis"/>
          <w:sz w:val="30"/>
          <w:szCs w:val="30"/>
        </w:rPr>
        <w:t>even unthinkable</w:t>
      </w:r>
      <w:r w:rsidRPr="001431E9">
        <w:t xml:space="preserve">, a senior Communist Party of China </w:t>
      </w:r>
      <w:r w:rsidRPr="001431E9">
        <w:rPr>
          <w:rStyle w:val="StyleUnderline"/>
        </w:rPr>
        <w:t>(CPC) official has said</w:t>
      </w:r>
      <w:r w:rsidRPr="001431E9">
        <w:t xml:space="preserve">, in </w:t>
      </w:r>
      <w:r w:rsidRPr="001431E9">
        <w:rPr>
          <w:rStyle w:val="StyleUnderline"/>
        </w:rPr>
        <w:t xml:space="preserve">one of Beijing’s </w:t>
      </w:r>
      <w:r w:rsidRPr="001431E9">
        <w:rPr>
          <w:rStyle w:val="Emphasis"/>
        </w:rPr>
        <w:t>clearest rejections</w:t>
      </w:r>
      <w:r w:rsidRPr="001431E9">
        <w:rPr>
          <w:rStyle w:val="StyleUnderline"/>
        </w:rPr>
        <w:t xml:space="preserve"> yet of the notion of conflict </w:t>
      </w:r>
      <w:r w:rsidRPr="001431E9">
        <w:t>between the world’s two largest powers. “</w:t>
      </w:r>
      <w:r w:rsidRPr="001431E9">
        <w:rPr>
          <w:rStyle w:val="StyleUnderline"/>
        </w:rPr>
        <w:t>People</w:t>
      </w:r>
      <w:r w:rsidRPr="001431E9">
        <w:t xml:space="preserve"> often </w:t>
      </w:r>
      <w:r w:rsidRPr="001431E9">
        <w:rPr>
          <w:rStyle w:val="StyleUnderline"/>
        </w:rPr>
        <w:t>say</w:t>
      </w:r>
      <w:r w:rsidRPr="001431E9">
        <w:t xml:space="preserve"> that a </w:t>
      </w:r>
      <w:r w:rsidRPr="001431E9">
        <w:rPr>
          <w:rStyle w:val="StyleUnderline"/>
        </w:rPr>
        <w:t>war</w:t>
      </w:r>
      <w:r w:rsidRPr="001431E9">
        <w:t xml:space="preserve"> between China and the US </w:t>
      </w:r>
      <w:r w:rsidRPr="001431E9">
        <w:rPr>
          <w:rStyle w:val="StyleUnderline"/>
        </w:rPr>
        <w:t xml:space="preserve">is inevitable, but </w:t>
      </w:r>
      <w:r w:rsidRPr="001431E9">
        <w:rPr>
          <w:rStyle w:val="Emphasis"/>
        </w:rPr>
        <w:t>I don’t think so</w:t>
      </w:r>
      <w:r w:rsidRPr="001431E9">
        <w:rPr>
          <w:rStyle w:val="StyleUnderline"/>
        </w:rPr>
        <w:t>,”</w:t>
      </w:r>
      <w:r w:rsidRPr="001431E9">
        <w:t xml:space="preserve"> </w:t>
      </w:r>
      <w:proofErr w:type="spellStart"/>
      <w:r w:rsidRPr="001431E9">
        <w:t>Mr</w:t>
      </w:r>
      <w:proofErr w:type="spellEnd"/>
      <w:r w:rsidRPr="001431E9">
        <w:t xml:space="preserve"> Liu </w:t>
      </w:r>
      <w:proofErr w:type="spellStart"/>
      <w:r w:rsidRPr="001431E9">
        <w:t>Jianchao</w:t>
      </w:r>
      <w:proofErr w:type="spellEnd"/>
      <w:r w:rsidRPr="001431E9">
        <w:t xml:space="preserve">, </w:t>
      </w:r>
      <w:r w:rsidRPr="001431E9">
        <w:rPr>
          <w:rStyle w:val="Emphasis"/>
        </w:rPr>
        <w:t>head of the party’s International Department</w:t>
      </w:r>
      <w:r w:rsidRPr="001431E9">
        <w:t xml:space="preserve">, told an international audience of current and former foreign policymakers and scholars at the World Peace Forum in Beijing on July 3. </w:t>
      </w:r>
      <w:r w:rsidRPr="001431E9">
        <w:rPr>
          <w:rStyle w:val="StyleUnderline"/>
        </w:rPr>
        <w:t>He described Chinese and Americans as peace-loving people</w:t>
      </w:r>
      <w:r w:rsidRPr="001431E9">
        <w:t xml:space="preserve"> and </w:t>
      </w:r>
      <w:r w:rsidRPr="001431E9">
        <w:rPr>
          <w:rStyle w:val="StyleUnderline"/>
        </w:rPr>
        <w:t xml:space="preserve">said it would be </w:t>
      </w:r>
      <w:r w:rsidRPr="001431E9">
        <w:rPr>
          <w:rStyle w:val="Emphasis"/>
          <w:sz w:val="30"/>
          <w:szCs w:val="30"/>
        </w:rPr>
        <w:t>“inconceivable”</w:t>
      </w:r>
      <w:r w:rsidRPr="001431E9">
        <w:rPr>
          <w:rStyle w:val="StyleUnderline"/>
        </w:rPr>
        <w:t xml:space="preserve"> that China and the US would want to meet on the battlefield</w:t>
      </w:r>
      <w:r w:rsidRPr="001431E9">
        <w:t>. “</w:t>
      </w:r>
      <w:proofErr w:type="gramStart"/>
      <w:r w:rsidRPr="001431E9">
        <w:t>So</w:t>
      </w:r>
      <w:proofErr w:type="gramEnd"/>
      <w:r w:rsidRPr="001431E9">
        <w:t xml:space="preserve"> we advise those politicians who advocate force and admire muscle-flexing to give up their belligerent rhetoric and stop instigating conflicts and contradictions,” he said. Earlier in his opening remarks, he </w:t>
      </w:r>
      <w:proofErr w:type="spellStart"/>
      <w:r w:rsidRPr="001431E9">
        <w:t>criticised</w:t>
      </w:r>
      <w:proofErr w:type="spellEnd"/>
      <w:r w:rsidRPr="001431E9">
        <w:t xml:space="preserve"> US </w:t>
      </w:r>
      <w:proofErr w:type="spellStart"/>
      <w:r w:rsidRPr="001431E9">
        <w:t>Defence</w:t>
      </w:r>
      <w:proofErr w:type="spellEnd"/>
      <w:r w:rsidRPr="001431E9">
        <w:t xml:space="preserve"> Secretary Pete Hegseth’s speech at the Shangri-La Dialogue security forum in Singapore, which </w:t>
      </w:r>
      <w:r w:rsidRPr="001431E9">
        <w:rPr>
          <w:rStyle w:val="StyleUnderline"/>
        </w:rPr>
        <w:t xml:space="preserve">marked the first comprehensive articulation of America’s Asia policy under President Donald Trump’s second term. </w:t>
      </w:r>
    </w:p>
    <w:p w14:paraId="00514797" w14:textId="77777777" w:rsidR="00111F18" w:rsidRPr="001431E9" w:rsidRDefault="00111F18" w:rsidP="00111F18">
      <w:pPr>
        <w:pStyle w:val="Heading4"/>
      </w:pPr>
      <w:r w:rsidRPr="001431E9">
        <w:t>China</w:t>
      </w:r>
      <w:r w:rsidRPr="001431E9">
        <w:rPr>
          <w:u w:val="single"/>
        </w:rPr>
        <w:t xml:space="preserve"> isn’t ready for war</w:t>
      </w:r>
      <w:r w:rsidRPr="001431E9">
        <w:t>.</w:t>
      </w:r>
    </w:p>
    <w:p w14:paraId="49341B5C" w14:textId="77777777" w:rsidR="00111F18" w:rsidRPr="001431E9" w:rsidRDefault="00111F18" w:rsidP="00111F18">
      <w:pPr>
        <w:rPr>
          <w:sz w:val="16"/>
        </w:rPr>
      </w:pPr>
      <w:r w:rsidRPr="001431E9">
        <w:rPr>
          <w:rStyle w:val="Style13ptBold"/>
        </w:rPr>
        <w:t>Johnson ‘25</w:t>
      </w:r>
      <w:r w:rsidRPr="001431E9">
        <w:rPr>
          <w:rStyle w:val="Style13ptBold"/>
          <w:b w:val="0"/>
          <w:bCs w:val="0"/>
        </w:rPr>
        <w:t xml:space="preserve"> [(Reuben, Consultant for the U.S. DoD) “China Might Not Be Ready </w:t>
      </w:r>
      <w:proofErr w:type="gramStart"/>
      <w:r w:rsidRPr="001431E9">
        <w:rPr>
          <w:rStyle w:val="Style13ptBold"/>
          <w:b w:val="0"/>
          <w:bCs w:val="0"/>
        </w:rPr>
        <w:t>For</w:t>
      </w:r>
      <w:proofErr w:type="gramEnd"/>
      <w:r w:rsidRPr="001431E9">
        <w:rPr>
          <w:rStyle w:val="Style13ptBold"/>
          <w:b w:val="0"/>
          <w:bCs w:val="0"/>
        </w:rPr>
        <w:t xml:space="preserve"> </w:t>
      </w:r>
      <w:proofErr w:type="gramStart"/>
      <w:r w:rsidRPr="001431E9">
        <w:rPr>
          <w:rStyle w:val="Style13ptBold"/>
          <w:b w:val="0"/>
          <w:bCs w:val="0"/>
        </w:rPr>
        <w:t>A</w:t>
      </w:r>
      <w:proofErr w:type="gramEnd"/>
      <w:r w:rsidRPr="001431E9">
        <w:rPr>
          <w:rStyle w:val="Style13ptBold"/>
          <w:b w:val="0"/>
          <w:bCs w:val="0"/>
        </w:rPr>
        <w:t xml:space="preserve"> Real War,”, 07/27/25, https://nationalsecurityjournal.org/china-might-not-be-ready-for-a-real-war/] </w:t>
      </w:r>
      <w:r w:rsidRPr="001431E9">
        <w:rPr>
          <w:rStyle w:val="Style13ptBold"/>
          <w:b w:val="0"/>
          <w:bCs w:val="0"/>
          <w:sz w:val="16"/>
        </w:rPr>
        <w:t>Pen EE</w:t>
      </w:r>
    </w:p>
    <w:p w14:paraId="6F0A7867" w14:textId="77777777" w:rsidR="00111F18" w:rsidRPr="001431E9" w:rsidRDefault="00111F18" w:rsidP="00111F18">
      <w:pPr>
        <w:rPr>
          <w:sz w:val="16"/>
        </w:rPr>
      </w:pPr>
      <w:r w:rsidRPr="001431E9">
        <w:rPr>
          <w:b/>
          <w:bCs/>
          <w:sz w:val="16"/>
        </w:rPr>
        <w:t>WARSAW, POLAND –</w:t>
      </w:r>
      <w:r w:rsidRPr="001431E9">
        <w:rPr>
          <w:sz w:val="16"/>
        </w:rPr>
        <w:t xml:space="preserve"> The long-running US Council on Foreign Relations journal, Foreign Affairs, has this month published an assessment that asks and attempts to answer the question increasingly heard in the corridors of the Pentagon and the many American intelligence services: “Is China’s military ready for war?” </w:t>
      </w:r>
    </w:p>
    <w:p w14:paraId="7FBA09CA" w14:textId="77777777" w:rsidR="00111F18" w:rsidRPr="001431E9" w:rsidRDefault="00111F18" w:rsidP="00111F18">
      <w:pPr>
        <w:rPr>
          <w:b/>
          <w:bCs/>
        </w:rPr>
      </w:pPr>
      <w:r w:rsidRPr="001431E9">
        <w:rPr>
          <w:b/>
          <w:bCs/>
        </w:rPr>
        <w:t>The Last War China Fought Was 1979</w:t>
      </w:r>
    </w:p>
    <w:p w14:paraId="1F168CAF" w14:textId="77777777" w:rsidR="00111F18" w:rsidRPr="001431E9" w:rsidRDefault="00111F18" w:rsidP="00111F18">
      <w:r w:rsidRPr="001431E9">
        <w:t xml:space="preserve">Those who are </w:t>
      </w:r>
      <w:proofErr w:type="spellStart"/>
      <w:r w:rsidRPr="001431E9">
        <w:t>sceptical</w:t>
      </w:r>
      <w:proofErr w:type="spellEnd"/>
      <w:r w:rsidRPr="001431E9">
        <w:t xml:space="preserve"> of that proposition have plenty of company. </w:t>
      </w:r>
    </w:p>
    <w:p w14:paraId="3F1FEA9E" w14:textId="77777777" w:rsidR="00111F18" w:rsidRPr="001431E9" w:rsidRDefault="00111F18" w:rsidP="00111F18">
      <w:pPr>
        <w:rPr>
          <w:rStyle w:val="Emphasis"/>
        </w:rPr>
      </w:pPr>
      <w:r w:rsidRPr="001431E9">
        <w:t xml:space="preserve">One of the first data points pushed forward in any assessment along these lines is a rebuttal question: </w:t>
      </w:r>
      <w:r w:rsidRPr="001431E9">
        <w:rPr>
          <w:rStyle w:val="Emphasis"/>
        </w:rPr>
        <w:t xml:space="preserve">“when was the last time the People’s Liberation Army (PLA) actually fought in the field against anything resembling a peer competitor.” </w:t>
      </w:r>
    </w:p>
    <w:p w14:paraId="46788F75" w14:textId="77777777" w:rsidR="00111F18" w:rsidRPr="001431E9" w:rsidRDefault="00111F18" w:rsidP="00111F18">
      <w:pPr>
        <w:rPr>
          <w:u w:val="single"/>
        </w:rPr>
      </w:pPr>
      <w:r w:rsidRPr="001431E9">
        <w:rPr>
          <w:u w:val="single"/>
        </w:rPr>
        <w:t>The answer is the 1979 Sino-Vietnamese War. Both sides in this conflict claimed victory afterwards, but from the Chinese side, it ended up being a very costly one.</w:t>
      </w:r>
    </w:p>
    <w:p w14:paraId="1A24501A" w14:textId="77777777" w:rsidR="00111F18" w:rsidRPr="001431E9" w:rsidRDefault="00111F18" w:rsidP="00111F18">
      <w:r w:rsidRPr="001431E9">
        <w:t xml:space="preserve">Deng Xiaoping, who was the penultimate ruler of the PRC at the time, is thought by some analysts to have instigated the conflict just to “teach the Vietnamese a lesson.” </w:t>
      </w:r>
    </w:p>
    <w:p w14:paraId="7E21ABB1" w14:textId="77777777" w:rsidR="00111F18" w:rsidRPr="001431E9" w:rsidRDefault="00111F18" w:rsidP="00111F18">
      <w:pPr>
        <w:rPr>
          <w:sz w:val="16"/>
        </w:rPr>
      </w:pPr>
      <w:r w:rsidRPr="001431E9">
        <w:rPr>
          <w:sz w:val="16"/>
        </w:rPr>
        <w:t xml:space="preserve">The other half of the theory is that he went to war against Hanoi specifically because he anticipated tremendous losses. In this manner, it would reveal the dysfunctional nature of the PLA, which was equipped with outdated, inferior weaponry and operated under an obsolescent political structure. The poor performance of the force gave him the justification he needed to clean house and begin a top-to-bottom modernization of the entire armed forces. </w:t>
      </w:r>
    </w:p>
    <w:p w14:paraId="6CC4929E" w14:textId="77777777" w:rsidR="00111F18" w:rsidRPr="001431E9" w:rsidRDefault="00111F18" w:rsidP="00111F18">
      <w:pPr>
        <w:rPr>
          <w:sz w:val="16"/>
        </w:rPr>
      </w:pPr>
      <w:r w:rsidRPr="001431E9">
        <w:rPr>
          <w:sz w:val="16"/>
        </w:rPr>
        <w:t>That modernization is still ongoing almost a half-century later. Under Chinese Communist Party (CCP) General Secretary XI Jinping, that “building a modern military” continues today at an accelerated rate.</w:t>
      </w:r>
    </w:p>
    <w:p w14:paraId="4C39B833" w14:textId="77777777" w:rsidR="00111F18" w:rsidRPr="001431E9" w:rsidRDefault="00111F18" w:rsidP="00111F18">
      <w:pPr>
        <w:rPr>
          <w:sz w:val="16"/>
        </w:rPr>
      </w:pPr>
      <w:r w:rsidRPr="001431E9">
        <w:rPr>
          <w:sz w:val="16"/>
        </w:rPr>
        <w:t xml:space="preserve">Some of the most spectacular advancements in new weaponry have been observed in the past eight months. </w:t>
      </w:r>
    </w:p>
    <w:p w14:paraId="5D5C5FA8" w14:textId="77777777" w:rsidR="00111F18" w:rsidRPr="001431E9" w:rsidRDefault="00111F18" w:rsidP="00111F18">
      <w:pPr>
        <w:rPr>
          <w:b/>
          <w:bCs/>
        </w:rPr>
      </w:pPr>
      <w:r w:rsidRPr="001431E9">
        <w:rPr>
          <w:b/>
          <w:bCs/>
        </w:rPr>
        <w:t>The Impact of Seemingly Endless Purges</w:t>
      </w:r>
    </w:p>
    <w:p w14:paraId="3BCE95C9" w14:textId="77777777" w:rsidR="00111F18" w:rsidRPr="001431E9" w:rsidRDefault="00111F18" w:rsidP="00111F18">
      <w:pPr>
        <w:rPr>
          <w:u w:val="single"/>
        </w:rPr>
      </w:pPr>
      <w:r w:rsidRPr="001431E9">
        <w:rPr>
          <w:u w:val="single"/>
        </w:rPr>
        <w:t xml:space="preserve">Recently, Xi has unleashed a new round of purges of the People’s Liberation Army (PLA) senior leadership. </w:t>
      </w:r>
    </w:p>
    <w:p w14:paraId="7F550D1E" w14:textId="77777777" w:rsidR="00111F18" w:rsidRPr="001431E9" w:rsidRDefault="00111F18" w:rsidP="00111F18">
      <w:pPr>
        <w:rPr>
          <w:rStyle w:val="Emphasis"/>
        </w:rPr>
      </w:pPr>
      <w:r w:rsidRPr="001431E9">
        <w:t xml:space="preserve">Since the 20th CCP National Party Congress that was held in October 2022, more than </w:t>
      </w:r>
      <w:r w:rsidRPr="001431E9">
        <w:rPr>
          <w:u w:val="single"/>
        </w:rPr>
        <w:t xml:space="preserve">20 senior PLA officers from the armed </w:t>
      </w:r>
      <w:proofErr w:type="spellStart"/>
      <w:r w:rsidRPr="001431E9">
        <w:rPr>
          <w:u w:val="single"/>
        </w:rPr>
        <w:t>force’s</w:t>
      </w:r>
      <w:proofErr w:type="spellEnd"/>
      <w:r w:rsidRPr="001431E9">
        <w:rPr>
          <w:u w:val="single"/>
        </w:rPr>
        <w:t xml:space="preserve"> four services</w:t>
      </w:r>
      <w:r w:rsidRPr="001431E9">
        <w:t>—Army (PLA), Navy (PLAN), Air Force (PLAAF), and Strategic Rocket Force (PLASRF)—</w:t>
      </w:r>
      <w:r w:rsidRPr="001431E9">
        <w:rPr>
          <w:rStyle w:val="Emphasis"/>
        </w:rPr>
        <w:t xml:space="preserve">have either disappeared from public view and/or have later been unceremoniously discharged. </w:t>
      </w:r>
    </w:p>
    <w:p w14:paraId="7CE53493" w14:textId="77777777" w:rsidR="00111F18" w:rsidRPr="001431E9" w:rsidRDefault="00111F18" w:rsidP="00111F18">
      <w:pPr>
        <w:rPr>
          <w:sz w:val="16"/>
        </w:rPr>
      </w:pPr>
      <w:r w:rsidRPr="001431E9">
        <w:rPr>
          <w:sz w:val="16"/>
        </w:rPr>
        <w:t xml:space="preserve">In addition, an additional cast of generals has also been reported to be missing from public view, which could mean another round of purges is in the offing. But what is unprecedented is that since autumn 2023, three of the six uniformed members of the party’s Central Military Commission (CMC), the top body of the CCP that is the supreme authority over the entirety of the armed forces, have been removed from their positions. </w:t>
      </w:r>
    </w:p>
    <w:p w14:paraId="001EF533" w14:textId="77777777" w:rsidR="00111F18" w:rsidRPr="001431E9" w:rsidRDefault="00111F18" w:rsidP="00111F18">
      <w:pPr>
        <w:rPr>
          <w:sz w:val="16"/>
        </w:rPr>
      </w:pPr>
      <w:proofErr w:type="gramStart"/>
      <w:r w:rsidRPr="001431E9">
        <w:rPr>
          <w:sz w:val="16"/>
        </w:rPr>
        <w:t>Never before</w:t>
      </w:r>
      <w:proofErr w:type="gramEnd"/>
      <w:r w:rsidRPr="001431E9">
        <w:rPr>
          <w:sz w:val="16"/>
        </w:rPr>
        <w:t xml:space="preserve"> have half the CMC senior generals been dismissed within such a short time frame. What is doubly inexplicable is that Xi himself had previously promoted all three generals. They were appointed to the CMC in 2022, just after the Chinese party leader had established his near-total control over the CCP at the 20th Party Congress. </w:t>
      </w:r>
    </w:p>
    <w:p w14:paraId="3EB15A81" w14:textId="77777777" w:rsidR="00111F18" w:rsidRPr="001431E9" w:rsidRDefault="00111F18" w:rsidP="00111F18">
      <w:pPr>
        <w:rPr>
          <w:rStyle w:val="Emphasis"/>
        </w:rPr>
      </w:pPr>
      <w:r w:rsidRPr="001431E9">
        <w:rPr>
          <w:rStyle w:val="Emphasis"/>
        </w:rPr>
        <w:t>With such turmoil at the top, it becomes hard to see how the PLA could accomplish the goal of “taking back” Taiwan by 2027, as Xi has supposedly ordered his generals to plan for.</w:t>
      </w:r>
    </w:p>
    <w:p w14:paraId="34E9CA73" w14:textId="77777777" w:rsidR="00111F18" w:rsidRPr="001431E9" w:rsidRDefault="00111F18" w:rsidP="00111F18">
      <w:r w:rsidRPr="001431E9">
        <w:t xml:space="preserve">The smart money says that another round of purges could adversely affect the PLA’s readiness to fulfil that mission. </w:t>
      </w:r>
    </w:p>
    <w:p w14:paraId="08087FDD" w14:textId="77777777" w:rsidR="00111F18" w:rsidRPr="001431E9" w:rsidRDefault="00111F18" w:rsidP="00111F18">
      <w:r w:rsidRPr="001431E9">
        <w:t xml:space="preserve">There are some tangible reasons to believe that cashiering so many senior officers will have numerous negative consequences. </w:t>
      </w:r>
    </w:p>
    <w:p w14:paraId="491DEBD8" w14:textId="77777777" w:rsidR="00111F18" w:rsidRPr="001431E9" w:rsidRDefault="00111F18" w:rsidP="00111F18">
      <w:r w:rsidRPr="001431E9">
        <w:t xml:space="preserve">Some of those that the Foreign Affairs assessment predicts are: </w:t>
      </w:r>
    </w:p>
    <w:p w14:paraId="1BED9DE7" w14:textId="77777777" w:rsidR="00111F18" w:rsidRPr="001431E9" w:rsidRDefault="00111F18" w:rsidP="00111F18">
      <w:r w:rsidRPr="001431E9">
        <w:t>–</w:t>
      </w:r>
      <w:r w:rsidRPr="001431E9">
        <w:rPr>
          <w:u w:val="single"/>
        </w:rPr>
        <w:t>Weapons modernization programs will likely be slowed down.</w:t>
      </w:r>
      <w:r w:rsidRPr="001431E9">
        <w:t xml:space="preserve"> In a climate of “heads being chopped off,” there will be </w:t>
      </w:r>
      <w:r w:rsidRPr="001431E9">
        <w:rPr>
          <w:u w:val="single"/>
        </w:rPr>
        <w:t>those unwilling to take any chances of being blamed for failures</w:t>
      </w:r>
      <w:r w:rsidRPr="001431E9">
        <w:t xml:space="preserve"> in the weapons development and testing process. The normal ponderous procedures that go to great lengths to ensure a “zero defects” outcome will move the dates for any new weapon systems to the right. </w:t>
      </w:r>
    </w:p>
    <w:p w14:paraId="05CF77FF" w14:textId="77777777" w:rsidR="00111F18" w:rsidRPr="001431E9" w:rsidRDefault="00111F18" w:rsidP="00111F18">
      <w:pPr>
        <w:rPr>
          <w:rStyle w:val="Emphasis"/>
        </w:rPr>
      </w:pPr>
      <w:r w:rsidRPr="001431E9">
        <w:rPr>
          <w:rStyle w:val="Emphasis"/>
        </w:rPr>
        <w:t>-Command structures will be thrown into disarray. Serious decision-making within the PLA could be turned into one that comes to a halt until those involved have determined “which way the wind is blowing.”</w:t>
      </w:r>
    </w:p>
    <w:p w14:paraId="033B1349" w14:textId="77777777" w:rsidR="00111F18" w:rsidRPr="001431E9" w:rsidRDefault="00111F18" w:rsidP="00111F18">
      <w:pPr>
        <w:rPr>
          <w:u w:val="single"/>
        </w:rPr>
      </w:pPr>
      <w:r w:rsidRPr="001431E9">
        <w:t xml:space="preserve">-Last, but not least, is how a series of actions along these lines would most likely weaken morale within the PLA. </w:t>
      </w:r>
      <w:r w:rsidRPr="001431E9">
        <w:rPr>
          <w:rStyle w:val="Emphasis"/>
        </w:rPr>
        <w:t>A force that sees how capricious its political leadership can be and has a “here today – gone tomorrow” chain of command will inevitably become demoralized</w:t>
      </w:r>
      <w:r w:rsidRPr="001431E9">
        <w:t xml:space="preserve">.  </w:t>
      </w:r>
      <w:r w:rsidRPr="001431E9">
        <w:rPr>
          <w:u w:val="single"/>
        </w:rPr>
        <w:t xml:space="preserve">Would such a force be capable of effectively fighting against a peer competitor? Would they perform as dismally as Russian President Vladimir Putin’s forces have in Ukraine? </w:t>
      </w:r>
    </w:p>
    <w:p w14:paraId="0C5F79FD" w14:textId="77777777" w:rsidR="00111F18" w:rsidRPr="001431E9" w:rsidRDefault="00111F18" w:rsidP="00111F18">
      <w:pPr>
        <w:rPr>
          <w:b/>
          <w:bCs/>
        </w:rPr>
      </w:pPr>
      <w:r w:rsidRPr="001431E9">
        <w:rPr>
          <w:b/>
          <w:bCs/>
        </w:rPr>
        <w:t>China’s Military: Politics vs. Readiness</w:t>
      </w:r>
    </w:p>
    <w:p w14:paraId="45D7A7AB" w14:textId="77777777" w:rsidR="00111F18" w:rsidRPr="001431E9" w:rsidRDefault="00111F18" w:rsidP="00111F18">
      <w:pPr>
        <w:rPr>
          <w:rStyle w:val="Emphasis"/>
        </w:rPr>
      </w:pPr>
      <w:r w:rsidRPr="001431E9">
        <w:rPr>
          <w:rStyle w:val="Emphasis"/>
        </w:rPr>
        <w:t xml:space="preserve">Both before and after the conflict in Vietnam, the CCP leadership was inclined to send the force into battle, regardless of its overall fitness to do so. </w:t>
      </w:r>
    </w:p>
    <w:p w14:paraId="7D4823E6" w14:textId="77777777" w:rsidR="00111F18" w:rsidRPr="001431E9" w:rsidRDefault="00111F18" w:rsidP="00111F18">
      <w:r w:rsidRPr="001431E9">
        <w:t xml:space="preserve">As the Foreign Affairs essay points out, “political calculations trumped military readiness and favorable domestic conditions. Chinese leaders viewed these operations as conflicts of necessity, not choice or opportunity.” </w:t>
      </w:r>
    </w:p>
    <w:p w14:paraId="539628D6" w14:textId="77777777" w:rsidR="00111F18" w:rsidRPr="001431E9" w:rsidRDefault="00111F18" w:rsidP="00111F18">
      <w:r w:rsidRPr="001431E9">
        <w:t xml:space="preserve">If Xi’s program of purges today ends up sabotaging PLA readiness, then the question must be asked: how and when the military can be employed with some reasonable chance of success. If the purges and continued anti-corruption efforts persist, they telegraph a relatively low level of confidence in his military leadership on the part of Xi. </w:t>
      </w:r>
    </w:p>
    <w:p w14:paraId="42A9845E" w14:textId="77777777" w:rsidR="00111F18" w:rsidRPr="001431E9" w:rsidRDefault="00111F18" w:rsidP="00111F18">
      <w:r w:rsidRPr="001431E9">
        <w:t xml:space="preserve">This leaves the PLA only capable of what it has always initially designed for – making war on its civilian population. Given that dynamic, one </w:t>
      </w:r>
      <w:proofErr w:type="gramStart"/>
      <w:r w:rsidRPr="001431E9">
        <w:t>has to</w:t>
      </w:r>
      <w:proofErr w:type="gramEnd"/>
      <w:r w:rsidRPr="001431E9">
        <w:t xml:space="preserve"> ask just what the expectations would be from Xi if he sends the PLA off to invade Taiwan. </w:t>
      </w:r>
    </w:p>
    <w:p w14:paraId="7C47CFD4" w14:textId="77777777" w:rsidR="00111F18" w:rsidRPr="001431E9" w:rsidRDefault="00111F18" w:rsidP="00111F18">
      <w:pPr>
        <w:rPr>
          <w:u w:val="single"/>
        </w:rPr>
      </w:pPr>
      <w:r w:rsidRPr="001431E9">
        <w:rPr>
          <w:u w:val="single"/>
        </w:rPr>
        <w:t xml:space="preserve">Ordering them to take the island is one thing. Whether they are prepared and capable of doing so is another question. </w:t>
      </w:r>
    </w:p>
    <w:p w14:paraId="69FCF55E" w14:textId="77777777" w:rsidR="00111F18" w:rsidRPr="001431E9" w:rsidRDefault="00111F18" w:rsidP="00111F18">
      <w:pPr>
        <w:pStyle w:val="Heading4"/>
      </w:pPr>
      <w:r w:rsidRPr="001431E9">
        <w:t xml:space="preserve">The fighting capacity for the </w:t>
      </w:r>
      <w:r w:rsidRPr="001431E9">
        <w:rPr>
          <w:u w:val="single"/>
        </w:rPr>
        <w:t>Chinese military is incredibly questionable</w:t>
      </w:r>
      <w:r w:rsidRPr="001431E9">
        <w:t>.</w:t>
      </w:r>
    </w:p>
    <w:p w14:paraId="285E1302" w14:textId="77777777" w:rsidR="00111F18" w:rsidRPr="001431E9" w:rsidRDefault="00111F18" w:rsidP="00111F18">
      <w:pPr>
        <w:rPr>
          <w:sz w:val="26"/>
        </w:rPr>
      </w:pPr>
      <w:r w:rsidRPr="001431E9">
        <w:rPr>
          <w:rStyle w:val="Style13ptBold"/>
        </w:rPr>
        <w:t>Lendon ‘25</w:t>
      </w:r>
      <w:r w:rsidRPr="001431E9">
        <w:rPr>
          <w:rStyle w:val="Style13ptBold"/>
          <w:b w:val="0"/>
          <w:bCs w:val="0"/>
        </w:rPr>
        <w:t xml:space="preserve"> [(Brad, </w:t>
      </w:r>
      <w:r w:rsidRPr="001431E9">
        <w:rPr>
          <w:sz w:val="26"/>
        </w:rPr>
        <w:t>Senior News Desk Reporter</w:t>
      </w:r>
      <w:r w:rsidRPr="001431E9">
        <w:rPr>
          <w:rStyle w:val="Style13ptBold"/>
          <w:b w:val="0"/>
          <w:bCs w:val="0"/>
        </w:rPr>
        <w:t>) “</w:t>
      </w:r>
      <w:r w:rsidRPr="001431E9">
        <w:rPr>
          <w:sz w:val="26"/>
        </w:rPr>
        <w:t>Is China’s military really built for war? New report questions Beijing’s arms buildup</w:t>
      </w:r>
      <w:r w:rsidRPr="001431E9">
        <w:rPr>
          <w:rStyle w:val="Style13ptBold"/>
          <w:b w:val="0"/>
          <w:bCs w:val="0"/>
        </w:rPr>
        <w:t xml:space="preserve">,”, 02/17/25, https://www.cnn.com/2025/02/16/china/china-military-readiness-rand-report-intl-hnk-ml] </w:t>
      </w:r>
      <w:r w:rsidRPr="001431E9">
        <w:rPr>
          <w:rStyle w:val="Style13ptBold"/>
          <w:b w:val="0"/>
          <w:bCs w:val="0"/>
          <w:sz w:val="16"/>
        </w:rPr>
        <w:t>Pen EE</w:t>
      </w:r>
    </w:p>
    <w:p w14:paraId="3C0BF0DE" w14:textId="77777777" w:rsidR="00111F18" w:rsidRPr="001431E9" w:rsidRDefault="00111F18" w:rsidP="00111F18">
      <w:pPr>
        <w:rPr>
          <w:sz w:val="14"/>
        </w:rPr>
      </w:pPr>
      <w:r w:rsidRPr="001431E9">
        <w:rPr>
          <w:sz w:val="14"/>
        </w:rPr>
        <w:t>China is not ready for war, according to a contentious</w:t>
      </w:r>
      <w:r w:rsidRPr="001431E9">
        <w:rPr>
          <w:i/>
          <w:iCs/>
          <w:sz w:val="14"/>
        </w:rPr>
        <w:t xml:space="preserve"> </w:t>
      </w:r>
      <w:r w:rsidRPr="001431E9">
        <w:rPr>
          <w:sz w:val="14"/>
        </w:rPr>
        <w:t xml:space="preserve">report from a US think tank, which claims the main motivation for the ruling Communist Party’s expansive push for military modernization is to retain its grip on power – not fight an overseas foe. Beijing has pursued a head-turning military buildup under Chinese leader Xi Jinping, during which the People’s Liberation Army (PLA) – previously not even one of the strongest in Asia – has started to rival, or in some categories surpass, the US military in analysts’ estimations. Simulations by US defense experts have repeatedly shown the US – widely regarded as the world’s strongest military – having a tough time matching the PLA in a fight close to China’s shores, especially over the democratic island of Taiwan, which is claimed by Beijing. </w:t>
      </w:r>
    </w:p>
    <w:p w14:paraId="312456E1" w14:textId="77777777" w:rsidR="00111F18" w:rsidRPr="001431E9" w:rsidRDefault="00111F18" w:rsidP="00111F18">
      <w:pPr>
        <w:rPr>
          <w:rStyle w:val="Emphasis"/>
        </w:rPr>
      </w:pPr>
      <w:r w:rsidRPr="001431E9">
        <w:rPr>
          <w:rStyle w:val="Emphasis"/>
        </w:rPr>
        <w:t xml:space="preserve">But a report released last month by the Washington-based RAND Corp. said that despite the impressive buildup, political considerations – importantly the Communist Party’s desire for control over both military personnel and Chinese society – could hamper the PLA in battle, especially against a peer adversary such as the US. </w:t>
      </w:r>
    </w:p>
    <w:p w14:paraId="5A25D499" w14:textId="77777777" w:rsidR="00111F18" w:rsidRPr="001431E9" w:rsidRDefault="00111F18" w:rsidP="00111F18">
      <w:r w:rsidRPr="001431E9">
        <w:rPr>
          <w:u w:val="single"/>
        </w:rPr>
        <w:t>“The PLA remains fundamentally focused on upholding Chinese Communist Party (CCP) rule rather than preparing for war,”</w:t>
      </w:r>
      <w:r w:rsidRPr="001431E9">
        <w:t xml:space="preserve"> wrote Timothy Heath, a longtime China expert with RAND, in the report, titled “The Chinese military’s doubtful combat readiness.” </w:t>
      </w:r>
    </w:p>
    <w:p w14:paraId="7859C9C5" w14:textId="77777777" w:rsidR="00111F18" w:rsidRPr="001431E9" w:rsidRDefault="00111F18" w:rsidP="00111F18">
      <w:r w:rsidRPr="001431E9">
        <w:rPr>
          <w:b/>
          <w:bCs/>
          <w:u w:val="single"/>
        </w:rPr>
        <w:t>“China’s military modernization gains are designed first and foremost to bolster the appeal and credibility of CCP rule,”</w:t>
      </w:r>
      <w:r w:rsidRPr="001431E9">
        <w:t xml:space="preserve"> making war unlikely, Heath added. </w:t>
      </w:r>
    </w:p>
    <w:p w14:paraId="279E82C1" w14:textId="77777777" w:rsidR="00111F18" w:rsidRPr="001431E9" w:rsidRDefault="00111F18" w:rsidP="00111F18">
      <w:pPr>
        <w:rPr>
          <w:sz w:val="16"/>
        </w:rPr>
      </w:pPr>
      <w:r w:rsidRPr="001431E9">
        <w:rPr>
          <w:sz w:val="16"/>
        </w:rPr>
        <w:t xml:space="preserve">One example Heath cited of political considerations butting up against military objectives is the PLA spending up to 40% of training time on political topics. </w:t>
      </w:r>
    </w:p>
    <w:p w14:paraId="070AE714" w14:textId="77777777" w:rsidR="00111F18" w:rsidRPr="001431E9" w:rsidRDefault="00111F18" w:rsidP="00111F18">
      <w:pPr>
        <w:rPr>
          <w:sz w:val="16"/>
        </w:rPr>
      </w:pPr>
      <w:r w:rsidRPr="001431E9">
        <w:rPr>
          <w:sz w:val="16"/>
        </w:rPr>
        <w:t>[photograph and caption omitted]</w:t>
      </w:r>
    </w:p>
    <w:p w14:paraId="484FB040" w14:textId="77777777" w:rsidR="00111F18" w:rsidRPr="001431E9" w:rsidRDefault="00111F18" w:rsidP="00111F18">
      <w:pPr>
        <w:rPr>
          <w:sz w:val="16"/>
        </w:rPr>
      </w:pPr>
      <w:r w:rsidRPr="001431E9">
        <w:rPr>
          <w:sz w:val="16"/>
        </w:rPr>
        <w:t xml:space="preserve">“The trade-off in time that could be spent mastering the essential skills for combat operations further raises questions as to how well prepared the PLA might be for modern war,” Heath said. </w:t>
      </w:r>
    </w:p>
    <w:p w14:paraId="342953C1" w14:textId="77777777" w:rsidR="00111F18" w:rsidRPr="001431E9" w:rsidRDefault="00111F18" w:rsidP="00111F18">
      <w:pPr>
        <w:rPr>
          <w:b/>
          <w:bCs/>
          <w:u w:val="single"/>
        </w:rPr>
      </w:pPr>
      <w:r w:rsidRPr="001431E9">
        <w:rPr>
          <w:b/>
          <w:bCs/>
          <w:u w:val="single"/>
        </w:rPr>
        <w:t xml:space="preserve">Heath noted too that PLA units are led not only by commanding officers, but also by political commissars who focus on party loyalty rather than combat effectiveness. </w:t>
      </w:r>
    </w:p>
    <w:p w14:paraId="307ED80C" w14:textId="77777777" w:rsidR="00111F18" w:rsidRPr="001431E9" w:rsidRDefault="00111F18" w:rsidP="00111F18">
      <w:pPr>
        <w:rPr>
          <w:b/>
          <w:bCs/>
          <w:u w:val="single"/>
        </w:rPr>
      </w:pPr>
      <w:r w:rsidRPr="001431E9">
        <w:rPr>
          <w:b/>
          <w:bCs/>
          <w:u w:val="single"/>
        </w:rPr>
        <w:t xml:space="preserve">“A divided command system … reduces the ability of commanders to respond flexibly and rapidly to emerging situations,” he wrote. </w:t>
      </w:r>
    </w:p>
    <w:p w14:paraId="0D332266" w14:textId="77777777" w:rsidR="00111F18" w:rsidRPr="001431E9" w:rsidRDefault="00111F18" w:rsidP="00111F18">
      <w:pPr>
        <w:rPr>
          <w:sz w:val="16"/>
        </w:rPr>
      </w:pPr>
      <w:r w:rsidRPr="001431E9">
        <w:rPr>
          <w:sz w:val="16"/>
        </w:rPr>
        <w:t xml:space="preserve">A conventional war between the US and China is a “remote possibility,” and Pentagon planners should focus on a wider variety of Chinese threats than missiles and bombs, he added. </w:t>
      </w:r>
    </w:p>
    <w:p w14:paraId="7DBB54F4" w14:textId="77777777" w:rsidR="00111F18" w:rsidRPr="001431E9" w:rsidRDefault="00111F18" w:rsidP="00111F18">
      <w:pPr>
        <w:rPr>
          <w:sz w:val="16"/>
        </w:rPr>
      </w:pPr>
      <w:r w:rsidRPr="001431E9">
        <w:rPr>
          <w:sz w:val="16"/>
        </w:rPr>
        <w:t>[photograph and caption omitted]</w:t>
      </w:r>
    </w:p>
    <w:p w14:paraId="16B713CC" w14:textId="77777777" w:rsidR="00111F18" w:rsidRPr="001431E9" w:rsidRDefault="00111F18" w:rsidP="00111F18">
      <w:pPr>
        <w:rPr>
          <w:sz w:val="16"/>
        </w:rPr>
      </w:pPr>
      <w:r w:rsidRPr="001431E9">
        <w:rPr>
          <w:sz w:val="16"/>
        </w:rPr>
        <w:t xml:space="preserve">But other experts scoffed at his conclusions, saying that Xi had made his top military goal clear: bringing Taiwan under Beijing’s control, by force if necessary. </w:t>
      </w:r>
    </w:p>
    <w:p w14:paraId="087F3608" w14:textId="77777777" w:rsidR="00111F18" w:rsidRPr="001431E9" w:rsidRDefault="00111F18" w:rsidP="00111F18">
      <w:r w:rsidRPr="001431E9">
        <w:t xml:space="preserve">The PLA’s buildup points to China being ready to do that, domestic control concerns notwithstanding, the experts added. </w:t>
      </w:r>
    </w:p>
    <w:p w14:paraId="134877DF" w14:textId="77777777" w:rsidR="00111F18" w:rsidRPr="001431E9" w:rsidRDefault="00111F18" w:rsidP="00111F18">
      <w:r w:rsidRPr="001431E9">
        <w:t xml:space="preserve">“There are much easier, cheaper, lower-risk ways to maximize party security than the bespoke warfighting capabilities Xi concertedly pursues,” said Andrew Erickson, professor of strategy at the US Naval War College. </w:t>
      </w:r>
    </w:p>
    <w:p w14:paraId="5E2B6ADF" w14:textId="77777777" w:rsidR="00111F18" w:rsidRPr="001431E9" w:rsidRDefault="00111F18" w:rsidP="00111F18">
      <w:r w:rsidRPr="001431E9">
        <w:t xml:space="preserve">John Culver, a former US intelligence officer for East Asia, also cast doubt on the report. </w:t>
      </w:r>
    </w:p>
    <w:p w14:paraId="42AFC414" w14:textId="77777777" w:rsidR="00111F18" w:rsidRPr="001431E9" w:rsidRDefault="00111F18" w:rsidP="00111F18">
      <w:r w:rsidRPr="001431E9">
        <w:t xml:space="preserve">“War isn’t Plan A, but it is Plan B if events require and the material capacity of the PLA and China for such an event is strong and getter stronger,” he wrote on X. </w:t>
      </w:r>
    </w:p>
    <w:p w14:paraId="6C020FA6" w14:textId="77777777" w:rsidR="00111F18" w:rsidRPr="001431E9" w:rsidRDefault="00111F18" w:rsidP="00111F18">
      <w:pPr>
        <w:rPr>
          <w:b/>
          <w:bCs/>
        </w:rPr>
      </w:pPr>
      <w:r w:rsidRPr="001431E9">
        <w:rPr>
          <w:b/>
          <w:bCs/>
        </w:rPr>
        <w:t xml:space="preserve">Weapons and will </w:t>
      </w:r>
    </w:p>
    <w:p w14:paraId="261F5216" w14:textId="77777777" w:rsidR="00111F18" w:rsidRPr="001431E9" w:rsidRDefault="00111F18" w:rsidP="00111F18">
      <w:pPr>
        <w:rPr>
          <w:u w:val="single"/>
        </w:rPr>
      </w:pPr>
      <w:r w:rsidRPr="001431E9">
        <w:rPr>
          <w:u w:val="single"/>
        </w:rPr>
        <w:t xml:space="preserve">China has achieved rapid and indisputable military progress since Xi introduced sweeping reforms a decade ago. </w:t>
      </w:r>
    </w:p>
    <w:p w14:paraId="1A9CD65C" w14:textId="77777777" w:rsidR="00111F18" w:rsidRPr="001431E9" w:rsidRDefault="00111F18" w:rsidP="00111F18">
      <w:pPr>
        <w:rPr>
          <w:sz w:val="16"/>
        </w:rPr>
      </w:pPr>
      <w:r w:rsidRPr="001431E9">
        <w:rPr>
          <w:sz w:val="16"/>
        </w:rPr>
        <w:t xml:space="preserve">Beijing’s intense shipbuilding program of recent years has yielded the world’s largest navy/maritime fighting force, which can operate farther than ever from China’s shores – including from the country’s first overseas military base in Djibouti. Meanwhile, China has made advances in stealth aircraft and hypersonic weapons – and turned vast areas of its inland deserts into fields of missile silos. </w:t>
      </w:r>
    </w:p>
    <w:p w14:paraId="0DD83C06" w14:textId="77777777" w:rsidR="00111F18" w:rsidRPr="001431E9" w:rsidRDefault="00111F18" w:rsidP="00111F18">
      <w:pPr>
        <w:rPr>
          <w:sz w:val="16"/>
        </w:rPr>
      </w:pPr>
      <w:r w:rsidRPr="001431E9">
        <w:rPr>
          <w:sz w:val="16"/>
        </w:rPr>
        <w:t>[photograph and caption omitted]</w:t>
      </w:r>
    </w:p>
    <w:p w14:paraId="3B83794A" w14:textId="77777777" w:rsidR="00111F18" w:rsidRPr="001431E9" w:rsidRDefault="00111F18" w:rsidP="00111F18">
      <w:pPr>
        <w:rPr>
          <w:b/>
          <w:bCs/>
          <w:u w:val="single"/>
        </w:rPr>
      </w:pPr>
      <w:r w:rsidRPr="001431E9">
        <w:rPr>
          <w:b/>
          <w:bCs/>
          <w:u w:val="single"/>
        </w:rPr>
        <w:t xml:space="preserve">But Heath questioned whether Beijing’s new arsenal would be effective in war. </w:t>
      </w:r>
    </w:p>
    <w:p w14:paraId="3DD0CDD2" w14:textId="77777777" w:rsidR="00111F18" w:rsidRPr="001431E9" w:rsidRDefault="00111F18" w:rsidP="00111F18">
      <w:r w:rsidRPr="001431E9">
        <w:rPr>
          <w:u w:val="single"/>
        </w:rPr>
        <w:t>“History has shown repeatedly that militaries sometimes fail to effectively use their advanced armaments in battle,”</w:t>
      </w:r>
      <w:r w:rsidRPr="001431E9">
        <w:t xml:space="preserve"> his report read, citing the war in Ukraine as the latest conflict where a better-armed military has failed to prevail. </w:t>
      </w:r>
    </w:p>
    <w:p w14:paraId="0E74C523" w14:textId="77777777" w:rsidR="00111F18" w:rsidRPr="001431E9" w:rsidRDefault="00111F18" w:rsidP="00111F18">
      <w:pPr>
        <w:rPr>
          <w:sz w:val="16"/>
        </w:rPr>
      </w:pPr>
      <w:r w:rsidRPr="001431E9">
        <w:rPr>
          <w:sz w:val="16"/>
        </w:rPr>
        <w:t xml:space="preserve">Critics of Heath’s report said it’s folly to see the same weaknesses in the PLA. </w:t>
      </w:r>
    </w:p>
    <w:p w14:paraId="30BB8D02" w14:textId="77777777" w:rsidR="00111F18" w:rsidRPr="001431E9" w:rsidRDefault="00111F18" w:rsidP="00111F18">
      <w:pPr>
        <w:rPr>
          <w:sz w:val="16"/>
        </w:rPr>
      </w:pPr>
      <w:r w:rsidRPr="001431E9">
        <w:rPr>
          <w:sz w:val="16"/>
        </w:rPr>
        <w:t xml:space="preserve">“Xi repeatedly engages in difficult military restructuring efforts that prioritize improvements in realistic warfighting capabilities and impose some of the most demanding requirements conceivable on China’s armed forces,” said Erickson of the US Naval War College. </w:t>
      </w:r>
    </w:p>
    <w:p w14:paraId="261D4F88" w14:textId="77777777" w:rsidR="00111F18" w:rsidRPr="001431E9" w:rsidRDefault="00111F18" w:rsidP="00111F18">
      <w:pPr>
        <w:rPr>
          <w:sz w:val="16"/>
        </w:rPr>
      </w:pPr>
      <w:r w:rsidRPr="001431E9">
        <w:rPr>
          <w:sz w:val="16"/>
        </w:rPr>
        <w:t xml:space="preserve">He noted that China is building both numbers – the Pentagon estimates Beijing is growing its nuclear warhead arsenal by about 100 a year – and technology, “pushing global frontiers with ambitious hypersonic weapons megaprojects.” </w:t>
      </w:r>
    </w:p>
    <w:p w14:paraId="4D80EB06" w14:textId="77777777" w:rsidR="00111F18" w:rsidRPr="001431E9" w:rsidRDefault="00111F18" w:rsidP="00111F18">
      <w:pPr>
        <w:rPr>
          <w:b/>
          <w:bCs/>
        </w:rPr>
      </w:pPr>
      <w:r w:rsidRPr="001431E9">
        <w:rPr>
          <w:b/>
          <w:bCs/>
        </w:rPr>
        <w:t xml:space="preserve">The human factor </w:t>
      </w:r>
    </w:p>
    <w:p w14:paraId="65C51E1E" w14:textId="77777777" w:rsidR="00111F18" w:rsidRPr="001431E9" w:rsidRDefault="00111F18" w:rsidP="00111F18">
      <w:pPr>
        <w:rPr>
          <w:sz w:val="16"/>
        </w:rPr>
      </w:pPr>
      <w:r w:rsidRPr="001431E9">
        <w:rPr>
          <w:sz w:val="16"/>
        </w:rPr>
        <w:t xml:space="preserve">Few doubt that the PLA has made great strides in both the number and quality of weapons it can field. Take for example its warships, led by the Type 055 destroyer, classified by many analysts as the most powerful surface combatant in the world. </w:t>
      </w:r>
    </w:p>
    <w:p w14:paraId="5621560A" w14:textId="77777777" w:rsidR="00111F18" w:rsidRPr="001431E9" w:rsidRDefault="00111F18" w:rsidP="00111F18">
      <w:pPr>
        <w:rPr>
          <w:sz w:val="16"/>
        </w:rPr>
      </w:pPr>
      <w:r w:rsidRPr="001431E9">
        <w:rPr>
          <w:sz w:val="16"/>
        </w:rPr>
        <w:t xml:space="preserve">The PLA Navy launched its 10th Type 055 last year, with as many as six more expected in the coming years. Each requires a crew of about 300 sailors. </w:t>
      </w:r>
    </w:p>
    <w:p w14:paraId="57EEA21C" w14:textId="77777777" w:rsidR="00111F18" w:rsidRPr="001431E9" w:rsidRDefault="00111F18" w:rsidP="00111F18">
      <w:r w:rsidRPr="001431E9">
        <w:t>[photograph and caption omitted]</w:t>
      </w:r>
    </w:p>
    <w:p w14:paraId="78CDFC43" w14:textId="77777777" w:rsidR="00111F18" w:rsidRPr="001431E9" w:rsidRDefault="00111F18" w:rsidP="00111F18">
      <w:pPr>
        <w:rPr>
          <w:b/>
          <w:bCs/>
          <w:u w:val="single"/>
        </w:rPr>
      </w:pPr>
      <w:r w:rsidRPr="001431E9">
        <w:t xml:space="preserve">Collin Koh, research fellow at the S. Rajaratnam School of International Studies in Singapore, said </w:t>
      </w:r>
      <w:r w:rsidRPr="001431E9">
        <w:rPr>
          <w:b/>
          <w:bCs/>
          <w:u w:val="single"/>
        </w:rPr>
        <w:t xml:space="preserve">building the high-tech warships may be easier than crewing them – because modern warships need young sailors to take on complex tasks, and that requires extensive training. </w:t>
      </w:r>
    </w:p>
    <w:p w14:paraId="11538C5B" w14:textId="77777777" w:rsidR="00111F18" w:rsidRPr="001431E9" w:rsidRDefault="00111F18" w:rsidP="00111F18">
      <w:r w:rsidRPr="001431E9">
        <w:t xml:space="preserve">“The army could likely assimilate someone from the countryside … who might not get a lot of education … and train him up to be an infantryman. </w:t>
      </w:r>
      <w:r w:rsidRPr="001431E9">
        <w:rPr>
          <w:u w:val="single"/>
        </w:rPr>
        <w:t xml:space="preserve">But if you want to train somebody who </w:t>
      </w:r>
      <w:proofErr w:type="gramStart"/>
      <w:r w:rsidRPr="001431E9">
        <w:rPr>
          <w:u w:val="single"/>
        </w:rPr>
        <w:t>is able to</w:t>
      </w:r>
      <w:proofErr w:type="gramEnd"/>
      <w:r w:rsidRPr="001431E9">
        <w:rPr>
          <w:u w:val="single"/>
        </w:rPr>
        <w:t xml:space="preserve"> man the controls in the combat information center in the warship, fire a missile and to maintain a missile, that requires a bit more,” Koh said.</w:t>
      </w:r>
      <w:r w:rsidRPr="001431E9">
        <w:t xml:space="preserve"> </w:t>
      </w:r>
    </w:p>
    <w:p w14:paraId="4D3C35D5" w14:textId="77777777" w:rsidR="00111F18" w:rsidRPr="001431E9" w:rsidRDefault="00111F18" w:rsidP="00111F18">
      <w:pPr>
        <w:rPr>
          <w:rStyle w:val="Emphasis"/>
        </w:rPr>
      </w:pPr>
      <w:r w:rsidRPr="001431E9">
        <w:rPr>
          <w:rStyle w:val="Emphasis"/>
        </w:rPr>
        <w:t xml:space="preserve">Meanwhile, the PLA continues to struggle another personnel problem – corruption. A Pentagon report from December said a widespread anticorruption campaign within the senior levels of the Chinese military and government is impeding Xi’s defense buildup. </w:t>
      </w:r>
    </w:p>
    <w:p w14:paraId="19E9FDC1" w14:textId="77777777" w:rsidR="00111F18" w:rsidRPr="001431E9" w:rsidRDefault="00111F18" w:rsidP="00111F18">
      <w:r w:rsidRPr="001431E9">
        <w:t xml:space="preserve">“I think they’ve identified it as something that really has posed great risks to the political reliability and ultimately the operational capability of the PLA,” a senior US defense official said in December. </w:t>
      </w:r>
    </w:p>
    <w:p w14:paraId="40B892A1" w14:textId="77777777" w:rsidR="00111F18" w:rsidRPr="001431E9" w:rsidRDefault="00111F18" w:rsidP="00111F18">
      <w:pPr>
        <w:rPr>
          <w:b/>
          <w:bCs/>
        </w:rPr>
      </w:pPr>
      <w:r w:rsidRPr="001431E9">
        <w:rPr>
          <w:b/>
          <w:bCs/>
        </w:rPr>
        <w:t xml:space="preserve">Defining Chinese military readiness </w:t>
      </w:r>
    </w:p>
    <w:p w14:paraId="03DE0934" w14:textId="77777777" w:rsidR="00111F18" w:rsidRPr="001431E9" w:rsidRDefault="00111F18" w:rsidP="00111F18">
      <w:pPr>
        <w:rPr>
          <w:sz w:val="16"/>
        </w:rPr>
      </w:pPr>
      <w:r w:rsidRPr="001431E9">
        <w:rPr>
          <w:sz w:val="16"/>
        </w:rPr>
        <w:t xml:space="preserve">When analysts talk about Chinese military readiness, focus quickly zooms in on Taiwan. US intelligence estimates say Xi has ordered the PLA to be ready to invade the island by 2027, if necessary. But Heath argues that while the Chinese leader set that goal, he and other top party officials have not engaged in any concerted push to prepare the Chinese public for combat. “Chinese leaders have made no speeches that glorify war, advocate for war, or otherwise characterize war as inevitable or desirable,” Heath wrote, noting that “China’s military has not even published a study on how it might occupy and control Taiwan.” Others caution against judging Beijing’s intentions based on Western thinking. It’s unknown what Xi would consider a win in Taiwan, they say. The amount of pain the PLA – and Chinese society as a whole – could sustain to take the island is known only in Beijing, they say. “We have to consider the use of force by Beijing at a level that could be potentially calibrated to suit its political needs,” Koh said. That force could be a blockade to strangle the island without shots being fired. It could be enough airstrikes to show Taipei and its supporters that China holds the upper hand in any cross-strait conflict. It could be a full-scale invasion and occupation. Or it could be a continuation of Beijing’s relentless political pressure accompanied by the almost constant PLA presence around Taiwan, including dozens of warplanes and ships. It’s a policy that, to date, has served the Communist Party well, some analysts say. So, why spend all that money on new weapons? </w:t>
      </w:r>
    </w:p>
    <w:p w14:paraId="7813B3C7" w14:textId="77777777" w:rsidR="00111F18" w:rsidRPr="001431E9" w:rsidRDefault="00111F18" w:rsidP="00111F18">
      <w:pPr>
        <w:rPr>
          <w:rStyle w:val="Emphasis"/>
        </w:rPr>
      </w:pPr>
      <w:r w:rsidRPr="001431E9">
        <w:rPr>
          <w:rStyle w:val="Emphasis"/>
        </w:rPr>
        <w:t xml:space="preserve">“China’s military modernization gains are not designed to conquer Taiwan through military attack. Instead, (they are) designed to help the PLA more effectively carry out its longstanding mission of upholding CCP rule,” Heath wrote. </w:t>
      </w:r>
    </w:p>
    <w:p w14:paraId="26E4D9B9" w14:textId="77777777" w:rsidR="00111F18" w:rsidRPr="001431E9" w:rsidRDefault="00111F18" w:rsidP="00111F18">
      <w:pPr>
        <w:pStyle w:val="Heading4"/>
        <w:rPr>
          <w:rStyle w:val="Emphasis"/>
          <w:b/>
          <w:bCs/>
          <w:sz w:val="26"/>
          <w:szCs w:val="26"/>
          <w:u w:val="none"/>
        </w:rPr>
      </w:pPr>
      <w:r w:rsidRPr="001431E9">
        <w:rPr>
          <w:rStyle w:val="Emphasis"/>
          <w:b/>
          <w:bCs/>
          <w:sz w:val="26"/>
          <w:szCs w:val="26"/>
          <w:u w:val="none"/>
        </w:rPr>
        <w:t>There is no incentive for China to go to war.</w:t>
      </w:r>
    </w:p>
    <w:p w14:paraId="34814E92" w14:textId="77777777" w:rsidR="00111F18" w:rsidRPr="001431E9" w:rsidRDefault="00111F18" w:rsidP="00111F18">
      <w:r w:rsidRPr="001431E9">
        <w:rPr>
          <w:rStyle w:val="Style13ptBold"/>
        </w:rPr>
        <w:t>Roy ’24</w:t>
      </w:r>
      <w:r w:rsidRPr="001431E9">
        <w:t xml:space="preserve"> [(Denny, Senior Fellow at the East-West Center in Honolulu), “Why China remains</w:t>
      </w:r>
      <w:r w:rsidRPr="001431E9">
        <w:br/>
        <w:t>unlikely to invade Taiwan,”, 4/17/24, https://www.lowyinstitute.org/the-interpreter/why-china-remains-unlikely-invade-taiwan]</w:t>
      </w:r>
    </w:p>
    <w:p w14:paraId="5FB01200" w14:textId="77777777" w:rsidR="00111F18" w:rsidRPr="001431E9" w:rsidRDefault="00111F18" w:rsidP="00111F18">
      <w:pPr>
        <w:rPr>
          <w:bCs/>
          <w:iCs/>
          <w:sz w:val="14"/>
        </w:rPr>
      </w:pPr>
      <w:r w:rsidRPr="001431E9">
        <w:rPr>
          <w:bCs/>
          <w:iCs/>
          <w:sz w:val="14"/>
        </w:rPr>
        <w:t xml:space="preserve">The United States, and Washington DC in particular, is awash with expectations of war against China </w:t>
      </w:r>
      <w:proofErr w:type="gramStart"/>
      <w:r w:rsidRPr="001431E9">
        <w:rPr>
          <w:bCs/>
          <w:iCs/>
          <w:sz w:val="14"/>
        </w:rPr>
        <w:t>in the near future</w:t>
      </w:r>
      <w:proofErr w:type="gramEnd"/>
      <w:r w:rsidRPr="001431E9">
        <w:rPr>
          <w:bCs/>
          <w:iCs/>
          <w:sz w:val="14"/>
        </w:rPr>
        <w:t>, most likely caused by a Chinese decision to forcibly annex Taiwan.</w:t>
      </w:r>
    </w:p>
    <w:p w14:paraId="00AF7779" w14:textId="77777777" w:rsidR="00111F18" w:rsidRPr="001431E9" w:rsidRDefault="00111F18" w:rsidP="00111F18">
      <w:pPr>
        <w:rPr>
          <w:bCs/>
          <w:iCs/>
          <w:sz w:val="14"/>
        </w:rPr>
      </w:pPr>
      <w:r w:rsidRPr="001431E9">
        <w:rPr>
          <w:rStyle w:val="Emphasis"/>
        </w:rPr>
        <w:t>Beijing’s attempts to intimidate the US government into abandoning support for Taiwan have failed</w:t>
      </w:r>
      <w:r w:rsidRPr="001431E9">
        <w:rPr>
          <w:bCs/>
          <w:iCs/>
          <w:sz w:val="14"/>
        </w:rPr>
        <w:t>.</w:t>
      </w:r>
    </w:p>
    <w:p w14:paraId="66871EE4" w14:textId="77777777" w:rsidR="00111F18" w:rsidRPr="001431E9" w:rsidRDefault="00111F18" w:rsidP="00111F18">
      <w:pPr>
        <w:rPr>
          <w:bCs/>
          <w:iCs/>
          <w:sz w:val="14"/>
        </w:rPr>
      </w:pPr>
      <w:r w:rsidRPr="001431E9">
        <w:rPr>
          <w:bCs/>
          <w:iCs/>
          <w:u w:val="single"/>
        </w:rPr>
        <w:t>Plenty of Americans — including senior military officers, academics, and politicians — think Chinese leader Xi Jinping sees war as the best option.</w:t>
      </w:r>
      <w:r w:rsidRPr="001431E9">
        <w:rPr>
          <w:bCs/>
          <w:iCs/>
          <w:sz w:val="14"/>
        </w:rPr>
        <w:t xml:space="preserve"> Those making this argument typically say Xi is tired of waiting for unification to happen peacefully, sees a military window of opportunity, or has set a deadline for finishing the job. Some think China’s recent economic problems create an incentive for Beijing to launch a diversionary Taiwan war.</w:t>
      </w:r>
    </w:p>
    <w:p w14:paraId="68B90B09" w14:textId="77777777" w:rsidR="00111F18" w:rsidRPr="001431E9" w:rsidRDefault="00111F18" w:rsidP="00111F18">
      <w:pPr>
        <w:rPr>
          <w:rStyle w:val="Emphasis"/>
        </w:rPr>
      </w:pPr>
      <w:r w:rsidRPr="001431E9">
        <w:rPr>
          <w:rStyle w:val="Emphasis"/>
        </w:rPr>
        <w:t>We cannot know Xi’s priorities with certainty. Nevertheless, from what we can observe, an elective war against Taiwan is hardly a compelling proposition for Xi’s government.</w:t>
      </w:r>
    </w:p>
    <w:p w14:paraId="1DE94764" w14:textId="77777777" w:rsidR="00111F18" w:rsidRPr="001431E9" w:rsidRDefault="00111F18" w:rsidP="00111F18">
      <w:pPr>
        <w:rPr>
          <w:bCs/>
          <w:iCs/>
          <w:sz w:val="14"/>
        </w:rPr>
      </w:pPr>
      <w:r w:rsidRPr="001431E9">
        <w:rPr>
          <w:bCs/>
          <w:iCs/>
          <w:u w:val="single"/>
        </w:rPr>
        <w:t>Even with China’s massive arsenal of modern warships, combat aircraft and missiles, Beijing is nowhere near the level of superiority that would guarantee a successful invasion given the probability of US and Japanese military resistance</w:t>
      </w:r>
      <w:r w:rsidRPr="001431E9">
        <w:rPr>
          <w:bCs/>
          <w:iCs/>
          <w:sz w:val="14"/>
        </w:rPr>
        <w:t>. Xi would need to worry about more than ferrying enough forces and their supplies across the Strait through the gauntlet of Taiwanese, US and Japanese ships, missiles, submarines, mines and drones. A cross-Strait war would disrupt regional economic activity, threatening the livelihoods of millions of Chinese. The resulting social turmoil could endanger Xi’s rule.</w:t>
      </w:r>
    </w:p>
    <w:p w14:paraId="1964891E" w14:textId="77777777" w:rsidR="00111F18" w:rsidRPr="001431E9" w:rsidRDefault="00111F18" w:rsidP="00111F18">
      <w:pPr>
        <w:rPr>
          <w:bCs/>
          <w:iCs/>
          <w:sz w:val="14"/>
        </w:rPr>
      </w:pPr>
      <w:r w:rsidRPr="001431E9">
        <w:rPr>
          <w:bCs/>
          <w:iCs/>
          <w:u w:val="single"/>
        </w:rPr>
        <w:t xml:space="preserve">A Chinese blockade of Taiwan’s ports would be less </w:t>
      </w:r>
      <w:proofErr w:type="gramStart"/>
      <w:r w:rsidRPr="001431E9">
        <w:rPr>
          <w:bCs/>
          <w:iCs/>
          <w:u w:val="single"/>
        </w:rPr>
        <w:t>risky, but</w:t>
      </w:r>
      <w:proofErr w:type="gramEnd"/>
      <w:r w:rsidRPr="001431E9">
        <w:rPr>
          <w:bCs/>
          <w:iCs/>
          <w:u w:val="single"/>
        </w:rPr>
        <w:t xml:space="preserve"> would have disadvantages. Taiwan’s government may choose to resist</w:t>
      </w:r>
      <w:r w:rsidRPr="001431E9">
        <w:rPr>
          <w:rStyle w:val="Emphasis"/>
        </w:rPr>
        <w:t>. Beijing’s action would stimulate increased anti-China cooperation around the world; China could expect to suffer sanctions over a long period</w:t>
      </w:r>
      <w:r w:rsidRPr="001431E9">
        <w:rPr>
          <w:bCs/>
          <w:iCs/>
          <w:sz w:val="14"/>
        </w:rPr>
        <w:t>. And the United States would have ample time to surge forces into the region to assist Taiwan.</w:t>
      </w:r>
    </w:p>
    <w:p w14:paraId="40ED09CF" w14:textId="77777777" w:rsidR="00111F18" w:rsidRPr="001431E9" w:rsidRDefault="00111F18" w:rsidP="00111F18">
      <w:pPr>
        <w:rPr>
          <w:bCs/>
          <w:iCs/>
          <w:sz w:val="14"/>
        </w:rPr>
      </w:pPr>
      <w:r w:rsidRPr="001431E9">
        <w:rPr>
          <w:bCs/>
          <w:iCs/>
          <w:sz w:val="14"/>
        </w:rPr>
        <w:t xml:space="preserve">Xi reached the pinnacle of the Party hierarchy through a career of careful positioning and quiet ruthlessness, not by taking grand gambles. Beijing’s attempts to intimidate the US government into abandoning support for Taiwan have failed. Helping Taiwan to defend itself remains bipartisan US policy, even supported by Republican Party politicians who want to stop arming Ukraine. Despite the longstanding US policy of “strategic ambiguity”, President Joe Biden has publicly stated four times that US forces would intervene in Taiwan’s </w:t>
      </w:r>
      <w:proofErr w:type="spellStart"/>
      <w:r w:rsidRPr="001431E9">
        <w:rPr>
          <w:bCs/>
          <w:iCs/>
          <w:sz w:val="14"/>
        </w:rPr>
        <w:t>defence</w:t>
      </w:r>
      <w:proofErr w:type="spellEnd"/>
      <w:r w:rsidRPr="001431E9">
        <w:rPr>
          <w:bCs/>
          <w:iCs/>
          <w:sz w:val="14"/>
        </w:rPr>
        <w:t>.</w:t>
      </w:r>
    </w:p>
    <w:p w14:paraId="609E0FBB" w14:textId="77777777" w:rsidR="00111F18" w:rsidRPr="001431E9" w:rsidRDefault="00111F18" w:rsidP="00111F18">
      <w:pPr>
        <w:rPr>
          <w:bCs/>
          <w:iCs/>
          <w:sz w:val="14"/>
        </w:rPr>
      </w:pPr>
      <w:r w:rsidRPr="001431E9">
        <w:rPr>
          <w:bCs/>
          <w:iCs/>
          <w:sz w:val="14"/>
        </w:rPr>
        <w:t xml:space="preserve">Xi doesn’t necessarily need to solve the Taiwan problem during his tenure to earn a legacy in Chinese history. </w:t>
      </w:r>
      <w:r w:rsidRPr="001431E9">
        <w:rPr>
          <w:bCs/>
          <w:iCs/>
          <w:u w:val="single"/>
        </w:rPr>
        <w:t>Xi has three huge domestic projects</w:t>
      </w:r>
      <w:r w:rsidRPr="001431E9">
        <w:rPr>
          <w:bCs/>
          <w:iCs/>
          <w:sz w:val="14"/>
        </w:rPr>
        <w:t xml:space="preserve">. </w:t>
      </w:r>
      <w:r w:rsidRPr="001431E9">
        <w:rPr>
          <w:b/>
          <w:iCs/>
          <w:u w:val="single"/>
        </w:rPr>
        <w:t>The first is restoring the primacy and authority of the Communist Party</w:t>
      </w:r>
      <w:r w:rsidRPr="001431E9">
        <w:rPr>
          <w:bCs/>
          <w:iCs/>
          <w:sz w:val="14"/>
        </w:rPr>
        <w:t xml:space="preserve">, which prior to Xi’s tenure as general secretary had suffered a decline in prestige due to rampant corruption, </w:t>
      </w:r>
      <w:proofErr w:type="spellStart"/>
      <w:r w:rsidRPr="001431E9">
        <w:rPr>
          <w:bCs/>
          <w:iCs/>
          <w:sz w:val="14"/>
        </w:rPr>
        <w:t>decentralised</w:t>
      </w:r>
      <w:proofErr w:type="spellEnd"/>
      <w:r w:rsidRPr="001431E9">
        <w:rPr>
          <w:bCs/>
          <w:iCs/>
          <w:sz w:val="14"/>
        </w:rPr>
        <w:t xml:space="preserve"> governance and the empowerment of civil society. The </w:t>
      </w:r>
      <w:r w:rsidRPr="001431E9">
        <w:rPr>
          <w:b/>
          <w:iCs/>
          <w:u w:val="single"/>
        </w:rPr>
        <w:t>second is what Xi sees as ideological purification</w:t>
      </w:r>
      <w:r w:rsidRPr="001431E9">
        <w:rPr>
          <w:bCs/>
          <w:iCs/>
          <w:sz w:val="14"/>
        </w:rPr>
        <w:t xml:space="preserve">, including cleansing China of “Western” ideas and values. </w:t>
      </w:r>
      <w:r w:rsidRPr="001431E9">
        <w:rPr>
          <w:b/>
          <w:iCs/>
          <w:u w:val="single"/>
        </w:rPr>
        <w:t>Third, Xi must oversee the transition of China’s economy</w:t>
      </w:r>
      <w:r w:rsidRPr="001431E9">
        <w:rPr>
          <w:bCs/>
          <w:iCs/>
          <w:sz w:val="14"/>
        </w:rPr>
        <w:t xml:space="preserve"> from reliance on exports and investment in infrastructure to a new model that can maintain robust growth and advance China from a middle-income to a high-income country. Success in these projects would be enough to secure glory for Xi, who already enjoys a section in the Party’s constitution </w:t>
      </w:r>
      <w:proofErr w:type="spellStart"/>
      <w:r w:rsidRPr="001431E9">
        <w:rPr>
          <w:bCs/>
          <w:iCs/>
          <w:sz w:val="14"/>
        </w:rPr>
        <w:t>honouring</w:t>
      </w:r>
      <w:proofErr w:type="spellEnd"/>
      <w:r w:rsidRPr="001431E9">
        <w:rPr>
          <w:bCs/>
          <w:iCs/>
          <w:sz w:val="14"/>
        </w:rPr>
        <w:t xml:space="preserve"> “Xi Jinping Thought.”</w:t>
      </w:r>
    </w:p>
    <w:p w14:paraId="2ACE685B" w14:textId="77777777" w:rsidR="00111F18" w:rsidRPr="001431E9" w:rsidRDefault="00111F18" w:rsidP="00111F18">
      <w:pPr>
        <w:rPr>
          <w:b/>
          <w:iCs/>
          <w:u w:val="single"/>
        </w:rPr>
      </w:pPr>
      <w:r w:rsidRPr="001431E9">
        <w:rPr>
          <w:b/>
          <w:iCs/>
          <w:u w:val="single"/>
        </w:rPr>
        <w:t>A struggling economy does not make Beijing more likely to launch a war</w:t>
      </w:r>
      <w:r w:rsidRPr="001431E9">
        <w:rPr>
          <w:bCs/>
          <w:iCs/>
          <w:sz w:val="14"/>
        </w:rPr>
        <w:t xml:space="preserve">. </w:t>
      </w:r>
      <w:r w:rsidRPr="001431E9">
        <w:rPr>
          <w:bCs/>
          <w:iCs/>
          <w:u w:val="single"/>
        </w:rPr>
        <w:t>China’s economic malaise appears to have dampened the Chinese public’s enthusiasm for a Taiwan campaign.</w:t>
      </w:r>
      <w:r w:rsidRPr="001431E9">
        <w:rPr>
          <w:bCs/>
          <w:iCs/>
          <w:sz w:val="14"/>
        </w:rPr>
        <w:t xml:space="preserve"> The natural reaction to a lack of strength at home is to be more cautious in foreign affairs, not more aggressive. </w:t>
      </w:r>
      <w:r w:rsidRPr="001431E9">
        <w:rPr>
          <w:b/>
          <w:iCs/>
          <w:u w:val="single"/>
        </w:rPr>
        <w:t>Thus, the appearance of serious issues in China’s economy in 2023 led to Xi trying to lower tensions with the United States, and a direct appeal to the business community to invest more in China during Xi’s visit to California last year.</w:t>
      </w:r>
    </w:p>
    <w:p w14:paraId="4B86225B" w14:textId="77777777" w:rsidR="00111F18" w:rsidRPr="001431E9" w:rsidRDefault="00111F18" w:rsidP="00111F18">
      <w:pPr>
        <w:rPr>
          <w:bCs/>
          <w:iCs/>
          <w:sz w:val="14"/>
        </w:rPr>
      </w:pPr>
      <w:r w:rsidRPr="001431E9">
        <w:rPr>
          <w:bCs/>
          <w:iCs/>
          <w:sz w:val="14"/>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73E0D8D8" w14:textId="77777777" w:rsidR="00111F18" w:rsidRPr="001431E9" w:rsidRDefault="00111F18" w:rsidP="00111F18">
      <w:pPr>
        <w:rPr>
          <w:bCs/>
          <w:iCs/>
        </w:rPr>
      </w:pPr>
      <w:r w:rsidRPr="001431E9">
        <w:rPr>
          <w:bCs/>
          <w:iCs/>
          <w:sz w:val="16"/>
        </w:rPr>
        <w:t xml:space="preserve">Like any People’s Republic paramount leader, Xi must repeat the promise of eventual unification, build up a military machine that deters independence, insist that the international community adheres to the “one China” principle, and maintain pressure on Taipei to enter negotiations with Beijing. </w:t>
      </w:r>
      <w:r w:rsidRPr="001431E9">
        <w:rPr>
          <w:b/>
          <w:iCs/>
          <w:u w:val="single"/>
        </w:rPr>
        <w:t>There is no indication that Xi’s position in China is in jeopardy due to a perception he is not tough enough toward Taiwan.</w:t>
      </w:r>
    </w:p>
    <w:p w14:paraId="13EBC3DE" w14:textId="77777777" w:rsidR="00111F18" w:rsidRPr="001431E9" w:rsidRDefault="00111F18" w:rsidP="00111F18">
      <w:pPr>
        <w:rPr>
          <w:bCs/>
          <w:iCs/>
          <w:sz w:val="16"/>
        </w:rPr>
      </w:pPr>
      <w:r w:rsidRPr="001431E9">
        <w:rPr>
          <w:bCs/>
          <w:iCs/>
          <w:sz w:val="16"/>
        </w:rPr>
        <w:t>Xi needs merely to avoid Taiwan declaring formal independence. If Taiwan did do so, Xi would probably opt for war. But even Taiwanese governments controlled by the Democratic Progressive Party, which rejects the idea of Taiwan being part of China, have shown that they will not cross this line.</w:t>
      </w:r>
    </w:p>
    <w:p w14:paraId="56C5D69E" w14:textId="77777777" w:rsidR="00111F18" w:rsidRPr="001431E9" w:rsidRDefault="00111F18" w:rsidP="00111F18">
      <w:pPr>
        <w:rPr>
          <w:bCs/>
          <w:iCs/>
        </w:rPr>
      </w:pPr>
      <w:r w:rsidRPr="001431E9">
        <w:rPr>
          <w:bCs/>
          <w:iCs/>
        </w:rPr>
        <w:t xml:space="preserve">Xi reached the pinnacle of the Party hierarchy through a career of careful positioning and quiet ruthlessness, not by taking grand gambles. Since then, he has shown a preference for grey-zone tactics. </w:t>
      </w:r>
      <w:r w:rsidRPr="001431E9">
        <w:rPr>
          <w:b/>
          <w:iCs/>
          <w:u w:val="single"/>
        </w:rPr>
        <w:t>There is no convincing reason to expect him to rush to a military showdown over Taiwan.</w:t>
      </w:r>
    </w:p>
    <w:p w14:paraId="113A205A" w14:textId="13B8BC5D" w:rsidR="00F83404" w:rsidRPr="001431E9" w:rsidRDefault="00F83404" w:rsidP="00F83404">
      <w:pPr>
        <w:pStyle w:val="Heading3"/>
      </w:pPr>
      <w:r w:rsidRPr="001431E9">
        <w:t>China War Imminent Now</w:t>
      </w:r>
    </w:p>
    <w:p w14:paraId="1C9F5D12" w14:textId="77777777" w:rsidR="00F83404" w:rsidRPr="001431E9" w:rsidRDefault="00F83404" w:rsidP="00F83404">
      <w:pPr>
        <w:pStyle w:val="Heading4"/>
      </w:pPr>
      <w:r w:rsidRPr="001431E9">
        <w:t>Conflict imminent</w:t>
      </w:r>
    </w:p>
    <w:p w14:paraId="28C23828" w14:textId="77777777" w:rsidR="00F83404" w:rsidRPr="001431E9" w:rsidRDefault="00F83404" w:rsidP="00F83404">
      <w:r w:rsidRPr="001431E9">
        <w:t xml:space="preserve">Gordon G. </w:t>
      </w:r>
      <w:r w:rsidRPr="001431E9">
        <w:rPr>
          <w:rStyle w:val="Style13ptBold"/>
        </w:rPr>
        <w:t>Chang 25</w:t>
      </w:r>
      <w:r w:rsidRPr="001431E9">
        <w:t xml:space="preserve">, [Gordon G. Chang, Opinion Contributor "Despite military purges, China’s next war ‘could be imminent’ and spread fast," Hill, https://thehill.com/opinion/international/5337657-china-turmoil-war-threat/, accessed %] </w:t>
      </w:r>
    </w:p>
    <w:p w14:paraId="3DF12E59" w14:textId="77777777" w:rsidR="00F83404" w:rsidRPr="001431E9" w:rsidRDefault="00F83404" w:rsidP="00F83404">
      <w:r w:rsidRPr="001431E9">
        <w:t>“</w:t>
      </w:r>
      <w:r w:rsidRPr="001431E9">
        <w:rPr>
          <w:u w:val="single"/>
        </w:rPr>
        <w:t>There’s no reason to sugarcoat it,”</w:t>
      </w:r>
      <w:r w:rsidRPr="001431E9">
        <w:t xml:space="preserve"> </w:t>
      </w:r>
      <w:r w:rsidRPr="001431E9">
        <w:rPr>
          <w:u w:val="single"/>
        </w:rPr>
        <w:t>Defense Secretary Pete Hegseth said</w:t>
      </w:r>
      <w:r w:rsidRPr="001431E9">
        <w:t xml:space="preserve"> on May 31 at the Shangri-La Dialogue, Asia’s premier security conference. </w:t>
      </w:r>
      <w:r w:rsidRPr="001431E9">
        <w:rPr>
          <w:u w:val="single"/>
        </w:rPr>
        <w:t>“The threat China poses is real. And it could be</w:t>
      </w:r>
      <w:r w:rsidRPr="001431E9">
        <w:t xml:space="preserve"> </w:t>
      </w:r>
      <w:r w:rsidRPr="001431E9">
        <w:rPr>
          <w:rStyle w:val="Emphasis"/>
        </w:rPr>
        <w:t>imminent</w:t>
      </w:r>
      <w:r w:rsidRPr="001431E9">
        <w:t xml:space="preserve">.” Hegseth is right: </w:t>
      </w:r>
      <w:r w:rsidRPr="001431E9">
        <w:rPr>
          <w:u w:val="single"/>
        </w:rPr>
        <w:t xml:space="preserve">America needs to </w:t>
      </w:r>
      <w:r w:rsidRPr="001431E9">
        <w:rPr>
          <w:rStyle w:val="Emphasis"/>
        </w:rPr>
        <w:t>urgently</w:t>
      </w:r>
      <w:r w:rsidRPr="001431E9">
        <w:rPr>
          <w:u w:val="single"/>
        </w:rPr>
        <w:t xml:space="preserve"> prepare for war.</w:t>
      </w:r>
      <w:r w:rsidRPr="001431E9">
        <w:t xml:space="preserve"> </w:t>
      </w:r>
      <w:r w:rsidRPr="001431E9">
        <w:rPr>
          <w:u w:val="single"/>
        </w:rPr>
        <w:t>War is coming to East Asia, and Taiwan</w:t>
      </w:r>
      <w:r w:rsidRPr="001431E9">
        <w:t xml:space="preserve"> — to which Hegseth was referring — is a </w:t>
      </w:r>
      <w:r w:rsidRPr="001431E9">
        <w:rPr>
          <w:u w:val="single"/>
        </w:rPr>
        <w:t>target of Chinese aggression</w:t>
      </w:r>
      <w:r w:rsidRPr="001431E9">
        <w:t xml:space="preserve">. Chinese President </w:t>
      </w:r>
      <w:r w:rsidRPr="001431E9">
        <w:rPr>
          <w:u w:val="single"/>
        </w:rPr>
        <w:t>Xi Jinping</w:t>
      </w:r>
      <w:r w:rsidRPr="001431E9">
        <w:t xml:space="preserve">, after all, has </w:t>
      </w:r>
      <w:r w:rsidRPr="001431E9">
        <w:rPr>
          <w:rStyle w:val="Emphasis"/>
        </w:rPr>
        <w:t>staked his personal legitimacy</w:t>
      </w:r>
      <w:r w:rsidRPr="001431E9">
        <w:t xml:space="preserve"> </w:t>
      </w:r>
      <w:r w:rsidRPr="001431E9">
        <w:rPr>
          <w:u w:val="single"/>
        </w:rPr>
        <w:t>on annexing it as China’s 34th province</w:t>
      </w:r>
      <w:r w:rsidRPr="001431E9">
        <w:t xml:space="preserve">. Yet the U.S. and its partners </w:t>
      </w:r>
      <w:proofErr w:type="gramStart"/>
      <w:r w:rsidRPr="001431E9">
        <w:t>have to</w:t>
      </w:r>
      <w:proofErr w:type="gramEnd"/>
      <w:r w:rsidRPr="001431E9">
        <w:t xml:space="preserve"> be ready for anything at any place and at any time. </w:t>
      </w:r>
    </w:p>
    <w:p w14:paraId="31C0B78A" w14:textId="77777777" w:rsidR="00111F18" w:rsidRPr="001431E9" w:rsidRDefault="00111F18" w:rsidP="00111F18">
      <w:pPr>
        <w:pStyle w:val="Heading4"/>
        <w:rPr>
          <w:rStyle w:val="Style13ptBold"/>
          <w:b/>
          <w:bCs w:val="0"/>
          <w:color w:val="000000" w:themeColor="text1"/>
          <w:szCs w:val="26"/>
        </w:rPr>
      </w:pPr>
      <w:r w:rsidRPr="001431E9">
        <w:rPr>
          <w:rStyle w:val="Style13ptBold"/>
          <w:color w:val="000000" w:themeColor="text1"/>
          <w:szCs w:val="26"/>
        </w:rPr>
        <w:t>China’s aggressive militarization escalating tensions.</w:t>
      </w:r>
    </w:p>
    <w:p w14:paraId="494DF70F" w14:textId="77777777" w:rsidR="00111F18" w:rsidRPr="001431E9" w:rsidRDefault="00111F18" w:rsidP="00111F18">
      <w:pPr>
        <w:rPr>
          <w:rStyle w:val="Style13ptBold"/>
          <w:b w:val="0"/>
          <w:bCs w:val="0"/>
          <w:color w:val="000000" w:themeColor="text1"/>
          <w:sz w:val="16"/>
          <w:szCs w:val="16"/>
        </w:rPr>
      </w:pPr>
      <w:r w:rsidRPr="001431E9">
        <w:rPr>
          <w:rStyle w:val="Style13ptBold"/>
          <w:color w:val="000000" w:themeColor="text1"/>
        </w:rPr>
        <w:t xml:space="preserve">Matthews ’25 </w:t>
      </w:r>
      <w:r w:rsidRPr="001431E9">
        <w:rPr>
          <w:rStyle w:val="Style13ptBold"/>
          <w:color w:val="000000" w:themeColor="text1"/>
          <w:sz w:val="16"/>
          <w:szCs w:val="16"/>
        </w:rPr>
        <w:t>[(William, Senior Fellow at the Asia-Pacific Program at Chatham House), 3-28-2025, “China’s military build-up indicates it is serious about taking Taiwan,” Chatham House, https://www.chathamhouse.org/2025/03/chinas-military-build-indicates-it-serious-about-taking-taiwan, RS]</w:t>
      </w:r>
    </w:p>
    <w:p w14:paraId="4F0BD0B1" w14:textId="77777777" w:rsidR="00111F18" w:rsidRPr="009E19E9" w:rsidRDefault="00111F18" w:rsidP="00111F18">
      <w:pPr>
        <w:rPr>
          <w:sz w:val="16"/>
          <w:szCs w:val="16"/>
        </w:rPr>
      </w:pPr>
      <w:r w:rsidRPr="001431E9">
        <w:rPr>
          <w:sz w:val="16"/>
          <w:szCs w:val="16"/>
        </w:rPr>
        <w:t xml:space="preserve">Beijing has made clear that it considers </w:t>
      </w:r>
      <w:r w:rsidRPr="001431E9">
        <w:rPr>
          <w:rStyle w:val="StyleUnderline"/>
        </w:rPr>
        <w:t xml:space="preserve">Taiwan </w:t>
      </w:r>
      <w:r w:rsidRPr="001431E9">
        <w:rPr>
          <w:sz w:val="16"/>
          <w:szCs w:val="16"/>
        </w:rPr>
        <w:t xml:space="preserve">a </w:t>
      </w:r>
      <w:r w:rsidRPr="001431E9">
        <w:rPr>
          <w:rStyle w:val="StyleUnderline"/>
          <w:bCs/>
        </w:rPr>
        <w:t>red line</w:t>
      </w:r>
      <w:r w:rsidRPr="001431E9">
        <w:rPr>
          <w:rStyle w:val="StyleUnderline"/>
        </w:rPr>
        <w:t xml:space="preserve"> in the context of China–US relations</w:t>
      </w:r>
      <w:r w:rsidRPr="001431E9">
        <w:rPr>
          <w:sz w:val="16"/>
          <w:szCs w:val="16"/>
        </w:rPr>
        <w:t xml:space="preserve"> – ‘the core of China’s core </w:t>
      </w:r>
      <w:proofErr w:type="gramStart"/>
      <w:r w:rsidRPr="001431E9">
        <w:rPr>
          <w:sz w:val="16"/>
          <w:szCs w:val="16"/>
        </w:rPr>
        <w:t>interests’</w:t>
      </w:r>
      <w:proofErr w:type="gramEnd"/>
      <w:r w:rsidRPr="001431E9">
        <w:rPr>
          <w:sz w:val="16"/>
          <w:szCs w:val="16"/>
        </w:rPr>
        <w:t xml:space="preserve">. Beijing also set out several conditions under which a red line would be crossed over Taiwan in its 2005 Anti-Secession Law. A formal declaration of independence is unlikely – Taiwan is de facto </w:t>
      </w:r>
      <w:proofErr w:type="gramStart"/>
      <w:r w:rsidRPr="001431E9">
        <w:rPr>
          <w:sz w:val="16"/>
          <w:szCs w:val="16"/>
        </w:rPr>
        <w:t>independent</w:t>
      </w:r>
      <w:proofErr w:type="gramEnd"/>
      <w:r w:rsidRPr="001431E9">
        <w:rPr>
          <w:sz w:val="16"/>
          <w:szCs w:val="16"/>
        </w:rPr>
        <w:t xml:space="preserve"> and this would bring little material gain. The real risk is that </w:t>
      </w:r>
      <w:r w:rsidRPr="001431E9">
        <w:rPr>
          <w:rStyle w:val="StyleUnderline"/>
        </w:rPr>
        <w:t xml:space="preserve">Beijing sees peaceful reunification as </w:t>
      </w:r>
      <w:r w:rsidRPr="001431E9">
        <w:rPr>
          <w:rStyle w:val="StyleUnderline"/>
          <w:bCs/>
        </w:rPr>
        <w:t>no longer possible</w:t>
      </w:r>
      <w:r w:rsidRPr="001431E9">
        <w:rPr>
          <w:sz w:val="16"/>
          <w:szCs w:val="16"/>
        </w:rPr>
        <w:t xml:space="preserve"> due to a decisive shift in political sentiment in Taiwan, or if the US takes pre-emptive actions which would make future unification challenging, militarily or politically. Given the importance Beijing attaches to reunification and how explicit it has been about its red lines, failure to act would be a major blow to China’s credibility. It should therefore be assumed that </w:t>
      </w:r>
      <w:r w:rsidRPr="001431E9">
        <w:rPr>
          <w:rStyle w:val="StyleUnderline"/>
        </w:rPr>
        <w:t>China is willing to use force if it believes a red line has been crossed.</w:t>
      </w:r>
      <w:r w:rsidRPr="001431E9">
        <w:rPr>
          <w:sz w:val="16"/>
          <w:szCs w:val="16"/>
        </w:rPr>
        <w:t xml:space="preserve"> From Beijing’s perspective, the actions of President Lai of the Democratic Progressive Party (DPP) are moving towards those red lines, if not yet crossing them. While Beijing has long viewed the DPP as separatist, it views Lai with </w:t>
      </w:r>
      <w:proofErr w:type="gramStart"/>
      <w:r w:rsidRPr="001431E9">
        <w:rPr>
          <w:sz w:val="16"/>
          <w:szCs w:val="16"/>
        </w:rPr>
        <w:t>particular hostility</w:t>
      </w:r>
      <w:proofErr w:type="gramEnd"/>
      <w:r w:rsidRPr="001431E9">
        <w:rPr>
          <w:sz w:val="16"/>
          <w:szCs w:val="16"/>
        </w:rPr>
        <w:t xml:space="preserve"> due to his outspoken criticism of China and perceived ‘pro-independence’ agenda. Lai’s efforts to crack down on Chinese infiltration and influence operations, including his labelling of China as a ‘hostile foreign force’, has been met with </w:t>
      </w:r>
      <w:r w:rsidRPr="001431E9">
        <w:rPr>
          <w:rStyle w:val="StyleUnderline"/>
        </w:rPr>
        <w:t>condemnation, warnings and heightened Chinese military activity around the island</w:t>
      </w:r>
      <w:r w:rsidRPr="001431E9">
        <w:rPr>
          <w:sz w:val="16"/>
          <w:szCs w:val="16"/>
        </w:rPr>
        <w:t xml:space="preserve">. Given the importance Beijing attaches to reunification and how explicit it has been about its red lines, failure to act would be a major blow to China’s credibility. This is compounded by recent shifts in US language which have similarly angered Beijing. The </w:t>
      </w:r>
      <w:r w:rsidRPr="001431E9">
        <w:rPr>
          <w:rStyle w:val="StyleUnderline"/>
        </w:rPr>
        <w:t>US State Department</w:t>
      </w:r>
      <w:r w:rsidRPr="001431E9">
        <w:rPr>
          <w:sz w:val="16"/>
          <w:szCs w:val="16"/>
        </w:rPr>
        <w:t xml:space="preserve"> </w:t>
      </w:r>
      <w:r w:rsidRPr="001431E9">
        <w:rPr>
          <w:rStyle w:val="StyleUnderline"/>
        </w:rPr>
        <w:t>removed language</w:t>
      </w:r>
      <w:r w:rsidRPr="001431E9">
        <w:rPr>
          <w:sz w:val="16"/>
          <w:szCs w:val="16"/>
        </w:rPr>
        <w:t xml:space="preserve"> </w:t>
      </w:r>
      <w:r w:rsidRPr="001431E9">
        <w:rPr>
          <w:rStyle w:val="StyleUnderline"/>
        </w:rPr>
        <w:t>stating that it does not support Taiwanese independence from its website</w:t>
      </w:r>
      <w:r w:rsidRPr="001431E9">
        <w:rPr>
          <w:sz w:val="16"/>
          <w:szCs w:val="16"/>
        </w:rPr>
        <w:t xml:space="preserve">, and a recent G7 statement omitted the typical iteration of support for a ‘one China policy’, a diplomatic acknowledgment of Beijing’s position that Taiwan is not an independent country. These shifts could contribute to a perception in Beijing that the US is moving away from its policy of ‘strategic ambiguity’ – not committing explicitly to the island’s </w:t>
      </w:r>
      <w:proofErr w:type="spellStart"/>
      <w:r w:rsidRPr="001431E9">
        <w:rPr>
          <w:sz w:val="16"/>
          <w:szCs w:val="16"/>
        </w:rPr>
        <w:t>defence</w:t>
      </w:r>
      <w:proofErr w:type="spellEnd"/>
      <w:r w:rsidRPr="001431E9">
        <w:rPr>
          <w:sz w:val="16"/>
          <w:szCs w:val="16"/>
        </w:rPr>
        <w:t xml:space="preserve"> in the hope of containing both Chinese aggression and Taiwanese pursuit of formal independence. The apparent </w:t>
      </w:r>
      <w:r w:rsidRPr="001431E9">
        <w:rPr>
          <w:rStyle w:val="StyleUnderline"/>
        </w:rPr>
        <w:t>lack of consensus on Taiwan</w:t>
      </w:r>
      <w:r w:rsidRPr="001431E9">
        <w:rPr>
          <w:sz w:val="16"/>
          <w:szCs w:val="16"/>
        </w:rPr>
        <w:t xml:space="preserve"> within the Trump administration </w:t>
      </w:r>
      <w:r w:rsidRPr="001431E9">
        <w:rPr>
          <w:rStyle w:val="StyleUnderline"/>
        </w:rPr>
        <w:t>presents a risk</w:t>
      </w:r>
      <w:r w:rsidRPr="001431E9">
        <w:rPr>
          <w:sz w:val="16"/>
          <w:szCs w:val="16"/>
        </w:rPr>
        <w:t xml:space="preserve"> – if Beijing thinks decisive US commitment to Taiwan is on the cards, but not yet explicit, it may perceive a limited window in which it can act before the US adopts a clear policy.</w:t>
      </w:r>
    </w:p>
    <w:p w14:paraId="5B531026" w14:textId="77777777" w:rsidR="00F83404" w:rsidRPr="00F83404" w:rsidRDefault="00F83404" w:rsidP="00F83404"/>
    <w:p w14:paraId="05E4644D" w14:textId="52F0491F" w:rsidR="00315A48" w:rsidRPr="00315A48" w:rsidRDefault="00315A48" w:rsidP="00315A48"/>
    <w:sectPr w:rsidR="00315A48" w:rsidRPr="00315A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7BCB" w14:textId="77777777" w:rsidR="00151096" w:rsidRDefault="00151096" w:rsidP="00066D2C">
      <w:pPr>
        <w:spacing w:after="0" w:line="240" w:lineRule="auto"/>
      </w:pPr>
      <w:r>
        <w:separator/>
      </w:r>
    </w:p>
  </w:endnote>
  <w:endnote w:type="continuationSeparator" w:id="0">
    <w:p w14:paraId="4A2F0F5F" w14:textId="77777777" w:rsidR="00151096" w:rsidRDefault="001510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2AB60" w14:textId="77777777" w:rsidR="00151096" w:rsidRDefault="00151096" w:rsidP="00066D2C">
      <w:pPr>
        <w:spacing w:after="0" w:line="240" w:lineRule="auto"/>
      </w:pPr>
      <w:r>
        <w:separator/>
      </w:r>
    </w:p>
  </w:footnote>
  <w:footnote w:type="continuationSeparator" w:id="0">
    <w:p w14:paraId="7063100D" w14:textId="77777777" w:rsidR="00151096" w:rsidRDefault="0015109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323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687"/>
    <w:rsid w:val="000E0913"/>
    <w:rsid w:val="000E13F7"/>
    <w:rsid w:val="000E2525"/>
    <w:rsid w:val="000F5C68"/>
    <w:rsid w:val="000F6390"/>
    <w:rsid w:val="000F6530"/>
    <w:rsid w:val="000F775F"/>
    <w:rsid w:val="001014FC"/>
    <w:rsid w:val="0010417F"/>
    <w:rsid w:val="00105540"/>
    <w:rsid w:val="00105C8A"/>
    <w:rsid w:val="001119CE"/>
    <w:rsid w:val="00111F18"/>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F54"/>
    <w:rsid w:val="001431E9"/>
    <w:rsid w:val="00144AD4"/>
    <w:rsid w:val="00146731"/>
    <w:rsid w:val="00146F2E"/>
    <w:rsid w:val="00150A2E"/>
    <w:rsid w:val="00151096"/>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5DD"/>
    <w:rsid w:val="00315A48"/>
    <w:rsid w:val="0031761F"/>
    <w:rsid w:val="00323E50"/>
    <w:rsid w:val="003264E7"/>
    <w:rsid w:val="00333A69"/>
    <w:rsid w:val="003352D6"/>
    <w:rsid w:val="00345BF2"/>
    <w:rsid w:val="00347131"/>
    <w:rsid w:val="003479B5"/>
    <w:rsid w:val="003500B6"/>
    <w:rsid w:val="00352622"/>
    <w:rsid w:val="00355B45"/>
    <w:rsid w:val="00361FA0"/>
    <w:rsid w:val="003621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A8"/>
    <w:rsid w:val="003F3920"/>
    <w:rsid w:val="003F4D5F"/>
    <w:rsid w:val="00405AD7"/>
    <w:rsid w:val="004127EF"/>
    <w:rsid w:val="00414EB4"/>
    <w:rsid w:val="004208C6"/>
    <w:rsid w:val="004243E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87623"/>
    <w:rsid w:val="00491C5F"/>
    <w:rsid w:val="0049341D"/>
    <w:rsid w:val="00493AA8"/>
    <w:rsid w:val="004A2B4E"/>
    <w:rsid w:val="004A40AB"/>
    <w:rsid w:val="004A539A"/>
    <w:rsid w:val="004A74B8"/>
    <w:rsid w:val="004B3C97"/>
    <w:rsid w:val="004B493B"/>
    <w:rsid w:val="004B4D3B"/>
    <w:rsid w:val="004B5436"/>
    <w:rsid w:val="004C2013"/>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CEB"/>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FF1"/>
    <w:rsid w:val="005D027B"/>
    <w:rsid w:val="005D3400"/>
    <w:rsid w:val="005D3778"/>
    <w:rsid w:val="005D388F"/>
    <w:rsid w:val="005D45F4"/>
    <w:rsid w:val="005D700C"/>
    <w:rsid w:val="005E0F22"/>
    <w:rsid w:val="005E43F7"/>
    <w:rsid w:val="005E5941"/>
    <w:rsid w:val="005E78A2"/>
    <w:rsid w:val="005F5E14"/>
    <w:rsid w:val="0060217B"/>
    <w:rsid w:val="00622773"/>
    <w:rsid w:val="00622C58"/>
    <w:rsid w:val="0062614B"/>
    <w:rsid w:val="006266E2"/>
    <w:rsid w:val="0063037B"/>
    <w:rsid w:val="00630C7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71C"/>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A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5EF"/>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B19"/>
    <w:rsid w:val="00AA1AC0"/>
    <w:rsid w:val="00AA3B66"/>
    <w:rsid w:val="00AA5803"/>
    <w:rsid w:val="00AA584F"/>
    <w:rsid w:val="00AB2843"/>
    <w:rsid w:val="00AB3118"/>
    <w:rsid w:val="00AB6F32"/>
    <w:rsid w:val="00AC46C7"/>
    <w:rsid w:val="00AC5B71"/>
    <w:rsid w:val="00AC5F18"/>
    <w:rsid w:val="00AC6ED5"/>
    <w:rsid w:val="00AD3D7C"/>
    <w:rsid w:val="00AE00AE"/>
    <w:rsid w:val="00AE56E1"/>
    <w:rsid w:val="00AE6C9A"/>
    <w:rsid w:val="00AE7CC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60C"/>
    <w:rsid w:val="00B42AC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7D"/>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282"/>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734"/>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CC5"/>
    <w:rsid w:val="00DC277F"/>
    <w:rsid w:val="00DC323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277"/>
    <w:rsid w:val="00E165FC"/>
    <w:rsid w:val="00E168D7"/>
    <w:rsid w:val="00E23A47"/>
    <w:rsid w:val="00E23E0E"/>
    <w:rsid w:val="00E2482B"/>
    <w:rsid w:val="00E2592B"/>
    <w:rsid w:val="00E25D98"/>
    <w:rsid w:val="00E264F8"/>
    <w:rsid w:val="00E30C52"/>
    <w:rsid w:val="00E33666"/>
    <w:rsid w:val="00E3771A"/>
    <w:rsid w:val="00E40B45"/>
    <w:rsid w:val="00E41637"/>
    <w:rsid w:val="00E43D0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4CD1"/>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9E3"/>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404"/>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59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12AAD"/>
  <w15:chartTrackingRefBased/>
  <w15:docId w15:val="{5D8A7CE8-B402-4822-A926-452838DD2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1CC5"/>
    <w:rPr>
      <w:rFonts w:ascii="Calibri" w:hAnsi="Calibri" w:cs="Calibri"/>
    </w:rPr>
  </w:style>
  <w:style w:type="paragraph" w:styleId="Heading1">
    <w:name w:val="heading 1"/>
    <w:aliases w:val="Pocket"/>
    <w:basedOn w:val="Normal"/>
    <w:next w:val="Normal"/>
    <w:link w:val="Heading1Char"/>
    <w:qFormat/>
    <w:rsid w:val="00DC1C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1C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C1C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No Spacing11111,Heading 21,Ch1,No Spacing1121,No Spacing111111,T,ta,No Spacing211,No Spacing4,Tags,t"/>
    <w:basedOn w:val="Normal"/>
    <w:next w:val="Normal"/>
    <w:link w:val="Heading4Char"/>
    <w:uiPriority w:val="3"/>
    <w:qFormat/>
    <w:rsid w:val="00DC1C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1CC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1C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1CC5"/>
  </w:style>
  <w:style w:type="character" w:styleId="Emphasis">
    <w:name w:val="Emphasis"/>
    <w:aliases w:val="Evidence,Minimized,minimized,Highlighted,tag2,Size 10,emphasis in card,CD Card,ED - Tag,emphasis,Bold Underline,normal card text,Emphasis!!,small,Qualifications,Shrunk,qualifications in card,qualifications,bold underline,Style1,Underlined,Box,s"/>
    <w:basedOn w:val="DefaultParagraphFont"/>
    <w:link w:val="textbold"/>
    <w:uiPriority w:val="8"/>
    <w:qFormat/>
    <w:rsid w:val="00DC1CC5"/>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unhideWhenUsed/>
    <w:rsid w:val="00DC1CC5"/>
    <w:rPr>
      <w:color w:val="auto"/>
      <w:u w:val="none"/>
    </w:rPr>
  </w:style>
  <w:style w:type="character" w:customStyle="1" w:styleId="Heading1Char">
    <w:name w:val="Heading 1 Char"/>
    <w:aliases w:val="Pocket Char"/>
    <w:basedOn w:val="DefaultParagraphFont"/>
    <w:link w:val="Heading1"/>
    <w:rsid w:val="00DC1C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1CC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C1CC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No Spacing11111 Char"/>
    <w:basedOn w:val="DefaultParagraphFont"/>
    <w:link w:val="Heading4"/>
    <w:uiPriority w:val="3"/>
    <w:rsid w:val="00DC1CC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1CC5"/>
    <w:rPr>
      <w:b/>
      <w:bCs/>
      <w:sz w:val="26"/>
      <w:u w:val="singl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B"/>
    <w:basedOn w:val="DefaultParagraphFont"/>
    <w:uiPriority w:val="7"/>
    <w:qFormat/>
    <w:rsid w:val="00DC1CC5"/>
    <w:rPr>
      <w:b w:val="0"/>
      <w:sz w:val="22"/>
      <w:u w:val="single"/>
    </w:rPr>
  </w:style>
  <w:style w:type="character" w:styleId="Strong">
    <w:name w:val="Strong"/>
    <w:basedOn w:val="DefaultParagraphFont"/>
    <w:uiPriority w:val="22"/>
    <w:semiHidden/>
    <w:qFormat/>
    <w:rsid w:val="00DC1CC5"/>
    <w:rPr>
      <w:b/>
      <w:bCs/>
    </w:rPr>
  </w:style>
  <w:style w:type="character" w:styleId="BookTitle">
    <w:name w:val="Book Title"/>
    <w:basedOn w:val="DefaultParagraphFont"/>
    <w:uiPriority w:val="33"/>
    <w:semiHidden/>
    <w:qFormat/>
    <w:rsid w:val="00DC1CC5"/>
    <w:rPr>
      <w:b/>
      <w:bCs/>
      <w:i/>
      <w:iCs/>
      <w:spacing w:val="5"/>
    </w:rPr>
  </w:style>
  <w:style w:type="character" w:customStyle="1" w:styleId="Heading5Char">
    <w:name w:val="Heading 5 Char"/>
    <w:basedOn w:val="DefaultParagraphFont"/>
    <w:link w:val="Heading5"/>
    <w:uiPriority w:val="9"/>
    <w:semiHidden/>
    <w:rsid w:val="00DC1C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1CC5"/>
  </w:style>
  <w:style w:type="paragraph" w:styleId="Header">
    <w:name w:val="header"/>
    <w:basedOn w:val="Normal"/>
    <w:link w:val="HeaderChar"/>
    <w:uiPriority w:val="99"/>
    <w:semiHidden/>
    <w:rsid w:val="00DC1C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1CC5"/>
    <w:rPr>
      <w:rFonts w:ascii="Calibri" w:hAnsi="Calibri" w:cs="Calibri"/>
    </w:rPr>
  </w:style>
  <w:style w:type="paragraph" w:styleId="Footer">
    <w:name w:val="footer"/>
    <w:basedOn w:val="Normal"/>
    <w:link w:val="FooterChar"/>
    <w:uiPriority w:val="99"/>
    <w:semiHidden/>
    <w:rsid w:val="00DC1C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1CC5"/>
    <w:rPr>
      <w:rFonts w:ascii="Calibri" w:hAnsi="Calibri" w:cs="Calibri"/>
    </w:rPr>
  </w:style>
  <w:style w:type="paragraph" w:styleId="BodyText">
    <w:name w:val="Body Text"/>
    <w:basedOn w:val="Normal"/>
    <w:link w:val="BodyTextChar"/>
    <w:uiPriority w:val="99"/>
    <w:semiHidden/>
    <w:unhideWhenUsed/>
    <w:rsid w:val="00DC1CC5"/>
    <w:pPr>
      <w:spacing w:after="120"/>
    </w:pPr>
  </w:style>
  <w:style w:type="character" w:customStyle="1" w:styleId="BodyTextChar">
    <w:name w:val="Body Text Char"/>
    <w:basedOn w:val="DefaultParagraphFont"/>
    <w:link w:val="BodyText"/>
    <w:uiPriority w:val="99"/>
    <w:semiHidden/>
    <w:rsid w:val="00DC1CC5"/>
    <w:rPr>
      <w:rFonts w:ascii="Calibri" w:hAnsi="Calibri" w:cs="Calibri"/>
    </w:rPr>
  </w:style>
  <w:style w:type="paragraph" w:styleId="NoSpacing">
    <w:name w:val="No Spacing"/>
    <w:link w:val="NoSpacingChar"/>
    <w:uiPriority w:val="99"/>
    <w:semiHidden/>
    <w:unhideWhenUsed/>
    <w:qFormat/>
    <w:rsid w:val="00DC1CC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C1CC5"/>
    <w:rPr>
      <w:rFonts w:ascii="Calibri" w:hAnsi="Calibri" w:cs="Calibri"/>
    </w:rPr>
  </w:style>
  <w:style w:type="character" w:styleId="Hyperlink">
    <w:name w:val="Hyperlink"/>
    <w:basedOn w:val="DefaultParagraphFont"/>
    <w:uiPriority w:val="99"/>
    <w:unhideWhenUsed/>
    <w:rsid w:val="00DC1CC5"/>
    <w:rPr>
      <w:color w:val="0563C1" w:themeColor="hyperlink"/>
      <w:u w:val="single"/>
    </w:rPr>
  </w:style>
  <w:style w:type="character" w:styleId="UnresolvedMention">
    <w:name w:val="Unresolved Mention"/>
    <w:basedOn w:val="DefaultParagraphFont"/>
    <w:uiPriority w:val="99"/>
    <w:semiHidden/>
    <w:unhideWhenUsed/>
    <w:rsid w:val="00DC1CC5"/>
    <w:rPr>
      <w:color w:val="605E5C"/>
      <w:shd w:val="clear" w:color="auto" w:fill="E1DFDD"/>
    </w:rPr>
  </w:style>
  <w:style w:type="paragraph" w:customStyle="1" w:styleId="textbold">
    <w:name w:val="text bold"/>
    <w:basedOn w:val="Normal"/>
    <w:link w:val="Emphasis"/>
    <w:uiPriority w:val="8"/>
    <w:qFormat/>
    <w:rsid w:val="00B42AC5"/>
    <w:pPr>
      <w:ind w:left="720"/>
      <w:jc w:val="both"/>
    </w:pPr>
    <w:rPr>
      <w:b/>
      <w:iCs/>
      <w:u w:val="single"/>
      <w:bdr w:val="single" w:sz="18" w:space="0" w:color="auto"/>
    </w:rPr>
  </w:style>
  <w:style w:type="paragraph" w:customStyle="1" w:styleId="Emphasis1">
    <w:name w:val="Emphasis1"/>
    <w:basedOn w:val="Normal"/>
    <w:autoRedefine/>
    <w:uiPriority w:val="8"/>
    <w:qFormat/>
    <w:rsid w:val="00B42AC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B42AC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15932">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82724377">
      <w:bodyDiv w:val="1"/>
      <w:marLeft w:val="0"/>
      <w:marRight w:val="0"/>
      <w:marTop w:val="0"/>
      <w:marBottom w:val="0"/>
      <w:divBdr>
        <w:top w:val="none" w:sz="0" w:space="0" w:color="auto"/>
        <w:left w:val="none" w:sz="0" w:space="0" w:color="auto"/>
        <w:bottom w:val="none" w:sz="0" w:space="0" w:color="auto"/>
        <w:right w:val="none" w:sz="0" w:space="0" w:color="auto"/>
      </w:divBdr>
    </w:div>
    <w:div w:id="1265965404">
      <w:bodyDiv w:val="1"/>
      <w:marLeft w:val="0"/>
      <w:marRight w:val="0"/>
      <w:marTop w:val="0"/>
      <w:marBottom w:val="0"/>
      <w:divBdr>
        <w:top w:val="none" w:sz="0" w:space="0" w:color="auto"/>
        <w:left w:val="none" w:sz="0" w:space="0" w:color="auto"/>
        <w:bottom w:val="none" w:sz="0" w:space="0" w:color="auto"/>
        <w:right w:val="none" w:sz="0" w:space="0" w:color="auto"/>
      </w:divBdr>
    </w:div>
    <w:div w:id="147521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 TargetMode="External"/><Relationship Id="rId18" Type="http://schemas.openxmlformats.org/officeDocument/2006/relationships/hyperlink" Target="javascript:;" TargetMode="External"/><Relationship Id="rId26" Type="http://schemas.openxmlformats.org/officeDocument/2006/relationships/hyperlink" Target="https://www.wired.co.uk/article/why-china-will-win-the-global-battle-for-ai-dominance" TargetMode="External"/><Relationship Id="rId39" Type="http://schemas.openxmlformats.org/officeDocument/2006/relationships/fontTable" Target="fontTable.xml"/><Relationship Id="rId21" Type="http://schemas.openxmlformats.org/officeDocument/2006/relationships/hyperlink" Target="https://www.scmp.com/comment/opinion/article/3175598/umpteenth-time-china-will-not-invade-taiwan" TargetMode="External"/><Relationship Id="rId34" Type="http://schemas.openxmlformats.org/officeDocument/2006/relationships/hyperlink" Target="https://www.nytimes.com/2019/04/14/technology/china-surveillance-artificial-intelligence-racial-profiling.html?module=inline."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5" Type="http://schemas.openxmlformats.org/officeDocument/2006/relationships/hyperlink" Target="https://www.afr.com/technology/is-china-winning-the-ai-race-20200805-p55imu" TargetMode="External"/><Relationship Id="rId33" Type="http://schemas.openxmlformats.org/officeDocument/2006/relationships/hyperlink" Target="https://www.forbes.com/sites/zakdoffman/2019/05/03/china-new-data-breach-exposes-facial-recognition-and-ethnicity-tracking-in-beijing/" TargetMode="External"/><Relationship Id="rId38"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29" Type="http://schemas.openxmlformats.org/officeDocument/2006/relationships/hyperlink" Target="https://thehill.com/people/donald-trum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arth.google.com/earth/d/1Y5PNj61lhdSLlKcWq_wsZpYFyixRCmUd?usp=sharing" TargetMode="External"/><Relationship Id="rId24" Type="http://schemas.openxmlformats.org/officeDocument/2006/relationships/hyperlink" Target="https://thehill.com/opinion/technology/592270-no-china-is-not-winning-the-ai-race/" TargetMode="External"/><Relationship Id="rId32" Type="http://schemas.openxmlformats.org/officeDocument/2006/relationships/hyperlink" Target="https://www.nytimes.com/2019/05/15/business/facial-recognition-software-controversy.html?action=click&amp;module=MoreInSection&amp;pgtype=Article&amp;region=Footer&amp;contentCollection=Technology" TargetMode="External"/><Relationship Id="rId37" Type="http://schemas.openxmlformats.org/officeDocument/2006/relationships/hyperlink" Target="https://cset.georgetown.edu/publication/tracking-ai-investmen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hyperlink" Target="https://thediplomat.com/2018/11/lora-saalman-on-how-artificial-intelligence-will-impact-chinas-nuclear-strategy/" TargetMode="External"/><Relationship Id="rId28" Type="http://schemas.openxmlformats.org/officeDocument/2006/relationships/hyperlink" Target="https://www.economist.com/the-world-ahead/2021/11/08/xi-jinpings-crackdown-on-chinese-tech-firms-will-continue" TargetMode="External"/><Relationship Id="rId36" Type="http://schemas.openxmlformats.org/officeDocument/2006/relationships/hyperlink" Target="http://ipjournal.law.wfu.edu/files/2021/12/22-Wake-Forest-J.-Bus.-Intell.-Prop.-L.-43.pdf" TargetMode="External"/><Relationship Id="rId10" Type="http://schemas.openxmlformats.org/officeDocument/2006/relationships/image" Target="media/image1.png"/><Relationship Id="rId19" Type="http://schemas.openxmlformats.org/officeDocument/2006/relationships/hyperlink" Target="javascript:;" TargetMode="External"/><Relationship Id="rId31" Type="http://schemas.openxmlformats.org/officeDocument/2006/relationships/hyperlink" Target="https://www.congress.gov/116/crpt/hrpt617/CRPT-116hrpt617.pdf" TargetMode="External"/><Relationship Id="rId4" Type="http://schemas.openxmlformats.org/officeDocument/2006/relationships/settings" Target="settings.xml"/><Relationship Id="rId9" Type="http://schemas.openxmlformats.org/officeDocument/2006/relationships/hyperlink" Target="https://mixed-news.com/en/artificial-intelligence-china-researches-brain-scale-ai/" TargetMode="External"/><Relationship Id="rId14" Type="http://schemas.openxmlformats.org/officeDocument/2006/relationships/hyperlink" Target="javascript:;" TargetMode="External"/><Relationship Id="rId22" Type="http://schemas.openxmlformats.org/officeDocument/2006/relationships/hyperlink" Target="https://gilkalai.wordpress.com/2022/05/26/waging-war-on-quantum/" TargetMode="External"/><Relationship Id="rId27" Type="http://schemas.openxmlformats.org/officeDocument/2006/relationships/hyperlink" Target="https://www.consumerfinance.gov/about-us/blog/innovation-spotlight-providing-adverse-action-notices-when-using-ai-ml-models/" TargetMode="External"/><Relationship Id="rId30" Type="http://schemas.openxmlformats.org/officeDocument/2006/relationships/hyperlink" Target="https://thehill.com/policy/technology/482402-trump-budget-proposal-boosts-funding-for-artificial-intelligence-quantum" TargetMode="External"/><Relationship Id="rId35" Type="http://schemas.openxmlformats.org/officeDocument/2006/relationships/hyperlink" Target="https://carnegieendowment.org/2022/01/04/china-s-new-ai-governance-initiatives-shouldn-t-be-ignored-pub-86127" TargetMode="External"/><Relationship Id="rId8" Type="http://schemas.openxmlformats.org/officeDocument/2006/relationships/hyperlink" Target="https://www.investmentmonitor.ai/tech/quantum-warfare-world-age-technology"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dosch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322</TotalTime>
  <Pages>1</Pages>
  <Words>27168</Words>
  <Characters>137473</Characters>
  <Application>Microsoft Office Word</Application>
  <DocSecurity>0</DocSecurity>
  <Lines>4434</Lines>
  <Paragraphs>2255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Steven</dc:creator>
  <cp:keywords>6.0.0</cp:keywords>
  <dc:description/>
  <cp:lastModifiedBy>David Dosch</cp:lastModifiedBy>
  <cp:revision>14</cp:revision>
  <dcterms:created xsi:type="dcterms:W3CDTF">2025-07-28T02:19:00Z</dcterms:created>
  <dcterms:modified xsi:type="dcterms:W3CDTF">2025-07-30T03:58:00Z</dcterms:modified>
</cp:coreProperties>
</file>