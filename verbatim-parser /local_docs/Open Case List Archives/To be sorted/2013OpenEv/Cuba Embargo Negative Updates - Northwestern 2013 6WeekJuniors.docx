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003777" w:rsidP="00003777">
      <w:pPr>
        <w:pStyle w:val="Heading1"/>
      </w:pPr>
      <w:r>
        <w:t>Cuban Embargo Neg Update</w:t>
      </w:r>
    </w:p>
    <w:p w:rsidR="007766AD" w:rsidRDefault="007766AD" w:rsidP="007766AD">
      <w:pPr>
        <w:pStyle w:val="Heading2"/>
      </w:pPr>
      <w:r>
        <w:lastRenderedPageBreak/>
        <w:t>Neg- Science Coop Adv</w:t>
      </w:r>
    </w:p>
    <w:p w:rsidR="007766AD" w:rsidRDefault="007766AD" w:rsidP="007766AD">
      <w:pPr>
        <w:pStyle w:val="Heading3"/>
      </w:pPr>
      <w:r>
        <w:lastRenderedPageBreak/>
        <w:t>Status quo solves</w:t>
      </w:r>
    </w:p>
    <w:p w:rsidR="007766AD" w:rsidRPr="008A2FA7" w:rsidRDefault="007766AD" w:rsidP="007766AD">
      <w:pPr>
        <w:pStyle w:val="Heading4"/>
        <w:rPr>
          <w:rStyle w:val="StyleStyleBold12pt"/>
          <w:b/>
        </w:rPr>
      </w:pPr>
      <w:r>
        <w:rPr>
          <w:rStyle w:val="StyleStyleBold12pt"/>
          <w:b/>
        </w:rPr>
        <w:t>Status quo discussions between US and Cuban scientists solve --- specific to environmental discussions.</w:t>
      </w:r>
    </w:p>
    <w:p w:rsidR="007766AD" w:rsidRPr="008A2FA7" w:rsidRDefault="007766AD" w:rsidP="007766AD">
      <w:pPr>
        <w:rPr>
          <w:rStyle w:val="StyleStyleBold12pt"/>
          <w:b w:val="0"/>
        </w:rPr>
      </w:pPr>
      <w:r>
        <w:rPr>
          <w:rStyle w:val="StyleStyleBold12pt"/>
        </w:rPr>
        <w:t>Haven 4-11</w:t>
      </w:r>
      <w:r>
        <w:rPr>
          <w:rStyle w:val="StyleStyleBold12pt"/>
          <w:b w:val="0"/>
        </w:rPr>
        <w:t xml:space="preserve">-13 </w:t>
      </w:r>
      <w:r w:rsidRPr="008A2FA7">
        <w:rPr>
          <w:rStyle w:val="StyleStyleBold12pt"/>
          <w:b w:val="0"/>
          <w:sz w:val="20"/>
          <w:szCs w:val="20"/>
        </w:rPr>
        <w:t>(Paul, Associated Press Havana reporter, “Under the radar, Cuba and U.S. often work together,” The Associated Press Nation and World, http://www.denverpost.com/nationworld/ci_22997924/under-radar-cuba-and-u-s-often-work)</w:t>
      </w:r>
    </w:p>
    <w:p w:rsidR="007766AD" w:rsidRPr="008A2FA7" w:rsidRDefault="007766AD" w:rsidP="007766AD">
      <w:pPr>
        <w:rPr>
          <w:sz w:val="16"/>
        </w:rPr>
      </w:pPr>
      <w:r w:rsidRPr="008A2FA7">
        <w:rPr>
          <w:sz w:val="16"/>
        </w:rPr>
        <w:t xml:space="preserve">HAVANA — </w:t>
      </w:r>
      <w:r w:rsidRPr="008A2FA7">
        <w:rPr>
          <w:rStyle w:val="StyleBoldUnderline"/>
        </w:rPr>
        <w:t>Cuba and the U</w:t>
      </w:r>
      <w:r w:rsidRPr="008A2FA7">
        <w:rPr>
          <w:sz w:val="16"/>
        </w:rPr>
        <w:t xml:space="preserve">nited </w:t>
      </w:r>
      <w:r w:rsidRPr="008A2FA7">
        <w:rPr>
          <w:rStyle w:val="StyleBoldUnderline"/>
        </w:rPr>
        <w:t>S</w:t>
      </w:r>
      <w:r w:rsidRPr="008A2FA7">
        <w:rPr>
          <w:sz w:val="16"/>
        </w:rPr>
        <w:t xml:space="preserve">tates </w:t>
      </w:r>
      <w:r w:rsidRPr="008A2FA7">
        <w:rPr>
          <w:rStyle w:val="StyleBoldUnderline"/>
        </w:rPr>
        <w:t>might be longtime enemies</w:t>
      </w:r>
      <w:r w:rsidRPr="008A2FA7">
        <w:rPr>
          <w:sz w:val="16"/>
        </w:rPr>
        <w:t xml:space="preserve"> with a bucket overflowing with grievances, </w:t>
      </w:r>
      <w:r w:rsidRPr="008A2FA7">
        <w:rPr>
          <w:rStyle w:val="StyleBoldUnderline"/>
        </w:rPr>
        <w:t xml:space="preserve">but the fast return of a Florida couple who fled U.S. authorities with their two kidnapped children in tow shows the Cold War enemies are capable of </w:t>
      </w:r>
      <w:r w:rsidRPr="008A2FA7">
        <w:rPr>
          <w:rStyle w:val="Emphasis"/>
        </w:rPr>
        <w:t>remarkable cooperation</w:t>
      </w:r>
      <w:r w:rsidRPr="008A2FA7">
        <w:rPr>
          <w:rStyle w:val="StyleBoldUnderline"/>
        </w:rPr>
        <w:t xml:space="preserve"> on many issues.</w:t>
      </w:r>
      <w:r>
        <w:rPr>
          <w:rStyle w:val="StyleBoldUnderline"/>
        </w:rPr>
        <w:t xml:space="preserve"> </w:t>
      </w:r>
      <w:r w:rsidRPr="008A2FA7">
        <w:rPr>
          <w:sz w:val="16"/>
        </w:rPr>
        <w:t xml:space="preserve">Indeed, </w:t>
      </w:r>
      <w:r w:rsidRPr="008A2FA7">
        <w:rPr>
          <w:rStyle w:val="StyleBoldUnderline"/>
        </w:rPr>
        <w:t>diplomats and observers on both sides of the Florida Straits say American and Cuban</w:t>
      </w:r>
      <w:r w:rsidRPr="008A2FA7">
        <w:rPr>
          <w:sz w:val="16"/>
        </w:rPr>
        <w:t xml:space="preserve"> law enforcement officers, </w:t>
      </w:r>
      <w:r w:rsidRPr="008A2FA7">
        <w:rPr>
          <w:rStyle w:val="Emphasis"/>
        </w:rPr>
        <w:t>scientists</w:t>
      </w:r>
      <w:r w:rsidRPr="008A2FA7">
        <w:rPr>
          <w:sz w:val="16"/>
        </w:rPr>
        <w:t xml:space="preserve">, disaster relief workers, Coast Guard officials </w:t>
      </w:r>
      <w:r w:rsidRPr="008A2FA7">
        <w:rPr>
          <w:rStyle w:val="StyleBoldUnderline"/>
        </w:rPr>
        <w:t xml:space="preserve">and other experts </w:t>
      </w:r>
      <w:r w:rsidRPr="008A2FA7">
        <w:rPr>
          <w:rStyle w:val="Emphasis"/>
        </w:rPr>
        <w:t>work together on a daily basis</w:t>
      </w:r>
      <w:r w:rsidRPr="008A2FA7">
        <w:rPr>
          <w:rStyle w:val="StyleBoldUnderline"/>
        </w:rPr>
        <w:t>, and invariably express professional admiration for each other.</w:t>
      </w:r>
      <w:r>
        <w:rPr>
          <w:rStyle w:val="StyleBoldUnderline"/>
        </w:rPr>
        <w:t xml:space="preserve"> </w:t>
      </w:r>
      <w:r w:rsidRPr="008A2FA7">
        <w:rPr>
          <w:sz w:val="16"/>
        </w:rPr>
        <w:t xml:space="preserve">"I don't think the story has been told, but </w:t>
      </w:r>
      <w:r w:rsidRPr="008A2FA7">
        <w:rPr>
          <w:rStyle w:val="StyleBoldUnderline"/>
        </w:rPr>
        <w:t xml:space="preserve">there is a real warmth in just the sort of day-to-day relations between U.S. and Cuban government officials," said Dan Whittle, who frequently brings scientific groups to the island in his role as Cuba program director for the </w:t>
      </w:r>
      <w:r w:rsidRPr="008A2FA7">
        <w:rPr>
          <w:rStyle w:val="Emphasis"/>
        </w:rPr>
        <w:t>Environmental Defense Fund</w:t>
      </w:r>
      <w:r w:rsidRPr="008A2FA7">
        <w:rPr>
          <w:rStyle w:val="StyleBoldUnderline"/>
        </w:rPr>
        <w:t>. "Nearly every time I talk to American officials, they say they were impressed by their Cuban counterparts. There really is a high level of mutual respect."</w:t>
      </w:r>
      <w:r>
        <w:rPr>
          <w:rStyle w:val="StyleBoldUnderline"/>
        </w:rPr>
        <w:t xml:space="preserve"> </w:t>
      </w:r>
      <w:r w:rsidRPr="008A2FA7">
        <w:rPr>
          <w:sz w:val="16"/>
        </w:rPr>
        <w:t xml:space="preserve">Almost </w:t>
      </w:r>
      <w:r w:rsidRPr="008A2FA7">
        <w:rPr>
          <w:rStyle w:val="StyleBoldUnderline"/>
        </w:rPr>
        <w:t xml:space="preserve">none of these technical-level interactions make the headlines, but </w:t>
      </w:r>
      <w:r w:rsidRPr="008A2FA7">
        <w:rPr>
          <w:rStyle w:val="Emphasis"/>
        </w:rPr>
        <w:t>examples are endless</w:t>
      </w:r>
      <w:r w:rsidRPr="008A2FA7">
        <w:rPr>
          <w:rStyle w:val="StyleBoldUnderline"/>
        </w:rPr>
        <w:t>. Just last week, Cuba's top environmental official Ulises Fernandez and several island oil experts attended a conference in New York of the International Association of Drilling Contractors after the State Department expedited their visas.</w:t>
      </w:r>
      <w:r>
        <w:rPr>
          <w:rStyle w:val="StyleBoldUnderline"/>
        </w:rPr>
        <w:t xml:space="preserve"> </w:t>
      </w:r>
      <w:r w:rsidRPr="008A2FA7">
        <w:rPr>
          <w:sz w:val="16"/>
        </w:rPr>
        <w:t>The American government maintains a Coast Guard representative in Cuba, and the two countries work together to interdict suspicious boats. A U.S. diplomat involved in the process said that security officials on both sides are on a first-name basis and that the Cubans happily accept FBI and Coast Guard baseball caps as gifts.</w:t>
      </w:r>
    </w:p>
    <w:p w:rsidR="007766AD" w:rsidRPr="00F86455" w:rsidRDefault="007766AD" w:rsidP="007766AD">
      <w:pPr>
        <w:pStyle w:val="Heading4"/>
        <w:rPr>
          <w:rStyle w:val="StyleStyleBold12pt"/>
          <w:b/>
        </w:rPr>
      </w:pPr>
      <w:r>
        <w:rPr>
          <w:rStyle w:val="StyleStyleBold12pt"/>
          <w:b/>
        </w:rPr>
        <w:t>Science cooperation is increasing in squo --- meetings prove.</w:t>
      </w:r>
    </w:p>
    <w:p w:rsidR="007766AD" w:rsidRPr="00F86455" w:rsidRDefault="007766AD" w:rsidP="007766AD">
      <w:pPr>
        <w:rPr>
          <w:rStyle w:val="StyleStyleBold12pt"/>
          <w:b w:val="0"/>
        </w:rPr>
      </w:pPr>
      <w:r>
        <w:rPr>
          <w:rStyle w:val="StyleStyleBold12pt"/>
        </w:rPr>
        <w:t xml:space="preserve">AFP 11 </w:t>
      </w:r>
      <w:r w:rsidRPr="00F86455">
        <w:rPr>
          <w:rStyle w:val="StyleStyleBold12pt"/>
          <w:b w:val="0"/>
          <w:sz w:val="20"/>
          <w:szCs w:val="20"/>
        </w:rPr>
        <w:t>(Agence France-Presse, “Cuba, US scientists kick off cooperation meeting,” Phys.org, 12-12-11, http://phys.org/news/2011-12-cuba-scientists-cooperation.html)</w:t>
      </w:r>
    </w:p>
    <w:p w:rsidR="007766AD" w:rsidRPr="00F86455" w:rsidRDefault="007766AD" w:rsidP="007766AD">
      <w:pPr>
        <w:rPr>
          <w:sz w:val="16"/>
        </w:rPr>
      </w:pPr>
      <w:r w:rsidRPr="00F86455">
        <w:rPr>
          <w:rStyle w:val="StyleBoldUnderline"/>
        </w:rPr>
        <w:t>Scientists from the Cuba and U</w:t>
      </w:r>
      <w:r w:rsidRPr="00F86455">
        <w:rPr>
          <w:sz w:val="16"/>
        </w:rPr>
        <w:t xml:space="preserve">nited </w:t>
      </w:r>
      <w:r w:rsidRPr="00F86455">
        <w:rPr>
          <w:rStyle w:val="StyleBoldUnderline"/>
        </w:rPr>
        <w:t>S</w:t>
      </w:r>
      <w:r w:rsidRPr="00F86455">
        <w:rPr>
          <w:sz w:val="16"/>
        </w:rPr>
        <w:t xml:space="preserve">tates </w:t>
      </w:r>
      <w:r w:rsidRPr="00F86455">
        <w:rPr>
          <w:rStyle w:val="StyleBoldUnderline"/>
        </w:rPr>
        <w:t xml:space="preserve">will Monday begin a five-day meeting aimed at exploring opportunities for </w:t>
      </w:r>
      <w:r w:rsidRPr="00F86455">
        <w:rPr>
          <w:rStyle w:val="Emphasis"/>
        </w:rPr>
        <w:t>cooperation</w:t>
      </w:r>
      <w:r w:rsidRPr="00F86455">
        <w:rPr>
          <w:rStyle w:val="StyleBoldUnderline"/>
        </w:rPr>
        <w:t xml:space="preserve"> on range of research fields, including </w:t>
      </w:r>
      <w:r w:rsidRPr="00F86455">
        <w:rPr>
          <w:rStyle w:val="Emphasis"/>
        </w:rPr>
        <w:t>biological and environmental sciences</w:t>
      </w:r>
      <w:r w:rsidRPr="00F86455">
        <w:rPr>
          <w:rStyle w:val="StyleBoldUnderline"/>
        </w:rPr>
        <w:t>, and science policy, Cuban officials said.</w:t>
      </w:r>
      <w:r w:rsidRPr="00F86455">
        <w:rPr>
          <w:sz w:val="16"/>
        </w:rPr>
        <w:t xml:space="preserve"> </w:t>
      </w:r>
      <w:r w:rsidRPr="00F86455">
        <w:rPr>
          <w:rStyle w:val="StyleBoldUnderline"/>
        </w:rPr>
        <w:t>The forum, organized by The Academy of Sciences of Cuba</w:t>
      </w:r>
      <w:r w:rsidRPr="00F86455">
        <w:rPr>
          <w:sz w:val="16"/>
        </w:rPr>
        <w:t xml:space="preserve"> (ACC) </w:t>
      </w:r>
      <w:r w:rsidRPr="00F86455">
        <w:rPr>
          <w:rStyle w:val="StyleBoldUnderline"/>
        </w:rPr>
        <w:t>and the American Association for the Advancement of Science</w:t>
      </w:r>
      <w:r w:rsidRPr="00F86455">
        <w:rPr>
          <w:sz w:val="16"/>
        </w:rPr>
        <w:t xml:space="preserve"> (AAAS), </w:t>
      </w:r>
      <w:r w:rsidRPr="00F86455">
        <w:rPr>
          <w:rStyle w:val="StyleBoldUnderline"/>
        </w:rPr>
        <w:t>will be attended by some 40 directors of research centers and researchers from the two countries, said the ACC in statement, according to official Cuban news agency Prensa Latina.</w:t>
      </w:r>
      <w:r>
        <w:rPr>
          <w:rStyle w:val="StyleBoldUnderline"/>
        </w:rPr>
        <w:t xml:space="preserve"> </w:t>
      </w:r>
      <w:r w:rsidRPr="00F86455">
        <w:rPr>
          <w:rStyle w:val="StyleBoldUnderline"/>
        </w:rPr>
        <w:t>The aim is to "reach sustainable collaboration between the two countries</w:t>
      </w:r>
      <w:r w:rsidRPr="00F86455">
        <w:rPr>
          <w:sz w:val="16"/>
        </w:rPr>
        <w:t>," said the agency. The neighbors have not had diplomatic relations since the White House broke off links in 1961, and a strict embargo has strangled ties and trade between them.</w:t>
      </w:r>
    </w:p>
    <w:p w:rsidR="007766AD" w:rsidRPr="00432D16" w:rsidRDefault="007766AD" w:rsidP="007766AD">
      <w:pPr>
        <w:pStyle w:val="Heading4"/>
        <w:rPr>
          <w:rStyle w:val="StyleStyleBold12pt"/>
          <w:b/>
        </w:rPr>
      </w:pPr>
      <w:r>
        <w:rPr>
          <w:rStyle w:val="StyleStyleBold12pt"/>
          <w:b/>
        </w:rPr>
        <w:t>US and Cuban science coop is increasing --- hurricanes, biodiversity, and oil.</w:t>
      </w:r>
    </w:p>
    <w:p w:rsidR="007766AD" w:rsidRPr="00432D16" w:rsidRDefault="007766AD" w:rsidP="007766AD">
      <w:pPr>
        <w:rPr>
          <w:rStyle w:val="StyleStyleBold12pt"/>
          <w:b w:val="0"/>
        </w:rPr>
      </w:pPr>
      <w:r>
        <w:rPr>
          <w:rStyle w:val="StyleStyleBold12pt"/>
        </w:rPr>
        <w:t xml:space="preserve">Ordonez 12 </w:t>
      </w:r>
      <w:r w:rsidRPr="00432D16">
        <w:rPr>
          <w:rStyle w:val="StyleStyleBold12pt"/>
          <w:b w:val="0"/>
          <w:sz w:val="20"/>
          <w:szCs w:val="20"/>
        </w:rPr>
        <w:t>(Franco, regional correspondent for McClatchy Newspapers, “Scientists work to bridge political gap between Cuba, U.S.,” McClatchy News, 5-21-12, http://www.mcclatchydc.com/2012/05/21/149603/scientists-work-to-bridge-political.html#.UfwlE22DL1U)</w:t>
      </w:r>
    </w:p>
    <w:p w:rsidR="007766AD" w:rsidRPr="00432D16" w:rsidRDefault="007766AD" w:rsidP="007766AD">
      <w:pPr>
        <w:rPr>
          <w:sz w:val="16"/>
        </w:rPr>
      </w:pPr>
      <w:r w:rsidRPr="00432D16">
        <w:rPr>
          <w:sz w:val="16"/>
        </w:rPr>
        <w:t xml:space="preserve">VINALES, Cuba — </w:t>
      </w:r>
      <w:r w:rsidRPr="00432D16">
        <w:rPr>
          <w:rStyle w:val="StyleBoldUnderline"/>
        </w:rPr>
        <w:t xml:space="preserve">Cuban and American scientists have joined forces in an effort to </w:t>
      </w:r>
      <w:r w:rsidRPr="00432D16">
        <w:rPr>
          <w:rStyle w:val="Emphasis"/>
        </w:rPr>
        <w:t>protect</w:t>
      </w:r>
      <w:r w:rsidRPr="00432D16">
        <w:rPr>
          <w:rStyle w:val="StyleBoldUnderline"/>
        </w:rPr>
        <w:t xml:space="preserve"> baby sea turtles and endangered sharks. They’re studying Caribbean weather patterns that fuel the </w:t>
      </w:r>
      <w:r w:rsidRPr="00432D16">
        <w:rPr>
          <w:rStyle w:val="Emphasis"/>
        </w:rPr>
        <w:t>hurricanes</w:t>
      </w:r>
      <w:r w:rsidRPr="00432D16">
        <w:rPr>
          <w:rStyle w:val="StyleBoldUnderline"/>
        </w:rPr>
        <w:t xml:space="preserve"> that have devastated the Southeastern United States.</w:t>
      </w:r>
      <w:r w:rsidRPr="00432D16">
        <w:rPr>
          <w:sz w:val="16"/>
        </w:rPr>
        <w:t xml:space="preserve"> In the process, </w:t>
      </w:r>
      <w:r w:rsidRPr="00432D16">
        <w:rPr>
          <w:rStyle w:val="StyleBoldUnderline"/>
        </w:rPr>
        <w:t>they’re chipping away at a half-century of government feuding, helping to bring the nations together for talks on vital matters, such as what to do in case of an oil spill.</w:t>
      </w:r>
      <w:r>
        <w:rPr>
          <w:rStyle w:val="StyleBoldUnderline"/>
        </w:rPr>
        <w:t xml:space="preserve"> </w:t>
      </w:r>
      <w:r w:rsidRPr="00432D16">
        <w:rPr>
          <w:sz w:val="16"/>
        </w:rPr>
        <w:t xml:space="preserve">The two countries are so geographically close, and the environmental concerns so similar, that scientists say </w:t>
      </w:r>
      <w:r w:rsidRPr="00432D16">
        <w:rPr>
          <w:sz w:val="16"/>
        </w:rPr>
        <w:lastRenderedPageBreak/>
        <w:t xml:space="preserve">it’s crucial to combine forces. “If we’re going to have any hope of protecting our environment in the future, from climate change to our shared resources in the Gulf of Mexico, we have to collaborate,” said Dan Whittle, the Cuba program director at the Environmental Defense Fund. </w:t>
      </w:r>
      <w:r w:rsidRPr="00432D16">
        <w:rPr>
          <w:rStyle w:val="StyleBoldUnderline"/>
        </w:rPr>
        <w:t>Under</w:t>
      </w:r>
      <w:r w:rsidRPr="00432D16">
        <w:rPr>
          <w:sz w:val="16"/>
        </w:rPr>
        <w:t xml:space="preserve"> the </w:t>
      </w:r>
      <w:r w:rsidRPr="00432D16">
        <w:rPr>
          <w:rStyle w:val="StyleBoldUnderline"/>
        </w:rPr>
        <w:t>Obama</w:t>
      </w:r>
      <w:r w:rsidRPr="00432D16">
        <w:rPr>
          <w:sz w:val="16"/>
        </w:rPr>
        <w:t xml:space="preserve"> administration, </w:t>
      </w:r>
      <w:r w:rsidRPr="00432D16">
        <w:rPr>
          <w:rStyle w:val="StyleBoldUnderline"/>
        </w:rPr>
        <w:t xml:space="preserve">cooperation between scientific organizations has increased, scientists say. </w:t>
      </w:r>
      <w:r w:rsidRPr="00AD2104">
        <w:rPr>
          <w:rStyle w:val="Emphasis"/>
        </w:rPr>
        <w:t>Visas are being granted</w:t>
      </w:r>
      <w:r w:rsidRPr="00432D16">
        <w:rPr>
          <w:rStyle w:val="StyleBoldUnderline"/>
        </w:rPr>
        <w:t xml:space="preserve"> more </w:t>
      </w:r>
      <w:r w:rsidRPr="00AD2104">
        <w:rPr>
          <w:rStyle w:val="Emphasis"/>
        </w:rPr>
        <w:t>regularly</w:t>
      </w:r>
      <w:r w:rsidRPr="00432D16">
        <w:rPr>
          <w:rStyle w:val="StyleBoldUnderline"/>
        </w:rPr>
        <w:t xml:space="preserve"> to Cuban scientists and it’s easier for Americans to get the U.S. government licenses needed to do research on the island.</w:t>
      </w:r>
      <w:r>
        <w:rPr>
          <w:rStyle w:val="StyleBoldUnderline"/>
        </w:rPr>
        <w:t xml:space="preserve"> </w:t>
      </w:r>
      <w:r w:rsidRPr="00432D16">
        <w:rPr>
          <w:sz w:val="16"/>
        </w:rPr>
        <w:t xml:space="preserve">Peter Agre, a Nobel laureate in chemistry and the head of the Johns Hopkins Malaria Research Institute, led 18 U.S. scientists associated with the American Association for the Advancement of Science on a trip to Cuba in December to meet with counterparts about potential cooperation in marine and atmospheric sciences, and sustainable fisheries. For some American scientists, going to Cuba is like tasting a piece of forbidden fruit. The scientific landscape has been largely untouched for decades. The U.S. trade embargo, which has been in place for 50 years, has in many ways been a gift to Cuba’s forests, fish populations and coral reefs. It helped insulate Cuba’s ecosystem from the type of tourist development that’s wracked other nations. Sea turtles that feed in Florida journey back each year to nest in Cuba. Many grunts and snapper fish that live off the North Carolina coast also spawn in Cuba. The oceanic whitetip shark has almost disappeared from U.S. waters, but preliminary studies show the predators in abundance around the island. Cuban scientists see the collaboration with Americans as an honest exchange of work, as opposed to a plea for funding or resources. They complain that they don’t get enough credit for their science, and they boast that Cuba represents 2 percent of the Latin American population but has 11 percent of the scientists in the region. There are thousands of Cuban doctors and health professionals on medical missions abroad. The country includes more than 84 protected areas, making up almost 14 percent of the island. In Western Cuba at the 37,500-acre Vinales National Park, environmentalists study ways to protect the vast mountains that are home to an array of native plants and animals, including the renown “painted snails.” Legend has it that the sun painted their vibrant orange and yellow swirled shells. </w:t>
      </w:r>
      <w:r w:rsidRPr="00432D16">
        <w:rPr>
          <w:rStyle w:val="StyleBoldUnderline"/>
        </w:rPr>
        <w:t>“Of maximum importance is the need to protect and conserve the environment,” said Yamira Valdez, a Cuban environmental specialist at the park</w:t>
      </w:r>
      <w:r w:rsidRPr="00432D16">
        <w:rPr>
          <w:sz w:val="16"/>
        </w:rPr>
        <w:t xml:space="preserve">. “Our countries can share experiences, criteria. They can see what works here. And we can apply their experience to the work we do.” Scientists and scholars have helped break through political barriers before. An environmental agreement reached with the Soviet Union in the 1970s is often credited with easing Cold War tensions. “So later when things began to loosen up and relations warmed, there was a network of people who knew each other quite well who had actually had dinners together and been to each other’s homes,” said William Reilly, the head of the Environmental Protection Agency under President George H.W. Bush. “That is enormously constructive.” The researchers understand that anything involving Cuba is going to be controversial. A decision to grant President Raul Castro’s daughter a visa to attend an academic conference in San Francisco this week sparked a wave of criticism from Cuban-American groups, calling her an enemy of democracy. But the researchers say their work is focused on science, not politics. Their cooperation will serve as a foundation for future dialogue, they say. “The political relationship at some point, in five years, 50 years, 500 years, whatever it is, will change,” said Vaughan Turekian, an atmospheric geochemist and chief international officer at the American Association for the Advancement of Science. In a rare move last year, </w:t>
      </w:r>
      <w:r w:rsidRPr="00432D16">
        <w:rPr>
          <w:rStyle w:val="StyleBoldUnderline"/>
        </w:rPr>
        <w:t>the Environmental Defense Fund received State Department approval to bring a senior official from the National Oceanic and Atmospheric Administration to Cuba</w:t>
      </w:r>
      <w:r w:rsidRPr="00432D16">
        <w:rPr>
          <w:sz w:val="16"/>
        </w:rPr>
        <w:t xml:space="preserve"> to meet with officials about rebuilding fish stocks for species of fish that populate the region. </w:t>
      </w:r>
      <w:r w:rsidRPr="00432D16">
        <w:rPr>
          <w:rStyle w:val="Emphasis"/>
        </w:rPr>
        <w:t>Oil</w:t>
      </w:r>
      <w:r w:rsidRPr="00432D16">
        <w:rPr>
          <w:rStyle w:val="StyleBoldUnderline"/>
        </w:rPr>
        <w:t xml:space="preserve"> is a key area of cooperative interest.</w:t>
      </w:r>
      <w:r>
        <w:rPr>
          <w:rStyle w:val="StyleBoldUnderline"/>
        </w:rPr>
        <w:t xml:space="preserve"> </w:t>
      </w:r>
      <w:r w:rsidRPr="00432D16">
        <w:rPr>
          <w:rStyle w:val="StyleBoldUnderline"/>
        </w:rPr>
        <w:t>Scientists have helped facilitate talks between the nations as the specter of an oil spill has raised concerns in both of them.</w:t>
      </w:r>
      <w:r>
        <w:rPr>
          <w:rStyle w:val="StyleBoldUnderline"/>
        </w:rPr>
        <w:t xml:space="preserve"> </w:t>
      </w:r>
      <w:r w:rsidRPr="00432D16">
        <w:rPr>
          <w:sz w:val="16"/>
        </w:rPr>
        <w:t xml:space="preserve">Cuban oceanographers reached out to their U.S. counterparts after the 2010 BP spill to help them gain reassurances that the U.S. government would step in should the gushing petroleum come near Cuban shores. “The ocean doesn’t have borders. It’s more about the currents. It’s more how nature works and which are the vulnerable species,” said Roberto Perez, a scientist at the Antonio Nunez Jimenez Foundation of Man and Nature in Havana. “Fortunately, it didn’t come to our waters, but the idea really opened up the window of opportunity for the governments to talk.” Those conversations have increased as Cuba prepares to drill for oil just 70 miles from the Florida Keys. Last year, the U.S. Treasury Department granted a group of environmentalists and drilling experts, led by the Environmental Defense Fund, permission to travel to Cuban to meet with top officials at the Ministry of Basic Industry, which regulates the energy sector, as well as the state-run petroleum company. The group included Reilly, the co-chair of a bipartisan commission that investigated the 2010 BP spill. He said his goal was to share the commission’s findings with Cuban officials, who had no experience regulating offshore oil and gas, in hopes that they wouldn’t make the same mistakes that led to the BP disaster. When he returned to the United States, Reilly briefed the Bureau of Ocean Energy Management, Regulation and Enforcement and other administration agencies, whose officials, Reilly said, were very interested to learn that the Cubans were reading the Interior Department’s regulatory reports and planned to adhere to American standards. “That was not known,” he said. </w:t>
      </w:r>
      <w:r w:rsidRPr="00432D16">
        <w:rPr>
          <w:rStyle w:val="StyleBoldUnderline"/>
        </w:rPr>
        <w:t>U.S. officials also have engaged with the International Maritime Organization, which has sent technical teams to Cuba to evaluate its oil drilling procedures</w:t>
      </w:r>
      <w:r w:rsidRPr="00432D16">
        <w:rPr>
          <w:sz w:val="16"/>
        </w:rPr>
        <w:t>, and Cuban and U.S. officials met in the Bahamas in December along with officials from Mexico and Jamaica to discuss disaster plans. A similar meeting was held in Trinidad and administration officials say more will come. “In fact, we’re all comfortable all the entities that would need licenses to respond appropriately either have them or are in the process of getting them at this point,” said a senior administration official, who requested anonymity in order to speak freely. Reilly notes that his delegation spent several days speaking directly with top Cuban officials and was able to gather specific details about Cuban plans that may not have been discussed at other multinational meetings.</w:t>
      </w:r>
    </w:p>
    <w:p w:rsidR="007766AD" w:rsidRDefault="007766AD" w:rsidP="007766AD"/>
    <w:p w:rsidR="007766AD" w:rsidRDefault="007766AD" w:rsidP="007766AD">
      <w:pPr>
        <w:pStyle w:val="Heading3"/>
      </w:pPr>
      <w:r>
        <w:lastRenderedPageBreak/>
        <w:t>Science diplomacy fails</w:t>
      </w:r>
    </w:p>
    <w:p w:rsidR="007766AD" w:rsidRPr="001C69F1" w:rsidRDefault="007766AD" w:rsidP="007766AD">
      <w:pPr>
        <w:pStyle w:val="Heading4"/>
        <w:rPr>
          <w:rStyle w:val="StyleStyleBold12pt"/>
          <w:b/>
        </w:rPr>
      </w:pPr>
      <w:r>
        <w:rPr>
          <w:rStyle w:val="StyleStyleBold12pt"/>
          <w:b/>
        </w:rPr>
        <w:t>Science diplomacy empirically fails --- Copenhagen conference and the Middle East prove it can’t overcome deep-rooted political tensions.</w:t>
      </w:r>
    </w:p>
    <w:p w:rsidR="007766AD" w:rsidRPr="001C69F1" w:rsidRDefault="007766AD" w:rsidP="007766AD">
      <w:pPr>
        <w:rPr>
          <w:rStyle w:val="StyleStyleBold12pt"/>
          <w:b w:val="0"/>
        </w:rPr>
      </w:pPr>
      <w:r>
        <w:rPr>
          <w:rStyle w:val="StyleStyleBold12pt"/>
        </w:rPr>
        <w:t xml:space="preserve">Dickson 10 </w:t>
      </w:r>
      <w:r w:rsidRPr="001C69F1">
        <w:rPr>
          <w:rStyle w:val="StyleStyleBold12pt"/>
          <w:b w:val="0"/>
          <w:sz w:val="20"/>
          <w:szCs w:val="20"/>
        </w:rPr>
        <w:t>(David, Director of SciDev.net, “Science in diplomacy: “On tap but not on top”,” SciDev.net, 6-28-10http://scidevnet.wordpress.com/2010/06/28/the-place-of-science-in-diplomacy-%E2%80%9Con-tap-but-not-on-top%E2%80%9D/)</w:t>
      </w:r>
    </w:p>
    <w:p w:rsidR="007766AD" w:rsidRPr="001C69F1" w:rsidRDefault="007766AD" w:rsidP="007766AD">
      <w:pPr>
        <w:rPr>
          <w:sz w:val="16"/>
        </w:rPr>
      </w:pPr>
      <w:r w:rsidRPr="00520F37">
        <w:rPr>
          <w:rStyle w:val="StyleBoldUnderline"/>
        </w:rPr>
        <w:t xml:space="preserve">There’s a general consensus </w:t>
      </w:r>
      <w:r w:rsidRPr="001C69F1">
        <w:rPr>
          <w:sz w:val="16"/>
        </w:rPr>
        <w:t xml:space="preserve">in both the scientific and political worlds </w:t>
      </w:r>
      <w:r w:rsidRPr="00520F37">
        <w:rPr>
          <w:rStyle w:val="StyleBoldUnderline"/>
        </w:rPr>
        <w:t>that</w:t>
      </w:r>
      <w:r w:rsidRPr="001C69F1">
        <w:rPr>
          <w:sz w:val="16"/>
        </w:rPr>
        <w:t xml:space="preserve"> the principle of </w:t>
      </w:r>
      <w:r w:rsidRPr="00520F37">
        <w:rPr>
          <w:rStyle w:val="StyleBoldUnderline"/>
        </w:rPr>
        <w:t>science diplomacy,</w:t>
      </w:r>
      <w:r w:rsidRPr="001C69F1">
        <w:rPr>
          <w:sz w:val="16"/>
        </w:rPr>
        <w:t xml:space="preserve"> at least in the somewhat restricted sense of the need to get more and better science into international negotiations, </w:t>
      </w:r>
      <w:r w:rsidRPr="00520F37">
        <w:rPr>
          <w:rStyle w:val="StyleBoldUnderline"/>
        </w:rPr>
        <w:t>is a desirable objective</w:t>
      </w:r>
      <w:r w:rsidRPr="001C69F1">
        <w:rPr>
          <w:sz w:val="16"/>
        </w:rPr>
        <w:t xml:space="preserve">. </w:t>
      </w:r>
      <w:r w:rsidRPr="00520F37">
        <w:rPr>
          <w:rStyle w:val="StyleBoldUnderline"/>
        </w:rPr>
        <w:t>There is less agreement</w:t>
      </w:r>
      <w:r w:rsidRPr="001C69F1">
        <w:rPr>
          <w:sz w:val="16"/>
        </w:rPr>
        <w:t xml:space="preserve">, however, </w:t>
      </w:r>
      <w:r w:rsidRPr="00520F37">
        <w:rPr>
          <w:rStyle w:val="StyleBoldUnderline"/>
        </w:rPr>
        <w:t>on how far the concept can – or indeed should – be extended to embrace broader goals and objectives, in particular attempts to use science to achieve political or diplomatic goals at the international level.</w:t>
      </w:r>
      <w:r>
        <w:rPr>
          <w:rStyle w:val="StyleBoldUnderline"/>
        </w:rPr>
        <w:t xml:space="preserve"> </w:t>
      </w:r>
      <w:r w:rsidRPr="001C69F1">
        <w:rPr>
          <w:rStyle w:val="StyleBoldUnderline"/>
        </w:rPr>
        <w:t>Science, despite its international characteristics, is no substitute for effective diplomacy</w:t>
      </w:r>
      <w:r w:rsidRPr="001C69F1">
        <w:rPr>
          <w:sz w:val="16"/>
        </w:rPr>
        <w:t xml:space="preserve">. Any more than diplomatic initiatives necessarily lead to good science. These seem to have been the broad conclusions to emerge from a three-day meeting at Wilton Park in Sussex, UK, organised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Whitty, for example, chief scientist at the UK’s Department for International Development, described how knowledge about the threat raised by the spread of the highly damaging plant disease stem rust 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Rohinton Medhora,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 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(ITER). Less positively, increasing restrictions on entry to certain countries, and in particular the United States after the 9/11 attacks in New York and elsewhere, have significantly impeded scientific exchange programmes. Here the challenge for diplomats was seen as helping to find ways to ease the burdens of such restrictions. </w:t>
      </w:r>
      <w:r w:rsidRPr="001C69F1">
        <w:rPr>
          <w:rStyle w:val="StyleBoldUnderline"/>
        </w:rPr>
        <w:t xml:space="preserve">The broadest gaps in understanding the potential of scientific diplomacy lay in the third category, namely the use of </w:t>
      </w:r>
      <w:r w:rsidRPr="001C69F1">
        <w:rPr>
          <w:rStyle w:val="Emphasis"/>
        </w:rPr>
        <w:t>science as a channel of international diplomacy</w:t>
      </w:r>
      <w:r w:rsidRPr="001C69F1">
        <w:rPr>
          <w:sz w:val="16"/>
        </w:rPr>
        <w:t xml:space="preserve">, either </w:t>
      </w:r>
      <w:r w:rsidRPr="001C69F1">
        <w:rPr>
          <w:rStyle w:val="StyleBoldUnderline"/>
        </w:rPr>
        <w:t>as a way of helping to forge consensus on contentious issues, or as a catalyst for peace in situations of conflict.</w:t>
      </w:r>
      <w:r>
        <w:rPr>
          <w:rStyle w:val="StyleBoldUnderline"/>
        </w:rPr>
        <w:t xml:space="preserve"> </w:t>
      </w:r>
      <w:r w:rsidRPr="001C69F1">
        <w:rPr>
          <w:sz w:val="16"/>
        </w:rPr>
        <w:t xml:space="preserve">On the first of these, </w:t>
      </w:r>
      <w:r w:rsidRPr="001C69F1">
        <w:rPr>
          <w:rStyle w:val="StyleBoldUnderline"/>
        </w:rPr>
        <w:t>some</w:t>
      </w:r>
      <w:r w:rsidRPr="001C69F1">
        <w:rPr>
          <w:sz w:val="16"/>
        </w:rPr>
        <w:t xml:space="preserve"> pointed to recent climate change negotiations, and in particular the work of the Intergovernmental Panel on Climate Change, as a good example, of the way that the scientific community can provide a strong rationale for joint international action. But others </w:t>
      </w:r>
      <w:r w:rsidRPr="001C69F1">
        <w:rPr>
          <w:rStyle w:val="StyleBoldUnderline"/>
        </w:rPr>
        <w:t xml:space="preserve">referred to the failure of the Copenhagen climate summit last December </w:t>
      </w:r>
      <w:r w:rsidRPr="001C69F1">
        <w:rPr>
          <w:rStyle w:val="Emphasis"/>
        </w:rPr>
        <w:t xml:space="preserve">to come up with a meaningful agreement </w:t>
      </w:r>
      <w:r w:rsidRPr="001C69F1">
        <w:rPr>
          <w:rStyle w:val="StyleBoldUnderline"/>
        </w:rPr>
        <w:t>on action as a demonstration of the limitations of this way of thinking</w:t>
      </w:r>
      <w:r w:rsidRPr="001C69F1">
        <w:rPr>
          <w:sz w:val="16"/>
        </w:rPr>
        <w:t xml:space="preserve">. It was argued that </w:t>
      </w:r>
      <w:r w:rsidRPr="001C69F1">
        <w:rPr>
          <w:rStyle w:val="StyleBoldUnderline"/>
        </w:rPr>
        <w:t xml:space="preserve">this failure had been partly due to a </w:t>
      </w:r>
      <w:r w:rsidRPr="001C69F1">
        <w:rPr>
          <w:rStyle w:val="Emphasis"/>
        </w:rPr>
        <w:t xml:space="preserve">misplaced belief </w:t>
      </w:r>
      <w:r w:rsidRPr="001C69F1">
        <w:rPr>
          <w:rStyle w:val="StyleBoldUnderline"/>
        </w:rPr>
        <w:t>that scientific consensus would be sufficient to generate a commitment to collective action, without taking into account the political impact that scientific ideas would have.</w:t>
      </w:r>
      <w:r>
        <w:rPr>
          <w:rStyle w:val="StyleBoldUnderline"/>
        </w:rPr>
        <w:t xml:space="preserve"> </w:t>
      </w:r>
      <w:r w:rsidRPr="001C69F1">
        <w:rPr>
          <w:rStyle w:val="StyleBoldUnderline"/>
        </w:rPr>
        <w:t>Another example</w:t>
      </w:r>
      <w:r w:rsidRPr="001C69F1">
        <w:rPr>
          <w:sz w:val="16"/>
        </w:rPr>
        <w:t xml:space="preserve"> that received considerable attention </w:t>
      </w:r>
      <w:r w:rsidRPr="001C69F1">
        <w:rPr>
          <w:rStyle w:val="StyleBoldUnderline"/>
        </w:rPr>
        <w:t>was the current construction of a synchrotron facility SESAME in Jordan,</w:t>
      </w:r>
      <w:r w:rsidRPr="001C69F1">
        <w:rPr>
          <w:sz w:val="16"/>
        </w:rPr>
        <w:t xml:space="preserve"> a project that is already is bringing together researchers in a range of scientific disciplines from various countries in the Middle East (including Israel, Egypt and Palestine, as well as both Greece and Turkey). The </w:t>
      </w:r>
      <w:r w:rsidRPr="001C69F1">
        <w:rPr>
          <w:rStyle w:val="StyleBoldUnderline"/>
        </w:rPr>
        <w:t>promoters</w:t>
      </w:r>
      <w:r w:rsidRPr="001C69F1">
        <w:rPr>
          <w:sz w:val="16"/>
        </w:rPr>
        <w:t xml:space="preserve"> of SESAME </w:t>
      </w:r>
      <w:r w:rsidRPr="001C69F1">
        <w:rPr>
          <w:rStyle w:val="StyleBoldUnderline"/>
        </w:rPr>
        <w:t>hope</w:t>
      </w:r>
      <w:r w:rsidRPr="001C69F1">
        <w:rPr>
          <w:sz w:val="16"/>
        </w:rPr>
        <w:t xml:space="preserve"> that – as with the building of CERN 60 years ago, and its operation as a research centre involving, for example, physicists from both Russia and the United States – </w:t>
      </w:r>
      <w:r w:rsidRPr="001C69F1">
        <w:rPr>
          <w:rStyle w:val="StyleBoldUnderline"/>
        </w:rPr>
        <w:t>SESAME will become a symbol of what regional collaboration can achieve</w:t>
      </w:r>
      <w:r w:rsidRPr="001C69F1">
        <w:rPr>
          <w:sz w:val="16"/>
        </w:rPr>
        <w:t xml:space="preserve">. In that sense, it would become what one participant described as a “beacon of hope” for the region. But others cautioned that, however successful SESAME may turn out to be </w:t>
      </w:r>
      <w:r w:rsidRPr="001C69F1">
        <w:rPr>
          <w:sz w:val="16"/>
        </w:rPr>
        <w:lastRenderedPageBreak/>
        <w:t xml:space="preserve">in purely scientific terms, </w:t>
      </w:r>
      <w:r w:rsidRPr="001C69F1">
        <w:rPr>
          <w:rStyle w:val="StyleBoldUnderline"/>
        </w:rPr>
        <w:t xml:space="preserve">its potential impact on the Middle East peace process </w:t>
      </w:r>
      <w:r w:rsidRPr="001C69F1">
        <w:rPr>
          <w:rStyle w:val="Emphasis"/>
        </w:rPr>
        <w:t>should not be exaggerated</w:t>
      </w:r>
      <w:r w:rsidRPr="001C69F1">
        <w:rPr>
          <w:sz w:val="16"/>
        </w:rPr>
        <w:t xml:space="preserve">. </w:t>
      </w:r>
      <w:r w:rsidRPr="001C69F1">
        <w:rPr>
          <w:rStyle w:val="StyleBoldUnderline"/>
        </w:rPr>
        <w:t xml:space="preserve">Political conflicts have deep roots that </w:t>
      </w:r>
      <w:r w:rsidRPr="001C69F1">
        <w:rPr>
          <w:rStyle w:val="Emphasis"/>
        </w:rPr>
        <w:t>cannot easily be papered over</w:t>
      </w:r>
      <w:r w:rsidRPr="001C69F1">
        <w:rPr>
          <w:rStyle w:val="StyleBoldUnderline"/>
        </w:rPr>
        <w:t>, however open-minded scientists may be to professional colleagues coming from other political contexts.</w:t>
      </w:r>
      <w:r w:rsidRPr="001C69F1">
        <w:rPr>
          <w:sz w:val="16"/>
        </w:rPr>
        <w:t xml:space="preserve"> Indeed, there was even a warning that in the developing world, </w:t>
      </w:r>
      <w:r w:rsidRPr="001C69F1">
        <w:rPr>
          <w:rStyle w:val="StyleBoldUnderline"/>
        </w:rPr>
        <w:t>high profile scientific projects, particular those with explicit political backing, could end up doing damage by inadvertently favouring one social group over another.</w:t>
      </w:r>
      <w:r w:rsidRPr="001C69F1">
        <w:rPr>
          <w:sz w:val="16"/>
        </w:rPr>
        <w:t xml:space="preserve"> Scientists should be wary of having their prestige used in this way; those who did so could come over as patronising, appearing unaware of political realities. Similarly, those who hold science in esteem as a practice committed to promoting the causes of peace and development were reminded of the need to take into account how </w:t>
      </w:r>
      <w:r w:rsidRPr="001C69F1">
        <w:rPr>
          <w:rStyle w:val="StyleBoldUnderline"/>
        </w:rPr>
        <w:t>advances in science</w:t>
      </w:r>
      <w:r w:rsidRPr="001C69F1">
        <w:rPr>
          <w:sz w:val="16"/>
        </w:rPr>
        <w:t xml:space="preserve"> – </w:t>
      </w:r>
      <w:r w:rsidRPr="001C69F1">
        <w:rPr>
          <w:rStyle w:val="StyleBoldUnderline"/>
        </w:rPr>
        <w:t>whether nuclear physics or genetic technology – have also led to new types of weaponry</w:t>
      </w:r>
      <w:r w:rsidRPr="001C69F1">
        <w:rPr>
          <w:sz w:val="16"/>
        </w:rPr>
        <w:t>. Nor did science automatically lead to the reduction of global inequalities. “Science for diplomacy” therefore ended up with a highly mixed review. The consensus seemed to be that science can prepare the ground for diplomatic initiatives – and benefit from diplomatic agreements – but cannot provide the solutions to either. “On tap but not on top” seems as relevant in international settings as it does in purely national ones. With all the caution that even this formulation still requires.</w:t>
      </w:r>
    </w:p>
    <w:p w:rsidR="007766AD" w:rsidRDefault="007766AD" w:rsidP="007766AD"/>
    <w:p w:rsidR="007766AD" w:rsidRPr="00BF6310" w:rsidRDefault="007766AD" w:rsidP="007766AD">
      <w:pPr>
        <w:pStyle w:val="Heading4"/>
        <w:rPr>
          <w:rStyle w:val="StyleStyleBold12pt"/>
          <w:b/>
        </w:rPr>
      </w:pPr>
      <w:r>
        <w:rPr>
          <w:rStyle w:val="StyleStyleBold12pt"/>
          <w:b/>
        </w:rPr>
        <w:t>The effects of science diplomacy are exaggerated --- it’s invisible within international policy institutions.</w:t>
      </w:r>
    </w:p>
    <w:p w:rsidR="007766AD" w:rsidRPr="00BF6310" w:rsidRDefault="007766AD" w:rsidP="007766AD">
      <w:pPr>
        <w:rPr>
          <w:rStyle w:val="StyleStyleBold12pt"/>
          <w:b w:val="0"/>
        </w:rPr>
      </w:pPr>
      <w:r>
        <w:rPr>
          <w:rStyle w:val="StyleStyleBold12pt"/>
        </w:rPr>
        <w:t xml:space="preserve">Copeland 11 </w:t>
      </w:r>
      <w:r w:rsidRPr="00BF6310">
        <w:rPr>
          <w:rStyle w:val="StyleStyleBold12pt"/>
          <w:b w:val="0"/>
          <w:sz w:val="20"/>
          <w:szCs w:val="20"/>
        </w:rPr>
        <w:t>(Daryl, Research Associate at the Centre for International Policy Studies, “Science Diplomacy: What’s It All About?” CIPS, Policy Brief No. 13, November 2011, http://cips.uottawa.ca/wp-content/uploads/2011/11/Copeland-Policy-Brief-Nov-11-5.pdf)</w:t>
      </w:r>
    </w:p>
    <w:p w:rsidR="007766AD" w:rsidRPr="00BF6310" w:rsidRDefault="007766AD" w:rsidP="007766AD">
      <w:pPr>
        <w:rPr>
          <w:sz w:val="16"/>
        </w:rPr>
      </w:pPr>
      <w:r w:rsidRPr="00BF6310">
        <w:rPr>
          <w:sz w:val="16"/>
        </w:rPr>
        <w:t xml:space="preserve">However, </w:t>
      </w:r>
      <w:r w:rsidRPr="00BF6310">
        <w:rPr>
          <w:rStyle w:val="StyleBoldUnderline"/>
        </w:rPr>
        <w:t>there exists a</w:t>
      </w:r>
      <w:r w:rsidRPr="00BF6310">
        <w:rPr>
          <w:sz w:val="16"/>
        </w:rPr>
        <w:t xml:space="preserve">n even more </w:t>
      </w:r>
      <w:r w:rsidRPr="00BF6310">
        <w:rPr>
          <w:rStyle w:val="StyleBoldUnderline"/>
        </w:rPr>
        <w:t xml:space="preserve">fundamental difficulty: S&amp;T issues are largely alien to, and almost </w:t>
      </w:r>
      <w:r w:rsidRPr="00BF6310">
        <w:rPr>
          <w:rStyle w:val="Emphasis"/>
        </w:rPr>
        <w:t>invisible</w:t>
      </w:r>
      <w:r w:rsidRPr="00BF6310">
        <w:rPr>
          <w:rStyle w:val="StyleBoldUnderline"/>
        </w:rPr>
        <w:t xml:space="preserve"> within, most </w:t>
      </w:r>
      <w:r w:rsidRPr="00BF6310">
        <w:rPr>
          <w:rStyle w:val="Emphasis"/>
        </w:rPr>
        <w:t>international policy</w:t>
      </w:r>
      <w:r w:rsidRPr="00BF6310">
        <w:rPr>
          <w:sz w:val="16"/>
        </w:rPr>
        <w:t xml:space="preserve"> (IP) </w:t>
      </w:r>
      <w:r w:rsidRPr="00BF6310">
        <w:rPr>
          <w:rStyle w:val="StyleBoldUnderline"/>
        </w:rPr>
        <w:t>institutions</w:t>
      </w:r>
      <w:r w:rsidRPr="00BF6310">
        <w:rPr>
          <w:sz w:val="16"/>
        </w:rPr>
        <w:t>.</w:t>
      </w:r>
      <w:r w:rsidRPr="00BF6310">
        <w:rPr>
          <w:rStyle w:val="StyleBoldUnderline"/>
        </w:rPr>
        <w:t xml:space="preserve"> S&amp;T and IP are effectively two solitudes, existing in separate floating worlds that rarely intersect. When diplomats or politicians talk about IP, you rarely hear anything about S&amp;T.</w:t>
      </w:r>
      <w:r w:rsidRPr="00BF6310">
        <w:rPr>
          <w:sz w:val="16"/>
        </w:rPr>
        <w:t xml:space="preserve"> Similarly, when scientists get together to discuss their work, it is rarely in the context of diplomacy or international policy. Indeed, </w:t>
      </w:r>
      <w:r w:rsidRPr="00BF6310">
        <w:rPr>
          <w:rStyle w:val="StyleBoldUnderline"/>
        </w:rPr>
        <w:t>scientists, besides being notoriously poor communicators, tend to cherish their independence from politics and government.</w:t>
      </w:r>
      <w:r w:rsidRPr="00BF6310">
        <w:rPr>
          <w:sz w:val="16"/>
        </w:rPr>
        <w:t xml:space="preserve"> The skill sets, activity time frames and orientations of the two groups differ markedly. It must be asked: How many diplomats are scientists? How many scientists are diplomats? How often do scientists and diplomats mix? Foreign ministries, development agencies, and indeed most multilateral organizations are without the scientific expertise, technological savvy, cultural pre-disposition or R&amp;D network access and cross- cutting linkages required to understand and manage S&amp;T issues effectively. Add up all of this, and a rather disturbing picture emerges. It is something akin to a “triple whammy”. </w:t>
      </w:r>
      <w:r w:rsidRPr="00BF6310">
        <w:rPr>
          <w:rStyle w:val="StyleBoldUnderline"/>
        </w:rPr>
        <w:t>In mainstream popular culture</w:t>
      </w:r>
      <w:r w:rsidRPr="00BF6310">
        <w:rPr>
          <w:sz w:val="16"/>
        </w:rPr>
        <w:t xml:space="preserve">, (a) </w:t>
      </w:r>
      <w:r w:rsidRPr="00BF6310">
        <w:rPr>
          <w:rStyle w:val="StyleBoldUnderline"/>
        </w:rPr>
        <w:t>diplomacy is seen as irrelevant and ineffective</w:t>
      </w:r>
      <w:r w:rsidRPr="00BF6310">
        <w:rPr>
          <w:sz w:val="16"/>
        </w:rPr>
        <w:t xml:space="preserve">; (b) international policy is viewed as esoteric and exotic; and (c) </w:t>
      </w:r>
      <w:r w:rsidRPr="00BF6310">
        <w:rPr>
          <w:rStyle w:val="StyleBoldUnderline"/>
        </w:rPr>
        <w:t>science is perceived as complex and impenetrable</w:t>
      </w:r>
      <w:r w:rsidRPr="00BF6310">
        <w:rPr>
          <w:sz w:val="16"/>
        </w:rPr>
        <w:t xml:space="preserve">. Raise any one of these subjects on its own and most people’s eyes glaze over. Put all three together, and you have a combination capable of stopping just about any dinner party conversation in its tracks. </w:t>
      </w:r>
    </w:p>
    <w:p w:rsidR="007766AD" w:rsidRDefault="007766AD" w:rsidP="007766AD">
      <w:pPr>
        <w:pStyle w:val="Heading3"/>
      </w:pPr>
      <w:r>
        <w:lastRenderedPageBreak/>
        <w:t>Diplomacy Backfires</w:t>
      </w:r>
    </w:p>
    <w:p w:rsidR="007766AD" w:rsidRPr="009A2E96" w:rsidRDefault="007766AD" w:rsidP="007766AD">
      <w:pPr>
        <w:pStyle w:val="Heading4"/>
        <w:rPr>
          <w:rStyle w:val="StyleStyleBold12pt"/>
          <w:b/>
        </w:rPr>
      </w:pPr>
      <w:r>
        <w:rPr>
          <w:rStyle w:val="StyleStyleBold12pt"/>
          <w:b/>
        </w:rPr>
        <w:t>Disaster diplomacy backfires --- used as political leverage.</w:t>
      </w:r>
    </w:p>
    <w:p w:rsidR="007766AD" w:rsidRPr="009A2E96" w:rsidRDefault="007766AD" w:rsidP="007766AD">
      <w:pPr>
        <w:rPr>
          <w:rStyle w:val="StyleStyleBold12pt"/>
          <w:b w:val="0"/>
        </w:rPr>
      </w:pPr>
      <w:r>
        <w:rPr>
          <w:rStyle w:val="StyleStyleBold12pt"/>
        </w:rPr>
        <w:t xml:space="preserve">Kelman 11 </w:t>
      </w:r>
      <w:r w:rsidRPr="009A2E96">
        <w:rPr>
          <w:rStyle w:val="StyleStyleBold12pt"/>
          <w:b w:val="0"/>
          <w:sz w:val="20"/>
          <w:szCs w:val="20"/>
        </w:rPr>
        <w:t>(Ilan, PhD from the University of Cambridge, UK, 2003, Master of Applied Science from the University of Toronto, Canada, 1998, Senior research fellow at CICERO since December 2007, “Aid as Outreach: Disaster Relief and Public Diplomacy,” World Politics Review, 7-26-11, http://www.worldpoliticsreview.com/articles/9590/aid-as-outreach-disaster-relief-and-public-diplomacy)</w:t>
      </w:r>
    </w:p>
    <w:p w:rsidR="007766AD" w:rsidRPr="00843D5B" w:rsidRDefault="007766AD" w:rsidP="007766AD">
      <w:pPr>
        <w:rPr>
          <w:sz w:val="16"/>
        </w:rPr>
      </w:pPr>
      <w:r w:rsidRPr="00843D5B">
        <w:rPr>
          <w:rStyle w:val="StyleBoldUnderline"/>
        </w:rPr>
        <w:t xml:space="preserve">The Case Against Post-Disaster </w:t>
      </w:r>
      <w:r w:rsidRPr="00843D5B">
        <w:rPr>
          <w:sz w:val="16"/>
        </w:rPr>
        <w:t>Public</w:t>
      </w:r>
      <w:r w:rsidRPr="00843D5B">
        <w:rPr>
          <w:rStyle w:val="StyleBoldUnderline"/>
        </w:rPr>
        <w:t xml:space="preserve"> Diplomacy</w:t>
      </w:r>
      <w:r>
        <w:rPr>
          <w:rStyle w:val="StyleBoldUnderline"/>
        </w:rPr>
        <w:t xml:space="preserve"> </w:t>
      </w:r>
      <w:r w:rsidRPr="00843D5B">
        <w:rPr>
          <w:sz w:val="16"/>
        </w:rPr>
        <w:t xml:space="preserve">Nevertheless, actively </w:t>
      </w:r>
      <w:r w:rsidRPr="00843D5B">
        <w:rPr>
          <w:rStyle w:val="StyleBoldUnderline"/>
        </w:rPr>
        <w:t>pursuing</w:t>
      </w:r>
      <w:r w:rsidRPr="00843D5B">
        <w:rPr>
          <w:sz w:val="16"/>
        </w:rPr>
        <w:t xml:space="preserve"> post-</w:t>
      </w:r>
      <w:r w:rsidRPr="00843D5B">
        <w:rPr>
          <w:rStyle w:val="StyleBoldUnderline"/>
        </w:rPr>
        <w:t xml:space="preserve">disaster </w:t>
      </w:r>
      <w:r w:rsidRPr="00843D5B">
        <w:rPr>
          <w:sz w:val="16"/>
        </w:rPr>
        <w:t xml:space="preserve">public </w:t>
      </w:r>
      <w:r w:rsidRPr="00843D5B">
        <w:rPr>
          <w:rStyle w:val="StyleBoldUnderline"/>
        </w:rPr>
        <w:t>diplomacy does not inevitably bring the sought-after results</w:t>
      </w:r>
      <w:r w:rsidRPr="00843D5B">
        <w:rPr>
          <w:sz w:val="16"/>
        </w:rPr>
        <w:t xml:space="preserve">. One or more parties could have reasons for avoiding reconciliation. When Fidel Castro led Cuba, the </w:t>
      </w:r>
      <w:r w:rsidRPr="00843D5B">
        <w:rPr>
          <w:rStyle w:val="StyleBoldUnderline"/>
        </w:rPr>
        <w:t>disaster diplomacy dance with the U.S. was designed to fail by both sides</w:t>
      </w:r>
      <w:r w:rsidRPr="00843D5B">
        <w:rPr>
          <w:sz w:val="16"/>
        </w:rPr>
        <w:t xml:space="preserve"> -- to some extent to support each government's public diplomacy. </w:t>
      </w:r>
      <w:r w:rsidRPr="00843D5B">
        <w:rPr>
          <w:rStyle w:val="StyleBoldUnderline"/>
        </w:rPr>
        <w:t xml:space="preserve">During a 1998 drought disaster, Cuba accepted international food aid as long as </w:t>
      </w:r>
      <w:r w:rsidRPr="00843D5B">
        <w:rPr>
          <w:rStyle w:val="Emphasis"/>
        </w:rPr>
        <w:t>it did not come from the U.S</w:t>
      </w:r>
      <w:r w:rsidRPr="00843D5B">
        <w:rPr>
          <w:rStyle w:val="StyleBoldUnderline"/>
        </w:rPr>
        <w:t>. Castro's argument</w:t>
      </w:r>
      <w:r w:rsidRPr="00843D5B">
        <w:rPr>
          <w:sz w:val="16"/>
        </w:rPr>
        <w:t xml:space="preserve"> -- that the American trade embargo contributed to Cuba's need for assistance -- </w:t>
      </w:r>
      <w:r w:rsidRPr="00843D5B">
        <w:rPr>
          <w:rStyle w:val="StyleBoldUnderline"/>
        </w:rPr>
        <w:t>was a longstanding element of his continuing public diplomacy in trying to hold the U.S. responsible for Cuba's woes.</w:t>
      </w:r>
      <w:r w:rsidRPr="00843D5B">
        <w:rPr>
          <w:sz w:val="16"/>
        </w:rPr>
        <w:t xml:space="preserve"> Cuba reacted similarly following hurricanes in 2001 and 2005. The U.S. made offers of aid, but Castro responded with complicated conditions that rendered the delivery of any assistance too cumbersome to be effective. Similarly, when </w:t>
      </w:r>
      <w:r w:rsidRPr="00843D5B">
        <w:rPr>
          <w:rStyle w:val="StyleBoldUnderline"/>
        </w:rPr>
        <w:t>Hurricane Katrina hit the U.S. in 2005, Cuba offered to send doctors and medical supplies</w:t>
      </w:r>
      <w:r w:rsidRPr="00843D5B">
        <w:rPr>
          <w:sz w:val="16"/>
        </w:rPr>
        <w:t xml:space="preserve">. While insisting that no aid offers were refused, the U.S. State Department did not openly acknowledge Cuba's overture until several days afterward, and </w:t>
      </w:r>
      <w:r w:rsidRPr="00843D5B">
        <w:rPr>
          <w:rStyle w:val="StyleBoldUnderline"/>
        </w:rPr>
        <w:t>the offer was apparently never taken up.</w:t>
      </w:r>
      <w:r w:rsidRPr="00843D5B">
        <w:rPr>
          <w:sz w:val="16"/>
        </w:rPr>
        <w:t xml:space="preserve"> The U.S. was trying to avoid being assisted by an "enemy," especially given the publicity and public diplomacy success that Cuba might garner as a result. Next Page: Disaster Diplomacy for Political Gain . . . From both perspectives, </w:t>
      </w:r>
      <w:r w:rsidRPr="00843D5B">
        <w:rPr>
          <w:rStyle w:val="StyleBoldUnderline"/>
        </w:rPr>
        <w:t>Cuba-U.S. enmity had political advantages. Castro could deflect blame for Cuba's disaster-related problems by pointing at the U.S. sanctions,</w:t>
      </w:r>
      <w:r w:rsidRPr="00843D5B">
        <w:rPr>
          <w:sz w:val="16"/>
        </w:rPr>
        <w:t xml:space="preserve"> while hoping that Americans would feel anger toward their own government for contributing to Cuba's suffering. A looming enemy in the form of the U.S. also helped Castro to maintain his tight grip on power. Accepting post-disaster aid unconditionally from that enemy would have undermined his historical portrayal of the U.S. as harboring evil intentions toward Cuba. Meanwhile, the influential Cuban-American community in Florida, then a swing state in U.S. presidential politics, blocked any possibility of the American government reconciling with Cuba under Castro. Instead, U.S. public diplomacy for Cuba has had to focus on undermining Castro's regime, and providing or accepting disaster aid can only occur within that context. Beyond issues of effectiveness, the question remains whether </w:t>
      </w:r>
      <w:r w:rsidRPr="00843D5B">
        <w:rPr>
          <w:rStyle w:val="StyleBoldUnderline"/>
        </w:rPr>
        <w:t>disaster aid</w:t>
      </w:r>
      <w:r w:rsidRPr="00843D5B">
        <w:rPr>
          <w:sz w:val="16"/>
        </w:rPr>
        <w:t xml:space="preserve"> that </w:t>
      </w:r>
      <w:r w:rsidRPr="00843D5B">
        <w:rPr>
          <w:rStyle w:val="StyleBoldUnderline"/>
        </w:rPr>
        <w:t>is used directly for political gain by both sides</w:t>
      </w:r>
      <w:r w:rsidRPr="00843D5B">
        <w:rPr>
          <w:sz w:val="16"/>
        </w:rPr>
        <w:t xml:space="preserve"> is a positive use of such assistance. Many humanitarian organizations subscribe to principles of neutrality, independence and humanitarianism. To them, using humanitarian relief as public diplomacy, especially as a political weapon to counter an enemy regime by directly helping its people, is anathema. </w:t>
      </w:r>
      <w:r w:rsidRPr="00843D5B">
        <w:rPr>
          <w:rStyle w:val="StyleBoldUnderline"/>
        </w:rPr>
        <w:t>It</w:t>
      </w:r>
      <w:r w:rsidRPr="00843D5B">
        <w:rPr>
          <w:sz w:val="16"/>
        </w:rPr>
        <w:t xml:space="preserve"> also </w:t>
      </w:r>
      <w:r w:rsidRPr="00843D5B">
        <w:rPr>
          <w:rStyle w:val="StyleBoldUnderline"/>
        </w:rPr>
        <w:t>raises the potential, as in the case of Cuba, for disaster aid to be refused in order to avoid providing an enemy state with the public diplomacy benefits.</w:t>
      </w:r>
      <w:r w:rsidRPr="00843D5B">
        <w:rPr>
          <w:sz w:val="16"/>
        </w:rPr>
        <w:t xml:space="preserve"> Another example of this dynamic took place after Cyclone Nargis ripped through some of Myanmar's coastal regions in early May 2008. Tens of thousands of people were killed, with the storm leaving survivors in dire need of a major relief operation. With a constitutional referendum scheduled to be held in days, and opposition leader Aung San Suu Kyi's house arrest due for renewal two weeks after the poll, Myanmar's intransigent military dictatorship recognized that the disaster provided significant public diplomacy opportunities to the international community. As a result, they delayed international disaster aid in order to prevent international donors from using it for any form of public diplomacy or disaster diplomacy. A week after the disaster, the first U.N. plane with aid was eventually permitted to land. Three weeks after the disaster, Myanmar's leaders finally stated that the country had fully opened up to international aid, but access was far from complete on the ground. In the interim, the government claimed victory in the referendum. By the end of May, Suu Kyi's house arrest was renewed. Myanmar's leaders had "successfully" avoided post-disaster public diplomacy and any form of disaster diplomacy. Who should be blamed if an authority hinders humanitarian relief, ostensibly because the aid would have nonhumanitarian political purposes? Involving post-disaster public diplomacy in humanitarian operations raises intertwined and complicated questions of politics and ethics. </w:t>
      </w:r>
      <w:r w:rsidRPr="00843D5B">
        <w:rPr>
          <w:rStyle w:val="StyleBoldUnderline"/>
        </w:rPr>
        <w:t>If an organization's mandate is to effect humanitarian relief irrespective of the political circumstances,</w:t>
      </w:r>
      <w:r w:rsidRPr="00843D5B">
        <w:rPr>
          <w:sz w:val="16"/>
        </w:rPr>
        <w:t xml:space="preserve"> then </w:t>
      </w:r>
      <w:r w:rsidRPr="00843D5B">
        <w:rPr>
          <w:rStyle w:val="StyleBoldUnderline"/>
        </w:rPr>
        <w:t>it would seem wise to avoid</w:t>
      </w:r>
      <w:r w:rsidRPr="00843D5B">
        <w:rPr>
          <w:sz w:val="16"/>
        </w:rPr>
        <w:t xml:space="preserve"> any semblance of post-disaster </w:t>
      </w:r>
      <w:r w:rsidRPr="00843D5B">
        <w:rPr>
          <w:rStyle w:val="StyleBoldUnderline"/>
        </w:rPr>
        <w:t>public diplomacy</w:t>
      </w:r>
      <w:r w:rsidRPr="00843D5B">
        <w:rPr>
          <w:sz w:val="16"/>
        </w:rPr>
        <w:t>.</w:t>
      </w:r>
    </w:p>
    <w:p w:rsidR="007766AD" w:rsidRPr="00843D5B" w:rsidRDefault="007766AD" w:rsidP="007766AD"/>
    <w:p w:rsidR="007766AD" w:rsidRDefault="007766AD" w:rsidP="007766AD">
      <w:pPr>
        <w:pStyle w:val="Heading2"/>
      </w:pPr>
      <w:r>
        <w:lastRenderedPageBreak/>
        <w:t>AT: Ethanol Adv</w:t>
      </w:r>
    </w:p>
    <w:p w:rsidR="007766AD" w:rsidRDefault="007766AD" w:rsidP="007766AD">
      <w:pPr>
        <w:pStyle w:val="Heading3"/>
        <w:rPr>
          <w:rStyle w:val="StyleStyleBold12pt"/>
          <w:b/>
        </w:rPr>
      </w:pPr>
      <w:r>
        <w:lastRenderedPageBreak/>
        <w:t>Non-unique</w:t>
      </w:r>
    </w:p>
    <w:p w:rsidR="007766AD" w:rsidRPr="00A5193E" w:rsidRDefault="007766AD" w:rsidP="007766AD">
      <w:pPr>
        <w:pStyle w:val="Heading4"/>
        <w:rPr>
          <w:rStyle w:val="StyleStyleBold12pt"/>
          <w:b/>
        </w:rPr>
      </w:pPr>
      <w:r>
        <w:rPr>
          <w:rStyle w:val="StyleStyleBold12pt"/>
          <w:b/>
        </w:rPr>
        <w:t>Non-unique --- Brazil is investing in Cuban sugar ethanol in the status quo and will only increase.</w:t>
      </w:r>
    </w:p>
    <w:p w:rsidR="007766AD" w:rsidRPr="00A5193E" w:rsidRDefault="007766AD" w:rsidP="007766AD">
      <w:pPr>
        <w:rPr>
          <w:rStyle w:val="StyleStyleBold12pt"/>
          <w:b w:val="0"/>
        </w:rPr>
      </w:pPr>
      <w:r>
        <w:rPr>
          <w:rStyle w:val="StyleStyleBold12pt"/>
        </w:rPr>
        <w:t xml:space="preserve">Israel 12 </w:t>
      </w:r>
      <w:r w:rsidRPr="00A5193E">
        <w:rPr>
          <w:rStyle w:val="StyleStyleBold12pt"/>
          <w:b w:val="0"/>
          <w:sz w:val="20"/>
          <w:szCs w:val="20"/>
        </w:rPr>
        <w:t>(Esteban, Reuters Correspondent to Brazil, “Brazil to breathe life into faded Cuban sugar sector,” Reuters, 1-30-12, http://www.reuters.com/article/2012/01/30/brazil-cuba-sugar-idAFL2E8CUA7620120130)</w:t>
      </w:r>
    </w:p>
    <w:p w:rsidR="007766AD" w:rsidRPr="00A5193E" w:rsidRDefault="007766AD" w:rsidP="007766AD">
      <w:pPr>
        <w:rPr>
          <w:sz w:val="16"/>
        </w:rPr>
      </w:pPr>
      <w:r w:rsidRPr="00A5193E">
        <w:rPr>
          <w:sz w:val="16"/>
        </w:rPr>
        <w:t xml:space="preserve">SAO PAULO, Jan 30 (Reuters) - </w:t>
      </w:r>
      <w:r w:rsidRPr="00D33D39">
        <w:rPr>
          <w:rStyle w:val="StyleBoldUnderline"/>
        </w:rPr>
        <w:t xml:space="preserve">Brazilian builder Odebrecht plans to produce </w:t>
      </w:r>
      <w:r w:rsidRPr="00D33D39">
        <w:rPr>
          <w:rStyle w:val="Emphasis"/>
        </w:rPr>
        <w:t>sugar in Cuba</w:t>
      </w:r>
      <w:r w:rsidRPr="00D33D39">
        <w:rPr>
          <w:rStyle w:val="StyleBoldUnderline"/>
        </w:rPr>
        <w:t xml:space="preserve">, the company said on Monday, as </w:t>
      </w:r>
      <w:r w:rsidRPr="00D33D39">
        <w:rPr>
          <w:rStyle w:val="Emphasis"/>
        </w:rPr>
        <w:t>looser restrictions</w:t>
      </w:r>
      <w:r w:rsidRPr="00D33D39">
        <w:rPr>
          <w:rStyle w:val="StyleBoldUnderline"/>
        </w:rPr>
        <w:t xml:space="preserve"> on foreign investment in the communist island raise hopes of a recovery in the once-booming sector after decades of decline</w:t>
      </w:r>
      <w:r w:rsidRPr="00A5193E">
        <w:rPr>
          <w:sz w:val="16"/>
        </w:rPr>
        <w:t>. News of the project came on the day Brazil's President Dilma Rousseff begins a mostly ceremonial official visit to the country, which has been under communist rule since the Fidel Castro-led revolution and an ensuing U.S. trade embargo. Odebrecht will sign a "contract of productive administration" with Cuba's state sugar company Grupo de Administracion Empresarial del Azucar to operate the 5 de Septiembre mill in Cienfuegos province on the south coast. "</w:t>
      </w:r>
      <w:r w:rsidRPr="00D33D39">
        <w:rPr>
          <w:rStyle w:val="StyleBoldUnderline"/>
        </w:rPr>
        <w:t>The agreement for a period of 10 years aims for an incremental increase in the production of sugar and crushing capacity and help with an overhaul</w:t>
      </w:r>
      <w:r w:rsidRPr="00A5193E">
        <w:rPr>
          <w:sz w:val="16"/>
        </w:rPr>
        <w:t xml:space="preserve">" of the sector, Odebrecht said in an email to Reuters through its press office. </w:t>
      </w:r>
      <w:r w:rsidRPr="00D33D39">
        <w:rPr>
          <w:rStyle w:val="StyleBoldUnderline"/>
        </w:rPr>
        <w:t>The project will</w:t>
      </w:r>
      <w:r w:rsidRPr="00A5193E">
        <w:rPr>
          <w:sz w:val="16"/>
        </w:rPr>
        <w:t xml:space="preserve"> finally </w:t>
      </w:r>
      <w:r w:rsidRPr="00D33D39">
        <w:rPr>
          <w:rStyle w:val="StyleBoldUnderline"/>
        </w:rPr>
        <w:t>open the capital-starved Cuban sugar industry to foreign inflows after years of failed attempts by overseas investors to gain a foothold in the sector</w:t>
      </w:r>
      <w:r w:rsidRPr="00A5193E">
        <w:rPr>
          <w:sz w:val="16"/>
        </w:rPr>
        <w:t xml:space="preserve"> nationalized several years after the 1959 revolution. Cuba's sugar production has fallen from a peak of 8 million tonnes in 1970 to just 1.2 million tonnes in the last harvest. The country was once the world's top sugar supplier. Odebrecht gave no further details but a Brazilian sugar sector executive told Reuters the contract could be signed this week during Rousseff's two-day visit, deepening Brazil's role in modernizing the island's dilapidated infrastructure. </w:t>
      </w:r>
      <w:r w:rsidRPr="00D33D39">
        <w:rPr>
          <w:rStyle w:val="StyleBoldUnderline"/>
        </w:rPr>
        <w:t>Brazil is not only the world's top sugar producer but a pioneer in cane-derived ethanol</w:t>
      </w:r>
      <w:r w:rsidRPr="00A5193E">
        <w:rPr>
          <w:sz w:val="16"/>
        </w:rPr>
        <w:t xml:space="preserve">, with flex-fuel technology fitted to almost all new cars sold in the country enabling them to run on ethanol or gasoline or any mix of both. Odebrecht is also carrying out work estimated at $800 million to modernize the container port at Mariel, west of Havana. The project, largely financed by Brazil's development bank BNDES, is seen as vital for commerce should the United States lift its trade embargo with the island. </w:t>
      </w:r>
      <w:r w:rsidRPr="00A5193E">
        <w:rPr>
          <w:rStyle w:val="StyleBoldUnderline"/>
        </w:rPr>
        <w:t xml:space="preserve">Cuba has allowed foreign investment </w:t>
      </w:r>
      <w:r w:rsidRPr="00A5193E">
        <w:rPr>
          <w:sz w:val="16"/>
        </w:rPr>
        <w:t xml:space="preserve">for more than a decade </w:t>
      </w:r>
      <w:r w:rsidRPr="00A5193E">
        <w:rPr>
          <w:rStyle w:val="StyleBoldUnderline"/>
        </w:rPr>
        <w:t>to develop</w:t>
      </w:r>
      <w:r w:rsidRPr="00A5193E">
        <w:rPr>
          <w:sz w:val="16"/>
        </w:rPr>
        <w:t xml:space="preserve"> other strategic industries including tourism and more recently, </w:t>
      </w:r>
      <w:r w:rsidRPr="00A5193E">
        <w:rPr>
          <w:rStyle w:val="StyleBoldUnderline"/>
        </w:rPr>
        <w:t>oil, with a consortium led by Spain's Repsol to explore Cuban waters in the Gulf of Mexico</w:t>
      </w:r>
      <w:r w:rsidRPr="00A5193E">
        <w:rPr>
          <w:sz w:val="16"/>
        </w:rPr>
        <w:t xml:space="preserve">. ETHANOL ON AGENDA </w:t>
      </w:r>
      <w:r w:rsidRPr="00A5193E">
        <w:rPr>
          <w:rStyle w:val="StyleBoldUnderline"/>
        </w:rPr>
        <w:t>Cuba</w:t>
      </w:r>
      <w:r w:rsidRPr="00A5193E">
        <w:rPr>
          <w:sz w:val="16"/>
        </w:rPr>
        <w:t xml:space="preserve">, where sugar once accounted for 90 percent of export earnings compared with under 5 percent last year, </w:t>
      </w:r>
      <w:r w:rsidRPr="00A5193E">
        <w:rPr>
          <w:rStyle w:val="StyleBoldUnderline"/>
        </w:rPr>
        <w:t>has drawn up plans to reorganize the industry and allow foreign investment for the first time since mills were nationalized</w:t>
      </w:r>
      <w:r w:rsidRPr="00A5193E">
        <w:rPr>
          <w:sz w:val="16"/>
        </w:rPr>
        <w:t xml:space="preserve">. Its once-powerful Sugar Ministry was abolished last year, leaving it up to a new state-owned company to revamp the rusting industry, with many mills pre-dating the revolution and some built with capital provided by the Soviet Union. </w:t>
      </w:r>
      <w:r w:rsidRPr="00A5193E">
        <w:rPr>
          <w:rStyle w:val="StyleBoldUnderline"/>
        </w:rPr>
        <w:t>Odebrecht</w:t>
      </w:r>
      <w:r w:rsidRPr="00A5193E">
        <w:rPr>
          <w:sz w:val="16"/>
        </w:rPr>
        <w:t xml:space="preserve"> </w:t>
      </w:r>
      <w:r w:rsidRPr="00A5193E">
        <w:rPr>
          <w:rStyle w:val="StyleBoldUnderline"/>
        </w:rPr>
        <w:t>would</w:t>
      </w:r>
      <w:r w:rsidRPr="00A5193E">
        <w:rPr>
          <w:sz w:val="16"/>
        </w:rPr>
        <w:t xml:space="preserve"> also </w:t>
      </w:r>
      <w:r w:rsidRPr="00A5193E">
        <w:rPr>
          <w:rStyle w:val="StyleBoldUnderline"/>
        </w:rPr>
        <w:t xml:space="preserve">produce </w:t>
      </w:r>
      <w:r w:rsidRPr="00A5193E">
        <w:rPr>
          <w:rStyle w:val="Emphasis"/>
        </w:rPr>
        <w:t>ethanol from sugarcane</w:t>
      </w:r>
      <w:r w:rsidRPr="00A5193E">
        <w:rPr>
          <w:sz w:val="16"/>
        </w:rPr>
        <w:t xml:space="preserve"> as well as electricity from the biomass that is left over when the cane is crushed, according to the Brazilian sugar industry executive who is familiar with the details of the project. "</w:t>
      </w:r>
      <w:r w:rsidRPr="00A5193E">
        <w:rPr>
          <w:rStyle w:val="StyleBoldUnderline"/>
        </w:rPr>
        <w:t>Cuba is opening up the possibility of producing ethanol through energy generation and Odebrecht will build a distillery there</w:t>
      </w:r>
      <w:r w:rsidRPr="00A5193E">
        <w:rPr>
          <w:sz w:val="16"/>
        </w:rPr>
        <w:t xml:space="preserve">," the executive said, adding the project is similar to one Odebrecht is developing in Angola. That is </w:t>
      </w:r>
      <w:r w:rsidRPr="00A5193E">
        <w:rPr>
          <w:rStyle w:val="StyleBoldUnderline"/>
        </w:rPr>
        <w:t>a $258 million undertaking in partnership with Angola's Sonagol oil company to produce 260,000 tonnes of sugar, 30 million liters of ethano</w:t>
      </w:r>
      <w:r w:rsidRPr="00A5193E">
        <w:rPr>
          <w:sz w:val="16"/>
        </w:rPr>
        <w:t xml:space="preserve">l and 45 megawatts of electricity. Large-scale ethanol production in Cuba has come up against opposition from former president Castro, a fierce critic of the use of edible crops as fuel. Some experts believe that with sufficient investment, Cuba has the potential to become the world's No. 3 biofuel producer after the United States and Brazil. Ron Soligo, economist at Rice University in Houston, Texas, and an expert on the Cuban sugar industry, calculates that the island could achieve ethanol output of 7.5 billion liters per year. Brazil, by comparison, produces roughly 20 billion liters. "But </w:t>
      </w:r>
      <w:r w:rsidRPr="00A5193E">
        <w:rPr>
          <w:rStyle w:val="StyleBoldUnderline"/>
        </w:rPr>
        <w:t>developing the ethanol sector in Cuba will take time, since most of the (cane-growing) land was abandoned for years</w:t>
      </w:r>
      <w:r w:rsidRPr="00A5193E">
        <w:rPr>
          <w:sz w:val="16"/>
        </w:rPr>
        <w:t xml:space="preserve">," he said. Brazil, the world's No. 2 ethanol producer, has offered technical assistance to Cuba to produce the biofuel from cane. "The subject is on the table. There are investments planned in sugar and there exists a possibility that at some time this will be taken on board by the ethanol industry," a source at Brazil's foreign ministry told Reuters. </w:t>
      </w:r>
    </w:p>
    <w:p w:rsidR="007766AD" w:rsidRDefault="007766AD" w:rsidP="007766AD"/>
    <w:p w:rsidR="007766AD" w:rsidRPr="00914351" w:rsidRDefault="007766AD" w:rsidP="007766AD">
      <w:pPr>
        <w:pStyle w:val="Heading4"/>
        <w:rPr>
          <w:rStyle w:val="StyleStyleBold12pt"/>
          <w:b/>
        </w:rPr>
      </w:pPr>
      <w:r>
        <w:rPr>
          <w:rStyle w:val="StyleStyleBold12pt"/>
          <w:b/>
        </w:rPr>
        <w:t>Recent statements prove the Cuban government will produce massive amounts of sugar ethanol with Brazil’s help.</w:t>
      </w:r>
    </w:p>
    <w:p w:rsidR="007766AD" w:rsidRPr="00914351" w:rsidRDefault="007766AD" w:rsidP="007766AD">
      <w:pPr>
        <w:rPr>
          <w:rStyle w:val="StyleStyleBold12pt"/>
          <w:b w:val="0"/>
        </w:rPr>
      </w:pPr>
      <w:r>
        <w:rPr>
          <w:rStyle w:val="StyleStyleBold12pt"/>
        </w:rPr>
        <w:t xml:space="preserve">Cuba Standard 12 </w:t>
      </w:r>
      <w:r w:rsidRPr="00914351">
        <w:rPr>
          <w:rStyle w:val="StyleStyleBold12pt"/>
          <w:b w:val="0"/>
          <w:sz w:val="20"/>
          <w:szCs w:val="20"/>
        </w:rPr>
        <w:t>(“Cuban ethanol production may open up to foreign investment,” Economy, 1-20-12, http://www.cubastandard.com/2012/01/20/cuban-ethanol-production-may-open-up-to-foreign-investment/)</w:t>
      </w:r>
    </w:p>
    <w:p w:rsidR="007766AD" w:rsidRPr="000B3EC0" w:rsidRDefault="007766AD" w:rsidP="007766AD">
      <w:pPr>
        <w:rPr>
          <w:sz w:val="16"/>
        </w:rPr>
      </w:pPr>
      <w:r w:rsidRPr="000B3EC0">
        <w:rPr>
          <w:rStyle w:val="StyleBoldUnderline"/>
        </w:rPr>
        <w:lastRenderedPageBreak/>
        <w:t>Overc</w:t>
      </w:r>
      <w:r>
        <w:rPr>
          <w:rStyle w:val="StyleBoldUnderline"/>
        </w:rPr>
        <w:t>oming the objections of Fidel Ca</w:t>
      </w:r>
      <w:r w:rsidRPr="000B3EC0">
        <w:rPr>
          <w:rStyle w:val="StyleBoldUnderline"/>
        </w:rPr>
        <w:t xml:space="preserve">stro, the Cuban government is beginning to consider </w:t>
      </w:r>
      <w:r w:rsidRPr="000B3EC0">
        <w:rPr>
          <w:rStyle w:val="Emphasis"/>
        </w:rPr>
        <w:t>large-scale ethanol production on the sugarcane-rich island</w:t>
      </w:r>
      <w:r w:rsidRPr="000B3EC0">
        <w:rPr>
          <w:rStyle w:val="StyleBoldUnderline"/>
        </w:rPr>
        <w:t>, a Brazilian official said.</w:t>
      </w:r>
      <w:r>
        <w:rPr>
          <w:rStyle w:val="StyleBoldUnderline"/>
        </w:rPr>
        <w:t xml:space="preserve"> </w:t>
      </w:r>
      <w:r w:rsidRPr="000B3EC0">
        <w:rPr>
          <w:rStyle w:val="StyleBoldUnderline"/>
        </w:rPr>
        <w:t xml:space="preserve">Investment opportunities for Brazilian companies in ethanol production in Cuba are about to open up, said Foreign Ministry spokesman Tovar Nunes </w:t>
      </w:r>
      <w:r w:rsidRPr="000B3EC0">
        <w:rPr>
          <w:sz w:val="16"/>
        </w:rPr>
        <w:t>after a visit of Foreign Minister Antonio Patriota to Cuba in January, according Folha de São Paulo. “</w:t>
      </w:r>
      <w:r w:rsidRPr="000B3EC0">
        <w:rPr>
          <w:rStyle w:val="StyleBoldUnderline"/>
        </w:rPr>
        <w:t>Fidel’s resistance in this field is being overcome,”</w:t>
      </w:r>
      <w:r w:rsidRPr="000B3EC0">
        <w:rPr>
          <w:sz w:val="16"/>
        </w:rPr>
        <w:t xml:space="preserve"> Nunes said. The historical leader of the Revolution, forced by illness to leave the presidency in 2006, has repeatedly warned in his columns that crop-based ethanol puts pressure on food production and food prices, thus hurting the poor. Supporting Fidel’s criticism, Venezuela and the ALBA bloc have so far abstained from promoting ethanol production. </w:t>
      </w:r>
      <w:r w:rsidRPr="000B3EC0">
        <w:rPr>
          <w:rStyle w:val="StyleBoldUnderline"/>
        </w:rPr>
        <w:t xml:space="preserve">Cuba could manufacture close to </w:t>
      </w:r>
      <w:r w:rsidRPr="000B3EC0">
        <w:rPr>
          <w:rStyle w:val="Emphasis"/>
        </w:rPr>
        <w:t>2 billion gallons of ethanol per year</w:t>
      </w:r>
      <w:r w:rsidRPr="000B3EC0">
        <w:rPr>
          <w:sz w:val="16"/>
        </w:rPr>
        <w:t xml:space="preserve">, according to Jorge Hernández Fonseca, a Cuban-born researcher with the Universidade do Estado do Pará in Brazil. </w:t>
      </w:r>
      <w:r w:rsidRPr="000B3EC0">
        <w:rPr>
          <w:rStyle w:val="StyleBoldUnderline"/>
        </w:rPr>
        <w:t>This would make Cuba the world’s third-largest ethanol producer after Brazil and the United States.</w:t>
      </w:r>
      <w:r>
        <w:rPr>
          <w:rStyle w:val="StyleBoldUnderline"/>
        </w:rPr>
        <w:t xml:space="preserve"> </w:t>
      </w:r>
      <w:r w:rsidRPr="000B3EC0">
        <w:rPr>
          <w:rStyle w:val="StyleBoldUnderline"/>
        </w:rPr>
        <w:t>Cuba’s</w:t>
      </w:r>
      <w:r w:rsidRPr="000B3EC0">
        <w:rPr>
          <w:sz w:val="16"/>
        </w:rPr>
        <w:t xml:space="preserve"> sugar industry has undergone a massive restructuring since 2004, with closings of more than half the country’s sugar mills and reduction of sugarcane cultivation. As part of the restructuring, the government has touted production of sugarcane byproducts, with the exception of fuel ethanol. Even so, it </w:t>
      </w:r>
      <w:r w:rsidRPr="000B3EC0">
        <w:rPr>
          <w:rStyle w:val="StyleBoldUnderline"/>
        </w:rPr>
        <w:t>quietly modernized existing “alcohol” production facilities in 2006 and 2007</w:t>
      </w:r>
      <w:r w:rsidRPr="000B3EC0">
        <w:rPr>
          <w:sz w:val="16"/>
        </w:rPr>
        <w:t xml:space="preserve">. Thanks to more than three decades of massive sugarcane ethanol production, Brazil-based companies are world leaders in that field. </w:t>
      </w:r>
      <w:r w:rsidRPr="000B3EC0">
        <w:rPr>
          <w:rStyle w:val="StyleBoldUnderline"/>
        </w:rPr>
        <w:t>Expanding beyond their domestic market, Brazilian businesses have invested in ethanol production in Caribbean and Central American countries over the past five years.</w:t>
      </w:r>
      <w:r>
        <w:rPr>
          <w:rStyle w:val="StyleBoldUnderline"/>
        </w:rPr>
        <w:t xml:space="preserve"> </w:t>
      </w:r>
      <w:r w:rsidRPr="000B3EC0">
        <w:rPr>
          <w:sz w:val="16"/>
        </w:rPr>
        <w:t>President Dilma Rousseff is scheduled to visit Cuba Jan. 31, accompanied by a large business delegation.</w:t>
      </w:r>
    </w:p>
    <w:p w:rsidR="007766AD" w:rsidRDefault="007766AD" w:rsidP="007766AD">
      <w:pPr>
        <w:rPr>
          <w:rStyle w:val="StyleStyleBold12pt"/>
        </w:rPr>
      </w:pPr>
    </w:p>
    <w:p w:rsidR="002802F3" w:rsidRDefault="002802F3" w:rsidP="002802F3">
      <w:bookmarkStart w:id="0" w:name="_GoBack"/>
      <w:bookmarkEnd w:id="0"/>
    </w:p>
    <w:p w:rsidR="002802F3" w:rsidRPr="00EB0B6B" w:rsidRDefault="002802F3" w:rsidP="002802F3">
      <w:pPr>
        <w:pStyle w:val="Heading2"/>
        <w:rPr>
          <w:rStyle w:val="StyleStyleBold12pt"/>
          <w:b/>
          <w:bCs/>
          <w:sz w:val="44"/>
          <w:u w:val="double"/>
        </w:rPr>
      </w:pPr>
      <w:r w:rsidRPr="00EB0B6B">
        <w:rPr>
          <w:rStyle w:val="StyleStyleBold12pt"/>
          <w:b/>
          <w:bCs/>
          <w:sz w:val="44"/>
          <w:u w:val="double"/>
        </w:rPr>
        <w:lastRenderedPageBreak/>
        <w:t>Impacts</w:t>
      </w:r>
    </w:p>
    <w:p w:rsidR="002802F3" w:rsidRPr="0034750C" w:rsidRDefault="002802F3" w:rsidP="002802F3">
      <w:pPr>
        <w:pStyle w:val="Heading3"/>
        <w:rPr>
          <w:rStyle w:val="StyleStyleBold12pt"/>
          <w:b/>
          <w:bCs/>
          <w:sz w:val="32"/>
          <w:u w:val="single"/>
        </w:rPr>
      </w:pPr>
      <w:r>
        <w:rPr>
          <w:rStyle w:val="StyleStyleBold12pt"/>
          <w:b/>
          <w:bCs/>
          <w:sz w:val="32"/>
          <w:u w:val="single"/>
        </w:rPr>
        <w:lastRenderedPageBreak/>
        <w:t>AT: Democracy</w:t>
      </w:r>
    </w:p>
    <w:p w:rsidR="002802F3" w:rsidRPr="00AE07B2" w:rsidRDefault="002802F3" w:rsidP="002802F3">
      <w:pPr>
        <w:pStyle w:val="Heading4"/>
        <w:rPr>
          <w:rStyle w:val="StyleStyleBold12pt"/>
          <w:b/>
        </w:rPr>
      </w:pPr>
      <w:r w:rsidRPr="00AE07B2">
        <w:rPr>
          <w:rStyle w:val="StyleStyleBold12pt"/>
          <w:b/>
        </w:rPr>
        <w:t>Keeping the embargo only strengthens Castro’s regime- it’s an excuse to continue harsh authoritarian rule</w:t>
      </w:r>
    </w:p>
    <w:p w:rsidR="002802F3" w:rsidRDefault="002802F3" w:rsidP="002802F3">
      <w:r w:rsidRPr="0062523C">
        <w:rPr>
          <w:rStyle w:val="StyleStyleBold12pt"/>
        </w:rPr>
        <w:t>Bandow, 2012</w:t>
      </w:r>
      <w:r w:rsidRPr="0062523C">
        <w:rPr>
          <w:rStyle w:val="StyleStyleBold12pt"/>
          <w:sz w:val="16"/>
        </w:rPr>
        <w:t xml:space="preserve"> </w:t>
      </w:r>
      <w:r w:rsidRPr="0062523C">
        <w:rPr>
          <w:rStyle w:val="StyleStyleBold12pt"/>
          <w:b w:val="0"/>
          <w:sz w:val="16"/>
        </w:rPr>
        <w:t xml:space="preserve">(Doug Bandow is a senior fellow at the Cato Institute and a former special assistant to former US president Ronald Reagan, “Time to End the Cuba Embargo”, CATO Institute, 12/11/2012, </w:t>
      </w:r>
      <w:hyperlink r:id="rId9" w:history="1">
        <w:r w:rsidRPr="0062523C">
          <w:rPr>
            <w:rStyle w:val="Hyperlink"/>
            <w:sz w:val="16"/>
          </w:rPr>
          <w:t>http://www.cato.org/publications/commentary/time-end-cuba-embargo</w:t>
        </w:r>
      </w:hyperlink>
      <w:r>
        <w:rPr>
          <w:rStyle w:val="StyleStyleBold12pt"/>
          <w:b w:val="0"/>
          <w:sz w:val="16"/>
        </w:rPr>
        <w:t>)</w:t>
      </w:r>
    </w:p>
    <w:p w:rsidR="002802F3" w:rsidRPr="0062523C" w:rsidRDefault="002802F3" w:rsidP="002802F3">
      <w:pPr>
        <w:rPr>
          <w:sz w:val="16"/>
        </w:rPr>
      </w:pPr>
      <w:r w:rsidRPr="0012282D">
        <w:rPr>
          <w:rStyle w:val="StyleBoldUnderline"/>
        </w:rPr>
        <w:t xml:space="preserve">The policy in Cuba </w:t>
      </w:r>
      <w:r w:rsidRPr="0062523C">
        <w:rPr>
          <w:sz w:val="16"/>
        </w:rPr>
        <w:t>obviously</w:t>
      </w:r>
      <w:r w:rsidRPr="0012282D">
        <w:rPr>
          <w:rStyle w:val="StyleBoldUnderline"/>
        </w:rPr>
        <w:t xml:space="preserve"> has failed</w:t>
      </w:r>
      <w:r w:rsidRPr="0062523C">
        <w:rPr>
          <w:sz w:val="16"/>
        </w:rPr>
        <w:t xml:space="preserve">. </w:t>
      </w:r>
      <w:r w:rsidRPr="0062523C">
        <w:rPr>
          <w:rStyle w:val="StyleBoldUnderline"/>
        </w:rPr>
        <w:t>The regime</w:t>
      </w:r>
      <w:r w:rsidRPr="0062523C">
        <w:rPr>
          <w:sz w:val="16"/>
        </w:rPr>
        <w:t xml:space="preserve"> remains in power. Indeed, it </w:t>
      </w:r>
      <w:r w:rsidRPr="0062523C">
        <w:rPr>
          <w:rStyle w:val="StyleBoldUnderline"/>
        </w:rPr>
        <w:t>has consistently used the embargo to justify its own mismanagement, blaming poverty on America</w:t>
      </w:r>
      <w:r w:rsidRPr="0062523C">
        <w:rPr>
          <w:sz w:val="16"/>
        </w:rPr>
        <w:t>. Observed Secretary of State Hillary Clinton: “It is my personal belief that</w:t>
      </w:r>
      <w:r w:rsidRPr="0062523C">
        <w:rPr>
          <w:rStyle w:val="StyleBoldUnderline"/>
        </w:rPr>
        <w:t xml:space="preserve"> the Castros do not want to see an end to the embargo and do not want to see normalization with the United States, because they would lose all of their excuses for what hasn’t happened in Cuba in the last 50 years</w:t>
      </w:r>
      <w:r w:rsidRPr="0062523C">
        <w:rPr>
          <w:sz w:val="16"/>
        </w:rPr>
        <w:t xml:space="preserve">.” Similarly, Cuban exile Carlos Saladrigas of the Cuba Study Group argued that </w:t>
      </w:r>
      <w:r w:rsidRPr="0062523C">
        <w:rPr>
          <w:rStyle w:val="StyleBoldUnderline"/>
        </w:rPr>
        <w:t>keeping the “embargo, maintaining</w:t>
      </w:r>
      <w:r w:rsidRPr="0062523C">
        <w:rPr>
          <w:sz w:val="16"/>
        </w:rPr>
        <w:t xml:space="preserve"> this </w:t>
      </w:r>
      <w:r w:rsidRPr="0062523C">
        <w:rPr>
          <w:rStyle w:val="StyleBoldUnderline"/>
        </w:rPr>
        <w:t>hostility</w:t>
      </w:r>
      <w:r w:rsidRPr="0062523C">
        <w:rPr>
          <w:sz w:val="16"/>
        </w:rPr>
        <w:t xml:space="preserve">, all it does is </w:t>
      </w:r>
      <w:r w:rsidRPr="0062523C">
        <w:rPr>
          <w:rStyle w:val="Emphasis"/>
        </w:rPr>
        <w:t>strengthen and embolden the hardliners.”</w:t>
      </w:r>
      <w:r w:rsidRPr="0062523C">
        <w:rPr>
          <w:sz w:val="12"/>
        </w:rPr>
        <w:t>¶</w:t>
      </w:r>
      <w:r w:rsidRPr="0062523C">
        <w:rPr>
          <w:sz w:val="16"/>
        </w:rPr>
        <w:t xml:space="preserve"> </w:t>
      </w:r>
      <w:r w:rsidRPr="0062523C">
        <w:rPr>
          <w:rStyle w:val="StyleBoldUnderline"/>
        </w:rPr>
        <w:t>Cuban human rights activists also generally oppose sanctions</w:t>
      </w:r>
      <w:r w:rsidRPr="0062523C">
        <w:rPr>
          <w:sz w:val="16"/>
        </w:rPr>
        <w:t>. A decade ago I (legally) visited Havana, where I met Elizardo Sanchez Santa Cruz, who suffered in communist prisons for eight years. He told me that the “</w:t>
      </w:r>
      <w:r w:rsidRPr="0062523C">
        <w:rPr>
          <w:rStyle w:val="StyleBoldUnderline"/>
        </w:rPr>
        <w:t>sanctions policy gives the government a good alibi to justify the failure of the totalitarian model in Cuba.”</w:t>
      </w:r>
      <w:r w:rsidRPr="0062523C">
        <w:rPr>
          <w:rStyle w:val="StyleBoldUnderline"/>
          <w:b w:val="0"/>
          <w:sz w:val="12"/>
          <w:u w:val="none"/>
        </w:rPr>
        <w:t>¶</w:t>
      </w:r>
      <w:r w:rsidRPr="0062523C">
        <w:rPr>
          <w:sz w:val="16"/>
        </w:rPr>
        <w:t xml:space="preserve"> Indeed, it is only by posing as an opponent of Yanqui Imperialism that Fidel Castro has achieved an international reputation. If he had been ignored by Washington, he never would have been anything other than an obscure authoritarian windbag.</w:t>
      </w:r>
    </w:p>
    <w:p w:rsidR="002802F3" w:rsidRPr="000A6D6B" w:rsidRDefault="002802F3" w:rsidP="002802F3">
      <w:pPr>
        <w:pStyle w:val="Heading4"/>
        <w:rPr>
          <w:rStyle w:val="StyleStyleBold12pt"/>
          <w:b/>
        </w:rPr>
      </w:pPr>
      <w:r>
        <w:rPr>
          <w:rStyle w:val="StyleStyleBold12pt"/>
          <w:b/>
        </w:rPr>
        <w:t>Lifting the embargo would crush Cuban democracy efforts</w:t>
      </w:r>
    </w:p>
    <w:p w:rsidR="002802F3" w:rsidRPr="000A6D6B" w:rsidRDefault="002802F3" w:rsidP="002802F3">
      <w:pPr>
        <w:rPr>
          <w:rStyle w:val="StyleStyleBold12pt"/>
          <w:b w:val="0"/>
          <w:sz w:val="16"/>
        </w:rPr>
      </w:pPr>
      <w:r w:rsidRPr="000A6D6B">
        <w:rPr>
          <w:rStyle w:val="StyleStyleBold12pt"/>
        </w:rPr>
        <w:t xml:space="preserve">Taylor, 07/04/2013 </w:t>
      </w:r>
      <w:r w:rsidRPr="000A6D6B">
        <w:rPr>
          <w:rStyle w:val="StyleStyleBold12pt"/>
          <w:b w:val="0"/>
          <w:sz w:val="16"/>
        </w:rPr>
        <w:t>(Guy Taylor, the State Department correspondent at the Washington Times, “Private talks hint at change in U.S.-Cuba relationship”, The Washington Times, http://www.washingtontimes.com/news/2013/jul/4/private-talks-hint-at-change-in-us-cuba-relationsh/)</w:t>
      </w:r>
    </w:p>
    <w:p w:rsidR="002802F3" w:rsidRDefault="002802F3" w:rsidP="002802F3">
      <w:pPr>
        <w:rPr>
          <w:rStyle w:val="StyleBoldUnderline"/>
          <w:b w:val="0"/>
          <w:sz w:val="16"/>
          <w:u w:val="none"/>
        </w:rPr>
      </w:pPr>
      <w:r>
        <w:rPr>
          <w:rStyle w:val="StyleBoldUnderline"/>
          <w:b w:val="0"/>
          <w:sz w:val="16"/>
          <w:u w:val="none"/>
        </w:rPr>
        <w:t xml:space="preserve">The </w:t>
      </w:r>
      <w:r w:rsidRPr="0042333C">
        <w:rPr>
          <w:rStyle w:val="StyleBoldUnderline"/>
        </w:rPr>
        <w:t xml:space="preserve">State Department has quietly been holding talks with </w:t>
      </w:r>
      <w:r>
        <w:rPr>
          <w:rStyle w:val="StyleBoldUnderline"/>
          <w:b w:val="0"/>
          <w:sz w:val="16"/>
          <w:u w:val="none"/>
        </w:rPr>
        <w:t xml:space="preserve">a small but diverse cadre of </w:t>
      </w:r>
      <w:r w:rsidRPr="0042333C">
        <w:rPr>
          <w:rStyle w:val="StyleBoldUnderline"/>
        </w:rPr>
        <w:t>Cuba</w:t>
      </w:r>
      <w:r>
        <w:rPr>
          <w:rStyle w:val="StyleBoldUnderline"/>
          <w:b w:val="0"/>
          <w:sz w:val="16"/>
          <w:u w:val="none"/>
        </w:rPr>
        <w:t xml:space="preserve">n natives in Washington </w:t>
      </w:r>
      <w:r w:rsidRPr="0042333C">
        <w:rPr>
          <w:rStyle w:val="StyleBoldUnderline"/>
        </w:rPr>
        <w:t>— including democracy activists offering insider views of the communist island’s politics</w:t>
      </w:r>
      <w:r>
        <w:rPr>
          <w:rStyle w:val="StyleBoldUnderline"/>
          <w:b w:val="0"/>
          <w:sz w:val="16"/>
          <w:u w:val="none"/>
        </w:rPr>
        <w:t xml:space="preserve"> — </w:t>
      </w:r>
      <w:r w:rsidRPr="0042333C">
        <w:rPr>
          <w:rStyle w:val="StyleBoldUnderline"/>
        </w:rPr>
        <w:t>that</w:t>
      </w:r>
      <w:r>
        <w:rPr>
          <w:rStyle w:val="StyleBoldUnderline"/>
          <w:b w:val="0"/>
          <w:sz w:val="16"/>
          <w:u w:val="none"/>
        </w:rPr>
        <w:t xml:space="preserve"> analysts say </w:t>
      </w:r>
      <w:r w:rsidRPr="0042333C">
        <w:rPr>
          <w:rStyle w:val="StyleBoldUnderline"/>
        </w:rPr>
        <w:t>could send shock waves through the long-standing debate about what a future U.S. policy toward Cuba should look like.</w:t>
      </w:r>
      <w:r w:rsidRPr="000A6D6B">
        <w:rPr>
          <w:rStyle w:val="StyleBoldUnderline"/>
          <w:sz w:val="12"/>
        </w:rPr>
        <w:t>¶</w:t>
      </w:r>
      <w:r w:rsidRPr="000A6D6B">
        <w:rPr>
          <w:rStyle w:val="StyleBoldUnderline"/>
          <w:b w:val="0"/>
          <w:sz w:val="12"/>
          <w:u w:val="none"/>
        </w:rPr>
        <w:t xml:space="preserve"> </w:t>
      </w:r>
      <w:r>
        <w:rPr>
          <w:rStyle w:val="StyleBoldUnderline"/>
          <w:b w:val="0"/>
          <w:sz w:val="16"/>
          <w:u w:val="none"/>
        </w:rPr>
        <w:t xml:space="preserve">Obama administration officials are mum on the closed-door meetings, including one held at Foggy Bottom last week with renowned Cuban hunger-striker Guillermo Farinas, who came bearing a somewhat paradoxical message: </w:t>
      </w:r>
      <w:r w:rsidRPr="0042333C">
        <w:rPr>
          <w:rStyle w:val="StyleBoldUnderline"/>
        </w:rPr>
        <w:t>Most pro-democracy activists now operating in Cuba, which has been a Communist dictatorship</w:t>
      </w:r>
      <w:r>
        <w:rPr>
          <w:rStyle w:val="StyleBoldUnderline"/>
          <w:b w:val="0"/>
          <w:sz w:val="16"/>
          <w:u w:val="none"/>
        </w:rPr>
        <w:t xml:space="preserve"> </w:t>
      </w:r>
      <w:r w:rsidRPr="0042333C">
        <w:rPr>
          <w:rStyle w:val="StyleBoldUnderline"/>
        </w:rPr>
        <w:t>and a U.S. enemy</w:t>
      </w:r>
      <w:r>
        <w:rPr>
          <w:rStyle w:val="StyleBoldUnderline"/>
          <w:b w:val="0"/>
          <w:sz w:val="16"/>
          <w:u w:val="none"/>
        </w:rPr>
        <w:t xml:space="preserve"> for more than a half-century, </w:t>
      </w:r>
      <w:r w:rsidRPr="0042333C">
        <w:rPr>
          <w:rStyle w:val="StyleBoldUnderline"/>
        </w:rPr>
        <w:t>oppose lifting the long-standing U.S. embargo on trade with their nation.</w:t>
      </w:r>
      <w:r w:rsidRPr="000A6D6B">
        <w:rPr>
          <w:rStyle w:val="StyleBoldUnderline"/>
          <w:sz w:val="12"/>
        </w:rPr>
        <w:t>¶</w:t>
      </w:r>
      <w:r w:rsidRPr="000A6D6B">
        <w:rPr>
          <w:rStyle w:val="StyleBoldUnderline"/>
          <w:b w:val="0"/>
          <w:sz w:val="12"/>
          <w:u w:val="none"/>
        </w:rPr>
        <w:t xml:space="preserve"> </w:t>
      </w:r>
      <w:r>
        <w:rPr>
          <w:rStyle w:val="StyleBoldUnderline"/>
          <w:b w:val="0"/>
          <w:sz w:val="16"/>
          <w:u w:val="none"/>
        </w:rPr>
        <w:t xml:space="preserve">Such realities may not surprise close Cuba watchers, who say U.S. officials have known for years that </w:t>
      </w:r>
      <w:r w:rsidRPr="0042333C">
        <w:rPr>
          <w:rStyle w:val="StyleBoldUnderline"/>
        </w:rPr>
        <w:t xml:space="preserve">ending the embargo might unleash a flow of badly needed foreign cash to the government of </w:t>
      </w:r>
      <w:r>
        <w:rPr>
          <w:rStyle w:val="StyleBoldUnderline"/>
          <w:b w:val="0"/>
          <w:sz w:val="16"/>
          <w:u w:val="none"/>
        </w:rPr>
        <w:t xml:space="preserve">President Raul </w:t>
      </w:r>
      <w:r w:rsidRPr="0042333C">
        <w:rPr>
          <w:rStyle w:val="StyleBoldUnderline"/>
        </w:rPr>
        <w:t>Castro</w:t>
      </w:r>
      <w:r>
        <w:rPr>
          <w:rStyle w:val="StyleBoldUnderline"/>
          <w:b w:val="0"/>
          <w:sz w:val="16"/>
          <w:u w:val="none"/>
        </w:rPr>
        <w:t xml:space="preserve"> — </w:t>
      </w:r>
      <w:r w:rsidRPr="000A6D6B">
        <w:rPr>
          <w:rStyle w:val="Emphasis"/>
        </w:rPr>
        <w:t>enhancing its ability to crush</w:t>
      </w:r>
      <w:r w:rsidRPr="0042333C">
        <w:rPr>
          <w:rStyle w:val="StyleBoldUnderline"/>
        </w:rPr>
        <w:t xml:space="preserve"> the island’s fragile pro-</w:t>
      </w:r>
      <w:r w:rsidRPr="000A6D6B">
        <w:rPr>
          <w:rStyle w:val="Emphasis"/>
        </w:rPr>
        <w:t>democracy</w:t>
      </w:r>
      <w:r w:rsidRPr="0042333C">
        <w:rPr>
          <w:rStyle w:val="StyleBoldUnderline"/>
        </w:rPr>
        <w:t xml:space="preserve"> movement.</w:t>
      </w:r>
      <w:r w:rsidRPr="000A6D6B">
        <w:rPr>
          <w:rStyle w:val="StyleBoldUnderline"/>
          <w:b w:val="0"/>
          <w:sz w:val="12"/>
          <w:u w:val="none"/>
        </w:rPr>
        <w:t xml:space="preserve">¶ </w:t>
      </w:r>
      <w:r>
        <w:rPr>
          <w:rStyle w:val="StyleBoldUnderline"/>
          <w:b w:val="0"/>
          <w:sz w:val="16"/>
          <w:u w:val="none"/>
        </w:rPr>
        <w:t>But activists like Mr. Farinas are now being allowed to inject their views directly into the heart of Washington’s foreign policy establishment, ironically because he and other dissidents have been allowed to take advantage of January’s historic lifting by the Castro government of a decades-old ban on travel abroad.</w:t>
      </w:r>
      <w:r w:rsidRPr="000A6D6B">
        <w:rPr>
          <w:rStyle w:val="StyleBoldUnderline"/>
          <w:b w:val="0"/>
          <w:sz w:val="12"/>
          <w:u w:val="none"/>
        </w:rPr>
        <w:t xml:space="preserve">¶ </w:t>
      </w:r>
    </w:p>
    <w:p w:rsidR="002802F3" w:rsidRDefault="002802F3" w:rsidP="002802F3">
      <w:pPr>
        <w:rPr>
          <w:rStyle w:val="StyleBoldUnderline"/>
          <w:b w:val="0"/>
          <w:sz w:val="16"/>
          <w:u w:val="none"/>
        </w:rPr>
      </w:pPr>
    </w:p>
    <w:p w:rsidR="002802F3" w:rsidRPr="00873B32" w:rsidRDefault="002802F3" w:rsidP="002802F3">
      <w:pPr>
        <w:pStyle w:val="Heading4"/>
        <w:rPr>
          <w:rStyle w:val="StyleStyleBold12pt"/>
          <w:b/>
        </w:rPr>
      </w:pPr>
      <w:r>
        <w:rPr>
          <w:rStyle w:val="StyleStyleBold12pt"/>
          <w:b/>
        </w:rPr>
        <w:t>Their Radosh evidence concludes neg- all of their other authors are biased leftists</w:t>
      </w:r>
    </w:p>
    <w:p w:rsidR="002802F3" w:rsidRPr="00873B32" w:rsidRDefault="002802F3" w:rsidP="002802F3">
      <w:pPr>
        <w:rPr>
          <w:rStyle w:val="StyleStyleBold12pt"/>
          <w:b w:val="0"/>
          <w:sz w:val="16"/>
        </w:rPr>
      </w:pPr>
      <w:r w:rsidRPr="00873B32">
        <w:rPr>
          <w:rStyle w:val="StyleStyleBold12pt"/>
        </w:rPr>
        <w:t>Radosh, 03/18/2013</w:t>
      </w:r>
      <w:r w:rsidRPr="00873B32">
        <w:rPr>
          <w:rStyle w:val="StyleStyleBold12pt"/>
          <w:sz w:val="16"/>
        </w:rPr>
        <w:t xml:space="preserve"> </w:t>
      </w:r>
      <w:r w:rsidRPr="00873B32">
        <w:rPr>
          <w:rStyle w:val="StyleStyleBold12pt"/>
          <w:b w:val="0"/>
          <w:sz w:val="16"/>
        </w:rPr>
        <w:t>(Ron Radosh, PJ Media columnist and Adjunct Fellow at the Hudson Institute &amp; is a professional historian, and author or co-author of more than 15 books</w:t>
      </w:r>
      <w:r w:rsidRPr="00873B32">
        <w:rPr>
          <w:rStyle w:val="StyleStyleBold12pt"/>
          <w:b w:val="0"/>
          <w:sz w:val="12"/>
        </w:rPr>
        <w:t>¶</w:t>
      </w:r>
      <w:r w:rsidRPr="00873B32">
        <w:rPr>
          <w:rStyle w:val="StyleStyleBold12pt"/>
          <w:b w:val="0"/>
          <w:sz w:val="16"/>
        </w:rPr>
        <w:t xml:space="preserve"> , “The Time to Help Cuba’s Brave Dissidents Is Now: Why the Embargo Must Not be Lifted”, PJ Media, http://pjmedia.com/ronradosh/2013/03/18/the-time-to-help-cubas-brave-dissidents-is-now-why-the-embargo-must-not-be-lifted/?singlepage=true)</w:t>
      </w:r>
    </w:p>
    <w:p w:rsidR="002802F3" w:rsidRPr="00AE07B2" w:rsidRDefault="002802F3" w:rsidP="002802F3">
      <w:pPr>
        <w:rPr>
          <w:rStyle w:val="StyleBoldUnderline"/>
          <w:b w:val="0"/>
          <w:sz w:val="16"/>
          <w:u w:val="none"/>
        </w:rPr>
      </w:pPr>
      <w:r w:rsidRPr="00873B32">
        <w:rPr>
          <w:rStyle w:val="StyleBoldUnderline"/>
        </w:rPr>
        <w:t>For liberals and leftists in the United States, the main demand they always raise is to “lift the embargo</w:t>
      </w:r>
      <w:r w:rsidRPr="00AE07B2">
        <w:rPr>
          <w:sz w:val="16"/>
        </w:rPr>
        <w:t xml:space="preserve">.” According to the argument they regularly make, the embargo has to be lifted for the following reasons: </w:t>
      </w:r>
      <w:r w:rsidRPr="00A242F6">
        <w:rPr>
          <w:rStyle w:val="StyleBoldUnderline"/>
        </w:rPr>
        <w:t>1) it is not effective; 2) it gives the regime the excuse to argue to the Cuban people that the poverty they suffer is the result of not being able to trade with the United States and other nations honoring the embargo; 3) lifting the embargo would</w:t>
      </w:r>
      <w:r w:rsidRPr="00AE07B2">
        <w:rPr>
          <w:sz w:val="16"/>
        </w:rPr>
        <w:t xml:space="preserve"> hence </w:t>
      </w:r>
      <w:r w:rsidRPr="00A242F6">
        <w:rPr>
          <w:rStyle w:val="StyleBoldUnderline"/>
        </w:rPr>
        <w:t>deprive</w:t>
      </w:r>
      <w:r w:rsidRPr="00AE07B2">
        <w:rPr>
          <w:sz w:val="16"/>
        </w:rPr>
        <w:t xml:space="preserve"> Fidel and Raul </w:t>
      </w:r>
      <w:r w:rsidRPr="00AE07B2">
        <w:rPr>
          <w:rStyle w:val="StyleBoldUnderline"/>
        </w:rPr>
        <w:t>Castro</w:t>
      </w:r>
      <w:r w:rsidRPr="00A242F6">
        <w:rPr>
          <w:rStyle w:val="StyleBoldUnderline"/>
        </w:rPr>
        <w:t xml:space="preserve"> from their main propaganda argument, revealing that the reasons for a collapsed economy are the regime’s own policies; and 4) trade and </w:t>
      </w:r>
      <w:r w:rsidRPr="00A242F6">
        <w:rPr>
          <w:rStyle w:val="StyleBoldUnderline"/>
        </w:rPr>
        <w:lastRenderedPageBreak/>
        <w:t xml:space="preserve">travel from the United States would expose Cubans to Americans and others who live in freedom, help curb anti-Americanism, and </w:t>
      </w:r>
      <w:r w:rsidRPr="00AE07B2">
        <w:rPr>
          <w:sz w:val="16"/>
        </w:rPr>
        <w:t>eventually</w:t>
      </w:r>
      <w:r w:rsidRPr="00A242F6">
        <w:rPr>
          <w:rStyle w:val="StyleBoldUnderline"/>
        </w:rPr>
        <w:t xml:space="preserve"> lead to </w:t>
      </w:r>
      <w:r w:rsidRPr="00AE07B2">
        <w:rPr>
          <w:sz w:val="16"/>
        </w:rPr>
        <w:t>slow</w:t>
      </w:r>
      <w:r w:rsidRPr="00A242F6">
        <w:rPr>
          <w:rStyle w:val="StyleBoldUnderline"/>
        </w:rPr>
        <w:t xml:space="preserve"> reform of the system.</w:t>
      </w:r>
      <w:r w:rsidRPr="00AE07B2">
        <w:rPr>
          <w:rStyle w:val="StyleBoldUnderline"/>
          <w:b w:val="0"/>
          <w:sz w:val="12"/>
          <w:u w:val="none"/>
        </w:rPr>
        <w:t>¶</w:t>
      </w:r>
      <w:r w:rsidRPr="00AE07B2">
        <w:rPr>
          <w:sz w:val="16"/>
        </w:rPr>
        <w:t xml:space="preserve"> What </w:t>
      </w:r>
      <w:r w:rsidRPr="00873B32">
        <w:rPr>
          <w:rStyle w:val="Emphasis"/>
        </w:rPr>
        <w:t xml:space="preserve">these liberals and leftists leave out </w:t>
      </w:r>
      <w:r w:rsidRPr="00AE07B2">
        <w:rPr>
          <w:sz w:val="16"/>
        </w:rPr>
        <w:t>is</w:t>
      </w:r>
      <w:r w:rsidRPr="00873B32">
        <w:rPr>
          <w:rStyle w:val="Emphasis"/>
        </w:rPr>
        <w:t xml:space="preserve"> that </w:t>
      </w:r>
      <w:r w:rsidRPr="00AE07B2">
        <w:rPr>
          <w:sz w:val="16"/>
        </w:rPr>
        <w:t xml:space="preserve">this demand </w:t>
      </w:r>
      <w:r w:rsidRPr="00A242F6">
        <w:rPr>
          <w:rStyle w:val="StyleBoldUnderline"/>
        </w:rPr>
        <w:t xml:space="preserve">— </w:t>
      </w:r>
      <w:r w:rsidRPr="00873B32">
        <w:rPr>
          <w:rStyle w:val="Emphasis"/>
        </w:rPr>
        <w:t>lifting the embargo — is</w:t>
      </w:r>
      <w:r w:rsidRPr="00AE07B2">
        <w:rPr>
          <w:sz w:val="16"/>
        </w:rPr>
        <w:t xml:space="preserve"> also </w:t>
      </w:r>
      <w:r w:rsidRPr="00873B32">
        <w:rPr>
          <w:rStyle w:val="Emphasis"/>
        </w:rPr>
        <w:t>the number one desire of the Cuban Communists.</w:t>
      </w:r>
      <w:r w:rsidRPr="00AE07B2">
        <w:rPr>
          <w:rStyle w:val="Emphasis"/>
          <w:b w:val="0"/>
          <w:sz w:val="12"/>
          <w:u w:val="none"/>
        </w:rPr>
        <w:t>¶</w:t>
      </w:r>
      <w:r w:rsidRPr="00873B32">
        <w:rPr>
          <w:rStyle w:val="StyleBoldUnderline"/>
          <w:sz w:val="12"/>
        </w:rPr>
        <w:t xml:space="preserve"> </w:t>
      </w:r>
      <w:r w:rsidRPr="00AE07B2">
        <w:rPr>
          <w:rStyle w:val="StyleBoldUnderline"/>
          <w:b w:val="0"/>
          <w:sz w:val="16"/>
          <w:u w:val="none"/>
        </w:rPr>
        <w:t>In making it the key demand, these well-meaning (at least some of them) liberals echo precisely the propaganda of the Cuban government, thereby doing the Castro brothers’ work for them here in the United States. And, as we know, many of those who call for this actually believe that the Cuban government is on the side of the people, and favor the Cuban Revolution which they see as a positive role model for the region. They have always believed, since the 1960s of their youth, that socialism in Cuba has pointed the way forward to development and liberty based on the kind of socialist society they wish could exist in the United States.</w:t>
      </w:r>
      <w:r w:rsidRPr="00AE07B2">
        <w:rPr>
          <w:rStyle w:val="StyleBoldUnderline"/>
          <w:b w:val="0"/>
          <w:sz w:val="12"/>
          <w:u w:val="none"/>
        </w:rPr>
        <w:t>¶</w:t>
      </w:r>
      <w:r w:rsidRPr="00AE07B2">
        <w:rPr>
          <w:rStyle w:val="StyleBoldUnderline"/>
          <w:b w:val="0"/>
          <w:sz w:val="16"/>
          <w:u w:val="none"/>
        </w:rPr>
        <w:t xml:space="preserve"> Another brave group of Cuban opponents of the regime has actually taped a television interview filmed illegally in Havana. “Young Cuban democracy leader Antonio Rodiles,” an American support group called Capitol Hill Cubans has reported, “has just released the latest episode of his civil society project Estado de Sats (filmed within Cuba), where he discusses the importance U.S. sanctions policy with two of Cuba’s most renowned opposition activists and former political prisoners, Guillermo Fariñas and Jose Daniel Ferrer.”</w:t>
      </w:r>
      <w:r w:rsidRPr="00AE07B2">
        <w:rPr>
          <w:rStyle w:val="StyleBoldUnderline"/>
          <w:b w:val="0"/>
          <w:sz w:val="12"/>
          <w:u w:val="none"/>
        </w:rPr>
        <w:t>¶</w:t>
      </w:r>
      <w:r w:rsidRPr="00AE07B2">
        <w:rPr>
          <w:rStyle w:val="StyleBoldUnderline"/>
          <w:b w:val="0"/>
          <w:sz w:val="16"/>
          <w:u w:val="none"/>
        </w:rPr>
        <w:t xml:space="preserve"> The argument they present is aimed directly at those on the left in the United States, some of whom think they are helping democracy in Cuba by calling for an end to the embargo. In strong and clear language, the two dissidents say the following:</w:t>
      </w:r>
      <w:r w:rsidRPr="00AE07B2">
        <w:rPr>
          <w:rStyle w:val="StyleBoldUnderline"/>
          <w:b w:val="0"/>
          <w:sz w:val="12"/>
          <w:u w:val="none"/>
        </w:rPr>
        <w:t>¶</w:t>
      </w:r>
      <w:r w:rsidRPr="00AE07B2">
        <w:rPr>
          <w:rStyle w:val="StyleBoldUnderline"/>
          <w:b w:val="0"/>
          <w:sz w:val="16"/>
          <w:u w:val="none"/>
        </w:rPr>
        <w:t xml:space="preserve"> </w:t>
      </w:r>
      <w:r w:rsidRPr="00873B32">
        <w:rPr>
          <w:rStyle w:val="StyleBoldUnderline"/>
        </w:rPr>
        <w:t>If</w:t>
      </w:r>
      <w:r w:rsidRPr="00AE07B2">
        <w:rPr>
          <w:rStyle w:val="StyleBoldUnderline"/>
          <w:b w:val="0"/>
          <w:sz w:val="16"/>
          <w:u w:val="none"/>
        </w:rPr>
        <w:t xml:space="preserve"> at this time, </w:t>
      </w:r>
      <w:r w:rsidRPr="00873B32">
        <w:rPr>
          <w:rStyle w:val="StyleBoldUnderline"/>
        </w:rPr>
        <w:t>the [economic] need of the Cuban government is satisfied through</w:t>
      </w:r>
      <w:r w:rsidRPr="00AE07B2">
        <w:rPr>
          <w:rStyle w:val="StyleBoldUnderline"/>
          <w:b w:val="0"/>
          <w:sz w:val="16"/>
          <w:u w:val="none"/>
        </w:rPr>
        <w:t xml:space="preserve"> financial credits and the </w:t>
      </w:r>
      <w:r w:rsidRPr="00873B32">
        <w:rPr>
          <w:rStyle w:val="StyleBoldUnderline"/>
        </w:rPr>
        <w:t>lifting of the embargo, repression would increase, it would allow</w:t>
      </w:r>
      <w:r w:rsidRPr="00AE07B2">
        <w:rPr>
          <w:rStyle w:val="StyleBoldUnderline"/>
          <w:b w:val="0"/>
          <w:sz w:val="16"/>
          <w:u w:val="none"/>
        </w:rPr>
        <w:t xml:space="preserve"> for a </w:t>
      </w:r>
      <w:r w:rsidRPr="00873B32">
        <w:rPr>
          <w:rStyle w:val="StyleBoldUnderline"/>
        </w:rPr>
        <w:t>continuation</w:t>
      </w:r>
      <w:r w:rsidRPr="00AE07B2">
        <w:rPr>
          <w:rStyle w:val="StyleBoldUnderline"/>
          <w:b w:val="0"/>
          <w:sz w:val="16"/>
          <w:u w:val="none"/>
        </w:rPr>
        <w:t xml:space="preserve"> </w:t>
      </w:r>
      <w:r w:rsidRPr="00873B32">
        <w:rPr>
          <w:rStyle w:val="StyleBoldUnderline"/>
        </w:rPr>
        <w:t>of</w:t>
      </w:r>
      <w:r w:rsidRPr="00AE07B2">
        <w:rPr>
          <w:rStyle w:val="StyleBoldUnderline"/>
          <w:b w:val="0"/>
          <w:sz w:val="16"/>
          <w:u w:val="none"/>
        </w:rPr>
        <w:t xml:space="preserve"> the </w:t>
      </w:r>
      <w:r w:rsidRPr="00873B32">
        <w:rPr>
          <w:rStyle w:val="StyleBoldUnderline"/>
        </w:rPr>
        <w:t>Castro’s society, totalitarianism would strengthen</w:t>
      </w:r>
      <w:r w:rsidRPr="00AE07B2">
        <w:rPr>
          <w:rStyle w:val="StyleBoldUnderline"/>
          <w:b w:val="0"/>
          <w:sz w:val="16"/>
          <w:u w:val="none"/>
        </w:rPr>
        <w:t xml:space="preserve"> its hold and philosophically, it would just be immoral … If you did an opinion poll among </w:t>
      </w:r>
      <w:r w:rsidRPr="00873B32">
        <w:rPr>
          <w:rStyle w:val="StyleBoldUnderline"/>
        </w:rPr>
        <w:t>Cuban opposition activists</w:t>
      </w:r>
      <w:r w:rsidRPr="00AE07B2">
        <w:rPr>
          <w:rStyle w:val="StyleBoldUnderline"/>
          <w:b w:val="0"/>
          <w:sz w:val="16"/>
          <w:u w:val="none"/>
        </w:rPr>
        <w:t xml:space="preserve">, the majority </w:t>
      </w:r>
      <w:r w:rsidRPr="00873B32">
        <w:rPr>
          <w:rStyle w:val="StyleBoldUnderline"/>
        </w:rPr>
        <w:t xml:space="preserve">would be in favor of not lifting the embargo. </w:t>
      </w:r>
      <w:r w:rsidRPr="00AE07B2">
        <w:rPr>
          <w:rStyle w:val="StyleBoldUnderline"/>
          <w:b w:val="0"/>
          <w:sz w:val="12"/>
          <w:u w:val="none"/>
        </w:rPr>
        <w:t>¶</w:t>
      </w:r>
      <w:r w:rsidRPr="00AE07B2">
        <w:rPr>
          <w:rStyle w:val="StyleBoldUnderline"/>
          <w:b w:val="0"/>
          <w:sz w:val="16"/>
          <w:u w:val="none"/>
        </w:rPr>
        <w:t xml:space="preserve"> Next, they nail the claim that travel without restrictions by citizens of our country to Cuba would help spread freedom. The men respond:</w:t>
      </w:r>
      <w:r w:rsidRPr="00AE07B2">
        <w:rPr>
          <w:rStyle w:val="StyleBoldUnderline"/>
          <w:b w:val="0"/>
          <w:sz w:val="12"/>
          <w:u w:val="none"/>
        </w:rPr>
        <w:t>¶</w:t>
      </w:r>
      <w:r w:rsidRPr="00AE07B2">
        <w:rPr>
          <w:rStyle w:val="StyleBoldUnderline"/>
          <w:b w:val="0"/>
          <w:sz w:val="16"/>
          <w:u w:val="none"/>
        </w:rPr>
        <w:t xml:space="preserve"> In a cost-benefit analysis, </w:t>
      </w:r>
      <w:r w:rsidRPr="00873B32">
        <w:rPr>
          <w:rStyle w:val="StyleBoldUnderline"/>
        </w:rPr>
        <w:t xml:space="preserve">travel to Cuba by Americans would be of greatest benefit to the Castro regime, </w:t>
      </w:r>
      <w:r w:rsidRPr="00AE07B2">
        <w:rPr>
          <w:sz w:val="16"/>
        </w:rPr>
        <w:t>while</w:t>
      </w:r>
      <w:r w:rsidRPr="00873B32">
        <w:rPr>
          <w:rStyle w:val="StyleBoldUnderline"/>
        </w:rPr>
        <w:t xml:space="preserve"> the Cuban people would be the least to benefit.</w:t>
      </w:r>
      <w:r w:rsidRPr="00AE07B2">
        <w:rPr>
          <w:rStyle w:val="StyleBoldUnderline"/>
          <w:b w:val="0"/>
          <w:sz w:val="16"/>
          <w:u w:val="none"/>
        </w:rPr>
        <w:t xml:space="preserve"> With all of the controls and the totalitarian system of the government, it would be perfectly able to control such travel.</w:t>
      </w:r>
    </w:p>
    <w:p w:rsidR="002802F3" w:rsidRDefault="002802F3" w:rsidP="002802F3">
      <w:pPr>
        <w:rPr>
          <w:rStyle w:val="StyleBoldUnderline"/>
          <w:b w:val="0"/>
          <w:u w:val="none"/>
        </w:rPr>
      </w:pPr>
    </w:p>
    <w:p w:rsidR="002802F3" w:rsidRPr="0006602E" w:rsidRDefault="002802F3" w:rsidP="002802F3">
      <w:pPr>
        <w:pStyle w:val="Heading3"/>
        <w:rPr>
          <w:rStyle w:val="StyleStyleBold12pt"/>
          <w:b/>
          <w:bCs/>
          <w:sz w:val="32"/>
          <w:u w:val="single"/>
        </w:rPr>
      </w:pPr>
      <w:r>
        <w:rPr>
          <w:rStyle w:val="StyleStyleBold12pt"/>
          <w:b/>
          <w:bCs/>
          <w:sz w:val="32"/>
          <w:u w:val="single"/>
        </w:rPr>
        <w:lastRenderedPageBreak/>
        <w:t>AT: Cuba Terror</w:t>
      </w:r>
    </w:p>
    <w:p w:rsidR="002802F3" w:rsidRPr="0006602E" w:rsidRDefault="002802F3" w:rsidP="002802F3">
      <w:pPr>
        <w:pStyle w:val="Heading4"/>
        <w:rPr>
          <w:rStyle w:val="StyleStyleBold12pt"/>
          <w:b/>
        </w:rPr>
      </w:pPr>
      <w:r>
        <w:rPr>
          <w:rStyle w:val="StyleStyleBold12pt"/>
          <w:b/>
        </w:rPr>
        <w:t>Cuban terrorist threat improbable</w:t>
      </w:r>
    </w:p>
    <w:p w:rsidR="002802F3" w:rsidRPr="0006602E" w:rsidRDefault="002802F3" w:rsidP="002802F3">
      <w:pPr>
        <w:rPr>
          <w:rStyle w:val="StyleStyleBold12pt"/>
          <w:b w:val="0"/>
          <w:sz w:val="16"/>
        </w:rPr>
      </w:pPr>
      <w:r w:rsidRPr="0006602E">
        <w:rPr>
          <w:rStyle w:val="StyleStyleBold12pt"/>
        </w:rPr>
        <w:t>Pomerantz, 01/16/2013</w:t>
      </w:r>
      <w:r w:rsidRPr="0006602E">
        <w:rPr>
          <w:rStyle w:val="StyleStyleBold12pt"/>
          <w:sz w:val="16"/>
        </w:rPr>
        <w:t xml:space="preserve"> </w:t>
      </w:r>
      <w:r w:rsidRPr="0006602E">
        <w:rPr>
          <w:rStyle w:val="StyleStyleBold12pt"/>
          <w:b w:val="0"/>
          <w:sz w:val="16"/>
        </w:rPr>
        <w:t>(Phyllis Pomerantz is a professor of the practice of public policy at Duke University’s Sanford School of Public Policy and a former staff member of the World Bank, “Now’s the time to lift the U.S. embargo on Cuba”, The Globe and Mail, http://www.theglobeandmail.com/commentary/nows-the-time-to-lift-the-us-embargo-on-cuba/article6790494/)</w:t>
      </w:r>
    </w:p>
    <w:p w:rsidR="002802F3" w:rsidRPr="0006602E" w:rsidRDefault="002802F3" w:rsidP="002802F3">
      <w:pPr>
        <w:rPr>
          <w:sz w:val="16"/>
        </w:rPr>
      </w:pPr>
      <w:r w:rsidRPr="0006602E">
        <w:rPr>
          <w:rStyle w:val="StyleBoldUnderline"/>
        </w:rPr>
        <w:t>Is it because Cuba poses a</w:t>
      </w:r>
      <w:r w:rsidRPr="0006602E">
        <w:rPr>
          <w:sz w:val="16"/>
        </w:rPr>
        <w:t xml:space="preserve"> military threat? Maybe, once upon a time. But if Americans got over the Vietnam War, they surely can put the Cuban (or was that Soviet?) missile crisis behind them, especially since the U.S. now has quite a normal relationship with Russia.</w:t>
      </w:r>
      <w:r w:rsidRPr="0006602E">
        <w:rPr>
          <w:sz w:val="12"/>
        </w:rPr>
        <w:t>¶</w:t>
      </w:r>
      <w:r w:rsidRPr="0006602E">
        <w:rPr>
          <w:sz w:val="16"/>
        </w:rPr>
        <w:t xml:space="preserve"> What about </w:t>
      </w:r>
      <w:r w:rsidRPr="0006602E">
        <w:rPr>
          <w:rStyle w:val="StyleBoldUnderline"/>
        </w:rPr>
        <w:t>a security threat</w:t>
      </w:r>
      <w:r w:rsidRPr="0006602E">
        <w:rPr>
          <w:sz w:val="16"/>
        </w:rPr>
        <w:t xml:space="preserve">? </w:t>
      </w:r>
      <w:r w:rsidRPr="0006602E">
        <w:rPr>
          <w:rStyle w:val="StyleBoldUnderline"/>
        </w:rPr>
        <w:t>Arguably</w:t>
      </w:r>
      <w:r w:rsidRPr="0006602E">
        <w:rPr>
          <w:sz w:val="16"/>
        </w:rPr>
        <w:t>, almost ev</w:t>
      </w:r>
      <w:r w:rsidRPr="0006602E">
        <w:rPr>
          <w:rStyle w:val="StyleBoldUnderline"/>
        </w:rPr>
        <w:t xml:space="preserve">ery country could be wittingly or unwittingly harboring extremist plotters. </w:t>
      </w:r>
      <w:r w:rsidRPr="0006602E">
        <w:rPr>
          <w:sz w:val="16"/>
        </w:rPr>
        <w:t>Somehow, though, I</w:t>
      </w:r>
      <w:r w:rsidRPr="0006602E">
        <w:rPr>
          <w:rStyle w:val="StyleBoldUnderline"/>
        </w:rPr>
        <w:t xml:space="preserve"> don’t think al-Qaeda operatives are drinking mojitos on Cuban beaches.</w:t>
      </w:r>
      <w:r w:rsidRPr="0006602E">
        <w:rPr>
          <w:sz w:val="16"/>
        </w:rPr>
        <w:t xml:space="preserve"> </w:t>
      </w:r>
      <w:r w:rsidRPr="0006602E">
        <w:rPr>
          <w:rStyle w:val="StyleBoldUnderline"/>
        </w:rPr>
        <w:t xml:space="preserve">Cuba loosened its ban on organized religion some time ago, but imagining either the government or its people sympathetic to Islamic fundamentalism is </w:t>
      </w:r>
      <w:r w:rsidRPr="0006602E">
        <w:rPr>
          <w:sz w:val="16"/>
        </w:rPr>
        <w:t>quite</w:t>
      </w:r>
      <w:r w:rsidRPr="0006602E">
        <w:rPr>
          <w:rStyle w:val="StyleBoldUnderline"/>
        </w:rPr>
        <w:t xml:space="preserve"> a stretch</w:t>
      </w:r>
      <w:r w:rsidRPr="0006602E">
        <w:rPr>
          <w:sz w:val="16"/>
        </w:rPr>
        <w:t>.</w:t>
      </w:r>
    </w:p>
    <w:p w:rsidR="002802F3" w:rsidRPr="002F540D" w:rsidRDefault="002802F3" w:rsidP="002802F3"/>
    <w:p w:rsidR="002802F3" w:rsidRPr="00EB0B6B" w:rsidRDefault="002802F3" w:rsidP="002802F3">
      <w:pPr>
        <w:pStyle w:val="Heading2"/>
        <w:rPr>
          <w:rStyle w:val="StyleStyleBold12pt"/>
          <w:b/>
          <w:bCs/>
          <w:sz w:val="44"/>
          <w:u w:val="double"/>
        </w:rPr>
      </w:pPr>
      <w:r>
        <w:rPr>
          <w:rStyle w:val="StyleStyleBold12pt"/>
          <w:b/>
          <w:bCs/>
          <w:sz w:val="44"/>
          <w:u w:val="double"/>
        </w:rPr>
        <w:lastRenderedPageBreak/>
        <w:t>AT: Relations Advantage</w:t>
      </w:r>
    </w:p>
    <w:p w:rsidR="002802F3" w:rsidRPr="00EB0B6B" w:rsidRDefault="002802F3" w:rsidP="002802F3">
      <w:pPr>
        <w:pStyle w:val="Heading4"/>
        <w:rPr>
          <w:rStyle w:val="StyleStyleBold12pt"/>
          <w:b/>
        </w:rPr>
      </w:pPr>
      <w:r>
        <w:rPr>
          <w:rStyle w:val="StyleStyleBold12pt"/>
          <w:b/>
        </w:rPr>
        <w:t>Alt causes to relations- Cuba is still recognized as a state sponsor of terrorism</w:t>
      </w:r>
    </w:p>
    <w:p w:rsidR="002802F3" w:rsidRPr="00DD3328" w:rsidRDefault="002802F3" w:rsidP="002802F3">
      <w:pPr>
        <w:rPr>
          <w:rStyle w:val="StyleStyleBold12pt"/>
          <w:b w:val="0"/>
          <w:sz w:val="16"/>
        </w:rPr>
      </w:pPr>
      <w:r w:rsidRPr="00DD3328">
        <w:rPr>
          <w:rStyle w:val="StyleStyleBold12pt"/>
        </w:rPr>
        <w:t>Bender, 02/21/2013</w:t>
      </w:r>
      <w:r w:rsidRPr="00DD3328">
        <w:rPr>
          <w:rStyle w:val="StyleStyleBold12pt"/>
          <w:sz w:val="16"/>
        </w:rPr>
        <w:t xml:space="preserve"> </w:t>
      </w:r>
      <w:r w:rsidRPr="00DD3328">
        <w:rPr>
          <w:rStyle w:val="StyleStyleBold12pt"/>
          <w:b w:val="0"/>
          <w:sz w:val="16"/>
        </w:rPr>
        <w:t>(Bryan Bender, correspondent at the Boston Globe; covers the US military, global terrorism, the international arms trade, and government secrecy, “Talk grows of taking Cuba off terror list”, The Boston Globe, http://www.bostonglobe.com/news/nation/2013/02/21/cuba-label-terrorist-state-longer-justified-some-officials-say/CmVFXsVC4M1R1WbHE8lb0H/story.html)</w:t>
      </w:r>
    </w:p>
    <w:p w:rsidR="002802F3" w:rsidRPr="00DD3328" w:rsidRDefault="002802F3" w:rsidP="002802F3">
      <w:pPr>
        <w:rPr>
          <w:rStyle w:val="StyleBoldUnderline"/>
          <w:b w:val="0"/>
          <w:sz w:val="14"/>
          <w:u w:val="none"/>
        </w:rPr>
      </w:pPr>
      <w:r w:rsidRPr="00DD3328">
        <w:rPr>
          <w:rStyle w:val="StyleBoldUnderline"/>
          <w:b w:val="0"/>
          <w:sz w:val="14"/>
          <w:u w:val="none"/>
        </w:rPr>
        <w:t>“</w:t>
      </w:r>
      <w:r w:rsidRPr="00864A80">
        <w:rPr>
          <w:rStyle w:val="StyleBoldUnderline"/>
        </w:rPr>
        <w:t>They are interested in improving relations because it is in their interest</w:t>
      </w:r>
      <w:r w:rsidRPr="00DD3328">
        <w:rPr>
          <w:rStyle w:val="StyleBoldUnderline"/>
          <w:b w:val="0"/>
          <w:sz w:val="14"/>
          <w:u w:val="none"/>
        </w:rPr>
        <w:t xml:space="preserve">. I feel </w:t>
      </w:r>
      <w:r w:rsidRPr="00864A80">
        <w:rPr>
          <w:rStyle w:val="StyleBoldUnderline"/>
        </w:rPr>
        <w:t>they are really interested in sitting down and engaging, where everything is on the table</w:t>
      </w:r>
      <w:r w:rsidRPr="00DD3328">
        <w:rPr>
          <w:rStyle w:val="StyleBoldUnderline"/>
          <w:b w:val="0"/>
          <w:sz w:val="14"/>
          <w:u w:val="none"/>
        </w:rPr>
        <w:t xml:space="preserve"> — the embargo, the travel restrictions, migration, everything,” McGovern said.</w:t>
      </w:r>
      <w:r w:rsidRPr="00DD3328">
        <w:rPr>
          <w:rStyle w:val="StyleBoldUnderline"/>
          <w:b w:val="0"/>
          <w:sz w:val="12"/>
          <w:u w:val="none"/>
        </w:rPr>
        <w:t>¶</w:t>
      </w:r>
      <w:r w:rsidRPr="00DD3328">
        <w:rPr>
          <w:rStyle w:val="StyleBoldUnderline"/>
          <w:b w:val="0"/>
          <w:sz w:val="14"/>
          <w:u w:val="none"/>
        </w:rPr>
        <w:t xml:space="preserve"> The </w:t>
      </w:r>
      <w:r w:rsidRPr="00864A80">
        <w:rPr>
          <w:rStyle w:val="StyleBoldUnderline"/>
        </w:rPr>
        <w:t>Gross</w:t>
      </w:r>
      <w:r w:rsidRPr="00DD3328">
        <w:rPr>
          <w:rStyle w:val="StyleBoldUnderline"/>
          <w:b w:val="0"/>
          <w:sz w:val="14"/>
          <w:u w:val="none"/>
        </w:rPr>
        <w:t xml:space="preserve"> case, he said, </w:t>
      </w:r>
      <w:r w:rsidRPr="00864A80">
        <w:rPr>
          <w:rStyle w:val="StyleBoldUnderline"/>
        </w:rPr>
        <w:t xml:space="preserve">can be resolved, </w:t>
      </w:r>
      <w:r w:rsidRPr="00DD3328">
        <w:rPr>
          <w:sz w:val="14"/>
        </w:rPr>
        <w:t>but</w:t>
      </w:r>
      <w:r w:rsidRPr="00864A80">
        <w:rPr>
          <w:rStyle w:val="StyleBoldUnderline"/>
        </w:rPr>
        <w:t xml:space="preserve"> it is “going to take some negotiations</w:t>
      </w:r>
      <w:r w:rsidRPr="00DD3328">
        <w:rPr>
          <w:rStyle w:val="StyleBoldUnderline"/>
          <w:b w:val="0"/>
          <w:sz w:val="14"/>
          <w:u w:val="none"/>
        </w:rPr>
        <w:t>.” Gross is an American contractor who was arrested in 2009 while providing communications technology to Cuba’s Jewish community as part of a US-financed democracy-building program.</w:t>
      </w:r>
      <w:r w:rsidRPr="00DD3328">
        <w:rPr>
          <w:rStyle w:val="StyleBoldUnderline"/>
          <w:b w:val="0"/>
          <w:sz w:val="12"/>
          <w:u w:val="none"/>
        </w:rPr>
        <w:t>¶</w:t>
      </w:r>
      <w:r w:rsidRPr="00DD3328">
        <w:rPr>
          <w:rStyle w:val="StyleBoldUnderline"/>
          <w:b w:val="0"/>
          <w:sz w:val="14"/>
          <w:u w:val="none"/>
        </w:rPr>
        <w:t xml:space="preserve"> </w:t>
      </w:r>
      <w:r w:rsidRPr="00864A80">
        <w:rPr>
          <w:rStyle w:val="StyleBoldUnderline"/>
        </w:rPr>
        <w:t>A major impediment to normalizing relations with Cuba</w:t>
      </w:r>
      <w:r w:rsidRPr="00DD3328">
        <w:rPr>
          <w:rStyle w:val="StyleBoldUnderline"/>
          <w:b w:val="0"/>
          <w:sz w:val="14"/>
          <w:u w:val="none"/>
        </w:rPr>
        <w:t>, according to McGovern and others,</w:t>
      </w:r>
      <w:r w:rsidRPr="00864A80">
        <w:rPr>
          <w:rStyle w:val="StyleBoldUnderline"/>
        </w:rPr>
        <w:t xml:space="preserve"> is that Cuba has been listed by the State Department each year since 1982 as a sponsor of terrorist groups.</w:t>
      </w:r>
      <w:r w:rsidRPr="00DD3328">
        <w:rPr>
          <w:rStyle w:val="StyleBoldUnderline"/>
          <w:b w:val="0"/>
          <w:sz w:val="14"/>
          <w:u w:val="none"/>
        </w:rPr>
        <w:t xml:space="preserve"> Yet </w:t>
      </w:r>
      <w:r w:rsidRPr="00864A80">
        <w:rPr>
          <w:rStyle w:val="StyleBoldUnderline"/>
        </w:rPr>
        <w:t>that is a view no longer held by a number of senior US officials</w:t>
      </w:r>
      <w:r w:rsidRPr="00DD3328">
        <w:rPr>
          <w:rStyle w:val="StyleBoldUnderline"/>
          <w:b w:val="0"/>
          <w:sz w:val="14"/>
          <w:u w:val="none"/>
        </w:rPr>
        <w:t xml:space="preserve">. </w:t>
      </w:r>
      <w:r w:rsidRPr="00864A80">
        <w:rPr>
          <w:rStyle w:val="StyleBoldUnderline"/>
        </w:rPr>
        <w:t>Even North Korea, which</w:t>
      </w:r>
      <w:r w:rsidRPr="00DD3328">
        <w:rPr>
          <w:rStyle w:val="StyleBoldUnderline"/>
          <w:b w:val="0"/>
          <w:sz w:val="14"/>
          <w:u w:val="none"/>
        </w:rPr>
        <w:t xml:space="preserve"> the </w:t>
      </w:r>
      <w:r w:rsidRPr="00864A80">
        <w:rPr>
          <w:rStyle w:val="StyleBoldUnderline"/>
        </w:rPr>
        <w:t>Obama</w:t>
      </w:r>
      <w:r w:rsidRPr="00DD3328">
        <w:rPr>
          <w:rStyle w:val="StyleBoldUnderline"/>
          <w:b w:val="0"/>
          <w:sz w:val="14"/>
          <w:u w:val="none"/>
        </w:rPr>
        <w:t xml:space="preserve"> administration has </w:t>
      </w:r>
      <w:r w:rsidRPr="00864A80">
        <w:rPr>
          <w:rStyle w:val="StyleBoldUnderline"/>
        </w:rPr>
        <w:t>criticized</w:t>
      </w:r>
      <w:r w:rsidRPr="00DD3328">
        <w:rPr>
          <w:rStyle w:val="StyleBoldUnderline"/>
          <w:b w:val="0"/>
          <w:sz w:val="14"/>
          <w:u w:val="none"/>
        </w:rPr>
        <w:t xml:space="preserve"> </w:t>
      </w:r>
      <w:r w:rsidRPr="00864A80">
        <w:rPr>
          <w:rStyle w:val="StyleBoldUnderline"/>
        </w:rPr>
        <w:t>for conducting nuclear tests and making threatening comments</w:t>
      </w:r>
      <w:r w:rsidRPr="00DD3328">
        <w:rPr>
          <w:rStyle w:val="StyleBoldUnderline"/>
          <w:b w:val="0"/>
          <w:sz w:val="14"/>
          <w:u w:val="none"/>
        </w:rPr>
        <w:t xml:space="preserve"> toward the United States</w:t>
      </w:r>
      <w:r w:rsidRPr="00864A80">
        <w:rPr>
          <w:rStyle w:val="StyleBoldUnderline"/>
        </w:rPr>
        <w:t>, is not listed as a terrorism sponsor</w:t>
      </w:r>
      <w:r w:rsidRPr="00DD3328">
        <w:rPr>
          <w:rStyle w:val="StyleBoldUnderline"/>
          <w:b w:val="0"/>
          <w:sz w:val="14"/>
          <w:u w:val="none"/>
        </w:rPr>
        <w:t>. That contrast is one reason for calls within the State Department to consider taking Cuba off the list.</w:t>
      </w:r>
      <w:r w:rsidRPr="00DD3328">
        <w:rPr>
          <w:rStyle w:val="StyleBoldUnderline"/>
          <w:b w:val="0"/>
          <w:sz w:val="12"/>
          <w:u w:val="none"/>
        </w:rPr>
        <w:t>¶</w:t>
      </w:r>
      <w:r w:rsidRPr="00DD3328">
        <w:rPr>
          <w:rStyle w:val="StyleBoldUnderline"/>
          <w:b w:val="0"/>
          <w:sz w:val="14"/>
          <w:u w:val="none"/>
        </w:rPr>
        <w:t xml:space="preserve"> “</w:t>
      </w:r>
      <w:r w:rsidRPr="00864A80">
        <w:rPr>
          <w:rStyle w:val="StyleBoldUnderline"/>
        </w:rPr>
        <w:t>There is a pretty clear case</w:t>
      </w:r>
      <w:r w:rsidRPr="00DD3328">
        <w:rPr>
          <w:rStyle w:val="StyleBoldUnderline"/>
          <w:b w:val="0"/>
          <w:sz w:val="14"/>
          <w:u w:val="none"/>
        </w:rPr>
        <w:t xml:space="preserve"> </w:t>
      </w:r>
      <w:r w:rsidRPr="00DD3328">
        <w:rPr>
          <w:sz w:val="14"/>
        </w:rPr>
        <w:t>. . .</w:t>
      </w:r>
      <w:r w:rsidRPr="00864A80">
        <w:rPr>
          <w:rStyle w:val="StyleBoldUnderline"/>
        </w:rPr>
        <w:t xml:space="preserve"> that they don’t really meet the standard anymore,</w:t>
      </w:r>
      <w:r w:rsidRPr="00DD3328">
        <w:rPr>
          <w:rStyle w:val="StyleBoldUnderline"/>
          <w:b w:val="0"/>
          <w:sz w:val="14"/>
          <w:u w:val="none"/>
        </w:rPr>
        <w:t>” said a senior administration official with direct knowledge regarding US-Cuba policy who was not authorized to speak publicly. “They have neither the wherewithal nor are they doing much.”</w:t>
      </w:r>
      <w:r w:rsidRPr="00DD3328">
        <w:rPr>
          <w:rStyle w:val="StyleBoldUnderline"/>
          <w:b w:val="0"/>
          <w:sz w:val="12"/>
          <w:u w:val="none"/>
        </w:rPr>
        <w:t>¶</w:t>
      </w:r>
      <w:r w:rsidRPr="00DD3328">
        <w:rPr>
          <w:rStyle w:val="StyleBoldUnderline"/>
          <w:b w:val="0"/>
          <w:sz w:val="14"/>
          <w:u w:val="none"/>
        </w:rPr>
        <w:t xml:space="preserve"> In addition to Cuba, the list of terrorist sponsors includes Syria, Sudan, and Iran. Inclusion imposes strict sanctions. For example, it prohibits the United States from selling arms, providing economic assistance, and restricts financial transactions between citizens. Countries that were removed from the list in recent years include North Korea, Libya, and Iraq.</w:t>
      </w:r>
      <w:r w:rsidRPr="00DD3328">
        <w:rPr>
          <w:rStyle w:val="StyleBoldUnderline"/>
          <w:b w:val="0"/>
          <w:sz w:val="12"/>
          <w:u w:val="none"/>
        </w:rPr>
        <w:t>¶</w:t>
      </w:r>
      <w:r w:rsidRPr="00DD3328">
        <w:rPr>
          <w:rStyle w:val="StyleBoldUnderline"/>
          <w:b w:val="0"/>
          <w:sz w:val="14"/>
          <w:u w:val="none"/>
        </w:rPr>
        <w:t xml:space="preserve"> </w:t>
      </w:r>
    </w:p>
    <w:p w:rsidR="002802F3" w:rsidRPr="001C5431" w:rsidRDefault="002802F3" w:rsidP="002802F3">
      <w:pPr>
        <w:pStyle w:val="Heading2"/>
        <w:rPr>
          <w:rStyle w:val="StyleStyleBold12pt"/>
          <w:b/>
          <w:bCs/>
          <w:sz w:val="44"/>
          <w:u w:val="double"/>
        </w:rPr>
      </w:pPr>
      <w:r>
        <w:rPr>
          <w:rStyle w:val="StyleStyleBold12pt"/>
          <w:b/>
          <w:bCs/>
          <w:sz w:val="44"/>
          <w:u w:val="double"/>
        </w:rPr>
        <w:lastRenderedPageBreak/>
        <w:t xml:space="preserve">AT: </w:t>
      </w:r>
      <w:r w:rsidRPr="001C5431">
        <w:rPr>
          <w:rStyle w:val="StyleStyleBold12pt"/>
          <w:b/>
          <w:bCs/>
          <w:sz w:val="44"/>
          <w:u w:val="double"/>
        </w:rPr>
        <w:t>Ethanol</w:t>
      </w:r>
      <w:r>
        <w:rPr>
          <w:rStyle w:val="StyleStyleBold12pt"/>
          <w:b/>
          <w:bCs/>
          <w:sz w:val="44"/>
          <w:u w:val="double"/>
        </w:rPr>
        <w:t xml:space="preserve"> Advantage</w:t>
      </w:r>
    </w:p>
    <w:p w:rsidR="002802F3" w:rsidRPr="00635A67" w:rsidRDefault="002802F3" w:rsidP="002802F3">
      <w:pPr>
        <w:pStyle w:val="Heading3"/>
        <w:rPr>
          <w:rStyle w:val="StyleStyleBold12pt"/>
          <w:b/>
          <w:bCs/>
          <w:sz w:val="32"/>
          <w:u w:val="single"/>
        </w:rPr>
      </w:pPr>
      <w:r w:rsidRPr="00635A67">
        <w:rPr>
          <w:rStyle w:val="StyleStyleBold12pt"/>
          <w:b/>
          <w:bCs/>
          <w:sz w:val="32"/>
          <w:u w:val="single"/>
        </w:rPr>
        <w:lastRenderedPageBreak/>
        <w:t xml:space="preserve">Alt Causes </w:t>
      </w:r>
    </w:p>
    <w:p w:rsidR="002802F3" w:rsidRPr="001C5431" w:rsidRDefault="002802F3" w:rsidP="002802F3">
      <w:pPr>
        <w:pStyle w:val="Heading4"/>
        <w:rPr>
          <w:rStyle w:val="StyleStyleBold12pt"/>
          <w:b/>
        </w:rPr>
      </w:pPr>
      <w:r>
        <w:rPr>
          <w:rStyle w:val="StyleStyleBold12pt"/>
          <w:b/>
        </w:rPr>
        <w:t>Alt causes- embargo is not enough to solve Cuban ethanol industry</w:t>
      </w:r>
    </w:p>
    <w:p w:rsidR="002802F3" w:rsidRPr="001C5431" w:rsidRDefault="002802F3" w:rsidP="002802F3">
      <w:pPr>
        <w:rPr>
          <w:rStyle w:val="StyleStyleBold12pt"/>
          <w:b w:val="0"/>
          <w:sz w:val="16"/>
        </w:rPr>
      </w:pPr>
      <w:r w:rsidRPr="001C5431">
        <w:rPr>
          <w:rStyle w:val="StyleStyleBold12pt"/>
        </w:rPr>
        <w:t xml:space="preserve">Specht, </w:t>
      </w:r>
      <w:r>
        <w:rPr>
          <w:rStyle w:val="StyleStyleBold12pt"/>
        </w:rPr>
        <w:t xml:space="preserve">their author, </w:t>
      </w:r>
      <w:r w:rsidRPr="001C5431">
        <w:rPr>
          <w:rStyle w:val="StyleStyleBold12pt"/>
        </w:rPr>
        <w:t>04/24/2013</w:t>
      </w:r>
      <w:r w:rsidRPr="001C5431">
        <w:rPr>
          <w:rStyle w:val="StyleStyleBold12pt"/>
          <w:sz w:val="16"/>
        </w:rPr>
        <w:t xml:space="preserve"> </w:t>
      </w:r>
      <w:r w:rsidRPr="001C5431">
        <w:rPr>
          <w:rStyle w:val="StyleStyleBold12pt"/>
          <w:b w:val="0"/>
          <w:sz w:val="16"/>
        </w:rPr>
        <w:t>(Jonathan Specht, “Raising Cane: Cuban Sugarcane Ethanol’s Economic and Environmental Effects on the United States”, University of California, http://environs.law.ucdavis.edu/issues/36/2/specht.pdf)</w:t>
      </w:r>
    </w:p>
    <w:p w:rsidR="002802F3" w:rsidRDefault="002802F3" w:rsidP="002802F3">
      <w:pPr>
        <w:rPr>
          <w:rStyle w:val="StyleBoldUnderline"/>
        </w:rPr>
      </w:pPr>
      <w:r w:rsidRPr="00974FD3">
        <w:rPr>
          <w:sz w:val="14"/>
        </w:rPr>
        <w:t>The ideal domestic policy scenario for the creation of a robust Cuban sugarcane ethanol industry would be a situation in which: the U.S. trade embargo on Cuba is ended; U.S. tariff barriers are removed (in the case of sugar) or not revived (in the case of ethanol); and the RFS requiring that a certain percentage of U.S. fuel come from ethanol remain in place. Of course</w:t>
      </w:r>
      <w:r w:rsidRPr="00974FD3">
        <w:rPr>
          <w:rStyle w:val="StyleBoldUnderline"/>
        </w:rPr>
        <w:t>, changes</w:t>
      </w:r>
      <w:r>
        <w:rPr>
          <w:rStyle w:val="StyleBoldUnderline"/>
        </w:rPr>
        <w:t xml:space="preserve"> </w:t>
      </w:r>
      <w:r w:rsidRPr="00974FD3">
        <w:rPr>
          <w:rStyle w:val="StyleBoldUnderline"/>
        </w:rPr>
        <w:t>in United States policy alone, even those that ensure a steady source of demand</w:t>
      </w:r>
      <w:r>
        <w:rPr>
          <w:rStyle w:val="StyleBoldUnderline"/>
        </w:rPr>
        <w:t xml:space="preserve"> </w:t>
      </w:r>
      <w:r w:rsidRPr="00974FD3">
        <w:rPr>
          <w:rStyle w:val="StyleBoldUnderline"/>
        </w:rPr>
        <w:t>for Cuban sugarcane-based ethanol, would not be enough to create an ethanol</w:t>
      </w:r>
      <w:r>
        <w:rPr>
          <w:rStyle w:val="StyleBoldUnderline"/>
        </w:rPr>
        <w:t xml:space="preserve"> </w:t>
      </w:r>
      <w:r w:rsidRPr="00974FD3">
        <w:rPr>
          <w:rStyle w:val="StyleBoldUnderline"/>
        </w:rPr>
        <w:t>industry from scratch</w:t>
      </w:r>
      <w:r w:rsidRPr="00974FD3">
        <w:rPr>
          <w:sz w:val="14"/>
        </w:rPr>
        <w:t xml:space="preserve">. Cuba will need to foster the industry as a key goal of the post-Castro era and shape its domestic policies to encourage the growth of the industry. </w:t>
      </w:r>
      <w:r w:rsidRPr="00974FD3">
        <w:rPr>
          <w:rStyle w:val="StyleBoldUnderline"/>
        </w:rPr>
        <w:t xml:space="preserve">Given that the Cuban sugar industry lived and died by </w:t>
      </w:r>
      <w:r w:rsidRPr="00974FD3">
        <w:rPr>
          <w:sz w:val="14"/>
        </w:rPr>
        <w:t xml:space="preserve">its ties with </w:t>
      </w:r>
      <w:r w:rsidRPr="00974FD3">
        <w:rPr>
          <w:rStyle w:val="StyleBoldUnderline"/>
        </w:rPr>
        <w:t>the Soviet</w:t>
      </w:r>
      <w:r>
        <w:rPr>
          <w:rStyle w:val="StyleBoldUnderline"/>
        </w:rPr>
        <w:t xml:space="preserve"> </w:t>
      </w:r>
      <w:r w:rsidRPr="00974FD3">
        <w:rPr>
          <w:rStyle w:val="StyleBoldUnderline"/>
        </w:rPr>
        <w:t>Union</w:t>
      </w:r>
      <w:r w:rsidRPr="00974FD3">
        <w:rPr>
          <w:sz w:val="14"/>
        </w:rPr>
        <w:t xml:space="preserve"> for several decades of the Twentieth Century,50 </w:t>
      </w:r>
      <w:r w:rsidRPr="00974FD3">
        <w:rPr>
          <w:rStyle w:val="StyleBoldUnderline"/>
        </w:rPr>
        <w:t>Cuba will likely be</w:t>
      </w:r>
      <w:r w:rsidRPr="00974FD3">
        <w:rPr>
          <w:sz w:val="14"/>
        </w:rPr>
        <w:t xml:space="preserve"> quite </w:t>
      </w:r>
      <w:r w:rsidRPr="00974FD3">
        <w:rPr>
          <w:rStyle w:val="StyleBoldUnderline"/>
        </w:rPr>
        <w:t>wary of investing too much in the creation of a sugarcane ethanol industry</w:t>
      </w:r>
      <w:r w:rsidRPr="00974FD3">
        <w:rPr>
          <w:sz w:val="14"/>
        </w:rPr>
        <w:t xml:space="preserve"> </w:t>
      </w:r>
      <w:r w:rsidRPr="00974FD3">
        <w:rPr>
          <w:rStyle w:val="StyleBoldUnderline"/>
        </w:rPr>
        <w:t>that it</w:t>
      </w:r>
      <w:r>
        <w:rPr>
          <w:rStyle w:val="StyleBoldUnderline"/>
        </w:rPr>
        <w:t xml:space="preserve"> </w:t>
      </w:r>
      <w:r w:rsidRPr="00974FD3">
        <w:rPr>
          <w:rStyle w:val="StyleBoldUnderline"/>
        </w:rPr>
        <w:t>perceives as being largely a creature of U.S. energy and agricultural policy</w:t>
      </w:r>
      <w:r w:rsidRPr="00974FD3">
        <w:rPr>
          <w:sz w:val="14"/>
        </w:rPr>
        <w:t xml:space="preserve">. </w:t>
      </w:r>
      <w:r w:rsidRPr="00974FD3">
        <w:rPr>
          <w:rStyle w:val="StyleBoldUnderline"/>
        </w:rPr>
        <w:t>Therefore, the creation of a significant sugarcane ethanol industry in Cuba will</w:t>
      </w:r>
      <w:r>
        <w:rPr>
          <w:rStyle w:val="StyleBoldUnderline"/>
        </w:rPr>
        <w:t xml:space="preserve"> </w:t>
      </w:r>
      <w:r w:rsidRPr="00974FD3">
        <w:rPr>
          <w:rStyle w:val="StyleBoldUnderline"/>
        </w:rPr>
        <w:t xml:space="preserve">require a large increase in domestic demand for ethanol. </w:t>
      </w:r>
      <w:r w:rsidRPr="00974FD3">
        <w:rPr>
          <w:sz w:val="14"/>
        </w:rPr>
        <w:t xml:space="preserve">One way that Cuba could encourage domestic demand for ethanol would be to follow the Brazilian model of encouraging the purchase of Flex Fuel vehicles, which can run on any blend of fuel between 100% gasoline and 100% ethanol.51 Given the relative poverty of Cuba’s population, as indicated by the number of vehicles in the country that are several decades old,52 expecting new vehicles to provide a source of demand for ethanol may be an extremely unrealistic prospect. On the other hand, potential pent-up demand for new automobiles, alongside sufficient and well-directed government incentives, could accelerate demand for Flex Fuel vehicles relative to other countries. Like all new capitalist industries to emerge in the post-Castro era, </w:t>
      </w:r>
      <w:r w:rsidRPr="00974FD3">
        <w:rPr>
          <w:rStyle w:val="StyleBoldUnderline"/>
        </w:rPr>
        <w:t>whatever</w:t>
      </w:r>
      <w:r>
        <w:rPr>
          <w:rStyle w:val="StyleBoldUnderline"/>
        </w:rPr>
        <w:t xml:space="preserve"> </w:t>
      </w:r>
      <w:r w:rsidRPr="00974FD3">
        <w:rPr>
          <w:rStyle w:val="StyleBoldUnderline"/>
        </w:rPr>
        <w:t>ethanol industry arises will have to deal with the painful transition from</w:t>
      </w:r>
      <w:r>
        <w:rPr>
          <w:rStyle w:val="StyleBoldUnderline"/>
        </w:rPr>
        <w:t xml:space="preserve"> </w:t>
      </w:r>
      <w:r w:rsidRPr="00974FD3">
        <w:rPr>
          <w:rStyle w:val="StyleBoldUnderline"/>
        </w:rPr>
        <w:t>socialism to capitalism. The Cuban sugarcane ethanol industry will face similar</w:t>
      </w:r>
      <w:r>
        <w:rPr>
          <w:rStyle w:val="StyleBoldUnderline"/>
        </w:rPr>
        <w:t xml:space="preserve"> </w:t>
      </w:r>
      <w:r w:rsidRPr="00974FD3">
        <w:rPr>
          <w:rStyle w:val="StyleBoldUnderline"/>
        </w:rPr>
        <w:t>challenges to other private sector industries that arise in the post-Fidel era</w:t>
      </w:r>
      <w:r w:rsidRPr="00974FD3">
        <w:rPr>
          <w:sz w:val="14"/>
        </w:rPr>
        <w:t xml:space="preserve">. One of these </w:t>
      </w:r>
      <w:r w:rsidRPr="00974FD3">
        <w:rPr>
          <w:rStyle w:val="StyleBoldUnderline"/>
        </w:rPr>
        <w:t>challenges will be simply a lack of people with skills necessary for any</w:t>
      </w:r>
      <w:r>
        <w:rPr>
          <w:rStyle w:val="StyleBoldUnderline"/>
        </w:rPr>
        <w:t xml:space="preserve"> </w:t>
      </w:r>
      <w:r w:rsidRPr="00974FD3">
        <w:rPr>
          <w:rStyle w:val="StyleBoldUnderline"/>
        </w:rPr>
        <w:t>industry</w:t>
      </w:r>
      <w:r w:rsidRPr="00974FD3">
        <w:rPr>
          <w:sz w:val="14"/>
        </w:rPr>
        <w:t xml:space="preserve">. According to Edward Gonzalez and Kevin McCarthy of the RAND Corporation, “[A]s a result of 40-plus years of communism, the labor force lacks the kinds of trained managers, accountants, auditors, bankers, insurers, etc., that a robust market economy requires.”53 While </w:t>
      </w:r>
      <w:r w:rsidRPr="00974FD3">
        <w:rPr>
          <w:rStyle w:val="StyleBoldUnderline"/>
        </w:rPr>
        <w:t>these challenges will</w:t>
      </w:r>
      <w:r w:rsidRPr="00974FD3">
        <w:rPr>
          <w:sz w:val="14"/>
        </w:rPr>
        <w:t xml:space="preserve"> not be unique to Cuba’s ethanol industry, they will </w:t>
      </w:r>
      <w:r w:rsidRPr="00974FD3">
        <w:rPr>
          <w:rStyle w:val="StyleBoldUnderline"/>
        </w:rPr>
        <w:t>put the country at a competitive</w:t>
      </w:r>
      <w:r>
        <w:rPr>
          <w:rStyle w:val="StyleBoldUnderline"/>
        </w:rPr>
        <w:t xml:space="preserve"> </w:t>
      </w:r>
      <w:r w:rsidRPr="00974FD3">
        <w:rPr>
          <w:rStyle w:val="StyleBoldUnderline"/>
        </w:rPr>
        <w:t>disadvantage vis-à-vis existing ethanol exporters such as Brazil</w:t>
      </w:r>
      <w:r w:rsidRPr="00974FD3">
        <w:rPr>
          <w:sz w:val="14"/>
        </w:rPr>
        <w:t xml:space="preserve">. </w:t>
      </w:r>
      <w:r w:rsidRPr="00974FD3">
        <w:rPr>
          <w:rStyle w:val="StyleBoldUnderline"/>
        </w:rPr>
        <w:t>This will be</w:t>
      </w:r>
      <w:r>
        <w:rPr>
          <w:rStyle w:val="StyleBoldUnderline"/>
        </w:rPr>
        <w:t xml:space="preserve"> </w:t>
      </w:r>
      <w:r w:rsidRPr="00974FD3">
        <w:rPr>
          <w:rStyle w:val="StyleBoldUnderline"/>
        </w:rPr>
        <w:t>especially true if there is a significant lag time between the expiration of the</w:t>
      </w:r>
      <w:r>
        <w:rPr>
          <w:rStyle w:val="StyleBoldUnderline"/>
        </w:rPr>
        <w:t xml:space="preserve"> </w:t>
      </w:r>
      <w:r w:rsidRPr="00974FD3">
        <w:rPr>
          <w:rStyle w:val="StyleBoldUnderline"/>
        </w:rPr>
        <w:t>ethanol tariff barriers at the end of 2011 and the eventual removal of the United</w:t>
      </w:r>
      <w:r>
        <w:rPr>
          <w:rStyle w:val="StyleBoldUnderline"/>
        </w:rPr>
        <w:t xml:space="preserve"> </w:t>
      </w:r>
      <w:r w:rsidRPr="00974FD3">
        <w:rPr>
          <w:rStyle w:val="StyleBoldUnderline"/>
        </w:rPr>
        <w:t>States trade embargo against Cuba.</w:t>
      </w:r>
      <w:r>
        <w:rPr>
          <w:rStyle w:val="StyleBoldUnderline"/>
        </w:rPr>
        <w:t xml:space="preserve"> </w:t>
      </w:r>
      <w:r w:rsidRPr="00974FD3">
        <w:rPr>
          <w:sz w:val="14"/>
        </w:rPr>
        <w:t xml:space="preserve">Additionally, </w:t>
      </w:r>
      <w:r w:rsidRPr="00974FD3">
        <w:rPr>
          <w:rStyle w:val="StyleBoldUnderline"/>
        </w:rPr>
        <w:t>because Cuba’s ethanol industry is currently almost nonexistent</w:t>
      </w:r>
      <w:r w:rsidRPr="00974FD3">
        <w:rPr>
          <w:sz w:val="14"/>
        </w:rPr>
        <w:t xml:space="preserve">, </w:t>
      </w:r>
      <w:r w:rsidRPr="00974FD3">
        <w:rPr>
          <w:rStyle w:val="StyleBoldUnderline"/>
        </w:rPr>
        <w:t>it will need a great deal of foreign expertise and investment to get</w:t>
      </w:r>
      <w:r>
        <w:rPr>
          <w:rStyle w:val="StyleBoldUnderline"/>
        </w:rPr>
        <w:t xml:space="preserve"> </w:t>
      </w:r>
      <w:r w:rsidRPr="00974FD3">
        <w:rPr>
          <w:rStyle w:val="StyleBoldUnderline"/>
        </w:rPr>
        <w:t>started.</w:t>
      </w:r>
      <w:r w:rsidRPr="00974FD3">
        <w:rPr>
          <w:sz w:val="14"/>
        </w:rPr>
        <w:t xml:space="preserve"> </w:t>
      </w:r>
      <w:r w:rsidRPr="00974FD3">
        <w:rPr>
          <w:rStyle w:val="StyleBoldUnderline"/>
        </w:rPr>
        <w:t>However, such investments are unlikely to be made unless Cuba makes</w:t>
      </w:r>
      <w:r>
        <w:rPr>
          <w:rStyle w:val="StyleBoldUnderline"/>
        </w:rPr>
        <w:t xml:space="preserve"> </w:t>
      </w:r>
      <w:r w:rsidRPr="00974FD3">
        <w:rPr>
          <w:rStyle w:val="StyleBoldUnderline"/>
        </w:rPr>
        <w:t>fundamental changes in its business climate</w:t>
      </w:r>
      <w:r w:rsidRPr="00974FD3">
        <w:rPr>
          <w:sz w:val="14"/>
        </w:rPr>
        <w:t xml:space="preserve">. In the words of Gonzalez and McCarthy, </w:t>
      </w:r>
      <w:r w:rsidRPr="00974FD3">
        <w:rPr>
          <w:rStyle w:val="StyleBoldUnderline"/>
        </w:rPr>
        <w:t>“[C]apital investment</w:t>
      </w:r>
      <w:r w:rsidRPr="00974FD3">
        <w:rPr>
          <w:sz w:val="14"/>
        </w:rPr>
        <w:t>, which Cuba’s economy desperately needs and which is most likely to be supplied by foreign investors</w:t>
      </w:r>
      <w:r w:rsidRPr="00974FD3">
        <w:rPr>
          <w:rStyle w:val="StyleBoldUnderline"/>
        </w:rPr>
        <w:t>, will be difficult to</w:t>
      </w:r>
      <w:r>
        <w:rPr>
          <w:rStyle w:val="StyleBoldUnderline"/>
        </w:rPr>
        <w:t xml:space="preserve"> </w:t>
      </w:r>
      <w:r w:rsidRPr="00974FD3">
        <w:rPr>
          <w:rStyle w:val="StyleBoldUnderline"/>
        </w:rPr>
        <w:t>attract</w:t>
      </w:r>
      <w:r w:rsidRPr="00974FD3">
        <w:rPr>
          <w:sz w:val="14"/>
        </w:rPr>
        <w:t xml:space="preserve"> without enforceable contracts, access to neutral adjudication of disputes, and a degree of predictability that has heretofore been lacking.”54 Any post- Castro government will likely begin to make such changes to increase the appeal of the island nation to foreign investment. However, imp</w:t>
      </w:r>
      <w:r w:rsidRPr="00974FD3">
        <w:rPr>
          <w:rStyle w:val="StyleBoldUnderline"/>
        </w:rPr>
        <w:t>lementing these</w:t>
      </w:r>
      <w:r>
        <w:rPr>
          <w:rStyle w:val="StyleBoldUnderline"/>
        </w:rPr>
        <w:t xml:space="preserve"> </w:t>
      </w:r>
      <w:r w:rsidRPr="00974FD3">
        <w:rPr>
          <w:rStyle w:val="StyleBoldUnderline"/>
        </w:rPr>
        <w:t>changes will take time and trial and error, which will slow the creation of a</w:t>
      </w:r>
      <w:r>
        <w:rPr>
          <w:rStyle w:val="StyleBoldUnderline"/>
        </w:rPr>
        <w:t xml:space="preserve"> </w:t>
      </w:r>
      <w:r w:rsidRPr="00974FD3">
        <w:rPr>
          <w:rStyle w:val="StyleBoldUnderline"/>
        </w:rPr>
        <w:t>sugarcane-based ethanol industry.</w:t>
      </w:r>
    </w:p>
    <w:p w:rsidR="002802F3" w:rsidRPr="00635A67" w:rsidRDefault="002802F3" w:rsidP="002802F3">
      <w:pPr>
        <w:pStyle w:val="Heading3"/>
        <w:rPr>
          <w:rStyle w:val="StyleStyleBold12pt"/>
          <w:b/>
          <w:bCs/>
          <w:sz w:val="32"/>
          <w:u w:val="single"/>
        </w:rPr>
      </w:pPr>
      <w:r>
        <w:rPr>
          <w:rStyle w:val="StyleStyleBold12pt"/>
          <w:b/>
          <w:bCs/>
          <w:sz w:val="32"/>
          <w:u w:val="single"/>
        </w:rPr>
        <w:lastRenderedPageBreak/>
        <w:t>LA Backlash</w:t>
      </w:r>
    </w:p>
    <w:p w:rsidR="002802F3" w:rsidRDefault="002802F3" w:rsidP="002802F3">
      <w:pPr>
        <w:rPr>
          <w:rStyle w:val="StyleStyleBold12pt"/>
          <w:sz w:val="16"/>
        </w:rPr>
      </w:pPr>
    </w:p>
    <w:p w:rsidR="002802F3" w:rsidRPr="00E74A05" w:rsidRDefault="002802F3" w:rsidP="002802F3">
      <w:pPr>
        <w:pStyle w:val="Heading4"/>
        <w:rPr>
          <w:rStyle w:val="StyleStyleBold12pt"/>
          <w:b/>
        </w:rPr>
      </w:pPr>
      <w:r>
        <w:rPr>
          <w:rStyle w:val="StyleStyleBold12pt"/>
          <w:b/>
        </w:rPr>
        <w:t>US involvement in alternative energy triggers backlash against ethanol- Bush proves</w:t>
      </w:r>
    </w:p>
    <w:p w:rsidR="002802F3" w:rsidRPr="00E74A05" w:rsidRDefault="002802F3" w:rsidP="002802F3">
      <w:pPr>
        <w:rPr>
          <w:rStyle w:val="StyleStyleBold12pt"/>
          <w:sz w:val="16"/>
        </w:rPr>
      </w:pPr>
      <w:r w:rsidRPr="00E74A05">
        <w:rPr>
          <w:rStyle w:val="StyleStyleBold12pt"/>
        </w:rPr>
        <w:t>Carroll, 2007</w:t>
      </w:r>
      <w:r w:rsidRPr="00E74A05">
        <w:rPr>
          <w:rStyle w:val="StyleStyleBold12pt"/>
          <w:sz w:val="16"/>
        </w:rPr>
        <w:t xml:space="preserve"> </w:t>
      </w:r>
      <w:r w:rsidRPr="00E74A05">
        <w:rPr>
          <w:rStyle w:val="StyleStyleBold12pt"/>
          <w:b w:val="0"/>
          <w:sz w:val="16"/>
        </w:rPr>
        <w:t>(Rory Carroll, Latin America correspondent for The Guardian, “Cuba and Venezuela turn against ethanol”, 04/06/2007, The Guardian, http://www.theguardian.com/environment/2007/apr/07/energy.cuba)</w:t>
      </w:r>
    </w:p>
    <w:p w:rsidR="002802F3" w:rsidRPr="00E74A05" w:rsidRDefault="002802F3" w:rsidP="002802F3">
      <w:pPr>
        <w:rPr>
          <w:rStyle w:val="StyleBoldUnderline"/>
          <w:sz w:val="26"/>
          <w:u w:val="none"/>
        </w:rPr>
      </w:pPr>
      <w:r w:rsidRPr="00E04356">
        <w:rPr>
          <w:rStyle w:val="StyleBoldUnderline"/>
        </w:rPr>
        <w:t xml:space="preserve">Cuba and Venezuela have launched an offensive against biofuels, warning that the US-backed rush towards ethanol will </w:t>
      </w:r>
      <w:r w:rsidRPr="00E04356">
        <w:rPr>
          <w:rStyle w:val="Emphasis"/>
        </w:rPr>
        <w:t>worsen</w:t>
      </w:r>
      <w:r w:rsidRPr="00E04356">
        <w:rPr>
          <w:rStyle w:val="StyleBoldUnderline"/>
        </w:rPr>
        <w:t xml:space="preserve"> global hunger and poverty.</w:t>
      </w:r>
      <w:r>
        <w:rPr>
          <w:rStyle w:val="StyleBoldUnderline"/>
        </w:rPr>
        <w:t xml:space="preserve"> </w:t>
      </w:r>
      <w:r w:rsidRPr="00E74A05">
        <w:rPr>
          <w:rStyle w:val="StyleBoldUnderline"/>
          <w:b w:val="0"/>
          <w:sz w:val="14"/>
          <w:u w:val="none"/>
        </w:rPr>
        <w:t xml:space="preserve">Fidel Castro has written two newspaper articles in a week voicing alarm at the prospect of countries boosting sugar and corn crops to make ethanol, a fuel that can be used an additive or a substitute for petrol. </w:t>
      </w:r>
      <w:r w:rsidRPr="00E04356">
        <w:rPr>
          <w:rStyle w:val="StyleBoldUnderline"/>
        </w:rPr>
        <w:t>By diverting crops to feed cars rather than people, the price of food would rise and the world's poor would go hungry</w:t>
      </w:r>
      <w:r w:rsidRPr="00E74A05">
        <w:rPr>
          <w:rStyle w:val="StyleBoldUnderline"/>
          <w:b w:val="0"/>
          <w:sz w:val="14"/>
          <w:u w:val="none"/>
        </w:rPr>
        <w:t xml:space="preserve">, Mr Castro wrote in the Communist party's official newspaper, Granma. The columns marked an unexpected return to international policy debate after an eight-month convalescence that forced the 80-year-old president to cede day-to-day control to his brother, Raul. Mr Castro's ally, </w:t>
      </w:r>
      <w:r w:rsidRPr="00E74A05">
        <w:rPr>
          <w:rStyle w:val="StyleBoldUnderline"/>
        </w:rPr>
        <w:t>the Venezuelan president</w:t>
      </w:r>
      <w:r w:rsidRPr="00E74A05">
        <w:rPr>
          <w:rStyle w:val="StyleBoldUnderline"/>
          <w:b w:val="0"/>
          <w:sz w:val="14"/>
          <w:u w:val="none"/>
        </w:rPr>
        <w:t xml:space="preserve"> Hugo Chávez, </w:t>
      </w:r>
      <w:r w:rsidRPr="00E74A05">
        <w:rPr>
          <w:rStyle w:val="StyleBoldUnderline"/>
        </w:rPr>
        <w:t>also attacked biofuels in a sharp U-turn that put the two leaders shoulder to shoulder against Brazil and the US,</w:t>
      </w:r>
      <w:r w:rsidRPr="00E74A05">
        <w:rPr>
          <w:rStyle w:val="StyleBoldUnderline"/>
          <w:b w:val="0"/>
          <w:sz w:val="14"/>
          <w:u w:val="none"/>
        </w:rPr>
        <w:t xml:space="preserve"> the two big ethanol champions. Until recently, </w:t>
      </w:r>
      <w:r w:rsidRPr="00E74A05">
        <w:rPr>
          <w:rStyle w:val="StyleBoldUnderline"/>
        </w:rPr>
        <w:t>Cuba and Venezuela were enthusiastic about the fuel</w:t>
      </w:r>
      <w:r w:rsidRPr="00E74A05">
        <w:rPr>
          <w:rStyle w:val="StyleBoldUnderline"/>
          <w:b w:val="0"/>
          <w:sz w:val="14"/>
          <w:u w:val="none"/>
        </w:rPr>
        <w:t xml:space="preserve"> and with Brazil's help planned to jointly build sugar mills and ethanol plants, hitching the Caribbean to the "green" fuel bandwagon. </w:t>
      </w:r>
      <w:r w:rsidRPr="00E74A05">
        <w:rPr>
          <w:rStyle w:val="Emphasis"/>
        </w:rPr>
        <w:t xml:space="preserve">That changed </w:t>
      </w:r>
      <w:r w:rsidRPr="00E74A05">
        <w:rPr>
          <w:rStyle w:val="StyleBoldUnderline"/>
        </w:rPr>
        <w:t>after</w:t>
      </w:r>
      <w:r w:rsidRPr="00E74A05">
        <w:rPr>
          <w:rStyle w:val="StyleBoldUnderline"/>
          <w:b w:val="0"/>
          <w:sz w:val="14"/>
          <w:u w:val="none"/>
        </w:rPr>
        <w:t xml:space="preserve"> the US president, George </w:t>
      </w:r>
      <w:r w:rsidRPr="00E74A05">
        <w:rPr>
          <w:rStyle w:val="StyleBoldUnderline"/>
        </w:rPr>
        <w:t>Bush, touted his support for ethanol during a tour of Latin America</w:t>
      </w:r>
      <w:r w:rsidRPr="00E74A05">
        <w:rPr>
          <w:rStyle w:val="StyleBoldUnderline"/>
          <w:b w:val="0"/>
          <w:sz w:val="14"/>
          <w:u w:val="none"/>
        </w:rPr>
        <w:t xml:space="preserve"> last month </w:t>
      </w:r>
      <w:r w:rsidRPr="00E74A05">
        <w:rPr>
          <w:rStyle w:val="StyleBoldUnderline"/>
        </w:rPr>
        <w:t>that clinched an ethanol deal with Brazil</w:t>
      </w:r>
      <w:r w:rsidRPr="00E74A05">
        <w:rPr>
          <w:rStyle w:val="StyleBoldUnderline"/>
          <w:b w:val="0"/>
          <w:sz w:val="14"/>
          <w:u w:val="none"/>
        </w:rPr>
        <w:t xml:space="preserve">'s president, Luiz Inacio Lula da Silva. The men followed up last week with a meeting at Camp David. Washington, a foe of Mr Chávez and Mr Castro, has promoted home-grown corn-based ethanol as well as the sugar-based variety produced in Brazil and tropical countries as a way to reduce US dependency on oil. Biofuels are also perceived to be less environmentally damaging. However critics say </w:t>
      </w:r>
      <w:r w:rsidRPr="00E74A05">
        <w:rPr>
          <w:rStyle w:val="StyleBoldUnderline"/>
        </w:rPr>
        <w:t>the fuel</w:t>
      </w:r>
      <w:r w:rsidRPr="00E74A05">
        <w:rPr>
          <w:rStyle w:val="StyleBoldUnderline"/>
          <w:b w:val="0"/>
          <w:sz w:val="14"/>
          <w:u w:val="none"/>
        </w:rPr>
        <w:t>, espe</w:t>
      </w:r>
      <w:r w:rsidRPr="00E74A05">
        <w:rPr>
          <w:rStyle w:val="StyleBoldUnderline"/>
        </w:rPr>
        <w:t>cially the corn-based variety, is far less green than it appears and that converting swaths of land to provide fuel for cars would push up prices of food crops and meat</w:t>
      </w:r>
      <w:r w:rsidRPr="00E74A05">
        <w:rPr>
          <w:rStyle w:val="StyleBoldUnderline"/>
          <w:b w:val="0"/>
          <w:sz w:val="14"/>
          <w:u w:val="none"/>
        </w:rPr>
        <w:t>, since animals eat corn. In the wake of Mr Bush's tour, Mr Castro echoed those arguments. A recent column said 3 billion people would die prematurely of hunger and thirst. "Where are the poor countries of the third world going to get the minimum resources to survive? This isn't an exaggerated number; it is actually cautious." He made a polite but pointed criticism of Brazil. Mr Chávez also expressed dismay. "</w:t>
      </w:r>
      <w:r w:rsidRPr="00E74A05">
        <w:rPr>
          <w:rStyle w:val="StyleBoldUnderline"/>
        </w:rPr>
        <w:t>When you fill a vehicle's tank with ethanol, you are filling it with energy for which land and water enough to feed seven people have been used</w:t>
      </w:r>
      <w:r w:rsidRPr="00E74A05">
        <w:rPr>
          <w:rStyle w:val="StyleBoldUnderline"/>
          <w:b w:val="0"/>
          <w:sz w:val="14"/>
          <w:u w:val="none"/>
        </w:rPr>
        <w:t xml:space="preserve">." It was unclear whether Venezuela's mooted sugar mills and ethanol plants would go ahead. Brazil brushed aside the criticism and on Wednesday its state oil firm, Petrobras, signed a biofuel deal with Ecuador's state oil firm, Petroecuador. The issue may cloud a meeting scheduled next week between Mr da Silva and Mr Chávez. </w:t>
      </w:r>
      <w:r w:rsidRPr="00E74A05">
        <w:rPr>
          <w:rStyle w:val="StyleBoldUnderline"/>
        </w:rPr>
        <w:t>Cuba and Venezuela are joining an unlikely alliance including anti-poverty campaigners, environmentalists, economists and scientists</w:t>
      </w:r>
      <w:r w:rsidRPr="00E74A05">
        <w:rPr>
          <w:rStyle w:val="StyleBoldUnderline"/>
          <w:b w:val="0"/>
          <w:sz w:val="14"/>
          <w:u w:val="none"/>
        </w:rPr>
        <w:t>. The Economist, offended by Washington's ethanol subsidies, said it seldom found itself agreeing with Mr Castro. "But when he roused himself from his sickbed last week to write an article criticising George Bush's unhealthy enthusiasm for ethanol, he had a point."</w:t>
      </w:r>
    </w:p>
    <w:p w:rsidR="002802F3" w:rsidRPr="00635A67" w:rsidRDefault="002802F3" w:rsidP="002802F3">
      <w:pPr>
        <w:pStyle w:val="Heading3"/>
        <w:rPr>
          <w:rStyle w:val="StyleStyleBold12pt"/>
          <w:b/>
          <w:bCs/>
          <w:sz w:val="32"/>
          <w:u w:val="single"/>
        </w:rPr>
      </w:pPr>
      <w:r>
        <w:rPr>
          <w:rStyle w:val="StyleStyleBold12pt"/>
          <w:b/>
          <w:bCs/>
          <w:sz w:val="32"/>
          <w:u w:val="single"/>
        </w:rPr>
        <w:lastRenderedPageBreak/>
        <w:t>No Solvency</w:t>
      </w:r>
    </w:p>
    <w:p w:rsidR="002802F3" w:rsidRPr="004C1247" w:rsidRDefault="002802F3" w:rsidP="002802F3">
      <w:pPr>
        <w:pStyle w:val="Heading4"/>
        <w:rPr>
          <w:rStyle w:val="StyleStyleBold12pt"/>
          <w:b/>
        </w:rPr>
      </w:pPr>
      <w:r>
        <w:rPr>
          <w:rStyle w:val="StyleStyleBold12pt"/>
          <w:b/>
        </w:rPr>
        <w:t>Aff is a drop in the bucket- it’s too small to solve</w:t>
      </w:r>
    </w:p>
    <w:p w:rsidR="002802F3" w:rsidRPr="004C1247" w:rsidRDefault="002802F3" w:rsidP="002802F3">
      <w:pPr>
        <w:rPr>
          <w:rStyle w:val="StyleStyleBold12pt"/>
          <w:b w:val="0"/>
          <w:sz w:val="16"/>
        </w:rPr>
      </w:pPr>
      <w:r w:rsidRPr="004C1247">
        <w:rPr>
          <w:rStyle w:val="StyleStyleBold12pt"/>
        </w:rPr>
        <w:t>Taylor, 2009</w:t>
      </w:r>
      <w:r w:rsidRPr="004C1247">
        <w:rPr>
          <w:rStyle w:val="StyleStyleBold12pt"/>
          <w:sz w:val="16"/>
        </w:rPr>
        <w:t xml:space="preserve"> </w:t>
      </w:r>
      <w:r w:rsidRPr="004C1247">
        <w:rPr>
          <w:rStyle w:val="StyleStyleBold12pt"/>
          <w:b w:val="0"/>
          <w:sz w:val="16"/>
        </w:rPr>
        <w:t>(Jerry Taylor, widely cited and influential critics of federal energy and environmental policy in the nation. Taylor is a frequent contributor to the Wall Street Journal and National Review and appears regularly on CNBC, NPR, Bloomberg Radio, the BBC, and Fox News. Taylor has served on several congressional advisory bodies and has testified frequently on Capitol Hill regarding various energy and environmental policy matters. He is the author or coauthor of numerous Cato policy studies addressing energy taxes, the oil market, electricity regulation, energy efficiency, renewable energy, sustainable development, and trade and the environment. Taylor is a member of the International Association for Energy Economics, “Panel Discussion: The Future of Biofuel”, FEDERAL RESERVE BANK OF ST. LOUIS REGIONAL ECONOMIC DEVELOPMENT, 04/16/2009, http://object.cato.org/sites/cato.org/files/articles/jerrytaylor_aneconomiccritiqueofcornethanolsubsidies_2009.pdf)</w:t>
      </w:r>
    </w:p>
    <w:p w:rsidR="002802F3" w:rsidRPr="00B35BD0" w:rsidRDefault="002802F3" w:rsidP="002802F3">
      <w:pPr>
        <w:rPr>
          <w:rStyle w:val="StyleBoldUnderline"/>
        </w:rPr>
      </w:pPr>
      <w:r w:rsidRPr="00B35BD0">
        <w:rPr>
          <w:rStyle w:val="StyleBoldUnderline"/>
          <w:b w:val="0"/>
          <w:sz w:val="16"/>
          <w:u w:val="none"/>
        </w:rPr>
        <w:t xml:space="preserve">Regardless, </w:t>
      </w:r>
      <w:r w:rsidRPr="00007C5A">
        <w:rPr>
          <w:rStyle w:val="StyleBoldUnderline"/>
        </w:rPr>
        <w:t>ethanol production cannot displace</w:t>
      </w:r>
      <w:r>
        <w:rPr>
          <w:rStyle w:val="StyleBoldUnderline"/>
        </w:rPr>
        <w:t xml:space="preserve"> </w:t>
      </w:r>
      <w:r w:rsidRPr="00007C5A">
        <w:rPr>
          <w:rStyle w:val="StyleBoldUnderline"/>
        </w:rPr>
        <w:t>significant amounts of gasoline consumption</w:t>
      </w:r>
      <w:r>
        <w:rPr>
          <w:rStyle w:val="StyleBoldUnderline"/>
        </w:rPr>
        <w:t xml:space="preserve"> </w:t>
      </w:r>
      <w:r w:rsidRPr="00B35BD0">
        <w:rPr>
          <w:rStyle w:val="StyleBoldUnderline"/>
          <w:b w:val="0"/>
          <w:sz w:val="16"/>
          <w:u w:val="none"/>
        </w:rPr>
        <w:t xml:space="preserve">(Akinci et al., 2008). Even </w:t>
      </w:r>
      <w:r w:rsidRPr="00007C5A">
        <w:rPr>
          <w:rStyle w:val="StyleBoldUnderline"/>
        </w:rPr>
        <w:t>if the entire U.S. corn</w:t>
      </w:r>
      <w:r>
        <w:rPr>
          <w:rStyle w:val="StyleBoldUnderline"/>
        </w:rPr>
        <w:t xml:space="preserve"> </w:t>
      </w:r>
      <w:r w:rsidRPr="00007C5A">
        <w:rPr>
          <w:rStyle w:val="StyleBoldUnderline"/>
        </w:rPr>
        <w:t>harvest were dedicated to ethanol production, only</w:t>
      </w:r>
      <w:r>
        <w:rPr>
          <w:rStyle w:val="StyleBoldUnderline"/>
        </w:rPr>
        <w:t xml:space="preserve"> </w:t>
      </w:r>
      <w:r w:rsidRPr="00007C5A">
        <w:rPr>
          <w:rStyle w:val="StyleBoldUnderline"/>
        </w:rPr>
        <w:t>3.5 percent of current gasoline consumption would</w:t>
      </w:r>
      <w:r>
        <w:rPr>
          <w:rStyle w:val="StyleBoldUnderline"/>
        </w:rPr>
        <w:t xml:space="preserve"> </w:t>
      </w:r>
      <w:r w:rsidRPr="00007C5A">
        <w:rPr>
          <w:rStyle w:val="StyleBoldUnderline"/>
        </w:rPr>
        <w:t>be displaced</w:t>
      </w:r>
      <w:r w:rsidRPr="00B35BD0">
        <w:rPr>
          <w:rStyle w:val="StyleBoldUnderline"/>
          <w:b w:val="0"/>
          <w:sz w:val="16"/>
          <w:u w:val="none"/>
        </w:rPr>
        <w:t xml:space="preserve"> (Eaves and Eaves, 2007). </w:t>
      </w:r>
      <w:r w:rsidRPr="00B35BD0">
        <w:rPr>
          <w:rStyle w:val="StyleBoldUnderline"/>
        </w:rPr>
        <w:t>All available</w:t>
      </w:r>
      <w:r>
        <w:rPr>
          <w:rStyle w:val="StyleBoldUnderline"/>
        </w:rPr>
        <w:t xml:space="preserve"> </w:t>
      </w:r>
      <w:r w:rsidRPr="00B35BD0">
        <w:rPr>
          <w:rStyle w:val="StyleBoldUnderline"/>
        </w:rPr>
        <w:t>cropland in the United States would have to be</w:t>
      </w:r>
      <w:r>
        <w:rPr>
          <w:rStyle w:val="StyleBoldUnderline"/>
        </w:rPr>
        <w:t xml:space="preserve"> </w:t>
      </w:r>
      <w:r w:rsidRPr="00B35BD0">
        <w:rPr>
          <w:rStyle w:val="StyleBoldUnderline"/>
        </w:rPr>
        <w:t>dedicated to corn production if all U.S. vehicles</w:t>
      </w:r>
      <w:r>
        <w:rPr>
          <w:rStyle w:val="StyleBoldUnderline"/>
        </w:rPr>
        <w:t xml:space="preserve"> </w:t>
      </w:r>
      <w:r w:rsidRPr="00B35BD0">
        <w:rPr>
          <w:rStyle w:val="StyleBoldUnderline"/>
        </w:rPr>
        <w:t>were powered by fuel composed of E85 ethanol.</w:t>
      </w:r>
      <w:r>
        <w:rPr>
          <w:rStyle w:val="StyleBoldUnderline"/>
        </w:rPr>
        <w:t xml:space="preserve"> </w:t>
      </w:r>
      <w:r w:rsidRPr="00B35BD0">
        <w:rPr>
          <w:rStyle w:val="StyleBoldUnderline"/>
          <w:b w:val="0"/>
          <w:sz w:val="16"/>
          <w:u w:val="none"/>
        </w:rPr>
        <w:t xml:space="preserve">By 2036, all rangeland and pastureland would have to be added to that total to maintain adequate production. </w:t>
      </w:r>
      <w:r w:rsidRPr="00B35BD0">
        <w:rPr>
          <w:rStyle w:val="StyleBoldUnderline"/>
        </w:rPr>
        <w:t>By 2048, all land outside of urban centers</w:t>
      </w:r>
      <w:r>
        <w:rPr>
          <w:rStyle w:val="StyleBoldUnderline"/>
        </w:rPr>
        <w:t xml:space="preserve"> </w:t>
      </w:r>
      <w:r w:rsidRPr="00B35BD0">
        <w:rPr>
          <w:rStyle w:val="StyleBoldUnderline"/>
        </w:rPr>
        <w:t>would be required for corn production (</w:t>
      </w:r>
      <w:r w:rsidRPr="00B35BD0">
        <w:rPr>
          <w:rStyle w:val="StyleBoldUnderline"/>
          <w:b w:val="0"/>
          <w:sz w:val="16"/>
          <w:u w:val="none"/>
        </w:rPr>
        <w:t xml:space="preserve">Dias de Oliveira, Vaughan, and Rykiel, 2005). Thus, </w:t>
      </w:r>
      <w:r w:rsidRPr="00B35BD0">
        <w:rPr>
          <w:rStyle w:val="StyleBoldUnderline"/>
        </w:rPr>
        <w:t>no</w:t>
      </w:r>
      <w:r>
        <w:rPr>
          <w:rStyle w:val="StyleBoldUnderline"/>
        </w:rPr>
        <w:t xml:space="preserve"> </w:t>
      </w:r>
      <w:r w:rsidRPr="00B35BD0">
        <w:rPr>
          <w:rStyle w:val="StyleBoldUnderline"/>
        </w:rPr>
        <w:t>matter one’s opinions about the dangers of oil</w:t>
      </w:r>
      <w:r>
        <w:rPr>
          <w:rStyle w:val="StyleBoldUnderline"/>
        </w:rPr>
        <w:t xml:space="preserve"> </w:t>
      </w:r>
      <w:r w:rsidRPr="00B35BD0">
        <w:rPr>
          <w:rStyle w:val="StyleBoldUnderline"/>
        </w:rPr>
        <w:t>dependence</w:t>
      </w:r>
      <w:r w:rsidRPr="00B35BD0">
        <w:rPr>
          <w:rStyle w:val="StyleBoldUnderline"/>
          <w:b w:val="0"/>
          <w:sz w:val="16"/>
          <w:u w:val="none"/>
        </w:rPr>
        <w:t xml:space="preserve"> (foreign or otherwise), </w:t>
      </w:r>
      <w:r w:rsidRPr="00B35BD0">
        <w:rPr>
          <w:sz w:val="16"/>
        </w:rPr>
        <w:t>corn</w:t>
      </w:r>
      <w:r w:rsidRPr="00B35BD0">
        <w:rPr>
          <w:rStyle w:val="StyleBoldUnderline"/>
        </w:rPr>
        <w:t xml:space="preserve"> ethanol</w:t>
      </w:r>
      <w:r>
        <w:rPr>
          <w:rStyle w:val="StyleBoldUnderline"/>
        </w:rPr>
        <w:t xml:space="preserve"> </w:t>
      </w:r>
      <w:r w:rsidRPr="00B35BD0">
        <w:rPr>
          <w:rStyle w:val="StyleBoldUnderline"/>
        </w:rPr>
        <w:t>cannot displace enough oil to matter.</w:t>
      </w:r>
    </w:p>
    <w:p w:rsidR="002802F3" w:rsidRPr="00635A67" w:rsidRDefault="002802F3" w:rsidP="002802F3">
      <w:pPr>
        <w:pStyle w:val="Heading3"/>
        <w:rPr>
          <w:rStyle w:val="StyleStyleBold12pt"/>
          <w:b/>
          <w:bCs/>
          <w:sz w:val="32"/>
          <w:u w:val="single"/>
        </w:rPr>
      </w:pPr>
      <w:r>
        <w:rPr>
          <w:rStyle w:val="StyleStyleBold12pt"/>
          <w:b/>
          <w:bCs/>
          <w:sz w:val="32"/>
          <w:u w:val="single"/>
        </w:rPr>
        <w:lastRenderedPageBreak/>
        <w:t>Turns Warming/Environment</w:t>
      </w:r>
    </w:p>
    <w:p w:rsidR="002802F3" w:rsidRPr="00635A67" w:rsidRDefault="002802F3" w:rsidP="002802F3">
      <w:pPr>
        <w:pStyle w:val="Heading4"/>
        <w:rPr>
          <w:rStyle w:val="StyleStyleBold12pt"/>
          <w:b/>
        </w:rPr>
      </w:pPr>
      <w:r>
        <w:rPr>
          <w:rStyle w:val="StyleStyleBold12pt"/>
          <w:b/>
        </w:rPr>
        <w:t>Ethanol increases the risk of global warming- studies prove</w:t>
      </w:r>
    </w:p>
    <w:p w:rsidR="002802F3" w:rsidRPr="00635A67" w:rsidRDefault="002802F3" w:rsidP="002802F3">
      <w:pPr>
        <w:rPr>
          <w:rStyle w:val="StyleStyleBold12pt"/>
          <w:b w:val="0"/>
          <w:sz w:val="16"/>
        </w:rPr>
      </w:pPr>
      <w:r w:rsidRPr="00635A67">
        <w:rPr>
          <w:rStyle w:val="StyleStyleBold12pt"/>
        </w:rPr>
        <w:t>Mendonça, 2009</w:t>
      </w:r>
      <w:r w:rsidRPr="00635A67">
        <w:rPr>
          <w:rStyle w:val="StyleStyleBold12pt"/>
          <w:sz w:val="16"/>
        </w:rPr>
        <w:t xml:space="preserve"> </w:t>
      </w:r>
      <w:r w:rsidRPr="00635A67">
        <w:rPr>
          <w:rStyle w:val="StyleStyleBold12pt"/>
          <w:b w:val="0"/>
          <w:sz w:val="16"/>
        </w:rPr>
        <w:t>(Maria Luisa Mendonça, researcher of the University of Sao Paulo , “Impacts of Expansion of Sugarcane Monocropping for Ethanol Production”, Land Research Action Network, 01/27/2009, http://www.landaction.org/spip.php?article380)</w:t>
      </w:r>
    </w:p>
    <w:p w:rsidR="002802F3" w:rsidRPr="00E12AC0" w:rsidRDefault="002802F3" w:rsidP="002802F3">
      <w:pPr>
        <w:rPr>
          <w:sz w:val="16"/>
        </w:rPr>
      </w:pPr>
      <w:r w:rsidRPr="00C82473">
        <w:rPr>
          <w:rStyle w:val="StyleBoldUnderline"/>
        </w:rPr>
        <w:t>Brazil is the fourth country of the world which most emits carbon gas into the atmosphere. This occurs principally because of the destruction of the Amazon</w:t>
      </w:r>
      <w:r w:rsidRPr="00E12AC0">
        <w:rPr>
          <w:sz w:val="16"/>
        </w:rPr>
        <w:t xml:space="preserve"> Rainforest, a destruction </w:t>
      </w:r>
      <w:r w:rsidRPr="00C82473">
        <w:rPr>
          <w:rStyle w:val="StyleBoldUnderline"/>
        </w:rPr>
        <w:t>which accounts for 80% of the carbon gas emissions</w:t>
      </w:r>
      <w:r w:rsidRPr="00E12AC0">
        <w:rPr>
          <w:sz w:val="16"/>
        </w:rPr>
        <w:t xml:space="preserve"> in the country.3 </w:t>
      </w:r>
      <w:r w:rsidRPr="00E12AC0">
        <w:rPr>
          <w:rStyle w:val="StyleBoldUnderline"/>
        </w:rPr>
        <w:t>The expansion of monocropping for the production of agro-fuels tends to exacerbate this problem</w:t>
      </w:r>
      <w:r w:rsidRPr="00C82473">
        <w:rPr>
          <w:rStyle w:val="StyleBoldUnderline"/>
        </w:rPr>
        <w:t>, advancing the agricultural borders of the Amazon and the Cerrado.</w:t>
      </w:r>
      <w:r>
        <w:rPr>
          <w:rStyle w:val="StyleBoldUnderline"/>
        </w:rPr>
        <w:t xml:space="preserve"> </w:t>
      </w:r>
      <w:r w:rsidRPr="00E12AC0">
        <w:rPr>
          <w:sz w:val="16"/>
        </w:rPr>
        <w:t xml:space="preserve">Diverse studies show that </w:t>
      </w:r>
      <w:r w:rsidRPr="00E12AC0">
        <w:rPr>
          <w:rStyle w:val="StyleBoldUnderline"/>
          <w:highlight w:val="yellow"/>
        </w:rPr>
        <w:t xml:space="preserve">the expansion of monocropping represents a </w:t>
      </w:r>
      <w:r w:rsidRPr="00E12AC0">
        <w:rPr>
          <w:rStyle w:val="Emphasis"/>
          <w:highlight w:val="yellow"/>
        </w:rPr>
        <w:t>greater risk for global warming that do</w:t>
      </w:r>
      <w:r w:rsidRPr="00C82473">
        <w:rPr>
          <w:rStyle w:val="StyleBoldUnderline"/>
        </w:rPr>
        <w:t xml:space="preserve"> emissions of carbon coming from </w:t>
      </w:r>
      <w:r w:rsidRPr="00E12AC0">
        <w:rPr>
          <w:rStyle w:val="Emphasis"/>
          <w:highlight w:val="yellow"/>
        </w:rPr>
        <w:t>fossil fuels</w:t>
      </w:r>
      <w:r w:rsidRPr="00E12AC0">
        <w:rPr>
          <w:sz w:val="16"/>
        </w:rPr>
        <w:t xml:space="preserve">. </w:t>
      </w:r>
      <w:r w:rsidRPr="00C82473">
        <w:rPr>
          <w:rStyle w:val="StyleBoldUnderline"/>
        </w:rPr>
        <w:t>In spite of the Brazilian government’s attempts to convince the international community that Brazilian ethanol is “renewable</w:t>
      </w:r>
      <w:r w:rsidRPr="00E12AC0">
        <w:rPr>
          <w:sz w:val="16"/>
        </w:rPr>
        <w:t xml:space="preserve">,” </w:t>
      </w:r>
      <w:r w:rsidRPr="00C82473">
        <w:rPr>
          <w:rStyle w:val="StyleBoldUnderline"/>
        </w:rPr>
        <w:t>between 2007 and 2008 there was a significant change with regard to this idea</w:t>
      </w:r>
      <w:r w:rsidRPr="00E12AC0">
        <w:rPr>
          <w:sz w:val="16"/>
        </w:rPr>
        <w:t xml:space="preserve">. </w:t>
      </w:r>
      <w:r w:rsidRPr="00E12AC0">
        <w:rPr>
          <w:rStyle w:val="StyleBoldUnderline"/>
          <w:highlight w:val="yellow"/>
        </w:rPr>
        <w:t>The</w:t>
      </w:r>
      <w:r w:rsidRPr="00C82473">
        <w:rPr>
          <w:rStyle w:val="StyleBoldUnderline"/>
        </w:rPr>
        <w:t xml:space="preserve"> </w:t>
      </w:r>
      <w:r w:rsidRPr="00E12AC0">
        <w:rPr>
          <w:rStyle w:val="StyleBoldUnderline"/>
          <w:highlight w:val="yellow"/>
        </w:rPr>
        <w:t>problem of many studies</w:t>
      </w:r>
      <w:r w:rsidRPr="00C82473">
        <w:rPr>
          <w:rStyle w:val="StyleBoldUnderline"/>
        </w:rPr>
        <w:t xml:space="preserve"> done </w:t>
      </w:r>
      <w:r w:rsidRPr="00E12AC0">
        <w:rPr>
          <w:rStyle w:val="StyleBoldUnderline"/>
          <w:highlight w:val="yellow"/>
        </w:rPr>
        <w:t>before was that they excluded the environmental impacts of the model of production</w:t>
      </w:r>
      <w:r w:rsidRPr="00E12AC0">
        <w:rPr>
          <w:sz w:val="16"/>
        </w:rPr>
        <w:t xml:space="preserve">, from the use of natural resources (like land and water) to the pressure to use preservation areas, or areas used for food production. One report from Time Magazine observes that these </w:t>
      </w:r>
      <w:r w:rsidRPr="00E12AC0">
        <w:rPr>
          <w:rStyle w:val="StyleBoldUnderline"/>
        </w:rPr>
        <w:t>studies have calculated the</w:t>
      </w:r>
      <w:r w:rsidRPr="00C82473">
        <w:rPr>
          <w:rStyle w:val="StyleBoldUnderline"/>
        </w:rPr>
        <w:t xml:space="preserve"> potential to tie up carbon from agro-fuels without taking into account the impact of monocropping in areas where vegetation and soil accumulate a great quantity of carbon</w:t>
      </w:r>
      <w:r w:rsidRPr="00E12AC0">
        <w:rPr>
          <w:sz w:val="16"/>
        </w:rPr>
        <w:t xml:space="preserve">. “It is as if these scientists image that </w:t>
      </w:r>
      <w:r w:rsidRPr="00C82473">
        <w:rPr>
          <w:rStyle w:val="StyleBoldUnderline"/>
        </w:rPr>
        <w:t>biofuels are cultivated in parking</w:t>
      </w:r>
      <w:r w:rsidRPr="00E12AC0">
        <w:rPr>
          <w:sz w:val="16"/>
        </w:rPr>
        <w:t xml:space="preserve"> </w:t>
      </w:r>
      <w:r w:rsidRPr="00C82473">
        <w:rPr>
          <w:rStyle w:val="StyleBoldUnderline"/>
        </w:rPr>
        <w:t>lots</w:t>
      </w:r>
      <w:r w:rsidRPr="00E12AC0">
        <w:rPr>
          <w:sz w:val="16"/>
        </w:rPr>
        <w:t>,” said the article.4 One of the most important studies about the change in the forms of land use and its relation to the increase in carbon emissions was published in Science magazine. The authors affirm that “</w:t>
      </w:r>
      <w:r w:rsidRPr="00E12AC0">
        <w:rPr>
          <w:rStyle w:val="StyleBoldUnderline"/>
        </w:rPr>
        <w:t xml:space="preserve">The majority of the </w:t>
      </w:r>
      <w:r w:rsidRPr="00E12AC0">
        <w:rPr>
          <w:rStyle w:val="StyleBoldUnderline"/>
          <w:highlight w:val="yellow"/>
        </w:rPr>
        <w:t>previous studies</w:t>
      </w:r>
      <w:r w:rsidRPr="00C82473">
        <w:rPr>
          <w:rStyle w:val="StyleBoldUnderline"/>
        </w:rPr>
        <w:t xml:space="preserve"> </w:t>
      </w:r>
      <w:r w:rsidRPr="00E12AC0">
        <w:rPr>
          <w:rStyle w:val="StyleBoldUnderline"/>
          <w:highlight w:val="yellow"/>
        </w:rPr>
        <w:t>discovered</w:t>
      </w:r>
      <w:r w:rsidRPr="00C82473">
        <w:rPr>
          <w:rStyle w:val="StyleBoldUnderline"/>
        </w:rPr>
        <w:t xml:space="preserve"> </w:t>
      </w:r>
      <w:r w:rsidRPr="00E12AC0">
        <w:rPr>
          <w:rStyle w:val="StyleBoldUnderline"/>
          <w:highlight w:val="yellow"/>
        </w:rPr>
        <w:t>that replacing gasoline with biofuels could reduce carbon emission</w:t>
      </w:r>
      <w:r w:rsidRPr="00C82473">
        <w:rPr>
          <w:rStyle w:val="StyleBoldUnderline"/>
        </w:rPr>
        <w:t xml:space="preserve">. </w:t>
      </w:r>
      <w:r w:rsidRPr="00E12AC0">
        <w:rPr>
          <w:rStyle w:val="StyleBoldUnderline"/>
          <w:highlight w:val="yellow"/>
        </w:rPr>
        <w:t>Those analyses do not take into account that carbon emission</w:t>
      </w:r>
      <w:r w:rsidRPr="00C82473">
        <w:rPr>
          <w:rStyle w:val="StyleBoldUnderline"/>
        </w:rPr>
        <w:t xml:space="preserve"> </w:t>
      </w:r>
      <w:r w:rsidRPr="00E12AC0">
        <w:rPr>
          <w:rStyle w:val="StyleBoldUnderline"/>
          <w:highlight w:val="yellow"/>
        </w:rPr>
        <w:t>happens when farmers</w:t>
      </w:r>
      <w:r w:rsidRPr="00C82473">
        <w:rPr>
          <w:rStyle w:val="StyleBoldUnderline"/>
        </w:rPr>
        <w:t xml:space="preserve">, throughout the world, respond to higher prices and </w:t>
      </w:r>
      <w:r w:rsidRPr="00E12AC0">
        <w:rPr>
          <w:rStyle w:val="StyleBoldUnderline"/>
          <w:highlight w:val="yellow"/>
        </w:rPr>
        <w:t>convert forests and fields into new plantations</w:t>
      </w:r>
      <w:r w:rsidRPr="00E12AC0">
        <w:rPr>
          <w:rStyle w:val="StyleBoldUnderline"/>
        </w:rPr>
        <w:t xml:space="preserve">, to substitute plantations of grain which were used </w:t>
      </w:r>
      <w:r w:rsidRPr="00E12AC0">
        <w:rPr>
          <w:rStyle w:val="StyleBoldUnderline"/>
          <w:highlight w:val="yellow"/>
        </w:rPr>
        <w:t>for biofuels</w:t>
      </w:r>
      <w:r w:rsidRPr="00E12AC0">
        <w:rPr>
          <w:sz w:val="16"/>
          <w:highlight w:val="yellow"/>
        </w:rPr>
        <w:t>.</w:t>
      </w:r>
      <w:r w:rsidRPr="00E12AC0">
        <w:rPr>
          <w:sz w:val="16"/>
        </w:rPr>
        <w:t>”5 The article cites the increase in soy prices as an influencing factor in the acceleration of deforestation in the Amazon, and estimates that its cultivation for the production of diesel results in a carbon debt from which will take 319 years to recover. According to researcher Timothy Searchinger, from Princeton University, “</w:t>
      </w:r>
      <w:r w:rsidRPr="00C82473">
        <w:rPr>
          <w:rStyle w:val="StyleBoldUnderline"/>
        </w:rPr>
        <w:t>Forests and fields have much carbon</w:t>
      </w:r>
      <w:r w:rsidRPr="00E12AC0">
        <w:rPr>
          <w:sz w:val="16"/>
        </w:rPr>
        <w:t>, how</w:t>
      </w:r>
      <w:r w:rsidRPr="00C82473">
        <w:rPr>
          <w:rStyle w:val="StyleBoldUnderline"/>
        </w:rPr>
        <w:t xml:space="preserve">ever, </w:t>
      </w:r>
      <w:r w:rsidRPr="00E12AC0">
        <w:rPr>
          <w:rStyle w:val="StyleBoldUnderline"/>
          <w:highlight w:val="yellow"/>
        </w:rPr>
        <w:t>there is no way to reap</w:t>
      </w:r>
      <w:r w:rsidRPr="00C82473">
        <w:rPr>
          <w:rStyle w:val="StyleBoldUnderline"/>
        </w:rPr>
        <w:t xml:space="preserve"> the </w:t>
      </w:r>
      <w:r w:rsidRPr="00E12AC0">
        <w:rPr>
          <w:rStyle w:val="StyleBoldUnderline"/>
          <w:highlight w:val="yellow"/>
        </w:rPr>
        <w:t>benefits by transforming</w:t>
      </w:r>
      <w:r w:rsidRPr="00C82473">
        <w:rPr>
          <w:rStyle w:val="StyleBoldUnderline"/>
        </w:rPr>
        <w:t xml:space="preserve"> these </w:t>
      </w:r>
      <w:r w:rsidRPr="00E12AC0">
        <w:rPr>
          <w:rStyle w:val="StyleBoldUnderline"/>
          <w:highlight w:val="yellow"/>
        </w:rPr>
        <w:t>lands into crops for biofuels</w:t>
      </w:r>
      <w:r w:rsidRPr="00E12AC0">
        <w:rPr>
          <w:sz w:val="16"/>
        </w:rPr>
        <w:t xml:space="preserve">.” This study demonstrates that the effects of production of agro-fuels should be evaluated with the whole cycle of monoculture expansion. In Brazil, we know that </w:t>
      </w:r>
      <w:r w:rsidRPr="00C82473">
        <w:rPr>
          <w:rStyle w:val="StyleBoldUnderline"/>
        </w:rPr>
        <w:t>sugarcane plantations are expanding very quickly</w:t>
      </w:r>
      <w:r w:rsidRPr="00E12AC0">
        <w:rPr>
          <w:sz w:val="16"/>
        </w:rPr>
        <w:t xml:space="preserve">, “pushing” forward agricultural borders and, at the same time, preparing the way for the expansion of cattle-raising and soy production. Given this, a true environmental impact study should include the whole agricultural sector and the whole process of ethanol production. In January of 2008, the Smithsonian Institute of Tropical Research reported that </w:t>
      </w:r>
      <w:r w:rsidRPr="00E12AC0">
        <w:rPr>
          <w:rStyle w:val="Emphasis"/>
          <w:highlight w:val="yellow"/>
        </w:rPr>
        <w:t>sugar-based ethanol</w:t>
      </w:r>
      <w:r w:rsidRPr="00C82473">
        <w:rPr>
          <w:rStyle w:val="Emphasis"/>
        </w:rPr>
        <w:t xml:space="preserve"> and soy-based agro-diesel </w:t>
      </w:r>
      <w:r w:rsidRPr="00E12AC0">
        <w:rPr>
          <w:rStyle w:val="Emphasis"/>
          <w:highlight w:val="yellow"/>
        </w:rPr>
        <w:t>cause more damage to the environment than fossil fuels</w:t>
      </w:r>
      <w:r w:rsidRPr="00C82473">
        <w:rPr>
          <w:rStyle w:val="Emphasis"/>
        </w:rPr>
        <w:t>.</w:t>
      </w:r>
      <w:r w:rsidRPr="00E12AC0">
        <w:rPr>
          <w:sz w:val="16"/>
        </w:rPr>
        <w:t xml:space="preserve"> The research draws attention to the </w:t>
      </w:r>
      <w:r w:rsidRPr="00E12AC0">
        <w:rPr>
          <w:rStyle w:val="StyleBoldUnderline"/>
          <w:highlight w:val="yellow"/>
        </w:rPr>
        <w:t>environmental destruction in Brazil, caused by the increase in</w:t>
      </w:r>
      <w:r w:rsidRPr="00C82473">
        <w:rPr>
          <w:rStyle w:val="StyleBoldUnderline"/>
        </w:rPr>
        <w:t xml:space="preserve"> the production of </w:t>
      </w:r>
      <w:r w:rsidRPr="00E12AC0">
        <w:rPr>
          <w:rStyle w:val="StyleBoldUnderline"/>
          <w:highlight w:val="yellow"/>
        </w:rPr>
        <w:t>sugarcane</w:t>
      </w:r>
      <w:r w:rsidRPr="00E12AC0">
        <w:rPr>
          <w:sz w:val="16"/>
        </w:rPr>
        <w:t xml:space="preserve"> and soy in the Amazon, the Atlantic Rainforest, and the Cerrado. According to researcher William Laurance, “</w:t>
      </w:r>
      <w:r w:rsidRPr="00C82473">
        <w:rPr>
          <w:rStyle w:val="StyleBoldUnderline"/>
        </w:rPr>
        <w:t>the production of fuels</w:t>
      </w:r>
      <w:r w:rsidRPr="00E12AC0">
        <w:rPr>
          <w:sz w:val="16"/>
        </w:rPr>
        <w:t xml:space="preserve">, be it </w:t>
      </w:r>
      <w:r w:rsidRPr="00C82473">
        <w:rPr>
          <w:rStyle w:val="StyleBoldUnderline"/>
        </w:rPr>
        <w:t>from</w:t>
      </w:r>
      <w:r w:rsidRPr="00E12AC0">
        <w:rPr>
          <w:sz w:val="16"/>
        </w:rPr>
        <w:t xml:space="preserve"> </w:t>
      </w:r>
      <w:r w:rsidRPr="00C82473">
        <w:rPr>
          <w:rStyle w:val="StyleBoldUnderline"/>
        </w:rPr>
        <w:t>soy or sugar</w:t>
      </w:r>
      <w:r w:rsidRPr="00E12AC0">
        <w:rPr>
          <w:sz w:val="16"/>
        </w:rPr>
        <w:t xml:space="preserve">, also </w:t>
      </w:r>
      <w:r w:rsidRPr="00C82473">
        <w:rPr>
          <w:rStyle w:val="StyleBoldUnderline"/>
        </w:rPr>
        <w:t xml:space="preserve">causes an increase in the cost of food, </w:t>
      </w:r>
      <w:r w:rsidRPr="00E12AC0">
        <w:rPr>
          <w:sz w:val="16"/>
        </w:rPr>
        <w:t xml:space="preserve">both in a direct and indirect way.”6 The </w:t>
      </w:r>
      <w:r w:rsidRPr="00E12AC0">
        <w:rPr>
          <w:rStyle w:val="StyleBoldUnderline"/>
          <w:highlight w:val="yellow"/>
        </w:rPr>
        <w:t>release of</w:t>
      </w:r>
      <w:r w:rsidRPr="00C82473">
        <w:rPr>
          <w:rStyle w:val="StyleBoldUnderline"/>
        </w:rPr>
        <w:t xml:space="preserve"> these </w:t>
      </w:r>
      <w:r w:rsidRPr="00E12AC0">
        <w:rPr>
          <w:rStyle w:val="StyleBoldUnderline"/>
          <w:highlight w:val="yellow"/>
        </w:rPr>
        <w:t>studies</w:t>
      </w:r>
      <w:r w:rsidRPr="00C82473">
        <w:rPr>
          <w:rStyle w:val="StyleBoldUnderline"/>
        </w:rPr>
        <w:t xml:space="preserve"> </w:t>
      </w:r>
      <w:r w:rsidRPr="00E12AC0">
        <w:rPr>
          <w:rStyle w:val="StyleBoldUnderline"/>
          <w:highlight w:val="yellow"/>
        </w:rPr>
        <w:t>confirms</w:t>
      </w:r>
      <w:r w:rsidRPr="00C82473">
        <w:rPr>
          <w:rStyle w:val="StyleBoldUnderline"/>
        </w:rPr>
        <w:t xml:space="preserve"> the </w:t>
      </w:r>
      <w:r w:rsidRPr="00E12AC0">
        <w:rPr>
          <w:rStyle w:val="StyleBoldUnderline"/>
          <w:highlight w:val="yellow"/>
        </w:rPr>
        <w:t>denouncements from</w:t>
      </w:r>
      <w:r w:rsidRPr="00C82473">
        <w:rPr>
          <w:rStyle w:val="StyleBoldUnderline"/>
        </w:rPr>
        <w:t xml:space="preserve"> social </w:t>
      </w:r>
      <w:r w:rsidRPr="00E12AC0">
        <w:rPr>
          <w:rStyle w:val="StyleBoldUnderline"/>
          <w:highlight w:val="yellow"/>
        </w:rPr>
        <w:t>organizations</w:t>
      </w:r>
      <w:r w:rsidRPr="00C82473">
        <w:rPr>
          <w:rStyle w:val="StyleBoldUnderline"/>
        </w:rPr>
        <w:t xml:space="preserve"> </w:t>
      </w:r>
      <w:r w:rsidRPr="00E12AC0">
        <w:rPr>
          <w:rStyle w:val="StyleBoldUnderline"/>
          <w:highlight w:val="yellow"/>
        </w:rPr>
        <w:t>and shows the change in tone of the international debate</w:t>
      </w:r>
      <w:r w:rsidRPr="00C82473">
        <w:rPr>
          <w:rStyle w:val="StyleBoldUnderline"/>
        </w:rPr>
        <w:t xml:space="preserve"> on these issues</w:t>
      </w:r>
      <w:r w:rsidRPr="00E12AC0">
        <w:rPr>
          <w:sz w:val="16"/>
        </w:rPr>
        <w:t>. As the newspaper El País observes, “</w:t>
      </w:r>
      <w:r w:rsidRPr="00E12AC0">
        <w:rPr>
          <w:rStyle w:val="StyleBoldUnderline"/>
          <w:highlight w:val="yellow"/>
        </w:rPr>
        <w:t>diverse research centers, and</w:t>
      </w:r>
      <w:r w:rsidRPr="00E12AC0">
        <w:rPr>
          <w:rStyle w:val="StyleBoldUnderline"/>
        </w:rPr>
        <w:t xml:space="preserve"> </w:t>
      </w:r>
      <w:r w:rsidRPr="00E12AC0">
        <w:rPr>
          <w:rStyle w:val="StyleBoldUnderline"/>
          <w:highlight w:val="yellow"/>
        </w:rPr>
        <w:t>the majority of ecological and human rights groups</w:t>
      </w:r>
      <w:r w:rsidRPr="00E12AC0">
        <w:rPr>
          <w:rStyle w:val="StyleBoldUnderline"/>
        </w:rPr>
        <w:t xml:space="preserve"> </w:t>
      </w:r>
      <w:r w:rsidRPr="00E12AC0">
        <w:rPr>
          <w:rStyle w:val="StyleBoldUnderline"/>
          <w:highlight w:val="yellow"/>
        </w:rPr>
        <w:t>send</w:t>
      </w:r>
      <w:r w:rsidRPr="00E12AC0">
        <w:rPr>
          <w:rStyle w:val="StyleBoldUnderline"/>
        </w:rPr>
        <w:t xml:space="preserve"> out </w:t>
      </w:r>
      <w:r w:rsidRPr="00E12AC0">
        <w:rPr>
          <w:rStyle w:val="StyleBoldUnderline"/>
          <w:highlight w:val="yellow"/>
        </w:rPr>
        <w:t xml:space="preserve">daily declarations affirming that </w:t>
      </w:r>
      <w:r w:rsidRPr="00E12AC0">
        <w:rPr>
          <w:rStyle w:val="Emphasis"/>
          <w:highlight w:val="yellow"/>
        </w:rPr>
        <w:t>biofuels do not help to combat climatic</w:t>
      </w:r>
      <w:r w:rsidRPr="00E12AC0">
        <w:rPr>
          <w:rStyle w:val="Emphasis"/>
        </w:rPr>
        <w:t xml:space="preserve"> </w:t>
      </w:r>
      <w:r w:rsidRPr="00E12AC0">
        <w:rPr>
          <w:rStyle w:val="Emphasis"/>
          <w:highlight w:val="yellow"/>
        </w:rPr>
        <w:t>changes</w:t>
      </w:r>
      <w:r w:rsidRPr="00E12AC0">
        <w:rPr>
          <w:rStyle w:val="Emphasis"/>
        </w:rPr>
        <w:t>,</w:t>
      </w:r>
      <w:r w:rsidRPr="00E12AC0">
        <w:rPr>
          <w:rStyle w:val="StyleBoldUnderline"/>
        </w:rPr>
        <w:t xml:space="preserve"> </w:t>
      </w:r>
      <w:r w:rsidRPr="00E12AC0">
        <w:rPr>
          <w:rStyle w:val="StyleBoldUnderline"/>
          <w:highlight w:val="yellow"/>
        </w:rPr>
        <w:t>but provoke serious environmental impacts</w:t>
      </w:r>
      <w:r w:rsidRPr="00E12AC0">
        <w:rPr>
          <w:rStyle w:val="StyleBoldUnderline"/>
        </w:rPr>
        <w:t xml:space="preserve"> on regions with high ecological value, alter the price of food, and consolidate an agricultural model based on exploitation of workers and high dependence on big multinational companies</w:t>
      </w:r>
      <w:r w:rsidRPr="00E12AC0">
        <w:rPr>
          <w:sz w:val="16"/>
        </w:rPr>
        <w:t>.”7</w:t>
      </w:r>
    </w:p>
    <w:p w:rsidR="002802F3" w:rsidRDefault="002802F3" w:rsidP="002802F3"/>
    <w:p w:rsidR="002802F3" w:rsidRPr="00635A67" w:rsidRDefault="002802F3" w:rsidP="002802F3">
      <w:pPr>
        <w:pStyle w:val="Heading4"/>
        <w:rPr>
          <w:rStyle w:val="StyleStyleBold12pt"/>
          <w:b/>
        </w:rPr>
      </w:pPr>
      <w:r>
        <w:rPr>
          <w:rStyle w:val="StyleStyleBold12pt"/>
          <w:b/>
        </w:rPr>
        <w:t>Ethanol production destroys global biodiversity- Brazil proves</w:t>
      </w:r>
    </w:p>
    <w:p w:rsidR="002802F3" w:rsidRPr="00635A67" w:rsidRDefault="002802F3" w:rsidP="002802F3">
      <w:pPr>
        <w:rPr>
          <w:rStyle w:val="StyleStyleBold12pt"/>
          <w:b w:val="0"/>
          <w:sz w:val="16"/>
        </w:rPr>
      </w:pPr>
      <w:r w:rsidRPr="00635A67">
        <w:rPr>
          <w:rStyle w:val="StyleStyleBold12pt"/>
        </w:rPr>
        <w:t>Mendonça, 2009</w:t>
      </w:r>
      <w:r w:rsidRPr="00635A67">
        <w:rPr>
          <w:rStyle w:val="StyleStyleBold12pt"/>
          <w:sz w:val="16"/>
        </w:rPr>
        <w:t xml:space="preserve"> </w:t>
      </w:r>
      <w:r w:rsidRPr="00635A67">
        <w:rPr>
          <w:rStyle w:val="StyleStyleBold12pt"/>
          <w:b w:val="0"/>
          <w:sz w:val="16"/>
        </w:rPr>
        <w:t>(Maria Luisa Mendonça, researcher of the University of Sao Paulo , “Impacts of Expansion of Sugarcane Monocropping for Ethanol Production”, Land Research Action Network, 01/27/2009, http://www.landaction.org/spip.php?article380)</w:t>
      </w:r>
    </w:p>
    <w:p w:rsidR="002802F3" w:rsidRPr="00E12AC0" w:rsidRDefault="002802F3" w:rsidP="002802F3">
      <w:pPr>
        <w:rPr>
          <w:sz w:val="16"/>
        </w:rPr>
      </w:pPr>
      <w:r w:rsidRPr="00E12AC0">
        <w:rPr>
          <w:sz w:val="16"/>
        </w:rPr>
        <w:lastRenderedPageBreak/>
        <w:t xml:space="preserve">This data demonstrates </w:t>
      </w:r>
      <w:r w:rsidRPr="00E12AC0">
        <w:rPr>
          <w:rStyle w:val="StyleBoldUnderline"/>
        </w:rPr>
        <w:t>the impact of the expansion of large-scale farming activities on deforestation.</w:t>
      </w:r>
      <w:r w:rsidRPr="00E12AC0">
        <w:rPr>
          <w:sz w:val="16"/>
        </w:rPr>
        <w:t xml:space="preserve"> This expansion </w:t>
      </w:r>
      <w:r w:rsidRPr="00E12AC0">
        <w:rPr>
          <w:rStyle w:val="StyleBoldUnderline"/>
        </w:rPr>
        <w:t>was</w:t>
      </w:r>
      <w:r w:rsidRPr="00E12AC0">
        <w:rPr>
          <w:sz w:val="16"/>
        </w:rPr>
        <w:t xml:space="preserve"> one of </w:t>
      </w:r>
      <w:r w:rsidRPr="00E12AC0">
        <w:rPr>
          <w:rStyle w:val="StyleBoldUnderline"/>
        </w:rPr>
        <w:t>the principal reason</w:t>
      </w:r>
      <w:r w:rsidRPr="00E12AC0">
        <w:rPr>
          <w:sz w:val="16"/>
        </w:rPr>
        <w:t xml:space="preserve">s why </w:t>
      </w:r>
      <w:r w:rsidRPr="00E12AC0">
        <w:rPr>
          <w:rStyle w:val="StyleBoldUnderline"/>
        </w:rPr>
        <w:t xml:space="preserve">the former Minister of the Environment, </w:t>
      </w:r>
      <w:r w:rsidRPr="00E12AC0">
        <w:rPr>
          <w:sz w:val="16"/>
        </w:rPr>
        <w:t xml:space="preserve">Marina Silva, </w:t>
      </w:r>
      <w:r w:rsidRPr="00E12AC0">
        <w:rPr>
          <w:rStyle w:val="StyleBoldUnderline"/>
        </w:rPr>
        <w:t>left her position</w:t>
      </w:r>
      <w:r w:rsidRPr="00E12AC0">
        <w:rPr>
          <w:sz w:val="16"/>
        </w:rPr>
        <w:t xml:space="preserve">. She was under great pressure to give in to the demands of large-scale farmers, especially given the increase in price of agricultural commodities due to the rise in relationship of the energy and food markets. </w:t>
      </w:r>
      <w:r w:rsidRPr="00E12AC0">
        <w:rPr>
          <w:rStyle w:val="StyleBoldUnderline"/>
        </w:rPr>
        <w:t>The Brazilian government has ignored the dimension of the environmental crises caused by the implementation of a development model based on mono-cropping and exportation</w:t>
      </w:r>
      <w:r w:rsidRPr="00E12AC0">
        <w:rPr>
          <w:sz w:val="16"/>
        </w:rPr>
        <w:t xml:space="preserve">. </w:t>
      </w:r>
      <w:r w:rsidRPr="00E12AC0">
        <w:rPr>
          <w:rStyle w:val="StyleBoldUnderline"/>
        </w:rPr>
        <w:t>This model has caused the increase in deforestation</w:t>
      </w:r>
      <w:r w:rsidRPr="00E12AC0">
        <w:rPr>
          <w:sz w:val="16"/>
        </w:rPr>
        <w:t xml:space="preserve"> both </w:t>
      </w:r>
      <w:r w:rsidRPr="00E12AC0">
        <w:rPr>
          <w:rStyle w:val="StyleBoldUnderline"/>
        </w:rPr>
        <w:t xml:space="preserve">in the Amazon and </w:t>
      </w:r>
      <w:r w:rsidRPr="00E12AC0">
        <w:rPr>
          <w:sz w:val="16"/>
        </w:rPr>
        <w:t>in the</w:t>
      </w:r>
      <w:r w:rsidRPr="00E12AC0">
        <w:rPr>
          <w:rStyle w:val="StyleBoldUnderline"/>
        </w:rPr>
        <w:t xml:space="preserve"> Cerrado.</w:t>
      </w:r>
      <w:r>
        <w:rPr>
          <w:rStyle w:val="StyleBoldUnderline"/>
        </w:rPr>
        <w:t xml:space="preserve"> </w:t>
      </w:r>
      <w:r w:rsidRPr="00E12AC0">
        <w:rPr>
          <w:sz w:val="16"/>
        </w:rPr>
        <w:t>Environmentalist Lester Brown, one of the pioneers in this area, declared in the newspaper Folha de São Paulo, that “</w:t>
      </w:r>
      <w:r w:rsidRPr="00E12AC0">
        <w:rPr>
          <w:rStyle w:val="Emphasis"/>
        </w:rPr>
        <w:t>biofuels are the major threat to the diversity of the Planet</w:t>
      </w:r>
      <w:r w:rsidRPr="00E12AC0">
        <w:rPr>
          <w:sz w:val="16"/>
        </w:rPr>
        <w:t xml:space="preserve">.” He suggests that “Brazil begin to develop other sources of energy, such as sun and wind, which have great potential.” And he asserts, “What we have to do is think of a new economy, with </w:t>
      </w:r>
      <w:r w:rsidRPr="00E12AC0">
        <w:rPr>
          <w:rStyle w:val="StyleBoldUnderline"/>
        </w:rPr>
        <w:t>renewable sources of energy</w:t>
      </w:r>
      <w:r w:rsidRPr="00E12AC0">
        <w:rPr>
          <w:sz w:val="16"/>
        </w:rPr>
        <w:t xml:space="preserve">, that </w:t>
      </w:r>
      <w:r w:rsidRPr="00E12AC0">
        <w:rPr>
          <w:rStyle w:val="StyleBoldUnderline"/>
        </w:rPr>
        <w:t>have a diversified system of transport,</w:t>
      </w:r>
      <w:r w:rsidRPr="00E12AC0">
        <w:rPr>
          <w:sz w:val="16"/>
        </w:rPr>
        <w:t xml:space="preserve"> and in which we re-use and recycle everything...</w:t>
      </w:r>
      <w:r w:rsidRPr="00E12AC0">
        <w:rPr>
          <w:rStyle w:val="StyleBoldUnderline"/>
        </w:rPr>
        <w:t>If we do not restructure the world economy, economic progress will not be sustained.</w:t>
      </w:r>
      <w:r w:rsidRPr="00E12AC0">
        <w:rPr>
          <w:sz w:val="16"/>
        </w:rPr>
        <w:t>”22 However, the Brazilian government continues to insist on defending the expansion of large-scale mono-cropping for the production of agroenergy. Besides President Lula’s discourses in favor of this model, the government instituted a series of administrative and economic measures to facilitate this expansion. “Grilagem” (Illegal Land Appropriation) In July of 2008, the Senate approved a Provisionary Measure proposed by the government increasing the area of public lands in the Amazon which can be sold without auctioning, from 500 to 1,500 hectares. According to former Minister of the Environment, Senator Marina Silva, who voted against the measure, “</w:t>
      </w:r>
      <w:r w:rsidRPr="00E12AC0">
        <w:rPr>
          <w:rStyle w:val="StyleBoldUnderline"/>
        </w:rPr>
        <w:t>This will increase illegal land appropriation and consequently deforestation in the Amazon. It will encourage the privatization of public forests,</w:t>
      </w:r>
      <w:r w:rsidRPr="00E12AC0">
        <w:rPr>
          <w:sz w:val="16"/>
        </w:rPr>
        <w:t xml:space="preserve"> without having to answer to any kind of process of auctioning.”23 On August 6, 2008, President Lula signed a law regulating this Provisionary Measure, and besides confirming the increase of areas which can be sold without auctioning, also vetoed an article which restricted this measure in certain preservation zones. </w:t>
      </w:r>
    </w:p>
    <w:p w:rsidR="002802F3" w:rsidRDefault="002802F3" w:rsidP="002802F3"/>
    <w:p w:rsidR="002802F3" w:rsidRPr="00635A67" w:rsidRDefault="002802F3" w:rsidP="002802F3">
      <w:pPr>
        <w:pStyle w:val="Heading4"/>
        <w:rPr>
          <w:rStyle w:val="StyleStyleBold12pt"/>
          <w:b/>
        </w:rPr>
      </w:pPr>
      <w:r>
        <w:rPr>
          <w:rStyle w:val="StyleStyleBold12pt"/>
          <w:b/>
        </w:rPr>
        <w:t>Ethanol production kills the environment</w:t>
      </w:r>
    </w:p>
    <w:p w:rsidR="002802F3" w:rsidRPr="00635A67" w:rsidRDefault="002802F3" w:rsidP="002802F3">
      <w:pPr>
        <w:rPr>
          <w:rStyle w:val="StyleStyleBold12pt"/>
          <w:b w:val="0"/>
          <w:sz w:val="16"/>
        </w:rPr>
      </w:pPr>
      <w:r w:rsidRPr="00635A67">
        <w:rPr>
          <w:rStyle w:val="StyleStyleBold12pt"/>
        </w:rPr>
        <w:t>Mendonça, 2009</w:t>
      </w:r>
      <w:r w:rsidRPr="00635A67">
        <w:rPr>
          <w:rStyle w:val="StyleStyleBold12pt"/>
          <w:sz w:val="16"/>
        </w:rPr>
        <w:t xml:space="preserve"> </w:t>
      </w:r>
      <w:r w:rsidRPr="00635A67">
        <w:rPr>
          <w:rStyle w:val="StyleStyleBold12pt"/>
          <w:b w:val="0"/>
          <w:sz w:val="16"/>
        </w:rPr>
        <w:t>(Maria Luisa Mendonça, researcher of the University of Sao Paulo , “Impacts of Expansion of Sugarcane Monocropping for Ethanol Production”, Land Research Action Network, 01/27/2009, http://www.landaction.org/spip.php?article380)</w:t>
      </w:r>
    </w:p>
    <w:p w:rsidR="002802F3" w:rsidRPr="00E12AC0" w:rsidRDefault="002802F3" w:rsidP="002802F3">
      <w:pPr>
        <w:rPr>
          <w:sz w:val="16"/>
        </w:rPr>
      </w:pPr>
      <w:r w:rsidRPr="00E12AC0">
        <w:rPr>
          <w:sz w:val="16"/>
        </w:rPr>
        <w:t xml:space="preserve">In the last few years, </w:t>
      </w:r>
      <w:r w:rsidRPr="00E12AC0">
        <w:rPr>
          <w:rStyle w:val="StyleBoldUnderline"/>
        </w:rPr>
        <w:t>the Brazilian government has targeted the Cerrado as a priority area for the expansion of sugarcane,</w:t>
      </w:r>
      <w:r w:rsidRPr="00E12AC0">
        <w:rPr>
          <w:sz w:val="16"/>
        </w:rPr>
        <w:t xml:space="preserve"> for this region is characterized by favorable topography—it is level, of good quality, and has water-supply potential. Facts furnished by IBGE (Brazilian Institute of Geography and Statistics), show that in the 2007 harvest, sugarcane production occupied 5.8 million hectares of the Cerrado.8 </w:t>
      </w:r>
      <w:r w:rsidRPr="00E12AC0">
        <w:rPr>
          <w:rStyle w:val="StyleBoldUnderline"/>
        </w:rPr>
        <w:t xml:space="preserve">The sugarcane industry has expanded rapidly and generated </w:t>
      </w:r>
      <w:r w:rsidRPr="00E12AC0">
        <w:rPr>
          <w:rStyle w:val="Emphasis"/>
        </w:rPr>
        <w:t>enormous environmental damage</w:t>
      </w:r>
      <w:r w:rsidRPr="00E12AC0">
        <w:rPr>
          <w:sz w:val="16"/>
        </w:rPr>
        <w:t xml:space="preserve">. </w:t>
      </w:r>
      <w:r w:rsidRPr="00E12AC0">
        <w:rPr>
          <w:rStyle w:val="StyleBoldUnderline"/>
        </w:rPr>
        <w:t>To begin planting sugarcane, it is necessary to clear the native vegetation, and thus all of the trees are uprooted.</w:t>
      </w:r>
      <w:r w:rsidRPr="00E12AC0">
        <w:rPr>
          <w:sz w:val="16"/>
        </w:rPr>
        <w:t xml:space="preserve"> In August of 2008, an agreement between the Ministry of the Environment and the Ministry of Agriculture resulted in a series of modifications in the Law of Environmental Crimes. One of these results was announced in a decree from President Lula that allows for the construction of sugarcane factories in the Pantanal. According to data from the National Institute for Space Research (INPE), from IBGE and the Ministry of the Environment (MMA), new sugarcane factories are being built in conservation areas, close to natural springs. One report from the Society, Population and Nature Institute (ISPN) affirms that “</w:t>
      </w:r>
      <w:r w:rsidRPr="00E12AC0">
        <w:rPr>
          <w:rStyle w:val="StyleBoldUnderline"/>
        </w:rPr>
        <w:t xml:space="preserve">Deforestation done for sugarcane production directly harms rural populations who survive off the biodiversity of the Cerrado. </w:t>
      </w:r>
      <w:r w:rsidRPr="00E12AC0">
        <w:rPr>
          <w:sz w:val="16"/>
        </w:rPr>
        <w:t xml:space="preserve">The other terminal consequence is that small food farmers leave their lands, having been lured into temporary employment in the sugarcane fields. </w:t>
      </w:r>
      <w:r w:rsidRPr="00E12AC0">
        <w:rPr>
          <w:rStyle w:val="StyleBoldUnderline"/>
        </w:rPr>
        <w:t>This will diminish the food production in the area, which only serves to aggravate the migration to urban slums</w:t>
      </w:r>
      <w:r w:rsidRPr="00E12AC0">
        <w:rPr>
          <w:sz w:val="16"/>
        </w:rPr>
        <w:t>.”10 A study from the Center for Studies in Applied Economics, University of São Paulo, estimates that in the next five year, US$14.6 billion will be spent in the construction of 73 new ethanol companies in the Center-South region. Researcher Sérgio De Zen believes that “</w:t>
      </w:r>
      <w:r w:rsidRPr="00E12AC0">
        <w:rPr>
          <w:rStyle w:val="Emphasis"/>
        </w:rPr>
        <w:t>Ethanol has become an environmental threat.</w:t>
      </w:r>
      <w:r w:rsidRPr="00E12AC0">
        <w:rPr>
          <w:sz w:val="16"/>
        </w:rPr>
        <w:t xml:space="preserve">”11 According to professor Antônio Thomaz Júnior of the Department of Geography of the State University of São Paulo (Unesp), “the expansion of sugarcane in Brazil for the production of ethanol may certainly advance over areas currently cultivating food crops, besides placing at risk the integrity of important biomes, like the Amazon and Pantanal.”12 Another concern is the demand for water in agro-fuels production. The director of the Scientific Committee of the Stockholm International Institute for Water, Jan Lundqvist, warns that “Currently the quantity of water used throughout the world in food production is approximately 7,000 m³. In 2050, the prediction is that this quantity will increase to 11,000 m³, almost double of what it is today. And the projections indicate that the demand of water necessary to produce biofuels will increase in the same proportions as the demand of water for food production, which would represent 20 -30 m³ of water in 2050. This is just not possible.”13 One study on </w:t>
      </w:r>
      <w:r w:rsidRPr="00E12AC0">
        <w:rPr>
          <w:rStyle w:val="StyleBoldUnderline"/>
        </w:rPr>
        <w:t>the environmental impact of ethanol production</w:t>
      </w:r>
      <w:r w:rsidRPr="00E12AC0">
        <w:rPr>
          <w:sz w:val="16"/>
        </w:rPr>
        <w:t xml:space="preserve"> </w:t>
      </w:r>
      <w:r w:rsidRPr="00E12AC0">
        <w:rPr>
          <w:rStyle w:val="StyleBoldUnderline"/>
        </w:rPr>
        <w:t>on water sources</w:t>
      </w:r>
      <w:r w:rsidRPr="00E12AC0">
        <w:rPr>
          <w:sz w:val="16"/>
        </w:rPr>
        <w:t xml:space="preserve">, published by the National Academies Press </w:t>
      </w:r>
      <w:r w:rsidRPr="00E12AC0">
        <w:rPr>
          <w:rStyle w:val="StyleBoldUnderline"/>
        </w:rPr>
        <w:t>reveals that “The quality of</w:t>
      </w:r>
      <w:r w:rsidRPr="00E12AC0">
        <w:rPr>
          <w:sz w:val="16"/>
        </w:rPr>
        <w:t xml:space="preserve"> underground </w:t>
      </w:r>
      <w:r w:rsidRPr="00E12AC0">
        <w:rPr>
          <w:rStyle w:val="StyleBoldUnderline"/>
        </w:rPr>
        <w:t>water</w:t>
      </w:r>
      <w:r w:rsidRPr="00E12AC0">
        <w:rPr>
          <w:sz w:val="16"/>
        </w:rPr>
        <w:t xml:space="preserve">, rivers, the coast, and springs </w:t>
      </w:r>
      <w:r w:rsidRPr="00E12AC0">
        <w:rPr>
          <w:rStyle w:val="StyleBoldUnderline"/>
        </w:rPr>
        <w:t>can be impacted by the rise in use of fertilizers and pesticides in biofuel production</w:t>
      </w:r>
      <w:r w:rsidRPr="00E12AC0">
        <w:rPr>
          <w:sz w:val="16"/>
        </w:rPr>
        <w:t xml:space="preserve">. </w:t>
      </w:r>
      <w:r w:rsidRPr="00635A67">
        <w:rPr>
          <w:rStyle w:val="StyleBoldUnderline"/>
        </w:rPr>
        <w:t>High</w:t>
      </w:r>
      <w:r w:rsidRPr="00E12AC0">
        <w:rPr>
          <w:rStyle w:val="StyleBoldUnderline"/>
        </w:rPr>
        <w:t xml:space="preserve"> levels of nitrogen are the principal cause of the decrease of oxygen in regions </w:t>
      </w:r>
      <w:r w:rsidRPr="00E12AC0">
        <w:rPr>
          <w:rStyle w:val="StyleBoldUnderline"/>
        </w:rPr>
        <w:lastRenderedPageBreak/>
        <w:t xml:space="preserve">known as ’death zones,’ which are lethal for </w:t>
      </w:r>
      <w:r w:rsidRPr="00E12AC0">
        <w:rPr>
          <w:sz w:val="16"/>
        </w:rPr>
        <w:t xml:space="preserve">the majority of </w:t>
      </w:r>
      <w:r w:rsidRPr="00E12AC0">
        <w:rPr>
          <w:rStyle w:val="StyleBoldUnderline"/>
        </w:rPr>
        <w:t>living beings</w:t>
      </w:r>
      <w:r w:rsidRPr="00E12AC0">
        <w:rPr>
          <w:sz w:val="16"/>
        </w:rPr>
        <w:t>. Pollution sedimented in lakes and rivers can also cause soil erosion.” 14</w:t>
      </w:r>
    </w:p>
    <w:p w:rsidR="002802F3" w:rsidRPr="00635A67" w:rsidRDefault="002802F3" w:rsidP="002802F3">
      <w:pPr>
        <w:pStyle w:val="Heading4"/>
        <w:rPr>
          <w:rStyle w:val="StyleStyleBold12pt"/>
          <w:b/>
        </w:rPr>
      </w:pPr>
      <w:r>
        <w:rPr>
          <w:rStyle w:val="StyleStyleBold12pt"/>
          <w:b/>
        </w:rPr>
        <w:t>Ethanol hurts the environment- Their authors are false- only our evidence takes into account recent and accurate studies</w:t>
      </w:r>
    </w:p>
    <w:p w:rsidR="002802F3" w:rsidRPr="00635A67" w:rsidRDefault="002802F3" w:rsidP="002802F3">
      <w:pPr>
        <w:rPr>
          <w:rStyle w:val="StyleStyleBold12pt"/>
          <w:b w:val="0"/>
          <w:sz w:val="16"/>
        </w:rPr>
      </w:pPr>
      <w:r w:rsidRPr="00635A67">
        <w:rPr>
          <w:rStyle w:val="StyleStyleBold12pt"/>
        </w:rPr>
        <w:t>Mendonça, 2009</w:t>
      </w:r>
      <w:r w:rsidRPr="00635A67">
        <w:rPr>
          <w:rStyle w:val="StyleStyleBold12pt"/>
          <w:sz w:val="16"/>
        </w:rPr>
        <w:t xml:space="preserve"> </w:t>
      </w:r>
      <w:r w:rsidRPr="00635A67">
        <w:rPr>
          <w:rStyle w:val="StyleStyleBold12pt"/>
          <w:b w:val="0"/>
          <w:sz w:val="16"/>
        </w:rPr>
        <w:t>(Maria Luisa Mendonça, researcher of the University of Sao Paulo , “Impacts of Expansion of Sugarcane Monocropping for Ethanol Production”, Land Research Action Network, 01/27/2009, http://www.landaction.org/spip.php?article380)</w:t>
      </w:r>
    </w:p>
    <w:p w:rsidR="002802F3" w:rsidRPr="00635A67" w:rsidRDefault="002802F3" w:rsidP="002802F3">
      <w:pPr>
        <w:rPr>
          <w:sz w:val="16"/>
        </w:rPr>
      </w:pPr>
      <w:r w:rsidRPr="00635A67">
        <w:rPr>
          <w:rStyle w:val="StyleBoldUnderline"/>
        </w:rPr>
        <w:t>Even when sugarcane production replaces other agricultural activities,</w:t>
      </w:r>
      <w:r w:rsidRPr="00635A67">
        <w:rPr>
          <w:sz w:val="16"/>
        </w:rPr>
        <w:t xml:space="preserve"> or even cattle-</w:t>
      </w:r>
      <w:r w:rsidRPr="00635A67">
        <w:rPr>
          <w:rStyle w:val="StyleBoldUnderline"/>
        </w:rPr>
        <w:t>raising, there is a much greater degree of devastation because large-scale sugarcane plantations do not thrive with other types of vegetation.</w:t>
      </w:r>
      <w:r w:rsidRPr="00635A67">
        <w:rPr>
          <w:sz w:val="16"/>
        </w:rPr>
        <w:t xml:space="preserve"> If there really were so much land available in Brazil, there would not be the necessity for the size of the destruction of the Amazon Rainforest. Therefore, </w:t>
      </w:r>
      <w:r w:rsidRPr="00635A67">
        <w:rPr>
          <w:rStyle w:val="StyleBoldUnderline"/>
        </w:rPr>
        <w:t>there is no logical reason to say that the expansion of sugarcane production does not exert additional pressure on preservation areas.</w:t>
      </w:r>
      <w:r w:rsidRPr="00635A67">
        <w:rPr>
          <w:sz w:val="16"/>
        </w:rPr>
        <w:t xml:space="preserve"> Official data indicates that there has been a great increase in cattle-raising in the Amazon, pushing for the expansion of the agricultural borders. According to IBGE, cattle-raising in the Amazon has practically doubled in the last ten years. The 2006 Farming Census showed that since 1996 the increase in agricultural expansion in the Northern Region was 275.5%. Between 1990 and 2006, there was an annual increase in soybean plantations of 18%, and an 11% increase in cattle-raising in the Amazon.59 Between 2006 and 2007, the soy harvest in the Northern Region had a 20% increase.60 </w:t>
      </w:r>
      <w:r w:rsidRPr="00635A67">
        <w:rPr>
          <w:rStyle w:val="StyleBoldUnderline"/>
        </w:rPr>
        <w:t>The strong pressures to push forward agricultural borders have created doubts about the ability to monitor the zoning laws for sugarcane productio</w:t>
      </w:r>
      <w:r w:rsidRPr="00635A67">
        <w:rPr>
          <w:sz w:val="16"/>
        </w:rPr>
        <w:t>n and the implementation of efficient punishment mechanisms in cases where the laws are broken. Sérgio Leitão, coordinator of Greenpeace in Brazil, explains that only 2% of those convicted of illegal cutting in the Amazon receive fines.61 Professor Antônio Thomaz Júnior of the Geography Department from the State University of São Paulo (Unesp) states that “No one has technical authority to say that there will not be impacts</w:t>
      </w:r>
      <w:r w:rsidRPr="00635A67">
        <w:rPr>
          <w:rStyle w:val="StyleBoldUnderline"/>
        </w:rPr>
        <w:t xml:space="preserve">. Up until now, </w:t>
      </w:r>
      <w:r w:rsidRPr="00635A67">
        <w:rPr>
          <w:rStyle w:val="Emphasis"/>
        </w:rPr>
        <w:t>not one thorough study</w:t>
      </w:r>
      <w:r w:rsidRPr="00635A67">
        <w:rPr>
          <w:rStyle w:val="StyleBoldUnderline"/>
        </w:rPr>
        <w:t xml:space="preserve"> has been done concerning the consequences of expanding sugarcane plantations</w:t>
      </w:r>
      <w:r w:rsidRPr="00635A67">
        <w:rPr>
          <w:sz w:val="16"/>
        </w:rPr>
        <w:t>.”62</w:t>
      </w:r>
    </w:p>
    <w:p w:rsidR="002802F3" w:rsidRDefault="002802F3" w:rsidP="002802F3"/>
    <w:p w:rsidR="002802F3" w:rsidRDefault="002802F3" w:rsidP="002802F3"/>
    <w:p w:rsidR="002802F3" w:rsidRDefault="002802F3" w:rsidP="002802F3"/>
    <w:p w:rsidR="002802F3" w:rsidRDefault="002802F3" w:rsidP="002802F3"/>
    <w:p w:rsidR="002802F3" w:rsidRDefault="002802F3" w:rsidP="002802F3"/>
    <w:p w:rsidR="002802F3" w:rsidRDefault="002802F3" w:rsidP="002802F3"/>
    <w:p w:rsidR="002802F3" w:rsidRPr="00D17C4E" w:rsidRDefault="002802F3" w:rsidP="002802F3"/>
    <w:p w:rsidR="002802F3" w:rsidRPr="0093078A" w:rsidRDefault="002802F3" w:rsidP="002802F3">
      <w:pPr>
        <w:pStyle w:val="Heading2"/>
        <w:rPr>
          <w:rStyle w:val="StyleStyleBold12pt"/>
          <w:b/>
          <w:bCs/>
          <w:sz w:val="44"/>
          <w:u w:val="double"/>
        </w:rPr>
      </w:pPr>
      <w:r>
        <w:rPr>
          <w:rStyle w:val="StyleStyleBold12pt"/>
          <w:b/>
          <w:bCs/>
          <w:sz w:val="44"/>
          <w:u w:val="double"/>
        </w:rPr>
        <w:lastRenderedPageBreak/>
        <w:t>Capitalism</w:t>
      </w:r>
    </w:p>
    <w:p w:rsidR="002802F3" w:rsidRPr="0093078A" w:rsidRDefault="002802F3" w:rsidP="002802F3">
      <w:pPr>
        <w:pStyle w:val="Heading4"/>
        <w:rPr>
          <w:rStyle w:val="StyleStyleBold12pt"/>
          <w:b/>
        </w:rPr>
      </w:pPr>
      <w:r>
        <w:rPr>
          <w:rStyle w:val="StyleStyleBold12pt"/>
          <w:b/>
        </w:rPr>
        <w:t xml:space="preserve">Cuba’s planned economy allows effective solutions to energy development and warming- capitalist policies only serve the tiny elitist </w:t>
      </w:r>
    </w:p>
    <w:p w:rsidR="002802F3" w:rsidRPr="0093078A" w:rsidRDefault="002802F3" w:rsidP="002802F3">
      <w:pPr>
        <w:rPr>
          <w:rStyle w:val="StyleStyleBold12pt"/>
          <w:b w:val="0"/>
          <w:sz w:val="16"/>
        </w:rPr>
      </w:pPr>
      <w:r w:rsidRPr="0093078A">
        <w:rPr>
          <w:rStyle w:val="StyleStyleBold12pt"/>
        </w:rPr>
        <w:t>Cameron, 2009</w:t>
      </w:r>
      <w:r w:rsidRPr="0093078A">
        <w:rPr>
          <w:rStyle w:val="StyleStyleBold12pt"/>
          <w:sz w:val="16"/>
        </w:rPr>
        <w:t xml:space="preserve"> </w:t>
      </w:r>
      <w:r w:rsidRPr="0093078A">
        <w:rPr>
          <w:rStyle w:val="StyleStyleBold12pt"/>
          <w:b w:val="0"/>
          <w:sz w:val="16"/>
        </w:rPr>
        <w:t>(Marce Cameron, editor of Cuba's Socialist Renewal, “Cuba's energy revolution - combating global warming”, 04/2009, Direct Action, http://directaction.org.au/issue10/cuban_energy_revolution_combating_global_warming)</w:t>
      </w:r>
    </w:p>
    <w:p w:rsidR="002802F3" w:rsidRPr="0093078A" w:rsidRDefault="002802F3" w:rsidP="002802F3">
      <w:pPr>
        <w:rPr>
          <w:rStyle w:val="StyleBoldUnderline"/>
        </w:rPr>
      </w:pPr>
      <w:r w:rsidRPr="0093078A">
        <w:rPr>
          <w:rStyle w:val="StyleBoldUnderline"/>
          <w:b w:val="0"/>
          <w:sz w:val="16"/>
          <w:u w:val="none"/>
        </w:rPr>
        <w:t xml:space="preserve">Cuba’s energy revolution is not an isolated initiative. Among </w:t>
      </w:r>
      <w:r w:rsidRPr="00E74A05">
        <w:rPr>
          <w:rStyle w:val="StyleBoldUnderline"/>
        </w:rPr>
        <w:t>Cuba’s environmental achievements are reversing deforestation and the world’s</w:t>
      </w:r>
      <w:r w:rsidRPr="0093078A">
        <w:rPr>
          <w:rStyle w:val="StyleBoldUnderline"/>
          <w:b w:val="0"/>
          <w:sz w:val="16"/>
          <w:u w:val="none"/>
        </w:rPr>
        <w:t xml:space="preserve"> first, and so far </w:t>
      </w:r>
      <w:r w:rsidRPr="00E74A05">
        <w:rPr>
          <w:rStyle w:val="StyleBoldUnderline"/>
        </w:rPr>
        <w:t>only, large-scale conversion from conventional agriculture to organic and semi-organic farming</w:t>
      </w:r>
      <w:r w:rsidRPr="0093078A">
        <w:rPr>
          <w:rStyle w:val="StyleBoldUnderline"/>
          <w:b w:val="0"/>
          <w:sz w:val="16"/>
          <w:u w:val="none"/>
        </w:rPr>
        <w:t xml:space="preserve">. Urban organic farms have proliferated during the past decade and now supply the bulk of the fruits, vegetables and herbs consumed in Cuban cities. </w:t>
      </w:r>
      <w:r w:rsidRPr="0093078A">
        <w:rPr>
          <w:rStyle w:val="StyleBoldUnderline"/>
        </w:rPr>
        <w:t>Cuba’s remnant forests and coral reefs are the ecological jewels of the Caribbean, having been spared the twin ravages of poverty-driven deforestation and rampant capitalist development that have devastated fragile ecosystems elsewhere in the Third World.</w:t>
      </w:r>
      <w:r>
        <w:rPr>
          <w:rStyle w:val="StyleBoldUnderline"/>
        </w:rPr>
        <w:t xml:space="preserve"> </w:t>
      </w:r>
      <w:r w:rsidRPr="0093078A">
        <w:rPr>
          <w:rStyle w:val="StyleBoldUnderline"/>
          <w:b w:val="0"/>
          <w:sz w:val="16"/>
          <w:u w:val="none"/>
        </w:rPr>
        <w:t xml:space="preserve">This is not to say that Cuba has no serious environmental problems or that it leads the world on every environmental front. Germany, for example, leads the world in installed photovoltaic capacity and Denmark in the share of electricity generated by wind power. A small Third World country under a 47-year economic siege from US imperialism, Cuba cannot afford all of the latest environmental technologies and is denied access to some of them by the US blockade. What makes </w:t>
      </w:r>
      <w:r w:rsidRPr="0093078A">
        <w:rPr>
          <w:rStyle w:val="StyleBoldUnderline"/>
        </w:rPr>
        <w:t>Cuba</w:t>
      </w:r>
      <w:r w:rsidRPr="0093078A">
        <w:rPr>
          <w:rStyle w:val="StyleBoldUnderline"/>
          <w:b w:val="0"/>
          <w:sz w:val="16"/>
          <w:u w:val="none"/>
        </w:rPr>
        <w:t xml:space="preserve"> unique is that this small Third World country </w:t>
      </w:r>
      <w:r w:rsidRPr="0093078A">
        <w:rPr>
          <w:rStyle w:val="StyleBoldUnderline"/>
        </w:rPr>
        <w:t>has achieved key indicators of social development and human wellbeing</w:t>
      </w:r>
      <w:r w:rsidRPr="0093078A">
        <w:rPr>
          <w:rStyle w:val="StyleBoldUnderline"/>
          <w:b w:val="0"/>
          <w:sz w:val="16"/>
          <w:u w:val="none"/>
        </w:rPr>
        <w:t xml:space="preserve"> (such as life expectancy, infant mortality and adult literacy) </w:t>
      </w:r>
      <w:r w:rsidRPr="0093078A">
        <w:rPr>
          <w:rStyle w:val="StyleBoldUnderline"/>
        </w:rPr>
        <w:t>similar to those of developed capitalist countries, but at a much smaller economic and environmental cost.</w:t>
      </w:r>
      <w:r w:rsidRPr="0093078A">
        <w:rPr>
          <w:rStyle w:val="StyleBoldUnderline"/>
          <w:b w:val="0"/>
          <w:sz w:val="16"/>
          <w:u w:val="none"/>
        </w:rPr>
        <w:t xml:space="preserve"> A 2006 report published by the World Wildlife Fund pointed out that Cuba is unique in having both a high UN Human Development Index (HDI) and a relatively small ecological footprint (a measure of a country’s per capita impact on the biosphere through the consumption of natural resources and energy</w:t>
      </w:r>
      <w:r w:rsidRPr="0093078A">
        <w:rPr>
          <w:rStyle w:val="StyleBoldUnderline"/>
        </w:rPr>
        <w:t>). If all countries followed Cuba’s example the world could be developing sustainably and all of the planet’s 6.9 billion people could enjoy a high level of human development, according to the WWF.</w:t>
      </w:r>
      <w:r>
        <w:rPr>
          <w:rStyle w:val="StyleBoldUnderline"/>
        </w:rPr>
        <w:t xml:space="preserve"> </w:t>
      </w:r>
      <w:r w:rsidRPr="0093078A">
        <w:rPr>
          <w:rStyle w:val="StyleBoldUnderline"/>
          <w:b w:val="0"/>
          <w:sz w:val="16"/>
          <w:u w:val="none"/>
        </w:rPr>
        <w:t xml:space="preserve">Why aren’t more countries following Cuba’s example? Why hasn’t the Australian government launched an energy revolution on the scale of socialist Cuba’s? The reason is that </w:t>
      </w:r>
      <w:r w:rsidRPr="0093078A">
        <w:rPr>
          <w:rStyle w:val="StyleBoldUnderline"/>
        </w:rPr>
        <w:t>Cuba</w:t>
      </w:r>
      <w:r w:rsidRPr="0093078A">
        <w:rPr>
          <w:rStyle w:val="StyleBoldUnderline"/>
          <w:b w:val="0"/>
          <w:sz w:val="16"/>
          <w:u w:val="none"/>
        </w:rPr>
        <w:t xml:space="preserve"> </w:t>
      </w:r>
      <w:r w:rsidRPr="0093078A">
        <w:rPr>
          <w:rStyle w:val="StyleBoldUnderline"/>
        </w:rPr>
        <w:t>has a government that serves the interests of working people, not those of a capitalist ruling class.</w:t>
      </w:r>
      <w:r w:rsidRPr="0093078A">
        <w:rPr>
          <w:rStyle w:val="StyleBoldUnderline"/>
          <w:b w:val="0"/>
          <w:sz w:val="16"/>
          <w:u w:val="none"/>
        </w:rPr>
        <w:t xml:space="preserve"> </w:t>
      </w:r>
      <w:r w:rsidRPr="0093078A">
        <w:rPr>
          <w:rStyle w:val="StyleBoldUnderline"/>
        </w:rPr>
        <w:t>Cuba’s energy revolution is part of a larger social revolution.</w:t>
      </w:r>
      <w:r>
        <w:rPr>
          <w:rStyle w:val="StyleBoldUnderline"/>
        </w:rPr>
        <w:t xml:space="preserve"> </w:t>
      </w:r>
      <w:r w:rsidRPr="0093078A">
        <w:rPr>
          <w:rStyle w:val="StyleBoldUnderline"/>
          <w:b w:val="0"/>
          <w:sz w:val="16"/>
          <w:u w:val="none"/>
        </w:rPr>
        <w:t xml:space="preserve">In 1959 the Cuban workers and peasants overthrew the US-backed Batista dictatorship and brought to power a revolutionary working people’s government. In late 1960 the revolutionary government organised the workers to take over Cuba’s big capitalist enterprises, establishing state ownership of the key economic resources and subordinating market relations to centralised economic planning to meet social needs. </w:t>
      </w:r>
      <w:r w:rsidRPr="0093078A">
        <w:rPr>
          <w:rStyle w:val="Emphasis"/>
        </w:rPr>
        <w:t>Cuba’s planned economy made possible its energy revolution</w:t>
      </w:r>
      <w:r w:rsidRPr="0093078A">
        <w:rPr>
          <w:rStyle w:val="StyleBoldUnderline"/>
          <w:b w:val="0"/>
          <w:sz w:val="16"/>
          <w:u w:val="none"/>
        </w:rPr>
        <w:t xml:space="preserve">. </w:t>
      </w:r>
      <w:r w:rsidRPr="0093078A">
        <w:rPr>
          <w:rStyle w:val="StyleBoldUnderline"/>
        </w:rPr>
        <w:t>Cuba’s power generation and distribution system is not broken up into many competing profit-oriented businesses. Rather, it functions as a single national enterprise at the service of society</w:t>
      </w:r>
      <w:r w:rsidRPr="0093078A">
        <w:rPr>
          <w:rStyle w:val="StyleBoldUnderline"/>
          <w:b w:val="0"/>
          <w:sz w:val="16"/>
          <w:u w:val="none"/>
        </w:rPr>
        <w:t xml:space="preserve">. </w:t>
      </w:r>
      <w:r w:rsidRPr="0093078A">
        <w:rPr>
          <w:rStyle w:val="StyleBoldUnderline"/>
        </w:rPr>
        <w:t>Only planning at the level of the economy as a whole has allowed Cuba to carry out such a sweeping renovation and reorganisation of its entire energy generation and distribution system</w:t>
      </w:r>
      <w:r w:rsidRPr="0093078A">
        <w:rPr>
          <w:rStyle w:val="StyleBoldUnderline"/>
          <w:b w:val="0"/>
          <w:sz w:val="16"/>
          <w:u w:val="none"/>
        </w:rPr>
        <w:t xml:space="preserve">. </w:t>
      </w:r>
      <w:r w:rsidRPr="0093078A">
        <w:rPr>
          <w:rStyle w:val="StyleBoldUnderline"/>
        </w:rPr>
        <w:t>The energy revolution</w:t>
      </w:r>
      <w:r w:rsidRPr="0093078A">
        <w:rPr>
          <w:rStyle w:val="StyleBoldUnderline"/>
          <w:b w:val="0"/>
          <w:sz w:val="16"/>
          <w:u w:val="none"/>
        </w:rPr>
        <w:t xml:space="preserve"> also </w:t>
      </w:r>
      <w:r w:rsidRPr="0093078A">
        <w:rPr>
          <w:rStyle w:val="StyleBoldUnderline"/>
        </w:rPr>
        <w:t>involved the replacement of millions of household electrical goods with new, energy-efficient appliances</w:t>
      </w:r>
      <w:r w:rsidRPr="0093078A">
        <w:rPr>
          <w:rStyle w:val="StyleBoldUnderline"/>
          <w:b w:val="0"/>
          <w:sz w:val="16"/>
          <w:u w:val="none"/>
        </w:rPr>
        <w:t xml:space="preserve"> </w:t>
      </w:r>
      <w:r w:rsidRPr="0093078A">
        <w:rPr>
          <w:rStyle w:val="StyleBoldUnderline"/>
        </w:rPr>
        <w:t>and a restructuring</w:t>
      </w:r>
      <w:r w:rsidRPr="0093078A">
        <w:rPr>
          <w:rStyle w:val="StyleBoldUnderline"/>
          <w:b w:val="0"/>
          <w:sz w:val="16"/>
          <w:u w:val="none"/>
        </w:rPr>
        <w:t xml:space="preserve"> of electricity tariffs </w:t>
      </w:r>
      <w:r w:rsidRPr="0093078A">
        <w:rPr>
          <w:rStyle w:val="StyleBoldUnderline"/>
        </w:rPr>
        <w:t>to encourage savings</w:t>
      </w:r>
      <w:r w:rsidRPr="0093078A">
        <w:rPr>
          <w:rStyle w:val="StyleBoldUnderline"/>
          <w:b w:val="0"/>
          <w:sz w:val="16"/>
          <w:u w:val="none"/>
        </w:rPr>
        <w:t xml:space="preserve">. In addition to national economic planning, Cuba’s energy revolution was only possible because it had the active participation of the population. </w:t>
      </w:r>
      <w:r w:rsidRPr="0093078A">
        <w:rPr>
          <w:rStyle w:val="StyleBoldUnderline"/>
        </w:rPr>
        <w:t xml:space="preserve">The Cuban government </w:t>
      </w:r>
      <w:r w:rsidRPr="0093078A">
        <w:rPr>
          <w:rStyle w:val="StyleBoldUnderline"/>
          <w:b w:val="0"/>
          <w:sz w:val="16"/>
          <w:u w:val="none"/>
        </w:rPr>
        <w:t xml:space="preserve">— born of a popular revolution and based on mass organisations of working people in their local neighbourhoods, schools, colleges and workplaces — </w:t>
      </w:r>
      <w:r w:rsidRPr="0093078A">
        <w:rPr>
          <w:rStyle w:val="StyleBoldUnderline"/>
        </w:rPr>
        <w:t xml:space="preserve">was able to harness “people power” to achieve a common goal. </w:t>
      </w:r>
      <w:r w:rsidRPr="0093078A">
        <w:rPr>
          <w:sz w:val="16"/>
        </w:rPr>
        <w:t>Convinced</w:t>
      </w:r>
      <w:r w:rsidRPr="0093078A">
        <w:rPr>
          <w:rStyle w:val="StyleBoldUnderline"/>
          <w:b w:val="0"/>
          <w:sz w:val="16"/>
          <w:u w:val="none"/>
        </w:rPr>
        <w:t xml:space="preserve"> by their government of the need for the energy revolution, Cuba’s working people made it their own. In a similar way, urban organic farming in Cuba is not a marginal activity as it is in Australia but a mass grassroots movement supported by the government. </w:t>
      </w:r>
      <w:r w:rsidRPr="0093078A">
        <w:rPr>
          <w:rStyle w:val="Emphasis"/>
        </w:rPr>
        <w:t>Capitalist governments can’t do this</w:t>
      </w:r>
      <w:r w:rsidRPr="0093078A">
        <w:rPr>
          <w:rStyle w:val="StyleBoldUnderline"/>
        </w:rPr>
        <w:t xml:space="preserve"> because they serve the interests of the tiny corporate elite</w:t>
      </w:r>
      <w:r w:rsidRPr="0093078A">
        <w:rPr>
          <w:rStyle w:val="StyleBoldUnderline"/>
          <w:b w:val="0"/>
          <w:sz w:val="16"/>
          <w:u w:val="none"/>
        </w:rPr>
        <w:t xml:space="preserve">. </w:t>
      </w:r>
      <w:r w:rsidRPr="0093078A">
        <w:rPr>
          <w:rStyle w:val="StyleBoldUnderline"/>
        </w:rPr>
        <w:t>Capitalist societies develop according to what will serve to maximise the profits of capitalist firms</w:t>
      </w:r>
      <w:r w:rsidRPr="0093078A">
        <w:rPr>
          <w:rStyle w:val="Emphasis"/>
        </w:rPr>
        <w:t>. Society is held hostage to the corporate rulers who own the economy and control the state</w:t>
      </w:r>
      <w:r w:rsidRPr="0093078A">
        <w:rPr>
          <w:rStyle w:val="StyleBoldUnderline"/>
          <w:b w:val="0"/>
          <w:sz w:val="16"/>
          <w:u w:val="none"/>
        </w:rPr>
        <w:t xml:space="preserve">. The goal of the capitalists is to “make money” (accumulate capital). To achieve this goal they must turn the working people, who produce society’s wealth, not only into “hired hands” — working under the capitalists’ control — but also into atomised and permanently dissatisfied consumers of the goods and services marketed by capitalist firms. This not only undermines human solidarity, subordinating all human relationships to the “cash nexus”, it also puts humanity on a collision course with Earth’s ecosystems. Cuba </w:t>
      </w:r>
      <w:r w:rsidRPr="0093078A">
        <w:rPr>
          <w:rStyle w:val="StyleBoldUnderline"/>
          <w:b w:val="0"/>
          <w:sz w:val="16"/>
          <w:u w:val="none"/>
        </w:rPr>
        <w:lastRenderedPageBreak/>
        <w:t xml:space="preserve">has taken a different path. </w:t>
      </w:r>
      <w:r w:rsidRPr="0093078A">
        <w:rPr>
          <w:rStyle w:val="StyleBoldUnderline"/>
        </w:rPr>
        <w:t>The conscious goal of Cuba’s socialist revolution is to liberate human beings from all forms of exploitation and oppression by building a new society based on shared wealth and human solidarit</w:t>
      </w:r>
      <w:r w:rsidRPr="0093078A">
        <w:rPr>
          <w:rStyle w:val="StyleBoldUnderline"/>
          <w:b w:val="0"/>
          <w:sz w:val="16"/>
          <w:u w:val="none"/>
        </w:rPr>
        <w:t xml:space="preserve">y. One difference between Cuba and capitalist societies is that Cubans are not bombarded by thousands of daily messages urging them to buy things, much of it junk that doesn’t make us any happier. Cuba is responsible for only a tiny fraction of global carbon emissions. On its own, Cuba’s energy revolution won’t do much to slow global warming. But </w:t>
      </w:r>
      <w:r w:rsidRPr="0093078A">
        <w:rPr>
          <w:rStyle w:val="StyleBoldUnderline"/>
        </w:rPr>
        <w:t>Cuba</w:t>
      </w:r>
      <w:r w:rsidRPr="0093078A">
        <w:rPr>
          <w:rStyle w:val="StyleBoldUnderline"/>
          <w:b w:val="0"/>
          <w:sz w:val="16"/>
          <w:u w:val="none"/>
        </w:rPr>
        <w:t xml:space="preserve"> — even with the limitations imposed on it by its history of colonialism, neocolonialism and US economic warfare — </w:t>
      </w:r>
      <w:r w:rsidRPr="0093078A">
        <w:rPr>
          <w:rStyle w:val="StyleBoldUnderline"/>
        </w:rPr>
        <w:t>provides an example of what could be done to “save the planet”, and how it can be done.</w:t>
      </w:r>
    </w:p>
    <w:p w:rsidR="002802F3" w:rsidRPr="0093078A" w:rsidRDefault="002802F3" w:rsidP="002802F3">
      <w:pPr>
        <w:rPr>
          <w:rStyle w:val="StyleBoldUnderline"/>
        </w:rPr>
      </w:pPr>
    </w:p>
    <w:p w:rsidR="002802F3" w:rsidRDefault="002802F3" w:rsidP="002802F3">
      <w:pPr>
        <w:pStyle w:val="Heading2"/>
        <w:rPr>
          <w:rStyle w:val="StyleStyleBold12pt"/>
          <w:b/>
          <w:bCs/>
          <w:sz w:val="44"/>
          <w:u w:val="double"/>
        </w:rPr>
      </w:pPr>
      <w:r w:rsidRPr="00EB0B6B">
        <w:rPr>
          <w:rStyle w:val="StyleStyleBold12pt"/>
          <w:b/>
          <w:bCs/>
          <w:sz w:val="44"/>
          <w:u w:val="double"/>
        </w:rPr>
        <w:lastRenderedPageBreak/>
        <w:t>Misc</w:t>
      </w:r>
    </w:p>
    <w:p w:rsidR="002802F3" w:rsidRPr="00AF586A" w:rsidRDefault="002802F3" w:rsidP="002802F3">
      <w:pPr>
        <w:pStyle w:val="Heading4"/>
        <w:rPr>
          <w:rStyle w:val="StyleStyleBold12pt"/>
          <w:b/>
        </w:rPr>
      </w:pPr>
      <w:r>
        <w:rPr>
          <w:rStyle w:val="StyleStyleBold12pt"/>
          <w:b/>
        </w:rPr>
        <w:t>Status quo solves Cuban democracy- they eventually succumb to the US</w:t>
      </w:r>
    </w:p>
    <w:p w:rsidR="002802F3" w:rsidRPr="00AF586A" w:rsidRDefault="002802F3" w:rsidP="002802F3">
      <w:pPr>
        <w:rPr>
          <w:rStyle w:val="StyleStyleBold12pt"/>
          <w:b w:val="0"/>
          <w:sz w:val="16"/>
        </w:rPr>
      </w:pPr>
      <w:r w:rsidRPr="00AF586A">
        <w:rPr>
          <w:rStyle w:val="StyleStyleBold12pt"/>
        </w:rPr>
        <w:t>Arzeno, 2003</w:t>
      </w:r>
      <w:r w:rsidRPr="00AF586A">
        <w:rPr>
          <w:rStyle w:val="StyleStyleBold12pt"/>
          <w:sz w:val="16"/>
        </w:rPr>
        <w:t xml:space="preserve"> </w:t>
      </w:r>
      <w:r w:rsidRPr="00AF586A">
        <w:rPr>
          <w:rStyle w:val="StyleStyleBold12pt"/>
          <w:b w:val="0"/>
          <w:sz w:val="16"/>
        </w:rPr>
        <w:t>(MARIO A. ARZENO, MAJOR, USA, “THE U.S. EMBARGO ON CUBA: A TIME FOR CHANGE?”, MASTER OF MILITARY ART AND SCIENCE Strategy, 06/06/2003, http://www.hsdl.org/?view&amp;did=727317)</w:t>
      </w:r>
    </w:p>
    <w:p w:rsidR="002802F3" w:rsidRDefault="002802F3" w:rsidP="002802F3">
      <w:pPr>
        <w:rPr>
          <w:rStyle w:val="Emphasis"/>
        </w:rPr>
      </w:pPr>
      <w:r w:rsidRPr="00496639">
        <w:rPr>
          <w:rStyle w:val="StyleBoldUnderline"/>
        </w:rPr>
        <w:t>American influence will be too overwhelming for Cuba to avoid over the long</w:t>
      </w:r>
      <w:r>
        <w:rPr>
          <w:rStyle w:val="StyleBoldUnderline"/>
        </w:rPr>
        <w:t xml:space="preserve"> </w:t>
      </w:r>
      <w:r w:rsidRPr="00496639">
        <w:rPr>
          <w:rStyle w:val="StyleBoldUnderline"/>
        </w:rPr>
        <w:t>term.</w:t>
      </w:r>
      <w:r w:rsidRPr="00496639">
        <w:rPr>
          <w:sz w:val="16"/>
        </w:rPr>
        <w:t xml:space="preserve"> </w:t>
      </w:r>
      <w:r w:rsidRPr="00496639">
        <w:rPr>
          <w:rStyle w:val="StyleBoldUnderline"/>
        </w:rPr>
        <w:t>Cuba’s small size and proximity to the United States, coupled with its physical</w:t>
      </w:r>
      <w:r>
        <w:rPr>
          <w:rStyle w:val="StyleBoldUnderline"/>
        </w:rPr>
        <w:t xml:space="preserve"> </w:t>
      </w:r>
      <w:r w:rsidRPr="00496639">
        <w:rPr>
          <w:rStyle w:val="StyleBoldUnderline"/>
        </w:rPr>
        <w:t>location in a democratic region will cause it to become consumed by its environment.</w:t>
      </w:r>
      <w:r>
        <w:rPr>
          <w:rStyle w:val="StyleBoldUnderline"/>
        </w:rPr>
        <w:t xml:space="preserve"> </w:t>
      </w:r>
      <w:r w:rsidRPr="00496639">
        <w:rPr>
          <w:sz w:val="16"/>
        </w:rPr>
        <w:t xml:space="preserve">Unlike China, that is a large and dominant presence in its region, </w:t>
      </w:r>
      <w:r w:rsidRPr="00496639">
        <w:rPr>
          <w:rStyle w:val="StyleBoldUnderline"/>
        </w:rPr>
        <w:t>Cuba</w:t>
      </w:r>
      <w:r w:rsidRPr="00496639">
        <w:rPr>
          <w:sz w:val="16"/>
        </w:rPr>
        <w:t xml:space="preserve"> is too small and </w:t>
      </w:r>
      <w:r w:rsidRPr="00496639">
        <w:rPr>
          <w:rStyle w:val="StyleBoldUnderline"/>
        </w:rPr>
        <w:t xml:space="preserve">will become too dependent on the region to help </w:t>
      </w:r>
      <w:r w:rsidRPr="00496639">
        <w:rPr>
          <w:rStyle w:val="Emphasis"/>
        </w:rPr>
        <w:t>avoid the eventuality of democracy.</w:t>
      </w:r>
    </w:p>
    <w:p w:rsidR="002802F3" w:rsidRDefault="002802F3" w:rsidP="002802F3">
      <w:pPr>
        <w:rPr>
          <w:rStyle w:val="Emphasis"/>
        </w:rPr>
      </w:pPr>
    </w:p>
    <w:p w:rsidR="002802F3" w:rsidRPr="0030285A" w:rsidRDefault="002802F3" w:rsidP="002802F3">
      <w:pPr>
        <w:keepNext/>
        <w:keepLines/>
        <w:spacing w:before="200"/>
        <w:outlineLvl w:val="3"/>
        <w:rPr>
          <w:rFonts w:eastAsiaTheme="majorEastAsia" w:cstheme="majorBidi"/>
          <w:b/>
          <w:bCs/>
          <w:iCs/>
          <w:sz w:val="26"/>
        </w:rPr>
      </w:pPr>
      <w:r>
        <w:rPr>
          <w:rFonts w:eastAsiaTheme="majorEastAsia" w:cstheme="majorBidi"/>
          <w:b/>
          <w:bCs/>
          <w:iCs/>
          <w:sz w:val="26"/>
        </w:rPr>
        <w:t xml:space="preserve">Status quo solve- </w:t>
      </w:r>
      <w:r w:rsidRPr="0030285A">
        <w:rPr>
          <w:rFonts w:eastAsiaTheme="majorEastAsia" w:cstheme="majorBidi"/>
          <w:b/>
          <w:bCs/>
          <w:iCs/>
          <w:sz w:val="26"/>
        </w:rPr>
        <w:t xml:space="preserve">US </w:t>
      </w:r>
      <w:r>
        <w:rPr>
          <w:rFonts w:eastAsiaTheme="majorEastAsia" w:cstheme="majorBidi"/>
          <w:b/>
          <w:bCs/>
          <w:iCs/>
          <w:sz w:val="26"/>
        </w:rPr>
        <w:t xml:space="preserve">already starting to </w:t>
      </w:r>
      <w:r w:rsidRPr="0030285A">
        <w:rPr>
          <w:rFonts w:eastAsiaTheme="majorEastAsia" w:cstheme="majorBidi"/>
          <w:b/>
          <w:bCs/>
          <w:iCs/>
          <w:sz w:val="26"/>
        </w:rPr>
        <w:t xml:space="preserve">repeal </w:t>
      </w:r>
      <w:r>
        <w:rPr>
          <w:rFonts w:eastAsiaTheme="majorEastAsia" w:cstheme="majorBidi"/>
          <w:b/>
          <w:bCs/>
          <w:iCs/>
          <w:sz w:val="26"/>
        </w:rPr>
        <w:t>the embargo</w:t>
      </w:r>
      <w:r w:rsidRPr="0030285A">
        <w:rPr>
          <w:rFonts w:eastAsiaTheme="majorEastAsia" w:cstheme="majorBidi"/>
          <w:b/>
          <w:bCs/>
          <w:iCs/>
          <w:sz w:val="26"/>
        </w:rPr>
        <w:t xml:space="preserve"> </w:t>
      </w:r>
    </w:p>
    <w:p w:rsidR="002802F3" w:rsidRPr="0030285A" w:rsidRDefault="002802F3" w:rsidP="002802F3">
      <w:pPr>
        <w:rPr>
          <w:rFonts w:cstheme="minorBidi"/>
          <w:sz w:val="16"/>
        </w:rPr>
      </w:pPr>
      <w:r w:rsidRPr="0030285A">
        <w:rPr>
          <w:rFonts w:cstheme="minorBidi"/>
          <w:b/>
          <w:bCs/>
          <w:sz w:val="26"/>
        </w:rPr>
        <w:t>Chun and Qian, 2013</w:t>
      </w:r>
      <w:r w:rsidRPr="0030285A">
        <w:rPr>
          <w:rFonts w:cstheme="minorBidi"/>
          <w:sz w:val="16"/>
        </w:rPr>
        <w:t xml:space="preserve"> (Yao and Zhang, “U.S. extends duration of non-immigrant visas for Cubans”, English People Daily, August 1, 2013, http://english.peopledaily.com.cn/90777/8348457.html)</w:t>
      </w:r>
    </w:p>
    <w:p w:rsidR="002802F3" w:rsidRPr="0030285A" w:rsidRDefault="002802F3" w:rsidP="002802F3">
      <w:pPr>
        <w:rPr>
          <w:rFonts w:cstheme="minorBidi"/>
          <w:sz w:val="16"/>
        </w:rPr>
      </w:pPr>
    </w:p>
    <w:p w:rsidR="002802F3" w:rsidRPr="0030285A" w:rsidRDefault="002802F3" w:rsidP="002802F3">
      <w:pPr>
        <w:rPr>
          <w:rFonts w:cstheme="minorBidi"/>
          <w:b/>
          <w:bCs/>
          <w:u w:val="single"/>
        </w:rPr>
      </w:pPr>
      <w:r w:rsidRPr="0030285A">
        <w:rPr>
          <w:rFonts w:cstheme="minorBidi"/>
          <w:sz w:val="16"/>
        </w:rPr>
        <w:t xml:space="preserve">WASHINGTON, July 31 (Xinhua) -- </w:t>
      </w:r>
      <w:r w:rsidRPr="0030285A">
        <w:rPr>
          <w:rFonts w:cstheme="minorBidi"/>
          <w:b/>
          <w:bCs/>
          <w:u w:val="single"/>
        </w:rPr>
        <w:t>The United States is extending the duration of non-immigrant visas for Cuban travelers from the current six months to five years as of Thursday</w:t>
      </w:r>
      <w:r w:rsidRPr="0030285A">
        <w:rPr>
          <w:rFonts w:cstheme="minorBidi"/>
          <w:sz w:val="16"/>
        </w:rPr>
        <w:t xml:space="preserve">, the State Department announced on Wednesday. "Effective tomorrow, I believe Aug. 1, the State Department is changing the maximum validity of visitor visas for family and other personal non-immigrant travel, from six months -- as it is currently -- six-month single entry to five years multiple entries for qualified Cuban nationals," department spokeswoman Marie Harf said at a daily press briefing here. </w:t>
      </w:r>
      <w:r w:rsidRPr="0030285A">
        <w:rPr>
          <w:rFonts w:cstheme="minorBidi"/>
          <w:b/>
          <w:bCs/>
          <w:u w:val="single"/>
        </w:rPr>
        <w:t>The change</w:t>
      </w:r>
      <w:r w:rsidRPr="0030285A">
        <w:rPr>
          <w:rFonts w:cstheme="minorBidi"/>
          <w:sz w:val="16"/>
        </w:rPr>
        <w:t xml:space="preserve">, she said, </w:t>
      </w:r>
      <w:r w:rsidRPr="0030285A">
        <w:rPr>
          <w:rFonts w:cstheme="minorBidi"/>
          <w:b/>
          <w:bCs/>
          <w:u w:val="single"/>
        </w:rPr>
        <w:t>is part of Washington's "broader policy to increase people-to-people ties between Americans and Cubans.</w:t>
      </w:r>
      <w:r w:rsidRPr="0030285A">
        <w:rPr>
          <w:rFonts w:cstheme="minorBidi"/>
          <w:sz w:val="16"/>
        </w:rPr>
        <w:t xml:space="preserve">" But she clarified that it has no relevance to migration talks between the two countries that ended days ago. The United States imposed a sweeping economic and trade embargo on Cuba in 1962, following the island nation's 1959 revolution led by Fidel Castro. </w:t>
      </w:r>
      <w:r w:rsidRPr="0030285A">
        <w:rPr>
          <w:rFonts w:cstheme="minorBidi"/>
          <w:b/>
          <w:bCs/>
          <w:u w:val="single"/>
        </w:rPr>
        <w:t>The Obama administration</w:t>
      </w:r>
      <w:r w:rsidRPr="0030285A">
        <w:rPr>
          <w:rFonts w:cstheme="minorBidi"/>
          <w:sz w:val="16"/>
        </w:rPr>
        <w:t xml:space="preserve">, during its first term, </w:t>
      </w:r>
      <w:r w:rsidRPr="0030285A">
        <w:rPr>
          <w:rFonts w:cstheme="minorBidi"/>
          <w:b/>
          <w:bCs/>
          <w:u w:val="single"/>
        </w:rPr>
        <w:t xml:space="preserve">eased limits on remittances and travel to Cuba. </w:t>
      </w:r>
      <w:r w:rsidRPr="0030285A">
        <w:rPr>
          <w:rFonts w:cstheme="minorBidi"/>
          <w:b/>
          <w:iCs/>
          <w:u w:val="single"/>
          <w:bdr w:val="single" w:sz="18" w:space="0" w:color="auto"/>
        </w:rPr>
        <w:t xml:space="preserve">Cuban leader Raul Castro also expressed willingness </w:t>
      </w:r>
      <w:r w:rsidRPr="0030285A">
        <w:rPr>
          <w:rFonts w:cstheme="minorBidi"/>
          <w:b/>
          <w:bCs/>
          <w:u w:val="single"/>
        </w:rPr>
        <w:t xml:space="preserve">to engage in dialogue with the United States </w:t>
      </w:r>
      <w:r w:rsidRPr="0030285A">
        <w:rPr>
          <w:rFonts w:cstheme="minorBidi"/>
          <w:b/>
          <w:iCs/>
          <w:u w:val="single"/>
          <w:bdr w:val="single" w:sz="18" w:space="0" w:color="auto"/>
        </w:rPr>
        <w:t>without preconditions</w:t>
      </w:r>
      <w:r w:rsidRPr="0030285A">
        <w:rPr>
          <w:rFonts w:cstheme="minorBidi"/>
          <w:sz w:val="16"/>
        </w:rPr>
        <w:t xml:space="preserve">. </w:t>
      </w:r>
      <w:r w:rsidRPr="0030285A">
        <w:rPr>
          <w:rFonts w:cstheme="minorBidi"/>
          <w:b/>
          <w:bCs/>
          <w:u w:val="single"/>
        </w:rPr>
        <w:t>Bilateral migration talks,</w:t>
      </w:r>
      <w:r w:rsidRPr="0030285A">
        <w:rPr>
          <w:rFonts w:cstheme="minorBidi"/>
          <w:sz w:val="16"/>
        </w:rPr>
        <w:t xml:space="preserve"> which were suspended in 2011 following Cuba's jailing of Alan Gross, an American who installed Internet networks for Cuban Jews under a U.S. program that Cuba considers subversive, </w:t>
      </w:r>
      <w:r w:rsidRPr="0030285A">
        <w:rPr>
          <w:rFonts w:cstheme="minorBidi"/>
          <w:b/>
          <w:bCs/>
          <w:u w:val="single"/>
        </w:rPr>
        <w:t>resumed earlier this month. Washington and Havana are also exploring the possibility of re- establishing direct mail service after a 50-year ban.</w:t>
      </w:r>
    </w:p>
    <w:p w:rsidR="002802F3" w:rsidRPr="0030285A" w:rsidRDefault="002802F3" w:rsidP="002802F3">
      <w:pPr>
        <w:rPr>
          <w:rFonts w:cstheme="minorBidi"/>
          <w:b/>
          <w:bCs/>
          <w:u w:val="single"/>
        </w:rPr>
      </w:pPr>
    </w:p>
    <w:p w:rsidR="002802F3" w:rsidRDefault="002802F3" w:rsidP="002802F3"/>
    <w:p w:rsidR="002802F3" w:rsidRPr="002F540D" w:rsidRDefault="002802F3" w:rsidP="002802F3">
      <w:pPr>
        <w:pStyle w:val="Heading4"/>
        <w:rPr>
          <w:rStyle w:val="StyleStyleBold12pt"/>
          <w:b/>
        </w:rPr>
      </w:pPr>
      <w:r>
        <w:rPr>
          <w:rStyle w:val="StyleStyleBold12pt"/>
          <w:b/>
        </w:rPr>
        <w:t>The plan’s economic engagement fails- structural problems should be evaluated first</w:t>
      </w:r>
    </w:p>
    <w:p w:rsidR="002802F3" w:rsidRPr="002F540D" w:rsidRDefault="002802F3" w:rsidP="002802F3">
      <w:pPr>
        <w:rPr>
          <w:rStyle w:val="StyleStyleBold12pt"/>
          <w:b w:val="0"/>
          <w:sz w:val="16"/>
        </w:rPr>
      </w:pPr>
      <w:r w:rsidRPr="002F540D">
        <w:rPr>
          <w:rStyle w:val="StyleStyleBold12pt"/>
        </w:rPr>
        <w:t>Ribas, 2007</w:t>
      </w:r>
      <w:r w:rsidRPr="002F540D">
        <w:rPr>
          <w:rStyle w:val="StyleStyleBold12pt"/>
          <w:sz w:val="16"/>
        </w:rPr>
        <w:t xml:space="preserve"> </w:t>
      </w:r>
      <w:r w:rsidRPr="002F540D">
        <w:rPr>
          <w:rStyle w:val="StyleStyleBold12pt"/>
          <w:b w:val="0"/>
          <w:sz w:val="16"/>
        </w:rPr>
        <w:t>(Joseph Ribas, writer at RIRJ, “The Cuban Embargo: Why US Sanctions Fail and</w:t>
      </w:r>
      <w:r w:rsidRPr="002F540D">
        <w:rPr>
          <w:rStyle w:val="StyleStyleBold12pt"/>
          <w:b w:val="0"/>
          <w:sz w:val="12"/>
        </w:rPr>
        <w:t>¶</w:t>
      </w:r>
      <w:r w:rsidRPr="002F540D">
        <w:rPr>
          <w:rStyle w:val="StyleStyleBold12pt"/>
          <w:b w:val="0"/>
          <w:sz w:val="16"/>
        </w:rPr>
        <w:t xml:space="preserve"> What to do About it”, RURJ, 04/01/2007, http://scholarship.rollins.edu/cgi/viewcontent.cgi?article=1004&amp;context=rurj)</w:t>
      </w:r>
    </w:p>
    <w:p w:rsidR="002802F3" w:rsidRPr="002F540D" w:rsidRDefault="002802F3" w:rsidP="002802F3">
      <w:pPr>
        <w:rPr>
          <w:rStyle w:val="StyleBoldUnderline"/>
          <w:b w:val="0"/>
          <w:sz w:val="16"/>
          <w:u w:val="none"/>
        </w:rPr>
      </w:pPr>
      <w:r w:rsidRPr="002F540D">
        <w:rPr>
          <w:rStyle w:val="StyleBoldUnderline"/>
          <w:b w:val="0"/>
          <w:sz w:val="16"/>
          <w:u w:val="none"/>
        </w:rPr>
        <w:t>What to Do and Expect</w:t>
      </w:r>
      <w:r w:rsidRPr="002F540D">
        <w:rPr>
          <w:rStyle w:val="StyleBoldUnderline"/>
          <w:b w:val="0"/>
          <w:sz w:val="12"/>
          <w:u w:val="none"/>
        </w:rPr>
        <w:t>¶</w:t>
      </w:r>
      <w:r w:rsidRPr="002F540D">
        <w:rPr>
          <w:rStyle w:val="StyleBoldUnderline"/>
          <w:b w:val="0"/>
          <w:sz w:val="16"/>
          <w:u w:val="none"/>
        </w:rPr>
        <w:t xml:space="preserve"> </w:t>
      </w:r>
      <w:r w:rsidRPr="00650C16">
        <w:rPr>
          <w:rStyle w:val="StyleBoldUnderline"/>
        </w:rPr>
        <w:t>Simply ending the embargo in favor of engagement would be a leap in policy action</w:t>
      </w:r>
      <w:r w:rsidRPr="002F540D">
        <w:rPr>
          <w:rStyle w:val="StyleBoldUnderline"/>
          <w:b w:val="0"/>
          <w:sz w:val="16"/>
          <w:u w:val="none"/>
        </w:rPr>
        <w:t>, a leap</w:t>
      </w:r>
      <w:r w:rsidRPr="002F540D">
        <w:rPr>
          <w:rStyle w:val="StyleBoldUnderline"/>
          <w:b w:val="0"/>
          <w:sz w:val="12"/>
          <w:u w:val="none"/>
        </w:rPr>
        <w:t>¶</w:t>
      </w:r>
      <w:r w:rsidRPr="002F540D">
        <w:rPr>
          <w:rStyle w:val="StyleBoldUnderline"/>
          <w:b w:val="0"/>
          <w:sz w:val="16"/>
          <w:u w:val="none"/>
        </w:rPr>
        <w:t xml:space="preserve"> </w:t>
      </w:r>
      <w:r w:rsidRPr="00650C16">
        <w:rPr>
          <w:rStyle w:val="StyleBoldUnderline"/>
        </w:rPr>
        <w:t>that ought not be taken without first exploring other options</w:t>
      </w:r>
      <w:r w:rsidRPr="002F540D">
        <w:rPr>
          <w:rStyle w:val="StyleBoldUnderline"/>
          <w:b w:val="0"/>
          <w:sz w:val="16"/>
          <w:u w:val="none"/>
        </w:rPr>
        <w:t xml:space="preserve">. </w:t>
      </w:r>
      <w:r w:rsidRPr="002F540D">
        <w:rPr>
          <w:sz w:val="16"/>
        </w:rPr>
        <w:t>In taking the route of engagement</w:t>
      </w:r>
      <w:r w:rsidRPr="002F540D">
        <w:rPr>
          <w:rStyle w:val="StyleBoldUnderline"/>
          <w:b w:val="0"/>
          <w:sz w:val="16"/>
          <w:u w:val="none"/>
        </w:rPr>
        <w:t>,</w:t>
      </w:r>
      <w:r w:rsidRPr="002F540D">
        <w:rPr>
          <w:rStyle w:val="StyleBoldUnderline"/>
          <w:b w:val="0"/>
          <w:sz w:val="12"/>
          <w:u w:val="none"/>
        </w:rPr>
        <w:t>¶</w:t>
      </w:r>
      <w:r w:rsidRPr="002F540D">
        <w:rPr>
          <w:rStyle w:val="StyleBoldUnderline"/>
          <w:b w:val="0"/>
          <w:sz w:val="16"/>
          <w:u w:val="none"/>
        </w:rPr>
        <w:t xml:space="preserve"> specifically </w:t>
      </w:r>
      <w:r w:rsidRPr="00650C16">
        <w:rPr>
          <w:rStyle w:val="Emphasis"/>
        </w:rPr>
        <w:t>economic engagement</w:t>
      </w:r>
      <w:r w:rsidRPr="00650C16">
        <w:rPr>
          <w:rStyle w:val="StyleBoldUnderline"/>
        </w:rPr>
        <w:t xml:space="preserve">, it </w:t>
      </w:r>
      <w:r w:rsidRPr="00650C16">
        <w:rPr>
          <w:rStyle w:val="Emphasis"/>
        </w:rPr>
        <w:t>would be</w:t>
      </w:r>
      <w:r w:rsidRPr="00650C16">
        <w:rPr>
          <w:rStyle w:val="StyleBoldUnderline"/>
        </w:rPr>
        <w:t xml:space="preserve"> inconvenient, if not </w:t>
      </w:r>
      <w:r w:rsidRPr="002F540D">
        <w:rPr>
          <w:sz w:val="16"/>
        </w:rPr>
        <w:t>virtually</w:t>
      </w:r>
      <w:r w:rsidRPr="00650C16">
        <w:rPr>
          <w:rStyle w:val="StyleBoldUnderline"/>
        </w:rPr>
        <w:t xml:space="preserve"> </w:t>
      </w:r>
      <w:r w:rsidRPr="00650C16">
        <w:rPr>
          <w:rStyle w:val="Emphasis"/>
        </w:rPr>
        <w:t>impossible</w:t>
      </w:r>
      <w:r w:rsidRPr="002F540D">
        <w:rPr>
          <w:rStyle w:val="StyleBoldUnderline"/>
          <w:b w:val="0"/>
          <w:sz w:val="16"/>
          <w:u w:val="none"/>
        </w:rPr>
        <w:t>, to reattain</w:t>
      </w:r>
      <w:r w:rsidRPr="002F540D">
        <w:rPr>
          <w:rStyle w:val="StyleBoldUnderline"/>
          <w:b w:val="0"/>
          <w:sz w:val="12"/>
          <w:u w:val="none"/>
        </w:rPr>
        <w:t>¶</w:t>
      </w:r>
      <w:r w:rsidRPr="002F540D">
        <w:rPr>
          <w:rStyle w:val="StyleBoldUnderline"/>
          <w:b w:val="0"/>
          <w:sz w:val="16"/>
          <w:u w:val="none"/>
        </w:rPr>
        <w:t xml:space="preserve"> an embargo policy. That is, </w:t>
      </w:r>
      <w:r w:rsidRPr="00650C16">
        <w:rPr>
          <w:rStyle w:val="StyleBoldUnderline"/>
        </w:rPr>
        <w:t>if the engagement policy fails just as it has for other nations,</w:t>
      </w:r>
      <w:r w:rsidRPr="002F540D">
        <w:rPr>
          <w:rStyle w:val="StyleBoldUnderline"/>
          <w:b w:val="0"/>
          <w:sz w:val="12"/>
          <w:u w:val="none"/>
        </w:rPr>
        <w:t>¶</w:t>
      </w:r>
      <w:r w:rsidRPr="002F540D">
        <w:rPr>
          <w:rStyle w:val="StyleBoldUnderline"/>
          <w:sz w:val="12"/>
        </w:rPr>
        <w:t xml:space="preserve"> </w:t>
      </w:r>
      <w:r w:rsidRPr="002F540D">
        <w:rPr>
          <w:rStyle w:val="StyleBoldUnderline"/>
          <w:b w:val="0"/>
          <w:sz w:val="16"/>
          <w:u w:val="none"/>
        </w:rPr>
        <w:t xml:space="preserve">then </w:t>
      </w:r>
      <w:r w:rsidRPr="00650C16">
        <w:rPr>
          <w:rStyle w:val="StyleBoldUnderline"/>
        </w:rPr>
        <w:t>the US will have forgone all advantages that it has worked to create, and would not be able</w:t>
      </w:r>
      <w:r w:rsidRPr="002F540D">
        <w:rPr>
          <w:rStyle w:val="StyleBoldUnderline"/>
          <w:b w:val="0"/>
          <w:sz w:val="12"/>
          <w:u w:val="none"/>
        </w:rPr>
        <w:t>¶</w:t>
      </w:r>
      <w:r w:rsidRPr="002F540D">
        <w:rPr>
          <w:rStyle w:val="StyleBoldUnderline"/>
          <w:sz w:val="12"/>
        </w:rPr>
        <w:t xml:space="preserve"> </w:t>
      </w:r>
      <w:r w:rsidRPr="00650C16">
        <w:rPr>
          <w:rStyle w:val="StyleBoldUnderline"/>
        </w:rPr>
        <w:t>to get back its leverage</w:t>
      </w:r>
      <w:r w:rsidRPr="002F540D">
        <w:rPr>
          <w:rStyle w:val="StyleBoldUnderline"/>
          <w:b w:val="0"/>
          <w:sz w:val="16"/>
          <w:u w:val="none"/>
        </w:rPr>
        <w:t xml:space="preserve">. </w:t>
      </w:r>
      <w:r w:rsidRPr="00650C16">
        <w:rPr>
          <w:rStyle w:val="StyleBoldUnderline"/>
        </w:rPr>
        <w:t>If US businesses become involved in Cuba</w:t>
      </w:r>
      <w:r w:rsidRPr="002F540D">
        <w:rPr>
          <w:rStyle w:val="StyleBoldUnderline"/>
          <w:b w:val="0"/>
          <w:sz w:val="16"/>
          <w:u w:val="none"/>
        </w:rPr>
        <w:t xml:space="preserve"> and own land or factories</w:t>
      </w:r>
      <w:r w:rsidRPr="002F540D">
        <w:rPr>
          <w:rStyle w:val="StyleBoldUnderline"/>
          <w:b w:val="0"/>
          <w:sz w:val="12"/>
          <w:u w:val="none"/>
        </w:rPr>
        <w:t>¶</w:t>
      </w:r>
      <w:r w:rsidRPr="002F540D">
        <w:rPr>
          <w:rStyle w:val="StyleBoldUnderline"/>
          <w:b w:val="0"/>
          <w:sz w:val="16"/>
          <w:u w:val="none"/>
        </w:rPr>
        <w:t xml:space="preserve"> there</w:t>
      </w:r>
      <w:r w:rsidRPr="00650C16">
        <w:rPr>
          <w:rStyle w:val="StyleBoldUnderline"/>
        </w:rPr>
        <w:t>, it would be</w:t>
      </w:r>
      <w:r w:rsidRPr="002F540D">
        <w:rPr>
          <w:rStyle w:val="StyleBoldUnderline"/>
          <w:b w:val="0"/>
          <w:sz w:val="16"/>
          <w:u w:val="none"/>
        </w:rPr>
        <w:t xml:space="preserve"> virtually </w:t>
      </w:r>
      <w:r w:rsidRPr="00650C16">
        <w:rPr>
          <w:rStyle w:val="StyleBoldUnderline"/>
        </w:rPr>
        <w:t>impossible to step back from such a change</w:t>
      </w:r>
      <w:r w:rsidRPr="002F540D">
        <w:rPr>
          <w:rStyle w:val="StyleBoldUnderline"/>
          <w:b w:val="0"/>
          <w:sz w:val="16"/>
          <w:u w:val="none"/>
        </w:rPr>
        <w:t>. It is clear that the</w:t>
      </w:r>
      <w:r w:rsidRPr="002F540D">
        <w:rPr>
          <w:rStyle w:val="StyleBoldUnderline"/>
          <w:b w:val="0"/>
          <w:sz w:val="12"/>
          <w:u w:val="none"/>
        </w:rPr>
        <w:t>¶</w:t>
      </w:r>
      <w:r w:rsidRPr="002F540D">
        <w:rPr>
          <w:rStyle w:val="StyleBoldUnderline"/>
          <w:b w:val="0"/>
          <w:sz w:val="16"/>
          <w:u w:val="none"/>
        </w:rPr>
        <w:t xml:space="preserve"> embargo is not working as well as anyone in the US would like. Nevertheless, it is also clear that</w:t>
      </w:r>
      <w:r w:rsidRPr="002F540D">
        <w:rPr>
          <w:rStyle w:val="StyleBoldUnderline"/>
          <w:b w:val="0"/>
          <w:sz w:val="12"/>
          <w:u w:val="none"/>
        </w:rPr>
        <w:t>¶</w:t>
      </w:r>
      <w:r w:rsidRPr="002F540D">
        <w:rPr>
          <w:rStyle w:val="StyleBoldUnderline"/>
          <w:b w:val="0"/>
          <w:sz w:val="16"/>
          <w:u w:val="none"/>
        </w:rPr>
        <w:t xml:space="preserve"> </w:t>
      </w:r>
      <w:r w:rsidRPr="00650C16">
        <w:rPr>
          <w:rStyle w:val="StyleBoldUnderline"/>
        </w:rPr>
        <w:t>an untested radical change of policy</w:t>
      </w:r>
      <w:r w:rsidRPr="002F540D">
        <w:rPr>
          <w:rStyle w:val="StyleBoldUnderline"/>
          <w:b w:val="0"/>
          <w:sz w:val="16"/>
          <w:u w:val="none"/>
        </w:rPr>
        <w:t>, from which there is no easy way to rewind back to embargo</w:t>
      </w:r>
      <w:r w:rsidRPr="002F540D">
        <w:rPr>
          <w:rStyle w:val="StyleBoldUnderline"/>
          <w:b w:val="0"/>
          <w:sz w:val="12"/>
          <w:u w:val="none"/>
        </w:rPr>
        <w:t>¶</w:t>
      </w:r>
      <w:r w:rsidRPr="002F540D">
        <w:rPr>
          <w:rStyle w:val="StyleBoldUnderline"/>
          <w:b w:val="0"/>
          <w:sz w:val="16"/>
          <w:u w:val="none"/>
        </w:rPr>
        <w:t xml:space="preserve"> policy, </w:t>
      </w:r>
      <w:r w:rsidRPr="00650C16">
        <w:rPr>
          <w:rStyle w:val="StyleBoldUnderline"/>
        </w:rPr>
        <w:t>does not make sense without first trying to fine-tune the policies that exist.</w:t>
      </w:r>
      <w:r w:rsidRPr="002F540D">
        <w:rPr>
          <w:rStyle w:val="StyleBoldUnderline"/>
          <w:b w:val="0"/>
          <w:sz w:val="12"/>
          <w:u w:val="none"/>
        </w:rPr>
        <w:t>¶</w:t>
      </w:r>
      <w:r w:rsidRPr="002F540D">
        <w:rPr>
          <w:rStyle w:val="StyleBoldUnderline"/>
          <w:b w:val="0"/>
          <w:sz w:val="16"/>
          <w:u w:val="none"/>
        </w:rPr>
        <w:t xml:space="preserve"> First, </w:t>
      </w:r>
      <w:r w:rsidRPr="00650C16">
        <w:rPr>
          <w:rStyle w:val="StyleBoldUnderline"/>
        </w:rPr>
        <w:t>it is necessary to close the gaps in the sieve that is the embargo. Remittances constitute</w:t>
      </w:r>
      <w:r w:rsidRPr="002F540D">
        <w:rPr>
          <w:rStyle w:val="StyleBoldUnderline"/>
          <w:b w:val="0"/>
          <w:sz w:val="12"/>
          <w:u w:val="none"/>
        </w:rPr>
        <w:t>¶</w:t>
      </w:r>
      <w:r w:rsidRPr="002F540D">
        <w:rPr>
          <w:rStyle w:val="StyleBoldUnderline"/>
          <w:sz w:val="12"/>
        </w:rPr>
        <w:t xml:space="preserve"> </w:t>
      </w:r>
      <w:r w:rsidRPr="00650C16">
        <w:rPr>
          <w:rStyle w:val="StyleBoldUnderline"/>
        </w:rPr>
        <w:t>a large portion of the hard currency that flows into Cuba</w:t>
      </w:r>
      <w:r w:rsidRPr="002F540D">
        <w:rPr>
          <w:rStyle w:val="StyleBoldUnderline"/>
          <w:b w:val="0"/>
          <w:sz w:val="16"/>
          <w:u w:val="none"/>
        </w:rPr>
        <w:t>. These remittances are pushed into</w:t>
      </w:r>
      <w:r w:rsidRPr="002F540D">
        <w:rPr>
          <w:rStyle w:val="StyleBoldUnderline"/>
          <w:b w:val="0"/>
          <w:sz w:val="12"/>
          <w:u w:val="none"/>
        </w:rPr>
        <w:t>¶</w:t>
      </w:r>
      <w:r w:rsidRPr="002F540D">
        <w:rPr>
          <w:rStyle w:val="StyleBoldUnderline"/>
          <w:b w:val="0"/>
          <w:sz w:val="16"/>
          <w:u w:val="none"/>
        </w:rPr>
        <w:t xml:space="preserve"> Cuba by the Cuban Americans sending money to their families abroad. </w:t>
      </w:r>
      <w:r w:rsidRPr="00650C16">
        <w:rPr>
          <w:rStyle w:val="StyleBoldUnderline"/>
        </w:rPr>
        <w:t xml:space="preserve">The </w:t>
      </w:r>
      <w:r w:rsidRPr="00650C16">
        <w:rPr>
          <w:rStyle w:val="StyleBoldUnderline"/>
        </w:rPr>
        <w:lastRenderedPageBreak/>
        <w:t>remittances undo the</w:t>
      </w:r>
      <w:r w:rsidRPr="002F540D">
        <w:rPr>
          <w:rStyle w:val="StyleBoldUnderline"/>
          <w:b w:val="0"/>
          <w:sz w:val="12"/>
          <w:u w:val="none"/>
        </w:rPr>
        <w:t>¶</w:t>
      </w:r>
      <w:r w:rsidRPr="002F540D">
        <w:rPr>
          <w:rStyle w:val="StyleBoldUnderline"/>
          <w:sz w:val="12"/>
        </w:rPr>
        <w:t xml:space="preserve"> </w:t>
      </w:r>
      <w:r w:rsidRPr="00650C16">
        <w:rPr>
          <w:rStyle w:val="StyleBoldUnderline"/>
        </w:rPr>
        <w:t>embargo’s very goals; the</w:t>
      </w:r>
      <w:r w:rsidRPr="002F540D">
        <w:rPr>
          <w:rStyle w:val="StyleBoldUnderline"/>
          <w:b w:val="0"/>
          <w:sz w:val="16"/>
          <w:u w:val="none"/>
        </w:rPr>
        <w:t xml:space="preserve"> </w:t>
      </w:r>
      <w:r w:rsidRPr="00650C16">
        <w:rPr>
          <w:rStyle w:val="StyleBoldUnderline"/>
        </w:rPr>
        <w:t xml:space="preserve">money goes straight to the Cuban government </w:t>
      </w:r>
      <w:r w:rsidRPr="002F540D">
        <w:rPr>
          <w:rStyle w:val="StyleBoldUnderline"/>
          <w:b w:val="0"/>
          <w:sz w:val="16"/>
          <w:u w:val="none"/>
        </w:rPr>
        <w:t xml:space="preserve">in dollar stores </w:t>
      </w:r>
      <w:r w:rsidRPr="00650C16">
        <w:rPr>
          <w:rStyle w:val="StyleBoldUnderline"/>
        </w:rPr>
        <w:t>at rates</w:t>
      </w:r>
      <w:r w:rsidRPr="002F540D">
        <w:rPr>
          <w:rStyle w:val="StyleBoldUnderline"/>
          <w:b w:val="0"/>
          <w:sz w:val="12"/>
          <w:u w:val="none"/>
        </w:rPr>
        <w:t>¶</w:t>
      </w:r>
      <w:r w:rsidRPr="002F540D">
        <w:rPr>
          <w:rStyle w:val="StyleBoldUnderline"/>
          <w:sz w:val="12"/>
        </w:rPr>
        <w:t xml:space="preserve"> </w:t>
      </w:r>
      <w:r w:rsidRPr="00650C16">
        <w:rPr>
          <w:rStyle w:val="StyleBoldUnderline"/>
        </w:rPr>
        <w:t xml:space="preserve">unfavorable to </w:t>
      </w:r>
      <w:r w:rsidRPr="002F540D">
        <w:rPr>
          <w:sz w:val="16"/>
        </w:rPr>
        <w:t>the</w:t>
      </w:r>
      <w:r w:rsidRPr="00650C16">
        <w:rPr>
          <w:rStyle w:val="StyleBoldUnderline"/>
        </w:rPr>
        <w:t xml:space="preserve"> Cubans</w:t>
      </w:r>
      <w:r w:rsidRPr="002F540D">
        <w:rPr>
          <w:rStyle w:val="StyleBoldUnderline"/>
          <w:b w:val="0"/>
          <w:sz w:val="16"/>
          <w:u w:val="none"/>
        </w:rPr>
        <w:t>. In order to reduce remittances one cannot simply place caps on the</w:t>
      </w:r>
      <w:r w:rsidRPr="002F540D">
        <w:rPr>
          <w:rStyle w:val="StyleBoldUnderline"/>
          <w:b w:val="0"/>
          <w:sz w:val="12"/>
          <w:u w:val="none"/>
        </w:rPr>
        <w:t>¶</w:t>
      </w:r>
      <w:r w:rsidRPr="002F540D">
        <w:rPr>
          <w:rStyle w:val="StyleBoldUnderline"/>
          <w:b w:val="0"/>
          <w:sz w:val="16"/>
          <w:u w:val="none"/>
        </w:rPr>
        <w:t xml:space="preserve"> amount that can be sent because people are already sending more than is legally allowable</w:t>
      </w:r>
      <w:r w:rsidRPr="002F540D">
        <w:rPr>
          <w:rStyle w:val="StyleBoldUnderline"/>
          <w:b w:val="0"/>
          <w:sz w:val="12"/>
          <w:u w:val="none"/>
        </w:rPr>
        <w:t>¶</w:t>
      </w:r>
      <w:r w:rsidRPr="002F540D">
        <w:rPr>
          <w:rStyle w:val="StyleBoldUnderline"/>
          <w:b w:val="0"/>
          <w:sz w:val="16"/>
          <w:u w:val="none"/>
        </w:rPr>
        <w:t xml:space="preserve"> anyway. Instead</w:t>
      </w:r>
      <w:r w:rsidRPr="00650C16">
        <w:rPr>
          <w:rStyle w:val="StyleBoldUnderline"/>
        </w:rPr>
        <w:t>, migration of Cubans into the United States needs to be limited</w:t>
      </w:r>
      <w:r w:rsidRPr="002F540D">
        <w:rPr>
          <w:rStyle w:val="StyleBoldUnderline"/>
          <w:b w:val="0"/>
          <w:sz w:val="16"/>
          <w:u w:val="none"/>
        </w:rPr>
        <w:t>.</w:t>
      </w:r>
      <w:r w:rsidRPr="002F540D">
        <w:rPr>
          <w:rStyle w:val="StyleBoldUnderline"/>
          <w:b w:val="0"/>
          <w:sz w:val="12"/>
          <w:u w:val="none"/>
        </w:rPr>
        <w:t>¶</w:t>
      </w:r>
      <w:r w:rsidRPr="002F540D">
        <w:rPr>
          <w:rStyle w:val="StyleBoldUnderline"/>
          <w:b w:val="0"/>
          <w:sz w:val="16"/>
          <w:u w:val="none"/>
        </w:rPr>
        <w:t xml:space="preserve"> </w:t>
      </w:r>
      <w:r w:rsidRPr="00650C16">
        <w:rPr>
          <w:rStyle w:val="StyleBoldUnderline"/>
        </w:rPr>
        <w:t>Immigration needs reevaluation because political oppression is no longer the catalyst for</w:t>
      </w:r>
      <w:r w:rsidRPr="002F540D">
        <w:rPr>
          <w:rStyle w:val="StyleBoldUnderline"/>
          <w:b w:val="0"/>
          <w:sz w:val="12"/>
          <w:u w:val="none"/>
        </w:rPr>
        <w:t>¶</w:t>
      </w:r>
      <w:r w:rsidRPr="002F540D">
        <w:rPr>
          <w:rStyle w:val="StyleBoldUnderline"/>
          <w:sz w:val="12"/>
        </w:rPr>
        <w:t xml:space="preserve"> </w:t>
      </w:r>
      <w:r w:rsidRPr="00650C16">
        <w:rPr>
          <w:rStyle w:val="StyleBoldUnderline"/>
        </w:rPr>
        <w:t>fleeing Cuba</w:t>
      </w:r>
      <w:r w:rsidRPr="002F540D">
        <w:rPr>
          <w:rStyle w:val="StyleBoldUnderline"/>
          <w:b w:val="0"/>
          <w:sz w:val="16"/>
          <w:u w:val="none"/>
        </w:rPr>
        <w:t>. There is a new kind of immigration. Cubans who move to the United States do so</w:t>
      </w:r>
      <w:r w:rsidRPr="002F540D">
        <w:rPr>
          <w:rStyle w:val="StyleBoldUnderline"/>
          <w:b w:val="0"/>
          <w:sz w:val="12"/>
          <w:u w:val="none"/>
        </w:rPr>
        <w:t>¶</w:t>
      </w:r>
      <w:r w:rsidRPr="002F540D">
        <w:rPr>
          <w:rStyle w:val="StyleBoldUnderline"/>
          <w:b w:val="0"/>
          <w:sz w:val="16"/>
          <w:u w:val="none"/>
        </w:rPr>
        <w:t xml:space="preserve"> because of economic reasons. Indicators suggest that immigrants from Cuba are beginning to</w:t>
      </w:r>
      <w:r w:rsidRPr="002F540D">
        <w:rPr>
          <w:rStyle w:val="StyleBoldUnderline"/>
          <w:b w:val="0"/>
          <w:sz w:val="12"/>
          <w:u w:val="none"/>
        </w:rPr>
        <w:t>¶</w:t>
      </w:r>
      <w:r w:rsidRPr="002F540D">
        <w:rPr>
          <w:rStyle w:val="StyleBoldUnderline"/>
          <w:b w:val="0"/>
          <w:sz w:val="16"/>
          <w:u w:val="none"/>
        </w:rPr>
        <w:t xml:space="preserve"> resemble those arriving from other Caribbean countries.33 The ‘boat people’ caught by the Coast</w:t>
      </w:r>
      <w:r w:rsidRPr="002F540D">
        <w:rPr>
          <w:rStyle w:val="StyleBoldUnderline"/>
          <w:b w:val="0"/>
          <w:sz w:val="12"/>
          <w:u w:val="none"/>
        </w:rPr>
        <w:t>¶</w:t>
      </w:r>
      <w:r w:rsidRPr="002F540D">
        <w:rPr>
          <w:rStyle w:val="StyleBoldUnderline"/>
          <w:b w:val="0"/>
          <w:sz w:val="16"/>
          <w:u w:val="none"/>
        </w:rPr>
        <w:t xml:space="preserve"> Guard and returned to Cuba survived their return to make the trip again. Such common</w:t>
      </w:r>
      <w:r w:rsidRPr="002F540D">
        <w:rPr>
          <w:rStyle w:val="StyleBoldUnderline"/>
          <w:b w:val="0"/>
          <w:sz w:val="12"/>
          <w:u w:val="none"/>
        </w:rPr>
        <w:t>¶</w:t>
      </w:r>
      <w:r w:rsidRPr="002F540D">
        <w:rPr>
          <w:rStyle w:val="StyleBoldUnderline"/>
          <w:b w:val="0"/>
          <w:sz w:val="16"/>
          <w:u w:val="none"/>
        </w:rPr>
        <w:t xml:space="preserve"> occurrences show that Cubans fleeing Cuba are not left in jail to rot and are not killed nor</w:t>
      </w:r>
      <w:r w:rsidRPr="002F540D">
        <w:rPr>
          <w:rStyle w:val="StyleBoldUnderline"/>
          <w:b w:val="0"/>
          <w:sz w:val="12"/>
          <w:u w:val="none"/>
        </w:rPr>
        <w:t>¶</w:t>
      </w:r>
      <w:r w:rsidRPr="002F540D">
        <w:rPr>
          <w:rStyle w:val="StyleBoldUnderline"/>
          <w:b w:val="0"/>
          <w:sz w:val="16"/>
          <w:u w:val="none"/>
        </w:rPr>
        <w:t xml:space="preserve"> otherwise threatened. The US then has no reason to continue to accept so many Cuban migrants.</w:t>
      </w:r>
      <w:r w:rsidRPr="002F540D">
        <w:rPr>
          <w:rStyle w:val="StyleBoldUnderline"/>
          <w:b w:val="0"/>
          <w:sz w:val="12"/>
          <w:u w:val="none"/>
        </w:rPr>
        <w:t>¶</w:t>
      </w:r>
      <w:r w:rsidRPr="002F540D">
        <w:rPr>
          <w:rStyle w:val="StyleBoldUnderline"/>
          <w:b w:val="0"/>
          <w:sz w:val="16"/>
          <w:u w:val="none"/>
        </w:rPr>
        <w:t xml:space="preserve"> A higher number of Cuban migrants equates to more remittances going back to the Cuban</w:t>
      </w:r>
      <w:r w:rsidRPr="002F540D">
        <w:rPr>
          <w:rStyle w:val="StyleBoldUnderline"/>
          <w:b w:val="0"/>
          <w:sz w:val="12"/>
          <w:u w:val="none"/>
        </w:rPr>
        <w:t>¶</w:t>
      </w:r>
      <w:r w:rsidRPr="002F540D">
        <w:rPr>
          <w:rStyle w:val="StyleBoldUnderline"/>
          <w:b w:val="0"/>
          <w:sz w:val="16"/>
          <w:u w:val="none"/>
        </w:rPr>
        <w:t xml:space="preserve"> government.</w:t>
      </w:r>
      <w:r w:rsidRPr="002F540D">
        <w:rPr>
          <w:rStyle w:val="StyleBoldUnderline"/>
          <w:b w:val="0"/>
          <w:sz w:val="12"/>
          <w:u w:val="none"/>
        </w:rPr>
        <w:t>¶</w:t>
      </w:r>
      <w:r w:rsidRPr="002F540D">
        <w:rPr>
          <w:rStyle w:val="StyleBoldUnderline"/>
          <w:b w:val="0"/>
          <w:sz w:val="16"/>
          <w:u w:val="none"/>
        </w:rPr>
        <w:t xml:space="preserve"> </w:t>
      </w:r>
      <w:r w:rsidRPr="00650C16">
        <w:rPr>
          <w:rStyle w:val="StyleBoldUnderline"/>
        </w:rPr>
        <w:t>Without the addition of US currency into the Cuban economy, the government will face a</w:t>
      </w:r>
      <w:r w:rsidRPr="002F540D">
        <w:rPr>
          <w:rStyle w:val="StyleBoldUnderline"/>
          <w:b w:val="0"/>
          <w:sz w:val="12"/>
          <w:u w:val="none"/>
        </w:rPr>
        <w:t>¶</w:t>
      </w:r>
      <w:r w:rsidRPr="002F540D">
        <w:rPr>
          <w:rStyle w:val="StyleBoldUnderline"/>
          <w:sz w:val="12"/>
        </w:rPr>
        <w:t xml:space="preserve"> </w:t>
      </w:r>
      <w:r w:rsidRPr="00650C16">
        <w:rPr>
          <w:rStyle w:val="StyleBoldUnderline"/>
        </w:rPr>
        <w:t>great deal of economic difficulty.</w:t>
      </w:r>
      <w:r w:rsidRPr="002F540D">
        <w:rPr>
          <w:rStyle w:val="StyleBoldUnderline"/>
          <w:b w:val="0"/>
          <w:sz w:val="16"/>
          <w:u w:val="none"/>
        </w:rPr>
        <w:t xml:space="preserve"> Logically, </w:t>
      </w:r>
      <w:r w:rsidRPr="002F540D">
        <w:rPr>
          <w:rStyle w:val="StyleBoldUnderline"/>
        </w:rPr>
        <w:t>in order to meet the needs of its people it will follow</w:t>
      </w:r>
      <w:r w:rsidRPr="002F540D">
        <w:rPr>
          <w:rStyle w:val="StyleBoldUnderline"/>
          <w:b w:val="0"/>
          <w:sz w:val="12"/>
          <w:u w:val="none"/>
        </w:rPr>
        <w:t>¶</w:t>
      </w:r>
      <w:r w:rsidRPr="002F540D">
        <w:rPr>
          <w:rStyle w:val="StyleBoldUnderline"/>
          <w:sz w:val="12"/>
        </w:rPr>
        <w:t xml:space="preserve"> </w:t>
      </w:r>
      <w:r w:rsidRPr="002F540D">
        <w:rPr>
          <w:rStyle w:val="StyleBoldUnderline"/>
        </w:rPr>
        <w:t xml:space="preserve">the path </w:t>
      </w:r>
      <w:r w:rsidRPr="002F540D">
        <w:rPr>
          <w:rStyle w:val="StyleBoldUnderline"/>
          <w:b w:val="0"/>
          <w:sz w:val="16"/>
          <w:u w:val="none"/>
        </w:rPr>
        <w:t xml:space="preserve">it had </w:t>
      </w:r>
      <w:r w:rsidRPr="002F540D">
        <w:rPr>
          <w:rStyle w:val="StyleBoldUnderline"/>
        </w:rPr>
        <w:t>during the “Special Period</w:t>
      </w:r>
      <w:r w:rsidRPr="002F540D">
        <w:rPr>
          <w:rStyle w:val="StyleBoldUnderline"/>
          <w:b w:val="0"/>
          <w:sz w:val="16"/>
          <w:u w:val="none"/>
        </w:rPr>
        <w:t xml:space="preserve">” </w:t>
      </w:r>
      <w:r w:rsidRPr="002F540D">
        <w:rPr>
          <w:rStyle w:val="StyleBoldUnderline"/>
        </w:rPr>
        <w:t>and out of necessity implement further economic</w:t>
      </w:r>
      <w:r w:rsidRPr="002F540D">
        <w:rPr>
          <w:rStyle w:val="StyleBoldUnderline"/>
          <w:b w:val="0"/>
          <w:sz w:val="12"/>
          <w:u w:val="none"/>
        </w:rPr>
        <w:t>¶</w:t>
      </w:r>
      <w:r w:rsidRPr="002F540D">
        <w:rPr>
          <w:rStyle w:val="StyleBoldUnderline"/>
          <w:sz w:val="12"/>
        </w:rPr>
        <w:t xml:space="preserve"> </w:t>
      </w:r>
      <w:r w:rsidRPr="002F540D">
        <w:rPr>
          <w:rStyle w:val="StyleBoldUnderline"/>
        </w:rPr>
        <w:t>reforms.</w:t>
      </w:r>
      <w:r w:rsidRPr="002F540D">
        <w:rPr>
          <w:rStyle w:val="StyleBoldUnderline"/>
          <w:b w:val="0"/>
          <w:sz w:val="16"/>
          <w:u w:val="none"/>
        </w:rPr>
        <w:t xml:space="preserve"> The success of </w:t>
      </w:r>
      <w:r w:rsidRPr="002F540D">
        <w:rPr>
          <w:rStyle w:val="StyleBoldUnderline"/>
        </w:rPr>
        <w:t>a market-based economy will</w:t>
      </w:r>
      <w:r w:rsidRPr="002F540D">
        <w:rPr>
          <w:rStyle w:val="StyleBoldUnderline"/>
          <w:b w:val="0"/>
          <w:sz w:val="16"/>
          <w:u w:val="none"/>
        </w:rPr>
        <w:t xml:space="preserve"> help to </w:t>
      </w:r>
      <w:r w:rsidRPr="002F540D">
        <w:rPr>
          <w:rStyle w:val="StyleBoldUnderline"/>
        </w:rPr>
        <w:t>foster the underpinnings of a</w:t>
      </w:r>
      <w:r w:rsidRPr="002F540D">
        <w:rPr>
          <w:rStyle w:val="StyleBoldUnderline"/>
          <w:b w:val="0"/>
          <w:sz w:val="12"/>
          <w:u w:val="none"/>
        </w:rPr>
        <w:t>¶</w:t>
      </w:r>
      <w:r w:rsidRPr="002F540D">
        <w:rPr>
          <w:rStyle w:val="StyleBoldUnderline"/>
          <w:sz w:val="12"/>
        </w:rPr>
        <w:t xml:space="preserve"> </w:t>
      </w:r>
      <w:r w:rsidRPr="002F540D">
        <w:rPr>
          <w:rStyle w:val="StyleBoldUnderline"/>
        </w:rPr>
        <w:t>democratic society</w:t>
      </w:r>
      <w:r w:rsidRPr="002F540D">
        <w:rPr>
          <w:rStyle w:val="StyleBoldUnderline"/>
          <w:b w:val="0"/>
          <w:sz w:val="16"/>
          <w:u w:val="none"/>
        </w:rPr>
        <w:t xml:space="preserve">. In going this route there needs to be a clear goal in US foreign policy. </w:t>
      </w:r>
      <w:r w:rsidRPr="002F540D">
        <w:rPr>
          <w:rStyle w:val="StyleBoldUnderline"/>
        </w:rPr>
        <w:t>The</w:t>
      </w:r>
      <w:r w:rsidRPr="002F540D">
        <w:rPr>
          <w:rStyle w:val="StyleBoldUnderline"/>
          <w:b w:val="0"/>
          <w:sz w:val="12"/>
          <w:u w:val="none"/>
        </w:rPr>
        <w:t>¶</w:t>
      </w:r>
      <w:r w:rsidRPr="002F540D">
        <w:rPr>
          <w:rStyle w:val="StyleBoldUnderline"/>
          <w:sz w:val="12"/>
        </w:rPr>
        <w:t xml:space="preserve"> </w:t>
      </w:r>
      <w:r w:rsidRPr="002F540D">
        <w:rPr>
          <w:rStyle w:val="StyleBoldUnderline"/>
        </w:rPr>
        <w:t>US needs to be willing to give praise for movement toward market economics and any step</w:t>
      </w:r>
      <w:r w:rsidRPr="002F540D">
        <w:rPr>
          <w:rStyle w:val="StyleBoldUnderline"/>
          <w:b w:val="0"/>
          <w:sz w:val="12"/>
          <w:u w:val="none"/>
        </w:rPr>
        <w:t>¶</w:t>
      </w:r>
      <w:r w:rsidRPr="002F540D">
        <w:rPr>
          <w:rStyle w:val="StyleBoldUnderline"/>
          <w:sz w:val="12"/>
        </w:rPr>
        <w:t xml:space="preserve"> </w:t>
      </w:r>
      <w:r w:rsidRPr="002F540D">
        <w:rPr>
          <w:rStyle w:val="StyleBoldUnderline"/>
        </w:rPr>
        <w:t>toward a Cuban government that can coexist peacefully with the ideals of the US.</w:t>
      </w:r>
      <w:r w:rsidRPr="002F540D">
        <w:rPr>
          <w:rStyle w:val="StyleBoldUnderline"/>
          <w:b w:val="0"/>
          <w:sz w:val="16"/>
          <w:u w:val="none"/>
        </w:rPr>
        <w:t xml:space="preserve"> </w:t>
      </w:r>
      <w:r w:rsidRPr="002F540D">
        <w:rPr>
          <w:rStyle w:val="StyleBoldUnderline"/>
        </w:rPr>
        <w:t>This is why</w:t>
      </w:r>
      <w:r w:rsidRPr="002F540D">
        <w:rPr>
          <w:rStyle w:val="StyleBoldUnderline"/>
          <w:b w:val="0"/>
          <w:sz w:val="12"/>
          <w:u w:val="none"/>
        </w:rPr>
        <w:t>¶</w:t>
      </w:r>
      <w:r w:rsidRPr="002F540D">
        <w:rPr>
          <w:rStyle w:val="StyleBoldUnderline"/>
          <w:sz w:val="12"/>
        </w:rPr>
        <w:t xml:space="preserve"> </w:t>
      </w:r>
      <w:r w:rsidRPr="002F540D">
        <w:rPr>
          <w:rStyle w:val="StyleBoldUnderline"/>
        </w:rPr>
        <w:t>the Helms-Burton Act needs another look.</w:t>
      </w:r>
      <w:r w:rsidRPr="002F540D">
        <w:rPr>
          <w:rStyle w:val="StyleBoldUnderline"/>
          <w:b w:val="0"/>
          <w:sz w:val="16"/>
          <w:u w:val="none"/>
        </w:rPr>
        <w:t xml:space="preserve"> The reactionary policy is too strong to be consistent</w:t>
      </w:r>
      <w:r w:rsidRPr="002F540D">
        <w:rPr>
          <w:rStyle w:val="StyleBoldUnderline"/>
          <w:b w:val="0"/>
          <w:sz w:val="12"/>
          <w:u w:val="none"/>
        </w:rPr>
        <w:t>¶</w:t>
      </w:r>
      <w:r w:rsidRPr="002F540D">
        <w:rPr>
          <w:rStyle w:val="StyleBoldUnderline"/>
          <w:b w:val="0"/>
          <w:sz w:val="16"/>
          <w:u w:val="none"/>
        </w:rPr>
        <w:t xml:space="preserve"> with the goals of the United States. All at once, the policy is one that is unwilling to allow</w:t>
      </w:r>
      <w:r w:rsidRPr="002F540D">
        <w:rPr>
          <w:rStyle w:val="StyleBoldUnderline"/>
          <w:b w:val="0"/>
          <w:sz w:val="12"/>
          <w:u w:val="none"/>
        </w:rPr>
        <w:t>¶</w:t>
      </w:r>
      <w:r w:rsidRPr="002F540D">
        <w:rPr>
          <w:rStyle w:val="StyleBoldUnderline"/>
          <w:b w:val="0"/>
          <w:sz w:val="16"/>
          <w:u w:val="none"/>
        </w:rPr>
        <w:t xml:space="preserve"> flexibility in the transition of Cuba. Further, either the law should be re-written in positive terms,</w:t>
      </w:r>
      <w:r w:rsidRPr="002F540D">
        <w:rPr>
          <w:rStyle w:val="StyleBoldUnderline"/>
          <w:b w:val="0"/>
          <w:sz w:val="12"/>
          <w:u w:val="none"/>
        </w:rPr>
        <w:t>¶</w:t>
      </w:r>
      <w:r w:rsidRPr="002F540D">
        <w:rPr>
          <w:rStyle w:val="StyleBoldUnderline"/>
          <w:b w:val="0"/>
          <w:sz w:val="16"/>
          <w:u w:val="none"/>
        </w:rPr>
        <w:t xml:space="preserve"> or it ought to be stricken from US policy.</w:t>
      </w:r>
      <w:r w:rsidRPr="002F540D">
        <w:rPr>
          <w:rStyle w:val="StyleBoldUnderline"/>
          <w:b w:val="0"/>
          <w:sz w:val="12"/>
          <w:u w:val="none"/>
        </w:rPr>
        <w:t>¶</w:t>
      </w:r>
      <w:r w:rsidRPr="002F540D">
        <w:rPr>
          <w:rStyle w:val="StyleBoldUnderline"/>
          <w:b w:val="0"/>
          <w:sz w:val="16"/>
          <w:u w:val="none"/>
        </w:rPr>
        <w:t xml:space="preserve"> The interactions in tourism are credited as being an exchange for ideas and things. However,</w:t>
      </w:r>
      <w:r w:rsidRPr="002F540D">
        <w:rPr>
          <w:rStyle w:val="StyleBoldUnderline"/>
          <w:b w:val="0"/>
          <w:sz w:val="12"/>
          <w:u w:val="none"/>
        </w:rPr>
        <w:t>¶</w:t>
      </w:r>
      <w:r w:rsidRPr="002F540D">
        <w:rPr>
          <w:rStyle w:val="StyleBoldUnderline"/>
          <w:b w:val="0"/>
          <w:sz w:val="16"/>
          <w:u w:val="none"/>
        </w:rPr>
        <w:t xml:space="preserve"> if European nations are already engaging in tourism, then the ideals of democracy are finding</w:t>
      </w:r>
      <w:r w:rsidRPr="002F540D">
        <w:rPr>
          <w:rStyle w:val="StyleBoldUnderline"/>
          <w:b w:val="0"/>
          <w:sz w:val="12"/>
          <w:u w:val="none"/>
        </w:rPr>
        <w:t>¶</w:t>
      </w:r>
      <w:r w:rsidRPr="002F540D">
        <w:rPr>
          <w:rStyle w:val="StyleBoldUnderline"/>
          <w:b w:val="0"/>
          <w:sz w:val="16"/>
          <w:u w:val="none"/>
        </w:rPr>
        <w:t xml:space="preserve"> their ways into the Cuban society. That said, </w:t>
      </w:r>
      <w:r w:rsidRPr="002F540D">
        <w:rPr>
          <w:rStyle w:val="StyleBoldUnderline"/>
        </w:rPr>
        <w:t>the single area in which the US could make steps</w:t>
      </w:r>
      <w:r w:rsidRPr="002F540D">
        <w:rPr>
          <w:rStyle w:val="StyleBoldUnderline"/>
          <w:b w:val="0"/>
          <w:sz w:val="12"/>
          <w:u w:val="none"/>
        </w:rPr>
        <w:t>¶</w:t>
      </w:r>
      <w:r w:rsidRPr="002F540D">
        <w:rPr>
          <w:rStyle w:val="StyleBoldUnderline"/>
          <w:sz w:val="12"/>
        </w:rPr>
        <w:t xml:space="preserve"> </w:t>
      </w:r>
      <w:r w:rsidRPr="002F540D">
        <w:rPr>
          <w:rStyle w:val="StyleBoldUnderline"/>
        </w:rPr>
        <w:t>toward engagement is in tourism.</w:t>
      </w:r>
      <w:r w:rsidRPr="002F540D">
        <w:rPr>
          <w:rStyle w:val="StyleBoldUnderline"/>
          <w:b w:val="0"/>
          <w:sz w:val="16"/>
          <w:u w:val="none"/>
        </w:rPr>
        <w:t xml:space="preserve"> The US opening tourism to Cuba would have many effects.</w:t>
      </w:r>
      <w:r w:rsidRPr="002F540D">
        <w:rPr>
          <w:rStyle w:val="StyleBoldUnderline"/>
          <w:b w:val="0"/>
          <w:sz w:val="12"/>
          <w:u w:val="none"/>
        </w:rPr>
        <w:t>¶</w:t>
      </w:r>
      <w:r w:rsidRPr="002F540D">
        <w:rPr>
          <w:rStyle w:val="StyleBoldUnderline"/>
          <w:b w:val="0"/>
          <w:sz w:val="16"/>
          <w:u w:val="none"/>
        </w:rPr>
        <w:t xml:space="preserve"> Besides the obvious inflow to the economy</w:t>
      </w:r>
      <w:r w:rsidRPr="002F540D">
        <w:rPr>
          <w:rStyle w:val="StyleBoldUnderline"/>
        </w:rPr>
        <w:t>, it would introduce a big incentive for making steps</w:t>
      </w:r>
      <w:r w:rsidRPr="002F540D">
        <w:rPr>
          <w:rStyle w:val="StyleBoldUnderline"/>
          <w:b w:val="0"/>
          <w:sz w:val="12"/>
          <w:u w:val="none"/>
        </w:rPr>
        <w:t>¶</w:t>
      </w:r>
      <w:r w:rsidRPr="002F540D">
        <w:rPr>
          <w:rStyle w:val="StyleBoldUnderline"/>
          <w:sz w:val="12"/>
        </w:rPr>
        <w:t xml:space="preserve"> </w:t>
      </w:r>
      <w:r w:rsidRPr="002F540D">
        <w:rPr>
          <w:rStyle w:val="StyleBoldUnderline"/>
        </w:rPr>
        <w:t>toward democracy.</w:t>
      </w:r>
      <w:r w:rsidRPr="002F540D">
        <w:rPr>
          <w:rStyle w:val="StyleBoldUnderline"/>
          <w:b w:val="0"/>
          <w:sz w:val="16"/>
          <w:u w:val="none"/>
        </w:rPr>
        <w:t xml:space="preserve"> That is, the US government can easily re-establish sanctions banning travel</w:t>
      </w:r>
      <w:r w:rsidRPr="002F540D">
        <w:rPr>
          <w:rStyle w:val="StyleBoldUnderline"/>
          <w:b w:val="0"/>
          <w:sz w:val="12"/>
          <w:u w:val="none"/>
        </w:rPr>
        <w:t>¶</w:t>
      </w:r>
      <w:r w:rsidRPr="002F540D">
        <w:rPr>
          <w:rStyle w:val="StyleBoldUnderline"/>
          <w:b w:val="0"/>
          <w:sz w:val="16"/>
          <w:u w:val="none"/>
        </w:rPr>
        <w:t xml:space="preserve"> to Cuba without the sort of difficulty there would be in untangling US investment or other forms</w:t>
      </w:r>
      <w:r w:rsidRPr="002F540D">
        <w:rPr>
          <w:rStyle w:val="StyleBoldUnderline"/>
          <w:b w:val="0"/>
          <w:sz w:val="12"/>
          <w:u w:val="none"/>
        </w:rPr>
        <w:t>¶</w:t>
      </w:r>
      <w:r w:rsidRPr="002F540D">
        <w:rPr>
          <w:rStyle w:val="StyleBoldUnderline"/>
          <w:b w:val="0"/>
          <w:sz w:val="16"/>
          <w:u w:val="none"/>
        </w:rPr>
        <w:t xml:space="preserve"> of economic engagement.</w:t>
      </w:r>
    </w:p>
    <w:p w:rsidR="002802F3" w:rsidRPr="00113B74" w:rsidRDefault="002802F3" w:rsidP="002802F3">
      <w:pPr>
        <w:pStyle w:val="Heading4"/>
        <w:rPr>
          <w:rStyle w:val="StyleStyleBold12pt"/>
          <w:b/>
        </w:rPr>
      </w:pPr>
      <w:r>
        <w:rPr>
          <w:rStyle w:val="StyleStyleBold12pt"/>
          <w:b/>
        </w:rPr>
        <w:t>Plan benefits longterm</w:t>
      </w:r>
    </w:p>
    <w:p w:rsidR="002802F3" w:rsidRPr="00113B74" w:rsidRDefault="002802F3" w:rsidP="002802F3">
      <w:pPr>
        <w:rPr>
          <w:rStyle w:val="StyleStyleBold12pt"/>
          <w:b w:val="0"/>
          <w:sz w:val="16"/>
        </w:rPr>
      </w:pPr>
      <w:r w:rsidRPr="00113B74">
        <w:rPr>
          <w:rStyle w:val="StyleStyleBold12pt"/>
        </w:rPr>
        <w:t>Milam, 2008</w:t>
      </w:r>
      <w:r w:rsidRPr="00113B74">
        <w:rPr>
          <w:rStyle w:val="StyleStyleBold12pt"/>
          <w:sz w:val="16"/>
        </w:rPr>
        <w:t xml:space="preserve"> </w:t>
      </w:r>
      <w:r w:rsidRPr="00113B74">
        <w:rPr>
          <w:rStyle w:val="StyleStyleBold12pt"/>
          <w:b w:val="0"/>
          <w:sz w:val="16"/>
        </w:rPr>
        <w:t>(Lacey Milam, Communications Professional and correspondent for the Daily Beacon, Cuban embargo perpetuates hostility, communism”, The Daily Beacon, 11/21/2008, http://utdailybeacon.com/opinion/columns/untitled-column-by-lacey-milam/2008/nov/21/cuban-embargo-perpetuates-hostility-communism/)</w:t>
      </w:r>
    </w:p>
    <w:p w:rsidR="002802F3" w:rsidRPr="00CE4C4D" w:rsidRDefault="002802F3" w:rsidP="002802F3">
      <w:pPr>
        <w:rPr>
          <w:sz w:val="12"/>
        </w:rPr>
      </w:pPr>
      <w:r w:rsidRPr="00113B74">
        <w:rPr>
          <w:rStyle w:val="StyleBoldUnderline"/>
        </w:rPr>
        <w:t>If the embargo was lifted tomorrow, it would still be several years before changes in Cuba would begin to appear</w:t>
      </w:r>
      <w:r w:rsidRPr="00CE4C4D">
        <w:rPr>
          <w:rStyle w:val="StyleBoldUnderline"/>
          <w:b w:val="0"/>
          <w:sz w:val="12"/>
          <w:u w:val="none"/>
        </w:rPr>
        <w:t xml:space="preserve">. </w:t>
      </w:r>
      <w:r w:rsidRPr="00113B74">
        <w:rPr>
          <w:rStyle w:val="StyleBoldUnderline"/>
        </w:rPr>
        <w:t>The communist nation would not become a democracy overnight.</w:t>
      </w:r>
      <w:r w:rsidRPr="00CE4C4D">
        <w:rPr>
          <w:rStyle w:val="StyleBoldUnderline"/>
          <w:b w:val="0"/>
          <w:sz w:val="12"/>
          <w:u w:val="none"/>
        </w:rPr>
        <w:t xml:space="preserve"> However, </w:t>
      </w:r>
      <w:r w:rsidRPr="00CE4C4D">
        <w:rPr>
          <w:sz w:val="12"/>
        </w:rPr>
        <w:t>Raul Castro has hinted that he would welcome a friendlier relationship with the United States. He has also said he might consider implementing a free-market system similar to China’s. A free market and increased foreign investment and trade would undermine the communist government and do more to further democracy than the embargo ever has.</w:t>
      </w:r>
    </w:p>
    <w:p w:rsidR="002802F3" w:rsidRDefault="002802F3" w:rsidP="002802F3">
      <w:pPr>
        <w:rPr>
          <w:rStyle w:val="StyleBoldUnderline"/>
          <w:b w:val="0"/>
          <w:u w:val="none"/>
        </w:rPr>
      </w:pPr>
    </w:p>
    <w:p w:rsidR="002802F3" w:rsidRPr="0030285A" w:rsidRDefault="002802F3" w:rsidP="002802F3">
      <w:pPr>
        <w:keepNext/>
        <w:keepLines/>
        <w:pageBreakBefore/>
        <w:spacing w:before="480"/>
        <w:jc w:val="center"/>
        <w:outlineLvl w:val="1"/>
        <w:rPr>
          <w:rFonts w:eastAsiaTheme="majorEastAsia" w:cstheme="majorBidi"/>
          <w:b/>
          <w:bCs/>
          <w:sz w:val="44"/>
          <w:szCs w:val="26"/>
          <w:u w:val="double"/>
        </w:rPr>
      </w:pPr>
      <w:r w:rsidRPr="0030285A">
        <w:rPr>
          <w:rFonts w:eastAsiaTheme="majorEastAsia" w:cstheme="majorBidi"/>
          <w:b/>
          <w:bCs/>
          <w:sz w:val="44"/>
          <w:szCs w:val="26"/>
          <w:u w:val="double"/>
        </w:rPr>
        <w:lastRenderedPageBreak/>
        <w:t>Midwestern Econ turn</w:t>
      </w:r>
    </w:p>
    <w:p w:rsidR="002802F3" w:rsidRPr="0030285A" w:rsidRDefault="002802F3" w:rsidP="002802F3">
      <w:pPr>
        <w:keepNext/>
        <w:keepLines/>
        <w:spacing w:before="200"/>
        <w:outlineLvl w:val="3"/>
        <w:rPr>
          <w:rFonts w:eastAsiaTheme="majorEastAsia" w:cstheme="majorBidi"/>
          <w:b/>
          <w:bCs/>
          <w:iCs/>
          <w:sz w:val="26"/>
        </w:rPr>
      </w:pPr>
      <w:r w:rsidRPr="0030285A">
        <w:rPr>
          <w:rFonts w:eastAsiaTheme="majorEastAsia" w:cstheme="majorBidi"/>
          <w:b/>
          <w:bCs/>
          <w:iCs/>
          <w:sz w:val="26"/>
        </w:rPr>
        <w:t>Importing sugarcane ethanol kills Midwestern US economy</w:t>
      </w:r>
    </w:p>
    <w:p w:rsidR="002802F3" w:rsidRPr="0030285A" w:rsidRDefault="002802F3" w:rsidP="002802F3">
      <w:pPr>
        <w:rPr>
          <w:rFonts w:cstheme="minorBidi"/>
          <w:sz w:val="16"/>
        </w:rPr>
      </w:pPr>
      <w:r w:rsidRPr="0030285A">
        <w:rPr>
          <w:rFonts w:cstheme="minorBidi"/>
          <w:b/>
          <w:bCs/>
          <w:sz w:val="26"/>
        </w:rPr>
        <w:t>Specht, 2013</w:t>
      </w:r>
      <w:r w:rsidRPr="0030285A">
        <w:rPr>
          <w:rFonts w:cstheme="minorBidi"/>
          <w:sz w:val="16"/>
        </w:rPr>
        <w:t xml:space="preserve"> (Jonathan, Legal Advisor, Pearlmaker Holsteins, Inc. B.A., Louisiana State University, 2009, “Raising Cane: Cuban Sugarcane Ethanol’s Economic and Environmental Effects on the United States”, Environs: Environmental Law and Policy Journal, April 24, 2013, http://environs.law.ucdavis.edu/issues/36/2/specht.pdf)</w:t>
      </w:r>
    </w:p>
    <w:p w:rsidR="002802F3" w:rsidRPr="0030285A" w:rsidRDefault="002802F3" w:rsidP="002802F3">
      <w:pPr>
        <w:rPr>
          <w:rFonts w:cstheme="minorBidi"/>
          <w:sz w:val="16"/>
        </w:rPr>
      </w:pPr>
    </w:p>
    <w:p w:rsidR="002802F3" w:rsidRPr="0030285A" w:rsidRDefault="002802F3" w:rsidP="002802F3">
      <w:pPr>
        <w:rPr>
          <w:rFonts w:cstheme="minorBidi"/>
          <w:sz w:val="16"/>
        </w:rPr>
      </w:pPr>
      <w:r w:rsidRPr="0030285A">
        <w:rPr>
          <w:rFonts w:cstheme="minorBidi"/>
          <w:sz w:val="16"/>
        </w:rPr>
        <w:t xml:space="preserve">Absent a scenario in which the RFS was raised at the same time as U.S. consumption of ethanol from Cuban sugarcane increased, it is likely </w:t>
      </w:r>
      <w:r w:rsidRPr="0030285A">
        <w:rPr>
          <w:rFonts w:cstheme="minorBidi"/>
          <w:b/>
          <w:bCs/>
          <w:u w:val="single"/>
        </w:rPr>
        <w:t>that importing Cuban sugarcane ethanol would have a negative economic effect on the Midwestern United States</w:t>
      </w:r>
      <w:r w:rsidRPr="0030285A">
        <w:rPr>
          <w:rFonts w:cstheme="minorBidi"/>
          <w:sz w:val="16"/>
        </w:rPr>
        <w:t xml:space="preserve">. </w:t>
      </w:r>
      <w:r w:rsidRPr="0030285A">
        <w:rPr>
          <w:rFonts w:cstheme="minorBidi"/>
          <w:b/>
          <w:bCs/>
          <w:u w:val="single"/>
        </w:rPr>
        <w:t>The worst case economic scenario</w:t>
      </w:r>
      <w:r w:rsidRPr="0030285A">
        <w:rPr>
          <w:rFonts w:cstheme="minorBidi"/>
          <w:sz w:val="16"/>
        </w:rPr>
        <w:t xml:space="preserve"> for the United States that could possibly arise out importing ethanol from Cuba </w:t>
      </w:r>
      <w:r w:rsidRPr="0030285A">
        <w:rPr>
          <w:rFonts w:cstheme="minorBidi"/>
          <w:b/>
          <w:bCs/>
          <w:u w:val="single"/>
        </w:rPr>
        <w:t>would be that such ethanol largely supplants rather than supplements the domestic ethanol industry.</w:t>
      </w:r>
      <w:r w:rsidRPr="0030285A">
        <w:rPr>
          <w:rFonts w:cstheme="minorBidi"/>
          <w:sz w:val="16"/>
        </w:rPr>
        <w:t xml:space="preserve"> </w:t>
      </w:r>
      <w:r w:rsidRPr="0030285A">
        <w:rPr>
          <w:rFonts w:cstheme="minorBidi"/>
          <w:b/>
          <w:bCs/>
          <w:u w:val="single"/>
        </w:rPr>
        <w:t>This could lead to ethanol plant closures, job losses, and a regionalized economic slowdown across the Midwestern United States</w:t>
      </w:r>
      <w:r w:rsidRPr="0030285A">
        <w:rPr>
          <w:rFonts w:cstheme="minorBidi"/>
          <w:sz w:val="16"/>
        </w:rPr>
        <w:t xml:space="preserve">. </w:t>
      </w:r>
      <w:r w:rsidRPr="0030285A">
        <w:rPr>
          <w:rFonts w:cstheme="minorBidi"/>
          <w:b/>
          <w:bCs/>
          <w:u w:val="single"/>
        </w:rPr>
        <w:t>This</w:t>
      </w:r>
      <w:r w:rsidRPr="0030285A">
        <w:rPr>
          <w:rFonts w:cstheme="minorBidi"/>
          <w:sz w:val="16"/>
        </w:rPr>
        <w:t xml:space="preserve"> regionalized economic </w:t>
      </w:r>
      <w:r w:rsidRPr="0030285A">
        <w:rPr>
          <w:rFonts w:cstheme="minorBidi"/>
          <w:b/>
          <w:bCs/>
          <w:u w:val="single"/>
        </w:rPr>
        <w:t>slowdown</w:t>
      </w:r>
      <w:r w:rsidRPr="0030285A">
        <w:rPr>
          <w:rFonts w:cstheme="minorBidi"/>
          <w:sz w:val="16"/>
        </w:rPr>
        <w:t xml:space="preserve"> </w:t>
      </w:r>
      <w:r w:rsidRPr="0030285A">
        <w:rPr>
          <w:rFonts w:cstheme="minorBidi"/>
          <w:b/>
          <w:bCs/>
          <w:u w:val="single"/>
        </w:rPr>
        <w:t>would be made worse if a drop in demand</w:t>
      </w:r>
      <w:r w:rsidRPr="0030285A">
        <w:rPr>
          <w:rFonts w:cstheme="minorBidi"/>
          <w:sz w:val="16"/>
        </w:rPr>
        <w:t xml:space="preserve"> for corn-based ethanol </w:t>
      </w:r>
      <w:r w:rsidRPr="0030285A">
        <w:rPr>
          <w:rFonts w:cstheme="minorBidi"/>
          <w:b/>
          <w:bCs/>
          <w:u w:val="single"/>
        </w:rPr>
        <w:t>led to a significant decline in corn prices and a resulting loss of purchasing power by corn farmers</w:t>
      </w:r>
      <w:r w:rsidRPr="0030285A">
        <w:rPr>
          <w:rFonts w:cstheme="minorBidi"/>
          <w:sz w:val="16"/>
        </w:rPr>
        <w:t xml:space="preserve"> (whose spending in times of high commodity prices boosts small-town economies).</w:t>
      </w:r>
    </w:p>
    <w:p w:rsidR="002802F3" w:rsidRPr="0030285A" w:rsidRDefault="002802F3" w:rsidP="002802F3">
      <w:pPr>
        <w:rPr>
          <w:rFonts w:cstheme="minorBidi"/>
          <w:sz w:val="16"/>
        </w:rPr>
      </w:pPr>
    </w:p>
    <w:p w:rsidR="002802F3" w:rsidRPr="0030285A" w:rsidRDefault="002802F3" w:rsidP="002802F3">
      <w:pPr>
        <w:rPr>
          <w:rFonts w:cstheme="minorBidi"/>
          <w:sz w:val="16"/>
        </w:rPr>
      </w:pPr>
    </w:p>
    <w:p w:rsidR="002802F3" w:rsidRPr="0030285A" w:rsidRDefault="002802F3" w:rsidP="002802F3">
      <w:pPr>
        <w:keepNext/>
        <w:keepLines/>
        <w:spacing w:before="200"/>
        <w:outlineLvl w:val="3"/>
        <w:rPr>
          <w:rFonts w:eastAsiaTheme="majorEastAsia" w:cstheme="majorBidi"/>
          <w:b/>
          <w:bCs/>
          <w:iCs/>
          <w:sz w:val="26"/>
        </w:rPr>
      </w:pPr>
      <w:r w:rsidRPr="0030285A">
        <w:rPr>
          <w:rFonts w:eastAsiaTheme="majorEastAsia" w:cstheme="majorBidi"/>
          <w:b/>
          <w:bCs/>
          <w:iCs/>
          <w:sz w:val="26"/>
        </w:rPr>
        <w:t>Killing Midwestern US will cause decline in unemployment and regional disasters—leave US in precarious situation</w:t>
      </w:r>
    </w:p>
    <w:p w:rsidR="002802F3" w:rsidRPr="0030285A" w:rsidRDefault="002802F3" w:rsidP="002802F3">
      <w:pPr>
        <w:rPr>
          <w:rFonts w:cstheme="minorBidi"/>
          <w:sz w:val="16"/>
        </w:rPr>
      </w:pPr>
      <w:r w:rsidRPr="0030285A">
        <w:rPr>
          <w:rFonts w:cstheme="minorBidi"/>
          <w:b/>
          <w:bCs/>
          <w:sz w:val="26"/>
        </w:rPr>
        <w:t>Specht, 2013</w:t>
      </w:r>
      <w:r w:rsidRPr="0030285A">
        <w:rPr>
          <w:rFonts w:cstheme="minorBidi"/>
          <w:sz w:val="16"/>
        </w:rPr>
        <w:t xml:space="preserve"> (Jonathan, Legal Advisor, Pearlmaker Holsteins, Inc. B.A., Louisiana State University, 2009, “Raising Cane: Cuban Sugarcane Ethanol’s Economic and Environmental Effects on the United States”, Environs: Environmental Law and Policy Journal, April 24, 2013, http://environs.law.ucdavis.edu/issues/36/2/specht.pdf)</w:t>
      </w:r>
    </w:p>
    <w:p w:rsidR="002802F3" w:rsidRPr="0030285A" w:rsidRDefault="002802F3" w:rsidP="002802F3">
      <w:pPr>
        <w:rPr>
          <w:rFonts w:cstheme="minorBidi"/>
          <w:sz w:val="16"/>
        </w:rPr>
      </w:pPr>
    </w:p>
    <w:p w:rsidR="002802F3" w:rsidRDefault="002802F3" w:rsidP="002802F3">
      <w:pPr>
        <w:rPr>
          <w:rFonts w:cstheme="minorBidi"/>
          <w:sz w:val="16"/>
        </w:rPr>
      </w:pPr>
      <w:r w:rsidRPr="0030285A">
        <w:rPr>
          <w:rFonts w:cstheme="minorBidi"/>
          <w:b/>
          <w:bCs/>
          <w:u w:val="single"/>
        </w:rPr>
        <w:t>Over the past thirty years, ethanol has become a greater and greater factor in the economics of corn production, and thus the economy of the Midwestern United States</w:t>
      </w:r>
      <w:r w:rsidRPr="0030285A">
        <w:rPr>
          <w:rFonts w:cstheme="minorBidi"/>
          <w:sz w:val="16"/>
        </w:rPr>
        <w:t>. In this time period</w:t>
      </w:r>
      <w:r w:rsidRPr="0030285A">
        <w:rPr>
          <w:rFonts w:cstheme="minorBidi"/>
          <w:b/>
          <w:bCs/>
          <w:u w:val="single"/>
        </w:rPr>
        <w:t>, the amount of U.S. corn production used for ethanol has dramatically increased.</w:t>
      </w:r>
      <w:r w:rsidRPr="0030285A">
        <w:rPr>
          <w:rFonts w:cstheme="minorBidi"/>
          <w:sz w:val="16"/>
        </w:rPr>
        <w:t xml:space="preserve"> In 1980, less than 1% of the U.S. corn crop went to ethanol production.148 By 2011, that amount rose to approximately onethird of the annual U.S. corn crop.149 </w:t>
      </w:r>
      <w:r w:rsidRPr="0030285A">
        <w:rPr>
          <w:rFonts w:cstheme="minorBidi"/>
          <w:b/>
          <w:bCs/>
          <w:u w:val="single"/>
        </w:rPr>
        <w:t>The success of the ethanol industry has been one reason150 that much of the Corn Belt151 has weathered the most recent economic recession</w:t>
      </w:r>
      <w:r w:rsidRPr="0030285A">
        <w:rPr>
          <w:rFonts w:cstheme="minorBidi"/>
          <w:sz w:val="16"/>
        </w:rPr>
        <w:t xml:space="preserve"> relatively well.152 According to the Bureau of Labor Statistics, </w:t>
      </w:r>
      <w:r w:rsidRPr="0030285A">
        <w:rPr>
          <w:rFonts w:cstheme="minorBidi"/>
          <w:b/>
          <w:bCs/>
          <w:u w:val="single"/>
        </w:rPr>
        <w:t>as of March 2013, North Dakota</w:t>
      </w:r>
      <w:r w:rsidRPr="0030285A">
        <w:rPr>
          <w:rFonts w:cstheme="minorBidi"/>
          <w:sz w:val="16"/>
        </w:rPr>
        <w:t xml:space="preserve">153 </w:t>
      </w:r>
      <w:r w:rsidRPr="0030285A">
        <w:rPr>
          <w:rFonts w:cstheme="minorBidi"/>
          <w:b/>
          <w:bCs/>
          <w:u w:val="single"/>
        </w:rPr>
        <w:t>(with 3.2%), Nebraska (with 3.8%), South Dakota (with 4.43%), and Iowa (with 5.0%) had four of the six lowest state unemployment rates</w:t>
      </w:r>
      <w:r w:rsidRPr="0030285A">
        <w:rPr>
          <w:rFonts w:cstheme="minorBidi"/>
          <w:sz w:val="16"/>
        </w:rPr>
        <w:t xml:space="preserve"> in the United States.154 </w:t>
      </w:r>
      <w:r w:rsidRPr="0030285A">
        <w:rPr>
          <w:rFonts w:cstheme="minorBidi"/>
          <w:b/>
          <w:bCs/>
          <w:u w:val="single"/>
        </w:rPr>
        <w:t>Two other states with significant ethanol production, Minnesota and Kansas,155 were also in the bottom fifteen states for unemployment</w:t>
      </w:r>
      <w:r w:rsidRPr="0030285A">
        <w:rPr>
          <w:rFonts w:cstheme="minorBidi"/>
          <w:sz w:val="16"/>
        </w:rPr>
        <w:t>.156 While it may be true that the Corn Belt region is currently doing well economically (that is, aside from the effects of the drought of 2012), especially relative to other parts of the country, this has not always been the case. During the 1980s, when commodity prices were very low, the Corn Belt region suffered economic stress from sharply reduced farm profits.</w:t>
      </w:r>
      <w:r w:rsidRPr="0030285A">
        <w:rPr>
          <w:rFonts w:cstheme="minorBidi"/>
          <w:b/>
          <w:bCs/>
          <w:u w:val="single"/>
        </w:rPr>
        <w:t>157 By providing a certain source of demand for corn, domestic ethanol production sets a floor on the price of corn, preventing this type of regional disaster from repeating. Additionally, the population of the rural Midwest has been declining for years</w:t>
      </w:r>
      <w:r w:rsidRPr="0030285A">
        <w:rPr>
          <w:rFonts w:cstheme="minorBidi"/>
          <w:sz w:val="16"/>
        </w:rPr>
        <w:t>.158 As President Obama acknowledged in a 2010 speech, in an era of outsourcing and downsizing that began long before the most recent economic recession</w:t>
      </w:r>
      <w:r w:rsidRPr="0030285A">
        <w:rPr>
          <w:rFonts w:cstheme="minorBidi"/>
          <w:b/>
          <w:bCs/>
          <w:u w:val="single"/>
        </w:rPr>
        <w:t>, the domestic corn-based ethanol industry stands out as one of the few sectors that is bringing jobs to rural America and allowing towns that might otherwise die to survive.</w:t>
      </w:r>
      <w:r w:rsidRPr="0030285A">
        <w:rPr>
          <w:rFonts w:cstheme="minorBidi"/>
          <w:sz w:val="16"/>
        </w:rPr>
        <w:t xml:space="preserve">159 For roughly two decades, the domestic ethanol industry has relied on the promise of continued government support in some form in order to expand facilities and ratchet up production.160 For years policy-makers have promoted the goals of reducing carbon dioxide emissions, cutting back on fossil fuel usage, and reducing U.S. dependence on foreign countries for its energy needs.161 Although the degree to which the domestic ethanol industry actually meets these goals is disputed,162 it does contribute to achieving each goal to some degree. While importing ethanol from Cuban sugarcane would meet thefirst two national policy goals, it would detract from the third. </w:t>
      </w:r>
      <w:r w:rsidRPr="0030285A">
        <w:rPr>
          <w:rFonts w:cstheme="minorBidi"/>
          <w:b/>
          <w:bCs/>
          <w:u w:val="single"/>
        </w:rPr>
        <w:t xml:space="preserve">It would seem perverse for policy-makers to enact policies that would severely damage an industry that helped meet the national policy goals they had espoused, especially after the policy-makers had supported the </w:t>
      </w:r>
      <w:r w:rsidRPr="0030285A">
        <w:rPr>
          <w:rFonts w:cstheme="minorBidi"/>
          <w:b/>
          <w:bCs/>
          <w:u w:val="single"/>
        </w:rPr>
        <w:lastRenderedPageBreak/>
        <w:t>industry</w:t>
      </w:r>
      <w:r w:rsidRPr="0030285A">
        <w:rPr>
          <w:rFonts w:cstheme="minorBidi"/>
          <w:sz w:val="16"/>
        </w:rPr>
        <w:t xml:space="preserve">. Whether or not policy and law advancements successfully encouraging </w:t>
      </w:r>
      <w:r w:rsidRPr="0030285A">
        <w:rPr>
          <w:rFonts w:cstheme="minorBidi"/>
          <w:b/>
          <w:bCs/>
          <w:u w:val="single"/>
        </w:rPr>
        <w:t>the growth of a Cuban sugarcane ethanol industry would, in fact, severely damage the domestic ethanol industry and the Midwestern economy would depend on a number of factors.</w:t>
      </w:r>
      <w:r w:rsidRPr="0030285A">
        <w:rPr>
          <w:rFonts w:cstheme="minorBidi"/>
          <w:sz w:val="16"/>
        </w:rPr>
        <w:t xml:space="preserve"> Perhaps the most important of these factors is whether the RFS of the Energy Independence and Security Act of 2007 remains in place or is repealed by a future act of Congress. The RFS “will serve [as] a floor for the future trajectory of renewable fuels consumption, including ethanol.”163 Thus, because it mandates that a certain percentage of U.S. fuel comes from cornbased ethanol, </w:t>
      </w:r>
      <w:r w:rsidRPr="0030285A">
        <w:rPr>
          <w:rFonts w:cstheme="minorBidi"/>
          <w:b/>
          <w:bCs/>
          <w:u w:val="single"/>
        </w:rPr>
        <w:t>the RFS will provide a source of U.S. demand for ethanol even if other forms of federal support are not revived.</w:t>
      </w:r>
      <w:r w:rsidRPr="0030285A">
        <w:rPr>
          <w:rFonts w:cstheme="minorBidi"/>
          <w:sz w:val="16"/>
        </w:rPr>
        <w:t xml:space="preserve"> </w:t>
      </w:r>
    </w:p>
    <w:p w:rsidR="002802F3" w:rsidRPr="0030285A" w:rsidRDefault="002802F3" w:rsidP="002802F3">
      <w:pPr>
        <w:pStyle w:val="Heading1"/>
      </w:pPr>
      <w:r>
        <w:lastRenderedPageBreak/>
        <w:t>Off Case</w:t>
      </w:r>
    </w:p>
    <w:p w:rsidR="002802F3" w:rsidRPr="0030285A" w:rsidRDefault="002802F3" w:rsidP="002802F3">
      <w:pPr>
        <w:keepNext/>
        <w:keepLines/>
        <w:pageBreakBefore/>
        <w:spacing w:before="480"/>
        <w:jc w:val="center"/>
        <w:outlineLvl w:val="1"/>
        <w:rPr>
          <w:rFonts w:eastAsiaTheme="majorEastAsia" w:cstheme="majorBidi"/>
          <w:b/>
          <w:bCs/>
          <w:sz w:val="44"/>
          <w:szCs w:val="26"/>
          <w:u w:val="double"/>
        </w:rPr>
      </w:pPr>
      <w:r w:rsidRPr="0030285A">
        <w:rPr>
          <w:rFonts w:eastAsiaTheme="majorEastAsia" w:cstheme="majorBidi"/>
          <w:b/>
          <w:bCs/>
          <w:sz w:val="44"/>
          <w:szCs w:val="26"/>
          <w:u w:val="double"/>
        </w:rPr>
        <w:lastRenderedPageBreak/>
        <w:t>Ethanol DA</w:t>
      </w:r>
    </w:p>
    <w:p w:rsidR="002802F3" w:rsidRDefault="002802F3" w:rsidP="002802F3">
      <w:pPr>
        <w:pStyle w:val="Heading3"/>
      </w:pPr>
      <w:r>
        <w:lastRenderedPageBreak/>
        <w:t>1NC</w:t>
      </w:r>
    </w:p>
    <w:p w:rsidR="002802F3" w:rsidRPr="0030285A" w:rsidRDefault="002802F3" w:rsidP="002802F3">
      <w:pPr>
        <w:keepNext/>
        <w:keepLines/>
        <w:spacing w:before="200"/>
        <w:outlineLvl w:val="3"/>
        <w:rPr>
          <w:rFonts w:eastAsiaTheme="majorEastAsia" w:cstheme="majorBidi"/>
          <w:b/>
          <w:bCs/>
          <w:iCs/>
          <w:sz w:val="26"/>
        </w:rPr>
      </w:pPr>
      <w:r w:rsidRPr="0030285A">
        <w:rPr>
          <w:rFonts w:eastAsiaTheme="majorEastAsia" w:cstheme="majorBidi"/>
          <w:b/>
          <w:bCs/>
          <w:iCs/>
          <w:sz w:val="26"/>
        </w:rPr>
        <w:t>Transition to Cuban ethanol destroys domestic production</w:t>
      </w:r>
    </w:p>
    <w:p w:rsidR="002802F3" w:rsidRPr="0030285A" w:rsidRDefault="002802F3" w:rsidP="002802F3">
      <w:pPr>
        <w:rPr>
          <w:rFonts w:cstheme="minorBidi"/>
          <w:sz w:val="16"/>
        </w:rPr>
      </w:pPr>
      <w:r w:rsidRPr="0030285A">
        <w:rPr>
          <w:rFonts w:cstheme="minorBidi"/>
          <w:b/>
          <w:bCs/>
          <w:sz w:val="26"/>
        </w:rPr>
        <w:t>Specht, 2013</w:t>
      </w:r>
      <w:r w:rsidRPr="0030285A">
        <w:rPr>
          <w:rFonts w:cstheme="minorBidi"/>
          <w:sz w:val="16"/>
        </w:rPr>
        <w:t xml:space="preserve"> (Jonathan, Legal Advisor, Pearlmaker Holsteins, Inc. B.A., Louisiana State University, 2009, “Raising Cane: Cuban Sugarcane Ethanol’s Economic and Environmental Effects on the United States”, Environs: Environmental Law and Policy Journal, April 24, 2013, http://environs.law.ucdavis.edu/issues/36/2/specht.pdf)</w:t>
      </w:r>
    </w:p>
    <w:p w:rsidR="002802F3" w:rsidRPr="0030285A" w:rsidRDefault="002802F3" w:rsidP="002802F3">
      <w:pPr>
        <w:rPr>
          <w:rFonts w:cstheme="minorBidi"/>
          <w:sz w:val="16"/>
        </w:rPr>
      </w:pPr>
    </w:p>
    <w:p w:rsidR="002802F3" w:rsidRPr="0030285A" w:rsidRDefault="002802F3" w:rsidP="002802F3">
      <w:pPr>
        <w:rPr>
          <w:rFonts w:cstheme="minorBidi"/>
          <w:sz w:val="16"/>
        </w:rPr>
      </w:pPr>
      <w:r w:rsidRPr="0030285A">
        <w:rPr>
          <w:rFonts w:cstheme="minorBidi"/>
          <w:b/>
          <w:bCs/>
          <w:u w:val="single"/>
        </w:rPr>
        <w:t>Imported ethanol from non-corn sources may be an increasingly popular means of reducing U.S. fossil fuel dependence for two reasons</w:t>
      </w:r>
      <w:r w:rsidRPr="0030285A">
        <w:rPr>
          <w:rFonts w:cstheme="minorBidi"/>
          <w:sz w:val="16"/>
        </w:rPr>
        <w:t xml:space="preserve"> in particular</w:t>
      </w:r>
      <w:r w:rsidRPr="0030285A">
        <w:rPr>
          <w:rFonts w:cstheme="minorBidi"/>
          <w:b/>
          <w:bCs/>
          <w:u w:val="single"/>
        </w:rPr>
        <w:t>. First, the transition from corn-based</w:t>
      </w:r>
      <w:r w:rsidRPr="0030285A">
        <w:rPr>
          <w:rFonts w:cstheme="minorBidi"/>
          <w:sz w:val="16"/>
        </w:rPr>
        <w:t xml:space="preserve"> to cellulosic </w:t>
      </w:r>
      <w:r w:rsidRPr="0030285A">
        <w:rPr>
          <w:rFonts w:cstheme="minorBidi"/>
          <w:b/>
          <w:bCs/>
          <w:u w:val="single"/>
        </w:rPr>
        <w:t>ethanol is difficult.</w:t>
      </w:r>
      <w:r w:rsidRPr="0030285A">
        <w:rPr>
          <w:rFonts w:cstheme="minorBidi"/>
          <w:sz w:val="16"/>
        </w:rPr>
        <w:t xml:space="preserve"> Second, the RFS caps the amount of ethanol from corn that can be blended into U.S. fuel at 15 billion gallons per year by 2022.136 </w:t>
      </w:r>
      <w:r w:rsidRPr="0030285A">
        <w:rPr>
          <w:rFonts w:cstheme="minorBidi"/>
          <w:b/>
          <w:bCs/>
          <w:u w:val="single"/>
        </w:rPr>
        <w:t xml:space="preserve">In coming years the amount of ethanol imported into the United States is likely to increase by a significant amount unless Congress revives the ethanol tariff. If both U.S. ethanol import restrictions and the ethanol blending tax credit were eliminated </w:t>
      </w:r>
      <w:r w:rsidRPr="0030285A">
        <w:rPr>
          <w:rFonts w:cstheme="minorBidi"/>
          <w:sz w:val="16"/>
        </w:rPr>
        <w:t xml:space="preserve">(as happened at the end of 2011), </w:t>
      </w:r>
      <w:r w:rsidRPr="0030285A">
        <w:rPr>
          <w:rFonts w:cstheme="minorBidi"/>
          <w:b/>
          <w:bCs/>
          <w:u w:val="single"/>
        </w:rPr>
        <w:t>imports of ethanol into the United States would more than double.</w:t>
      </w:r>
      <w:r w:rsidRPr="0030285A">
        <w:rPr>
          <w:rFonts w:cstheme="minorBidi"/>
          <w:sz w:val="16"/>
        </w:rPr>
        <w:t xml:space="preserve">137 Unless Congress raises the RFS by a sufficient degree to absorb all domestic ethanol production on top of these new imports, </w:t>
      </w:r>
      <w:r w:rsidRPr="0030285A">
        <w:rPr>
          <w:rFonts w:cstheme="minorBidi"/>
          <w:b/>
          <w:bCs/>
          <w:u w:val="single"/>
        </w:rPr>
        <w:t>the increase in such imports would likely damage the domestic ethanol industry. “Whatever the level or type of biofuel, increased imports</w:t>
      </w:r>
      <w:r w:rsidRPr="0030285A">
        <w:rPr>
          <w:rFonts w:cstheme="minorBidi"/>
          <w:sz w:val="16"/>
        </w:rPr>
        <w:t xml:space="preserve"> (holding other factors constant) </w:t>
      </w:r>
      <w:r w:rsidRPr="0030285A">
        <w:rPr>
          <w:rFonts w:cstheme="minorBidi"/>
          <w:b/>
          <w:bCs/>
          <w:u w:val="single"/>
        </w:rPr>
        <w:t>would reduce the quantity of domestically produced biofuels, which would reduce the demand for biofuel feedstocks</w:t>
      </w:r>
      <w:r w:rsidRPr="0030285A">
        <w:rPr>
          <w:rFonts w:cstheme="minorBidi"/>
          <w:sz w:val="16"/>
        </w:rPr>
        <w:t xml:space="preserve">.”138 Because very little ethanol is currently imported into the United States, law and policy changes that successfully fostered the development of a Cuban sugarcane-based ethanol industry would have a significant economic impact on the United States. </w:t>
      </w:r>
      <w:r w:rsidRPr="0030285A">
        <w:rPr>
          <w:rFonts w:cstheme="minorBidi"/>
          <w:b/>
          <w:bCs/>
          <w:u w:val="single"/>
        </w:rPr>
        <w:t xml:space="preserve">Such a change would have the largest economic effect on two regions: the Midwest, which is currently the primary source of ethanol production in the United States, and the Southeast, especially Florida. </w:t>
      </w:r>
      <w:r w:rsidRPr="0030285A">
        <w:rPr>
          <w:rFonts w:cstheme="minorBidi"/>
          <w:sz w:val="16"/>
        </w:rPr>
        <w:t>This Part of the Article will discuss the likely economic effects of such policy changes first on the Midwest, then on Florida, then on the United States generally</w:t>
      </w:r>
    </w:p>
    <w:p w:rsidR="002802F3" w:rsidRPr="0030285A" w:rsidRDefault="002802F3" w:rsidP="002802F3">
      <w:pPr>
        <w:rPr>
          <w:rFonts w:cstheme="minorBidi"/>
          <w:sz w:val="16"/>
        </w:rPr>
      </w:pPr>
    </w:p>
    <w:p w:rsidR="002802F3" w:rsidRPr="0030285A" w:rsidRDefault="002802F3" w:rsidP="002802F3">
      <w:pPr>
        <w:rPr>
          <w:rFonts w:cstheme="minorBidi"/>
          <w:sz w:val="16"/>
        </w:rPr>
      </w:pPr>
    </w:p>
    <w:p w:rsidR="002802F3" w:rsidRPr="0030285A" w:rsidRDefault="002802F3" w:rsidP="002802F3">
      <w:pPr>
        <w:keepNext/>
        <w:keepLines/>
        <w:spacing w:before="200"/>
        <w:outlineLvl w:val="3"/>
        <w:rPr>
          <w:rFonts w:eastAsiaTheme="majorEastAsia" w:cstheme="majorBidi"/>
          <w:b/>
          <w:bCs/>
          <w:iCs/>
          <w:sz w:val="26"/>
        </w:rPr>
      </w:pPr>
      <w:r w:rsidRPr="0030285A">
        <w:rPr>
          <w:rFonts w:eastAsiaTheme="majorEastAsia" w:cstheme="majorBidi"/>
          <w:b/>
          <w:bCs/>
          <w:iCs/>
          <w:sz w:val="26"/>
        </w:rPr>
        <w:t>Domestic ethanol k2 ag sector</w:t>
      </w:r>
    </w:p>
    <w:p w:rsidR="002802F3" w:rsidRPr="0030285A" w:rsidRDefault="002802F3" w:rsidP="002802F3">
      <w:pPr>
        <w:rPr>
          <w:rFonts w:cstheme="minorBidi"/>
          <w:sz w:val="16"/>
        </w:rPr>
      </w:pPr>
      <w:r w:rsidRPr="0030285A">
        <w:rPr>
          <w:rFonts w:cstheme="minorBidi"/>
          <w:b/>
          <w:bCs/>
          <w:sz w:val="26"/>
        </w:rPr>
        <w:t>EAA, 2008</w:t>
      </w:r>
      <w:r w:rsidRPr="0030285A">
        <w:rPr>
          <w:rFonts w:cstheme="minorBidi"/>
          <w:sz w:val="16"/>
        </w:rPr>
        <w:t xml:space="preserve"> (Ethanol Across America, non-profit, non-partisan education campaign of the Clean Fuels Foundation </w:t>
      </w:r>
    </w:p>
    <w:p w:rsidR="002802F3" w:rsidRPr="0030285A" w:rsidRDefault="002802F3" w:rsidP="002802F3">
      <w:pPr>
        <w:rPr>
          <w:rFonts w:cstheme="minorBidi"/>
          <w:sz w:val="16"/>
        </w:rPr>
      </w:pPr>
      <w:r w:rsidRPr="0030285A">
        <w:rPr>
          <w:rFonts w:cstheme="minorBidi"/>
          <w:sz w:val="16"/>
        </w:rPr>
        <w:t>and is sponsored by industry, government, and private interests, “The Impact of Ethanol Production on Food, Feed and Fuel”, A Publication of Ethanol Across America, Summer 2008, http://www.ethanolacrossamerica.net/pdfs/FoodFeedandFuel08.pdf)</w:t>
      </w:r>
    </w:p>
    <w:p w:rsidR="002802F3" w:rsidRPr="0030285A" w:rsidRDefault="002802F3" w:rsidP="002802F3">
      <w:pPr>
        <w:rPr>
          <w:rFonts w:cstheme="minorBidi"/>
          <w:sz w:val="16"/>
        </w:rPr>
      </w:pPr>
    </w:p>
    <w:p w:rsidR="002802F3" w:rsidRPr="0030285A" w:rsidRDefault="002802F3" w:rsidP="002802F3">
      <w:pPr>
        <w:rPr>
          <w:rFonts w:cstheme="minorBidi"/>
          <w:sz w:val="16"/>
        </w:rPr>
      </w:pPr>
      <w:r w:rsidRPr="0030285A">
        <w:rPr>
          <w:rFonts w:cstheme="minorBidi"/>
          <w:sz w:val="16"/>
        </w:rPr>
        <w:t xml:space="preserve">As we begin, let’s recall why the ethanol industry was created in the first place. </w:t>
      </w:r>
      <w:r w:rsidRPr="0030285A">
        <w:rPr>
          <w:rFonts w:cstheme="minorBidi"/>
          <w:b/>
          <w:bCs/>
          <w:u w:val="single"/>
        </w:rPr>
        <w:t xml:space="preserve">First, Congress wanted to create a domestic source of energy to help offset the negative economic impact and energy security issues </w:t>
      </w:r>
      <w:r w:rsidRPr="0030285A">
        <w:rPr>
          <w:rFonts w:cstheme="minorBidi"/>
          <w:sz w:val="16"/>
        </w:rPr>
        <w:t>related to imported oil.</w:t>
      </w:r>
      <w:r w:rsidRPr="0030285A">
        <w:rPr>
          <w:rFonts w:cstheme="minorBidi"/>
          <w:b/>
          <w:bCs/>
          <w:u w:val="single"/>
        </w:rPr>
        <w:t xml:space="preserve"> Second, they wanted to add value to agricultural products and increase profitability for corn producers</w:t>
      </w:r>
      <w:r w:rsidRPr="0030285A">
        <w:rPr>
          <w:rFonts w:cstheme="minorBidi"/>
          <w:sz w:val="16"/>
        </w:rPr>
        <w:t>. We’ve made significant progress in both areas. After years of cheap corn,</w:t>
      </w:r>
      <w:r w:rsidRPr="0030285A">
        <w:rPr>
          <w:rFonts w:cstheme="minorBidi"/>
          <w:b/>
          <w:bCs/>
          <w:u w:val="single"/>
        </w:rPr>
        <w:t xml:space="preserve"> American farmers are finally seeing the fruits of their investment in the ethanol industry as corn prices have surged</w:t>
      </w:r>
      <w:r w:rsidRPr="0030285A">
        <w:rPr>
          <w:rFonts w:cstheme="minorBidi"/>
          <w:sz w:val="16"/>
        </w:rPr>
        <w:t xml:space="preserve">. For 25 years, corn farmers have worked without getting a raise. </w:t>
      </w:r>
      <w:r w:rsidRPr="0030285A">
        <w:rPr>
          <w:rFonts w:cstheme="minorBidi"/>
          <w:b/>
          <w:bCs/>
          <w:u w:val="single"/>
        </w:rPr>
        <w:t xml:space="preserve">Higher grain prices are </w:t>
      </w:r>
      <w:r w:rsidRPr="0030285A">
        <w:rPr>
          <w:rFonts w:cstheme="minorBidi"/>
          <w:sz w:val="16"/>
        </w:rPr>
        <w:t>creating an economic engine for rural America that is</w:t>
      </w:r>
      <w:r w:rsidRPr="0030285A">
        <w:rPr>
          <w:rFonts w:cstheme="minorBidi"/>
          <w:b/>
          <w:bCs/>
          <w:u w:val="single"/>
        </w:rPr>
        <w:t xml:space="preserve"> re-energizing rural communities and reducing agricultural subsidies</w:t>
      </w:r>
      <w:r w:rsidRPr="0030285A">
        <w:rPr>
          <w:rFonts w:cstheme="minorBidi"/>
          <w:sz w:val="16"/>
        </w:rPr>
        <w:t xml:space="preserve">. The Financial Times reported in May 2008 that the U.S. “is starting to break its addiction to foreign oil as high prices, more efficient cars, and the use of ethanol significantly cut the share of its oil imports for the first time since 1977. </w:t>
      </w:r>
      <w:r w:rsidRPr="0030285A">
        <w:rPr>
          <w:rFonts w:cstheme="minorBidi"/>
          <w:b/>
          <w:bCs/>
          <w:u w:val="single"/>
        </w:rPr>
        <w:t>The country’s foreign oil dependency is expected to fall from 60 percent to 50 percent in 2015</w:t>
      </w:r>
      <w:r w:rsidRPr="0030285A">
        <w:rPr>
          <w:rFonts w:cstheme="minorBidi"/>
          <w:sz w:val="16"/>
        </w:rPr>
        <w:t xml:space="preserve">…” The implementation of the national Renewable Fuels Standard (RFS) is a key factor in expansion of ethanol use nationally. </w:t>
      </w:r>
      <w:r w:rsidRPr="0030285A">
        <w:rPr>
          <w:rFonts w:cstheme="minorBidi"/>
          <w:b/>
          <w:bCs/>
          <w:u w:val="single"/>
        </w:rPr>
        <w:t>The RFS is also a criticalcornerstone for America’s energy and economic security as we continue to find ways to produce our own fuels and keep dollars at home.</w:t>
      </w:r>
      <w:r w:rsidRPr="0030285A">
        <w:rPr>
          <w:rFonts w:cstheme="minorBidi"/>
          <w:sz w:val="16"/>
        </w:rPr>
        <w:t xml:space="preserve"> The profound effects of our nation’s dependence on imported oil are reverberating throughout our economy—impacting everything from gas prices to manufacturing to consumer spending. While increases in commodity prices pale in comparison with that of energy costs, there are concerns about the effect of grain demand on food supplies and food prices. As the ethanol industry grows, increased demand for corn will create challenges and opportunities for consumers, livestock producers, policy makers and refiners. As we navigate this sea change in agriculture, energy and economics, these issues can be addressed without inciting emotion and distorted rhetoric</w:t>
      </w:r>
    </w:p>
    <w:p w:rsidR="002802F3" w:rsidRPr="0030285A" w:rsidRDefault="002802F3" w:rsidP="002802F3">
      <w:pPr>
        <w:rPr>
          <w:rFonts w:cstheme="minorBidi"/>
          <w:sz w:val="16"/>
        </w:rPr>
      </w:pPr>
    </w:p>
    <w:p w:rsidR="002802F3" w:rsidRPr="0030285A" w:rsidRDefault="002802F3" w:rsidP="002802F3">
      <w:pPr>
        <w:rPr>
          <w:rFonts w:cstheme="minorBidi"/>
          <w:sz w:val="16"/>
        </w:rPr>
      </w:pPr>
    </w:p>
    <w:p w:rsidR="002802F3" w:rsidRPr="0030285A" w:rsidRDefault="002802F3" w:rsidP="002802F3">
      <w:pPr>
        <w:keepNext/>
        <w:keepLines/>
        <w:spacing w:before="200"/>
        <w:outlineLvl w:val="3"/>
        <w:rPr>
          <w:rFonts w:eastAsiaTheme="majorEastAsia" w:cstheme="majorBidi"/>
          <w:b/>
          <w:bCs/>
          <w:iCs/>
          <w:sz w:val="26"/>
        </w:rPr>
      </w:pPr>
      <w:r w:rsidRPr="0030285A">
        <w:rPr>
          <w:rFonts w:eastAsiaTheme="majorEastAsia" w:cstheme="majorBidi"/>
          <w:b/>
          <w:bCs/>
          <w:iCs/>
          <w:sz w:val="26"/>
        </w:rPr>
        <w:lastRenderedPageBreak/>
        <w:t>Ag sector k2 US economy</w:t>
      </w:r>
    </w:p>
    <w:p w:rsidR="002802F3" w:rsidRPr="0030285A" w:rsidRDefault="002802F3" w:rsidP="002802F3">
      <w:pPr>
        <w:rPr>
          <w:rFonts w:cstheme="minorBidi"/>
          <w:sz w:val="16"/>
        </w:rPr>
      </w:pPr>
      <w:r w:rsidRPr="0030285A">
        <w:rPr>
          <w:rFonts w:cstheme="minorBidi"/>
          <w:b/>
          <w:bCs/>
          <w:sz w:val="26"/>
        </w:rPr>
        <w:t>Weber, 2011</w:t>
      </w:r>
      <w:r w:rsidRPr="0030285A">
        <w:rPr>
          <w:rFonts w:cstheme="minorBidi"/>
          <w:sz w:val="16"/>
        </w:rPr>
        <w:t xml:space="preserve"> (Vin, Co-Chairman of Mercury/Clark &amp; Weinstock, a government relations and public affairs company, and an advisor to Americans for Choice and Competition in Agriculture, “Agricultural innovation and exports key to America’s economic resurgence”, The Hill, December 20, 2011, http://thehill.com/blogs/congress-blog/economy-a-budget/200461-agricultural-innovation-and-exports-key-to-americas-economic-resurgence)</w:t>
      </w:r>
    </w:p>
    <w:p w:rsidR="002802F3" w:rsidRPr="0030285A" w:rsidRDefault="002802F3" w:rsidP="002802F3">
      <w:pPr>
        <w:rPr>
          <w:rFonts w:cstheme="minorBidi"/>
          <w:sz w:val="16"/>
        </w:rPr>
      </w:pPr>
    </w:p>
    <w:p w:rsidR="002802F3" w:rsidRPr="0030285A" w:rsidRDefault="002802F3" w:rsidP="002802F3">
      <w:pPr>
        <w:rPr>
          <w:rFonts w:cstheme="minorBidi"/>
          <w:sz w:val="16"/>
        </w:rPr>
      </w:pPr>
      <w:r w:rsidRPr="0030285A">
        <w:rPr>
          <w:rFonts w:cstheme="minorBidi"/>
          <w:b/>
          <w:bCs/>
          <w:u w:val="single"/>
        </w:rPr>
        <w:t xml:space="preserve">Last year, the United States exported more than $108 billion worth of agricultural products accounting for more than 10 percent of all U.S. goods sold abroad. </w:t>
      </w:r>
      <w:r w:rsidRPr="0030285A">
        <w:rPr>
          <w:rFonts w:cstheme="minorBidi"/>
          <w:sz w:val="16"/>
        </w:rPr>
        <w:t xml:space="preserve">From a macroeconomic point of view, the American farmer is unique among business sectors. </w:t>
      </w:r>
      <w:r w:rsidRPr="0030285A">
        <w:rPr>
          <w:rFonts w:cstheme="minorBidi"/>
          <w:b/>
          <w:bCs/>
          <w:u w:val="single"/>
        </w:rPr>
        <w:t>With the U</w:t>
      </w:r>
      <w:r w:rsidRPr="0030285A">
        <w:rPr>
          <w:rFonts w:cstheme="minorBidi"/>
          <w:sz w:val="16"/>
        </w:rPr>
        <w:t xml:space="preserve">nited </w:t>
      </w:r>
      <w:r w:rsidRPr="0030285A">
        <w:rPr>
          <w:rFonts w:cstheme="minorBidi"/>
          <w:b/>
          <w:bCs/>
          <w:u w:val="single"/>
        </w:rPr>
        <w:t>S</w:t>
      </w:r>
      <w:r w:rsidRPr="0030285A">
        <w:rPr>
          <w:rFonts w:cstheme="minorBidi"/>
          <w:sz w:val="16"/>
        </w:rPr>
        <w:t xml:space="preserve">tates </w:t>
      </w:r>
      <w:r w:rsidRPr="0030285A">
        <w:rPr>
          <w:rFonts w:cstheme="minorBidi"/>
          <w:b/>
          <w:bCs/>
          <w:u w:val="single"/>
        </w:rPr>
        <w:t xml:space="preserve">running persistent trade deficits, American farmers ran a $42 billion trade surplus in 2010. </w:t>
      </w:r>
      <w:r w:rsidRPr="0030285A">
        <w:rPr>
          <w:rFonts w:cstheme="minorBidi"/>
          <w:sz w:val="16"/>
        </w:rPr>
        <w:t xml:space="preserve">Despite economic weakness in traditional markets, </w:t>
      </w:r>
      <w:r w:rsidRPr="0030285A">
        <w:rPr>
          <w:rFonts w:cstheme="minorBidi"/>
          <w:b/>
          <w:bCs/>
          <w:u w:val="single"/>
        </w:rPr>
        <w:t xml:space="preserve">demand for U.S. agricultural exports is growing, </w:t>
      </w:r>
      <w:r w:rsidRPr="0030285A">
        <w:rPr>
          <w:rFonts w:cstheme="minorBidi"/>
          <w:b/>
          <w:iCs/>
          <w:u w:val="single"/>
          <w:bdr w:val="single" w:sz="18" w:space="0" w:color="auto"/>
        </w:rPr>
        <w:t>up 45.44 percent in the last five years.</w:t>
      </w:r>
      <w:r w:rsidRPr="0030285A">
        <w:rPr>
          <w:rFonts w:cstheme="minorBidi"/>
          <w:sz w:val="16"/>
        </w:rPr>
        <w:t xml:space="preserve"> As incomes rise globally and population shifts to cities, </w:t>
      </w:r>
      <w:r w:rsidRPr="0030285A">
        <w:rPr>
          <w:rFonts w:cstheme="minorBidi"/>
          <w:b/>
          <w:bCs/>
          <w:u w:val="single"/>
        </w:rPr>
        <w:t xml:space="preserve">more and more of the world’s population is coming to rely on agricultural goods </w:t>
      </w:r>
      <w:r w:rsidRPr="0030285A">
        <w:rPr>
          <w:rFonts w:cstheme="minorBidi"/>
          <w:sz w:val="16"/>
        </w:rPr>
        <w:t xml:space="preserve">produced far from their homes. Growing up in rural Minnesota and later representing a Corn Belt district for 12 years in the House of Representatives, I </w:t>
      </w:r>
      <w:r w:rsidRPr="0030285A">
        <w:rPr>
          <w:rFonts w:cstheme="minorBidi"/>
          <w:b/>
          <w:bCs/>
          <w:u w:val="single"/>
        </w:rPr>
        <w:t>know this country has immeasurable agricultural advantages. American farmers till some of the most fertile land in the world and employ techniques and machinery that make them the most productive anywhere</w:t>
      </w:r>
      <w:r w:rsidRPr="0030285A">
        <w:rPr>
          <w:rFonts w:cstheme="minorBidi"/>
          <w:sz w:val="16"/>
        </w:rPr>
        <w:t xml:space="preserve">. Further, this country has the trucking capacity, railways and seaports to deliver its agricultural goods to every part of the globe. </w:t>
      </w:r>
      <w:r w:rsidRPr="0030285A">
        <w:rPr>
          <w:rFonts w:cstheme="minorBidi"/>
          <w:b/>
          <w:bCs/>
          <w:u w:val="single"/>
        </w:rPr>
        <w:t>Farming, however, is also quickly evolving as advances in seed technologies boost yields, and with it, profits and exports</w:t>
      </w:r>
      <w:r w:rsidRPr="0030285A">
        <w:rPr>
          <w:rFonts w:cstheme="minorBidi"/>
          <w:sz w:val="16"/>
        </w:rPr>
        <w:t xml:space="preserve">. As in so many other areas of industry, these technological advances have outstripped the legal and regulatory frameworks established to ensure a free and open marketplace. </w:t>
      </w:r>
      <w:r w:rsidRPr="0030285A">
        <w:rPr>
          <w:rFonts w:cstheme="minorBidi"/>
          <w:b/>
          <w:bCs/>
          <w:u w:val="single"/>
        </w:rPr>
        <w:t>As farmers lead America’s export resurgence from rural Minnesota</w:t>
      </w:r>
      <w:r w:rsidRPr="0030285A">
        <w:rPr>
          <w:rFonts w:cstheme="minorBidi"/>
          <w:sz w:val="16"/>
        </w:rPr>
        <w:t xml:space="preserve">, California’s Central Valley and out on the Plains, these regulatory structures must be updated to allow farmers access to seeds best suited to their land, their families and their businesses. </w:t>
      </w:r>
      <w:r w:rsidRPr="0030285A">
        <w:rPr>
          <w:rFonts w:cstheme="minorBidi"/>
          <w:b/>
          <w:bCs/>
          <w:u w:val="single"/>
        </w:rPr>
        <w:t>Both the pharmaceutical and crop protection industries have structures in place to support the introduction of technologies that</w:t>
      </w:r>
      <w:r w:rsidRPr="0030285A">
        <w:rPr>
          <w:rFonts w:cstheme="minorBidi"/>
          <w:sz w:val="16"/>
        </w:rPr>
        <w:t xml:space="preserve"> go off patent – also called generics – </w:t>
      </w:r>
      <w:r w:rsidRPr="0030285A">
        <w:rPr>
          <w:rFonts w:cstheme="minorBidi"/>
          <w:b/>
          <w:bCs/>
          <w:u w:val="single"/>
        </w:rPr>
        <w:t>which has spurred the creation of new and better products.</w:t>
      </w:r>
      <w:r w:rsidRPr="0030285A">
        <w:rPr>
          <w:rFonts w:cstheme="minorBidi"/>
          <w:sz w:val="16"/>
        </w:rPr>
        <w:t xml:space="preserve"> Like with pharmaceuticals, the public has an overriding interest in the promotion of generic alternatives. Blocking competition of products with generic ingredients keeps prices artificially high, curbs choices in the marketplace, and blocks other innovators from employing technologies that should have entered the public domain. From the standpoint of technological innovation, agriculture is no different than smartphones or pharmaceuticals. Innovators must be given reasonable access to regulatory information on patented products so that once-groundbreaking technologies can be built upon and improved allowing a new generation of technologies to come to market. Competition and free enterprise are the engines of American innovation. Patent rights are integral to this system but so is unfettered access to post-patent technologies. We need to recognize that agriculture is now at the cutting edge of innovation and requires regulations that meet the dynamic needs of an evolving sector. As has been the case for more than a century, </w:t>
      </w:r>
      <w:r w:rsidRPr="0030285A">
        <w:rPr>
          <w:rFonts w:cstheme="minorBidi"/>
          <w:b/>
          <w:iCs/>
          <w:u w:val="single"/>
          <w:bdr w:val="single" w:sz="18" w:space="0" w:color="auto"/>
        </w:rPr>
        <w:t>American farmers feed the world</w:t>
      </w:r>
      <w:r w:rsidRPr="0030285A">
        <w:rPr>
          <w:rFonts w:cstheme="minorBidi"/>
          <w:sz w:val="16"/>
        </w:rPr>
        <w:t xml:space="preserve">. </w:t>
      </w:r>
      <w:r w:rsidRPr="0030285A">
        <w:rPr>
          <w:rFonts w:cstheme="minorBidi"/>
          <w:b/>
          <w:bCs/>
          <w:u w:val="single"/>
        </w:rPr>
        <w:t>The difference now and into the future is the growing wealth and standard of living outside traditional markets for U.S. agricultural products. Individuals that were once recipients of U.S. aid are now paying customers for U.S. agricultural exports.</w:t>
      </w:r>
      <w:r w:rsidRPr="0030285A">
        <w:rPr>
          <w:rFonts w:cstheme="minorBidi"/>
          <w:sz w:val="16"/>
        </w:rPr>
        <w:t xml:space="preserve"> With the Administration set on doubling exports by 2015 – a goal supported by lawmakers on both sides of the aisle – </w:t>
      </w:r>
      <w:r w:rsidRPr="0030285A">
        <w:rPr>
          <w:rFonts w:cstheme="minorBidi"/>
          <w:b/>
          <w:bCs/>
          <w:u w:val="single"/>
        </w:rPr>
        <w:t>the agricultural sector is poised to lead the American export resurgence</w:t>
      </w:r>
      <w:r w:rsidRPr="0030285A">
        <w:rPr>
          <w:rFonts w:cstheme="minorBidi"/>
          <w:sz w:val="16"/>
        </w:rPr>
        <w:t>. It would be a shame for Congress to ignore this issue as bad regulations derail this American success story.</w:t>
      </w:r>
    </w:p>
    <w:p w:rsidR="002802F3" w:rsidRPr="0030285A" w:rsidRDefault="002802F3" w:rsidP="002802F3">
      <w:pPr>
        <w:rPr>
          <w:rFonts w:cstheme="minorBidi"/>
          <w:sz w:val="16"/>
        </w:rPr>
      </w:pPr>
    </w:p>
    <w:p w:rsidR="002802F3" w:rsidRPr="0030285A" w:rsidRDefault="002802F3" w:rsidP="002802F3">
      <w:pPr>
        <w:keepNext/>
        <w:keepLines/>
        <w:pageBreakBefore/>
        <w:spacing w:before="200"/>
        <w:jc w:val="center"/>
        <w:outlineLvl w:val="2"/>
        <w:rPr>
          <w:rFonts w:eastAsiaTheme="majorEastAsia" w:cstheme="majorBidi"/>
          <w:b/>
          <w:bCs/>
          <w:sz w:val="32"/>
          <w:u w:val="single"/>
        </w:rPr>
      </w:pPr>
      <w:r w:rsidRPr="0030285A">
        <w:rPr>
          <w:rFonts w:eastAsiaTheme="majorEastAsia" w:cstheme="majorBidi"/>
          <w:b/>
          <w:bCs/>
          <w:sz w:val="32"/>
          <w:u w:val="single"/>
        </w:rPr>
        <w:lastRenderedPageBreak/>
        <w:t>2NC</w:t>
      </w:r>
    </w:p>
    <w:p w:rsidR="002802F3" w:rsidRPr="0030285A" w:rsidRDefault="002802F3" w:rsidP="002802F3">
      <w:pPr>
        <w:keepNext/>
        <w:keepLines/>
        <w:spacing w:before="200"/>
        <w:outlineLvl w:val="3"/>
        <w:rPr>
          <w:rFonts w:eastAsiaTheme="majorEastAsia" w:cstheme="majorBidi"/>
          <w:b/>
          <w:bCs/>
          <w:iCs/>
          <w:sz w:val="26"/>
        </w:rPr>
      </w:pPr>
      <w:r w:rsidRPr="0030285A">
        <w:rPr>
          <w:rFonts w:eastAsiaTheme="majorEastAsia" w:cstheme="majorBidi"/>
          <w:b/>
          <w:bCs/>
          <w:iCs/>
          <w:sz w:val="26"/>
        </w:rPr>
        <w:t xml:space="preserve">Agriculture key to solve unemployment and recover US economy </w:t>
      </w:r>
    </w:p>
    <w:p w:rsidR="002802F3" w:rsidRPr="0030285A" w:rsidRDefault="002802F3" w:rsidP="002802F3">
      <w:pPr>
        <w:rPr>
          <w:rFonts w:cstheme="minorBidi"/>
          <w:sz w:val="16"/>
        </w:rPr>
      </w:pPr>
      <w:r w:rsidRPr="0030285A">
        <w:rPr>
          <w:rFonts w:cstheme="minorBidi"/>
          <w:b/>
          <w:bCs/>
          <w:sz w:val="26"/>
        </w:rPr>
        <w:t>Stabenow, 2011</w:t>
      </w:r>
      <w:r w:rsidRPr="0030285A">
        <w:rPr>
          <w:rFonts w:cstheme="minorBidi"/>
          <w:sz w:val="16"/>
        </w:rPr>
        <w:t xml:space="preserve"> (Debbie, Michigan US Senator and Chairwoman of the U.S. Senate Committee on Agriculture, Nutrition and Forestry, “American Agriculture Supports 16 Million Jobs”, February 17, 2011, http://www.stabenow.senate.gov/?p=press_release&amp;id=251)</w:t>
      </w:r>
    </w:p>
    <w:p w:rsidR="002802F3" w:rsidRPr="0030285A" w:rsidRDefault="002802F3" w:rsidP="002802F3">
      <w:pPr>
        <w:rPr>
          <w:rFonts w:cstheme="minorBidi"/>
          <w:sz w:val="16"/>
        </w:rPr>
      </w:pPr>
    </w:p>
    <w:p w:rsidR="002802F3" w:rsidRPr="0030285A" w:rsidRDefault="002802F3" w:rsidP="002802F3">
      <w:pPr>
        <w:rPr>
          <w:rFonts w:cstheme="minorBidi"/>
          <w:sz w:val="16"/>
        </w:rPr>
      </w:pPr>
      <w:r w:rsidRPr="0030285A">
        <w:rPr>
          <w:rFonts w:cstheme="minorBidi"/>
          <w:sz w:val="16"/>
        </w:rPr>
        <w:t xml:space="preserve">WASHINGTON </w:t>
      </w:r>
      <w:r w:rsidRPr="0030285A">
        <w:rPr>
          <w:rFonts w:cstheme="minorBidi"/>
          <w:b/>
          <w:bCs/>
          <w:u w:val="single"/>
        </w:rPr>
        <w:t>- U.S. Senator Debbie Stabenow</w:t>
      </w:r>
      <w:r w:rsidRPr="0030285A">
        <w:rPr>
          <w:rFonts w:cstheme="minorBidi"/>
          <w:sz w:val="16"/>
        </w:rPr>
        <w:t xml:space="preserve">, D-Mich., </w:t>
      </w:r>
      <w:r w:rsidRPr="0030285A">
        <w:rPr>
          <w:rFonts w:cstheme="minorBidi"/>
          <w:b/>
          <w:bCs/>
          <w:u w:val="single"/>
        </w:rPr>
        <w:t>Chairwoman of the U.S. Senate Committee on Agriculture, Nutrition and Forestry, said today that American agriculture is supporting 16 million jobs and is one of few industries leading the economic recovery.</w:t>
      </w:r>
      <w:r w:rsidRPr="0030285A">
        <w:rPr>
          <w:rFonts w:cstheme="minorBidi"/>
          <w:sz w:val="16"/>
        </w:rPr>
        <w:t xml:space="preserve"> Stabenow made the comments at the Committee's first hearing of the 112th Congress, where Members and witnesses examined agriculture's effect on the U.S. economy. Keith Creagh, Governor Rick Snyder's newly appointed Director of the Michigan Department of Agriculture &amp; Rural Development, testified at the hearing on the importance of agriculture, the state's second-largest industry, to Michigan's economy. </w:t>
      </w:r>
      <w:r w:rsidRPr="0030285A">
        <w:rPr>
          <w:rFonts w:cstheme="minorBidi"/>
          <w:b/>
          <w:bCs/>
          <w:u w:val="single"/>
        </w:rPr>
        <w:t>"Rarely have we seen a more positive outlook for the agricultural economy as a whole," Stabenow said</w:t>
      </w:r>
      <w:r w:rsidRPr="0030285A">
        <w:rPr>
          <w:rFonts w:cstheme="minorBidi"/>
          <w:sz w:val="16"/>
        </w:rPr>
        <w:t xml:space="preserve">. "This should come as no surprise to any of us: </w:t>
      </w:r>
      <w:r w:rsidRPr="0030285A">
        <w:rPr>
          <w:rFonts w:cstheme="minorBidi"/>
          <w:b/>
          <w:bCs/>
          <w:u w:val="single"/>
        </w:rPr>
        <w:t>American farmers and ranchers produce the safest, most nutritious and most sustainable agricultural products in the world</w:t>
      </w:r>
      <w:r w:rsidRPr="0030285A">
        <w:rPr>
          <w:rFonts w:cstheme="minorBidi"/>
          <w:sz w:val="16"/>
        </w:rPr>
        <w:t xml:space="preserve">. In fact, </w:t>
      </w:r>
      <w:r w:rsidRPr="0030285A">
        <w:rPr>
          <w:rFonts w:cstheme="minorBidi"/>
          <w:b/>
          <w:bCs/>
          <w:u w:val="single"/>
        </w:rPr>
        <w:t>one of the biggest success stories in our nation's economy is the strength of our farm exports.</w:t>
      </w:r>
      <w:r w:rsidRPr="0030285A">
        <w:rPr>
          <w:rFonts w:cstheme="minorBidi"/>
          <w:sz w:val="16"/>
        </w:rPr>
        <w:t xml:space="preserve"> </w:t>
      </w:r>
      <w:r w:rsidRPr="0030285A">
        <w:rPr>
          <w:rFonts w:cstheme="minorBidi"/>
          <w:b/>
          <w:bCs/>
          <w:u w:val="single"/>
        </w:rPr>
        <w:t>For the second year in a row, agricultural exports are projected to be over $100 billion</w:t>
      </w:r>
      <w:r w:rsidRPr="0030285A">
        <w:rPr>
          <w:rFonts w:cstheme="minorBidi"/>
          <w:sz w:val="16"/>
        </w:rPr>
        <w:t xml:space="preserve"> ... Our agricultural exports </w:t>
      </w:r>
      <w:r w:rsidRPr="0030285A">
        <w:rPr>
          <w:rFonts w:cstheme="minorBidi"/>
          <w:b/>
          <w:bCs/>
          <w:u w:val="single"/>
        </w:rPr>
        <w:t>will support over one million jobs this year alone</w:t>
      </w:r>
      <w:r w:rsidRPr="0030285A">
        <w:rPr>
          <w:rFonts w:cstheme="minorBidi"/>
          <w:sz w:val="16"/>
        </w:rPr>
        <w:t xml:space="preserve"> -- and these jobs are not just on the farm but </w:t>
      </w:r>
      <w:r w:rsidRPr="0030285A">
        <w:rPr>
          <w:rFonts w:cstheme="minorBidi"/>
          <w:b/>
          <w:bCs/>
          <w:u w:val="single"/>
        </w:rPr>
        <w:t>in towns and cities all across the country</w:t>
      </w:r>
      <w:r w:rsidRPr="0030285A">
        <w:rPr>
          <w:rFonts w:cstheme="minorBidi"/>
          <w:sz w:val="16"/>
        </w:rPr>
        <w:t xml:space="preserve">." Stabenow pointed to her state of Michigan, where agriculture is the second-largest industry, as an example of a state poised to continue strengthening an already robust sector. "Agriculture represents more than $70 billion for our economy each year, and represents one out of every four jobs in my state," she said. Keith Creagh, Director of the Michigan Department of Agriculture &amp; Rural Development, provided a snapshot the agriculture economy from a state perspective, highlighting </w:t>
      </w:r>
      <w:r w:rsidRPr="0030285A">
        <w:rPr>
          <w:rFonts w:cstheme="minorBidi"/>
          <w:b/>
          <w:bCs/>
          <w:u w:val="single"/>
        </w:rPr>
        <w:t xml:space="preserve">agriculture's role as a jobs creator and also identifying new opportunities for investment and growth. </w:t>
      </w:r>
      <w:r w:rsidRPr="0030285A">
        <w:rPr>
          <w:rFonts w:cstheme="minorBidi"/>
          <w:sz w:val="16"/>
        </w:rPr>
        <w:t xml:space="preserve">"Michigan's agri-food industry is a robust and high tech industry that will undoubtedly serve as one of Michigan's, and the nation's, foundations to our long term, sustainable economic recovery," Creagh said. "At a time when 850,000 jobs were lost in Michigan, our agricultural economy experienced a decade of growth. It expanded at a rate of more than five times faster than the rate of the general economy between 2006 and 2007. Further, since 2007, we have seen a 27 percent increase, making agriculture a cornerstone in diversifying Michigan's economic future. </w:t>
      </w:r>
      <w:r w:rsidRPr="0030285A">
        <w:rPr>
          <w:rFonts w:cstheme="minorBidi"/>
          <w:b/>
          <w:bCs/>
          <w:u w:val="single"/>
        </w:rPr>
        <w:t>As a result of our diverse soils, crops, fresh water, and climate we are well-positioned to continue this growth and expansion at all levels of production.</w:t>
      </w:r>
      <w:r w:rsidRPr="0030285A">
        <w:rPr>
          <w:rFonts w:cstheme="minorBidi"/>
          <w:sz w:val="16"/>
        </w:rPr>
        <w:t xml:space="preserve"> Currently, we produce over 200 commodities on a commercial basis; and lead the nation in 18 of these." Creagh also thanked Stabenow for her leadership in agriculture and her commitment to strengthening Michigan's economy and workforce through continuing to work closely with state officials. "On behalf of the State of Michigan, Governor Rick Snyder, and all of us at the Michigan Department of Agriculture and Rural Development, I want to express our appreciation for your commitment and leadership on food and agriculture issues," he said. "We also recognize the remarkable new opportunities for rural America, and we look forward to a continued partnership with you to assure Michigan's food and agricultural industry is strategically aligned to enhance our growth opportunities as we reinvent Michigan." </w:t>
      </w:r>
      <w:r w:rsidRPr="0030285A">
        <w:rPr>
          <w:rFonts w:cstheme="minorBidi"/>
          <w:b/>
          <w:bCs/>
          <w:u w:val="single"/>
        </w:rPr>
        <w:t>U.S. Department of Agriculture Secretary Tom Vilsack underscored the strength of the national farm economy in 2011, pointing to record-breaking growth in exports, farm cash receipts and farm income as key drivers</w:t>
      </w:r>
      <w:r w:rsidRPr="0030285A">
        <w:rPr>
          <w:rFonts w:cstheme="minorBidi"/>
          <w:sz w:val="16"/>
        </w:rPr>
        <w:t xml:space="preserve">. "Cash receipts for producers are forecast at a record $341 billion in 2011, up $28 billion from 2010 and $57 billion from 2009 ... After adjusting for inflation, five of the highest income years since 1976 have occurred during 2004-11," he said. "As we enter 2011, </w:t>
      </w:r>
      <w:r w:rsidRPr="0030285A">
        <w:rPr>
          <w:rFonts w:cstheme="minorBidi"/>
          <w:b/>
          <w:bCs/>
          <w:u w:val="single"/>
        </w:rPr>
        <w:t>the U.S. farm economy is coming off unprecedented increases</w:t>
      </w:r>
      <w:r w:rsidRPr="0030285A">
        <w:rPr>
          <w:rFonts w:cstheme="minorBidi"/>
          <w:sz w:val="16"/>
        </w:rPr>
        <w:t xml:space="preserve"> in U.S. agricultural exports, farm cash receipts, farm income, and asset values the past few years." Additional witnesses included Mr. Fred Yoder, a farmer from Plain City, Ohio and former president of the National Corn Growers Association; Dr. Joe Outlaw, an economist with Texas A&amp;M; and Mr. Thomas M. Hoenig, the president of the Federal Reserve Bank of Kansas City. Senator Stabenow added, "I want to thank all our witnesses today, especially Director Keith Creagh from my home state. Director Creagh I look forward to working with you and Governor Snyder to create Agriculture jobs in Michigan."</w:t>
      </w:r>
    </w:p>
    <w:p w:rsidR="002802F3" w:rsidRPr="0030285A" w:rsidRDefault="002802F3" w:rsidP="002802F3">
      <w:pPr>
        <w:rPr>
          <w:rFonts w:cstheme="minorBidi"/>
          <w:sz w:val="16"/>
        </w:rPr>
      </w:pPr>
    </w:p>
    <w:p w:rsidR="002802F3" w:rsidRDefault="002802F3" w:rsidP="002802F3">
      <w:pPr>
        <w:rPr>
          <w:rFonts w:cstheme="minorBidi"/>
          <w:sz w:val="16"/>
        </w:rPr>
      </w:pPr>
    </w:p>
    <w:p w:rsidR="002802F3" w:rsidRDefault="002802F3" w:rsidP="002802F3">
      <w:pPr>
        <w:pStyle w:val="Heading2"/>
        <w:rPr>
          <w:rStyle w:val="StyleStyleBold12pt"/>
          <w:b/>
          <w:bCs/>
          <w:sz w:val="44"/>
          <w:u w:val="double"/>
        </w:rPr>
      </w:pPr>
      <w:r>
        <w:rPr>
          <w:rStyle w:val="StyleStyleBold12pt"/>
          <w:b/>
          <w:bCs/>
          <w:sz w:val="44"/>
          <w:u w:val="double"/>
        </w:rPr>
        <w:lastRenderedPageBreak/>
        <w:t>Politics</w:t>
      </w:r>
    </w:p>
    <w:p w:rsidR="002802F3" w:rsidRDefault="002802F3" w:rsidP="002802F3">
      <w:pPr>
        <w:pStyle w:val="Heading3"/>
        <w:rPr>
          <w:rStyle w:val="StyleBoldUnderline"/>
          <w:b/>
          <w:bCs/>
          <w:sz w:val="32"/>
        </w:rPr>
      </w:pPr>
      <w:r w:rsidRPr="000458F9">
        <w:rPr>
          <w:rStyle w:val="StyleBoldUnderline"/>
          <w:b/>
          <w:bCs/>
          <w:sz w:val="32"/>
        </w:rPr>
        <w:lastRenderedPageBreak/>
        <w:t>AT: Avoids Congress</w:t>
      </w:r>
    </w:p>
    <w:p w:rsidR="002802F3" w:rsidRDefault="002802F3" w:rsidP="002802F3">
      <w:pPr>
        <w:rPr>
          <w:rStyle w:val="StyleBoldUnderline"/>
        </w:rPr>
      </w:pPr>
    </w:p>
    <w:p w:rsidR="002802F3" w:rsidRPr="00AF586A" w:rsidRDefault="002802F3" w:rsidP="002802F3">
      <w:pPr>
        <w:pStyle w:val="Heading4"/>
        <w:rPr>
          <w:rStyle w:val="StyleStyleBold12pt"/>
          <w:b/>
        </w:rPr>
      </w:pPr>
      <w:r>
        <w:rPr>
          <w:rStyle w:val="StyleStyleBold12pt"/>
          <w:b/>
        </w:rPr>
        <w:t>Lifting the embargo must go through congress- Helms-Burton Law</w:t>
      </w:r>
    </w:p>
    <w:p w:rsidR="002802F3" w:rsidRPr="00AF586A" w:rsidRDefault="002802F3" w:rsidP="002802F3">
      <w:pPr>
        <w:rPr>
          <w:rStyle w:val="StyleStyleBold12pt"/>
          <w:b w:val="0"/>
          <w:sz w:val="16"/>
        </w:rPr>
      </w:pPr>
      <w:r w:rsidRPr="00AF586A">
        <w:rPr>
          <w:rStyle w:val="StyleStyleBold12pt"/>
        </w:rPr>
        <w:t>Arzeno, 2003</w:t>
      </w:r>
      <w:r w:rsidRPr="00AF586A">
        <w:rPr>
          <w:rStyle w:val="StyleStyleBold12pt"/>
          <w:sz w:val="16"/>
        </w:rPr>
        <w:t xml:space="preserve"> </w:t>
      </w:r>
      <w:r w:rsidRPr="00AF586A">
        <w:rPr>
          <w:rStyle w:val="StyleStyleBold12pt"/>
          <w:b w:val="0"/>
          <w:sz w:val="16"/>
        </w:rPr>
        <w:t>(MARIO A. ARZENO, MAJOR, USA, “THE U.S. EMBARGO ON CUBA: A TIME FOR CHANGE?”, MASTER OF MILITARY ART AND SCIENCE Strategy, 06/06/2003, http://www.hsdl.org/?view&amp;did=727317)</w:t>
      </w:r>
    </w:p>
    <w:p w:rsidR="002802F3" w:rsidRPr="00AF586A" w:rsidRDefault="002802F3" w:rsidP="002802F3">
      <w:pPr>
        <w:rPr>
          <w:rStyle w:val="StyleBoldUnderline"/>
          <w:b w:val="0"/>
          <w:sz w:val="16"/>
          <w:u w:val="none"/>
        </w:rPr>
      </w:pPr>
      <w:r w:rsidRPr="00AF586A">
        <w:rPr>
          <w:rStyle w:val="StyleBoldUnderline"/>
          <w:b w:val="0"/>
          <w:sz w:val="16"/>
          <w:u w:val="none"/>
        </w:rPr>
        <w:t xml:space="preserve">In addition, Congress stipulated a requirement that </w:t>
      </w:r>
      <w:r w:rsidRPr="00AF586A">
        <w:rPr>
          <w:rStyle w:val="Emphasis"/>
          <w:highlight w:val="yellow"/>
        </w:rPr>
        <w:t>only Congress</w:t>
      </w:r>
      <w:r w:rsidRPr="00AF586A">
        <w:rPr>
          <w:rStyle w:val="StyleBoldUnderline"/>
          <w:highlight w:val="yellow"/>
        </w:rPr>
        <w:t xml:space="preserve"> may amend the act, removing any policy authority from the President and his ability to modify the embargo</w:t>
      </w:r>
      <w:r w:rsidRPr="00AF586A">
        <w:rPr>
          <w:rStyle w:val="StyleBoldUnderline"/>
        </w:rPr>
        <w:t xml:space="preserve"> in response to reforms that may take place in Cuba.</w:t>
      </w:r>
      <w:r w:rsidRPr="00AF586A">
        <w:rPr>
          <w:rStyle w:val="StyleBoldUnderline"/>
          <w:b w:val="0"/>
          <w:sz w:val="16"/>
          <w:u w:val="none"/>
        </w:rPr>
        <w:t xml:space="preserve"> Prior to Helms-Burton, the embargo had to be renewed annually and its authority rested with the President, but </w:t>
      </w:r>
      <w:r w:rsidRPr="00AF586A">
        <w:rPr>
          <w:rStyle w:val="StyleBoldUnderline"/>
          <w:highlight w:val="yellow"/>
        </w:rPr>
        <w:t>under Helms-Burton, the authority over the sanctions was transferred to Congress</w:t>
      </w:r>
      <w:r w:rsidRPr="00AF586A">
        <w:rPr>
          <w:rStyle w:val="StyleBoldUnderline"/>
        </w:rPr>
        <w:t xml:space="preserve">, </w:t>
      </w:r>
      <w:r w:rsidRPr="00AF586A">
        <w:rPr>
          <w:rStyle w:val="StyleBoldUnderline"/>
          <w:highlight w:val="yellow"/>
        </w:rPr>
        <w:t>investing only</w:t>
      </w:r>
      <w:r w:rsidRPr="00AF586A">
        <w:rPr>
          <w:rStyle w:val="StyleBoldUnderline"/>
        </w:rPr>
        <w:t xml:space="preserve"> t</w:t>
      </w:r>
      <w:r w:rsidRPr="00AF586A">
        <w:rPr>
          <w:rStyle w:val="StyleBoldUnderline"/>
          <w:highlight w:val="yellow"/>
        </w:rPr>
        <w:t xml:space="preserve">he legislature with the power to permanently </w:t>
      </w:r>
      <w:r w:rsidRPr="00AF586A">
        <w:rPr>
          <w:rStyle w:val="StyleBoldUnderline"/>
        </w:rPr>
        <w:t xml:space="preserve">reduce or </w:t>
      </w:r>
      <w:r w:rsidRPr="00AF586A">
        <w:rPr>
          <w:rStyle w:val="StyleBoldUnderline"/>
          <w:highlight w:val="yellow"/>
        </w:rPr>
        <w:t xml:space="preserve">eliminate the embargo </w:t>
      </w:r>
      <w:r w:rsidRPr="00AF586A">
        <w:rPr>
          <w:rStyle w:val="StyleBoldUnderline"/>
        </w:rPr>
        <w:t>altogether</w:t>
      </w:r>
      <w:r w:rsidRPr="00AF586A">
        <w:rPr>
          <w:rStyle w:val="StyleBoldUnderline"/>
          <w:b w:val="0"/>
          <w:sz w:val="16"/>
          <w:u w:val="none"/>
        </w:rPr>
        <w:t xml:space="preserve"> (Schwab 1999, 184). Below is a critic of the six stated purposes of the Helms-Burton Act (Helms Burton Law, 104th Congress, Section 3. Purposes) to outline why </w:t>
      </w:r>
      <w:r w:rsidRPr="00AF586A">
        <w:rPr>
          <w:rStyle w:val="StyleBoldUnderline"/>
        </w:rPr>
        <w:t>the law is inconsistent</w:t>
      </w:r>
      <w:r>
        <w:rPr>
          <w:rStyle w:val="StyleBoldUnderline"/>
        </w:rPr>
        <w:t xml:space="preserve"> </w:t>
      </w:r>
      <w:r w:rsidRPr="00AF586A">
        <w:rPr>
          <w:rStyle w:val="StyleBoldUnderline"/>
        </w:rPr>
        <w:t>with the intent of promoting the transition to a democratically elected government</w:t>
      </w:r>
      <w:r w:rsidRPr="00AF586A">
        <w:rPr>
          <w:rStyle w:val="StyleBoldUnderline"/>
          <w:b w:val="0"/>
          <w:sz w:val="16"/>
          <w:u w:val="none"/>
        </w:rPr>
        <w:t xml:space="preserve"> we say we want.</w:t>
      </w:r>
    </w:p>
    <w:p w:rsidR="002802F3" w:rsidRPr="00900C56" w:rsidRDefault="002802F3" w:rsidP="002802F3">
      <w:pPr>
        <w:pStyle w:val="Heading3"/>
      </w:pPr>
      <w:r>
        <w:lastRenderedPageBreak/>
        <w:t>Plan Unpopular</w:t>
      </w:r>
    </w:p>
    <w:p w:rsidR="002802F3" w:rsidRPr="000C39B5" w:rsidRDefault="002802F3" w:rsidP="002802F3">
      <w:pPr>
        <w:pStyle w:val="Heading4"/>
      </w:pPr>
      <w:r>
        <w:t>Plan unpopular- anti-Cuba lobby overwhelms any support</w:t>
      </w:r>
    </w:p>
    <w:p w:rsidR="002802F3" w:rsidRPr="000011C6" w:rsidRDefault="002802F3" w:rsidP="002802F3">
      <w:pPr>
        <w:rPr>
          <w:rStyle w:val="StyleStyleBold12pt"/>
          <w:b w:val="0"/>
          <w:sz w:val="16"/>
        </w:rPr>
      </w:pPr>
      <w:r w:rsidRPr="000011C6">
        <w:rPr>
          <w:rStyle w:val="StyleStyleBold12pt"/>
        </w:rPr>
        <w:t>Stern, 2012</w:t>
      </w:r>
      <w:r w:rsidRPr="000011C6">
        <w:rPr>
          <w:rStyle w:val="StyleStyleBold12pt"/>
          <w:sz w:val="16"/>
        </w:rPr>
        <w:t xml:space="preserve"> </w:t>
      </w:r>
      <w:r w:rsidRPr="000011C6">
        <w:rPr>
          <w:rStyle w:val="StyleStyleBold12pt"/>
          <w:b w:val="0"/>
          <w:sz w:val="16"/>
        </w:rPr>
        <w:t>(Scott Stern, studies at Branford College, “STERN: Lift the Cuba embargo”, Yale News, 02/10/2012, http://yaledailynews.com/blog/2012/02/10/stern-lift-the-cuba-embargo/)</w:t>
      </w:r>
    </w:p>
    <w:p w:rsidR="002802F3" w:rsidRDefault="002802F3" w:rsidP="002802F3">
      <w:pPr>
        <w:rPr>
          <w:rStyle w:val="StyleBoldUnderline"/>
        </w:rPr>
      </w:pPr>
      <w:r w:rsidRPr="000011C6">
        <w:rPr>
          <w:rStyle w:val="StyleBoldUnderline"/>
        </w:rPr>
        <w:t>The Cuban-American population is an exceptionally powerful and vocal voting bloc, and many Cuban-Americans support the embargo out of sheer hatred of Castro.</w:t>
      </w:r>
      <w:r w:rsidRPr="000011C6">
        <w:rPr>
          <w:sz w:val="16"/>
        </w:rPr>
        <w:t xml:space="preserve"> T</w:t>
      </w:r>
      <w:r w:rsidRPr="000011C6">
        <w:rPr>
          <w:rStyle w:val="StyleBoldUnderline"/>
        </w:rPr>
        <w:t>hese Cuban exiles — whose votes are so important, particularly in Florida — have pushed nearly every major politician away from normalizing relations with Cuba</w:t>
      </w:r>
      <w:r w:rsidRPr="000011C6">
        <w:rPr>
          <w:sz w:val="16"/>
        </w:rPr>
        <w:t xml:space="preserve">. As Hart wrote on his blog last year ­— years after leaving politics, of course — </w:t>
      </w:r>
      <w:r w:rsidRPr="000011C6">
        <w:rPr>
          <w:rStyle w:val="StyleBoldUnderline"/>
        </w:rPr>
        <w:t>the embargo is “a straight-jacket whereby first-generation Cuban-Americans wielded inordinate political power over both parties and constructed a veto over rational, mature diplomacy</w:t>
      </w:r>
      <w:r w:rsidRPr="000011C6">
        <w:rPr>
          <w:sz w:val="16"/>
        </w:rPr>
        <w:t xml:space="preserve">.” It would be highly inaccurate, however, to foist the blame for the embargo’s persistence upon the Cuban-American population. American </w:t>
      </w:r>
      <w:r w:rsidRPr="000011C6">
        <w:rPr>
          <w:rStyle w:val="StyleBoldUnderline"/>
        </w:rPr>
        <w:t>politicians across the political spectrum are to blame for their intransigence and their unwillingness to challenge the status quo</w:t>
      </w:r>
      <w:r w:rsidRPr="000011C6">
        <w:rPr>
          <w:sz w:val="16"/>
        </w:rPr>
        <w:t xml:space="preserve">. </w:t>
      </w:r>
      <w:r w:rsidRPr="000011C6">
        <w:rPr>
          <w:rStyle w:val="StyleBoldUnderline"/>
        </w:rPr>
        <w:t>The embargo is not a major political issue, so politicians are just too apathetic to engage with it.</w:t>
      </w:r>
    </w:p>
    <w:p w:rsidR="002802F3" w:rsidRDefault="002802F3" w:rsidP="002802F3">
      <w:pPr>
        <w:rPr>
          <w:rStyle w:val="StyleBoldUnderline"/>
        </w:rPr>
      </w:pPr>
    </w:p>
    <w:p w:rsidR="002802F3" w:rsidRPr="0030285A" w:rsidRDefault="002802F3" w:rsidP="002802F3">
      <w:pPr>
        <w:rPr>
          <w:rFonts w:cstheme="minorBidi"/>
          <w:sz w:val="16"/>
        </w:rPr>
      </w:pPr>
    </w:p>
    <w:p w:rsidR="007766AD" w:rsidRPr="00E5380E" w:rsidRDefault="007766AD" w:rsidP="007766AD"/>
    <w:p w:rsidR="007766AD" w:rsidRPr="00843D5B" w:rsidRDefault="007766AD" w:rsidP="007766AD"/>
    <w:p w:rsidR="002802F3" w:rsidRPr="00E11A9D" w:rsidRDefault="002802F3" w:rsidP="002802F3">
      <w:pPr>
        <w:pStyle w:val="Heading2"/>
        <w:rPr>
          <w:rStyle w:val="StyleStyleBold12pt"/>
          <w:b/>
          <w:bCs/>
          <w:sz w:val="44"/>
          <w:u w:val="double"/>
        </w:rPr>
      </w:pPr>
      <w:r>
        <w:rPr>
          <w:rStyle w:val="StyleStyleBold12pt"/>
          <w:b/>
          <w:bCs/>
          <w:sz w:val="44"/>
          <w:u w:val="double"/>
        </w:rPr>
        <w:lastRenderedPageBreak/>
        <w:t>*</w:t>
      </w:r>
      <w:r w:rsidRPr="00E11A9D">
        <w:rPr>
          <w:rStyle w:val="StyleStyleBold12pt"/>
          <w:b/>
          <w:bCs/>
          <w:sz w:val="44"/>
          <w:u w:val="double"/>
        </w:rPr>
        <w:t xml:space="preserve">Terror List Counterplan </w:t>
      </w:r>
    </w:p>
    <w:p w:rsidR="002802F3" w:rsidRDefault="002802F3" w:rsidP="002802F3">
      <w:pPr>
        <w:pStyle w:val="Heading3"/>
      </w:pPr>
      <w:r>
        <w:lastRenderedPageBreak/>
        <w:t>1NC</w:t>
      </w:r>
    </w:p>
    <w:p w:rsidR="002802F3" w:rsidRPr="00BD4EA7" w:rsidRDefault="002802F3" w:rsidP="002802F3">
      <w:pPr>
        <w:pStyle w:val="Heading4"/>
      </w:pPr>
      <w:r>
        <w:t xml:space="preserve">Text: The United States Federal Government should remove Cuba from its list as a state sponsor of terrorism. </w:t>
      </w:r>
    </w:p>
    <w:p w:rsidR="002802F3" w:rsidRPr="00EB3BAB" w:rsidRDefault="002802F3" w:rsidP="002802F3">
      <w:pPr>
        <w:pStyle w:val="Heading4"/>
        <w:rPr>
          <w:rStyle w:val="StyleStyleBold12pt"/>
          <w:b/>
        </w:rPr>
      </w:pPr>
      <w:r>
        <w:rPr>
          <w:rStyle w:val="StyleStyleBold12pt"/>
          <w:b/>
        </w:rPr>
        <w:t>Removing Cuba for the list will solve relations- spurs broader Latin America relations</w:t>
      </w:r>
    </w:p>
    <w:p w:rsidR="002802F3" w:rsidRPr="00EB3BAB" w:rsidRDefault="002802F3" w:rsidP="002802F3">
      <w:pPr>
        <w:rPr>
          <w:rStyle w:val="StyleStyleBold12pt"/>
          <w:b w:val="0"/>
          <w:sz w:val="16"/>
        </w:rPr>
      </w:pPr>
      <w:r w:rsidRPr="00EB3BAB">
        <w:rPr>
          <w:rStyle w:val="StyleStyleBold12pt"/>
        </w:rPr>
        <w:t>Allen, 04/11/2013</w:t>
      </w:r>
      <w:r w:rsidRPr="00EB3BAB">
        <w:rPr>
          <w:rStyle w:val="StyleStyleBold12pt"/>
          <w:sz w:val="16"/>
        </w:rPr>
        <w:t xml:space="preserve"> </w:t>
      </w:r>
      <w:r w:rsidRPr="00EB3BAB">
        <w:rPr>
          <w:rStyle w:val="StyleStyleBold12pt"/>
          <w:b w:val="0"/>
          <w:sz w:val="16"/>
        </w:rPr>
        <w:t xml:space="preserve">(Bob Allen, managing editor of Associated Baptist Press., “Alliance: Drop Cuba from terror list”, ABP News, http://abpnews.com/ministry/organizations/item/8394-alliance-drop-cuba-from-terror-list#.UfgP-PUo4t1) </w:t>
      </w:r>
    </w:p>
    <w:p w:rsidR="002802F3" w:rsidRDefault="002802F3" w:rsidP="002802F3">
      <w:pPr>
        <w:rPr>
          <w:rStyle w:val="StyleBoldUnderline"/>
        </w:rPr>
      </w:pPr>
      <w:r w:rsidRPr="00EB3BAB">
        <w:rPr>
          <w:rStyle w:val="StyleBoldUnderline"/>
        </w:rPr>
        <w:t>“Any rationale for keeping Cuba on this list has long-since disappeared, especially with Cuba now playing a principal role in facilitating and hosting the Colombia-FARC peace negotiations being held in Havana</w:t>
      </w:r>
      <w:r w:rsidRPr="00EB3BAB">
        <w:rPr>
          <w:rStyle w:val="StyleBoldUnderline"/>
          <w:b w:val="0"/>
          <w:sz w:val="14"/>
          <w:u w:val="none"/>
        </w:rPr>
        <w:t>,” the petition states. “</w:t>
      </w:r>
      <w:r w:rsidRPr="00EB3BAB">
        <w:rPr>
          <w:rStyle w:val="StyleBoldUnderline"/>
        </w:rPr>
        <w:t xml:space="preserve">Removal of Cuba from this list will allow the United States to take steps leading to </w:t>
      </w:r>
      <w:r w:rsidRPr="00EB3BAB">
        <w:rPr>
          <w:rStyle w:val="Emphasis"/>
        </w:rPr>
        <w:t>normalized relations with Cuba</w:t>
      </w:r>
      <w:r w:rsidRPr="00EB3BAB">
        <w:rPr>
          <w:rStyle w:val="StyleBoldUnderline"/>
        </w:rPr>
        <w:t xml:space="preserve">, and it </w:t>
      </w:r>
      <w:r w:rsidRPr="00EB3BAB">
        <w:rPr>
          <w:rStyle w:val="Emphasis"/>
        </w:rPr>
        <w:t xml:space="preserve">will positively impact the U.S. relationship with all of </w:t>
      </w:r>
      <w:r w:rsidRPr="00EB3BAB">
        <w:rPr>
          <w:sz w:val="14"/>
        </w:rPr>
        <w:t>our</w:t>
      </w:r>
      <w:r w:rsidRPr="00EB3BAB">
        <w:rPr>
          <w:rStyle w:val="Emphasis"/>
        </w:rPr>
        <w:t xml:space="preserve"> Latin America </w:t>
      </w:r>
      <w:r w:rsidRPr="00EB3BAB">
        <w:rPr>
          <w:sz w:val="14"/>
        </w:rPr>
        <w:t>neighbors.”</w:t>
      </w:r>
      <w:r w:rsidRPr="00EB3BAB">
        <w:rPr>
          <w:sz w:val="12"/>
        </w:rPr>
        <w:t>¶</w:t>
      </w:r>
      <w:r w:rsidRPr="00EB3BAB">
        <w:rPr>
          <w:rStyle w:val="StyleBoldUnderline"/>
          <w:sz w:val="12"/>
        </w:rPr>
        <w:t xml:space="preserve"> </w:t>
      </w:r>
      <w:r w:rsidRPr="00EB3BAB">
        <w:rPr>
          <w:rStyle w:val="StyleBoldUnderline"/>
          <w:b w:val="0"/>
          <w:sz w:val="14"/>
          <w:u w:val="none"/>
        </w:rPr>
        <w:t>The Alliance is one of 65 partners in The Latin American Working Group, an advocacy coalition formed in 1983 to promote U.S. policies that support human rights, social justice and sustainable development in Latin America.</w:t>
      </w:r>
      <w:r w:rsidRPr="00EB3BAB">
        <w:rPr>
          <w:rStyle w:val="StyleBoldUnderline"/>
          <w:b w:val="0"/>
          <w:sz w:val="12"/>
          <w:u w:val="none"/>
        </w:rPr>
        <w:t>¶</w:t>
      </w:r>
      <w:r w:rsidRPr="00EB3BAB">
        <w:rPr>
          <w:rStyle w:val="StyleBoldUnderline"/>
          <w:b w:val="0"/>
          <w:sz w:val="14"/>
          <w:u w:val="none"/>
        </w:rPr>
        <w:t xml:space="preserve"> For more than 20 years, the Alliance has been in a partnership with the Fraternity of Baptist Churches of Cuba, a group started in 1989 after three churches were expelled from a convention of more conservative Baptists. More than 20 of the 100-or-so Alliance churches have a sister-church partnership with a Cuban congregation. In all, the Fraternity has about 35 churches and 80 missions throughout the island.</w:t>
      </w:r>
      <w:r w:rsidRPr="00EB3BAB">
        <w:rPr>
          <w:rStyle w:val="StyleBoldUnderline"/>
          <w:b w:val="0"/>
          <w:sz w:val="12"/>
          <w:u w:val="none"/>
        </w:rPr>
        <w:t>¶</w:t>
      </w:r>
      <w:r w:rsidRPr="00EB3BAB">
        <w:rPr>
          <w:rStyle w:val="StyleBoldUnderline"/>
          <w:b w:val="0"/>
          <w:sz w:val="14"/>
          <w:u w:val="none"/>
        </w:rPr>
        <w:t xml:space="preserve"> The Alliance statement says </w:t>
      </w:r>
      <w:r w:rsidRPr="00EB3BAB">
        <w:rPr>
          <w:rStyle w:val="StyleBoldUnderline"/>
        </w:rPr>
        <w:t>keeping Cuba on the terrorist list weakens the credibility of the entire listing</w:t>
      </w:r>
      <w:r w:rsidRPr="00EB3BAB">
        <w:rPr>
          <w:rStyle w:val="StyleBoldUnderline"/>
          <w:b w:val="0"/>
          <w:sz w:val="14"/>
          <w:u w:val="none"/>
        </w:rPr>
        <w:t xml:space="preserve">. Further, it says </w:t>
      </w:r>
      <w:r w:rsidRPr="00EB3BAB">
        <w:rPr>
          <w:rStyle w:val="StyleBoldUnderline"/>
        </w:rPr>
        <w:t>removing Cuba would send a positive message to all Latin American governments and improve the image of the United States in the Western Hemisphere.</w:t>
      </w:r>
      <w:r w:rsidRPr="00EB3BAB">
        <w:rPr>
          <w:rStyle w:val="StyleBoldUnderline"/>
          <w:b w:val="0"/>
          <w:sz w:val="12"/>
          <w:u w:val="none"/>
        </w:rPr>
        <w:t>¶</w:t>
      </w:r>
      <w:r w:rsidRPr="00EB3BAB">
        <w:rPr>
          <w:rStyle w:val="StyleBoldUnderline"/>
          <w:b w:val="0"/>
          <w:sz w:val="14"/>
          <w:u w:val="none"/>
        </w:rPr>
        <w:t xml:space="preserve"> Cuba was designated as a state sponsor of terrorism in 1982. To earn the designation, the Secretary of State must determine a country’s government has repeatedly provided support for acts of international terrorism. Once labeled, a country remains on the list until the designation is rescinded. The designation carries a wide range of sanctions, including controls over exports and prohibitions on economic assistance.</w:t>
      </w:r>
      <w:r w:rsidRPr="00EB3BAB">
        <w:rPr>
          <w:rStyle w:val="StyleBoldUnderline"/>
          <w:b w:val="0"/>
          <w:sz w:val="12"/>
          <w:u w:val="none"/>
        </w:rPr>
        <w:t>¶</w:t>
      </w:r>
      <w:r w:rsidRPr="00EB3BAB">
        <w:rPr>
          <w:rStyle w:val="StyleBoldUnderline"/>
          <w:b w:val="0"/>
          <w:sz w:val="14"/>
          <w:u w:val="none"/>
        </w:rPr>
        <w:t xml:space="preserve"> In the past, Iraq, South Yemen, Libya and North Korea have all been removed from the list. Pakistan, where Osama bin Laden hid out, never made it on to the list, due in part to its strategic importance.</w:t>
      </w:r>
      <w:r w:rsidRPr="00EB3BAB">
        <w:rPr>
          <w:rStyle w:val="StyleBoldUnderline"/>
          <w:b w:val="0"/>
          <w:sz w:val="12"/>
          <w:u w:val="none"/>
        </w:rPr>
        <w:t>¶</w:t>
      </w:r>
      <w:r w:rsidRPr="00EB3BAB">
        <w:rPr>
          <w:rStyle w:val="StyleBoldUnderline"/>
          <w:b w:val="0"/>
          <w:sz w:val="14"/>
          <w:u w:val="none"/>
        </w:rPr>
        <w:t xml:space="preserve"> Some </w:t>
      </w:r>
      <w:r w:rsidRPr="00EB3BAB">
        <w:rPr>
          <w:rStyle w:val="StyleBoldUnderline"/>
        </w:rPr>
        <w:t>observers speculate that Kerry</w:t>
      </w:r>
      <w:r w:rsidRPr="00EB3BAB">
        <w:rPr>
          <w:rStyle w:val="StyleBoldUnderline"/>
          <w:b w:val="0"/>
          <w:sz w:val="14"/>
          <w:u w:val="none"/>
        </w:rPr>
        <w:t xml:space="preserve">, who succeeded Hillary Clinton as Secretary of State on Feb. 1, </w:t>
      </w:r>
      <w:r w:rsidRPr="00EB3BAB">
        <w:rPr>
          <w:rStyle w:val="StyleBoldUnderline"/>
        </w:rPr>
        <w:t>might drop Cuba from the list in 2013</w:t>
      </w:r>
      <w:r w:rsidRPr="00EB3BAB">
        <w:rPr>
          <w:rStyle w:val="StyleBoldUnderline"/>
          <w:b w:val="0"/>
          <w:sz w:val="14"/>
          <w:u w:val="none"/>
        </w:rPr>
        <w:t xml:space="preserve">. While in the Senate he was an outspoken critic of America's policy on Cuba, including a 51-year U.S. economic embargo. </w:t>
      </w:r>
      <w:r w:rsidRPr="00EB3BAB">
        <w:rPr>
          <w:rStyle w:val="StyleBoldUnderline"/>
        </w:rPr>
        <w:t>The Alliance has adopted repeated statements over the years asking the government to re-examine a Cuba policy that critics say is a relic of the Cold War</w:t>
      </w:r>
      <w:r w:rsidRPr="00EB3BAB">
        <w:rPr>
          <w:rStyle w:val="StyleBoldUnderline"/>
          <w:b w:val="0"/>
          <w:sz w:val="14"/>
          <w:u w:val="none"/>
        </w:rPr>
        <w:t>.</w:t>
      </w:r>
      <w:r w:rsidRPr="00EB3BAB">
        <w:rPr>
          <w:rStyle w:val="StyleBoldUnderline"/>
          <w:b w:val="0"/>
          <w:sz w:val="12"/>
          <w:u w:val="none"/>
        </w:rPr>
        <w:t>¶</w:t>
      </w:r>
      <w:r w:rsidRPr="00EB3BAB">
        <w:rPr>
          <w:rStyle w:val="StyleBoldUnderline"/>
          <w:b w:val="0"/>
          <w:sz w:val="14"/>
          <w:u w:val="none"/>
        </w:rPr>
        <w:t xml:space="preserve"> Experts say </w:t>
      </w:r>
      <w:r w:rsidRPr="00EB3BAB">
        <w:rPr>
          <w:rStyle w:val="StyleBoldUnderline"/>
        </w:rPr>
        <w:t>Cuba no longer actively supports terrorist groups such as</w:t>
      </w:r>
      <w:r w:rsidRPr="00EB3BAB">
        <w:rPr>
          <w:rStyle w:val="StyleBoldUnderline"/>
          <w:b w:val="0"/>
          <w:sz w:val="14"/>
          <w:u w:val="none"/>
        </w:rPr>
        <w:t xml:space="preserve"> the Revolutionary Armed Forces of Colombia, known as </w:t>
      </w:r>
      <w:r w:rsidRPr="00EB3BAB">
        <w:rPr>
          <w:rStyle w:val="StyleBoldUnderline"/>
        </w:rPr>
        <w:t>the FARC</w:t>
      </w:r>
      <w:r w:rsidRPr="00EB3BAB">
        <w:rPr>
          <w:rStyle w:val="StyleBoldUnderline"/>
          <w:b w:val="0"/>
          <w:sz w:val="14"/>
          <w:u w:val="none"/>
        </w:rPr>
        <w:t xml:space="preserve">, and that </w:t>
      </w:r>
      <w:r w:rsidRPr="00EB3BAB">
        <w:rPr>
          <w:rStyle w:val="Emphasis"/>
        </w:rPr>
        <w:t>dropping it from the list could remove a major obstacle in restoring relations between the two governments</w:t>
      </w:r>
      <w:r w:rsidRPr="00EB3BAB">
        <w:rPr>
          <w:rStyle w:val="StyleBoldUnderline"/>
          <w:b w:val="0"/>
          <w:sz w:val="14"/>
          <w:u w:val="none"/>
        </w:rPr>
        <w:t xml:space="preserve">. Critics say </w:t>
      </w:r>
      <w:r w:rsidRPr="00EB3BAB">
        <w:rPr>
          <w:rStyle w:val="StyleBoldUnderline"/>
        </w:rPr>
        <w:t>inclusion on the terror list has become so politicized that it serves no useful purpose.</w:t>
      </w:r>
    </w:p>
    <w:p w:rsidR="002802F3" w:rsidRDefault="002802F3" w:rsidP="002802F3">
      <w:pPr>
        <w:rPr>
          <w:rStyle w:val="StyleBoldUnderline"/>
        </w:rPr>
      </w:pPr>
    </w:p>
    <w:p w:rsidR="002802F3" w:rsidRDefault="002802F3" w:rsidP="002802F3">
      <w:pPr>
        <w:rPr>
          <w:rStyle w:val="StyleBoldUnderline"/>
        </w:rPr>
      </w:pPr>
    </w:p>
    <w:p w:rsidR="002802F3" w:rsidRPr="00E11A9D" w:rsidRDefault="002802F3" w:rsidP="002802F3">
      <w:pPr>
        <w:pStyle w:val="Heading3"/>
        <w:rPr>
          <w:rStyle w:val="StyleBoldUnderline"/>
          <w:b/>
          <w:bCs/>
          <w:sz w:val="32"/>
        </w:rPr>
      </w:pPr>
      <w:r>
        <w:rPr>
          <w:rStyle w:val="StyleBoldUnderline"/>
          <w:b/>
          <w:bCs/>
          <w:sz w:val="32"/>
        </w:rPr>
        <w:lastRenderedPageBreak/>
        <w:t>Results in Lifting Embargo</w:t>
      </w:r>
    </w:p>
    <w:p w:rsidR="002802F3" w:rsidRPr="00B921E4" w:rsidRDefault="002802F3" w:rsidP="002802F3">
      <w:pPr>
        <w:pStyle w:val="Heading4"/>
        <w:rPr>
          <w:rStyle w:val="StyleStyleBold12pt"/>
          <w:b/>
        </w:rPr>
      </w:pPr>
      <w:r>
        <w:rPr>
          <w:rStyle w:val="StyleStyleBold12pt"/>
          <w:b/>
        </w:rPr>
        <w:t>CP improves relations in the short term- that’s key for Congress to lift the embargo after</w:t>
      </w:r>
    </w:p>
    <w:p w:rsidR="002802F3" w:rsidRPr="0092697B" w:rsidRDefault="002802F3" w:rsidP="002802F3">
      <w:pPr>
        <w:rPr>
          <w:rStyle w:val="StyleStyleBold12pt"/>
          <w:b w:val="0"/>
          <w:sz w:val="16"/>
        </w:rPr>
      </w:pPr>
      <w:r w:rsidRPr="0092697B">
        <w:rPr>
          <w:rStyle w:val="StyleStyleBold12pt"/>
        </w:rPr>
        <w:t>Rajo, 03/02/2013</w:t>
      </w:r>
      <w:r w:rsidRPr="0092697B">
        <w:rPr>
          <w:rStyle w:val="StyleStyleBold12pt"/>
          <w:b w:val="0"/>
          <w:sz w:val="16"/>
        </w:rPr>
        <w:t xml:space="preserve"> (Carlos Rajo, political analyst at NBC News “Analysis: Castro brothers' successor may inherit a very different Cuba”, NBC News, http://worldnews.nbcnews.com/_news/2013/03/02/17133513-analysis-castro-brothers-successor-may-inherit-a-very-different-cuba?lite)</w:t>
      </w:r>
    </w:p>
    <w:p w:rsidR="002802F3" w:rsidRPr="0092697B" w:rsidRDefault="002802F3" w:rsidP="002802F3">
      <w:pPr>
        <w:rPr>
          <w:rStyle w:val="StyleBoldUnderline"/>
        </w:rPr>
      </w:pPr>
      <w:r w:rsidRPr="0092697B">
        <w:rPr>
          <w:rStyle w:val="StyleBoldUnderline"/>
        </w:rPr>
        <w:t>While little is known of Diaz-Canel’s ideology, it is likely that as the appointed</w:t>
      </w:r>
      <w:r w:rsidRPr="0092697B">
        <w:rPr>
          <w:rStyle w:val="StyleBoldUnderline"/>
          <w:b w:val="0"/>
          <w:sz w:val="16"/>
          <w:u w:val="none"/>
        </w:rPr>
        <w:t xml:space="preserve"> </w:t>
      </w:r>
      <w:r w:rsidRPr="0092697B">
        <w:rPr>
          <w:rStyle w:val="StyleBoldUnderline"/>
        </w:rPr>
        <w:t xml:space="preserve">Castro successor he is on board with </w:t>
      </w:r>
      <w:r w:rsidRPr="0092697B">
        <w:rPr>
          <w:sz w:val="16"/>
        </w:rPr>
        <w:t>the</w:t>
      </w:r>
      <w:r w:rsidRPr="0092697B">
        <w:rPr>
          <w:rStyle w:val="StyleBoldUnderline"/>
        </w:rPr>
        <w:t xml:space="preserve"> reforms.</w:t>
      </w:r>
      <w:r w:rsidRPr="0092697B">
        <w:rPr>
          <w:rStyle w:val="StyleBoldUnderline"/>
          <w:b w:val="0"/>
          <w:sz w:val="12"/>
          <w:u w:val="none"/>
        </w:rPr>
        <w:t>¶</w:t>
      </w:r>
      <w:r w:rsidRPr="0092697B">
        <w:rPr>
          <w:rStyle w:val="StyleBoldUnderline"/>
          <w:b w:val="0"/>
          <w:sz w:val="16"/>
          <w:u w:val="none"/>
        </w:rPr>
        <w:t xml:space="preserve"> </w:t>
      </w:r>
      <w:r w:rsidRPr="0092697B">
        <w:rPr>
          <w:rStyle w:val="StyleBoldUnderline"/>
        </w:rPr>
        <w:t xml:space="preserve">The U.S. State Department reacted tepidly to Castro’s announcement and made clear that it would not be sufficient to prompt a lifting of the U.S. trade embargo. </w:t>
      </w:r>
      <w:r w:rsidRPr="0092697B">
        <w:rPr>
          <w:sz w:val="16"/>
        </w:rPr>
        <w:t>Although President Barack Obama doesn’t have election constraints in formulating a Cuba policy in his second term, the issue remains</w:t>
      </w:r>
      <w:r w:rsidRPr="0092697B">
        <w:rPr>
          <w:rStyle w:val="StyleBoldUnderline"/>
          <w:b w:val="0"/>
          <w:sz w:val="16"/>
          <w:u w:val="none"/>
        </w:rPr>
        <w:t xml:space="preserve"> emotionally and politically charged in the U.S., and </w:t>
      </w:r>
      <w:r w:rsidRPr="0092697B">
        <w:rPr>
          <w:rStyle w:val="StyleBoldUnderline"/>
        </w:rPr>
        <w:t>Congress is not likely to change its mind and lift the embargo while a Castro remains in power.</w:t>
      </w:r>
      <w:r w:rsidRPr="0092697B">
        <w:rPr>
          <w:rStyle w:val="StyleBoldUnderline"/>
          <w:b w:val="0"/>
          <w:sz w:val="12"/>
          <w:u w:val="none"/>
        </w:rPr>
        <w:t>¶</w:t>
      </w:r>
      <w:r w:rsidRPr="0092697B">
        <w:rPr>
          <w:rStyle w:val="StyleBoldUnderline"/>
          <w:b w:val="0"/>
          <w:sz w:val="16"/>
          <w:u w:val="none"/>
        </w:rPr>
        <w:t xml:space="preserve"> </w:t>
      </w:r>
      <w:r w:rsidRPr="0092697B">
        <w:rPr>
          <w:rStyle w:val="Emphasis"/>
        </w:rPr>
        <w:t>That doesn’t mean relations can’t change</w:t>
      </w:r>
      <w:r w:rsidRPr="0092697B">
        <w:rPr>
          <w:rStyle w:val="StyleBoldUnderline"/>
          <w:b w:val="0"/>
          <w:sz w:val="16"/>
          <w:u w:val="none"/>
        </w:rPr>
        <w:t>, however.</w:t>
      </w:r>
      <w:r w:rsidRPr="0092697B">
        <w:rPr>
          <w:rStyle w:val="StyleBoldUnderline"/>
          <w:b w:val="0"/>
          <w:sz w:val="12"/>
          <w:u w:val="none"/>
        </w:rPr>
        <w:t>¶</w:t>
      </w:r>
      <w:r w:rsidRPr="0092697B">
        <w:rPr>
          <w:rStyle w:val="StyleBoldUnderline"/>
          <w:b w:val="0"/>
          <w:sz w:val="16"/>
          <w:u w:val="none"/>
        </w:rPr>
        <w:t xml:space="preserve"> For instance, the </w:t>
      </w:r>
      <w:r w:rsidRPr="0092697B">
        <w:rPr>
          <w:rStyle w:val="StyleBoldUnderline"/>
        </w:rPr>
        <w:t>Obama</w:t>
      </w:r>
      <w:r w:rsidRPr="0092697B">
        <w:rPr>
          <w:rStyle w:val="StyleBoldUnderline"/>
          <w:b w:val="0"/>
          <w:sz w:val="16"/>
          <w:u w:val="none"/>
        </w:rPr>
        <w:t xml:space="preserve"> administration </w:t>
      </w:r>
      <w:r w:rsidRPr="0092697B">
        <w:rPr>
          <w:rStyle w:val="StyleBoldUnderline"/>
        </w:rPr>
        <w:t>could remove Cuba from the list of states that sponsor terrorism</w:t>
      </w:r>
      <w:r w:rsidRPr="0092697B">
        <w:rPr>
          <w:rStyle w:val="StyleBoldUnderline"/>
          <w:b w:val="0"/>
          <w:sz w:val="16"/>
          <w:u w:val="none"/>
        </w:rPr>
        <w:t xml:space="preserve">. Cuba had been on that list since 1982, </w:t>
      </w:r>
      <w:r w:rsidRPr="0092697B">
        <w:rPr>
          <w:sz w:val="16"/>
        </w:rPr>
        <w:t>when</w:t>
      </w:r>
      <w:r w:rsidRPr="0092697B">
        <w:rPr>
          <w:rStyle w:val="StyleBoldUnderline"/>
          <w:b w:val="0"/>
          <w:sz w:val="16"/>
          <w:u w:val="none"/>
        </w:rPr>
        <w:t xml:space="preserve"> it had the financial support of the Soviet Union and could afford to help guerrilla groups in Central and South America.</w:t>
      </w:r>
      <w:r w:rsidRPr="0092697B">
        <w:rPr>
          <w:rStyle w:val="StyleBoldUnderline"/>
          <w:b w:val="0"/>
          <w:sz w:val="12"/>
          <w:u w:val="none"/>
        </w:rPr>
        <w:t>¶</w:t>
      </w:r>
      <w:r w:rsidRPr="0092697B">
        <w:rPr>
          <w:rStyle w:val="StyleBoldUnderline"/>
          <w:b w:val="0"/>
          <w:sz w:val="16"/>
          <w:u w:val="none"/>
        </w:rPr>
        <w:t xml:space="preserve"> </w:t>
      </w:r>
      <w:r w:rsidRPr="0092697B">
        <w:rPr>
          <w:rStyle w:val="StyleBoldUnderline"/>
        </w:rPr>
        <w:t>Cuba doesn’t have the resources to help armed groups</w:t>
      </w:r>
      <w:r w:rsidRPr="0092697B">
        <w:rPr>
          <w:rStyle w:val="StyleBoldUnderline"/>
          <w:b w:val="0"/>
          <w:sz w:val="16"/>
          <w:u w:val="none"/>
        </w:rPr>
        <w:t xml:space="preserve"> - </w:t>
      </w:r>
      <w:r w:rsidRPr="0092697B">
        <w:rPr>
          <w:rStyle w:val="StyleBoldUnderline"/>
        </w:rPr>
        <w:t>or even the political will to do so. Cuba is not Syria, North Korea or Iran in terms of being a threat to the U.S.</w:t>
      </w:r>
      <w:r w:rsidRPr="0092697B">
        <w:rPr>
          <w:rStyle w:val="StyleBoldUnderline"/>
          <w:b w:val="0"/>
          <w:sz w:val="12"/>
          <w:u w:val="none"/>
        </w:rPr>
        <w:t>¶</w:t>
      </w:r>
      <w:r w:rsidRPr="0092697B">
        <w:rPr>
          <w:rStyle w:val="StyleBoldUnderline"/>
          <w:b w:val="0"/>
          <w:sz w:val="16"/>
          <w:u w:val="none"/>
        </w:rPr>
        <w:t xml:space="preserve"> However, the </w:t>
      </w:r>
      <w:r w:rsidRPr="0092697B">
        <w:rPr>
          <w:rStyle w:val="StyleBoldUnderline"/>
        </w:rPr>
        <w:t>lifting</w:t>
      </w:r>
      <w:r w:rsidRPr="0092697B">
        <w:rPr>
          <w:rStyle w:val="StyleBoldUnderline"/>
          <w:b w:val="0"/>
          <w:sz w:val="16"/>
          <w:u w:val="none"/>
        </w:rPr>
        <w:t xml:space="preserve"> of </w:t>
      </w:r>
      <w:r w:rsidRPr="0092697B">
        <w:rPr>
          <w:rStyle w:val="StyleBoldUnderline"/>
        </w:rPr>
        <w:t>the embargo is likely only after a period of more normal relations between the countries.</w:t>
      </w:r>
      <w:r w:rsidRPr="0092697B">
        <w:rPr>
          <w:rStyle w:val="StyleBoldUnderline"/>
          <w:b w:val="0"/>
          <w:sz w:val="16"/>
          <w:u w:val="none"/>
        </w:rPr>
        <w:t xml:space="preserve"> </w:t>
      </w:r>
      <w:r w:rsidRPr="0092697B">
        <w:rPr>
          <w:rStyle w:val="StyleBoldUnderline"/>
        </w:rPr>
        <w:t>There is also a legal obstacle: According to the Helms-Burton Act</w:t>
      </w:r>
      <w:r w:rsidRPr="0092697B">
        <w:rPr>
          <w:rStyle w:val="StyleBoldUnderline"/>
          <w:b w:val="0"/>
          <w:sz w:val="16"/>
          <w:u w:val="none"/>
        </w:rPr>
        <w:t xml:space="preserve"> of 1996</w:t>
      </w:r>
      <w:r w:rsidRPr="0092697B">
        <w:rPr>
          <w:rStyle w:val="StyleBoldUnderline"/>
        </w:rPr>
        <w:t>, the U.S. will recognize the legitimacy of a Cuban government only when someone other than a Castro is in power</w:t>
      </w:r>
      <w:r w:rsidRPr="0092697B">
        <w:rPr>
          <w:rStyle w:val="StyleBoldUnderline"/>
          <w:b w:val="0"/>
          <w:sz w:val="16"/>
          <w:u w:val="none"/>
        </w:rPr>
        <w:t xml:space="preserve">. For now, </w:t>
      </w:r>
      <w:r w:rsidRPr="0092697B">
        <w:rPr>
          <w:rStyle w:val="StyleBoldUnderline"/>
        </w:rPr>
        <w:t xml:space="preserve">at least, it </w:t>
      </w:r>
      <w:r w:rsidRPr="0092697B">
        <w:rPr>
          <w:sz w:val="16"/>
        </w:rPr>
        <w:t>seems that</w:t>
      </w:r>
      <w:r w:rsidRPr="0092697B">
        <w:rPr>
          <w:rStyle w:val="StyleBoldUnderline"/>
        </w:rPr>
        <w:t xml:space="preserve"> won’t happen until 2018.</w:t>
      </w:r>
    </w:p>
    <w:p w:rsidR="002802F3" w:rsidRDefault="002802F3" w:rsidP="002802F3">
      <w:pPr>
        <w:rPr>
          <w:rStyle w:val="StyleBoldUnderline"/>
          <w:b w:val="0"/>
          <w:sz w:val="16"/>
          <w:u w:val="none"/>
        </w:rPr>
      </w:pPr>
    </w:p>
    <w:p w:rsidR="002802F3" w:rsidRDefault="002802F3" w:rsidP="002802F3">
      <w:pPr>
        <w:rPr>
          <w:rStyle w:val="StyleBoldUnderline"/>
          <w:b w:val="0"/>
          <w:sz w:val="16"/>
          <w:u w:val="none"/>
        </w:rPr>
      </w:pPr>
    </w:p>
    <w:p w:rsidR="002802F3" w:rsidRPr="00F14AC2" w:rsidRDefault="002802F3" w:rsidP="002802F3">
      <w:pPr>
        <w:pStyle w:val="Heading4"/>
        <w:rPr>
          <w:rStyle w:val="StyleStyleBold12pt"/>
          <w:b/>
        </w:rPr>
      </w:pPr>
      <w:r>
        <w:rPr>
          <w:rStyle w:val="StyleStyleBold12pt"/>
          <w:b/>
        </w:rPr>
        <w:t>CP is a pre-requisite to removing the embargo- eventually leads to the plan</w:t>
      </w:r>
    </w:p>
    <w:p w:rsidR="002802F3" w:rsidRPr="00F14AC2" w:rsidRDefault="002802F3" w:rsidP="002802F3">
      <w:pPr>
        <w:rPr>
          <w:sz w:val="16"/>
        </w:rPr>
      </w:pPr>
      <w:r w:rsidRPr="00F14AC2">
        <w:rPr>
          <w:rStyle w:val="StyleStyleBold12pt"/>
        </w:rPr>
        <w:t>Irwin, 04/01/2013</w:t>
      </w:r>
      <w:r w:rsidRPr="00F14AC2">
        <w:rPr>
          <w:sz w:val="16"/>
        </w:rPr>
        <w:t xml:space="preserve"> (Janelle Irwin, Senior reporter/producer at WMNF, “U.S. Rep Kathy Castor will travel to Cuba; supports ending embargo”, WMNF, us-rep-kathy-castor-will-travel-to-cuba-supports-ending-embargo)</w:t>
      </w:r>
    </w:p>
    <w:p w:rsidR="002802F3" w:rsidRPr="00F14AC2" w:rsidRDefault="002802F3" w:rsidP="002802F3">
      <w:pPr>
        <w:rPr>
          <w:rStyle w:val="StyleBoldUnderline"/>
        </w:rPr>
      </w:pPr>
      <w:r w:rsidRPr="00F14AC2">
        <w:rPr>
          <w:rStyle w:val="StyleBoldUnderline"/>
          <w:b w:val="0"/>
          <w:sz w:val="16"/>
          <w:u w:val="none"/>
        </w:rPr>
        <w:t>Tampa area member of Congress Kathy Castor has come out in support of lifting the longstanding trade embargo with Cuba. In addition, Castor told WMNF Monday she plans to travel to Cuba to talk to their foreign ministry about issues that affect Florida.</w:t>
      </w:r>
      <w:r w:rsidRPr="00F14AC2">
        <w:rPr>
          <w:rStyle w:val="StyleBoldUnderline"/>
          <w:b w:val="0"/>
          <w:sz w:val="12"/>
          <w:u w:val="none"/>
        </w:rPr>
        <w:t>¶</w:t>
      </w:r>
      <w:r w:rsidRPr="00F14AC2">
        <w:rPr>
          <w:rStyle w:val="StyleBoldUnderline"/>
          <w:b w:val="0"/>
          <w:sz w:val="16"/>
          <w:u w:val="none"/>
        </w:rPr>
        <w:t xml:space="preserve"> “</w:t>
      </w:r>
      <w:r w:rsidRPr="00F14AC2">
        <w:rPr>
          <w:rStyle w:val="StyleBoldUnderline"/>
        </w:rPr>
        <w:t>It is very important for the economy of</w:t>
      </w:r>
      <w:r w:rsidRPr="00F14AC2">
        <w:rPr>
          <w:rStyle w:val="StyleBoldUnderline"/>
          <w:b w:val="0"/>
          <w:sz w:val="16"/>
          <w:u w:val="none"/>
        </w:rPr>
        <w:t xml:space="preserve"> the Tampa Bay area, </w:t>
      </w:r>
      <w:r w:rsidRPr="00F14AC2">
        <w:rPr>
          <w:rStyle w:val="StyleBoldUnderline"/>
        </w:rPr>
        <w:t>the entire country</w:t>
      </w:r>
      <w:r w:rsidRPr="00F14AC2">
        <w:rPr>
          <w:rStyle w:val="StyleBoldUnderline"/>
          <w:b w:val="0"/>
          <w:sz w:val="16"/>
          <w:u w:val="none"/>
        </w:rPr>
        <w:t xml:space="preserve"> and, I think for Cuba </w:t>
      </w:r>
      <w:r w:rsidRPr="00F14AC2">
        <w:rPr>
          <w:rStyle w:val="StyleBoldUnderline"/>
        </w:rPr>
        <w:t xml:space="preserve">that outdated and anachronistic embargo </w:t>
      </w:r>
      <w:r w:rsidRPr="00F14AC2">
        <w:rPr>
          <w:sz w:val="16"/>
        </w:rPr>
        <w:t xml:space="preserve">on trade and travel </w:t>
      </w:r>
      <w:r w:rsidRPr="00F14AC2">
        <w:rPr>
          <w:rStyle w:val="StyleBoldUnderline"/>
        </w:rPr>
        <w:t>come to an end.”</w:t>
      </w:r>
      <w:r w:rsidRPr="00F14AC2">
        <w:rPr>
          <w:rStyle w:val="StyleBoldUnderline"/>
          <w:b w:val="0"/>
          <w:sz w:val="12"/>
          <w:u w:val="none"/>
        </w:rPr>
        <w:t>¶</w:t>
      </w:r>
      <w:r w:rsidRPr="00F14AC2">
        <w:rPr>
          <w:rStyle w:val="StyleBoldUnderline"/>
          <w:b w:val="0"/>
          <w:sz w:val="16"/>
          <w:u w:val="none"/>
        </w:rPr>
        <w:t xml:space="preserve"> The United States has imposed an embargo on Cuba since the early 60s. The blockade was codified into law in the 90’s. Officials have upheld the embargo in response to what they consider human rights violations. The Tampa Bay area Democrat said that’s changing.</w:t>
      </w:r>
      <w:r w:rsidRPr="00F14AC2">
        <w:rPr>
          <w:rStyle w:val="StyleBoldUnderline"/>
          <w:b w:val="0"/>
          <w:sz w:val="12"/>
          <w:u w:val="none"/>
        </w:rPr>
        <w:t>¶</w:t>
      </w:r>
      <w:r w:rsidRPr="00F14AC2">
        <w:rPr>
          <w:rStyle w:val="StyleBoldUnderline"/>
          <w:sz w:val="12"/>
        </w:rPr>
        <w:t xml:space="preserve"> </w:t>
      </w:r>
      <w:r w:rsidRPr="00F14AC2">
        <w:rPr>
          <w:rStyle w:val="StyleBoldUnderline"/>
          <w:b w:val="0"/>
          <w:sz w:val="16"/>
          <w:u w:val="none"/>
        </w:rPr>
        <w:t xml:space="preserve">“The </w:t>
      </w:r>
      <w:r w:rsidRPr="00F14AC2">
        <w:rPr>
          <w:rStyle w:val="StyleBoldUnderline"/>
        </w:rPr>
        <w:t>Obama</w:t>
      </w:r>
      <w:r w:rsidRPr="00F14AC2">
        <w:rPr>
          <w:rStyle w:val="StyleBoldUnderline"/>
          <w:b w:val="0"/>
          <w:sz w:val="16"/>
          <w:u w:val="none"/>
        </w:rPr>
        <w:t xml:space="preserve"> </w:t>
      </w:r>
      <w:r w:rsidRPr="00F14AC2">
        <w:rPr>
          <w:rStyle w:val="StyleBoldUnderline"/>
        </w:rPr>
        <w:t>administration is open to improvement with the relationship with Cuba</w:t>
      </w:r>
      <w:r w:rsidRPr="00F14AC2">
        <w:rPr>
          <w:rStyle w:val="StyleBoldUnderline"/>
          <w:b w:val="0"/>
          <w:sz w:val="16"/>
          <w:u w:val="none"/>
        </w:rPr>
        <w:t xml:space="preserve">. Secretary of State John </w:t>
      </w:r>
      <w:r w:rsidRPr="00F14AC2">
        <w:rPr>
          <w:rStyle w:val="StyleBoldUnderline"/>
        </w:rPr>
        <w:t xml:space="preserve">Kerry has been very outspoken on the need to improve the relationship and </w:t>
      </w:r>
      <w:r w:rsidRPr="00F14AC2">
        <w:rPr>
          <w:rStyle w:val="Emphasis"/>
        </w:rPr>
        <w:t>the first step will be taking Cuba off the state sponsor of terrorism list</w:t>
      </w:r>
      <w:r w:rsidRPr="00F14AC2">
        <w:rPr>
          <w:rStyle w:val="StyleBoldUnderline"/>
        </w:rPr>
        <w:t xml:space="preserve"> and then, let’s negotiate, let’s sit down</w:t>
      </w:r>
      <w:r w:rsidRPr="00F14AC2">
        <w:rPr>
          <w:rStyle w:val="StyleBoldUnderline"/>
          <w:b w:val="0"/>
          <w:sz w:val="16"/>
          <w:u w:val="none"/>
        </w:rPr>
        <w:t xml:space="preserve">. </w:t>
      </w:r>
      <w:r w:rsidRPr="00F14AC2">
        <w:rPr>
          <w:rStyle w:val="StyleBoldUnderline"/>
        </w:rPr>
        <w:t>They are improving some of the conditions in Cuba on the ability to own property and buy and sell things – they need to be encouraged to keep that going.”</w:t>
      </w:r>
      <w:r w:rsidRPr="00F14AC2">
        <w:rPr>
          <w:rStyle w:val="StyleBoldUnderline"/>
          <w:b w:val="0"/>
          <w:sz w:val="12"/>
          <w:u w:val="none"/>
        </w:rPr>
        <w:t>¶</w:t>
      </w:r>
      <w:r w:rsidRPr="00F14AC2">
        <w:rPr>
          <w:rStyle w:val="StyleBoldUnderline"/>
          <w:b w:val="0"/>
          <w:sz w:val="16"/>
          <w:u w:val="none"/>
        </w:rPr>
        <w:t xml:space="preserve"> Castor said she will push leaders in Washington </w:t>
      </w:r>
      <w:r w:rsidRPr="00F14AC2">
        <w:rPr>
          <w:sz w:val="16"/>
        </w:rPr>
        <w:t>to</w:t>
      </w:r>
      <w:r w:rsidRPr="00F14AC2">
        <w:rPr>
          <w:rStyle w:val="StyleBoldUnderline"/>
        </w:rPr>
        <w:t xml:space="preserve"> remove Cuba from the state sponsor of terrorism list as part of a greater goal of lifting the embargo.</w:t>
      </w:r>
    </w:p>
    <w:p w:rsidR="002802F3" w:rsidRDefault="002802F3" w:rsidP="002802F3">
      <w:pPr>
        <w:rPr>
          <w:rStyle w:val="StyleBoldUnderline"/>
          <w:b w:val="0"/>
          <w:sz w:val="18"/>
          <w:u w:val="none"/>
        </w:rPr>
      </w:pPr>
    </w:p>
    <w:p w:rsidR="002802F3" w:rsidRPr="00E11A9D" w:rsidRDefault="002802F3" w:rsidP="002802F3">
      <w:pPr>
        <w:pStyle w:val="Heading3"/>
        <w:rPr>
          <w:rStyle w:val="StyleBoldUnderline"/>
          <w:b/>
          <w:bCs/>
          <w:sz w:val="32"/>
        </w:rPr>
      </w:pPr>
      <w:r w:rsidRPr="00E11A9D">
        <w:rPr>
          <w:rStyle w:val="StyleBoldUnderline"/>
          <w:b/>
          <w:bCs/>
          <w:sz w:val="32"/>
        </w:rPr>
        <w:lastRenderedPageBreak/>
        <w:t>Solves Relations</w:t>
      </w:r>
    </w:p>
    <w:p w:rsidR="002802F3" w:rsidRPr="00DD3328" w:rsidRDefault="002802F3" w:rsidP="002802F3">
      <w:pPr>
        <w:pStyle w:val="Heading4"/>
        <w:rPr>
          <w:rStyle w:val="StyleStyleBold12pt"/>
          <w:b/>
        </w:rPr>
      </w:pPr>
      <w:r>
        <w:rPr>
          <w:rStyle w:val="StyleStyleBold12pt"/>
          <w:b/>
        </w:rPr>
        <w:t>Removing Cuba from the state sponsor of terrorism list solves relations</w:t>
      </w:r>
    </w:p>
    <w:p w:rsidR="002802F3" w:rsidRPr="00DD3328" w:rsidRDefault="002802F3" w:rsidP="002802F3">
      <w:pPr>
        <w:rPr>
          <w:rStyle w:val="StyleStyleBold12pt"/>
          <w:b w:val="0"/>
          <w:sz w:val="16"/>
        </w:rPr>
      </w:pPr>
      <w:r w:rsidRPr="00DD3328">
        <w:rPr>
          <w:rStyle w:val="StyleStyleBold12pt"/>
        </w:rPr>
        <w:t>Bender, 02/21/2013</w:t>
      </w:r>
      <w:r w:rsidRPr="00DD3328">
        <w:rPr>
          <w:rStyle w:val="StyleStyleBold12pt"/>
          <w:sz w:val="16"/>
        </w:rPr>
        <w:t xml:space="preserve"> </w:t>
      </w:r>
      <w:r w:rsidRPr="00DD3328">
        <w:rPr>
          <w:rStyle w:val="StyleStyleBold12pt"/>
          <w:b w:val="0"/>
          <w:sz w:val="16"/>
        </w:rPr>
        <w:t>(Bryan Bender, correspondent at the Boston Globe; covers the US military, global terrorism, the international arms trade, and government secrecy, “Talk grows of taking Cuba off terror list”, The Boston Globe, http://www.bostonglobe.com/news/nation/2013/02/21/cuba-label-terrorist-state-longer-justified-some-officials-say/CmVFXsVC4M1R1WbHE8lb0H/story.html)</w:t>
      </w:r>
    </w:p>
    <w:p w:rsidR="002802F3" w:rsidRPr="00EB0B6B" w:rsidRDefault="002802F3" w:rsidP="002802F3">
      <w:pPr>
        <w:rPr>
          <w:rStyle w:val="StyleBoldUnderline"/>
          <w:b w:val="0"/>
          <w:sz w:val="12"/>
          <w:u w:val="none"/>
        </w:rPr>
      </w:pPr>
      <w:r w:rsidRPr="00EB0B6B">
        <w:rPr>
          <w:rStyle w:val="StyleBoldUnderline"/>
          <w:b w:val="0"/>
          <w:sz w:val="12"/>
          <w:u w:val="none"/>
        </w:rPr>
        <w:t xml:space="preserve">WASHINGTON </w:t>
      </w:r>
      <w:r w:rsidRPr="00864A80">
        <w:rPr>
          <w:rStyle w:val="StyleBoldUnderline"/>
        </w:rPr>
        <w:t xml:space="preserve">— High-level US diplomats have concluded that </w:t>
      </w:r>
      <w:r w:rsidRPr="00DD3328">
        <w:rPr>
          <w:rStyle w:val="StyleBoldUnderline"/>
          <w:highlight w:val="yellow"/>
        </w:rPr>
        <w:t>Cuba should no longer be designated a state sponsor of terrorism</w:t>
      </w:r>
      <w:r w:rsidRPr="00864A80">
        <w:rPr>
          <w:rStyle w:val="StyleBoldUnderline"/>
        </w:rPr>
        <w:t>,</w:t>
      </w:r>
      <w:r w:rsidRPr="00EB0B6B">
        <w:rPr>
          <w:rStyle w:val="StyleBoldUnderline"/>
          <w:b w:val="0"/>
          <w:sz w:val="12"/>
          <w:u w:val="none"/>
        </w:rPr>
        <w:t xml:space="preserve"> raising the prospect that Secretary of State John F. </w:t>
      </w:r>
      <w:r w:rsidRPr="00EB0B6B">
        <w:rPr>
          <w:rStyle w:val="StyleBoldUnderline"/>
          <w:highlight w:val="yellow"/>
        </w:rPr>
        <w:t xml:space="preserve">Kerry </w:t>
      </w:r>
      <w:r w:rsidRPr="00DD3328">
        <w:rPr>
          <w:rStyle w:val="StyleBoldUnderline"/>
          <w:highlight w:val="yellow"/>
        </w:rPr>
        <w:t>could remove a major obstacle to restoring relations</w:t>
      </w:r>
      <w:r w:rsidRPr="00864A80">
        <w:rPr>
          <w:rStyle w:val="StyleBoldUnderline"/>
        </w:rPr>
        <w:t xml:space="preserve"> with the Cold War-era foe</w:t>
      </w:r>
      <w:r w:rsidRPr="00EB0B6B">
        <w:rPr>
          <w:rStyle w:val="StyleBoldUnderline"/>
          <w:b w:val="0"/>
          <w:sz w:val="12"/>
          <w:u w:val="none"/>
        </w:rPr>
        <w:t xml:space="preserve">, government officials said.¶ </w:t>
      </w:r>
      <w:r w:rsidRPr="00DD3328">
        <w:rPr>
          <w:rStyle w:val="StyleBoldUnderline"/>
          <w:highlight w:val="yellow"/>
        </w:rPr>
        <w:t>Cuba no longer actively supports terrorist groups such as</w:t>
      </w:r>
      <w:r w:rsidRPr="00864A80">
        <w:rPr>
          <w:rStyle w:val="StyleBoldUnderline"/>
        </w:rPr>
        <w:t xml:space="preserve"> </w:t>
      </w:r>
      <w:r w:rsidRPr="00EB0B6B">
        <w:rPr>
          <w:rStyle w:val="StyleBoldUnderline"/>
          <w:b w:val="0"/>
          <w:sz w:val="12"/>
          <w:u w:val="none"/>
        </w:rPr>
        <w:t xml:space="preserve">the Revolutionary Armed Forces of Colombia, known as the </w:t>
      </w:r>
      <w:r w:rsidRPr="00DD3328">
        <w:rPr>
          <w:rStyle w:val="StyleBoldUnderline"/>
          <w:highlight w:val="yellow"/>
        </w:rPr>
        <w:t>FARC</w:t>
      </w:r>
      <w:r w:rsidRPr="00864A80">
        <w:rPr>
          <w:rStyle w:val="StyleBoldUnderline"/>
        </w:rPr>
        <w:t xml:space="preserve">, </w:t>
      </w:r>
      <w:r w:rsidRPr="00DD3328">
        <w:rPr>
          <w:rStyle w:val="StyleBoldUnderline"/>
          <w:highlight w:val="yellow"/>
        </w:rPr>
        <w:t>or</w:t>
      </w:r>
      <w:r w:rsidRPr="00EB0B6B">
        <w:rPr>
          <w:rStyle w:val="StyleBoldUnderline"/>
          <w:b w:val="0"/>
          <w:sz w:val="12"/>
          <w:u w:val="none"/>
        </w:rPr>
        <w:t xml:space="preserve"> former members of Spain’s Basque Fatherland and Liberty, also known as </w:t>
      </w:r>
      <w:r w:rsidRPr="00DD3328">
        <w:rPr>
          <w:rStyle w:val="StyleBoldUnderline"/>
          <w:highlight w:val="yellow"/>
        </w:rPr>
        <w:t>the ETA</w:t>
      </w:r>
      <w:r w:rsidRPr="00EB0B6B">
        <w:rPr>
          <w:rStyle w:val="StyleBoldUnderline"/>
          <w:b w:val="0"/>
          <w:sz w:val="12"/>
          <w:u w:val="none"/>
        </w:rPr>
        <w:t xml:space="preserve">, according to State Department findings.¶ And interviews with a series of top administration officials and members of Congress indicate </w:t>
      </w:r>
      <w:r w:rsidRPr="00EB0B6B">
        <w:rPr>
          <w:rStyle w:val="StyleBoldUnderline"/>
        </w:rPr>
        <w:t>there is a growing consensus</w:t>
      </w:r>
      <w:r w:rsidRPr="00864A80">
        <w:rPr>
          <w:rStyle w:val="StyleBoldUnderline"/>
        </w:rPr>
        <w:t xml:space="preserve"> in policy and intelligence circles </w:t>
      </w:r>
      <w:r w:rsidRPr="00EB0B6B">
        <w:rPr>
          <w:rStyle w:val="StyleBoldUnderline"/>
        </w:rPr>
        <w:t>that Cuba’s support for terrorist groups has been terminated and the country should be removed</w:t>
      </w:r>
      <w:r w:rsidRPr="00864A80">
        <w:rPr>
          <w:rStyle w:val="StyleBoldUnderline"/>
        </w:rPr>
        <w:t xml:space="preserve"> from the list</w:t>
      </w:r>
      <w:r w:rsidRPr="00EB0B6B">
        <w:rPr>
          <w:rStyle w:val="StyleBoldUnderline"/>
          <w:b w:val="0"/>
          <w:sz w:val="12"/>
          <w:u w:val="none"/>
        </w:rPr>
        <w:t xml:space="preserve"> — much like the George W. Bush administration did with North Korea in 2008.¶ Kerry has met in recent days with officials to review the Cuba policy.¶ </w:t>
      </w:r>
      <w:r w:rsidRPr="00864A80">
        <w:rPr>
          <w:rStyle w:val="StyleBoldUnderline"/>
        </w:rPr>
        <w:t xml:space="preserve">The </w:t>
      </w:r>
      <w:r w:rsidRPr="00DD3328">
        <w:rPr>
          <w:rStyle w:val="StyleBoldUnderline"/>
          <w:highlight w:val="yellow"/>
        </w:rPr>
        <w:t>pressure to de-list Cuba as a terrorism sponsor comes as a bipartisan congressional delegation traveled to Cuba</w:t>
      </w:r>
      <w:r w:rsidRPr="00864A80">
        <w:rPr>
          <w:rStyle w:val="StyleBoldUnderline"/>
        </w:rPr>
        <w:t xml:space="preserve"> this week </w:t>
      </w:r>
      <w:r w:rsidRPr="00DD3328">
        <w:rPr>
          <w:rStyle w:val="StyleBoldUnderline"/>
          <w:highlight w:val="yellow"/>
        </w:rPr>
        <w:t>to</w:t>
      </w:r>
      <w:r w:rsidRPr="00864A80">
        <w:rPr>
          <w:rStyle w:val="StyleBoldUnderline"/>
        </w:rPr>
        <w:t xml:space="preserve"> </w:t>
      </w:r>
      <w:r w:rsidRPr="00DD3328">
        <w:rPr>
          <w:rStyle w:val="StyleBoldUnderline"/>
          <w:highlight w:val="yellow"/>
        </w:rPr>
        <w:t>discuss how</w:t>
      </w:r>
      <w:r w:rsidRPr="00864A80">
        <w:rPr>
          <w:rStyle w:val="StyleBoldUnderline"/>
        </w:rPr>
        <w:t xml:space="preserve"> </w:t>
      </w:r>
      <w:r w:rsidRPr="00EB0B6B">
        <w:rPr>
          <w:rStyle w:val="StyleBoldUnderline"/>
          <w:highlight w:val="yellow"/>
        </w:rPr>
        <w:t>the</w:t>
      </w:r>
      <w:r w:rsidRPr="00864A80">
        <w:rPr>
          <w:rStyle w:val="StyleBoldUnderline"/>
        </w:rPr>
        <w:t xml:space="preserve"> two estranged </w:t>
      </w:r>
      <w:r w:rsidRPr="00EB0B6B">
        <w:rPr>
          <w:rStyle w:val="StyleBoldUnderline"/>
          <w:highlight w:val="yellow"/>
        </w:rPr>
        <w:t>nations might</w:t>
      </w:r>
      <w:r w:rsidRPr="00EB0B6B">
        <w:rPr>
          <w:rStyle w:val="StyleBoldUnderline"/>
          <w:b w:val="0"/>
          <w:sz w:val="12"/>
          <w:u w:val="none"/>
        </w:rPr>
        <w:t xml:space="preserve"> find ways to lift a US embargo in place for five decades and </w:t>
      </w:r>
      <w:r w:rsidRPr="00EB0B6B">
        <w:rPr>
          <w:rStyle w:val="StyleBoldUnderline"/>
          <w:highlight w:val="yellow"/>
        </w:rPr>
        <w:t>cooperate</w:t>
      </w:r>
      <w:r w:rsidRPr="00EB0B6B">
        <w:rPr>
          <w:rStyle w:val="StyleBoldUnderline"/>
          <w:b w:val="0"/>
          <w:sz w:val="12"/>
          <w:highlight w:val="yellow"/>
          <w:u w:val="none"/>
        </w:rPr>
        <w:t xml:space="preserve"> </w:t>
      </w:r>
      <w:r w:rsidRPr="00EB0B6B">
        <w:rPr>
          <w:rStyle w:val="StyleBoldUnderline"/>
          <w:highlight w:val="yellow"/>
        </w:rPr>
        <w:t>on</w:t>
      </w:r>
      <w:r w:rsidRPr="00864A80">
        <w:rPr>
          <w:rStyle w:val="StyleBoldUnderline"/>
        </w:rPr>
        <w:t xml:space="preserve"> a host of </w:t>
      </w:r>
      <w:r w:rsidRPr="00EB0B6B">
        <w:rPr>
          <w:rStyle w:val="StyleBoldUnderline"/>
          <w:highlight w:val="yellow"/>
        </w:rPr>
        <w:t>economic, agricultural, and security matters</w:t>
      </w:r>
      <w:r w:rsidRPr="00EB0B6B">
        <w:rPr>
          <w:rStyle w:val="StyleBoldUnderline"/>
        </w:rPr>
        <w:t>.</w:t>
      </w:r>
      <w:r w:rsidRPr="00EB0B6B">
        <w:rPr>
          <w:rStyle w:val="StyleBoldUnderline"/>
          <w:b w:val="0"/>
          <w:sz w:val="12"/>
          <w:u w:val="none"/>
        </w:rPr>
        <w:t>¶</w:t>
      </w:r>
      <w:r w:rsidRPr="00EB0B6B">
        <w:rPr>
          <w:rStyle w:val="StyleBoldUnderline"/>
          <w:sz w:val="12"/>
        </w:rPr>
        <w:t xml:space="preserve"> </w:t>
      </w:r>
      <w:r w:rsidRPr="00EB0B6B">
        <w:rPr>
          <w:rStyle w:val="StyleBoldUnderline"/>
          <w:b w:val="0"/>
          <w:sz w:val="12"/>
          <w:u w:val="none"/>
        </w:rPr>
        <w:t xml:space="preserve">But </w:t>
      </w:r>
      <w:r w:rsidRPr="00EB0B6B">
        <w:rPr>
          <w:sz w:val="12"/>
        </w:rPr>
        <w:t>the delegation, which</w:t>
      </w:r>
      <w:r w:rsidRPr="00EB0B6B">
        <w:rPr>
          <w:rStyle w:val="StyleBoldUnderline"/>
          <w:b w:val="0"/>
          <w:sz w:val="12"/>
          <w:u w:val="none"/>
        </w:rPr>
        <w:t xml:space="preserve"> included Representative James P. McGovern of Worcester</w:t>
      </w:r>
      <w:r w:rsidRPr="00EB0B6B">
        <w:rPr>
          <w:sz w:val="12"/>
        </w:rPr>
        <w:t>, left Cuba on Wednesday after failing in its immediate goal: to win the release of an American prisoner, Alan Gross.The nearly four-year standoff over Gross is among a number of matters holding up efforts to improve relations.¶ But despite that failure, the meetings were constructive, and the tone promising, McGovern said in a phone</w:t>
      </w:r>
      <w:r w:rsidRPr="00EB0B6B">
        <w:rPr>
          <w:rStyle w:val="StyleBoldUnderline"/>
          <w:b w:val="0"/>
          <w:sz w:val="12"/>
          <w:u w:val="none"/>
        </w:rPr>
        <w:t xml:space="preserve"> interview, after meeting with President Raul Castro in Havana on Tuesday.¶ “</w:t>
      </w:r>
      <w:r w:rsidRPr="00EB0B6B">
        <w:rPr>
          <w:rStyle w:val="StyleBoldUnderline"/>
          <w:highlight w:val="yellow"/>
        </w:rPr>
        <w:t>They are interested in improving relations because it is in their interest</w:t>
      </w:r>
      <w:r w:rsidRPr="00EB0B6B">
        <w:rPr>
          <w:rStyle w:val="StyleBoldUnderline"/>
          <w:b w:val="0"/>
          <w:sz w:val="12"/>
          <w:u w:val="none"/>
        </w:rPr>
        <w:t xml:space="preserve">. I feel </w:t>
      </w:r>
      <w:r w:rsidRPr="00EB0B6B">
        <w:rPr>
          <w:rStyle w:val="StyleBoldUnderline"/>
          <w:highlight w:val="yellow"/>
        </w:rPr>
        <w:t>they are really interested in sitting down and engaging,</w:t>
      </w:r>
      <w:r w:rsidRPr="00864A80">
        <w:rPr>
          <w:rStyle w:val="StyleBoldUnderline"/>
        </w:rPr>
        <w:t xml:space="preserve"> where everything is on the table</w:t>
      </w:r>
      <w:r w:rsidRPr="00EB0B6B">
        <w:rPr>
          <w:rStyle w:val="StyleBoldUnderline"/>
          <w:b w:val="0"/>
          <w:sz w:val="12"/>
          <w:u w:val="none"/>
        </w:rPr>
        <w:t xml:space="preserve"> — the embargo, the travel restrictions, migration, everything,” McGovern said.¶ The </w:t>
      </w:r>
      <w:r w:rsidRPr="00EB0B6B">
        <w:rPr>
          <w:rStyle w:val="StyleBoldUnderline"/>
          <w:highlight w:val="yellow"/>
        </w:rPr>
        <w:t>Gross</w:t>
      </w:r>
      <w:r w:rsidRPr="00EB0B6B">
        <w:rPr>
          <w:rStyle w:val="StyleBoldUnderline"/>
          <w:b w:val="0"/>
          <w:sz w:val="12"/>
          <w:u w:val="none"/>
        </w:rPr>
        <w:t xml:space="preserve"> case, he said, </w:t>
      </w:r>
      <w:r w:rsidRPr="00EB0B6B">
        <w:rPr>
          <w:rStyle w:val="StyleBoldUnderline"/>
          <w:highlight w:val="yellow"/>
        </w:rPr>
        <w:t>can be</w:t>
      </w:r>
      <w:r w:rsidRPr="00864A80">
        <w:rPr>
          <w:rStyle w:val="StyleBoldUnderline"/>
        </w:rPr>
        <w:t xml:space="preserve"> </w:t>
      </w:r>
      <w:r w:rsidRPr="00EB0B6B">
        <w:rPr>
          <w:rStyle w:val="StyleBoldUnderline"/>
          <w:highlight w:val="yellow"/>
        </w:rPr>
        <w:t>resolved</w:t>
      </w:r>
      <w:r w:rsidRPr="00864A80">
        <w:rPr>
          <w:rStyle w:val="StyleBoldUnderline"/>
        </w:rPr>
        <w:t>, but it is “going to take some negotiations</w:t>
      </w:r>
      <w:r w:rsidRPr="00EB0B6B">
        <w:rPr>
          <w:rStyle w:val="StyleBoldUnderline"/>
          <w:b w:val="0"/>
          <w:sz w:val="12"/>
          <w:u w:val="none"/>
        </w:rPr>
        <w:t xml:space="preserve">.” Gross is an American contractor who was arrested in 2009 while providing communications technology to Cuba’s Jewish community as part of a US-financed democracy-building program.¶ </w:t>
      </w:r>
      <w:r w:rsidRPr="00EB0B6B">
        <w:rPr>
          <w:rStyle w:val="StyleBoldUnderline"/>
          <w:highlight w:val="yellow"/>
        </w:rPr>
        <w:t>A major impediment to normalizing relations</w:t>
      </w:r>
      <w:r w:rsidRPr="00864A80">
        <w:rPr>
          <w:rStyle w:val="StyleBoldUnderline"/>
        </w:rPr>
        <w:t xml:space="preserve"> with Cuba</w:t>
      </w:r>
      <w:r w:rsidRPr="00EB0B6B">
        <w:rPr>
          <w:rStyle w:val="StyleBoldUnderline"/>
          <w:b w:val="0"/>
          <w:sz w:val="12"/>
          <w:u w:val="none"/>
        </w:rPr>
        <w:t>, according to McGovern and others,</w:t>
      </w:r>
      <w:r w:rsidRPr="00864A80">
        <w:rPr>
          <w:rStyle w:val="StyleBoldUnderline"/>
        </w:rPr>
        <w:t xml:space="preserve"> </w:t>
      </w:r>
      <w:r w:rsidRPr="00EB0B6B">
        <w:rPr>
          <w:rStyle w:val="StyleBoldUnderline"/>
          <w:highlight w:val="yellow"/>
        </w:rPr>
        <w:t>is</w:t>
      </w:r>
      <w:r w:rsidRPr="00864A80">
        <w:rPr>
          <w:rStyle w:val="StyleBoldUnderline"/>
        </w:rPr>
        <w:t xml:space="preserve"> </w:t>
      </w:r>
      <w:r w:rsidRPr="00EB0B6B">
        <w:rPr>
          <w:rStyle w:val="StyleBoldUnderline"/>
          <w:highlight w:val="yellow"/>
        </w:rPr>
        <w:t>that Cuba has been listed</w:t>
      </w:r>
      <w:r w:rsidRPr="00864A80">
        <w:rPr>
          <w:rStyle w:val="StyleBoldUnderline"/>
        </w:rPr>
        <w:t xml:space="preserve"> by the State Department each year since 1982 </w:t>
      </w:r>
      <w:r w:rsidRPr="00EB0B6B">
        <w:rPr>
          <w:rStyle w:val="StyleBoldUnderline"/>
          <w:highlight w:val="yellow"/>
        </w:rPr>
        <w:t>as</w:t>
      </w:r>
      <w:r w:rsidRPr="00864A80">
        <w:rPr>
          <w:rStyle w:val="StyleBoldUnderline"/>
        </w:rPr>
        <w:t xml:space="preserve"> </w:t>
      </w:r>
      <w:r w:rsidRPr="00EB0B6B">
        <w:rPr>
          <w:rStyle w:val="StyleBoldUnderline"/>
          <w:highlight w:val="yellow"/>
        </w:rPr>
        <w:t>a sponsor of terrorist groups</w:t>
      </w:r>
      <w:r w:rsidRPr="00864A80">
        <w:rPr>
          <w:rStyle w:val="StyleBoldUnderline"/>
        </w:rPr>
        <w:t>.</w:t>
      </w:r>
      <w:r w:rsidRPr="00EB0B6B">
        <w:rPr>
          <w:rStyle w:val="StyleBoldUnderline"/>
          <w:b w:val="0"/>
          <w:sz w:val="12"/>
          <w:u w:val="none"/>
        </w:rPr>
        <w:t xml:space="preserve"> Yet </w:t>
      </w:r>
      <w:r w:rsidRPr="00864A80">
        <w:rPr>
          <w:rStyle w:val="StyleBoldUnderline"/>
        </w:rPr>
        <w:t>that is a view no longer held by a number of senior US officials</w:t>
      </w:r>
      <w:r w:rsidRPr="00EB0B6B">
        <w:rPr>
          <w:rStyle w:val="StyleBoldUnderline"/>
          <w:b w:val="0"/>
          <w:sz w:val="12"/>
          <w:u w:val="none"/>
        </w:rPr>
        <w:t xml:space="preserve">. </w:t>
      </w:r>
      <w:r w:rsidRPr="00864A80">
        <w:rPr>
          <w:rStyle w:val="StyleBoldUnderline"/>
        </w:rPr>
        <w:t>Even North Korea, which</w:t>
      </w:r>
      <w:r w:rsidRPr="00EB0B6B">
        <w:rPr>
          <w:rStyle w:val="StyleBoldUnderline"/>
          <w:b w:val="0"/>
          <w:sz w:val="12"/>
          <w:u w:val="none"/>
        </w:rPr>
        <w:t xml:space="preserve"> the </w:t>
      </w:r>
      <w:r w:rsidRPr="00864A80">
        <w:rPr>
          <w:rStyle w:val="StyleBoldUnderline"/>
        </w:rPr>
        <w:t>Obama</w:t>
      </w:r>
      <w:r w:rsidRPr="00EB0B6B">
        <w:rPr>
          <w:rStyle w:val="StyleBoldUnderline"/>
          <w:b w:val="0"/>
          <w:sz w:val="12"/>
          <w:u w:val="none"/>
        </w:rPr>
        <w:t xml:space="preserve"> administration has </w:t>
      </w:r>
      <w:r w:rsidRPr="00864A80">
        <w:rPr>
          <w:rStyle w:val="StyleBoldUnderline"/>
        </w:rPr>
        <w:t>criticized</w:t>
      </w:r>
      <w:r w:rsidRPr="00EB0B6B">
        <w:rPr>
          <w:rStyle w:val="StyleBoldUnderline"/>
          <w:b w:val="0"/>
          <w:sz w:val="12"/>
          <w:u w:val="none"/>
        </w:rPr>
        <w:t xml:space="preserve"> </w:t>
      </w:r>
      <w:r w:rsidRPr="00864A80">
        <w:rPr>
          <w:rStyle w:val="StyleBoldUnderline"/>
        </w:rPr>
        <w:t>for conducting nuclear tests and making threatening comments</w:t>
      </w:r>
      <w:r w:rsidRPr="00EB0B6B">
        <w:rPr>
          <w:rStyle w:val="StyleBoldUnderline"/>
          <w:b w:val="0"/>
          <w:sz w:val="12"/>
          <w:u w:val="none"/>
        </w:rPr>
        <w:t xml:space="preserve"> toward the United States</w:t>
      </w:r>
      <w:r w:rsidRPr="00864A80">
        <w:rPr>
          <w:rStyle w:val="StyleBoldUnderline"/>
        </w:rPr>
        <w:t>, is not listed as a terrorism sponsor</w:t>
      </w:r>
      <w:r w:rsidRPr="00EB0B6B">
        <w:rPr>
          <w:rStyle w:val="StyleBoldUnderline"/>
          <w:b w:val="0"/>
          <w:sz w:val="12"/>
          <w:u w:val="none"/>
        </w:rPr>
        <w:t>. That contrast is one reason for calls within the State Department to consider taking Cuba off the list.¶ “</w:t>
      </w:r>
      <w:r w:rsidRPr="00EB0B6B">
        <w:rPr>
          <w:rStyle w:val="StyleBoldUnderline"/>
          <w:highlight w:val="yellow"/>
        </w:rPr>
        <w:t>There is a pretty clear case</w:t>
      </w:r>
      <w:r w:rsidRPr="00EB0B6B">
        <w:rPr>
          <w:rStyle w:val="StyleBoldUnderline"/>
          <w:b w:val="0"/>
          <w:sz w:val="12"/>
          <w:u w:val="none"/>
        </w:rPr>
        <w:t xml:space="preserve"> </w:t>
      </w:r>
      <w:r w:rsidRPr="00EB0B6B">
        <w:rPr>
          <w:sz w:val="12"/>
        </w:rPr>
        <w:t>. . .</w:t>
      </w:r>
      <w:r w:rsidRPr="00864A80">
        <w:rPr>
          <w:rStyle w:val="StyleBoldUnderline"/>
        </w:rPr>
        <w:t xml:space="preserve"> </w:t>
      </w:r>
      <w:r w:rsidRPr="00EB0B6B">
        <w:rPr>
          <w:rStyle w:val="StyleBoldUnderline"/>
          <w:highlight w:val="yellow"/>
        </w:rPr>
        <w:t xml:space="preserve">that they don’t </w:t>
      </w:r>
      <w:r w:rsidRPr="00EB0B6B">
        <w:rPr>
          <w:rStyle w:val="StyleBoldUnderline"/>
        </w:rPr>
        <w:t xml:space="preserve">really </w:t>
      </w:r>
      <w:r w:rsidRPr="00EB0B6B">
        <w:rPr>
          <w:rStyle w:val="StyleBoldUnderline"/>
          <w:highlight w:val="yellow"/>
        </w:rPr>
        <w:t>meet the standard anymore</w:t>
      </w:r>
      <w:r w:rsidRPr="00864A80">
        <w:rPr>
          <w:rStyle w:val="StyleBoldUnderline"/>
        </w:rPr>
        <w:t>,</w:t>
      </w:r>
      <w:r w:rsidRPr="00EB0B6B">
        <w:rPr>
          <w:rStyle w:val="StyleBoldUnderline"/>
          <w:b w:val="0"/>
          <w:sz w:val="12"/>
          <w:u w:val="none"/>
        </w:rPr>
        <w:t xml:space="preserve">” said a senior administration official with direct knowledge regarding US-Cuba policy who was not authorized to speak publicly. “They have neither the wherewithal nor are they doing much.”¶ In addition to Cuba, the list of terrorist sponsors includes Syria, Sudan, and Iran. Inclusion imposes strict sanctions. For example, it prohibits the United States from selling arms, providing economic assistance, and restricts financial transactions between citizens. Countries that were removed from the list in recent years include North Korea, Libya, and Iraq.¶ The United States initially cut off diplomatic relations in 1961, and later put in place a trade embargo. Cuba served as a satellite for the Soviet Union and flash point of the Cold War, most famously in 1962 when Russia placed nuclear missiles on the island. The Cuban government also armed and trained Marxist revolutionaries across Latin America and Africa during the 1970s and 1980s. </w:t>
      </w:r>
      <w:r w:rsidRPr="00EB0B6B">
        <w:rPr>
          <w:sz w:val="12"/>
        </w:rPr>
        <w:t xml:space="preserve"> </w:t>
      </w:r>
    </w:p>
    <w:p w:rsidR="002802F3" w:rsidRDefault="002802F3" w:rsidP="002802F3">
      <w:pPr>
        <w:rPr>
          <w:rStyle w:val="StyleBoldUnderline"/>
          <w:b w:val="0"/>
          <w:sz w:val="16"/>
          <w:u w:val="none"/>
        </w:rPr>
      </w:pPr>
    </w:p>
    <w:p w:rsidR="002802F3" w:rsidRPr="00D43659" w:rsidRDefault="002802F3" w:rsidP="002802F3">
      <w:pPr>
        <w:pStyle w:val="Heading4"/>
        <w:rPr>
          <w:rStyle w:val="StyleStyleBold12pt"/>
          <w:b/>
        </w:rPr>
      </w:pPr>
      <w:r>
        <w:rPr>
          <w:rStyle w:val="StyleStyleBold12pt"/>
          <w:b/>
        </w:rPr>
        <w:t>Removing Cuba from the list is specifically key to improve relations- Cuba hates it most</w:t>
      </w:r>
    </w:p>
    <w:p w:rsidR="002802F3" w:rsidRPr="00D43659" w:rsidRDefault="002802F3" w:rsidP="002802F3">
      <w:pPr>
        <w:rPr>
          <w:rStyle w:val="StyleStyleBold12pt"/>
          <w:b w:val="0"/>
          <w:sz w:val="16"/>
        </w:rPr>
      </w:pPr>
      <w:r w:rsidRPr="00D43659">
        <w:rPr>
          <w:rStyle w:val="StyleStyleBold12pt"/>
        </w:rPr>
        <w:t>Bolender, 04/22/2013</w:t>
      </w:r>
      <w:r w:rsidRPr="00D43659">
        <w:rPr>
          <w:rStyle w:val="StyleStyleBold12pt"/>
          <w:sz w:val="16"/>
        </w:rPr>
        <w:t xml:space="preserve"> </w:t>
      </w:r>
      <w:r w:rsidRPr="00D43659">
        <w:rPr>
          <w:rStyle w:val="StyleStyleBold12pt"/>
          <w:b w:val="0"/>
          <w:sz w:val="16"/>
        </w:rPr>
        <w:t>(Keith Bolender, Guest Scholar at the Council on Hemispheric Affairs, “The Terrorist List, and Terrorism as Practiced Against Cuba”, Cuba Confidential, http://cubaconfidential.wordpress.com/2013/04/22/the-terrorist-list-and-terrorism-as-practiced-against-cuba/)</w:t>
      </w:r>
    </w:p>
    <w:p w:rsidR="002802F3" w:rsidRPr="00D43659" w:rsidRDefault="002802F3" w:rsidP="002802F3">
      <w:pPr>
        <w:rPr>
          <w:sz w:val="16"/>
        </w:rPr>
      </w:pPr>
      <w:r w:rsidRPr="00D43659">
        <w:rPr>
          <w:rStyle w:val="StyleBoldUnderline"/>
        </w:rPr>
        <w:t>Of all the components to the United States hostile strategy against Cuba</w:t>
      </w:r>
      <w:r w:rsidRPr="00D43659">
        <w:rPr>
          <w:rStyle w:val="Emphasis"/>
        </w:rPr>
        <w:t>, nothing raises the ire of the Castro government more than its inclusion on the State Department’s list of states that sponsor terrorism</w:t>
      </w:r>
      <w:r w:rsidRPr="00D43659">
        <w:rPr>
          <w:rStyle w:val="StyleBoldUnderline"/>
        </w:rPr>
        <w:t>.</w:t>
      </w:r>
      <w:r w:rsidRPr="00D43659">
        <w:rPr>
          <w:rStyle w:val="StyleBoldUnderline"/>
          <w:b w:val="0"/>
          <w:sz w:val="16"/>
          <w:u w:val="none"/>
        </w:rPr>
        <w:t xml:space="preserve"> </w:t>
      </w:r>
      <w:r w:rsidRPr="00D43659">
        <w:rPr>
          <w:rStyle w:val="StyleBoldUnderline"/>
        </w:rPr>
        <w:t>The designation is</w:t>
      </w:r>
      <w:r w:rsidRPr="00D43659">
        <w:rPr>
          <w:rStyle w:val="StyleBoldUnderline"/>
          <w:b w:val="0"/>
          <w:sz w:val="16"/>
          <w:u w:val="none"/>
        </w:rPr>
        <w:t xml:space="preserve"> seen by Havana as </w:t>
      </w:r>
      <w:r w:rsidRPr="00D43659">
        <w:rPr>
          <w:rStyle w:val="StyleBoldUnderline"/>
        </w:rPr>
        <w:t>an impediment towards improving relations and as a cruel hypocrisy that provides political cover for Washington to justify the imposition of economic penalties along with the perpetuation of anti-revolutionary propaganda.</w:t>
      </w:r>
      <w:r w:rsidRPr="00D43659">
        <w:rPr>
          <w:rStyle w:val="StyleBoldUnderline"/>
          <w:b w:val="0"/>
          <w:sz w:val="12"/>
          <w:u w:val="none"/>
        </w:rPr>
        <w:t>¶</w:t>
      </w:r>
      <w:r w:rsidRPr="00D43659">
        <w:rPr>
          <w:rStyle w:val="StyleBoldUnderline"/>
          <w:b w:val="0"/>
          <w:sz w:val="16"/>
          <w:u w:val="none"/>
        </w:rPr>
        <w:t xml:space="preserve"> There is an opportunity to eliminate that stumbling block in the next few weeks, if newly appointed Secretary of State John Kerry decides to recommend Cuba’s deletion from the list to President Obama. Kerry has until the release of the State Department’s annual terror report on April 30 to make the determination of whether Cuba will remain on the terrorist list. High ranking Cuban officials are closely watching this development, indicating </w:t>
      </w:r>
      <w:r w:rsidRPr="00D43659">
        <w:rPr>
          <w:rStyle w:val="StyleBoldUnderline"/>
        </w:rPr>
        <w:t>the removal could offer an opportunity to re-engage with the United States</w:t>
      </w:r>
      <w:r w:rsidRPr="00D43659">
        <w:rPr>
          <w:rStyle w:val="StyleBoldUnderline"/>
          <w:b w:val="0"/>
          <w:sz w:val="16"/>
          <w:u w:val="none"/>
        </w:rPr>
        <w:t>. [1]</w:t>
      </w:r>
      <w:r w:rsidRPr="00D43659">
        <w:rPr>
          <w:rStyle w:val="StyleBoldUnderline"/>
          <w:b w:val="0"/>
          <w:sz w:val="12"/>
          <w:u w:val="none"/>
        </w:rPr>
        <w:t>¶</w:t>
      </w:r>
      <w:r w:rsidRPr="00D43659">
        <w:rPr>
          <w:rStyle w:val="StyleBoldUnderline"/>
          <w:b w:val="0"/>
          <w:sz w:val="16"/>
          <w:u w:val="none"/>
        </w:rPr>
        <w:t xml:space="preserve"> The history of Cuba’s controversial inclusion goes back to 1982, the same year Iraq was taken off the list by the Reagan administration. Besides Cuba, only Sudan, Iran, and Syria continue to be labeled as state </w:t>
      </w:r>
      <w:r w:rsidRPr="00D43659">
        <w:rPr>
          <w:rStyle w:val="StyleBoldUnderline"/>
          <w:b w:val="0"/>
          <w:sz w:val="16"/>
          <w:u w:val="none"/>
        </w:rPr>
        <w:lastRenderedPageBreak/>
        <w:t>sponsors of terrorism. North Korea was dropped in 2008, while Pakistan, long the home of Osama Bin Laden and recognized as a haven for Islamic terrorists, has never been considered. Saudi Arabia, where the majority of the 9/11 terrorists came from, is looked upon as a staunch ally of the United States.</w:t>
      </w:r>
      <w:r w:rsidRPr="00D43659">
        <w:rPr>
          <w:rStyle w:val="StyleBoldUnderline"/>
          <w:b w:val="0"/>
          <w:sz w:val="12"/>
          <w:u w:val="none"/>
        </w:rPr>
        <w:t>¶</w:t>
      </w:r>
      <w:r w:rsidRPr="00D43659">
        <w:rPr>
          <w:rStyle w:val="StyleBoldUnderline"/>
          <w:b w:val="0"/>
          <w:sz w:val="16"/>
          <w:u w:val="none"/>
        </w:rPr>
        <w:t xml:space="preserve"> There are numerous reasons why the Castro government finds its insertion on the list so galling. First are the real economic consequences to the designation. By law</w:t>
      </w:r>
      <w:r w:rsidRPr="00D43659">
        <w:rPr>
          <w:rStyle w:val="StyleBoldUnderline"/>
        </w:rPr>
        <w:t xml:space="preserve"> the United States must oppose any loans to Cuba by the World Bank or other international lending institutions</w:t>
      </w:r>
      <w:r w:rsidRPr="00D43659">
        <w:rPr>
          <w:rStyle w:val="StyleBoldUnderline"/>
          <w:b w:val="0"/>
          <w:sz w:val="16"/>
          <w:u w:val="none"/>
        </w:rPr>
        <w:t xml:space="preserve">. </w:t>
      </w:r>
      <w:r w:rsidRPr="00D43659">
        <w:rPr>
          <w:rStyle w:val="StyleBoldUnderline"/>
        </w:rPr>
        <w:t>Obama</w:t>
      </w:r>
      <w:r w:rsidRPr="00D43659">
        <w:rPr>
          <w:rStyle w:val="StyleBoldUnderline"/>
          <w:b w:val="0"/>
          <w:sz w:val="16"/>
          <w:u w:val="none"/>
        </w:rPr>
        <w:t xml:space="preserve"> administration officials </w:t>
      </w:r>
      <w:r w:rsidRPr="00D43659">
        <w:rPr>
          <w:rStyle w:val="StyleBoldUnderline"/>
        </w:rPr>
        <w:t>have been using Cuba’s inclusion to make it increasingly difficult for Havana to conduct normal banking transactions that involve U.S. financial establishments</w:t>
      </w:r>
      <w:r w:rsidRPr="00D43659">
        <w:rPr>
          <w:rStyle w:val="StyleBoldUnderline"/>
          <w:b w:val="0"/>
          <w:sz w:val="16"/>
          <w:u w:val="none"/>
        </w:rPr>
        <w:t>, regardless of which currency is being used. Furthermore, t</w:t>
      </w:r>
      <w:r w:rsidRPr="00D43659">
        <w:rPr>
          <w:rStyle w:val="StyleBoldUnderline"/>
        </w:rPr>
        <w:t>he United States has imposed an arms embargo against all parties placed on the list</w:t>
      </w:r>
      <w:r w:rsidRPr="00D43659">
        <w:rPr>
          <w:rStyle w:val="StyleBoldUnderline"/>
          <w:b w:val="0"/>
          <w:sz w:val="16"/>
          <w:u w:val="none"/>
        </w:rPr>
        <w:t xml:space="preserve"> (which the Castro government has experienced since the triumph of the Revolution) </w:t>
      </w:r>
      <w:r w:rsidRPr="00D43659">
        <w:rPr>
          <w:rStyle w:val="StyleBoldUnderline"/>
        </w:rPr>
        <w:t>as well as prohibiting sales of items that could be considered to have both military and non-military dual use</w:t>
      </w:r>
      <w:r w:rsidRPr="00D43659">
        <w:rPr>
          <w:rStyle w:val="StyleBoldUnderline"/>
          <w:b w:val="0"/>
          <w:sz w:val="16"/>
          <w:u w:val="none"/>
        </w:rPr>
        <w:t xml:space="preserve">, including hospital equipment. For example, the William Soler children’s hospital in Havana was labeled a ‘denied hospital’ in 2007 by the State Department, bringing with it serious ramifications. Various medicines and technology have become impossible to obtain, resulting in the deaths of children and the inability of staff to properly </w:t>
      </w:r>
      <w:r w:rsidRPr="00D43659">
        <w:rPr>
          <w:sz w:val="16"/>
        </w:rPr>
        <w:t>deal with a variety of treatable conditions. [2] For Cuba, these restrictions are additionally damaging as the island continues to suffer from the comprehensive embargo the United States has imposed since the early 1960s.</w:t>
      </w:r>
    </w:p>
    <w:p w:rsidR="002802F3" w:rsidRDefault="002802F3" w:rsidP="002802F3">
      <w:pPr>
        <w:rPr>
          <w:rStyle w:val="StyleBoldUnderline"/>
          <w:b w:val="0"/>
          <w:u w:val="none"/>
        </w:rPr>
      </w:pPr>
    </w:p>
    <w:p w:rsidR="002802F3" w:rsidRPr="00D20F2C" w:rsidRDefault="002802F3" w:rsidP="002802F3">
      <w:pPr>
        <w:rPr>
          <w:rStyle w:val="StyleBoldUnderline"/>
          <w:b w:val="0"/>
          <w:u w:val="none"/>
        </w:rPr>
      </w:pPr>
    </w:p>
    <w:p w:rsidR="002802F3" w:rsidRPr="0042333C" w:rsidRDefault="002802F3" w:rsidP="002802F3">
      <w:pPr>
        <w:rPr>
          <w:rStyle w:val="StyleBoldUnderline"/>
        </w:rPr>
      </w:pPr>
    </w:p>
    <w:p w:rsidR="002802F3" w:rsidRDefault="002802F3" w:rsidP="002802F3">
      <w:pPr>
        <w:rPr>
          <w:rStyle w:val="StyleBoldUnderline"/>
          <w:b w:val="0"/>
          <w:sz w:val="16"/>
          <w:u w:val="none"/>
        </w:rPr>
      </w:pPr>
    </w:p>
    <w:p w:rsidR="002802F3" w:rsidRPr="00E11A9D" w:rsidRDefault="002802F3" w:rsidP="002802F3">
      <w:pPr>
        <w:pStyle w:val="Heading3"/>
        <w:rPr>
          <w:rStyle w:val="StyleBoldUnderline"/>
          <w:b/>
          <w:bCs/>
          <w:sz w:val="32"/>
        </w:rPr>
      </w:pPr>
      <w:r>
        <w:rPr>
          <w:rStyle w:val="StyleBoldUnderline"/>
          <w:b/>
          <w:bCs/>
          <w:sz w:val="32"/>
        </w:rPr>
        <w:lastRenderedPageBreak/>
        <w:t>Politics NB</w:t>
      </w:r>
    </w:p>
    <w:p w:rsidR="002802F3" w:rsidRPr="004B4282" w:rsidRDefault="002802F3" w:rsidP="002802F3">
      <w:pPr>
        <w:pStyle w:val="Heading4"/>
        <w:rPr>
          <w:rStyle w:val="StyleStyleBold12pt"/>
          <w:b/>
        </w:rPr>
      </w:pPr>
      <w:r>
        <w:rPr>
          <w:rStyle w:val="StyleStyleBold12pt"/>
          <w:b/>
        </w:rPr>
        <w:t>CP doesn’t go through congress- only the embargo does</w:t>
      </w:r>
    </w:p>
    <w:p w:rsidR="002802F3" w:rsidRPr="004B4282" w:rsidRDefault="002802F3" w:rsidP="002802F3">
      <w:pPr>
        <w:rPr>
          <w:rStyle w:val="StyleStyleBold12pt"/>
          <w:b w:val="0"/>
          <w:sz w:val="16"/>
        </w:rPr>
      </w:pPr>
      <w:r w:rsidRPr="004B4282">
        <w:rPr>
          <w:rStyle w:val="StyleStyleBold12pt"/>
        </w:rPr>
        <w:t>Russell, 02/21/2013</w:t>
      </w:r>
      <w:r w:rsidRPr="004B4282">
        <w:rPr>
          <w:rStyle w:val="StyleStyleBold12pt"/>
          <w:sz w:val="16"/>
        </w:rPr>
        <w:t xml:space="preserve"> </w:t>
      </w:r>
      <w:r w:rsidRPr="004B4282">
        <w:rPr>
          <w:rStyle w:val="StyleStyleBold12pt"/>
          <w:b w:val="0"/>
          <w:sz w:val="16"/>
        </w:rPr>
        <w:t>(Mark Russell, Newser Staff, “Kerry Considers Removing Cuba From Terror List”, Newser, http://www.newser.com/story/163249/kerry-considers-removing-cuba-from-terror-list.html)</w:t>
      </w:r>
    </w:p>
    <w:p w:rsidR="002802F3" w:rsidRDefault="002802F3" w:rsidP="002802F3">
      <w:pPr>
        <w:rPr>
          <w:rStyle w:val="StyleBoldUnderline"/>
          <w:b w:val="0"/>
          <w:sz w:val="14"/>
          <w:u w:val="none"/>
        </w:rPr>
      </w:pPr>
      <w:r w:rsidRPr="004B4282">
        <w:rPr>
          <w:rStyle w:val="StyleBoldUnderline"/>
        </w:rPr>
        <w:t>With senior US diplomats determining Cuba is no longer supporting terrorist groups such as Colombia's FARC rebels, the State Department could be poised to remove Cuba from its list of states that sponsor terrorism,</w:t>
      </w:r>
      <w:r w:rsidRPr="004B4282">
        <w:rPr>
          <w:rStyle w:val="StyleBoldUnderline"/>
          <w:b w:val="0"/>
          <w:sz w:val="14"/>
          <w:u w:val="none"/>
        </w:rPr>
        <w:t xml:space="preserve"> reports the Boston Globe. "</w:t>
      </w:r>
      <w:r w:rsidRPr="004B4282">
        <w:rPr>
          <w:rStyle w:val="StyleBoldUnderline"/>
        </w:rPr>
        <w:t>There is a pretty clear case ... that they don’t really meet the standard anymor</w:t>
      </w:r>
      <w:r w:rsidRPr="004B4282">
        <w:rPr>
          <w:rStyle w:val="StyleBoldUnderline"/>
          <w:b w:val="0"/>
          <w:sz w:val="14"/>
          <w:u w:val="none"/>
        </w:rPr>
        <w:t xml:space="preserve">e," says one unnamed official. Syria, Sudan, and Iran are still listed as state sponsors of terrorism; North Korea was removed by George Bush in 2008. </w:t>
      </w:r>
      <w:r w:rsidRPr="004B4282">
        <w:rPr>
          <w:rStyle w:val="StyleBoldUnderline"/>
          <w:b w:val="0"/>
          <w:sz w:val="12"/>
          <w:u w:val="none"/>
        </w:rPr>
        <w:t>¶</w:t>
      </w:r>
      <w:r w:rsidRPr="004B4282">
        <w:rPr>
          <w:rStyle w:val="StyleBoldUnderline"/>
          <w:sz w:val="12"/>
        </w:rPr>
        <w:t xml:space="preserve"> </w:t>
      </w:r>
      <w:r w:rsidRPr="004B4282">
        <w:rPr>
          <w:rStyle w:val="StyleBoldUnderline"/>
        </w:rPr>
        <w:t xml:space="preserve">John Kerry has held meetings in recent days to review Cuba policy, which has centered around an embargo </w:t>
      </w:r>
      <w:r w:rsidRPr="004B4282">
        <w:rPr>
          <w:sz w:val="14"/>
        </w:rPr>
        <w:t xml:space="preserve">on the small communist nation for the past five decades. </w:t>
      </w:r>
      <w:r w:rsidRPr="004B4282">
        <w:rPr>
          <w:rStyle w:val="Emphasis"/>
        </w:rPr>
        <w:t>The embargo cannot be lifted without congressional approval,</w:t>
      </w:r>
      <w:r w:rsidRPr="004B4282">
        <w:rPr>
          <w:rStyle w:val="StyleBoldUnderline"/>
          <w:b w:val="0"/>
          <w:sz w:val="14"/>
          <w:u w:val="none"/>
        </w:rPr>
        <w:t xml:space="preserve"> </w:t>
      </w:r>
      <w:r w:rsidRPr="004E78C6">
        <w:rPr>
          <w:rStyle w:val="Emphasis"/>
        </w:rPr>
        <w:t>but the White House is free to remove Cuba from the terror list</w:t>
      </w:r>
      <w:r w:rsidRPr="004B4282">
        <w:rPr>
          <w:rStyle w:val="StyleBoldUnderline"/>
        </w:rPr>
        <w:t>.</w:t>
      </w:r>
      <w:r w:rsidRPr="004B4282">
        <w:rPr>
          <w:rStyle w:val="StyleBoldUnderline"/>
          <w:b w:val="0"/>
          <w:sz w:val="14"/>
          <w:u w:val="none"/>
        </w:rPr>
        <w:t xml:space="preserve"> The development comes as US lawmakers intensify the push to free Alan Gross, a former government contractor who has been held by Cuba since 2009, reports the Washington Post.</w:t>
      </w:r>
    </w:p>
    <w:p w:rsidR="002802F3" w:rsidRDefault="002802F3" w:rsidP="002802F3">
      <w:pPr>
        <w:rPr>
          <w:rStyle w:val="StyleBoldUnderline"/>
          <w:b w:val="0"/>
          <w:sz w:val="14"/>
          <w:u w:val="none"/>
        </w:rPr>
      </w:pPr>
    </w:p>
    <w:p w:rsidR="002802F3" w:rsidRPr="00EB0B6B" w:rsidRDefault="002802F3" w:rsidP="002802F3">
      <w:pPr>
        <w:pStyle w:val="Heading4"/>
        <w:rPr>
          <w:rStyle w:val="StyleStyleBold12pt"/>
          <w:b/>
        </w:rPr>
      </w:pPr>
      <w:r>
        <w:rPr>
          <w:rStyle w:val="StyleStyleBold12pt"/>
          <w:b/>
        </w:rPr>
        <w:t>CP doesn’t link to politics- Obama will XO the counterplan</w:t>
      </w:r>
    </w:p>
    <w:p w:rsidR="002802F3" w:rsidRPr="00DD3328" w:rsidRDefault="002802F3" w:rsidP="002802F3">
      <w:pPr>
        <w:rPr>
          <w:rStyle w:val="StyleStyleBold12pt"/>
          <w:b w:val="0"/>
          <w:sz w:val="16"/>
        </w:rPr>
      </w:pPr>
      <w:r w:rsidRPr="00DD3328">
        <w:rPr>
          <w:rStyle w:val="StyleStyleBold12pt"/>
        </w:rPr>
        <w:t>Bender, 02/21/2013</w:t>
      </w:r>
      <w:r w:rsidRPr="00DD3328">
        <w:rPr>
          <w:rStyle w:val="StyleStyleBold12pt"/>
          <w:sz w:val="16"/>
        </w:rPr>
        <w:t xml:space="preserve"> </w:t>
      </w:r>
      <w:r w:rsidRPr="00DD3328">
        <w:rPr>
          <w:rStyle w:val="StyleStyleBold12pt"/>
          <w:b w:val="0"/>
          <w:sz w:val="16"/>
        </w:rPr>
        <w:t>(Bryan Bender, correspondent at the Boston Globe; covers the US military, global terrorism, the international arms trade, and government secrecy, “Talk grows of taking Cuba off terror list”, The Boston Globe, http://www.bostonglobe.com/news/nation/2013/02/21/cuba-label-terrorist-state-longer-justified-some-officials-say/CmVFXsVC4M1R1WbHE8lb0H/story.html)</w:t>
      </w:r>
    </w:p>
    <w:p w:rsidR="002802F3" w:rsidRDefault="002802F3" w:rsidP="002802F3">
      <w:pPr>
        <w:rPr>
          <w:rStyle w:val="StyleBoldUnderline"/>
          <w:b w:val="0"/>
          <w:sz w:val="16"/>
          <w:u w:val="none"/>
        </w:rPr>
      </w:pPr>
      <w:r w:rsidRPr="00DD3328">
        <w:rPr>
          <w:rStyle w:val="StyleBoldUnderline"/>
          <w:b w:val="0"/>
          <w:sz w:val="16"/>
          <w:u w:val="none"/>
        </w:rPr>
        <w:t>As chairman of the Senate Foreign Relations Committee in 2011, Kerry also temporarily held up US funding for the democracy-building programs in Cuba, similar to the one Gross was associated with, out of concern that they were not effective and unnecessarily confrontational.</w:t>
      </w:r>
      <w:r w:rsidRPr="00DD3328">
        <w:rPr>
          <w:rStyle w:val="StyleBoldUnderline"/>
          <w:b w:val="0"/>
          <w:sz w:val="12"/>
          <w:u w:val="none"/>
        </w:rPr>
        <w:t>¶</w:t>
      </w:r>
      <w:r w:rsidRPr="00DD3328">
        <w:rPr>
          <w:rStyle w:val="StyleBoldUnderline"/>
          <w:b w:val="0"/>
          <w:sz w:val="16"/>
          <w:u w:val="none"/>
        </w:rPr>
        <w:t xml:space="preserve"> </w:t>
      </w:r>
      <w:r w:rsidRPr="00864A80">
        <w:rPr>
          <w:rStyle w:val="StyleBoldUnderline"/>
        </w:rPr>
        <w:t>The Obama administration cannot fully restore diplomatic relations with the Castro regime without the approval of Congress because a 1996 law stipulates that the trade embargo cannot be lifted until the nation makes democratic reforms</w:t>
      </w:r>
      <w:r w:rsidRPr="00DD3328">
        <w:rPr>
          <w:rStyle w:val="StyleBoldUnderline"/>
          <w:b w:val="0"/>
          <w:sz w:val="16"/>
          <w:u w:val="none"/>
        </w:rPr>
        <w:t>.</w:t>
      </w:r>
      <w:r w:rsidRPr="00DD3328">
        <w:rPr>
          <w:rStyle w:val="StyleBoldUnderline"/>
          <w:b w:val="0"/>
          <w:sz w:val="12"/>
          <w:u w:val="none"/>
        </w:rPr>
        <w:t>¶</w:t>
      </w:r>
      <w:r w:rsidRPr="00DD3328">
        <w:rPr>
          <w:rStyle w:val="StyleBoldUnderline"/>
          <w:b w:val="0"/>
          <w:sz w:val="16"/>
          <w:u w:val="none"/>
        </w:rPr>
        <w:t xml:space="preserve"> </w:t>
      </w:r>
      <w:r w:rsidRPr="00864A80">
        <w:rPr>
          <w:rStyle w:val="StyleBoldUnderline"/>
        </w:rPr>
        <w:t>But Obama could remove Cuba from the terrorist list without congressional approval.</w:t>
      </w:r>
      <w:r w:rsidRPr="00DD3328">
        <w:rPr>
          <w:rStyle w:val="StyleBoldUnderline"/>
          <w:b w:val="0"/>
          <w:sz w:val="12"/>
          <w:u w:val="none"/>
        </w:rPr>
        <w:t>¶</w:t>
      </w:r>
      <w:r w:rsidRPr="00DD3328">
        <w:rPr>
          <w:rStyle w:val="StyleBoldUnderline"/>
          <w:b w:val="0"/>
          <w:sz w:val="16"/>
          <w:u w:val="none"/>
        </w:rPr>
        <w:t xml:space="preserve"> “Clearly [the Cubans] are agitated by that and they have been for some time,” said McGovern, who said the issue of the terror designation was raised by the Cubans this week. “</w:t>
      </w:r>
      <w:r w:rsidRPr="00864A80">
        <w:rPr>
          <w:rStyle w:val="StyleBoldUnderline"/>
        </w:rPr>
        <w:t>That is something the administration could do on its own and they should</w:t>
      </w:r>
      <w:r w:rsidRPr="00DD3328">
        <w:rPr>
          <w:rStyle w:val="StyleBoldUnderline"/>
          <w:b w:val="0"/>
          <w:sz w:val="16"/>
          <w:u w:val="none"/>
        </w:rPr>
        <w:t>.”</w:t>
      </w:r>
    </w:p>
    <w:p w:rsidR="002802F3" w:rsidRDefault="002802F3" w:rsidP="002802F3">
      <w:pPr>
        <w:rPr>
          <w:rStyle w:val="StyleBoldUnderline"/>
          <w:b w:val="0"/>
          <w:sz w:val="16"/>
          <w:u w:val="none"/>
        </w:rPr>
      </w:pPr>
    </w:p>
    <w:p w:rsidR="002802F3" w:rsidRDefault="002802F3" w:rsidP="002802F3">
      <w:pPr>
        <w:pStyle w:val="Heading3"/>
        <w:rPr>
          <w:rStyle w:val="StyleBoldUnderline"/>
          <w:b/>
          <w:bCs/>
          <w:sz w:val="32"/>
        </w:rPr>
      </w:pPr>
      <w:r>
        <w:rPr>
          <w:rStyle w:val="StyleBoldUnderline"/>
          <w:b/>
          <w:bCs/>
          <w:sz w:val="32"/>
        </w:rPr>
        <w:lastRenderedPageBreak/>
        <w:t>Turns Credibility/Cooperation/Terrorism</w:t>
      </w:r>
    </w:p>
    <w:p w:rsidR="002802F3" w:rsidRPr="00FF48E8" w:rsidRDefault="002802F3" w:rsidP="002802F3">
      <w:pPr>
        <w:pStyle w:val="Heading4"/>
        <w:rPr>
          <w:rStyle w:val="StyleStyleBold12pt"/>
          <w:b/>
        </w:rPr>
      </w:pPr>
      <w:r>
        <w:rPr>
          <w:rStyle w:val="StyleStyleBold12pt"/>
          <w:b/>
        </w:rPr>
        <w:t>Absent the CP- US-Latin America cooperation on a litany of issues fails including terrorism</w:t>
      </w:r>
    </w:p>
    <w:p w:rsidR="002802F3" w:rsidRPr="00FF48E8" w:rsidRDefault="002802F3" w:rsidP="002802F3">
      <w:pPr>
        <w:rPr>
          <w:rStyle w:val="StyleStyleBold12pt"/>
          <w:b w:val="0"/>
          <w:sz w:val="16"/>
        </w:rPr>
      </w:pPr>
      <w:r w:rsidRPr="00FF48E8">
        <w:rPr>
          <w:rStyle w:val="StyleStyleBold12pt"/>
        </w:rPr>
        <w:t>Adams &amp; Jones, 2012</w:t>
      </w:r>
      <w:r w:rsidRPr="00FF48E8">
        <w:rPr>
          <w:rStyle w:val="StyleStyleBold12pt"/>
          <w:sz w:val="16"/>
        </w:rPr>
        <w:t xml:space="preserve"> </w:t>
      </w:r>
      <w:r w:rsidRPr="00FF48E8">
        <w:rPr>
          <w:rStyle w:val="StyleStyleBold12pt"/>
          <w:b w:val="0"/>
          <w:sz w:val="16"/>
        </w:rPr>
        <w:t>(Adams is president of Guardian Six Consulting LLC, a national security consulting firm. Jones is a federal lobbyist in Washington, “Is Cuba a state sponsor of terrorism? Let’s get real, State Department”, The Hill, 03/21/2012, http://thehill.com/opinion/op-ed/217483-is-cuba-a-state-sponsor-of-terrorism-lets-get-real-state-department)</w:t>
      </w:r>
    </w:p>
    <w:p w:rsidR="002802F3" w:rsidRPr="005F7F72" w:rsidRDefault="002802F3" w:rsidP="002802F3">
      <w:pPr>
        <w:rPr>
          <w:rStyle w:val="StyleStyleBold12pt"/>
          <w:b w:val="0"/>
          <w:sz w:val="16"/>
        </w:rPr>
      </w:pPr>
      <w:r w:rsidRPr="005F7F72">
        <w:rPr>
          <w:rStyle w:val="StyleStyleBold12pt"/>
          <w:b w:val="0"/>
          <w:sz w:val="16"/>
        </w:rPr>
        <w:t xml:space="preserve">The 2010 </w:t>
      </w:r>
      <w:r w:rsidRPr="005F7F72">
        <w:rPr>
          <w:rStyle w:val="StyleBoldUnderline"/>
        </w:rPr>
        <w:t>State Department report</w:t>
      </w:r>
      <w:r w:rsidRPr="005F7F72">
        <w:rPr>
          <w:rStyle w:val="StyleStyleBold12pt"/>
          <w:b w:val="0"/>
          <w:sz w:val="16"/>
        </w:rPr>
        <w:t xml:space="preserve"> itself </w:t>
      </w:r>
      <w:r w:rsidRPr="005F7F72">
        <w:rPr>
          <w:rStyle w:val="StyleBoldUnderline"/>
        </w:rPr>
        <w:t>echoes</w:t>
      </w:r>
      <w:r w:rsidRPr="005F7F72">
        <w:rPr>
          <w:rStyle w:val="StyleStyleBold12pt"/>
          <w:b w:val="0"/>
          <w:sz w:val="16"/>
        </w:rPr>
        <w:t xml:space="preserve"> the 2009 report, </w:t>
      </w:r>
      <w:r w:rsidRPr="005F7F72">
        <w:rPr>
          <w:rStyle w:val="StyleBoldUnderline"/>
        </w:rPr>
        <w:t>that “</w:t>
      </w:r>
      <w:r w:rsidRPr="005F7F72">
        <w:rPr>
          <w:rStyle w:val="StyleBoldUnderline"/>
          <w:highlight w:val="yellow"/>
        </w:rPr>
        <w:t>there was no evidence of direct financial or ongoing material support” for FARC.</w:t>
      </w:r>
      <w:r w:rsidRPr="005F7F72">
        <w:rPr>
          <w:rStyle w:val="StyleBoldUnderline"/>
          <w:b w:val="0"/>
          <w:sz w:val="12"/>
          <w:u w:val="none"/>
        </w:rPr>
        <w:t>¶</w:t>
      </w:r>
      <w:r w:rsidRPr="005F7F72">
        <w:rPr>
          <w:rStyle w:val="StyleStyleBold12pt"/>
          <w:b w:val="0"/>
          <w:sz w:val="16"/>
        </w:rPr>
        <w:t xml:space="preserve"> </w:t>
      </w:r>
      <w:r w:rsidRPr="005F7F72">
        <w:rPr>
          <w:rStyle w:val="StyleBoldUnderline"/>
        </w:rPr>
        <w:t>In addition to the lack of evidence to support the listing, there are convincing reasons why Cuba should be removed:</w:t>
      </w:r>
      <w:r w:rsidRPr="005F7F72">
        <w:rPr>
          <w:rStyle w:val="StyleBoldUnderline"/>
          <w:b w:val="0"/>
          <w:sz w:val="12"/>
          <w:u w:val="none"/>
        </w:rPr>
        <w:t>¶</w:t>
      </w:r>
      <w:r w:rsidRPr="005F7F72">
        <w:rPr>
          <w:rStyle w:val="StyleStyleBold12pt"/>
          <w:b w:val="0"/>
          <w:sz w:val="16"/>
        </w:rPr>
        <w:t xml:space="preserve"> </w:t>
      </w:r>
      <w:r w:rsidRPr="005F7F72">
        <w:rPr>
          <w:rStyle w:val="StyleBoldUnderline"/>
          <w:highlight w:val="yellow"/>
        </w:rPr>
        <w:t xml:space="preserve">Cuban presence on the list </w:t>
      </w:r>
      <w:r w:rsidRPr="005F7F72">
        <w:rPr>
          <w:rStyle w:val="Emphasis"/>
          <w:highlight w:val="yellow"/>
        </w:rPr>
        <w:t>damages U.S. credibility</w:t>
      </w:r>
      <w:r w:rsidRPr="005F7F72">
        <w:rPr>
          <w:rStyle w:val="StyleBoldUnderline"/>
        </w:rPr>
        <w:t xml:space="preserve"> with almost </w:t>
      </w:r>
      <w:r w:rsidRPr="005F7F72">
        <w:rPr>
          <w:rStyle w:val="StyleBoldUnderline"/>
          <w:highlight w:val="yellow"/>
        </w:rPr>
        <w:t xml:space="preserve">all of our </w:t>
      </w:r>
      <w:r w:rsidRPr="005F7F72">
        <w:rPr>
          <w:rStyle w:val="StyleBoldUnderline"/>
        </w:rPr>
        <w:t xml:space="preserve">key </w:t>
      </w:r>
      <w:r w:rsidRPr="005F7F72">
        <w:rPr>
          <w:rStyle w:val="StyleBoldUnderline"/>
          <w:highlight w:val="yellow"/>
        </w:rPr>
        <w:t>allies</w:t>
      </w:r>
      <w:r w:rsidRPr="005F7F72">
        <w:rPr>
          <w:rStyle w:val="StyleBoldUnderline"/>
        </w:rPr>
        <w:t xml:space="preserve"> and puts us at odds with every country in Latin America, who </w:t>
      </w:r>
      <w:r w:rsidRPr="005F7F72">
        <w:rPr>
          <w:rStyle w:val="StyleBoldUnderline"/>
          <w:highlight w:val="yellow"/>
        </w:rPr>
        <w:t>view the list</w:t>
      </w:r>
      <w:r w:rsidRPr="005F7F72">
        <w:rPr>
          <w:rStyle w:val="StyleBoldUnderline"/>
        </w:rPr>
        <w:t xml:space="preserve">ing </w:t>
      </w:r>
      <w:r w:rsidRPr="005F7F72">
        <w:rPr>
          <w:rStyle w:val="StyleBoldUnderline"/>
          <w:highlight w:val="yellow"/>
        </w:rPr>
        <w:t>as</w:t>
      </w:r>
      <w:r w:rsidRPr="005F7F72">
        <w:rPr>
          <w:rStyle w:val="StyleBoldUnderline"/>
        </w:rPr>
        <w:t xml:space="preserve"> capricious and </w:t>
      </w:r>
      <w:r w:rsidRPr="005F7F72">
        <w:rPr>
          <w:rStyle w:val="StyleBoldUnderline"/>
          <w:highlight w:val="yellow"/>
        </w:rPr>
        <w:t>politically motivated</w:t>
      </w:r>
      <w:r w:rsidRPr="005F7F72">
        <w:rPr>
          <w:rStyle w:val="StyleBoldUnderline"/>
        </w:rPr>
        <w:t>.</w:t>
      </w:r>
      <w:r w:rsidRPr="005F7F72">
        <w:rPr>
          <w:rStyle w:val="StyleBoldUnderline"/>
          <w:b w:val="0"/>
          <w:sz w:val="12"/>
          <w:u w:val="none"/>
        </w:rPr>
        <w:t>¶</w:t>
      </w:r>
      <w:r w:rsidRPr="005F7F72">
        <w:rPr>
          <w:rStyle w:val="StyleStyleBold12pt"/>
          <w:b w:val="0"/>
          <w:sz w:val="16"/>
        </w:rPr>
        <w:t xml:space="preserve"> </w:t>
      </w:r>
      <w:r w:rsidRPr="005F7F72">
        <w:rPr>
          <w:rStyle w:val="StyleBoldUnderline"/>
          <w:highlight w:val="yellow"/>
        </w:rPr>
        <w:t xml:space="preserve">It impedes our ability to </w:t>
      </w:r>
      <w:r w:rsidRPr="005F7F72">
        <w:rPr>
          <w:rStyle w:val="StyleBoldUnderline"/>
        </w:rPr>
        <w:t xml:space="preserve">work with allies to </w:t>
      </w:r>
      <w:r w:rsidRPr="005F7F72">
        <w:rPr>
          <w:rStyle w:val="StyleBoldUnderline"/>
          <w:highlight w:val="yellow"/>
        </w:rPr>
        <w:t>facilitate contacts</w:t>
      </w:r>
      <w:r w:rsidRPr="005F7F72">
        <w:rPr>
          <w:rStyle w:val="StyleBoldUnderline"/>
        </w:rPr>
        <w:t xml:space="preserve"> </w:t>
      </w:r>
      <w:r w:rsidRPr="005F7F72">
        <w:rPr>
          <w:rStyle w:val="StyleBoldUnderline"/>
          <w:highlight w:val="yellow"/>
        </w:rPr>
        <w:t>with rebel groups</w:t>
      </w:r>
      <w:r w:rsidRPr="005F7F72">
        <w:rPr>
          <w:rStyle w:val="StyleBoldUnderline"/>
        </w:rPr>
        <w:t xml:space="preserve">, such as FARC, that are </w:t>
      </w:r>
      <w:r w:rsidRPr="005F7F72">
        <w:rPr>
          <w:rStyle w:val="StyleBoldUnderline"/>
          <w:highlight w:val="yellow"/>
        </w:rPr>
        <w:t>aimed at reconciliation.</w:t>
      </w:r>
      <w:r w:rsidRPr="005F7F72">
        <w:rPr>
          <w:rStyle w:val="StyleBoldUnderline"/>
          <w:b w:val="0"/>
          <w:sz w:val="12"/>
          <w:highlight w:val="yellow"/>
          <w:u w:val="none"/>
        </w:rPr>
        <w:t>¶</w:t>
      </w:r>
      <w:r w:rsidRPr="005F7F72">
        <w:rPr>
          <w:rStyle w:val="StyleStyleBold12pt"/>
          <w:b w:val="0"/>
          <w:sz w:val="16"/>
          <w:highlight w:val="yellow"/>
        </w:rPr>
        <w:t xml:space="preserve"> </w:t>
      </w:r>
      <w:r w:rsidRPr="005F7F72">
        <w:rPr>
          <w:rStyle w:val="StyleBoldUnderline"/>
          <w:highlight w:val="yellow"/>
        </w:rPr>
        <w:t>U.S. policy cripples efforts to cooperate</w:t>
      </w:r>
      <w:r w:rsidRPr="005F7F72">
        <w:rPr>
          <w:rStyle w:val="StyleBoldUnderline"/>
        </w:rPr>
        <w:t xml:space="preserve"> with Cuba </w:t>
      </w:r>
      <w:r w:rsidRPr="005F7F72">
        <w:rPr>
          <w:rStyle w:val="StyleBoldUnderline"/>
          <w:highlight w:val="yellow"/>
        </w:rPr>
        <w:t>on</w:t>
      </w:r>
      <w:r w:rsidRPr="005F7F72">
        <w:rPr>
          <w:rStyle w:val="StyleBoldUnderline"/>
        </w:rPr>
        <w:t xml:space="preserve"> important American </w:t>
      </w:r>
      <w:r w:rsidRPr="005F7F72">
        <w:rPr>
          <w:rStyle w:val="StyleBoldUnderline"/>
          <w:highlight w:val="yellow"/>
        </w:rPr>
        <w:t>national security issues</w:t>
      </w:r>
      <w:r w:rsidRPr="005F7F72">
        <w:rPr>
          <w:rStyle w:val="StyleBoldUnderline"/>
        </w:rPr>
        <w:t xml:space="preserve">, </w:t>
      </w:r>
      <w:r w:rsidRPr="005F7F72">
        <w:rPr>
          <w:rStyle w:val="StyleBoldUnderline"/>
          <w:highlight w:val="yellow"/>
        </w:rPr>
        <w:t>including</w:t>
      </w:r>
      <w:r w:rsidRPr="005F7F72">
        <w:rPr>
          <w:rStyle w:val="StyleBoldUnderline"/>
        </w:rPr>
        <w:t xml:space="preserve"> transnational human, </w:t>
      </w:r>
      <w:r w:rsidRPr="005F7F72">
        <w:rPr>
          <w:rStyle w:val="StyleBoldUnderline"/>
          <w:highlight w:val="yellow"/>
        </w:rPr>
        <w:t>drug</w:t>
      </w:r>
      <w:r w:rsidRPr="005F7F72">
        <w:rPr>
          <w:rStyle w:val="StyleBoldUnderline"/>
        </w:rPr>
        <w:t xml:space="preserve"> and weapons </w:t>
      </w:r>
      <w:r w:rsidRPr="005F7F72">
        <w:rPr>
          <w:rStyle w:val="StyleBoldUnderline"/>
          <w:highlight w:val="yellow"/>
        </w:rPr>
        <w:t>smuggling</w:t>
      </w:r>
      <w:r w:rsidRPr="005F7F72">
        <w:rPr>
          <w:rStyle w:val="StyleBoldUnderline"/>
        </w:rPr>
        <w:t xml:space="preserve">, </w:t>
      </w:r>
      <w:r w:rsidRPr="005F7F72">
        <w:rPr>
          <w:rStyle w:val="StyleBoldUnderline"/>
          <w:highlight w:val="yellow"/>
        </w:rPr>
        <w:t>as well as</w:t>
      </w:r>
      <w:r w:rsidRPr="005F7F72">
        <w:rPr>
          <w:rStyle w:val="StyleBoldUnderline"/>
        </w:rPr>
        <w:t xml:space="preserve"> </w:t>
      </w:r>
      <w:r w:rsidRPr="005F7F72">
        <w:rPr>
          <w:rStyle w:val="StyleBoldUnderline"/>
          <w:highlight w:val="yellow"/>
        </w:rPr>
        <w:t>environmental disasters</w:t>
      </w:r>
      <w:r w:rsidRPr="005F7F72">
        <w:rPr>
          <w:rStyle w:val="StyleBoldUnderline"/>
        </w:rPr>
        <w:t>.</w:t>
      </w:r>
      <w:r w:rsidRPr="005F7F72">
        <w:rPr>
          <w:rStyle w:val="StyleBoldUnderline"/>
          <w:b w:val="0"/>
          <w:sz w:val="12"/>
          <w:u w:val="none"/>
        </w:rPr>
        <w:t>¶</w:t>
      </w:r>
      <w:r w:rsidRPr="005F7F72">
        <w:rPr>
          <w:rStyle w:val="StyleStyleBold12pt"/>
          <w:b w:val="0"/>
          <w:sz w:val="16"/>
        </w:rPr>
        <w:t xml:space="preserve"> </w:t>
      </w:r>
      <w:r w:rsidRPr="005F7F72">
        <w:rPr>
          <w:rStyle w:val="StyleBoldUnderline"/>
        </w:rPr>
        <w:t xml:space="preserve">American </w:t>
      </w:r>
      <w:r w:rsidRPr="005F7F72">
        <w:rPr>
          <w:rStyle w:val="StyleBoldUnderline"/>
          <w:highlight w:val="yellow"/>
        </w:rPr>
        <w:t>policy hurts our businesses</w:t>
      </w:r>
      <w:r w:rsidRPr="005F7F72">
        <w:rPr>
          <w:rStyle w:val="StyleBoldUnderline"/>
        </w:rPr>
        <w:t xml:space="preserve"> and workers </w:t>
      </w:r>
      <w:r w:rsidRPr="005F7F72">
        <w:rPr>
          <w:rStyle w:val="StyleBoldUnderline"/>
          <w:highlight w:val="yellow"/>
        </w:rPr>
        <w:t xml:space="preserve">by providing a rationale to continue </w:t>
      </w:r>
      <w:r w:rsidRPr="005F7F72">
        <w:rPr>
          <w:rStyle w:val="StyleBoldUnderline"/>
        </w:rPr>
        <w:t xml:space="preserve">the job-killing </w:t>
      </w:r>
      <w:r w:rsidRPr="005F7F72">
        <w:rPr>
          <w:rStyle w:val="StyleBoldUnderline"/>
          <w:highlight w:val="yellow"/>
        </w:rPr>
        <w:t>embargo</w:t>
      </w:r>
      <w:r w:rsidRPr="005F7F72">
        <w:rPr>
          <w:rStyle w:val="StyleBoldUnderline"/>
        </w:rPr>
        <w:t xml:space="preserve"> on trade with Cuba</w:t>
      </w:r>
      <w:r w:rsidRPr="005F7F72">
        <w:rPr>
          <w:rStyle w:val="StyleStyleBold12pt"/>
          <w:b w:val="0"/>
          <w:sz w:val="16"/>
        </w:rPr>
        <w:t>.</w:t>
      </w:r>
      <w:r w:rsidRPr="005F7F72">
        <w:rPr>
          <w:rStyle w:val="StyleStyleBold12pt"/>
          <w:b w:val="0"/>
          <w:sz w:val="12"/>
        </w:rPr>
        <w:t>¶</w:t>
      </w:r>
      <w:r w:rsidRPr="005F7F72">
        <w:rPr>
          <w:rStyle w:val="StyleStyleBold12pt"/>
          <w:b w:val="0"/>
          <w:sz w:val="16"/>
        </w:rPr>
        <w:t xml:space="preserve"> Most of all, </w:t>
      </w:r>
      <w:r w:rsidRPr="005F7F72">
        <w:rPr>
          <w:rStyle w:val="StyleBoldUnderline"/>
          <w:highlight w:val="yellow"/>
        </w:rPr>
        <w:t xml:space="preserve">retaining Cuba on the </w:t>
      </w:r>
      <w:r w:rsidRPr="005F7F72">
        <w:rPr>
          <w:rStyle w:val="StyleBoldUnderline"/>
        </w:rPr>
        <w:t xml:space="preserve">State Department’s </w:t>
      </w:r>
      <w:r w:rsidRPr="005F7F72">
        <w:rPr>
          <w:rStyle w:val="StyleBoldUnderline"/>
          <w:highlight w:val="yellow"/>
        </w:rPr>
        <w:t>list</w:t>
      </w:r>
      <w:r w:rsidRPr="005F7F72">
        <w:rPr>
          <w:rStyle w:val="StyleBoldUnderline"/>
        </w:rPr>
        <w:t xml:space="preserve"> </w:t>
      </w:r>
      <w:r w:rsidRPr="005F7F72">
        <w:rPr>
          <w:rStyle w:val="StyleBoldUnderline"/>
          <w:highlight w:val="yellow"/>
        </w:rPr>
        <w:t>undermines American efforts in</w:t>
      </w:r>
      <w:r w:rsidRPr="005F7F72">
        <w:rPr>
          <w:rStyle w:val="StyleBoldUnderline"/>
        </w:rPr>
        <w:t xml:space="preserve"> </w:t>
      </w:r>
      <w:r w:rsidRPr="005F7F72">
        <w:rPr>
          <w:rStyle w:val="StyleBoldUnderline"/>
          <w:highlight w:val="yellow"/>
        </w:rPr>
        <w:t>the</w:t>
      </w:r>
      <w:r w:rsidRPr="005F7F72">
        <w:rPr>
          <w:rStyle w:val="StyleBoldUnderline"/>
        </w:rPr>
        <w:t xml:space="preserve"> broader — and very real </w:t>
      </w:r>
      <w:r w:rsidRPr="005F7F72">
        <w:rPr>
          <w:rStyle w:val="Emphasis"/>
          <w:highlight w:val="yellow"/>
        </w:rPr>
        <w:t>— fight against terrorism.</w:t>
      </w:r>
      <w:r w:rsidRPr="005F7F72">
        <w:rPr>
          <w:rStyle w:val="StyleStyleBold12pt"/>
          <w:b w:val="0"/>
          <w:sz w:val="12"/>
        </w:rPr>
        <w:t>¶</w:t>
      </w:r>
      <w:r w:rsidRPr="005F7F72">
        <w:rPr>
          <w:rStyle w:val="StyleStyleBold12pt"/>
          <w:b w:val="0"/>
          <w:sz w:val="16"/>
        </w:rPr>
        <w:t xml:space="preserve"> For all these reasons</w:t>
      </w:r>
      <w:r w:rsidRPr="005F7F72">
        <w:rPr>
          <w:rStyle w:val="StyleBoldUnderline"/>
        </w:rPr>
        <w:t>, it is time for the United States to end our counterproductive and hypocritical policy and remove Cuba from the State Sponsor of Terrorism list</w:t>
      </w:r>
      <w:r w:rsidRPr="005F7F72">
        <w:rPr>
          <w:rStyle w:val="StyleStyleBold12pt"/>
          <w:b w:val="0"/>
          <w:sz w:val="16"/>
        </w:rPr>
        <w:t>.</w:t>
      </w:r>
    </w:p>
    <w:p w:rsidR="002802F3" w:rsidRPr="001D3166" w:rsidRDefault="002802F3" w:rsidP="002802F3">
      <w:pPr>
        <w:pStyle w:val="Heading4"/>
      </w:pPr>
      <w:r>
        <w:t>Status quo list decimates US credibility especially in fighting terrorism</w:t>
      </w:r>
    </w:p>
    <w:p w:rsidR="002802F3" w:rsidRPr="00257B70" w:rsidRDefault="002802F3" w:rsidP="002802F3">
      <w:pPr>
        <w:rPr>
          <w:sz w:val="16"/>
        </w:rPr>
      </w:pPr>
      <w:r w:rsidRPr="00257B70">
        <w:rPr>
          <w:rStyle w:val="StyleStyleBold12pt"/>
        </w:rPr>
        <w:t>Rausnitz, 05/13/2013</w:t>
      </w:r>
      <w:r w:rsidRPr="00257B70">
        <w:rPr>
          <w:sz w:val="16"/>
        </w:rPr>
        <w:t xml:space="preserve"> (Zach Rausnitz, an Editor in the Government Publishing Group at FierceMarkets, “Cuba's inclusion on State Sponsors of Terrorism list bad for U.S., panelists say”, FierceMarkets, http://www.fiercehomelandsecurity.com/story/cubas-inclusion-state-sponsors-terrorism-list-bad-us-panelists-say/2013-06-13)</w:t>
      </w:r>
    </w:p>
    <w:p w:rsidR="002802F3" w:rsidRPr="00B571B6" w:rsidRDefault="002802F3" w:rsidP="002802F3">
      <w:pPr>
        <w:rPr>
          <w:rStyle w:val="StyleStyleBold12pt"/>
          <w:b w:val="0"/>
          <w:sz w:val="16"/>
        </w:rPr>
      </w:pPr>
      <w:r w:rsidRPr="00B571B6">
        <w:rPr>
          <w:rStyle w:val="StyleBoldUnderline"/>
        </w:rPr>
        <w:t>Cuba remains on the list of State Sponsors of Terrorism for political reasons only, and there are downsides for the United States in leaving it there</w:t>
      </w:r>
      <w:r w:rsidRPr="00B571B6">
        <w:rPr>
          <w:rStyle w:val="StyleStyleBold12pt"/>
          <w:b w:val="0"/>
          <w:sz w:val="16"/>
        </w:rPr>
        <w:t>, panelists said at a Center for Strategic and International Studies event June 11.</w:t>
      </w:r>
      <w:r w:rsidRPr="00B571B6">
        <w:rPr>
          <w:rStyle w:val="StyleStyleBold12pt"/>
          <w:b w:val="0"/>
          <w:sz w:val="12"/>
        </w:rPr>
        <w:t>¶</w:t>
      </w:r>
      <w:r w:rsidRPr="00B571B6">
        <w:rPr>
          <w:rStyle w:val="StyleStyleBold12pt"/>
          <w:b w:val="0"/>
          <w:sz w:val="16"/>
        </w:rPr>
        <w:t xml:space="preserve"> </w:t>
      </w:r>
      <w:r w:rsidRPr="00B571B6">
        <w:rPr>
          <w:rStyle w:val="StyleBoldUnderline"/>
        </w:rPr>
        <w:t>Retaining Cuba on the list "feeds into and prolongs this climate of mistrust which</w:t>
      </w:r>
      <w:r w:rsidRPr="00B571B6">
        <w:rPr>
          <w:rStyle w:val="StyleStyleBold12pt"/>
          <w:b w:val="0"/>
          <w:sz w:val="16"/>
        </w:rPr>
        <w:t xml:space="preserve"> the </w:t>
      </w:r>
      <w:r w:rsidRPr="00B571B6">
        <w:rPr>
          <w:rStyle w:val="StyleBoldUnderline"/>
        </w:rPr>
        <w:t>Obama</w:t>
      </w:r>
      <w:r w:rsidRPr="00B571B6">
        <w:rPr>
          <w:rStyle w:val="StyleStyleBold12pt"/>
          <w:b w:val="0"/>
          <w:sz w:val="16"/>
        </w:rPr>
        <w:t xml:space="preserve"> administration claimed it </w:t>
      </w:r>
      <w:r w:rsidRPr="00B571B6">
        <w:rPr>
          <w:rStyle w:val="StyleBoldUnderline"/>
        </w:rPr>
        <w:t>wanted to overcome</w:t>
      </w:r>
      <w:r w:rsidRPr="00B571B6">
        <w:rPr>
          <w:rStyle w:val="StyleStyleBold12pt"/>
          <w:b w:val="0"/>
          <w:sz w:val="16"/>
        </w:rPr>
        <w:t>," said Tomás Bilbao, executive director of the Washington, D.C.-based Cuba Study Group, which promotes human rights and the rule of law in Cuba.</w:t>
      </w:r>
      <w:r w:rsidRPr="00B571B6">
        <w:rPr>
          <w:rStyle w:val="StyleStyleBold12pt"/>
          <w:b w:val="0"/>
          <w:sz w:val="12"/>
        </w:rPr>
        <w:t>¶</w:t>
      </w:r>
      <w:r w:rsidRPr="00B571B6">
        <w:rPr>
          <w:rStyle w:val="StyleStyleBold12pt"/>
          <w:b w:val="0"/>
          <w:sz w:val="16"/>
        </w:rPr>
        <w:t xml:space="preserve"> But the country could undergo some reform in the coming years, and </w:t>
      </w:r>
      <w:r w:rsidRPr="00B571B6">
        <w:rPr>
          <w:rStyle w:val="StyleBoldUnderline"/>
        </w:rPr>
        <w:t>the continued inclusion of Cuba on the list "is an obstacle to taking advantage of that window of opportunity" to influence changes</w:t>
      </w:r>
      <w:r w:rsidRPr="00B571B6">
        <w:rPr>
          <w:rStyle w:val="StyleStyleBold12pt"/>
          <w:b w:val="0"/>
          <w:sz w:val="16"/>
        </w:rPr>
        <w:t>, Bilbao said.</w:t>
      </w:r>
      <w:r w:rsidRPr="00B571B6">
        <w:rPr>
          <w:rStyle w:val="StyleStyleBold12pt"/>
          <w:b w:val="0"/>
          <w:sz w:val="12"/>
        </w:rPr>
        <w:t>¶</w:t>
      </w:r>
      <w:r w:rsidRPr="00B571B6">
        <w:rPr>
          <w:rStyle w:val="StyleStyleBold12pt"/>
          <w:b w:val="0"/>
          <w:sz w:val="16"/>
        </w:rPr>
        <w:t xml:space="preserve"> </w:t>
      </w:r>
      <w:r w:rsidRPr="00B571B6">
        <w:rPr>
          <w:rStyle w:val="StyleBoldUnderline"/>
        </w:rPr>
        <w:t xml:space="preserve">Cuba's inclusion on the list also </w:t>
      </w:r>
      <w:r w:rsidRPr="00B571B6">
        <w:rPr>
          <w:rStyle w:val="Emphasis"/>
        </w:rPr>
        <w:t>costs the United States credibility</w:t>
      </w:r>
      <w:r w:rsidRPr="00B571B6">
        <w:rPr>
          <w:rStyle w:val="StyleStyleBold12pt"/>
          <w:b w:val="0"/>
          <w:sz w:val="16"/>
        </w:rPr>
        <w:t xml:space="preserve"> </w:t>
      </w:r>
      <w:r w:rsidRPr="00B571B6">
        <w:rPr>
          <w:rStyle w:val="StyleBoldUnderline"/>
        </w:rPr>
        <w:t xml:space="preserve">and drains </w:t>
      </w:r>
      <w:r w:rsidRPr="00B571B6">
        <w:rPr>
          <w:sz w:val="16"/>
        </w:rPr>
        <w:t>some of</w:t>
      </w:r>
      <w:r w:rsidRPr="00B571B6">
        <w:rPr>
          <w:rStyle w:val="StyleBoldUnderline"/>
        </w:rPr>
        <w:t xml:space="preserve"> the meaning from designating a country as a state sponsor of terrorism</w:t>
      </w:r>
      <w:r w:rsidRPr="00B571B6">
        <w:rPr>
          <w:rStyle w:val="StyleStyleBold12pt"/>
          <w:b w:val="0"/>
          <w:sz w:val="16"/>
        </w:rPr>
        <w:t xml:space="preserve">, said Robert Muse, </w:t>
      </w:r>
      <w:r w:rsidRPr="00B571B6">
        <w:rPr>
          <w:rStyle w:val="StyleBoldUnderline"/>
        </w:rPr>
        <w:t>a Cuba expert</w:t>
      </w:r>
      <w:r w:rsidRPr="00B571B6">
        <w:rPr>
          <w:rStyle w:val="StyleStyleBold12pt"/>
          <w:b w:val="0"/>
          <w:sz w:val="16"/>
        </w:rPr>
        <w:t xml:space="preserve"> who also spoke on the panel. He </w:t>
      </w:r>
      <w:r w:rsidRPr="00B571B6">
        <w:rPr>
          <w:rStyle w:val="StyleBoldUnderline"/>
        </w:rPr>
        <w:t>called</w:t>
      </w:r>
      <w:r w:rsidRPr="00B571B6">
        <w:rPr>
          <w:rStyle w:val="StyleStyleBold12pt"/>
          <w:b w:val="0"/>
          <w:sz w:val="16"/>
        </w:rPr>
        <w:t xml:space="preserve"> </w:t>
      </w:r>
      <w:r w:rsidRPr="00B571B6">
        <w:rPr>
          <w:rStyle w:val="StyleBoldUnderline"/>
        </w:rPr>
        <w:t>the refusal to de-list Cuba "arbitrary and capricious."</w:t>
      </w:r>
      <w:r w:rsidRPr="00B571B6">
        <w:rPr>
          <w:rStyle w:val="StyleStyleBold12pt"/>
          <w:b w:val="0"/>
          <w:sz w:val="12"/>
        </w:rPr>
        <w:t>¶</w:t>
      </w:r>
      <w:r w:rsidRPr="00B571B6">
        <w:rPr>
          <w:rStyle w:val="StyleStyleBold12pt"/>
          <w:b w:val="0"/>
          <w:sz w:val="16"/>
        </w:rPr>
        <w:t xml:space="preserve"> But </w:t>
      </w:r>
      <w:r w:rsidRPr="00B571B6">
        <w:rPr>
          <w:rStyle w:val="StyleBoldUnderline"/>
        </w:rPr>
        <w:t>while designating a country for the list requires evidence, keeping it there "requires little more than a lack of political will to de-list it</w:t>
      </w:r>
      <w:r w:rsidRPr="00B571B6">
        <w:rPr>
          <w:rStyle w:val="StyleStyleBold12pt"/>
          <w:b w:val="0"/>
          <w:sz w:val="16"/>
        </w:rPr>
        <w:t xml:space="preserve">," Bilbao said. </w:t>
      </w:r>
      <w:r w:rsidRPr="00B571B6">
        <w:rPr>
          <w:rStyle w:val="StyleBoldUnderline"/>
        </w:rPr>
        <w:t>And the burden is on those who favor improved relations with Cuba to show officials that it's worth the backlash</w:t>
      </w:r>
      <w:r w:rsidRPr="00B571B6">
        <w:rPr>
          <w:rStyle w:val="StyleStyleBold12pt"/>
          <w:b w:val="0"/>
          <w:sz w:val="16"/>
        </w:rPr>
        <w:t xml:space="preserve"> that will come from certain anti-Cuba lawmakers, Muse added.</w:t>
      </w:r>
      <w:r w:rsidRPr="00B571B6">
        <w:rPr>
          <w:rStyle w:val="StyleStyleBold12pt"/>
          <w:b w:val="0"/>
          <w:sz w:val="12"/>
        </w:rPr>
        <w:t>¶</w:t>
      </w:r>
      <w:r w:rsidRPr="00B571B6">
        <w:rPr>
          <w:rStyle w:val="StyleStyleBold12pt"/>
          <w:b w:val="0"/>
          <w:sz w:val="16"/>
        </w:rPr>
        <w:t xml:space="preserve"> The panelists voiced </w:t>
      </w:r>
      <w:r w:rsidRPr="00B571B6">
        <w:rPr>
          <w:rStyle w:val="StyleBoldUnderline"/>
        </w:rPr>
        <w:t>optimism</w:t>
      </w:r>
      <w:r w:rsidRPr="00B571B6">
        <w:rPr>
          <w:rStyle w:val="StyleStyleBold12pt"/>
          <w:b w:val="0"/>
          <w:sz w:val="16"/>
        </w:rPr>
        <w:t xml:space="preserve"> </w:t>
      </w:r>
      <w:r w:rsidRPr="00B571B6">
        <w:rPr>
          <w:rStyle w:val="StyleBoldUnderline"/>
        </w:rPr>
        <w:t>that</w:t>
      </w:r>
      <w:r w:rsidRPr="00B571B6">
        <w:rPr>
          <w:rStyle w:val="StyleStyleBold12pt"/>
          <w:b w:val="0"/>
          <w:sz w:val="16"/>
        </w:rPr>
        <w:t xml:space="preserve"> President </w:t>
      </w:r>
      <w:r w:rsidRPr="00B571B6">
        <w:rPr>
          <w:rStyle w:val="StyleBoldUnderline"/>
        </w:rPr>
        <w:t>Obama</w:t>
      </w:r>
      <w:r w:rsidRPr="00B571B6">
        <w:rPr>
          <w:rStyle w:val="StyleStyleBold12pt"/>
          <w:b w:val="0"/>
          <w:sz w:val="16"/>
        </w:rPr>
        <w:t xml:space="preserve"> and Secretary of State John Kerry </w:t>
      </w:r>
      <w:r w:rsidRPr="00B571B6">
        <w:rPr>
          <w:rStyle w:val="StyleBoldUnderline"/>
        </w:rPr>
        <w:t>might see improved U.S.-Cuba relations as a significant accomplishment to add to their legacies.</w:t>
      </w:r>
      <w:r w:rsidRPr="00B571B6">
        <w:rPr>
          <w:rStyle w:val="StyleBoldUnderline"/>
          <w:b w:val="0"/>
          <w:sz w:val="12"/>
          <w:u w:val="none"/>
        </w:rPr>
        <w:t>¶</w:t>
      </w:r>
      <w:r w:rsidRPr="00B571B6">
        <w:rPr>
          <w:rStyle w:val="StyleStyleBold12pt"/>
          <w:b w:val="0"/>
          <w:sz w:val="16"/>
        </w:rPr>
        <w:t xml:space="preserve"> </w:t>
      </w:r>
      <w:r w:rsidRPr="00B571B6">
        <w:rPr>
          <w:rStyle w:val="StyleBoldUnderline"/>
        </w:rPr>
        <w:t>No other administration has been able to normalize relations with Cuba</w:t>
      </w:r>
      <w:r w:rsidRPr="00B571B6">
        <w:rPr>
          <w:rStyle w:val="StyleStyleBold12pt"/>
          <w:b w:val="0"/>
          <w:sz w:val="16"/>
        </w:rPr>
        <w:t xml:space="preserve"> in the past 50 years, and </w:t>
      </w:r>
      <w:r w:rsidRPr="00B571B6">
        <w:rPr>
          <w:rStyle w:val="StyleBoldUnderline"/>
        </w:rPr>
        <w:t xml:space="preserve">doing so could </w:t>
      </w:r>
      <w:r w:rsidRPr="00B571B6">
        <w:rPr>
          <w:rStyle w:val="Emphasis"/>
        </w:rPr>
        <w:t>improve relationships between the United States and other Latin American countries</w:t>
      </w:r>
      <w:r w:rsidRPr="00B571B6">
        <w:rPr>
          <w:rStyle w:val="StyleBoldUnderline"/>
        </w:rPr>
        <w:t>,</w:t>
      </w:r>
      <w:r w:rsidRPr="00B571B6">
        <w:rPr>
          <w:rStyle w:val="StyleStyleBold12pt"/>
          <w:b w:val="0"/>
          <w:sz w:val="16"/>
        </w:rPr>
        <w:t xml:space="preserve"> Bilbao said.</w:t>
      </w:r>
    </w:p>
    <w:p w:rsidR="002802F3" w:rsidRDefault="002802F3" w:rsidP="002802F3">
      <w:pPr>
        <w:rPr>
          <w:rStyle w:val="StyleStyleBold12pt"/>
          <w:b w:val="0"/>
        </w:rPr>
      </w:pPr>
    </w:p>
    <w:p w:rsidR="002802F3" w:rsidRPr="004B4C00" w:rsidRDefault="002802F3" w:rsidP="002802F3">
      <w:pPr>
        <w:pStyle w:val="Heading4"/>
        <w:rPr>
          <w:rStyle w:val="StyleStyleBold12pt"/>
          <w:b/>
        </w:rPr>
      </w:pPr>
      <w:r>
        <w:rPr>
          <w:rStyle w:val="StyleStyleBold12pt"/>
          <w:b/>
        </w:rPr>
        <w:lastRenderedPageBreak/>
        <w:t xml:space="preserve">Cuba’s listing as a state sponsor of terrorism hurts US credibility in the war on terror- hypocritical </w:t>
      </w:r>
    </w:p>
    <w:p w:rsidR="002802F3" w:rsidRPr="004B4C00" w:rsidRDefault="002802F3" w:rsidP="002802F3">
      <w:pPr>
        <w:rPr>
          <w:rStyle w:val="StyleStyleBold12pt"/>
          <w:b w:val="0"/>
          <w:sz w:val="16"/>
        </w:rPr>
      </w:pPr>
      <w:r w:rsidRPr="004B4C00">
        <w:rPr>
          <w:rStyle w:val="StyleStyleBold12pt"/>
        </w:rPr>
        <w:t xml:space="preserve">Goodman, 06/05/2013 </w:t>
      </w:r>
      <w:r w:rsidRPr="004B4C00">
        <w:rPr>
          <w:rStyle w:val="StyleStyleBold12pt"/>
          <w:b w:val="0"/>
          <w:sz w:val="16"/>
        </w:rPr>
        <w:t>(Sandy Goodman, Retired producer for NBC Nightly News; freelance writer, “Who's the State Sponsor of Terrorism, Cuba or the US?”, The Huffington Post, http://www.huffingtonpost.com/sandy-goodman/whos-the-state-terrorist-_b_3390842.html)</w:t>
      </w:r>
    </w:p>
    <w:p w:rsidR="002802F3" w:rsidRDefault="002802F3" w:rsidP="002802F3">
      <w:pPr>
        <w:rPr>
          <w:rStyle w:val="StyleBoldUnderline"/>
          <w:sz w:val="12"/>
        </w:rPr>
      </w:pPr>
      <w:r w:rsidRPr="00D43659">
        <w:rPr>
          <w:rStyle w:val="StyleBoldUnderline"/>
        </w:rPr>
        <w:t>"Regardless of what got Cuba on the list in the the 1980s, there's no recent evidence of Cuba's being involved in any international terrorist activities</w:t>
      </w:r>
      <w:r w:rsidRPr="004B4C00">
        <w:rPr>
          <w:rStyle w:val="StyleBoldUnderline"/>
          <w:b w:val="0"/>
          <w:sz w:val="12"/>
          <w:u w:val="none"/>
        </w:rPr>
        <w:t>," Philip Peters told me. Peters is a long-time expert on Cuban affairs who heads the new Cuba Research Center.</w:t>
      </w:r>
      <w:r w:rsidRPr="004B4C00">
        <w:rPr>
          <w:rStyle w:val="StyleBoldUnderline"/>
          <w:b w:val="0"/>
          <w:sz w:val="8"/>
          <w:u w:val="none"/>
        </w:rPr>
        <w:t>¶</w:t>
      </w:r>
      <w:r w:rsidRPr="004B4C00">
        <w:rPr>
          <w:rStyle w:val="StyleBoldUnderline"/>
          <w:b w:val="0"/>
          <w:sz w:val="12"/>
          <w:u w:val="none"/>
        </w:rPr>
        <w:t xml:space="preserve"> The U.S. government tried to strengthen its case against Cuba a month ago, when the FBI announced that a sixty-five-year-old grandmother who calls herself Assata Shakur and was once named Joanne Chesimard became the first woman ever put on its ten most wanted terrorists list. Shakur/Chesimard was arrested in May 1973, after a shootout on the New Jersey Turnpike, with two other members of the Black Liberation Army, a group responsible for murders and robberies. </w:t>
      </w:r>
      <w:r w:rsidRPr="004B4C00">
        <w:rPr>
          <w:rStyle w:val="StyleBoldUnderline"/>
          <w:b w:val="0"/>
          <w:sz w:val="8"/>
          <w:u w:val="none"/>
        </w:rPr>
        <w:t>¶</w:t>
      </w:r>
      <w:r w:rsidRPr="004B4C00">
        <w:rPr>
          <w:rStyle w:val="StyleBoldUnderline"/>
          <w:b w:val="0"/>
          <w:sz w:val="12"/>
          <w:u w:val="none"/>
        </w:rPr>
        <w:t xml:space="preserve"> One policeman was killed, as was a male BLA member. Shakur/Chesimard, who was wounded, and the other man, were arrested. He was convicted as the killer and is serving life. A second policeman, who was wounded, accused her of shooting him but later admitted he'd lied and had never even seen her with a gun. FBI crime lab tests revealed no gunpowder residue on her fingers, and none of her fingerprints on any weapon. Nevertheless, she was convicted of first degree murder and seven other felonies under a New Jersey law that makes someone found guilty of aiding and abetting crimes guilty of the crimes themselves. </w:t>
      </w:r>
      <w:r w:rsidRPr="004B4C00">
        <w:rPr>
          <w:rStyle w:val="StyleBoldUnderline"/>
          <w:b w:val="0"/>
          <w:sz w:val="8"/>
          <w:u w:val="none"/>
        </w:rPr>
        <w:t>¶</w:t>
      </w:r>
      <w:r w:rsidRPr="004B4C00">
        <w:rPr>
          <w:rStyle w:val="StyleBoldUnderline"/>
          <w:b w:val="0"/>
          <w:sz w:val="12"/>
          <w:u w:val="none"/>
        </w:rPr>
        <w:t xml:space="preserve"> Black radicals broke Shakur/Chesimard out of prison in 1979 and she's been living in Cuba since 1984. In announcing her placement on the terrorist list last month, 40 years after her conviction, an FBI spokesman called her "a domestic terrorist who murdered a law enforcement officer execution-style" and "a danger to the American government" because of speeches he said she still makes urging revolution and anti-U.S. terrorism. </w:t>
      </w:r>
      <w:r w:rsidRPr="004B4C00">
        <w:rPr>
          <w:rStyle w:val="StyleBoldUnderline"/>
          <w:b w:val="0"/>
          <w:sz w:val="8"/>
          <w:u w:val="none"/>
        </w:rPr>
        <w:t>¶</w:t>
      </w:r>
      <w:r w:rsidRPr="004B4C00">
        <w:rPr>
          <w:rStyle w:val="StyleBoldUnderline"/>
          <w:b w:val="0"/>
          <w:sz w:val="12"/>
          <w:u w:val="none"/>
        </w:rPr>
        <w:t xml:space="preserve"> Her lawyers dispute not only her guilt but her being called a terrorist. One, Evelyn Williams, charges she's "the only person convicted of a single domestic crime" labelled a terrorist and put on the list, "thereby nullifying the very definition of 'terrorism'." Shakur/Chesimard shares the list with eight men accused of bombings, murders, airline hijacking and hostage-taking, all committed overseas, and one animal rights extremist charged with bombing two California companies.</w:t>
      </w:r>
      <w:r w:rsidRPr="004B4C00">
        <w:rPr>
          <w:rStyle w:val="StyleBoldUnderline"/>
          <w:b w:val="0"/>
          <w:sz w:val="8"/>
          <w:u w:val="none"/>
        </w:rPr>
        <w:t>¶</w:t>
      </w:r>
      <w:r w:rsidRPr="004B4C00">
        <w:rPr>
          <w:rStyle w:val="StyleBoldUnderline"/>
          <w:b w:val="0"/>
          <w:sz w:val="12"/>
          <w:u w:val="none"/>
        </w:rPr>
        <w:t xml:space="preserve"> In contrast, her entry lists her crime as being "wanted for escaping from prison in Clinton, N.J. while serving a life sentence for murder." Cuba expert Philip Peters speculates that putting her on the FBI list may be "a reason to keep Cuba on as a state sponsor of terrorism." </w:t>
      </w:r>
      <w:r w:rsidRPr="004B4C00">
        <w:rPr>
          <w:rStyle w:val="StyleBoldUnderline"/>
          <w:b w:val="0"/>
          <w:sz w:val="8"/>
          <w:u w:val="none"/>
        </w:rPr>
        <w:t>¶</w:t>
      </w:r>
      <w:r w:rsidRPr="004B4C00">
        <w:rPr>
          <w:rStyle w:val="StyleBoldUnderline"/>
          <w:b w:val="0"/>
          <w:sz w:val="12"/>
          <w:u w:val="none"/>
        </w:rPr>
        <w:t xml:space="preserve"> Actually, </w:t>
      </w:r>
      <w:r w:rsidRPr="004B4C00">
        <w:rPr>
          <w:rStyle w:val="StyleBoldUnderline"/>
        </w:rPr>
        <w:t>the U.S. is hardly in a position to complain about Cuban terrorism because our government has gone out of its way to protect murderous anti-Castro terrorists</w:t>
      </w:r>
      <w:r w:rsidRPr="004B4C00">
        <w:rPr>
          <w:rStyle w:val="StyleBoldUnderline"/>
          <w:b w:val="0"/>
          <w:sz w:val="10"/>
          <w:u w:val="none"/>
        </w:rPr>
        <w:t>. Among many examples</w:t>
      </w:r>
      <w:r w:rsidRPr="004B4C00">
        <w:rPr>
          <w:rStyle w:val="StyleBoldUnderline"/>
          <w:b w:val="0"/>
          <w:sz w:val="16"/>
          <w:u w:val="none"/>
        </w:rPr>
        <w:t xml:space="preserve">, </w:t>
      </w:r>
      <w:r w:rsidRPr="004B4C00">
        <w:rPr>
          <w:rStyle w:val="StyleBoldUnderline"/>
        </w:rPr>
        <w:t>the worst are Luis Posada and the late Orlando Bosch, two ex-CIA men given safe haven in this country, despite their involvement in large-scale murders and many other terrorist crimes</w:t>
      </w:r>
      <w:r w:rsidRPr="004B4C00">
        <w:rPr>
          <w:rStyle w:val="StyleBoldUnderline"/>
          <w:b w:val="0"/>
          <w:sz w:val="10"/>
          <w:u w:val="none"/>
        </w:rPr>
        <w:t xml:space="preserve">. </w:t>
      </w:r>
      <w:r w:rsidRPr="004B4C00">
        <w:rPr>
          <w:rStyle w:val="StyleBoldUnderline"/>
          <w:b w:val="0"/>
          <w:sz w:val="6"/>
          <w:u w:val="none"/>
        </w:rPr>
        <w:t>¶</w:t>
      </w:r>
      <w:r w:rsidRPr="004B4C00">
        <w:rPr>
          <w:rStyle w:val="StyleBoldUnderline"/>
          <w:b w:val="0"/>
          <w:sz w:val="10"/>
          <w:u w:val="none"/>
        </w:rPr>
        <w:t xml:space="preserve"> Both spent years in Venezuelan jails for masterminding the 1976 bombing of a Cuban airliner that killed 73 people.</w:t>
      </w:r>
      <w:r w:rsidRPr="004B4C00">
        <w:rPr>
          <w:rStyle w:val="StyleBoldUnderline"/>
          <w:b w:val="0"/>
          <w:sz w:val="16"/>
          <w:u w:val="none"/>
        </w:rPr>
        <w:t xml:space="preserve"> </w:t>
      </w:r>
      <w:r w:rsidRPr="004B4C00">
        <w:rPr>
          <w:rStyle w:val="StyleBoldUnderline"/>
        </w:rPr>
        <w:t>Both had long terrorist histories</w:t>
      </w:r>
      <w:r w:rsidRPr="004B4C00">
        <w:rPr>
          <w:rStyle w:val="StyleBoldUnderline"/>
          <w:b w:val="0"/>
          <w:sz w:val="16"/>
          <w:u w:val="none"/>
        </w:rPr>
        <w:t xml:space="preserve">. </w:t>
      </w:r>
      <w:r w:rsidRPr="004B4C00">
        <w:rPr>
          <w:rStyle w:val="StyleBoldUnderline"/>
          <w:b w:val="0"/>
          <w:sz w:val="10"/>
          <w:u w:val="none"/>
        </w:rPr>
        <w:t xml:space="preserve">Bosch, who died two years ago, headed an exile group that claimed responsibility for 11 bombing attacks against Cuban properties. The Justice Department accused him of more than 30 acts of sabotage and he was jailed for four years in this country. </w:t>
      </w:r>
      <w:r w:rsidRPr="004B4C00">
        <w:rPr>
          <w:rStyle w:val="StyleBoldUnderline"/>
          <w:b w:val="0"/>
          <w:sz w:val="6"/>
          <w:u w:val="none"/>
        </w:rPr>
        <w:t>¶</w:t>
      </w:r>
      <w:r w:rsidRPr="004B4C00">
        <w:rPr>
          <w:rStyle w:val="StyleBoldUnderline"/>
          <w:b w:val="0"/>
          <w:sz w:val="10"/>
          <w:u w:val="none"/>
        </w:rPr>
        <w:t xml:space="preserve"> Attorney General Richard Thornburgh described Bosch as "an unrepentant terrorist." He was ordered deported in 1988. But at the urging of Jeb Bush, then a Florida businessman and later the state's governor, his father, President George H.W. Bush, overruled the deportation order, allowing Bosch to spend his last 21 years as a free man in Miami. He died at 84.</w:t>
      </w:r>
      <w:r w:rsidRPr="004B4C00">
        <w:rPr>
          <w:rStyle w:val="StyleBoldUnderline"/>
          <w:b w:val="0"/>
          <w:sz w:val="6"/>
          <w:u w:val="none"/>
        </w:rPr>
        <w:t>¶</w:t>
      </w:r>
      <w:r w:rsidRPr="004B4C00">
        <w:rPr>
          <w:rStyle w:val="StyleBoldUnderline"/>
          <w:b w:val="0"/>
          <w:sz w:val="10"/>
          <w:u w:val="none"/>
        </w:rPr>
        <w:t xml:space="preserve"> Posada, 85, remains alive and free in Miami. Two employees of his private detective agency confessed to the airline bombing and said he put them up to it. He denied it. He escaped jail in 1985 and, despite his record, was rehired by the CIA to help supply the Nicaraguan Contras. </w:t>
      </w:r>
      <w:r w:rsidRPr="004B4C00">
        <w:rPr>
          <w:rStyle w:val="StyleBoldUnderline"/>
          <w:b w:val="0"/>
          <w:sz w:val="6"/>
          <w:u w:val="none"/>
        </w:rPr>
        <w:t>¶</w:t>
      </w:r>
      <w:r w:rsidRPr="004B4C00">
        <w:rPr>
          <w:rStyle w:val="StyleBoldUnderline"/>
          <w:b w:val="0"/>
          <w:sz w:val="10"/>
          <w:u w:val="none"/>
        </w:rPr>
        <w:t xml:space="preserve"> Authorities say Posada was responsible for dozens of terrorist bombings. He boasted to the New York Times that he planned the 1997 bombings of seven Havana hotels and restaurants that killed an Italian tourist and injured 11 other people, but later denied it. He was jailed in Panama for four years after a failed plot to assassinate the visiting Fidel Castro. </w:t>
      </w:r>
      <w:r w:rsidRPr="004B4C00">
        <w:rPr>
          <w:rStyle w:val="StyleBoldUnderline"/>
          <w:b w:val="0"/>
          <w:sz w:val="6"/>
          <w:u w:val="none"/>
        </w:rPr>
        <w:t>¶</w:t>
      </w:r>
      <w:r w:rsidRPr="004B4C00">
        <w:rPr>
          <w:rStyle w:val="StyleBoldUnderline"/>
          <w:b w:val="0"/>
          <w:sz w:val="10"/>
          <w:u w:val="none"/>
        </w:rPr>
        <w:t xml:space="preserve"> Posada has been in the U.S. since his illegal entry in 2005. A judge wanted to deport him but refused to send him to Venezuela or Cuba, the only countries willing to accept him (so they could try him). The judge said he'd be tortured if sent to either. Today, cleared of all charges, he's a hero to many Cuban-Americans. </w:t>
      </w:r>
      <w:r w:rsidRPr="004B4C00">
        <w:rPr>
          <w:rStyle w:val="StyleBoldUnderline"/>
          <w:b w:val="0"/>
          <w:sz w:val="6"/>
          <w:u w:val="none"/>
        </w:rPr>
        <w:t>¶</w:t>
      </w:r>
      <w:r w:rsidRPr="004B4C00">
        <w:rPr>
          <w:rStyle w:val="StyleBoldUnderline"/>
          <w:b w:val="0"/>
          <w:sz w:val="10"/>
          <w:u w:val="none"/>
        </w:rPr>
        <w:t xml:space="preserve"> </w:t>
      </w:r>
      <w:r w:rsidRPr="004B4C00">
        <w:rPr>
          <w:rStyle w:val="StyleBoldUnderline"/>
        </w:rPr>
        <w:t>There are much worse defects in U.S.-Cuba policy than the fact that the island is on our terrorist lists</w:t>
      </w:r>
      <w:r w:rsidRPr="004B4C00">
        <w:rPr>
          <w:rStyle w:val="StyleBoldUnderline"/>
          <w:b w:val="0"/>
          <w:sz w:val="16"/>
          <w:u w:val="none"/>
        </w:rPr>
        <w:t xml:space="preserve">. </w:t>
      </w:r>
      <w:r w:rsidRPr="004B4C00">
        <w:rPr>
          <w:rStyle w:val="StyleBoldUnderline"/>
        </w:rPr>
        <w:t>Our 53-year-old trade embargo is a miserable failure</w:t>
      </w:r>
      <w:r w:rsidRPr="004B4C00">
        <w:rPr>
          <w:rStyle w:val="StyleBoldUnderline"/>
          <w:b w:val="0"/>
          <w:sz w:val="16"/>
          <w:u w:val="none"/>
        </w:rPr>
        <w:t xml:space="preserve">. </w:t>
      </w:r>
      <w:r w:rsidRPr="004B4C00">
        <w:rPr>
          <w:rStyle w:val="StyleBoldUnderline"/>
        </w:rPr>
        <w:t>Travel restrictions make Cuba the only country our government won't allow most Americans to visit</w:t>
      </w:r>
      <w:r w:rsidRPr="004B4C00">
        <w:rPr>
          <w:rStyle w:val="StyleBoldUnderline"/>
          <w:b w:val="0"/>
          <w:sz w:val="16"/>
          <w:u w:val="none"/>
        </w:rPr>
        <w:t xml:space="preserve">. </w:t>
      </w:r>
      <w:r w:rsidRPr="004B4C00">
        <w:rPr>
          <w:rStyle w:val="StyleBoldUnderline"/>
        </w:rPr>
        <w:t>Our far-too-lax immigration rules uniquely for Cubans are ridiculously outdated</w:t>
      </w:r>
      <w:r w:rsidRPr="004B4C00">
        <w:rPr>
          <w:rStyle w:val="StyleBoldUnderline"/>
          <w:b w:val="0"/>
          <w:sz w:val="16"/>
          <w:u w:val="none"/>
        </w:rPr>
        <w:t xml:space="preserve">. </w:t>
      </w:r>
      <w:r w:rsidRPr="004B4C00">
        <w:rPr>
          <w:rStyle w:val="StyleBoldUnderline"/>
        </w:rPr>
        <w:t xml:space="preserve">But nothing is </w:t>
      </w:r>
      <w:r w:rsidRPr="004B4C00">
        <w:rPr>
          <w:rStyle w:val="Emphasis"/>
        </w:rPr>
        <w:t>as hypocritical and morally reprehensible</w:t>
      </w:r>
      <w:r w:rsidRPr="004B4C00">
        <w:rPr>
          <w:rStyle w:val="StyleBoldUnderline"/>
        </w:rPr>
        <w:t xml:space="preserve"> as our terrorism policy</w:t>
      </w:r>
      <w:r w:rsidRPr="004B4C00">
        <w:rPr>
          <w:rStyle w:val="StyleBoldUnderline"/>
          <w:b w:val="0"/>
          <w:sz w:val="16"/>
          <w:u w:val="none"/>
        </w:rPr>
        <w:t xml:space="preserve">. </w:t>
      </w:r>
      <w:r w:rsidRPr="004B4C00">
        <w:rPr>
          <w:rStyle w:val="StyleBoldUnderline"/>
        </w:rPr>
        <w:t>We claim to be fighting a global war on terrorism. But our government has given aid, comfort and safe haven from justice to some of the world's worst terrorists.</w:t>
      </w:r>
      <w:r w:rsidRPr="004B4C00">
        <w:rPr>
          <w:rStyle w:val="StyleBoldUnderline"/>
          <w:b w:val="0"/>
          <w:sz w:val="12"/>
          <w:u w:val="none"/>
        </w:rPr>
        <w:t>¶</w:t>
      </w:r>
      <w:r w:rsidRPr="004B4C00">
        <w:rPr>
          <w:rStyle w:val="StyleBoldUnderline"/>
          <w:sz w:val="12"/>
        </w:rPr>
        <w:t xml:space="preserve"> </w:t>
      </w:r>
    </w:p>
    <w:p w:rsidR="002802F3" w:rsidRDefault="002802F3" w:rsidP="002802F3">
      <w:pPr>
        <w:rPr>
          <w:rStyle w:val="StyleBoldUnderline"/>
          <w:sz w:val="12"/>
        </w:rPr>
      </w:pPr>
    </w:p>
    <w:p w:rsidR="002802F3" w:rsidRPr="005F7F72" w:rsidRDefault="002802F3" w:rsidP="002802F3">
      <w:pPr>
        <w:pStyle w:val="Heading4"/>
        <w:rPr>
          <w:rStyle w:val="StyleStyleBold12pt"/>
          <w:b/>
        </w:rPr>
      </w:pPr>
      <w:r>
        <w:rPr>
          <w:rStyle w:val="StyleStyleBold12pt"/>
          <w:b/>
        </w:rPr>
        <w:t xml:space="preserve">Keeping Cuba on the list hurts US credibility </w:t>
      </w:r>
    </w:p>
    <w:p w:rsidR="002802F3" w:rsidRPr="005F7F72" w:rsidRDefault="002802F3" w:rsidP="002802F3">
      <w:pPr>
        <w:rPr>
          <w:rStyle w:val="StyleStyleBold12pt"/>
          <w:b w:val="0"/>
          <w:sz w:val="16"/>
        </w:rPr>
      </w:pPr>
      <w:r w:rsidRPr="005F7F72">
        <w:rPr>
          <w:rStyle w:val="StyleStyleBold12pt"/>
        </w:rPr>
        <w:t>Stephens, 2011</w:t>
      </w:r>
      <w:r w:rsidRPr="005F7F72">
        <w:rPr>
          <w:rStyle w:val="StyleStyleBold12pt"/>
          <w:sz w:val="16"/>
        </w:rPr>
        <w:t xml:space="preserve"> </w:t>
      </w:r>
      <w:r w:rsidRPr="005F7F72">
        <w:rPr>
          <w:rStyle w:val="StyleStyleBold12pt"/>
          <w:b w:val="0"/>
          <w:sz w:val="16"/>
        </w:rPr>
        <w:t>(Sarah Stephens is the executive director of the Center for Democracy in the Americas (CDA), “Get Cuba off the list of State Sponsors of Terror”, Cuba Diplomatic, 08/25/2011, http://www.cubadiplomatica.cu/sicw/EN/Blockade/tabid/12166/ctl/Details/mid/19938/ItemID/6079/Default.aspx)</w:t>
      </w:r>
    </w:p>
    <w:p w:rsidR="002802F3" w:rsidRPr="005F7F72" w:rsidRDefault="002802F3" w:rsidP="002802F3">
      <w:pPr>
        <w:rPr>
          <w:rStyle w:val="StyleStyleBold12pt"/>
          <w:b w:val="0"/>
          <w:sz w:val="16"/>
        </w:rPr>
      </w:pPr>
      <w:r w:rsidRPr="005F7F72">
        <w:rPr>
          <w:rStyle w:val="StyleStyleBold12pt"/>
          <w:b w:val="0"/>
          <w:sz w:val="16"/>
        </w:rPr>
        <w:t>We raised a question about the terrorist list, and the Ambassadors from Spain and Colombia said they were not concerned about the presence of members of FARC, ETA, and ELN in Cuba. Indeed, they maintained that this enhances their ability to deal more effectively with these groups. In fact, ETA members are there at the request of the Spanish government (our emphasis).</w:t>
      </w:r>
      <w:r w:rsidRPr="005F7F72">
        <w:rPr>
          <w:rStyle w:val="StyleStyleBold12pt"/>
          <w:b w:val="0"/>
          <w:sz w:val="12"/>
        </w:rPr>
        <w:t>¶</w:t>
      </w:r>
      <w:r w:rsidRPr="005F7F72">
        <w:rPr>
          <w:rStyle w:val="StyleStyleBold12pt"/>
          <w:b w:val="0"/>
          <w:sz w:val="16"/>
        </w:rPr>
        <w:t xml:space="preserve"> President Carter, as Peter Kornbluh reported in the Nation, also told the press that U.S. and Cuban intelligence were currently “cooperating” in counterterrorism efforts against Al Qaeda.</w:t>
      </w:r>
      <w:r w:rsidRPr="005F7F72">
        <w:rPr>
          <w:rStyle w:val="StyleStyleBold12pt"/>
          <w:b w:val="0"/>
          <w:sz w:val="12"/>
        </w:rPr>
        <w:t>¶</w:t>
      </w:r>
      <w:r w:rsidRPr="005F7F72">
        <w:rPr>
          <w:rStyle w:val="StyleStyleBold12pt"/>
          <w:b w:val="0"/>
          <w:sz w:val="16"/>
        </w:rPr>
        <w:t xml:space="preserve"> In other words, as Wayne </w:t>
      </w:r>
      <w:r w:rsidRPr="005F7F72">
        <w:rPr>
          <w:sz w:val="16"/>
        </w:rPr>
        <w:t>Smith, former Chief of the U.S. Interests</w:t>
      </w:r>
      <w:r w:rsidRPr="005F7F72">
        <w:rPr>
          <w:rStyle w:val="StyleStyleBold12pt"/>
          <w:b w:val="0"/>
          <w:sz w:val="16"/>
        </w:rPr>
        <w:t xml:space="preserve"> Section in Havana writes, “</w:t>
      </w:r>
      <w:r w:rsidRPr="005F7F72">
        <w:rPr>
          <w:rStyle w:val="StyleBoldUnderline"/>
        </w:rPr>
        <w:t>there is absolutely nothing in this year’s report which would in any way suggest that Cuba is a ‘state sponsor of terrorism.</w:t>
      </w:r>
      <w:r w:rsidRPr="005F7F72">
        <w:rPr>
          <w:rStyle w:val="StyleStyleBold12pt"/>
          <w:b w:val="0"/>
          <w:sz w:val="16"/>
        </w:rPr>
        <w:t xml:space="preserve">’” In fact, </w:t>
      </w:r>
      <w:r w:rsidRPr="005F7F72">
        <w:rPr>
          <w:rStyle w:val="StyleBoldUnderline"/>
        </w:rPr>
        <w:t>there are national interest arguments for removing the designation,</w:t>
      </w:r>
      <w:r w:rsidRPr="005F7F72">
        <w:rPr>
          <w:rStyle w:val="StyleStyleBold12pt"/>
          <w:b w:val="0"/>
          <w:sz w:val="16"/>
        </w:rPr>
        <w:t xml:space="preserve"> </w:t>
      </w:r>
      <w:r w:rsidRPr="005F7F72">
        <w:rPr>
          <w:rStyle w:val="StyleBoldUnderline"/>
        </w:rPr>
        <w:t>and acknowledging Cuba’s cooperation</w:t>
      </w:r>
      <w:r w:rsidRPr="005F7F72">
        <w:rPr>
          <w:rStyle w:val="StyleStyleBold12pt"/>
          <w:b w:val="0"/>
          <w:sz w:val="16"/>
        </w:rPr>
        <w:t>. As Smith says, “</w:t>
      </w:r>
      <w:r w:rsidRPr="005F7F72">
        <w:rPr>
          <w:rStyle w:val="StyleBoldUnderline"/>
        </w:rPr>
        <w:t xml:space="preserve">That the U.S. continues to keep it on the list despite this total lack of evidence simply </w:t>
      </w:r>
      <w:r w:rsidRPr="005F7F72">
        <w:rPr>
          <w:rStyle w:val="Emphasis"/>
        </w:rPr>
        <w:t xml:space="preserve">diminishes our </w:t>
      </w:r>
      <w:r w:rsidRPr="005F7F72">
        <w:rPr>
          <w:sz w:val="16"/>
        </w:rPr>
        <w:t>own</w:t>
      </w:r>
      <w:r w:rsidRPr="005F7F72">
        <w:rPr>
          <w:rStyle w:val="Emphasis"/>
        </w:rPr>
        <w:t xml:space="preserve"> credibility</w:t>
      </w:r>
      <w:r w:rsidRPr="005F7F72">
        <w:rPr>
          <w:rStyle w:val="StyleStyleBold12pt"/>
          <w:sz w:val="16"/>
        </w:rPr>
        <w:t>.”</w:t>
      </w:r>
    </w:p>
    <w:p w:rsidR="002802F3" w:rsidRDefault="002802F3" w:rsidP="002802F3">
      <w:pPr>
        <w:rPr>
          <w:rStyle w:val="StyleStyleBold12pt"/>
          <w:b w:val="0"/>
        </w:rPr>
      </w:pPr>
    </w:p>
    <w:p w:rsidR="002802F3" w:rsidRDefault="002802F3" w:rsidP="002802F3">
      <w:pPr>
        <w:rPr>
          <w:rStyle w:val="StyleStyleBold12pt"/>
          <w:b w:val="0"/>
        </w:rPr>
      </w:pPr>
    </w:p>
    <w:p w:rsidR="002802F3" w:rsidRDefault="00CD06FC" w:rsidP="002802F3">
      <w:pPr>
        <w:rPr>
          <w:rStyle w:val="StyleStyleBold12pt"/>
          <w:b w:val="0"/>
        </w:rPr>
      </w:pPr>
      <w:hyperlink r:id="rId10" w:history="1">
        <w:r w:rsidR="002802F3" w:rsidRPr="00E40DDA">
          <w:rPr>
            <w:rStyle w:val="Hyperlink"/>
            <w:sz w:val="26"/>
          </w:rPr>
          <w:t>http://articles.latimes.com/2013/mar/13/opinion/la-ed-cuba-terrorist-list-20130313</w:t>
        </w:r>
      </w:hyperlink>
    </w:p>
    <w:p w:rsidR="002802F3" w:rsidRDefault="00CD06FC" w:rsidP="002802F3">
      <w:pPr>
        <w:rPr>
          <w:rStyle w:val="StyleStyleBold12pt"/>
          <w:b w:val="0"/>
        </w:rPr>
      </w:pPr>
      <w:hyperlink r:id="rId11" w:history="1">
        <w:r w:rsidR="002802F3" w:rsidRPr="00E40DDA">
          <w:rPr>
            <w:rStyle w:val="Hyperlink"/>
            <w:sz w:val="26"/>
          </w:rPr>
          <w:t>http://bauscharddebate.com/2013/05/cuba-should-cuba-be-removed-from-the-terrorism-list/</w:t>
        </w:r>
      </w:hyperlink>
    </w:p>
    <w:p w:rsidR="002802F3" w:rsidRDefault="00CD06FC" w:rsidP="002802F3">
      <w:pPr>
        <w:rPr>
          <w:rStyle w:val="StyleStyleBold12pt"/>
          <w:b w:val="0"/>
        </w:rPr>
      </w:pPr>
      <w:hyperlink r:id="rId12" w:history="1">
        <w:r w:rsidR="002802F3" w:rsidRPr="00E40DDA">
          <w:rPr>
            <w:rStyle w:val="Hyperlink"/>
            <w:sz w:val="26"/>
          </w:rPr>
          <w:t>http://progreso-weekly.com/2/index.php?option=com_content&amp;view=article&amp;id=2838:sham-cuba-as-a-state-sponsor-of-terrorism&amp;catid=38:in-the-united-states&amp;Itemid=55</w:t>
        </w:r>
      </w:hyperlink>
    </w:p>
    <w:p w:rsidR="002802F3" w:rsidRDefault="00CD06FC" w:rsidP="002802F3">
      <w:pPr>
        <w:rPr>
          <w:rStyle w:val="StyleStyleBold12pt"/>
          <w:b w:val="0"/>
        </w:rPr>
      </w:pPr>
      <w:hyperlink r:id="rId13" w:history="1">
        <w:r w:rsidR="002802F3" w:rsidRPr="00E40DDA">
          <w:rPr>
            <w:rStyle w:val="Hyperlink"/>
            <w:sz w:val="26"/>
          </w:rPr>
          <w:t>http://www.lawg.org/action-center/78-end-the-travel-ban-on-cuba/1139-you-can-help-get-cuba-off-the-terrorist-list-</w:t>
        </w:r>
      </w:hyperlink>
    </w:p>
    <w:p w:rsidR="002802F3" w:rsidRDefault="00CD06FC" w:rsidP="002802F3">
      <w:pPr>
        <w:rPr>
          <w:rStyle w:val="StyleStyleBold12pt"/>
          <w:b w:val="0"/>
        </w:rPr>
      </w:pPr>
      <w:hyperlink r:id="rId14" w:history="1">
        <w:r w:rsidR="002802F3" w:rsidRPr="00E40DDA">
          <w:rPr>
            <w:rStyle w:val="Hyperlink"/>
            <w:sz w:val="26"/>
          </w:rPr>
          <w:t>http://www.newsobserver.com/2013/04/02/2797068/cuba-and-the-united-states-time.html</w:t>
        </w:r>
      </w:hyperlink>
    </w:p>
    <w:p w:rsidR="002802F3" w:rsidRDefault="002802F3" w:rsidP="002802F3">
      <w:pPr>
        <w:rPr>
          <w:rStyle w:val="StyleStyleBold12pt"/>
          <w:b w:val="0"/>
        </w:rPr>
      </w:pPr>
      <w:r>
        <w:rPr>
          <w:rStyle w:val="StyleStyleBold12pt"/>
          <w:b w:val="0"/>
        </w:rPr>
        <w:t>http://havanajournal.com/politics/entry/conference-to-remove-cuba-from-state-sponsor-of-terrorism-list/</w:t>
      </w:r>
    </w:p>
    <w:p w:rsidR="002802F3" w:rsidRPr="00E11A9D" w:rsidRDefault="002802F3" w:rsidP="002802F3">
      <w:pPr>
        <w:pStyle w:val="Heading3"/>
        <w:rPr>
          <w:rStyle w:val="StyleBoldUnderline"/>
          <w:b/>
          <w:bCs/>
          <w:sz w:val="32"/>
        </w:rPr>
      </w:pPr>
      <w:r>
        <w:rPr>
          <w:rStyle w:val="StyleBoldUnderline"/>
          <w:b/>
          <w:bCs/>
          <w:sz w:val="32"/>
        </w:rPr>
        <w:lastRenderedPageBreak/>
        <w:t>AT: Cuba Should Stay on List</w:t>
      </w:r>
    </w:p>
    <w:p w:rsidR="002802F3" w:rsidRPr="00EB3BAB" w:rsidRDefault="002802F3" w:rsidP="002802F3">
      <w:pPr>
        <w:pStyle w:val="Heading4"/>
        <w:rPr>
          <w:rStyle w:val="StyleStyleBold12pt"/>
          <w:b/>
        </w:rPr>
      </w:pPr>
      <w:r>
        <w:rPr>
          <w:rStyle w:val="StyleStyleBold12pt"/>
          <w:b/>
        </w:rPr>
        <w:t>Cuba should be taken off the state sponsor of terrorism list</w:t>
      </w:r>
    </w:p>
    <w:p w:rsidR="002802F3" w:rsidRPr="008254CD" w:rsidRDefault="002802F3" w:rsidP="002802F3">
      <w:pPr>
        <w:rPr>
          <w:rStyle w:val="StyleStyleBold12pt"/>
          <w:b w:val="0"/>
          <w:sz w:val="16"/>
        </w:rPr>
      </w:pPr>
      <w:r>
        <w:rPr>
          <w:rStyle w:val="StyleStyleBold12pt"/>
        </w:rPr>
        <w:t>Richter, 05/30</w:t>
      </w:r>
      <w:r w:rsidRPr="008254CD">
        <w:rPr>
          <w:rStyle w:val="StyleStyleBold12pt"/>
        </w:rPr>
        <w:t>/2013</w:t>
      </w:r>
      <w:r w:rsidRPr="008254CD">
        <w:rPr>
          <w:rStyle w:val="StyleStyleBold12pt"/>
          <w:sz w:val="16"/>
        </w:rPr>
        <w:t xml:space="preserve"> </w:t>
      </w:r>
      <w:r w:rsidRPr="008254CD">
        <w:rPr>
          <w:rStyle w:val="StyleStyleBold12pt"/>
          <w:b w:val="0"/>
          <w:sz w:val="16"/>
        </w:rPr>
        <w:t>(Paul Richter, State Department Correspondent for the Los Angeles Times, “</w:t>
      </w:r>
      <w:r w:rsidRPr="008254CD">
        <w:rPr>
          <w:rStyle w:val="StyleStyleBold12pt"/>
          <w:b w:val="0"/>
          <w:sz w:val="12"/>
        </w:rPr>
        <w:t>¶</w:t>
      </w:r>
      <w:r w:rsidRPr="008254CD">
        <w:rPr>
          <w:rStyle w:val="StyleStyleBold12pt"/>
          <w:b w:val="0"/>
          <w:sz w:val="16"/>
        </w:rPr>
        <w:t xml:space="preserve"> Cuba still on U.S. list of state sponsors of terrorism”, Los Angeles Times, http://articles.latimes.com/2013/may/30/world/la-fg-terror-list-20130531)</w:t>
      </w:r>
    </w:p>
    <w:p w:rsidR="002802F3" w:rsidRPr="008254CD" w:rsidRDefault="002802F3" w:rsidP="002802F3">
      <w:pPr>
        <w:rPr>
          <w:rStyle w:val="StyleBoldUnderline"/>
          <w:b w:val="0"/>
          <w:sz w:val="14"/>
          <w:u w:val="none"/>
        </w:rPr>
      </w:pPr>
      <w:r w:rsidRPr="008254CD">
        <w:rPr>
          <w:rStyle w:val="StyleBoldUnderline"/>
        </w:rPr>
        <w:t>The</w:t>
      </w:r>
      <w:r w:rsidRPr="008254CD">
        <w:rPr>
          <w:rStyle w:val="StyleBoldUnderline"/>
          <w:b w:val="0"/>
          <w:sz w:val="14"/>
          <w:u w:val="none"/>
        </w:rPr>
        <w:t xml:space="preserve"> </w:t>
      </w:r>
      <w:r w:rsidRPr="008254CD">
        <w:rPr>
          <w:rStyle w:val="StyleBoldUnderline"/>
        </w:rPr>
        <w:t>report finds "no indication that the Cuban government provided weapons or paramilitary training to terrorist groups."</w:t>
      </w:r>
      <w:r w:rsidRPr="008254CD">
        <w:rPr>
          <w:rStyle w:val="StyleBoldUnderline"/>
          <w:b w:val="0"/>
          <w:sz w:val="12"/>
          <w:u w:val="none"/>
        </w:rPr>
        <w:t>¶</w:t>
      </w:r>
      <w:r w:rsidRPr="008254CD">
        <w:rPr>
          <w:rStyle w:val="StyleBoldUnderline"/>
          <w:sz w:val="12"/>
        </w:rPr>
        <w:t xml:space="preserve"> </w:t>
      </w:r>
      <w:r w:rsidRPr="008254CD">
        <w:rPr>
          <w:rStyle w:val="StyleBoldUnderline"/>
          <w:b w:val="0"/>
          <w:sz w:val="14"/>
          <w:u w:val="none"/>
        </w:rPr>
        <w:t>Countries listed by the State Department as state sponsors of terrorism face economic and political sanctions, including U.S. opposition to any aid from the International Monetary Fund and other major financial institutions.</w:t>
      </w:r>
      <w:r w:rsidRPr="008254CD">
        <w:rPr>
          <w:rStyle w:val="StyleBoldUnderline"/>
          <w:b w:val="0"/>
          <w:sz w:val="12"/>
          <w:u w:val="none"/>
        </w:rPr>
        <w:t>¶</w:t>
      </w:r>
      <w:r w:rsidRPr="008254CD">
        <w:rPr>
          <w:rStyle w:val="StyleBoldUnderline"/>
          <w:b w:val="0"/>
          <w:sz w:val="14"/>
          <w:u w:val="none"/>
        </w:rPr>
        <w:t xml:space="preserve"> The report says there was a sharp uptick in Iran's sponsorship of terrorism around the world, including attacks or attempted attacks in India, Thailand, Georgia and Kenya.</w:t>
      </w:r>
      <w:r w:rsidRPr="008254CD">
        <w:rPr>
          <w:rStyle w:val="StyleBoldUnderline"/>
          <w:b w:val="0"/>
          <w:sz w:val="12"/>
          <w:u w:val="none"/>
        </w:rPr>
        <w:t>¶</w:t>
      </w:r>
      <w:r w:rsidRPr="008254CD">
        <w:rPr>
          <w:rStyle w:val="StyleBoldUnderline"/>
          <w:b w:val="0"/>
          <w:sz w:val="14"/>
          <w:u w:val="none"/>
        </w:rPr>
        <w:t xml:space="preserve"> Critics contend that </w:t>
      </w:r>
      <w:r w:rsidRPr="008254CD">
        <w:rPr>
          <w:rStyle w:val="StyleBoldUnderline"/>
        </w:rPr>
        <w:t>Cuba's inclusion on the list is not justified and reflects the views of members of Congress who are fiercely opposed to the communist leaders in Havana</w:t>
      </w:r>
      <w:r w:rsidRPr="008254CD">
        <w:rPr>
          <w:rStyle w:val="StyleBoldUnderline"/>
          <w:b w:val="0"/>
          <w:sz w:val="14"/>
          <w:u w:val="none"/>
        </w:rPr>
        <w:t>. State Department officials are not considering delisting Cuba, which has been under a U.S. economic embargo since 1962.</w:t>
      </w:r>
      <w:r w:rsidRPr="008254CD">
        <w:rPr>
          <w:rStyle w:val="StyleBoldUnderline"/>
          <w:b w:val="0"/>
          <w:sz w:val="12"/>
          <w:u w:val="none"/>
        </w:rPr>
        <w:t>¶</w:t>
      </w:r>
      <w:r w:rsidRPr="008254CD">
        <w:rPr>
          <w:rStyle w:val="StyleBoldUnderline"/>
          <w:b w:val="0"/>
          <w:sz w:val="14"/>
          <w:u w:val="none"/>
        </w:rPr>
        <w:t xml:space="preserve"> "The report makes it clear that </w:t>
      </w:r>
      <w:r w:rsidRPr="008254CD">
        <w:rPr>
          <w:rStyle w:val="StyleBoldUnderline"/>
        </w:rPr>
        <w:t xml:space="preserve">the State Department doesn't </w:t>
      </w:r>
      <w:r w:rsidRPr="008254CD">
        <w:rPr>
          <w:sz w:val="14"/>
        </w:rPr>
        <w:t>really</w:t>
      </w:r>
      <w:r w:rsidRPr="008254CD">
        <w:rPr>
          <w:rStyle w:val="StyleBoldUnderline"/>
        </w:rPr>
        <w:t xml:space="preserve"> believe that Cuba is a state sponsor of terrorism</w:t>
      </w:r>
      <w:r w:rsidRPr="008254CD">
        <w:rPr>
          <w:rStyle w:val="StyleBoldUnderline"/>
          <w:b w:val="0"/>
          <w:sz w:val="14"/>
          <w:u w:val="none"/>
        </w:rPr>
        <w:t>," said Geoff Thale, program director at the Washington Office on Latin America, a liberal advocacy group. "</w:t>
      </w:r>
      <w:r w:rsidRPr="008254CD">
        <w:rPr>
          <w:rStyle w:val="StyleBoldUnderline"/>
        </w:rPr>
        <w:t>Cuba is clearly on the terrorist list for political reasons."</w:t>
      </w:r>
      <w:r w:rsidRPr="008254CD">
        <w:rPr>
          <w:rStyle w:val="StyleBoldUnderline"/>
          <w:b w:val="0"/>
          <w:sz w:val="12"/>
          <w:u w:val="none"/>
        </w:rPr>
        <w:t>¶</w:t>
      </w:r>
      <w:r w:rsidRPr="008254CD">
        <w:rPr>
          <w:rStyle w:val="StyleBoldUnderline"/>
          <w:b w:val="0"/>
          <w:sz w:val="14"/>
          <w:u w:val="none"/>
        </w:rPr>
        <w:t xml:space="preserve"> Cuba still shelters about two dozen members of the separatist group Basque Homeland and Freedom, or ETA, one of the groups on the terrorist list, according to the report. </w:t>
      </w:r>
      <w:r w:rsidRPr="008254CD">
        <w:rPr>
          <w:rStyle w:val="StyleBoldUnderline"/>
        </w:rPr>
        <w:t xml:space="preserve">But Havana has been reducing its support for the group and no longer provides it with travel documents, </w:t>
      </w:r>
      <w:r w:rsidRPr="008254CD">
        <w:rPr>
          <w:sz w:val="14"/>
        </w:rPr>
        <w:t>the report says.</w:t>
      </w:r>
      <w:r w:rsidRPr="008254CD">
        <w:rPr>
          <w:sz w:val="12"/>
        </w:rPr>
        <w:t>¶</w:t>
      </w:r>
      <w:r w:rsidRPr="008254CD">
        <w:rPr>
          <w:rStyle w:val="StyleBoldUnderline"/>
          <w:b w:val="0"/>
          <w:sz w:val="14"/>
          <w:u w:val="none"/>
        </w:rPr>
        <w:t xml:space="preserve"> Cuba also has provided haven for members of the Revolutionary Armed Forces of Colombia, or FARC, another organization on the terrorist list. But in November, </w:t>
      </w:r>
      <w:r w:rsidRPr="008254CD">
        <w:rPr>
          <w:rStyle w:val="StyleBoldUnderline"/>
        </w:rPr>
        <w:t>Cuba began hosting peace talks between the Colombian government and the rebels.</w:t>
      </w:r>
      <w:r w:rsidRPr="008254CD">
        <w:rPr>
          <w:rStyle w:val="StyleBoldUnderline"/>
          <w:b w:val="0"/>
          <w:sz w:val="12"/>
          <w:u w:val="none"/>
        </w:rPr>
        <w:t>¶</w:t>
      </w:r>
      <w:r w:rsidRPr="008254CD">
        <w:rPr>
          <w:rStyle w:val="StyleBoldUnderline"/>
          <w:sz w:val="12"/>
        </w:rPr>
        <w:t xml:space="preserve"> </w:t>
      </w:r>
      <w:r w:rsidRPr="008254CD">
        <w:rPr>
          <w:rStyle w:val="StyleBoldUnderline"/>
          <w:b w:val="0"/>
          <w:sz w:val="14"/>
          <w:u w:val="none"/>
        </w:rPr>
        <w:t xml:space="preserve">Washington had faulted Cuba for doing too little to prevent money laundering and international terrorist financing. But last year </w:t>
      </w:r>
      <w:r w:rsidRPr="008254CD">
        <w:rPr>
          <w:rStyle w:val="StyleBoldUnderline"/>
        </w:rPr>
        <w:t xml:space="preserve">Cuba joined the Financial Action Task Force of South America, an intergovernmental group that seeks to enforce U.S.-supported standards on </w:t>
      </w:r>
      <w:r w:rsidRPr="008254CD">
        <w:rPr>
          <w:sz w:val="14"/>
        </w:rPr>
        <w:t>such</w:t>
      </w:r>
      <w:r w:rsidRPr="008254CD">
        <w:rPr>
          <w:rStyle w:val="StyleBoldUnderline"/>
        </w:rPr>
        <w:t xml:space="preserve"> illicit activities.</w:t>
      </w:r>
      <w:r w:rsidRPr="008254CD">
        <w:rPr>
          <w:rStyle w:val="StyleBoldUnderline"/>
          <w:b w:val="0"/>
          <w:sz w:val="12"/>
          <w:u w:val="none"/>
        </w:rPr>
        <w:t>¶</w:t>
      </w:r>
      <w:r w:rsidRPr="008254CD">
        <w:rPr>
          <w:rStyle w:val="StyleBoldUnderline"/>
          <w:b w:val="0"/>
          <w:sz w:val="14"/>
          <w:u w:val="none"/>
        </w:rPr>
        <w:t xml:space="preserve"> </w:t>
      </w:r>
      <w:r w:rsidRPr="008254CD">
        <w:rPr>
          <w:rStyle w:val="StyleBoldUnderline"/>
        </w:rPr>
        <w:t>Cuba's shift reflects changes in the country's leadership and a preoccupation with domestic economic problems,</w:t>
      </w:r>
      <w:r w:rsidRPr="008254CD">
        <w:rPr>
          <w:rStyle w:val="StyleBoldUnderline"/>
          <w:b w:val="0"/>
          <w:sz w:val="14"/>
          <w:u w:val="none"/>
        </w:rPr>
        <w:t xml:space="preserve"> analysts say.</w:t>
      </w:r>
    </w:p>
    <w:p w:rsidR="002802F3" w:rsidRDefault="002802F3" w:rsidP="002802F3">
      <w:pPr>
        <w:rPr>
          <w:rStyle w:val="StyleBoldUnderline"/>
          <w:b w:val="0"/>
          <w:sz w:val="16"/>
          <w:u w:val="none"/>
        </w:rPr>
      </w:pPr>
    </w:p>
    <w:p w:rsidR="002802F3" w:rsidRPr="004B4C00" w:rsidRDefault="002802F3" w:rsidP="002802F3">
      <w:pPr>
        <w:pStyle w:val="Heading4"/>
        <w:rPr>
          <w:rStyle w:val="StyleStyleBold12pt"/>
          <w:b/>
        </w:rPr>
      </w:pPr>
      <w:r>
        <w:rPr>
          <w:rStyle w:val="StyleStyleBold12pt"/>
          <w:b/>
        </w:rPr>
        <w:t>Cuba should not be listed as a state sponsor of terrorism</w:t>
      </w:r>
    </w:p>
    <w:p w:rsidR="002802F3" w:rsidRPr="004B4C00" w:rsidRDefault="002802F3" w:rsidP="002802F3">
      <w:pPr>
        <w:rPr>
          <w:rStyle w:val="StyleStyleBold12pt"/>
          <w:b w:val="0"/>
          <w:sz w:val="16"/>
        </w:rPr>
      </w:pPr>
      <w:r w:rsidRPr="004B4C00">
        <w:rPr>
          <w:rStyle w:val="StyleStyleBold12pt"/>
        </w:rPr>
        <w:t>Hudson, 06/03/2013</w:t>
      </w:r>
      <w:r w:rsidRPr="004B4C00">
        <w:rPr>
          <w:rStyle w:val="StyleStyleBold12pt"/>
          <w:sz w:val="16"/>
        </w:rPr>
        <w:t xml:space="preserve"> </w:t>
      </w:r>
      <w:r w:rsidRPr="004B4C00">
        <w:rPr>
          <w:rStyle w:val="StyleStyleBold12pt"/>
          <w:b w:val="0"/>
          <w:sz w:val="16"/>
        </w:rPr>
        <w:t>(John Hudson, National Security reporter at Foreign Policy , “Rubio: Cuba belongs on the ‘state sponsors of terrorism' list”, The Cable, http://thecable.foreignpolicy.com/posts/2013/06/03/rubio_cuba_belongs_on_the_state_sponsor_of_terror_list)</w:t>
      </w:r>
    </w:p>
    <w:p w:rsidR="002802F3" w:rsidRPr="004B4C00" w:rsidRDefault="002802F3" w:rsidP="002802F3">
      <w:pPr>
        <w:rPr>
          <w:rStyle w:val="StyleBoldUnderline"/>
          <w:b w:val="0"/>
          <w:sz w:val="10"/>
          <w:u w:val="none"/>
        </w:rPr>
      </w:pPr>
      <w:r w:rsidRPr="004B4C00">
        <w:rPr>
          <w:rStyle w:val="StyleBoldUnderline"/>
          <w:b w:val="0"/>
          <w:sz w:val="12"/>
          <w:u w:val="none"/>
        </w:rPr>
        <w:t>¶</w:t>
      </w:r>
      <w:r w:rsidRPr="004B4C00">
        <w:rPr>
          <w:rStyle w:val="StyleBoldUnderline"/>
          <w:b w:val="0"/>
          <w:sz w:val="10"/>
          <w:u w:val="none"/>
        </w:rPr>
        <w:t xml:space="preserve"> </w:t>
      </w:r>
      <w:r w:rsidRPr="004B4C00">
        <w:rPr>
          <w:rStyle w:val="StyleBoldUnderline"/>
        </w:rPr>
        <w:t>Critics allege that State's rationale for keeping Cuba on the list is increasingly thin and say the island nation shares little in common with the list's other members: Iran, Syria, and Sudan or those that didn't make the list, and arguably should, such as North Korea and Pakistan</w:t>
      </w:r>
      <w:r w:rsidRPr="004B4C00">
        <w:rPr>
          <w:rStyle w:val="StyleBoldUnderline"/>
          <w:b w:val="0"/>
          <w:sz w:val="10"/>
          <w:u w:val="none"/>
        </w:rPr>
        <w:t>. They also latched on to a line in the report that says: "</w:t>
      </w:r>
      <w:r w:rsidRPr="004B4C00">
        <w:rPr>
          <w:rStyle w:val="StyleBoldUnderline"/>
        </w:rPr>
        <w:t xml:space="preserve">There was no indication that the Cuban government provided weapons or paramilitary training to terrorist groups." </w:t>
      </w:r>
      <w:r w:rsidRPr="004B4C00">
        <w:rPr>
          <w:rStyle w:val="StyleBoldUnderline"/>
          <w:b w:val="0"/>
          <w:sz w:val="12"/>
          <w:u w:val="none"/>
        </w:rPr>
        <w:t>¶</w:t>
      </w:r>
      <w:r w:rsidRPr="004B4C00">
        <w:rPr>
          <w:rStyle w:val="StyleBoldUnderline"/>
          <w:sz w:val="12"/>
        </w:rPr>
        <w:t xml:space="preserve"> </w:t>
      </w:r>
      <w:r w:rsidRPr="004B4C00">
        <w:rPr>
          <w:rStyle w:val="StyleBoldUnderline"/>
          <w:b w:val="0"/>
          <w:sz w:val="12"/>
          <w:u w:val="none"/>
        </w:rPr>
        <w:t>¶</w:t>
      </w:r>
      <w:r w:rsidRPr="004B4C00">
        <w:rPr>
          <w:rStyle w:val="StyleBoldUnderline"/>
          <w:b w:val="0"/>
          <w:sz w:val="10"/>
          <w:u w:val="none"/>
        </w:rPr>
        <w:t xml:space="preserve"> "The report makes it clear that </w:t>
      </w:r>
      <w:r w:rsidRPr="004B4C00">
        <w:rPr>
          <w:rStyle w:val="StyleBoldUnderline"/>
        </w:rPr>
        <w:t>the State Department doesn't really believe that Cuba is a state sponsor of terrorism</w:t>
      </w:r>
      <w:r w:rsidRPr="004B4C00">
        <w:rPr>
          <w:rStyle w:val="StyleBoldUnderline"/>
          <w:b w:val="0"/>
          <w:sz w:val="10"/>
          <w:u w:val="none"/>
        </w:rPr>
        <w:t xml:space="preserve">," said Geoff Thale, program director at the left-leaning advocacy group Washington Office on Latin America. "Cuba is clearly on the terrorist list for political reasons." </w:t>
      </w:r>
    </w:p>
    <w:p w:rsidR="002802F3" w:rsidRPr="004B4C00" w:rsidRDefault="002802F3" w:rsidP="002802F3">
      <w:pPr>
        <w:rPr>
          <w:rStyle w:val="StyleBoldUnderline"/>
          <w:b w:val="0"/>
          <w:u w:val="none"/>
        </w:rPr>
      </w:pPr>
    </w:p>
    <w:p w:rsidR="002802F3" w:rsidRPr="004B4C00" w:rsidRDefault="002802F3" w:rsidP="002802F3">
      <w:pPr>
        <w:rPr>
          <w:rStyle w:val="StyleBoldUnderline"/>
          <w:b w:val="0"/>
          <w:u w:val="none"/>
        </w:rPr>
      </w:pPr>
    </w:p>
    <w:p w:rsidR="002802F3" w:rsidRPr="00F14AC2" w:rsidRDefault="002802F3" w:rsidP="002802F3">
      <w:pPr>
        <w:pStyle w:val="Heading4"/>
        <w:rPr>
          <w:rStyle w:val="StyleStyleBold12pt"/>
          <w:b/>
        </w:rPr>
      </w:pPr>
      <w:r>
        <w:rPr>
          <w:rStyle w:val="StyleStyleBold12pt"/>
          <w:b/>
        </w:rPr>
        <w:t xml:space="preserve">Cuba has not shown any signs of terrorist activity </w:t>
      </w:r>
    </w:p>
    <w:p w:rsidR="002802F3" w:rsidRPr="00F14AC2" w:rsidRDefault="002802F3" w:rsidP="002802F3">
      <w:pPr>
        <w:rPr>
          <w:rStyle w:val="StyleStyleBold12pt"/>
          <w:b w:val="0"/>
          <w:sz w:val="16"/>
        </w:rPr>
      </w:pPr>
      <w:r w:rsidRPr="00F14AC2">
        <w:rPr>
          <w:rStyle w:val="StyleStyleBold12pt"/>
        </w:rPr>
        <w:t xml:space="preserve">Rhodes, 03/12/2013 </w:t>
      </w:r>
      <w:r w:rsidRPr="00F14AC2">
        <w:t>(</w:t>
      </w:r>
      <w:r w:rsidRPr="00F14AC2">
        <w:rPr>
          <w:rStyle w:val="StyleStyleBold12pt"/>
          <w:b w:val="0"/>
          <w:sz w:val="16"/>
        </w:rPr>
        <w:t>Wayne Rhodes, Editor, Faith in Action, “Remove Cuba from State Sponsors of Terrorism list”, General Board of Church and Society, http://umc-gbcs.org/faith-in-action/remove-cuba-from-state-sponsors-of-terrorism-list)</w:t>
      </w:r>
    </w:p>
    <w:p w:rsidR="002802F3" w:rsidRPr="00F14AC2" w:rsidRDefault="002802F3" w:rsidP="002802F3">
      <w:pPr>
        <w:rPr>
          <w:rStyle w:val="StyleBoldUnderline"/>
        </w:rPr>
      </w:pPr>
      <w:r w:rsidRPr="00F14AC2">
        <w:rPr>
          <w:sz w:val="16"/>
        </w:rPr>
        <w:t>It will positively impact the U.S. relationship with all of our Latin America neighbors.</w:t>
      </w:r>
      <w:r w:rsidRPr="00F14AC2">
        <w:rPr>
          <w:sz w:val="12"/>
        </w:rPr>
        <w:t>¶</w:t>
      </w:r>
      <w:r w:rsidRPr="00F14AC2">
        <w:rPr>
          <w:rStyle w:val="StyleStyleBold12pt"/>
          <w:b w:val="0"/>
          <w:sz w:val="16"/>
        </w:rPr>
        <w:t xml:space="preserve"> “</w:t>
      </w:r>
      <w:r w:rsidRPr="00F14AC2">
        <w:rPr>
          <w:rStyle w:val="StyleBoldUnderline"/>
        </w:rPr>
        <w:t>Removal of Cuba from the list will allow the United States to take steps leading to normalized relations with Cuba</w:t>
      </w:r>
      <w:r w:rsidRPr="00F14AC2">
        <w:rPr>
          <w:rStyle w:val="StyleStyleBold12pt"/>
          <w:b w:val="0"/>
          <w:sz w:val="16"/>
        </w:rPr>
        <w:t>,” LAWG states, “</w:t>
      </w:r>
      <w:r w:rsidRPr="00F14AC2">
        <w:rPr>
          <w:rStyle w:val="StyleBoldUnderline"/>
        </w:rPr>
        <w:t>and it will positively impact the U.S. relationship with all of our Latin America neighbors.”</w:t>
      </w:r>
      <w:r w:rsidRPr="00F14AC2">
        <w:rPr>
          <w:rStyle w:val="StyleBoldUnderline"/>
          <w:b w:val="0"/>
          <w:sz w:val="12"/>
          <w:u w:val="none"/>
        </w:rPr>
        <w:t>¶</w:t>
      </w:r>
      <w:r w:rsidRPr="00F14AC2">
        <w:rPr>
          <w:rStyle w:val="StyleStyleBold12pt"/>
          <w:b w:val="0"/>
          <w:sz w:val="16"/>
        </w:rPr>
        <w:t xml:space="preserve"> Founded in 1983, LAWG leads one of the United States’ longest-standing coalitions dedicated to foreign policy. LAWG and its sister organization, the Latin America Working Group Education Fund, work with more than 60 major religious, humanitarian, grassroots and policy organizations to directly influence decision makers in Washington, D.C.</w:t>
      </w:r>
      <w:r w:rsidRPr="00F14AC2">
        <w:rPr>
          <w:rStyle w:val="StyleStyleBold12pt"/>
          <w:b w:val="0"/>
          <w:sz w:val="12"/>
        </w:rPr>
        <w:t>¶</w:t>
      </w:r>
      <w:r w:rsidRPr="00F14AC2">
        <w:rPr>
          <w:rStyle w:val="StyleStyleBold12pt"/>
          <w:b w:val="0"/>
          <w:sz w:val="16"/>
        </w:rPr>
        <w:t xml:space="preserve"> The General Board of Church &amp; Societyand United Methodist Women are members of LAWG. The petition to remove Cuba from the State Sponsors of Terrorism list will be delivered to Raymond McGrath, coordinator of Cuban Affairs, Dept. of State; Ricardo Zuniga, National Security Council Western Hemisphere Division; and President Barack Obama.</w:t>
      </w:r>
      <w:r w:rsidRPr="00F14AC2">
        <w:rPr>
          <w:rStyle w:val="StyleStyleBold12pt"/>
          <w:b w:val="0"/>
          <w:sz w:val="12"/>
        </w:rPr>
        <w:t>¶</w:t>
      </w:r>
      <w:r w:rsidRPr="00F14AC2">
        <w:rPr>
          <w:rStyle w:val="StyleStyleBold12pt"/>
          <w:b w:val="0"/>
          <w:sz w:val="16"/>
        </w:rPr>
        <w:t xml:space="preserve"> United Methodist resolution</w:t>
      </w:r>
      <w:r w:rsidRPr="00F14AC2">
        <w:rPr>
          <w:rStyle w:val="StyleStyleBold12pt"/>
          <w:b w:val="0"/>
          <w:sz w:val="12"/>
        </w:rPr>
        <w:t>¶</w:t>
      </w:r>
      <w:r w:rsidRPr="00F14AC2">
        <w:rPr>
          <w:rStyle w:val="StyleStyleBold12pt"/>
          <w:b w:val="0"/>
          <w:sz w:val="16"/>
        </w:rPr>
        <w:t xml:space="preserve"> The United Methodist General Conference, the denomination’s highest policy-setting entity, has called for an end to the U.S. embargo on Cuba in its Book of Resolutions (#6059). The resolution was first adopted in 2004 and revised in 2008.</w:t>
      </w:r>
      <w:r w:rsidRPr="00F14AC2">
        <w:rPr>
          <w:rStyle w:val="StyleStyleBold12pt"/>
          <w:b w:val="0"/>
          <w:sz w:val="12"/>
        </w:rPr>
        <w:t>¶</w:t>
      </w:r>
      <w:r w:rsidRPr="00F14AC2">
        <w:rPr>
          <w:rStyle w:val="StyleStyleBold12pt"/>
          <w:b w:val="0"/>
          <w:sz w:val="16"/>
        </w:rPr>
        <w:t xml:space="preserve"> The United Methodist Church is linked in Christ with The Methodist Church of Cuba.</w:t>
      </w:r>
      <w:r w:rsidRPr="00F14AC2">
        <w:rPr>
          <w:rStyle w:val="StyleStyleBold12pt"/>
          <w:b w:val="0"/>
          <w:sz w:val="12"/>
        </w:rPr>
        <w:t>¶</w:t>
      </w:r>
      <w:r w:rsidRPr="00F14AC2">
        <w:rPr>
          <w:rStyle w:val="StyleStyleBold12pt"/>
          <w:b w:val="0"/>
          <w:sz w:val="16"/>
        </w:rPr>
        <w:t xml:space="preserve"> The resolution states: “The United Methodist Church is linked in Christ with The Methodist Church of </w:t>
      </w:r>
      <w:r w:rsidRPr="00F14AC2">
        <w:rPr>
          <w:rStyle w:val="StyleStyleBold12pt"/>
          <w:b w:val="0"/>
          <w:sz w:val="16"/>
        </w:rPr>
        <w:lastRenderedPageBreak/>
        <w:t>Cuba. We share a common heritage and mission. … We acknowledge the difficulties that our two churches continue to face in their mission partnership due to the US embargo and the lack of diplomatic relationships between the two countries.”</w:t>
      </w:r>
      <w:r w:rsidRPr="00F14AC2">
        <w:rPr>
          <w:rStyle w:val="StyleStyleBold12pt"/>
          <w:b w:val="0"/>
          <w:sz w:val="12"/>
        </w:rPr>
        <w:t>¶</w:t>
      </w:r>
      <w:r w:rsidRPr="00F14AC2">
        <w:rPr>
          <w:rStyle w:val="StyleStyleBold12pt"/>
          <w:b w:val="0"/>
          <w:sz w:val="16"/>
        </w:rPr>
        <w:t xml:space="preserve"> The resolution urges lifting the economic embargo against Cuba and “any other regulations, practices or measures enforcing the embargo law and to seek negotiations with the Cuban government for the purpose of resuming normal diplomatic relations.”</w:t>
      </w:r>
      <w:r w:rsidRPr="00F14AC2">
        <w:rPr>
          <w:rStyle w:val="StyleStyleBold12pt"/>
          <w:b w:val="0"/>
          <w:sz w:val="12"/>
        </w:rPr>
        <w:t>¶</w:t>
      </w:r>
      <w:r w:rsidRPr="00F14AC2">
        <w:rPr>
          <w:rStyle w:val="StyleStyleBold12pt"/>
          <w:b w:val="0"/>
          <w:sz w:val="16"/>
        </w:rPr>
        <w:t xml:space="preserve"> Reasons to remove Cuba from list</w:t>
      </w:r>
      <w:r w:rsidRPr="00F14AC2">
        <w:rPr>
          <w:rStyle w:val="StyleStyleBold12pt"/>
          <w:b w:val="0"/>
          <w:sz w:val="12"/>
        </w:rPr>
        <w:t>¶</w:t>
      </w:r>
      <w:r w:rsidRPr="00F14AC2">
        <w:rPr>
          <w:rStyle w:val="StyleStyleBold12pt"/>
          <w:b w:val="0"/>
          <w:sz w:val="16"/>
        </w:rPr>
        <w:t xml:space="preserve"> </w:t>
      </w:r>
      <w:r w:rsidRPr="00F14AC2">
        <w:rPr>
          <w:rStyle w:val="StyleBoldUnderline"/>
        </w:rPr>
        <w:t>There are several reasons</w:t>
      </w:r>
      <w:r w:rsidRPr="00F14AC2">
        <w:rPr>
          <w:rStyle w:val="StyleStyleBold12pt"/>
          <w:b w:val="0"/>
          <w:sz w:val="16"/>
        </w:rPr>
        <w:t xml:space="preserve">, according to LAWG, </w:t>
      </w:r>
      <w:r w:rsidRPr="00F14AC2">
        <w:rPr>
          <w:rStyle w:val="StyleBoldUnderline"/>
        </w:rPr>
        <w:t>why Cuba shouldn’t be on the list:</w:t>
      </w:r>
      <w:r w:rsidRPr="00F14AC2">
        <w:rPr>
          <w:rStyle w:val="StyleBoldUnderline"/>
          <w:b w:val="0"/>
          <w:sz w:val="12"/>
          <w:u w:val="none"/>
        </w:rPr>
        <w:t>¶</w:t>
      </w:r>
      <w:r w:rsidRPr="00F14AC2">
        <w:rPr>
          <w:rStyle w:val="StyleBoldUnderline"/>
          <w:sz w:val="12"/>
        </w:rPr>
        <w:t xml:space="preserve"> </w:t>
      </w:r>
      <w:r w:rsidRPr="00F14AC2">
        <w:rPr>
          <w:rStyle w:val="StyleStyleBold12pt"/>
          <w:b w:val="0"/>
          <w:sz w:val="16"/>
        </w:rPr>
        <w:t xml:space="preserve">• </w:t>
      </w:r>
      <w:r w:rsidRPr="00F14AC2">
        <w:rPr>
          <w:rStyle w:val="StyleBoldUnderline"/>
        </w:rPr>
        <w:t>Cuba is not a State Sponsor of Terrorism. State sponsors of terrorism are governments that provide logistical, financial, or political support to groups that carry out terrorist attacks on civilians. Cuba does not.</w:t>
      </w:r>
      <w:r w:rsidRPr="00F14AC2">
        <w:rPr>
          <w:rStyle w:val="StyleBoldUnderline"/>
          <w:b w:val="0"/>
          <w:sz w:val="12"/>
          <w:u w:val="none"/>
        </w:rPr>
        <w:t>¶</w:t>
      </w:r>
      <w:r w:rsidRPr="00F14AC2">
        <w:rPr>
          <w:rStyle w:val="StyleBoldUnderline"/>
          <w:sz w:val="12"/>
        </w:rPr>
        <w:t xml:space="preserve"> </w:t>
      </w:r>
      <w:r w:rsidRPr="00F14AC2">
        <w:rPr>
          <w:rStyle w:val="StyleBoldUnderline"/>
        </w:rPr>
        <w:t>• Cuba has made international commitments to combat terrorism</w:t>
      </w:r>
      <w:r w:rsidRPr="00F14AC2">
        <w:rPr>
          <w:rStyle w:val="StyleStyleBold12pt"/>
          <w:b w:val="0"/>
          <w:sz w:val="16"/>
        </w:rPr>
        <w:t>. Cuba has ratified all 12 international counterterrorism conventions, and Cuba has offered to sign a bilateral agreement with the United States on counterterrorism.</w:t>
      </w:r>
      <w:r w:rsidRPr="00F14AC2">
        <w:rPr>
          <w:rStyle w:val="StyleStyleBold12pt"/>
          <w:b w:val="0"/>
          <w:sz w:val="12"/>
        </w:rPr>
        <w:t>¶</w:t>
      </w:r>
      <w:r w:rsidRPr="00F14AC2">
        <w:rPr>
          <w:rStyle w:val="StyleStyleBold12pt"/>
          <w:b w:val="0"/>
          <w:sz w:val="16"/>
        </w:rPr>
        <w:t xml:space="preserve"> </w:t>
      </w:r>
      <w:r w:rsidRPr="00F14AC2">
        <w:rPr>
          <w:rStyle w:val="StyleBoldUnderline"/>
        </w:rPr>
        <w:t>• Cuba is a sponsor of the Colombian peace talks</w:t>
      </w:r>
      <w:r w:rsidRPr="00F14AC2">
        <w:rPr>
          <w:rStyle w:val="StyleStyleBold12pt"/>
          <w:b w:val="0"/>
          <w:sz w:val="16"/>
        </w:rPr>
        <w:t xml:space="preserve">. </w:t>
      </w:r>
      <w:r w:rsidRPr="00F14AC2">
        <w:rPr>
          <w:rStyle w:val="StyleBoldUnderline"/>
        </w:rPr>
        <w:t>Cuba is playing a constructive, mediating role recognized and lauded by the Colombian government in peace talks between the FARC guerrillas and the Colombian government</w:t>
      </w:r>
      <w:r w:rsidRPr="00F14AC2">
        <w:rPr>
          <w:rStyle w:val="StyleStyleBold12pt"/>
          <w:b w:val="0"/>
          <w:sz w:val="16"/>
        </w:rPr>
        <w:t>.</w:t>
      </w:r>
      <w:r w:rsidRPr="00F14AC2">
        <w:rPr>
          <w:rStyle w:val="StyleStyleBold12pt"/>
          <w:b w:val="0"/>
          <w:sz w:val="12"/>
        </w:rPr>
        <w:t>¶</w:t>
      </w:r>
      <w:r w:rsidRPr="00F14AC2">
        <w:rPr>
          <w:rStyle w:val="StyleStyleBold12pt"/>
          <w:b w:val="0"/>
          <w:sz w:val="16"/>
        </w:rPr>
        <w:t xml:space="preserve"> • </w:t>
      </w:r>
      <w:r w:rsidRPr="00F14AC2">
        <w:rPr>
          <w:rStyle w:val="StyleBoldUnderline"/>
        </w:rPr>
        <w:t>Cuba collaborates with the United States in counter-drug efforts</w:t>
      </w:r>
      <w:r w:rsidRPr="00F14AC2">
        <w:rPr>
          <w:rStyle w:val="StyleStyleBold12pt"/>
          <w:b w:val="0"/>
          <w:sz w:val="16"/>
        </w:rPr>
        <w:t xml:space="preserve">. Together, we interdict narcotics shipments in the Caribbean, and </w:t>
      </w:r>
      <w:r w:rsidRPr="00F14AC2">
        <w:rPr>
          <w:rStyle w:val="StyleBoldUnderline"/>
        </w:rPr>
        <w:t>the United States government acknowledges and even lauds this cooperation.</w:t>
      </w:r>
    </w:p>
    <w:p w:rsidR="002802F3" w:rsidRDefault="002802F3" w:rsidP="002802F3">
      <w:pPr>
        <w:rPr>
          <w:rStyle w:val="StyleStyleBold12pt"/>
          <w:b w:val="0"/>
        </w:rPr>
      </w:pPr>
    </w:p>
    <w:p w:rsidR="002802F3" w:rsidRDefault="002802F3" w:rsidP="002802F3">
      <w:pPr>
        <w:rPr>
          <w:rStyle w:val="StyleStyleBold12pt"/>
          <w:b w:val="0"/>
        </w:rPr>
      </w:pPr>
    </w:p>
    <w:p w:rsidR="002802F3" w:rsidRDefault="002802F3" w:rsidP="002802F3">
      <w:pPr>
        <w:pStyle w:val="Heading2"/>
        <w:rPr>
          <w:rStyle w:val="StyleStyleBold12pt"/>
          <w:b/>
          <w:bCs/>
          <w:sz w:val="32"/>
          <w:u w:val="single"/>
        </w:rPr>
      </w:pPr>
      <w:r>
        <w:rPr>
          <w:rStyle w:val="StyleStyleBold12pt"/>
          <w:b/>
          <w:bCs/>
          <w:sz w:val="32"/>
          <w:u w:val="single"/>
        </w:rPr>
        <w:lastRenderedPageBreak/>
        <w:t>Gradual Embargo CP</w:t>
      </w:r>
    </w:p>
    <w:p w:rsidR="002802F3" w:rsidRDefault="002802F3" w:rsidP="002802F3">
      <w:pPr>
        <w:pStyle w:val="Heading3"/>
      </w:pPr>
      <w:r>
        <w:lastRenderedPageBreak/>
        <w:t>1NC</w:t>
      </w:r>
    </w:p>
    <w:p w:rsidR="002802F3" w:rsidRPr="00C83F6E" w:rsidRDefault="002802F3" w:rsidP="002802F3">
      <w:pPr>
        <w:pStyle w:val="Heading4"/>
      </w:pPr>
      <w:r>
        <w:t xml:space="preserve">Text: The United States Federal Government should gradually remove the embargo on Cuba. </w:t>
      </w:r>
    </w:p>
    <w:p w:rsidR="002802F3" w:rsidRPr="0034750C" w:rsidRDefault="002802F3" w:rsidP="002802F3">
      <w:pPr>
        <w:pStyle w:val="Heading4"/>
        <w:rPr>
          <w:rStyle w:val="StyleStyleBold12pt"/>
          <w:b/>
        </w:rPr>
      </w:pPr>
      <w:r>
        <w:rPr>
          <w:rStyle w:val="StyleStyleBold12pt"/>
          <w:b/>
        </w:rPr>
        <w:t>Slowly removing the embargo solves best- Cuba can’t handle sudden change</w:t>
      </w:r>
    </w:p>
    <w:p w:rsidR="002802F3" w:rsidRPr="00F15389" w:rsidRDefault="002802F3" w:rsidP="002802F3">
      <w:pPr>
        <w:rPr>
          <w:rStyle w:val="StyleStyleBold12pt"/>
          <w:b w:val="0"/>
          <w:sz w:val="16"/>
        </w:rPr>
      </w:pPr>
      <w:r w:rsidRPr="00F15389">
        <w:rPr>
          <w:rStyle w:val="StyleStyleBold12pt"/>
        </w:rPr>
        <w:t>Zimmerman, 2010</w:t>
      </w:r>
      <w:r w:rsidRPr="00F15389">
        <w:t xml:space="preserve"> </w:t>
      </w:r>
      <w:r w:rsidRPr="00F15389">
        <w:rPr>
          <w:sz w:val="16"/>
        </w:rPr>
        <w:t>(Chelsea</w:t>
      </w:r>
      <w:r w:rsidRPr="00F15389">
        <w:rPr>
          <w:rStyle w:val="StyleStyleBold12pt"/>
          <w:b w:val="0"/>
          <w:sz w:val="16"/>
        </w:rPr>
        <w:t xml:space="preserve"> A. Zimmerman, studied at Barnard College, “Rethinking The Cuban Trade Embargo: An Opportune Time to Mend a Broken Policy”, Barnard College, http://www.thepresidency.org/storage/documents/Fellows2010/Zimmerman.pdf)</w:t>
      </w:r>
    </w:p>
    <w:p w:rsidR="002802F3" w:rsidRDefault="002802F3" w:rsidP="002802F3">
      <w:pPr>
        <w:rPr>
          <w:rStyle w:val="StyleBoldUnderline"/>
          <w:b w:val="0"/>
          <w:sz w:val="16"/>
          <w:u w:val="none"/>
        </w:rPr>
      </w:pPr>
      <w:r w:rsidRPr="0034750C">
        <w:rPr>
          <w:rStyle w:val="Emphasis"/>
        </w:rPr>
        <w:t>Elimination of the trade embargo immediately is not a feasible solution</w:t>
      </w:r>
      <w:r w:rsidRPr="0034750C">
        <w:rPr>
          <w:rStyle w:val="StyleBoldUnderline"/>
          <w:b w:val="0"/>
          <w:sz w:val="16"/>
          <w:u w:val="none"/>
        </w:rPr>
        <w:t>, as</w:t>
      </w:r>
      <w:r w:rsidRPr="0034750C">
        <w:rPr>
          <w:rStyle w:val="StyleBoldUnderline"/>
          <w:b w:val="0"/>
          <w:sz w:val="12"/>
          <w:u w:val="none"/>
        </w:rPr>
        <w:t>¶</w:t>
      </w:r>
      <w:r w:rsidRPr="0034750C">
        <w:rPr>
          <w:rStyle w:val="StyleBoldUnderline"/>
          <w:b w:val="0"/>
          <w:sz w:val="16"/>
          <w:u w:val="none"/>
        </w:rPr>
        <w:t xml:space="preserve"> </w:t>
      </w:r>
      <w:r w:rsidRPr="0034750C">
        <w:rPr>
          <w:rStyle w:val="StyleBoldUnderline"/>
        </w:rPr>
        <w:t>such a proposal would not attract sufficient political support</w:t>
      </w:r>
      <w:r w:rsidRPr="0034750C">
        <w:rPr>
          <w:rStyle w:val="StyleBoldUnderline"/>
          <w:b w:val="0"/>
          <w:sz w:val="16"/>
          <w:u w:val="none"/>
        </w:rPr>
        <w:t xml:space="preserve">. Furthermore, </w:t>
      </w:r>
      <w:r w:rsidRPr="0034750C">
        <w:rPr>
          <w:rStyle w:val="StyleBoldUnderline"/>
        </w:rPr>
        <w:t>the</w:t>
      </w:r>
      <w:r w:rsidRPr="0034750C">
        <w:rPr>
          <w:rStyle w:val="StyleBoldUnderline"/>
          <w:b w:val="0"/>
          <w:sz w:val="12"/>
          <w:u w:val="none"/>
        </w:rPr>
        <w:t>¶</w:t>
      </w:r>
      <w:r w:rsidRPr="0034750C">
        <w:rPr>
          <w:rStyle w:val="StyleBoldUnderline"/>
          <w:sz w:val="12"/>
        </w:rPr>
        <w:t xml:space="preserve"> </w:t>
      </w:r>
      <w:r w:rsidRPr="0034750C">
        <w:rPr>
          <w:rStyle w:val="StyleBoldUnderline"/>
        </w:rPr>
        <w:t>Cuban political and legal infrastructure does not have the capability of adapting to</w:t>
      </w:r>
      <w:r w:rsidRPr="0034750C">
        <w:rPr>
          <w:rStyle w:val="StyleBoldUnderline"/>
          <w:b w:val="0"/>
          <w:sz w:val="12"/>
          <w:u w:val="none"/>
        </w:rPr>
        <w:t>¶</w:t>
      </w:r>
      <w:r w:rsidRPr="0034750C">
        <w:rPr>
          <w:rStyle w:val="StyleBoldUnderline"/>
          <w:sz w:val="12"/>
        </w:rPr>
        <w:t xml:space="preserve"> </w:t>
      </w:r>
      <w:r w:rsidRPr="0034750C">
        <w:rPr>
          <w:rStyle w:val="StyleBoldUnderline"/>
        </w:rPr>
        <w:t>such a radical change</w:t>
      </w:r>
      <w:r w:rsidRPr="0034750C">
        <w:rPr>
          <w:rStyle w:val="StyleBoldUnderline"/>
          <w:b w:val="0"/>
          <w:sz w:val="16"/>
          <w:u w:val="none"/>
        </w:rPr>
        <w:t xml:space="preserve">. </w:t>
      </w:r>
      <w:r w:rsidRPr="0034750C">
        <w:rPr>
          <w:rStyle w:val="Emphasis"/>
        </w:rPr>
        <w:t>Instead</w:t>
      </w:r>
      <w:r w:rsidRPr="0034750C">
        <w:rPr>
          <w:rStyle w:val="StyleBoldUnderline"/>
          <w:b w:val="0"/>
          <w:sz w:val="16"/>
          <w:u w:val="none"/>
        </w:rPr>
        <w:t xml:space="preserve">, I recommend </w:t>
      </w:r>
      <w:r w:rsidRPr="0034750C">
        <w:rPr>
          <w:rStyle w:val="StyleBoldUnderline"/>
        </w:rPr>
        <w:t>incremental measures</w:t>
      </w:r>
      <w:r w:rsidRPr="0034750C">
        <w:rPr>
          <w:rStyle w:val="StyleBoldUnderline"/>
          <w:b w:val="0"/>
          <w:sz w:val="16"/>
          <w:u w:val="none"/>
        </w:rPr>
        <w:t xml:space="preserve"> </w:t>
      </w:r>
      <w:r w:rsidRPr="0034750C">
        <w:rPr>
          <w:rStyle w:val="StyleBoldUnderline"/>
        </w:rPr>
        <w:t>that would 1)</w:t>
      </w:r>
      <w:r w:rsidRPr="0034750C">
        <w:rPr>
          <w:rStyle w:val="StyleBoldUnderline"/>
          <w:b w:val="0"/>
          <w:sz w:val="12"/>
          <w:u w:val="none"/>
        </w:rPr>
        <w:t>¶</w:t>
      </w:r>
      <w:r w:rsidRPr="0034750C">
        <w:rPr>
          <w:rStyle w:val="StyleBoldUnderline"/>
          <w:sz w:val="12"/>
        </w:rPr>
        <w:t xml:space="preserve"> </w:t>
      </w:r>
      <w:r w:rsidRPr="0034750C">
        <w:rPr>
          <w:rStyle w:val="StyleBoldUnderline"/>
        </w:rPr>
        <w:t>reduce the restrictions on the financing of Cuba’s purchase of U.S. products by</w:t>
      </w:r>
      <w:r w:rsidRPr="0034750C">
        <w:rPr>
          <w:rStyle w:val="StyleBoldUnderline"/>
          <w:b w:val="0"/>
          <w:sz w:val="12"/>
          <w:u w:val="none"/>
        </w:rPr>
        <w:t>¶</w:t>
      </w:r>
      <w:r w:rsidRPr="0034750C">
        <w:rPr>
          <w:rStyle w:val="StyleBoldUnderline"/>
          <w:sz w:val="12"/>
        </w:rPr>
        <w:t xml:space="preserve"> </w:t>
      </w:r>
      <w:r w:rsidRPr="0034750C">
        <w:rPr>
          <w:rStyle w:val="StyleBoldUnderline"/>
        </w:rPr>
        <w:t>allowing payments to be made directly to U.S. banks; and 2) reduce and eventually</w:t>
      </w:r>
      <w:r w:rsidRPr="0034750C">
        <w:rPr>
          <w:rStyle w:val="StyleBoldUnderline"/>
          <w:b w:val="0"/>
          <w:sz w:val="12"/>
          <w:u w:val="none"/>
        </w:rPr>
        <w:t>¶</w:t>
      </w:r>
      <w:r w:rsidRPr="0034750C">
        <w:rPr>
          <w:rStyle w:val="StyleBoldUnderline"/>
          <w:sz w:val="12"/>
        </w:rPr>
        <w:t xml:space="preserve"> </w:t>
      </w:r>
      <w:r w:rsidRPr="0034750C">
        <w:rPr>
          <w:rStyle w:val="StyleBoldUnderline"/>
        </w:rPr>
        <w:t>eliminate the restrictions on travel by U.S. citizens to Cuba by initially permitting</w:t>
      </w:r>
      <w:r w:rsidRPr="0034750C">
        <w:rPr>
          <w:rStyle w:val="StyleBoldUnderline"/>
          <w:b w:val="0"/>
          <w:sz w:val="12"/>
          <w:u w:val="none"/>
        </w:rPr>
        <w:t>¶</w:t>
      </w:r>
      <w:r w:rsidRPr="0034750C">
        <w:rPr>
          <w:rStyle w:val="StyleBoldUnderline"/>
          <w:sz w:val="12"/>
        </w:rPr>
        <w:t xml:space="preserve"> </w:t>
      </w:r>
      <w:r w:rsidRPr="0034750C">
        <w:rPr>
          <w:rStyle w:val="StyleBoldUnderline"/>
        </w:rPr>
        <w:t>travel for educational and cultural purposes and eventually permitting direct</w:t>
      </w:r>
      <w:r w:rsidRPr="0034750C">
        <w:rPr>
          <w:rStyle w:val="StyleBoldUnderline"/>
          <w:b w:val="0"/>
          <w:sz w:val="12"/>
          <w:u w:val="none"/>
        </w:rPr>
        <w:t>¶</w:t>
      </w:r>
      <w:r w:rsidRPr="0034750C">
        <w:rPr>
          <w:rStyle w:val="StyleBoldUnderline"/>
          <w:sz w:val="12"/>
        </w:rPr>
        <w:t xml:space="preserve"> </w:t>
      </w:r>
      <w:r w:rsidRPr="0034750C">
        <w:rPr>
          <w:rStyle w:val="StyleBoldUnderline"/>
        </w:rPr>
        <w:t>commercial flights from the U.S. to Cuba</w:t>
      </w:r>
      <w:r w:rsidRPr="0034750C">
        <w:rPr>
          <w:rStyle w:val="StyleBoldUnderline"/>
          <w:b w:val="0"/>
          <w:sz w:val="16"/>
          <w:u w:val="none"/>
        </w:rPr>
        <w:t>. The U.S. International Trade</w:t>
      </w:r>
      <w:r w:rsidRPr="0034750C">
        <w:rPr>
          <w:rStyle w:val="StyleBoldUnderline"/>
          <w:b w:val="0"/>
          <w:sz w:val="12"/>
          <w:u w:val="none"/>
        </w:rPr>
        <w:t>¶</w:t>
      </w:r>
      <w:r w:rsidRPr="0034750C">
        <w:rPr>
          <w:rStyle w:val="StyleBoldUnderline"/>
          <w:b w:val="0"/>
          <w:sz w:val="16"/>
          <w:u w:val="none"/>
        </w:rPr>
        <w:t xml:space="preserve"> Commission’s analysis of the effects of government restrictions on export financing</w:t>
      </w:r>
      <w:r w:rsidRPr="0034750C">
        <w:rPr>
          <w:rStyle w:val="StyleBoldUnderline"/>
          <w:b w:val="0"/>
          <w:sz w:val="12"/>
          <w:u w:val="none"/>
        </w:rPr>
        <w:t>¶</w:t>
      </w:r>
      <w:r w:rsidRPr="0034750C">
        <w:rPr>
          <w:rStyle w:val="StyleBoldUnderline"/>
          <w:b w:val="0"/>
          <w:sz w:val="16"/>
          <w:u w:val="none"/>
        </w:rPr>
        <w:t xml:space="preserve"> estimates that the </w:t>
      </w:r>
      <w:r w:rsidRPr="0034750C">
        <w:rPr>
          <w:rStyle w:val="StyleBoldUnderline"/>
        </w:rPr>
        <w:t>U.S. share of Cuban agricultural, fish and forest product imports</w:t>
      </w:r>
      <w:r w:rsidRPr="0034750C">
        <w:rPr>
          <w:rStyle w:val="StyleBoldUnderline"/>
          <w:b w:val="0"/>
          <w:sz w:val="12"/>
          <w:u w:val="none"/>
        </w:rPr>
        <w:t>¶</w:t>
      </w:r>
      <w:r w:rsidRPr="0034750C">
        <w:rPr>
          <w:rStyle w:val="StyleBoldUnderline"/>
          <w:sz w:val="12"/>
        </w:rPr>
        <w:t xml:space="preserve"> </w:t>
      </w:r>
      <w:r w:rsidRPr="0034750C">
        <w:rPr>
          <w:rStyle w:val="StyleBoldUnderline"/>
        </w:rPr>
        <w:t>would increase between one-half and two-thirds</w:t>
      </w:r>
      <w:r w:rsidRPr="0034750C">
        <w:rPr>
          <w:rStyle w:val="StyleBoldUnderline"/>
          <w:b w:val="0"/>
          <w:sz w:val="16"/>
          <w:u w:val="none"/>
        </w:rPr>
        <w:t xml:space="preserve">, and that </w:t>
      </w:r>
      <w:r w:rsidRPr="0034750C">
        <w:rPr>
          <w:rStyle w:val="StyleBoldUnderline"/>
        </w:rPr>
        <w:t>all U.S. agricultural</w:t>
      </w:r>
      <w:r w:rsidRPr="0034750C">
        <w:rPr>
          <w:rStyle w:val="StyleBoldUnderline"/>
          <w:b w:val="0"/>
          <w:sz w:val="12"/>
          <w:u w:val="none"/>
        </w:rPr>
        <w:t>¶</w:t>
      </w:r>
      <w:r w:rsidRPr="0034750C">
        <w:rPr>
          <w:rStyle w:val="StyleBoldUnderline"/>
          <w:sz w:val="12"/>
        </w:rPr>
        <w:t xml:space="preserve"> </w:t>
      </w:r>
      <w:r w:rsidRPr="0034750C">
        <w:rPr>
          <w:rStyle w:val="StyleBoldUnderline"/>
        </w:rPr>
        <w:t xml:space="preserve">sectors would benefit from </w:t>
      </w:r>
      <w:r w:rsidRPr="0034750C">
        <w:rPr>
          <w:sz w:val="16"/>
        </w:rPr>
        <w:t>the</w:t>
      </w:r>
      <w:r w:rsidRPr="0034750C">
        <w:rPr>
          <w:rStyle w:val="StyleBoldUnderline"/>
        </w:rPr>
        <w:t xml:space="preserve"> lifting </w:t>
      </w:r>
      <w:r w:rsidRPr="0034750C">
        <w:rPr>
          <w:sz w:val="16"/>
        </w:rPr>
        <w:t>of</w:t>
      </w:r>
      <w:r w:rsidRPr="0034750C">
        <w:rPr>
          <w:rStyle w:val="StyleBoldUnderline"/>
        </w:rPr>
        <w:t xml:space="preserve"> </w:t>
      </w:r>
      <w:r w:rsidRPr="0034750C">
        <w:rPr>
          <w:sz w:val="16"/>
        </w:rPr>
        <w:t>financing</w:t>
      </w:r>
      <w:r w:rsidRPr="0034750C">
        <w:rPr>
          <w:rStyle w:val="StyleBoldUnderline"/>
        </w:rPr>
        <w:t xml:space="preserve"> restrictions</w:t>
      </w:r>
      <w:r w:rsidRPr="0034750C">
        <w:rPr>
          <w:rStyle w:val="StyleBoldUnderline"/>
          <w:b w:val="0"/>
          <w:sz w:val="16"/>
          <w:u w:val="none"/>
        </w:rPr>
        <w:t xml:space="preserve"> (U.S. International</w:t>
      </w:r>
      <w:r w:rsidRPr="0034750C">
        <w:rPr>
          <w:rStyle w:val="StyleBoldUnderline"/>
          <w:b w:val="0"/>
          <w:sz w:val="12"/>
          <w:u w:val="none"/>
        </w:rPr>
        <w:t>¶</w:t>
      </w:r>
      <w:r w:rsidRPr="0034750C">
        <w:rPr>
          <w:rStyle w:val="StyleBoldUnderline"/>
          <w:b w:val="0"/>
          <w:sz w:val="16"/>
          <w:u w:val="none"/>
        </w:rPr>
        <w:t xml:space="preserve"> Trade Commission). The Commission also studied the effect on U.S. agricultural</w:t>
      </w:r>
      <w:r w:rsidRPr="0034750C">
        <w:rPr>
          <w:rStyle w:val="StyleBoldUnderline"/>
          <w:b w:val="0"/>
          <w:sz w:val="12"/>
          <w:u w:val="none"/>
        </w:rPr>
        <w:t>¶</w:t>
      </w:r>
      <w:r w:rsidRPr="0034750C">
        <w:rPr>
          <w:rStyle w:val="StyleBoldUnderline"/>
          <w:b w:val="0"/>
          <w:sz w:val="16"/>
          <w:u w:val="none"/>
        </w:rPr>
        <w:t xml:space="preserve"> sales to Cuba </w:t>
      </w:r>
      <w:r w:rsidRPr="0034750C">
        <w:rPr>
          <w:rStyle w:val="StyleBoldUnderline"/>
        </w:rPr>
        <w:t>if travel restrictions were eliminated</w:t>
      </w:r>
      <w:r w:rsidRPr="0034750C">
        <w:rPr>
          <w:rStyle w:val="StyleBoldUnderline"/>
          <w:b w:val="0"/>
          <w:sz w:val="16"/>
          <w:u w:val="none"/>
        </w:rPr>
        <w:t xml:space="preserve">, and concluded that </w:t>
      </w:r>
      <w:r w:rsidRPr="0034750C">
        <w:rPr>
          <w:rStyle w:val="StyleBoldUnderline"/>
        </w:rPr>
        <w:t>significant</w:t>
      </w:r>
      <w:r w:rsidRPr="0034750C">
        <w:rPr>
          <w:rStyle w:val="StyleBoldUnderline"/>
          <w:b w:val="0"/>
          <w:sz w:val="12"/>
          <w:u w:val="none"/>
        </w:rPr>
        <w:t>¶</w:t>
      </w:r>
      <w:r w:rsidRPr="0034750C">
        <w:rPr>
          <w:rStyle w:val="StyleBoldUnderline"/>
          <w:sz w:val="12"/>
        </w:rPr>
        <w:t xml:space="preserve"> </w:t>
      </w:r>
      <w:r w:rsidRPr="0034750C">
        <w:rPr>
          <w:rStyle w:val="StyleBoldUnderline"/>
        </w:rPr>
        <w:t>increases in U.S. exports of processed foods, poultry, beef and pork and fish would</w:t>
      </w:r>
      <w:r w:rsidRPr="0034750C">
        <w:rPr>
          <w:rStyle w:val="StyleBoldUnderline"/>
          <w:b w:val="0"/>
          <w:sz w:val="12"/>
          <w:u w:val="none"/>
        </w:rPr>
        <w:t>¶</w:t>
      </w:r>
      <w:r w:rsidRPr="0034750C">
        <w:rPr>
          <w:rStyle w:val="StyleBoldUnderline"/>
          <w:sz w:val="12"/>
        </w:rPr>
        <w:t xml:space="preserve"> </w:t>
      </w:r>
      <w:r w:rsidRPr="0034750C">
        <w:rPr>
          <w:rStyle w:val="StyleBoldUnderline"/>
        </w:rPr>
        <w:t xml:space="preserve">result </w:t>
      </w:r>
      <w:r w:rsidRPr="0034750C">
        <w:rPr>
          <w:rStyle w:val="StyleBoldUnderline"/>
          <w:b w:val="0"/>
          <w:sz w:val="16"/>
          <w:u w:val="none"/>
        </w:rPr>
        <w:t>(U.S. International Trade Commission)</w:t>
      </w:r>
    </w:p>
    <w:p w:rsidR="002802F3" w:rsidRDefault="002802F3" w:rsidP="002802F3">
      <w:pPr>
        <w:rPr>
          <w:rStyle w:val="StyleBoldUnderline"/>
          <w:b w:val="0"/>
          <w:sz w:val="16"/>
          <w:u w:val="none"/>
        </w:rPr>
      </w:pPr>
    </w:p>
    <w:p w:rsidR="002802F3" w:rsidRPr="002F540D" w:rsidRDefault="002802F3" w:rsidP="002802F3">
      <w:pPr>
        <w:pStyle w:val="Heading4"/>
        <w:rPr>
          <w:rStyle w:val="StyleStyleBold12pt"/>
          <w:b/>
        </w:rPr>
      </w:pPr>
      <w:r>
        <w:rPr>
          <w:rStyle w:val="StyleStyleBold12pt"/>
          <w:b/>
        </w:rPr>
        <w:t>Abrupt unconditional engagement fails- the embargo should be tackled in steps</w:t>
      </w:r>
    </w:p>
    <w:p w:rsidR="002802F3" w:rsidRPr="002F540D" w:rsidRDefault="002802F3" w:rsidP="002802F3">
      <w:pPr>
        <w:rPr>
          <w:rStyle w:val="StyleStyleBold12pt"/>
          <w:b w:val="0"/>
          <w:sz w:val="16"/>
        </w:rPr>
      </w:pPr>
      <w:r w:rsidRPr="002F540D">
        <w:rPr>
          <w:rStyle w:val="StyleStyleBold12pt"/>
        </w:rPr>
        <w:t>Ribas, 2007</w:t>
      </w:r>
      <w:r w:rsidRPr="002F540D">
        <w:rPr>
          <w:rStyle w:val="StyleStyleBold12pt"/>
          <w:sz w:val="16"/>
        </w:rPr>
        <w:t xml:space="preserve"> </w:t>
      </w:r>
      <w:r w:rsidRPr="002F540D">
        <w:rPr>
          <w:rStyle w:val="StyleStyleBold12pt"/>
          <w:b w:val="0"/>
          <w:sz w:val="16"/>
        </w:rPr>
        <w:t>(Joseph Ribas, writer at RIRJ, “The Cuban Embargo: Why US Sanctions Fail and</w:t>
      </w:r>
      <w:r w:rsidRPr="002F540D">
        <w:rPr>
          <w:rStyle w:val="StyleStyleBold12pt"/>
          <w:b w:val="0"/>
          <w:sz w:val="12"/>
        </w:rPr>
        <w:t>¶</w:t>
      </w:r>
      <w:r w:rsidRPr="002F540D">
        <w:rPr>
          <w:rStyle w:val="StyleStyleBold12pt"/>
          <w:b w:val="0"/>
          <w:sz w:val="16"/>
        </w:rPr>
        <w:t xml:space="preserve"> What to do About it”, RURJ, 04/01/2007, http://scholarship.rollins.edu/cgi/viewcontent.cgi?article=1004&amp;context=rurj)</w:t>
      </w:r>
    </w:p>
    <w:p w:rsidR="002802F3" w:rsidRDefault="002802F3" w:rsidP="002802F3">
      <w:pPr>
        <w:rPr>
          <w:rStyle w:val="StyleBoldUnderline"/>
          <w:b w:val="0"/>
          <w:sz w:val="16"/>
          <w:u w:val="none"/>
        </w:rPr>
      </w:pPr>
      <w:r w:rsidRPr="00650C16">
        <w:rPr>
          <w:rStyle w:val="StyleBoldUnderline"/>
        </w:rPr>
        <w:t xml:space="preserve">Neither the embargo nor </w:t>
      </w:r>
      <w:r w:rsidRPr="00650C16">
        <w:rPr>
          <w:sz w:val="16"/>
        </w:rPr>
        <w:t>the</w:t>
      </w:r>
      <w:r w:rsidRPr="00650C16">
        <w:rPr>
          <w:rStyle w:val="StyleBoldUnderline"/>
        </w:rPr>
        <w:t xml:space="preserve"> engagement policy has produced a legitimate and tolerable Cuba</w:t>
      </w:r>
      <w:r w:rsidRPr="00650C16">
        <w:rPr>
          <w:rStyle w:val="StyleBoldUnderline"/>
          <w:b w:val="0"/>
          <w:sz w:val="12"/>
          <w:u w:val="none"/>
        </w:rPr>
        <w:t>¶</w:t>
      </w:r>
      <w:r w:rsidRPr="00650C16">
        <w:rPr>
          <w:rStyle w:val="StyleBoldUnderline"/>
          <w:sz w:val="12"/>
        </w:rPr>
        <w:t xml:space="preserve"> </w:t>
      </w:r>
      <w:r w:rsidRPr="00650C16">
        <w:rPr>
          <w:rStyle w:val="StyleBoldUnderline"/>
          <w:b w:val="0"/>
          <w:sz w:val="16"/>
          <w:u w:val="none"/>
        </w:rPr>
        <w:t xml:space="preserve">in the Post-Cold War world. </w:t>
      </w:r>
      <w:r w:rsidRPr="00650C16">
        <w:rPr>
          <w:rStyle w:val="StyleBoldUnderline"/>
        </w:rPr>
        <w:t>The US must work to maintain its leverage while integrating a</w:t>
      </w:r>
      <w:r w:rsidRPr="00650C16">
        <w:rPr>
          <w:rStyle w:val="StyleBoldUnderline"/>
          <w:b w:val="0"/>
          <w:sz w:val="12"/>
          <w:u w:val="none"/>
        </w:rPr>
        <w:t>¶</w:t>
      </w:r>
      <w:r w:rsidRPr="00650C16">
        <w:rPr>
          <w:rStyle w:val="StyleBoldUnderline"/>
          <w:sz w:val="12"/>
        </w:rPr>
        <w:t xml:space="preserve"> </w:t>
      </w:r>
      <w:r w:rsidRPr="00650C16">
        <w:rPr>
          <w:rStyle w:val="StyleBoldUnderline"/>
        </w:rPr>
        <w:t>policy that promotes positive change in Cuba.</w:t>
      </w:r>
      <w:r w:rsidRPr="00650C16">
        <w:rPr>
          <w:rStyle w:val="StyleBoldUnderline"/>
          <w:b w:val="0"/>
          <w:sz w:val="16"/>
          <w:u w:val="none"/>
        </w:rPr>
        <w:t xml:space="preserve"> </w:t>
      </w:r>
      <w:r w:rsidRPr="00650C16">
        <w:rPr>
          <w:rStyle w:val="StyleBoldUnderline"/>
        </w:rPr>
        <w:t xml:space="preserve">A nation ought </w:t>
      </w:r>
      <w:r w:rsidRPr="00650C16">
        <w:rPr>
          <w:rStyle w:val="Emphasis"/>
        </w:rPr>
        <w:t>not to replace embargo policy</w:t>
      </w:r>
      <w:r w:rsidRPr="00650C16">
        <w:rPr>
          <w:rStyle w:val="StyleBoldUnderline"/>
        </w:rPr>
        <w:t xml:space="preserve"> with</w:t>
      </w:r>
      <w:r w:rsidRPr="00650C16">
        <w:rPr>
          <w:rStyle w:val="StyleBoldUnderline"/>
          <w:b w:val="0"/>
          <w:sz w:val="12"/>
          <w:u w:val="none"/>
        </w:rPr>
        <w:t>¶</w:t>
      </w:r>
      <w:r w:rsidRPr="00650C16">
        <w:rPr>
          <w:rStyle w:val="StyleBoldUnderline"/>
          <w:sz w:val="12"/>
        </w:rPr>
        <w:t xml:space="preserve"> </w:t>
      </w:r>
      <w:r w:rsidRPr="00650C16">
        <w:rPr>
          <w:rStyle w:val="StyleBoldUnderline"/>
        </w:rPr>
        <w:t>a policy of engagement when engagement shows no greater promises of bringing about Cuban</w:t>
      </w:r>
      <w:r w:rsidRPr="00650C16">
        <w:rPr>
          <w:rStyle w:val="StyleBoldUnderline"/>
          <w:b w:val="0"/>
          <w:sz w:val="12"/>
          <w:u w:val="none"/>
        </w:rPr>
        <w:t>¶</w:t>
      </w:r>
      <w:r w:rsidRPr="00650C16">
        <w:rPr>
          <w:rStyle w:val="StyleBoldUnderline"/>
          <w:sz w:val="12"/>
        </w:rPr>
        <w:t xml:space="preserve"> </w:t>
      </w:r>
      <w:r w:rsidRPr="00650C16">
        <w:rPr>
          <w:rStyle w:val="StyleBoldUnderline"/>
        </w:rPr>
        <w:t>democratization.</w:t>
      </w:r>
      <w:r w:rsidRPr="00650C16">
        <w:rPr>
          <w:rStyle w:val="StyleBoldUnderline"/>
          <w:b w:val="0"/>
          <w:sz w:val="16"/>
          <w:u w:val="none"/>
        </w:rPr>
        <w:t xml:space="preserve"> </w:t>
      </w:r>
      <w:r w:rsidRPr="00650C16">
        <w:rPr>
          <w:rStyle w:val="Emphasis"/>
        </w:rPr>
        <w:t>Instead</w:t>
      </w:r>
      <w:r w:rsidRPr="00650C16">
        <w:rPr>
          <w:rStyle w:val="StyleBoldUnderline"/>
          <w:b w:val="0"/>
          <w:sz w:val="16"/>
          <w:u w:val="none"/>
        </w:rPr>
        <w:t xml:space="preserve">, </w:t>
      </w:r>
      <w:r w:rsidRPr="00650C16">
        <w:rPr>
          <w:rStyle w:val="StyleBoldUnderline"/>
        </w:rPr>
        <w:t>the first action needs to be closing</w:t>
      </w:r>
      <w:r w:rsidRPr="00650C16">
        <w:rPr>
          <w:sz w:val="16"/>
        </w:rPr>
        <w:t xml:space="preserve"> </w:t>
      </w:r>
      <w:r w:rsidRPr="00650C16">
        <w:rPr>
          <w:rStyle w:val="StyleBoldUnderline"/>
          <w:b w:val="0"/>
          <w:sz w:val="16"/>
          <w:u w:val="none"/>
        </w:rPr>
        <w:t xml:space="preserve">up the </w:t>
      </w:r>
      <w:r w:rsidRPr="00650C16">
        <w:rPr>
          <w:rStyle w:val="StyleBoldUnderline"/>
        </w:rPr>
        <w:t>loopholes in the embargo that</w:t>
      </w:r>
      <w:r w:rsidRPr="00650C16">
        <w:rPr>
          <w:rStyle w:val="StyleBoldUnderline"/>
          <w:b w:val="0"/>
          <w:sz w:val="12"/>
          <w:u w:val="none"/>
        </w:rPr>
        <w:t>¶</w:t>
      </w:r>
      <w:r w:rsidRPr="00650C16">
        <w:rPr>
          <w:rStyle w:val="StyleBoldUnderline"/>
          <w:sz w:val="12"/>
        </w:rPr>
        <w:t xml:space="preserve"> </w:t>
      </w:r>
      <w:r w:rsidRPr="00650C16">
        <w:rPr>
          <w:rStyle w:val="StyleBoldUnderline"/>
        </w:rPr>
        <w:t>render it ineffective at reaching its primary goal of blocking flows of hard US currency into</w:t>
      </w:r>
      <w:r w:rsidRPr="00650C16">
        <w:rPr>
          <w:rStyle w:val="StyleBoldUnderline"/>
          <w:b w:val="0"/>
          <w:sz w:val="12"/>
          <w:u w:val="none"/>
        </w:rPr>
        <w:t>¶</w:t>
      </w:r>
      <w:r w:rsidRPr="00650C16">
        <w:rPr>
          <w:rStyle w:val="StyleBoldUnderline"/>
          <w:sz w:val="12"/>
        </w:rPr>
        <w:t xml:space="preserve"> </w:t>
      </w:r>
      <w:r w:rsidRPr="00650C16">
        <w:rPr>
          <w:rStyle w:val="StyleBoldUnderline"/>
        </w:rPr>
        <w:t>Cuba.</w:t>
      </w:r>
      <w:r w:rsidRPr="00650C16">
        <w:rPr>
          <w:rStyle w:val="StyleBoldUnderline"/>
          <w:b w:val="0"/>
          <w:sz w:val="16"/>
          <w:u w:val="none"/>
        </w:rPr>
        <w:t xml:space="preserve"> Furthermore, </w:t>
      </w:r>
      <w:r w:rsidRPr="00650C16">
        <w:rPr>
          <w:rStyle w:val="Emphasis"/>
        </w:rPr>
        <w:t>unconditional engagement must be avoided.</w:t>
      </w:r>
      <w:r w:rsidRPr="00650C16">
        <w:rPr>
          <w:rStyle w:val="StyleBoldUnderline"/>
          <w:b w:val="0"/>
          <w:sz w:val="16"/>
          <w:u w:val="none"/>
        </w:rPr>
        <w:t xml:space="preserve"> </w:t>
      </w:r>
      <w:r w:rsidRPr="00650C16">
        <w:rPr>
          <w:rStyle w:val="StyleBoldUnderline"/>
        </w:rPr>
        <w:t>US lawmakers need to create a</w:t>
      </w:r>
      <w:r w:rsidRPr="00650C16">
        <w:rPr>
          <w:rStyle w:val="StyleBoldUnderline"/>
          <w:b w:val="0"/>
          <w:sz w:val="12"/>
          <w:u w:val="none"/>
        </w:rPr>
        <w:t>¶</w:t>
      </w:r>
      <w:r w:rsidRPr="00650C16">
        <w:rPr>
          <w:rStyle w:val="StyleBoldUnderline"/>
          <w:sz w:val="12"/>
        </w:rPr>
        <w:t xml:space="preserve"> </w:t>
      </w:r>
      <w:r w:rsidRPr="00650C16">
        <w:rPr>
          <w:rStyle w:val="StyleBoldUnderline"/>
        </w:rPr>
        <w:t>modern hybrid policy to promote a peaceful democratization of Cuba</w:t>
      </w:r>
      <w:r w:rsidRPr="00650C16">
        <w:rPr>
          <w:rStyle w:val="StyleBoldUnderline"/>
          <w:b w:val="0"/>
          <w:sz w:val="16"/>
          <w:u w:val="none"/>
        </w:rPr>
        <w:t>. As power in Castro’s rule</w:t>
      </w:r>
      <w:r w:rsidRPr="00650C16">
        <w:rPr>
          <w:rStyle w:val="StyleBoldUnderline"/>
          <w:b w:val="0"/>
          <w:sz w:val="12"/>
          <w:u w:val="none"/>
        </w:rPr>
        <w:t>¶</w:t>
      </w:r>
      <w:r w:rsidRPr="00650C16">
        <w:rPr>
          <w:rStyle w:val="StyleBoldUnderline"/>
          <w:b w:val="0"/>
          <w:sz w:val="16"/>
          <w:u w:val="none"/>
        </w:rPr>
        <w:t xml:space="preserve"> of Cuba is turned over to Raul, </w:t>
      </w:r>
      <w:r w:rsidRPr="00650C16">
        <w:rPr>
          <w:rStyle w:val="StyleBoldUnderline"/>
        </w:rPr>
        <w:t>Cuba will continue to remain communist and centralized</w:t>
      </w:r>
      <w:r w:rsidRPr="00650C16">
        <w:rPr>
          <w:rStyle w:val="StyleBoldUnderline"/>
          <w:b w:val="0"/>
          <w:sz w:val="16"/>
          <w:u w:val="none"/>
        </w:rPr>
        <w:t>. It is not</w:t>
      </w:r>
      <w:r w:rsidRPr="00650C16">
        <w:rPr>
          <w:rStyle w:val="StyleBoldUnderline"/>
          <w:b w:val="0"/>
          <w:sz w:val="12"/>
          <w:u w:val="none"/>
        </w:rPr>
        <w:t>¶</w:t>
      </w:r>
      <w:r w:rsidRPr="00650C16">
        <w:rPr>
          <w:rStyle w:val="StyleBoldUnderline"/>
          <w:b w:val="0"/>
          <w:sz w:val="16"/>
          <w:u w:val="none"/>
        </w:rPr>
        <w:t xml:space="preserve"> the single ruler system that it was once thought to be. Now, </w:t>
      </w:r>
      <w:r w:rsidRPr="00650C16">
        <w:rPr>
          <w:rStyle w:val="StyleBoldUnderline"/>
        </w:rPr>
        <w:t>US policy requires reevaluation if</w:t>
      </w:r>
      <w:r w:rsidRPr="00650C16">
        <w:rPr>
          <w:rStyle w:val="StyleBoldUnderline"/>
          <w:b w:val="0"/>
          <w:sz w:val="12"/>
          <w:u w:val="none"/>
        </w:rPr>
        <w:t>¶</w:t>
      </w:r>
      <w:r w:rsidRPr="00650C16">
        <w:rPr>
          <w:rStyle w:val="StyleBoldUnderline"/>
          <w:sz w:val="12"/>
        </w:rPr>
        <w:t xml:space="preserve"> </w:t>
      </w:r>
      <w:r w:rsidRPr="00650C16">
        <w:rPr>
          <w:rStyle w:val="StyleBoldUnderline"/>
        </w:rPr>
        <w:t>there is to be a peaceful transition to democratization in Cuba</w:t>
      </w:r>
      <w:r w:rsidRPr="00650C16">
        <w:rPr>
          <w:rStyle w:val="StyleBoldUnderline"/>
          <w:b w:val="0"/>
          <w:sz w:val="16"/>
          <w:u w:val="none"/>
        </w:rPr>
        <w:t>, with the appropriate first step</w:t>
      </w:r>
      <w:r w:rsidRPr="00650C16">
        <w:rPr>
          <w:rStyle w:val="StyleBoldUnderline"/>
          <w:b w:val="0"/>
          <w:sz w:val="12"/>
          <w:u w:val="none"/>
        </w:rPr>
        <w:t>¶</w:t>
      </w:r>
      <w:r w:rsidRPr="00650C16">
        <w:rPr>
          <w:rStyle w:val="StyleBoldUnderline"/>
          <w:b w:val="0"/>
          <w:sz w:val="16"/>
          <w:u w:val="none"/>
        </w:rPr>
        <w:t xml:space="preserve"> being for the US to enforce a reduction of immigration from Cuba.</w:t>
      </w:r>
    </w:p>
    <w:p w:rsidR="002802F3" w:rsidRPr="00B62F1D" w:rsidRDefault="002802F3" w:rsidP="002802F3">
      <w:pPr>
        <w:pStyle w:val="Heading3"/>
        <w:rPr>
          <w:rStyle w:val="StyleBoldUnderline"/>
          <w:b/>
          <w:bCs/>
          <w:sz w:val="32"/>
        </w:rPr>
      </w:pPr>
      <w:r>
        <w:rPr>
          <w:rStyle w:val="StyleBoldUnderline"/>
          <w:b/>
          <w:bCs/>
          <w:sz w:val="32"/>
        </w:rPr>
        <w:lastRenderedPageBreak/>
        <w:t>AT: Links to Politics</w:t>
      </w:r>
    </w:p>
    <w:p w:rsidR="002802F3" w:rsidRPr="000E0077" w:rsidRDefault="002802F3" w:rsidP="002802F3">
      <w:pPr>
        <w:pStyle w:val="Heading4"/>
        <w:rPr>
          <w:rStyle w:val="StyleStyleBold12pt"/>
          <w:b/>
        </w:rPr>
      </w:pPr>
      <w:r w:rsidRPr="000E0077">
        <w:rPr>
          <w:rStyle w:val="StyleStyleBold12pt"/>
          <w:b/>
        </w:rPr>
        <w:t xml:space="preserve">Obama should </w:t>
      </w:r>
      <w:r>
        <w:rPr>
          <w:rStyle w:val="StyleStyleBold12pt"/>
          <w:b/>
        </w:rPr>
        <w:t xml:space="preserve">slowly </w:t>
      </w:r>
      <w:r w:rsidRPr="000E0077">
        <w:rPr>
          <w:rStyle w:val="StyleStyleBold12pt"/>
          <w:b/>
        </w:rPr>
        <w:t xml:space="preserve">loosen </w:t>
      </w:r>
      <w:r>
        <w:rPr>
          <w:rStyle w:val="StyleStyleBold12pt"/>
          <w:b/>
        </w:rPr>
        <w:t xml:space="preserve">the </w:t>
      </w:r>
      <w:r w:rsidRPr="000E0077">
        <w:rPr>
          <w:rStyle w:val="StyleStyleBold12pt"/>
          <w:b/>
        </w:rPr>
        <w:t>Cuba embargo</w:t>
      </w:r>
      <w:r>
        <w:rPr>
          <w:rStyle w:val="StyleStyleBold12pt"/>
          <w:b/>
        </w:rPr>
        <w:t xml:space="preserve"> through executive fiat</w:t>
      </w:r>
    </w:p>
    <w:p w:rsidR="002802F3" w:rsidRPr="000E0077" w:rsidRDefault="002802F3" w:rsidP="002802F3">
      <w:pPr>
        <w:rPr>
          <w:rStyle w:val="StyleStyleBold12pt"/>
          <w:b w:val="0"/>
          <w:sz w:val="16"/>
        </w:rPr>
      </w:pPr>
      <w:r w:rsidRPr="000E0077">
        <w:rPr>
          <w:rStyle w:val="StyleStyleBold12pt"/>
        </w:rPr>
        <w:t>Goad, 02/20/2013</w:t>
      </w:r>
      <w:r w:rsidRPr="000E0077">
        <w:rPr>
          <w:rStyle w:val="StyleStyleBold12pt"/>
          <w:sz w:val="16"/>
        </w:rPr>
        <w:t xml:space="preserve"> </w:t>
      </w:r>
      <w:r w:rsidRPr="000E0077">
        <w:rPr>
          <w:rStyle w:val="StyleStyleBold12pt"/>
          <w:b w:val="0"/>
          <w:sz w:val="16"/>
        </w:rPr>
        <w:t>(Ben Goad, Reporter at The Hill, “Report</w:t>
      </w:r>
      <w:r w:rsidRPr="000E0077">
        <w:rPr>
          <w:rStyle w:val="StyleStyleBold12pt"/>
          <w:b w:val="0"/>
          <w:sz w:val="20"/>
        </w:rPr>
        <w:t xml:space="preserve">: </w:t>
      </w:r>
      <w:r w:rsidRPr="000E0077">
        <w:rPr>
          <w:rStyle w:val="StyleStyleBold12pt"/>
          <w:sz w:val="24"/>
          <w:u w:val="single"/>
        </w:rPr>
        <w:t>OBAMA SHOULD LOOSEN CUBA EMBARGO BY EXECUTIVE FIAT</w:t>
      </w:r>
      <w:r w:rsidRPr="000E0077">
        <w:rPr>
          <w:rStyle w:val="StyleStyleBold12pt"/>
          <w:b w:val="0"/>
          <w:sz w:val="16"/>
        </w:rPr>
        <w:t>”, The Hill, http://thehill.com/blogs/regwatch/administration/284033-obama-urged-to-loosen-cuba-embargo-restrictions-via-executive-fiat-)</w:t>
      </w:r>
    </w:p>
    <w:p w:rsidR="002802F3" w:rsidRPr="000E0077" w:rsidRDefault="002802F3" w:rsidP="002802F3">
      <w:pPr>
        <w:rPr>
          <w:rStyle w:val="StyleBoldUnderline"/>
          <w:b w:val="0"/>
          <w:sz w:val="16"/>
          <w:u w:val="none"/>
        </w:rPr>
      </w:pPr>
      <w:r w:rsidRPr="000E0077">
        <w:rPr>
          <w:rStyle w:val="StyleBoldUnderline"/>
        </w:rPr>
        <w:t xml:space="preserve">President Obama should </w:t>
      </w:r>
      <w:r w:rsidRPr="000E0077">
        <w:rPr>
          <w:rStyle w:val="Emphasis"/>
        </w:rPr>
        <w:t>unilaterally</w:t>
      </w:r>
      <w:r w:rsidRPr="000E0077">
        <w:rPr>
          <w:rStyle w:val="StyleBoldUnderline"/>
        </w:rPr>
        <w:t xml:space="preserve"> act to promote free-market growth in communist Cuba by easing </w:t>
      </w:r>
      <w:r w:rsidRPr="000E0077">
        <w:rPr>
          <w:rStyle w:val="Emphasis"/>
        </w:rPr>
        <w:t>a series of financial and travel restrictions</w:t>
      </w:r>
      <w:r w:rsidRPr="000E0077">
        <w:rPr>
          <w:rStyle w:val="StyleBoldUnderline"/>
        </w:rPr>
        <w:t xml:space="preserve">, </w:t>
      </w:r>
      <w:r w:rsidRPr="000E0077">
        <w:rPr>
          <w:sz w:val="16"/>
        </w:rPr>
        <w:t>a pair of international policy groups contends in a new report.</w:t>
      </w:r>
      <w:r>
        <w:rPr>
          <w:rStyle w:val="StyleBoldUnderline"/>
        </w:rPr>
        <w:t xml:space="preserve"> </w:t>
      </w:r>
      <w:r w:rsidRPr="000E0077">
        <w:rPr>
          <w:rStyle w:val="StyleBoldUnderline"/>
          <w:b w:val="0"/>
          <w:sz w:val="16"/>
          <w:u w:val="none"/>
        </w:rPr>
        <w:t xml:space="preserve">Already, </w:t>
      </w:r>
      <w:r w:rsidRPr="000E0077">
        <w:rPr>
          <w:rStyle w:val="StyleBoldUnderline"/>
        </w:rPr>
        <w:t>steps taken by</w:t>
      </w:r>
      <w:r w:rsidRPr="000E0077">
        <w:rPr>
          <w:rStyle w:val="StyleBoldUnderline"/>
          <w:b w:val="0"/>
          <w:sz w:val="16"/>
          <w:u w:val="none"/>
        </w:rPr>
        <w:t xml:space="preserve"> the </w:t>
      </w:r>
      <w:r w:rsidRPr="000E0077">
        <w:rPr>
          <w:rStyle w:val="StyleBoldUnderline"/>
        </w:rPr>
        <w:t>Obama</w:t>
      </w:r>
      <w:r w:rsidRPr="000E0077">
        <w:rPr>
          <w:rStyle w:val="StyleBoldUnderline"/>
          <w:b w:val="0"/>
          <w:sz w:val="16"/>
          <w:u w:val="none"/>
        </w:rPr>
        <w:t xml:space="preserve"> administration </w:t>
      </w:r>
      <w:r w:rsidRPr="000E0077">
        <w:rPr>
          <w:rStyle w:val="StyleBoldUnderline"/>
        </w:rPr>
        <w:t>and</w:t>
      </w:r>
      <w:r w:rsidRPr="000E0077">
        <w:rPr>
          <w:rStyle w:val="StyleBoldUnderline"/>
          <w:b w:val="0"/>
          <w:sz w:val="16"/>
          <w:u w:val="none"/>
        </w:rPr>
        <w:t xml:space="preserve"> the </w:t>
      </w:r>
      <w:r w:rsidRPr="000E0077">
        <w:rPr>
          <w:rStyle w:val="StyleBoldUnderline"/>
        </w:rPr>
        <w:t>Cuba</w:t>
      </w:r>
      <w:r w:rsidRPr="000E0077">
        <w:rPr>
          <w:rStyle w:val="StyleBoldUnderline"/>
          <w:b w:val="0"/>
          <w:sz w:val="16"/>
          <w:u w:val="none"/>
        </w:rPr>
        <w:t>n government hav</w:t>
      </w:r>
      <w:r w:rsidRPr="000E0077">
        <w:rPr>
          <w:rStyle w:val="StyleBoldUnderline"/>
        </w:rPr>
        <w:t>e helped to spawn a budding independent private sector,</w:t>
      </w:r>
      <w:r w:rsidRPr="000E0077">
        <w:rPr>
          <w:rStyle w:val="StyleBoldUnderline"/>
          <w:b w:val="0"/>
          <w:sz w:val="16"/>
          <w:u w:val="none"/>
        </w:rPr>
        <w:t xml:space="preserve"> the Americas Society and Council of the Americas determined following three years of talks and research. But progress has stalled, the business-backed undertaking concluded. “Unfortunately, </w:t>
      </w:r>
      <w:r w:rsidRPr="000E0077">
        <w:rPr>
          <w:sz w:val="16"/>
        </w:rPr>
        <w:t>the</w:t>
      </w:r>
      <w:r w:rsidRPr="000E0077">
        <w:rPr>
          <w:rStyle w:val="StyleBoldUnderline"/>
        </w:rPr>
        <w:t xml:space="preserve"> changes on both sides have not gone far enough</w:t>
      </w:r>
      <w:r w:rsidRPr="000E0077">
        <w:rPr>
          <w:rStyle w:val="StyleBoldUnderline"/>
          <w:b w:val="0"/>
          <w:sz w:val="16"/>
          <w:u w:val="none"/>
        </w:rPr>
        <w:t xml:space="preserve">,” the groups found. “The two countries remain in diplomatic deadlock—creating an opportunity for private groups to provide channels to share information and build contacts.” The report, issued Wednesday, lays out a series of steps that Obama can take without backing from Congress. </w:t>
      </w:r>
      <w:r w:rsidRPr="000E0077">
        <w:rPr>
          <w:rStyle w:val="StyleBoldUnderline"/>
        </w:rPr>
        <w:t>The president could create exceptions to trade prohibitions that would allow American businesses and vendors to buy art, merchandise and other products from verifiably independent Cuban sellers, according to the report.</w:t>
      </w:r>
      <w:r>
        <w:rPr>
          <w:rStyle w:val="StyleBoldUnderline"/>
        </w:rPr>
        <w:t xml:space="preserve"> </w:t>
      </w:r>
      <w:r w:rsidRPr="000E0077">
        <w:rPr>
          <w:rStyle w:val="StyleBoldUnderline"/>
        </w:rPr>
        <w:t>Existing regulations could be amended to broaden the range of products that can be exported to the nation,</w:t>
      </w:r>
      <w:r w:rsidRPr="000E0077">
        <w:rPr>
          <w:rStyle w:val="StyleBoldUnderline"/>
          <w:b w:val="0"/>
          <w:sz w:val="16"/>
          <w:u w:val="none"/>
        </w:rPr>
        <w:t xml:space="preserve"> the groups found. The report also calls for expanded licensed travel for U.S. executives, legal experts and organizations that could help to create an infrastructure to support increased free-market trade. </w:t>
      </w:r>
    </w:p>
    <w:p w:rsidR="002802F3" w:rsidRDefault="002802F3" w:rsidP="002802F3">
      <w:pPr>
        <w:rPr>
          <w:rStyle w:val="StyleBoldUnderline"/>
          <w:b w:val="0"/>
          <w:sz w:val="16"/>
          <w:u w:val="none"/>
        </w:rPr>
      </w:pPr>
    </w:p>
    <w:p w:rsidR="002802F3" w:rsidRDefault="002802F3" w:rsidP="002802F3">
      <w:pPr>
        <w:rPr>
          <w:rStyle w:val="StyleBoldUnderline"/>
          <w:b w:val="0"/>
          <w:sz w:val="16"/>
          <w:u w:val="none"/>
        </w:rPr>
      </w:pPr>
    </w:p>
    <w:p w:rsidR="002802F3" w:rsidRPr="00B62F1D" w:rsidRDefault="002802F3" w:rsidP="002802F3">
      <w:pPr>
        <w:pStyle w:val="Heading4"/>
        <w:rPr>
          <w:rStyle w:val="StyleStyleBold12pt"/>
          <w:b/>
        </w:rPr>
      </w:pPr>
      <w:r>
        <w:rPr>
          <w:rStyle w:val="StyleStyleBold12pt"/>
          <w:b/>
        </w:rPr>
        <w:t>Gradual easing of the embargo is key- otherwise CANF backlash prevents plan passage in congress</w:t>
      </w:r>
    </w:p>
    <w:p w:rsidR="002802F3" w:rsidRDefault="002802F3" w:rsidP="002802F3">
      <w:pPr>
        <w:rPr>
          <w:rStyle w:val="StyleBoldUnderline"/>
        </w:rPr>
      </w:pPr>
      <w:r w:rsidRPr="00AF586A">
        <w:rPr>
          <w:rStyle w:val="StyleStyleBold12pt"/>
        </w:rPr>
        <w:t>Arzeno, 2003</w:t>
      </w:r>
      <w:r w:rsidRPr="00AF586A">
        <w:rPr>
          <w:rStyle w:val="StyleStyleBold12pt"/>
          <w:sz w:val="16"/>
        </w:rPr>
        <w:t xml:space="preserve"> </w:t>
      </w:r>
      <w:r w:rsidRPr="00AF586A">
        <w:rPr>
          <w:rStyle w:val="StyleStyleBold12pt"/>
          <w:b w:val="0"/>
          <w:sz w:val="16"/>
        </w:rPr>
        <w:t>(MARIO A. ARZENO, MAJOR, USA, “THE U.S. EMBARGO ON CUBA: A TIME FOR CHANGE?”, MASTER OF MILITARY ART AND SCIENCE Strategy, 06/06/2003, http://www.hsdl.org/?view&amp;did=727317</w:t>
      </w:r>
      <w:r>
        <w:rPr>
          <w:rStyle w:val="StyleStyleBold12pt"/>
          <w:b w:val="0"/>
          <w:sz w:val="16"/>
        </w:rPr>
        <w:t>)</w:t>
      </w:r>
    </w:p>
    <w:p w:rsidR="002802F3" w:rsidRPr="00B62F1D" w:rsidRDefault="002802F3" w:rsidP="002802F3">
      <w:pPr>
        <w:rPr>
          <w:rStyle w:val="StyleBoldUnderline"/>
          <w:b w:val="0"/>
          <w:sz w:val="14"/>
          <w:u w:val="none"/>
        </w:rPr>
      </w:pPr>
      <w:r w:rsidRPr="00B62F1D">
        <w:rPr>
          <w:rStyle w:val="StyleBoldUnderline"/>
        </w:rPr>
        <w:t>With Cuba’s proximity to the United States, democracy is inevitable. It will be a</w:t>
      </w:r>
      <w:r>
        <w:rPr>
          <w:rStyle w:val="StyleBoldUnderline"/>
        </w:rPr>
        <w:t xml:space="preserve"> </w:t>
      </w:r>
      <w:r w:rsidRPr="00B62F1D">
        <w:rPr>
          <w:rStyle w:val="StyleBoldUnderline"/>
        </w:rPr>
        <w:t>slow process</w:t>
      </w:r>
      <w:r w:rsidRPr="00B62F1D">
        <w:rPr>
          <w:rStyle w:val="StyleBoldUnderline"/>
          <w:b w:val="0"/>
          <w:sz w:val="14"/>
          <w:u w:val="none"/>
        </w:rPr>
        <w:t xml:space="preserve">. </w:t>
      </w:r>
      <w:r w:rsidRPr="00B62F1D">
        <w:rPr>
          <w:rStyle w:val="StyleBoldUnderline"/>
        </w:rPr>
        <w:t>Nevertheless, it will happen, as it has in countless other countries like the</w:t>
      </w:r>
      <w:r>
        <w:rPr>
          <w:rStyle w:val="StyleBoldUnderline"/>
        </w:rPr>
        <w:t xml:space="preserve"> </w:t>
      </w:r>
      <w:r w:rsidRPr="00B62F1D">
        <w:rPr>
          <w:rStyle w:val="StyleBoldUnderline"/>
        </w:rPr>
        <w:t>Dominican Republic, Chile, Argentina, El Salvador and the other thirty-one out of thirtytwo</w:t>
      </w:r>
      <w:r>
        <w:rPr>
          <w:rStyle w:val="StyleBoldUnderline"/>
        </w:rPr>
        <w:t xml:space="preserve"> </w:t>
      </w:r>
      <w:r w:rsidRPr="00B62F1D">
        <w:rPr>
          <w:rStyle w:val="StyleBoldUnderline"/>
        </w:rPr>
        <w:t xml:space="preserve">countries in </w:t>
      </w:r>
      <w:r w:rsidRPr="00B62F1D">
        <w:rPr>
          <w:sz w:val="14"/>
        </w:rPr>
        <w:t>the</w:t>
      </w:r>
      <w:r w:rsidRPr="00B62F1D">
        <w:rPr>
          <w:rStyle w:val="StyleBoldUnderline"/>
        </w:rPr>
        <w:t xml:space="preserve"> Latin America</w:t>
      </w:r>
      <w:r w:rsidRPr="00B62F1D">
        <w:rPr>
          <w:sz w:val="14"/>
        </w:rPr>
        <w:t>n region</w:t>
      </w:r>
      <w:r w:rsidRPr="00B62F1D">
        <w:rPr>
          <w:rStyle w:val="StyleBoldUnderline"/>
        </w:rPr>
        <w:t>.</w:t>
      </w:r>
      <w:r>
        <w:rPr>
          <w:rStyle w:val="StyleBoldUnderline"/>
        </w:rPr>
        <w:t xml:space="preserve"> </w:t>
      </w:r>
      <w:r w:rsidRPr="00B62F1D">
        <w:rPr>
          <w:rStyle w:val="StyleBoldUnderline"/>
        </w:rPr>
        <w:t>The first step before any real change happens in Cuba must be engagement within</w:t>
      </w:r>
      <w:r>
        <w:rPr>
          <w:rStyle w:val="StyleBoldUnderline"/>
        </w:rPr>
        <w:t xml:space="preserve"> </w:t>
      </w:r>
      <w:r w:rsidRPr="00B62F1D">
        <w:rPr>
          <w:rStyle w:val="StyleBoldUnderline"/>
        </w:rPr>
        <w:t>our own borders with</w:t>
      </w:r>
      <w:r w:rsidRPr="00B62F1D">
        <w:rPr>
          <w:rStyle w:val="StyleBoldUnderline"/>
          <w:b w:val="0"/>
          <w:sz w:val="14"/>
          <w:u w:val="none"/>
        </w:rPr>
        <w:t xml:space="preserve"> the Cuban American National Foundation (</w:t>
      </w:r>
      <w:r w:rsidRPr="00B62F1D">
        <w:rPr>
          <w:rStyle w:val="StyleBoldUnderline"/>
        </w:rPr>
        <w:t>CANF</w:t>
      </w:r>
      <w:r w:rsidRPr="00B62F1D">
        <w:rPr>
          <w:rStyle w:val="StyleBoldUnderline"/>
          <w:b w:val="0"/>
          <w:sz w:val="14"/>
          <w:u w:val="none"/>
        </w:rPr>
        <w:t xml:space="preserve">). The CANF is without question the center of gravity for this issue. </w:t>
      </w:r>
      <w:r w:rsidRPr="00B62F1D">
        <w:rPr>
          <w:rStyle w:val="StyleBoldUnderline"/>
        </w:rPr>
        <w:t xml:space="preserve">The CANF is </w:t>
      </w:r>
      <w:r w:rsidRPr="00B62F1D">
        <w:rPr>
          <w:rStyle w:val="Emphasis"/>
        </w:rPr>
        <w:t xml:space="preserve">single handedly </w:t>
      </w:r>
      <w:r w:rsidRPr="00B62F1D">
        <w:rPr>
          <w:rStyle w:val="StyleBoldUnderline"/>
        </w:rPr>
        <w:t>preventing progress in the Cuba policy</w:t>
      </w:r>
      <w:r w:rsidRPr="00B62F1D">
        <w:rPr>
          <w:rStyle w:val="StyleBoldUnderline"/>
          <w:b w:val="0"/>
          <w:sz w:val="14"/>
          <w:u w:val="none"/>
        </w:rPr>
        <w:t xml:space="preserve">. Clausewitz defines a center of gravity as “the hub of all power and movement, on which everything else depends. That is the point against which all our energies should be directed.” </w:t>
      </w:r>
      <w:r w:rsidRPr="00B62F1D">
        <w:rPr>
          <w:rStyle w:val="StyleBoldUnderline"/>
        </w:rPr>
        <w:t>The United States should focus its energy on</w:t>
      </w:r>
      <w:r>
        <w:rPr>
          <w:rStyle w:val="StyleBoldUnderline"/>
        </w:rPr>
        <w:t xml:space="preserve"> </w:t>
      </w:r>
      <w:r w:rsidRPr="00B62F1D">
        <w:rPr>
          <w:rStyle w:val="StyleBoldUnderline"/>
        </w:rPr>
        <w:t>encouraging the CANF to reform its uncompromising stance against Castro.</w:t>
      </w:r>
      <w:r>
        <w:rPr>
          <w:rStyle w:val="StyleBoldUnderline"/>
        </w:rPr>
        <w:t xml:space="preserve"> </w:t>
      </w:r>
      <w:r w:rsidRPr="00B62F1D">
        <w:rPr>
          <w:rStyle w:val="StyleBoldUnderline"/>
          <w:b w:val="0"/>
          <w:sz w:val="14"/>
          <w:u w:val="none"/>
        </w:rPr>
        <w:t xml:space="preserve">Several actions, or decisive points, must occur for the CANF to compromise and ultimately create change in Cuba; beginning with the review of the Torricelli Bill and the Helms-Burton Act, followed by the opening of economic trade, and the lifting of restrictions on the travel ban and the sale of food and medicine. The CANF will not allow any of this to happen without the unconditional removal of Castro and anyone associated with the Castro family. This is an unrealistic goal </w:t>
      </w:r>
      <w:r w:rsidRPr="00B62F1D">
        <w:rPr>
          <w:rStyle w:val="StyleBoldUnderline"/>
        </w:rPr>
        <w:t>that the embargo alone cannot</w:t>
      </w:r>
      <w:r>
        <w:rPr>
          <w:rStyle w:val="StyleBoldUnderline"/>
        </w:rPr>
        <w:t xml:space="preserve"> </w:t>
      </w:r>
      <w:r w:rsidRPr="00B62F1D">
        <w:rPr>
          <w:rStyle w:val="StyleBoldUnderline"/>
        </w:rPr>
        <w:t>accomplish</w:t>
      </w:r>
      <w:r w:rsidRPr="00B62F1D">
        <w:rPr>
          <w:rStyle w:val="StyleBoldUnderline"/>
          <w:b w:val="0"/>
          <w:sz w:val="14"/>
          <w:u w:val="none"/>
        </w:rPr>
        <w:t xml:space="preserve">. </w:t>
      </w:r>
      <w:r w:rsidRPr="00B62F1D">
        <w:rPr>
          <w:rStyle w:val="StyleBoldUnderline"/>
        </w:rPr>
        <w:t>The CANF</w:t>
      </w:r>
      <w:r w:rsidRPr="00B62F1D">
        <w:rPr>
          <w:rStyle w:val="StyleBoldUnderline"/>
          <w:b w:val="0"/>
          <w:sz w:val="14"/>
          <w:u w:val="none"/>
        </w:rPr>
        <w:t>, as the source of all power in this issue, shou</w:t>
      </w:r>
      <w:r w:rsidRPr="00B62F1D">
        <w:rPr>
          <w:rStyle w:val="StyleBoldUnderline"/>
        </w:rPr>
        <w:t>ld be part of the</w:t>
      </w:r>
      <w:r>
        <w:rPr>
          <w:rStyle w:val="StyleBoldUnderline"/>
        </w:rPr>
        <w:t xml:space="preserve"> </w:t>
      </w:r>
      <w:r w:rsidRPr="00B62F1D">
        <w:rPr>
          <w:rStyle w:val="StyleBoldUnderline"/>
        </w:rPr>
        <w:t>solution by seeking ways to promote change in the Cuba policy, instead of seeking ways</w:t>
      </w:r>
      <w:r>
        <w:rPr>
          <w:rStyle w:val="StyleBoldUnderline"/>
        </w:rPr>
        <w:t xml:space="preserve"> </w:t>
      </w:r>
      <w:r w:rsidRPr="00B62F1D">
        <w:rPr>
          <w:rStyle w:val="StyleBoldUnderline"/>
        </w:rPr>
        <w:t>to prevent change in a failed policy.</w:t>
      </w:r>
      <w:r>
        <w:rPr>
          <w:rStyle w:val="StyleBoldUnderline"/>
        </w:rPr>
        <w:t xml:space="preserve"> </w:t>
      </w:r>
      <w:r w:rsidRPr="00B62F1D">
        <w:rPr>
          <w:rStyle w:val="StyleBoldUnderline"/>
          <w:b w:val="0"/>
          <w:sz w:val="14"/>
          <w:u w:val="none"/>
        </w:rPr>
        <w:t xml:space="preserve">The CANF’s power and influence is becoming less relevant each day with the shift in public opinion that is even transcending cultural lines to Cuban Americans in Miami who believe the embargo is a failed policy. Since 1993, the Florida International University in Miami has polled Cuban Americans on their position with regard to the Cuba Policy. In 1993, forty two percent of Cuban Americans believed better relations with Cuba were needed. The most recent poll in 2002 indicates that number has grown to sixty-two percent who believe better relations are needed. However, </w:t>
      </w:r>
      <w:r w:rsidRPr="00B62F1D">
        <w:rPr>
          <w:rStyle w:val="StyleBoldUnderline"/>
        </w:rPr>
        <w:t>the CANF’s</w:t>
      </w:r>
      <w:r>
        <w:rPr>
          <w:rStyle w:val="StyleBoldUnderline"/>
        </w:rPr>
        <w:t xml:space="preserve"> </w:t>
      </w:r>
      <w:r w:rsidRPr="00B62F1D">
        <w:rPr>
          <w:rStyle w:val="StyleBoldUnderline"/>
        </w:rPr>
        <w:t xml:space="preserve">influence is </w:t>
      </w:r>
      <w:r w:rsidRPr="00B62F1D">
        <w:rPr>
          <w:sz w:val="14"/>
        </w:rPr>
        <w:t>still</w:t>
      </w:r>
      <w:r w:rsidRPr="00B62F1D">
        <w:rPr>
          <w:rStyle w:val="StyleBoldUnderline"/>
        </w:rPr>
        <w:t xml:space="preserve"> significant enough to </w:t>
      </w:r>
      <w:r w:rsidRPr="00B62F1D">
        <w:rPr>
          <w:rStyle w:val="Emphasis"/>
        </w:rPr>
        <w:t>prevent better relations and progress</w:t>
      </w:r>
      <w:r w:rsidRPr="00B62F1D">
        <w:rPr>
          <w:rStyle w:val="StyleBoldUnderline"/>
        </w:rPr>
        <w:t>.</w:t>
      </w:r>
      <w:r>
        <w:rPr>
          <w:rStyle w:val="StyleBoldUnderline"/>
        </w:rPr>
        <w:t xml:space="preserve"> </w:t>
      </w:r>
      <w:r w:rsidRPr="00B62F1D">
        <w:rPr>
          <w:rStyle w:val="StyleBoldUnderline"/>
        </w:rPr>
        <w:t xml:space="preserve">The U.S. strategic goal for Cuba should be a </w:t>
      </w:r>
      <w:r w:rsidRPr="00B62F1D">
        <w:rPr>
          <w:rStyle w:val="Emphasis"/>
        </w:rPr>
        <w:t>peaceful transition to a post embargo</w:t>
      </w:r>
      <w:r>
        <w:rPr>
          <w:rStyle w:val="Emphasis"/>
        </w:rPr>
        <w:t xml:space="preserve"> </w:t>
      </w:r>
      <w:r w:rsidRPr="00B62F1D">
        <w:rPr>
          <w:rStyle w:val="Emphasis"/>
        </w:rPr>
        <w:t>environment by gradually lifting the embarg</w:t>
      </w:r>
      <w:r w:rsidRPr="00B62F1D">
        <w:rPr>
          <w:rStyle w:val="StyleBoldUnderline"/>
        </w:rPr>
        <w:t>o with the implementation of the full</w:t>
      </w:r>
      <w:r>
        <w:rPr>
          <w:rStyle w:val="StyleBoldUnderline"/>
        </w:rPr>
        <w:t xml:space="preserve"> </w:t>
      </w:r>
      <w:r w:rsidRPr="00B62F1D">
        <w:rPr>
          <w:rStyle w:val="StyleBoldUnderline"/>
        </w:rPr>
        <w:t>spectrum</w:t>
      </w:r>
      <w:r w:rsidRPr="00B62F1D">
        <w:rPr>
          <w:rStyle w:val="StyleBoldUnderline"/>
          <w:b w:val="0"/>
          <w:sz w:val="14"/>
          <w:u w:val="none"/>
        </w:rPr>
        <w:t xml:space="preserve"> of the Diplomatic Instruments of Power illustrated below. Fidel Castro should be inconsequential to the transition:</w:t>
      </w:r>
    </w:p>
    <w:p w:rsidR="002802F3" w:rsidRDefault="002802F3" w:rsidP="002802F3">
      <w:pPr>
        <w:rPr>
          <w:rStyle w:val="StyleBoldUnderline"/>
          <w:b w:val="0"/>
          <w:sz w:val="16"/>
          <w:u w:val="none"/>
        </w:rPr>
      </w:pPr>
    </w:p>
    <w:p w:rsidR="002802F3" w:rsidRDefault="002802F3" w:rsidP="002802F3">
      <w:pPr>
        <w:rPr>
          <w:rStyle w:val="StyleBoldUnderline"/>
          <w:b w:val="0"/>
          <w:sz w:val="16"/>
          <w:u w:val="none"/>
        </w:rPr>
      </w:pPr>
    </w:p>
    <w:p w:rsidR="002802F3" w:rsidRPr="00EB0B6B" w:rsidRDefault="002802F3" w:rsidP="002802F3">
      <w:pPr>
        <w:pStyle w:val="Heading2"/>
        <w:rPr>
          <w:rStyle w:val="StyleStyleBold12pt"/>
          <w:b/>
          <w:bCs/>
          <w:sz w:val="44"/>
          <w:u w:val="double"/>
        </w:rPr>
      </w:pPr>
      <w:r>
        <w:rPr>
          <w:rStyle w:val="StyleStyleBold12pt"/>
          <w:b/>
          <w:bCs/>
          <w:sz w:val="44"/>
          <w:u w:val="double"/>
        </w:rPr>
        <w:lastRenderedPageBreak/>
        <w:t>Counterplan idea</w:t>
      </w:r>
    </w:p>
    <w:p w:rsidR="002802F3" w:rsidRDefault="002802F3" w:rsidP="002802F3">
      <w:pPr>
        <w:pStyle w:val="Heading3"/>
        <w:rPr>
          <w:rStyle w:val="StyleStyleBold12pt"/>
          <w:b/>
          <w:bCs/>
          <w:sz w:val="32"/>
          <w:u w:val="single"/>
        </w:rPr>
      </w:pPr>
      <w:r>
        <w:rPr>
          <w:rStyle w:val="StyleStyleBold12pt"/>
          <w:b/>
          <w:bCs/>
          <w:sz w:val="32"/>
          <w:u w:val="single"/>
        </w:rPr>
        <w:lastRenderedPageBreak/>
        <w:t>Environmental Coop CP</w:t>
      </w:r>
    </w:p>
    <w:p w:rsidR="002802F3" w:rsidRPr="00C83F6E" w:rsidRDefault="002802F3" w:rsidP="002802F3">
      <w:pPr>
        <w:pStyle w:val="Heading4"/>
      </w:pPr>
      <w:r>
        <w:t xml:space="preserve">Text: The United States Federal Government should establish a mutual strategy of environmental cooperation with Cuba. </w:t>
      </w:r>
    </w:p>
    <w:p w:rsidR="002802F3" w:rsidRDefault="002802F3" w:rsidP="002802F3">
      <w:pPr>
        <w:pStyle w:val="Heading4"/>
        <w:rPr>
          <w:rStyle w:val="StyleStyleBold12pt"/>
          <w:b/>
        </w:rPr>
      </w:pPr>
      <w:r>
        <w:rPr>
          <w:rStyle w:val="StyleStyleBold12pt"/>
          <w:b/>
        </w:rPr>
        <w:t xml:space="preserve">A mutual strategy of cooperation is a pre-requisite to lifting the embargo- solves US imperialist invasion, overheating, and environmental concerns. </w:t>
      </w:r>
    </w:p>
    <w:p w:rsidR="002802F3" w:rsidRPr="00D817AF" w:rsidRDefault="002802F3" w:rsidP="002802F3">
      <w:pPr>
        <w:rPr>
          <w:sz w:val="16"/>
        </w:rPr>
      </w:pPr>
      <w:r w:rsidRPr="00D817AF">
        <w:rPr>
          <w:rStyle w:val="StyleStyleBold12pt"/>
        </w:rPr>
        <w:t>Conell, 2009</w:t>
      </w:r>
      <w:r w:rsidRPr="00D817AF">
        <w:rPr>
          <w:sz w:val="16"/>
        </w:rPr>
        <w:t xml:space="preserve"> (Christina Conell, Research Associate for the Council on Hemispheric Relations, “The U.S. and Cuba: Destined to be an Environmental Duo?”, Council on Hemispheric Relations, 06/12/2009, http://www.coha.org/the-us-and-cuba-an-environmental-duo/)</w:t>
      </w:r>
    </w:p>
    <w:p w:rsidR="002802F3" w:rsidRPr="00D817AF" w:rsidRDefault="002802F3" w:rsidP="002802F3">
      <w:pPr>
        <w:rPr>
          <w:rStyle w:val="Emphasis"/>
        </w:rPr>
      </w:pPr>
      <w:r w:rsidRPr="008D4044">
        <w:rPr>
          <w:sz w:val="16"/>
        </w:rPr>
        <w:t xml:space="preserve">Fear of “Cancunization” </w:t>
      </w:r>
      <w:r w:rsidRPr="00C436D3">
        <w:rPr>
          <w:rStyle w:val="StyleBoldUnderline"/>
        </w:rPr>
        <w:t>Many Cuba</w:t>
      </w:r>
      <w:r w:rsidRPr="008D4044">
        <w:rPr>
          <w:sz w:val="16"/>
        </w:rPr>
        <w:t xml:space="preserve"> </w:t>
      </w:r>
      <w:r w:rsidRPr="00C436D3">
        <w:rPr>
          <w:rStyle w:val="StyleBoldUnderline"/>
        </w:rPr>
        <w:t>well-wishers fear if</w:t>
      </w:r>
      <w:r w:rsidRPr="008D4044">
        <w:rPr>
          <w:sz w:val="16"/>
        </w:rPr>
        <w:t xml:space="preserve"> President </w:t>
      </w:r>
      <w:r w:rsidRPr="00C436D3">
        <w:rPr>
          <w:rStyle w:val="StyleBoldUnderline"/>
        </w:rPr>
        <w:t>Obama lifts</w:t>
      </w:r>
      <w:r w:rsidRPr="008D4044">
        <w:rPr>
          <w:sz w:val="16"/>
        </w:rPr>
        <w:t xml:space="preserve"> </w:t>
      </w:r>
      <w:r w:rsidRPr="00C436D3">
        <w:rPr>
          <w:rStyle w:val="StyleBoldUnderline"/>
        </w:rPr>
        <w:t>the trade embargo,</w:t>
      </w:r>
      <w:r w:rsidRPr="008D4044">
        <w:rPr>
          <w:sz w:val="16"/>
        </w:rPr>
        <w:t xml:space="preserve"> </w:t>
      </w:r>
      <w:r w:rsidRPr="00C436D3">
        <w:rPr>
          <w:rStyle w:val="StyleBoldUnderline"/>
        </w:rPr>
        <w:t xml:space="preserve">the invasion of raw capitalism could destroy Cuba’s </w:t>
      </w:r>
      <w:r w:rsidRPr="008D4044">
        <w:rPr>
          <w:sz w:val="16"/>
        </w:rPr>
        <w:t>relatively</w:t>
      </w:r>
      <w:r w:rsidRPr="00C436D3">
        <w:rPr>
          <w:rStyle w:val="StyleBoldUnderline"/>
        </w:rPr>
        <w:t xml:space="preserve"> pristine environment</w:t>
      </w:r>
      <w:r w:rsidRPr="008D4044">
        <w:rPr>
          <w:sz w:val="16"/>
        </w:rPr>
        <w:t xml:space="preserve">. Although the </w:t>
      </w:r>
      <w:r w:rsidRPr="00C436D3">
        <w:rPr>
          <w:rStyle w:val="StyleBoldUnderline"/>
        </w:rPr>
        <w:t>Cuban</w:t>
      </w:r>
      <w:r w:rsidRPr="008D4044">
        <w:rPr>
          <w:sz w:val="16"/>
        </w:rPr>
        <w:t xml:space="preserve"> government points to its environmental laws and the government agency which was established to develop a </w:t>
      </w:r>
      <w:r w:rsidRPr="00C436D3">
        <w:rPr>
          <w:rStyle w:val="StyleBoldUnderline"/>
        </w:rPr>
        <w:t>sustainable environmental</w:t>
      </w:r>
      <w:r w:rsidRPr="008D4044">
        <w:rPr>
          <w:sz w:val="16"/>
        </w:rPr>
        <w:t xml:space="preserve"> policy, these </w:t>
      </w:r>
      <w:r w:rsidRPr="00C436D3">
        <w:rPr>
          <w:rStyle w:val="StyleBoldUnderline"/>
        </w:rPr>
        <w:t>measures have done little</w:t>
      </w:r>
      <w:r w:rsidRPr="008D4044">
        <w:rPr>
          <w:sz w:val="16"/>
        </w:rPr>
        <w:t xml:space="preserve"> up to now </w:t>
      </w:r>
      <w:r w:rsidRPr="00C436D3">
        <w:rPr>
          <w:rStyle w:val="StyleBoldUnderline"/>
        </w:rPr>
        <w:t>to affect substantial change.</w:t>
      </w:r>
      <w:r w:rsidRPr="008D4044">
        <w:rPr>
          <w:sz w:val="16"/>
        </w:rPr>
        <w:t xml:space="preserve"> In several distinct sectors, </w:t>
      </w:r>
      <w:r w:rsidRPr="00C436D3">
        <w:rPr>
          <w:rStyle w:val="StyleBoldUnderline"/>
        </w:rPr>
        <w:t>Cuba seems to remain unprepared for the lifting of the embargo and the island inevitably could face a flood of investors from the United State</w:t>
      </w:r>
      <w:r w:rsidRPr="008D4044">
        <w:rPr>
          <w:sz w:val="16"/>
        </w:rPr>
        <w:t>s and elsewhere, eager to exploit the beautiful landscapes of the island, at great cost and risk. After</w:t>
      </w:r>
      <w:r w:rsidRPr="00C436D3">
        <w:rPr>
          <w:rStyle w:val="StyleBoldUnderline"/>
        </w:rPr>
        <w:t xml:space="preserve"> years of relying on government subsidies and protectionism, this rapid growth could generate irreparable shock waves through the economy. </w:t>
      </w:r>
      <w:r w:rsidRPr="008D4044">
        <w:rPr>
          <w:sz w:val="16"/>
        </w:rPr>
        <w:t xml:space="preserve">Oliver Houck, a professor at Tulane University who aided the Cuban government in writing its environmental protection provisions, said </w:t>
      </w:r>
      <w:r w:rsidRPr="00C436D3">
        <w:rPr>
          <w:rStyle w:val="StyleBoldUnderline"/>
        </w:rPr>
        <w:t>“an invasion of U.S. consumerism, a U.S.-dominated future, could roll over it (Cuba) like a bulldozer</w:t>
      </w:r>
      <w:r w:rsidRPr="008D4044">
        <w:rPr>
          <w:sz w:val="16"/>
        </w:rPr>
        <w:t xml:space="preserve">,” when the embargo ends. The wider Caribbean region has experienced water contamination, mangrove destruction and sewage problems due to large quantities of tourists and inadequate plumbing. Therefore, </w:t>
      </w:r>
      <w:r w:rsidRPr="00C436D3">
        <w:rPr>
          <w:rStyle w:val="StyleBoldUnderline"/>
        </w:rPr>
        <w:t xml:space="preserve">U.S. tourism regulations need to be in place in order to protect the precious ecosystem of the island and prohibit over development. Collaboration between the U.S. and Cuba would be mutually beneficial, as the U.S. could use Cuba as a laboratory of sustainable development and U.S. tourism would stimulate Cuba’s stagnant economy, if its negative impact could be controlled. Both countries must agree upon </w:t>
      </w:r>
      <w:r w:rsidRPr="00D817AF">
        <w:rPr>
          <w:rStyle w:val="Emphasis"/>
        </w:rPr>
        <w:t xml:space="preserve">a mutual plan for development. </w:t>
      </w:r>
    </w:p>
    <w:p w:rsidR="002802F3" w:rsidRPr="00E804BE" w:rsidRDefault="002802F3" w:rsidP="002802F3">
      <w:pPr>
        <w:pStyle w:val="Heading4"/>
        <w:rPr>
          <w:rStyle w:val="StyleStyleBold12pt"/>
          <w:b/>
        </w:rPr>
      </w:pPr>
      <w:r>
        <w:rPr>
          <w:rStyle w:val="StyleStyleBold12pt"/>
          <w:b/>
        </w:rPr>
        <w:t xml:space="preserve">Environmental regulations must be in place prior lifting the embargo- solves environmental exploitation </w:t>
      </w:r>
    </w:p>
    <w:p w:rsidR="002802F3" w:rsidRPr="00D817AF" w:rsidRDefault="002802F3" w:rsidP="002802F3">
      <w:pPr>
        <w:rPr>
          <w:sz w:val="16"/>
        </w:rPr>
      </w:pPr>
      <w:r w:rsidRPr="00D817AF">
        <w:rPr>
          <w:rStyle w:val="StyleStyleBold12pt"/>
        </w:rPr>
        <w:t>Conell, 2009</w:t>
      </w:r>
      <w:r w:rsidRPr="00D817AF">
        <w:rPr>
          <w:sz w:val="16"/>
        </w:rPr>
        <w:t xml:space="preserve"> (Christina Conell, Research Associate for the Council on Hemispheric Relations, “The U.S. and Cuba: Destined to be an Environmental Duo?”, Council on Hemispheric Relations, 06/12/2009, http://www.coha.org/the-us-and-cuba-an-environmental-duo/)</w:t>
      </w:r>
    </w:p>
    <w:p w:rsidR="002802F3" w:rsidRPr="0005535D" w:rsidRDefault="002802F3" w:rsidP="002802F3">
      <w:pPr>
        <w:rPr>
          <w:rStyle w:val="StyleBoldUnderline"/>
        </w:rPr>
      </w:pPr>
      <w:r w:rsidRPr="001B3238">
        <w:rPr>
          <w:rStyle w:val="StyleBoldUnderline"/>
        </w:rPr>
        <w:t>The Environmental Defense Fund (EDF) has conducted research</w:t>
      </w:r>
      <w:r w:rsidRPr="00D817AF">
        <w:rPr>
          <w:sz w:val="16"/>
        </w:rPr>
        <w:t xml:space="preserve"> in Cuba </w:t>
      </w:r>
      <w:r w:rsidRPr="001B3238">
        <w:rPr>
          <w:rStyle w:val="StyleBoldUnderline"/>
        </w:rPr>
        <w:t>since 2000, working with Cuban partners on scientific investigations and strategies for protecting coastal and marine resources</w:t>
      </w:r>
      <w:r w:rsidRPr="00D817AF">
        <w:rPr>
          <w:sz w:val="16"/>
        </w:rPr>
        <w:t xml:space="preserve">. Operating under a special license from the United States government, </w:t>
      </w:r>
      <w:r w:rsidRPr="001B3238">
        <w:rPr>
          <w:rStyle w:val="StyleBoldUnderline"/>
        </w:rPr>
        <w:t>EDF experts are collaborating with Cuban scientists on research projects aimed at ensuring that if Cuba taps offshore oil and gas reserves, it will be done in an environmentally concious way</w:t>
      </w:r>
      <w:r w:rsidRPr="00D817AF">
        <w:rPr>
          <w:sz w:val="16"/>
        </w:rPr>
        <w:t xml:space="preserve">. The US should establish more partnerships like these as President Obama has the legal authority to institute far-reaching cooperation with Cuba on joint marine environmental projects. These partnerships should be implemented as the first step in creating an elaborate alliance for environmental protection between the two countries. </w:t>
      </w:r>
      <w:r w:rsidRPr="00145152">
        <w:rPr>
          <w:rStyle w:val="StyleBoldUnderline"/>
        </w:rPr>
        <w:t>If the embargo is lifted, symbols of meretricious American capitalism are likely to invade the once relatively isolated island</w:t>
      </w:r>
      <w:r w:rsidRPr="00D817AF">
        <w:rPr>
          <w:sz w:val="16"/>
        </w:rPr>
        <w:t xml:space="preserve">. Opinion columnist Cynthia Tucker has commented on such matters: “Mickey Mouse is sure to arrive, bringing with him the aptly predicted full frontal assault of American culture and consumer goods,” suggesting that </w:t>
      </w:r>
      <w:r w:rsidRPr="0005535D">
        <w:rPr>
          <w:rStyle w:val="StyleBoldUnderline"/>
        </w:rPr>
        <w:t>if Obama lifts the embargo, a functioning system of environmental protection supported by both the U.S. and the Cuban public must be present for the island to be protected.</w:t>
      </w:r>
      <w:r>
        <w:rPr>
          <w:rStyle w:val="StyleBoldUnderline"/>
        </w:rPr>
        <w:t xml:space="preserve"> </w:t>
      </w:r>
      <w:r w:rsidRPr="00D817AF">
        <w:rPr>
          <w:sz w:val="16"/>
        </w:rPr>
        <w:t>It is Cuba’s lack of development that makes the island attractive to tourists and although tourism boosts the economy</w:t>
      </w:r>
      <w:r w:rsidRPr="0005535D">
        <w:rPr>
          <w:rStyle w:val="StyleBoldUnderline"/>
        </w:rPr>
        <w:t xml:space="preserve">, it </w:t>
      </w:r>
      <w:r w:rsidRPr="00D817AF">
        <w:rPr>
          <w:sz w:val="16"/>
        </w:rPr>
        <w:t>also</w:t>
      </w:r>
      <w:r w:rsidRPr="0005535D">
        <w:rPr>
          <w:rStyle w:val="StyleBoldUnderline"/>
        </w:rPr>
        <w:t xml:space="preserve"> could have detrimental effects on the environment</w:t>
      </w:r>
      <w:r w:rsidRPr="00D817AF">
        <w:rPr>
          <w:sz w:val="16"/>
        </w:rPr>
        <w:t xml:space="preserve">. </w:t>
      </w:r>
      <w:r w:rsidRPr="0005535D">
        <w:rPr>
          <w:rStyle w:val="StyleBoldUnderline"/>
        </w:rPr>
        <w:t xml:space="preserve">If the embargo is lifted, strict development restrictions need to be in place in order to prevent </w:t>
      </w:r>
      <w:r w:rsidRPr="00E804BE">
        <w:rPr>
          <w:rStyle w:val="StyleBoldUnderline"/>
        </w:rPr>
        <w:t>further</w:t>
      </w:r>
      <w:r w:rsidRPr="00E804BE">
        <w:rPr>
          <w:rStyle w:val="Emphasis"/>
        </w:rPr>
        <w:t xml:space="preserve"> environmental exploitation</w:t>
      </w:r>
      <w:r w:rsidRPr="0005535D">
        <w:rPr>
          <w:rStyle w:val="StyleBoldUnderline"/>
        </w:rPr>
        <w:t>.</w:t>
      </w:r>
      <w:r w:rsidRPr="00D817AF">
        <w:rPr>
          <w:sz w:val="16"/>
        </w:rPr>
        <w:t xml:space="preserve"> Currently, </w:t>
      </w:r>
      <w:r w:rsidRPr="0005535D">
        <w:rPr>
          <w:rStyle w:val="StyleBoldUnderline"/>
        </w:rPr>
        <w:t>without a severe shift in enforcement of environmental laws and the formation of a hard-working U.S.-Cuba partnership, the Caribbean’s most biodiverse island will continue to be damaged</w:t>
      </w:r>
      <w:r w:rsidRPr="00D817AF">
        <w:rPr>
          <w:sz w:val="16"/>
        </w:rPr>
        <w:t xml:space="preserve">. </w:t>
      </w:r>
      <w:r w:rsidRPr="0005535D">
        <w:rPr>
          <w:rStyle w:val="StyleBoldUnderline"/>
        </w:rPr>
        <w:t xml:space="preserve">The key to a new dynamic in the U.S.-Cuba relationship might be to embark on a series of strategic </w:t>
      </w:r>
      <w:r w:rsidRPr="0005535D">
        <w:rPr>
          <w:rStyle w:val="StyleBoldUnderline"/>
        </w:rPr>
        <w:lastRenderedPageBreak/>
        <w:t>actions that aim to establish a bilateral relationship for sustainable development</w:t>
      </w:r>
      <w:r w:rsidRPr="00D817AF">
        <w:rPr>
          <w:sz w:val="16"/>
        </w:rPr>
        <w:t xml:space="preserve"> and associated activities </w:t>
      </w:r>
      <w:r w:rsidRPr="0005535D">
        <w:rPr>
          <w:rStyle w:val="StyleBoldUnderline"/>
        </w:rPr>
        <w:t>based on mutual respect</w:t>
      </w:r>
      <w:r w:rsidRPr="00D817AF">
        <w:rPr>
          <w:sz w:val="16"/>
        </w:rPr>
        <w:t xml:space="preserve"> and the autonomy </w:t>
      </w:r>
      <w:r w:rsidRPr="0005535D">
        <w:rPr>
          <w:rStyle w:val="StyleBoldUnderline"/>
        </w:rPr>
        <w:t>of each country’s sovereignty and traditions.</w:t>
      </w:r>
    </w:p>
    <w:p w:rsidR="002802F3" w:rsidRDefault="002802F3" w:rsidP="002802F3"/>
    <w:p w:rsidR="00003777" w:rsidRPr="00003777" w:rsidRDefault="00003777" w:rsidP="00003777"/>
    <w:sectPr w:rsidR="00003777" w:rsidRPr="00003777" w:rsidSect="00CD06FC">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84899" w:rsidRDefault="00E84899" w:rsidP="005F5576">
      <w:r>
        <w:separator/>
      </w:r>
    </w:p>
  </w:endnote>
  <w:endnote w:type="continuationSeparator" w:id="0">
    <w:p w:rsidR="00E84899" w:rsidRDefault="00E84899"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84899" w:rsidRDefault="00E84899" w:rsidP="005F5576">
      <w:r>
        <w:separator/>
      </w:r>
    </w:p>
  </w:footnote>
  <w:footnote w:type="continuationSeparator" w:id="0">
    <w:p w:rsidR="00E84899" w:rsidRDefault="00E84899"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003777"/>
    <w:rsid w:val="000022F2"/>
    <w:rsid w:val="00003777"/>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02F3"/>
    <w:rsid w:val="00287AB7"/>
    <w:rsid w:val="00294D00"/>
    <w:rsid w:val="002A213E"/>
    <w:rsid w:val="002A612B"/>
    <w:rsid w:val="002B68A4"/>
    <w:rsid w:val="002C571D"/>
    <w:rsid w:val="002C5772"/>
    <w:rsid w:val="002D0374"/>
    <w:rsid w:val="002D1863"/>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B47F4"/>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66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2393"/>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9F7F77"/>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D43F7"/>
    <w:rsid w:val="00BE2408"/>
    <w:rsid w:val="00BE3EC6"/>
    <w:rsid w:val="00BE5BEB"/>
    <w:rsid w:val="00BE6528"/>
    <w:rsid w:val="00C0087A"/>
    <w:rsid w:val="00C05F9D"/>
    <w:rsid w:val="00C27212"/>
    <w:rsid w:val="00C34185"/>
    <w:rsid w:val="00C42DD6"/>
    <w:rsid w:val="00C545E7"/>
    <w:rsid w:val="00C66858"/>
    <w:rsid w:val="00C71481"/>
    <w:rsid w:val="00C72E69"/>
    <w:rsid w:val="00C7411E"/>
    <w:rsid w:val="00C84988"/>
    <w:rsid w:val="00CA4AF6"/>
    <w:rsid w:val="00CA59CA"/>
    <w:rsid w:val="00CB2356"/>
    <w:rsid w:val="00CB4075"/>
    <w:rsid w:val="00CB4E6D"/>
    <w:rsid w:val="00CC23DE"/>
    <w:rsid w:val="00CD06FC"/>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2EDA"/>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4899"/>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21A9"/>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Heading 2 Char2 Char,Heading 2 Char1 Char Char,No Spacing11111,Tags,TAG,No Spacing4,No Spacing5,No Spacing21,Card,tags,No Spacing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Heading 2 Char1 Char Char Char,Tags Char"/>
    <w:basedOn w:val="DefaultParagraphFont"/>
    <w:link w:val="Heading4"/>
    <w:uiPriority w:val="4"/>
    <w:rsid w:val="00D176BE"/>
    <w:rPr>
      <w:rFonts w:ascii="Calibri" w:eastAsiaTheme="majorEastAsia" w:hAnsi="Calibri" w:cstheme="majorBidi"/>
      <w:b/>
      <w:bCs/>
      <w:iCs/>
      <w:sz w:val="26"/>
    </w:rPr>
  </w:style>
  <w:style w:type="paragraph" w:styleId="DocumentMap">
    <w:name w:val="Document Map"/>
    <w:basedOn w:val="Normal"/>
    <w:link w:val="DocumentMapChar"/>
    <w:uiPriority w:val="99"/>
    <w:semiHidden/>
    <w:rsid w:val="006B47F4"/>
    <w:rPr>
      <w:rFonts w:ascii="Tahoma" w:hAnsi="Tahoma" w:cs="Tahoma"/>
      <w:sz w:val="16"/>
      <w:szCs w:val="16"/>
    </w:rPr>
  </w:style>
  <w:style w:type="character" w:customStyle="1" w:styleId="DocumentMapChar">
    <w:name w:val="Document Map Char"/>
    <w:basedOn w:val="DefaultParagraphFont"/>
    <w:link w:val="DocumentMap"/>
    <w:uiPriority w:val="99"/>
    <w:semiHidden/>
    <w:rsid w:val="006B47F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Heading 2 Char2 Char,Heading 2 Char1 Char Char,No Spacing11111,Tags,TAG,No Spacing4,No Spacing5,No Spacing21,Card,tags,No Spacing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Heading 2 Char1 Char Char Char,Tags Char"/>
    <w:basedOn w:val="DefaultParagraphFont"/>
    <w:link w:val="Heading4"/>
    <w:uiPriority w:val="4"/>
    <w:rsid w:val="00D176BE"/>
    <w:rPr>
      <w:rFonts w:ascii="Calibri" w:eastAsiaTheme="majorEastAsia" w:hAnsi="Calibri" w:cstheme="majorBidi"/>
      <w:b/>
      <w:bCs/>
      <w:iCs/>
      <w:sz w:val="2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lawg.org/action-center/78-end-the-travel-ban-on-cuba/1139-you-can-help-get-cuba-off-the-terrorist-list-" TargetMode="Externa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progreso-weekly.com/2/index.php?option=com_content&amp;view=article&amp;id=2838:sham-cuba-as-a-state-sponsor-of-terrorism&amp;catid=38:in-the-united-states&amp;Itemid=55" TargetMode="External"/><Relationship Id="rId1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bauscharddebate.com/2013/05/cuba-should-cuba-be-removed-from-the-terrorism-list/"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articles.latimes.com/2013/mar/13/opinion/la-ed-cuba-terrorist-list-20130313" TargetMode="External"/><Relationship Id="rId4" Type="http://schemas.openxmlformats.org/officeDocument/2006/relationships/styles" Target="styles.xml"/><Relationship Id="rId9" Type="http://schemas.openxmlformats.org/officeDocument/2006/relationships/hyperlink" Target="http://www.cato.org/publications/commentary/time-end-cuba-embargo" TargetMode="External"/><Relationship Id="rId14" Type="http://schemas.openxmlformats.org/officeDocument/2006/relationships/hyperlink" Target="http://www.newsobserver.com/2013/04/02/2797068/cuba-and-the-united-states-tim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53</Pages>
  <Words>22118</Words>
  <Characters>126074</Characters>
  <Application>Microsoft Office Word</Application>
  <DocSecurity>0</DocSecurity>
  <Lines>1050</Lines>
  <Paragraphs>295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147897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dc:creator>
  <cp:lastModifiedBy>Owner, Team 2011</cp:lastModifiedBy>
  <cp:revision>2</cp:revision>
  <dcterms:created xsi:type="dcterms:W3CDTF">2013-08-09T16:21:00Z</dcterms:created>
  <dcterms:modified xsi:type="dcterms:W3CDTF">2013-08-09T16:21:00Z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