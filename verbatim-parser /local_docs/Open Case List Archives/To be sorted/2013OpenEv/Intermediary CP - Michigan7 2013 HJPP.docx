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E30" w:rsidRDefault="00B67E30" w:rsidP="009D15FB">
      <w:pPr>
        <w:pStyle w:val="Heading2"/>
      </w:pPr>
      <w:r>
        <w:t>Brazil intermediary CP</w:t>
      </w:r>
    </w:p>
    <w:p w:rsidR="00B67E30" w:rsidRDefault="00B67E30" w:rsidP="00B67E30"/>
    <w:p w:rsidR="00B67E30" w:rsidRDefault="00B67E30" w:rsidP="00B67E30">
      <w:pPr>
        <w:pStyle w:val="Heading3"/>
      </w:pPr>
      <w:r>
        <w:lastRenderedPageBreak/>
        <w:t>Brazil i</w:t>
      </w:r>
      <w:r>
        <w:t>ntermediary CP – 1nc</w:t>
      </w:r>
    </w:p>
    <w:p w:rsidR="00B67E30" w:rsidRDefault="00B67E30" w:rsidP="00B67E30"/>
    <w:p w:rsidR="00B67E30" w:rsidRDefault="00B67E30" w:rsidP="00B67E30">
      <w:r>
        <w:t>Text:</w:t>
      </w:r>
    </w:p>
    <w:p w:rsidR="00B67E30" w:rsidRDefault="00B67E30" w:rsidP="00B67E30"/>
    <w:p w:rsidR="00B67E30" w:rsidRDefault="00B67E30" w:rsidP="00B67E30">
      <w:r>
        <w:t xml:space="preserve">The United States federal government should ask </w:t>
      </w:r>
      <w:r>
        <w:t>the government</w:t>
      </w:r>
      <w:r>
        <w:t xml:space="preserve"> of </w:t>
      </w:r>
      <w:r>
        <w:t xml:space="preserve">Brazil to </w:t>
      </w:r>
      <w:r>
        <w:t>diplomatically engage Cuba on its behalf.</w:t>
      </w:r>
      <w:r>
        <w:t xml:space="preserve">  The United States federal government should inform Brazil that it will abide by the results of negotiations, and implement any policy changes that negotiations between Brazil and Cuba recommend.</w:t>
      </w:r>
    </w:p>
    <w:p w:rsidR="00B67E30" w:rsidRPr="006B2B58" w:rsidRDefault="00B67E30" w:rsidP="00B67E30"/>
    <w:p w:rsidR="00B67E30" w:rsidRDefault="00B67E30" w:rsidP="00B67E30">
      <w:pPr>
        <w:pStyle w:val="Heading4"/>
      </w:pPr>
      <w:r>
        <w:t>The CP boosts relations, effectively engages Cuba and avoids politics</w:t>
      </w:r>
    </w:p>
    <w:p w:rsidR="00B67E30" w:rsidRPr="00397CA7" w:rsidRDefault="00B67E30" w:rsidP="00B67E30">
      <w:pPr>
        <w:rPr>
          <w:b/>
        </w:rPr>
      </w:pPr>
      <w:proofErr w:type="gramStart"/>
      <w:r>
        <w:rPr>
          <w:b/>
        </w:rPr>
        <w:t xml:space="preserve">Iglesias, 12 </w:t>
      </w:r>
      <w:r>
        <w:t>– Commander, US Navy.</w:t>
      </w:r>
      <w:proofErr w:type="gramEnd"/>
      <w:r>
        <w:t xml:space="preserve"> Paper submitted for the Master of Strategic Studies Degree at the </w:t>
      </w:r>
      <w:proofErr w:type="spellStart"/>
      <w:r>
        <w:t>the</w:t>
      </w:r>
      <w:proofErr w:type="spellEnd"/>
      <w:r>
        <w:t xml:space="preserve"> US Army War College (Carlos, “United States Security Policy Implications of a Post-Fidel Cuba” </w:t>
      </w:r>
      <w:hyperlink r:id="rId10"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rsidR="00B67E30" w:rsidRDefault="00B67E30" w:rsidP="00B67E30"/>
    <w:p w:rsidR="00B67E30" w:rsidRDefault="00B67E30" w:rsidP="00B67E30">
      <w:r>
        <w:t xml:space="preserve">Unlike the policy implications above, the major hurdle to this interest does not come from any continuation of the GOC, but from the rest of the world. </w:t>
      </w:r>
      <w:r w:rsidRPr="006B2B58">
        <w:t>International opposition to the perceived fairness and effectiveness of the economic sanctions has long posed an obstacle for U.S. policy. In the global scale, the problem is epitomized by the twenty consecutive years of near unanimous UN General Assembly resolution votes against the embargo.</w:t>
      </w:r>
      <w:r>
        <w:t xml:space="preserve"> 96 More regionally, Spain and other European Union partners have strongly pushed to loosen sanctions. The arguments are straightforward and pragmatic, “since sanctions in place have not worked, it makes more sense to do things that would work, and (the next obvious one is to) change things.”97 Even more locally, Cuba has managed to generally retain positive feelings among the people of Latin American in spite of the country’s domestic realities.98 </w:t>
      </w:r>
      <w:proofErr w:type="gramStart"/>
      <w:r w:rsidRPr="00E6259F">
        <w:rPr>
          <w:rStyle w:val="StyleBoldUnderline"/>
        </w:rPr>
        <w:t>The</w:t>
      </w:r>
      <w:proofErr w:type="gramEnd"/>
      <w:r w:rsidRPr="00E6259F">
        <w:rPr>
          <w:rStyle w:val="StyleBoldUnderline"/>
        </w:rPr>
        <w:t xml:space="preserve"> rise of </w:t>
      </w:r>
      <w:proofErr w:type="spellStart"/>
      <w:r w:rsidRPr="00E6259F">
        <w:rPr>
          <w:rStyle w:val="StyleBoldUnderline"/>
        </w:rPr>
        <w:t>Raúl</w:t>
      </w:r>
      <w:proofErr w:type="spellEnd"/>
      <w:r w:rsidRPr="00E6259F">
        <w:rPr>
          <w:rStyle w:val="StyleBoldUnderline"/>
        </w:rPr>
        <w:t xml:space="preserve"> </w:t>
      </w:r>
      <w:r w:rsidRPr="006B2B58">
        <w:t>and any subsequent successions further</w:t>
      </w:r>
      <w:r w:rsidRPr="00E6259F">
        <w:rPr>
          <w:rStyle w:val="StyleBoldUnderline"/>
        </w:rPr>
        <w:t xml:space="preserve"> complicated the problem of mustering international consensus</w:t>
      </w:r>
      <w:r>
        <w:t xml:space="preserve">. </w:t>
      </w:r>
      <w:r w:rsidRPr="006B2B58">
        <w:rPr>
          <w:rStyle w:val="StyleBoldUnderline"/>
        </w:rPr>
        <w:t>Several countries in the hemisphere see any new Cuban leadership as fresh</w:t>
      </w:r>
      <w:r>
        <w:t xml:space="preserve"> 30 </w:t>
      </w:r>
      <w:r w:rsidRPr="006B2B58">
        <w:rPr>
          <w:rStyle w:val="StyleBoldUnderline"/>
        </w:rPr>
        <w:t xml:space="preserve">opportunities to </w:t>
      </w:r>
      <w:r w:rsidRPr="006B2B58">
        <w:t>engage in common interests.</w:t>
      </w:r>
      <w:r>
        <w:t xml:space="preserve"> The two largest Latin American countries, </w:t>
      </w:r>
      <w:r w:rsidRPr="00E6259F">
        <w:rPr>
          <w:rStyle w:val="StyleBoldUnderline"/>
        </w:rPr>
        <w:t xml:space="preserve">Brazil </w:t>
      </w:r>
      <w:r w:rsidRPr="00B67E30">
        <w:t>and Mexico, have both</w:t>
      </w:r>
      <w:r>
        <w:t xml:space="preserve"> ascribed to this approach and have </w:t>
      </w:r>
      <w:r w:rsidRPr="00E6259F">
        <w:rPr>
          <w:rStyle w:val="StyleBoldUnderline"/>
        </w:rPr>
        <w:t>indicated their interests in forging new ties since Fidel’s stepped down</w:t>
      </w:r>
      <w:r>
        <w:t>.99</w:t>
      </w:r>
    </w:p>
    <w:p w:rsidR="00B67E30" w:rsidRDefault="00B67E30" w:rsidP="00B67E30">
      <w:r>
        <w:t xml:space="preserve">On the other hand, </w:t>
      </w:r>
      <w:r w:rsidRPr="00E6259F">
        <w:rPr>
          <w:rStyle w:val="StyleBoldUnderline"/>
        </w:rPr>
        <w:t>this international dissention does hold some prospect for</w:t>
      </w:r>
      <w:r>
        <w:rPr>
          <w:rStyle w:val="StyleBoldUnderline"/>
        </w:rPr>
        <w:t xml:space="preserve"> </w:t>
      </w:r>
      <w:r w:rsidRPr="00E6259F">
        <w:rPr>
          <w:rStyle w:val="StyleBoldUnderline"/>
        </w:rPr>
        <w:t>leveraging U.S. soft power</w:t>
      </w:r>
      <w:r>
        <w:t xml:space="preserve">. </w:t>
      </w:r>
      <w:r w:rsidRPr="00E6259F">
        <w:rPr>
          <w:rStyle w:val="StyleBoldUnderline"/>
        </w:rPr>
        <w:t xml:space="preserve">An </w:t>
      </w:r>
      <w:r w:rsidRPr="006B2B58">
        <w:rPr>
          <w:rStyle w:val="Emphasis"/>
        </w:rPr>
        <w:t>indirect approach</w:t>
      </w:r>
      <w:r w:rsidRPr="00E6259F">
        <w:rPr>
          <w:rStyle w:val="StyleBoldUnderline"/>
        </w:rPr>
        <w:t xml:space="preserve"> would be to </w:t>
      </w:r>
      <w:r w:rsidRPr="00E6259F">
        <w:rPr>
          <w:rStyle w:val="Emphasis"/>
        </w:rPr>
        <w:t>coordinate U.S. proxy</w:t>
      </w:r>
      <w:r>
        <w:rPr>
          <w:rStyle w:val="Emphasis"/>
        </w:rPr>
        <w:t xml:space="preserve"> </w:t>
      </w:r>
      <w:r w:rsidRPr="00E6259F">
        <w:rPr>
          <w:rStyle w:val="Emphasis"/>
        </w:rPr>
        <w:t>actions with partner countries</w:t>
      </w:r>
      <w:r w:rsidRPr="00E6259F">
        <w:rPr>
          <w:rStyle w:val="StyleBoldUnderline"/>
        </w:rPr>
        <w:t xml:space="preserve"> interested in Cuba</w:t>
      </w:r>
      <w:r>
        <w:t xml:space="preserve">. </w:t>
      </w:r>
      <w:r w:rsidRPr="00E6259F">
        <w:rPr>
          <w:rStyle w:val="StyleBoldUnderline"/>
        </w:rPr>
        <w:t>This has the double benefit of</w:t>
      </w:r>
      <w:r>
        <w:rPr>
          <w:rStyle w:val="StyleBoldUnderline"/>
        </w:rPr>
        <w:t xml:space="preserve"> </w:t>
      </w:r>
      <w:r w:rsidRPr="00E6259F">
        <w:rPr>
          <w:rStyle w:val="StyleBoldUnderline"/>
        </w:rPr>
        <w:t xml:space="preserve">leveraging U.S. soft power </w:t>
      </w:r>
      <w:r w:rsidRPr="00E6259F">
        <w:rPr>
          <w:rStyle w:val="Emphasis"/>
        </w:rPr>
        <w:t>without compromising legislated restrictions</w:t>
      </w:r>
      <w:r w:rsidRPr="00E6259F">
        <w:rPr>
          <w:rStyle w:val="StyleBoldUnderline"/>
        </w:rPr>
        <w:t xml:space="preserve"> or </w:t>
      </w:r>
      <w:r w:rsidRPr="00E6259F">
        <w:rPr>
          <w:rStyle w:val="Emphasis"/>
        </w:rPr>
        <w:t>provoking</w:t>
      </w:r>
      <w:r>
        <w:rPr>
          <w:rStyle w:val="Emphasis"/>
        </w:rPr>
        <w:t xml:space="preserve"> </w:t>
      </w:r>
      <w:proofErr w:type="spellStart"/>
      <w:r w:rsidRPr="00E6259F">
        <w:rPr>
          <w:rStyle w:val="Emphasis"/>
        </w:rPr>
        <w:t>hard-line</w:t>
      </w:r>
      <w:proofErr w:type="spellEnd"/>
      <w:r w:rsidRPr="00E6259F">
        <w:rPr>
          <w:rStyle w:val="Emphasis"/>
        </w:rPr>
        <w:t xml:space="preserve"> Cuban-American ire</w:t>
      </w:r>
      <w:r>
        <w:t>. In this approach</w:t>
      </w:r>
      <w:r w:rsidRPr="006B2B58">
        <w:rPr>
          <w:rStyle w:val="StyleBoldUnderline"/>
        </w:rPr>
        <w:t xml:space="preserve">, burgeoning relations with Brazil </w:t>
      </w:r>
      <w:r w:rsidRPr="00B67E30">
        <w:t xml:space="preserve">and Mexico </w:t>
      </w:r>
      <w:r w:rsidRPr="006B2B58">
        <w:rPr>
          <w:rStyle w:val="StyleBoldUnderline"/>
        </w:rPr>
        <w:t>would be strong candidates</w:t>
      </w:r>
      <w:r>
        <w:t xml:space="preserve">. Devoid of the “bullhorn diplomacy” that have marginalized U.S.-Cuban policy efficacy for decades, </w:t>
      </w:r>
      <w:r w:rsidRPr="00E6259F">
        <w:rPr>
          <w:rStyle w:val="StyleBoldUnderline"/>
        </w:rPr>
        <w:t>the U.S. could better engage the island through hemispherical interlocutors.</w:t>
      </w:r>
      <w:r>
        <w:t xml:space="preserve"> At a minimum, U</w:t>
      </w:r>
      <w:r w:rsidRPr="00E6259F">
        <w:rPr>
          <w:rStyle w:val="StyleBoldUnderline"/>
        </w:rPr>
        <w:t>.S. interests would be advanced through the proxy insights of what is occurring on the island in addition to the potential displacement of anti-American influences</w:t>
      </w:r>
      <w:r>
        <w:t xml:space="preserve"> (e.g. Chávez). 100</w:t>
      </w:r>
    </w:p>
    <w:p w:rsidR="00B67E30" w:rsidRPr="00B67E30" w:rsidRDefault="00B67E30" w:rsidP="00B67E30">
      <w:pPr>
        <w:pStyle w:val="Heading4"/>
        <w:rPr>
          <w:u w:val="single"/>
        </w:rPr>
      </w:pPr>
      <w:r>
        <w:t xml:space="preserve">Brazil </w:t>
      </w:r>
      <w:r>
        <w:t xml:space="preserve">solves and it boosts </w:t>
      </w:r>
      <w:r>
        <w:rPr>
          <w:u w:val="single"/>
        </w:rPr>
        <w:t>Brazilian leadership</w:t>
      </w:r>
    </w:p>
    <w:p w:rsidR="00B67E30" w:rsidRPr="00C8229E" w:rsidRDefault="00B67E30" w:rsidP="00B67E30">
      <w:pPr>
        <w:rPr>
          <w:rStyle w:val="StyleStyleBold12pt"/>
        </w:rPr>
      </w:pPr>
      <w:proofErr w:type="spellStart"/>
      <w:r w:rsidRPr="00C8229E">
        <w:rPr>
          <w:rStyle w:val="StyleStyleBold12pt"/>
        </w:rPr>
        <w:t>Briger</w:t>
      </w:r>
      <w:proofErr w:type="spellEnd"/>
      <w:r w:rsidRPr="00C8229E">
        <w:rPr>
          <w:rStyle w:val="StyleStyleBold12pt"/>
        </w:rPr>
        <w:t xml:space="preserve"> 2009-</w:t>
      </w:r>
      <w:r>
        <w:rPr>
          <w:rStyle w:val="StyleStyleBold12pt"/>
        </w:rPr>
        <w:t xml:space="preserve"> writer for American Foreign Policy Princeton Editorial</w:t>
      </w:r>
    </w:p>
    <w:p w:rsidR="00B67E30" w:rsidRDefault="00B67E30" w:rsidP="00B67E30">
      <w:r>
        <w:t xml:space="preserve">(Lucas, “A New Regional Powerhouse”, 9/24/09, American Foreign Policy, </w:t>
      </w:r>
      <w:hyperlink r:id="rId11" w:history="1">
        <w:r>
          <w:rPr>
            <w:rStyle w:val="Hyperlink"/>
          </w:rPr>
          <w:t>http://afpprinceton.com/2009/09/a-new-regional-powerhouse/</w:t>
        </w:r>
      </w:hyperlink>
      <w:r>
        <w:t xml:space="preserve">, </w:t>
      </w:r>
      <w:proofErr w:type="spellStart"/>
      <w:r>
        <w:t>google</w:t>
      </w:r>
      <w:proofErr w:type="spellEnd"/>
      <w:r>
        <w:t xml:space="preserve"> scholar)//KW</w:t>
      </w:r>
    </w:p>
    <w:p w:rsidR="00B67E30" w:rsidRDefault="00B67E30" w:rsidP="00B67E30"/>
    <w:p w:rsidR="00B67E30" w:rsidRDefault="00B67E30" w:rsidP="00B67E30">
      <w:r>
        <w:lastRenderedPageBreak/>
        <w:t xml:space="preserve">As noted by President Lula in his March 14th meeting with President Obama, </w:t>
      </w:r>
      <w:r w:rsidRPr="00B67E30">
        <w:rPr>
          <w:rStyle w:val="StyleBoldUnderline"/>
        </w:rPr>
        <w:t>reform of the American embargo on Cuba presents a golden opportunity to send a palpable signal not just to Brazil, but also to all of Latin America</w:t>
      </w:r>
      <w:r>
        <w:t xml:space="preserve">. The embargo on Cuba remains an antiquated and intolerant blemish on the U.S.’s relationship with the region—a relic from a war of ideas long since won. The U.S. must initiate a new campaign of ideas for a revitalized North-South relationship built on equality and respect in order to counter the efforts of populist leaders like Hugo Chávez, </w:t>
      </w:r>
      <w:proofErr w:type="spellStart"/>
      <w:r>
        <w:t>Evo</w:t>
      </w:r>
      <w:proofErr w:type="spellEnd"/>
      <w:r>
        <w:t xml:space="preserve"> Morales, and Rafael Correa to vilify the U.S. As Brazilian foreign minister </w:t>
      </w:r>
      <w:proofErr w:type="spellStart"/>
      <w:r>
        <w:t>Celso</w:t>
      </w:r>
      <w:proofErr w:type="spellEnd"/>
      <w:r>
        <w:t xml:space="preserve"> </w:t>
      </w:r>
      <w:proofErr w:type="spellStart"/>
      <w:r>
        <w:t>Amorim</w:t>
      </w:r>
      <w:proofErr w:type="spellEnd"/>
      <w:r>
        <w:t xml:space="preserve"> notes, “…It’s impossible not to talk about the Cuban embargo. It’s indicative of U.S. policy toward the region.” The repeal of the Cuban embargo would stand as a powerful symbol of goodwill and new beginnings, with all parties standing to gain, from the isolated Cuban public to the countless American multinationals chomping at the bit for a piece of the virgin Cuban market.</w:t>
      </w:r>
    </w:p>
    <w:p w:rsidR="00B67E30" w:rsidRDefault="00B67E30" w:rsidP="00B67E30">
      <w:r>
        <w:t>Moreover</w:t>
      </w:r>
      <w:r w:rsidRPr="00834FA6">
        <w:rPr>
          <w:rStyle w:val="StyleBoldUnderline"/>
        </w:rPr>
        <w:t>, enlisting the Brazilian President as a mediator in Cuban-American negotiations would be a brilliant choice for the U.S.,</w:t>
      </w:r>
      <w:r>
        <w:t xml:space="preserve"> not only because Lula is skilled at reaching compromise, but also </w:t>
      </w:r>
      <w:r w:rsidRPr="00B67E30">
        <w:rPr>
          <w:rStyle w:val="StyleBoldUnderline"/>
        </w:rPr>
        <w:t xml:space="preserve">because the move </w:t>
      </w:r>
      <w:r w:rsidRPr="00B67E30">
        <w:rPr>
          <w:rStyle w:val="Emphasis"/>
        </w:rPr>
        <w:t>gives Brazil what it seems to want so badly</w:t>
      </w:r>
      <w:r w:rsidRPr="00834FA6">
        <w:rPr>
          <w:rStyle w:val="StyleBoldUnderline"/>
        </w:rPr>
        <w:t xml:space="preserve"> </w:t>
      </w:r>
      <w:r>
        <w:t xml:space="preserve">these days: </w:t>
      </w:r>
      <w:r w:rsidRPr="00B67E30">
        <w:rPr>
          <w:rStyle w:val="Emphasis"/>
        </w:rPr>
        <w:t>prestige</w:t>
      </w:r>
      <w:r>
        <w:t xml:space="preserve">. Brazil’s recent generous renegotiations to pay more for natural gas contracts with Bolivia and hydroelectric agreements with Paraguay, along with its successful leadership of the U.N. peacekeeping mission in Haiti, indicate that Lula is maneuvering Brazil to be the torchbearer for Latin America. </w:t>
      </w:r>
      <w:r w:rsidRPr="00834FA6">
        <w:rPr>
          <w:rStyle w:val="StyleBoldUnderline"/>
        </w:rPr>
        <w:t>And as Brazil</w:t>
      </w:r>
      <w:r>
        <w:t xml:space="preserve"> cements and </w:t>
      </w:r>
      <w:r w:rsidRPr="00834FA6">
        <w:rPr>
          <w:rStyle w:val="StyleBoldUnderline"/>
        </w:rPr>
        <w:t>expands this leadership role, it wants a say in international affairs</w:t>
      </w:r>
      <w:r>
        <w:t xml:space="preserve"> commensurate with its growing economic power.</w:t>
      </w:r>
    </w:p>
    <w:p w:rsidR="00B67E30" w:rsidRDefault="00B67E30" w:rsidP="00B67E30"/>
    <w:p w:rsidR="00B67E30" w:rsidRDefault="00B67E30" w:rsidP="00B67E30"/>
    <w:p w:rsidR="00B67E30" w:rsidRDefault="00B67E30" w:rsidP="00B67E30">
      <w:pPr>
        <w:pStyle w:val="Heading3"/>
      </w:pPr>
      <w:r>
        <w:lastRenderedPageBreak/>
        <w:t>2nc – Brazil says yes</w:t>
      </w:r>
    </w:p>
    <w:p w:rsidR="00B67E30" w:rsidRDefault="00B67E30" w:rsidP="00B67E30"/>
    <w:p w:rsidR="00B67E30" w:rsidRDefault="00B67E30" w:rsidP="00B67E30">
      <w:pPr>
        <w:pStyle w:val="Heading4"/>
      </w:pPr>
      <w:r>
        <w:t>Brazil says yes and will engage Cuba behind the scenes on behalf of the U.S. – it will deploy its former President Lula as an intermediary to lay the groundwork for more successful engagement</w:t>
      </w:r>
    </w:p>
    <w:p w:rsidR="00B67E30" w:rsidRDefault="00B67E30" w:rsidP="00B67E30">
      <w:r>
        <w:rPr>
          <w:b/>
        </w:rPr>
        <w:t xml:space="preserve">Perez, 10 </w:t>
      </w:r>
      <w:r>
        <w:softHyphen/>
        <w:t xml:space="preserve">– JD, Yale Law (David, “America's Cuba Policy: The Way Forward: A Policy Recommendation for the U.S. State Department” 13 </w:t>
      </w:r>
      <w:proofErr w:type="spellStart"/>
      <w:r>
        <w:t>Harv</w:t>
      </w:r>
      <w:proofErr w:type="spellEnd"/>
      <w:r>
        <w:t xml:space="preserve">. Latino L. Rev. 187, </w:t>
      </w:r>
      <w:proofErr w:type="gramStart"/>
      <w:r>
        <w:t>Spring</w:t>
      </w:r>
      <w:proofErr w:type="gramEnd"/>
      <w:r>
        <w:t>, lexis)</w:t>
      </w:r>
    </w:p>
    <w:p w:rsidR="00B67E30" w:rsidRDefault="00B67E30" w:rsidP="00B67E30"/>
    <w:p w:rsidR="00B67E30" w:rsidRPr="004A70C3" w:rsidRDefault="00B67E30" w:rsidP="00B67E30">
      <w:pPr>
        <w:rPr>
          <w:rStyle w:val="StyleBoldUnderline"/>
        </w:rPr>
      </w:pPr>
      <w:r w:rsidRPr="004A70C3">
        <w:rPr>
          <w:rStyle w:val="StyleBoldUnderline"/>
        </w:rPr>
        <w:t>Washington should incrementally engage Cuba by first encouraging the island to participate within the O</w:t>
      </w:r>
      <w:r>
        <w:t xml:space="preserve">rganization of </w:t>
      </w:r>
      <w:r w:rsidRPr="004A70C3">
        <w:rPr>
          <w:rStyle w:val="StyleBoldUnderline"/>
        </w:rPr>
        <w:t>A</w:t>
      </w:r>
      <w:r>
        <w:t xml:space="preserve">merican </w:t>
      </w:r>
      <w:r w:rsidRPr="004A70C3">
        <w:rPr>
          <w:rStyle w:val="StyleBoldUnderline"/>
        </w:rPr>
        <w:t>S</w:t>
      </w:r>
      <w:r>
        <w:t xml:space="preserve">tates. Second, </w:t>
      </w:r>
      <w:r w:rsidRPr="004A70C3">
        <w:rPr>
          <w:rStyle w:val="StyleBoldUnderline"/>
        </w:rPr>
        <w:t>the State Department should convene an annual summit of foreign ministers from the Americas to be held six months after the Summit of the Americas presidential conference</w:t>
      </w:r>
      <w:r>
        <w:t xml:space="preserve">. Third, </w:t>
      </w:r>
      <w:r w:rsidRPr="004A70C3">
        <w:rPr>
          <w:rStyle w:val="StyleBoldUnderline"/>
        </w:rPr>
        <w:t>the next Summit of the Americas should include Cuba.</w:t>
      </w:r>
    </w:p>
    <w:p w:rsidR="00B67E30" w:rsidRDefault="00B67E30" w:rsidP="00B67E30">
      <w:r w:rsidRPr="004A70C3">
        <w:rPr>
          <w:rStyle w:val="StyleBoldUnderline"/>
        </w:rPr>
        <w:t xml:space="preserve">Suggesting that the United States would be willing to talk directly with Cuba accomplishes the goal of jumpstarting diplomacy </w:t>
      </w:r>
      <w:r w:rsidRPr="004A70C3">
        <w:rPr>
          <w:rStyle w:val="Emphasis"/>
        </w:rPr>
        <w:t>without actually beginning talks</w:t>
      </w:r>
      <w:r>
        <w:t xml:space="preserve">. Doing so would be consistent with similar policy </w:t>
      </w:r>
      <w:proofErr w:type="gramStart"/>
      <w:r>
        <w:t>revisions  [</w:t>
      </w:r>
      <w:proofErr w:type="gramEnd"/>
      <w:r>
        <w:t xml:space="preserve">*197]  concerning Iran and Syria. </w:t>
      </w:r>
      <w:proofErr w:type="gramStart"/>
      <w:r>
        <w:t>n22</w:t>
      </w:r>
      <w:proofErr w:type="gramEnd"/>
      <w:r>
        <w:t xml:space="preserve"> One key question is how the Cuban government would react to an indication that the United States would be willing to begin talks. For his part, Fidel Castro wrote in December 2008 that, "A discussion with Obama can take place wherever he should wish." n23 Castro, however, qualified his overture by warning the President that, "he should be reminded that the theory of the carrot and the stick will not have any effect in our country." n24</w:t>
      </w:r>
    </w:p>
    <w:p w:rsidR="00B67E30" w:rsidRPr="00B67E30" w:rsidRDefault="00B67E30" w:rsidP="00B67E30">
      <w:r w:rsidRPr="004A70C3">
        <w:rPr>
          <w:rStyle w:val="StyleBoldUnderline"/>
        </w:rPr>
        <w:t xml:space="preserve">Given the significance of establishing direct contact immediately, any initial consultations can be </w:t>
      </w:r>
      <w:r w:rsidRPr="004A70C3">
        <w:rPr>
          <w:rStyle w:val="Emphasis"/>
        </w:rPr>
        <w:t>ferried through Brazil</w:t>
      </w:r>
      <w:r w:rsidRPr="004A70C3">
        <w:rPr>
          <w:rStyle w:val="StyleBoldUnderline"/>
        </w:rPr>
        <w:t>, whose president</w:t>
      </w:r>
      <w:r>
        <w:t xml:space="preserve">, </w:t>
      </w:r>
      <w:proofErr w:type="spellStart"/>
      <w:r>
        <w:t>Luiz</w:t>
      </w:r>
      <w:proofErr w:type="spellEnd"/>
      <w:r>
        <w:t xml:space="preserve"> </w:t>
      </w:r>
      <w:proofErr w:type="spellStart"/>
      <w:r>
        <w:t>Inacio</w:t>
      </w:r>
      <w:proofErr w:type="spellEnd"/>
      <w:r>
        <w:t xml:space="preserve"> Lula da Silva, </w:t>
      </w:r>
      <w:r w:rsidRPr="004A70C3">
        <w:rPr>
          <w:rStyle w:val="StyleBoldUnderline"/>
        </w:rPr>
        <w:t>has indicated a strong preference for the U.S. to begin direct talks with Cuba</w:t>
      </w:r>
      <w:r>
        <w:t xml:space="preserve">. Since President Lula entered office in 2003, he has sought to strengthen ties with both Washington and Havana, and would serve as a natural intermediary. President Lula's second presidential term ends in January 2011, and he has indicated that he will not seek a constitutional change to allow him to run for a third term. Given this timeline, </w:t>
      </w:r>
      <w:r w:rsidRPr="006B2B58">
        <w:rPr>
          <w:rStyle w:val="StyleBoldUnderline"/>
        </w:rPr>
        <w:t>the U</w:t>
      </w:r>
      <w:r>
        <w:t xml:space="preserve">nited </w:t>
      </w:r>
      <w:r w:rsidRPr="006B2B58">
        <w:rPr>
          <w:rStyle w:val="StyleBoldUnderline"/>
        </w:rPr>
        <w:t>S</w:t>
      </w:r>
      <w:r>
        <w:t xml:space="preserve">tates </w:t>
      </w:r>
      <w:r w:rsidRPr="006B2B58">
        <w:rPr>
          <w:rStyle w:val="StyleBoldUnderline"/>
        </w:rPr>
        <w:t>can use</w:t>
      </w:r>
      <w:r>
        <w:t xml:space="preserve"> President </w:t>
      </w:r>
      <w:r w:rsidRPr="006B2B58">
        <w:rPr>
          <w:rStyle w:val="StyleBoldUnderline"/>
        </w:rPr>
        <w:t>Lula as a short-term intermediary while it lays the groundwork for more direct talks</w:t>
      </w:r>
      <w:r>
        <w:t xml:space="preserve"> after 2011. Additionally, </w:t>
      </w:r>
      <w:r w:rsidRPr="006B2B58">
        <w:rPr>
          <w:rStyle w:val="StyleBoldUnderline"/>
        </w:rPr>
        <w:t>given his relationship with both Castro brothers, and his reputation as a moderate presence in the region</w:t>
      </w:r>
      <w:r>
        <w:t xml:space="preserve">, President </w:t>
      </w:r>
      <w:r w:rsidRPr="006B2B58">
        <w:rPr>
          <w:rStyle w:val="StyleBoldUnderline"/>
        </w:rPr>
        <w:t xml:space="preserve">Lula could still serve as an intermediary </w:t>
      </w:r>
      <w:r w:rsidRPr="006B2B58">
        <w:rPr>
          <w:rStyle w:val="Emphasis"/>
        </w:rPr>
        <w:t>even after he has left office.</w:t>
      </w:r>
    </w:p>
    <w:p w:rsidR="00B67E30" w:rsidRDefault="00B67E30" w:rsidP="00B67E30">
      <w:pPr>
        <w:pStyle w:val="Heading4"/>
      </w:pPr>
      <w:r>
        <w:t xml:space="preserve">Brazil says yes – the US just needs to abide by the results of mediation </w:t>
      </w:r>
    </w:p>
    <w:p w:rsidR="00B67E30" w:rsidRPr="0012123E" w:rsidRDefault="00B67E30" w:rsidP="00B67E30">
      <w:pPr>
        <w:rPr>
          <w:rStyle w:val="StyleStyleBold12pt"/>
        </w:rPr>
      </w:pPr>
      <w:proofErr w:type="spellStart"/>
      <w:r w:rsidRPr="0012123E">
        <w:rPr>
          <w:rStyle w:val="StyleStyleBold12pt"/>
        </w:rPr>
        <w:t>Stabroek</w:t>
      </w:r>
      <w:proofErr w:type="spellEnd"/>
      <w:r w:rsidRPr="0012123E">
        <w:rPr>
          <w:rStyle w:val="StyleStyleBold12pt"/>
        </w:rPr>
        <w:t xml:space="preserve"> News 2009</w:t>
      </w:r>
    </w:p>
    <w:p w:rsidR="00B67E30" w:rsidRDefault="00B67E30" w:rsidP="00B67E30">
      <w:r>
        <w:t>(“Brazil: US’s Cuba move good first step, more needed” 4/15/09, http://www.stabroeknews.com/2009/news/regional/04/15/brazil-us%E2%80%99s-cuba-move-good-first-step-more-needed/)</w:t>
      </w:r>
    </w:p>
    <w:p w:rsidR="00B67E30" w:rsidRDefault="00B67E30" w:rsidP="00B67E30"/>
    <w:p w:rsidR="00B67E30" w:rsidRDefault="00B67E30" w:rsidP="00B67E30">
      <w:r>
        <w:t>BRASILIA, (Reuters) – Brazil said yesterday that  the U.S. lifting of limits on family travel and remittances to  Cuba was a good first step but that it should not require  gestures from the Cuban government before dismantling trade  sanctions against the island.</w:t>
      </w:r>
    </w:p>
    <w:p w:rsidR="00B67E30" w:rsidRDefault="00B67E30" w:rsidP="00B67E30">
      <w:r>
        <w:t xml:space="preserve">President Barack Obama on Monday ended travel and </w:t>
      </w:r>
      <w:proofErr w:type="gramStart"/>
      <w:r>
        <w:t>money  transfer</w:t>
      </w:r>
      <w:proofErr w:type="gramEnd"/>
      <w:r>
        <w:t xml:space="preserve"> restrictions for Cuban Americans and allowed U.S.  </w:t>
      </w:r>
      <w:proofErr w:type="gramStart"/>
      <w:r>
        <w:t>telecommunications</w:t>
      </w:r>
      <w:proofErr w:type="gramEnd"/>
      <w:r>
        <w:t xml:space="preserve"> firms to offer cellphone roaming and  satellite radio and television to Cubans.</w:t>
      </w:r>
    </w:p>
    <w:p w:rsidR="00B67E30" w:rsidRDefault="00B67E30" w:rsidP="00B67E30">
      <w:r>
        <w:t xml:space="preserve">“It’s a small step in the right direction,” </w:t>
      </w:r>
      <w:proofErr w:type="gramStart"/>
      <w:r>
        <w:t>Foreign  Minister</w:t>
      </w:r>
      <w:proofErr w:type="gramEnd"/>
      <w:r>
        <w:t xml:space="preserve"> </w:t>
      </w:r>
      <w:proofErr w:type="spellStart"/>
      <w:r>
        <w:t>Celso</w:t>
      </w:r>
      <w:proofErr w:type="spellEnd"/>
      <w:r>
        <w:t xml:space="preserve"> </w:t>
      </w:r>
      <w:proofErr w:type="spellStart"/>
      <w:r>
        <w:t>Amorim</w:t>
      </w:r>
      <w:proofErr w:type="spellEnd"/>
      <w:r>
        <w:t xml:space="preserve"> told reporters on Tuesday.</w:t>
      </w:r>
    </w:p>
    <w:p w:rsidR="00B67E30" w:rsidRPr="002E63BB" w:rsidRDefault="00B67E30" w:rsidP="00B67E30">
      <w:pPr>
        <w:rPr>
          <w:rStyle w:val="StyleBoldUnderline"/>
        </w:rPr>
      </w:pPr>
      <w:r>
        <w:t>“It’s important that it be a first step and that (</w:t>
      </w:r>
      <w:proofErr w:type="gramStart"/>
      <w:r>
        <w:t>the  United</w:t>
      </w:r>
      <w:proofErr w:type="gramEnd"/>
      <w:r>
        <w:t xml:space="preserve"> States) not wait for gestures from Cuba to be able to  continue,” </w:t>
      </w:r>
      <w:proofErr w:type="spellStart"/>
      <w:r>
        <w:t>Amorim</w:t>
      </w:r>
      <w:proofErr w:type="spellEnd"/>
      <w:r>
        <w:t xml:space="preserve"> said. At the Summit of the Americas starting on Friday, </w:t>
      </w:r>
      <w:proofErr w:type="gramStart"/>
      <w:r>
        <w:t>several  Latin</w:t>
      </w:r>
      <w:proofErr w:type="gramEnd"/>
      <w:r>
        <w:t xml:space="preserve"> </w:t>
      </w:r>
      <w:r>
        <w:lastRenderedPageBreak/>
        <w:t xml:space="preserve">American leaders will push for the return of Cuba to the  hemisphere’s forums such as the Organization of American  States, from which Havana was excluded in 1962 when it embraced  Soviet communism at the height of the Cold War. </w:t>
      </w:r>
      <w:proofErr w:type="spellStart"/>
      <w:r>
        <w:t>Amorim</w:t>
      </w:r>
      <w:proofErr w:type="spellEnd"/>
      <w:r>
        <w:t xml:space="preserve"> said </w:t>
      </w:r>
      <w:r w:rsidRPr="002E63BB">
        <w:rPr>
          <w:rStyle w:val="StyleBoldUnderline"/>
        </w:rPr>
        <w:t xml:space="preserve">Brazil’s President </w:t>
      </w:r>
      <w:proofErr w:type="spellStart"/>
      <w:r w:rsidRPr="002E63BB">
        <w:rPr>
          <w:rStyle w:val="StyleBoldUnderline"/>
        </w:rPr>
        <w:t>Luiz</w:t>
      </w:r>
      <w:proofErr w:type="spellEnd"/>
      <w:r w:rsidRPr="002E63BB">
        <w:rPr>
          <w:rStyle w:val="StyleBoldUnderline"/>
        </w:rPr>
        <w:t xml:space="preserve"> </w:t>
      </w:r>
      <w:proofErr w:type="spellStart"/>
      <w:r w:rsidRPr="002E63BB">
        <w:rPr>
          <w:rStyle w:val="StyleBoldUnderline"/>
        </w:rPr>
        <w:t>Inacio</w:t>
      </w:r>
      <w:proofErr w:type="spellEnd"/>
      <w:r w:rsidRPr="002E63BB">
        <w:rPr>
          <w:rStyle w:val="StyleBoldUnderline"/>
        </w:rPr>
        <w:t xml:space="preserve"> Lula da Silva,</w:t>
      </w:r>
      <w:r>
        <w:t xml:space="preserve"> </w:t>
      </w:r>
      <w:proofErr w:type="gramStart"/>
      <w:r>
        <w:t>a  moderate</w:t>
      </w:r>
      <w:proofErr w:type="gramEnd"/>
      <w:r>
        <w:t xml:space="preserve"> left-wing leader who </w:t>
      </w:r>
      <w:r w:rsidRPr="002E63BB">
        <w:rPr>
          <w:rStyle w:val="StyleBoldUnderline"/>
        </w:rPr>
        <w:t>often tries to mediate between  Latin America and the United States, would raise the Cuban  issue</w:t>
      </w:r>
      <w:r>
        <w:t xml:space="preserve"> at the meeting, </w:t>
      </w:r>
      <w:r w:rsidRPr="002E63BB">
        <w:rPr>
          <w:rStyle w:val="StyleBoldUnderline"/>
        </w:rPr>
        <w:t>but without putting Obama in a corner.</w:t>
      </w:r>
    </w:p>
    <w:p w:rsidR="00B67E30" w:rsidRDefault="00B67E30" w:rsidP="00B67E30">
      <w:r>
        <w:t>“(</w:t>
      </w:r>
      <w:r w:rsidRPr="002E63BB">
        <w:rPr>
          <w:rStyle w:val="StyleBoldUnderline"/>
        </w:rPr>
        <w:t>Obama)</w:t>
      </w:r>
      <w:r>
        <w:t xml:space="preserve"> </w:t>
      </w:r>
      <w:r w:rsidRPr="002E63BB">
        <w:rPr>
          <w:rStyle w:val="StyleBoldUnderline"/>
        </w:rPr>
        <w:t xml:space="preserve">needs to understand that the region wants the </w:t>
      </w:r>
      <w:proofErr w:type="gramStart"/>
      <w:r w:rsidRPr="002E63BB">
        <w:rPr>
          <w:rStyle w:val="StyleBoldUnderline"/>
        </w:rPr>
        <w:t>end  of</w:t>
      </w:r>
      <w:proofErr w:type="gramEnd"/>
      <w:r w:rsidRPr="002E63BB">
        <w:rPr>
          <w:rStyle w:val="StyleBoldUnderline"/>
        </w:rPr>
        <w:t xml:space="preserve"> the embargo</w:t>
      </w:r>
      <w:r>
        <w:t xml:space="preserve">,” said </w:t>
      </w:r>
      <w:proofErr w:type="spellStart"/>
      <w:r>
        <w:t>Amorim</w:t>
      </w:r>
      <w:proofErr w:type="spellEnd"/>
      <w:r>
        <w:t xml:space="preserve">. “Now, there is no interest </w:t>
      </w:r>
      <w:proofErr w:type="gramStart"/>
      <w:r>
        <w:t>in  creating</w:t>
      </w:r>
      <w:proofErr w:type="gramEnd"/>
      <w:r>
        <w:t xml:space="preserve"> an (awkward) situation for President Obama,” he said.</w:t>
      </w:r>
    </w:p>
    <w:p w:rsidR="00B67E30" w:rsidRPr="0012123E" w:rsidRDefault="00B67E30" w:rsidP="00B67E30">
      <w:pPr>
        <w:rPr>
          <w:rStyle w:val="StyleBoldUnderline"/>
        </w:rPr>
      </w:pPr>
      <w:r>
        <w:t xml:space="preserve">The White House said it wanted to increase the flow </w:t>
      </w:r>
      <w:proofErr w:type="gramStart"/>
      <w:r>
        <w:t>of  information</w:t>
      </w:r>
      <w:proofErr w:type="gramEnd"/>
      <w:r>
        <w:t xml:space="preserve"> to Cuba. </w:t>
      </w:r>
      <w:r w:rsidRPr="0012123E">
        <w:rPr>
          <w:rStyle w:val="StyleBoldUnderline"/>
        </w:rPr>
        <w:t>Obama</w:t>
      </w:r>
      <w:r>
        <w:t xml:space="preserve"> has said he </w:t>
      </w:r>
      <w:r w:rsidRPr="0012123E">
        <w:rPr>
          <w:rStyle w:val="StyleBoldUnderline"/>
        </w:rPr>
        <w:t xml:space="preserve">is open for </w:t>
      </w:r>
      <w:proofErr w:type="gramStart"/>
      <w:r w:rsidRPr="0012123E">
        <w:rPr>
          <w:rStyle w:val="StyleBoldUnderline"/>
        </w:rPr>
        <w:t>dialogue  with</w:t>
      </w:r>
      <w:proofErr w:type="gramEnd"/>
      <w:r w:rsidRPr="0012123E">
        <w:rPr>
          <w:rStyle w:val="StyleBoldUnderline"/>
        </w:rPr>
        <w:t xml:space="preserve"> Cuba’s leaders, but does not intend to lift the trade  embargo until the one-party state adopts democratic reforms.</w:t>
      </w:r>
    </w:p>
    <w:p w:rsidR="00B67E30" w:rsidRDefault="00B67E30" w:rsidP="00B67E30">
      <w:r>
        <w:t>The Obama administration also does not want the April 17-</w:t>
      </w:r>
      <w:proofErr w:type="gramStart"/>
      <w:r>
        <w:t>19  Summit</w:t>
      </w:r>
      <w:proofErr w:type="gramEnd"/>
      <w:r>
        <w:t xml:space="preserve"> of the Americas to be dominated by the Cuba issue.</w:t>
      </w:r>
    </w:p>
    <w:p w:rsidR="00B67E30" w:rsidRPr="008C72CD" w:rsidRDefault="00B67E30" w:rsidP="00B67E30">
      <w:r w:rsidRPr="0012123E">
        <w:rPr>
          <w:rStyle w:val="StyleBoldUnderline"/>
        </w:rPr>
        <w:t>OAS</w:t>
      </w:r>
      <w:r>
        <w:t xml:space="preserve"> chief Jose Miguel </w:t>
      </w:r>
      <w:proofErr w:type="spellStart"/>
      <w:r>
        <w:t>Insulza</w:t>
      </w:r>
      <w:proofErr w:type="spellEnd"/>
      <w:r>
        <w:t xml:space="preserve"> expressed caution this week</w:t>
      </w:r>
      <w:proofErr w:type="gramStart"/>
      <w:r>
        <w:t>,  saying</w:t>
      </w:r>
      <w:proofErr w:type="gramEnd"/>
      <w:r>
        <w:t xml:space="preserve"> </w:t>
      </w:r>
      <w:r w:rsidRPr="0012123E">
        <w:rPr>
          <w:rStyle w:val="StyleBoldUnderline"/>
        </w:rPr>
        <w:t>Cuba needed to show clearly that it was committed to  democracy</w:t>
      </w:r>
      <w:r>
        <w:t xml:space="preserve"> to be readmitted to the group. Cuba has been ruled </w:t>
      </w:r>
      <w:proofErr w:type="gramStart"/>
      <w:r>
        <w:t>by  Fidel</w:t>
      </w:r>
      <w:proofErr w:type="gramEnd"/>
      <w:r>
        <w:t xml:space="preserve"> Castro and his younger brother, Raul, since a 1959  revolution.</w:t>
      </w:r>
    </w:p>
    <w:p w:rsidR="00B67E30" w:rsidRDefault="00B67E30" w:rsidP="00B67E30"/>
    <w:p w:rsidR="00B67E30" w:rsidRDefault="00B67E30" w:rsidP="00B67E30">
      <w:pPr>
        <w:pStyle w:val="Heading3"/>
      </w:pPr>
      <w:r>
        <w:lastRenderedPageBreak/>
        <w:t>2nc – Cuba says yes</w:t>
      </w:r>
    </w:p>
    <w:p w:rsidR="00B67E30" w:rsidRDefault="00B67E30" w:rsidP="00B67E30"/>
    <w:p w:rsidR="00B67E30" w:rsidRDefault="00B67E30" w:rsidP="00B67E30">
      <w:pPr>
        <w:pStyle w:val="Heading4"/>
      </w:pPr>
      <w:r>
        <w:t>CP solves- increases chances that the new government will be willing to cooperate</w:t>
      </w:r>
    </w:p>
    <w:p w:rsidR="00B67E30" w:rsidRDefault="00B67E30" w:rsidP="00B67E30">
      <w:r w:rsidRPr="00316694">
        <w:rPr>
          <w:rStyle w:val="StyleStyleBold12pt"/>
        </w:rPr>
        <w:t xml:space="preserve">Weeks and </w:t>
      </w:r>
      <w:proofErr w:type="spellStart"/>
      <w:r w:rsidRPr="00316694">
        <w:rPr>
          <w:rStyle w:val="StyleStyleBold12pt"/>
        </w:rPr>
        <w:t>Fiorey</w:t>
      </w:r>
      <w:proofErr w:type="spellEnd"/>
      <w:r w:rsidRPr="00316694">
        <w:rPr>
          <w:rStyle w:val="StyleStyleBold12pt"/>
        </w:rPr>
        <w:t>, 12</w:t>
      </w:r>
      <w:r>
        <w:t>– Associate Professor of Political Science, Director of LA Studies at UNC AND B.A., Wake Forest University (Gregory and Erin, “Policy Options for a Cuban Spring”,http://usacac.army.mil/CAC2/MilitaryReview/Archives/English/MilitaryReview_20120630_art014.pdf)//NG</w:t>
      </w:r>
    </w:p>
    <w:p w:rsidR="00B67E30" w:rsidRDefault="00B67E30" w:rsidP="00B67E30">
      <w:r>
        <w:t xml:space="preserve">Second, </w:t>
      </w:r>
      <w:r w:rsidRPr="00957EB7">
        <w:rPr>
          <w:rStyle w:val="StyleBoldUnderline"/>
        </w:rPr>
        <w:t>the U</w:t>
      </w:r>
      <w:r>
        <w:t xml:space="preserve">nited </w:t>
      </w:r>
      <w:r w:rsidRPr="00957EB7">
        <w:rPr>
          <w:rStyle w:val="StyleBoldUnderline"/>
        </w:rPr>
        <w:t>S</w:t>
      </w:r>
      <w:r>
        <w:t xml:space="preserve">tates </w:t>
      </w:r>
      <w:r w:rsidRPr="00957EB7">
        <w:rPr>
          <w:rStyle w:val="StyleBoldUnderline"/>
        </w:rPr>
        <w:t xml:space="preserve">should engage </w:t>
      </w:r>
      <w:proofErr w:type="gramStart"/>
      <w:r w:rsidRPr="00957EB7">
        <w:rPr>
          <w:rStyle w:val="StyleBoldUnderline"/>
        </w:rPr>
        <w:t>with  other</w:t>
      </w:r>
      <w:proofErr w:type="gramEnd"/>
      <w:r w:rsidRPr="00957EB7">
        <w:rPr>
          <w:rStyle w:val="StyleBoldUnderline"/>
        </w:rPr>
        <w:t xml:space="preserve"> Latin American countries to facilitate as  peaceful</w:t>
      </w:r>
      <w:r>
        <w:t xml:space="preserve"> and autonomous </w:t>
      </w:r>
      <w:r w:rsidRPr="00957EB7">
        <w:rPr>
          <w:rStyle w:val="StyleBoldUnderline"/>
        </w:rPr>
        <w:t>a transition as possible  in Cuba.</w:t>
      </w:r>
      <w:r>
        <w:t xml:space="preserve"> This will not necessarily be a </w:t>
      </w:r>
      <w:proofErr w:type="gramStart"/>
      <w:r>
        <w:t>smooth  process</w:t>
      </w:r>
      <w:proofErr w:type="gramEnd"/>
      <w:r>
        <w:t xml:space="preserve">; it will face multiple challenges. As in </w:t>
      </w:r>
      <w:proofErr w:type="gramStart"/>
      <w:r>
        <w:t>the  Middle</w:t>
      </w:r>
      <w:proofErr w:type="gramEnd"/>
      <w:r>
        <w:t xml:space="preserve"> East, </w:t>
      </w:r>
      <w:r w:rsidRPr="00957EB7">
        <w:rPr>
          <w:rStyle w:val="StyleBoldUnderline"/>
        </w:rPr>
        <w:t>a multilateral response will increase</w:t>
      </w:r>
      <w:r>
        <w:t xml:space="preserve">  </w:t>
      </w:r>
      <w:r w:rsidRPr="00957EB7">
        <w:rPr>
          <w:rStyle w:val="StyleBoldUnderline"/>
        </w:rPr>
        <w:t>the</w:t>
      </w:r>
      <w:r>
        <w:t xml:space="preserve"> domestic and international </w:t>
      </w:r>
      <w:r w:rsidRPr="00957EB7">
        <w:rPr>
          <w:rStyle w:val="StyleBoldUnderline"/>
        </w:rPr>
        <w:t>legitimacy of the  transitional government</w:t>
      </w:r>
      <w:r>
        <w:t xml:space="preserve"> and the governments that  follow it. </w:t>
      </w:r>
      <w:r w:rsidRPr="00B67E30">
        <w:rPr>
          <w:rStyle w:val="StyleBoldUnderline"/>
        </w:rPr>
        <w:t>This does not mean</w:t>
      </w:r>
      <w:r>
        <w:t xml:space="preserve"> </w:t>
      </w:r>
      <w:r w:rsidRPr="00957EB7">
        <w:rPr>
          <w:rStyle w:val="StyleBoldUnderline"/>
        </w:rPr>
        <w:t>the U</w:t>
      </w:r>
      <w:r>
        <w:t xml:space="preserve">nited </w:t>
      </w:r>
      <w:r w:rsidRPr="00957EB7">
        <w:rPr>
          <w:rStyle w:val="StyleBoldUnderline"/>
        </w:rPr>
        <w:t>S</w:t>
      </w:r>
      <w:r>
        <w:t xml:space="preserve">tates </w:t>
      </w:r>
      <w:r w:rsidRPr="00957EB7">
        <w:rPr>
          <w:rStyle w:val="StyleBoldUnderline"/>
        </w:rPr>
        <w:t>“</w:t>
      </w:r>
      <w:proofErr w:type="gramStart"/>
      <w:r w:rsidRPr="00957EB7">
        <w:rPr>
          <w:rStyle w:val="StyleBoldUnderline"/>
        </w:rPr>
        <w:t>leads  from</w:t>
      </w:r>
      <w:proofErr w:type="gramEnd"/>
      <w:r w:rsidRPr="00957EB7">
        <w:rPr>
          <w:rStyle w:val="StyleBoldUnderline"/>
        </w:rPr>
        <w:t xml:space="preserve"> behind” but</w:t>
      </w:r>
      <w:r>
        <w:t xml:space="preserve"> </w:t>
      </w:r>
      <w:r w:rsidRPr="00B67E30">
        <w:rPr>
          <w:rStyle w:val="StyleBoldUnderline"/>
        </w:rPr>
        <w:t>rather that</w:t>
      </w:r>
      <w:r>
        <w:t xml:space="preserve"> </w:t>
      </w:r>
      <w:r w:rsidRPr="00957EB7">
        <w:rPr>
          <w:rStyle w:val="StyleBoldUnderline"/>
        </w:rPr>
        <w:t>it avoids</w:t>
      </w:r>
      <w:r>
        <w:t xml:space="preserve"> </w:t>
      </w:r>
      <w:r w:rsidRPr="00957EB7">
        <w:rPr>
          <w:rStyle w:val="StyleBoldUnderline"/>
        </w:rPr>
        <w:t>unilateral  responses</w:t>
      </w:r>
      <w:r>
        <w:t xml:space="preserve">. In particular, </w:t>
      </w:r>
      <w:r w:rsidRPr="00957EB7">
        <w:t xml:space="preserve">economic aid and debt </w:t>
      </w:r>
      <w:proofErr w:type="gramStart"/>
      <w:r w:rsidRPr="00957EB7">
        <w:t>relief</w:t>
      </w:r>
      <w:r>
        <w:t xml:space="preserve">  will</w:t>
      </w:r>
      <w:proofErr w:type="gramEnd"/>
      <w:r>
        <w:t xml:space="preserve"> be important for the new government. </w:t>
      </w:r>
      <w:r w:rsidRPr="00957EB7">
        <w:rPr>
          <w:rStyle w:val="StyleBoldUnderline"/>
        </w:rPr>
        <w:t>A multilateral approach will</w:t>
      </w:r>
      <w:r>
        <w:t xml:space="preserve"> entail a </w:t>
      </w:r>
      <w:proofErr w:type="gramStart"/>
      <w:r>
        <w:t>slower  response</w:t>
      </w:r>
      <w:proofErr w:type="gramEnd"/>
      <w:r>
        <w:t xml:space="preserve"> than a unilateral approach. However, it will </w:t>
      </w:r>
      <w:r w:rsidRPr="00957EB7">
        <w:rPr>
          <w:rStyle w:val="StyleBoldUnderline"/>
        </w:rPr>
        <w:t>increase the chances</w:t>
      </w:r>
      <w:r>
        <w:t xml:space="preserve"> that </w:t>
      </w:r>
      <w:r w:rsidRPr="00957EB7">
        <w:rPr>
          <w:rStyle w:val="StyleBoldUnderline"/>
        </w:rPr>
        <w:t xml:space="preserve">the new government </w:t>
      </w:r>
      <w:proofErr w:type="gramStart"/>
      <w:r w:rsidRPr="00957EB7">
        <w:rPr>
          <w:rStyle w:val="StyleBoldUnderline"/>
        </w:rPr>
        <w:t>will</w:t>
      </w:r>
      <w:r>
        <w:t xml:space="preserve">  be</w:t>
      </w:r>
      <w:proofErr w:type="gramEnd"/>
      <w:r>
        <w:t xml:space="preserve"> able to </w:t>
      </w:r>
      <w:r w:rsidRPr="00957EB7">
        <w:rPr>
          <w:rStyle w:val="StyleBoldUnderline"/>
        </w:rPr>
        <w:t>normalize relations</w:t>
      </w:r>
      <w:r>
        <w:t xml:space="preserve"> </w:t>
      </w:r>
      <w:r w:rsidRPr="00957EB7">
        <w:rPr>
          <w:rStyle w:val="StyleBoldUnderline"/>
        </w:rPr>
        <w:t>with the U</w:t>
      </w:r>
      <w:r>
        <w:t xml:space="preserve">nited </w:t>
      </w:r>
      <w:r w:rsidRPr="00957EB7">
        <w:rPr>
          <w:rStyle w:val="StyleBoldUnderline"/>
        </w:rPr>
        <w:t>S</w:t>
      </w:r>
      <w:r>
        <w:t xml:space="preserve">tates.  </w:t>
      </w:r>
      <w:r w:rsidRPr="00957EB7">
        <w:t>It will</w:t>
      </w:r>
      <w:r>
        <w:t xml:space="preserve"> also be difﬁcult, at least at ﬁrst, because </w:t>
      </w:r>
      <w:proofErr w:type="gramStart"/>
      <w:r>
        <w:t>ﬁve  decades</w:t>
      </w:r>
      <w:proofErr w:type="gramEnd"/>
      <w:r>
        <w:t xml:space="preserve"> of unilateral embargo policy have left the  United States isolated in both the region and the  world.</w:t>
      </w:r>
    </w:p>
    <w:p w:rsidR="00B67E30" w:rsidRPr="00B67E30" w:rsidRDefault="00B67E30" w:rsidP="00B67E30"/>
    <w:p w:rsidR="00B67E30" w:rsidRDefault="00B67E30" w:rsidP="00B67E30">
      <w:pPr>
        <w:pStyle w:val="Heading4"/>
      </w:pPr>
      <w:r>
        <w:t>Regional Engagement is key to strengthen US-Cuba relations</w:t>
      </w:r>
    </w:p>
    <w:p w:rsidR="00B67E30" w:rsidRDefault="00B67E30" w:rsidP="00B67E30">
      <w:proofErr w:type="spellStart"/>
      <w:r w:rsidRPr="00D301F3">
        <w:rPr>
          <w:rStyle w:val="Heading4Char"/>
        </w:rPr>
        <w:t>Moncarz</w:t>
      </w:r>
      <w:proofErr w:type="spellEnd"/>
      <w:r w:rsidRPr="00D301F3">
        <w:rPr>
          <w:rStyle w:val="Heading4Char"/>
        </w:rPr>
        <w:t xml:space="preserve"> 2010</w:t>
      </w:r>
      <w:r>
        <w:t>- Professor of Finance at Florida International University</w:t>
      </w:r>
    </w:p>
    <w:p w:rsidR="00B67E30" w:rsidRDefault="00B67E30" w:rsidP="00B67E30">
      <w:r>
        <w:t>(Raul, “The Obama Administration and Latin America: A ‘New Partnership for the Americas’”</w:t>
      </w:r>
      <w:r w:rsidRPr="00D301F3">
        <w:t xml:space="preserve"> </w:t>
      </w:r>
      <w:r>
        <w:t xml:space="preserve">Global Economy Journal, 2/19/10, </w:t>
      </w:r>
      <w:hyperlink r:id="rId12" w:anchor="a1" w:history="1">
        <w:r w:rsidRPr="009D763C">
          <w:rPr>
            <w:rStyle w:val="Hyperlink"/>
          </w:rPr>
          <w:t>http://www.degruyter.com/view/j/gej.2010.10.1/gej.2010.10.1.1610/gej.2010.10.1.1610.xml?onlyResultQuery=IWP#a1</w:t>
        </w:r>
      </w:hyperlink>
      <w:r>
        <w:t xml:space="preserve">, </w:t>
      </w:r>
      <w:proofErr w:type="spellStart"/>
      <w:r>
        <w:t>google</w:t>
      </w:r>
      <w:proofErr w:type="spellEnd"/>
      <w:r>
        <w:t xml:space="preserve"> scholar)//KW</w:t>
      </w:r>
    </w:p>
    <w:p w:rsidR="00B67E30" w:rsidRDefault="00B67E30" w:rsidP="00B67E30"/>
    <w:p w:rsidR="00B67E30" w:rsidRPr="00D301F3" w:rsidRDefault="00B67E30" w:rsidP="00B67E30">
      <w:pPr>
        <w:rPr>
          <w:rStyle w:val="StyleBoldUnderline"/>
        </w:rPr>
      </w:pPr>
      <w:r>
        <w:t xml:space="preserve">Every new U.S. administration brings renewed hope and vigor to the World regarding unrealized dreams and aspirations as well as unfinished and not realized agendas. </w:t>
      </w:r>
      <w:r w:rsidRPr="00D301F3">
        <w:rPr>
          <w:rStyle w:val="StyleBoldUnderline"/>
        </w:rPr>
        <w:t>The U.S. has not neglected Latin America</w:t>
      </w:r>
      <w:r>
        <w:t xml:space="preserve">, even according to some the region has probably benefited from U.S. involvement in the Middle East and </w:t>
      </w:r>
      <w:proofErr w:type="spellStart"/>
      <w:r>
        <w:t>Afghanistan.</w:t>
      </w:r>
      <w:r w:rsidRPr="00D301F3">
        <w:rPr>
          <w:rStyle w:val="StyleBoldUnderline"/>
        </w:rPr>
        <w:t>A</w:t>
      </w:r>
      <w:proofErr w:type="spellEnd"/>
      <w:r w:rsidRPr="00D301F3">
        <w:rPr>
          <w:rStyle w:val="StyleBoldUnderline"/>
        </w:rPr>
        <w:t xml:space="preserve"> New Partnership for the Americas is the name that the Obama group use</w:t>
      </w:r>
      <w:r>
        <w:t xml:space="preserve">d during the election campaign. The common thread is a preference to develop cooperation through converging national interests as articulated by the U.S. and Latin American Caribbean </w:t>
      </w:r>
      <w:proofErr w:type="spellStart"/>
      <w:r>
        <w:t>governments.</w:t>
      </w:r>
      <w:r w:rsidRPr="00D301F3">
        <w:rPr>
          <w:rStyle w:val="StyleBoldUnderline"/>
        </w:rPr>
        <w:t>The</w:t>
      </w:r>
      <w:proofErr w:type="spellEnd"/>
      <w:r w:rsidRPr="00D301F3">
        <w:rPr>
          <w:rStyle w:val="StyleBoldUnderline"/>
        </w:rPr>
        <w:t xml:space="preserve"> U.S. and Cuban government officials are talking for the first time in years raising hopes for a thaw in long-icy relations. </w:t>
      </w:r>
      <w:r>
        <w:t xml:space="preserve">President </w:t>
      </w:r>
      <w:r w:rsidRPr="00D301F3">
        <w:rPr>
          <w:rStyle w:val="StyleBoldUnderline"/>
        </w:rPr>
        <w:t>Obama has granted Cuban-Americans the right to travel freely</w:t>
      </w:r>
      <w:r>
        <w:t xml:space="preserve"> to Cuba and to send remittances there, and to give U.S. telecommunications companies </w:t>
      </w:r>
      <w:r w:rsidRPr="00D301F3">
        <w:rPr>
          <w:rStyle w:val="StyleBoldUnderline"/>
        </w:rPr>
        <w:t>the right to pursue business</w:t>
      </w:r>
      <w:r>
        <w:t xml:space="preserve"> there represents a first step in trying for better </w:t>
      </w:r>
      <w:proofErr w:type="spellStart"/>
      <w:r>
        <w:t>relations.If</w:t>
      </w:r>
      <w:proofErr w:type="spellEnd"/>
      <w:r>
        <w:t xml:space="preserve"> the new Obama administration thought that a change in the rhetoric and tone would make the likes of Castro, Chavez and others see things the U.S. way, a new lesson was learned in that sometimes countries disagree simply because their goals are mutually </w:t>
      </w:r>
      <w:proofErr w:type="spellStart"/>
      <w:r>
        <w:t>exclusive.A</w:t>
      </w:r>
      <w:proofErr w:type="spellEnd"/>
      <w:r>
        <w:t xml:space="preserve"> year after Barack </w:t>
      </w:r>
      <w:r w:rsidRPr="00D301F3">
        <w:rPr>
          <w:rStyle w:val="StyleBoldUnderline"/>
        </w:rPr>
        <w:t xml:space="preserve">Obama became </w:t>
      </w:r>
      <w:r>
        <w:t xml:space="preserve">U.S. president, pledging </w:t>
      </w:r>
      <w:r w:rsidRPr="00D301F3">
        <w:rPr>
          <w:rStyle w:val="StyleBoldUnderline"/>
        </w:rPr>
        <w:t xml:space="preserve">"a new beginning" in relations with Cuba and </w:t>
      </w:r>
      <w:proofErr w:type="spellStart"/>
      <w:r w:rsidRPr="00D301F3">
        <w:rPr>
          <w:rStyle w:val="StyleBoldUnderline"/>
        </w:rPr>
        <w:t>wining</w:t>
      </w:r>
      <w:proofErr w:type="spellEnd"/>
      <w:r w:rsidRPr="00D301F3">
        <w:rPr>
          <w:rStyle w:val="StyleBoldUnderline"/>
        </w:rPr>
        <w:t xml:space="preserve"> praise from Fidel Castro</w:t>
      </w:r>
      <w:r>
        <w:t xml:space="preserve">, bitter rhetoric is once more flying between the two </w:t>
      </w:r>
      <w:proofErr w:type="spellStart"/>
      <w:r>
        <w:t>states.At</w:t>
      </w:r>
      <w:proofErr w:type="spellEnd"/>
      <w:r>
        <w:t xml:space="preserve"> the outset it has to be recognized that the </w:t>
      </w:r>
      <w:r w:rsidRPr="00D301F3">
        <w:rPr>
          <w:rStyle w:val="StyleBoldUnderline"/>
        </w:rPr>
        <w:t xml:space="preserve">U.S. government </w:t>
      </w:r>
      <w:r>
        <w:t xml:space="preserve">actually </w:t>
      </w:r>
      <w:r w:rsidRPr="00D301F3">
        <w:rPr>
          <w:rStyle w:val="StyleBoldUnderline"/>
        </w:rPr>
        <w:t>understands what is happening in Latin America</w:t>
      </w:r>
      <w:r>
        <w:t xml:space="preserve">. The U.S. policy is highly sophisticated and often seems more drastic on its understanding of what is happening than some or most of its </w:t>
      </w:r>
      <w:proofErr w:type="spellStart"/>
      <w:r>
        <w:t>critics.Looking</w:t>
      </w:r>
      <w:proofErr w:type="spellEnd"/>
      <w:r>
        <w:t xml:space="preserve"> at some people's history of the hemisphere it is remarkable and transformative that for the first time in many years, the U.S. does not seem to care much what happens in Latin America. In an interconnected world, power does not </w:t>
      </w:r>
      <w:r>
        <w:lastRenderedPageBreak/>
        <w:t xml:space="preserve">need to be a zero sum game, and nations need not fear the success of another. </w:t>
      </w:r>
      <w:r w:rsidRPr="00D301F3">
        <w:rPr>
          <w:rStyle w:val="StyleBoldUnderline"/>
        </w:rPr>
        <w:t xml:space="preserve">Cultivating spheres of cooperation--not competing spheres of influence--will lead to progress in the Caribbean and Latin America. Engagement meaning expanded cooperation with </w:t>
      </w:r>
      <w:r w:rsidRPr="00D301F3">
        <w:t>and t</w:t>
      </w:r>
      <w:r w:rsidRPr="00D301F3">
        <w:rPr>
          <w:rStyle w:val="StyleBoldUnderline"/>
        </w:rPr>
        <w:t xml:space="preserve">he need to broaden policy efforts with the group of </w:t>
      </w:r>
      <w:proofErr w:type="gramStart"/>
      <w:r w:rsidRPr="00D301F3">
        <w:rPr>
          <w:rStyle w:val="StyleBoldUnderline"/>
        </w:rPr>
        <w:t>leftists</w:t>
      </w:r>
      <w:proofErr w:type="gramEnd"/>
      <w:r w:rsidRPr="00D301F3">
        <w:rPr>
          <w:rStyle w:val="StyleBoldUnderline"/>
        </w:rPr>
        <w:t xml:space="preserve"> rules</w:t>
      </w:r>
      <w:r>
        <w:t xml:space="preserve"> countries such as </w:t>
      </w:r>
      <w:r w:rsidRPr="00D301F3">
        <w:rPr>
          <w:rStyle w:val="StyleBoldUnderline"/>
        </w:rPr>
        <w:t>Brazil</w:t>
      </w:r>
      <w:r>
        <w:t xml:space="preserve">, Bolivia, Chile, Ecuador, Nicaragua, Uruguay, Peru and Venezuela </w:t>
      </w:r>
      <w:r w:rsidRPr="00D301F3">
        <w:rPr>
          <w:rStyle w:val="StyleBoldUnderline"/>
        </w:rPr>
        <w:t>beyond the previous</w:t>
      </w:r>
      <w:r>
        <w:t xml:space="preserve"> administration </w:t>
      </w:r>
      <w:r w:rsidRPr="00D301F3">
        <w:rPr>
          <w:rStyle w:val="StyleBoldUnderline"/>
        </w:rPr>
        <w:t>focus on regional economic integration through competitive liberalization.</w:t>
      </w:r>
    </w:p>
    <w:p w:rsidR="00B67E30" w:rsidRDefault="00B67E30" w:rsidP="00B67E30"/>
    <w:p w:rsidR="00B67E30" w:rsidRDefault="00B67E30" w:rsidP="00B67E30">
      <w:pPr>
        <w:pStyle w:val="Heading4"/>
      </w:pPr>
      <w:r>
        <w:t>Brazil- Cuba relations high</w:t>
      </w:r>
    </w:p>
    <w:p w:rsidR="00B67E30" w:rsidRPr="005B660C" w:rsidRDefault="00B67E30" w:rsidP="00B67E30">
      <w:pPr>
        <w:rPr>
          <w:rStyle w:val="StyleStyleBold12pt"/>
        </w:rPr>
      </w:pPr>
      <w:r w:rsidRPr="005B660C">
        <w:rPr>
          <w:rStyle w:val="StyleStyleBold12pt"/>
        </w:rPr>
        <w:t xml:space="preserve">EIU </w:t>
      </w:r>
      <w:proofErr w:type="spellStart"/>
      <w:r w:rsidRPr="005B660C">
        <w:rPr>
          <w:rStyle w:val="StyleStyleBold12pt"/>
        </w:rPr>
        <w:t>ViewsWire</w:t>
      </w:r>
      <w:proofErr w:type="spellEnd"/>
      <w:r w:rsidRPr="005B660C">
        <w:rPr>
          <w:rStyle w:val="StyleStyleBold12pt"/>
        </w:rPr>
        <w:t xml:space="preserve"> 2012</w:t>
      </w:r>
    </w:p>
    <w:p w:rsidR="00B67E30" w:rsidRDefault="00B67E30" w:rsidP="00B67E30">
      <w:r>
        <w:t xml:space="preserve">(“Brazil politics: </w:t>
      </w:r>
      <w:proofErr w:type="spellStart"/>
      <w:r>
        <w:t>Davids</w:t>
      </w:r>
      <w:proofErr w:type="spellEnd"/>
      <w:r>
        <w:t xml:space="preserve"> and Goliath”, The Economist Intelligence Unit, 2/3/12, </w:t>
      </w:r>
      <w:proofErr w:type="spellStart"/>
      <w:r>
        <w:t>proquest</w:t>
      </w:r>
      <w:proofErr w:type="spellEnd"/>
      <w:r>
        <w:t>)//KW</w:t>
      </w:r>
    </w:p>
    <w:p w:rsidR="00B67E30" w:rsidRDefault="00B67E30" w:rsidP="00B67E30"/>
    <w:p w:rsidR="00B67E30" w:rsidRDefault="00B67E30" w:rsidP="00B67E30">
      <w:r w:rsidRPr="00497D81">
        <w:rPr>
          <w:rStyle w:val="StyleBoldUnderline"/>
        </w:rPr>
        <w:t>Brazil has promoted its regional and global leadership</w:t>
      </w:r>
      <w:r>
        <w:t xml:space="preserve"> for some years, yet it might seem odd that President </w:t>
      </w:r>
      <w:proofErr w:type="spellStart"/>
      <w:r>
        <w:t>Dilma</w:t>
      </w:r>
      <w:proofErr w:type="spellEnd"/>
      <w:r>
        <w:t xml:space="preserve"> </w:t>
      </w:r>
      <w:proofErr w:type="spellStart"/>
      <w:r>
        <w:t>Rousseff</w:t>
      </w:r>
      <w:proofErr w:type="spellEnd"/>
      <w:r>
        <w:t xml:space="preserve"> chose the small nations of Cuba and Haiti for her first overseas trips in the </w:t>
      </w:r>
      <w:proofErr w:type="gramStart"/>
      <w:r>
        <w:t>new year</w:t>
      </w:r>
      <w:proofErr w:type="gramEnd"/>
      <w:r>
        <w:t xml:space="preserve">. </w:t>
      </w:r>
      <w:r w:rsidRPr="00497D81">
        <w:rPr>
          <w:rStyle w:val="StyleBoldUnderline"/>
        </w:rPr>
        <w:t>Both countries are expanding</w:t>
      </w:r>
      <w:r>
        <w:t xml:space="preserve"> but still minor markets </w:t>
      </w:r>
      <w:r w:rsidRPr="00497D81">
        <w:rPr>
          <w:rStyle w:val="StyleBoldUnderline"/>
        </w:rPr>
        <w:t>for Brazilian goods, and are</w:t>
      </w:r>
      <w:r>
        <w:t xml:space="preserve"> relatively </w:t>
      </w:r>
      <w:r w:rsidRPr="00497D81">
        <w:rPr>
          <w:rStyle w:val="StyleBoldUnderline"/>
        </w:rPr>
        <w:t>isolated within the region</w:t>
      </w:r>
      <w:r>
        <w:t xml:space="preserve">. Nonetheless, </w:t>
      </w:r>
      <w:proofErr w:type="spellStart"/>
      <w:r>
        <w:t>Ms</w:t>
      </w:r>
      <w:proofErr w:type="spellEnd"/>
      <w:r>
        <w:t xml:space="preserve"> </w:t>
      </w:r>
      <w:proofErr w:type="spellStart"/>
      <w:r>
        <w:t>Rousseff's</w:t>
      </w:r>
      <w:proofErr w:type="spellEnd"/>
      <w:r>
        <w:t xml:space="preserve"> visit provided another opportunity for Latin America's giant to extend its influence through aid, financing and investment.</w:t>
      </w:r>
    </w:p>
    <w:p w:rsidR="00B67E30" w:rsidRDefault="00B67E30" w:rsidP="00B67E30">
      <w:r w:rsidRPr="004634C6">
        <w:rPr>
          <w:rStyle w:val="StyleBoldUnderline"/>
        </w:rPr>
        <w:t>Ec</w:t>
      </w:r>
      <w:r w:rsidRPr="00497D81">
        <w:rPr>
          <w:rStyle w:val="StyleBoldUnderline"/>
        </w:rPr>
        <w:t>onomic and political ties between Cuba and Brazil were strengthened</w:t>
      </w:r>
      <w:r>
        <w:t xml:space="preserve"> during the two terms of </w:t>
      </w:r>
      <w:proofErr w:type="spellStart"/>
      <w:r>
        <w:t>Ms</w:t>
      </w:r>
      <w:proofErr w:type="spellEnd"/>
      <w:r>
        <w:t xml:space="preserve"> </w:t>
      </w:r>
      <w:proofErr w:type="spellStart"/>
      <w:r>
        <w:t>Rousseff's</w:t>
      </w:r>
      <w:proofErr w:type="spellEnd"/>
      <w:r>
        <w:t xml:space="preserve"> predecessor, </w:t>
      </w:r>
      <w:proofErr w:type="spellStart"/>
      <w:r>
        <w:t>Luiz</w:t>
      </w:r>
      <w:proofErr w:type="spellEnd"/>
      <w:r>
        <w:t xml:space="preserve"> </w:t>
      </w:r>
      <w:proofErr w:type="spellStart"/>
      <w:r>
        <w:t>Inácio</w:t>
      </w:r>
      <w:proofErr w:type="spellEnd"/>
      <w:r>
        <w:t xml:space="preserve"> Lula da Silva. But </w:t>
      </w:r>
      <w:proofErr w:type="spellStart"/>
      <w:r>
        <w:t>Ms</w:t>
      </w:r>
      <w:proofErr w:type="spellEnd"/>
      <w:r>
        <w:t xml:space="preserve"> </w:t>
      </w:r>
      <w:proofErr w:type="spellStart"/>
      <w:r>
        <w:t>Rousseff</w:t>
      </w:r>
      <w:proofErr w:type="spellEnd"/>
      <w:r>
        <w:t xml:space="preserve"> has stepped back from the more high profile and activist foreign policy </w:t>
      </w:r>
      <w:proofErr w:type="spellStart"/>
      <w:r>
        <w:t>favoured</w:t>
      </w:r>
      <w:proofErr w:type="spellEnd"/>
      <w:r>
        <w:t xml:space="preserve"> by Lula (exemplified best when Lula attempted, and failed, to broker a deal with Iran over its nuclear </w:t>
      </w:r>
      <w:proofErr w:type="spellStart"/>
      <w:r>
        <w:t>programme</w:t>
      </w:r>
      <w:proofErr w:type="spellEnd"/>
      <w:r>
        <w:t>). She made fewer trips and visited fewer countries (13 trips to 15 countries) than did Lula (18 trips to 27 countries), and most of the visits were seen to be more strategic, focused on economic ties rather than ideological alliances.</w:t>
      </w:r>
    </w:p>
    <w:p w:rsidR="00B67E30" w:rsidRDefault="00B67E30" w:rsidP="00B67E30">
      <w:r>
        <w:t xml:space="preserve">Indeed, </w:t>
      </w:r>
      <w:proofErr w:type="spellStart"/>
      <w:r>
        <w:t>Ms</w:t>
      </w:r>
      <w:proofErr w:type="spellEnd"/>
      <w:r>
        <w:t xml:space="preserve"> </w:t>
      </w:r>
      <w:proofErr w:type="spellStart"/>
      <w:r w:rsidRPr="004634C6">
        <w:rPr>
          <w:rStyle w:val="StyleBoldUnderline"/>
        </w:rPr>
        <w:t>Rousseff</w:t>
      </w:r>
      <w:proofErr w:type="spellEnd"/>
      <w:r w:rsidRPr="004634C6">
        <w:rPr>
          <w:rStyle w:val="StyleBoldUnderline"/>
        </w:rPr>
        <w:t xml:space="preserve"> </w:t>
      </w:r>
      <w:proofErr w:type="spellStart"/>
      <w:r w:rsidRPr="004634C6">
        <w:rPr>
          <w:rStyle w:val="StyleBoldUnderline"/>
        </w:rPr>
        <w:t>emphasised</w:t>
      </w:r>
      <w:proofErr w:type="spellEnd"/>
      <w:r w:rsidRPr="004634C6">
        <w:rPr>
          <w:rStyle w:val="StyleBoldUnderline"/>
        </w:rPr>
        <w:t xml:space="preserve"> trade and business during the two-day visit to Cuba,</w:t>
      </w:r>
      <w:r>
        <w:t xml:space="preserve"> which began on January 30th. She refrained from meeting with Cuban dissidents and human rights groups, despite the fact that she has championed human rights issues at home and was a political prisoner for three years in the early 1970s during Brazil's right-wing military regimes. Instead, she said that </w:t>
      </w:r>
      <w:r w:rsidRPr="004634C6">
        <w:rPr>
          <w:rStyle w:val="StyleBoldUnderline"/>
        </w:rPr>
        <w:t xml:space="preserve">human right issues should be discussed on a multilateral basis. </w:t>
      </w:r>
      <w:r>
        <w:t xml:space="preserve">(Brazil did, however, recently ruffle feathers in Cuba when it granted a tourist visa to dissident blogger </w:t>
      </w:r>
      <w:proofErr w:type="spellStart"/>
      <w:r>
        <w:t>Yoani</w:t>
      </w:r>
      <w:proofErr w:type="spellEnd"/>
      <w:r>
        <w:t xml:space="preserve"> Sánchez, though she has not received a Cuban exit permit.) </w:t>
      </w:r>
      <w:proofErr w:type="gramStart"/>
      <w:r>
        <w:t xml:space="preserve">Nor was pushing for democratic changes in Cuba on </w:t>
      </w:r>
      <w:proofErr w:type="spellStart"/>
      <w:r>
        <w:t>Ms</w:t>
      </w:r>
      <w:proofErr w:type="spellEnd"/>
      <w:r>
        <w:t xml:space="preserve"> </w:t>
      </w:r>
      <w:proofErr w:type="spellStart"/>
      <w:r>
        <w:t>Rousseff's</w:t>
      </w:r>
      <w:proofErr w:type="spellEnd"/>
      <w:r>
        <w:t xml:space="preserve"> agenda.</w:t>
      </w:r>
      <w:proofErr w:type="gramEnd"/>
      <w:r>
        <w:t xml:space="preserve"> However, she did make reference to the US's maintenance of its 50-year-old trade embargo on Cuba, and its military base at Guantánamo.</w:t>
      </w:r>
    </w:p>
    <w:p w:rsidR="00B67E30" w:rsidRDefault="00B67E30" w:rsidP="00B67E30">
      <w:r>
        <w:t>Business first</w:t>
      </w:r>
    </w:p>
    <w:p w:rsidR="00B67E30" w:rsidRDefault="00B67E30" w:rsidP="00B67E30">
      <w:r>
        <w:t xml:space="preserve">The Brazilian president discussed a project to </w:t>
      </w:r>
      <w:proofErr w:type="spellStart"/>
      <w:r>
        <w:t>modernise</w:t>
      </w:r>
      <w:proofErr w:type="spellEnd"/>
      <w:r>
        <w:t xml:space="preserve"> Havana's Mariel port, at a cost of around US$800m, of which US$640m is being financed by Brazil's state development bank (BNDES). The Brazilian construction giant </w:t>
      </w:r>
      <w:proofErr w:type="spellStart"/>
      <w:r>
        <w:t>Odebrecht</w:t>
      </w:r>
      <w:proofErr w:type="spellEnd"/>
      <w:r>
        <w:t xml:space="preserve"> is undertaking the work. The Cuban government aims to convert Mariel into its main trading hub, as well as the central port for its prospective offshore oil industry. The country has only recently begun offshore exploration, and Brazil has significant expertise in this area.</w:t>
      </w:r>
    </w:p>
    <w:p w:rsidR="00B67E30" w:rsidRDefault="00B67E30" w:rsidP="00B67E30">
      <w:r w:rsidRPr="006D2FC9">
        <w:rPr>
          <w:rStyle w:val="StyleBoldUnderline"/>
        </w:rPr>
        <w:t>There also</w:t>
      </w:r>
      <w:r>
        <w:t xml:space="preserve"> are good </w:t>
      </w:r>
      <w:r w:rsidRPr="006D2FC9">
        <w:rPr>
          <w:rStyle w:val="StyleBoldUnderline"/>
        </w:rPr>
        <w:t>prospects for co-operation between the two countries' sugar industries</w:t>
      </w:r>
      <w:r>
        <w:t xml:space="preserve">. Brazil is the world's biggest producer of sugarcane-based ethanol, and Cuba has the potential to develop ethanol fuel. However, its sugar industry needs an overhaul, and </w:t>
      </w:r>
      <w:proofErr w:type="spellStart"/>
      <w:r>
        <w:t>Odebrecht</w:t>
      </w:r>
      <w:proofErr w:type="spellEnd"/>
      <w:r>
        <w:t xml:space="preserve"> has agreed to help Cuba boost production at a sugar mill in Cienfuegos province. Brazilian ethanol producers may also invest in the mill.</w:t>
      </w:r>
    </w:p>
    <w:p w:rsidR="00B67E30" w:rsidRDefault="00B67E30" w:rsidP="00B67E30">
      <w:r w:rsidRPr="006D2FC9">
        <w:rPr>
          <w:rStyle w:val="StyleBoldUnderline"/>
        </w:rPr>
        <w:t>The two sides signed several trade, and science and technology agreement</w:t>
      </w:r>
      <w:r>
        <w:t xml:space="preserve">s. Brazil is already Cuba's fourth-largest trading partner, after Venezuela, China and Spain. According to data from Brazil, exports to Cuba </w:t>
      </w:r>
      <w:proofErr w:type="spellStart"/>
      <w:r>
        <w:t>totalled</w:t>
      </w:r>
      <w:proofErr w:type="spellEnd"/>
      <w:r>
        <w:t xml:space="preserve"> US$550m en 2011, 32% higher than in 2010. (Bilateral trade reached US$642m in 2011.) It is uncertain whether such a fast rate of growth is sustainable, given Cuba's economic and fiscal constraints. But the Brazilian government is pushing to keep the momentum going: it announced the opening of a US$350m credit line to Cuba to finance food purchases, and another US$200m in funding </w:t>
      </w:r>
      <w:r>
        <w:lastRenderedPageBreak/>
        <w:t xml:space="preserve">for agricultural equipment. Co-operation agreements also include a plan by Brazil to create a geological data bank in Cuba and to support a technology </w:t>
      </w:r>
      <w:proofErr w:type="spellStart"/>
      <w:r>
        <w:t>centre</w:t>
      </w:r>
      <w:proofErr w:type="spellEnd"/>
      <w:r>
        <w:t xml:space="preserve"> at the Ministry of Metallurgy.</w:t>
      </w:r>
    </w:p>
    <w:p w:rsidR="00B67E30" w:rsidRDefault="00B67E30" w:rsidP="00B67E30"/>
    <w:p w:rsidR="00B67E30" w:rsidRDefault="00B67E30" w:rsidP="00B67E30"/>
    <w:p w:rsidR="00B67E30" w:rsidRDefault="00B67E30" w:rsidP="00B67E30">
      <w:pPr>
        <w:pStyle w:val="Heading3"/>
      </w:pPr>
      <w:r>
        <w:lastRenderedPageBreak/>
        <w:t xml:space="preserve">2nc - </w:t>
      </w:r>
      <w:r>
        <w:t>Brazil solves</w:t>
      </w:r>
    </w:p>
    <w:p w:rsidR="00B67E30" w:rsidRDefault="00B67E30" w:rsidP="00B67E30"/>
    <w:p w:rsidR="00B67E30" w:rsidRDefault="00B67E30" w:rsidP="00B67E30">
      <w:pPr>
        <w:pStyle w:val="Heading4"/>
      </w:pPr>
      <w:r>
        <w:t>Multilateral talks solve</w:t>
      </w:r>
    </w:p>
    <w:p w:rsidR="00B67E30" w:rsidRDefault="00B67E30" w:rsidP="00B67E30">
      <w:r w:rsidRPr="00C35E4E">
        <w:rPr>
          <w:rStyle w:val="StyleStyleBold12pt"/>
        </w:rPr>
        <w:t>Perez 2010</w:t>
      </w:r>
      <w:r>
        <w:t>- J.D. from Yale Law School</w:t>
      </w:r>
    </w:p>
    <w:p w:rsidR="00B67E30" w:rsidRDefault="00B67E30" w:rsidP="00B67E30">
      <w:r>
        <w:t>(David A., “America’s Cuba Policy: The Way Forward: A Policy Recommendation for the U.S. State Department</w:t>
      </w:r>
      <w:proofErr w:type="gramStart"/>
      <w:r>
        <w:t>” ,Harvard</w:t>
      </w:r>
      <w:proofErr w:type="gramEnd"/>
      <w:r>
        <w:t xml:space="preserve"> Latino Law Review, Spring, 13 </w:t>
      </w:r>
      <w:proofErr w:type="spellStart"/>
      <w:r>
        <w:t>Harv</w:t>
      </w:r>
      <w:proofErr w:type="spellEnd"/>
      <w:r>
        <w:t xml:space="preserve">. Latino L. Rev. 187, lexis </w:t>
      </w:r>
      <w:proofErr w:type="spellStart"/>
      <w:r>
        <w:t>nexis</w:t>
      </w:r>
      <w:proofErr w:type="spellEnd"/>
      <w:r>
        <w:t>)//KW</w:t>
      </w:r>
    </w:p>
    <w:p w:rsidR="00B67E30" w:rsidRDefault="00B67E30" w:rsidP="00B67E30"/>
    <w:p w:rsidR="00B67E30" w:rsidRDefault="00B67E30" w:rsidP="00B67E30">
      <w:r w:rsidRPr="00FA7B95">
        <w:rPr>
          <w:rStyle w:val="StyleBoldUnderline"/>
        </w:rPr>
        <w:t>A</w:t>
      </w:r>
      <w:r>
        <w:t xml:space="preserve"> single </w:t>
      </w:r>
      <w:r w:rsidRPr="00FA7B95">
        <w:rPr>
          <w:rStyle w:val="StyleBoldUnderline"/>
        </w:rPr>
        <w:t>regional conference will not be enough to address all the disagreements between Washington and Havana,</w:t>
      </w:r>
      <w:r>
        <w:t xml:space="preserve"> but the symbolism of </w:t>
      </w:r>
      <w:r w:rsidRPr="00FA7B95">
        <w:rPr>
          <w:rStyle w:val="StyleBoldUnderline"/>
        </w:rPr>
        <w:t>an inclusive summit that brings together leaders</w:t>
      </w:r>
      <w:r>
        <w:t xml:space="preserve"> of both North and South America </w:t>
      </w:r>
      <w:r w:rsidRPr="00FA7B95">
        <w:rPr>
          <w:rStyle w:val="StyleBoldUnderline"/>
        </w:rPr>
        <w:t>will be a powerful incentive to begin</w:t>
      </w:r>
      <w:r>
        <w:t xml:space="preserve"> the necessary </w:t>
      </w:r>
      <w:r w:rsidRPr="00FA7B95">
        <w:rPr>
          <w:rStyle w:val="StyleBoldUnderline"/>
        </w:rPr>
        <w:t>conversations</w:t>
      </w:r>
      <w:r>
        <w:t xml:space="preserve"> that have been put off for far too long. Over the last decade, </w:t>
      </w:r>
      <w:r w:rsidRPr="00FA7B95">
        <w:rPr>
          <w:rStyle w:val="StyleBoldUnderline"/>
        </w:rPr>
        <w:t>the U.S. has forged closer ties with the governments of Brazil</w:t>
      </w:r>
      <w:r>
        <w:t xml:space="preserve">, Chile, Colombia and Mexico, and as of February 2010 the United States has free trade agreements (FTAs) with Central America, Chile, the Dominican Republic, Mexico, and Peru, and two more FTAs, for Colombia and Panama respectively, awaiting congressional approval. </w:t>
      </w:r>
      <w:proofErr w:type="gramStart"/>
      <w:r>
        <w:t>n30</w:t>
      </w:r>
      <w:proofErr w:type="gramEnd"/>
      <w:r>
        <w:t xml:space="preserve"> However, trade agreements aside, the Bush Administration was distracted by events in other parts of the world, and neglected the region for eight years while autocracy flourished in Venezuela, human rights abuses were reported in Colombia, and the drug war became untenable in Mexico. As a result, one disturbing development, over the same time period, has been that a number of countries in Central and South America have elected or maintained leaders who espouse virulent anti-Americanism. A foreign ministry summit will allow higher-level contact between the United States and Cuba under the umbrella of a regional meeting. </w:t>
      </w:r>
      <w:r w:rsidRPr="00FA7B95">
        <w:rPr>
          <w:rStyle w:val="StyleBoldUnderline"/>
        </w:rPr>
        <w:t>During these multilateral discussions the United States can lay the groundwork for more substantive talks</w:t>
      </w:r>
      <w:r>
        <w:t xml:space="preserve"> after 2011.</w:t>
      </w:r>
    </w:p>
    <w:p w:rsidR="00B67E30" w:rsidRDefault="00B67E30" w:rsidP="00B67E30">
      <w:r>
        <w:t>(2C) Allow Cuba to Attend the Next Summit of the Americas</w:t>
      </w:r>
    </w:p>
    <w:p w:rsidR="00B67E30" w:rsidRDefault="00B67E30" w:rsidP="00B67E30">
      <w:r>
        <w:t xml:space="preserve"> President Nixon's historic visit to China to visit with Mao Zedong was risky, but paid off huge dividends as he was able to restore relations with China, and jumpstart an economic relationship that has grown every year since. President </w:t>
      </w:r>
      <w:r w:rsidRPr="00FA7B95">
        <w:rPr>
          <w:rStyle w:val="StyleBoldUnderline"/>
        </w:rPr>
        <w:t>Obama can accomplish a similar goal,</w:t>
      </w:r>
      <w:r>
        <w:t xml:space="preserve"> without even visiting Cuba</w:t>
      </w:r>
      <w:r w:rsidRPr="00FA7B95">
        <w:rPr>
          <w:rStyle w:val="StyleBoldUnderline"/>
        </w:rPr>
        <w:t xml:space="preserve">, by simply allowing Cuba's leaders to attend the next Summit of </w:t>
      </w:r>
      <w:proofErr w:type="gramStart"/>
      <w:r w:rsidRPr="00FA7B95">
        <w:rPr>
          <w:rStyle w:val="StyleBoldUnderline"/>
        </w:rPr>
        <w:t>the</w:t>
      </w:r>
      <w:r>
        <w:t xml:space="preserve">  [</w:t>
      </w:r>
      <w:proofErr w:type="gramEnd"/>
      <w:r>
        <w:t>*199</w:t>
      </w:r>
      <w:r w:rsidRPr="00FA7B95">
        <w:rPr>
          <w:rStyle w:val="StyleBoldUnderline"/>
        </w:rPr>
        <w:t>]  Americas.</w:t>
      </w:r>
      <w:r>
        <w:t xml:space="preserve"> There, </w:t>
      </w:r>
      <w:r w:rsidRPr="00FA7B95">
        <w:rPr>
          <w:rStyle w:val="StyleBoldUnderline"/>
        </w:rPr>
        <w:t>he can speak directly with - and affirm support for - regional friends such as Brazil</w:t>
      </w:r>
      <w:r>
        <w:t xml:space="preserve">, Mexico, and Colombia. </w:t>
      </w:r>
      <w:r w:rsidRPr="00FA7B95">
        <w:rPr>
          <w:rStyle w:val="StyleBoldUnderline"/>
        </w:rPr>
        <w:t>The President could</w:t>
      </w:r>
      <w:r>
        <w:t xml:space="preserve"> then begin to </w:t>
      </w:r>
      <w:r w:rsidRPr="00FA7B95">
        <w:rPr>
          <w:rStyle w:val="StyleBoldUnderline"/>
        </w:rPr>
        <w:t>repair relations with those regional players caught between Washington's constant tit-for-tat with Caracas and Havana</w:t>
      </w:r>
      <w:r>
        <w:t xml:space="preserve">, such as Argentina. This meeting can then build upon the momentum from the initial meeting of foreign ministers in Washington. The President, like the Secretary of State, would be able to use the inclusiveness of the meeting as political cover to meet with the leaders of Cuba, </w:t>
      </w:r>
      <w:r w:rsidRPr="00FA7B95">
        <w:rPr>
          <w:rStyle w:val="StyleBoldUnderline"/>
        </w:rPr>
        <w:t>though not one-on-one, in a multilateral format</w:t>
      </w:r>
      <w:r>
        <w:t>. Since the Summit of the Americas has not met annually, this would also require institutionalizing an annual meeting with the leaders of Latin America.</w:t>
      </w:r>
    </w:p>
    <w:p w:rsidR="00B67E30" w:rsidRDefault="00B67E30" w:rsidP="00B67E30">
      <w:pPr>
        <w:pStyle w:val="Heading4"/>
      </w:pPr>
      <w:r>
        <w:t>Brazil solves as intermediary</w:t>
      </w:r>
    </w:p>
    <w:p w:rsidR="00B67E30" w:rsidRPr="006C08AF" w:rsidRDefault="00B67E30" w:rsidP="00B67E30">
      <w:pPr>
        <w:rPr>
          <w:rStyle w:val="StyleStyleBold12pt"/>
        </w:rPr>
      </w:pPr>
      <w:r w:rsidRPr="006C08AF">
        <w:rPr>
          <w:rStyle w:val="StyleStyleBold12pt"/>
        </w:rPr>
        <w:t>Duffy 2009</w:t>
      </w:r>
      <w:r>
        <w:rPr>
          <w:rStyle w:val="StyleStyleBold12pt"/>
        </w:rPr>
        <w:t>-</w:t>
      </w:r>
      <w:r w:rsidRPr="00E63159">
        <w:t xml:space="preserve">Executive Editor at BBC </w:t>
      </w:r>
      <w:proofErr w:type="spellStart"/>
      <w:r w:rsidRPr="00E63159">
        <w:t>Brasil</w:t>
      </w:r>
      <w:proofErr w:type="spellEnd"/>
    </w:p>
    <w:p w:rsidR="00B67E30" w:rsidRDefault="00B67E30" w:rsidP="00B67E30">
      <w:r>
        <w:t>(Gary, “Brazil upbeat on dealings with US</w:t>
      </w:r>
      <w:proofErr w:type="gramStart"/>
      <w:r>
        <w:t>” ,</w:t>
      </w:r>
      <w:proofErr w:type="gramEnd"/>
      <w:r>
        <w:t xml:space="preserve">BBC News, Brazil, 3/11/09,  </w:t>
      </w:r>
      <w:hyperlink r:id="rId13" w:history="1">
        <w:r w:rsidRPr="00174AD4">
          <w:rPr>
            <w:rStyle w:val="Hyperlink"/>
          </w:rPr>
          <w:t>http://news.bbc.co.uk/2/hi/americas/7936690.stm</w:t>
        </w:r>
      </w:hyperlink>
      <w:r>
        <w:t xml:space="preserve">, </w:t>
      </w:r>
      <w:proofErr w:type="spellStart"/>
      <w:r>
        <w:t>google</w:t>
      </w:r>
      <w:proofErr w:type="spellEnd"/>
      <w:r>
        <w:t xml:space="preserve"> scholar)//KW</w:t>
      </w:r>
    </w:p>
    <w:p w:rsidR="00B67E30" w:rsidRDefault="00B67E30" w:rsidP="00B67E30"/>
    <w:p w:rsidR="00B67E30" w:rsidRDefault="00B67E30" w:rsidP="00B67E30">
      <w:proofErr w:type="spellStart"/>
      <w:r>
        <w:t>Celso</w:t>
      </w:r>
      <w:proofErr w:type="spellEnd"/>
      <w:r>
        <w:t xml:space="preserve"> </w:t>
      </w:r>
      <w:proofErr w:type="spellStart"/>
      <w:r w:rsidRPr="006C08AF">
        <w:rPr>
          <w:rStyle w:val="StyleBoldUnderline"/>
        </w:rPr>
        <w:t>Amorim</w:t>
      </w:r>
      <w:proofErr w:type="spellEnd"/>
      <w:r w:rsidRPr="006C08AF">
        <w:rPr>
          <w:rStyle w:val="StyleBoldUnderline"/>
        </w:rPr>
        <w:t xml:space="preserve"> wants the US to lift the trade embargo on Cuba</w:t>
      </w:r>
    </w:p>
    <w:p w:rsidR="00B67E30" w:rsidRDefault="00B67E30" w:rsidP="00B67E30">
      <w:r>
        <w:t xml:space="preserve">This is a busy time for Brazil's Foreign Minister, </w:t>
      </w:r>
      <w:proofErr w:type="spellStart"/>
      <w:r>
        <w:t>Celso</w:t>
      </w:r>
      <w:proofErr w:type="spellEnd"/>
      <w:r>
        <w:t xml:space="preserve"> </w:t>
      </w:r>
      <w:proofErr w:type="spellStart"/>
      <w:r>
        <w:t>Amorim</w:t>
      </w:r>
      <w:proofErr w:type="spellEnd"/>
      <w:r>
        <w:t>.</w:t>
      </w:r>
    </w:p>
    <w:p w:rsidR="00B67E30" w:rsidRPr="006C08AF" w:rsidRDefault="00B67E30" w:rsidP="00B67E30">
      <w:pPr>
        <w:rPr>
          <w:rStyle w:val="StyleBoldUnderline"/>
        </w:rPr>
      </w:pPr>
      <w:r>
        <w:t xml:space="preserve">There is an official welcome for Prince Charles who is here this week, while President </w:t>
      </w:r>
      <w:r w:rsidRPr="006C08AF">
        <w:rPr>
          <w:rStyle w:val="StyleBoldUnderline"/>
        </w:rPr>
        <w:t>Lula meets</w:t>
      </w:r>
      <w:r>
        <w:t xml:space="preserve"> President </w:t>
      </w:r>
      <w:r w:rsidRPr="006C08AF">
        <w:rPr>
          <w:rStyle w:val="StyleBoldUnderline"/>
        </w:rPr>
        <w:t xml:space="preserve">Obama in Washington </w:t>
      </w:r>
      <w:r>
        <w:t xml:space="preserve">on Saturday, </w:t>
      </w:r>
      <w:r w:rsidRPr="006C08AF">
        <w:rPr>
          <w:rStyle w:val="StyleBoldUnderline"/>
        </w:rPr>
        <w:t xml:space="preserve">the first leader from Latin America to do so since the new US leader took </w:t>
      </w:r>
      <w:r w:rsidRPr="006C08AF">
        <w:t xml:space="preserve">up </w:t>
      </w:r>
      <w:r w:rsidRPr="006C08AF">
        <w:rPr>
          <w:rStyle w:val="StyleBoldUnderline"/>
        </w:rPr>
        <w:t>office.</w:t>
      </w:r>
    </w:p>
    <w:p w:rsidR="00B67E30" w:rsidRDefault="00B67E30" w:rsidP="00B67E30">
      <w:r>
        <w:lastRenderedPageBreak/>
        <w:t>Meanwhile, British Prime Minister Gordon Brown is expected in Brazil at the end of the month, according to local reports, and the crucial G-20 summit is approaching in early April.</w:t>
      </w:r>
    </w:p>
    <w:p w:rsidR="00B67E30" w:rsidRDefault="00B67E30" w:rsidP="00B67E30">
      <w:r>
        <w:t xml:space="preserve">It seems fair to say that </w:t>
      </w:r>
      <w:r w:rsidRPr="003F5772">
        <w:rPr>
          <w:rStyle w:val="StyleBoldUnderline"/>
        </w:rPr>
        <w:t>Washington's policy in Latin America has not won it many friends</w:t>
      </w:r>
      <w:r>
        <w:t xml:space="preserve"> in recent years, and that many in the region are looking to President Obama for a breath of fresh air.</w:t>
      </w:r>
    </w:p>
    <w:p w:rsidR="00B67E30" w:rsidRDefault="00B67E30" w:rsidP="00B67E30">
      <w:r>
        <w:t>One Washington-based policy group has concluded that US-Latin American relations are at their lowest point "since the end of the Cold War".</w:t>
      </w:r>
    </w:p>
    <w:p w:rsidR="00B67E30" w:rsidRDefault="00B67E30" w:rsidP="00B67E30">
      <w:r>
        <w:t xml:space="preserve">So there is much for </w:t>
      </w:r>
      <w:proofErr w:type="spellStart"/>
      <w:r>
        <w:t>Celso</w:t>
      </w:r>
      <w:proofErr w:type="spellEnd"/>
      <w:r>
        <w:t xml:space="preserve"> </w:t>
      </w:r>
      <w:proofErr w:type="spellStart"/>
      <w:r>
        <w:t>Amorim</w:t>
      </w:r>
      <w:proofErr w:type="spellEnd"/>
      <w:r>
        <w:t xml:space="preserve"> to reflect on, as he sits in his vast office in the </w:t>
      </w:r>
      <w:proofErr w:type="spellStart"/>
      <w:r>
        <w:t>Itamaraty</w:t>
      </w:r>
      <w:proofErr w:type="spellEnd"/>
      <w:r>
        <w:t xml:space="preserve"> Palace, home to the Brazilian ministry of foreign affairs, and certainly one of the most striking Oscar Niemeyer designed buildings in the capital Brasilia.</w:t>
      </w:r>
    </w:p>
    <w:p w:rsidR="00B67E30" w:rsidRPr="003F5772" w:rsidRDefault="00B67E30" w:rsidP="00B67E30">
      <w:r>
        <w:t>Obama 'new era'</w:t>
      </w:r>
      <w:r w:rsidRPr="00C35E4E">
        <w:rPr>
          <w:sz w:val="12"/>
        </w:rPr>
        <w:t xml:space="preserve"> </w:t>
      </w:r>
      <w:r>
        <w:t xml:space="preserve">While Brazil had cordial relations with President Bush, </w:t>
      </w:r>
      <w:proofErr w:type="spellStart"/>
      <w:r>
        <w:t>Mr</w:t>
      </w:r>
      <w:proofErr w:type="spellEnd"/>
      <w:r>
        <w:t xml:space="preserve"> </w:t>
      </w:r>
      <w:proofErr w:type="spellStart"/>
      <w:r>
        <w:t>Amorim</w:t>
      </w:r>
      <w:proofErr w:type="spellEnd"/>
      <w:r>
        <w:t xml:space="preserve"> certainly believes the new US leader will bring a new level of sophistication to policy in the region and beyond.</w:t>
      </w:r>
      <w:r w:rsidRPr="00C35E4E">
        <w:rPr>
          <w:sz w:val="12"/>
        </w:rPr>
        <w:t xml:space="preserve"> </w:t>
      </w:r>
      <w:r>
        <w:t>"I think the Obama administration - at least this is our hope - it's a new time for the world," he tells the BBC News website.</w:t>
      </w:r>
      <w:r w:rsidRPr="00C35E4E">
        <w:rPr>
          <w:sz w:val="12"/>
        </w:rPr>
        <w:t xml:space="preserve"> </w:t>
      </w:r>
      <w:r>
        <w:t>"I mean it is not an insignificant factor that someone with his background gets elected, in the same way it was not an insignificant factor that someone with Lula's background got elected in Brazil.</w:t>
      </w:r>
      <w:r w:rsidRPr="00C35E4E">
        <w:rPr>
          <w:sz w:val="12"/>
        </w:rPr>
        <w:t xml:space="preserve"> </w:t>
      </w:r>
      <w:proofErr w:type="spellStart"/>
      <w:r>
        <w:t>Celso</w:t>
      </w:r>
      <w:proofErr w:type="spellEnd"/>
      <w:r>
        <w:t xml:space="preserve"> </w:t>
      </w:r>
      <w:proofErr w:type="spellStart"/>
      <w:r>
        <w:t>Amorim</w:t>
      </w:r>
      <w:proofErr w:type="spellEnd"/>
      <w:r w:rsidRPr="00C35E4E">
        <w:rPr>
          <w:sz w:val="12"/>
        </w:rPr>
        <w:t xml:space="preserve"> </w:t>
      </w:r>
      <w:r>
        <w:t>"So I think he is prepared to have a better understanding of the needs of the region, of the kind of dialogue that you have to have with people that don't think necessarily the same things as you think, but still want to come to an agreement.</w:t>
      </w:r>
      <w:r w:rsidRPr="00C35E4E">
        <w:rPr>
          <w:sz w:val="12"/>
        </w:rPr>
        <w:t xml:space="preserve"> </w:t>
      </w:r>
      <w:r>
        <w:t>"I think Lula and Obama will have a lot in common in that respect."</w:t>
      </w:r>
      <w:r w:rsidRPr="00C35E4E">
        <w:rPr>
          <w:sz w:val="12"/>
        </w:rPr>
        <w:t xml:space="preserve"> </w:t>
      </w:r>
      <w:r>
        <w:t xml:space="preserve">A lot </w:t>
      </w:r>
      <w:r w:rsidRPr="003F5772">
        <w:t>of attention in Latin America will focus on whether President Obama will soften US policy towards Cuba, an attitude Brazil is keen to encourage.</w:t>
      </w:r>
    </w:p>
    <w:p w:rsidR="00B67E30" w:rsidRPr="003F5772" w:rsidRDefault="00B67E30" w:rsidP="00B67E30">
      <w:pPr>
        <w:rPr>
          <w:rStyle w:val="StyleBoldUnderline"/>
        </w:rPr>
      </w:pPr>
      <w:r>
        <w:t xml:space="preserve">The US Congress has just voted to ease some trade and travel restrictions, but </w:t>
      </w:r>
      <w:proofErr w:type="spellStart"/>
      <w:r w:rsidRPr="003F5772">
        <w:t>Celso</w:t>
      </w:r>
      <w:proofErr w:type="spellEnd"/>
      <w:r w:rsidRPr="003F5772">
        <w:t xml:space="preserve"> </w:t>
      </w:r>
      <w:proofErr w:type="spellStart"/>
      <w:r w:rsidRPr="003F5772">
        <w:t>Amorim</w:t>
      </w:r>
      <w:proofErr w:type="spellEnd"/>
      <w:r w:rsidRPr="003F5772">
        <w:t xml:space="preserve"> would</w:t>
      </w:r>
      <w:r>
        <w:t xml:space="preserve"> like to see Washington go further</w:t>
      </w:r>
      <w:r w:rsidRPr="00C35E4E">
        <w:rPr>
          <w:sz w:val="12"/>
        </w:rPr>
        <w:t xml:space="preserve"> </w:t>
      </w:r>
      <w:r>
        <w:t>"</w:t>
      </w:r>
      <w:r w:rsidRPr="003F5772">
        <w:rPr>
          <w:rStyle w:val="StyleBoldUnderline"/>
        </w:rPr>
        <w:t>I think the best thing would be to raise the trade embargo immediately</w:t>
      </w:r>
      <w:r>
        <w:t>," he says.</w:t>
      </w:r>
      <w:r w:rsidRPr="00C35E4E">
        <w:rPr>
          <w:sz w:val="12"/>
        </w:rPr>
        <w:t xml:space="preserve"> </w:t>
      </w:r>
      <w:r>
        <w:t>"</w:t>
      </w:r>
      <w:r w:rsidRPr="003F5772">
        <w:rPr>
          <w:rStyle w:val="StyleBoldUnderline"/>
        </w:rPr>
        <w:t>That would</w:t>
      </w:r>
      <w:r>
        <w:t xml:space="preserve"> certainly </w:t>
      </w:r>
      <w:r w:rsidRPr="003F5772">
        <w:rPr>
          <w:rStyle w:val="StyleBoldUnderline"/>
        </w:rPr>
        <w:t>benefit the Cubans</w:t>
      </w:r>
      <w:r>
        <w:t xml:space="preserve">, it would even benefit US business, and </w:t>
      </w:r>
      <w:r w:rsidRPr="003F5772">
        <w:rPr>
          <w:rStyle w:val="StyleBoldUnderline"/>
        </w:rPr>
        <w:t>it would be coherent</w:t>
      </w:r>
      <w:r>
        <w:t xml:space="preserve"> </w:t>
      </w:r>
      <w:r w:rsidRPr="003F5772">
        <w:rPr>
          <w:rStyle w:val="StyleBoldUnderline"/>
        </w:rPr>
        <w:t>with the policy of openness and dialogue</w:t>
      </w:r>
      <w:r>
        <w:t xml:space="preserve"> which is being conducted by the United States in relation to other places."</w:t>
      </w:r>
      <w:r w:rsidRPr="00C35E4E">
        <w:rPr>
          <w:sz w:val="12"/>
        </w:rPr>
        <w:t xml:space="preserve"> </w:t>
      </w:r>
      <w:r>
        <w:t>He seems genuinely baffled by the failure of American administrations to see the point.</w:t>
      </w:r>
      <w:r w:rsidRPr="00C35E4E">
        <w:rPr>
          <w:sz w:val="12"/>
        </w:rPr>
        <w:t xml:space="preserve"> </w:t>
      </w:r>
      <w:r>
        <w:t>"I can tell you something from the last administration," he says. "I mentioned once to Condi Rice - and I can tell you now that she is no longer there: 'you have an excellent relationship with Vietnam'. (I had just come from Vietnam.)</w:t>
      </w:r>
      <w:r w:rsidRPr="00C35E4E">
        <w:rPr>
          <w:sz w:val="12"/>
        </w:rPr>
        <w:t xml:space="preserve"> </w:t>
      </w:r>
      <w:r>
        <w:t>"She said 'yes, we have very good relations. I said 'why not with Cuba? 'What is the difference'?"</w:t>
      </w:r>
      <w:r w:rsidRPr="00C35E4E">
        <w:rPr>
          <w:sz w:val="12"/>
        </w:rPr>
        <w:t xml:space="preserve"> </w:t>
      </w:r>
      <w:r w:rsidRPr="003F5772">
        <w:rPr>
          <w:rStyle w:val="StyleBoldUnderline"/>
        </w:rPr>
        <w:t>Brazil's ability to have warm relationships</w:t>
      </w:r>
      <w:r>
        <w:t xml:space="preserve">, all at the same time, </w:t>
      </w:r>
      <w:r w:rsidRPr="003F5772">
        <w:rPr>
          <w:rStyle w:val="StyleBoldUnderline"/>
        </w:rPr>
        <w:t>with Washington, Cuba and Venezuela has</w:t>
      </w:r>
      <w:r>
        <w:t xml:space="preserve">, it seems, </w:t>
      </w:r>
      <w:r w:rsidRPr="003F5772">
        <w:rPr>
          <w:rStyle w:val="StyleBoldUnderline"/>
        </w:rPr>
        <w:t>raised some</w:t>
      </w:r>
      <w:r>
        <w:t xml:space="preserve"> interesting </w:t>
      </w:r>
      <w:r w:rsidRPr="003F5772">
        <w:rPr>
          <w:rStyle w:val="StyleBoldUnderline"/>
        </w:rPr>
        <w:t>possibilities.</w:t>
      </w:r>
      <w:r w:rsidRPr="00C35E4E">
        <w:rPr>
          <w:rStyle w:val="StyleBoldUnderline"/>
          <w:sz w:val="12"/>
        </w:rPr>
        <w:t xml:space="preserve"> </w:t>
      </w:r>
      <w:r w:rsidRPr="003F5772">
        <w:rPr>
          <w:rStyle w:val="StyleBoldUnderline"/>
        </w:rPr>
        <w:t>Venezuela's President Hugo Chavez</w:t>
      </w:r>
      <w:r>
        <w:t xml:space="preserve"> is reported to </w:t>
      </w:r>
      <w:r w:rsidRPr="003F5772">
        <w:rPr>
          <w:rStyle w:val="StyleBoldUnderline"/>
        </w:rPr>
        <w:t xml:space="preserve">have </w:t>
      </w:r>
      <w:proofErr w:type="spellStart"/>
      <w:r w:rsidRPr="003F5772">
        <w:rPr>
          <w:rStyle w:val="StyleBoldUnderline"/>
        </w:rPr>
        <w:t>authorised</w:t>
      </w:r>
      <w:proofErr w:type="spellEnd"/>
      <w:r w:rsidRPr="003F5772">
        <w:rPr>
          <w:rStyle w:val="StyleBoldUnderline"/>
        </w:rPr>
        <w:t xml:space="preserve"> </w:t>
      </w:r>
      <w:r>
        <w:t xml:space="preserve">President </w:t>
      </w:r>
      <w:r w:rsidRPr="003F5772">
        <w:rPr>
          <w:rStyle w:val="StyleBoldUnderline"/>
        </w:rPr>
        <w:t>Lula to discuss his fraught relationship with the US when the Brazilian leader is in Washington</w:t>
      </w:r>
      <w:r>
        <w:t xml:space="preserve"> this weekend.</w:t>
      </w:r>
      <w:r w:rsidRPr="00C35E4E">
        <w:rPr>
          <w:sz w:val="12"/>
        </w:rPr>
        <w:t xml:space="preserve"> </w:t>
      </w:r>
      <w:r>
        <w:t xml:space="preserve">But </w:t>
      </w:r>
      <w:proofErr w:type="spellStart"/>
      <w:r>
        <w:t>Celso</w:t>
      </w:r>
      <w:proofErr w:type="spellEnd"/>
      <w:r>
        <w:t xml:space="preserve"> </w:t>
      </w:r>
      <w:proofErr w:type="spellStart"/>
      <w:r>
        <w:t>Amorim</w:t>
      </w:r>
      <w:proofErr w:type="spellEnd"/>
      <w:r>
        <w:t xml:space="preserve"> visibly winces when it is suggested that </w:t>
      </w:r>
      <w:r w:rsidRPr="003F5772">
        <w:rPr>
          <w:rStyle w:val="StyleBoldUnderline"/>
        </w:rPr>
        <w:t>Brazil might act as a go-between over sensitive topics such as Cuba</w:t>
      </w:r>
      <w:r>
        <w:t xml:space="preserve"> or President Chavez.</w:t>
      </w:r>
      <w:r w:rsidRPr="00C35E4E">
        <w:rPr>
          <w:sz w:val="12"/>
        </w:rPr>
        <w:t xml:space="preserve"> </w:t>
      </w:r>
      <w:r>
        <w:t xml:space="preserve">"I don't like the word </w:t>
      </w:r>
      <w:r w:rsidRPr="003F5772">
        <w:rPr>
          <w:rStyle w:val="StyleBoldUnderline"/>
        </w:rPr>
        <w:t>intermediary,</w:t>
      </w:r>
      <w:r>
        <w:t xml:space="preserve"> because these are adult countries and they can have dialogue with each other without any need for an intermediary," he says.</w:t>
      </w:r>
      <w:r w:rsidRPr="00C35E4E">
        <w:rPr>
          <w:sz w:val="12"/>
        </w:rPr>
        <w:t xml:space="preserve"> </w:t>
      </w:r>
      <w:r>
        <w:t>"I think now it is really a question of putting aside the misunderstandings of the past, that were to some extent quite personal, and look forward</w:t>
      </w:r>
      <w:proofErr w:type="gramStart"/>
      <w:r>
        <w:t>.</w:t>
      </w:r>
      <w:r w:rsidRPr="00C35E4E">
        <w:rPr>
          <w:sz w:val="12"/>
        </w:rPr>
        <w:t xml:space="preserve"> </w:t>
      </w:r>
      <w:r>
        <w:t>"</w:t>
      </w:r>
      <w:proofErr w:type="gramEnd"/>
      <w:r w:rsidRPr="003F5772">
        <w:rPr>
          <w:rStyle w:val="StyleBoldUnderline"/>
        </w:rPr>
        <w:t>We are friends with the United States,</w:t>
      </w:r>
      <w:r>
        <w:t xml:space="preserve"> we are friends with Venezuela, </w:t>
      </w:r>
      <w:r w:rsidRPr="003F5772">
        <w:rPr>
          <w:rStyle w:val="StyleBoldUnderline"/>
        </w:rPr>
        <w:t>and we are friends with Cuba. If we can help - fine</w:t>
      </w:r>
      <w:r>
        <w:t>," he adds, giving the impression of a slightly frustrated family elder, who wishes his siblings would only see sense, and stop squabbling.</w:t>
      </w:r>
      <w:r w:rsidRPr="00C35E4E">
        <w:rPr>
          <w:sz w:val="12"/>
        </w:rPr>
        <w:t xml:space="preserve"> </w:t>
      </w:r>
      <w:r>
        <w:t>Brazil's leader will have other pressing issues to discuss in Washington.</w:t>
      </w:r>
      <w:r w:rsidRPr="00C35E4E">
        <w:rPr>
          <w:sz w:val="12"/>
        </w:rPr>
        <w:t xml:space="preserve"> </w:t>
      </w:r>
      <w:r>
        <w:t xml:space="preserve">President </w:t>
      </w:r>
      <w:r w:rsidRPr="003F5772">
        <w:rPr>
          <w:rStyle w:val="StyleBoldUnderline"/>
        </w:rPr>
        <w:t>Lula argues that an economic crisis that began in rich countries is causing enormous damage to poorer nations and that the wealthier countries have a special responsibility to get their economic act together.</w:t>
      </w:r>
    </w:p>
    <w:p w:rsidR="00B67E30" w:rsidRPr="00B67E30" w:rsidRDefault="00B67E30" w:rsidP="00B67E30">
      <w:r>
        <w:t>Brazil and the US have a shared interest in biofuels - the two countries together produce 75% of the world's ethanol.</w:t>
      </w:r>
      <w:r w:rsidRPr="00C35E4E">
        <w:rPr>
          <w:sz w:val="12"/>
        </w:rPr>
        <w:t xml:space="preserve"> </w:t>
      </w:r>
      <w:r>
        <w:t xml:space="preserve">President </w:t>
      </w:r>
      <w:r w:rsidRPr="003F5772">
        <w:rPr>
          <w:rStyle w:val="StyleBoldUnderline"/>
        </w:rPr>
        <w:t>Obama proposed</w:t>
      </w:r>
      <w:r>
        <w:t xml:space="preserve"> during his campaign "</w:t>
      </w:r>
      <w:r w:rsidRPr="003F5772">
        <w:rPr>
          <w:rStyle w:val="StyleBoldUnderline"/>
        </w:rPr>
        <w:t>an energy partnership of the Americas</w:t>
      </w:r>
      <w:r>
        <w:t>".</w:t>
      </w:r>
      <w:r w:rsidRPr="00C35E4E">
        <w:rPr>
          <w:sz w:val="12"/>
        </w:rPr>
        <w:t xml:space="preserve"> </w:t>
      </w:r>
      <w:r>
        <w:t>There is also the sensitive issue of the Doha round of world trade talks, which Brazil sees as vital to establishing a level playing field for developing and poorer nations, but which have repeatedly failed to reach agreement.</w:t>
      </w:r>
      <w:r w:rsidRPr="00C35E4E">
        <w:rPr>
          <w:sz w:val="12"/>
        </w:rPr>
        <w:t xml:space="preserve"> </w:t>
      </w:r>
      <w:r>
        <w:t xml:space="preserve">"I think </w:t>
      </w:r>
      <w:proofErr w:type="gramStart"/>
      <w:r>
        <w:t>Doha,</w:t>
      </w:r>
      <w:proofErr w:type="gramEnd"/>
      <w:r>
        <w:t xml:space="preserve"> it is very simple in a way what we have to do. To pick up what we have and close it," says </w:t>
      </w:r>
      <w:proofErr w:type="spellStart"/>
      <w:r>
        <w:t>Celso</w:t>
      </w:r>
      <w:proofErr w:type="spellEnd"/>
      <w:r>
        <w:t xml:space="preserve"> </w:t>
      </w:r>
      <w:proofErr w:type="spellStart"/>
      <w:r>
        <w:t>Amorim</w:t>
      </w:r>
      <w:proofErr w:type="spellEnd"/>
      <w:r>
        <w:t>.</w:t>
      </w:r>
      <w:r w:rsidRPr="00C35E4E">
        <w:rPr>
          <w:sz w:val="12"/>
        </w:rPr>
        <w:t xml:space="preserve"> </w:t>
      </w:r>
      <w:r>
        <w:t>"If you want to complicate it - we can. But then it will take two, three, four years and I don't know if the world economy can afford that."</w:t>
      </w:r>
      <w:r w:rsidRPr="00C35E4E">
        <w:rPr>
          <w:sz w:val="12"/>
        </w:rPr>
        <w:t xml:space="preserve"> </w:t>
      </w:r>
      <w:r>
        <w:t xml:space="preserve">While </w:t>
      </w:r>
      <w:r w:rsidRPr="003F5772">
        <w:rPr>
          <w:rStyle w:val="StyleBoldUnderline"/>
        </w:rPr>
        <w:t xml:space="preserve">predicting a </w:t>
      </w:r>
      <w:r w:rsidRPr="003F5772">
        <w:rPr>
          <w:rStyle w:val="StyleBoldUnderline"/>
        </w:rPr>
        <w:lastRenderedPageBreak/>
        <w:t>"medium" chance of success in reviving the talks</w:t>
      </w:r>
      <w:r>
        <w:t>, he says it is part of the profession of a foreign minister to be optimistic and realistic.</w:t>
      </w:r>
      <w:r w:rsidRPr="00C35E4E">
        <w:rPr>
          <w:sz w:val="12"/>
        </w:rPr>
        <w:t xml:space="preserve"> </w:t>
      </w:r>
      <w:r>
        <w:t xml:space="preserve">As countries around the world, including Brazil, are buffeted by the economic crisis, he may find that optimism sorely tested. </w:t>
      </w:r>
    </w:p>
    <w:p w:rsidR="00B67E30" w:rsidRDefault="00B67E30" w:rsidP="00B67E30">
      <w:pPr>
        <w:pStyle w:val="Heading4"/>
      </w:pPr>
      <w:r>
        <w:t>Brazil solves as mediator</w:t>
      </w:r>
    </w:p>
    <w:p w:rsidR="00B67E30" w:rsidRDefault="00B67E30" w:rsidP="00B67E30">
      <w:proofErr w:type="spellStart"/>
      <w:r w:rsidRPr="00F67DDD">
        <w:rPr>
          <w:rStyle w:val="StyleStyleBold12pt"/>
        </w:rPr>
        <w:t>Gratius</w:t>
      </w:r>
      <w:proofErr w:type="spellEnd"/>
      <w:r w:rsidRPr="00F67DDD">
        <w:rPr>
          <w:rStyle w:val="StyleStyleBold12pt"/>
        </w:rPr>
        <w:t xml:space="preserve"> 2007</w:t>
      </w:r>
      <w:r>
        <w:t>--PhD. in political science from University of Hamburg</w:t>
      </w:r>
    </w:p>
    <w:p w:rsidR="00B67E30" w:rsidRDefault="00B67E30" w:rsidP="00B67E30">
      <w:r>
        <w:t>(Susanne, “Brazil in the Americas: A Regional Peace Broker?</w:t>
      </w:r>
      <w:proofErr w:type="gramStart"/>
      <w:r>
        <w:t>” ,</w:t>
      </w:r>
      <w:proofErr w:type="gramEnd"/>
      <w:r>
        <w:t xml:space="preserve"> April 2007, </w:t>
      </w:r>
      <w:proofErr w:type="spellStart"/>
      <w:r>
        <w:t>Fundación</w:t>
      </w:r>
      <w:proofErr w:type="spellEnd"/>
      <w:r>
        <w:t xml:space="preserve"> </w:t>
      </w:r>
      <w:proofErr w:type="spellStart"/>
      <w:r>
        <w:t>para</w:t>
      </w:r>
      <w:proofErr w:type="spellEnd"/>
      <w:r>
        <w:t xml:space="preserve"> </w:t>
      </w:r>
      <w:proofErr w:type="spellStart"/>
      <w:r>
        <w:t>las</w:t>
      </w:r>
      <w:proofErr w:type="spellEnd"/>
      <w:r>
        <w:t xml:space="preserve"> </w:t>
      </w:r>
      <w:proofErr w:type="spellStart"/>
      <w:r>
        <w:t>Relaciones</w:t>
      </w:r>
      <w:proofErr w:type="spellEnd"/>
      <w:r>
        <w:t xml:space="preserve"> </w:t>
      </w:r>
      <w:proofErr w:type="spellStart"/>
      <w:r>
        <w:t>Internacionales</w:t>
      </w:r>
      <w:proofErr w:type="spellEnd"/>
      <w:r>
        <w:t xml:space="preserve"> y el </w:t>
      </w:r>
      <w:proofErr w:type="spellStart"/>
      <w:r>
        <w:t>Diálogo</w:t>
      </w:r>
      <w:proofErr w:type="spellEnd"/>
      <w:r>
        <w:t xml:space="preserve"> Exterior, </w:t>
      </w:r>
      <w:hyperlink r:id="rId14" w:history="1">
        <w:r w:rsidRPr="006E5F24">
          <w:rPr>
            <w:rStyle w:val="Hyperlink"/>
          </w:rPr>
          <w:t>http://www.plataformademocratica.org/Publicacoes/4656_Cached.pdf</w:t>
        </w:r>
      </w:hyperlink>
      <w:r>
        <w:t xml:space="preserve">, </w:t>
      </w:r>
      <w:proofErr w:type="spellStart"/>
      <w:r>
        <w:t>google</w:t>
      </w:r>
      <w:proofErr w:type="spellEnd"/>
      <w:r>
        <w:t xml:space="preserve"> scholar)//KW</w:t>
      </w:r>
    </w:p>
    <w:p w:rsidR="00B67E30" w:rsidRDefault="00B67E30" w:rsidP="00B67E30"/>
    <w:p w:rsidR="00B67E30" w:rsidRDefault="00B67E30" w:rsidP="00B67E30">
      <w:r>
        <w:t>Middle Powers</w:t>
      </w:r>
      <w:r w:rsidRPr="00E75E42">
        <w:rPr>
          <w:sz w:val="12"/>
        </w:rPr>
        <w:t xml:space="preserve"> </w:t>
      </w:r>
      <w:r>
        <w:t xml:space="preserve">The term </w:t>
      </w:r>
      <w:r w:rsidRPr="00E75E42">
        <w:rPr>
          <w:rStyle w:val="StyleBoldUnderline"/>
        </w:rPr>
        <w:t xml:space="preserve">‘middle power’ </w:t>
      </w:r>
      <w:r w:rsidRPr="00E75E42">
        <w:t>emerged after the Second World War,</w:t>
      </w:r>
      <w:r>
        <w:t xml:space="preserve"> and </w:t>
      </w:r>
      <w:proofErr w:type="gramStart"/>
      <w:r>
        <w:t>was</w:t>
      </w:r>
      <w:proofErr w:type="gramEnd"/>
      <w:r>
        <w:t xml:space="preserve"> </w:t>
      </w:r>
      <w:r w:rsidRPr="00E75E42">
        <w:rPr>
          <w:rStyle w:val="StyleBoldUnderline"/>
        </w:rPr>
        <w:t xml:space="preserve">applied </w:t>
      </w:r>
      <w:r>
        <w:t>especially to Canada,</w:t>
      </w:r>
      <w:r w:rsidRPr="00E75E42">
        <w:rPr>
          <w:sz w:val="12"/>
        </w:rPr>
        <w:t xml:space="preserve"> </w:t>
      </w:r>
      <w:r>
        <w:t>Australia, an</w:t>
      </w:r>
      <w:r w:rsidRPr="00E75E42">
        <w:rPr>
          <w:rStyle w:val="StyleBoldUnderline"/>
        </w:rPr>
        <w:t xml:space="preserve">d New Zealand in the bipolar international context, where they occupied an intermediate position. </w:t>
      </w:r>
      <w:r>
        <w:t>Even though it is a concept</w:t>
      </w:r>
      <w:r w:rsidRPr="00E75E42">
        <w:rPr>
          <w:sz w:val="12"/>
        </w:rPr>
        <w:t xml:space="preserve"> </w:t>
      </w:r>
      <w:r>
        <w:t xml:space="preserve">linked to the Cold War, a series of </w:t>
      </w:r>
      <w:r w:rsidRPr="00E75E42">
        <w:rPr>
          <w:rStyle w:val="StyleBoldUnderline"/>
        </w:rPr>
        <w:t>new powers have emerged, including Brazil</w:t>
      </w:r>
      <w:r>
        <w:t>, (India)12 and South Africa,</w:t>
      </w:r>
      <w:r w:rsidRPr="00E75E42">
        <w:rPr>
          <w:sz w:val="12"/>
        </w:rPr>
        <w:t xml:space="preserve"> </w:t>
      </w:r>
      <w:r>
        <w:t>that, due to their intervention and/or position in the</w:t>
      </w:r>
      <w:r w:rsidRPr="00E75E42">
        <w:rPr>
          <w:sz w:val="12"/>
        </w:rPr>
        <w:t xml:space="preserve"> </w:t>
      </w:r>
      <w:r>
        <w:t>international system, could be c</w:t>
      </w:r>
      <w:r w:rsidRPr="0094519C">
        <w:rPr>
          <w:rStyle w:val="StyleBoldUnderline"/>
        </w:rPr>
        <w:t xml:space="preserve">lassified as middle powers ‘of the South.’ </w:t>
      </w:r>
      <w:r>
        <w:t>Unlike the case of traditional</w:t>
      </w:r>
      <w:r w:rsidRPr="00E75E42">
        <w:rPr>
          <w:sz w:val="12"/>
        </w:rPr>
        <w:t xml:space="preserve"> </w:t>
      </w:r>
      <w:r>
        <w:t>middle powers, the</w:t>
      </w:r>
      <w:r w:rsidRPr="0094519C">
        <w:rPr>
          <w:rStyle w:val="StyleBoldUnderline"/>
        </w:rPr>
        <w:t xml:space="preserve"> North-South conflict and the creation of new South-South alliances for negotiating better conditions with </w:t>
      </w:r>
      <w:proofErr w:type="spellStart"/>
      <w:r w:rsidRPr="0094519C">
        <w:rPr>
          <w:rStyle w:val="StyleBoldUnderline"/>
        </w:rPr>
        <w:t>industrialised</w:t>
      </w:r>
      <w:proofErr w:type="spellEnd"/>
      <w:r w:rsidRPr="0094519C">
        <w:rPr>
          <w:rStyle w:val="StyleBoldUnderline"/>
        </w:rPr>
        <w:t xml:space="preserve"> countries constitute the</w:t>
      </w:r>
      <w:r>
        <w:t xml:space="preserve"> main </w:t>
      </w:r>
      <w:r w:rsidRPr="0094519C">
        <w:rPr>
          <w:rStyle w:val="StyleBoldUnderline"/>
        </w:rPr>
        <w:t xml:space="preserve">platforms for the new middle </w:t>
      </w:r>
      <w:proofErr w:type="spellStart"/>
      <w:r w:rsidRPr="0094519C">
        <w:rPr>
          <w:rStyle w:val="StyleBoldUnderline"/>
        </w:rPr>
        <w:t>powers</w:t>
      </w:r>
      <w:r>
        <w:t>.This</w:t>
      </w:r>
      <w:proofErr w:type="spellEnd"/>
      <w:r>
        <w:t xml:space="preserve"> group of countries promotes a new type of</w:t>
      </w:r>
      <w:r w:rsidRPr="00E75E42">
        <w:rPr>
          <w:sz w:val="12"/>
        </w:rPr>
        <w:t xml:space="preserve"> </w:t>
      </w:r>
      <w:r>
        <w:t>‘Southern multilateralism’, which, contrary to its third</w:t>
      </w:r>
      <w:r w:rsidRPr="00E75E42">
        <w:rPr>
          <w:sz w:val="12"/>
        </w:rPr>
        <w:t xml:space="preserve"> </w:t>
      </w:r>
      <w:r>
        <w:t>world orientation of the seventies, does not intend to</w:t>
      </w:r>
      <w:r w:rsidRPr="00E75E42">
        <w:rPr>
          <w:sz w:val="12"/>
        </w:rPr>
        <w:t xml:space="preserve"> </w:t>
      </w:r>
      <w:r>
        <w:t>change the world order, but accepts instead the existing</w:t>
      </w:r>
      <w:r w:rsidRPr="00E75E42">
        <w:rPr>
          <w:sz w:val="12"/>
        </w:rPr>
        <w:t xml:space="preserve"> </w:t>
      </w:r>
      <w:r>
        <w:t>rules and takes advantage of them to promote a more</w:t>
      </w:r>
      <w:r w:rsidRPr="00E75E42">
        <w:rPr>
          <w:sz w:val="12"/>
        </w:rPr>
        <w:t xml:space="preserve"> </w:t>
      </w:r>
      <w:r>
        <w:t>equal and just distribution of power.</w:t>
      </w:r>
    </w:p>
    <w:p w:rsidR="00B67E30" w:rsidRDefault="00B67E30" w:rsidP="00B67E30">
      <w:r w:rsidRPr="0094519C">
        <w:rPr>
          <w:rStyle w:val="StyleBoldUnderline"/>
        </w:rPr>
        <w:t>All middle powers attempt</w:t>
      </w:r>
      <w:r>
        <w:t xml:space="preserve"> – albeit through different</w:t>
      </w:r>
      <w:r w:rsidRPr="00E75E42">
        <w:rPr>
          <w:sz w:val="12"/>
        </w:rPr>
        <w:t xml:space="preserve"> </w:t>
      </w:r>
      <w:r>
        <w:t xml:space="preserve">strategies and instruments – </w:t>
      </w:r>
      <w:r w:rsidRPr="0094519C">
        <w:rPr>
          <w:rStyle w:val="StyleBoldUnderline"/>
        </w:rPr>
        <w:t xml:space="preserve">to </w:t>
      </w:r>
      <w:proofErr w:type="spellStart"/>
      <w:r w:rsidRPr="0094519C">
        <w:rPr>
          <w:rStyle w:val="StyleBoldUnderline"/>
        </w:rPr>
        <w:t>maximise</w:t>
      </w:r>
      <w:proofErr w:type="spellEnd"/>
      <w:r w:rsidRPr="0094519C">
        <w:rPr>
          <w:rStyle w:val="StyleBoldUnderline"/>
        </w:rPr>
        <w:t xml:space="preserve"> their</w:t>
      </w:r>
      <w:r>
        <w:t xml:space="preserve"> </w:t>
      </w:r>
      <w:r w:rsidRPr="0094519C">
        <w:rPr>
          <w:rStyle w:val="StyleBoldUnderline"/>
        </w:rPr>
        <w:t xml:space="preserve">influence over small countries, </w:t>
      </w:r>
      <w:proofErr w:type="spellStart"/>
      <w:r w:rsidRPr="0094519C">
        <w:rPr>
          <w:rStyle w:val="StyleBoldUnderline"/>
        </w:rPr>
        <w:t>minimise</w:t>
      </w:r>
      <w:proofErr w:type="spellEnd"/>
      <w:r w:rsidRPr="0094519C">
        <w:rPr>
          <w:rStyle w:val="StyleBoldUnderline"/>
        </w:rPr>
        <w:t xml:space="preserve"> the influence of great powers</w:t>
      </w:r>
      <w:r>
        <w:t>, and prevent the emergence of other middle</w:t>
      </w:r>
      <w:r w:rsidRPr="00E75E42">
        <w:rPr>
          <w:sz w:val="12"/>
        </w:rPr>
        <w:t xml:space="preserve"> </w:t>
      </w:r>
      <w:r>
        <w:t xml:space="preserve">powers in their respective </w:t>
      </w:r>
      <w:r w:rsidRPr="0094519C">
        <w:t xml:space="preserve">regions.13 </w:t>
      </w:r>
      <w:r w:rsidRPr="0094519C">
        <w:rPr>
          <w:rStyle w:val="StyleBoldUnderline"/>
        </w:rPr>
        <w:t>Brazil</w:t>
      </w:r>
      <w:r>
        <w:t>, through the</w:t>
      </w:r>
      <w:r w:rsidRPr="00E75E42">
        <w:rPr>
          <w:sz w:val="12"/>
        </w:rPr>
        <w:t xml:space="preserve"> </w:t>
      </w:r>
      <w:r>
        <w:t xml:space="preserve">South American project, </w:t>
      </w:r>
      <w:r w:rsidRPr="0094519C">
        <w:rPr>
          <w:rStyle w:val="StyleBoldUnderline"/>
        </w:rPr>
        <w:t xml:space="preserve">intends to influence its </w:t>
      </w:r>
      <w:proofErr w:type="spellStart"/>
      <w:r w:rsidRPr="0094519C">
        <w:rPr>
          <w:rStyle w:val="StyleBoldUnderline"/>
        </w:rPr>
        <w:t>neighbourhood</w:t>
      </w:r>
      <w:proofErr w:type="spellEnd"/>
      <w:r w:rsidRPr="0094519C">
        <w:rPr>
          <w:rStyle w:val="StyleBoldUnderline"/>
        </w:rPr>
        <w:t xml:space="preserve"> of small powers</w:t>
      </w:r>
      <w:r>
        <w:t xml:space="preserve">, </w:t>
      </w:r>
      <w:r w:rsidRPr="0094519C">
        <w:rPr>
          <w:rStyle w:val="StyleBoldUnderline"/>
        </w:rPr>
        <w:t xml:space="preserve">reduce the US room for </w:t>
      </w:r>
      <w:proofErr w:type="spellStart"/>
      <w:r w:rsidRPr="0094519C">
        <w:rPr>
          <w:rStyle w:val="StyleBoldUnderline"/>
        </w:rPr>
        <w:t>manoeuvre</w:t>
      </w:r>
      <w:proofErr w:type="spellEnd"/>
      <w:r w:rsidRPr="0094519C">
        <w:rPr>
          <w:rStyle w:val="StyleBoldUnderline"/>
        </w:rPr>
        <w:t>,</w:t>
      </w:r>
      <w:r>
        <w:t xml:space="preserve"> and prevent the emergence of other regional</w:t>
      </w:r>
      <w:r w:rsidRPr="00E75E42">
        <w:rPr>
          <w:sz w:val="12"/>
        </w:rPr>
        <w:t xml:space="preserve"> </w:t>
      </w:r>
      <w:r>
        <w:t>powers like Argentina and Venezuela by including them</w:t>
      </w:r>
      <w:r w:rsidRPr="00E75E42">
        <w:rPr>
          <w:sz w:val="12"/>
        </w:rPr>
        <w:t xml:space="preserve"> </w:t>
      </w:r>
      <w:r>
        <w:t>in collective institutions in which it plays the key role.</w:t>
      </w:r>
      <w:r w:rsidRPr="00E75E42">
        <w:rPr>
          <w:sz w:val="12"/>
        </w:rPr>
        <w:t xml:space="preserve"> </w:t>
      </w:r>
      <w:r>
        <w:t>What is the difference between middle and great</w:t>
      </w:r>
      <w:r w:rsidRPr="00E75E42">
        <w:rPr>
          <w:sz w:val="12"/>
        </w:rPr>
        <w:t xml:space="preserve"> </w:t>
      </w:r>
      <w:r>
        <w:t>powers? Up to the present day, the concept has been</w:t>
      </w:r>
      <w:r w:rsidRPr="00E75E42">
        <w:rPr>
          <w:sz w:val="12"/>
        </w:rPr>
        <w:t xml:space="preserve"> </w:t>
      </w:r>
      <w:r>
        <w:t>related to Canada in particular, which defined itself as</w:t>
      </w:r>
      <w:r w:rsidRPr="00E75E42">
        <w:rPr>
          <w:sz w:val="12"/>
        </w:rPr>
        <w:t xml:space="preserve"> </w:t>
      </w:r>
      <w:r>
        <w:t>a middle power during the Second World War.14</w:t>
      </w:r>
      <w:r w:rsidRPr="0094519C">
        <w:rPr>
          <w:rStyle w:val="StyleBoldUnderline"/>
        </w:rPr>
        <w:t>A state can be</w:t>
      </w:r>
      <w:r>
        <w:t xml:space="preserve"> classified as </w:t>
      </w:r>
      <w:r w:rsidRPr="0094519C">
        <w:rPr>
          <w:rStyle w:val="StyleBoldUnderline"/>
        </w:rPr>
        <w:t>a middle power in quantitative terms by its</w:t>
      </w:r>
      <w:r>
        <w:t xml:space="preserve"> material </w:t>
      </w:r>
      <w:r w:rsidRPr="0094519C">
        <w:rPr>
          <w:rStyle w:val="StyleBoldUnderline"/>
        </w:rPr>
        <w:t>resources and natural conditions</w:t>
      </w:r>
      <w:r>
        <w:t>,</w:t>
      </w:r>
      <w:r w:rsidRPr="00E75E42">
        <w:rPr>
          <w:sz w:val="12"/>
        </w:rPr>
        <w:t xml:space="preserve"> </w:t>
      </w:r>
      <w:r w:rsidRPr="0094519C">
        <w:rPr>
          <w:rStyle w:val="StyleBoldUnderline"/>
        </w:rPr>
        <w:t>or</w:t>
      </w:r>
      <w:r>
        <w:t xml:space="preserve">, in </w:t>
      </w:r>
      <w:r w:rsidRPr="0094519C">
        <w:rPr>
          <w:rStyle w:val="StyleBoldUnderline"/>
        </w:rPr>
        <w:t xml:space="preserve">qualitative </w:t>
      </w:r>
      <w:r>
        <w:t xml:space="preserve">terms </w:t>
      </w:r>
      <w:r w:rsidRPr="0094519C">
        <w:rPr>
          <w:rStyle w:val="StyleBoldUnderline"/>
        </w:rPr>
        <w:t>by its influence</w:t>
      </w:r>
      <w:r>
        <w:t xml:space="preserve"> in the</w:t>
      </w:r>
      <w:r w:rsidRPr="00E75E42">
        <w:rPr>
          <w:sz w:val="12"/>
        </w:rPr>
        <w:t xml:space="preserve"> </w:t>
      </w:r>
      <w:r>
        <w:t xml:space="preserve">international system.15 </w:t>
      </w:r>
      <w:proofErr w:type="spellStart"/>
      <w:r>
        <w:t>Carsten</w:t>
      </w:r>
      <w:proofErr w:type="spellEnd"/>
      <w:r>
        <w:t xml:space="preserve"> </w:t>
      </w:r>
      <w:proofErr w:type="spellStart"/>
      <w:r>
        <w:t>Holbraad</w:t>
      </w:r>
      <w:proofErr w:type="spellEnd"/>
      <w:r>
        <w:t xml:space="preserve"> positions a</w:t>
      </w:r>
      <w:r w:rsidRPr="00E75E42">
        <w:rPr>
          <w:sz w:val="12"/>
        </w:rPr>
        <w:t xml:space="preserve"> </w:t>
      </w:r>
      <w:r>
        <w:t>middle power between two opposite poles.16 According</w:t>
      </w:r>
      <w:r w:rsidRPr="00E75E42">
        <w:rPr>
          <w:sz w:val="12"/>
        </w:rPr>
        <w:t xml:space="preserve"> </w:t>
      </w:r>
      <w:r>
        <w:t>to this theory, a middle power can:</w:t>
      </w:r>
    </w:p>
    <w:p w:rsidR="00B67E30" w:rsidRDefault="00B67E30" w:rsidP="00B67E30">
      <w:r>
        <w:t>1) Have an intermediate position in the international</w:t>
      </w:r>
      <w:r w:rsidRPr="0094519C">
        <w:rPr>
          <w:sz w:val="12"/>
        </w:rPr>
        <w:t xml:space="preserve"> </w:t>
      </w:r>
      <w:r>
        <w:t>hierarchy of states creating a systemic balance</w:t>
      </w:r>
      <w:r w:rsidRPr="0094519C">
        <w:rPr>
          <w:sz w:val="12"/>
        </w:rPr>
        <w:t xml:space="preserve"> </w:t>
      </w:r>
      <w:r>
        <w:t>through peacekeeping and security maintenance;</w:t>
      </w:r>
    </w:p>
    <w:p w:rsidR="00B67E30" w:rsidRDefault="00B67E30" w:rsidP="00B67E30">
      <w:r>
        <w:t xml:space="preserve">2) Be at the </w:t>
      </w:r>
      <w:proofErr w:type="spellStart"/>
      <w:r>
        <w:t>centre</w:t>
      </w:r>
      <w:proofErr w:type="spellEnd"/>
      <w:r>
        <w:t xml:space="preserve"> of a region and at the same time be</w:t>
      </w:r>
      <w:r w:rsidRPr="0094519C">
        <w:rPr>
          <w:sz w:val="12"/>
        </w:rPr>
        <w:t xml:space="preserve"> </w:t>
      </w:r>
      <w:r>
        <w:t>a mediating bridge between developed and less</w:t>
      </w:r>
      <w:r w:rsidRPr="0094519C">
        <w:rPr>
          <w:sz w:val="12"/>
        </w:rPr>
        <w:t xml:space="preserve"> </w:t>
      </w:r>
      <w:r>
        <w:t>developed countries</w:t>
      </w:r>
      <w:proofErr w:type="gramStart"/>
      <w:r>
        <w:t>;17</w:t>
      </w:r>
      <w:proofErr w:type="gramEnd"/>
    </w:p>
    <w:p w:rsidR="00B67E30" w:rsidRDefault="00B67E30" w:rsidP="00B67E30">
      <w:r>
        <w:t xml:space="preserve">3) Exist between two great antagonistic power </w:t>
      </w:r>
      <w:proofErr w:type="spellStart"/>
      <w:r>
        <w:t>centres</w:t>
      </w:r>
      <w:proofErr w:type="spellEnd"/>
      <w:r w:rsidRPr="0094519C">
        <w:rPr>
          <w:sz w:val="12"/>
        </w:rPr>
        <w:t xml:space="preserve"> </w:t>
      </w:r>
      <w:r>
        <w:t xml:space="preserve">and </w:t>
      </w:r>
      <w:r w:rsidRPr="0094519C">
        <w:rPr>
          <w:rStyle w:val="StyleBoldUnderline"/>
        </w:rPr>
        <w:t>play a mediating role</w:t>
      </w:r>
      <w:r>
        <w:t>;</w:t>
      </w:r>
    </w:p>
    <w:p w:rsidR="00B67E30" w:rsidRDefault="00B67E30" w:rsidP="00B67E30">
      <w:r>
        <w:t xml:space="preserve">4) Exist among different </w:t>
      </w:r>
      <w:proofErr w:type="spellStart"/>
      <w:r>
        <w:t>civilisations</w:t>
      </w:r>
      <w:proofErr w:type="spellEnd"/>
      <w:r>
        <w:t xml:space="preserve"> and promote</w:t>
      </w:r>
      <w:r w:rsidRPr="0094519C">
        <w:rPr>
          <w:sz w:val="12"/>
        </w:rPr>
        <w:t xml:space="preserve"> </w:t>
      </w:r>
      <w:r>
        <w:t>understanding between them.</w:t>
      </w:r>
    </w:p>
    <w:p w:rsidR="00B67E30" w:rsidRDefault="00B67E30" w:rsidP="00B67E30">
      <w:r>
        <w:t>Thus, a middle power can perform the following</w:t>
      </w:r>
      <w:r w:rsidRPr="0094519C">
        <w:rPr>
          <w:sz w:val="12"/>
        </w:rPr>
        <w:t xml:space="preserve"> </w:t>
      </w:r>
      <w:r>
        <w:t>functions:</w:t>
      </w:r>
    </w:p>
    <w:p w:rsidR="00B67E30" w:rsidRDefault="00B67E30" w:rsidP="00B67E30">
      <w:r>
        <w:t>1) Contribute to conflict prevention and peacekeeping,</w:t>
      </w:r>
      <w:r w:rsidRPr="0094519C">
        <w:rPr>
          <w:sz w:val="12"/>
        </w:rPr>
        <w:t xml:space="preserve"> </w:t>
      </w:r>
      <w:r>
        <w:t>including participation in UN missions;</w:t>
      </w:r>
    </w:p>
    <w:p w:rsidR="00B67E30" w:rsidRDefault="00B67E30" w:rsidP="00B67E30">
      <w:r>
        <w:t>2) Play an active role and make a strong commitment</w:t>
      </w:r>
      <w:r w:rsidRPr="0094519C">
        <w:rPr>
          <w:sz w:val="12"/>
        </w:rPr>
        <w:t xml:space="preserve"> </w:t>
      </w:r>
      <w:r>
        <w:t>to international and regional multilateralism;</w:t>
      </w:r>
    </w:p>
    <w:p w:rsidR="00B67E30" w:rsidRDefault="00B67E30" w:rsidP="00B67E30">
      <w:r>
        <w:t>3) Respect international norms and rules, and actively</w:t>
      </w:r>
      <w:r w:rsidRPr="0094519C">
        <w:rPr>
          <w:sz w:val="12"/>
        </w:rPr>
        <w:t xml:space="preserve"> </w:t>
      </w:r>
      <w:r>
        <w:t>participate in their formulation;</w:t>
      </w:r>
    </w:p>
    <w:p w:rsidR="00B67E30" w:rsidRPr="0094519C" w:rsidRDefault="00B67E30" w:rsidP="00B67E30">
      <w:pPr>
        <w:rPr>
          <w:rStyle w:val="StyleBoldUnderline"/>
        </w:rPr>
      </w:pPr>
      <w:r>
        <w:t xml:space="preserve">4) </w:t>
      </w:r>
      <w:proofErr w:type="gramStart"/>
      <w:r w:rsidRPr="0094519C">
        <w:rPr>
          <w:rStyle w:val="StyleBoldUnderline"/>
        </w:rPr>
        <w:t>Play</w:t>
      </w:r>
      <w:proofErr w:type="gramEnd"/>
      <w:r w:rsidRPr="0094519C">
        <w:rPr>
          <w:rStyle w:val="StyleBoldUnderline"/>
        </w:rPr>
        <w:t xml:space="preserve"> a mediating and pacifying role in conflict situations within and outside its region;</w:t>
      </w:r>
    </w:p>
    <w:p w:rsidR="00B67E30" w:rsidRDefault="00B67E30" w:rsidP="00B67E30">
      <w:r>
        <w:t>5) Exert significant influence over specific issues</w:t>
      </w:r>
      <w:r w:rsidRPr="0094519C">
        <w:rPr>
          <w:sz w:val="12"/>
        </w:rPr>
        <w:t xml:space="preserve"> </w:t>
      </w:r>
      <w:r>
        <w:t>(peace, trade, environment, and poverty, among</w:t>
      </w:r>
      <w:r w:rsidRPr="0094519C">
        <w:rPr>
          <w:sz w:val="12"/>
        </w:rPr>
        <w:t xml:space="preserve"> </w:t>
      </w:r>
      <w:r>
        <w:t>others) in the international agenda, and have an</w:t>
      </w:r>
      <w:r w:rsidRPr="0094519C">
        <w:rPr>
          <w:sz w:val="12"/>
        </w:rPr>
        <w:t xml:space="preserve"> </w:t>
      </w:r>
      <w:r>
        <w:t xml:space="preserve">agenda setting capacity in multilateral </w:t>
      </w:r>
      <w:proofErr w:type="spellStart"/>
      <w:r>
        <w:t>fora</w:t>
      </w:r>
      <w:proofErr w:type="spellEnd"/>
      <w:r>
        <w:t>.</w:t>
      </w:r>
    </w:p>
    <w:p w:rsidR="00B67E30" w:rsidRDefault="00B67E30" w:rsidP="00B67E30">
      <w:r>
        <w:t>By definition, every middle power plays a mediating</w:t>
      </w:r>
      <w:r w:rsidRPr="0094519C">
        <w:rPr>
          <w:sz w:val="12"/>
        </w:rPr>
        <w:t xml:space="preserve"> </w:t>
      </w:r>
      <w:r>
        <w:t>role or holds another type of responsibility in order to</w:t>
      </w:r>
      <w:r w:rsidRPr="0094519C">
        <w:rPr>
          <w:sz w:val="12"/>
        </w:rPr>
        <w:t xml:space="preserve"> </w:t>
      </w:r>
      <w:r>
        <w:t>contribute to peace and stability in the international</w:t>
      </w:r>
      <w:r w:rsidRPr="0094519C">
        <w:rPr>
          <w:sz w:val="12"/>
        </w:rPr>
        <w:t xml:space="preserve"> </w:t>
      </w:r>
      <w:r>
        <w:t>system. W</w:t>
      </w:r>
      <w:r w:rsidRPr="0094519C">
        <w:rPr>
          <w:rStyle w:val="StyleBoldUnderline"/>
        </w:rPr>
        <w:t xml:space="preserve">hat differentiates middle powers from great powers is the lesser relevance of the formers’ military capacity and their lower global economic </w:t>
      </w:r>
      <w:r w:rsidRPr="0094519C">
        <w:rPr>
          <w:rStyle w:val="StyleBoldUnderline"/>
        </w:rPr>
        <w:lastRenderedPageBreak/>
        <w:t xml:space="preserve">weight. </w:t>
      </w:r>
      <w:r>
        <w:t xml:space="preserve">Unlike great powers, </w:t>
      </w:r>
      <w:r w:rsidRPr="0094519C">
        <w:rPr>
          <w:rStyle w:val="StyleBoldUnderline"/>
        </w:rPr>
        <w:t>middle powers project themselves within the framework of country coalitions</w:t>
      </w:r>
      <w:r>
        <w:t xml:space="preserve"> and/or</w:t>
      </w:r>
      <w:r w:rsidRPr="0094519C">
        <w:rPr>
          <w:sz w:val="12"/>
        </w:rPr>
        <w:t xml:space="preserve"> </w:t>
      </w:r>
      <w:r>
        <w:t xml:space="preserve">international </w:t>
      </w:r>
      <w:proofErr w:type="spellStart"/>
      <w:r>
        <w:t>organisations</w:t>
      </w:r>
      <w:proofErr w:type="spellEnd"/>
      <w:r>
        <w:t xml:space="preserve"> </w:t>
      </w:r>
      <w:r w:rsidRPr="0094519C">
        <w:rPr>
          <w:rStyle w:val="StyleBoldUnderline"/>
        </w:rPr>
        <w:t>that promote inter-state consensus.</w:t>
      </w:r>
      <w:r>
        <w:t xml:space="preserve"> ‘Major states which are militarily weak or</w:t>
      </w:r>
      <w:r w:rsidRPr="0094519C">
        <w:rPr>
          <w:sz w:val="12"/>
        </w:rPr>
        <w:t xml:space="preserve"> </w:t>
      </w:r>
      <w:r>
        <w:t xml:space="preserve">weakened may seek to </w:t>
      </w:r>
      <w:proofErr w:type="spellStart"/>
      <w:r>
        <w:t>maximise</w:t>
      </w:r>
      <w:proofErr w:type="spellEnd"/>
      <w:r>
        <w:t xml:space="preserve"> or </w:t>
      </w:r>
      <w:proofErr w:type="spellStart"/>
      <w:r>
        <w:t>stabilise</w:t>
      </w:r>
      <w:proofErr w:type="spellEnd"/>
      <w:r>
        <w:t xml:space="preserve"> their</w:t>
      </w:r>
      <w:r w:rsidRPr="0094519C">
        <w:rPr>
          <w:sz w:val="12"/>
        </w:rPr>
        <w:t xml:space="preserve"> </w:t>
      </w:r>
      <w:r>
        <w:t>influence through non coercive means by pursuing a</w:t>
      </w:r>
      <w:r w:rsidRPr="0094519C">
        <w:rPr>
          <w:sz w:val="12"/>
        </w:rPr>
        <w:t xml:space="preserve"> </w:t>
      </w:r>
      <w:r>
        <w:t>strategy of co-operative hegemony within a</w:t>
      </w:r>
      <w:r w:rsidRPr="0094519C">
        <w:rPr>
          <w:sz w:val="12"/>
        </w:rPr>
        <w:t xml:space="preserve"> </w:t>
      </w:r>
      <w:r>
        <w:t>multilateral strategy’.</w:t>
      </w:r>
    </w:p>
    <w:p w:rsidR="00B67E30" w:rsidRDefault="00B67E30" w:rsidP="00B67E30"/>
    <w:p w:rsidR="00B67E30" w:rsidRDefault="00B67E30" w:rsidP="00B67E30"/>
    <w:p w:rsidR="00B67E30" w:rsidRDefault="00B67E30" w:rsidP="00B67E30">
      <w:pPr>
        <w:pStyle w:val="Heading4"/>
      </w:pPr>
      <w:r>
        <w:t>Brazil wants to deepen ties with US—can act as mediator</w:t>
      </w:r>
    </w:p>
    <w:p w:rsidR="00B67E30" w:rsidRDefault="00B67E30" w:rsidP="00B67E30">
      <w:r w:rsidRPr="00FF2EB9">
        <w:rPr>
          <w:rStyle w:val="StyleStyleBold12pt"/>
        </w:rPr>
        <w:t>Astor 2009</w:t>
      </w:r>
      <w:r>
        <w:t>—writer for the Cuban Journal</w:t>
      </w:r>
    </w:p>
    <w:p w:rsidR="00B67E30" w:rsidRDefault="00B67E30" w:rsidP="00B67E30">
      <w:r>
        <w:t>(Michael, 3/16/09, “Brazil president calls on US to end Cuba embargo”</w:t>
      </w:r>
    </w:p>
    <w:p w:rsidR="00B67E30" w:rsidRDefault="00B67E30" w:rsidP="00B67E30"/>
    <w:p w:rsidR="00B67E30" w:rsidRDefault="00B67E30" w:rsidP="00B67E30">
      <w:r w:rsidRPr="00FE5F88">
        <w:rPr>
          <w:rStyle w:val="StyleBoldUnderline"/>
        </w:rPr>
        <w:t>Brazil's President</w:t>
      </w:r>
      <w:r>
        <w:t xml:space="preserve"> </w:t>
      </w:r>
      <w:proofErr w:type="spellStart"/>
      <w:r>
        <w:t>Luiz</w:t>
      </w:r>
      <w:proofErr w:type="spellEnd"/>
      <w:r>
        <w:t xml:space="preserve"> </w:t>
      </w:r>
      <w:proofErr w:type="spellStart"/>
      <w:r>
        <w:t>Inacio</w:t>
      </w:r>
      <w:proofErr w:type="spellEnd"/>
      <w:r>
        <w:t xml:space="preserve"> Lula da</w:t>
      </w:r>
      <w:r w:rsidRPr="00FE5F88">
        <w:rPr>
          <w:rStyle w:val="StyleBoldUnderline"/>
        </w:rPr>
        <w:t xml:space="preserve"> Silva </w:t>
      </w:r>
      <w:r>
        <w:t xml:space="preserve">on Monday </w:t>
      </w:r>
      <w:r w:rsidRPr="00FE5F88">
        <w:rPr>
          <w:rStyle w:val="StyleBoldUnderline"/>
        </w:rPr>
        <w:t>called on the U</w:t>
      </w:r>
      <w:r>
        <w:t xml:space="preserve">nited </w:t>
      </w:r>
      <w:r w:rsidRPr="00FE5F88">
        <w:rPr>
          <w:rStyle w:val="StyleBoldUnderline"/>
        </w:rPr>
        <w:t>S</w:t>
      </w:r>
      <w:r>
        <w:t xml:space="preserve">tates </w:t>
      </w:r>
      <w:r w:rsidRPr="00FE5F88">
        <w:rPr>
          <w:rStyle w:val="StyleBoldUnderline"/>
        </w:rPr>
        <w:t>to end its economic embargo of Cuba</w:t>
      </w:r>
      <w:r>
        <w:t>, saying it makes no sense in the 21st Century.</w:t>
      </w:r>
    </w:p>
    <w:p w:rsidR="00B67E30" w:rsidRDefault="00B67E30" w:rsidP="00B67E30">
      <w:r>
        <w:t>Speaking at a Wall Street Journal-sponsored investment forum in New York, Silva also pointed to El Salvador's presidential election on Sunday as evidence democracy has spread across Latin America, warranting a reevaluation of the United States' relationship with the region.</w:t>
      </w:r>
    </w:p>
    <w:p w:rsidR="00B67E30" w:rsidRDefault="00B67E30" w:rsidP="00B67E30">
      <w:r>
        <w:t>At the end of his speech, Silva said the Cuba embargo is widely opposed across the region.</w:t>
      </w:r>
    </w:p>
    <w:p w:rsidR="00B67E30" w:rsidRDefault="00B67E30" w:rsidP="00B67E30">
      <w:r>
        <w:t>"There is nothing any more from the political perspective, from sociological perspective, from the humanitarian perspective that impedes the reestablishment of relations between the United States and Cuba," Silva said. "It's not possible in the 21st Century to make policy looking toward the 20th Century _ let's think about looking toward the 22nd Century."</w:t>
      </w:r>
    </w:p>
    <w:p w:rsidR="00B67E30" w:rsidRDefault="00B67E30" w:rsidP="00B67E30">
      <w:r>
        <w:t>While Silva did not directly say that he broached the subject of Cuba during his meeting with U.S. President Barack Obama Saturday, it was likely among the top issues discussed.</w:t>
      </w:r>
    </w:p>
    <w:p w:rsidR="00B67E30" w:rsidRDefault="00B67E30" w:rsidP="00B67E30">
      <w:r>
        <w:t>Following the meeting, both Obama and Silva praised the relationship between the two countries, calling the meeting "productive" but providing few details.</w:t>
      </w:r>
    </w:p>
    <w:p w:rsidR="00B67E30" w:rsidRPr="00FE5F88" w:rsidRDefault="00B67E30" w:rsidP="00B67E30">
      <w:pPr>
        <w:rPr>
          <w:rStyle w:val="StyleBoldUnderline"/>
        </w:rPr>
      </w:pPr>
      <w:r w:rsidRPr="00FE5F88">
        <w:rPr>
          <w:rStyle w:val="StyleBoldUnderline"/>
        </w:rPr>
        <w:t>Silva</w:t>
      </w:r>
      <w:r>
        <w:t xml:space="preserve">, who is Brazil's first working class president, </w:t>
      </w:r>
      <w:r w:rsidRPr="00FE5F88">
        <w:rPr>
          <w:rStyle w:val="StyleBoldUnderline"/>
        </w:rPr>
        <w:t>enjoys good relations with the U.S. as well as with left-leaning leaders in Cuba</w:t>
      </w:r>
      <w:r>
        <w:t xml:space="preserve">, Venezuela and Bolivia, </w:t>
      </w:r>
      <w:r w:rsidRPr="00FE5F88">
        <w:rPr>
          <w:rStyle w:val="StyleBoldUnderline"/>
        </w:rPr>
        <w:t>giving him an important role in the region helping to mediate disputes.</w:t>
      </w:r>
    </w:p>
    <w:p w:rsidR="00B67E30" w:rsidRDefault="00B67E30" w:rsidP="00B67E30">
      <w:r w:rsidRPr="00FE5F88">
        <w:rPr>
          <w:rStyle w:val="StyleBoldUnderline"/>
        </w:rPr>
        <w:t>Silva said he had been in touch with Latin American presidents</w:t>
      </w:r>
      <w:r>
        <w:t xml:space="preserve"> and all were </w:t>
      </w:r>
      <w:r w:rsidRPr="00FE5F88">
        <w:rPr>
          <w:rStyle w:val="StyleBoldUnderline"/>
        </w:rPr>
        <w:t>in favor of working</w:t>
      </w:r>
      <w:r>
        <w:t xml:space="preserve"> together </w:t>
      </w:r>
      <w:r w:rsidRPr="00FE5F88">
        <w:rPr>
          <w:rStyle w:val="StyleBoldUnderline"/>
        </w:rPr>
        <w:t xml:space="preserve">to forge a new relationship with the U.S. </w:t>
      </w:r>
      <w:r>
        <w:t>under the Obama administration.</w:t>
      </w:r>
    </w:p>
    <w:p w:rsidR="00B67E30" w:rsidRDefault="00B67E30" w:rsidP="00B67E30">
      <w:r>
        <w:t xml:space="preserve">"All of them want to work in partnership with the U.S. All of them are expecting the U.S. to establish a new relationship, a constructive relationship not based on political interference," Silva said, mentioning Venezuela's Hugo Chavez and Bolivia's </w:t>
      </w:r>
      <w:proofErr w:type="spellStart"/>
      <w:r>
        <w:t>Evo</w:t>
      </w:r>
      <w:proofErr w:type="spellEnd"/>
      <w:r>
        <w:t xml:space="preserve"> Morales as leaders he had spoken to.</w:t>
      </w:r>
    </w:p>
    <w:p w:rsidR="00B67E30" w:rsidRDefault="00B67E30" w:rsidP="00B67E30">
      <w:r>
        <w:t>"The United States of North America has the obligation and the extraordinary opportunity to re-establish a new relationship with Latin America," he said.</w:t>
      </w:r>
    </w:p>
    <w:p w:rsidR="00B67E30" w:rsidRDefault="00B67E30" w:rsidP="00B67E30">
      <w:pPr>
        <w:rPr>
          <w:rStyle w:val="StyleBoldUnderline"/>
        </w:rPr>
      </w:pPr>
      <w:r>
        <w:t xml:space="preserve">Silva said the upcoming </w:t>
      </w:r>
      <w:r w:rsidRPr="00FE5F88">
        <w:rPr>
          <w:rStyle w:val="StyleBoldUnderline"/>
        </w:rPr>
        <w:t>Summit of Presidents and Prime Ministers of the Americas</w:t>
      </w:r>
      <w:r>
        <w:t xml:space="preserve">, to be held in Trinidad and Tobago in April, would be </w:t>
      </w:r>
      <w:r w:rsidRPr="00FE5F88">
        <w:rPr>
          <w:rStyle w:val="StyleBoldUnderline"/>
        </w:rPr>
        <w:t>the "ideal scenario" for Obama and Latin American leaders to re-establish this new relationship of mutual respect.</w:t>
      </w:r>
    </w:p>
    <w:p w:rsidR="00B67E30" w:rsidRDefault="00B67E30" w:rsidP="00B67E30">
      <w:pPr>
        <w:rPr>
          <w:rStyle w:val="StyleBoldUnderline"/>
        </w:rPr>
      </w:pPr>
    </w:p>
    <w:p w:rsidR="00B67E30" w:rsidRDefault="00B67E30" w:rsidP="00B67E30">
      <w:pPr>
        <w:pStyle w:val="Heading4"/>
      </w:pPr>
      <w:r>
        <w:t>Brazil solves as mediator—strong economy and ties with Latin America</w:t>
      </w:r>
    </w:p>
    <w:p w:rsidR="00B67E30" w:rsidRDefault="00B67E30" w:rsidP="00B67E30">
      <w:proofErr w:type="spellStart"/>
      <w:r w:rsidRPr="005471C8">
        <w:rPr>
          <w:rStyle w:val="StyleStyleBold12pt"/>
        </w:rPr>
        <w:t>Kraul</w:t>
      </w:r>
      <w:proofErr w:type="spellEnd"/>
      <w:r w:rsidRPr="005471C8">
        <w:rPr>
          <w:rStyle w:val="StyleStyleBold12pt"/>
        </w:rPr>
        <w:t xml:space="preserve"> and </w:t>
      </w:r>
      <w:proofErr w:type="spellStart"/>
      <w:r w:rsidRPr="005471C8">
        <w:rPr>
          <w:rStyle w:val="StyleStyleBold12pt"/>
        </w:rPr>
        <w:t>Mcdonne</w:t>
      </w:r>
      <w:r>
        <w:rPr>
          <w:rStyle w:val="StyleStyleBold12pt"/>
        </w:rPr>
        <w:t>l</w:t>
      </w:r>
      <w:r w:rsidRPr="005471C8">
        <w:rPr>
          <w:rStyle w:val="StyleStyleBold12pt"/>
        </w:rPr>
        <w:t>l</w:t>
      </w:r>
      <w:proofErr w:type="spellEnd"/>
      <w:r w:rsidRPr="005471C8">
        <w:rPr>
          <w:rStyle w:val="StyleStyleBold12pt"/>
        </w:rPr>
        <w:t xml:space="preserve"> 2008</w:t>
      </w:r>
      <w:r>
        <w:t xml:space="preserve">- *M.A. </w:t>
      </w:r>
      <w:proofErr w:type="gramStart"/>
      <w:r>
        <w:t>ins</w:t>
      </w:r>
      <w:proofErr w:type="gramEnd"/>
      <w:r>
        <w:t xml:space="preserve"> journalism from University of South Florida, **staff writer for LA Times</w:t>
      </w:r>
    </w:p>
    <w:p w:rsidR="00B67E30" w:rsidRPr="009D15FB" w:rsidRDefault="00B67E30" w:rsidP="00B67E30">
      <w:pPr>
        <w:rPr>
          <w:lang w:val="fr-FR"/>
        </w:rPr>
      </w:pPr>
      <w:r>
        <w:t xml:space="preserve">(Chris, </w:t>
      </w:r>
      <w:proofErr w:type="spellStart"/>
      <w:r>
        <w:t>Patrick“The</w:t>
      </w:r>
      <w:proofErr w:type="spellEnd"/>
      <w:r>
        <w:t xml:space="preserve"> World; Lula's stature grows in S. America; Brazil's president has emerged as the chief mediator in the region, boosted by soaring popularity and strong economic growth.” </w:t>
      </w:r>
      <w:r w:rsidRPr="009D15FB">
        <w:rPr>
          <w:lang w:val="fr-FR"/>
        </w:rPr>
        <w:t xml:space="preserve">LA Times, 10/5/08, </w:t>
      </w:r>
      <w:hyperlink r:id="rId15" w:history="1">
        <w:r w:rsidRPr="009D15FB">
          <w:rPr>
            <w:rStyle w:val="Hyperlink"/>
            <w:lang w:val="fr-FR"/>
          </w:rPr>
          <w:t>http://search.proquest.com.proxy.lib.umich.edu/docview/422244381?accountid=14667</w:t>
        </w:r>
      </w:hyperlink>
      <w:r w:rsidRPr="009D15FB">
        <w:rPr>
          <w:lang w:val="fr-FR"/>
        </w:rPr>
        <w:t xml:space="preserve">, </w:t>
      </w:r>
      <w:proofErr w:type="spellStart"/>
      <w:r w:rsidRPr="009D15FB">
        <w:rPr>
          <w:lang w:val="fr-FR"/>
        </w:rPr>
        <w:t>proquest</w:t>
      </w:r>
      <w:proofErr w:type="spellEnd"/>
      <w:r w:rsidRPr="009D15FB">
        <w:rPr>
          <w:lang w:val="fr-FR"/>
        </w:rPr>
        <w:t>)//KW</w:t>
      </w:r>
    </w:p>
    <w:p w:rsidR="00B67E30" w:rsidRPr="009D15FB" w:rsidRDefault="00B67E30" w:rsidP="00B67E30">
      <w:pPr>
        <w:rPr>
          <w:lang w:val="fr-FR"/>
        </w:rPr>
      </w:pPr>
    </w:p>
    <w:p w:rsidR="00B67E30" w:rsidRPr="00F8522B" w:rsidRDefault="00B67E30" w:rsidP="00B67E30">
      <w:pPr>
        <w:rPr>
          <w:rStyle w:val="StyleBoldUnderline"/>
        </w:rPr>
      </w:pPr>
      <w:r w:rsidRPr="00F8522B">
        <w:lastRenderedPageBreak/>
        <w:t xml:space="preserve">Buoyed by a </w:t>
      </w:r>
      <w:r w:rsidRPr="00F8522B">
        <w:rPr>
          <w:rStyle w:val="StyleBoldUnderline"/>
        </w:rPr>
        <w:t>robust economy and</w:t>
      </w:r>
      <w:r w:rsidRPr="00F8522B">
        <w:t xml:space="preserve"> his </w:t>
      </w:r>
      <w:r w:rsidRPr="00F8522B">
        <w:rPr>
          <w:rStyle w:val="StyleBoldUnderline"/>
        </w:rPr>
        <w:t>ability to work with leaders</w:t>
      </w:r>
      <w:r w:rsidRPr="00F8522B">
        <w:t xml:space="preserve"> across the ideological spectrum, </w:t>
      </w:r>
      <w:r w:rsidRPr="00F8522B">
        <w:rPr>
          <w:rStyle w:val="StyleBoldUnderline"/>
        </w:rPr>
        <w:t xml:space="preserve">Brazilian President </w:t>
      </w:r>
      <w:proofErr w:type="spellStart"/>
      <w:r w:rsidRPr="00F8522B">
        <w:t>Luiz</w:t>
      </w:r>
      <w:proofErr w:type="spellEnd"/>
      <w:r w:rsidRPr="00F8522B">
        <w:t xml:space="preserve"> </w:t>
      </w:r>
      <w:proofErr w:type="spellStart"/>
      <w:r w:rsidRPr="00F8522B">
        <w:t>Inacio</w:t>
      </w:r>
      <w:proofErr w:type="spellEnd"/>
      <w:r w:rsidRPr="00F8522B">
        <w:t xml:space="preserve"> </w:t>
      </w:r>
      <w:r w:rsidRPr="00F8522B">
        <w:rPr>
          <w:rStyle w:val="StyleBoldUnderline"/>
        </w:rPr>
        <w:t xml:space="preserve">Lula </w:t>
      </w:r>
      <w:r w:rsidRPr="00F8522B">
        <w:t xml:space="preserve">da Silva </w:t>
      </w:r>
      <w:r w:rsidRPr="00F8522B">
        <w:rPr>
          <w:rStyle w:val="StyleBoldUnderline"/>
        </w:rPr>
        <w:t>has emerged as the</w:t>
      </w:r>
      <w:r w:rsidRPr="00F8522B">
        <w:t xml:space="preserve"> chief power broker and </w:t>
      </w:r>
      <w:r w:rsidRPr="00F8522B">
        <w:rPr>
          <w:rStyle w:val="StyleBoldUnderline"/>
        </w:rPr>
        <w:t>mediator in South America.</w:t>
      </w:r>
    </w:p>
    <w:p w:rsidR="00B67E30" w:rsidRPr="00F8522B" w:rsidRDefault="00B67E30" w:rsidP="00B67E30">
      <w:r w:rsidRPr="00F8522B">
        <w:rPr>
          <w:rStyle w:val="StyleBoldUnderline"/>
        </w:rPr>
        <w:t>Lula's rise has paralleled the decline of U.S. influence in its "backyard</w:t>
      </w:r>
      <w:r w:rsidRPr="00F8522B">
        <w:t>," analysts say, a result in part of Washington's plummeting global prestige and the Bush administration's unremitting focus on the Middle East.</w:t>
      </w:r>
    </w:p>
    <w:p w:rsidR="00B67E30" w:rsidRPr="00F8522B" w:rsidRDefault="00B67E30" w:rsidP="00B67E30">
      <w:r w:rsidRPr="00F8522B">
        <w:t>A moderate with an unassailable leftist background,</w:t>
      </w:r>
      <w:r w:rsidRPr="00F8522B">
        <w:rPr>
          <w:rStyle w:val="StyleBoldUnderline"/>
        </w:rPr>
        <w:t xml:space="preserve"> Lula has become the point man for healing regional crises </w:t>
      </w:r>
      <w:r w:rsidRPr="00F8522B">
        <w:t>such as the current turmoil in Bolivia and the recent escalation of tensions among Colombia, Venezuela and Ecuador.</w:t>
      </w:r>
    </w:p>
    <w:p w:rsidR="00B67E30" w:rsidRPr="00F8522B" w:rsidRDefault="00B67E30" w:rsidP="00B67E30">
      <w:r w:rsidRPr="00F8522B">
        <w:t>Lula, who survived overlapping corruption scandals, exudes the persona of a level-headed leader who eschews ideology for solutions. The can-do image and the country's economic prosperity have helped win him soaring popularity at home and abroad.</w:t>
      </w:r>
    </w:p>
    <w:p w:rsidR="00B67E30" w:rsidRPr="00F8522B" w:rsidRDefault="00B67E30" w:rsidP="00B67E30">
      <w:r w:rsidRPr="00F8522B">
        <w:t xml:space="preserve">"Lula is the ultimate pragmatist," said former Finance Minister </w:t>
      </w:r>
      <w:proofErr w:type="spellStart"/>
      <w:r w:rsidRPr="00F8522B">
        <w:t>Delfim</w:t>
      </w:r>
      <w:proofErr w:type="spellEnd"/>
      <w:r w:rsidRPr="00F8522B">
        <w:t xml:space="preserve"> </w:t>
      </w:r>
      <w:proofErr w:type="spellStart"/>
      <w:r w:rsidRPr="00F8522B">
        <w:t>Netto</w:t>
      </w:r>
      <w:proofErr w:type="spellEnd"/>
      <w:r w:rsidRPr="00F8522B">
        <w:t>, an advisor.</w:t>
      </w:r>
    </w:p>
    <w:p w:rsidR="00B67E30" w:rsidRPr="00F8522B" w:rsidRDefault="00B67E30" w:rsidP="00B67E30">
      <w:r w:rsidRPr="00F8522B">
        <w:t>The president seems intent on fulfilling Brazil's long-unrealized economic and political potential and making it a recognized world power, starting by asserting its role as South America's preeminent presence.</w:t>
      </w:r>
    </w:p>
    <w:p w:rsidR="00B67E30" w:rsidRPr="00F8522B" w:rsidRDefault="00B67E30" w:rsidP="00B67E30">
      <w:r w:rsidRPr="00F8522B">
        <w:rPr>
          <w:rStyle w:val="StyleBoldUnderline"/>
        </w:rPr>
        <w:t xml:space="preserve">Lula's skills as a mediator </w:t>
      </w:r>
      <w:r w:rsidRPr="00F8522B">
        <w:t xml:space="preserve">probably </w:t>
      </w:r>
      <w:r w:rsidRPr="00F8522B">
        <w:rPr>
          <w:rStyle w:val="StyleBoldUnderline"/>
        </w:rPr>
        <w:t>will be tested as the region enters a renewed period of uncertainty:</w:t>
      </w:r>
      <w:r w:rsidRPr="00F8522B">
        <w:t xml:space="preserve"> the prospect of civil war in Bolivia, a shaky leftist government headed by an ex-bishop in Paraguay, Venezuela's emerging alliances with Russia and Iran, and a new U.S. president to be elected in the midst of a financial crisis that probably will continue sending ripples through the hemisphere.</w:t>
      </w:r>
    </w:p>
    <w:p w:rsidR="00B67E30" w:rsidRPr="00F8522B" w:rsidRDefault="00B67E30" w:rsidP="00B67E30">
      <w:r w:rsidRPr="00F8522B">
        <w:t>Lula, who began a second term in 2007, has increasingly asserted his influence as he and Venezuelan President Hugo Chavez vie for the hearts and minds of contemporary Latin Americans. Venezuela's arms deals and foreign alliances have played a role in Brazil's decision to bolster its military, analysts say.</w:t>
      </w:r>
    </w:p>
    <w:p w:rsidR="00B67E30" w:rsidRPr="00F8522B" w:rsidRDefault="00B67E30" w:rsidP="00B67E30">
      <w:r w:rsidRPr="00F8522B">
        <w:t xml:space="preserve">"Since the beginning of his second term, Lula began to compete vigorously to counter Chavez's aspirations as a regional leader," noted Julio </w:t>
      </w:r>
      <w:proofErr w:type="spellStart"/>
      <w:r w:rsidRPr="00F8522B">
        <w:t>Burdman</w:t>
      </w:r>
      <w:proofErr w:type="spellEnd"/>
      <w:r w:rsidRPr="00F8522B">
        <w:t>, an Argentine political analyst.</w:t>
      </w:r>
    </w:p>
    <w:p w:rsidR="00B67E30" w:rsidRPr="00F8522B" w:rsidRDefault="00B67E30" w:rsidP="00B67E30">
      <w:r w:rsidRPr="00F8522B">
        <w:t xml:space="preserve">But Lula's aims transcend any competition with Chavez, whose nation is much smaller than Brazil. </w:t>
      </w:r>
      <w:r w:rsidRPr="00F8522B">
        <w:rPr>
          <w:rStyle w:val="StyleBoldUnderline"/>
        </w:rPr>
        <w:t>Lula has</w:t>
      </w:r>
      <w:r w:rsidRPr="00F8522B">
        <w:t xml:space="preserve"> loftier </w:t>
      </w:r>
      <w:r w:rsidRPr="00F8522B">
        <w:rPr>
          <w:rStyle w:val="StyleBoldUnderline"/>
        </w:rPr>
        <w:t>goals</w:t>
      </w:r>
      <w:r w:rsidRPr="00F8522B">
        <w:t xml:space="preserve">, even </w:t>
      </w:r>
      <w:r w:rsidRPr="00F8522B">
        <w:rPr>
          <w:rStyle w:val="StyleBoldUnderline"/>
        </w:rPr>
        <w:t>pushing for a</w:t>
      </w:r>
      <w:r w:rsidRPr="00F8522B">
        <w:t xml:space="preserve"> permanent </w:t>
      </w:r>
      <w:r w:rsidRPr="00F8522B">
        <w:rPr>
          <w:rStyle w:val="StyleBoldUnderline"/>
        </w:rPr>
        <w:t>seat for Brazil on the U.N. Security Council</w:t>
      </w:r>
      <w:r w:rsidRPr="00F8522B">
        <w:t>, however unlikely.</w:t>
      </w:r>
    </w:p>
    <w:p w:rsidR="00B67E30" w:rsidRPr="00F8522B" w:rsidRDefault="00B67E30" w:rsidP="00B67E30">
      <w:r w:rsidRPr="00F8522B">
        <w:t>Whether he's sloughing off Chavez's strident anti-Americanism or privatizing roads and power plants in Brazil, the former union firebrand who emerged from the assembly lines of Sao Paulo has repeatedly defied stereotypes since taking office in 2003 as the avatar of a new generation of leftist leaders. He has gone from being what some considered a radical bent on imposing socialism to a free-market champion who still funds social programs for the poor.</w:t>
      </w:r>
    </w:p>
    <w:p w:rsidR="00B67E30" w:rsidRPr="00F8522B" w:rsidRDefault="00B67E30" w:rsidP="00B67E30">
      <w:r w:rsidRPr="00F8522B">
        <w:rPr>
          <w:rStyle w:val="StyleBoldUnderline"/>
        </w:rPr>
        <w:t>Lula enjoys a warm relationship with President Bush</w:t>
      </w:r>
      <w:r w:rsidRPr="00F8522B">
        <w:t xml:space="preserve"> and was a guest last year at Camp David. But he's no U.S. patsy, challenging Washington on economic and security issues when he sees Brazil's interests at stake</w:t>
      </w:r>
    </w:p>
    <w:p w:rsidR="00B67E30" w:rsidRPr="00F8522B" w:rsidRDefault="00B67E30" w:rsidP="00B67E30">
      <w:r w:rsidRPr="00F8522B">
        <w:t>On Tuesday, Lula assailed Bush's farewell address to the U.N. General Assembly last month for downplaying the U.S. financial meltdown.</w:t>
      </w:r>
    </w:p>
    <w:p w:rsidR="00B67E30" w:rsidRPr="00F8522B" w:rsidRDefault="00B67E30" w:rsidP="00B67E30">
      <w:r w:rsidRPr="00F8522B">
        <w:t>"I thought he would make a goodbye speech that talked a little about the economic crisis," Lula, appearing disappointed, told reporters in New York. "He took the option of talking about terrorism again."</w:t>
      </w:r>
    </w:p>
    <w:p w:rsidR="00B67E30" w:rsidRPr="00F8522B" w:rsidRDefault="00B67E30" w:rsidP="00B67E30">
      <w:r w:rsidRPr="00F8522B">
        <w:t>Lula also has gone toe-to-toe with U.S. trade negotiators as informal leader of the "Group of 20" developing nations, blocking trade deals that incorporate U.S. and European farm subsidies that the group says are unfair.</w:t>
      </w:r>
    </w:p>
    <w:p w:rsidR="00B67E30" w:rsidRPr="00F8522B" w:rsidRDefault="00B67E30" w:rsidP="00B67E30">
      <w:r w:rsidRPr="00F8522B">
        <w:t>B</w:t>
      </w:r>
      <w:r w:rsidRPr="00F8522B">
        <w:rPr>
          <w:rStyle w:val="StyleBoldUnderline"/>
        </w:rPr>
        <w:t xml:space="preserve">ut for U.S. policymakers, Lula is a welcome counter-weight to Chavez's </w:t>
      </w:r>
      <w:proofErr w:type="spellStart"/>
      <w:r w:rsidRPr="00F8522B">
        <w:rPr>
          <w:rStyle w:val="StyleBoldUnderline"/>
        </w:rPr>
        <w:t>yanqui</w:t>
      </w:r>
      <w:proofErr w:type="spellEnd"/>
      <w:r w:rsidRPr="00F8522B">
        <w:rPr>
          <w:rStyle w:val="StyleBoldUnderline"/>
        </w:rPr>
        <w:t>-bashing bluster</w:t>
      </w:r>
      <w:r w:rsidRPr="00F8522B">
        <w:t>. Last month in Santiago, Chile, Lula trumped Chavez at an emergency summit of South American leaders seeking to calm widening conflict in Bolivia, which shares a long border with Brazil.</w:t>
      </w:r>
    </w:p>
    <w:p w:rsidR="00B67E30" w:rsidRDefault="00B67E30" w:rsidP="00B67E30">
      <w:pPr>
        <w:pStyle w:val="Heading4"/>
      </w:pPr>
      <w:r>
        <w:lastRenderedPageBreak/>
        <w:t>U.S. inhibiting Latin America’s development—Brazil key to resolve</w:t>
      </w:r>
    </w:p>
    <w:p w:rsidR="00B67E30" w:rsidRDefault="00B67E30" w:rsidP="00B67E30">
      <w:proofErr w:type="spellStart"/>
      <w:r w:rsidRPr="00AB4EFB">
        <w:rPr>
          <w:rStyle w:val="StyleStyleBold12pt"/>
        </w:rPr>
        <w:t>Militi</w:t>
      </w:r>
      <w:proofErr w:type="spellEnd"/>
      <w:r w:rsidRPr="00AB4EFB">
        <w:rPr>
          <w:rStyle w:val="StyleStyleBold12pt"/>
        </w:rPr>
        <w:t xml:space="preserve"> 2008-</w:t>
      </w:r>
      <w:r>
        <w:t xml:space="preserve">Associate at </w:t>
      </w:r>
      <w:proofErr w:type="gramStart"/>
      <w:r>
        <w:t>The</w:t>
      </w:r>
      <w:proofErr w:type="gramEnd"/>
      <w:r>
        <w:t xml:space="preserve"> Council on Hemispheric Affairs </w:t>
      </w:r>
    </w:p>
    <w:p w:rsidR="00B67E30" w:rsidRDefault="00B67E30" w:rsidP="00B67E30">
      <w:r>
        <w:t xml:space="preserve">(Cristina, “Recasting the US-Brazil Relationship in Light of Brazil's Rising Power”, </w:t>
      </w:r>
      <w:proofErr w:type="spellStart"/>
      <w:r>
        <w:t>Brazzil</w:t>
      </w:r>
      <w:proofErr w:type="spellEnd"/>
      <w:r>
        <w:t xml:space="preserve">, 11/11/2008, </w:t>
      </w:r>
      <w:hyperlink r:id="rId16" w:history="1">
        <w:r w:rsidRPr="008D55C3">
          <w:rPr>
            <w:rStyle w:val="Hyperlink"/>
          </w:rPr>
          <w:t>http://search.proquest.com.proxy.lib.umich.edu/docview/201533171?accountid=14667</w:t>
        </w:r>
      </w:hyperlink>
      <w:r>
        <w:t xml:space="preserve">, </w:t>
      </w:r>
      <w:proofErr w:type="spellStart"/>
      <w:r>
        <w:t>proquest</w:t>
      </w:r>
      <w:proofErr w:type="spellEnd"/>
      <w:r>
        <w:t>)//KW</w:t>
      </w:r>
    </w:p>
    <w:p w:rsidR="00B67E30" w:rsidRDefault="00B67E30" w:rsidP="00B67E30"/>
    <w:p w:rsidR="00B67E30" w:rsidRDefault="00B67E30" w:rsidP="00B67E30">
      <w:r w:rsidRPr="00AB4EFB">
        <w:rPr>
          <w:rStyle w:val="StyleBoldUnderline"/>
        </w:rPr>
        <w:t>Despite the</w:t>
      </w:r>
      <w:r>
        <w:t xml:space="preserve"> adverse repercussions flowing from the </w:t>
      </w:r>
      <w:r w:rsidRPr="00AB4EFB">
        <w:rPr>
          <w:rStyle w:val="StyleBoldUnderline"/>
        </w:rPr>
        <w:t>current state of the U.S. financial system</w:t>
      </w:r>
      <w:r>
        <w:t xml:space="preserve">, </w:t>
      </w:r>
      <w:r w:rsidRPr="00AB4EFB">
        <w:rPr>
          <w:rStyle w:val="StyleBoldUnderline"/>
        </w:rPr>
        <w:t>Brazil's economy</w:t>
      </w:r>
      <w:r>
        <w:t xml:space="preserve"> now </w:t>
      </w:r>
      <w:r w:rsidRPr="00AB4EFB">
        <w:rPr>
          <w:rStyle w:val="StyleBoldUnderline"/>
        </w:rPr>
        <w:t>is stronger</w:t>
      </w:r>
      <w:r>
        <w:t>, more multi-</w:t>
      </w:r>
      <w:proofErr w:type="spellStart"/>
      <w:r>
        <w:t>sectoral</w:t>
      </w:r>
      <w:proofErr w:type="spellEnd"/>
      <w:r>
        <w:t xml:space="preserve"> </w:t>
      </w:r>
      <w:r w:rsidRPr="00AB4EFB">
        <w:rPr>
          <w:rStyle w:val="StyleBoldUnderline"/>
        </w:rPr>
        <w:t>and</w:t>
      </w:r>
      <w:r>
        <w:t xml:space="preserve"> better </w:t>
      </w:r>
      <w:r w:rsidRPr="00AB4EFB">
        <w:rPr>
          <w:rStyle w:val="StyleBoldUnderline"/>
        </w:rPr>
        <w:t>able to withstand global shocks</w:t>
      </w:r>
      <w:r>
        <w:t xml:space="preserve"> than it was in the 1990s - even after factoring in the economic ups and downs of its powerful hemispheric neighbor to the north.</w:t>
      </w:r>
    </w:p>
    <w:p w:rsidR="00B67E30" w:rsidRPr="00AB4EFB" w:rsidRDefault="00B67E30" w:rsidP="00B67E30">
      <w:pPr>
        <w:rPr>
          <w:rStyle w:val="StyleBoldUnderline"/>
        </w:rPr>
      </w:pPr>
      <w:r>
        <w:t xml:space="preserve">“A few years ago, if the United States coughed, Brazil got pneumonia," Lula said at a recent gathering in the northern city of </w:t>
      </w:r>
      <w:proofErr w:type="spellStart"/>
      <w:r>
        <w:t>Mossoró</w:t>
      </w:r>
      <w:proofErr w:type="spellEnd"/>
      <w:r>
        <w:t xml:space="preserve">. "Now </w:t>
      </w:r>
      <w:r w:rsidRPr="00AB4EFB">
        <w:rPr>
          <w:rStyle w:val="StyleBoldUnderline"/>
        </w:rPr>
        <w:t>we have diversified; we don't depend so much on one or two countries."</w:t>
      </w:r>
    </w:p>
    <w:p w:rsidR="00B67E30" w:rsidRDefault="00B67E30" w:rsidP="00B67E30">
      <w:r>
        <w:t xml:space="preserve">Optimism that Brazil's economy is strengthening is evident, for example, in booming appliance sales at the retail chain Casas Bahia; in home sales being made by </w:t>
      </w:r>
      <w:proofErr w:type="spellStart"/>
      <w:r>
        <w:t>Cyrela</w:t>
      </w:r>
      <w:proofErr w:type="spellEnd"/>
      <w:r>
        <w:t xml:space="preserve"> Brazil Realty, the nation's leading residential home builder; and in an expanding entertainment industry that is attracting cable and movie franchises from the United States and Mexico.</w:t>
      </w:r>
    </w:p>
    <w:p w:rsidR="00B67E30" w:rsidRDefault="00B67E30" w:rsidP="00B67E30">
      <w:r>
        <w:t xml:space="preserve">Economist </w:t>
      </w:r>
      <w:proofErr w:type="spellStart"/>
      <w:r>
        <w:t>Edmar</w:t>
      </w:r>
      <w:proofErr w:type="spellEnd"/>
      <w:r>
        <w:t xml:space="preserve"> </w:t>
      </w:r>
      <w:proofErr w:type="spellStart"/>
      <w:r>
        <w:t>Bacha</w:t>
      </w:r>
      <w:proofErr w:type="spellEnd"/>
      <w:r>
        <w:t xml:space="preserve"> of </w:t>
      </w:r>
      <w:proofErr w:type="spellStart"/>
      <w:r>
        <w:t>Banco</w:t>
      </w:r>
      <w:proofErr w:type="spellEnd"/>
      <w:r>
        <w:t xml:space="preserve"> </w:t>
      </w:r>
      <w:proofErr w:type="spellStart"/>
      <w:r>
        <w:t>Itaú</w:t>
      </w:r>
      <w:proofErr w:type="spellEnd"/>
      <w:r>
        <w:t xml:space="preserve"> in Rio de Janeiro says that </w:t>
      </w:r>
      <w:r w:rsidRPr="00AB4EFB">
        <w:rPr>
          <w:rStyle w:val="StyleBoldUnderline"/>
        </w:rPr>
        <w:t>the economy of Brazil is now stronger because it no longer holds significant dollar-denominated debt,</w:t>
      </w:r>
      <w:r>
        <w:t xml:space="preserve"> as was the case in the 1990s. Two of the largest banks in Brazil, </w:t>
      </w:r>
      <w:proofErr w:type="spellStart"/>
      <w:r>
        <w:t>Itaú</w:t>
      </w:r>
      <w:proofErr w:type="spellEnd"/>
      <w:r>
        <w:t xml:space="preserve"> and </w:t>
      </w:r>
      <w:proofErr w:type="spellStart"/>
      <w:r>
        <w:t>Unibanco</w:t>
      </w:r>
      <w:proofErr w:type="spellEnd"/>
      <w:r>
        <w:t>, just agreed to merge, thus creating Latin America's biggest bank and one of the largest in the world.</w:t>
      </w:r>
    </w:p>
    <w:p w:rsidR="00B67E30" w:rsidRDefault="00B67E30" w:rsidP="00B67E30">
      <w:r>
        <w:t xml:space="preserve">The two banks said that "with this joint venture, </w:t>
      </w:r>
      <w:proofErr w:type="spellStart"/>
      <w:r>
        <w:t>Itaú</w:t>
      </w:r>
      <w:proofErr w:type="spellEnd"/>
      <w:r>
        <w:t xml:space="preserve"> and </w:t>
      </w:r>
      <w:proofErr w:type="spellStart"/>
      <w:r>
        <w:t>Unibanco</w:t>
      </w:r>
      <w:proofErr w:type="spellEnd"/>
      <w:r>
        <w:t xml:space="preserve"> reassure their confidence in the future of Brazil, especially in this moment of important challenges in the economic environment and in the global financial markets."</w:t>
      </w:r>
    </w:p>
    <w:p w:rsidR="00B67E30" w:rsidRDefault="00B67E30" w:rsidP="00B67E30">
      <w:r>
        <w:t xml:space="preserve">Brazilian Secretary of Development Ivan </w:t>
      </w:r>
      <w:proofErr w:type="spellStart"/>
      <w:r>
        <w:t>Ramalho</w:t>
      </w:r>
      <w:proofErr w:type="spellEnd"/>
      <w:r>
        <w:t xml:space="preserve"> remarks that he hopes to enhance trade with other countries in order to diminish Brazil's over-reliance on the U.S. market. President Lula da Silva argues that </w:t>
      </w:r>
      <w:r w:rsidRPr="00AB4EFB">
        <w:rPr>
          <w:rStyle w:val="StyleBoldUnderline"/>
        </w:rPr>
        <w:t>U.S. policy</w:t>
      </w:r>
      <w:r>
        <w:t xml:space="preserve"> in fact </w:t>
      </w:r>
      <w:r w:rsidRPr="00AB4EFB">
        <w:rPr>
          <w:rStyle w:val="StyleBoldUnderline"/>
        </w:rPr>
        <w:t>keeps developing countries from fully playing an influential role in the world economy.</w:t>
      </w:r>
      <w:r>
        <w:t xml:space="preserve"> This is but one example of Brazil's increasing restlessness when it comes to demanding respect and recognition for its regional ranking position.</w:t>
      </w:r>
    </w:p>
    <w:p w:rsidR="00B67E30" w:rsidRPr="00AB4EFB" w:rsidRDefault="00B67E30" w:rsidP="00B67E30">
      <w:pPr>
        <w:rPr>
          <w:rStyle w:val="StyleBoldUnderline"/>
        </w:rPr>
      </w:pPr>
      <w:r w:rsidRPr="00AB4EFB">
        <w:rPr>
          <w:rStyle w:val="StyleBoldUnderline"/>
        </w:rPr>
        <w:t>President Lula</w:t>
      </w:r>
      <w:r>
        <w:t xml:space="preserve"> can be excused for aspiring to have Brazil to stand out among world powers; in order to assure his country this new position, he </w:t>
      </w:r>
      <w:r w:rsidRPr="00AB4EFB">
        <w:rPr>
          <w:rStyle w:val="StyleBoldUnderline"/>
        </w:rPr>
        <w:t>must enhance Brazil's trading potential</w:t>
      </w:r>
      <w:r>
        <w:t xml:space="preserve">. Improving the breadth and depth of Brazilian trade with other countries will make it possible to diminish Brazil's dependence on the U.S. market. </w:t>
      </w:r>
      <w:r w:rsidRPr="00AB4EFB">
        <w:rPr>
          <w:rStyle w:val="StyleBoldUnderline"/>
        </w:rPr>
        <w:t>Evidence of Brazil's will for independence is its biofuels policy.</w:t>
      </w:r>
    </w:p>
    <w:p w:rsidR="00B67E30" w:rsidRDefault="00B67E30" w:rsidP="00B67E30">
      <w:r>
        <w:t>Biofuels Business</w:t>
      </w:r>
    </w:p>
    <w:p w:rsidR="00B67E30" w:rsidRDefault="00B67E30" w:rsidP="00B67E30">
      <w:r>
        <w:t>Brazil is the world's second largest producer, and largest exporter, of ethanol. Not only did it fashion the world's first sustainable biofuels economy, but it also is considered to be the leader in the field. Together, Brazil and the United States dominate the industrial world in global ethanol production, accounting for 70% of the world's production and nearly 90 percent of the ethanol used for fuel.</w:t>
      </w:r>
    </w:p>
    <w:p w:rsidR="00B67E30" w:rsidRDefault="00B67E30" w:rsidP="00B67E30">
      <w:r>
        <w:t>Recently, the Brazilian sugar-based ethanol industry pushed to further its development at the expense of the less efficient U.S. model, which is predicated on corn-based production. The Brazilian government wants to show the rest of the world the benefits of its sugar ethanol market. In comparison with corn-based ethanol, sugar-based ethanol is more efficient; it is cheaper to produce and uses less valuable land to produce its crop.</w:t>
      </w:r>
    </w:p>
    <w:p w:rsidR="00B67E30" w:rsidRPr="00AB4EFB" w:rsidRDefault="00B67E30" w:rsidP="00B67E30">
      <w:pPr>
        <w:rPr>
          <w:rStyle w:val="StyleBoldUnderline"/>
        </w:rPr>
      </w:pPr>
      <w:r>
        <w:t xml:space="preserve">In defense of sugar-based ethanol, President Lula da Silva has argued that </w:t>
      </w:r>
      <w:r w:rsidRPr="00AB4EFB">
        <w:rPr>
          <w:rStyle w:val="StyleBoldUnderline"/>
        </w:rPr>
        <w:t>the U.S. misguidedly produces corn for its ethanol instead of devoting its acreage to high grade crops, which could be used for human consumption.</w:t>
      </w:r>
      <w:r>
        <w:t xml:space="preserve"> Meanwhile, </w:t>
      </w:r>
      <w:r w:rsidRPr="00AB4EFB">
        <w:rPr>
          <w:rStyle w:val="StyleBoldUnderline"/>
        </w:rPr>
        <w:t>Washington keeps subsidies high to benefit multinational U.S. agro-industries.</w:t>
      </w:r>
    </w:p>
    <w:p w:rsidR="00B67E30" w:rsidRDefault="00B67E30" w:rsidP="00B67E30">
      <w:r>
        <w:lastRenderedPageBreak/>
        <w:t xml:space="preserve">Lula maintains that </w:t>
      </w:r>
      <w:r w:rsidRPr="00AB4EFB">
        <w:rPr>
          <w:rStyle w:val="StyleBoldUnderline"/>
        </w:rPr>
        <w:t>this is</w:t>
      </w:r>
      <w:r>
        <w:t xml:space="preserve"> yet a</w:t>
      </w:r>
      <w:r w:rsidRPr="00AB4EFB">
        <w:rPr>
          <w:rStyle w:val="StyleBoldUnderline"/>
        </w:rPr>
        <w:t>nother case of the U.S. keeping developing countries from playing their rightful role in the world economy.</w:t>
      </w:r>
      <w:r>
        <w:t xml:space="preserve"> This criticism represents a critical aspect of Brazil's opposition to the U.S. version of an FTAA.</w:t>
      </w:r>
    </w:p>
    <w:p w:rsidR="00B67E30" w:rsidRDefault="00B67E30" w:rsidP="00B67E30">
      <w:r>
        <w:t xml:space="preserve">President </w:t>
      </w:r>
      <w:r w:rsidRPr="00AB4EFB">
        <w:rPr>
          <w:rStyle w:val="StyleBoldUnderline"/>
        </w:rPr>
        <w:t>Lula</w:t>
      </w:r>
      <w:r>
        <w:t xml:space="preserve"> da Silva, </w:t>
      </w:r>
      <w:r w:rsidRPr="00AB4EFB">
        <w:rPr>
          <w:rStyle w:val="StyleBoldUnderline"/>
        </w:rPr>
        <w:t>supported by Brazil's robust economy and</w:t>
      </w:r>
      <w:r>
        <w:t xml:space="preserve"> his </w:t>
      </w:r>
      <w:r w:rsidRPr="00AB4EFB">
        <w:rPr>
          <w:rStyle w:val="StyleBoldUnderline"/>
        </w:rPr>
        <w:t>ability to work with political figures across the ideological spectrum, has emerged as South America's</w:t>
      </w:r>
      <w:r>
        <w:t xml:space="preserve"> chief power broker and </w:t>
      </w:r>
      <w:r w:rsidRPr="00AB4EFB">
        <w:rPr>
          <w:rStyle w:val="StyleBoldUnderline"/>
        </w:rPr>
        <w:t>mediator.</w:t>
      </w:r>
      <w:r>
        <w:t xml:space="preserve"> As a result of his country's economic prosperity, this has helped him win soaring popularity at home and abroad.</w:t>
      </w:r>
    </w:p>
    <w:p w:rsidR="00B67E30" w:rsidRDefault="00B67E30" w:rsidP="00B67E30">
      <w:r>
        <w:t xml:space="preserve">The President seems to be intent on fulfilling Brazil's long-unrealized economic and political potential, which would allow for the transformation of the South American behemoth into a recognized world power. In a related matter, Julio </w:t>
      </w:r>
      <w:proofErr w:type="spellStart"/>
      <w:r>
        <w:t>Burdman</w:t>
      </w:r>
      <w:proofErr w:type="spellEnd"/>
      <w:r>
        <w:t>, an Argentine political analyst, noted that "since the beginning of his second term, Lula began to compete vigorously to counter [Hugo] Chávez's aspirations as a regional leader."</w:t>
      </w:r>
    </w:p>
    <w:p w:rsidR="00B67E30" w:rsidRDefault="00B67E30" w:rsidP="00B67E30">
      <w:r>
        <w:t>Conservative U.S. policymakers see Lula as a welcomed counter weight to Chávez. Under the Bush administration, Washington was preoccupied with the Middle East which in turn led U.S. influence in Latin America to visibly fade. Meanwhile, some Latin American countries unobtrusively began their swing to the left while others moved to join in the process using various gradations of ideology underlining their political realignment.</w:t>
      </w:r>
    </w:p>
    <w:p w:rsidR="00B67E30" w:rsidRDefault="00B67E30" w:rsidP="00B67E30">
      <w:r>
        <w:t>Latin American countries, forced by Washington to swallow unfair and often unanticipated austerity measures in the 1980s and 1990s, are now being made anxious by the U.S. failure to police its own markets.</w:t>
      </w:r>
    </w:p>
    <w:p w:rsidR="00B67E30" w:rsidRDefault="00B67E30" w:rsidP="00B67E30">
      <w:r>
        <w:t xml:space="preserve">With the results of the U.S. presidential election, the horizon may be changing. One of Barack Obama's senior advisers on Latin America, Dan </w:t>
      </w:r>
      <w:proofErr w:type="spellStart"/>
      <w:r>
        <w:t>Restrepo</w:t>
      </w:r>
      <w:proofErr w:type="spellEnd"/>
      <w:r>
        <w:t>, acknowledges that his boss is essentially proposing a symbolic shift in style - even considering going as far as appointing a special White House envoy for the Americas.</w:t>
      </w:r>
    </w:p>
    <w:p w:rsidR="00B67E30" w:rsidRDefault="00B67E30" w:rsidP="00B67E30">
      <w:r>
        <w:t>"</w:t>
      </w:r>
      <w:r w:rsidRPr="00AB4EFB">
        <w:rPr>
          <w:rStyle w:val="StyleBoldUnderline"/>
        </w:rPr>
        <w:t>Barack doesn't see the U</w:t>
      </w:r>
      <w:r>
        <w:t xml:space="preserve">nited </w:t>
      </w:r>
      <w:r w:rsidRPr="00AB4EFB">
        <w:rPr>
          <w:rStyle w:val="StyleBoldUnderline"/>
        </w:rPr>
        <w:t>S</w:t>
      </w:r>
      <w:r>
        <w:t xml:space="preserve">tates </w:t>
      </w:r>
      <w:r w:rsidRPr="00AB4EFB">
        <w:rPr>
          <w:rStyle w:val="StyleBoldUnderline"/>
        </w:rPr>
        <w:t>as the savior of the Americas, but as a constructive partner</w:t>
      </w:r>
      <w:r>
        <w:t xml:space="preserve">," </w:t>
      </w:r>
      <w:proofErr w:type="spellStart"/>
      <w:r>
        <w:t>Restrepo</w:t>
      </w:r>
      <w:proofErr w:type="spellEnd"/>
      <w:r>
        <w:t xml:space="preserve"> has declared. President-elect </w:t>
      </w:r>
      <w:r w:rsidRPr="00AB4EFB">
        <w:rPr>
          <w:rStyle w:val="StyleBoldUnderline"/>
        </w:rPr>
        <w:t>Obama</w:t>
      </w:r>
      <w:r>
        <w:t xml:space="preserve"> also has </w:t>
      </w:r>
      <w:r w:rsidRPr="00AB4EFB">
        <w:rPr>
          <w:rStyle w:val="StyleBoldUnderline"/>
        </w:rPr>
        <w:t>stated</w:t>
      </w:r>
      <w:r>
        <w:t xml:space="preserve"> several times that </w:t>
      </w:r>
      <w:r w:rsidRPr="00AB4EFB">
        <w:rPr>
          <w:rStyle w:val="StyleBoldUnderline"/>
        </w:rPr>
        <w:t>he would pay</w:t>
      </w:r>
      <w:r>
        <w:t xml:space="preserve"> more </w:t>
      </w:r>
      <w:r w:rsidRPr="00AB4EFB">
        <w:rPr>
          <w:rStyle w:val="StyleBoldUnderline"/>
        </w:rPr>
        <w:t>attention to Latin American countries by trying to strengthen trade ties</w:t>
      </w:r>
      <w:r>
        <w:t xml:space="preserve"> in order to reverse some of the more destructive commercial initiatives that were established by the Bush administration.</w:t>
      </w:r>
    </w:p>
    <w:p w:rsidR="00B67E30" w:rsidRDefault="00B67E30" w:rsidP="00B67E30">
      <w:r>
        <w:t>In the last eight years, priority was often given to dealing with Iraq and Middle Eastern countries, with the result being that little interest was given to engaging in serious policy-making regarding other western hemispheric countries.</w:t>
      </w:r>
    </w:p>
    <w:p w:rsidR="00B67E30" w:rsidRDefault="00B67E30" w:rsidP="00B67E30">
      <w:r>
        <w:t xml:space="preserve">What Obama </w:t>
      </w:r>
      <w:proofErr w:type="gramStart"/>
      <w:r>
        <w:t>wishes for the future, in his own words, is</w:t>
      </w:r>
      <w:proofErr w:type="gramEnd"/>
      <w:r>
        <w:t xml:space="preserve"> that "we don't have the notion that Latin American countries are a junior partner to the United States. That is outmoded. We need to be full partners with those countries, [and] show them the respect that they deserve."</w:t>
      </w:r>
    </w:p>
    <w:p w:rsidR="00B67E30" w:rsidRDefault="00B67E30" w:rsidP="00B67E30">
      <w:r>
        <w:t xml:space="preserve">Lula da Silva previously has said that one of the benefits of the current worldwide economic turmoil could be the election of Barack Obama as U.S. president. Therefore, </w:t>
      </w:r>
      <w:r w:rsidRPr="00AB4EFB">
        <w:rPr>
          <w:rStyle w:val="StyleBoldUnderline"/>
        </w:rPr>
        <w:t>the relationship between the two countries must be recast in light of Brazil's new position</w:t>
      </w:r>
      <w:r>
        <w:t xml:space="preserve"> of hemispheric eminence, and its role on the international scene as a rising world power.</w:t>
      </w:r>
    </w:p>
    <w:p w:rsidR="00B67E30" w:rsidRPr="00F8522B" w:rsidRDefault="00B67E30" w:rsidP="00B67E30">
      <w:r>
        <w:t>At the same time, the rest of Latin America is going through a process of autonomous development in which the region is pluralizing and diversifying its relations with a whole skein of new hemispheric players.</w:t>
      </w:r>
    </w:p>
    <w:p w:rsidR="00B67E30" w:rsidRDefault="00B67E30" w:rsidP="00B67E30"/>
    <w:p w:rsidR="00B67E30" w:rsidRDefault="00B67E30" w:rsidP="00B67E30"/>
    <w:p w:rsidR="00B67E30" w:rsidRDefault="00B67E30" w:rsidP="00B67E30"/>
    <w:p w:rsidR="00B67E30" w:rsidRDefault="00B67E30" w:rsidP="00B67E30">
      <w:pPr>
        <w:pStyle w:val="Heading3"/>
      </w:pPr>
      <w:r>
        <w:lastRenderedPageBreak/>
        <w:t xml:space="preserve">2nc – </w:t>
      </w:r>
      <w:r>
        <w:t>solves multilateralism</w:t>
      </w:r>
    </w:p>
    <w:p w:rsidR="00B67E30" w:rsidRDefault="00B67E30" w:rsidP="00B67E30">
      <w:pPr>
        <w:pStyle w:val="Heading4"/>
      </w:pPr>
      <w:r>
        <w:t xml:space="preserve">Having other Latin American leaders </w:t>
      </w:r>
      <w:r w:rsidRPr="00F738D0">
        <w:rPr>
          <w:u w:val="single"/>
        </w:rPr>
        <w:t>take the lead</w:t>
      </w:r>
      <w:r>
        <w:t xml:space="preserve"> solves US engagement and is a better approach to multilateralism</w:t>
      </w:r>
    </w:p>
    <w:p w:rsidR="00B67E30" w:rsidRDefault="00B67E30" w:rsidP="00B67E30">
      <w:r>
        <w:rPr>
          <w:b/>
        </w:rPr>
        <w:t>White, 13</w:t>
      </w:r>
      <w:r>
        <w:t xml:space="preserve">-Senior fellow at the Center for International Policy and former U.S. ambassador to Paraguay and El Salvador (Robert, “After Chávez, a Chance to Rethink Relations </w:t>
      </w:r>
      <w:proofErr w:type="gramStart"/>
      <w:r>
        <w:t>With</w:t>
      </w:r>
      <w:proofErr w:type="gramEnd"/>
      <w:r>
        <w:t xml:space="preserve"> Cuba”, New York Times, 3/7/13, </w:t>
      </w:r>
      <w:hyperlink r:id="rId17" w:history="1">
        <w:r w:rsidRPr="00897B7C">
          <w:rPr>
            <w:rStyle w:val="Hyperlink"/>
          </w:rPr>
          <w:t>http://www.nytimes.com/2013/03/08/opinion/after-chavez-hope-for-good-neighbors-in-latin-america.html?pagewanted=all)//TL</w:t>
        </w:r>
      </w:hyperlink>
    </w:p>
    <w:p w:rsidR="00B67E30" w:rsidRDefault="00B67E30" w:rsidP="00B67E30"/>
    <w:p w:rsidR="00B67E30" w:rsidRDefault="00B67E30" w:rsidP="00B67E30">
      <w:r>
        <w:t>Are there any other examples in the history of diplomacy where the leaders of a small, weak nation can prevent a great power from acting in its own best interest merely by staying alive?</w:t>
      </w:r>
    </w:p>
    <w:p w:rsidR="00B67E30" w:rsidRDefault="00B67E30" w:rsidP="00B67E30">
      <w:r w:rsidRPr="00505544">
        <w:rPr>
          <w:rStyle w:val="StyleBoldUnderline"/>
        </w:rPr>
        <w:t>The re-election of</w:t>
      </w:r>
      <w:r>
        <w:t xml:space="preserve"> President </w:t>
      </w:r>
      <w:r w:rsidRPr="00505544">
        <w:rPr>
          <w:rStyle w:val="StyleBoldUnderline"/>
        </w:rPr>
        <w:t>Obama, and the death of</w:t>
      </w:r>
      <w:r>
        <w:t xml:space="preserve"> Mr. </w:t>
      </w:r>
      <w:r w:rsidRPr="00505544">
        <w:rPr>
          <w:rStyle w:val="StyleBoldUnderline"/>
        </w:rPr>
        <w:t xml:space="preserve">Chávez, </w:t>
      </w:r>
      <w:proofErr w:type="gramStart"/>
      <w:r w:rsidRPr="00505544">
        <w:rPr>
          <w:rStyle w:val="StyleBoldUnderline"/>
        </w:rPr>
        <w:t>give</w:t>
      </w:r>
      <w:proofErr w:type="gramEnd"/>
      <w:r w:rsidRPr="00505544">
        <w:rPr>
          <w:rStyle w:val="StyleBoldUnderline"/>
        </w:rPr>
        <w:t xml:space="preserve"> America a chance to reassess the irrational hold on our imaginations that Fidel Castro has exerted for five decades. The president and</w:t>
      </w:r>
      <w:r>
        <w:t xml:space="preserve"> his new secretary of state, John </w:t>
      </w:r>
      <w:r w:rsidRPr="00505544">
        <w:rPr>
          <w:rStyle w:val="StyleBoldUnderline"/>
        </w:rPr>
        <w:t xml:space="preserve">Kerry, should quietly reach out to Latin American leaders like President Juan Manuel Santos of Colombia and José Miguel </w:t>
      </w:r>
      <w:proofErr w:type="spellStart"/>
      <w:r w:rsidRPr="00505544">
        <w:rPr>
          <w:rStyle w:val="StyleBoldUnderline"/>
        </w:rPr>
        <w:t>Insulza</w:t>
      </w:r>
      <w:proofErr w:type="spellEnd"/>
      <w:r w:rsidRPr="00505544">
        <w:rPr>
          <w:rStyle w:val="StyleBoldUnderline"/>
        </w:rPr>
        <w:t>, secretary general of the Organization of American States</w:t>
      </w:r>
      <w:r>
        <w:t xml:space="preserve">. </w:t>
      </w:r>
      <w:r w:rsidRPr="00505544">
        <w:rPr>
          <w:rStyle w:val="StyleBoldUnderline"/>
        </w:rPr>
        <w:t xml:space="preserve">The message should be simple: The president is prepared to show some flexibility on Cuba and </w:t>
      </w:r>
      <w:r w:rsidRPr="00F738D0">
        <w:rPr>
          <w:rStyle w:val="Emphasis"/>
        </w:rPr>
        <w:t>asks your help</w:t>
      </w:r>
      <w:r>
        <w:t>.</w:t>
      </w:r>
    </w:p>
    <w:p w:rsidR="00B67E30" w:rsidRPr="00F738D0" w:rsidRDefault="00B67E30" w:rsidP="00B67E30">
      <w:r w:rsidRPr="00505544">
        <w:rPr>
          <w:rStyle w:val="StyleBoldUnderline"/>
        </w:rPr>
        <w:t>Such a simple request could transform the Cuban issue from a bilateral problem into a multilateral challenge</w:t>
      </w:r>
      <w:r>
        <w:t xml:space="preserve">. </w:t>
      </w:r>
      <w:r w:rsidRPr="00505544">
        <w:rPr>
          <w:rStyle w:val="StyleBoldUnderline"/>
        </w:rPr>
        <w:t xml:space="preserve">It would then be </w:t>
      </w:r>
      <w:r w:rsidRPr="00F738D0">
        <w:rPr>
          <w:rStyle w:val="Emphasis"/>
        </w:rPr>
        <w:t>up to Latin Americans to devise a policy</w:t>
      </w:r>
      <w:r w:rsidRPr="00505544">
        <w:rPr>
          <w:rStyle w:val="StyleBoldUnderline"/>
        </w:rPr>
        <w:t xml:space="preserve"> that would help Cuba achieve a sufficient measure of democratic change to justify its reintegration</w:t>
      </w:r>
      <w:r>
        <w:t xml:space="preserve"> into a hemisphere composed entirely of elected governments.</w:t>
      </w:r>
    </w:p>
    <w:p w:rsidR="00B67E30" w:rsidRDefault="00B67E30" w:rsidP="00B67E30"/>
    <w:p w:rsidR="00B67E30" w:rsidRDefault="00B67E30" w:rsidP="00B67E30">
      <w:pPr>
        <w:pStyle w:val="Heading3"/>
      </w:pPr>
      <w:r>
        <w:lastRenderedPageBreak/>
        <w:t>Brazil leadership net benefit</w:t>
      </w:r>
    </w:p>
    <w:p w:rsidR="00B67E30" w:rsidRDefault="00B67E30" w:rsidP="00B67E30"/>
    <w:p w:rsidR="00B67E30" w:rsidRDefault="00B67E30" w:rsidP="00B67E30">
      <w:pPr>
        <w:pStyle w:val="Heading4"/>
      </w:pPr>
      <w:r>
        <w:t>The CP is</w:t>
      </w:r>
      <w:r>
        <w:t xml:space="preserve"> key to Brazilian regional leadership</w:t>
      </w:r>
    </w:p>
    <w:p w:rsidR="00B67E30" w:rsidRDefault="00B67E30" w:rsidP="00B67E30">
      <w:r w:rsidRPr="004D7EEA">
        <w:rPr>
          <w:rStyle w:val="StyleStyleBold12pt"/>
        </w:rPr>
        <w:t>Feinberg 11</w:t>
      </w:r>
      <w:r>
        <w:t xml:space="preserve"> - professor of international political economy at UC San </w:t>
      </w:r>
      <w:proofErr w:type="spellStart"/>
      <w:r>
        <w:t>Dieg</w:t>
      </w:r>
      <w:proofErr w:type="spellEnd"/>
      <w:r>
        <w:t xml:space="preserve">, nonresident senior fellow with the Latin America Initiative at Brookings (Richard E., “Reaching Out: Cuba’s New Economy and the International Response”, November, Brookings, </w:t>
      </w:r>
      <w:hyperlink r:id="rId18" w:history="1">
        <w:r w:rsidRPr="00897B7C">
          <w:rPr>
            <w:rStyle w:val="Hyperlink"/>
          </w:rPr>
          <w:t>http://www.brookings.edu/~/media/research/files/papers/2011/11/18%20cuba%20feinberg/1118_cuba_feinberg.pdf)//ID</w:t>
        </w:r>
      </w:hyperlink>
    </w:p>
    <w:p w:rsidR="00B67E30" w:rsidRPr="0011685B" w:rsidRDefault="00B67E30" w:rsidP="00B67E30">
      <w:pPr>
        <w:rPr>
          <w:rStyle w:val="StyleBoldUnderline"/>
        </w:rPr>
      </w:pPr>
      <w:r w:rsidRPr="0011685B">
        <w:t>Emergent</w:t>
      </w:r>
      <w:r w:rsidRPr="00EE318C">
        <w:rPr>
          <w:u w:val="single"/>
        </w:rPr>
        <w:t xml:space="preserve"> </w:t>
      </w:r>
      <w:r w:rsidRPr="008F4CFE">
        <w:t>Brazil’s</w:t>
      </w:r>
      <w:r w:rsidRPr="00EE318C">
        <w:rPr>
          <w:u w:val="single"/>
        </w:rPr>
        <w:t xml:space="preserve"> </w:t>
      </w:r>
      <w:r w:rsidRPr="0011685B">
        <w:t>special</w:t>
      </w:r>
      <w:r w:rsidRPr="00EE318C">
        <w:rPr>
          <w:u w:val="single"/>
        </w:rPr>
        <w:t xml:space="preserve"> </w:t>
      </w:r>
      <w:r w:rsidRPr="008F4CFE">
        <w:t xml:space="preserve">interest in Cuba obeys several </w:t>
      </w:r>
      <w:proofErr w:type="gramStart"/>
      <w:r w:rsidRPr="008F4CFE">
        <w:t>motives .</w:t>
      </w:r>
      <w:proofErr w:type="gramEnd"/>
      <w:r w:rsidRPr="008F4CFE">
        <w:t xml:space="preserve"> The Brazilian and Cuban economies have salient </w:t>
      </w:r>
      <w:proofErr w:type="spellStart"/>
      <w:r w:rsidRPr="008F4CFE">
        <w:t>complementaries</w:t>
      </w:r>
      <w:proofErr w:type="spellEnd"/>
      <w:r w:rsidRPr="008F4CFE">
        <w:t xml:space="preserve">—in the sugar industry, off-shore petroleum, pharmaceuticals, and infrastructure construction—that attract Brazilian exporters and </w:t>
      </w:r>
      <w:proofErr w:type="gramStart"/>
      <w:r w:rsidRPr="008F4CFE">
        <w:t>investors .</w:t>
      </w:r>
      <w:proofErr w:type="gramEnd"/>
      <w:r>
        <w:t xml:space="preserve"> </w:t>
      </w:r>
      <w:r w:rsidRPr="0011685B">
        <w:t xml:space="preserve">In the </w:t>
      </w:r>
      <w:proofErr w:type="gramStart"/>
      <w:r w:rsidRPr="0011685B">
        <w:t>diplomatic  realm</w:t>
      </w:r>
      <w:proofErr w:type="gramEnd"/>
      <w:r w:rsidRPr="0011685B">
        <w:rPr>
          <w:u w:val="single"/>
        </w:rPr>
        <w:t xml:space="preserve">, the </w:t>
      </w:r>
      <w:r w:rsidRPr="0011685B">
        <w:t>accelerating</w:t>
      </w:r>
      <w:r w:rsidRPr="0011685B">
        <w:rPr>
          <w:u w:val="single"/>
        </w:rPr>
        <w:t xml:space="preserve"> Brazilian drive toward hegemony in Latin America </w:t>
      </w:r>
      <w:r w:rsidRPr="0011685B">
        <w:t>and influence throughout the developing world</w:t>
      </w:r>
      <w:r w:rsidRPr="0011685B">
        <w:rPr>
          <w:u w:val="single"/>
        </w:rPr>
        <w:t xml:space="preserve"> steers it naturally to </w:t>
      </w:r>
      <w:r w:rsidRPr="0011685B">
        <w:t>Havana Harbor;</w:t>
      </w:r>
      <w:r w:rsidRPr="0011685B">
        <w:rPr>
          <w:u w:val="single"/>
        </w:rPr>
        <w:t xml:space="preserve"> </w:t>
      </w:r>
      <w:r w:rsidRPr="0011685B">
        <w:rPr>
          <w:rStyle w:val="StyleBoldUnderline"/>
        </w:rPr>
        <w:t>Cuba</w:t>
      </w:r>
      <w:r>
        <w:t xml:space="preserve"> is easily </w:t>
      </w:r>
      <w:r w:rsidRPr="0011685B">
        <w:rPr>
          <w:rStyle w:val="StyleBoldUnderline"/>
        </w:rPr>
        <w:t>the largest of the  Caribbean islands</w:t>
      </w:r>
      <w:r>
        <w:t xml:space="preserve">, and Cuba retains considerable prestige in certain circles worldwide . </w:t>
      </w:r>
      <w:r w:rsidRPr="0011685B">
        <w:rPr>
          <w:rStyle w:val="StyleBoldUnderline"/>
        </w:rPr>
        <w:t xml:space="preserve">Brazil </w:t>
      </w:r>
      <w:proofErr w:type="gramStart"/>
      <w:r w:rsidRPr="0011685B">
        <w:rPr>
          <w:rStyle w:val="StyleBoldUnderline"/>
        </w:rPr>
        <w:t>would  cherish</w:t>
      </w:r>
      <w:proofErr w:type="gramEnd"/>
      <w:r w:rsidRPr="0011685B">
        <w:rPr>
          <w:rStyle w:val="StyleBoldUnderline"/>
        </w:rPr>
        <w:t xml:space="preserve"> Cuban support </w:t>
      </w:r>
      <w:r w:rsidRPr="0011685B">
        <w:t>for its overriding ambition</w:t>
      </w:r>
      <w:r w:rsidRPr="0011685B">
        <w:rPr>
          <w:rStyle w:val="StyleBoldUnderline"/>
        </w:rPr>
        <w:t xml:space="preserve"> to gain a permanent seat on the U .N . </w:t>
      </w:r>
      <w:proofErr w:type="gramStart"/>
      <w:r w:rsidRPr="0011685B">
        <w:rPr>
          <w:rStyle w:val="StyleBoldUnderline"/>
        </w:rPr>
        <w:t>Security  Council</w:t>
      </w:r>
      <w:proofErr w:type="gramEnd"/>
      <w:r>
        <w:t xml:space="preserve"> . Although Brazilian diplomats are quick to deny it, </w:t>
      </w:r>
      <w:r w:rsidRPr="0011685B">
        <w:rPr>
          <w:rStyle w:val="StyleBoldUnderline"/>
        </w:rPr>
        <w:t xml:space="preserve">there is fierce competition </w:t>
      </w:r>
      <w:proofErr w:type="gramStart"/>
      <w:r w:rsidRPr="0011685B">
        <w:rPr>
          <w:rStyle w:val="StyleBoldUnderline"/>
        </w:rPr>
        <w:t>between  Brasilia</w:t>
      </w:r>
      <w:proofErr w:type="gramEnd"/>
      <w:r w:rsidRPr="0011685B">
        <w:rPr>
          <w:rStyle w:val="StyleBoldUnderline"/>
        </w:rPr>
        <w:t xml:space="preserve"> and Caracas for leadership throughout the Americas, </w:t>
      </w:r>
      <w:r w:rsidRPr="0011685B">
        <w:t>and</w:t>
      </w:r>
      <w:r w:rsidRPr="0011685B">
        <w:rPr>
          <w:rStyle w:val="StyleBoldUnderline"/>
        </w:rPr>
        <w:t xml:space="preserve"> nowhere is this </w:t>
      </w:r>
      <w:r w:rsidRPr="0011685B">
        <w:t>head-to-head</w:t>
      </w:r>
      <w:r w:rsidRPr="0011685B">
        <w:rPr>
          <w:rStyle w:val="StyleBoldUnderline"/>
        </w:rPr>
        <w:t xml:space="preserve">  rivalry sharper than in Cuba. </w:t>
      </w:r>
    </w:p>
    <w:p w:rsidR="00B67E30" w:rsidRDefault="00B67E30" w:rsidP="00B67E30">
      <w:r w:rsidRPr="0011685B">
        <w:rPr>
          <w:rStyle w:val="StyleBoldUnderline"/>
        </w:rPr>
        <w:t>There are also matters of ideology and domestic politics</w:t>
      </w:r>
      <w:r>
        <w:t xml:space="preserve"> that contribute to Brazil’s special interest in </w:t>
      </w:r>
      <w:proofErr w:type="gramStart"/>
      <w:r>
        <w:t>Cuba .</w:t>
      </w:r>
      <w:proofErr w:type="gramEnd"/>
      <w:r>
        <w:t xml:space="preserve"> Within Brazilian internal politics, </w:t>
      </w:r>
      <w:r w:rsidRPr="008F4CFE">
        <w:rPr>
          <w:rStyle w:val="StyleBoldUnderline"/>
        </w:rPr>
        <w:t>the</w:t>
      </w:r>
      <w:r>
        <w:t xml:space="preserve"> more </w:t>
      </w:r>
      <w:r w:rsidRPr="008F4CFE">
        <w:rPr>
          <w:rStyle w:val="StyleBoldUnderline"/>
        </w:rPr>
        <w:t>left-wing faction of the governing</w:t>
      </w:r>
      <w:r>
        <w:t xml:space="preserve"> </w:t>
      </w:r>
      <w:proofErr w:type="gramStart"/>
      <w:r>
        <w:t xml:space="preserve">Workers </w:t>
      </w:r>
      <w:r w:rsidRPr="008F4CFE">
        <w:rPr>
          <w:rStyle w:val="StyleBoldUnderline"/>
        </w:rPr>
        <w:t xml:space="preserve"> Party</w:t>
      </w:r>
      <w:proofErr w:type="gramEnd"/>
      <w:r w:rsidRPr="008F4CFE">
        <w:rPr>
          <w:rStyle w:val="StyleBoldUnderline"/>
        </w:rPr>
        <w:t xml:space="preserve"> has an historic affinity with revolutionary Cuba and wants Brazil positively engaged</w:t>
      </w:r>
      <w:r>
        <w:t xml:space="preserve"> on the </w:t>
      </w:r>
      <w:r w:rsidRPr="0011685B">
        <w:rPr>
          <w:sz w:val="12"/>
        </w:rPr>
        <w:t xml:space="preserve"> </w:t>
      </w:r>
      <w:r>
        <w:t xml:space="preserve">island . More generally, Brazil touts its modern social democratic model of development, in </w:t>
      </w:r>
      <w:proofErr w:type="gramStart"/>
      <w:r>
        <w:t xml:space="preserve">contrast </w:t>
      </w:r>
      <w:r w:rsidRPr="0011685B">
        <w:rPr>
          <w:sz w:val="12"/>
        </w:rPr>
        <w:t xml:space="preserve"> </w:t>
      </w:r>
      <w:r>
        <w:t>to</w:t>
      </w:r>
      <w:proofErr w:type="gramEnd"/>
      <w:r>
        <w:t xml:space="preserve"> Chavez’s “21st Century Socialism,” and </w:t>
      </w:r>
      <w:r w:rsidRPr="008F4CFE">
        <w:rPr>
          <w:rStyle w:val="StyleBoldUnderline"/>
        </w:rPr>
        <w:t>if Brazil could nudge Cuba gradually toward its ideological  direction, that would be a major diplomatic accomplishment</w:t>
      </w:r>
      <w:r>
        <w:t>.</w:t>
      </w:r>
    </w:p>
    <w:p w:rsidR="00B67E30" w:rsidRPr="00B67E30" w:rsidRDefault="00B67E30" w:rsidP="00B67E30"/>
    <w:p w:rsidR="00B67E30" w:rsidRDefault="00B67E30" w:rsidP="00B67E30">
      <w:pPr>
        <w:pStyle w:val="Heading3"/>
      </w:pPr>
      <w:proofErr w:type="spellStart"/>
      <w:r>
        <w:lastRenderedPageBreak/>
        <w:t>AT</w:t>
      </w:r>
      <w:proofErr w:type="gramStart"/>
      <w:r>
        <w:t>:Perm</w:t>
      </w:r>
      <w:proofErr w:type="spellEnd"/>
      <w:proofErr w:type="gramEnd"/>
    </w:p>
    <w:p w:rsidR="00B67E30" w:rsidRDefault="00B67E30" w:rsidP="00B67E30"/>
    <w:p w:rsidR="00B67E30" w:rsidRDefault="00B67E30" w:rsidP="00B67E30">
      <w:pPr>
        <w:rPr>
          <w:color w:val="FF0000"/>
        </w:rPr>
      </w:pPr>
      <w:r>
        <w:rPr>
          <w:color w:val="FF0000"/>
        </w:rPr>
        <w:t xml:space="preserve">Note: the Brazil soft power </w:t>
      </w:r>
      <w:proofErr w:type="spellStart"/>
      <w:r>
        <w:rPr>
          <w:color w:val="FF0000"/>
        </w:rPr>
        <w:t>disad</w:t>
      </w:r>
      <w:proofErr w:type="spellEnd"/>
      <w:r>
        <w:rPr>
          <w:color w:val="FF0000"/>
        </w:rPr>
        <w:t xml:space="preserve"> and every link argument is the real answer to the perm</w:t>
      </w:r>
    </w:p>
    <w:p w:rsidR="003A1950" w:rsidRDefault="003A1950" w:rsidP="00B67E30">
      <w:pPr>
        <w:rPr>
          <w:color w:val="FF0000"/>
        </w:rPr>
      </w:pPr>
      <w:bookmarkStart w:id="0" w:name="_GoBack"/>
      <w:bookmarkEnd w:id="0"/>
    </w:p>
    <w:p w:rsidR="003A1950" w:rsidRPr="00B279DD" w:rsidRDefault="003A1950" w:rsidP="003A1950">
      <w:pPr>
        <w:pStyle w:val="Heading4"/>
      </w:pPr>
      <w:r>
        <w:t xml:space="preserve">US must lead from behind </w:t>
      </w:r>
      <w:r>
        <w:t>in Cuba – staying behind the scenes facilitates better democratization</w:t>
      </w:r>
    </w:p>
    <w:p w:rsidR="003A1950" w:rsidRPr="00470550" w:rsidRDefault="003A1950" w:rsidP="003A1950">
      <w:proofErr w:type="gramStart"/>
      <w:r w:rsidRPr="00470550">
        <w:rPr>
          <w:b/>
        </w:rPr>
        <w:t xml:space="preserve">FRIDE, </w:t>
      </w:r>
      <w:r>
        <w:rPr>
          <w:b/>
        </w:rPr>
        <w:t>5</w:t>
      </w:r>
      <w:r>
        <w:t xml:space="preserve"> (</w:t>
      </w:r>
      <w:proofErr w:type="spellStart"/>
      <w:r>
        <w:t>Fundación</w:t>
      </w:r>
      <w:proofErr w:type="spellEnd"/>
      <w:r>
        <w:t xml:space="preserve"> </w:t>
      </w:r>
      <w:proofErr w:type="spellStart"/>
      <w:r>
        <w:t>para</w:t>
      </w:r>
      <w:proofErr w:type="spellEnd"/>
      <w:r>
        <w:t xml:space="preserve"> </w:t>
      </w:r>
      <w:proofErr w:type="spellStart"/>
      <w:r>
        <w:t>las</w:t>
      </w:r>
      <w:proofErr w:type="spellEnd"/>
      <w:r>
        <w:t xml:space="preserve"> </w:t>
      </w:r>
      <w:proofErr w:type="spellStart"/>
      <w:r>
        <w:t>Relaciones</w:t>
      </w:r>
      <w:proofErr w:type="spellEnd"/>
      <w:r>
        <w:t xml:space="preserve"> </w:t>
      </w:r>
      <w:proofErr w:type="spellStart"/>
      <w:r>
        <w:t>Internacionales</w:t>
      </w:r>
      <w:proofErr w:type="spellEnd"/>
      <w:r>
        <w:t xml:space="preserve"> y el </w:t>
      </w:r>
      <w:proofErr w:type="spellStart"/>
      <w:r>
        <w:t>Diálogo</w:t>
      </w:r>
      <w:proofErr w:type="spellEnd"/>
      <w:r>
        <w:t>, “Common Goals, Different Strategies?</w:t>
      </w:r>
      <w:proofErr w:type="gramEnd"/>
      <w:r>
        <w:t xml:space="preserve"> Options for a Transatlantic Agenda on Cuba,” 11/8, http://www.fride.org/descarga/CR_Cuba_ENG_nov05.pdf)//SY</w:t>
      </w:r>
    </w:p>
    <w:p w:rsidR="003A1950" w:rsidRPr="00470550" w:rsidRDefault="003A1950" w:rsidP="003A1950"/>
    <w:p w:rsidR="003A1950" w:rsidRPr="003A1950" w:rsidRDefault="003A1950" w:rsidP="003A1950">
      <w:r w:rsidRPr="00470550">
        <w:t>He recalled that Larry Diamond maintained recently</w:t>
      </w:r>
      <w:r w:rsidRPr="00470550">
        <w:rPr>
          <w:sz w:val="12"/>
        </w:rPr>
        <w:t xml:space="preserve"> </w:t>
      </w:r>
      <w:r w:rsidRPr="00470550">
        <w:t xml:space="preserve">that </w:t>
      </w:r>
      <w:r w:rsidRPr="007E6DCD">
        <w:rPr>
          <w:rStyle w:val="StyleBoldUnderline"/>
        </w:rPr>
        <w:t>the US has to learn to lead “from behind”.</w:t>
      </w:r>
      <w:r w:rsidRPr="00470550">
        <w:t xml:space="preserve"> His</w:t>
      </w:r>
      <w:r w:rsidRPr="00470550">
        <w:rPr>
          <w:sz w:val="12"/>
        </w:rPr>
        <w:t xml:space="preserve"> </w:t>
      </w:r>
      <w:r w:rsidRPr="00470550">
        <w:t xml:space="preserve">argument is that </w:t>
      </w:r>
      <w:r w:rsidRPr="007E6DCD">
        <w:rPr>
          <w:rStyle w:val="StyleBoldUnderline"/>
        </w:rPr>
        <w:t xml:space="preserve">the US could </w:t>
      </w:r>
      <w:r w:rsidRPr="003A1950">
        <w:rPr>
          <w:rStyle w:val="Emphasis"/>
        </w:rPr>
        <w:t>achieve more without a massive, dominating presence</w:t>
      </w:r>
      <w:r w:rsidRPr="007E6DCD">
        <w:rPr>
          <w:rStyle w:val="StyleBoldUnderline"/>
        </w:rPr>
        <w:t>, which in the case of Cuba is obvious</w:t>
      </w:r>
      <w:r w:rsidRPr="004152E3">
        <w:t>. Other examples of this are Turkey, and the Greater Middle East</w:t>
      </w:r>
      <w:r w:rsidRPr="00470550">
        <w:t xml:space="preserve"> Initiative. </w:t>
      </w:r>
      <w:r w:rsidRPr="007E6DCD">
        <w:rPr>
          <w:rStyle w:val="StyleBoldUnderline"/>
        </w:rPr>
        <w:t xml:space="preserve">If the US stayed behind the scenes, and did not act unilaterally, a lot more progress would be made on the democratic agenda. </w:t>
      </w:r>
      <w:r w:rsidRPr="003A1950">
        <w:t xml:space="preserve">This would enable European civil society to play a more proactive role in political affairs. </w:t>
      </w:r>
    </w:p>
    <w:p w:rsidR="003A1950" w:rsidRPr="004152E3" w:rsidRDefault="003A1950" w:rsidP="003A1950">
      <w:r w:rsidRPr="00470550">
        <w:t>In his opinion, political instruments would have to be</w:t>
      </w:r>
      <w:r w:rsidRPr="00470550">
        <w:rPr>
          <w:sz w:val="12"/>
        </w:rPr>
        <w:t xml:space="preserve"> </w:t>
      </w:r>
      <w:r w:rsidRPr="00470550">
        <w:t xml:space="preserve">more efficient, especially those </w:t>
      </w:r>
      <w:r w:rsidRPr="004152E3">
        <w:t xml:space="preserve">provided by the EU. He insisted on the fact that instruments and projects must be sustainable in the long term. He recalled that in other parts of the world, such as Indonesia or Nigeria, where the EU had approved measures in support of democratic transitions, these measures had not been maintained over the years and this had resulted in a negative impact. </w:t>
      </w:r>
    </w:p>
    <w:p w:rsidR="003A1950" w:rsidRPr="007E6DCD" w:rsidRDefault="003A1950" w:rsidP="003A1950">
      <w:pPr>
        <w:rPr>
          <w:rStyle w:val="StyleBoldUnderline"/>
        </w:rPr>
      </w:pPr>
      <w:r w:rsidRPr="00470550">
        <w:t>He commented that, looking at other parts of the</w:t>
      </w:r>
      <w:r w:rsidRPr="00470550">
        <w:rPr>
          <w:sz w:val="12"/>
        </w:rPr>
        <w:t xml:space="preserve"> </w:t>
      </w:r>
      <w:r w:rsidRPr="00470550">
        <w:t xml:space="preserve">world, </w:t>
      </w:r>
      <w:r w:rsidRPr="007E6DCD">
        <w:rPr>
          <w:rStyle w:val="StyleBoldUnderline"/>
        </w:rPr>
        <w:t xml:space="preserve">one challenge that arises is the difficulty that international actors have in </w:t>
      </w:r>
      <w:r w:rsidRPr="00470550">
        <w:t>moving from a policy</w:t>
      </w:r>
      <w:r w:rsidRPr="00470550">
        <w:rPr>
          <w:sz w:val="12"/>
        </w:rPr>
        <w:t xml:space="preserve"> </w:t>
      </w:r>
      <w:proofErr w:type="spellStart"/>
      <w:r w:rsidRPr="00470550">
        <w:t>focussed</w:t>
      </w:r>
      <w:proofErr w:type="spellEnd"/>
      <w:r w:rsidRPr="00470550">
        <w:t xml:space="preserve"> on human rights, dissidents and NGOs,</w:t>
      </w:r>
      <w:r w:rsidRPr="00470550">
        <w:rPr>
          <w:sz w:val="12"/>
        </w:rPr>
        <w:t xml:space="preserve"> </w:t>
      </w:r>
      <w:r w:rsidRPr="00470550">
        <w:t xml:space="preserve">towards </w:t>
      </w:r>
      <w:r w:rsidRPr="007E6DCD">
        <w:rPr>
          <w:rStyle w:val="StyleBoldUnderline"/>
        </w:rPr>
        <w:t xml:space="preserve">a strategy </w:t>
      </w:r>
      <w:proofErr w:type="spellStart"/>
      <w:r w:rsidRPr="007E6DCD">
        <w:rPr>
          <w:rStyle w:val="StyleBoldUnderline"/>
        </w:rPr>
        <w:t>centred</w:t>
      </w:r>
      <w:proofErr w:type="spellEnd"/>
      <w:r w:rsidRPr="007E6DCD">
        <w:rPr>
          <w:rStyle w:val="StyleBoldUnderline"/>
        </w:rPr>
        <w:t xml:space="preserve"> on building the basic capacities of a democratic State. </w:t>
      </w:r>
      <w:r w:rsidRPr="003A1950">
        <w:t xml:space="preserve">The EU has been </w:t>
      </w:r>
      <w:proofErr w:type="spellStart"/>
      <w:r w:rsidRPr="003A1950">
        <w:t>criticised</w:t>
      </w:r>
      <w:proofErr w:type="spellEnd"/>
      <w:r w:rsidRPr="003A1950">
        <w:t xml:space="preserve"> for acting in a very slow and ad hoc way in response to the transformations</w:t>
      </w:r>
      <w:r w:rsidRPr="00470550">
        <w:t xml:space="preserve"> in Eastern Europe. He</w:t>
      </w:r>
      <w:r w:rsidRPr="00470550">
        <w:rPr>
          <w:sz w:val="12"/>
        </w:rPr>
        <w:t xml:space="preserve"> </w:t>
      </w:r>
      <w:r w:rsidRPr="00470550">
        <w:t xml:space="preserve">considered that </w:t>
      </w:r>
      <w:r w:rsidRPr="007E6DCD">
        <w:t xml:space="preserve">it would be necessary to combine the “bottom-up” approach with the “top-down” one as they are not exclusive. </w:t>
      </w:r>
    </w:p>
    <w:p w:rsidR="003A1950" w:rsidRDefault="003A1950" w:rsidP="003A1950">
      <w:pPr>
        <w:rPr>
          <w:sz w:val="12"/>
        </w:rPr>
      </w:pPr>
      <w:r w:rsidRPr="00470550">
        <w:t xml:space="preserve">He suggested that </w:t>
      </w:r>
      <w:r w:rsidRPr="003A1950">
        <w:rPr>
          <w:rStyle w:val="StyleBoldUnderline"/>
        </w:rPr>
        <w:t>one</w:t>
      </w:r>
      <w:r w:rsidRPr="00470550">
        <w:t xml:space="preserve"> possible </w:t>
      </w:r>
      <w:r w:rsidRPr="007E6DCD">
        <w:rPr>
          <w:rStyle w:val="StyleBoldUnderline"/>
        </w:rPr>
        <w:t xml:space="preserve">scenario in Cuba might be that economic openness could be greater than political openness. </w:t>
      </w:r>
      <w:r w:rsidRPr="003A1950">
        <w:t xml:space="preserve">In other parts of the world it has been observed that, given this scenario, the US and the EU tend to support economic reforms with greater enthusiasm, as a means of leading to political reforms. </w:t>
      </w:r>
      <w:r w:rsidRPr="00470550">
        <w:t xml:space="preserve">In practice, both the EU and </w:t>
      </w:r>
      <w:proofErr w:type="gramStart"/>
      <w:r w:rsidRPr="00470550">
        <w:t>US</w:t>
      </w:r>
      <w:proofErr w:type="gramEnd"/>
      <w:r w:rsidRPr="00470550">
        <w:t xml:space="preserve"> have not made good</w:t>
      </w:r>
      <w:r w:rsidRPr="00470550">
        <w:rPr>
          <w:sz w:val="12"/>
        </w:rPr>
        <w:t xml:space="preserve"> </w:t>
      </w:r>
      <w:r w:rsidRPr="00470550">
        <w:t>use of their economic instruments, bearing in mind that</w:t>
      </w:r>
      <w:r w:rsidRPr="00470550">
        <w:rPr>
          <w:sz w:val="12"/>
        </w:rPr>
        <w:t xml:space="preserve"> </w:t>
      </w:r>
      <w:r w:rsidRPr="00470550">
        <w:t>economic reforms do not automatically lead to</w:t>
      </w:r>
      <w:r w:rsidRPr="00470550">
        <w:rPr>
          <w:sz w:val="12"/>
        </w:rPr>
        <w:t xml:space="preserve"> </w:t>
      </w:r>
      <w:r w:rsidRPr="00470550">
        <w:t>political openness.</w:t>
      </w:r>
      <w:r w:rsidRPr="00470550">
        <w:rPr>
          <w:sz w:val="12"/>
        </w:rPr>
        <w:t xml:space="preserve"> </w:t>
      </w:r>
    </w:p>
    <w:p w:rsidR="003A1950" w:rsidRDefault="003A1950" w:rsidP="003A1950">
      <w:pPr>
        <w:rPr>
          <w:sz w:val="12"/>
        </w:rPr>
      </w:pPr>
    </w:p>
    <w:p w:rsidR="00B67E30" w:rsidRPr="00AB58D3" w:rsidRDefault="00B67E30" w:rsidP="00B67E30">
      <w:pPr>
        <w:pStyle w:val="Heading4"/>
      </w:pPr>
      <w:r>
        <w:t>Leading from behind is key – US leadership is unsustainable and hurts credibility and the economy</w:t>
      </w:r>
    </w:p>
    <w:p w:rsidR="00B67E30" w:rsidRDefault="00B67E30" w:rsidP="00B67E30">
      <w:r>
        <w:rPr>
          <w:b/>
        </w:rPr>
        <w:t xml:space="preserve">Switzer, 11 </w:t>
      </w:r>
      <w:r>
        <w:t xml:space="preserve">– Research Associate, United States Studies Center, University of Sydney (Tom, “In Defense of ‘Leading From Behind’,” New York Times, 11/21, </w:t>
      </w:r>
      <w:hyperlink r:id="rId19" w:history="1">
        <w:r w:rsidRPr="00F630A4">
          <w:rPr>
            <w:rStyle w:val="Hyperlink"/>
          </w:rPr>
          <w:t>http://www.nytimes.com/2011/10/22/opinion/22iht-edswitzer22.html?_r=0)//SY</w:t>
        </w:r>
      </w:hyperlink>
    </w:p>
    <w:p w:rsidR="00B67E30" w:rsidRPr="002E4320" w:rsidRDefault="00B67E30" w:rsidP="00B67E30"/>
    <w:p w:rsidR="00B67E30" w:rsidRPr="003A1950" w:rsidRDefault="00B67E30" w:rsidP="00B67E30">
      <w:r>
        <w:t xml:space="preserve">But the real argument, as Obama recognizes, takes place in that broad territory that lies behind the extremes of withdrawal and gung-ho crusading. </w:t>
      </w:r>
      <w:r w:rsidRPr="003A1950">
        <w:rPr>
          <w:rStyle w:val="StyleBoldUnderline"/>
        </w:rPr>
        <w:t xml:space="preserve">Sometimes </w:t>
      </w:r>
      <w:r w:rsidRPr="002E4320">
        <w:rPr>
          <w:rStyle w:val="StyleBoldUnderline"/>
        </w:rPr>
        <w:t>Washington will need to take the lead in mobilizing multilateral action.</w:t>
      </w:r>
      <w:r>
        <w:t xml:space="preserve"> </w:t>
      </w:r>
      <w:r w:rsidRPr="00B67E30">
        <w:rPr>
          <w:rStyle w:val="StyleBoldUnderline"/>
        </w:rPr>
        <w:t xml:space="preserve">But </w:t>
      </w:r>
      <w:r w:rsidRPr="002E4320">
        <w:rPr>
          <w:rStyle w:val="StyleBoldUnderline"/>
        </w:rPr>
        <w:t xml:space="preserve">a policy of U.S. global leadership is not sustainable — </w:t>
      </w:r>
      <w:r w:rsidRPr="003A1950">
        <w:t>even if the necessary economic resources for such a policy are available, which they are not.</w:t>
      </w:r>
    </w:p>
    <w:p w:rsidR="00B67E30" w:rsidRPr="002E4320" w:rsidRDefault="00B67E30" w:rsidP="00B67E30">
      <w:pPr>
        <w:rPr>
          <w:rStyle w:val="StyleBoldUnderline"/>
        </w:rPr>
      </w:pPr>
      <w:r w:rsidRPr="002E4320">
        <w:rPr>
          <w:rStyle w:val="StyleBoldUnderline"/>
        </w:rPr>
        <w:lastRenderedPageBreak/>
        <w:t>To assert that the U.S. must lead globally is to assert that everybody else must follow.</w:t>
      </w:r>
      <w:r w:rsidRPr="002E4320">
        <w:t xml:space="preserve"> </w:t>
      </w:r>
      <w:r>
        <w:t xml:space="preserve">That is </w:t>
      </w:r>
      <w:r w:rsidRPr="002E4320">
        <w:rPr>
          <w:rStyle w:val="StyleBoldUnderline"/>
        </w:rPr>
        <w:t>a subordinate relationship that is alien to America’s basic values,</w:t>
      </w:r>
      <w:r>
        <w:t xml:space="preserve"> which represent </w:t>
      </w:r>
      <w:r w:rsidRPr="002E4320">
        <w:rPr>
          <w:rStyle w:val="StyleBoldUnderline"/>
        </w:rPr>
        <w:t>freedom and egalitarianism.</w:t>
      </w:r>
      <w:r>
        <w:t xml:space="preserve"> As the Libyan episode has shown, </w:t>
      </w:r>
      <w:r w:rsidRPr="002E4320">
        <w:rPr>
          <w:rStyle w:val="StyleBoldUnderline"/>
        </w:rPr>
        <w:t>the United States should be concerned about spreading responsibility and initiative across the world, to seek co-operative, not subordinate relationships.</w:t>
      </w:r>
    </w:p>
    <w:p w:rsidR="00B67E30" w:rsidRPr="00AB58D3" w:rsidRDefault="00B67E30" w:rsidP="00B67E30">
      <w:pPr>
        <w:rPr>
          <w:rStyle w:val="StyleBoldUnderline"/>
        </w:rPr>
      </w:pPr>
      <w:r>
        <w:t xml:space="preserve">Meanwhile, anything resembling an intrusive and heavy-handed foreign policy requires a strong federal government with sweeping powers. </w:t>
      </w:r>
      <w:r w:rsidRPr="00AB58D3">
        <w:rPr>
          <w:rStyle w:val="StyleBoldUnderline"/>
        </w:rPr>
        <w:t>The lesson of last summer’s brush with debt default is that Washington will need to assign very high priority to</w:t>
      </w:r>
      <w:r>
        <w:t xml:space="preserve"> downsizing government and </w:t>
      </w:r>
      <w:r w:rsidRPr="00AB58D3">
        <w:rPr>
          <w:rStyle w:val="StyleBoldUnderline"/>
        </w:rPr>
        <w:t>cutting spending. An</w:t>
      </w:r>
      <w:r>
        <w:t xml:space="preserve"> ambitious and </w:t>
      </w:r>
      <w:r w:rsidRPr="00AB58D3">
        <w:rPr>
          <w:rStyle w:val="StyleBoldUnderline"/>
        </w:rPr>
        <w:t>interventionist foreign policy is incompatible with that goal.</w:t>
      </w:r>
    </w:p>
    <w:p w:rsidR="00B67E30" w:rsidRDefault="00B67E30" w:rsidP="00B67E30">
      <w:r>
        <w:t>The point here is an old one, variously ascribed to Burke, De Gaulle or Kissinger, about global hegemons using their vast power with prudence and discrimination. And it is fully relevant to U.S. foreign policy today.</w:t>
      </w:r>
    </w:p>
    <w:p w:rsidR="00B67E30" w:rsidRPr="00AB58D3" w:rsidRDefault="00B67E30" w:rsidP="00B67E30">
      <w:pPr>
        <w:rPr>
          <w:rStyle w:val="StyleBoldUnderline"/>
        </w:rPr>
      </w:pPr>
      <w:r w:rsidRPr="00AB58D3">
        <w:rPr>
          <w:rStyle w:val="StyleBoldUnderline"/>
        </w:rPr>
        <w:t>In Iraq and Afghanistan, America has been badly damaged in terms of blood and treasure as well as credibility and prestige. It is crippled by</w:t>
      </w:r>
      <w:r>
        <w:t xml:space="preserve"> a $14 trillion-plus </w:t>
      </w:r>
      <w:r w:rsidRPr="00AB58D3">
        <w:rPr>
          <w:rStyle w:val="StyleBoldUnderline"/>
        </w:rPr>
        <w:t>debt and stubbornly high unemployment. And it is suffering from a crisis of confidence at home and abroad.</w:t>
      </w:r>
    </w:p>
    <w:p w:rsidR="00B67E30" w:rsidRDefault="00B67E30" w:rsidP="00B67E30">
      <w:r>
        <w:t xml:space="preserve">To the extent that U.S. leadership remains a rallying cry, it is about achieving specific goals and exit strategies, not ambitious, open-ended foreign policy projects. However controversial the language, </w:t>
      </w:r>
      <w:r w:rsidRPr="00AB58D3">
        <w:rPr>
          <w:rStyle w:val="StyleBoldUnderline"/>
        </w:rPr>
        <w:t>the message of “leading from behind” might not be so unappealing if it helps encourage a sense of limits</w:t>
      </w:r>
      <w:r>
        <w:t xml:space="preserve"> at a time </w:t>
      </w:r>
      <w:r w:rsidRPr="00AB58D3">
        <w:rPr>
          <w:rStyle w:val="StyleBoldUnderline"/>
        </w:rPr>
        <w:t>when the American people are neither willing nor able to pay for a new American Century.</w:t>
      </w:r>
    </w:p>
    <w:p w:rsidR="00B67E30" w:rsidRDefault="00B67E30" w:rsidP="00B67E30">
      <w:pPr>
        <w:pStyle w:val="Heading4"/>
      </w:pPr>
      <w:r>
        <w:t xml:space="preserve">US adopting policy of “leading from behind” key to successful </w:t>
      </w:r>
      <w:r w:rsidR="003A1950">
        <w:t>multilateralism</w:t>
      </w:r>
    </w:p>
    <w:p w:rsidR="00B67E30" w:rsidRDefault="00B67E30" w:rsidP="00B67E30">
      <w:r>
        <w:rPr>
          <w:b/>
        </w:rPr>
        <w:t xml:space="preserve">Gelb, 13 </w:t>
      </w:r>
      <w:r>
        <w:t xml:space="preserve">– President Emeritus, Council on Foreign Relations (Leslie H., “In Defense of Leading from Behind,” Foreign Policy, 4/29, </w:t>
      </w:r>
      <w:hyperlink r:id="rId20" w:history="1">
        <w:r w:rsidR="003A1950" w:rsidRPr="00AC29D0">
          <w:rPr>
            <w:rStyle w:val="Hyperlink"/>
          </w:rPr>
          <w:t>http://www.foreignpolicy.com/articles/2013/04/29/in_defense_of_leading_from_behind?page=full)//SY</w:t>
        </w:r>
      </w:hyperlink>
    </w:p>
    <w:p w:rsidR="003A1950" w:rsidRDefault="003A1950" w:rsidP="00B67E30"/>
    <w:p w:rsidR="00B67E30" w:rsidRDefault="00B67E30" w:rsidP="00B67E30">
      <w:r w:rsidRPr="00087CB2">
        <w:rPr>
          <w:rStyle w:val="StyleBoldUnderline"/>
        </w:rPr>
        <w:t>Going forward, the United States has no choice but to embrace</w:t>
      </w:r>
      <w:r>
        <w:t xml:space="preserve"> the sound underpinnings of "</w:t>
      </w:r>
      <w:r w:rsidRPr="00087CB2">
        <w:rPr>
          <w:rStyle w:val="StyleBoldUnderline"/>
        </w:rPr>
        <w:t>leading from behind."</w:t>
      </w:r>
      <w:r>
        <w:t xml:space="preserve"> The blunt truth is that </w:t>
      </w:r>
      <w:r w:rsidRPr="00087CB2">
        <w:rPr>
          <w:rStyle w:val="StyleBoldUnderline"/>
        </w:rPr>
        <w:t xml:space="preserve">Americans won't finance Lone </w:t>
      </w:r>
      <w:proofErr w:type="spellStart"/>
      <w:r w:rsidRPr="00087CB2">
        <w:rPr>
          <w:rStyle w:val="StyleBoldUnderline"/>
        </w:rPr>
        <w:t>Rangerism</w:t>
      </w:r>
      <w:proofErr w:type="spellEnd"/>
      <w:r w:rsidRPr="00087CB2">
        <w:rPr>
          <w:rStyle w:val="StyleBoldUnderline"/>
        </w:rPr>
        <w:t xml:space="preserve">, </w:t>
      </w:r>
      <w:r>
        <w:t xml:space="preserve">and </w:t>
      </w:r>
      <w:r w:rsidRPr="00087CB2">
        <w:rPr>
          <w:rStyle w:val="StyleBoldUnderline"/>
        </w:rPr>
        <w:t>it wouldn't work anyway. Other countries won't just follow along</w:t>
      </w:r>
      <w:r>
        <w:t xml:space="preserve"> with Washington. Sure, making this new approach viable will be burdensome and cumbersome. </w:t>
      </w:r>
      <w:r w:rsidRPr="00087CB2">
        <w:rPr>
          <w:rStyle w:val="StyleBoldUnderline"/>
        </w:rPr>
        <w:t>But</w:t>
      </w:r>
      <w:r>
        <w:t xml:space="preserve"> if </w:t>
      </w:r>
      <w:r w:rsidRPr="00087CB2">
        <w:rPr>
          <w:rStyle w:val="StyleBoldUnderline"/>
        </w:rPr>
        <w:t>key countries don't want to see problems fester and explode, they will recognize</w:t>
      </w:r>
      <w:r>
        <w:t xml:space="preserve"> that </w:t>
      </w:r>
      <w:r w:rsidRPr="00087CB2">
        <w:rPr>
          <w:rStyle w:val="StyleBoldUnderline"/>
        </w:rPr>
        <w:t>mutual indispensability</w:t>
      </w:r>
      <w:r>
        <w:t xml:space="preserve"> -- with America as the leading power partner and themselves as actual partners -- </w:t>
      </w:r>
      <w:r w:rsidRPr="00087CB2">
        <w:rPr>
          <w:rStyle w:val="StyleBoldUnderline"/>
        </w:rPr>
        <w:t>is the only promising path to successful use of international power. That's the ultimate message</w:t>
      </w:r>
      <w:r>
        <w:t xml:space="preserve"> of </w:t>
      </w:r>
      <w:r w:rsidRPr="00087CB2">
        <w:rPr>
          <w:rStyle w:val="StyleBoldUnderline"/>
        </w:rPr>
        <w:t>"leading from behind,"</w:t>
      </w:r>
      <w:r>
        <w:t xml:space="preserve"> and the foreign-policy gods trash it at their own peril.</w:t>
      </w:r>
    </w:p>
    <w:p w:rsidR="00B67E30" w:rsidRPr="00A81B9B" w:rsidRDefault="00B67E30" w:rsidP="00B67E30"/>
    <w:p w:rsidR="00B67E30" w:rsidRPr="000F13E7" w:rsidRDefault="00B67E30" w:rsidP="00B67E30"/>
    <w:p w:rsidR="009D15FB" w:rsidRDefault="00B67E30" w:rsidP="009D15FB">
      <w:pPr>
        <w:pStyle w:val="Heading2"/>
      </w:pPr>
      <w:r>
        <w:lastRenderedPageBreak/>
        <w:t>Other intermediaries</w:t>
      </w:r>
    </w:p>
    <w:p w:rsidR="00E42972" w:rsidRDefault="00B67E30" w:rsidP="00E42972">
      <w:pPr>
        <w:pStyle w:val="Heading3"/>
      </w:pPr>
      <w:r>
        <w:lastRenderedPageBreak/>
        <w:t>EU intermediary solves</w:t>
      </w:r>
    </w:p>
    <w:p w:rsidR="00E42972" w:rsidRDefault="00E42972" w:rsidP="00E42972">
      <w:pPr>
        <w:pStyle w:val="Heading4"/>
      </w:pPr>
      <w:r>
        <w:t>Multilateral approach to Cuba is the only way to solve- EU solves</w:t>
      </w:r>
    </w:p>
    <w:p w:rsidR="00E42972" w:rsidRPr="00AA5675" w:rsidRDefault="00E42972" w:rsidP="00E42972">
      <w:proofErr w:type="spellStart"/>
      <w:r w:rsidRPr="00AA5675">
        <w:rPr>
          <w:rStyle w:val="StyleStyleBold12pt"/>
        </w:rPr>
        <w:t>Gratius</w:t>
      </w:r>
      <w:proofErr w:type="spellEnd"/>
      <w:r w:rsidRPr="00AA5675">
        <w:rPr>
          <w:rStyle w:val="StyleStyleBold12pt"/>
        </w:rPr>
        <w:t xml:space="preserve"> 2005-</w:t>
      </w:r>
      <w:r w:rsidRPr="00AA5675">
        <w:t xml:space="preserve"> PhD in Political Sciences from the University of Hamburg</w:t>
      </w:r>
    </w:p>
    <w:p w:rsidR="00E42972" w:rsidRDefault="00E42972" w:rsidP="00E42972">
      <w:proofErr w:type="gramStart"/>
      <w:r>
        <w:t>(Susanne, “Helping Castro?</w:t>
      </w:r>
      <w:proofErr w:type="gramEnd"/>
      <w:r>
        <w:t xml:space="preserve"> EU and US policies towards Cuba”, FRIDE, 10/2005, </w:t>
      </w:r>
      <w:proofErr w:type="spellStart"/>
      <w:r>
        <w:t>google</w:t>
      </w:r>
      <w:proofErr w:type="spellEnd"/>
      <w:r>
        <w:t xml:space="preserve"> </w:t>
      </w:r>
      <w:proofErr w:type="gramStart"/>
      <w:r>
        <w:t>scholar )</w:t>
      </w:r>
      <w:proofErr w:type="gramEnd"/>
      <w:r>
        <w:t>//KW</w:t>
      </w:r>
    </w:p>
    <w:p w:rsidR="00E42972" w:rsidRPr="00D40892" w:rsidRDefault="00E42972" w:rsidP="00E42972">
      <w:pPr>
        <w:rPr>
          <w:rStyle w:val="StyleBoldUnderline"/>
        </w:rPr>
      </w:pPr>
    </w:p>
    <w:p w:rsidR="00E42972" w:rsidRDefault="00E42972" w:rsidP="00E42972">
      <w:r w:rsidRPr="00D40892">
        <w:rPr>
          <w:rStyle w:val="StyleBoldUnderline"/>
        </w:rPr>
        <w:t>The stagnant</w:t>
      </w:r>
      <w:r>
        <w:t xml:space="preserve"> political </w:t>
      </w:r>
      <w:r w:rsidRPr="00D40892">
        <w:rPr>
          <w:rStyle w:val="StyleBoldUnderline"/>
        </w:rPr>
        <w:t>situation in Cuba is a sign of the limited influence that external actors have in</w:t>
      </w:r>
      <w:r>
        <w:t xml:space="preserve"> </w:t>
      </w:r>
      <w:r w:rsidRPr="00D40892">
        <w:rPr>
          <w:rStyle w:val="StyleBoldUnderline"/>
        </w:rPr>
        <w:t>advancing the process of democratic transition</w:t>
      </w:r>
      <w:r>
        <w:t xml:space="preserve"> in countries</w:t>
      </w:r>
      <w:r w:rsidRPr="00473175">
        <w:rPr>
          <w:sz w:val="12"/>
        </w:rPr>
        <w:t xml:space="preserve"> </w:t>
      </w:r>
      <w:r>
        <w:t xml:space="preserve">with authoritarian regimes. Nonetheless, </w:t>
      </w:r>
      <w:r w:rsidRPr="00D40892">
        <w:rPr>
          <w:rStyle w:val="StyleBoldUnderline"/>
        </w:rPr>
        <w:t xml:space="preserve">had the EU and the US </w:t>
      </w:r>
      <w:r>
        <w:t xml:space="preserve">both </w:t>
      </w:r>
      <w:r w:rsidRPr="00D40892">
        <w:rPr>
          <w:rStyle w:val="StyleBoldUnderline"/>
        </w:rPr>
        <w:t>coordinated their policies</w:t>
      </w:r>
      <w:r>
        <w:t xml:space="preserve">, </w:t>
      </w:r>
      <w:r w:rsidRPr="00D40892">
        <w:rPr>
          <w:rStyle w:val="StyleBoldUnderline"/>
        </w:rPr>
        <w:t>they could have contributed to political openness in Cuba</w:t>
      </w:r>
      <w:r>
        <w:t>. When one</w:t>
      </w:r>
      <w:r w:rsidRPr="00473175">
        <w:rPr>
          <w:sz w:val="12"/>
        </w:rPr>
        <w:t xml:space="preserve"> </w:t>
      </w:r>
      <w:r>
        <w:t>compares EU policy towards Cuba with that of the US, a series of contradictions are</w:t>
      </w:r>
      <w:r w:rsidRPr="00473175">
        <w:rPr>
          <w:sz w:val="12"/>
        </w:rPr>
        <w:t xml:space="preserve"> </w:t>
      </w:r>
      <w:r>
        <w:t xml:space="preserve">revealed which have prevented a coherent and effective policy of </w:t>
      </w:r>
      <w:proofErr w:type="gramStart"/>
      <w:r>
        <w:t xml:space="preserve">democracy </w:t>
      </w:r>
      <w:r w:rsidRPr="00473175">
        <w:rPr>
          <w:sz w:val="12"/>
        </w:rPr>
        <w:t xml:space="preserve"> </w:t>
      </w:r>
      <w:r>
        <w:t>promotion</w:t>
      </w:r>
      <w:proofErr w:type="gramEnd"/>
      <w:r>
        <w:t xml:space="preserve">. At the same time, they have also hindered the formulation of </w:t>
      </w:r>
      <w:proofErr w:type="gramStart"/>
      <w:r>
        <w:t xml:space="preserve">a </w:t>
      </w:r>
      <w:r w:rsidRPr="00473175">
        <w:rPr>
          <w:sz w:val="12"/>
        </w:rPr>
        <w:t xml:space="preserve"> </w:t>
      </w:r>
      <w:r>
        <w:t>transatlantic</w:t>
      </w:r>
      <w:proofErr w:type="gramEnd"/>
      <w:r>
        <w:t xml:space="preserve"> agenda, without which neither a policy of sanctions nor one of</w:t>
      </w:r>
      <w:r w:rsidRPr="00473175">
        <w:rPr>
          <w:sz w:val="12"/>
        </w:rPr>
        <w:t xml:space="preserve"> </w:t>
      </w:r>
      <w:r>
        <w:t xml:space="preserve">engagement can work. </w:t>
      </w:r>
    </w:p>
    <w:p w:rsidR="00E42972" w:rsidRPr="00D40892" w:rsidRDefault="00E42972" w:rsidP="00E42972">
      <w:pPr>
        <w:rPr>
          <w:rStyle w:val="StyleBoldUnderline"/>
        </w:rPr>
      </w:pPr>
      <w:r w:rsidRPr="00D40892">
        <w:rPr>
          <w:rStyle w:val="StyleBoldUnderline"/>
        </w:rPr>
        <w:t xml:space="preserve">Cuba is a source of </w:t>
      </w:r>
      <w:r>
        <w:t xml:space="preserve">significant </w:t>
      </w:r>
      <w:r w:rsidRPr="00D40892">
        <w:rPr>
          <w:rStyle w:val="StyleBoldUnderline"/>
        </w:rPr>
        <w:t>controversy between the US and</w:t>
      </w:r>
      <w:r>
        <w:t xml:space="preserve"> the </w:t>
      </w:r>
      <w:r w:rsidRPr="00D40892">
        <w:rPr>
          <w:rStyle w:val="StyleBoldUnderline"/>
        </w:rPr>
        <w:t>EU</w:t>
      </w:r>
      <w:r>
        <w:t>. T</w:t>
      </w:r>
      <w:r w:rsidRPr="00D40892">
        <w:rPr>
          <w:rStyle w:val="StyleBoldUnderline"/>
        </w:rPr>
        <w:t xml:space="preserve">his </w:t>
      </w:r>
      <w:proofErr w:type="gramStart"/>
      <w:r w:rsidRPr="00D40892">
        <w:rPr>
          <w:rStyle w:val="StyleBoldUnderline"/>
        </w:rPr>
        <w:t>is  reflected</w:t>
      </w:r>
      <w:proofErr w:type="gramEnd"/>
      <w:r w:rsidRPr="00D40892">
        <w:rPr>
          <w:rStyle w:val="StyleBoldUnderline"/>
        </w:rPr>
        <w:t xml:space="preserve"> in the engagement versus sanctions </w:t>
      </w:r>
      <w:r>
        <w:t xml:space="preserve">debate which has intensified as a result </w:t>
      </w:r>
      <w:r w:rsidRPr="00473175">
        <w:rPr>
          <w:sz w:val="12"/>
        </w:rPr>
        <w:t xml:space="preserve"> </w:t>
      </w:r>
      <w:r>
        <w:t>of the recent measures taken by Washington. The US and the EU differ more than</w:t>
      </w:r>
      <w:r w:rsidRPr="00473175">
        <w:rPr>
          <w:sz w:val="12"/>
        </w:rPr>
        <w:t xml:space="preserve"> </w:t>
      </w:r>
      <w:r>
        <w:t>they concur with respect to their policies on Cuba. Several divisive lines separate</w:t>
      </w:r>
      <w:r w:rsidRPr="00473175">
        <w:rPr>
          <w:sz w:val="12"/>
        </w:rPr>
        <w:t xml:space="preserve"> </w:t>
      </w:r>
      <w:r>
        <w:t>them regarding the most appropriate economic instruments, the property ownership</w:t>
      </w:r>
      <w:r w:rsidRPr="00473175">
        <w:rPr>
          <w:sz w:val="12"/>
        </w:rPr>
        <w:t xml:space="preserve"> </w:t>
      </w:r>
      <w:r>
        <w:t xml:space="preserve">issue, national sovereignty, the type of transition and democracy, as well as </w:t>
      </w:r>
      <w:proofErr w:type="gramStart"/>
      <w:r>
        <w:t xml:space="preserve">the </w:t>
      </w:r>
      <w:r w:rsidRPr="00473175">
        <w:rPr>
          <w:sz w:val="12"/>
        </w:rPr>
        <w:t xml:space="preserve"> </w:t>
      </w:r>
      <w:r>
        <w:t>main</w:t>
      </w:r>
      <w:proofErr w:type="gramEnd"/>
      <w:r>
        <w:t xml:space="preserve"> dialogue partners, and all of these reflect very different philosophies. </w:t>
      </w:r>
      <w:r w:rsidRPr="00473175">
        <w:rPr>
          <w:sz w:val="12"/>
        </w:rPr>
        <w:t xml:space="preserve"> </w:t>
      </w:r>
      <w:r>
        <w:t xml:space="preserve">Despite these basic differences, the strategies chosen by the US and the EU </w:t>
      </w:r>
      <w:proofErr w:type="gramStart"/>
      <w:r>
        <w:t xml:space="preserve">towards </w:t>
      </w:r>
      <w:r w:rsidRPr="00473175">
        <w:rPr>
          <w:sz w:val="12"/>
        </w:rPr>
        <w:t xml:space="preserve"> </w:t>
      </w:r>
      <w:r>
        <w:t>Cuba</w:t>
      </w:r>
      <w:proofErr w:type="gramEnd"/>
      <w:r>
        <w:t xml:space="preserve"> have contributed to consolidating the authoritarian political system. </w:t>
      </w:r>
      <w:proofErr w:type="gramStart"/>
      <w:r>
        <w:t xml:space="preserve">European </w:t>
      </w:r>
      <w:r w:rsidRPr="00473175">
        <w:rPr>
          <w:sz w:val="12"/>
        </w:rPr>
        <w:t xml:space="preserve"> </w:t>
      </w:r>
      <w:r>
        <w:t>investment</w:t>
      </w:r>
      <w:proofErr w:type="gramEnd"/>
      <w:r>
        <w:t xml:space="preserve"> and trade with the </w:t>
      </w:r>
      <w:r w:rsidRPr="00D40892">
        <w:rPr>
          <w:rStyle w:val="StyleBoldUnderline"/>
        </w:rPr>
        <w:t>EU</w:t>
      </w:r>
      <w:r>
        <w:t xml:space="preserve"> – Cuba's main economic partner – </w:t>
      </w:r>
      <w:r w:rsidRPr="00D40892">
        <w:rPr>
          <w:rStyle w:val="StyleBoldUnderline"/>
        </w:rPr>
        <w:t>have helped  Castro to stabilize his regim</w:t>
      </w:r>
      <w:r>
        <w:t xml:space="preserve">e in terms of financial resources, </w:t>
      </w:r>
      <w:r w:rsidRPr="00D40892">
        <w:rPr>
          <w:rStyle w:val="StyleBoldUnderline"/>
        </w:rPr>
        <w:t xml:space="preserve">and the US sanctions </w:t>
      </w:r>
      <w:r w:rsidRPr="00473175">
        <w:rPr>
          <w:sz w:val="12"/>
        </w:rPr>
        <w:t xml:space="preserve"> </w:t>
      </w:r>
      <w:r>
        <w:t xml:space="preserve">policy </w:t>
      </w:r>
      <w:r w:rsidRPr="00D40892">
        <w:rPr>
          <w:rStyle w:val="StyleBoldUnderline"/>
        </w:rPr>
        <w:t>has enabled him to justify it politically with the existence of an external  enemy.</w:t>
      </w:r>
    </w:p>
    <w:p w:rsidR="00E42972" w:rsidRDefault="00E42972" w:rsidP="00E42972">
      <w:r w:rsidRPr="00AA5675">
        <w:rPr>
          <w:rStyle w:val="StyleBoldUnderline"/>
        </w:rPr>
        <w:t>The</w:t>
      </w:r>
      <w:r>
        <w:t xml:space="preserve"> forty-year old </w:t>
      </w:r>
      <w:r w:rsidRPr="00AA5675">
        <w:rPr>
          <w:rStyle w:val="StyleBoldUnderline"/>
        </w:rPr>
        <w:t>transatlantic debate over sanctions or engagement</w:t>
      </w:r>
      <w:r>
        <w:t xml:space="preserve"> in Cuba </w:t>
      </w:r>
      <w:proofErr w:type="gramStart"/>
      <w:r w:rsidRPr="00AA5675">
        <w:rPr>
          <w:rStyle w:val="StyleBoldUnderline"/>
        </w:rPr>
        <w:t>has  been</w:t>
      </w:r>
      <w:proofErr w:type="gramEnd"/>
      <w:r w:rsidRPr="00AA5675">
        <w:rPr>
          <w:rStyle w:val="StyleBoldUnderline"/>
        </w:rPr>
        <w:t xml:space="preserve"> counter-productive</w:t>
      </w:r>
      <w:r>
        <w:t xml:space="preserve"> in that it has worked </w:t>
      </w:r>
      <w:r w:rsidRPr="00AA5675">
        <w:rPr>
          <w:rStyle w:val="StyleBoldUnderline"/>
        </w:rPr>
        <w:t xml:space="preserve">in </w:t>
      </w:r>
      <w:proofErr w:type="spellStart"/>
      <w:r w:rsidRPr="00AA5675">
        <w:rPr>
          <w:rStyle w:val="StyleBoldUnderline"/>
        </w:rPr>
        <w:t>favour</w:t>
      </w:r>
      <w:proofErr w:type="spellEnd"/>
      <w:r w:rsidRPr="00AA5675">
        <w:rPr>
          <w:rStyle w:val="StyleBoldUnderline"/>
        </w:rPr>
        <w:t xml:space="preserve"> of</w:t>
      </w:r>
      <w:r>
        <w:t xml:space="preserve"> the political interests of </w:t>
      </w:r>
      <w:r w:rsidRPr="00473175">
        <w:rPr>
          <w:sz w:val="12"/>
        </w:rPr>
        <w:t xml:space="preserve"> </w:t>
      </w:r>
      <w:r>
        <w:t xml:space="preserve">the </w:t>
      </w:r>
      <w:r w:rsidRPr="00AA5675">
        <w:rPr>
          <w:rStyle w:val="StyleBoldUnderline"/>
        </w:rPr>
        <w:t>Castro</w:t>
      </w:r>
      <w:r>
        <w:t xml:space="preserve"> administration. Despite being a key economic partner and having </w:t>
      </w:r>
      <w:proofErr w:type="gramStart"/>
      <w:r>
        <w:t xml:space="preserve">a </w:t>
      </w:r>
      <w:r w:rsidRPr="00473175">
        <w:rPr>
          <w:sz w:val="12"/>
        </w:rPr>
        <w:t xml:space="preserve"> </w:t>
      </w:r>
      <w:r>
        <w:t>Common</w:t>
      </w:r>
      <w:proofErr w:type="gramEnd"/>
      <w:r>
        <w:t xml:space="preserve"> Position on Cuba, the EU has maintained a low profile as a promoter of </w:t>
      </w:r>
      <w:r w:rsidRPr="00473175">
        <w:rPr>
          <w:sz w:val="12"/>
        </w:rPr>
        <w:t xml:space="preserve"> </w:t>
      </w:r>
      <w:r>
        <w:t xml:space="preserve">democracy in Cuba, compared to the confrontational stance taken by the US. </w:t>
      </w:r>
      <w:proofErr w:type="gramStart"/>
      <w:r>
        <w:t xml:space="preserve">The </w:t>
      </w:r>
      <w:r w:rsidRPr="00473175">
        <w:rPr>
          <w:sz w:val="12"/>
        </w:rPr>
        <w:t xml:space="preserve"> </w:t>
      </w:r>
      <w:r>
        <w:t>EU's</w:t>
      </w:r>
      <w:proofErr w:type="gramEnd"/>
      <w:r>
        <w:t xml:space="preserve"> policy of engagement and conditionality has neither helped to promote </w:t>
      </w:r>
      <w:r w:rsidRPr="00473175">
        <w:rPr>
          <w:sz w:val="12"/>
        </w:rPr>
        <w:t xml:space="preserve"> </w:t>
      </w:r>
      <w:r>
        <w:t xml:space="preserve">openness on the island, nor has it provided a counter-weight to the USA position. </w:t>
      </w:r>
      <w:r w:rsidRPr="00473175">
        <w:rPr>
          <w:sz w:val="12"/>
        </w:rPr>
        <w:t xml:space="preserve"> </w:t>
      </w:r>
      <w:r>
        <w:t xml:space="preserve">In order to become a coherent actor with a view to a future transition in Cuba, </w:t>
      </w:r>
      <w:proofErr w:type="gramStart"/>
      <w:r>
        <w:t xml:space="preserve">the </w:t>
      </w:r>
      <w:r w:rsidRPr="00473175">
        <w:rPr>
          <w:sz w:val="12"/>
        </w:rPr>
        <w:t xml:space="preserve"> </w:t>
      </w:r>
      <w:r>
        <w:t>EU</w:t>
      </w:r>
      <w:proofErr w:type="gramEnd"/>
      <w:r>
        <w:t xml:space="preserve"> should, in the first place, define a common policy, instead of allowing each</w:t>
      </w:r>
      <w:r w:rsidRPr="00473175">
        <w:rPr>
          <w:sz w:val="12"/>
        </w:rPr>
        <w:t xml:space="preserve"> </w:t>
      </w:r>
      <w:r>
        <w:t xml:space="preserve">institution and each government to formulate its own individual strategy based on </w:t>
      </w:r>
      <w:r w:rsidRPr="00473175">
        <w:rPr>
          <w:sz w:val="12"/>
        </w:rPr>
        <w:t xml:space="preserve"> </w:t>
      </w:r>
      <w:r>
        <w:t xml:space="preserve">the general terms set out in the Common Position. To achieve this, an </w:t>
      </w:r>
      <w:proofErr w:type="spellStart"/>
      <w:r>
        <w:t>interinstitutional</w:t>
      </w:r>
      <w:proofErr w:type="spellEnd"/>
      <w:r>
        <w:t xml:space="preserve"> and interdisciplinary working group could be formed to </w:t>
      </w:r>
      <w:proofErr w:type="gramStart"/>
      <w:r>
        <w:t xml:space="preserve">revise </w:t>
      </w:r>
      <w:r w:rsidRPr="00473175">
        <w:rPr>
          <w:sz w:val="12"/>
        </w:rPr>
        <w:t xml:space="preserve"> </w:t>
      </w:r>
      <w:r>
        <w:t>European</w:t>
      </w:r>
      <w:proofErr w:type="gramEnd"/>
      <w:r>
        <w:t xml:space="preserve"> strategy on democracy promotion in Cuba. </w:t>
      </w:r>
    </w:p>
    <w:p w:rsidR="00E42972" w:rsidRDefault="00E42972" w:rsidP="00E42972">
      <w:r>
        <w:t xml:space="preserve">In the second place </w:t>
      </w:r>
      <w:r w:rsidRPr="00AA5675">
        <w:rPr>
          <w:rStyle w:val="StyleBoldUnderline"/>
        </w:rPr>
        <w:t>the EU</w:t>
      </w:r>
      <w:r>
        <w:t xml:space="preserve">, and in particular Spain, </w:t>
      </w:r>
      <w:r w:rsidRPr="00AA5675">
        <w:rPr>
          <w:rStyle w:val="StyleBoldUnderline"/>
        </w:rPr>
        <w:t>should open a dialogue with Latin American</w:t>
      </w:r>
      <w:r>
        <w:t xml:space="preserve"> partners </w:t>
      </w:r>
      <w:r w:rsidRPr="00AA5675">
        <w:rPr>
          <w:rStyle w:val="StyleBoldUnderline"/>
        </w:rPr>
        <w:t>and the US about the future of Cuba. Only a coordinated and consistent action could help to</w:t>
      </w:r>
      <w:r>
        <w:t xml:space="preserve"> </w:t>
      </w:r>
      <w:r w:rsidRPr="00AA5675">
        <w:rPr>
          <w:rStyle w:val="StyleBoldUnderline"/>
        </w:rPr>
        <w:t xml:space="preserve">further a political and economic opening </w:t>
      </w:r>
      <w:proofErr w:type="gramStart"/>
      <w:r w:rsidRPr="00AA5675">
        <w:rPr>
          <w:rStyle w:val="StyleBoldUnderline"/>
        </w:rPr>
        <w:t>in  Cuba</w:t>
      </w:r>
      <w:proofErr w:type="gramEnd"/>
      <w:r w:rsidRPr="00AA5675">
        <w:rPr>
          <w:rStyle w:val="StyleBoldUnderline"/>
        </w:rPr>
        <w:t>.</w:t>
      </w:r>
      <w:r>
        <w:t xml:space="preserve"> </w:t>
      </w:r>
      <w:r w:rsidRPr="00AA5675">
        <w:rPr>
          <w:rStyle w:val="StyleBoldUnderline"/>
        </w:rPr>
        <w:t xml:space="preserve">It is essential to promote changes in Cuba via a multilateral approach </w:t>
      </w:r>
      <w:r>
        <w:t>instead</w:t>
      </w:r>
      <w:r w:rsidRPr="00473175">
        <w:rPr>
          <w:sz w:val="12"/>
        </w:rPr>
        <w:t xml:space="preserve"> </w:t>
      </w:r>
      <w:r>
        <w:t xml:space="preserve">of creating competing agendas. A sine qua non condition for this would be </w:t>
      </w:r>
      <w:proofErr w:type="gramStart"/>
      <w:r>
        <w:t xml:space="preserve">to </w:t>
      </w:r>
      <w:r w:rsidRPr="00473175">
        <w:rPr>
          <w:sz w:val="12"/>
        </w:rPr>
        <w:t xml:space="preserve"> </w:t>
      </w:r>
      <w:r>
        <w:t>substitute</w:t>
      </w:r>
      <w:proofErr w:type="gramEnd"/>
      <w:r>
        <w:t xml:space="preserve"> the ideological debate about the Cuban Revolution for a pragmatic </w:t>
      </w:r>
      <w:r w:rsidRPr="00473175">
        <w:rPr>
          <w:sz w:val="12"/>
        </w:rPr>
        <w:t xml:space="preserve"> </w:t>
      </w:r>
      <w:r>
        <w:t xml:space="preserve">agenda aimed at achieving a more democratic Cuba which would be better </w:t>
      </w:r>
      <w:r w:rsidRPr="00473175">
        <w:rPr>
          <w:sz w:val="12"/>
        </w:rPr>
        <w:t xml:space="preserve"> </w:t>
      </w:r>
      <w:r>
        <w:t>integrated in the community of Western countries.</w:t>
      </w:r>
    </w:p>
    <w:p w:rsidR="00E42972" w:rsidRDefault="00E42972" w:rsidP="00E42972"/>
    <w:p w:rsidR="00E42972" w:rsidRDefault="00B67E30" w:rsidP="00E42972">
      <w:pPr>
        <w:pStyle w:val="Heading4"/>
      </w:pPr>
      <w:r>
        <w:t>The CP guarantees more effective multilateral coordination than the plan</w:t>
      </w:r>
    </w:p>
    <w:p w:rsidR="00E42972" w:rsidRPr="00AA5675" w:rsidRDefault="00E42972" w:rsidP="00E42972">
      <w:proofErr w:type="spellStart"/>
      <w:r w:rsidRPr="00AA5675">
        <w:rPr>
          <w:rStyle w:val="StyleStyleBold12pt"/>
        </w:rPr>
        <w:t>Gratius</w:t>
      </w:r>
      <w:proofErr w:type="spellEnd"/>
      <w:r w:rsidRPr="00AA5675">
        <w:rPr>
          <w:rStyle w:val="StyleStyleBold12pt"/>
        </w:rPr>
        <w:t xml:space="preserve"> 2005</w:t>
      </w:r>
      <w:r w:rsidRPr="00AA5675">
        <w:t>- PhD in Political Sciences from the University of Hamburg</w:t>
      </w:r>
    </w:p>
    <w:p w:rsidR="00E42972" w:rsidRDefault="00E42972" w:rsidP="00E42972">
      <w:proofErr w:type="gramStart"/>
      <w:r>
        <w:t>(Susanne, “Helping Castro?</w:t>
      </w:r>
      <w:proofErr w:type="gramEnd"/>
      <w:r>
        <w:t xml:space="preserve"> EU and US policies towards Cuba”, FRIDE, 10/2005, </w:t>
      </w:r>
      <w:proofErr w:type="spellStart"/>
      <w:r>
        <w:t>google</w:t>
      </w:r>
      <w:proofErr w:type="spellEnd"/>
      <w:r>
        <w:t xml:space="preserve"> </w:t>
      </w:r>
      <w:proofErr w:type="gramStart"/>
      <w:r>
        <w:t>scholar )</w:t>
      </w:r>
      <w:proofErr w:type="gramEnd"/>
      <w:r>
        <w:t>//KW</w:t>
      </w:r>
    </w:p>
    <w:p w:rsidR="00E42972" w:rsidRDefault="00E42972" w:rsidP="00E42972"/>
    <w:p w:rsidR="00E42972" w:rsidRDefault="00E42972" w:rsidP="00E42972">
      <w:r>
        <w:t xml:space="preserve">Constructing a transatlantic platform? </w:t>
      </w:r>
      <w:r w:rsidRPr="00473175">
        <w:rPr>
          <w:sz w:val="12"/>
        </w:rPr>
        <w:t xml:space="preserve"> </w:t>
      </w:r>
      <w:r>
        <w:t xml:space="preserve">This last initiative would imply </w:t>
      </w:r>
      <w:proofErr w:type="gramStart"/>
      <w:r w:rsidRPr="00AA5675">
        <w:rPr>
          <w:rStyle w:val="StyleBoldUnderline"/>
        </w:rPr>
        <w:t>abandoning</w:t>
      </w:r>
      <w:r>
        <w:t xml:space="preserve"> </w:t>
      </w:r>
      <w:r w:rsidRPr="00473175">
        <w:rPr>
          <w:sz w:val="12"/>
        </w:rPr>
        <w:t xml:space="preserve"> </w:t>
      </w:r>
      <w:r>
        <w:t>reactive</w:t>
      </w:r>
      <w:proofErr w:type="gramEnd"/>
      <w:r>
        <w:t xml:space="preserve"> </w:t>
      </w:r>
      <w:r w:rsidRPr="00AA5675">
        <w:rPr>
          <w:rStyle w:val="StyleBoldUnderline"/>
        </w:rPr>
        <w:t xml:space="preserve">EU policy and replacing it with </w:t>
      </w:r>
      <w:r w:rsidRPr="00AA5675">
        <w:t xml:space="preserve">an  active strategy in </w:t>
      </w:r>
      <w:proofErr w:type="spellStart"/>
      <w:r w:rsidRPr="00AA5675">
        <w:t>favour</w:t>
      </w:r>
      <w:proofErr w:type="spellEnd"/>
      <w:r w:rsidRPr="00AA5675">
        <w:t xml:space="preserve"> of</w:t>
      </w:r>
      <w:r w:rsidRPr="00AA5675">
        <w:rPr>
          <w:rStyle w:val="StyleBoldUnderline"/>
        </w:rPr>
        <w:t xml:space="preserve"> a multilateral approach to promoting democracy in Cuba</w:t>
      </w:r>
      <w:r>
        <w:t>. In</w:t>
      </w:r>
      <w:r w:rsidRPr="00473175">
        <w:rPr>
          <w:sz w:val="12"/>
        </w:rPr>
        <w:t xml:space="preserve"> </w:t>
      </w:r>
      <w:r>
        <w:t xml:space="preserve">their own economic interest, sooner </w:t>
      </w:r>
      <w:proofErr w:type="spellStart"/>
      <w:r>
        <w:t>of</w:t>
      </w:r>
      <w:proofErr w:type="spellEnd"/>
      <w:r>
        <w:t xml:space="preserve"> later, </w:t>
      </w:r>
      <w:r w:rsidRPr="00AA5675">
        <w:rPr>
          <w:rStyle w:val="StyleBoldUnderline"/>
        </w:rPr>
        <w:t>the US, Canada, the EU and</w:t>
      </w:r>
      <w:r>
        <w:t xml:space="preserve"> those Latin American</w:t>
      </w:r>
      <w:r w:rsidRPr="00473175">
        <w:rPr>
          <w:sz w:val="12"/>
        </w:rPr>
        <w:t xml:space="preserve"> </w:t>
      </w:r>
      <w:r>
        <w:t>countries who invest in the island (</w:t>
      </w:r>
      <w:r w:rsidRPr="00AA5675">
        <w:rPr>
          <w:rStyle w:val="StyleBoldUnderline"/>
        </w:rPr>
        <w:t>Brazil</w:t>
      </w:r>
      <w:proofErr w:type="gramStart"/>
      <w:r w:rsidRPr="00AA5675">
        <w:rPr>
          <w:rStyle w:val="StyleBoldUnderline"/>
        </w:rPr>
        <w:t>,  Argentina</w:t>
      </w:r>
      <w:proofErr w:type="gramEnd"/>
      <w:r w:rsidRPr="00AA5675">
        <w:rPr>
          <w:rStyle w:val="StyleBoldUnderline"/>
        </w:rPr>
        <w:t xml:space="preserve"> and Venezuela</w:t>
      </w:r>
      <w:r>
        <w:t xml:space="preserve">) </w:t>
      </w:r>
      <w:r w:rsidRPr="00AA5675">
        <w:rPr>
          <w:rStyle w:val="StyleBoldUnderline"/>
        </w:rPr>
        <w:t xml:space="preserve">will have to reach an  agreement about the Cuban issue, </w:t>
      </w:r>
      <w:r>
        <w:t>because the</w:t>
      </w:r>
      <w:r w:rsidRPr="00473175">
        <w:rPr>
          <w:sz w:val="12"/>
        </w:rPr>
        <w:t xml:space="preserve"> </w:t>
      </w:r>
      <w:r>
        <w:t xml:space="preserve">Helms-Burton Act affects all their interests and </w:t>
      </w:r>
      <w:r w:rsidRPr="00473175">
        <w:rPr>
          <w:sz w:val="12"/>
        </w:rPr>
        <w:t xml:space="preserve"> </w:t>
      </w:r>
      <w:r>
        <w:t xml:space="preserve">requires a long-term solution once a </w:t>
      </w:r>
      <w:r w:rsidRPr="00473175">
        <w:rPr>
          <w:sz w:val="12"/>
        </w:rPr>
        <w:t xml:space="preserve"> </w:t>
      </w:r>
      <w:r>
        <w:t xml:space="preserve">transformation starts in Cuba. </w:t>
      </w:r>
    </w:p>
    <w:p w:rsidR="00E42972" w:rsidRDefault="00E42972" w:rsidP="00E42972">
      <w:r>
        <w:t xml:space="preserve">The present impasse of </w:t>
      </w:r>
      <w:r w:rsidRPr="00AA5675">
        <w:rPr>
          <w:rStyle w:val="StyleBoldUnderline"/>
        </w:rPr>
        <w:t xml:space="preserve">the main external </w:t>
      </w:r>
      <w:proofErr w:type="gramStart"/>
      <w:r w:rsidRPr="00AA5675">
        <w:rPr>
          <w:rStyle w:val="StyleBoldUnderline"/>
        </w:rPr>
        <w:t>actors</w:t>
      </w:r>
      <w:r>
        <w:t xml:space="preserve"> </w:t>
      </w:r>
      <w:r w:rsidRPr="00473175">
        <w:rPr>
          <w:sz w:val="12"/>
        </w:rPr>
        <w:t xml:space="preserve"> </w:t>
      </w:r>
      <w:r>
        <w:t>only</w:t>
      </w:r>
      <w:proofErr w:type="gramEnd"/>
      <w:r>
        <w:t xml:space="preserve"> creates political deadlock in Cuba and </w:t>
      </w:r>
      <w:r w:rsidRPr="00473175">
        <w:rPr>
          <w:sz w:val="12"/>
        </w:rPr>
        <w:t xml:space="preserve"> </w:t>
      </w:r>
      <w:r>
        <w:t xml:space="preserve">delays a democratic transition. If each one of </w:t>
      </w:r>
      <w:proofErr w:type="gramStart"/>
      <w:r>
        <w:t xml:space="preserve">the </w:t>
      </w:r>
      <w:r w:rsidRPr="00473175">
        <w:rPr>
          <w:sz w:val="12"/>
        </w:rPr>
        <w:t xml:space="preserve"> </w:t>
      </w:r>
      <w:r>
        <w:t>parties</w:t>
      </w:r>
      <w:proofErr w:type="gramEnd"/>
      <w:r>
        <w:t xml:space="preserve"> involved continues with the same practice</w:t>
      </w:r>
      <w:r w:rsidRPr="00473175">
        <w:rPr>
          <w:sz w:val="12"/>
        </w:rPr>
        <w:t xml:space="preserve"> </w:t>
      </w:r>
      <w:r>
        <w:t xml:space="preserve">– the US with its policy of tightened sanctions; </w:t>
      </w:r>
      <w:r w:rsidRPr="00473175">
        <w:rPr>
          <w:sz w:val="12"/>
        </w:rPr>
        <w:t xml:space="preserve"> </w:t>
      </w:r>
      <w:r>
        <w:t xml:space="preserve">the EU with its democratic conditioning; Latin </w:t>
      </w:r>
      <w:r w:rsidRPr="00473175">
        <w:rPr>
          <w:sz w:val="12"/>
        </w:rPr>
        <w:t xml:space="preserve"> </w:t>
      </w:r>
      <w:r>
        <w:t xml:space="preserve">America and the EU with their condemnation of </w:t>
      </w:r>
      <w:r w:rsidRPr="00473175">
        <w:rPr>
          <w:sz w:val="12"/>
        </w:rPr>
        <w:t xml:space="preserve"> </w:t>
      </w:r>
      <w:r>
        <w:t>the embargo and policy of engagement–, they</w:t>
      </w:r>
      <w:r w:rsidRPr="00473175">
        <w:rPr>
          <w:sz w:val="12"/>
        </w:rPr>
        <w:t xml:space="preserve"> </w:t>
      </w:r>
      <w:r>
        <w:t xml:space="preserve">will continue to contribute to political paralysis </w:t>
      </w:r>
      <w:r w:rsidRPr="00473175">
        <w:rPr>
          <w:sz w:val="12"/>
        </w:rPr>
        <w:t xml:space="preserve"> </w:t>
      </w:r>
      <w:r>
        <w:t>in Cuba. Remembering the words of former</w:t>
      </w:r>
      <w:r w:rsidRPr="00473175">
        <w:rPr>
          <w:sz w:val="12"/>
        </w:rPr>
        <w:t xml:space="preserve"> </w:t>
      </w:r>
      <w:r>
        <w:t xml:space="preserve">president of the Spanish Government, José </w:t>
      </w:r>
      <w:proofErr w:type="spellStart"/>
      <w:proofErr w:type="gramStart"/>
      <w:r>
        <w:t>María</w:t>
      </w:r>
      <w:proofErr w:type="spellEnd"/>
      <w:r>
        <w:t xml:space="preserve"> </w:t>
      </w:r>
      <w:r w:rsidRPr="00473175">
        <w:rPr>
          <w:sz w:val="12"/>
        </w:rPr>
        <w:t xml:space="preserve"> </w:t>
      </w:r>
      <w:r>
        <w:t>Aznar</w:t>
      </w:r>
      <w:proofErr w:type="gramEnd"/>
      <w:r>
        <w:t xml:space="preserve">, someone will have to "mover </w:t>
      </w:r>
      <w:proofErr w:type="spellStart"/>
      <w:r>
        <w:t>pieza</w:t>
      </w:r>
      <w:proofErr w:type="spellEnd"/>
      <w:r>
        <w:t xml:space="preserve">" on </w:t>
      </w:r>
      <w:r w:rsidRPr="00473175">
        <w:rPr>
          <w:sz w:val="12"/>
        </w:rPr>
        <w:t xml:space="preserve"> </w:t>
      </w:r>
      <w:r>
        <w:t xml:space="preserve">the Cuban board. </w:t>
      </w:r>
      <w:r w:rsidRPr="00AA5675">
        <w:rPr>
          <w:rStyle w:val="StyleBoldUnderline"/>
        </w:rPr>
        <w:t xml:space="preserve">If Latin America, the US </w:t>
      </w:r>
      <w:proofErr w:type="gramStart"/>
      <w:r w:rsidRPr="00AA5675">
        <w:rPr>
          <w:rStyle w:val="StyleBoldUnderline"/>
        </w:rPr>
        <w:t>and  the</w:t>
      </w:r>
      <w:proofErr w:type="gramEnd"/>
      <w:r w:rsidRPr="00AA5675">
        <w:rPr>
          <w:rStyle w:val="StyleBoldUnderline"/>
        </w:rPr>
        <w:t xml:space="preserve"> EU continue to follow separate paths, they will not promote a democratic transition in Cuba</w:t>
      </w:r>
      <w:r>
        <w:t xml:space="preserve">. </w:t>
      </w:r>
      <w:r w:rsidRPr="00473175">
        <w:rPr>
          <w:sz w:val="12"/>
        </w:rPr>
        <w:t xml:space="preserve"> </w:t>
      </w:r>
      <w:r>
        <w:t xml:space="preserve">Instead they will block this path. </w:t>
      </w:r>
    </w:p>
    <w:p w:rsidR="00E42972" w:rsidRDefault="00E42972" w:rsidP="00E42972">
      <w:r w:rsidRPr="00AA5675">
        <w:rPr>
          <w:rStyle w:val="StyleBoldUnderline"/>
        </w:rPr>
        <w:t xml:space="preserve">Concrete initiatives could pave the way for </w:t>
      </w:r>
      <w:proofErr w:type="gramStart"/>
      <w:r w:rsidRPr="00AA5675">
        <w:rPr>
          <w:rStyle w:val="StyleBoldUnderline"/>
        </w:rPr>
        <w:t>a  common</w:t>
      </w:r>
      <w:proofErr w:type="gramEnd"/>
      <w:r w:rsidRPr="00AA5675">
        <w:rPr>
          <w:rStyle w:val="StyleBoldUnderline"/>
        </w:rPr>
        <w:t xml:space="preserve"> policy on Cuba</w:t>
      </w:r>
      <w:r>
        <w:t>. A first proposal would</w:t>
      </w:r>
      <w:r w:rsidRPr="00DE675B">
        <w:rPr>
          <w:sz w:val="12"/>
        </w:rPr>
        <w:t xml:space="preserve"> </w:t>
      </w:r>
      <w:r>
        <w:t xml:space="preserve">be to include the issue on the agenda of </w:t>
      </w:r>
      <w:proofErr w:type="gramStart"/>
      <w:r>
        <w:t xml:space="preserve">the </w:t>
      </w:r>
      <w:r w:rsidRPr="00DE675B">
        <w:rPr>
          <w:sz w:val="12"/>
        </w:rPr>
        <w:t xml:space="preserve"> </w:t>
      </w:r>
      <w:r>
        <w:t>Transatlantic</w:t>
      </w:r>
      <w:proofErr w:type="gramEnd"/>
      <w:r>
        <w:t xml:space="preserve"> Summits between the EU and the</w:t>
      </w:r>
      <w:r w:rsidRPr="00DE675B">
        <w:rPr>
          <w:sz w:val="12"/>
        </w:rPr>
        <w:t xml:space="preserve"> </w:t>
      </w:r>
      <w:r>
        <w:t xml:space="preserve">US and/or to create a common evaluation group </w:t>
      </w:r>
      <w:r w:rsidRPr="00DE675B">
        <w:rPr>
          <w:sz w:val="12"/>
        </w:rPr>
        <w:t xml:space="preserve"> </w:t>
      </w:r>
      <w:r>
        <w:t>for this matter. Similarly, by taking advantage of</w:t>
      </w:r>
      <w:r w:rsidRPr="00DE675B">
        <w:rPr>
          <w:sz w:val="12"/>
        </w:rPr>
        <w:t xml:space="preserve"> </w:t>
      </w:r>
      <w:r>
        <w:t xml:space="preserve">the multiple forums for political dialogue </w:t>
      </w:r>
      <w:proofErr w:type="gramStart"/>
      <w:r>
        <w:t xml:space="preserve">that </w:t>
      </w:r>
      <w:r w:rsidRPr="00DE675B">
        <w:rPr>
          <w:sz w:val="12"/>
        </w:rPr>
        <w:t xml:space="preserve"> </w:t>
      </w:r>
      <w:r>
        <w:t>exist</w:t>
      </w:r>
      <w:proofErr w:type="gramEnd"/>
      <w:r>
        <w:t xml:space="preserve"> at inter-regional level, the EU should </w:t>
      </w:r>
      <w:r w:rsidRPr="00DE675B">
        <w:rPr>
          <w:sz w:val="12"/>
        </w:rPr>
        <w:t xml:space="preserve"> </w:t>
      </w:r>
      <w:r>
        <w:t xml:space="preserve">design a common agenda with Latin America on </w:t>
      </w:r>
      <w:r w:rsidRPr="00DE675B">
        <w:rPr>
          <w:sz w:val="12"/>
        </w:rPr>
        <w:t xml:space="preserve"> </w:t>
      </w:r>
      <w:r>
        <w:t xml:space="preserve">the Cuban issue. The Transatlantic Summits </w:t>
      </w:r>
      <w:proofErr w:type="gramStart"/>
      <w:r>
        <w:t xml:space="preserve">and </w:t>
      </w:r>
      <w:r w:rsidRPr="00DE675B">
        <w:rPr>
          <w:sz w:val="12"/>
        </w:rPr>
        <w:t xml:space="preserve"> </w:t>
      </w:r>
      <w:r>
        <w:t>the</w:t>
      </w:r>
      <w:proofErr w:type="gramEnd"/>
      <w:r>
        <w:t xml:space="preserve"> European-Latin American Summits could be</w:t>
      </w:r>
      <w:r w:rsidRPr="00DE675B">
        <w:rPr>
          <w:sz w:val="12"/>
        </w:rPr>
        <w:t xml:space="preserve"> </w:t>
      </w:r>
      <w:r>
        <w:t>the two most suitable summits in which to talk</w:t>
      </w:r>
      <w:r w:rsidRPr="00DE675B">
        <w:rPr>
          <w:sz w:val="12"/>
        </w:rPr>
        <w:t xml:space="preserve"> </w:t>
      </w:r>
      <w:r>
        <w:t>about the Cuban question separately, before</w:t>
      </w:r>
      <w:r w:rsidRPr="00DE675B">
        <w:rPr>
          <w:sz w:val="12"/>
        </w:rPr>
        <w:t xml:space="preserve"> </w:t>
      </w:r>
      <w:r>
        <w:t xml:space="preserve">thinking about formulating a trilateral agenda. </w:t>
      </w:r>
      <w:r w:rsidRPr="00DE675B">
        <w:rPr>
          <w:sz w:val="12"/>
        </w:rPr>
        <w:t xml:space="preserve"> </w:t>
      </w:r>
      <w:r w:rsidRPr="00AA5675">
        <w:rPr>
          <w:rStyle w:val="StyleBoldUnderline"/>
        </w:rPr>
        <w:t xml:space="preserve">Only coordinated action will help promote </w:t>
      </w:r>
      <w:proofErr w:type="gramStart"/>
      <w:r w:rsidRPr="00AA5675">
        <w:rPr>
          <w:rStyle w:val="StyleBoldUnderline"/>
        </w:rPr>
        <w:t>a  peaceful</w:t>
      </w:r>
      <w:proofErr w:type="gramEnd"/>
      <w:r w:rsidRPr="00AA5675">
        <w:rPr>
          <w:rStyle w:val="StyleBoldUnderline"/>
        </w:rPr>
        <w:t xml:space="preserve"> transition to democracy and economic  openness in Cuba. The different policies </w:t>
      </w:r>
      <w:r>
        <w:t>of the</w:t>
      </w:r>
      <w:r w:rsidRPr="00DE675B">
        <w:rPr>
          <w:sz w:val="12"/>
        </w:rPr>
        <w:t xml:space="preserve"> </w:t>
      </w:r>
      <w:r>
        <w:t xml:space="preserve">EU, the US and certain Latin American </w:t>
      </w:r>
      <w:proofErr w:type="gramStart"/>
      <w:r>
        <w:t xml:space="preserve">countries </w:t>
      </w:r>
      <w:r w:rsidRPr="00DE675B">
        <w:rPr>
          <w:sz w:val="12"/>
        </w:rPr>
        <w:t xml:space="preserve"> </w:t>
      </w:r>
      <w:r w:rsidRPr="00AA5675">
        <w:rPr>
          <w:rStyle w:val="StyleBoldUnderline"/>
        </w:rPr>
        <w:t>will</w:t>
      </w:r>
      <w:proofErr w:type="gramEnd"/>
      <w:r w:rsidRPr="00AA5675">
        <w:rPr>
          <w:rStyle w:val="StyleBoldUnderline"/>
        </w:rPr>
        <w:t xml:space="preserve"> only contribute to the longevity of the Cuban regime.</w:t>
      </w:r>
      <w:r>
        <w:t xml:space="preserve"> Although it might be naïve to</w:t>
      </w:r>
      <w:r w:rsidRPr="00DE675B">
        <w:rPr>
          <w:sz w:val="12"/>
        </w:rPr>
        <w:t xml:space="preserve"> </w:t>
      </w:r>
      <w:r>
        <w:t>pursue a common platform</w:t>
      </w:r>
      <w:r w:rsidRPr="00AA5675">
        <w:rPr>
          <w:rStyle w:val="StyleBoldUnderline"/>
        </w:rPr>
        <w:t>, it would be worth thinking about</w:t>
      </w:r>
      <w:r>
        <w:t xml:space="preserve"> the possibility of </w:t>
      </w:r>
      <w:r w:rsidRPr="00AA5675">
        <w:rPr>
          <w:rStyle w:val="StyleBoldUnderline"/>
        </w:rPr>
        <w:t>promoting democracy in Cuba by multilateral means</w:t>
      </w:r>
      <w:r>
        <w:t xml:space="preserve"> </w:t>
      </w:r>
      <w:proofErr w:type="gramStart"/>
      <w:r>
        <w:t xml:space="preserve">instead </w:t>
      </w:r>
      <w:r w:rsidRPr="00DE675B">
        <w:rPr>
          <w:sz w:val="12"/>
        </w:rPr>
        <w:t xml:space="preserve"> </w:t>
      </w:r>
      <w:r>
        <w:t>of</w:t>
      </w:r>
      <w:proofErr w:type="gramEnd"/>
      <w:r>
        <w:t xml:space="preserve"> creating competing agendas. </w:t>
      </w:r>
      <w:r w:rsidRPr="00AA5675">
        <w:rPr>
          <w:rStyle w:val="StyleBoldUnderline"/>
        </w:rPr>
        <w:t xml:space="preserve">The </w:t>
      </w:r>
      <w:proofErr w:type="gramStart"/>
      <w:r w:rsidRPr="00AA5675">
        <w:rPr>
          <w:rStyle w:val="StyleBoldUnderline"/>
        </w:rPr>
        <w:t>minimum  common</w:t>
      </w:r>
      <w:proofErr w:type="gramEnd"/>
      <w:r w:rsidRPr="00AA5675">
        <w:rPr>
          <w:rStyle w:val="StyleBoldUnderline"/>
        </w:rPr>
        <w:t xml:space="preserve"> denominator</w:t>
      </w:r>
      <w:r>
        <w:t xml:space="preserve"> for all sides </w:t>
      </w:r>
      <w:r w:rsidRPr="00AA5675">
        <w:rPr>
          <w:rStyle w:val="StyleBoldUnderline"/>
        </w:rPr>
        <w:t>would be the  interest in a democratic Cuba and in economic  engagement.</w:t>
      </w:r>
      <w:r>
        <w:t xml:space="preserve"> A sine qua non condition for this</w:t>
      </w:r>
      <w:r w:rsidRPr="00DE675B">
        <w:rPr>
          <w:sz w:val="12"/>
        </w:rPr>
        <w:t xml:space="preserve"> </w:t>
      </w:r>
      <w:r>
        <w:t xml:space="preserve">would be to replace the old ideological </w:t>
      </w:r>
      <w:proofErr w:type="gramStart"/>
      <w:r>
        <w:t xml:space="preserve">debate </w:t>
      </w:r>
      <w:r w:rsidRPr="00DE675B">
        <w:rPr>
          <w:sz w:val="12"/>
        </w:rPr>
        <w:t xml:space="preserve"> </w:t>
      </w:r>
      <w:r>
        <w:t>over</w:t>
      </w:r>
      <w:proofErr w:type="gramEnd"/>
      <w:r>
        <w:t xml:space="preserve"> the Cuban Revolution, which creates </w:t>
      </w:r>
      <w:r w:rsidRPr="00DE675B">
        <w:rPr>
          <w:sz w:val="12"/>
        </w:rPr>
        <w:t xml:space="preserve"> </w:t>
      </w:r>
      <w:r>
        <w:t xml:space="preserve">divisive lines within each political party, for a </w:t>
      </w:r>
      <w:r w:rsidRPr="00DE675B">
        <w:rPr>
          <w:sz w:val="12"/>
        </w:rPr>
        <w:t xml:space="preserve"> </w:t>
      </w:r>
      <w:r>
        <w:t xml:space="preserve">pragmatic agenda with the common goal of a </w:t>
      </w:r>
      <w:r w:rsidRPr="00DE675B">
        <w:rPr>
          <w:sz w:val="12"/>
        </w:rPr>
        <w:t xml:space="preserve"> </w:t>
      </w:r>
      <w:r>
        <w:t xml:space="preserve">more democratic Cuba better integrated in the </w:t>
      </w:r>
      <w:r w:rsidRPr="00DE675B">
        <w:rPr>
          <w:sz w:val="12"/>
        </w:rPr>
        <w:t xml:space="preserve"> </w:t>
      </w:r>
      <w:r>
        <w:t xml:space="preserve">International Community. </w:t>
      </w:r>
    </w:p>
    <w:p w:rsidR="00E42972" w:rsidRDefault="00E42972" w:rsidP="00E42972"/>
    <w:p w:rsidR="00E42972" w:rsidRDefault="00E42972" w:rsidP="00E42972"/>
    <w:p w:rsidR="00E42972" w:rsidRPr="00D17C4E" w:rsidRDefault="00E42972" w:rsidP="00E42972"/>
    <w:p w:rsidR="00E42972" w:rsidRPr="006C3965" w:rsidRDefault="00E42972" w:rsidP="00E42972">
      <w:pPr>
        <w:pStyle w:val="Heading4"/>
        <w:rPr>
          <w:rStyle w:val="StyleStyleBold12pt"/>
          <w:b/>
        </w:rPr>
      </w:pPr>
      <w:r>
        <w:rPr>
          <w:rStyle w:val="StyleStyleBold12pt"/>
          <w:b/>
        </w:rPr>
        <w:t>Multilateral cooperation on other foreign disputes now</w:t>
      </w:r>
    </w:p>
    <w:p w:rsidR="00E42972" w:rsidRPr="006C3965" w:rsidRDefault="00E42972" w:rsidP="00E42972">
      <w:pPr>
        <w:rPr>
          <w:rStyle w:val="StyleStyleBold12pt"/>
        </w:rPr>
      </w:pPr>
      <w:proofErr w:type="spellStart"/>
      <w:r w:rsidRPr="006C3965">
        <w:rPr>
          <w:rStyle w:val="StyleStyleBold12pt"/>
        </w:rPr>
        <w:t>Hurthoue</w:t>
      </w:r>
      <w:proofErr w:type="spellEnd"/>
      <w:r w:rsidRPr="006C3965">
        <w:rPr>
          <w:rStyle w:val="StyleStyleBold12pt"/>
        </w:rPr>
        <w:t xml:space="preserve"> and </w:t>
      </w:r>
      <w:proofErr w:type="spellStart"/>
      <w:r w:rsidRPr="006C3965">
        <w:rPr>
          <w:rStyle w:val="StyleStyleBold12pt"/>
        </w:rPr>
        <w:t>Ayuso</w:t>
      </w:r>
      <w:proofErr w:type="spellEnd"/>
      <w:r w:rsidRPr="006C3965">
        <w:rPr>
          <w:rStyle w:val="StyleStyleBold12pt"/>
        </w:rPr>
        <w:t xml:space="preserve"> 2010</w:t>
      </w:r>
    </w:p>
    <w:p w:rsidR="00E42972" w:rsidRDefault="00E42972" w:rsidP="00E42972">
      <w:proofErr w:type="gramStart"/>
      <w:r>
        <w:t>(Guy and Tomas, “One Year Is Gone.</w:t>
      </w:r>
      <w:proofErr w:type="gramEnd"/>
      <w:r>
        <w:t xml:space="preserve"> Will Obama Still Deliver on Latin America and Brazil?”</w:t>
      </w:r>
      <w:proofErr w:type="gramStart"/>
      <w:r>
        <w:t>,</w:t>
      </w:r>
      <w:proofErr w:type="spellStart"/>
      <w:r>
        <w:t>Brazzil</w:t>
      </w:r>
      <w:proofErr w:type="spellEnd"/>
      <w:proofErr w:type="gramEnd"/>
      <w:r>
        <w:t xml:space="preserve">,  1/28/10, </w:t>
      </w:r>
      <w:proofErr w:type="spellStart"/>
      <w:r>
        <w:t>proquest</w:t>
      </w:r>
      <w:proofErr w:type="spellEnd"/>
      <w:r>
        <w:t>)//KW</w:t>
      </w:r>
    </w:p>
    <w:p w:rsidR="00E42972" w:rsidRDefault="00E42972" w:rsidP="00E42972"/>
    <w:p w:rsidR="00E42972" w:rsidRDefault="00E42972" w:rsidP="00E42972">
      <w:r>
        <w:t>Indomitable Brazil</w:t>
      </w:r>
    </w:p>
    <w:p w:rsidR="00E42972" w:rsidRDefault="00E42972" w:rsidP="00E42972">
      <w:r>
        <w:t>Much like the rest of Latin America's engagement with Washington during 2009, the story of Brazil's rapport with the U.S., at the dawn of Barack Obama and coinciding with the twilight of Lula da Silva, has taken place in two acts, with the coup in Honduras representing the pivotal event.</w:t>
      </w:r>
    </w:p>
    <w:p w:rsidR="00E42972" w:rsidRDefault="00E42972" w:rsidP="00E42972">
      <w:r>
        <w:t>Prior to June 28, the leaders built on former President Bush's efforts to establish a strong, if shallow relationship between Brasilia and Washington. However, the institutional explosion witnessed in Honduras was the first in a series of notable ruptures between the governments, culminating with Lula referring to Obama as a "disappointment."</w:t>
      </w:r>
    </w:p>
    <w:p w:rsidR="00E42972" w:rsidRPr="00D1249A" w:rsidRDefault="00E42972" w:rsidP="00E42972">
      <w:pPr>
        <w:rPr>
          <w:rStyle w:val="StyleBoldUnderline"/>
        </w:rPr>
      </w:pPr>
      <w:r>
        <w:lastRenderedPageBreak/>
        <w:t>Nevertheless, Lula is in the last year of his final term, and as sure a</w:t>
      </w:r>
      <w:r w:rsidRPr="00D1249A">
        <w:rPr>
          <w:rStyle w:val="StyleBoldUnderline"/>
        </w:rPr>
        <w:t xml:space="preserve">s Brazil's global profile will continue to rise </w:t>
      </w:r>
      <w:r>
        <w:t xml:space="preserve">after he steps down, the </w:t>
      </w:r>
      <w:r w:rsidRPr="00D1249A">
        <w:rPr>
          <w:rStyle w:val="StyleBoldUnderline"/>
        </w:rPr>
        <w:t>Obama</w:t>
      </w:r>
      <w:r>
        <w:t xml:space="preserve"> Administration</w:t>
      </w:r>
      <w:r w:rsidRPr="00D1249A">
        <w:rPr>
          <w:rStyle w:val="StyleBoldUnderline"/>
        </w:rPr>
        <w:t>'s multipolar worldview must include the South American giant.</w:t>
      </w:r>
    </w:p>
    <w:p w:rsidR="00E42972" w:rsidRDefault="00E42972" w:rsidP="00E42972">
      <w:r w:rsidRPr="00D1249A">
        <w:rPr>
          <w:rStyle w:val="StyleBoldUnderline"/>
        </w:rPr>
        <w:t>Brazil's intentions to become,</w:t>
      </w:r>
      <w:r>
        <w:t xml:space="preserve"> if it is not already</w:t>
      </w:r>
      <w:r w:rsidRPr="00D1249A">
        <w:rPr>
          <w:rStyle w:val="StyleBoldUnderline"/>
        </w:rPr>
        <w:t>, a</w:t>
      </w:r>
      <w:r>
        <w:t xml:space="preserve"> truly non-aligned </w:t>
      </w:r>
      <w:r w:rsidRPr="00D1249A">
        <w:rPr>
          <w:rStyle w:val="StyleBoldUnderline"/>
        </w:rPr>
        <w:t>superpower</w:t>
      </w:r>
      <w:r>
        <w:t xml:space="preserve"> which </w:t>
      </w:r>
      <w:r w:rsidRPr="00D1249A">
        <w:rPr>
          <w:rStyle w:val="StyleBoldUnderline"/>
        </w:rPr>
        <w:t xml:space="preserve">can wield </w:t>
      </w:r>
      <w:r w:rsidRPr="00D1249A">
        <w:t>great</w:t>
      </w:r>
      <w:r>
        <w:t xml:space="preserve"> </w:t>
      </w:r>
      <w:r w:rsidRPr="00D1249A">
        <w:rPr>
          <w:rStyle w:val="StyleBoldUnderline"/>
        </w:rPr>
        <w:t>influence on</w:t>
      </w:r>
      <w:r>
        <w:t xml:space="preserve"> climate change </w:t>
      </w:r>
      <w:r w:rsidRPr="00D1249A">
        <w:rPr>
          <w:rStyle w:val="StyleBoldUnderline"/>
        </w:rPr>
        <w:t>negotiations</w:t>
      </w:r>
      <w:r>
        <w:t xml:space="preserve">, </w:t>
      </w:r>
      <w:r w:rsidRPr="00D1249A">
        <w:rPr>
          <w:rStyle w:val="StyleBoldUnderline"/>
        </w:rPr>
        <w:t xml:space="preserve">vie for a </w:t>
      </w:r>
      <w:r>
        <w:t xml:space="preserve">permanent </w:t>
      </w:r>
      <w:r w:rsidRPr="00D1249A">
        <w:rPr>
          <w:rStyle w:val="StyleBoldUnderline"/>
        </w:rPr>
        <w:t>seat on the UN Security Council, seek to protect democracy</w:t>
      </w:r>
      <w:r>
        <w:t xml:space="preserve"> in its sphere of influence and inject itself into the Middle East peace process, </w:t>
      </w:r>
      <w:proofErr w:type="gramStart"/>
      <w:r>
        <w:t>have</w:t>
      </w:r>
      <w:proofErr w:type="gramEnd"/>
      <w:r>
        <w:t xml:space="preserve"> been made perfectly clear in 2009.</w:t>
      </w:r>
    </w:p>
    <w:p w:rsidR="00E42972" w:rsidRDefault="00E42972" w:rsidP="00E42972">
      <w:r>
        <w:t xml:space="preserve">Iranian President Mahmoud Ahmadinejad's controversial state visit in November rubbed Washington the wrong way, but it is this very relationship of mutual respect, despite some divergent interests, that President Obama should seek out with Brazil. Natural allies who in fact share many common concerns, </w:t>
      </w:r>
      <w:r w:rsidRPr="00D1249A">
        <w:rPr>
          <w:rStyle w:val="StyleBoldUnderline"/>
        </w:rPr>
        <w:t>the U.S. and Brazil have developed</w:t>
      </w:r>
      <w:r>
        <w:t xml:space="preserve"> what could be </w:t>
      </w:r>
      <w:r w:rsidRPr="00D1249A">
        <w:rPr>
          <w:rStyle w:val="StyleBoldUnderline"/>
        </w:rPr>
        <w:t>the beginnings of a resilient rapport</w:t>
      </w:r>
      <w:r>
        <w:t xml:space="preserve"> that can be expected to weather occasional differences and disagreements.</w:t>
      </w:r>
    </w:p>
    <w:p w:rsidR="00E42972" w:rsidRDefault="00E42972" w:rsidP="00E42972">
      <w:r>
        <w:t xml:space="preserve">After a few tense months of public verbal sparring (and sometimes worse) regarding the Honduran crisis, the Colombian base controversy and the Ahmadinejad visit, President </w:t>
      </w:r>
      <w:r w:rsidRPr="004522CD">
        <w:rPr>
          <w:rStyle w:val="StyleBoldUnderline"/>
        </w:rPr>
        <w:t>Obama</w:t>
      </w:r>
      <w:r>
        <w:t xml:space="preserve"> has </w:t>
      </w:r>
      <w:r w:rsidRPr="004522CD">
        <w:rPr>
          <w:rStyle w:val="StyleBoldUnderline"/>
        </w:rPr>
        <w:t>proposed</w:t>
      </w:r>
      <w:r>
        <w:t xml:space="preserve"> to President Lula </w:t>
      </w:r>
      <w:r w:rsidRPr="004522CD">
        <w:rPr>
          <w:rStyle w:val="StyleBoldUnderline"/>
        </w:rPr>
        <w:t>a joint U.S.-Canadian-Brazilian task force to provide aid, relief, security</w:t>
      </w:r>
      <w:r>
        <w:t xml:space="preserve"> and rebuilding efforts </w:t>
      </w:r>
      <w:r w:rsidRPr="004522CD">
        <w:rPr>
          <w:rStyle w:val="StyleBoldUnderline"/>
        </w:rPr>
        <w:t>in the wake of</w:t>
      </w:r>
      <w:r>
        <w:t xml:space="preserve"> the recent devastation in </w:t>
      </w:r>
      <w:r w:rsidRPr="004522CD">
        <w:rPr>
          <w:rStyle w:val="StyleBoldUnderline"/>
        </w:rPr>
        <w:t>Haiti</w:t>
      </w:r>
      <w:r>
        <w:t>.</w:t>
      </w:r>
    </w:p>
    <w:p w:rsidR="00E42972" w:rsidRDefault="00E42972" w:rsidP="00E42972">
      <w:r>
        <w:t xml:space="preserve">Brazil's existing peacekeeping enclave in that nation combined with about 20,000 US troops who will be deployed to the island will certainly prove invaluable. Despite their sporadic differences, </w:t>
      </w:r>
      <w:r w:rsidRPr="008903B7">
        <w:rPr>
          <w:rStyle w:val="StyleBoldUnderline"/>
        </w:rPr>
        <w:t xml:space="preserve">the </w:t>
      </w:r>
      <w:r>
        <w:t xml:space="preserve">natural </w:t>
      </w:r>
      <w:r w:rsidRPr="008903B7">
        <w:rPr>
          <w:rStyle w:val="StyleBoldUnderline"/>
        </w:rPr>
        <w:t>partnership between both countries ought to be further encouraged by their</w:t>
      </w:r>
      <w:r>
        <w:t xml:space="preserve"> respective </w:t>
      </w:r>
      <w:r w:rsidRPr="008903B7">
        <w:rPr>
          <w:rStyle w:val="StyleBoldUnderline"/>
        </w:rPr>
        <w:t>governments and should remain a high priority</w:t>
      </w:r>
      <w:r>
        <w:t xml:space="preserve"> for Assistant Secretary of State for Western Hemisphere Affairs Arturo Valenzuela and Obama's agenda for the region.</w:t>
      </w:r>
    </w:p>
    <w:p w:rsidR="00E42972" w:rsidRDefault="00E42972" w:rsidP="00E42972">
      <w:r>
        <w:t>Assembling a Staff</w:t>
      </w:r>
    </w:p>
    <w:p w:rsidR="00E42972" w:rsidRDefault="00E42972" w:rsidP="00E42972">
      <w:r>
        <w:t xml:space="preserve">Regarding personnel, the absence of key </w:t>
      </w:r>
      <w:proofErr w:type="spellStart"/>
      <w:r>
        <w:t>officias</w:t>
      </w:r>
      <w:proofErr w:type="spellEnd"/>
      <w:r>
        <w:t xml:space="preserve"> proved the biggest impediment to sound regional policy over the past twelve months, as Republican Senator Jim DeMint, unhappy with Obama's Honduras policy, blocked the confirmation of Valenzuela until November.</w:t>
      </w:r>
    </w:p>
    <w:p w:rsidR="00E42972" w:rsidRDefault="00E42972" w:rsidP="00E42972">
      <w:r>
        <w:t xml:space="preserve">The Georgetown professor eventually joined Obama's other Latin America appointees; Deputy Assistant Secretary of Defense for Western Hemisphere Affairs, Frank Mora, and Dan </w:t>
      </w:r>
      <w:proofErr w:type="spellStart"/>
      <w:r>
        <w:t>Restrepo</w:t>
      </w:r>
      <w:proofErr w:type="spellEnd"/>
      <w:r>
        <w:t>, the director of Western Hemisphere affairs at the National Security Council. Valenzuela aside, some of the remaining figures are an unknown quantity, but taken as a team, their record up to now has been far from compelling.</w:t>
      </w:r>
    </w:p>
    <w:p w:rsidR="00E42972" w:rsidRDefault="00E42972" w:rsidP="00E42972">
      <w:r>
        <w:t>Once confirmed, we celebrated Valenzuela's considerable experience of Latin American affairs, and his welcome pragmatic style that appears to fit Obama's measured diplomatic approach to the region. Nevertheless, Valenzuela, one of the authors of Plan Colombia under President Clinton, hardly seems the person to offer an alternative approach to that, and other failed policies of the Clinton and Bush administrations.</w:t>
      </w:r>
    </w:p>
    <w:p w:rsidR="00E42972" w:rsidRDefault="00E42972" w:rsidP="00E42972">
      <w:r>
        <w:t>Moreover, during his first official visit to the region in December, Valenzuela reportedly riled the Argentine government with comments about the country's unpaid debts, a concern of vulture funds, but few others. According to El País, Valenzuela spent the majority of his time meeting opposition leaders, before talking to journalists about North American companies' "worry" over the country's "legal insecurity."</w:t>
      </w:r>
    </w:p>
    <w:p w:rsidR="00E42972" w:rsidRDefault="00E42972" w:rsidP="00E42972">
      <w:r>
        <w:t>In keeping with the administration's overall approach, Secretary of State Clinton's tone has fluctuated between the status quo hard line and one of accommodating tolerance. Despite making comments that suggest an improvement in relations between the U.S. and its critics in the region, she subsequently has proffered advice - for example, that doing business with Iran is "a really bad idea" - which will have been wholly unwelcome.</w:t>
      </w:r>
    </w:p>
    <w:p w:rsidR="00E42972" w:rsidRDefault="00E42972" w:rsidP="00E42972">
      <w:r>
        <w:t xml:space="preserve">Over the past year, Trade Representative Ron Kirk has buttressed his free trade credentials, unsurprisingly praising the Uribe government's "remarkable progress" on anti-union violence. Moreover, the administration has lost its valuable White House counsel Greg Craig, lauded by us last year as an </w:t>
      </w:r>
      <w:r>
        <w:lastRenderedPageBreak/>
        <w:t>inspired appointment, after recriminations over the lack of progress on Guantánamo, and the special envoy for the region Obama promised to appoint during his campaign has failed to materialize.</w:t>
      </w:r>
    </w:p>
    <w:p w:rsidR="00E42972" w:rsidRDefault="00E42972" w:rsidP="00E42972">
      <w:r>
        <w:t>In spite of its apparent unwillingness to make bold policy changes, and its readiness to continue fractured relations with many of the region's governments inherited from Bush, the new administration appears to still retain a considerable measure of goodwill among the Latin American public.</w:t>
      </w:r>
    </w:p>
    <w:p w:rsidR="00E42972" w:rsidRDefault="00E42972" w:rsidP="00E42972">
      <w:r>
        <w:t xml:space="preserve">A poll conducted by Gallup between July and September found that 51 and 61 percent of respondents approved of the U.S. leadership and president's performances respectively. Moreover, 71 percent of respondents to the annual </w:t>
      </w:r>
      <w:proofErr w:type="spellStart"/>
      <w:r>
        <w:t>Latinobarómetro</w:t>
      </w:r>
      <w:proofErr w:type="spellEnd"/>
      <w:r>
        <w:t xml:space="preserve"> poll were happy with Obama.</w:t>
      </w:r>
    </w:p>
    <w:p w:rsidR="00E42972" w:rsidRDefault="00E42972" w:rsidP="00E42972">
      <w:r>
        <w:t xml:space="preserve">By predominantly appointing Clinton administration veterans, Obama has ensured that his administration's approach to Latin America will, in policy terms, adhere almost entirely to an inherited status quo. While a full </w:t>
      </w:r>
      <w:proofErr w:type="spellStart"/>
      <w:r>
        <w:t>compliment</w:t>
      </w:r>
      <w:proofErr w:type="spellEnd"/>
      <w:r>
        <w:t xml:space="preserve"> of Obama appointees may well bring more coherence, Valenzuela's ill-timed Argentine gaffe hardly suggests a promising future, and Obama's public support will likely subside as disillusionment takes hold over a program that posits few surprises.</w:t>
      </w:r>
    </w:p>
    <w:p w:rsidR="00E42972" w:rsidRDefault="00E42972" w:rsidP="00E42972">
      <w:r>
        <w:t>Change Meets Intransigence</w:t>
      </w:r>
    </w:p>
    <w:p w:rsidR="00E42972" w:rsidRDefault="00E42972" w:rsidP="00E42972">
      <w:r>
        <w:t>The indications that Barack Obama's campaign trail contradictions and the administration appointments made both before and after his inauguration concerning the likely direction of his Western Hemisphere policy, were sufficient to instill concern among well informed policy groups and academic circles at the time, and those worries will not have subsided.</w:t>
      </w:r>
    </w:p>
    <w:p w:rsidR="00E42972" w:rsidRDefault="00E42972" w:rsidP="00E42972">
      <w:r>
        <w:t>Over the past twelve months, a pattern has emerged whereby the Obama Administration's rhetoric on U.S.-Latin American relations has been belied by the limited actions the president has to date been interested in taking.</w:t>
      </w:r>
    </w:p>
    <w:p w:rsidR="00E42972" w:rsidRDefault="00E42972" w:rsidP="00E42972">
      <w:r>
        <w:t xml:space="preserve">While it ultimately failed to realize </w:t>
      </w:r>
      <w:r w:rsidRPr="008903B7">
        <w:rPr>
          <w:rStyle w:val="StyleBoldUnderline"/>
        </w:rPr>
        <w:t>the aim of a multilateral solution to</w:t>
      </w:r>
      <w:r>
        <w:t xml:space="preserve"> the crisis in </w:t>
      </w:r>
      <w:r w:rsidRPr="008903B7">
        <w:rPr>
          <w:rStyle w:val="StyleBoldUnderline"/>
        </w:rPr>
        <w:t>Honduras,</w:t>
      </w:r>
      <w:r>
        <w:t xml:space="preserve"> and in doing so invoked widespread criticism of its approach towards hemispheric affairs, </w:t>
      </w:r>
      <w:r w:rsidRPr="008903B7">
        <w:rPr>
          <w:rStyle w:val="StyleBoldUnderline"/>
        </w:rPr>
        <w:t>the Obama Administration</w:t>
      </w:r>
      <w:r>
        <w:t xml:space="preserve"> at least </w:t>
      </w:r>
      <w:r w:rsidRPr="008903B7">
        <w:rPr>
          <w:rStyle w:val="StyleBoldUnderline"/>
        </w:rPr>
        <w:t>showed a willingness to sidestep unilateralism</w:t>
      </w:r>
      <w:r>
        <w:t>, only forced into single-handedly brokering a deal as a last resort.</w:t>
      </w:r>
    </w:p>
    <w:p w:rsidR="00E42972" w:rsidRDefault="00E42972" w:rsidP="00E42972">
      <w:r>
        <w:t xml:space="preserve">Since then, the administration's dealings with Brazil at least have proved that a good working relationship with Washington no longer has to be predicated on slavish adherence to the White House's world view. Under Bush, President Lula's recent engagement with Iran would almost certainly have seen Brasilia shunned, but </w:t>
      </w:r>
      <w:r w:rsidRPr="00E345B3">
        <w:rPr>
          <w:rStyle w:val="StyleBoldUnderline"/>
        </w:rPr>
        <w:t xml:space="preserve">Obama's </w:t>
      </w:r>
      <w:r>
        <w:t xml:space="preserve">subsequent </w:t>
      </w:r>
      <w:r w:rsidRPr="00E345B3">
        <w:rPr>
          <w:rStyle w:val="StyleBoldUnderline"/>
        </w:rPr>
        <w:t>cooperation with the Brazilian leader has provided</w:t>
      </w:r>
      <w:r>
        <w:t xml:space="preserve"> </w:t>
      </w:r>
      <w:r w:rsidRPr="00E345B3">
        <w:rPr>
          <w:rStyle w:val="StyleBoldUnderline"/>
        </w:rPr>
        <w:t>evidence of change and maturity</w:t>
      </w:r>
      <w:r>
        <w:t xml:space="preserve"> in that respect. In a similar vein, the Obama Administration has succeeded in toning down much of the belligerent rhetoric aimed at Hugo Chávez under Bush.</w:t>
      </w:r>
    </w:p>
    <w:p w:rsidR="00E42972" w:rsidRDefault="00E42972" w:rsidP="00E42972">
      <w:r>
        <w:t>Nevertheless, when one looks at the administration's concrete policy actions to date, it is clear that the status quo continues to prevail. Shortly after Obama called for "a new era of engagement" in a speech at the UN in September, Hugo Chávez remarked astutely, "Sometimes one gets the sensation that there are two Obamas. One, who gave the speech, is good. The other makes decisions that are contradictory to his speech." Indeed, rhetoric and diplomacy are only one side of the coin.</w:t>
      </w:r>
    </w:p>
    <w:p w:rsidR="00E42972" w:rsidRDefault="00E42972" w:rsidP="00E42972">
      <w:r>
        <w:t>It is telling that Obama's most significant policy measure up to now has been to sign a highly controversial military agreement with Colombia, signaling an intention to continue pursuing the same militarized approach to the War on Drugs which failed to yield significant results in reducing coca cultivation under Clinton or Bush. Higher up on the distribution chain, the Mexican anti-drug offensive is entering its third year with no end in sight.</w:t>
      </w:r>
    </w:p>
    <w:p w:rsidR="00E42972" w:rsidRDefault="00E42972" w:rsidP="00E42972">
      <w:r>
        <w:t>The Merida Initiative, which, most likely, will not quell the violence, has yet to take off. Obama and members of his cabinet have begun to draw down their War on Drugs rhetoric, while simultaneously challenging the U.S</w:t>
      </w:r>
      <w:proofErr w:type="gramStart"/>
      <w:r>
        <w:t>.-</w:t>
      </w:r>
      <w:proofErr w:type="gramEnd"/>
      <w:r>
        <w:t xml:space="preserve"> supported structures that end up underpinning the Mexican cartels. These are but small steps in the right direction towards finally shelving the War for good, but the bottom line remains that until the U.S. addresses its own addiction problems, peace will not emerge in any of the countries caught in the corridors of drug trafficking.</w:t>
      </w:r>
    </w:p>
    <w:p w:rsidR="00E42972" w:rsidRDefault="00E42972" w:rsidP="00E42972">
      <w:r>
        <w:lastRenderedPageBreak/>
        <w:t>In the meantime, the continued militarization of the drug war, coupled with an about-turn in favor of the U.S.-Colombian FTA, demonstrates that strategic geopolitical concerns remain at the forefront of Washington's collective thinking, to the detriment of the thousands of Colombian victims of human rights abuses, the millions of displaced in that country, and the thousands of dead in Central America. This represents a snub of fellow regional governments, despite the administration's rhetoric of diplomacy and concern.</w:t>
      </w:r>
    </w:p>
    <w:p w:rsidR="00E42972" w:rsidRDefault="00E42972" w:rsidP="00E42972">
      <w:r w:rsidRPr="00E345B3">
        <w:rPr>
          <w:rStyle w:val="StyleBoldUnderline"/>
        </w:rPr>
        <w:t>The status quo approach to Cuba</w:t>
      </w:r>
      <w:r>
        <w:t xml:space="preserve"> also </w:t>
      </w:r>
      <w:r w:rsidRPr="00E345B3">
        <w:rPr>
          <w:rStyle w:val="StyleBoldUnderline"/>
        </w:rPr>
        <w:t xml:space="preserve">has persisted </w:t>
      </w:r>
      <w:r>
        <w:t xml:space="preserve">under Obama, where despite reversing some of Bush's more damaging </w:t>
      </w:r>
      <w:proofErr w:type="gramStart"/>
      <w:r>
        <w:t>exercises,</w:t>
      </w:r>
      <w:proofErr w:type="gramEnd"/>
      <w:r>
        <w:t xml:space="preserve"> he has failed to push further, insisting on reciprocal action from Havana, an approach which has failed U.S. policy makers for almost 50 years.</w:t>
      </w:r>
    </w:p>
    <w:p w:rsidR="00E42972" w:rsidRDefault="00E42972" w:rsidP="00E42972">
      <w:r>
        <w:t>Looking ahead, Obama is beginning his second year as president with a new hemispheric issue to contend with. The earthquake which devastated Haiti on January 12 drew swift pledges of financial aid and troops from Washington, but at the time of writing, recriminations are flying regarding the chaotic nature of the relief efforts. While it is too soon to judge the Obama Administration on its approach, Haiti will prove a good test of Washington's willingness to address seriously the consequences of another failed U.S. foreign policy arena and will undoubtedly inform an assessment of its regional policy six or twelve months from now.</w:t>
      </w:r>
    </w:p>
    <w:p w:rsidR="00E42972" w:rsidRDefault="00E42972" w:rsidP="00E42972">
      <w:r>
        <w:t>Currently, the greatest hope for change comes not from the White House but from the House of Representatives, where Democrats have succeeded in holding up the Colombian FTA for almost three years, and are closing in on passing significant legislation which would lift the Cuban travel ban. The officials appointed by Obama to important administration positions have now been confirmed and, while doubt should be expressed about the degree of change they are capable of initiating, they must be given a chance before judgment is passed.</w:t>
      </w:r>
    </w:p>
    <w:p w:rsidR="00E42972" w:rsidRDefault="00E42972" w:rsidP="00E42972">
      <w:r>
        <w:t xml:space="preserve">Likewise, </w:t>
      </w:r>
      <w:r w:rsidRPr="00E345B3">
        <w:rPr>
          <w:rStyle w:val="StyleBoldUnderline"/>
        </w:rPr>
        <w:t>Obama</w:t>
      </w:r>
      <w:r>
        <w:t xml:space="preserve"> seems genuine in his attempts to alter the U.S.'s worldview, and time </w:t>
      </w:r>
      <w:r w:rsidRPr="00E345B3">
        <w:rPr>
          <w:rStyle w:val="StyleBoldUnderline"/>
        </w:rPr>
        <w:t>will provide a</w:t>
      </w:r>
      <w:r>
        <w:t xml:space="preserve"> </w:t>
      </w:r>
      <w:r w:rsidRPr="00E345B3">
        <w:rPr>
          <w:rStyle w:val="StyleBoldUnderline"/>
        </w:rPr>
        <w:t>better picture of his success in forging a comprehensive multilateral approach to diplomacy</w:t>
      </w:r>
      <w:r>
        <w:t xml:space="preserve"> as the region deals with challenges in Haiti and new issues arise.</w:t>
      </w:r>
    </w:p>
    <w:p w:rsidR="00E42972" w:rsidRDefault="00E42972" w:rsidP="00E42972">
      <w:r>
        <w:t>Nevertheless, while policy continues to move in the wrong direction on a number of fronts, regional disappointment surrounding the president's first year in office is entirely justified, with the question remaining whether the White House is capable of doing more for the region than tossing feel-good rhetoric at its multiple problems.</w:t>
      </w:r>
    </w:p>
    <w:p w:rsidR="00E42972" w:rsidRDefault="00E42972" w:rsidP="00E42972"/>
    <w:p w:rsidR="00B67E30" w:rsidRPr="00B279DD" w:rsidRDefault="00B67E30" w:rsidP="00B67E30">
      <w:pPr>
        <w:pStyle w:val="Heading4"/>
      </w:pPr>
      <w:r>
        <w:t>US must lead from behind and let the EU take the lead – US domination prevents solvency</w:t>
      </w:r>
    </w:p>
    <w:p w:rsidR="00B67E30" w:rsidRPr="00470550" w:rsidRDefault="00B67E30" w:rsidP="00B67E30">
      <w:proofErr w:type="gramStart"/>
      <w:r w:rsidRPr="00470550">
        <w:rPr>
          <w:b/>
        </w:rPr>
        <w:t xml:space="preserve">FRIDE, </w:t>
      </w:r>
      <w:r>
        <w:rPr>
          <w:b/>
        </w:rPr>
        <w:t>5</w:t>
      </w:r>
      <w:r>
        <w:t xml:space="preserve"> (</w:t>
      </w:r>
      <w:proofErr w:type="spellStart"/>
      <w:r>
        <w:t>Fundación</w:t>
      </w:r>
      <w:proofErr w:type="spellEnd"/>
      <w:r>
        <w:t xml:space="preserve"> </w:t>
      </w:r>
      <w:proofErr w:type="spellStart"/>
      <w:r>
        <w:t>para</w:t>
      </w:r>
      <w:proofErr w:type="spellEnd"/>
      <w:r>
        <w:t xml:space="preserve"> </w:t>
      </w:r>
      <w:proofErr w:type="spellStart"/>
      <w:r>
        <w:t>las</w:t>
      </w:r>
      <w:proofErr w:type="spellEnd"/>
      <w:r>
        <w:t xml:space="preserve"> </w:t>
      </w:r>
      <w:proofErr w:type="spellStart"/>
      <w:r>
        <w:t>Relaciones</w:t>
      </w:r>
      <w:proofErr w:type="spellEnd"/>
      <w:r>
        <w:t xml:space="preserve"> </w:t>
      </w:r>
      <w:proofErr w:type="spellStart"/>
      <w:r>
        <w:t>Internacionales</w:t>
      </w:r>
      <w:proofErr w:type="spellEnd"/>
      <w:r>
        <w:t xml:space="preserve"> y el </w:t>
      </w:r>
      <w:proofErr w:type="spellStart"/>
      <w:r>
        <w:t>Diálogo</w:t>
      </w:r>
      <w:proofErr w:type="spellEnd"/>
      <w:r>
        <w:t>, “Common Goals, Different Strategies?</w:t>
      </w:r>
      <w:proofErr w:type="gramEnd"/>
      <w:r>
        <w:t xml:space="preserve"> Options for a Transatlantic Agenda on Cuba,” 11/8, http://www.fride.org/descarga/CR_Cuba_ENG_nov05.pdf)//SY</w:t>
      </w:r>
    </w:p>
    <w:p w:rsidR="00B67E30" w:rsidRPr="00470550" w:rsidRDefault="00B67E30" w:rsidP="00B67E30"/>
    <w:p w:rsidR="00B67E30" w:rsidRPr="003A1950" w:rsidRDefault="00B67E30" w:rsidP="00B67E30">
      <w:r w:rsidRPr="00470550">
        <w:t>He recalled that Larry Diamond maintained recently</w:t>
      </w:r>
      <w:r w:rsidRPr="00470550">
        <w:rPr>
          <w:sz w:val="12"/>
        </w:rPr>
        <w:t xml:space="preserve"> </w:t>
      </w:r>
      <w:r w:rsidRPr="00470550">
        <w:t xml:space="preserve">that </w:t>
      </w:r>
      <w:r w:rsidRPr="007E6DCD">
        <w:rPr>
          <w:rStyle w:val="StyleBoldUnderline"/>
        </w:rPr>
        <w:t>the US has to learn to lead “from behind”.</w:t>
      </w:r>
      <w:r w:rsidRPr="00470550">
        <w:t xml:space="preserve"> His</w:t>
      </w:r>
      <w:r w:rsidRPr="00470550">
        <w:rPr>
          <w:sz w:val="12"/>
        </w:rPr>
        <w:t xml:space="preserve"> </w:t>
      </w:r>
      <w:r w:rsidRPr="00470550">
        <w:t xml:space="preserve">argument is that </w:t>
      </w:r>
      <w:r w:rsidRPr="007E6DCD">
        <w:rPr>
          <w:rStyle w:val="StyleBoldUnderline"/>
        </w:rPr>
        <w:t xml:space="preserve">the US could </w:t>
      </w:r>
      <w:r w:rsidRPr="003A1950">
        <w:rPr>
          <w:rStyle w:val="Emphasis"/>
        </w:rPr>
        <w:t>achieve more without a massive, dominating presence</w:t>
      </w:r>
      <w:r w:rsidRPr="007E6DCD">
        <w:rPr>
          <w:rStyle w:val="StyleBoldUnderline"/>
        </w:rPr>
        <w:t>, which in the case of Cuba is obvious</w:t>
      </w:r>
      <w:r w:rsidRPr="004152E3">
        <w:t>. Other examples of this are Turkey, and the Greater Middle East</w:t>
      </w:r>
      <w:r w:rsidRPr="00470550">
        <w:t xml:space="preserve"> Initiative. </w:t>
      </w:r>
      <w:r w:rsidRPr="007E6DCD">
        <w:rPr>
          <w:rStyle w:val="StyleBoldUnderline"/>
        </w:rPr>
        <w:t xml:space="preserve">If the US stayed behind the scenes, and did not act unilaterally, a lot more progress would be made on the democratic agenda. </w:t>
      </w:r>
      <w:r w:rsidRPr="003A1950">
        <w:t xml:space="preserve">This would enable European civil society to play a more proactive role in political affairs. </w:t>
      </w:r>
    </w:p>
    <w:p w:rsidR="00B67E30" w:rsidRPr="004152E3" w:rsidRDefault="00B67E30" w:rsidP="00B67E30">
      <w:r w:rsidRPr="00470550">
        <w:t>In his opinion, political instruments would have to be</w:t>
      </w:r>
      <w:r w:rsidRPr="00470550">
        <w:rPr>
          <w:sz w:val="12"/>
        </w:rPr>
        <w:t xml:space="preserve"> </w:t>
      </w:r>
      <w:r w:rsidRPr="00470550">
        <w:t xml:space="preserve">more efficient, especially those </w:t>
      </w:r>
      <w:r w:rsidRPr="004152E3">
        <w:t xml:space="preserve">provided by the EU. He insisted on the fact that instruments and projects must be sustainable in the long term. He recalled that in other parts of the world, such as Indonesia or Nigeria, where the EU had approved </w:t>
      </w:r>
      <w:r w:rsidRPr="004152E3">
        <w:lastRenderedPageBreak/>
        <w:t xml:space="preserve">measures in support of democratic transitions, these measures had not been maintained over the years and this had resulted in a negative impact. </w:t>
      </w:r>
    </w:p>
    <w:p w:rsidR="00B67E30" w:rsidRPr="007E6DCD" w:rsidRDefault="00B67E30" w:rsidP="00B67E30">
      <w:pPr>
        <w:rPr>
          <w:rStyle w:val="StyleBoldUnderline"/>
        </w:rPr>
      </w:pPr>
      <w:r w:rsidRPr="00470550">
        <w:t>He commented that, looking at other parts of the</w:t>
      </w:r>
      <w:r w:rsidRPr="00470550">
        <w:rPr>
          <w:sz w:val="12"/>
        </w:rPr>
        <w:t xml:space="preserve"> </w:t>
      </w:r>
      <w:r w:rsidRPr="00470550">
        <w:t xml:space="preserve">world, </w:t>
      </w:r>
      <w:r w:rsidRPr="007E6DCD">
        <w:rPr>
          <w:rStyle w:val="StyleBoldUnderline"/>
        </w:rPr>
        <w:t xml:space="preserve">one challenge that arises is the difficulty that international actors have in </w:t>
      </w:r>
      <w:r w:rsidRPr="00470550">
        <w:t>moving from a policy</w:t>
      </w:r>
      <w:r w:rsidRPr="00470550">
        <w:rPr>
          <w:sz w:val="12"/>
        </w:rPr>
        <w:t xml:space="preserve"> </w:t>
      </w:r>
      <w:proofErr w:type="spellStart"/>
      <w:r w:rsidRPr="00470550">
        <w:t>focussed</w:t>
      </w:r>
      <w:proofErr w:type="spellEnd"/>
      <w:r w:rsidRPr="00470550">
        <w:t xml:space="preserve"> on human rights, dissidents and NGOs,</w:t>
      </w:r>
      <w:r w:rsidRPr="00470550">
        <w:rPr>
          <w:sz w:val="12"/>
        </w:rPr>
        <w:t xml:space="preserve"> </w:t>
      </w:r>
      <w:r w:rsidRPr="00470550">
        <w:t xml:space="preserve">towards </w:t>
      </w:r>
      <w:r w:rsidRPr="007E6DCD">
        <w:rPr>
          <w:rStyle w:val="StyleBoldUnderline"/>
        </w:rPr>
        <w:t xml:space="preserve">a strategy </w:t>
      </w:r>
      <w:proofErr w:type="spellStart"/>
      <w:r w:rsidRPr="007E6DCD">
        <w:rPr>
          <w:rStyle w:val="StyleBoldUnderline"/>
        </w:rPr>
        <w:t>centred</w:t>
      </w:r>
      <w:proofErr w:type="spellEnd"/>
      <w:r w:rsidRPr="007E6DCD">
        <w:rPr>
          <w:rStyle w:val="StyleBoldUnderline"/>
        </w:rPr>
        <w:t xml:space="preserve"> on building the basic capacities of a democratic State. </w:t>
      </w:r>
      <w:r w:rsidRPr="003A1950">
        <w:t xml:space="preserve">The EU has been </w:t>
      </w:r>
      <w:proofErr w:type="spellStart"/>
      <w:r w:rsidRPr="003A1950">
        <w:t>criticised</w:t>
      </w:r>
      <w:proofErr w:type="spellEnd"/>
      <w:r w:rsidRPr="003A1950">
        <w:t xml:space="preserve"> for acting in a very slow and ad hoc way in response to the transformations</w:t>
      </w:r>
      <w:r w:rsidRPr="00470550">
        <w:t xml:space="preserve"> in Eastern Europe. He</w:t>
      </w:r>
      <w:r w:rsidRPr="00470550">
        <w:rPr>
          <w:sz w:val="12"/>
        </w:rPr>
        <w:t xml:space="preserve"> </w:t>
      </w:r>
      <w:r w:rsidRPr="00470550">
        <w:t xml:space="preserve">considered that </w:t>
      </w:r>
      <w:r w:rsidRPr="007E6DCD">
        <w:t xml:space="preserve">it would be necessary to combine the “bottom-up” approach with the “top-down” one as they are not exclusive. </w:t>
      </w:r>
    </w:p>
    <w:p w:rsidR="00B67E30" w:rsidRDefault="00B67E30" w:rsidP="00B67E30">
      <w:pPr>
        <w:rPr>
          <w:sz w:val="12"/>
        </w:rPr>
      </w:pPr>
      <w:r w:rsidRPr="00470550">
        <w:t xml:space="preserve">He suggested that </w:t>
      </w:r>
      <w:r w:rsidRPr="003A1950">
        <w:rPr>
          <w:rStyle w:val="StyleBoldUnderline"/>
        </w:rPr>
        <w:t>one</w:t>
      </w:r>
      <w:r w:rsidRPr="00470550">
        <w:t xml:space="preserve"> possible </w:t>
      </w:r>
      <w:r w:rsidRPr="007E6DCD">
        <w:rPr>
          <w:rStyle w:val="StyleBoldUnderline"/>
        </w:rPr>
        <w:t xml:space="preserve">scenario in Cuba might be that economic openness could be greater than political openness. </w:t>
      </w:r>
      <w:r w:rsidRPr="003A1950">
        <w:t xml:space="preserve">In other parts of the world it has been observed that, given this scenario, the US and the EU tend to support economic reforms with greater enthusiasm, as a means of leading to political reforms. </w:t>
      </w:r>
      <w:r w:rsidRPr="00470550">
        <w:t xml:space="preserve">In practice, both the EU and </w:t>
      </w:r>
      <w:proofErr w:type="gramStart"/>
      <w:r w:rsidRPr="00470550">
        <w:t>US</w:t>
      </w:r>
      <w:proofErr w:type="gramEnd"/>
      <w:r w:rsidRPr="00470550">
        <w:t xml:space="preserve"> have not made good</w:t>
      </w:r>
      <w:r w:rsidRPr="00470550">
        <w:rPr>
          <w:sz w:val="12"/>
        </w:rPr>
        <w:t xml:space="preserve"> </w:t>
      </w:r>
      <w:r w:rsidRPr="00470550">
        <w:t>use of their economic instruments, bearing in mind that</w:t>
      </w:r>
      <w:r w:rsidRPr="00470550">
        <w:rPr>
          <w:sz w:val="12"/>
        </w:rPr>
        <w:t xml:space="preserve"> </w:t>
      </w:r>
      <w:r w:rsidRPr="00470550">
        <w:t>economic reforms do not automatically lead to</w:t>
      </w:r>
      <w:r w:rsidRPr="00470550">
        <w:rPr>
          <w:sz w:val="12"/>
        </w:rPr>
        <w:t xml:space="preserve"> </w:t>
      </w:r>
      <w:r w:rsidRPr="00470550">
        <w:t>political openness.</w:t>
      </w:r>
      <w:r w:rsidRPr="00470550">
        <w:rPr>
          <w:sz w:val="12"/>
        </w:rPr>
        <w:t xml:space="preserve"> </w:t>
      </w:r>
    </w:p>
    <w:p w:rsidR="00B67E30" w:rsidRDefault="00B67E30" w:rsidP="00B67E30">
      <w:pPr>
        <w:rPr>
          <w:sz w:val="12"/>
        </w:rPr>
      </w:pPr>
    </w:p>
    <w:p w:rsidR="00B67E30" w:rsidRDefault="00B67E30" w:rsidP="00B67E30">
      <w:pPr>
        <w:pStyle w:val="Heading4"/>
      </w:pPr>
      <w:r>
        <w:t>US and EU should work together but US must lead from behind – key to EU leadership</w:t>
      </w:r>
    </w:p>
    <w:p w:rsidR="00B67E30" w:rsidRDefault="00B67E30" w:rsidP="00B67E30">
      <w:r>
        <w:rPr>
          <w:b/>
        </w:rPr>
        <w:t xml:space="preserve">CES, 13 </w:t>
      </w:r>
      <w:r>
        <w:t xml:space="preserve">(Centre for European Studies, “President of Hudson Institute: ‘The US and the EU need to find common ways to engage globally’,” 4/23, </w:t>
      </w:r>
      <w:hyperlink r:id="rId21" w:history="1">
        <w:r w:rsidRPr="00F630A4">
          <w:rPr>
            <w:rStyle w:val="Hyperlink"/>
          </w:rPr>
          <w:t>http://thinkingeurope.eu/news/president-hudson-institute-%E2%80%98-us-and-eu-need-find-common-ways-engage-globally%E2%80%99)//SY</w:t>
        </w:r>
      </w:hyperlink>
    </w:p>
    <w:p w:rsidR="00B67E30" w:rsidRDefault="00B67E30" w:rsidP="00B67E30"/>
    <w:p w:rsidR="00B67E30" w:rsidRPr="002E4320" w:rsidRDefault="00B67E30" w:rsidP="00B67E30">
      <w:pPr>
        <w:rPr>
          <w:rStyle w:val="StyleBoldUnderline"/>
        </w:rPr>
      </w:pPr>
      <w:r>
        <w:t xml:space="preserve">After this initial setting of the scene, the participants engaged in a lively comments and questions session, whose main conclusions were the following: </w:t>
      </w:r>
      <w:r w:rsidRPr="002E4320">
        <w:rPr>
          <w:rStyle w:val="StyleBoldUnderline"/>
        </w:rPr>
        <w:t>the US and the EU need to continue to work together during these challenging times for the transatlantic Alliance, especially with the rise of new world powers such as China</w:t>
      </w:r>
      <w:r>
        <w:t xml:space="preserve"> and others. While neither the Mars nor the Venus approaches are sufficient on their own, </w:t>
      </w:r>
      <w:r w:rsidRPr="002E4320">
        <w:rPr>
          <w:rStyle w:val="StyleBoldUnderline"/>
        </w:rPr>
        <w:t>the two powers need to combine them in a manner that leads to improved outcomes, particularly when it comes to intervention, reconstruction and withdrawal strategies.</w:t>
      </w:r>
      <w:r>
        <w:t xml:space="preserve"> In the case of Syria, for example, </w:t>
      </w:r>
      <w:r w:rsidRPr="002E4320">
        <w:rPr>
          <w:rStyle w:val="StyleBoldUnderline"/>
        </w:rPr>
        <w:t xml:space="preserve">the ‘leading from behind’ doctrine should </w:t>
      </w:r>
      <w:proofErr w:type="spellStart"/>
      <w:r w:rsidRPr="002E4320">
        <w:rPr>
          <w:rStyle w:val="StyleBoldUnderline"/>
        </w:rPr>
        <w:t>materialise</w:t>
      </w:r>
      <w:proofErr w:type="spellEnd"/>
      <w:r w:rsidRPr="002E4320">
        <w:rPr>
          <w:rStyle w:val="StyleBoldUnderline"/>
        </w:rPr>
        <w:t xml:space="preserve"> into concrete actions that provide a model and set an example for future transatlantic burden sharing.</w:t>
      </w:r>
    </w:p>
    <w:p w:rsidR="00B67E30" w:rsidRDefault="00B67E30" w:rsidP="00B67E30">
      <w:r w:rsidRPr="002E4320">
        <w:rPr>
          <w:rStyle w:val="StyleBoldUnderline"/>
        </w:rPr>
        <w:t>The fact that</w:t>
      </w:r>
      <w:r>
        <w:t xml:space="preserve"> the </w:t>
      </w:r>
      <w:r w:rsidRPr="002E4320">
        <w:rPr>
          <w:rStyle w:val="StyleBoldUnderline"/>
        </w:rPr>
        <w:t>Europeans are recently</w:t>
      </w:r>
      <w:r>
        <w:t xml:space="preserve"> sometimes </w:t>
      </w:r>
      <w:r w:rsidRPr="002E4320">
        <w:rPr>
          <w:rStyle w:val="StyleBoldUnderline"/>
        </w:rPr>
        <w:t xml:space="preserve">taking the leadership in their own </w:t>
      </w:r>
      <w:proofErr w:type="spellStart"/>
      <w:r w:rsidRPr="002E4320">
        <w:rPr>
          <w:rStyle w:val="StyleBoldUnderline"/>
        </w:rPr>
        <w:t>neighbourhood</w:t>
      </w:r>
      <w:proofErr w:type="spellEnd"/>
      <w:r w:rsidRPr="002E4320">
        <w:rPr>
          <w:rStyle w:val="StyleBoldUnderline"/>
        </w:rPr>
        <w:t xml:space="preserve"> is not</w:t>
      </w:r>
      <w:r>
        <w:t xml:space="preserve"> per se </w:t>
      </w:r>
      <w:r w:rsidRPr="002E4320">
        <w:rPr>
          <w:rStyle w:val="StyleBoldUnderline"/>
        </w:rPr>
        <w:t>a bad thing, and it can signal that they are ready to be a real partner in the transatlantic framework</w:t>
      </w:r>
      <w:r>
        <w:t xml:space="preserve"> – although this has, in the past couple of years, pertained to France and Britain only, not to the entire European Union. </w:t>
      </w:r>
      <w:r w:rsidRPr="002E4320">
        <w:rPr>
          <w:rStyle w:val="StyleBoldUnderline"/>
        </w:rPr>
        <w:t>However, American leaders need to communicate their changes of strategy better, so that</w:t>
      </w:r>
      <w:r>
        <w:t xml:space="preserve"> the </w:t>
      </w:r>
      <w:r w:rsidRPr="002E4320">
        <w:rPr>
          <w:rStyle w:val="StyleBoldUnderline"/>
        </w:rPr>
        <w:t>Europeans do not feel alienated.</w:t>
      </w:r>
      <w:r>
        <w:t xml:space="preserve"> Last, but not least, </w:t>
      </w:r>
      <w:proofErr w:type="spellStart"/>
      <w:r>
        <w:t>Dr</w:t>
      </w:r>
      <w:proofErr w:type="spellEnd"/>
      <w:r>
        <w:t xml:space="preserve"> Weinstein concluded that both American political parties should communicate strategic doctrine principles better and more often to the American public, so that they build public support for US foreign policy.</w:t>
      </w:r>
    </w:p>
    <w:p w:rsidR="00B67E30" w:rsidRDefault="00B67E30" w:rsidP="00B67E30"/>
    <w:p w:rsidR="00B67E30" w:rsidRPr="007E6DCD" w:rsidRDefault="00B67E30" w:rsidP="00B67E30">
      <w:pPr>
        <w:pStyle w:val="Heading4"/>
      </w:pPr>
      <w:r>
        <w:t>EU and US cannot cooperate to act in Cuba – differences in methods means perm can’t solve</w:t>
      </w:r>
    </w:p>
    <w:p w:rsidR="00B67E30" w:rsidRPr="00470550" w:rsidRDefault="00B67E30" w:rsidP="00B67E30">
      <w:proofErr w:type="gramStart"/>
      <w:r w:rsidRPr="00470550">
        <w:rPr>
          <w:b/>
        </w:rPr>
        <w:t xml:space="preserve">FRIDE, </w:t>
      </w:r>
      <w:r>
        <w:rPr>
          <w:b/>
        </w:rPr>
        <w:t>5</w:t>
      </w:r>
      <w:r>
        <w:t xml:space="preserve"> (</w:t>
      </w:r>
      <w:proofErr w:type="spellStart"/>
      <w:r>
        <w:t>Fundación</w:t>
      </w:r>
      <w:proofErr w:type="spellEnd"/>
      <w:r>
        <w:t xml:space="preserve"> </w:t>
      </w:r>
      <w:proofErr w:type="spellStart"/>
      <w:r>
        <w:t>para</w:t>
      </w:r>
      <w:proofErr w:type="spellEnd"/>
      <w:r>
        <w:t xml:space="preserve"> </w:t>
      </w:r>
      <w:proofErr w:type="spellStart"/>
      <w:r>
        <w:t>las</w:t>
      </w:r>
      <w:proofErr w:type="spellEnd"/>
      <w:r>
        <w:t xml:space="preserve"> </w:t>
      </w:r>
      <w:proofErr w:type="spellStart"/>
      <w:r>
        <w:t>Relaciones</w:t>
      </w:r>
      <w:proofErr w:type="spellEnd"/>
      <w:r>
        <w:t xml:space="preserve"> </w:t>
      </w:r>
      <w:proofErr w:type="spellStart"/>
      <w:r>
        <w:t>Internacionales</w:t>
      </w:r>
      <w:proofErr w:type="spellEnd"/>
      <w:r>
        <w:t xml:space="preserve"> y el </w:t>
      </w:r>
      <w:proofErr w:type="spellStart"/>
      <w:r>
        <w:t>Diálogo</w:t>
      </w:r>
      <w:proofErr w:type="spellEnd"/>
      <w:r>
        <w:t>, “Common Goals, Different Strategies?</w:t>
      </w:r>
      <w:proofErr w:type="gramEnd"/>
      <w:r>
        <w:t xml:space="preserve"> Options for a Transatlantic Agenda on Cuba,” 11/8, http://www.fride.org/descarga/CR_Cuba_ENG_nov05.pdf)//SY</w:t>
      </w:r>
    </w:p>
    <w:p w:rsidR="00B67E30" w:rsidRDefault="00B67E30" w:rsidP="00B67E30"/>
    <w:p w:rsidR="00B67E30" w:rsidRPr="007E6DCD" w:rsidRDefault="00B67E30" w:rsidP="00B67E30">
      <w:pPr>
        <w:rPr>
          <w:rStyle w:val="StyleBoldUnderline"/>
        </w:rPr>
      </w:pPr>
      <w:r>
        <w:t xml:space="preserve">Finally, </w:t>
      </w:r>
      <w:proofErr w:type="spellStart"/>
      <w:r>
        <w:t>Tomás</w:t>
      </w:r>
      <w:proofErr w:type="spellEnd"/>
      <w:r>
        <w:t xml:space="preserve"> </w:t>
      </w:r>
      <w:proofErr w:type="spellStart"/>
      <w:r>
        <w:t>Duplá</w:t>
      </w:r>
      <w:proofErr w:type="spellEnd"/>
      <w:r>
        <w:t xml:space="preserve"> del Moral reflected that, </w:t>
      </w:r>
      <w:r w:rsidRPr="007E6DCD">
        <w:rPr>
          <w:rStyle w:val="StyleBoldUnderline"/>
        </w:rPr>
        <w:t>although both the EU and the US support a peaceful and constructive transition, which would bring about a democratic Cuba, their tactics do not</w:t>
      </w:r>
      <w:r>
        <w:t xml:space="preserve"> necessarily</w:t>
      </w:r>
      <w:r w:rsidRPr="007E6DCD">
        <w:rPr>
          <w:sz w:val="12"/>
        </w:rPr>
        <w:t xml:space="preserve"> </w:t>
      </w:r>
      <w:r w:rsidRPr="007E6DCD">
        <w:rPr>
          <w:rStyle w:val="StyleBoldUnderline"/>
        </w:rPr>
        <w:t>coincide.</w:t>
      </w:r>
      <w:r>
        <w:t xml:space="preserve"> He explained that </w:t>
      </w:r>
      <w:r w:rsidRPr="007E6DCD">
        <w:rPr>
          <w:rStyle w:val="StyleBoldUnderline"/>
        </w:rPr>
        <w:t>the EU believes that openness to foreign investment has beneficial effects for the population, because it creates employment and</w:t>
      </w:r>
      <w:r w:rsidRPr="007E6DCD">
        <w:rPr>
          <w:sz w:val="12"/>
        </w:rPr>
        <w:t xml:space="preserve"> </w:t>
      </w:r>
      <w:r>
        <w:t xml:space="preserve">offers </w:t>
      </w:r>
      <w:r w:rsidRPr="007E6DCD">
        <w:rPr>
          <w:rStyle w:val="StyleBoldUnderline"/>
        </w:rPr>
        <w:t xml:space="preserve">opportunities for economic survival. </w:t>
      </w:r>
    </w:p>
    <w:p w:rsidR="00B67E30" w:rsidRDefault="00B67E30" w:rsidP="00B67E30">
      <w:r>
        <w:lastRenderedPageBreak/>
        <w:t xml:space="preserve">Similarly, </w:t>
      </w:r>
      <w:r w:rsidRPr="007E6DCD">
        <w:rPr>
          <w:rStyle w:val="StyleBoldUnderline"/>
        </w:rPr>
        <w:t>it could have the added benefit of opening the minds</w:t>
      </w:r>
      <w:r>
        <w:t xml:space="preserve"> of</w:t>
      </w:r>
      <w:r w:rsidRPr="007E6DCD">
        <w:rPr>
          <w:sz w:val="12"/>
        </w:rPr>
        <w:t xml:space="preserve"> </w:t>
      </w:r>
      <w:r>
        <w:t>those who work with foreign companies. He recalled</w:t>
      </w:r>
      <w:r w:rsidRPr="007E6DCD">
        <w:rPr>
          <w:sz w:val="12"/>
        </w:rPr>
        <w:t xml:space="preserve"> </w:t>
      </w:r>
      <w:r>
        <w:t>that the Bush government does not share this opinion</w:t>
      </w:r>
      <w:r w:rsidRPr="007E6DCD">
        <w:rPr>
          <w:sz w:val="12"/>
        </w:rPr>
        <w:t xml:space="preserve"> </w:t>
      </w:r>
      <w:r>
        <w:t xml:space="preserve">and that </w:t>
      </w:r>
      <w:r w:rsidRPr="007E6DCD">
        <w:rPr>
          <w:rStyle w:val="StyleBoldUnderline"/>
        </w:rPr>
        <w:t>the extraterritorial sanctions of the Helms Burton Bill</w:t>
      </w:r>
      <w:r>
        <w:t xml:space="preserve"> passed in 1996 </w:t>
      </w:r>
      <w:r w:rsidRPr="007E6DCD">
        <w:rPr>
          <w:rStyle w:val="StyleBoldUnderline"/>
        </w:rPr>
        <w:t xml:space="preserve">in the US </w:t>
      </w:r>
      <w:r>
        <w:t>make this task</w:t>
      </w:r>
      <w:r w:rsidRPr="007E6DCD">
        <w:rPr>
          <w:sz w:val="12"/>
        </w:rPr>
        <w:t xml:space="preserve"> </w:t>
      </w:r>
      <w:r>
        <w:t xml:space="preserve">more complicated and that they </w:t>
      </w:r>
      <w:r w:rsidRPr="007E6DCD">
        <w:rPr>
          <w:rStyle w:val="StyleBoldUnderline"/>
        </w:rPr>
        <w:t>are rejected by the EU.</w:t>
      </w:r>
      <w:r w:rsidRPr="007E6DCD">
        <w:rPr>
          <w:sz w:val="12"/>
        </w:rPr>
        <w:t xml:space="preserve"> </w:t>
      </w:r>
      <w:r>
        <w:t xml:space="preserve">Similarly, </w:t>
      </w:r>
      <w:r w:rsidRPr="007E6DCD">
        <w:rPr>
          <w:rStyle w:val="StyleBoldUnderline"/>
        </w:rPr>
        <w:t>the EU thinks that constructive engagement with the Cuban government is useful, despite</w:t>
      </w:r>
      <w:r>
        <w:t xml:space="preserve"> the</w:t>
      </w:r>
      <w:r w:rsidRPr="007E6DCD">
        <w:rPr>
          <w:sz w:val="12"/>
        </w:rPr>
        <w:t xml:space="preserve"> </w:t>
      </w:r>
      <w:r w:rsidRPr="007E6DCD">
        <w:rPr>
          <w:rStyle w:val="StyleBoldUnderline"/>
        </w:rPr>
        <w:t>frustrations</w:t>
      </w:r>
      <w:r>
        <w:t xml:space="preserve"> that </w:t>
      </w:r>
      <w:r w:rsidRPr="007E6DCD">
        <w:rPr>
          <w:rStyle w:val="StyleBoldUnderline"/>
        </w:rPr>
        <w:t xml:space="preserve">this policy has given rise to. </w:t>
      </w:r>
      <w:r>
        <w:t>Although</w:t>
      </w:r>
      <w:r w:rsidRPr="007E6DCD">
        <w:rPr>
          <w:sz w:val="12"/>
        </w:rPr>
        <w:t xml:space="preserve"> </w:t>
      </w:r>
      <w:r>
        <w:t>dialogue with the Cuban authorities is not an end in</w:t>
      </w:r>
      <w:r w:rsidRPr="007E6DCD">
        <w:rPr>
          <w:sz w:val="12"/>
        </w:rPr>
        <w:t xml:space="preserve"> </w:t>
      </w:r>
      <w:r>
        <w:t xml:space="preserve">itself, </w:t>
      </w:r>
      <w:r w:rsidRPr="007E6DCD">
        <w:rPr>
          <w:rStyle w:val="StyleBoldUnderline"/>
        </w:rPr>
        <w:t>unlike the US, the EU does not believe in isolating Cuba. Another EU idea not shared by the US is that the presence of tourists can contribute to</w:t>
      </w:r>
      <w:r w:rsidRPr="007E6DCD">
        <w:t xml:space="preserve"> </w:t>
      </w:r>
      <w:r>
        <w:t>an</w:t>
      </w:r>
      <w:r w:rsidRPr="007E6DCD">
        <w:rPr>
          <w:sz w:val="12"/>
        </w:rPr>
        <w:t xml:space="preserve"> </w:t>
      </w:r>
      <w:r w:rsidRPr="007E6DCD">
        <w:rPr>
          <w:rStyle w:val="StyleBoldUnderline"/>
        </w:rPr>
        <w:t>openness of views</w:t>
      </w:r>
      <w:r>
        <w:t xml:space="preserve"> on Cuba.</w:t>
      </w:r>
    </w:p>
    <w:p w:rsidR="00B67E30" w:rsidRPr="00B279DD" w:rsidRDefault="00B67E30" w:rsidP="00B67E30">
      <w:pPr>
        <w:rPr>
          <w:sz w:val="12"/>
        </w:rPr>
      </w:pPr>
    </w:p>
    <w:p w:rsidR="00B67E30" w:rsidRDefault="00B67E30" w:rsidP="00B67E30">
      <w:pPr>
        <w:pStyle w:val="Heading4"/>
      </w:pPr>
      <w:r>
        <w:t>Differences between US and EU policy mean they can’t act together – EU leadership is key</w:t>
      </w:r>
    </w:p>
    <w:p w:rsidR="00B67E30" w:rsidRPr="007E6DCD" w:rsidRDefault="00B67E30" w:rsidP="00B67E30">
      <w:r>
        <w:rPr>
          <w:b/>
        </w:rPr>
        <w:t xml:space="preserve">Wilson Center, 9 </w:t>
      </w:r>
      <w:r>
        <w:t>(“Engaging Cuba: Policy Options for the United States, Europe, and the Western Hemisphere,” http://www.wilsoncenter.org/event/engaging-cuba-policy-options-for-the-united-states-europe-and-the-western-hemisphere)//SY</w:t>
      </w:r>
    </w:p>
    <w:p w:rsidR="00B67E30" w:rsidRDefault="00B67E30" w:rsidP="00B67E30"/>
    <w:p w:rsidR="00B67E30" w:rsidRPr="007E6DCD" w:rsidRDefault="00B67E30" w:rsidP="00B67E30">
      <w:pPr>
        <w:rPr>
          <w:rStyle w:val="StyleBoldUnderline"/>
        </w:rPr>
      </w:pPr>
      <w:r w:rsidRPr="007E6DCD">
        <w:rPr>
          <w:rStyle w:val="StyleBoldUnderline"/>
        </w:rPr>
        <w:t>If the European Union does not coalesce behind a coherent policy toward Cuba it will risk becoming irrelevant,</w:t>
      </w:r>
      <w:r>
        <w:t xml:space="preserve"> warned Karl Buck, former head of the Latin America and Caribbean Unit in the General Secretariat of the Council of the European Union. </w:t>
      </w:r>
      <w:r w:rsidRPr="007E6DCD">
        <w:rPr>
          <w:rStyle w:val="StyleBoldUnderline"/>
        </w:rPr>
        <w:t>He suggested that the European Union and the United States coordinate better their currently divergent policies.</w:t>
      </w:r>
    </w:p>
    <w:p w:rsidR="00B67E30" w:rsidRDefault="00B67E30" w:rsidP="00B67E30">
      <w:r w:rsidRPr="007E6DCD">
        <w:rPr>
          <w:rStyle w:val="StyleBoldUnderline"/>
        </w:rPr>
        <w:t>Discrepancies between the means and ends of E.U. and U.S. policies have rendered</w:t>
      </w:r>
      <w:r>
        <w:t xml:space="preserve"> both </w:t>
      </w:r>
      <w:r w:rsidRPr="007E6DCD">
        <w:rPr>
          <w:rStyle w:val="StyleBoldUnderline"/>
        </w:rPr>
        <w:t>approaches ineffective,</w:t>
      </w:r>
      <w:r>
        <w:t xml:space="preserve"> argued Stephen Wilkinson, assistant director of the International Institute for the Study of Cuba at London Metropolitan University</w:t>
      </w:r>
      <w:r w:rsidRPr="00A65B53">
        <w:t xml:space="preserve">. </w:t>
      </w:r>
      <w:r w:rsidRPr="007E6DCD">
        <w:rPr>
          <w:rStyle w:val="StyleBoldUnderline"/>
        </w:rPr>
        <w:t>U.S. goals involve a complete removal of the current government through</w:t>
      </w:r>
      <w:r>
        <w:t xml:space="preserve"> international </w:t>
      </w:r>
      <w:r w:rsidRPr="007E6DCD">
        <w:rPr>
          <w:rStyle w:val="StyleBoldUnderline"/>
        </w:rPr>
        <w:t>sanctions and isolation, while E.U. goals involve encouraging the government to reform and initiate a peaceful transition through non-coercive engagement.</w:t>
      </w:r>
    </w:p>
    <w:p w:rsidR="00B67E30" w:rsidRDefault="00B67E30" w:rsidP="00B67E30">
      <w:r>
        <w:t xml:space="preserve">Director of the U.S. Education Finance Group Ambassador John </w:t>
      </w:r>
      <w:proofErr w:type="spellStart"/>
      <w:r>
        <w:t>Maisto</w:t>
      </w:r>
      <w:proofErr w:type="spellEnd"/>
      <w:r>
        <w:t xml:space="preserve"> suggested that </w:t>
      </w:r>
      <w:r w:rsidRPr="007E6DCD">
        <w:rPr>
          <w:rStyle w:val="StyleBoldUnderline"/>
        </w:rPr>
        <w:t>one disaggregate E.U. policy and U.S. policy toward Cuba.</w:t>
      </w:r>
      <w:r>
        <w:t xml:space="preserve"> For instance, Spain's unilateral policy differs from that of E.U. Common Policy because of the historically intimate Spanish-Cuban relationship. </w:t>
      </w:r>
      <w:r w:rsidRPr="007E6DCD">
        <w:rPr>
          <w:rStyle w:val="StyleBoldUnderline"/>
        </w:rPr>
        <w:t>The United States has engaged Cuba differently depending on who is in power;</w:t>
      </w:r>
      <w:r>
        <w:t xml:space="preserve"> the Obama Administration, for example, has demonstrated a willingness to begin anew with Cuba.</w:t>
      </w:r>
    </w:p>
    <w:p w:rsidR="00B67E30" w:rsidRDefault="00B67E30" w:rsidP="00B67E30">
      <w:pPr>
        <w:pStyle w:val="Heading4"/>
      </w:pPr>
      <w:r>
        <w:t>Working with the EU empirically solves but the US must lead from behind</w:t>
      </w:r>
    </w:p>
    <w:p w:rsidR="00B67E30" w:rsidRPr="00DA7E0F" w:rsidRDefault="00B67E30" w:rsidP="00B67E30">
      <w:proofErr w:type="spellStart"/>
      <w:r>
        <w:rPr>
          <w:b/>
        </w:rPr>
        <w:t>Luxner</w:t>
      </w:r>
      <w:proofErr w:type="spellEnd"/>
      <w:r>
        <w:rPr>
          <w:b/>
        </w:rPr>
        <w:t xml:space="preserve">, 5 </w:t>
      </w:r>
      <w:r>
        <w:t xml:space="preserve">– News Editor, </w:t>
      </w:r>
      <w:proofErr w:type="spellStart"/>
      <w:r>
        <w:t>CubaNews</w:t>
      </w:r>
      <w:proofErr w:type="spellEnd"/>
      <w:r>
        <w:t xml:space="preserve"> (Larry, “Analysts debate EU's role in hastening Cuba's future 'transition to democracy',” </w:t>
      </w:r>
      <w:proofErr w:type="spellStart"/>
      <w:r>
        <w:t>Luxner</w:t>
      </w:r>
      <w:proofErr w:type="spellEnd"/>
      <w:r>
        <w:t xml:space="preserve"> News, November, http://www.luxner.com/cgi-bin/view_article.cgi?articleID=1419)//SY</w:t>
      </w:r>
    </w:p>
    <w:p w:rsidR="00B67E30" w:rsidRDefault="00B67E30" w:rsidP="00B67E30"/>
    <w:p w:rsidR="00B67E30" w:rsidRPr="00087CB2" w:rsidRDefault="00B67E30" w:rsidP="00B67E30">
      <w:pPr>
        <w:rPr>
          <w:rStyle w:val="StyleBoldUnderline"/>
        </w:rPr>
      </w:pPr>
      <w:r>
        <w:t xml:space="preserve">Richard </w:t>
      </w:r>
      <w:proofErr w:type="spellStart"/>
      <w:r>
        <w:t>Youngs</w:t>
      </w:r>
      <w:proofErr w:type="spellEnd"/>
      <w:r>
        <w:t xml:space="preserve">, co-director of FRIDE, says </w:t>
      </w:r>
      <w:r w:rsidRPr="00087CB2">
        <w:rPr>
          <w:rStyle w:val="StyleBoldUnderline"/>
        </w:rPr>
        <w:t>one hopeful sign that the U.S. and the EU can work together is their relative success in formulating joint policies with regard to other trouble spots like Belarus, Ukraine and Syria.</w:t>
      </w:r>
    </w:p>
    <w:p w:rsidR="00B67E30" w:rsidRPr="00087CB2" w:rsidRDefault="00B67E30" w:rsidP="00B67E30">
      <w:pPr>
        <w:rPr>
          <w:rStyle w:val="StyleBoldUnderline"/>
        </w:rPr>
      </w:pPr>
      <w:r>
        <w:t xml:space="preserve">“In Ukraine,” he said, </w:t>
      </w:r>
      <w:r w:rsidRPr="00087CB2">
        <w:rPr>
          <w:rStyle w:val="StyleBoldUnderline"/>
        </w:rPr>
        <w:t xml:space="preserve">“the EU played a strong role in governance issues, </w:t>
      </w:r>
      <w:r>
        <w:t xml:space="preserve">while the U.S. was good on civic education. But </w:t>
      </w:r>
      <w:r w:rsidRPr="00087CB2">
        <w:rPr>
          <w:rStyle w:val="StyleBoldUnderline"/>
        </w:rPr>
        <w:t>the United States needs to learn to lead from behind. Where the U.S. has recognized this, it has encouraged European</w:t>
      </w:r>
      <w:r>
        <w:t xml:space="preserve"> civil society </w:t>
      </w:r>
      <w:r w:rsidRPr="00087CB2">
        <w:rPr>
          <w:rStyle w:val="StyleBoldUnderline"/>
        </w:rPr>
        <w:t>organizations to play a more practical role.”</w:t>
      </w:r>
    </w:p>
    <w:p w:rsidR="00B67E30" w:rsidRDefault="00B67E30" w:rsidP="00B67E30">
      <w:r>
        <w:t xml:space="preserve">Stephen Johnson, policy analyst at the conservative Heritage Foundation, says </w:t>
      </w:r>
      <w:r w:rsidRPr="00087CB2">
        <w:rPr>
          <w:rStyle w:val="StyleBoldUnderline"/>
        </w:rPr>
        <w:t xml:space="preserve">the EU can take a more aggressive role in Cuba </w:t>
      </w:r>
      <w:r>
        <w:t>— like occasionally spying on their Cuban hosts.</w:t>
      </w:r>
    </w:p>
    <w:p w:rsidR="00B67E30" w:rsidRPr="00100C7E" w:rsidRDefault="00B67E30" w:rsidP="00B67E30">
      <w:pPr>
        <w:pStyle w:val="Heading4"/>
        <w:rPr>
          <w:rStyle w:val="StyleStyleBold12pt"/>
          <w:b/>
        </w:rPr>
      </w:pPr>
      <w:r w:rsidRPr="00100C7E">
        <w:rPr>
          <w:rStyle w:val="StyleStyleBold12pt"/>
          <w:b/>
        </w:rPr>
        <w:t>EU must takes step to lift sanctions first—US will follow</w:t>
      </w:r>
    </w:p>
    <w:p w:rsidR="00B67E30" w:rsidRDefault="00B67E30" w:rsidP="00B67E30">
      <w:proofErr w:type="spellStart"/>
      <w:r w:rsidRPr="001238B1">
        <w:rPr>
          <w:rStyle w:val="StyleStyleBold12pt"/>
        </w:rPr>
        <w:t>Coonradt</w:t>
      </w:r>
      <w:proofErr w:type="spellEnd"/>
      <w:r w:rsidRPr="001238B1">
        <w:rPr>
          <w:rStyle w:val="StyleStyleBold12pt"/>
        </w:rPr>
        <w:t xml:space="preserve"> 2008</w:t>
      </w:r>
      <w:r>
        <w:t>- Research Associate at COHA</w:t>
      </w:r>
    </w:p>
    <w:p w:rsidR="00B67E30" w:rsidRDefault="00B67E30" w:rsidP="00B67E30">
      <w:r>
        <w:lastRenderedPageBreak/>
        <w:t xml:space="preserve">(Amy, “EU’s Lifted Sanctions Could be the turning point for Cuba”, COHA, 4/10/08, </w:t>
      </w:r>
      <w:hyperlink r:id="rId22" w:history="1">
        <w:r w:rsidRPr="0002751F">
          <w:rPr>
            <w:rStyle w:val="Hyperlink"/>
          </w:rPr>
          <w:t>http://www.coha.org/eu%E2%80%99s-lifted-sanctions-could-be-turning-point-for-cuba/</w:t>
        </w:r>
      </w:hyperlink>
      <w:r>
        <w:t>)//KW</w:t>
      </w:r>
    </w:p>
    <w:p w:rsidR="00B67E30" w:rsidRDefault="00B67E30" w:rsidP="00B67E30"/>
    <w:p w:rsidR="00B67E30" w:rsidRDefault="00B67E30" w:rsidP="00B67E30">
      <w:r>
        <w:t xml:space="preserve">On June 19, at a summit in Brussels, </w:t>
      </w:r>
      <w:r w:rsidRPr="001238B1">
        <w:rPr>
          <w:rStyle w:val="StyleBoldUnderline"/>
        </w:rPr>
        <w:t>the E</w:t>
      </w:r>
      <w:r>
        <w:t xml:space="preserve">uropean </w:t>
      </w:r>
      <w:r w:rsidRPr="001238B1">
        <w:rPr>
          <w:rStyle w:val="StyleBoldUnderline"/>
        </w:rPr>
        <w:t>U</w:t>
      </w:r>
      <w:r>
        <w:t xml:space="preserve">nion announced that it </w:t>
      </w:r>
      <w:r w:rsidRPr="001238B1">
        <w:rPr>
          <w:rStyle w:val="StyleBoldUnderline"/>
        </w:rPr>
        <w:t>would lift its</w:t>
      </w:r>
      <w:r>
        <w:t xml:space="preserve"> diplomatic </w:t>
      </w:r>
      <w:r w:rsidRPr="001238B1">
        <w:rPr>
          <w:rStyle w:val="StyleBoldUnderline"/>
        </w:rPr>
        <w:t>sanctions against Cuba</w:t>
      </w:r>
      <w:r>
        <w:t xml:space="preserve">. The gesture was predominantly symbolic, as the restraints, which had been put in place in 2003, had been temporarily suspended since 2005. The decision came about largely due to Spain’s 2005 initiative to normalize its relations with Cuba, despite opposition from several other EU members. While the EU’s sanctions only froze development aid and visits to Cuba by high-level European officials, </w:t>
      </w:r>
      <w:r w:rsidRPr="007D0241">
        <w:rPr>
          <w:rStyle w:val="StyleBoldUnderline"/>
        </w:rPr>
        <w:t>the move to lift them signals a commitment to increased dialogue and openness between the EU and Havana. It will</w:t>
      </w:r>
      <w:r>
        <w:t xml:space="preserve"> surely </w:t>
      </w:r>
      <w:r w:rsidRPr="007D0241">
        <w:rPr>
          <w:rStyle w:val="StyleBoldUnderline"/>
        </w:rPr>
        <w:t>have</w:t>
      </w:r>
      <w:r>
        <w:t xml:space="preserve"> positive </w:t>
      </w:r>
      <w:r w:rsidRPr="001238B1">
        <w:rPr>
          <w:rStyle w:val="StyleBoldUnderline"/>
        </w:rPr>
        <w:t>effects</w:t>
      </w:r>
      <w:r>
        <w:t xml:space="preserve"> not </w:t>
      </w:r>
      <w:r w:rsidRPr="007D0241">
        <w:t>just for Cuba</w:t>
      </w:r>
      <w:r>
        <w:t xml:space="preserve"> but </w:t>
      </w:r>
      <w:r w:rsidRPr="001238B1">
        <w:rPr>
          <w:rStyle w:val="StyleBoldUnderline"/>
        </w:rPr>
        <w:t>for the EU’s</w:t>
      </w:r>
      <w:r>
        <w:t xml:space="preserve"> currently frosty </w:t>
      </w:r>
      <w:r w:rsidRPr="001238B1">
        <w:rPr>
          <w:rStyle w:val="StyleBoldUnderline"/>
        </w:rPr>
        <w:t>relationship with Latin America</w:t>
      </w:r>
      <w:r>
        <w:t xml:space="preserve"> over immigration issues. Perhaps most importantly, it serves as a contrast to the </w:t>
      </w:r>
      <w:proofErr w:type="spellStart"/>
      <w:r>
        <w:t>hard-line</w:t>
      </w:r>
      <w:proofErr w:type="spellEnd"/>
      <w:r>
        <w:t xml:space="preserve"> policy of the United States, which has maintained an unbending trade embargo against Cuba since 1964.</w:t>
      </w:r>
    </w:p>
    <w:p w:rsidR="00B67E30" w:rsidRDefault="00B67E30" w:rsidP="00B67E30">
      <w:r>
        <w:t>The End of a Long Battle</w:t>
      </w:r>
    </w:p>
    <w:p w:rsidR="00B67E30" w:rsidRDefault="00B67E30" w:rsidP="00B67E30">
      <w:r>
        <w:t>The EU’s sanctions were enacted in response to a March 2003 crackdown on Cuban dissidents after Havana had executed three men for hijacking a U.S.-bound ferry, in which a government official was murdered. The crackdown resulted in the imprisonment of seventy-five other Cubans for up to twenty-eight years. At the time, the EU condemned the crackdown, calling it “deplorable,” and refused to negotiate with Cuba until it improved its human rights record. According to the EU Report, an angry Fidel Castro accused the European body of “bowing to Nazi-Fascist US policy,” and he was further outraged when EU member nations began inviting Cuban dissidents to their Havana embassy functions.</w:t>
      </w:r>
    </w:p>
    <w:p w:rsidR="00B67E30" w:rsidRDefault="00B67E30" w:rsidP="00B67E30">
      <w:r>
        <w:t xml:space="preserve">The strained relations between the EU and Cuba began to thaw in January 2005, when Spain’s new Socialist government under José Luis Rodríguez Zapatero began a movement within the EU to improve EU-Cuba relations. Many believe </w:t>
      </w:r>
      <w:r w:rsidRPr="007B1FD1">
        <w:rPr>
          <w:rStyle w:val="StyleBoldUnderline"/>
        </w:rPr>
        <w:t>Spain is in the best position to attempt to normalize relations with Cuba due to</w:t>
      </w:r>
      <w:r>
        <w:t xml:space="preserve"> a shared </w:t>
      </w:r>
      <w:r w:rsidRPr="007B1FD1">
        <w:rPr>
          <w:rStyle w:val="StyleBoldUnderline"/>
        </w:rPr>
        <w:t>culture and language</w:t>
      </w:r>
      <w:r>
        <w:t xml:space="preserve"> as well as its own authoritarian past. Following the release of fourteen of the seventy-five dissidents, Spain successfully urged the EU to suspend its sanctions, and restore “formal contact” with Havana, according to Cuba’s Foreign Minister Felipe Pérez </w:t>
      </w:r>
      <w:proofErr w:type="spellStart"/>
      <w:r>
        <w:t>Roque</w:t>
      </w:r>
      <w:proofErr w:type="spellEnd"/>
      <w:r>
        <w:t xml:space="preserve">. Despite heavy criticism from other EU members, in April 2007, </w:t>
      </w:r>
      <w:r w:rsidRPr="007D0241">
        <w:rPr>
          <w:rStyle w:val="StyleBoldUnderline"/>
        </w:rPr>
        <w:t>Spain’s foreign minister,</w:t>
      </w:r>
      <w:r>
        <w:t xml:space="preserve"> Miguel </w:t>
      </w:r>
      <w:proofErr w:type="spellStart"/>
      <w:r>
        <w:t>Ángel</w:t>
      </w:r>
      <w:proofErr w:type="spellEnd"/>
      <w:r>
        <w:t xml:space="preserve"> </w:t>
      </w:r>
      <w:proofErr w:type="spellStart"/>
      <w:r>
        <w:t>Moratinos</w:t>
      </w:r>
      <w:proofErr w:type="spellEnd"/>
      <w:r>
        <w:t xml:space="preserve">, </w:t>
      </w:r>
      <w:r w:rsidRPr="007D0241">
        <w:rPr>
          <w:rStyle w:val="StyleBoldUnderline"/>
        </w:rPr>
        <w:t>visited Cuba</w:t>
      </w:r>
      <w:r>
        <w:t xml:space="preserve"> in the first trip by a Spanish foreign minister since 1998. This was the first visit by an EU member since the sanctions were imposed, and reflected Spain’s desire to have a real dialogue with the island. Several EU members, including Cyprus, Greece, Italy, and Portugal, backed Spain’s decision to renew ties with Cuba. However, others, most notably the Czech Republic, remained adamantly opposed to the visit, calling Spain’s decision “unilateral” and remarked that the meeting was “unlikely to produce anything new.”</w:t>
      </w:r>
    </w:p>
    <w:p w:rsidR="00B67E30" w:rsidRDefault="00B67E30" w:rsidP="00B67E30">
      <w:r>
        <w:t>The Opposition</w:t>
      </w:r>
    </w:p>
    <w:p w:rsidR="00B67E30" w:rsidRDefault="00B67E30" w:rsidP="00B67E30">
      <w:r>
        <w:t>It is not surprising that Cuba’s toughest EU critics come mainly from Eastern European countries, some of which have painful memories of Soviet-era repression. The Czech Republic’s harsh handling by the former Soviet Union during the Prague Spring of 1968 has made it the leader of the anti-Cuban bloc within the European Union due to Cuba’s staunch support of Moscow at that time. With support also from the Netherlands, Denmark, Poland, and Sweden, Cuba’s opposition refused to budge on its stance in favor of the sanctions until Havana demonstrated real strides toward democracy, including an improved human rights policy and less repression of dissident groups.</w:t>
      </w:r>
    </w:p>
    <w:p w:rsidR="00B67E30" w:rsidRDefault="00B67E30" w:rsidP="00B67E30">
      <w:r>
        <w:t>Cuban dissidents also vehemently opposed the lifting of the sanctions, believing that this action would “punish” the Cuban people and allow Havana to continue violating human rights. According to the leaders of the dissident group Agenda for Transition, any action taken by the EU to normalize relations with Cuba would be understood by Cuban authorities as affording legitimacy to the government’s recent actions and would “[punish] those who fight for democracy.”</w:t>
      </w:r>
    </w:p>
    <w:p w:rsidR="00B67E30" w:rsidRDefault="00B67E30" w:rsidP="00B67E30">
      <w:r>
        <w:t xml:space="preserve">The Turning Point: </w:t>
      </w:r>
      <w:proofErr w:type="spellStart"/>
      <w:r>
        <w:t>Raúl</w:t>
      </w:r>
      <w:proofErr w:type="spellEnd"/>
      <w:r>
        <w:t xml:space="preserve"> and Reforms</w:t>
      </w:r>
    </w:p>
    <w:p w:rsidR="00B67E30" w:rsidRDefault="00B67E30" w:rsidP="00B67E30">
      <w:r w:rsidRPr="003E6CE6">
        <w:rPr>
          <w:rStyle w:val="StyleBoldUnderline"/>
        </w:rPr>
        <w:lastRenderedPageBreak/>
        <w:t>The EU decision to lift the sanctions was</w:t>
      </w:r>
      <w:r>
        <w:t xml:space="preserve"> ultimately </w:t>
      </w:r>
      <w:r w:rsidRPr="003E6CE6">
        <w:rPr>
          <w:rStyle w:val="StyleBoldUnderline"/>
        </w:rPr>
        <w:t>achieved as a result of Cuba’s subsequent reforms</w:t>
      </w:r>
      <w:r>
        <w:t xml:space="preserve">. On February 24, 2008, Fidel Castro stepped down as president of Cuba on health grounds, after nearly five decades of rule. His vice president and younger brother, </w:t>
      </w:r>
      <w:proofErr w:type="spellStart"/>
      <w:r>
        <w:t>Raúl</w:t>
      </w:r>
      <w:proofErr w:type="spellEnd"/>
      <w:r>
        <w:t xml:space="preserve">, was officially elected to take his place, after having been acting president since July 2006. In his acceptance speech, </w:t>
      </w:r>
      <w:proofErr w:type="spellStart"/>
      <w:r w:rsidRPr="003E6CE6">
        <w:rPr>
          <w:rStyle w:val="StyleBoldUnderline"/>
        </w:rPr>
        <w:t>Raúl</w:t>
      </w:r>
      <w:proofErr w:type="spellEnd"/>
      <w:r w:rsidRPr="003E6CE6">
        <w:rPr>
          <w:rStyle w:val="StyleBoldUnderline"/>
        </w:rPr>
        <w:t xml:space="preserve"> promised</w:t>
      </w:r>
      <w:r>
        <w:t xml:space="preserve"> </w:t>
      </w:r>
      <w:r w:rsidRPr="003E6CE6">
        <w:rPr>
          <w:rStyle w:val="StyleBoldUnderline"/>
        </w:rPr>
        <w:t>social and economic reforms</w:t>
      </w:r>
      <w:r>
        <w:t xml:space="preserve"> meant </w:t>
      </w:r>
      <w:r w:rsidRPr="003E6CE6">
        <w:rPr>
          <w:rStyle w:val="StyleBoldUnderline"/>
        </w:rPr>
        <w:t xml:space="preserve">to ease the burden on </w:t>
      </w:r>
      <w:r>
        <w:t xml:space="preserve">the everyday lives of </w:t>
      </w:r>
      <w:r w:rsidRPr="003E6CE6">
        <w:rPr>
          <w:rStyle w:val="StyleBoldUnderline"/>
        </w:rPr>
        <w:t>Cubans</w:t>
      </w:r>
      <w:r>
        <w:t xml:space="preserve">. Many believed that any concessions made to Cuba under </w:t>
      </w:r>
      <w:proofErr w:type="spellStart"/>
      <w:r>
        <w:t>Raúl</w:t>
      </w:r>
      <w:proofErr w:type="spellEnd"/>
      <w:r>
        <w:t xml:space="preserve"> should be limited, but on March 4, </w:t>
      </w:r>
      <w:proofErr w:type="spellStart"/>
      <w:r>
        <w:t>Raúl</w:t>
      </w:r>
      <w:proofErr w:type="spellEnd"/>
      <w:r>
        <w:t xml:space="preserve"> signed two UN human rights pacts, the International Covenant on Economic, Social and Cultural Rights and the International Covenant on Civil and Political Rights, in what </w:t>
      </w:r>
      <w:proofErr w:type="spellStart"/>
      <w:r>
        <w:t>EUBusiness</w:t>
      </w:r>
      <w:proofErr w:type="spellEnd"/>
      <w:r>
        <w:t xml:space="preserve"> called an “unprecedented gesture.” </w:t>
      </w:r>
      <w:r w:rsidRPr="003E6CE6">
        <w:rPr>
          <w:rStyle w:val="StyleBoldUnderline"/>
        </w:rPr>
        <w:t>The EU received this as a “positive development,” which could signal</w:t>
      </w:r>
      <w:r>
        <w:t xml:space="preserve"> the beginning of more </w:t>
      </w:r>
      <w:r w:rsidRPr="003E6CE6">
        <w:rPr>
          <w:rStyle w:val="StyleBoldUnderline"/>
        </w:rPr>
        <w:t>democratic reforms in Cuba</w:t>
      </w:r>
      <w:r>
        <w:t>. On March 9, EU aid commissioner Louis Michel remarked that “the time is right for the European Union to begin a dialogue with Cuba towards normalizing ties and removing sanctions…”</w:t>
      </w:r>
    </w:p>
    <w:p w:rsidR="00B67E30" w:rsidRDefault="00B67E30" w:rsidP="00B67E30">
      <w:r>
        <w:t xml:space="preserve">The willingness and flexibility </w:t>
      </w:r>
      <w:proofErr w:type="spellStart"/>
      <w:r>
        <w:t>Raúl</w:t>
      </w:r>
      <w:proofErr w:type="spellEnd"/>
      <w:r>
        <w:t xml:space="preserve"> has shown in carrying out reforms demonstrates Cuba’s potential to become a more open society, both socially and economically. These efforts have provided the impetus for the EU’s decision to reverse its policy of sanctions. In stark contrast to his doctrinaire brother Fidel, </w:t>
      </w:r>
      <w:proofErr w:type="spellStart"/>
      <w:r>
        <w:t>Raúl</w:t>
      </w:r>
      <w:proofErr w:type="spellEnd"/>
      <w:r>
        <w:t xml:space="preserve"> has demonstrated a more pragmatic approach to governance, proving </w:t>
      </w:r>
      <w:proofErr w:type="gramStart"/>
      <w:r>
        <w:t>himself</w:t>
      </w:r>
      <w:proofErr w:type="gramEnd"/>
      <w:r>
        <w:t xml:space="preserve"> to be flexible and open to constructive engagement. In April, </w:t>
      </w:r>
      <w:proofErr w:type="spellStart"/>
      <w:r>
        <w:t>Raúl</w:t>
      </w:r>
      <w:proofErr w:type="spellEnd"/>
      <w:r>
        <w:t xml:space="preserve"> carried out reforms that would decentralize Cuba’s agricultural sector by allowing farmers to increase their earnings, and provide more flexibility to purchase seeds and machinery. The Cuban newspaper Granma announced that these reforms could be a “springboard for more changes.” In May, greater access to information was achieved when the government lifted the ban on personal computers and mobile phones, in addition to the use of rental cars and tourist hotels. In June, the government announced plans to abandon salary equality, a measure meant to increase worker productivity. In addition to these reforms, </w:t>
      </w:r>
      <w:proofErr w:type="spellStart"/>
      <w:r>
        <w:t>Raúl</w:t>
      </w:r>
      <w:proofErr w:type="spellEnd"/>
      <w:r>
        <w:t xml:space="preserve"> has demonstrated a commitment to human rights by commuting thirty death sentences, as well as releasing a number of political prisoners.</w:t>
      </w:r>
    </w:p>
    <w:p w:rsidR="00B67E30" w:rsidRDefault="00B67E30" w:rsidP="00B67E30">
      <w:r>
        <w:t>A Fresh Start</w:t>
      </w:r>
    </w:p>
    <w:p w:rsidR="00B67E30" w:rsidRPr="007D0241" w:rsidRDefault="00B67E30" w:rsidP="00B67E30">
      <w:pPr>
        <w:rPr>
          <w:rStyle w:val="StyleBoldUnderline"/>
        </w:rPr>
      </w:pPr>
      <w:r w:rsidRPr="003E6CE6">
        <w:rPr>
          <w:rStyle w:val="StyleBoldUnderline"/>
        </w:rPr>
        <w:t>The decision to restore relations with Cuba,</w:t>
      </w:r>
      <w:r>
        <w:t xml:space="preserve"> handed down by the EU on June 20, comes with a caveat: it will be reviewed at the end of one year, at which time Cuba must meet several criteria in the fields of human rights and democratization. This decision went some way in placating the nations that opposed the EU’s measure, but the reassessment does not provide for a renewal of sanctions. The EU is facing criticism from Cuban dissidents for not laying down conditions on Cuba before lifting the sanctions. Though it is criticized, this move is viewed by the EU majority as a positive step forward for EU-Cuba relations. It also </w:t>
      </w:r>
      <w:r w:rsidRPr="007D0241">
        <w:rPr>
          <w:rStyle w:val="StyleBoldUnderline"/>
        </w:rPr>
        <w:t>envisages a dialogue between the two entities that is neither conditioned nor restricted.</w:t>
      </w:r>
    </w:p>
    <w:p w:rsidR="00B67E30" w:rsidRDefault="00B67E30" w:rsidP="00B67E30">
      <w:r>
        <w:t xml:space="preserve">For Cuba, </w:t>
      </w:r>
      <w:r w:rsidRPr="00B3764C">
        <w:rPr>
          <w:rStyle w:val="StyleBoldUnderline"/>
        </w:rPr>
        <w:t xml:space="preserve">this EU attitude could lead to more reforms in </w:t>
      </w:r>
      <w:r>
        <w:t xml:space="preserve">the fields of </w:t>
      </w:r>
      <w:r w:rsidRPr="00B3764C">
        <w:rPr>
          <w:rStyle w:val="StyleBoldUnderline"/>
        </w:rPr>
        <w:t>democracy and human rights</w:t>
      </w:r>
      <w:r>
        <w:t xml:space="preserve">. As the agricultural overhauls in April were deemed a starting point for further change in that sector, so too could these sanctions be seen as a launching pad for more democratic reforms. The fact that </w:t>
      </w:r>
      <w:r w:rsidRPr="00B3764C">
        <w:rPr>
          <w:rStyle w:val="StyleBoldUnderline"/>
        </w:rPr>
        <w:t>the EU attached no conditions to its revoking of sanctions</w:t>
      </w:r>
      <w:r>
        <w:t xml:space="preserve"> demonstrates </w:t>
      </w:r>
      <w:r w:rsidRPr="00B3764C">
        <w:rPr>
          <w:rStyle w:val="StyleBoldUnderline"/>
        </w:rPr>
        <w:t>that Europe is ready to deal with Cuba in a</w:t>
      </w:r>
      <w:r>
        <w:t xml:space="preserve"> more </w:t>
      </w:r>
      <w:r w:rsidRPr="00B3764C">
        <w:rPr>
          <w:rStyle w:val="StyleBoldUnderline"/>
        </w:rPr>
        <w:t xml:space="preserve">dignified manner </w:t>
      </w:r>
      <w:r>
        <w:t xml:space="preserve">and means to encourage it to carry out further democratic advancement. </w:t>
      </w:r>
      <w:r w:rsidRPr="00B3764C">
        <w:rPr>
          <w:rStyle w:val="StyleBoldUnderline"/>
        </w:rPr>
        <w:t>The EU’s</w:t>
      </w:r>
      <w:r>
        <w:t xml:space="preserve"> decision </w:t>
      </w:r>
      <w:r w:rsidRPr="00B3764C">
        <w:rPr>
          <w:rStyle w:val="StyleBoldUnderline"/>
        </w:rPr>
        <w:t>is</w:t>
      </w:r>
      <w:r>
        <w:t xml:space="preserve"> also </w:t>
      </w:r>
      <w:r w:rsidRPr="00B3764C">
        <w:rPr>
          <w:rStyle w:val="StyleBoldUnderline"/>
        </w:rPr>
        <w:t>a positive step for Cuba’s economy</w:t>
      </w:r>
      <w:r>
        <w:t xml:space="preserve">. While the sanctions on Cuba were not economic in nature, trade between the two blocs fell in 2003 and 2004 while they remained in place, according to the European Commission’s 2006 report on EU-Cuba bilateral trade. About 36% of Cuba’s imports and 31.3% of its exports in 2006 were from the EU, making it the island’s number one trading partner. European investment in Cuba could increase further now that the sanctions have been fully removed. </w:t>
      </w:r>
      <w:proofErr w:type="gramStart"/>
      <w:r>
        <w:t>This,</w:t>
      </w:r>
      <w:proofErr w:type="gramEnd"/>
      <w:r>
        <w:t xml:space="preserve"> coupled with more openness and additional reforms on Cuban society, are likely to lead to an improvement in the quality of life of the average Cuban.</w:t>
      </w:r>
    </w:p>
    <w:p w:rsidR="00B67E30" w:rsidRDefault="00B67E30" w:rsidP="00B67E30">
      <w:pPr>
        <w:rPr>
          <w:rStyle w:val="StyleBoldUnderline"/>
        </w:rPr>
      </w:pPr>
      <w:r w:rsidRPr="007D0241">
        <w:rPr>
          <w:rStyle w:val="StyleBoldUnderline"/>
        </w:rPr>
        <w:t>Removing the sanctions</w:t>
      </w:r>
      <w:r>
        <w:t xml:space="preserve"> also </w:t>
      </w:r>
      <w:r w:rsidRPr="007D0241">
        <w:rPr>
          <w:rStyle w:val="StyleBoldUnderline"/>
        </w:rPr>
        <w:t>serves as a contrast between the EU and the U.S.’s policy</w:t>
      </w:r>
      <w:r>
        <w:t xml:space="preserve"> when it comes to Cuba. According to Diego </w:t>
      </w:r>
      <w:proofErr w:type="spellStart"/>
      <w:r>
        <w:t>López</w:t>
      </w:r>
      <w:proofErr w:type="spellEnd"/>
      <w:r>
        <w:t xml:space="preserve"> </w:t>
      </w:r>
      <w:proofErr w:type="spellStart"/>
      <w:r>
        <w:t>Garrido</w:t>
      </w:r>
      <w:proofErr w:type="spellEnd"/>
      <w:r>
        <w:t xml:space="preserve">, Spain’s Secretary of State to the EU, the decision markedly contradicts the U.S.’s policy of isolation of the island, </w:t>
      </w:r>
      <w:r w:rsidRPr="007D0241">
        <w:rPr>
          <w:rStyle w:val="StyleBoldUnderline"/>
        </w:rPr>
        <w:t xml:space="preserve">Europe’s action shows that the EU is “capable </w:t>
      </w:r>
      <w:r w:rsidRPr="007D0241">
        <w:rPr>
          <w:rStyle w:val="StyleBoldUnderline"/>
        </w:rPr>
        <w:lastRenderedPageBreak/>
        <w:t>of…choosing its own foreign policy path.</w:t>
      </w:r>
      <w:r>
        <w:t xml:space="preserve">” The U.S. was unable to convince the EU to refuse to lift anti-Havana sanctions, exhibiting its independence from Washington’s influence. On June 26, U.S. State Department deputy spokesman Tom Casey publicly worried that the EU’s decision would give “additional legitimacy” to the Cuban regime. However, the latter’s approach to Cuba has always been on the side of being less severe than that of the U.S., whose crippling economic sanctions have been responsible for endemic food and fuel shortages and bitterness among Cubans. If </w:t>
      </w:r>
      <w:r w:rsidRPr="007D0241">
        <w:rPr>
          <w:rStyle w:val="StyleBoldUnderline"/>
        </w:rPr>
        <w:t xml:space="preserve">normalized relations between the EU and Cuba lead to more openness and democracy in Cuba, then </w:t>
      </w:r>
      <w:r w:rsidRPr="007D0241">
        <w:t>perhaps</w:t>
      </w:r>
      <w:r w:rsidRPr="007D0241">
        <w:rPr>
          <w:rStyle w:val="StyleBoldUnderline"/>
        </w:rPr>
        <w:t xml:space="preserve"> the U.S. might want to reconsider its damaging and chronically ineffective policy toward the island.</w:t>
      </w:r>
    </w:p>
    <w:p w:rsidR="00B67E30" w:rsidRDefault="00B67E30" w:rsidP="00B67E30">
      <w:pPr>
        <w:rPr>
          <w:rStyle w:val="StyleBoldUnderline"/>
        </w:rPr>
      </w:pPr>
    </w:p>
    <w:p w:rsidR="00B67E30" w:rsidRDefault="00B67E30" w:rsidP="00B67E30">
      <w:pPr>
        <w:pStyle w:val="Heading4"/>
      </w:pPr>
      <w:r>
        <w:t>EU should take the lead</w:t>
      </w:r>
    </w:p>
    <w:p w:rsidR="00B67E30" w:rsidRPr="0025510F" w:rsidRDefault="00B67E30" w:rsidP="00B67E30">
      <w:pPr>
        <w:rPr>
          <w:rStyle w:val="StyleStyleBold12pt"/>
        </w:rPr>
      </w:pPr>
      <w:r w:rsidRPr="0025510F">
        <w:rPr>
          <w:rStyle w:val="StyleStyleBold12pt"/>
        </w:rPr>
        <w:t>BBC 2005</w:t>
      </w:r>
    </w:p>
    <w:p w:rsidR="00B67E30" w:rsidRDefault="00B67E30" w:rsidP="00B67E30">
      <w:r>
        <w:t xml:space="preserve">(“Cuban foreign minister asks EU to forge its "own" policy towards island”, BBC Monitoring Americas, 3/11/05, </w:t>
      </w:r>
      <w:proofErr w:type="spellStart"/>
      <w:r>
        <w:t>proquest</w:t>
      </w:r>
      <w:proofErr w:type="spellEnd"/>
      <w:r>
        <w:t>)//KW</w:t>
      </w:r>
    </w:p>
    <w:p w:rsidR="00B67E30" w:rsidRDefault="00B67E30" w:rsidP="00B67E30"/>
    <w:p w:rsidR="00B67E30" w:rsidRDefault="00B67E30" w:rsidP="00B67E30">
      <w:r>
        <w:t xml:space="preserve">Brussels, 10 March: Cuban Foreign Minister Felipe Perez </w:t>
      </w:r>
      <w:proofErr w:type="spellStart"/>
      <w:r>
        <w:t>Roque</w:t>
      </w:r>
      <w:proofErr w:type="spellEnd"/>
      <w:r>
        <w:t xml:space="preserve"> today asked the </w:t>
      </w:r>
      <w:r w:rsidRPr="00064045">
        <w:rPr>
          <w:rStyle w:val="StyleBoldUnderline"/>
        </w:rPr>
        <w:t xml:space="preserve">European Commission </w:t>
      </w:r>
      <w:r>
        <w:t xml:space="preserve">(EC) </w:t>
      </w:r>
      <w:r w:rsidRPr="00064045">
        <w:rPr>
          <w:rStyle w:val="StyleBoldUnderline"/>
        </w:rPr>
        <w:t xml:space="preserve">to have its "own" policy towards </w:t>
      </w:r>
      <w:r>
        <w:t>his country, after meeting here with the commissioner for development and humanitarian aid, Louis Michel.</w:t>
      </w:r>
    </w:p>
    <w:p w:rsidR="00B67E30" w:rsidRDefault="00B67E30" w:rsidP="00B67E30">
      <w:r>
        <w:t xml:space="preserve">Perez </w:t>
      </w:r>
      <w:proofErr w:type="spellStart"/>
      <w:r>
        <w:t>Roque</w:t>
      </w:r>
      <w:proofErr w:type="spellEnd"/>
      <w:r>
        <w:t xml:space="preserve"> also expressed </w:t>
      </w:r>
      <w:r w:rsidRPr="00064045">
        <w:rPr>
          <w:rStyle w:val="StyleBoldUnderline"/>
        </w:rPr>
        <w:t>Cuba'</w:t>
      </w:r>
      <w:r>
        <w:t>s willingness to resume political dialogue with the European Union (EU) and to become involved in the issue of human rights.</w:t>
      </w:r>
    </w:p>
    <w:p w:rsidR="00B67E30" w:rsidRDefault="00B67E30" w:rsidP="00B67E30">
      <w:r>
        <w:t xml:space="preserve">"I hope the </w:t>
      </w:r>
      <w:r w:rsidRPr="00064045">
        <w:rPr>
          <w:rStyle w:val="StyleBoldUnderline"/>
        </w:rPr>
        <w:t>EU will have its own policy towards Cuba and stop</w:t>
      </w:r>
      <w:r>
        <w:t xml:space="preserve"> automatically </w:t>
      </w:r>
      <w:r w:rsidRPr="00064045">
        <w:rPr>
          <w:rStyle w:val="StyleBoldUnderline"/>
        </w:rPr>
        <w:t>supporting initiatives proposed by the U</w:t>
      </w:r>
      <w:r>
        <w:t xml:space="preserve">nited </w:t>
      </w:r>
      <w:r w:rsidRPr="00064045">
        <w:rPr>
          <w:rStyle w:val="StyleBoldUnderline"/>
        </w:rPr>
        <w:t>S</w:t>
      </w:r>
      <w:r>
        <w:t xml:space="preserve">tates </w:t>
      </w:r>
      <w:r w:rsidRPr="00064045">
        <w:rPr>
          <w:rStyle w:val="StyleBoldUnderline"/>
        </w:rPr>
        <w:t xml:space="preserve">that do not aim towards cooperation and dialogue but </w:t>
      </w:r>
      <w:r w:rsidRPr="00064045">
        <w:t>ra</w:t>
      </w:r>
      <w:r>
        <w:t xml:space="preserve">ther </w:t>
      </w:r>
      <w:r w:rsidRPr="00064045">
        <w:rPr>
          <w:rStyle w:val="StyleBoldUnderline"/>
        </w:rPr>
        <w:t>towards confrontation and justification</w:t>
      </w:r>
      <w:r>
        <w:t xml:space="preserve"> of its policy of embargo against Cuba," Perez </w:t>
      </w:r>
      <w:proofErr w:type="spellStart"/>
      <w:r>
        <w:t>Roque</w:t>
      </w:r>
      <w:proofErr w:type="spellEnd"/>
      <w:r>
        <w:t xml:space="preserve"> said.</w:t>
      </w:r>
    </w:p>
    <w:p w:rsidR="00B67E30" w:rsidRDefault="00B67E30" w:rsidP="00B67E30">
      <w:r>
        <w:t xml:space="preserve">The foreign minister added that Cuba hopes Europe's course will lead towards "a path of </w:t>
      </w:r>
      <w:r w:rsidRPr="00064045">
        <w:rPr>
          <w:rStyle w:val="StyleBoldUnderline"/>
        </w:rPr>
        <w:t>bilateral dialogue with Cuba founded on equality, respect and cooperation</w:t>
      </w:r>
      <w:r>
        <w:t xml:space="preserve"> and not supporting initiatives that are not their own. </w:t>
      </w:r>
      <w:r w:rsidRPr="00064045">
        <w:rPr>
          <w:rStyle w:val="StyleBoldUnderline"/>
        </w:rPr>
        <w:t>Cuba is ready to move forward with the EU</w:t>
      </w:r>
      <w:r>
        <w:t xml:space="preserve"> on equal footing."</w:t>
      </w:r>
    </w:p>
    <w:p w:rsidR="00B67E30" w:rsidRDefault="00B67E30" w:rsidP="00B67E30">
      <w:r>
        <w:t xml:space="preserve">"Cuba believes the EU is an important economic hub. The euro has been successful; the European common market has been successful. Cuba deems the EU to be a positive process, a complex but admirable undertaking with which Latin America empathizes," Perez </w:t>
      </w:r>
      <w:proofErr w:type="spellStart"/>
      <w:r>
        <w:t>Roque</w:t>
      </w:r>
      <w:proofErr w:type="spellEnd"/>
      <w:r>
        <w:t xml:space="preserve"> said.</w:t>
      </w:r>
    </w:p>
    <w:p w:rsidR="00B67E30" w:rsidRDefault="00B67E30" w:rsidP="00B67E30">
      <w:r>
        <w:t xml:space="preserve">"I believe it could one day become an important political pole, but it still has to resolve the manner in which decisions are adopted and give evidence of that determination. But it is a player that </w:t>
      </w:r>
      <w:r w:rsidRPr="00064045">
        <w:rPr>
          <w:rStyle w:val="StyleBoldUnderline"/>
        </w:rPr>
        <w:t>Cuba holds in esteem and considers it important for Europe to play a role</w:t>
      </w:r>
      <w:r>
        <w:t xml:space="preserve"> in the world," he added.</w:t>
      </w:r>
    </w:p>
    <w:p w:rsidR="00B67E30" w:rsidRDefault="00B67E30" w:rsidP="00B67E30">
      <w:proofErr w:type="spellStart"/>
      <w:r>
        <w:t>Amadeo</w:t>
      </w:r>
      <w:proofErr w:type="spellEnd"/>
      <w:r>
        <w:t xml:space="preserve"> </w:t>
      </w:r>
      <w:proofErr w:type="spellStart"/>
      <w:r>
        <w:t>Altafaj</w:t>
      </w:r>
      <w:proofErr w:type="spellEnd"/>
      <w:r>
        <w:t>, the EC's spokesman for development and humanitarian aid, told the press that "Europe has its own policy towards Cuba. Evidence of this is the decision that was adopted on 31 January. I believe that it is proof that we have a policy."</w:t>
      </w:r>
    </w:p>
    <w:p w:rsidR="00B67E30" w:rsidRDefault="00B67E30" w:rsidP="00B67E30">
      <w:r>
        <w:t>On 31 January 2004 the foreign ministers of the EU decided to temporarily lift the diplomatic sanctions imposed on Cuba following the wave of imprisonments that took place in the spring of 2003.</w:t>
      </w:r>
    </w:p>
    <w:p w:rsidR="00B67E30" w:rsidRDefault="00B67E30" w:rsidP="00B67E30">
      <w:r>
        <w:t>Commissioner Louis Michel indicated that "</w:t>
      </w:r>
      <w:r w:rsidRPr="00064045">
        <w:rPr>
          <w:rStyle w:val="StyleBoldUnderline"/>
        </w:rPr>
        <w:t>political dialogue is the</w:t>
      </w:r>
      <w:r>
        <w:t xml:space="preserve"> most useful </w:t>
      </w:r>
      <w:r w:rsidRPr="00064045">
        <w:rPr>
          <w:rStyle w:val="StyleBoldUnderline"/>
        </w:rPr>
        <w:t>tool for moving</w:t>
      </w:r>
      <w:r>
        <w:t xml:space="preserve"> </w:t>
      </w:r>
      <w:r w:rsidRPr="00064045">
        <w:rPr>
          <w:rStyle w:val="StyleBoldUnderline"/>
        </w:rPr>
        <w:t>forward relations between the EU and Cuba</w:t>
      </w:r>
      <w:r>
        <w:t xml:space="preserve"> and, therefore, we are determined to take advantage of every opportunity that is offered," </w:t>
      </w:r>
      <w:proofErr w:type="spellStart"/>
      <w:r>
        <w:t>Altafaj</w:t>
      </w:r>
      <w:proofErr w:type="spellEnd"/>
      <w:r>
        <w:t xml:space="preserve"> added.</w:t>
      </w:r>
    </w:p>
    <w:p w:rsidR="00B67E30" w:rsidRDefault="00B67E30" w:rsidP="00B67E30">
      <w:r>
        <w:t>"We talked primarily about re-establishing the framework of political dialogue because that is the foundation upon which we will work from now on, to determine what channels may be opened," he added.</w:t>
      </w:r>
    </w:p>
    <w:p w:rsidR="00B67E30" w:rsidRDefault="00B67E30" w:rsidP="00B67E30">
      <w:r>
        <w:t xml:space="preserve">On the subject of human rights, Perez </w:t>
      </w:r>
      <w:proofErr w:type="spellStart"/>
      <w:r>
        <w:t>Roque</w:t>
      </w:r>
      <w:proofErr w:type="spellEnd"/>
      <w:r>
        <w:t xml:space="preserve"> expressed Cuba's willingness to initiate a "broad" dialogue with the EU, without excluding any topic "as long as it is reciprocal".</w:t>
      </w:r>
    </w:p>
    <w:p w:rsidR="00B67E30" w:rsidRDefault="00B67E30" w:rsidP="00B67E30">
      <w:r>
        <w:t>"It cannot be a dialogue in which the EU will tell Cuba what to do. [It should be] a dialogue between equals, respectful of each party's independence and sovereignty, of each country's right to make its own decisions, a respectful dialogue that does not exclude cooperation," he said.</w:t>
      </w:r>
    </w:p>
    <w:p w:rsidR="00B67E30" w:rsidRDefault="00B67E30" w:rsidP="00B67E30">
      <w:r>
        <w:lastRenderedPageBreak/>
        <w:t xml:space="preserve">He said that this dialogue "requires another condition," which is "that </w:t>
      </w:r>
      <w:r w:rsidRPr="00064045">
        <w:rPr>
          <w:rStyle w:val="StyleBoldUnderline"/>
        </w:rPr>
        <w:t>the EU refrain from</w:t>
      </w:r>
      <w:r>
        <w:t xml:space="preserve"> that futile exercise in Geneva, where </w:t>
      </w:r>
      <w:r w:rsidRPr="00064045">
        <w:rPr>
          <w:rStyle w:val="StyleBoldUnderline"/>
        </w:rPr>
        <w:t>its stance</w:t>
      </w:r>
      <w:r>
        <w:t xml:space="preserve"> is </w:t>
      </w:r>
      <w:r w:rsidRPr="00064045">
        <w:rPr>
          <w:rStyle w:val="StyleBoldUnderline"/>
        </w:rPr>
        <w:t xml:space="preserve">to </w:t>
      </w:r>
      <w:r>
        <w:t xml:space="preserve">meekly </w:t>
      </w:r>
      <w:r w:rsidRPr="00064045">
        <w:rPr>
          <w:rStyle w:val="StyleBoldUnderline"/>
        </w:rPr>
        <w:t>follow the positions adopted by the U</w:t>
      </w:r>
      <w:r>
        <w:t xml:space="preserve">nited </w:t>
      </w:r>
      <w:r w:rsidRPr="00064045">
        <w:rPr>
          <w:rStyle w:val="StyleBoldUnderline"/>
        </w:rPr>
        <w:t>S</w:t>
      </w:r>
      <w:r>
        <w:t xml:space="preserve">tates </w:t>
      </w:r>
      <w:r w:rsidRPr="00064045">
        <w:rPr>
          <w:rStyle w:val="StyleBoldUnderline"/>
        </w:rPr>
        <w:t>and</w:t>
      </w:r>
      <w:r>
        <w:t xml:space="preserve"> instead </w:t>
      </w:r>
      <w:r w:rsidRPr="00064045">
        <w:rPr>
          <w:rStyle w:val="StyleBoldUnderline"/>
        </w:rPr>
        <w:t>set its own course</w:t>
      </w:r>
      <w:r>
        <w:t xml:space="preserve"> in accordance with European points of view."</w:t>
      </w:r>
    </w:p>
    <w:p w:rsidR="00B67E30" w:rsidRDefault="00B67E30" w:rsidP="00B67E30">
      <w:r>
        <w:t xml:space="preserve">Perez </w:t>
      </w:r>
      <w:proofErr w:type="spellStart"/>
      <w:r>
        <w:t>Roque</w:t>
      </w:r>
      <w:proofErr w:type="spellEnd"/>
      <w:r>
        <w:t xml:space="preserve"> said the US resolution presented before the United Nations Human Rights Commission "is a futile exercise, a tiresome ritual that takes place every year for the sole purpose of our powerful </w:t>
      </w:r>
      <w:proofErr w:type="spellStart"/>
      <w:r>
        <w:t>neighbour</w:t>
      </w:r>
      <w:proofErr w:type="spellEnd"/>
      <w:r>
        <w:t xml:space="preserve"> justifying its policy of aggression."</w:t>
      </w:r>
    </w:p>
    <w:p w:rsidR="00B67E30" w:rsidRDefault="00B67E30" w:rsidP="00B67E30">
      <w:r>
        <w:t xml:space="preserve">He explained to reporters that they also discussed the "hot" topic of the United States' announcement "that </w:t>
      </w:r>
      <w:r w:rsidRPr="00064045">
        <w:rPr>
          <w:rStyle w:val="StyleBoldUnderline"/>
        </w:rPr>
        <w:t>its policy towards Cuba is geared towards regime change</w:t>
      </w:r>
      <w:r>
        <w:t xml:space="preserve"> and that it is working to reinforce the economic embargo."</w:t>
      </w:r>
    </w:p>
    <w:p w:rsidR="00B67E30" w:rsidRPr="00064045" w:rsidRDefault="00B67E30" w:rsidP="00B67E30">
      <w:pPr>
        <w:rPr>
          <w:rStyle w:val="StyleBoldUnderline"/>
        </w:rPr>
      </w:pPr>
      <w:r>
        <w:t xml:space="preserve">According to his statements, </w:t>
      </w:r>
      <w:r w:rsidRPr="00064045">
        <w:rPr>
          <w:rStyle w:val="StyleBoldUnderline"/>
        </w:rPr>
        <w:t>the parties discussed relations between the EU and Cuba</w:t>
      </w:r>
      <w:r>
        <w:t xml:space="preserve"> in a "respectful" and "broad" manner, and also </w:t>
      </w:r>
      <w:r w:rsidRPr="00064045">
        <w:rPr>
          <w:rStyle w:val="StyleBoldUnderline"/>
        </w:rPr>
        <w:t>expressed their "common interest in expanding and developing" them.</w:t>
      </w:r>
    </w:p>
    <w:p w:rsidR="00B67E30" w:rsidRDefault="00B67E30" w:rsidP="00B67E30">
      <w:r>
        <w:t xml:space="preserve">With regard to European cooperation, Perez </w:t>
      </w:r>
      <w:proofErr w:type="spellStart"/>
      <w:r>
        <w:t>Roque</w:t>
      </w:r>
      <w:proofErr w:type="spellEnd"/>
      <w:r>
        <w:t xml:space="preserve"> recalled that "at this time </w:t>
      </w:r>
      <w:r w:rsidRPr="00064045">
        <w:rPr>
          <w:rStyle w:val="StyleBoldUnderline"/>
        </w:rPr>
        <w:t>Cuba does not accept cooperation and development aid from European governments</w:t>
      </w:r>
      <w:r>
        <w:t xml:space="preserve"> as a response to their joint position."</w:t>
      </w:r>
    </w:p>
    <w:p w:rsidR="00B67E30" w:rsidRDefault="00B67E30" w:rsidP="00B67E30"/>
    <w:p w:rsidR="00B67E30" w:rsidRPr="00F111D7" w:rsidRDefault="00B67E30" w:rsidP="00B67E30">
      <w:pPr>
        <w:pStyle w:val="Heading4"/>
        <w:rPr>
          <w:rStyle w:val="StyleStyleBold12pt"/>
          <w:b/>
        </w:rPr>
      </w:pPr>
      <w:r w:rsidRPr="00F111D7">
        <w:rPr>
          <w:rStyle w:val="StyleStyleBold12pt"/>
          <w:b/>
        </w:rPr>
        <w:t>EU should take the lead</w:t>
      </w:r>
    </w:p>
    <w:p w:rsidR="00B67E30" w:rsidRDefault="00B67E30" w:rsidP="00B67E30">
      <w:r>
        <w:rPr>
          <w:rStyle w:val="StyleStyleBold12pt"/>
        </w:rPr>
        <w:t>H</w:t>
      </w:r>
      <w:r w:rsidRPr="00333309">
        <w:rPr>
          <w:rStyle w:val="StyleStyleBold12pt"/>
        </w:rPr>
        <w:t>all 2008</w:t>
      </w:r>
      <w:r>
        <w:t>- J.D. Williams College</w:t>
      </w:r>
    </w:p>
    <w:p w:rsidR="00B67E30" w:rsidRDefault="00B67E30" w:rsidP="00B67E30">
      <w:r>
        <w:t>(Anthony L.</w:t>
      </w:r>
      <w:proofErr w:type="gramStart"/>
      <w:r>
        <w:t>,“</w:t>
      </w:r>
      <w:proofErr w:type="gramEnd"/>
      <w:r>
        <w:t>EU lifts sanctions against Cuba. U.S. will follow, eventually…</w:t>
      </w:r>
      <w:proofErr w:type="gramStart"/>
      <w:r>
        <w:t>”,</w:t>
      </w:r>
      <w:proofErr w:type="gramEnd"/>
      <w:r>
        <w:t xml:space="preserve"> 6/23/8, http://www.theipinionsjournal.com/2008/06/eu-lifts-sanctions-against-cuba-us-will-follow-eventually)//KW </w:t>
      </w:r>
    </w:p>
    <w:p w:rsidR="00B67E30" w:rsidRDefault="00B67E30" w:rsidP="00B67E30"/>
    <w:p w:rsidR="00B67E30" w:rsidRDefault="00B67E30" w:rsidP="00B67E30">
      <w:r>
        <w:t xml:space="preserve">Advocates for America’s puerile, inhumane and hypocritical policy towards Cuba invariably cite Fidel Castro’s dictatorship as justification for sustained hostilities. But all one has to do is </w:t>
      </w:r>
      <w:proofErr w:type="gramStart"/>
      <w:r>
        <w:t>cite</w:t>
      </w:r>
      <w:proofErr w:type="gramEnd"/>
      <w:r>
        <w:t xml:space="preserve"> China – with whose dictators the U.S. courts a very beneficial relationship – to dismiss this justification as demonstrably specious….</w:t>
      </w:r>
    </w:p>
    <w:p w:rsidR="00B67E30" w:rsidRDefault="00B67E30" w:rsidP="00B67E30">
      <w:r>
        <w:t>Long before his first trip to Cuba in 1998, the Pope [John Paul II] decried America’s policy towards Cuba as “oppressive, unjust and ethically unacceptable…. Specifically, he pronounced that ‘imposed isolation strikes the people indiscriminately, making it ever more difficult for the weakest to enjoy the bare essentials of decent living, things such as food, health and education.’</w:t>
      </w:r>
    </w:p>
    <w:p w:rsidR="00B67E30" w:rsidRDefault="00B67E30" w:rsidP="00B67E30">
      <w:r>
        <w:t xml:space="preserve">[The </w:t>
      </w:r>
      <w:proofErr w:type="spellStart"/>
      <w:r>
        <w:t>iPINIONS</w:t>
      </w:r>
      <w:proofErr w:type="spellEnd"/>
      <w:r>
        <w:t xml:space="preserve"> Journal, 2005: The Year in Review, p. 79]</w:t>
      </w:r>
    </w:p>
    <w:p w:rsidR="00B67E30" w:rsidRDefault="00B67E30" w:rsidP="00B67E30">
      <w:r>
        <w:t xml:space="preserve">In so many ways, </w:t>
      </w:r>
      <w:r w:rsidRPr="00333309">
        <w:rPr>
          <w:rStyle w:val="StyleBoldUnderline"/>
        </w:rPr>
        <w:t>the U</w:t>
      </w:r>
      <w:r>
        <w:t xml:space="preserve">nited </w:t>
      </w:r>
      <w:r w:rsidRPr="00333309">
        <w:rPr>
          <w:rStyle w:val="StyleBoldUnderline"/>
        </w:rPr>
        <w:t>S</w:t>
      </w:r>
      <w:r>
        <w:t xml:space="preserve">tates </w:t>
      </w:r>
      <w:r w:rsidRPr="00333309">
        <w:rPr>
          <w:rStyle w:val="StyleBoldUnderline"/>
        </w:rPr>
        <w:t>has either undermined or forfeited its role as</w:t>
      </w:r>
      <w:r>
        <w:t xml:space="preserve"> the world’s sole </w:t>
      </w:r>
      <w:r w:rsidRPr="00333309">
        <w:rPr>
          <w:rStyle w:val="StyleBoldUnderline"/>
        </w:rPr>
        <w:t>superpower.</w:t>
      </w:r>
    </w:p>
    <w:p w:rsidR="00B67E30" w:rsidRPr="00333309" w:rsidRDefault="00B67E30" w:rsidP="00B67E30">
      <w:pPr>
        <w:rPr>
          <w:rStyle w:val="StyleBoldUnderline"/>
        </w:rPr>
      </w:pPr>
      <w:r>
        <w:t xml:space="preserve">The most egregious example in this respect of course is the way it has made a shambles of its once vaunted military power and squandered its international goodwill by invading Iraq. But it is also evident in the way </w:t>
      </w:r>
      <w:r w:rsidRPr="00333309">
        <w:rPr>
          <w:rStyle w:val="StyleBoldUnderline"/>
        </w:rPr>
        <w:t>the EU has replaced the U.S. as the arbiter of what is equitable and just in international relations.</w:t>
      </w:r>
    </w:p>
    <w:p w:rsidR="00B67E30" w:rsidRDefault="00B67E30" w:rsidP="00B67E30">
      <w:r>
        <w:t xml:space="preserve">And </w:t>
      </w:r>
      <w:proofErr w:type="spellStart"/>
      <w:r>
        <w:t>no where</w:t>
      </w:r>
      <w:proofErr w:type="spellEnd"/>
      <w:r>
        <w:t xml:space="preserve"> is this latter point more manifest than in the way </w:t>
      </w:r>
      <w:r w:rsidRPr="00333309">
        <w:rPr>
          <w:rStyle w:val="StyleBoldUnderline"/>
        </w:rPr>
        <w:t>the EU has conducted bilateral relations with Cuba</w:t>
      </w:r>
      <w:r>
        <w:t xml:space="preserve"> in recent years.</w:t>
      </w:r>
    </w:p>
    <w:p w:rsidR="00B67E30" w:rsidRDefault="00B67E30" w:rsidP="00B67E30">
      <w:r>
        <w:t xml:space="preserve">Recall that in 2003 </w:t>
      </w:r>
      <w:r w:rsidRPr="00333309">
        <w:rPr>
          <w:rStyle w:val="StyleBoldUnderline"/>
        </w:rPr>
        <w:t>the EU imposed sanctions against Cuba</w:t>
      </w:r>
      <w:r>
        <w:t xml:space="preserve"> in protest after Fidel Castro imprisoned more than 70 political dissidents. </w:t>
      </w:r>
      <w:r w:rsidRPr="00333309">
        <w:rPr>
          <w:rStyle w:val="StyleBoldUnderline"/>
        </w:rPr>
        <w:t>After making its symbolic point</w:t>
      </w:r>
      <w:r>
        <w:t xml:space="preserve">, however, </w:t>
      </w:r>
      <w:r w:rsidRPr="00333309">
        <w:rPr>
          <w:rStyle w:val="StyleBoldUnderline"/>
        </w:rPr>
        <w:t>the EU began lifting those sanctions</w:t>
      </w:r>
      <w:r>
        <w:t xml:space="preserve"> two years later when it became clear that the only Cubans being hurt by them were the poor.</w:t>
      </w:r>
    </w:p>
    <w:p w:rsidR="00B67E30" w:rsidRDefault="00B67E30" w:rsidP="00B67E30">
      <w:r>
        <w:t>Therefore, if the US had any regard for these poor (mostly black) Cubans – who comprise the vast majority of the population – it would have lifted similar sanctions, which it imposed in 1959, decades ago. Instead, the U.S. has systematically tightened those sanctions over the years.</w:t>
      </w:r>
    </w:p>
    <w:p w:rsidR="00B67E30" w:rsidRPr="00333309" w:rsidRDefault="00B67E30" w:rsidP="00B67E30">
      <w:pPr>
        <w:rPr>
          <w:rStyle w:val="StyleBoldUnderline"/>
        </w:rPr>
      </w:pPr>
      <w:r>
        <w:t xml:space="preserve">At any rate, it was not at all surprising when </w:t>
      </w:r>
      <w:r w:rsidRPr="00333309">
        <w:rPr>
          <w:rStyle w:val="StyleBoldUnderline"/>
        </w:rPr>
        <w:t>the EU announced</w:t>
      </w:r>
      <w:r>
        <w:t xml:space="preserve"> on Thursday </w:t>
      </w:r>
      <w:r w:rsidRPr="00333309">
        <w:rPr>
          <w:rStyle w:val="StyleBoldUnderline"/>
        </w:rPr>
        <w:t>its decision to normalize relations with Cuba.</w:t>
      </w:r>
    </w:p>
    <w:p w:rsidR="00B67E30" w:rsidRDefault="00B67E30" w:rsidP="00B67E30">
      <w:r>
        <w:t>We see encouraging signs in Cuba and I think that we should show the population in Cuba that we are ready to work with them.</w:t>
      </w:r>
    </w:p>
    <w:p w:rsidR="00B67E30" w:rsidRDefault="00B67E30" w:rsidP="00B67E30">
      <w:r>
        <w:lastRenderedPageBreak/>
        <w:t>[EU External Relations Commissioner Benita Ferrero-</w:t>
      </w:r>
      <w:proofErr w:type="spellStart"/>
      <w:r>
        <w:t>Waldner</w:t>
      </w:r>
      <w:proofErr w:type="spellEnd"/>
      <w:r>
        <w:t>]</w:t>
      </w:r>
    </w:p>
    <w:p w:rsidR="00B67E30" w:rsidRDefault="00B67E30" w:rsidP="00B67E30">
      <w:r>
        <w:t>What is significant about this EU decision, however, is that it forces into public consciousness another example of the US’s unilateral aggression towards a country, which can only be described as cruel and inhumane.</w:t>
      </w:r>
    </w:p>
    <w:p w:rsidR="00B67E30" w:rsidRDefault="00B67E30" w:rsidP="00B67E30">
      <w:r>
        <w:t>Alas, the U.S. appears unmoved:</w:t>
      </w:r>
    </w:p>
    <w:p w:rsidR="00B67E30" w:rsidRDefault="00B67E30" w:rsidP="00B67E30">
      <w:r>
        <w:t xml:space="preserve">We’re disappointed in this decision. We think the </w:t>
      </w:r>
      <w:proofErr w:type="spellStart"/>
      <w:r>
        <w:t>Castros</w:t>
      </w:r>
      <w:proofErr w:type="spellEnd"/>
      <w:r>
        <w:t xml:space="preserve"> need to take a number of steps to improve the human rights conditions for ordinary Cubans before any sanctions are lifted.</w:t>
      </w:r>
    </w:p>
    <w:p w:rsidR="00B67E30" w:rsidRDefault="00B67E30" w:rsidP="00B67E30">
      <w:r>
        <w:t xml:space="preserve">[National Security Council spokesman Gordon </w:t>
      </w:r>
      <w:proofErr w:type="spellStart"/>
      <w:r>
        <w:t>Johndroe</w:t>
      </w:r>
      <w:proofErr w:type="spellEnd"/>
      <w:r>
        <w:t>]</w:t>
      </w:r>
    </w:p>
    <w:p w:rsidR="00B67E30" w:rsidRDefault="00B67E30" w:rsidP="00B67E30">
      <w:r>
        <w:t xml:space="preserve">Nevertheless, there’s cause for hope. </w:t>
      </w:r>
      <w:proofErr w:type="gramStart"/>
      <w:r>
        <w:t>Because Barack Obama has pledged to lift many of the more onerous economic sanctions if he’s elected president of the United States in November.</w:t>
      </w:r>
      <w:proofErr w:type="gramEnd"/>
      <w:r>
        <w:t xml:space="preserve"> And he’s likely to keep this pledge because Miami Cubans – whose political influence has been the driving force behind the U.S. embargo all these years – are not expected to figure prominently amongst his supporters.</w:t>
      </w:r>
    </w:p>
    <w:p w:rsidR="00B67E30" w:rsidRPr="00D17C4E" w:rsidRDefault="00B67E30" w:rsidP="00B67E30">
      <w:r>
        <w:t>So here’s to the EU for demonstrating how to constructively engage Cuba’s repressive dictatorship – for the sake of its oppressed people. Now let us hope the U.S. follows in due course….</w:t>
      </w:r>
    </w:p>
    <w:p w:rsidR="00B67E30" w:rsidRDefault="00B67E30" w:rsidP="00E42972"/>
    <w:p w:rsidR="00B67E30" w:rsidRDefault="00B67E30" w:rsidP="00B67E30">
      <w:pPr>
        <w:pStyle w:val="Heading3"/>
      </w:pPr>
      <w:r>
        <w:lastRenderedPageBreak/>
        <w:t>OAS intermediary solves</w:t>
      </w:r>
    </w:p>
    <w:p w:rsidR="00B67E30" w:rsidRDefault="00B67E30" w:rsidP="00B67E30"/>
    <w:p w:rsidR="00B67E30" w:rsidRDefault="00B67E30" w:rsidP="00B67E30">
      <w:pPr>
        <w:pStyle w:val="Heading4"/>
      </w:pPr>
      <w:r>
        <w:t>Engaging Cuba through the OAS boosts US diplomacy</w:t>
      </w:r>
    </w:p>
    <w:p w:rsidR="00B67E30" w:rsidRDefault="00B67E30" w:rsidP="00B67E30">
      <w:r>
        <w:rPr>
          <w:b/>
        </w:rPr>
        <w:t xml:space="preserve">Perez, 10 </w:t>
      </w:r>
      <w:r>
        <w:softHyphen/>
        <w:t xml:space="preserve">– JD, Yale Law (David, “America's Cuba Policy: The Way Forward: A Policy Recommendation for the U.S. State Department” 13 </w:t>
      </w:r>
      <w:proofErr w:type="spellStart"/>
      <w:r>
        <w:t>Harv</w:t>
      </w:r>
      <w:proofErr w:type="spellEnd"/>
      <w:r>
        <w:t xml:space="preserve">. Latino L. Rev. 187, </w:t>
      </w:r>
      <w:proofErr w:type="gramStart"/>
      <w:r>
        <w:t>Spring</w:t>
      </w:r>
      <w:proofErr w:type="gramEnd"/>
      <w:r>
        <w:t>, lexis)</w:t>
      </w:r>
    </w:p>
    <w:p w:rsidR="00B67E30" w:rsidRDefault="00B67E30" w:rsidP="00B67E30"/>
    <w:p w:rsidR="00B67E30" w:rsidRDefault="00B67E30" w:rsidP="00B67E30">
      <w:r>
        <w:t xml:space="preserve">(2A) Engage Cuba </w:t>
      </w:r>
      <w:proofErr w:type="gramStart"/>
      <w:r>
        <w:t>Within</w:t>
      </w:r>
      <w:proofErr w:type="gramEnd"/>
      <w:r>
        <w:t xml:space="preserve"> the Contours of the OAS</w:t>
      </w:r>
    </w:p>
    <w:p w:rsidR="00B67E30" w:rsidRDefault="00B67E30" w:rsidP="00B67E30">
      <w:r w:rsidRPr="004A70C3">
        <w:rPr>
          <w:rStyle w:val="StyleBoldUnderline"/>
        </w:rPr>
        <w:t>The U.S. must reinvigorate global and regional institutions in order to</w:t>
      </w:r>
      <w:r>
        <w:t xml:space="preserve"> serve its national interest and </w:t>
      </w:r>
      <w:r w:rsidRPr="004A70C3">
        <w:rPr>
          <w:rStyle w:val="StyleBoldUnderline"/>
        </w:rPr>
        <w:t>meet twenty-first century challenges</w:t>
      </w:r>
      <w:r>
        <w:t xml:space="preserve">. </w:t>
      </w:r>
      <w:proofErr w:type="gramStart"/>
      <w:r>
        <w:t>n25</w:t>
      </w:r>
      <w:proofErr w:type="gramEnd"/>
      <w:r>
        <w:t xml:space="preserve"> </w:t>
      </w:r>
      <w:r w:rsidRPr="004A70C3">
        <w:rPr>
          <w:rStyle w:val="StyleBoldUnderline"/>
        </w:rPr>
        <w:t>A critical venue for any hemispheric engagement is the</w:t>
      </w:r>
      <w:r>
        <w:t xml:space="preserve"> Organization of American States (</w:t>
      </w:r>
      <w:r w:rsidRPr="004A70C3">
        <w:rPr>
          <w:rStyle w:val="StyleBoldUnderline"/>
        </w:rPr>
        <w:t>OAS)</w:t>
      </w:r>
      <w:r>
        <w:t xml:space="preserve">. The U.S. lobbied the OAS to suspend Cuba's membership in 1962 and to declare that a communist government was "incompatible" with the organization's mission. </w:t>
      </w:r>
      <w:proofErr w:type="gramStart"/>
      <w:r>
        <w:t>n26</w:t>
      </w:r>
      <w:proofErr w:type="gramEnd"/>
      <w:r>
        <w:t xml:space="preserve"> Since OAS member states supported reopening its doors to Cuba in 2009, the U.S. was well advised to not obstruct this process when the foreign ministers of each state voted unanimously to lift Cuba's suspension. </w:t>
      </w:r>
      <w:proofErr w:type="gramStart"/>
      <w:r>
        <w:t>n27</w:t>
      </w:r>
      <w:proofErr w:type="gramEnd"/>
      <w:r>
        <w:t xml:space="preserve"> The organization provides a ready-made venue for cooperation on a variety of issues facing the region. </w:t>
      </w:r>
      <w:r w:rsidRPr="004A70C3">
        <w:rPr>
          <w:rStyle w:val="StyleBoldUnderline"/>
        </w:rPr>
        <w:t xml:space="preserve">Admitting Cuba into the OAS strengthens the organization's institutional legitimacy by turning the page on </w:t>
      </w:r>
      <w:proofErr w:type="gramStart"/>
      <w:r w:rsidRPr="004A70C3">
        <w:rPr>
          <w:rStyle w:val="StyleBoldUnderline"/>
        </w:rPr>
        <w:t>a Cold</w:t>
      </w:r>
      <w:proofErr w:type="gramEnd"/>
      <w:r w:rsidRPr="004A70C3">
        <w:rPr>
          <w:rStyle w:val="StyleBoldUnderline"/>
        </w:rPr>
        <w:t xml:space="preserve"> War-era exclusion </w:t>
      </w:r>
      <w:r>
        <w:t xml:space="preserve">- one that long ago became anachronistic. </w:t>
      </w:r>
      <w:r w:rsidRPr="004A70C3">
        <w:rPr>
          <w:rStyle w:val="StyleBoldUnderline"/>
        </w:rPr>
        <w:t xml:space="preserve">Strengthening the institutional architecture of the OAS helps extend </w:t>
      </w:r>
      <w:proofErr w:type="gramStart"/>
      <w:r w:rsidRPr="004A70C3">
        <w:rPr>
          <w:rStyle w:val="StyleBoldUnderline"/>
        </w:rPr>
        <w:t xml:space="preserve">American </w:t>
      </w:r>
      <w:r>
        <w:t xml:space="preserve"> [</w:t>
      </w:r>
      <w:proofErr w:type="gramEnd"/>
      <w:r>
        <w:t xml:space="preserve">*198]  </w:t>
      </w:r>
      <w:r w:rsidRPr="004A70C3">
        <w:rPr>
          <w:rStyle w:val="StyleBoldUnderline"/>
        </w:rPr>
        <w:t>power by increasing the legitimacy of certain U.S. policy objectives, and by facilitating burden sharing, consultation, and diplomacy</w:t>
      </w:r>
      <w:r>
        <w:t>.</w:t>
      </w:r>
    </w:p>
    <w:p w:rsidR="00B67E30" w:rsidRDefault="00B67E30" w:rsidP="00B67E30">
      <w:r w:rsidRPr="004A70C3">
        <w:rPr>
          <w:rStyle w:val="StyleBoldUnderline"/>
        </w:rPr>
        <w:t>OAS membership for Cuba, along with an increased role for the organization itself, would amount to formalized cooperation</w:t>
      </w:r>
      <w:r>
        <w:t>. Such an outcome should not be pursued as an end itself, n28 but as a way to deftly increase the accountability of other actors in areas of concern, such as labor and human rights, free trade, humanitarian crisis response, and the drug trade. n29</w:t>
      </w:r>
    </w:p>
    <w:p w:rsidR="00B67E30" w:rsidRPr="00B67E30" w:rsidRDefault="00B67E30" w:rsidP="00B67E30"/>
    <w:p w:rsidR="000F13E7" w:rsidRDefault="000F13E7" w:rsidP="009D15FB">
      <w:pPr>
        <w:pStyle w:val="Heading3"/>
        <w:rPr>
          <w:rStyle w:val="StyleStyleBold12pt"/>
          <w:b/>
          <w:bCs/>
          <w:sz w:val="32"/>
          <w:u w:val="single"/>
        </w:rPr>
      </w:pPr>
      <w:r>
        <w:rPr>
          <w:rStyle w:val="StyleStyleBold12pt"/>
          <w:b/>
          <w:bCs/>
          <w:sz w:val="32"/>
          <w:u w:val="single"/>
        </w:rPr>
        <w:lastRenderedPageBreak/>
        <w:t>Mexico solves</w:t>
      </w:r>
    </w:p>
    <w:p w:rsidR="000F13E7" w:rsidRPr="00AF519A" w:rsidRDefault="000F13E7" w:rsidP="000F13E7">
      <w:pPr>
        <w:pStyle w:val="Heading4"/>
      </w:pPr>
      <w:r>
        <w:t>Mexico solves and increases its regional influence by acting as a mediator – empirics prove</w:t>
      </w:r>
    </w:p>
    <w:p w:rsidR="000F13E7" w:rsidRPr="00AF519A" w:rsidRDefault="000F13E7" w:rsidP="000F13E7">
      <w:r>
        <w:rPr>
          <w:b/>
        </w:rPr>
        <w:t xml:space="preserve">CSM, 94 </w:t>
      </w:r>
      <w:r>
        <w:t>(Christian Science Monitor, “Mexico Relishes Role As US-Cuba Peacemaker,” 9/16, http://www.csmonitor.com/1994/0916/16061.html</w:t>
      </w:r>
      <w:proofErr w:type="gramStart"/>
      <w:r>
        <w:t>/(</w:t>
      </w:r>
      <w:proofErr w:type="gramEnd"/>
      <w:r>
        <w:t>page)/2)//SY</w:t>
      </w:r>
    </w:p>
    <w:p w:rsidR="000F13E7" w:rsidRDefault="000F13E7" w:rsidP="000F13E7"/>
    <w:p w:rsidR="000F13E7" w:rsidRPr="00AF519A" w:rsidRDefault="000F13E7" w:rsidP="000F13E7">
      <w:pPr>
        <w:rPr>
          <w:rStyle w:val="StyleBoldUnderline"/>
        </w:rPr>
      </w:pPr>
      <w:r>
        <w:t xml:space="preserve">It is in this context that </w:t>
      </w:r>
      <w:r w:rsidRPr="00AF519A">
        <w:rPr>
          <w:rStyle w:val="StyleBoldUnderline"/>
        </w:rPr>
        <w:t>references to Mexico's intermediary role have grown.</w:t>
      </w:r>
      <w:r>
        <w:t xml:space="preserve"> Last week, US Ambassador to Mexico James R. Jones told a Mexico City daily that </w:t>
      </w:r>
      <w:r w:rsidRPr="00AF519A">
        <w:rPr>
          <w:rStyle w:val="StyleBoldUnderline"/>
        </w:rPr>
        <w:t>``if broader contacts were to occur [between the US and Cuba], Mexico could very well have a role to play.''</w:t>
      </w:r>
    </w:p>
    <w:p w:rsidR="000F13E7" w:rsidRPr="00AF519A" w:rsidRDefault="000F13E7" w:rsidP="000F13E7">
      <w:pPr>
        <w:rPr>
          <w:rStyle w:val="StyleBoldUnderline"/>
        </w:rPr>
      </w:pPr>
      <w:r>
        <w:t xml:space="preserve">In another significant move, leaders of the 14 Latin American countries (including Mexico) forming the Group of Rio for the first time urged Cuba at a weekend summit to </w:t>
      </w:r>
      <w:r w:rsidRPr="00AF519A">
        <w:rPr>
          <w:rStyle w:val="StyleBoldUnderline"/>
        </w:rPr>
        <w:t>``embark on a peaceful transition toward a democratic and pluralistic regime,'' even as they repeated earlier calls for a lifting of the US embargo.</w:t>
      </w:r>
    </w:p>
    <w:p w:rsidR="000F13E7" w:rsidRDefault="000F13E7" w:rsidP="000F13E7">
      <w:r>
        <w:t xml:space="preserve">The Latin leaders' statement said </w:t>
      </w:r>
      <w:r w:rsidRPr="00AF519A">
        <w:rPr>
          <w:rStyle w:val="StyleBoldUnderline"/>
        </w:rPr>
        <w:t>they would ``embark on a constructive</w:t>
      </w:r>
      <w:r>
        <w:t xml:space="preserve"> dialogue with Cuba that contributes to the internal process of democratization.''</w:t>
      </w:r>
    </w:p>
    <w:p w:rsidR="000F13E7" w:rsidRDefault="000F13E7" w:rsidP="000F13E7">
      <w:r>
        <w:t xml:space="preserve">Mexico's </w:t>
      </w:r>
      <w:proofErr w:type="spellStart"/>
      <w:r>
        <w:t>Tello</w:t>
      </w:r>
      <w:proofErr w:type="spellEnd"/>
      <w:r>
        <w:t xml:space="preserve"> will be the first Group of Rio leader visiting Havana under this mandate. His will also be the first trip by a high Mexican official since Mexico reversed long-standing policy last month by deciding to accept Cuban refugees who have relatives in Mexico. </w:t>
      </w:r>
      <w:r w:rsidRPr="00AF519A">
        <w:rPr>
          <w:rStyle w:val="StyleBoldUnderline"/>
        </w:rPr>
        <w:t>``It was a big change for Mexico because it was acknowledgment of Cuba's problems,''</w:t>
      </w:r>
      <w:r>
        <w:t xml:space="preserve"> one Mexican official says.</w:t>
      </w:r>
    </w:p>
    <w:p w:rsidR="000F13E7" w:rsidRDefault="000F13E7" w:rsidP="000F13E7">
      <w:r w:rsidRPr="00AF519A">
        <w:rPr>
          <w:rStyle w:val="StyleBoldUnderline"/>
        </w:rPr>
        <w:t>Mexico lost stature in Latin America during the 1980s as a result of polarization over conflicts in Central America,</w:t>
      </w:r>
      <w:r>
        <w:t xml:space="preserve"> Benitez says. But </w:t>
      </w:r>
      <w:r w:rsidRPr="00AF519A">
        <w:rPr>
          <w:rStyle w:val="StyleBoldUnderline"/>
        </w:rPr>
        <w:t>Mexico's helpful role in bringing peace to El Salvador gave the country a boost,</w:t>
      </w:r>
      <w:r>
        <w:t xml:space="preserve"> as has the way President </w:t>
      </w:r>
      <w:r w:rsidRPr="00AF519A">
        <w:rPr>
          <w:rStyle w:val="StyleBoldUnderline"/>
        </w:rPr>
        <w:t>Salinas</w:t>
      </w:r>
      <w:r>
        <w:t xml:space="preserve"> has </w:t>
      </w:r>
      <w:r w:rsidRPr="00AF519A">
        <w:rPr>
          <w:rStyle w:val="StyleBoldUnderline"/>
        </w:rPr>
        <w:t>used passage of the North American Free Trade Agreement to solidify economic ties</w:t>
      </w:r>
      <w:r>
        <w:t xml:space="preserve"> with southern neighbors. </w:t>
      </w:r>
      <w:r w:rsidRPr="00AF519A">
        <w:rPr>
          <w:rStyle w:val="StyleBoldUnderline"/>
        </w:rPr>
        <w:t>``Cuba presents another chance to repair that damaged image,''</w:t>
      </w:r>
      <w:r>
        <w:t xml:space="preserve"> he adds.</w:t>
      </w:r>
    </w:p>
    <w:p w:rsidR="00B27A6F" w:rsidRDefault="00B27A6F" w:rsidP="00B27A6F"/>
    <w:p w:rsidR="00B67E30" w:rsidRDefault="00B67E30" w:rsidP="00B67E30">
      <w:pPr>
        <w:pStyle w:val="Heading4"/>
      </w:pPr>
      <w:r>
        <w:t>Mexico taking the lead key to reestablishing Mexican influence in Latin America</w:t>
      </w:r>
    </w:p>
    <w:p w:rsidR="00B67E30" w:rsidRPr="00AF519A" w:rsidRDefault="00B67E30" w:rsidP="00B67E30">
      <w:r>
        <w:rPr>
          <w:b/>
        </w:rPr>
        <w:t xml:space="preserve">CSM, 94 </w:t>
      </w:r>
      <w:r>
        <w:t>(Christian Science Monitor, “Mexico Relishes Role As US-Cuba Peacemaker,” 9/16, http://www.csmonitor.com/1994/0916/16061.html</w:t>
      </w:r>
      <w:proofErr w:type="gramStart"/>
      <w:r>
        <w:t>/(</w:t>
      </w:r>
      <w:proofErr w:type="gramEnd"/>
      <w:r>
        <w:t>page)/2)//SY</w:t>
      </w:r>
    </w:p>
    <w:p w:rsidR="00B67E30" w:rsidRDefault="00B67E30" w:rsidP="00B67E30"/>
    <w:p w:rsidR="00B67E30" w:rsidRDefault="00B67E30" w:rsidP="00B67E30">
      <w:r>
        <w:t xml:space="preserve">FOR decades, </w:t>
      </w:r>
      <w:r w:rsidRPr="00AF519A">
        <w:rPr>
          <w:rStyle w:val="StyleBoldUnderline"/>
        </w:rPr>
        <w:t>Mexico has irritated the United States by maintaining warm ties with Cuba,</w:t>
      </w:r>
      <w:r>
        <w:t xml:space="preserve"> Washington's Caribbean nemesis.</w:t>
      </w:r>
    </w:p>
    <w:p w:rsidR="00B67E30" w:rsidRPr="00AF519A" w:rsidRDefault="00B67E30" w:rsidP="00B67E30">
      <w:pPr>
        <w:rPr>
          <w:rStyle w:val="StyleBoldUnderline"/>
        </w:rPr>
      </w:pPr>
      <w:r>
        <w:t xml:space="preserve">But </w:t>
      </w:r>
      <w:r w:rsidRPr="00AF519A">
        <w:rPr>
          <w:rStyle w:val="StyleBoldUnderline"/>
        </w:rPr>
        <w:t>that close relationship, coupled with the sturdier links Mexico has forged with the US</w:t>
      </w:r>
      <w:r>
        <w:t xml:space="preserve"> under President Carlos Salinas de </w:t>
      </w:r>
      <w:proofErr w:type="spellStart"/>
      <w:r>
        <w:t>Gortari</w:t>
      </w:r>
      <w:proofErr w:type="spellEnd"/>
      <w:r>
        <w:t xml:space="preserve">, </w:t>
      </w:r>
      <w:r w:rsidRPr="00AF519A">
        <w:rPr>
          <w:rStyle w:val="StyleBoldUnderline"/>
        </w:rPr>
        <w:t>is giving Mexico a chance to play a key intermediary role in resolving the hemisphere's last cold war-era conflict.</w:t>
      </w:r>
    </w:p>
    <w:p w:rsidR="00B67E30" w:rsidRDefault="00B67E30" w:rsidP="00B67E30">
      <w:r w:rsidRPr="00AF519A">
        <w:rPr>
          <w:rStyle w:val="StyleBoldUnderline"/>
        </w:rPr>
        <w:t>It is a role Mexico would like very much to play</w:t>
      </w:r>
      <w:r>
        <w:t xml:space="preserve">, not just because it prefers to see two ``friends'' end a long ideological feud, analysts here say, but also </w:t>
      </w:r>
      <w:r w:rsidRPr="00AF519A">
        <w:rPr>
          <w:rStyle w:val="StyleBoldUnderline"/>
        </w:rPr>
        <w:t>because association with resolution of the conflict would help Mexico put a new shine on its tarnished position in Latin America.</w:t>
      </w:r>
    </w:p>
    <w:p w:rsidR="00B67E30" w:rsidRDefault="00B67E30" w:rsidP="00B67E30">
      <w:r w:rsidRPr="00AF519A">
        <w:rPr>
          <w:rStyle w:val="StyleBoldUnderline"/>
        </w:rPr>
        <w:t>``Mexico is keen on redeveloping its place throughout Latin America, but it needs this kind of role, and association with some diplomatic success, to recuperate its lost position of leadership,'</w:t>
      </w:r>
      <w:r>
        <w:t xml:space="preserve">' says Raul Benitez, a professor of international relations at the </w:t>
      </w:r>
      <w:proofErr w:type="spellStart"/>
      <w:r>
        <w:t>Ibero</w:t>
      </w:r>
      <w:proofErr w:type="spellEnd"/>
      <w:r>
        <w:t>-American University here.</w:t>
      </w:r>
    </w:p>
    <w:p w:rsidR="00B67E30" w:rsidRDefault="00B67E30" w:rsidP="00B27A6F"/>
    <w:p w:rsidR="009D15FB" w:rsidRDefault="009D15FB" w:rsidP="009D15FB">
      <w:pPr>
        <w:pStyle w:val="Heading2"/>
        <w:rPr>
          <w:rStyle w:val="StyleStyleBold12pt"/>
          <w:b/>
          <w:bCs/>
          <w:sz w:val="32"/>
          <w:u w:val="single"/>
        </w:rPr>
      </w:pPr>
      <w:r>
        <w:rPr>
          <w:rStyle w:val="StyleStyleBold12pt"/>
          <w:b/>
          <w:bCs/>
          <w:sz w:val="32"/>
          <w:u w:val="single"/>
        </w:rPr>
        <w:lastRenderedPageBreak/>
        <w:t>AFF</w:t>
      </w:r>
    </w:p>
    <w:p w:rsidR="009D15FB" w:rsidRPr="00195347" w:rsidRDefault="009D15FB" w:rsidP="009D15FB">
      <w:pPr>
        <w:pStyle w:val="Heading3"/>
        <w:rPr>
          <w:rStyle w:val="StyleStyleBold12pt"/>
          <w:b/>
          <w:bCs/>
          <w:sz w:val="32"/>
          <w:u w:val="single"/>
        </w:rPr>
      </w:pPr>
      <w:r w:rsidRPr="00195347">
        <w:rPr>
          <w:rStyle w:val="StyleStyleBold12pt"/>
          <w:b/>
          <w:bCs/>
          <w:sz w:val="32"/>
          <w:u w:val="single"/>
        </w:rPr>
        <w:lastRenderedPageBreak/>
        <w:t>Direct Talks</w:t>
      </w:r>
      <w:r w:rsidR="00B67E30">
        <w:rPr>
          <w:rStyle w:val="StyleStyleBold12pt"/>
          <w:b/>
          <w:bCs/>
          <w:sz w:val="32"/>
          <w:u w:val="single"/>
        </w:rPr>
        <w:t xml:space="preserve"> key</w:t>
      </w:r>
    </w:p>
    <w:p w:rsidR="009D15FB" w:rsidRDefault="009D15FB" w:rsidP="009D15FB"/>
    <w:p w:rsidR="009D15FB" w:rsidRDefault="009D15FB" w:rsidP="009D15FB">
      <w:pPr>
        <w:pStyle w:val="Heading4"/>
      </w:pPr>
      <w:r>
        <w:t>Direct Talks only way to solve</w:t>
      </w:r>
      <w:r w:rsidR="00B67E30">
        <w:t xml:space="preserve"> – key to trust and relations</w:t>
      </w:r>
    </w:p>
    <w:p w:rsidR="009D15FB" w:rsidRPr="00EE251C" w:rsidRDefault="009D15FB" w:rsidP="009D15FB">
      <w:r w:rsidRPr="00EE251C">
        <w:rPr>
          <w:rStyle w:val="StyleStyleBold12pt"/>
        </w:rPr>
        <w:t>Perez 2010-</w:t>
      </w:r>
      <w:r w:rsidRPr="00EE251C">
        <w:t xml:space="preserve"> J.D. from Yale Law School</w:t>
      </w:r>
    </w:p>
    <w:p w:rsidR="009D15FB" w:rsidRDefault="009D15FB" w:rsidP="009D15FB">
      <w:r>
        <w:t>(David A., “America’s Cuba Policy: The Way Forward: A Policy Recommendation for the U.S. State Department</w:t>
      </w:r>
      <w:proofErr w:type="gramStart"/>
      <w:r>
        <w:t>” ,Harvard</w:t>
      </w:r>
      <w:proofErr w:type="gramEnd"/>
      <w:r>
        <w:t xml:space="preserve"> Latino Law Review, Spring, 13 </w:t>
      </w:r>
      <w:proofErr w:type="spellStart"/>
      <w:r>
        <w:t>Harv</w:t>
      </w:r>
      <w:proofErr w:type="spellEnd"/>
      <w:r>
        <w:t xml:space="preserve">. Latino L. Rev. 187, lexis </w:t>
      </w:r>
      <w:proofErr w:type="spellStart"/>
      <w:r>
        <w:t>nexis</w:t>
      </w:r>
      <w:proofErr w:type="spellEnd"/>
      <w:r>
        <w:t>)//KW</w:t>
      </w:r>
    </w:p>
    <w:p w:rsidR="009D15FB" w:rsidRDefault="009D15FB" w:rsidP="009D15FB"/>
    <w:p w:rsidR="009D15FB" w:rsidRDefault="009D15FB" w:rsidP="009D15FB">
      <w:r>
        <w:t>Recommendation 5: Direct Talks</w:t>
      </w:r>
    </w:p>
    <w:p w:rsidR="009D15FB" w:rsidRDefault="009D15FB" w:rsidP="009D15FB">
      <w:r>
        <w:t xml:space="preserve"> </w:t>
      </w:r>
      <w:r w:rsidRPr="00EE251C">
        <w:rPr>
          <w:rStyle w:val="StyleBoldUnderline"/>
        </w:rPr>
        <w:t xml:space="preserve">After </w:t>
      </w:r>
      <w:r>
        <w:t>having laid a reasonable groundwork during in</w:t>
      </w:r>
      <w:r w:rsidRPr="00EE251C">
        <w:rPr>
          <w:rStyle w:val="StyleBoldUnderline"/>
        </w:rPr>
        <w:t xml:space="preserve">direct talks, the United States should begin normalizing relations by pursuing direct talks with the Cuban government </w:t>
      </w:r>
      <w:r>
        <w:t>over issues of mutual concern.</w:t>
      </w:r>
    </w:p>
    <w:p w:rsidR="009D15FB" w:rsidRDefault="009D15FB" w:rsidP="009D15FB">
      <w:r>
        <w:t>"As President, I would be willing to lead that diplomacy at a time and place of my choosing, but only when we have an opportunity to advance the interests of the United States, and to advance the cause of freedom for the Cuban people."</w:t>
      </w:r>
    </w:p>
    <w:p w:rsidR="009D15FB" w:rsidRDefault="009D15FB" w:rsidP="009D15FB">
      <w:r>
        <w:t>Barack Obama, Speech to the Cuban-American National Foundation, May 23, 2008.</w:t>
      </w:r>
    </w:p>
    <w:p w:rsidR="009D15FB" w:rsidRDefault="009D15FB" w:rsidP="009D15FB">
      <w:r>
        <w:t xml:space="preserve">American diplomacy has traditionally suffered from a lack of funding and use. </w:t>
      </w:r>
      <w:proofErr w:type="gramStart"/>
      <w:r>
        <w:t>n62</w:t>
      </w:r>
      <w:proofErr w:type="gramEnd"/>
      <w:r>
        <w:t xml:space="preserve"> </w:t>
      </w:r>
      <w:r w:rsidRPr="00EE251C">
        <w:rPr>
          <w:rStyle w:val="StyleBoldUnderline"/>
        </w:rPr>
        <w:t>This diplomatic neglect is</w:t>
      </w:r>
      <w:r>
        <w:t xml:space="preserve"> perhaps </w:t>
      </w:r>
      <w:r w:rsidRPr="00EE251C">
        <w:rPr>
          <w:rStyle w:val="StyleBoldUnderline"/>
        </w:rPr>
        <w:t>no more apparent than in</w:t>
      </w:r>
      <w:r>
        <w:t xml:space="preserve"> the case of </w:t>
      </w:r>
      <w:r w:rsidRPr="00EE251C">
        <w:rPr>
          <w:rStyle w:val="StyleBoldUnderline"/>
        </w:rPr>
        <w:t>U.S.-Cuban relations</w:t>
      </w:r>
      <w:r>
        <w:t xml:space="preserve">. Therefore, to influence Cuba's behavior, particularly in the area of human rights and democracy, </w:t>
      </w:r>
      <w:r w:rsidRPr="00EE251C">
        <w:rPr>
          <w:rStyle w:val="StyleBoldUnderline"/>
        </w:rPr>
        <w:t>the U.S. State Department</w:t>
      </w:r>
      <w:r>
        <w:t xml:space="preserve"> </w:t>
      </w:r>
      <w:r w:rsidRPr="00EE251C">
        <w:rPr>
          <w:rStyle w:val="StyleBoldUnderline"/>
        </w:rPr>
        <w:t>should directly engage the Cuban government</w:t>
      </w:r>
      <w:r>
        <w:t xml:space="preserve">. Short of a </w:t>
      </w:r>
      <w:proofErr w:type="gramStart"/>
      <w:r>
        <w:t>costly  [</w:t>
      </w:r>
      <w:proofErr w:type="gramEnd"/>
      <w:r>
        <w:t xml:space="preserve">*211]  military invasion, there is no realistic chance of toppling the current regime, either through the embargo or the travel ban. On the other hand, it is not certain that direct engagement would yield results on every issue, or any issue for that matter. However, </w:t>
      </w:r>
      <w:r w:rsidRPr="00EE251C">
        <w:rPr>
          <w:rStyle w:val="StyleBoldUnderline"/>
        </w:rPr>
        <w:t>if the United States were to extend a sincere olive branch</w:t>
      </w:r>
      <w:r>
        <w:t xml:space="preserve"> to the Cuban government, </w:t>
      </w:r>
      <w:r w:rsidRPr="00EE251C">
        <w:rPr>
          <w:rStyle w:val="StyleBoldUnderline"/>
        </w:rPr>
        <w:t>and these efforts then failed</w:t>
      </w:r>
      <w:r>
        <w:t xml:space="preserve"> to achieve any measurable progress, </w:t>
      </w:r>
      <w:r w:rsidRPr="00EE251C">
        <w:rPr>
          <w:rStyle w:val="StyleBoldUnderline"/>
        </w:rPr>
        <w:t>a more cogent argument could</w:t>
      </w:r>
      <w:r>
        <w:t xml:space="preserve"> then </w:t>
      </w:r>
      <w:r w:rsidRPr="00EE251C">
        <w:rPr>
          <w:rStyle w:val="StyleBoldUnderline"/>
        </w:rPr>
        <w:t>be advanced for</w:t>
      </w:r>
      <w:r>
        <w:t xml:space="preserve"> the re-implementation of </w:t>
      </w:r>
      <w:r w:rsidRPr="00EE251C">
        <w:rPr>
          <w:rStyle w:val="StyleBoldUnderline"/>
        </w:rPr>
        <w:t xml:space="preserve">a </w:t>
      </w:r>
      <w:proofErr w:type="spellStart"/>
      <w:r w:rsidRPr="00EE251C">
        <w:rPr>
          <w:rStyle w:val="StyleBoldUnderline"/>
        </w:rPr>
        <w:t>hard-line</w:t>
      </w:r>
      <w:proofErr w:type="spellEnd"/>
      <w:r w:rsidRPr="00EE251C">
        <w:rPr>
          <w:rStyle w:val="StyleBoldUnderline"/>
        </w:rPr>
        <w:t xml:space="preserve"> approach</w:t>
      </w:r>
      <w:r>
        <w:t>. n63</w:t>
      </w:r>
    </w:p>
    <w:p w:rsidR="009D15FB" w:rsidRDefault="009D15FB" w:rsidP="009D15FB">
      <w:r>
        <w:t xml:space="preserve">Fidel and Raul </w:t>
      </w:r>
      <w:r w:rsidRPr="00EE251C">
        <w:t>Castro</w:t>
      </w:r>
      <w:r>
        <w:t>, when forced to choose, have consistently put the state above their revolution: they did so during the Cold War when they aligned themselves too closely with the Soviet Union in order to stay in power; they did so during the "Special Period" of the 1990s when they introduced market reforms to help the economy recover; n64 and they are doing so now by introducing even more economic reforms, while showing a modicum of political pragmatism by releasing some political prisoners n65 and allowing some demonstrations. n66</w:t>
      </w:r>
    </w:p>
    <w:p w:rsidR="009D15FB" w:rsidRDefault="009D15FB" w:rsidP="009D15FB">
      <w:r w:rsidRPr="00EE251C">
        <w:rPr>
          <w:rStyle w:val="StyleBoldUnderline"/>
        </w:rPr>
        <w:t>Enhancing official contact between the U.S. and Cuba should become a priority for the Obama Administration</w:t>
      </w:r>
      <w:r>
        <w:t xml:space="preserve">. Right now, </w:t>
      </w:r>
      <w:r w:rsidRPr="00EE251C">
        <w:rPr>
          <w:rStyle w:val="StyleBoldUnderline"/>
        </w:rPr>
        <w:t>the highest-level talks</w:t>
      </w:r>
      <w:r>
        <w:t xml:space="preserve"> that take place </w:t>
      </w:r>
      <w:r w:rsidRPr="00EE251C">
        <w:rPr>
          <w:rStyle w:val="StyleBoldUnderline"/>
        </w:rPr>
        <w:t>are the</w:t>
      </w:r>
      <w:r>
        <w:t xml:space="preserve"> so-called </w:t>
      </w:r>
      <w:r w:rsidRPr="00EE251C">
        <w:rPr>
          <w:rStyle w:val="StyleBoldUnderline"/>
        </w:rPr>
        <w:t>"fence-level" talks</w:t>
      </w:r>
      <w:r>
        <w:t xml:space="preserve"> between the American commanding officer at Guantanamo Bay and his Cuban counterpart on the other side of the fence. The discussions usually revolve around Guantanamo specific topics, and are conducted - quite literally - through the fence that borders the U.S. base. </w:t>
      </w:r>
      <w:r w:rsidRPr="00EE251C">
        <w:rPr>
          <w:rStyle w:val="StyleBoldUnderline"/>
        </w:rPr>
        <w:t>There is no reason</w:t>
      </w:r>
      <w:r>
        <w:t xml:space="preserve"> why official </w:t>
      </w:r>
      <w:r w:rsidRPr="00EE251C">
        <w:rPr>
          <w:rStyle w:val="StyleBoldUnderline"/>
        </w:rPr>
        <w:t xml:space="preserve">contact between two such close neighbors should be </w:t>
      </w:r>
      <w:r>
        <w:t xml:space="preserve">this </w:t>
      </w:r>
      <w:r w:rsidRPr="00EE251C">
        <w:rPr>
          <w:rStyle w:val="StyleBoldUnderline"/>
        </w:rPr>
        <w:t>limited</w:t>
      </w:r>
      <w:r>
        <w:t>. The Obama Administration should consider the following issues before it wades into the diplomatic waters that lie between Miami and Havana.</w:t>
      </w:r>
    </w:p>
    <w:p w:rsidR="009D15FB" w:rsidRPr="00EE251C" w:rsidRDefault="009D15FB" w:rsidP="009D15FB">
      <w:r>
        <w:t>(5A) Avoid Hostile Rhetoric at All Costs</w:t>
      </w:r>
    </w:p>
    <w:p w:rsidR="009D15FB" w:rsidRDefault="009D15FB" w:rsidP="009D15FB">
      <w:r w:rsidRPr="00EE251C">
        <w:t>Diplomatic overtures would help reformists on the island, who thrive in a benign external environment.</w:t>
      </w:r>
      <w:r>
        <w:t xml:space="preserve"> The risk that the security apparatus will truncate any reform process because of an external threat - real or imagined - is significant. To the greatest extent possible, </w:t>
      </w:r>
      <w:r w:rsidRPr="00352EE8">
        <w:rPr>
          <w:rStyle w:val="StyleBoldUnderline"/>
        </w:rPr>
        <w:t>the U.S. should revamp its diplomatic agenda</w:t>
      </w:r>
      <w:r>
        <w:t xml:space="preserve"> with respect to Cuba </w:t>
      </w:r>
      <w:r w:rsidRPr="00352EE8">
        <w:rPr>
          <w:rStyle w:val="StyleBoldUnderline"/>
        </w:rPr>
        <w:t>by becoming openly friendly</w:t>
      </w:r>
      <w:r>
        <w:t xml:space="preserve"> and </w:t>
      </w:r>
      <w:proofErr w:type="gramStart"/>
      <w:r>
        <w:t>by  [</w:t>
      </w:r>
      <w:proofErr w:type="gramEnd"/>
      <w:r>
        <w:t xml:space="preserve">*212]  resisting expressions of hostility, even when goaded to do so by the island's leaders. Traditionally, Cuban nationalism has been co-opted by hardliners who paint a rather grim picture of the island's position relative to its giant northern neighbor. </w:t>
      </w:r>
      <w:r w:rsidRPr="00352EE8">
        <w:rPr>
          <w:rStyle w:val="StyleBoldUnderline"/>
        </w:rPr>
        <w:t>By toning down the hostile rhetoric, the U.S. would allow reformists</w:t>
      </w:r>
      <w:r>
        <w:t xml:space="preserve"> on the island </w:t>
      </w:r>
      <w:r w:rsidRPr="00352EE8">
        <w:rPr>
          <w:rStyle w:val="StyleBoldUnderline"/>
        </w:rPr>
        <w:t>to couch their agenda in terms of a "national project"</w:t>
      </w:r>
      <w:r>
        <w:t xml:space="preserve"> where they could then tap into Cuba's deep well of patriotism. n67 Any </w:t>
      </w:r>
      <w:r>
        <w:lastRenderedPageBreak/>
        <w:t>long-term vision contemplated by the reformists would need not only widespread appeal, but also, at a minimum, acquiescence on the part of the security and military establishments. Neither possibility is likely in the face of openly hostile rhetoric from Washington.</w:t>
      </w:r>
    </w:p>
    <w:p w:rsidR="009D15FB" w:rsidRDefault="009D15FB" w:rsidP="009D15FB">
      <w:r>
        <w:t xml:space="preserve">This does not mean that the United States cannot, and should not, regularly criticize the Cuban government when it violates human rights or oppresses its people. </w:t>
      </w:r>
      <w:r w:rsidRPr="00352EE8">
        <w:rPr>
          <w:rStyle w:val="StyleBoldUnderline"/>
        </w:rPr>
        <w:t>The State Department should still release its human rights reports</w:t>
      </w:r>
      <w:r>
        <w:t xml:space="preserve"> detailing abuses on the island, just as it does for countries like China and Russia. </w:t>
      </w:r>
      <w:r w:rsidRPr="00352EE8">
        <w:rPr>
          <w:rStyle w:val="StyleBoldUnderline"/>
        </w:rPr>
        <w:t>Repressive governments will not become less repressive simply because the U.S. speaks nicely of them.</w:t>
      </w:r>
      <w:r>
        <w:t xml:space="preserve"> Nevertheless, </w:t>
      </w:r>
      <w:r w:rsidRPr="00352EE8">
        <w:rPr>
          <w:rStyle w:val="StyleBoldUnderline"/>
        </w:rPr>
        <w:t>there is a difference between constructive rhetoric</w:t>
      </w:r>
      <w:r>
        <w:t xml:space="preserve"> that rightly criticizes a totalitarian regime, </w:t>
      </w:r>
      <w:r w:rsidRPr="00352EE8">
        <w:rPr>
          <w:rStyle w:val="StyleBoldUnderline"/>
        </w:rPr>
        <w:t>and destructive rhetoric</w:t>
      </w:r>
      <w:r>
        <w:t xml:space="preserve"> that stokes anger and inflames nationalism. This line is not always clear, but the State Department would be well advised to stay on the constructive side if it hopes to achieve any measurable result during these talks. America has a long history of negotiating with regimes it does not agree with. For instance, President Reagan held significant discussions with the Soviet Union, and pushed hard for internal reforms, despite characterizing its government as the "evil empire." n68</w:t>
      </w:r>
    </w:p>
    <w:p w:rsidR="009D15FB" w:rsidRDefault="009D15FB" w:rsidP="009D15FB">
      <w:r>
        <w:t>To be sure, everything should be on the table during these discussions, but that does not mean that the talks need to revolve solely around issues of governance or the embargo. American and Cuban officials share an interest in discussing, among other things, migration, natural disasters, environmental protection, energy exploration, and organized crime. In fact, e</w:t>
      </w:r>
      <w:r w:rsidRPr="00352EE8">
        <w:rPr>
          <w:rStyle w:val="StyleBoldUnderline"/>
        </w:rPr>
        <w:t>ven without discussing lifting the embargo,</w:t>
      </w:r>
      <w:r>
        <w:t xml:space="preserve"> the agenda for </w:t>
      </w:r>
      <w:r w:rsidRPr="00352EE8">
        <w:rPr>
          <w:rStyle w:val="StyleBoldUnderline"/>
        </w:rPr>
        <w:t xml:space="preserve">these preliminary talks can still focus on economic issues. Using the existing trade flow as a springboard, </w:t>
      </w:r>
      <w:r w:rsidRPr="00B67E30">
        <w:t xml:space="preserve">n69 </w:t>
      </w:r>
      <w:r w:rsidRPr="00B67E30">
        <w:rPr>
          <w:rStyle w:val="StyleBoldUnderline"/>
        </w:rPr>
        <w:t>negotiators can discuss Cuba's credit terms, as well as the possibility of opening the U.S. market to certain Cuban exports</w:t>
      </w:r>
      <w:r>
        <w:t xml:space="preserve"> and the Cuban market to certain American exports. In this way, the two nations can discuss ways to expand trade in a way that protects U.S. business interests.</w:t>
      </w:r>
    </w:p>
    <w:p w:rsidR="009D15FB" w:rsidRPr="009D15FB" w:rsidRDefault="009D15FB" w:rsidP="009D15FB">
      <w:r>
        <w:t xml:space="preserve"> [*213] </w:t>
      </w:r>
    </w:p>
    <w:p w:rsidR="009D15FB" w:rsidRDefault="009D15FB">
      <w:pPr>
        <w:spacing w:after="200" w:line="276" w:lineRule="auto"/>
        <w:rPr>
          <w:rFonts w:asciiTheme="minorHAnsi" w:hAnsiTheme="minorHAnsi" w:cstheme="minorBidi"/>
        </w:rPr>
      </w:pPr>
    </w:p>
    <w:sectPr w:rsidR="009D15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6E1D" w:rsidRDefault="00B86E1D" w:rsidP="005F5576">
      <w:r>
        <w:separator/>
      </w:r>
    </w:p>
  </w:endnote>
  <w:endnote w:type="continuationSeparator" w:id="0">
    <w:p w:rsidR="00B86E1D" w:rsidRDefault="00B86E1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6E1D" w:rsidRDefault="00B86E1D" w:rsidP="005F5576">
      <w:r>
        <w:separator/>
      </w:r>
    </w:p>
  </w:footnote>
  <w:footnote w:type="continuationSeparator" w:id="0">
    <w:p w:rsidR="00B86E1D" w:rsidRDefault="00B86E1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7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5FB"/>
    <w:rsid w:val="000022F2"/>
    <w:rsid w:val="0000459F"/>
    <w:rsid w:val="00004EB4"/>
    <w:rsid w:val="0002196C"/>
    <w:rsid w:val="00021F29"/>
    <w:rsid w:val="00027EED"/>
    <w:rsid w:val="0003041D"/>
    <w:rsid w:val="00033028"/>
    <w:rsid w:val="000360A7"/>
    <w:rsid w:val="00040B2C"/>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6D29"/>
    <w:rsid w:val="000E7B06"/>
    <w:rsid w:val="000F13E7"/>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0D15"/>
    <w:rsid w:val="001A4F0E"/>
    <w:rsid w:val="001B0A04"/>
    <w:rsid w:val="001B3CEC"/>
    <w:rsid w:val="001C1D82"/>
    <w:rsid w:val="001C2147"/>
    <w:rsid w:val="001C587E"/>
    <w:rsid w:val="001C7C90"/>
    <w:rsid w:val="001D0D51"/>
    <w:rsid w:val="001D7D7C"/>
    <w:rsid w:val="001F7572"/>
    <w:rsid w:val="0020006E"/>
    <w:rsid w:val="002009AE"/>
    <w:rsid w:val="002101DA"/>
    <w:rsid w:val="00217499"/>
    <w:rsid w:val="0022767E"/>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048C"/>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1950"/>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3A05"/>
    <w:rsid w:val="004152E3"/>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7E07"/>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5B5E"/>
    <w:rsid w:val="006C64D4"/>
    <w:rsid w:val="006E53F0"/>
    <w:rsid w:val="006F3B9B"/>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2744"/>
    <w:rsid w:val="00787343"/>
    <w:rsid w:val="00790BFA"/>
    <w:rsid w:val="00791121"/>
    <w:rsid w:val="00791C88"/>
    <w:rsid w:val="00793F2B"/>
    <w:rsid w:val="00797B76"/>
    <w:rsid w:val="007A3D06"/>
    <w:rsid w:val="007B383B"/>
    <w:rsid w:val="007C350D"/>
    <w:rsid w:val="007C3689"/>
    <w:rsid w:val="007C3C9B"/>
    <w:rsid w:val="007D3012"/>
    <w:rsid w:val="007D65A7"/>
    <w:rsid w:val="007D7601"/>
    <w:rsid w:val="007E3F59"/>
    <w:rsid w:val="007E5043"/>
    <w:rsid w:val="007E5183"/>
    <w:rsid w:val="008133F9"/>
    <w:rsid w:val="0081654E"/>
    <w:rsid w:val="00822126"/>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4465"/>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15FB"/>
    <w:rsid w:val="009D318C"/>
    <w:rsid w:val="009F3C7C"/>
    <w:rsid w:val="00A10B8B"/>
    <w:rsid w:val="00A20D78"/>
    <w:rsid w:val="00A2174A"/>
    <w:rsid w:val="00A26733"/>
    <w:rsid w:val="00A3595E"/>
    <w:rsid w:val="00A46C7F"/>
    <w:rsid w:val="00A73245"/>
    <w:rsid w:val="00A77145"/>
    <w:rsid w:val="00A81B9B"/>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279DD"/>
    <w:rsid w:val="00B27A6F"/>
    <w:rsid w:val="00B3145D"/>
    <w:rsid w:val="00B357BA"/>
    <w:rsid w:val="00B564DB"/>
    <w:rsid w:val="00B67E30"/>
    <w:rsid w:val="00B768B6"/>
    <w:rsid w:val="00B816A3"/>
    <w:rsid w:val="00B86E1D"/>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A5D"/>
    <w:rsid w:val="00D22BE1"/>
    <w:rsid w:val="00D2765B"/>
    <w:rsid w:val="00D31DF7"/>
    <w:rsid w:val="00D33B91"/>
    <w:rsid w:val="00D415C6"/>
    <w:rsid w:val="00D420EA"/>
    <w:rsid w:val="00D4639E"/>
    <w:rsid w:val="00D51ABF"/>
    <w:rsid w:val="00D5444B"/>
    <w:rsid w:val="00D55302"/>
    <w:rsid w:val="00D57CBF"/>
    <w:rsid w:val="00D66ABC"/>
    <w:rsid w:val="00D66C96"/>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379AD"/>
    <w:rsid w:val="00E41346"/>
    <w:rsid w:val="00E420E9"/>
    <w:rsid w:val="00E42972"/>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1DA3"/>
    <w:rsid w:val="00F1627F"/>
    <w:rsid w:val="00F17D96"/>
    <w:rsid w:val="00F22565"/>
    <w:rsid w:val="00F3380E"/>
    <w:rsid w:val="00F40837"/>
    <w:rsid w:val="00F42F79"/>
    <w:rsid w:val="00F47773"/>
    <w:rsid w:val="00F5019D"/>
    <w:rsid w:val="00F56308"/>
    <w:rsid w:val="00F634D6"/>
    <w:rsid w:val="00F64385"/>
    <w:rsid w:val="00F6473F"/>
    <w:rsid w:val="00F76366"/>
    <w:rsid w:val="00F805C0"/>
    <w:rsid w:val="00F92E26"/>
    <w:rsid w:val="00FB4261"/>
    <w:rsid w:val="00FB43B1"/>
    <w:rsid w:val="00FB7163"/>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67E3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67E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67E3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67E3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67E3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67E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7E30"/>
  </w:style>
  <w:style w:type="character" w:customStyle="1" w:styleId="Heading1Char">
    <w:name w:val="Heading 1 Char"/>
    <w:aliases w:val="Pocket Char"/>
    <w:basedOn w:val="DefaultParagraphFont"/>
    <w:link w:val="Heading1"/>
    <w:uiPriority w:val="1"/>
    <w:rsid w:val="00B67E3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67E3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B67E3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67E30"/>
    <w:rPr>
      <w:b/>
      <w:bCs/>
    </w:rPr>
  </w:style>
  <w:style w:type="character" w:customStyle="1" w:styleId="Heading3Char">
    <w:name w:val="Heading 3 Char"/>
    <w:aliases w:val="Block Char"/>
    <w:basedOn w:val="DefaultParagraphFont"/>
    <w:link w:val="Heading3"/>
    <w:uiPriority w:val="3"/>
    <w:rsid w:val="00B67E30"/>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B67E3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67E30"/>
    <w:rPr>
      <w:b/>
      <w:bCs/>
      <w:sz w:val="26"/>
      <w:u w:val="none"/>
    </w:rPr>
  </w:style>
  <w:style w:type="paragraph" w:styleId="Header">
    <w:name w:val="header"/>
    <w:basedOn w:val="Normal"/>
    <w:link w:val="HeaderChar"/>
    <w:uiPriority w:val="99"/>
    <w:semiHidden/>
    <w:rsid w:val="00B67E30"/>
    <w:pPr>
      <w:tabs>
        <w:tab w:val="center" w:pos="4680"/>
        <w:tab w:val="right" w:pos="9360"/>
      </w:tabs>
    </w:pPr>
  </w:style>
  <w:style w:type="character" w:customStyle="1" w:styleId="HeaderChar">
    <w:name w:val="Header Char"/>
    <w:basedOn w:val="DefaultParagraphFont"/>
    <w:link w:val="Header"/>
    <w:uiPriority w:val="99"/>
    <w:semiHidden/>
    <w:rsid w:val="00B67E30"/>
    <w:rPr>
      <w:rFonts w:ascii="Calibri" w:hAnsi="Calibri" w:cs="Calibri"/>
    </w:rPr>
  </w:style>
  <w:style w:type="paragraph" w:styleId="Footer">
    <w:name w:val="footer"/>
    <w:basedOn w:val="Normal"/>
    <w:link w:val="FooterChar"/>
    <w:uiPriority w:val="99"/>
    <w:semiHidden/>
    <w:rsid w:val="00B67E30"/>
    <w:pPr>
      <w:tabs>
        <w:tab w:val="center" w:pos="4680"/>
        <w:tab w:val="right" w:pos="9360"/>
      </w:tabs>
    </w:pPr>
  </w:style>
  <w:style w:type="character" w:customStyle="1" w:styleId="FooterChar">
    <w:name w:val="Footer Char"/>
    <w:basedOn w:val="DefaultParagraphFont"/>
    <w:link w:val="Footer"/>
    <w:uiPriority w:val="99"/>
    <w:semiHidden/>
    <w:rsid w:val="00B67E30"/>
    <w:rPr>
      <w:rFonts w:ascii="Calibri" w:hAnsi="Calibri" w:cs="Calibri"/>
    </w:rPr>
  </w:style>
  <w:style w:type="character" w:styleId="Hyperlink">
    <w:name w:val="Hyperlink"/>
    <w:aliases w:val="heading 1 (block title),Important,Read,Internet Link,Card Text"/>
    <w:basedOn w:val="DefaultParagraphFont"/>
    <w:uiPriority w:val="99"/>
    <w:rsid w:val="00B67E30"/>
    <w:rPr>
      <w:color w:val="auto"/>
      <w:u w:val="none"/>
    </w:rPr>
  </w:style>
  <w:style w:type="character" w:styleId="FollowedHyperlink">
    <w:name w:val="FollowedHyperlink"/>
    <w:basedOn w:val="DefaultParagraphFont"/>
    <w:uiPriority w:val="99"/>
    <w:semiHidden/>
    <w:rsid w:val="00B67E30"/>
    <w:rPr>
      <w:color w:val="auto"/>
      <w:u w:val="none"/>
    </w:rPr>
  </w:style>
  <w:style w:type="character" w:customStyle="1" w:styleId="Heading4Char">
    <w:name w:val="Heading 4 Char"/>
    <w:aliases w:val="Tag Char"/>
    <w:basedOn w:val="DefaultParagraphFont"/>
    <w:link w:val="Heading4"/>
    <w:uiPriority w:val="4"/>
    <w:rsid w:val="00B67E30"/>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67E3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67E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67E3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67E3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67E3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67E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7E30"/>
  </w:style>
  <w:style w:type="character" w:customStyle="1" w:styleId="Heading1Char">
    <w:name w:val="Heading 1 Char"/>
    <w:aliases w:val="Pocket Char"/>
    <w:basedOn w:val="DefaultParagraphFont"/>
    <w:link w:val="Heading1"/>
    <w:uiPriority w:val="1"/>
    <w:rsid w:val="00B67E3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67E30"/>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B67E3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67E30"/>
    <w:rPr>
      <w:b/>
      <w:bCs/>
    </w:rPr>
  </w:style>
  <w:style w:type="character" w:customStyle="1" w:styleId="Heading3Char">
    <w:name w:val="Heading 3 Char"/>
    <w:aliases w:val="Block Char"/>
    <w:basedOn w:val="DefaultParagraphFont"/>
    <w:link w:val="Heading3"/>
    <w:uiPriority w:val="3"/>
    <w:rsid w:val="00B67E30"/>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B67E30"/>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67E30"/>
    <w:rPr>
      <w:b/>
      <w:bCs/>
      <w:sz w:val="26"/>
      <w:u w:val="none"/>
    </w:rPr>
  </w:style>
  <w:style w:type="paragraph" w:styleId="Header">
    <w:name w:val="header"/>
    <w:basedOn w:val="Normal"/>
    <w:link w:val="HeaderChar"/>
    <w:uiPriority w:val="99"/>
    <w:semiHidden/>
    <w:rsid w:val="00B67E30"/>
    <w:pPr>
      <w:tabs>
        <w:tab w:val="center" w:pos="4680"/>
        <w:tab w:val="right" w:pos="9360"/>
      </w:tabs>
    </w:pPr>
  </w:style>
  <w:style w:type="character" w:customStyle="1" w:styleId="HeaderChar">
    <w:name w:val="Header Char"/>
    <w:basedOn w:val="DefaultParagraphFont"/>
    <w:link w:val="Header"/>
    <w:uiPriority w:val="99"/>
    <w:semiHidden/>
    <w:rsid w:val="00B67E30"/>
    <w:rPr>
      <w:rFonts w:ascii="Calibri" w:hAnsi="Calibri" w:cs="Calibri"/>
    </w:rPr>
  </w:style>
  <w:style w:type="paragraph" w:styleId="Footer">
    <w:name w:val="footer"/>
    <w:basedOn w:val="Normal"/>
    <w:link w:val="FooterChar"/>
    <w:uiPriority w:val="99"/>
    <w:semiHidden/>
    <w:rsid w:val="00B67E30"/>
    <w:pPr>
      <w:tabs>
        <w:tab w:val="center" w:pos="4680"/>
        <w:tab w:val="right" w:pos="9360"/>
      </w:tabs>
    </w:pPr>
  </w:style>
  <w:style w:type="character" w:customStyle="1" w:styleId="FooterChar">
    <w:name w:val="Footer Char"/>
    <w:basedOn w:val="DefaultParagraphFont"/>
    <w:link w:val="Footer"/>
    <w:uiPriority w:val="99"/>
    <w:semiHidden/>
    <w:rsid w:val="00B67E30"/>
    <w:rPr>
      <w:rFonts w:ascii="Calibri" w:hAnsi="Calibri" w:cs="Calibri"/>
    </w:rPr>
  </w:style>
  <w:style w:type="character" w:styleId="Hyperlink">
    <w:name w:val="Hyperlink"/>
    <w:aliases w:val="heading 1 (block title),Important,Read,Internet Link,Card Text"/>
    <w:basedOn w:val="DefaultParagraphFont"/>
    <w:uiPriority w:val="99"/>
    <w:rsid w:val="00B67E30"/>
    <w:rPr>
      <w:color w:val="auto"/>
      <w:u w:val="none"/>
    </w:rPr>
  </w:style>
  <w:style w:type="character" w:styleId="FollowedHyperlink">
    <w:name w:val="FollowedHyperlink"/>
    <w:basedOn w:val="DefaultParagraphFont"/>
    <w:uiPriority w:val="99"/>
    <w:semiHidden/>
    <w:rsid w:val="00B67E30"/>
    <w:rPr>
      <w:color w:val="auto"/>
      <w:u w:val="none"/>
    </w:rPr>
  </w:style>
  <w:style w:type="character" w:customStyle="1" w:styleId="Heading4Char">
    <w:name w:val="Heading 4 Char"/>
    <w:aliases w:val="Tag Char"/>
    <w:basedOn w:val="DefaultParagraphFont"/>
    <w:link w:val="Heading4"/>
    <w:uiPriority w:val="4"/>
    <w:rsid w:val="00B67E30"/>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news.bbc.co.uk/2/hi/americas/7936690.stm" TargetMode="External"/><Relationship Id="rId18" Type="http://schemas.openxmlformats.org/officeDocument/2006/relationships/hyperlink" Target="http://www.brookings.edu/~/media/research/files/papers/2011/11/18%20cuba%20feinberg/1118_cuba_feinberg.pdf)//ID" TargetMode="External"/><Relationship Id="rId3" Type="http://schemas.openxmlformats.org/officeDocument/2006/relationships/customXml" Target="../customXml/item3.xml"/><Relationship Id="rId21" Type="http://schemas.openxmlformats.org/officeDocument/2006/relationships/hyperlink" Target="http://thinkingeurope.eu/news/president-hudson-institute-%E2%80%98-us-and-eu-need-find-common-ways-engage-globally%E2%80%99)//SY" TargetMode="External"/><Relationship Id="rId7" Type="http://schemas.openxmlformats.org/officeDocument/2006/relationships/webSettings" Target="webSettings.xml"/><Relationship Id="rId12" Type="http://schemas.openxmlformats.org/officeDocument/2006/relationships/hyperlink" Target="http://www.degruyter.com/view/j/gej.2010.10.1/gej.2010.10.1.1610/gej.2010.10.1.1610.xml?onlyResultQuery=IWP" TargetMode="External"/><Relationship Id="rId17" Type="http://schemas.openxmlformats.org/officeDocument/2006/relationships/hyperlink" Target="http://www.nytimes.com/2013/03/08/opinion/after-chavez-hope-for-good-neighbors-in-latin-america.html?pagewanted=all)//TL" TargetMode="External"/><Relationship Id="rId2" Type="http://schemas.openxmlformats.org/officeDocument/2006/relationships/customXml" Target="../customXml/item2.xml"/><Relationship Id="rId16" Type="http://schemas.openxmlformats.org/officeDocument/2006/relationships/hyperlink" Target="http://search.proquest.com.proxy.lib.umich.edu/docview/201533171?accountid=14667" TargetMode="External"/><Relationship Id="rId20" Type="http://schemas.openxmlformats.org/officeDocument/2006/relationships/hyperlink" Target="http://www.foreignpolicy.com/articles/2013/04/29/in_defense_of_leading_from_behind?page=full)//S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afpprinceton.com/2009/09/a-new-regional-powerhouse/" TargetMode="Externa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search.proquest.com.proxy.lib.umich.edu/docview/422244381?accountid=14667" TargetMode="External"/><Relationship Id="rId23" Type="http://schemas.openxmlformats.org/officeDocument/2006/relationships/fontTable" Target="fontTable.xml"/><Relationship Id="rId10" Type="http://schemas.openxmlformats.org/officeDocument/2006/relationships/hyperlink" Target="http://www.dtic.mil/cgi-bin/GetTRDoc?AD=ADA560408" TargetMode="External"/><Relationship Id="rId19" Type="http://schemas.openxmlformats.org/officeDocument/2006/relationships/hyperlink" Target="http://www.nytimes.com/2011/10/22/opinion/22iht-edswitzer22.html?_r=0)//SY"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plataformademocratica.org/Publicacoes/4656_Cached.pdf" TargetMode="External"/><Relationship Id="rId22" Type="http://schemas.openxmlformats.org/officeDocument/2006/relationships/hyperlink" Target="http://www.coha.org/eu%E2%80%99s-lifted-sanctions-could-be-turning-point-for-cub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138</TotalTime>
  <Pages>37</Pages>
  <Words>16355</Words>
  <Characters>93224</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109361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X220, Team 2011</dc:creator>
  <cp:lastModifiedBy>David Heidt</cp:lastModifiedBy>
  <cp:revision>16</cp:revision>
  <dcterms:created xsi:type="dcterms:W3CDTF">2013-07-14T17:36:00Z</dcterms:created>
  <dcterms:modified xsi:type="dcterms:W3CDTF">2013-08-01T23:52:00Z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