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A94A9E" w:rsidP="00A94A9E">
      <w:pPr>
        <w:pStyle w:val="Heading2"/>
      </w:pPr>
      <w:bookmarkStart w:id="0" w:name="_GoBack"/>
      <w:bookmarkEnd w:id="0"/>
      <w:proofErr w:type="spellStart"/>
      <w:r>
        <w:t>Aff</w:t>
      </w:r>
      <w:proofErr w:type="spellEnd"/>
    </w:p>
    <w:p w:rsidR="00A94A9E" w:rsidRDefault="00A94A9E" w:rsidP="00A94A9E"/>
    <w:p w:rsidR="00FF3A97" w:rsidRDefault="00FF3A97" w:rsidP="00FF3A97">
      <w:pPr>
        <w:pStyle w:val="Heading3"/>
      </w:pPr>
      <w:r>
        <w:lastRenderedPageBreak/>
        <w:t>2ac Compartmentalization</w:t>
      </w:r>
    </w:p>
    <w:p w:rsidR="00FF3A97" w:rsidRDefault="00FF3A97" w:rsidP="00FF3A97"/>
    <w:p w:rsidR="00FF3A97" w:rsidRPr="00314DE5" w:rsidRDefault="00FF3A97" w:rsidP="00FF3A97">
      <w:pPr>
        <w:pStyle w:val="Heading4"/>
      </w:pPr>
      <w:r w:rsidRPr="00314DE5">
        <w:t>Issue</w:t>
      </w:r>
      <w:r>
        <w:t>s</w:t>
      </w:r>
      <w:r w:rsidRPr="00314DE5">
        <w:t xml:space="preserve"> are compartmentalized and presidential influe</w:t>
      </w:r>
      <w:r>
        <w:t xml:space="preserve">nce is exaggerated </w:t>
      </w:r>
    </w:p>
    <w:p w:rsidR="00FF3A97" w:rsidRPr="00923213" w:rsidRDefault="00FF3A97" w:rsidP="00FF3A97">
      <w:pPr>
        <w:rPr>
          <w:rFonts w:eastAsia="Times New Roman"/>
        </w:rPr>
      </w:pPr>
      <w:r w:rsidRPr="00923213">
        <w:rPr>
          <w:rFonts w:eastAsia="Times New Roman"/>
          <w:b/>
        </w:rPr>
        <w:t>Dickinson, 09</w:t>
      </w:r>
      <w:r w:rsidRPr="00923213">
        <w:rPr>
          <w:rFonts w:eastAsia="Times New Roman"/>
        </w:rPr>
        <w:t xml:space="preserve"> – professor of political science at Middlebury College and taught previously at Harvard University where he worked under the supervision of presidential scholar Richard </w:t>
      </w:r>
      <w:proofErr w:type="spellStart"/>
      <w:r w:rsidRPr="00923213">
        <w:rPr>
          <w:rFonts w:eastAsia="Times New Roman"/>
        </w:rPr>
        <w:t>Neustadt</w:t>
      </w:r>
      <w:proofErr w:type="spellEnd"/>
      <w:r w:rsidRPr="00923213">
        <w:rPr>
          <w:rFonts w:eastAsia="Times New Roman"/>
        </w:rPr>
        <w:t xml:space="preserve"> (5/26/09, Matthew, Presidential Power: A </w:t>
      </w:r>
      <w:proofErr w:type="spellStart"/>
      <w:r w:rsidRPr="00923213">
        <w:rPr>
          <w:rFonts w:eastAsia="Times New Roman"/>
        </w:rPr>
        <w:t>NonPartisan</w:t>
      </w:r>
      <w:proofErr w:type="spellEnd"/>
      <w:r w:rsidRPr="00923213">
        <w:rPr>
          <w:rFonts w:eastAsia="Times New Roman"/>
        </w:rPr>
        <w:t xml:space="preserve"> Analysis of Presidential Politics, “Sotomayor, Obama and Presidential Power,” http://blogs.middlebury.edu/presidentialpower/2009/05/26/sotamayor-obama-and-presidential-power/, JMP)</w:t>
      </w:r>
    </w:p>
    <w:p w:rsidR="00FF3A97" w:rsidRPr="00E96743" w:rsidRDefault="00FF3A97" w:rsidP="00FF3A97">
      <w:pPr>
        <w:ind w:left="720"/>
        <w:rPr>
          <w:rFonts w:eastAsia="Times New Roman"/>
        </w:rPr>
      </w:pPr>
    </w:p>
    <w:p w:rsidR="00FF3A97" w:rsidRPr="00E96743" w:rsidRDefault="00FF3A97" w:rsidP="00FF3A97">
      <w:pPr>
        <w:rPr>
          <w:rFonts w:eastAsia="Times New Roman"/>
        </w:rPr>
      </w:pPr>
      <w:r w:rsidRPr="00E96743">
        <w:rPr>
          <w:rFonts w:eastAsia="Times New Roman"/>
        </w:rPr>
        <w:t>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w:t>
      </w:r>
    </w:p>
    <w:p w:rsidR="00FF3A97" w:rsidRPr="00E96743" w:rsidRDefault="00FF3A97" w:rsidP="00FF3A97">
      <w:pPr>
        <w:rPr>
          <w:rFonts w:eastAsia="Times New Roman"/>
        </w:rPr>
      </w:pPr>
      <w:r w:rsidRPr="00E96743">
        <w:rPr>
          <w:rFonts w:eastAsia="Times New Roman"/>
        </w:rPr>
        <w:t xml:space="preserve">What is of more interest to me, however, is what her selection reveals about the basis of presidential power.  </w:t>
      </w:r>
      <w:r w:rsidRPr="00E96743">
        <w:rPr>
          <w:rStyle w:val="StyleBoldUnderline"/>
        </w:rPr>
        <w:t>Political scientists, like baseball writers evaluating hitters, have devised numerous means of measuring a president’s influence in Congress.</w:t>
      </w:r>
      <w:r w:rsidRPr="00E96743">
        <w:rPr>
          <w:rFonts w:eastAsia="Times New Roman"/>
        </w:rPr>
        <w:t xml:space="preserve">  I will devote a separate post to discussing these, but in brief, </w:t>
      </w:r>
      <w:r w:rsidRPr="00E96743">
        <w:rPr>
          <w:rStyle w:val="StyleBoldUnderline"/>
        </w:rPr>
        <w:t>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w:t>
      </w:r>
      <w:r w:rsidRPr="00E96743">
        <w:rPr>
          <w:rFonts w:eastAsia="Times New Roman"/>
        </w:rPr>
        <w:t xml:space="preserve">  How often is a president’s policy position supported by roll call outcomes?  </w:t>
      </w:r>
      <w:r w:rsidRPr="00E96743">
        <w:rPr>
          <w:rStyle w:val="StyleBoldUnderline"/>
        </w:rPr>
        <w:t>These measures</w:t>
      </w:r>
      <w:r w:rsidRPr="00E96743">
        <w:rPr>
          <w:rFonts w:eastAsia="Times New Roman"/>
        </w:rPr>
        <w:t xml:space="preserve">, however, </w:t>
      </w:r>
      <w:r w:rsidRPr="00E96743">
        <w:rPr>
          <w:rStyle w:val="StyleBoldUnderline"/>
        </w:rPr>
        <w:t>are a misleading gauge of presidential power – they are a better indicator of congressional power.</w:t>
      </w:r>
      <w:r w:rsidRPr="00E96743">
        <w:rPr>
          <w:rFonts w:eastAsia="Times New Roman"/>
        </w:rPr>
        <w:t xml:space="preserve">  This is because </w:t>
      </w:r>
      <w:r w:rsidRPr="00E96743">
        <w:rPr>
          <w:rStyle w:val="StyleBoldUnderline"/>
        </w:rPr>
        <w:t>how members of Congress vote on a</w:t>
      </w:r>
      <w:r w:rsidRPr="00E96743">
        <w:rPr>
          <w:rFonts w:eastAsia="Times New Roman"/>
        </w:rPr>
        <w:t xml:space="preserve"> nominee or </w:t>
      </w:r>
      <w:r w:rsidRPr="00E96743">
        <w:rPr>
          <w:rStyle w:val="StyleBoldUnderline"/>
        </w:rPr>
        <w:t xml:space="preserve">legislative item is </w:t>
      </w:r>
      <w:r w:rsidRPr="00E96743">
        <w:rPr>
          <w:rStyle w:val="Emphasis"/>
        </w:rPr>
        <w:t>rarely influenced by anything a president does</w:t>
      </w:r>
      <w:r w:rsidRPr="00E96743">
        <w:rPr>
          <w:rStyle w:val="StyleBoldUnderline"/>
        </w:rPr>
        <w:t xml:space="preserve">.  Although journalists (and political scientists) often focus on the legislative “endgame” to gauge presidential influence – will the President swing enough votes to get his preferred legislation enacted? – </w:t>
      </w:r>
      <w:proofErr w:type="gramStart"/>
      <w:r w:rsidRPr="00E96743">
        <w:rPr>
          <w:rStyle w:val="StyleBoldUnderline"/>
        </w:rPr>
        <w:t>this</w:t>
      </w:r>
      <w:proofErr w:type="gramEnd"/>
      <w:r w:rsidRPr="00E96743">
        <w:rPr>
          <w:rStyle w:val="StyleBoldUnderline"/>
        </w:rPr>
        <w:t xml:space="preserve"> mistakes an outcome with actual evidence of presidential influence.  Once we control for other factors – a member of Congress’ ideological and partisan leanings, the political leanings of her constituency, whether she’s up for reelection or not – we can usually predict how she will vote without needing to know much of anything about what the president wants.</w:t>
      </w:r>
      <w:r w:rsidRPr="00E96743">
        <w:rPr>
          <w:rFonts w:eastAsia="Times New Roman"/>
        </w:rPr>
        <w:t xml:space="preserve">  (I am ignoring the importance of a president’s veto power for the moment.)</w:t>
      </w:r>
    </w:p>
    <w:p w:rsidR="00FF3A97" w:rsidRPr="00E96743" w:rsidRDefault="00FF3A97" w:rsidP="00FF3A97">
      <w:pPr>
        <w:rPr>
          <w:rFonts w:eastAsia="Times New Roman"/>
        </w:rPr>
      </w:pPr>
      <w:r w:rsidRPr="00E96743">
        <w:rPr>
          <w:rStyle w:val="StyleBoldUnderline"/>
        </w:rPr>
        <w:t>Despite the much publicized and celebrated instances of presidential arm-twisting during the legislative endgame, then, most legislative outcomes don’t depend on presidential lobbying.</w:t>
      </w:r>
      <w:r w:rsidRPr="00E96743">
        <w:rPr>
          <w:rFonts w:eastAsia="Times New Roman"/>
        </w:rPr>
        <w:t xml:space="preserve">  But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   And we see this in the </w:t>
      </w:r>
      <w:proofErr w:type="spellStart"/>
      <w:r w:rsidRPr="00E96743">
        <w:rPr>
          <w:rFonts w:eastAsia="Times New Roman"/>
        </w:rPr>
        <w:t>Sotomayer</w:t>
      </w:r>
      <w:proofErr w:type="spellEnd"/>
      <w:r w:rsidRPr="00E96743">
        <w:rPr>
          <w:rFonts w:eastAsia="Times New Roman"/>
        </w:rPr>
        <w:t xml:space="preserve">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w:t>
      </w:r>
      <w:r w:rsidRPr="00E96743">
        <w:rPr>
          <w:rFonts w:eastAsia="Times New Roman"/>
        </w:rPr>
        <w:lastRenderedPageBreak/>
        <w:t>from here on in (or lack thereof).  His real influence has already occurred, in the decision to present Sotomayor as his nominee.</w:t>
      </w:r>
    </w:p>
    <w:p w:rsidR="00FF3A97" w:rsidRPr="00E96743" w:rsidRDefault="00FF3A97" w:rsidP="00FF3A97">
      <w:pPr>
        <w:rPr>
          <w:rFonts w:eastAsia="Times New Roman"/>
        </w:rPr>
      </w:pPr>
      <w:r w:rsidRPr="00E96743">
        <w:rPr>
          <w:rFonts w:eastAsia="Times New Roman"/>
        </w:rPr>
        <w:t xml:space="preserve">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presidents are never free to act on their ideal preferences.  Politics is the art of the possible. Whether </w:t>
      </w:r>
      <w:proofErr w:type="spellStart"/>
      <w:r w:rsidRPr="00E96743">
        <w:rPr>
          <w:rFonts w:eastAsia="Times New Roman"/>
        </w:rPr>
        <w:t>Sotomayer</w:t>
      </w:r>
      <w:proofErr w:type="spellEnd"/>
      <w:r w:rsidRPr="00E96743">
        <w:rPr>
          <w:rFonts w:eastAsia="Times New Roman"/>
        </w:rPr>
        <w:t xml:space="preserve">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In structuring the alternative before the Senate in this manner, then, Obama reveals an important aspect of presidential power that cannot be measured through legislative </w:t>
      </w:r>
      <w:proofErr w:type="spellStart"/>
      <w:r w:rsidRPr="00E96743">
        <w:rPr>
          <w:rFonts w:eastAsia="Times New Roman"/>
        </w:rPr>
        <w:t>boxscores</w:t>
      </w:r>
      <w:proofErr w:type="spellEnd"/>
      <w:r w:rsidRPr="00E96743">
        <w:rPr>
          <w:rFonts w:eastAsia="Times New Roman"/>
        </w:rPr>
        <w:t>.</w:t>
      </w:r>
    </w:p>
    <w:p w:rsidR="00FF3A97" w:rsidRPr="00E96743" w:rsidRDefault="00FF3A97" w:rsidP="00FF3A97"/>
    <w:p w:rsidR="00FF3A97" w:rsidRDefault="00FF3A97" w:rsidP="00FF3A97"/>
    <w:p w:rsidR="00274CA3" w:rsidRDefault="00274CA3" w:rsidP="00274CA3">
      <w:pPr>
        <w:pStyle w:val="Heading3"/>
      </w:pPr>
      <w:r>
        <w:lastRenderedPageBreak/>
        <w:t>2ac Political Capital Fails</w:t>
      </w:r>
    </w:p>
    <w:p w:rsidR="00274CA3" w:rsidRDefault="00274CA3" w:rsidP="00274CA3"/>
    <w:p w:rsidR="00274CA3" w:rsidRPr="00546AB3" w:rsidRDefault="00274CA3" w:rsidP="00C733DB">
      <w:pPr>
        <w:pStyle w:val="Heading4"/>
      </w:pPr>
      <w:r w:rsidRPr="00546AB3">
        <w:t xml:space="preserve">Obama can’t persuade or force congress to vote for bills </w:t>
      </w:r>
    </w:p>
    <w:p w:rsidR="00274CA3" w:rsidRPr="00546AB3" w:rsidRDefault="00274CA3" w:rsidP="00274CA3">
      <w:pPr>
        <w:rPr>
          <w:b/>
        </w:rPr>
      </w:pPr>
      <w:r w:rsidRPr="00546AB3">
        <w:rPr>
          <w:b/>
        </w:rPr>
        <w:t>[--- presidents only succeed with big majorities]</w:t>
      </w:r>
    </w:p>
    <w:p w:rsidR="00274CA3" w:rsidRDefault="00274CA3" w:rsidP="00274CA3">
      <w:r>
        <w:rPr>
          <w:rStyle w:val="StyleStyleBold12pt"/>
        </w:rPr>
        <w:t>Drum</w:t>
      </w:r>
      <w:r w:rsidRPr="0019533C">
        <w:rPr>
          <w:rStyle w:val="StyleStyleBold12pt"/>
        </w:rPr>
        <w:t>, 4/22</w:t>
      </w:r>
      <w:r>
        <w:t xml:space="preserve"> (Kevin, 4/22/2013, “Maureen Dowd and Presidential Leverage,” </w:t>
      </w:r>
      <w:hyperlink r:id="rId10" w:history="1">
        <w:r w:rsidRPr="00B611AF">
          <w:rPr>
            <w:rStyle w:val="Hyperlink"/>
          </w:rPr>
          <w:t>http://www.motherjones.com/kevin-drum/2013/04/maureen-dowd-and-presidential-leverage)</w:t>
        </w:r>
      </w:hyperlink>
      <w:r>
        <w:t>)</w:t>
      </w:r>
    </w:p>
    <w:p w:rsidR="00274CA3" w:rsidRDefault="00274CA3" w:rsidP="00274CA3"/>
    <w:p w:rsidR="00274CA3" w:rsidRPr="005E1EE8" w:rsidRDefault="00274CA3" w:rsidP="00274CA3">
      <w:pPr>
        <w:rPr>
          <w:rStyle w:val="StyleBoldUnderline"/>
        </w:rPr>
      </w:pPr>
      <w:r>
        <w:t xml:space="preserve">Still and all, maybe this is a good </w:t>
      </w:r>
      <w:proofErr w:type="spellStart"/>
      <w:r>
        <w:t>oppportunity</w:t>
      </w:r>
      <w:proofErr w:type="spellEnd"/>
      <w:r>
        <w:t xml:space="preserve"> to talk—yet again—about presidential power in domestic affairs. </w:t>
      </w:r>
      <w:r w:rsidRPr="005E1EE8">
        <w:rPr>
          <w:rStyle w:val="StyleBoldUnderline"/>
        </w:rPr>
        <w:t xml:space="preserve">Presidents obviously aren't powerless: they have agenda setting power, they have agency rulemaking power, and they're always at the table since nothing becomes law without their signature. This provides them with a certain amount of leverage. </w:t>
      </w:r>
      <w:proofErr w:type="gramStart"/>
      <w:r w:rsidRPr="005E1EE8">
        <w:rPr>
          <w:rStyle w:val="StyleBoldUnderline"/>
        </w:rPr>
        <w:t>But not much.</w:t>
      </w:r>
      <w:proofErr w:type="gramEnd"/>
      <w:r w:rsidRPr="005E1EE8">
        <w:rPr>
          <w:rStyle w:val="StyleBoldUnderline"/>
        </w:rPr>
        <w:t xml:space="preserve"> The truth is that presidents have </w:t>
      </w:r>
      <w:r w:rsidRPr="005E1EE8">
        <w:rPr>
          <w:rStyle w:val="Emphasis"/>
        </w:rPr>
        <w:t>never had all that much personal power in domestic affairs</w:t>
      </w:r>
      <w:r w:rsidRPr="005E1EE8">
        <w:rPr>
          <w:rStyle w:val="StyleBoldUnderline"/>
        </w:rPr>
        <w:t>.</w:t>
      </w:r>
      <w:r>
        <w:t xml:space="preserve"> </w:t>
      </w:r>
      <w:r w:rsidRPr="005E1EE8">
        <w:rPr>
          <w:rStyle w:val="StyleBoldUnderline"/>
        </w:rPr>
        <w:t>Modern presidents have largely succeeded when they had big majorities in Congress</w:t>
      </w:r>
      <w:r>
        <w:t xml:space="preserve"> (FDR, LBJ, Reagan, </w:t>
      </w:r>
      <w:proofErr w:type="gramStart"/>
      <w:r>
        <w:t>Obama's</w:t>
      </w:r>
      <w:proofErr w:type="gramEnd"/>
      <w:r>
        <w:t xml:space="preserve"> first two years) </w:t>
      </w:r>
      <w:r w:rsidRPr="005E1EE8">
        <w:rPr>
          <w:rStyle w:val="StyleBoldUnderline"/>
        </w:rPr>
        <w:t xml:space="preserve">and failed when they didn't. That's by far the biggest factor in presidential success, </w:t>
      </w:r>
      <w:r w:rsidRPr="005E1EE8">
        <w:rPr>
          <w:rStyle w:val="Emphasis"/>
        </w:rPr>
        <w:t>not some mystical ability to sweet talk legislators</w:t>
      </w:r>
      <w:r>
        <w:rPr>
          <w:rStyle w:val="StyleBoldUnderline"/>
        </w:rPr>
        <w:t>.</w:t>
      </w:r>
    </w:p>
    <w:p w:rsidR="00274CA3" w:rsidRDefault="00274CA3" w:rsidP="00274CA3">
      <w:r>
        <w:t xml:space="preserve">But there's more to this. Dowd's real problem is that she hasn't kept up with either academic research or simple common sense over the past half century. She's still stuck in the gauzy past when presidents really did have at least a bit of arm-twisting power. </w:t>
      </w:r>
      <w:r w:rsidRPr="00896228">
        <w:rPr>
          <w:rStyle w:val="StyleBoldUnderline"/>
        </w:rPr>
        <w:t>LBJ</w:t>
      </w:r>
      <w:r>
        <w:t xml:space="preserve">'s real source of success may have been an overwhelming Democratic majority in Congress, but it's also true that he really </w:t>
      </w:r>
      <w:r w:rsidRPr="00896228">
        <w:rPr>
          <w:rStyle w:val="StyleBoldUnderline"/>
        </w:rPr>
        <w:t>did have at least a few resources at hand to persuade and threaten recalcitrant lawmakers. The problem is that even those few resources are now largely gone. The world is simply a different place.</w:t>
      </w:r>
    </w:p>
    <w:p w:rsidR="00274CA3" w:rsidRDefault="00274CA3" w:rsidP="00274CA3">
      <w:r>
        <w:t xml:space="preserve">Party discipline, for example, is wildly different than it used to be. </w:t>
      </w:r>
      <w:r w:rsidRPr="00896228">
        <w:rPr>
          <w:rStyle w:val="StyleBoldUnderline"/>
        </w:rPr>
        <w:t>The party apparatus itself</w:t>
      </w:r>
      <w:r>
        <w:t xml:space="preserve">, which the president heads, </w:t>
      </w:r>
      <w:r w:rsidRPr="00896228">
        <w:rPr>
          <w:rStyle w:val="StyleBoldUnderline"/>
        </w:rPr>
        <w:t>has far less power than it used to have to compel support for a president's agenda</w:t>
      </w:r>
      <w:r>
        <w:t>. At the same time, parties are far more ideologically unified than in the past, which means that picking off a few members of the opposition party is much more difficult than it used to be.</w:t>
      </w:r>
    </w:p>
    <w:p w:rsidR="00274CA3" w:rsidRDefault="00274CA3" w:rsidP="00274CA3">
      <w:r>
        <w:t>And that's not all. Earmarks and pork barrel budgeting in general are largely gone. You can partly blame Obama for this state of affairs, since he was in favor of getting rid of earmarks, but this is something that affects all lawmaking, not just guns. The budget barons of the Senate simply don't have the power any longer to make life miserable for backbenchers who don't toe the president's line.</w:t>
      </w:r>
    </w:p>
    <w:p w:rsidR="00274CA3" w:rsidRDefault="00274CA3" w:rsidP="00274CA3">
      <w:r>
        <w:t xml:space="preserve">In fact, </w:t>
      </w:r>
      <w:r w:rsidRPr="00896228">
        <w:rPr>
          <w:rStyle w:val="StyleBoldUnderline"/>
        </w:rPr>
        <w:t>party leaders don't have very much power at all over backbenchers anymore</w:t>
      </w:r>
      <w:r>
        <w:t>. The days are long gone when newly elected members spent years quietly working their way up the seniority ladder and providing reliable votes for the party along the way. These days, they vote the way they need to vote, and there's very little anyone can do about it. Even threats to withhold fundraising are mostly empty. Party leaders need them more than they need party leaders, and everyone knows it.</w:t>
      </w:r>
    </w:p>
    <w:p w:rsidR="00274CA3" w:rsidRDefault="00274CA3" w:rsidP="00274CA3">
      <w:r>
        <w:t xml:space="preserve">Finally, there's the most obvious change of all: the decision by Republicans to stonewall every single Obama initiative from day one. By now, I assume that even conservative apologists have given up pretending that this isn't true. The evidence is overwhelming, and it's applied to practically every single thing Obama has done in the domestic sphere. </w:t>
      </w:r>
      <w:r w:rsidRPr="00DA5930">
        <w:rPr>
          <w:rStyle w:val="StyleBoldUnderline"/>
        </w:rPr>
        <w:t>The only question, ever, is whether Obama will get two or three Republican votes vs. three or four.</w:t>
      </w:r>
      <w:r>
        <w:t xml:space="preserve"> If the latter, he has a chance to win. </w:t>
      </w:r>
      <w:r w:rsidRPr="00DA5930">
        <w:rPr>
          <w:rStyle w:val="StyleBoldUnderline"/>
        </w:rPr>
        <w:t xml:space="preserve">But </w:t>
      </w:r>
      <w:r w:rsidRPr="00DD630A">
        <w:rPr>
          <w:rStyle w:val="Emphasis"/>
        </w:rPr>
        <w:t>those two or three extra votes don't</w:t>
      </w:r>
      <w:r w:rsidRPr="00DA5930">
        <w:rPr>
          <w:rStyle w:val="Emphasis"/>
        </w:rPr>
        <w:t xml:space="preserve"> depend on leverage</w:t>
      </w:r>
      <w:r>
        <w:t xml:space="preserve">. In fact, </w:t>
      </w:r>
      <w:r w:rsidRPr="00B741C2">
        <w:rPr>
          <w:rStyle w:val="StyleBoldUnderline"/>
        </w:rPr>
        <w:t>Obama's leverage is negative</w:t>
      </w:r>
      <w:r w:rsidRPr="00DA5930">
        <w:t xml:space="preserve">. </w:t>
      </w:r>
      <w:r w:rsidRPr="00DA5930">
        <w:rPr>
          <w:rStyle w:val="StyleBoldUnderline"/>
        </w:rPr>
        <w:t xml:space="preserve">The last thing any Republican can </w:t>
      </w:r>
      <w:r w:rsidRPr="00DA5930">
        <w:rPr>
          <w:rStyle w:val="StyleBoldUnderline"/>
        </w:rPr>
        <w:lastRenderedPageBreak/>
        <w:t>afford these days is to be viewed as caving in to Obama. That's a kiss of death with the party's base.</w:t>
      </w:r>
    </w:p>
    <w:p w:rsidR="00274CA3" w:rsidRDefault="00274CA3" w:rsidP="00274CA3">
      <w:r w:rsidRPr="00896228">
        <w:rPr>
          <w:rStyle w:val="StyleBoldUnderline"/>
        </w:rPr>
        <w:t>Obama</w:t>
      </w:r>
      <w:r>
        <w:t xml:space="preserve"> may very well be a lousy negotiator. But honestly, that's just not a big factor here. He </w:t>
      </w:r>
      <w:r w:rsidRPr="00896228">
        <w:rPr>
          <w:rStyle w:val="StyleBoldUnderline"/>
        </w:rPr>
        <w:t xml:space="preserve">simply doesn't have much leverage of any concrete kind, and when it comes to soft </w:t>
      </w:r>
      <w:proofErr w:type="gramStart"/>
      <w:r w:rsidRPr="00896228">
        <w:rPr>
          <w:rStyle w:val="StyleBoldUnderline"/>
        </w:rPr>
        <w:t>leverage,</w:t>
      </w:r>
      <w:proofErr w:type="gramEnd"/>
      <w:r w:rsidRPr="00896228">
        <w:rPr>
          <w:rStyle w:val="StyleBoldUnderline"/>
        </w:rPr>
        <w:t xml:space="preserve"> his power is quite probably negative.</w:t>
      </w:r>
      <w:r>
        <w:t xml:space="preserve"> That's life in modern Washington. Dowd needs to grow up and figure that out.</w:t>
      </w:r>
    </w:p>
    <w:p w:rsidR="00274CA3" w:rsidRDefault="00274CA3" w:rsidP="00274CA3"/>
    <w:p w:rsidR="00C9375F" w:rsidRDefault="00C9375F" w:rsidP="00C9375F">
      <w:pPr>
        <w:pStyle w:val="Heading3"/>
      </w:pPr>
      <w:r>
        <w:lastRenderedPageBreak/>
        <w:t>1ar Political Capital Fails</w:t>
      </w:r>
    </w:p>
    <w:p w:rsidR="00274CA3" w:rsidRPr="00274CA3" w:rsidRDefault="00274CA3" w:rsidP="00274CA3"/>
    <w:p w:rsidR="00C9375F" w:rsidRPr="00546AB3" w:rsidRDefault="00C9375F" w:rsidP="00CA4153">
      <w:pPr>
        <w:pStyle w:val="Heading4"/>
      </w:pPr>
      <w:r w:rsidRPr="00546AB3">
        <w:t>Obama’s negotiation style with Congress fails</w:t>
      </w:r>
      <w:r>
        <w:t xml:space="preserve"> --- gun control proves</w:t>
      </w:r>
    </w:p>
    <w:p w:rsidR="00C9375F" w:rsidRDefault="00C9375F" w:rsidP="00C9375F">
      <w:r w:rsidRPr="00F30836">
        <w:rPr>
          <w:rStyle w:val="StyleStyleBold12pt"/>
        </w:rPr>
        <w:t>Shear &amp; Baker, 4/22</w:t>
      </w:r>
      <w:r>
        <w:t xml:space="preserve"> (MICHAEL D. SHEAR and PETER BAKER, 4/22/2013, “In Gun Bill Defeat, a President’s Distaste for Twisting Arms,” </w:t>
      </w:r>
      <w:hyperlink r:id="rId11" w:history="1">
        <w:r w:rsidRPr="00B611AF">
          <w:rPr>
            <w:rStyle w:val="Hyperlink"/>
          </w:rPr>
          <w:t>http://www.nytimes.com/2013/04/23/us/politics/in-gun-bill-defeat-a-president-who-hesitates-to-twist-arms.html?pagewanted=all&amp;_r=0)</w:t>
        </w:r>
      </w:hyperlink>
      <w:r>
        <w:t>)</w:t>
      </w:r>
    </w:p>
    <w:p w:rsidR="00C9375F" w:rsidRDefault="00C9375F" w:rsidP="00C9375F"/>
    <w:p w:rsidR="00C9375F" w:rsidRDefault="00C9375F" w:rsidP="00C9375F">
      <w:r>
        <w:t xml:space="preserve">The trip will also reinforce for Mr. </w:t>
      </w:r>
      <w:proofErr w:type="spellStart"/>
      <w:r>
        <w:t>Begich</w:t>
      </w:r>
      <w:proofErr w:type="spellEnd"/>
      <w:r>
        <w:t xml:space="preserve"> and his colleagues a truth about Mr. Obama: After more than four years in the Oval Office, </w:t>
      </w:r>
      <w:r w:rsidRPr="00FD01F4">
        <w:rPr>
          <w:rStyle w:val="StyleBoldUnderline"/>
        </w:rPr>
        <w:t>the president has rarely demonstrated an appetite for ruthless politics that instills fear in lawmakers. That raises a broader question: If he cannot translate the support of 90 percent of the public for background checks into a victory on Capitol Hill, what can he expect to accomplish legislatively for his remaining three and a half years in office?</w:t>
      </w:r>
    </w:p>
    <w:p w:rsidR="00C9375F" w:rsidRDefault="00C9375F" w:rsidP="00C9375F">
      <w:r>
        <w:t xml:space="preserve">Robert </w:t>
      </w:r>
      <w:proofErr w:type="spellStart"/>
      <w:r w:rsidRPr="00E5367D">
        <w:rPr>
          <w:rStyle w:val="StyleBoldUnderline"/>
        </w:rPr>
        <w:t>Dallek</w:t>
      </w:r>
      <w:proofErr w:type="spellEnd"/>
      <w:r w:rsidRPr="00E5367D">
        <w:rPr>
          <w:rStyle w:val="StyleBoldUnderline"/>
        </w:rPr>
        <w:t>, a historian and biographer of</w:t>
      </w:r>
      <w:r w:rsidRPr="004B426A">
        <w:t xml:space="preserve"> President </w:t>
      </w:r>
      <w:r w:rsidRPr="004B426A">
        <w:rPr>
          <w:rStyle w:val="Emphasis"/>
        </w:rPr>
        <w:t>L</w:t>
      </w:r>
      <w:r w:rsidRPr="004B426A">
        <w:t xml:space="preserve">yndon </w:t>
      </w:r>
      <w:r w:rsidRPr="004B426A">
        <w:rPr>
          <w:rStyle w:val="Emphasis"/>
        </w:rPr>
        <w:t>B</w:t>
      </w:r>
      <w:r w:rsidRPr="004B426A">
        <w:t xml:space="preserve">. </w:t>
      </w:r>
      <w:r w:rsidRPr="004B426A">
        <w:rPr>
          <w:rStyle w:val="Emphasis"/>
        </w:rPr>
        <w:t>J</w:t>
      </w:r>
      <w:r w:rsidRPr="004B426A">
        <w:t xml:space="preserve">ohnson, said Mr. </w:t>
      </w:r>
      <w:r w:rsidRPr="00E5367D">
        <w:rPr>
          <w:rStyle w:val="StyleBoldUnderline"/>
        </w:rPr>
        <w:t>Obama seems “inclined to believe that sweet reason is what you need to use with people in high office.” That contrasts with Johnson’s belief that “what you need to do is to back people up against a wall,”</w:t>
      </w:r>
      <w:r>
        <w:t xml:space="preserve"> Mr. </w:t>
      </w:r>
      <w:proofErr w:type="spellStart"/>
      <w:r>
        <w:t>Dallek</w:t>
      </w:r>
      <w:proofErr w:type="spellEnd"/>
      <w:r>
        <w:t xml:space="preserve"> said.</w:t>
      </w:r>
    </w:p>
    <w:p w:rsidR="00C9375F" w:rsidRDefault="00C9375F" w:rsidP="00C9375F">
      <w:r>
        <w:t xml:space="preserve"> “Obama has this more reasoned temperament,” he said. “It may well be that it’s not the prescription for making gains. It raises questions about his powers of persuasion.”</w:t>
      </w:r>
    </w:p>
    <w:p w:rsidR="00C9375F" w:rsidRDefault="00C9375F" w:rsidP="00C9375F">
      <w:r>
        <w:t>Some supporters said the imperative of the moment requires more force from Mr. Obama. “He needs to turn up the heat every way he can and every chance he gets because it’s not political points or poll numbers that are at stake but lives,” said Representative Carolyn B. Maloney, a New York Democrat who has sponsored a gun control bill in the House.</w:t>
      </w:r>
    </w:p>
    <w:p w:rsidR="00C9375F" w:rsidRDefault="00C9375F" w:rsidP="00C9375F">
      <w:r w:rsidRPr="00E5367D">
        <w:rPr>
          <w:rStyle w:val="StyleBoldUnderline"/>
        </w:rPr>
        <w:t>The White House</w:t>
      </w:r>
      <w:r>
        <w:t xml:space="preserve"> on Monday </w:t>
      </w:r>
      <w:r w:rsidRPr="00E5367D">
        <w:rPr>
          <w:rStyle w:val="StyleBoldUnderline"/>
        </w:rPr>
        <w:t>defended the president’s efforts on the gun legislation, saying he had made a vigorous effort to lobby wavering senators</w:t>
      </w:r>
      <w:r>
        <w:t>. “He made numerous phone calls and had numerous meetings,” said Jay Carney, the White House press secretary. “And his entire team here engaged in this process completely and thoroughly.”</w:t>
      </w:r>
    </w:p>
    <w:p w:rsidR="00C9375F" w:rsidRDefault="00C9375F" w:rsidP="00C9375F">
      <w:r>
        <w:t xml:space="preserve">But </w:t>
      </w:r>
      <w:r w:rsidRPr="00FD01F4">
        <w:rPr>
          <w:rStyle w:val="StyleBoldUnderline"/>
        </w:rPr>
        <w:t xml:space="preserve">the president has </w:t>
      </w:r>
      <w:r w:rsidRPr="004B426A">
        <w:rPr>
          <w:rStyle w:val="Emphasis"/>
        </w:rPr>
        <w:t>long struggled</w:t>
      </w:r>
      <w:r w:rsidRPr="00FD01F4">
        <w:rPr>
          <w:rStyle w:val="StyleBoldUnderline"/>
        </w:rPr>
        <w:t xml:space="preserve"> to master his relationship with Congress</w:t>
      </w:r>
      <w:r>
        <w:t>. During his first two and a half years in office, he favored what aides called an inside approach, working quietly in back rooms to convince lawmakers of the logic of his positions. That worked better when Democrats controlled both the House and the Senate, and he passed legislation to expand health care, regulate Wall Street and spend hundreds of billions of dollars to stimulate the economy.</w:t>
      </w:r>
    </w:p>
    <w:p w:rsidR="00C9375F" w:rsidRDefault="00C9375F" w:rsidP="00C9375F">
      <w:r>
        <w:t>After Republicans took control of the House in the 2010 midterm elections, Mr. Obama grew exasperated by talks that rarely seemed to lead to deals. As a result, he adjusted to an “outside strategy” and used campaign-style rallies around the country to put pressure on lawmakers. That won him victories on a payroll tax cut and keeping student loan rates low, but when he tried it on gun control, it failed.</w:t>
      </w:r>
    </w:p>
    <w:p w:rsidR="00C9375F" w:rsidRDefault="00C9375F" w:rsidP="00C9375F">
      <w:r w:rsidRPr="009A1ECE">
        <w:rPr>
          <w:rStyle w:val="StyleBoldUnderline"/>
        </w:rPr>
        <w:t>“There have been very few consequences for those that defeat the legislation, and that’s what allows the legislation to be defeated,” said former Senator</w:t>
      </w:r>
      <w:r>
        <w:t xml:space="preserve"> Byron L. </w:t>
      </w:r>
      <w:r w:rsidRPr="009A1ECE">
        <w:rPr>
          <w:rStyle w:val="StyleBoldUnderline"/>
        </w:rPr>
        <w:t>Dorgan</w:t>
      </w:r>
      <w:r>
        <w:t>, Democrat of North Dakota, who retired in 2011. But Mr. Dorgan said that in the modern era, constituent pressure is the key. “Put some real pressure on back home. The pressure back home is more important than pressure from the White House.”</w:t>
      </w:r>
    </w:p>
    <w:p w:rsidR="00C9375F" w:rsidRDefault="00C9375F" w:rsidP="00C9375F">
      <w:r>
        <w:t>William M. Daley, Mr. Obama’s chief of staff from 2011 to 2012, wrote in The Washington Post that Democratic donors should hold back their support. “So I’ll have some advice for my friends in Chicago, New York and Los Angeles: Just say no to the Democrats who said no on background checks,” Mr. Daley wrote.</w:t>
      </w:r>
    </w:p>
    <w:p w:rsidR="00C9375F" w:rsidRDefault="00C9375F" w:rsidP="00C9375F">
      <w:r w:rsidRPr="009A1ECE">
        <w:rPr>
          <w:rStyle w:val="StyleBoldUnderline"/>
        </w:rPr>
        <w:lastRenderedPageBreak/>
        <w:t xml:space="preserve">White House officials insisted the president had </w:t>
      </w:r>
      <w:r w:rsidRPr="009A1ECE">
        <w:rPr>
          <w:rStyle w:val="Emphasis"/>
        </w:rPr>
        <w:t>mobilized the full weight of his office</w:t>
      </w:r>
      <w:r w:rsidRPr="009A1ECE">
        <w:rPr>
          <w:rStyle w:val="StyleBoldUnderline"/>
        </w:rPr>
        <w:t xml:space="preserve"> to wage a public campaign on behalf of the gun legislation.</w:t>
      </w:r>
      <w:r>
        <w:t xml:space="preserve"> The president deputized Vice President Joseph R. Biden Jr., a veteran of past gun control battles, to lead the public effort. Behind the scenes, outreach and coordination were managed first by Bruce Reed, Mr. Biden’s chief of staff, and later by Denis R. McDonough, the president’s new chief of staff.</w:t>
      </w:r>
    </w:p>
    <w:p w:rsidR="00C9375F" w:rsidRDefault="00C9375F" w:rsidP="00C9375F">
      <w:r>
        <w:t xml:space="preserve">Not counting dinners that Mr. Obama held with senators, </w:t>
      </w:r>
      <w:r w:rsidRPr="009A1ECE">
        <w:rPr>
          <w:rStyle w:val="StyleBoldUnderline"/>
        </w:rPr>
        <w:t>White House officials said he and</w:t>
      </w:r>
      <w:r>
        <w:t xml:space="preserve"> Mr. </w:t>
      </w:r>
      <w:r w:rsidRPr="009A1ECE">
        <w:rPr>
          <w:rStyle w:val="StyleBoldUnderline"/>
        </w:rPr>
        <w:t>Biden participated in more than 45 calls or meetings with 30 senators</w:t>
      </w:r>
      <w:r>
        <w:t xml:space="preserve"> in March and April.</w:t>
      </w:r>
    </w:p>
    <w:p w:rsidR="00C9375F" w:rsidRDefault="00C9375F" w:rsidP="00C9375F">
      <w:r w:rsidRPr="009A1ECE">
        <w:rPr>
          <w:rStyle w:val="StyleBoldUnderline"/>
        </w:rPr>
        <w:t>“I don’t know how he could have been more all-in than he’s been,” said Dan Gross, the president of the Brady Campaign</w:t>
      </w:r>
      <w:r>
        <w:t xml:space="preserve"> to Prevent Gun Violence.</w:t>
      </w:r>
    </w:p>
    <w:p w:rsidR="00C9375F" w:rsidRDefault="00C9375F" w:rsidP="00C9375F">
      <w:r>
        <w:t>Some Democrats on Capitol Hill agreed, saying that Mr. Obama’s reputation for not imposing discipline had more to do with the current nature of legislating in Washington, where the two parties have grown increasingly polarized. Several also noted that presidents can no longer use earmarks — the pet projects of legislators that are now banned — to help grease a bill’s passage. Aides to Mr. Obama said such incentives would not have worked anyway for Democrats worried about the power of the gun issue.</w:t>
      </w:r>
    </w:p>
    <w:p w:rsidR="00FF3A97" w:rsidRDefault="00FF3A97" w:rsidP="00FF3A97"/>
    <w:p w:rsidR="00AE4844" w:rsidRPr="00A739F0" w:rsidRDefault="00AE4844" w:rsidP="00AE4844">
      <w:pPr>
        <w:rPr>
          <w:b/>
        </w:rPr>
      </w:pPr>
      <w:r w:rsidRPr="00A739F0">
        <w:rPr>
          <w:b/>
        </w:rPr>
        <w:t xml:space="preserve">Capital isn’t </w:t>
      </w:r>
      <w:proofErr w:type="gramStart"/>
      <w:r w:rsidRPr="00A739F0">
        <w:rPr>
          <w:b/>
        </w:rPr>
        <w:t>key</w:t>
      </w:r>
      <w:proofErr w:type="gramEnd"/>
      <w:r w:rsidRPr="00A739F0">
        <w:rPr>
          <w:b/>
        </w:rPr>
        <w:t xml:space="preserve"> to agenda --- president’s success is predicated on party control in congress</w:t>
      </w:r>
    </w:p>
    <w:p w:rsidR="00AE4844" w:rsidRDefault="00AE4844" w:rsidP="00AE4844">
      <w:proofErr w:type="spellStart"/>
      <w:r w:rsidRPr="005C0F70">
        <w:rPr>
          <w:rStyle w:val="StyleStyleBold12pt"/>
        </w:rPr>
        <w:t>Lizza</w:t>
      </w:r>
      <w:proofErr w:type="spellEnd"/>
      <w:r w:rsidRPr="005C0F70">
        <w:rPr>
          <w:rStyle w:val="StyleStyleBold12pt"/>
        </w:rPr>
        <w:t>, 3/5</w:t>
      </w:r>
      <w:r>
        <w:t xml:space="preserve"> --- CNN Contributor and the Washington Correspondent for </w:t>
      </w:r>
      <w:proofErr w:type="gramStart"/>
      <w:r>
        <w:t>The</w:t>
      </w:r>
      <w:proofErr w:type="gramEnd"/>
      <w:r>
        <w:t xml:space="preserve"> New Yorker magazine (3/5/2013, Ryan, “The Powerless Presidency,” </w:t>
      </w:r>
      <w:hyperlink r:id="rId12" w:history="1">
        <w:r w:rsidRPr="005D415E">
          <w:rPr>
            <w:rStyle w:val="Hyperlink"/>
          </w:rPr>
          <w:t>http://www.newyorker.com/online/blogs/comment/2013/03/the-powerless-presidency.html</w:t>
        </w:r>
      </w:hyperlink>
      <w:r>
        <w:t>))</w:t>
      </w:r>
    </w:p>
    <w:p w:rsidR="00AE4844" w:rsidRDefault="00AE4844" w:rsidP="00AE4844"/>
    <w:p w:rsidR="00AE4844" w:rsidRDefault="00AE4844" w:rsidP="00AE4844">
      <w:r>
        <w:t xml:space="preserve">A fundamental fact of modern political life is that </w:t>
      </w:r>
      <w:r w:rsidRPr="00924527">
        <w:rPr>
          <w:rStyle w:val="StyleBoldUnderline"/>
        </w:rPr>
        <w:t xml:space="preserve">the only way to advance a coherent agenda in Washington is through partisan dominance. When Obama had large Democratic majorities in Congress during his first two years in office, he led one of the most successful legislative periods in modern history. After he lost the House, </w:t>
      </w:r>
      <w:r w:rsidRPr="00924527">
        <w:rPr>
          <w:rStyle w:val="Emphasis"/>
        </w:rPr>
        <w:t>his agenda froze</w:t>
      </w:r>
      <w:r w:rsidRPr="00924527">
        <w:rPr>
          <w:rStyle w:val="StyleBoldUnderline"/>
        </w:rPr>
        <w:t xml:space="preserve"> and the current status quo of serial fiscal crises began</w:t>
      </w:r>
      <w:r>
        <w:t>. Like it or not, for many years, Washington has been most productive when one party controlled both Congress and the White House.</w:t>
      </w:r>
    </w:p>
    <w:p w:rsidR="00AE4844" w:rsidRDefault="00AE4844" w:rsidP="00AE4844">
      <w:r w:rsidRPr="00924527">
        <w:rPr>
          <w:rStyle w:val="StyleBoldUnderline"/>
        </w:rPr>
        <w:t>The boring fact of our system is that congressional math is the best predictor of a President’s success. This idea is not nearly as sexy as the notion that great Presidents are great because they twist arms in backrooms and inspire the American people to rise up and force Congress to bend to their will</w:t>
      </w:r>
      <w:r>
        <w:t>. But even the Presidents who are remembered for their relentless congressional lobbying and socializing were more often than not successful for more mundane reasons—like arithmetic.</w:t>
      </w:r>
    </w:p>
    <w:p w:rsidR="00AE4844" w:rsidRDefault="00AE4844" w:rsidP="00AE4844">
      <w:r>
        <w:t xml:space="preserve">Lyndon </w:t>
      </w:r>
      <w:r w:rsidRPr="00924527">
        <w:rPr>
          <w:rStyle w:val="StyleBoldUnderline"/>
        </w:rPr>
        <w:t>Johnson’s celebrated legislative achievements were in reality only a function of the congressional election results—</w:t>
      </w:r>
      <w:r w:rsidRPr="00425A40">
        <w:rPr>
          <w:rStyle w:val="Emphasis"/>
        </w:rPr>
        <w:t>not his powers of persuasion</w:t>
      </w:r>
      <w:r>
        <w:t xml:space="preserve">. In 1965 and 1966, after the enormous Democratic gains of the 1964 election, Johnson was a towering figure who passed sweeping legislation. </w:t>
      </w:r>
      <w:r w:rsidRPr="00B62F16">
        <w:t>In 1967 and 1968, after he lost forty-eight Democrats in the House, he was a midget.</w:t>
      </w:r>
    </w:p>
    <w:p w:rsidR="00AE4844" w:rsidRDefault="00AE4844" w:rsidP="00AE4844">
      <w:r>
        <w:t>Each President is conflicted about how much to advertise the limits of his power. On one hand, pretending the office is more powerful than it is can have some benefits; in politics, perception is often reality. But, as Obama seems to have learned, reminding the public of the limits of the office can also help keep expectations more realistic.</w:t>
      </w:r>
    </w:p>
    <w:p w:rsidR="00AE4844" w:rsidRDefault="00AE4844" w:rsidP="00AE4844">
      <w:r>
        <w:t xml:space="preserve">Given all this, it’s depressing but not entirely surprising that there are already stories about the White House looking beyond the current Congress, and </w:t>
      </w:r>
      <w:proofErr w:type="spellStart"/>
      <w:r>
        <w:t>focussing</w:t>
      </w:r>
      <w:proofErr w:type="spellEnd"/>
      <w:r>
        <w:t xml:space="preserve"> on winning back the House in 2014, so that Obama’s last two years in office can be spent working with a Democratic majority. At his press conference on Friday, Obama hinted as much. He told reporters that while he can’t </w:t>
      </w:r>
      <w:r>
        <w:lastRenderedPageBreak/>
        <w:t>“force Congress to do the right thing,” perhaps “the American people may have the capacity to do that.”</w:t>
      </w:r>
    </w:p>
    <w:p w:rsidR="00AE4844" w:rsidRDefault="00AE4844" w:rsidP="00AE4844"/>
    <w:p w:rsidR="00AE4844" w:rsidRDefault="00AE4844" w:rsidP="00FF3A97"/>
    <w:p w:rsidR="00CA4153" w:rsidRDefault="00CA4153" w:rsidP="00CA4153">
      <w:pPr>
        <w:pStyle w:val="Heading3"/>
      </w:pPr>
      <w:r>
        <w:lastRenderedPageBreak/>
        <w:t>1ar Political Capital Fails --- Immigration Specific</w:t>
      </w:r>
    </w:p>
    <w:p w:rsidR="00CA4153" w:rsidRDefault="00CA4153" w:rsidP="00CA4153"/>
    <w:p w:rsidR="00CA4153" w:rsidRPr="00546AB3" w:rsidRDefault="00CA4153" w:rsidP="002D2B02">
      <w:pPr>
        <w:pStyle w:val="Heading4"/>
      </w:pPr>
      <w:r w:rsidRPr="00546AB3">
        <w:t xml:space="preserve">Political capital and external issues are irrelevant </w:t>
      </w:r>
      <w:r w:rsidR="002D2B02">
        <w:t>to immigration</w:t>
      </w:r>
    </w:p>
    <w:p w:rsidR="00CA4153" w:rsidRPr="00546AB3" w:rsidRDefault="00CA4153" w:rsidP="00CA4153">
      <w:pPr>
        <w:rPr>
          <w:b/>
        </w:rPr>
      </w:pPr>
      <w:r w:rsidRPr="00546AB3">
        <w:rPr>
          <w:b/>
        </w:rPr>
        <w:t>[--- will pass for reasons intrinsic to the issue]</w:t>
      </w:r>
    </w:p>
    <w:p w:rsidR="00CA4153" w:rsidRDefault="00CA4153" w:rsidP="00CA4153">
      <w:proofErr w:type="gramStart"/>
      <w:r w:rsidRPr="00F0151A">
        <w:rPr>
          <w:rStyle w:val="StyleStyleBold12pt"/>
        </w:rPr>
        <w:t>Sargent and Bouie, 4/12</w:t>
      </w:r>
      <w:r>
        <w:t xml:space="preserve"> (Greg and </w:t>
      </w:r>
      <w:proofErr w:type="spellStart"/>
      <w:r>
        <w:t>Jamelle</w:t>
      </w:r>
      <w:proofErr w:type="spellEnd"/>
      <w:r>
        <w:t>, 4/12/2013, The Washington Post, “Recipe for compromise?”</w:t>
      </w:r>
      <w:proofErr w:type="gramEnd"/>
      <w:r>
        <w:t xml:space="preserve"> Factiva))</w:t>
      </w:r>
    </w:p>
    <w:p w:rsidR="00CA4153" w:rsidRDefault="00CA4153" w:rsidP="00CA4153"/>
    <w:p w:rsidR="00CA4153" w:rsidRPr="008414B4" w:rsidRDefault="00CA4153" w:rsidP="00CA4153">
      <w:pPr>
        <w:rPr>
          <w:b/>
          <w:bCs/>
          <w:u w:val="single"/>
        </w:rPr>
      </w:pPr>
      <w:r>
        <w:t xml:space="preserve">For political reasons, the most important component of the immigration reform deal reached by the Senate "Gang of Eight" deals with border security. Democrats and Republicans have built a compromise that might earn wide support from GOP lawmakers. </w:t>
      </w:r>
      <w:r w:rsidRPr="004479A8">
        <w:rPr>
          <w:rStyle w:val="StyleBoldUnderline"/>
          <w:highlight w:val="cyan"/>
        </w:rPr>
        <w:t>The progress on immigration</w:t>
      </w:r>
      <w:r w:rsidRPr="008414B4">
        <w:rPr>
          <w:rStyle w:val="StyleBoldUnderline"/>
        </w:rPr>
        <w:t xml:space="preserve"> - the only issue about which it appears Washington gridlock may soon be overcome - </w:t>
      </w:r>
      <w:r w:rsidRPr="004479A8">
        <w:rPr>
          <w:rStyle w:val="StyleBoldUnderline"/>
          <w:highlight w:val="cyan"/>
        </w:rPr>
        <w:t xml:space="preserve">suggests that the key to resolving future battles is to make Republicans see that it is </w:t>
      </w:r>
      <w:r w:rsidRPr="002D2B02">
        <w:rPr>
          <w:rStyle w:val="Emphasis"/>
          <w:highlight w:val="cyan"/>
        </w:rPr>
        <w:t>in their interest</w:t>
      </w:r>
      <w:r w:rsidRPr="004479A8">
        <w:rPr>
          <w:rStyle w:val="StyleBoldUnderline"/>
          <w:highlight w:val="cyan"/>
        </w:rPr>
        <w:t xml:space="preserve"> to reach a deal</w:t>
      </w:r>
      <w:r w:rsidRPr="008414B4">
        <w:rPr>
          <w:rStyle w:val="StyleBoldUnderline"/>
        </w:rPr>
        <w:t>.</w:t>
      </w:r>
    </w:p>
    <w:p w:rsidR="00CA4153" w:rsidRDefault="00CA4153" w:rsidP="00CA4153">
      <w:r>
        <w:t>The overall compromise establishes a provisional status for unauthorized immigrants who pass background checks and fulfill other requirements, such as paying fines and back taxes to the federal government. This is broadly in line with public opinion. The latest NBC-Wall Street Journal poll found that 64 percent of Americans support a path to citizenship for unauthorized immigrants; it's 76 percent when a proposed pathway includes fines, penalties and a background check. (Few Americans support the bill's 10-year timeline for citizenship: 18 percent say unauthorized immigrants should be immediately eligible for citizenship if they have jobs, while 51 percent say these immigrants should be eligible if they have jobs and have been in the country for five years.)</w:t>
      </w:r>
    </w:p>
    <w:p w:rsidR="00CA4153" w:rsidRDefault="00CA4153" w:rsidP="00CA4153">
      <w:r>
        <w:t>The New York Times reports that the bill sets several goals for border authorities: "continuous surveillance of 100 percent of the United States border and 90 percent effectiveness of enforcement in several high-risk sectors," as well as workplace and visa enforcement measures. It provides billions in new Department of Homeland Security funding and includes "triggers" to ensure that enforcement goals are met, such as requiring that DHS provide a five-year border security plan before the federal government can give legal status to unauthorized immigrants.</w:t>
      </w:r>
    </w:p>
    <w:p w:rsidR="00CA4153" w:rsidRPr="008414B4" w:rsidRDefault="00CA4153" w:rsidP="00CA4153">
      <w:pPr>
        <w:rPr>
          <w:rStyle w:val="StyleBoldUnderline"/>
        </w:rPr>
      </w:pPr>
      <w:r>
        <w:t xml:space="preserve">These components are </w:t>
      </w:r>
      <w:proofErr w:type="gramStart"/>
      <w:r>
        <w:t>key</w:t>
      </w:r>
      <w:proofErr w:type="gramEnd"/>
      <w:r>
        <w:t xml:space="preserve">. </w:t>
      </w:r>
      <w:r w:rsidRPr="008414B4">
        <w:rPr>
          <w:rStyle w:val="StyleBoldUnderline"/>
        </w:rPr>
        <w:t>The requirements allow Republicans to say that the government is prioritizing border security, providing a carrot of sorts to conservative lawmakers who fear "amnesty" as a result of immigration reform. But the bill doesn't come with hard targets for border security, which fulfills Democratic demands that immigrants have an unencumbered path to citizenship.</w:t>
      </w:r>
    </w:p>
    <w:p w:rsidR="00CA4153" w:rsidRPr="008414B4" w:rsidRDefault="00CA4153" w:rsidP="00CA4153">
      <w:pPr>
        <w:rPr>
          <w:rStyle w:val="StyleBoldUnderline"/>
        </w:rPr>
      </w:pPr>
      <w:r>
        <w:t xml:space="preserve">A host of obstacles remains to be overcome, but </w:t>
      </w:r>
      <w:r w:rsidRPr="00D76D15">
        <w:rPr>
          <w:rStyle w:val="StyleBoldUnderline"/>
        </w:rPr>
        <w:t xml:space="preserve">it appears likely that </w:t>
      </w:r>
      <w:r w:rsidRPr="004479A8">
        <w:rPr>
          <w:rStyle w:val="StyleBoldUnderline"/>
          <w:highlight w:val="cyan"/>
        </w:rPr>
        <w:t>immigration</w:t>
      </w:r>
      <w:r w:rsidRPr="008414B4">
        <w:rPr>
          <w:rStyle w:val="StyleBoldUnderline"/>
        </w:rPr>
        <w:t xml:space="preserve"> policy actually </w:t>
      </w:r>
      <w:r w:rsidRPr="00D76D15">
        <w:rPr>
          <w:rStyle w:val="StyleBoldUnderline"/>
        </w:rPr>
        <w:t>will be reformed</w:t>
      </w:r>
      <w:r w:rsidRPr="008414B4">
        <w:rPr>
          <w:rStyle w:val="StyleBoldUnderline"/>
        </w:rPr>
        <w:t xml:space="preserve">. </w:t>
      </w:r>
      <w:r w:rsidRPr="004479A8">
        <w:rPr>
          <w:rStyle w:val="StyleBoldUnderline"/>
          <w:highlight w:val="cyan"/>
        </w:rPr>
        <w:t>Passage would illustrate</w:t>
      </w:r>
      <w:r w:rsidRPr="008414B4">
        <w:rPr>
          <w:rStyle w:val="StyleBoldUnderline"/>
        </w:rPr>
        <w:t xml:space="preserve"> a key fact about the current political moment: </w:t>
      </w:r>
      <w:r w:rsidRPr="004479A8">
        <w:rPr>
          <w:rStyle w:val="Emphasis"/>
          <w:highlight w:val="cyan"/>
        </w:rPr>
        <w:t>Presidential leadership won't break Washington gridlock. Action happens when both sides feel that it is in their interest to move</w:t>
      </w:r>
      <w:r w:rsidRPr="008414B4">
        <w:rPr>
          <w:rStyle w:val="StyleBoldUnderline"/>
        </w:rPr>
        <w:t>. For now, immigration is the only issue where that's true.</w:t>
      </w:r>
    </w:p>
    <w:p w:rsidR="003C13DF" w:rsidRDefault="003C13DF" w:rsidP="003C13DF"/>
    <w:p w:rsidR="003C13DF" w:rsidRPr="004649AF" w:rsidRDefault="003C13DF" w:rsidP="003C13DF">
      <w:pPr>
        <w:rPr>
          <w:b/>
        </w:rPr>
      </w:pPr>
      <w:r w:rsidRPr="004649AF">
        <w:rPr>
          <w:b/>
        </w:rPr>
        <w:t>Obama and congress can multitask and Obama’s capital not sufficient</w:t>
      </w:r>
    </w:p>
    <w:p w:rsidR="003C13DF" w:rsidRDefault="003C13DF" w:rsidP="003C13DF">
      <w:r w:rsidRPr="00E32431">
        <w:rPr>
          <w:rStyle w:val="StyleStyleBold12pt"/>
        </w:rPr>
        <w:t xml:space="preserve">Soto, </w:t>
      </w:r>
      <w:r w:rsidR="00FA0D1F">
        <w:rPr>
          <w:rStyle w:val="StyleStyleBold12pt"/>
        </w:rPr>
        <w:t xml:space="preserve">13 </w:t>
      </w:r>
      <w:r>
        <w:t xml:space="preserve">--- Senior Analyst for Latino Decisions and Fellow at the Center for Politics and Governance at the LBJ School of Public Affairs at the University of Texas, at Austin (Dr. Victoria M. </w:t>
      </w:r>
      <w:proofErr w:type="spellStart"/>
      <w:r>
        <w:t>DeFrancesco</w:t>
      </w:r>
      <w:proofErr w:type="spellEnd"/>
      <w:r>
        <w:t xml:space="preserve"> Soto, 1/4/2013, “Opinion: Immigration reform will not be easy, but it’s not impossible,” </w:t>
      </w:r>
      <w:hyperlink r:id="rId13" w:history="1">
        <w:r w:rsidRPr="003A65A7">
          <w:rPr>
            <w:rStyle w:val="Hyperlink"/>
          </w:rPr>
          <w:t>http://nbclatino.com/2013/01/04/opinion-immigration-reform-will-not-be-easy-but-its-not-impossible/</w:t>
        </w:r>
      </w:hyperlink>
      <w:r>
        <w:t>))</w:t>
      </w:r>
    </w:p>
    <w:p w:rsidR="003C13DF" w:rsidRDefault="003C13DF" w:rsidP="003C13DF"/>
    <w:p w:rsidR="003C13DF" w:rsidRPr="00D21D9E" w:rsidRDefault="003C13DF" w:rsidP="003C13DF">
      <w:pPr>
        <w:rPr>
          <w:b/>
          <w:bCs/>
          <w:u w:val="single"/>
        </w:rPr>
      </w:pPr>
      <w:r>
        <w:t xml:space="preserve">Sure there’s the drama of the fiscal cliff, but that issue has become more of a permanent fixture than a temporary distraction from other issues.  </w:t>
      </w:r>
      <w:r w:rsidRPr="00105F1B">
        <w:rPr>
          <w:rStyle w:val="StyleBoldUnderline"/>
        </w:rPr>
        <w:t xml:space="preserve">The next couple of months will be </w:t>
      </w:r>
      <w:r w:rsidRPr="00105F1B">
        <w:rPr>
          <w:rStyle w:val="StyleBoldUnderline"/>
        </w:rPr>
        <w:lastRenderedPageBreak/>
        <w:t>consumed by fiscal reform and perhaps gun control.  But that doesn’t mean our executive and Congress can’t multi-task.</w:t>
      </w:r>
    </w:p>
    <w:p w:rsidR="003C13DF" w:rsidRDefault="003C13DF" w:rsidP="003C13DF">
      <w:r>
        <w:t xml:space="preserve">Unlike in his first administration, </w:t>
      </w:r>
      <w:r w:rsidRPr="00105F1B">
        <w:rPr>
          <w:rStyle w:val="StyleBoldUnderline"/>
        </w:rPr>
        <w:t xml:space="preserve">the president seems to be on board and ready for rolling up his sleeves and getting into immigration reform, </w:t>
      </w:r>
      <w:r w:rsidRPr="00105F1B">
        <w:rPr>
          <w:rStyle w:val="Emphasis"/>
        </w:rPr>
        <w:t>but that won’t cut it</w:t>
      </w:r>
      <w:r w:rsidRPr="00105F1B">
        <w:rPr>
          <w:rStyle w:val="StyleBoldUnderline"/>
        </w:rPr>
        <w:t>. The problem for immigration reform in 2013 is rooted in Capital Hill</w:t>
      </w:r>
      <w:r>
        <w:t xml:space="preserve">.  </w:t>
      </w:r>
      <w:r w:rsidRPr="00230D89">
        <w:rPr>
          <w:rStyle w:val="StyleBoldUnderline"/>
        </w:rPr>
        <w:t>The president’s support is a necessary condition</w:t>
      </w:r>
      <w:r>
        <w:t xml:space="preserve"> for any major policy overhaul, </w:t>
      </w:r>
      <w:r w:rsidRPr="00230D89">
        <w:rPr>
          <w:rStyle w:val="Emphasis"/>
        </w:rPr>
        <w:t>but it is not a sufficient condition</w:t>
      </w:r>
      <w:r>
        <w:t>.</w:t>
      </w:r>
    </w:p>
    <w:p w:rsidR="003C13DF" w:rsidRPr="00230D89" w:rsidRDefault="003C13DF" w:rsidP="003C13DF">
      <w:pPr>
        <w:rPr>
          <w:b/>
          <w:bCs/>
          <w:u w:val="single"/>
        </w:rPr>
      </w:pPr>
      <w:r w:rsidRPr="00230D89">
        <w:rPr>
          <w:rStyle w:val="StyleBoldUnderline"/>
        </w:rPr>
        <w:t>Let’s just assume the president can arm-wrestle the Senate Democrats and a few Senate Republicans into supporting his immigration reform.  Two out of three won’t cut it.</w:t>
      </w:r>
    </w:p>
    <w:p w:rsidR="003C13DF" w:rsidRPr="00EB111D" w:rsidRDefault="003C13DF" w:rsidP="003C13DF">
      <w:pPr>
        <w:rPr>
          <w:b/>
          <w:bCs/>
          <w:u w:val="single"/>
        </w:rPr>
      </w:pPr>
      <w:r w:rsidRPr="00230D89">
        <w:rPr>
          <w:rStyle w:val="StyleBoldUnderline"/>
        </w:rPr>
        <w:t>The Republican-controlled House is what stands in the way of immigration reform</w:t>
      </w:r>
      <w:r>
        <w:t xml:space="preserve">.  More specifically, </w:t>
      </w:r>
      <w:r w:rsidRPr="00230D89">
        <w:rPr>
          <w:rStyle w:val="Emphasis"/>
        </w:rPr>
        <w:t>the GOP’s split mindset</w:t>
      </w:r>
      <w:r w:rsidRPr="00230D89">
        <w:rPr>
          <w:rStyle w:val="StyleBoldUnderline"/>
        </w:rPr>
        <w:t xml:space="preserve"> regarding Latinos and immigration is what will likely prevent the president from crossing off immigration reform from his 2013 to-do list.</w:t>
      </w:r>
    </w:p>
    <w:p w:rsidR="003C13DF" w:rsidRDefault="003C13DF" w:rsidP="003C13DF">
      <w:r w:rsidRPr="00230D89">
        <w:rPr>
          <w:rStyle w:val="StyleBoldUnderline"/>
        </w:rPr>
        <w:t>There are moderate GOP voices</w:t>
      </w:r>
      <w:r>
        <w:t xml:space="preserve">, such as that of Jeb Bush, that are calling for Republicans to not just go along, but lead in an immigration overhaul effort.  These are the folks who see the demographic handwriting on the wall and recognize that the Republican Party cannot survive by alienating the fastest-growing segment of the electorate.  </w:t>
      </w:r>
      <w:r w:rsidRPr="00EB111D">
        <w:rPr>
          <w:rStyle w:val="Emphasis"/>
        </w:rPr>
        <w:t>However, those voices are few and far between</w:t>
      </w:r>
      <w:r>
        <w:t>.</w:t>
      </w:r>
    </w:p>
    <w:p w:rsidR="003C13DF" w:rsidRDefault="003C13DF" w:rsidP="003C13DF"/>
    <w:p w:rsidR="003C13DF" w:rsidRDefault="008C5D41" w:rsidP="008C5D41">
      <w:pPr>
        <w:pStyle w:val="Heading3"/>
      </w:pPr>
      <w:r>
        <w:lastRenderedPageBreak/>
        <w:t>2ac Winners-Win</w:t>
      </w:r>
    </w:p>
    <w:p w:rsidR="008C5D41" w:rsidRDefault="008C5D41" w:rsidP="008C5D41"/>
    <w:p w:rsidR="00277845" w:rsidRPr="00B57E6F" w:rsidRDefault="00277845" w:rsidP="000268AD">
      <w:pPr>
        <w:pStyle w:val="Heading4"/>
      </w:pPr>
      <w:r w:rsidRPr="00B57E6F">
        <w:t xml:space="preserve">Winners-win --- gives Obama critical momentum </w:t>
      </w:r>
    </w:p>
    <w:p w:rsidR="00277845" w:rsidRDefault="00277845" w:rsidP="00277845">
      <w:r w:rsidRPr="006961F6">
        <w:rPr>
          <w:rStyle w:val="StyleStyleBold12pt"/>
        </w:rPr>
        <w:t xml:space="preserve">Hirsh, </w:t>
      </w:r>
      <w:r>
        <w:rPr>
          <w:rStyle w:val="StyleStyleBold12pt"/>
        </w:rPr>
        <w:t>13</w:t>
      </w:r>
      <w:r>
        <w:t xml:space="preserve"> --- Chief correspondent (2/7/2013, Michael, “There’s No Such Thing as Political Capital; The idea of political capital—or mandates, or momentum—is so poorly defined that presidents and pundits often get it wrong,” </w:t>
      </w:r>
      <w:hyperlink r:id="rId14" w:history="1">
        <w:r w:rsidRPr="00F177C6">
          <w:rPr>
            <w:rStyle w:val="Hyperlink"/>
          </w:rPr>
          <w:t>http://www.nationaljournal.com/magazine/there-s-no-such-thing-as-political-capital-20130207)</w:t>
        </w:r>
      </w:hyperlink>
      <w:r>
        <w:t>)</w:t>
      </w:r>
    </w:p>
    <w:p w:rsidR="00277845" w:rsidRDefault="00277845" w:rsidP="00277845"/>
    <w:p w:rsidR="00277845" w:rsidRDefault="00277845" w:rsidP="00277845">
      <w:r>
        <w:t xml:space="preserve">Naturally, </w:t>
      </w:r>
      <w:r w:rsidRPr="002E5C85">
        <w:rPr>
          <w:rStyle w:val="StyleBoldUnderline"/>
        </w:rPr>
        <w:t>any president has practical and electoral limits. Does he have a majority in both chambers of Congress and a cohesive coalition behind him? Obama has neither at present. And unless</w:t>
      </w:r>
      <w:r w:rsidRPr="002E5C85">
        <w:t xml:space="preserve"> a surge in the economy—at the moment, still stuck—or </w:t>
      </w:r>
      <w:r w:rsidRPr="002E5C85">
        <w:rPr>
          <w:rStyle w:val="StyleBoldUnderline"/>
        </w:rPr>
        <w:t>some</w:t>
      </w:r>
      <w:r w:rsidRPr="002E5C85">
        <w:t xml:space="preserve"> other</w:t>
      </w:r>
      <w:r w:rsidRPr="009A0B06">
        <w:t xml:space="preserve"> </w:t>
      </w:r>
      <w:r w:rsidRPr="002E5C85">
        <w:rPr>
          <w:rStyle w:val="StyleBoldUnderline"/>
        </w:rPr>
        <w:t xml:space="preserve">great </w:t>
      </w:r>
      <w:r w:rsidRPr="009A0B06">
        <w:rPr>
          <w:rStyle w:val="Emphasis"/>
        </w:rPr>
        <w:t>victory gives him more momentum</w:t>
      </w:r>
      <w:r w:rsidRPr="002E5C85">
        <w:rPr>
          <w:rStyle w:val="StyleBoldUnderline"/>
        </w:rPr>
        <w:t>, it is inevitable that the closer Obama gets to the 2014 election, the less he will be able to get done</w:t>
      </w:r>
      <w:r>
        <w:t>. Going into the midterms, Republicans will increasingly avoid any concessions that make him (and the Democrats) stronger.</w:t>
      </w:r>
    </w:p>
    <w:p w:rsidR="00277845" w:rsidRDefault="00277845" w:rsidP="00277845">
      <w:r>
        <w:t xml:space="preserve">But the abrupt emergence of the immigration and gun-control issues illustrates how suddenly shifts in mood can occur and how political interests can align in new ways just as suddenly. Indeed, </w:t>
      </w:r>
      <w:r w:rsidRPr="00F61BF4">
        <w:t>the pseudo-concept of political capital masks a larger truth about Washington</w:t>
      </w:r>
      <w:r>
        <w:t xml:space="preserve"> that is kindergarten simple: </w:t>
      </w:r>
      <w:r w:rsidRPr="00F61BF4">
        <w:t>You just don’t know what you can do until you try. Or as</w:t>
      </w:r>
      <w:r w:rsidRPr="00A25107">
        <w:t xml:space="preserve"> </w:t>
      </w:r>
      <w:r w:rsidRPr="00DC0CE5">
        <w:rPr>
          <w:rStyle w:val="StyleBoldUnderline"/>
        </w:rPr>
        <w:t>Ornstein</w:t>
      </w:r>
      <w:r w:rsidRPr="00F61BF4">
        <w:t xml:space="preserve"> </w:t>
      </w:r>
      <w:proofErr w:type="gramStart"/>
      <w:r w:rsidRPr="00F61BF4">
        <w:t>himself</w:t>
      </w:r>
      <w:proofErr w:type="gramEnd"/>
      <w:r w:rsidRPr="00F61BF4">
        <w:t xml:space="preserve"> </w:t>
      </w:r>
      <w:r w:rsidRPr="00DC0CE5">
        <w:rPr>
          <w:rStyle w:val="StyleBoldUnderline"/>
        </w:rPr>
        <w:t>once wrote</w:t>
      </w:r>
      <w:r>
        <w:t xml:space="preserve"> years ago, </w:t>
      </w:r>
      <w:r w:rsidRPr="00DC0CE5">
        <w:rPr>
          <w:rStyle w:val="StyleBoldUnderline"/>
        </w:rPr>
        <w:t>“Winning wins.” In theory, and in practice, depending on Obama’s handling of any particular issue, even in a polarized time, he could still deliver on a lot of his second-term goals, depending on his skill and the breaks.</w:t>
      </w:r>
      <w:r>
        <w:t xml:space="preserve"> Unforeseen catalysts can appear, like Newtown. Epiphanies can dawn, such as when many Republican Party leaders suddenly woke up in panic to the huge disparity in the Hispanic vote.</w:t>
      </w:r>
    </w:p>
    <w:p w:rsidR="00277845" w:rsidRPr="002C46A0" w:rsidRDefault="00277845" w:rsidP="00277845">
      <w:pPr>
        <w:rPr>
          <w:rStyle w:val="StyleBoldUnderline"/>
        </w:rPr>
      </w:pPr>
      <w:r>
        <w:t xml:space="preserve">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w:t>
      </w:r>
      <w:proofErr w:type="spellStart"/>
      <w:r>
        <w:t>Bensel</w:t>
      </w:r>
      <w:proofErr w:type="spellEnd"/>
      <w:r>
        <w:t xml:space="preserve">, a government professor at Cornell University. Even Ornstein concedes that the calculus is far more complex than the term suggests. </w:t>
      </w:r>
      <w:r w:rsidRPr="002C46A0">
        <w:rPr>
          <w:rStyle w:val="StyleBoldUnderline"/>
        </w:rPr>
        <w:t>Winning on one issue often changes the calculation for the next issue</w:t>
      </w:r>
      <w:r>
        <w:t xml:space="preserve">; there is never any known amount of capital. “The idea here is, </w:t>
      </w:r>
      <w:r w:rsidRPr="002C46A0">
        <w:rPr>
          <w:rStyle w:val="StyleBoldUnderline"/>
        </w:rPr>
        <w:t xml:space="preserve">if an issue comes up where the conventional wisdom is that president is not going to get what he wants, and he gets it, then </w:t>
      </w:r>
      <w:r w:rsidRPr="00A60274">
        <w:rPr>
          <w:rStyle w:val="Emphasis"/>
        </w:rPr>
        <w:t>each time that happens, it changes the calculus of the other actors</w:t>
      </w:r>
      <w:r w:rsidRPr="00A25107">
        <w:rPr>
          <w:rStyle w:val="Emphasis"/>
        </w:rPr>
        <w:t>”</w:t>
      </w:r>
      <w:r w:rsidRPr="002C46A0">
        <w:rPr>
          <w:rStyle w:val="StyleBoldUnderline"/>
        </w:rPr>
        <w:t xml:space="preserve"> Ornstein says. “If they think he’s going to win, they may change positions to get on the winning side. </w:t>
      </w:r>
      <w:r w:rsidRPr="00A60274">
        <w:rPr>
          <w:rStyle w:val="Emphasis"/>
        </w:rPr>
        <w:t>It’s a bandwagon effect</w:t>
      </w:r>
      <w:r w:rsidRPr="002C46A0">
        <w:rPr>
          <w:rStyle w:val="StyleBoldUnderline"/>
        </w:rPr>
        <w:t>.”</w:t>
      </w:r>
    </w:p>
    <w:p w:rsidR="00277845" w:rsidRDefault="00277845" w:rsidP="00277845">
      <w:r>
        <w:t>ALL THE WAY WITH LBJ</w:t>
      </w:r>
    </w:p>
    <w:p w:rsidR="00277845" w:rsidRPr="001C2339" w:rsidRDefault="00277845" w:rsidP="00277845">
      <w:pPr>
        <w:rPr>
          <w:b/>
          <w:bCs/>
          <w:u w:val="single"/>
        </w:rPr>
      </w:pPr>
      <w:r w:rsidRPr="00503C8F">
        <w:rPr>
          <w:rStyle w:val="StyleBoldUnderline"/>
        </w:rPr>
        <w:t xml:space="preserve">Sometimes, a clever practitioner of power </w:t>
      </w:r>
      <w:r w:rsidRPr="00875865">
        <w:rPr>
          <w:rStyle w:val="Emphasis"/>
        </w:rPr>
        <w:t>can get more done just because he’s aggressive</w:t>
      </w:r>
      <w:r w:rsidRPr="00503C8F">
        <w:rPr>
          <w:rStyle w:val="StyleBoldUnderline"/>
        </w:rPr>
        <w:t xml:space="preserve"> and knows the hallways of Congress well</w:t>
      </w:r>
      <w:r>
        <w:t xml:space="preserve">. Texas </w:t>
      </w:r>
      <w:proofErr w:type="gramStart"/>
      <w:r>
        <w:t>A&amp;M’s</w:t>
      </w:r>
      <w:proofErr w:type="gramEnd"/>
      <w:r>
        <w:t xml:space="preserve"> Edwards is right to say that the </w:t>
      </w:r>
      <w:r w:rsidRPr="00A60274">
        <w:rPr>
          <w:rStyle w:val="StyleBoldUnderline"/>
        </w:rPr>
        <w:t>outcome of the 1964 election</w:t>
      </w:r>
      <w:r>
        <w:t xml:space="preserve">, Lyndon </w:t>
      </w:r>
      <w:r w:rsidRPr="00A60274">
        <w:rPr>
          <w:rStyle w:val="StyleBoldUnderline"/>
        </w:rPr>
        <w:t>Johnson’s landslide victory</w:t>
      </w:r>
      <w:r>
        <w:t xml:space="preserve"> over Barry Goldwater, </w:t>
      </w:r>
      <w:r w:rsidRPr="00A60274">
        <w:rPr>
          <w:rStyle w:val="StyleBoldUnderline"/>
        </w:rPr>
        <w:t>was one of the few that conveyed a mandate. But one of the main reasons for that mandate</w:t>
      </w:r>
      <w:r>
        <w:t xml:space="preserve"> (in addition to Goldwater’s ineptitude as a candidate) </w:t>
      </w:r>
      <w:r w:rsidRPr="00A60274">
        <w:rPr>
          <w:rStyle w:val="StyleBoldUnderline"/>
        </w:rPr>
        <w:t>was</w:t>
      </w:r>
      <w:r>
        <w:t xml:space="preserve"> President </w:t>
      </w:r>
      <w:r w:rsidRPr="00A60274">
        <w:rPr>
          <w:rStyle w:val="StyleBoldUnderline"/>
        </w:rPr>
        <w:t>Johnson’s</w:t>
      </w:r>
      <w:r>
        <w:t xml:space="preserve"> masterful use of power leading up to that election, and his </w:t>
      </w:r>
      <w:r w:rsidRPr="00A60274">
        <w:rPr>
          <w:rStyle w:val="StyleBoldUnderline"/>
        </w:rPr>
        <w:t>ability to get far more done than anyone thought possible, given his limited political capital</w:t>
      </w:r>
      <w:r>
        <w:t xml:space="preserve">.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w:t>
      </w:r>
      <w:r>
        <w:lastRenderedPageBreak/>
        <w:t>because it might jeopardize Southern lawmakers’ support for a tax cut and appropriations bills the president needed. “</w:t>
      </w:r>
      <w:r w:rsidRPr="00FD10D2">
        <w:rPr>
          <w:rStyle w:val="StyleBoldUnderline"/>
        </w:rPr>
        <w:t>One of the wise, practical people around the table [said that] the presidency has only a certain amount of coinage to expend, and you oughtn’t to expend it on this,” Caro writes</w:t>
      </w:r>
      <w:r>
        <w:t>. (</w:t>
      </w:r>
      <w:r w:rsidRPr="00B306B8">
        <w:rPr>
          <w:rStyle w:val="StyleBoldUnderline"/>
        </w:rPr>
        <w:t>Coinage,</w:t>
      </w:r>
      <w:r>
        <w:t xml:space="preserve"> of course, </w:t>
      </w:r>
      <w:r w:rsidRPr="00B306B8">
        <w:rPr>
          <w:rStyle w:val="StyleBoldUnderline"/>
        </w:rPr>
        <w:t>was what political capital was called</w:t>
      </w:r>
      <w:r>
        <w:t xml:space="preserve"> in those days.) </w:t>
      </w:r>
      <w:r w:rsidRPr="00FD10D2">
        <w:rPr>
          <w:rStyle w:val="StyleBoldUnderline"/>
        </w:rPr>
        <w:t>Johnson replied, “Well, what the hell’s the presidency for?”</w:t>
      </w:r>
    </w:p>
    <w:p w:rsidR="00277845" w:rsidRDefault="00277845" w:rsidP="00277845">
      <w:r w:rsidRPr="00B306B8">
        <w:rPr>
          <w:rStyle w:val="StyleBoldUnderline"/>
        </w:rPr>
        <w:t>Johnson didn’t worry about coinage, and he got the Civil Rights Act enacted, along with much else</w:t>
      </w:r>
      <w:r>
        <w:t xml:space="preserve">: Medicare, a tax cut, </w:t>
      </w:r>
      <w:proofErr w:type="gramStart"/>
      <w:r>
        <w:t>antipoverty</w:t>
      </w:r>
      <w:proofErr w:type="gramEnd"/>
      <w:r>
        <w:t xml:space="preserve"> programs. </w:t>
      </w:r>
      <w:r w:rsidRPr="001C2339">
        <w:rPr>
          <w:rStyle w:val="StyleBoldUnderline"/>
        </w:rPr>
        <w:t>He appeared to understand</w:t>
      </w:r>
      <w:r>
        <w:t xml:space="preserve"> not just the ways of Congress but also </w:t>
      </w:r>
      <w:r w:rsidRPr="001C2339">
        <w:rPr>
          <w:rStyle w:val="StyleBoldUnderline"/>
        </w:rPr>
        <w:t xml:space="preserve">the way to </w:t>
      </w:r>
      <w:r w:rsidRPr="001C2339">
        <w:rPr>
          <w:rStyle w:val="Emphasis"/>
        </w:rPr>
        <w:t>maximize the momentum</w:t>
      </w:r>
      <w:r>
        <w:t xml:space="preserve"> he possessed in the lingering mood of national grief and determination by picking the right issues, as Caro records. “Momentum is not a mysterious mistress,” LBJ said. “It is a controllable fact of political life.” </w:t>
      </w:r>
      <w:r w:rsidRPr="001C2339">
        <w:rPr>
          <w:rStyle w:val="StyleBoldUnderline"/>
        </w:rPr>
        <w:t xml:space="preserve">Johnson had the skill and wherewithal to realize that, at that moment of history, he </w:t>
      </w:r>
      <w:r w:rsidRPr="001C2339">
        <w:rPr>
          <w:rStyle w:val="Emphasis"/>
        </w:rPr>
        <w:t>could have unlimited coinage if he handled the politics right</w:t>
      </w:r>
      <w:r>
        <w:t>. He did. (At least until Vietnam, that is.)</w:t>
      </w:r>
    </w:p>
    <w:p w:rsidR="00277845" w:rsidRDefault="00277845" w:rsidP="00277845">
      <w:r>
        <w:t>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w:t>
      </w:r>
    </w:p>
    <w:p w:rsidR="00277845" w:rsidRDefault="00277845" w:rsidP="00277845"/>
    <w:p w:rsidR="00277845" w:rsidRDefault="000268AD" w:rsidP="000268AD">
      <w:pPr>
        <w:pStyle w:val="Heading3"/>
      </w:pPr>
      <w:r>
        <w:lastRenderedPageBreak/>
        <w:t>--- 1ar Winners-Win</w:t>
      </w:r>
    </w:p>
    <w:p w:rsidR="000268AD" w:rsidRDefault="000268AD" w:rsidP="000268AD"/>
    <w:p w:rsidR="000268AD" w:rsidRDefault="000268AD" w:rsidP="000268AD">
      <w:pPr>
        <w:pStyle w:val="Heading4"/>
      </w:pPr>
      <w:r>
        <w:t>Forcing controversial fights key to Obama’s agenda --- prevents gridlock</w:t>
      </w:r>
    </w:p>
    <w:p w:rsidR="000268AD" w:rsidRDefault="000268AD" w:rsidP="000268AD">
      <w:r w:rsidRPr="009B242C">
        <w:rPr>
          <w:rStyle w:val="StyleStyleBold12pt"/>
        </w:rPr>
        <w:t>Dickerson, 1</w:t>
      </w:r>
      <w:r>
        <w:rPr>
          <w:rStyle w:val="StyleStyleBold12pt"/>
        </w:rPr>
        <w:t>3</w:t>
      </w:r>
      <w:r>
        <w:t xml:space="preserve"> (John, 1/18/2013, “Go for the Throat! Why if he wants to transform American politics, Obama must declare war on the Republican Party,” </w:t>
      </w:r>
      <w:hyperlink r:id="rId15" w:history="1">
        <w:r w:rsidRPr="00F177C6">
          <w:rPr>
            <w:rStyle w:val="Hyperlink"/>
          </w:rPr>
          <w:t>http://www.slate.com/articles/news_and_politics/politics/2013/01/barack_obama_s_second_inaugural_address_the_president_should_declare_war.single.html</w:t>
        </w:r>
      </w:hyperlink>
      <w:r>
        <w:t>)</w:t>
      </w:r>
    </w:p>
    <w:p w:rsidR="000268AD" w:rsidRDefault="000268AD" w:rsidP="000268AD"/>
    <w:p w:rsidR="000268AD" w:rsidRDefault="000268AD" w:rsidP="000268AD">
      <w: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w:t>
      </w:r>
      <w:r w:rsidRPr="00BF6C81">
        <w:rPr>
          <w:rStyle w:val="StyleBoldUnderline"/>
        </w:rPr>
        <w:t>A second inaugural suggests new beginnings, but this one is being bookended by dead-end debates.</w:t>
      </w:r>
      <w:r>
        <w:t xml:space="preserve"> Gridlock over the fiscal cliff preceded it and gridlock over the debt limit, sequester, and budget will follow. </w:t>
      </w:r>
      <w:r w:rsidRPr="00A47450">
        <w:rPr>
          <w:rStyle w:val="StyleBoldUnderline"/>
        </w:rPr>
        <w:t>After the election, the same people are in power in all the branches of government and they don't get along. There's no indication that the president's clashes with House Republicans will end soon.</w:t>
      </w:r>
    </w:p>
    <w:p w:rsidR="000268AD" w:rsidRDefault="000268AD" w:rsidP="000268AD">
      <w:r>
        <w:t>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w:t>
      </w:r>
    </w:p>
    <w:p w:rsidR="000268AD" w:rsidRDefault="000268AD" w:rsidP="000268AD">
      <w:r>
        <w:t>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w:t>
      </w:r>
    </w:p>
    <w:p w:rsidR="000268AD" w:rsidRPr="001B798C" w:rsidRDefault="000268AD" w:rsidP="000268AD">
      <w:pPr>
        <w:rPr>
          <w:b/>
          <w:bCs/>
          <w:u w:val="single"/>
        </w:rPr>
      </w:pPr>
      <w:r>
        <w:t xml:space="preserve">The challenge for President Obama’s speech is the challenge of his second term: how to be great when the environment stinks. Enhancing the president’s legacy requires something more than simply the clever application of predictable stratagems. Washington’s partisan rancor, the size of the problems facing government, and the limited amount of time before Obama is a lame duck all point to a single conclusion: </w:t>
      </w:r>
      <w:r w:rsidRPr="00CE07F7">
        <w:rPr>
          <w:rStyle w:val="StyleBoldUnderline"/>
        </w:rPr>
        <w:t xml:space="preserve">The president who came into office speaking in lofty terms about bipartisanship and cooperation can </w:t>
      </w:r>
      <w:r w:rsidRPr="001E32CA">
        <w:rPr>
          <w:rStyle w:val="Emphasis"/>
        </w:rPr>
        <w:t>only cement his legacy if he destroys the GOP</w:t>
      </w:r>
      <w:r w:rsidRPr="00CE07F7">
        <w:rPr>
          <w:rStyle w:val="StyleBoldUnderline"/>
        </w:rPr>
        <w:t xml:space="preserve">. If he wants to transform American politics, </w:t>
      </w:r>
      <w:r w:rsidRPr="00F45922">
        <w:rPr>
          <w:rStyle w:val="Emphasis"/>
        </w:rPr>
        <w:t>he must go for the throat</w:t>
      </w:r>
      <w:r w:rsidRPr="00CE07F7">
        <w:rPr>
          <w:rStyle w:val="StyleBoldUnderline"/>
        </w:rPr>
        <w:t>.</w:t>
      </w:r>
    </w:p>
    <w:p w:rsidR="000268AD" w:rsidRDefault="000268AD" w:rsidP="000268AD">
      <w:r>
        <w:t xml:space="preserve">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w:t>
      </w:r>
      <w:proofErr w:type="spellStart"/>
      <w:r>
        <w:t>Barcalounger</w:t>
      </w:r>
      <w:proofErr w:type="spellEnd"/>
      <w:r>
        <w:t>. He is approaching gun control, climate change, and immigration with wide and excited eyes. He's not going for caretaker.</w:t>
      </w:r>
    </w:p>
    <w:p w:rsidR="000268AD" w:rsidRDefault="000268AD" w:rsidP="000268AD">
      <w:r w:rsidRPr="009326FC">
        <w:rPr>
          <w:rStyle w:val="StyleBoldUnderline"/>
        </w:rPr>
        <w:t>How should the president proceed then, if he wants to be bold?</w:t>
      </w:r>
      <w:r>
        <w:t xml:space="preserve"> The Barack </w:t>
      </w:r>
      <w:r w:rsidRPr="009326FC">
        <w:rPr>
          <w:rStyle w:val="StyleBoldUnderline"/>
        </w:rPr>
        <w:t>Obama of the first administration might have approached the task by finding some Republicans to deal with</w:t>
      </w:r>
      <w:r>
        <w:t xml:space="preserve"> and then start agreeing to some of their demands in hope that he </w:t>
      </w:r>
      <w:r>
        <w:lastRenderedPageBreak/>
        <w:t xml:space="preserve">would win some of their votes. It's the traditional approach. Perhaps he could add a good deal more schmoozing with lawmakers, too. </w:t>
      </w:r>
    </w:p>
    <w:p w:rsidR="000268AD" w:rsidRDefault="000268AD" w:rsidP="000268AD">
      <w:r w:rsidRPr="005E6C41">
        <w:t>That's the old way. He has abandoned that. He doesn't think it will work and he doesn't have the time. As Obama</w:t>
      </w:r>
      <w:r>
        <w:t xml:space="preserve"> explained in his last press conference, he </w:t>
      </w:r>
      <w:r w:rsidRPr="005E6C41">
        <w:rPr>
          <w:rStyle w:val="StyleBoldUnderline"/>
        </w:rPr>
        <w:t>thinks the Republicans are dead set on opposing him. They cannot be unchained by schmoozing.</w:t>
      </w:r>
      <w:r>
        <w:t xml:space="preserve"> </w:t>
      </w:r>
      <w:r w:rsidRPr="00E73115">
        <w:rPr>
          <w:rStyle w:val="StyleBoldUnderline"/>
        </w:rPr>
        <w:t>Even if Obama were wrong</w:t>
      </w:r>
      <w:r>
        <w:t xml:space="preserve"> about Republican intransigence, </w:t>
      </w:r>
      <w:r w:rsidRPr="00E73115">
        <w:rPr>
          <w:rStyle w:val="StyleBoldUnderline"/>
        </w:rPr>
        <w:t>other constraints will limit the chance for cooperation</w:t>
      </w:r>
      <w:r>
        <w:t xml:space="preserve">. Republican lawmakers worried about primary challenges in 2014 are not going to be willing partners. He probably has at most 18 months before people start dropping the lame-duck label in close proximity to his name. </w:t>
      </w:r>
    </w:p>
    <w:p w:rsidR="000268AD" w:rsidRDefault="000268AD" w:rsidP="000268AD">
      <w:r w:rsidRPr="007F7784">
        <w:rPr>
          <w:rStyle w:val="StyleBoldUnderline"/>
        </w:rPr>
        <w:t xml:space="preserve">Obama’s only remaining option is to </w:t>
      </w:r>
      <w:r w:rsidRPr="007F7784">
        <w:rPr>
          <w:rStyle w:val="Emphasis"/>
        </w:rPr>
        <w:t>pulverize</w:t>
      </w:r>
      <w:r>
        <w:t xml:space="preserve">. Whether he succeeds in passing legislation or not, given his ambitions, his goal should be to delegitimize his opponents. </w:t>
      </w:r>
      <w:r w:rsidRPr="000B7880">
        <w:rPr>
          <w:rStyle w:val="StyleBoldUnderline"/>
        </w:rPr>
        <w:t>Through a series of clarifying fights over controversial issues, he can force Republicans to either side with their coalition's most extreme elements or cause a rift in the party that will leave it</w:t>
      </w:r>
      <w:r>
        <w:t xml:space="preserve">, at least temporarily, </w:t>
      </w:r>
      <w:r w:rsidRPr="000B7880">
        <w:rPr>
          <w:rStyle w:val="StyleBoldUnderline"/>
        </w:rPr>
        <w:t>in disarray</w:t>
      </w:r>
      <w:r>
        <w:t xml:space="preserve">. </w:t>
      </w:r>
    </w:p>
    <w:p w:rsidR="000268AD" w:rsidRDefault="000268AD" w:rsidP="000268AD"/>
    <w:p w:rsidR="007A0A19" w:rsidRPr="00B57E6F" w:rsidRDefault="007A0A19" w:rsidP="005E5667">
      <w:pPr>
        <w:pStyle w:val="Heading4"/>
      </w:pPr>
      <w:r w:rsidRPr="00B57E6F">
        <w:t>Only a win can revive Obama politically</w:t>
      </w:r>
    </w:p>
    <w:p w:rsidR="007A0A19" w:rsidRDefault="007A0A19" w:rsidP="007A0A19">
      <w:proofErr w:type="spellStart"/>
      <w:r w:rsidRPr="0010456A">
        <w:rPr>
          <w:rStyle w:val="StyleStyleBold12pt"/>
        </w:rPr>
        <w:t>Parnes</w:t>
      </w:r>
      <w:proofErr w:type="spellEnd"/>
      <w:r w:rsidRPr="0010456A">
        <w:rPr>
          <w:rStyle w:val="StyleStyleBold12pt"/>
        </w:rPr>
        <w:t xml:space="preserve"> and Sink, </w:t>
      </w:r>
      <w:r>
        <w:rPr>
          <w:rStyle w:val="StyleStyleBold12pt"/>
        </w:rPr>
        <w:t>13</w:t>
      </w:r>
      <w:r>
        <w:t xml:space="preserve"> (Amie </w:t>
      </w:r>
      <w:proofErr w:type="spellStart"/>
      <w:r>
        <w:t>Parnes</w:t>
      </w:r>
      <w:proofErr w:type="spellEnd"/>
      <w:r>
        <w:t xml:space="preserve"> and Justin Sink, 3/20/2013, “Obama honeymoon may be over,” </w:t>
      </w:r>
      <w:hyperlink r:id="rId16" w:history="1">
        <w:r w:rsidRPr="007108EC">
          <w:rPr>
            <w:rStyle w:val="Hyperlink"/>
          </w:rPr>
          <w:t>http://thehill.com/homenews/administration/289179-obama-honeymoon-may-be-over</w:t>
        </w:r>
      </w:hyperlink>
      <w:r>
        <w:t>))</w:t>
      </w:r>
    </w:p>
    <w:p w:rsidR="007A0A19" w:rsidRDefault="007A0A19" w:rsidP="007A0A19"/>
    <w:p w:rsidR="007A0A19" w:rsidRDefault="007A0A19" w:rsidP="007A0A19">
      <w:r w:rsidRPr="00AC7BA0">
        <w:rPr>
          <w:rStyle w:val="StyleBoldUnderline"/>
        </w:rPr>
        <w:t>The second-term honeymoon for</w:t>
      </w:r>
      <w:r>
        <w:t xml:space="preserve"> President </w:t>
      </w:r>
      <w:r w:rsidRPr="00AC7BA0">
        <w:rPr>
          <w:rStyle w:val="StyleBoldUnderline"/>
        </w:rPr>
        <w:t xml:space="preserve">Obama is beginning to look like it is </w:t>
      </w:r>
      <w:r w:rsidRPr="00AC7BA0">
        <w:rPr>
          <w:rStyle w:val="Emphasis"/>
        </w:rPr>
        <w:t>over</w:t>
      </w:r>
      <w:r>
        <w:t>.</w:t>
      </w:r>
    </w:p>
    <w:p w:rsidR="007A0A19" w:rsidRDefault="007A0A19" w:rsidP="007A0A19">
      <w:r w:rsidRPr="00AC7BA0">
        <w:rPr>
          <w:rStyle w:val="StyleBoldUnderline"/>
        </w:rPr>
        <w:t>Obama</w:t>
      </w:r>
      <w:r>
        <w:t xml:space="preserve">, who was riding high after his reelection win in November, </w:t>
      </w:r>
      <w:r w:rsidRPr="00AC7BA0">
        <w:rPr>
          <w:rStyle w:val="StyleBoldUnderline"/>
        </w:rPr>
        <w:t xml:space="preserve">has seen his poll numbers </w:t>
      </w:r>
      <w:r w:rsidRPr="00AC7BA0">
        <w:rPr>
          <w:rStyle w:val="Emphasis"/>
        </w:rPr>
        <w:t>take a precipitous fall</w:t>
      </w:r>
      <w:r w:rsidRPr="00AC7BA0">
        <w:rPr>
          <w:rStyle w:val="StyleBoldUnderline"/>
        </w:rPr>
        <w:t xml:space="preserve"> in recent weeks</w:t>
      </w:r>
      <w:r>
        <w:t xml:space="preserve">. </w:t>
      </w:r>
    </w:p>
    <w:p w:rsidR="007A0A19" w:rsidRDefault="007A0A19" w:rsidP="007A0A19">
      <w:r>
        <w:t xml:space="preserve">A CNN poll released Tuesday showed Obama’s favorability rating underwater, with 47 percent approving and 50 percent disapproving of Obama’s handling of his job. </w:t>
      </w:r>
    </w:p>
    <w:p w:rsidR="007A0A19" w:rsidRPr="00C52216" w:rsidRDefault="007A0A19" w:rsidP="007A0A19">
      <w:pPr>
        <w:rPr>
          <w:b/>
          <w:bCs/>
          <w:u w:val="single"/>
        </w:rPr>
      </w:pPr>
      <w:r w:rsidRPr="00454F52">
        <w:rPr>
          <w:rStyle w:val="Emphasis"/>
        </w:rPr>
        <w:t>Much of the president’s agenda is stuck</w:t>
      </w:r>
      <w:r w:rsidRPr="00DF3742">
        <w:rPr>
          <w:rStyle w:val="StyleBoldUnderline"/>
        </w:rPr>
        <w:t xml:space="preserve">, with climate change regulations delayed, immigration reform mired in committee negotiations and prospects for a grand bargain budget deal in limbo at best. </w:t>
      </w:r>
    </w:p>
    <w:p w:rsidR="007A0A19" w:rsidRDefault="007A0A19" w:rsidP="007A0A19">
      <w:r>
        <w:t xml:space="preserve">On Tuesday, </w:t>
      </w:r>
      <w:r w:rsidRPr="00454F52">
        <w:rPr>
          <w:rStyle w:val="StyleBoldUnderline"/>
        </w:rPr>
        <w:t xml:space="preserve">in a decision that underscored </w:t>
      </w:r>
      <w:r w:rsidRPr="00454F52">
        <w:rPr>
          <w:rStyle w:val="Emphasis"/>
        </w:rPr>
        <w:t>Obama’s depleting political capital</w:t>
      </w:r>
      <w:r>
        <w:t xml:space="preserve">, </w:t>
      </w:r>
      <w:r w:rsidRPr="008D16A8">
        <w:rPr>
          <w:rStyle w:val="StyleBoldUnderline"/>
        </w:rPr>
        <w:t>the White House watched as</w:t>
      </w:r>
      <w:r>
        <w:t xml:space="preserve"> Senate Majority Leader Harry </w:t>
      </w:r>
      <w:r w:rsidRPr="008D16A8">
        <w:rPr>
          <w:rStyle w:val="StyleBoldUnderline"/>
        </w:rPr>
        <w:t>Reid</w:t>
      </w:r>
      <w:r>
        <w:t xml:space="preserve"> (D-Nev.) </w:t>
      </w:r>
      <w:r w:rsidRPr="008D16A8">
        <w:rPr>
          <w:rStyle w:val="StyleBoldUnderline"/>
        </w:rPr>
        <w:t xml:space="preserve">announced only a watered-down version of Obama’s gun control </w:t>
      </w:r>
      <w:r w:rsidRPr="00AA3EC3">
        <w:rPr>
          <w:rStyle w:val="StyleBoldUnderline"/>
        </w:rPr>
        <w:t>proposals would be considered</w:t>
      </w:r>
      <w:r>
        <w:t xml:space="preserve"> on the Senate floor. </w:t>
      </w:r>
    </w:p>
    <w:p w:rsidR="007A0A19" w:rsidRDefault="007A0A19" w:rsidP="007A0A19">
      <w:r w:rsidRPr="00C52216">
        <w:rPr>
          <w:rStyle w:val="StyleBoldUnderline"/>
        </w:rPr>
        <w:t>Republicans, sensing the sea change, are licking their chops</w:t>
      </w:r>
      <w:r>
        <w:t>. They point to the lack of movement on Obama’s signature issues, noting the contrast to the ambitious plans outlined in the early weeks of his second term.</w:t>
      </w:r>
    </w:p>
    <w:p w:rsidR="007A0A19" w:rsidRDefault="007A0A19" w:rsidP="007A0A19">
      <w:r>
        <w:t xml:space="preserve">“The president set very high goals for himself during his State of the Union, but </w:t>
      </w:r>
      <w:r w:rsidRPr="00C52216">
        <w:rPr>
          <w:rStyle w:val="StyleBoldUnderline"/>
        </w:rPr>
        <w:t>the reality is very little of his agenda is actually moving</w:t>
      </w:r>
      <w:r>
        <w:t xml:space="preserve">,” </w:t>
      </w:r>
      <w:r w:rsidRPr="00C52216">
        <w:rPr>
          <w:rStyle w:val="StyleBoldUnderline"/>
        </w:rPr>
        <w:t>Republican strategist</w:t>
      </w:r>
      <w:r>
        <w:t xml:space="preserve"> Ron </w:t>
      </w:r>
      <w:proofErr w:type="spellStart"/>
      <w:r w:rsidRPr="00C52216">
        <w:rPr>
          <w:rStyle w:val="StyleBoldUnderline"/>
        </w:rPr>
        <w:t>Bonjean</w:t>
      </w:r>
      <w:proofErr w:type="spellEnd"/>
      <w:r w:rsidRPr="00C52216">
        <w:rPr>
          <w:rStyle w:val="StyleBoldUnderline"/>
        </w:rPr>
        <w:t xml:space="preserve"> said</w:t>
      </w:r>
      <w:r>
        <w:t>. “</w:t>
      </w:r>
      <w:r w:rsidRPr="00C52216">
        <w:rPr>
          <w:rStyle w:val="StyleBoldUnderline"/>
        </w:rPr>
        <w:t>He allowed himself to get caught up in the legislative quicksand, [and] the cement is beginning to harden</w:t>
      </w:r>
      <w:r>
        <w:t>. “</w:t>
      </w:r>
    </w:p>
    <w:p w:rsidR="007A0A19" w:rsidRPr="008D29EA" w:rsidRDefault="007A0A19" w:rsidP="007A0A19">
      <w:pPr>
        <w:rPr>
          <w:rStyle w:val="StyleBoldUnderline"/>
        </w:rPr>
      </w:pPr>
      <w:r w:rsidRPr="008D29EA">
        <w:rPr>
          <w:rStyle w:val="StyleBoldUnderline"/>
        </w:rPr>
        <w:t xml:space="preserve">History isn’t on Obama’s side. </w:t>
      </w:r>
    </w:p>
    <w:p w:rsidR="007A0A19" w:rsidRDefault="007A0A19" w:rsidP="007A0A19">
      <w:r w:rsidRPr="008D29EA">
        <w:rPr>
          <w:rStyle w:val="StyleBoldUnderline"/>
        </w:rPr>
        <w:t>The last four presidents who won a second term all saw their poll numbers slide by mid-March with the exception of</w:t>
      </w:r>
      <w:r>
        <w:t xml:space="preserve"> Bill </w:t>
      </w:r>
      <w:r w:rsidRPr="008D29EA">
        <w:rPr>
          <w:rStyle w:val="StyleBoldUnderline"/>
        </w:rPr>
        <w:t>Clinton</w:t>
      </w:r>
      <w:r>
        <w:t>, whose numbers improved in the four months following his reelection.</w:t>
      </w:r>
    </w:p>
    <w:p w:rsidR="007A0A19" w:rsidRDefault="007A0A19" w:rsidP="007A0A19">
      <w:r w:rsidRPr="008D29EA">
        <w:rPr>
          <w:rStyle w:val="StyleBoldUnderline"/>
        </w:rPr>
        <w:t>Clinton may have only been delaying the inevitable</w:t>
      </w:r>
      <w:r>
        <w:t xml:space="preserve">. His numbers dropped 5 points in April 1994. </w:t>
      </w:r>
      <w:r w:rsidRPr="008A633A">
        <w:rPr>
          <w:rStyle w:val="StyleBoldUnderline"/>
        </w:rPr>
        <w:t>Even</w:t>
      </w:r>
      <w:r>
        <w:t xml:space="preserve"> Ronald </w:t>
      </w:r>
      <w:r w:rsidRPr="008A633A">
        <w:rPr>
          <w:rStyle w:val="StyleBoldUnderline"/>
        </w:rPr>
        <w:t>Reagan, buoyed by a dominant performance</w:t>
      </w:r>
      <w:r>
        <w:t xml:space="preserve"> over Walter Mondale in the 1984 election, </w:t>
      </w:r>
      <w:r w:rsidRPr="008A633A">
        <w:rPr>
          <w:rStyle w:val="StyleBoldUnderline"/>
        </w:rPr>
        <w:t xml:space="preserve">saw </w:t>
      </w:r>
      <w:proofErr w:type="gramStart"/>
      <w:r w:rsidRPr="008A633A">
        <w:rPr>
          <w:rStyle w:val="StyleBoldUnderline"/>
        </w:rPr>
        <w:t>a double</w:t>
      </w:r>
      <w:proofErr w:type="gramEnd"/>
      <w:r w:rsidRPr="008A633A">
        <w:rPr>
          <w:rStyle w:val="StyleBoldUnderline"/>
        </w:rPr>
        <w:t>-digit erosion by this point in his second term</w:t>
      </w:r>
      <w:r>
        <w:t>.</w:t>
      </w:r>
    </w:p>
    <w:p w:rsidR="007A0A19" w:rsidRDefault="007A0A19" w:rsidP="007A0A19">
      <w:r w:rsidRPr="008A633A">
        <w:rPr>
          <w:rStyle w:val="StyleBoldUnderline"/>
        </w:rPr>
        <w:lastRenderedPageBreak/>
        <w:t xml:space="preserve">Obama has yet to complete the first 100 days of his second term. But </w:t>
      </w:r>
      <w:r w:rsidRPr="008A7B72">
        <w:rPr>
          <w:rStyle w:val="Emphasis"/>
        </w:rPr>
        <w:t>without a signature achievement</w:t>
      </w:r>
      <w:r w:rsidRPr="008A633A">
        <w:rPr>
          <w:rStyle w:val="StyleBoldUnderline"/>
        </w:rPr>
        <w:t xml:space="preserve"> since his </w:t>
      </w:r>
      <w:r w:rsidRPr="008A7B72">
        <w:rPr>
          <w:rStyle w:val="StyleBoldUnderline"/>
        </w:rPr>
        <w:t>reelection, he faces a crossroads that could define the remainder of his presidency</w:t>
      </w:r>
      <w:r>
        <w:t xml:space="preserve">.  </w:t>
      </w:r>
    </w:p>
    <w:p w:rsidR="007A0A19" w:rsidRDefault="007A0A19" w:rsidP="007A0A19">
      <w:r>
        <w:t>White House aides maintain that the 24-hour news cycle makes comparisons to previous presidents difficult.</w:t>
      </w:r>
    </w:p>
    <w:p w:rsidR="007A0A19" w:rsidRDefault="007A0A19" w:rsidP="007A0A19">
      <w:r>
        <w:t>“I think the nature of our politics now is different than Ronald Reagan’s honeymoon,” one senior administration official said. “The ebb and flow of politics doesn’t follow that model anymore.”</w:t>
      </w:r>
    </w:p>
    <w:p w:rsidR="007A0A19" w:rsidRDefault="007A0A19" w:rsidP="007A0A19">
      <w:r>
        <w:t xml:space="preserve">But </w:t>
      </w:r>
      <w:r w:rsidRPr="008A7B72">
        <w:rPr>
          <w:rStyle w:val="StyleBoldUnderline"/>
        </w:rPr>
        <w:t>observers say a drop in popularity is typical for second-termers</w:t>
      </w:r>
      <w:r>
        <w:t>.</w:t>
      </w:r>
    </w:p>
    <w:p w:rsidR="007A0A19" w:rsidRDefault="007A0A19" w:rsidP="007A0A19">
      <w:r>
        <w:t>“There may be some typical second-term honeymoon fade happening,” said Martin Sweet, an assistant visiting professor of political science at Northwestern University. “Honeymoon periods for incumbents are a bit more ephemeral.”</w:t>
      </w:r>
    </w:p>
    <w:p w:rsidR="007A0A19" w:rsidRDefault="007A0A19" w:rsidP="007A0A19">
      <w:r>
        <w:t>But like most other presidents, Sweet added, “Obama’s fate is tied to the economy.”</w:t>
      </w:r>
    </w:p>
    <w:p w:rsidR="007A0A19" w:rsidRDefault="007A0A19" w:rsidP="007A0A19">
      <w:r>
        <w:t>“Continuing economic progress would ultimately strengthen the president but if we are hit with a double-dip recession, then Obama’s numbers will crater,” he said.</w:t>
      </w:r>
    </w:p>
    <w:p w:rsidR="007A0A19" w:rsidRDefault="007A0A19" w:rsidP="007A0A19">
      <w:r>
        <w:t>The White House disputes any notion that Obama has lost any political capital in recent weeks.</w:t>
      </w:r>
    </w:p>
    <w:p w:rsidR="007A0A19" w:rsidRDefault="007A0A19" w:rsidP="007A0A19">
      <w:r>
        <w:t>“The president set out an ambitious agenda and he’s doing big things that are not easy, from immigration to gun control,” the senior administration official said. “Those are policies you can’t rack up easily, and no one here is naive about that.”</w:t>
      </w:r>
    </w:p>
    <w:p w:rsidR="007A0A19" w:rsidRDefault="007A0A19" w:rsidP="007A0A19">
      <w:r>
        <w:t xml:space="preserve">The White House is aware that the clock is ticking to push its hefty agenda, but the official added, “The clock is not ticking because of president’s political capital. The clock is ticking because there’s a timetable in achieving all of this. [Lawmakers] are not going to sign on because the president’s popular.” </w:t>
      </w:r>
    </w:p>
    <w:p w:rsidR="007A0A19" w:rsidRDefault="007A0A19" w:rsidP="007A0A19">
      <w:r>
        <w:t>And administration officials believe they still have the leverage.</w:t>
      </w:r>
    </w:p>
    <w:p w:rsidR="007A0A19" w:rsidRDefault="007A0A19" w:rsidP="007A0A19">
      <w:r>
        <w:t>“There’s a decent amount of momentum behind all of this,” the official said. “It looks like immigration is closer [to passage] than ever before.”</w:t>
      </w:r>
    </w:p>
    <w:p w:rsidR="007A0A19" w:rsidRDefault="007A0A19" w:rsidP="007A0A19">
      <w:r>
        <w:t xml:space="preserve">Republican strategist Ken Lundberg argued that current budget fights “have cut short the president’s second-term honeymoon.” </w:t>
      </w:r>
    </w:p>
    <w:p w:rsidR="007A0A19" w:rsidRDefault="007A0A19" w:rsidP="007A0A19">
      <w:r>
        <w:t>He said this could also hurt the president’s party, warning “the lower the president’s approval rating, the bigger the consequence for vulnerable Democrats.”</w:t>
      </w:r>
    </w:p>
    <w:p w:rsidR="007A0A19" w:rsidRDefault="007A0A19" w:rsidP="007A0A19">
      <w:r>
        <w:t>“Voters want solutions, and if they see the president headed down the wrong path, lockstep lawmakers will be punished in 2014,” he said.</w:t>
      </w:r>
    </w:p>
    <w:p w:rsidR="007A0A19" w:rsidRDefault="007A0A19" w:rsidP="007A0A19">
      <w:r>
        <w:t xml:space="preserve">Democratic strategist Chris </w:t>
      </w:r>
      <w:proofErr w:type="spellStart"/>
      <w:r>
        <w:t>Kofinis</w:t>
      </w:r>
      <w:proofErr w:type="spellEnd"/>
      <w:r>
        <w:t xml:space="preserve"> maintained that as long as he’s president, Obama still has the leverage.</w:t>
      </w:r>
    </w:p>
    <w:p w:rsidR="007A0A19" w:rsidRDefault="007A0A19" w:rsidP="007A0A19">
      <w:r>
        <w:t xml:space="preserve">“Immigration reform doesn’t get impacted by whether Obama’s poll numbers are 55 or 45,” </w:t>
      </w:r>
      <w:proofErr w:type="spellStart"/>
      <w:r>
        <w:t>Kofinis</w:t>
      </w:r>
      <w:proofErr w:type="spellEnd"/>
      <w:r>
        <w:t xml:space="preserve"> said. “Does it make certain things a little more difficult? </w:t>
      </w:r>
      <w:proofErr w:type="gramStart"/>
      <w:r>
        <w:t>Possibly.</w:t>
      </w:r>
      <w:proofErr w:type="gramEnd"/>
      <w:r>
        <w:t xml:space="preserve"> But while his numbers may have fallen, he’s still more likeable than the Republicans are on their best day.”</w:t>
      </w:r>
    </w:p>
    <w:p w:rsidR="007A0A19" w:rsidRDefault="007A0A19" w:rsidP="007A0A19">
      <w:proofErr w:type="spellStart"/>
      <w:r>
        <w:t>Kofinis</w:t>
      </w:r>
      <w:proofErr w:type="spellEnd"/>
      <w:r>
        <w:t xml:space="preserve"> said the real question for Obama is what kind of emphasis he’s going to place on his second term because the public will have less patience than they did during his first.</w:t>
      </w:r>
    </w:p>
    <w:p w:rsidR="007A0A19" w:rsidRDefault="007A0A19" w:rsidP="007A0A19">
      <w:r>
        <w:t xml:space="preserve">“The challenge in a second term is the American people look at certain things and have a higher tolerance in a second term,” he said. “When they know you’re not running for reelection again, they hold you to a higher standard.” </w:t>
      </w:r>
    </w:p>
    <w:p w:rsidR="007A0A19" w:rsidRDefault="007A0A19" w:rsidP="007A0A19">
      <w:proofErr w:type="spellStart"/>
      <w:r>
        <w:t>Bonjean</w:t>
      </w:r>
      <w:proofErr w:type="spellEnd"/>
      <w:r>
        <w:t xml:space="preserve"> and other </w:t>
      </w:r>
      <w:r w:rsidRPr="0019798B">
        <w:rPr>
          <w:rStyle w:val="StyleBoldUnderline"/>
        </w:rPr>
        <w:t xml:space="preserve">Republicans are aware that Obama could </w:t>
      </w:r>
      <w:r w:rsidRPr="0019798B">
        <w:rPr>
          <w:rStyle w:val="Emphasis"/>
        </w:rPr>
        <w:t>potentially bounce back</w:t>
      </w:r>
      <w:r w:rsidRPr="0019798B">
        <w:rPr>
          <w:rStyle w:val="StyleBoldUnderline"/>
        </w:rPr>
        <w:t xml:space="preserve"> from his latest slip in the polls and regain his footing</w:t>
      </w:r>
      <w:r>
        <w:t>.</w:t>
      </w:r>
    </w:p>
    <w:p w:rsidR="007A0A19" w:rsidRDefault="007A0A19" w:rsidP="007A0A19">
      <w:r w:rsidRPr="0019798B">
        <w:rPr>
          <w:rStyle w:val="StyleBoldUnderline"/>
        </w:rPr>
        <w:t xml:space="preserve">“He has the opportunity to </w:t>
      </w:r>
      <w:r w:rsidRPr="0019798B">
        <w:rPr>
          <w:rStyle w:val="Emphasis"/>
        </w:rPr>
        <w:t>take minor legislative victories and blow them up into major accomplishments</w:t>
      </w:r>
      <w:r>
        <w:t xml:space="preserve"> – meaning if he got something on gun control, </w:t>
      </w:r>
      <w:r w:rsidRPr="0019798B">
        <w:rPr>
          <w:rStyle w:val="StyleBoldUnderline"/>
        </w:rPr>
        <w:t xml:space="preserve">he can tout that that was part of his agenda and the work isn’t over. </w:t>
      </w:r>
      <w:r>
        <w:t>If he were able to strike a grand bargain with Republicans, that’d be a legacy issue.”</w:t>
      </w:r>
    </w:p>
    <w:p w:rsidR="007A0A19" w:rsidRDefault="007A0A19" w:rsidP="007A0A19">
      <w:r w:rsidRPr="0019798B">
        <w:rPr>
          <w:rStyle w:val="StyleBoldUnderline"/>
        </w:rPr>
        <w:t>Still</w:t>
      </w:r>
      <w:r>
        <w:t xml:space="preserve">, </w:t>
      </w:r>
      <w:proofErr w:type="spellStart"/>
      <w:r>
        <w:t>Bonjean</w:t>
      </w:r>
      <w:proofErr w:type="spellEnd"/>
      <w:r>
        <w:t xml:space="preserve"> added, </w:t>
      </w:r>
      <w:r w:rsidRPr="0019798B">
        <w:rPr>
          <w:rStyle w:val="StyleBoldUnderline"/>
        </w:rPr>
        <w:t>“It’s not looking so good right now.”</w:t>
      </w:r>
    </w:p>
    <w:p w:rsidR="007A0A19" w:rsidRPr="00A9281C" w:rsidRDefault="007A0A19" w:rsidP="007A0A19"/>
    <w:p w:rsidR="000268AD" w:rsidRPr="000268AD" w:rsidRDefault="000268AD" w:rsidP="000268AD"/>
    <w:p w:rsidR="008C5D41" w:rsidRDefault="008C5D41" w:rsidP="008C5D41"/>
    <w:p w:rsidR="0025066E" w:rsidRDefault="0025066E" w:rsidP="0025066E">
      <w:pPr>
        <w:pStyle w:val="Heading3"/>
      </w:pPr>
      <w:r>
        <w:lastRenderedPageBreak/>
        <w:t>--- Winners-Win – AT: Plan Unpopular</w:t>
      </w:r>
    </w:p>
    <w:p w:rsidR="0025066E" w:rsidRDefault="0025066E" w:rsidP="0025066E"/>
    <w:p w:rsidR="0025066E" w:rsidRPr="00DB120B" w:rsidRDefault="0025066E" w:rsidP="0025066E">
      <w:pPr>
        <w:pStyle w:val="Heading4"/>
        <w:rPr>
          <w:rFonts w:eastAsia="Times New Roman"/>
        </w:rPr>
      </w:pPr>
      <w:r w:rsidRPr="00DB120B">
        <w:rPr>
          <w:rFonts w:eastAsia="Times New Roman"/>
        </w:rPr>
        <w:t>Passing even controversial policies boosts Obama’s political capital</w:t>
      </w:r>
    </w:p>
    <w:p w:rsidR="0025066E" w:rsidRPr="00677D60" w:rsidRDefault="0025066E" w:rsidP="0025066E">
      <w:pPr>
        <w:rPr>
          <w:rFonts w:eastAsia="Times New Roman"/>
          <w:szCs w:val="24"/>
        </w:rPr>
      </w:pPr>
      <w:r w:rsidRPr="00B62F16">
        <w:rPr>
          <w:rStyle w:val="StyleStyleBold12pt"/>
        </w:rPr>
        <w:t>Singer, 9</w:t>
      </w:r>
      <w:r w:rsidRPr="00314DE5">
        <w:rPr>
          <w:rFonts w:eastAsia="Times New Roman"/>
          <w:szCs w:val="24"/>
        </w:rPr>
        <w:t xml:space="preserve"> – </w:t>
      </w:r>
      <w:proofErr w:type="spellStart"/>
      <w:r w:rsidRPr="00314DE5">
        <w:rPr>
          <w:rFonts w:eastAsia="Times New Roman"/>
          <w:szCs w:val="24"/>
        </w:rPr>
        <w:t>Juris</w:t>
      </w:r>
      <w:proofErr w:type="spellEnd"/>
      <w:r w:rsidRPr="00314DE5">
        <w:rPr>
          <w:rFonts w:eastAsia="Times New Roman"/>
          <w:szCs w:val="24"/>
        </w:rPr>
        <w:t xml:space="preserve"> Doctorate candidate at Berkeley Law</w:t>
      </w:r>
      <w:r>
        <w:rPr>
          <w:rFonts w:eastAsia="Times New Roman"/>
          <w:szCs w:val="24"/>
        </w:rPr>
        <w:t xml:space="preserve"> </w:t>
      </w:r>
      <w:r w:rsidRPr="00314DE5">
        <w:rPr>
          <w:rFonts w:eastAsia="Times New Roman"/>
        </w:rPr>
        <w:t>(Jonathon, “By Expending Capital, Obama Grows His Capital,” 3/3/2009, http://www.mydd.com/story/2009/3/3/191825/0428)</w:t>
      </w:r>
    </w:p>
    <w:p w:rsidR="0025066E" w:rsidRPr="00314DE5" w:rsidRDefault="0025066E" w:rsidP="0025066E">
      <w:pPr>
        <w:rPr>
          <w:rFonts w:eastAsia="Times New Roman"/>
          <w:szCs w:val="24"/>
        </w:rPr>
      </w:pPr>
    </w:p>
    <w:p w:rsidR="0025066E" w:rsidRPr="00314DE5" w:rsidRDefault="0025066E" w:rsidP="0025066E">
      <w:pPr>
        <w:rPr>
          <w:rFonts w:eastAsia="Times New Roman"/>
          <w:sz w:val="16"/>
          <w:szCs w:val="24"/>
        </w:rPr>
      </w:pPr>
      <w:r w:rsidRPr="00314DE5">
        <w:rPr>
          <w:rFonts w:eastAsia="Times New Roman"/>
          <w:sz w:val="16"/>
          <w:szCs w:val="24"/>
        </w:rPr>
        <w:t xml:space="preserve">Despite the country's struggling economy and vocal opposition to some of his policies, President </w:t>
      </w:r>
      <w:r w:rsidRPr="00314DE5">
        <w:rPr>
          <w:rFonts w:eastAsia="Times New Roman"/>
          <w:szCs w:val="24"/>
          <w:u w:val="single"/>
        </w:rPr>
        <w:t>Obama's favorability rating is at an all-time high.</w:t>
      </w:r>
      <w:r w:rsidRPr="00314DE5">
        <w:rPr>
          <w:rFonts w:eastAsia="Times New Roman"/>
          <w:sz w:val="16"/>
          <w:szCs w:val="24"/>
        </w:rPr>
        <w:t xml:space="preserve"> Two-thirds feel hopeful about his leadership and six in 10 approve of the job he's doing in the White House.</w:t>
      </w:r>
    </w:p>
    <w:p w:rsidR="0025066E" w:rsidRPr="00314DE5" w:rsidRDefault="0025066E" w:rsidP="0025066E">
      <w:pPr>
        <w:rPr>
          <w:rFonts w:eastAsia="Times New Roman"/>
          <w:sz w:val="16"/>
          <w:szCs w:val="24"/>
        </w:rPr>
      </w:pPr>
      <w:r w:rsidRPr="00314DE5">
        <w:rPr>
          <w:rFonts w:eastAsia="Times New Roman"/>
          <w:szCs w:val="24"/>
          <w:u w:val="single"/>
        </w:rPr>
        <w:t>"What is amazing here is how much political capital Obama has spent in the first six weeks,"</w:t>
      </w:r>
      <w:r w:rsidRPr="00314DE5">
        <w:rPr>
          <w:rFonts w:eastAsia="Times New Roman"/>
          <w:sz w:val="16"/>
          <w:szCs w:val="24"/>
        </w:rPr>
        <w:t xml:space="preserve"> said Democratic pollster Peter D. Hart, who conducted this survey with Republican pollster Bill </w:t>
      </w:r>
      <w:proofErr w:type="spellStart"/>
      <w:r w:rsidRPr="00314DE5">
        <w:rPr>
          <w:rFonts w:eastAsia="Times New Roman"/>
          <w:sz w:val="16"/>
          <w:szCs w:val="24"/>
        </w:rPr>
        <w:t>McInturff</w:t>
      </w:r>
      <w:proofErr w:type="spellEnd"/>
      <w:r w:rsidRPr="00314DE5">
        <w:rPr>
          <w:rFonts w:eastAsia="Times New Roman"/>
          <w:sz w:val="16"/>
          <w:szCs w:val="24"/>
        </w:rPr>
        <w:t xml:space="preserve">. </w:t>
      </w:r>
      <w:r w:rsidRPr="00314DE5">
        <w:rPr>
          <w:rFonts w:eastAsia="Times New Roman"/>
          <w:szCs w:val="24"/>
          <w:u w:val="single"/>
        </w:rPr>
        <w:t xml:space="preserve">"And against that, he stands at the end of </w:t>
      </w:r>
      <w:proofErr w:type="gramStart"/>
      <w:r w:rsidRPr="00314DE5">
        <w:rPr>
          <w:rFonts w:eastAsia="Times New Roman"/>
          <w:szCs w:val="24"/>
          <w:u w:val="single"/>
        </w:rPr>
        <w:t>this</w:t>
      </w:r>
      <w:proofErr w:type="gramEnd"/>
      <w:r w:rsidRPr="00314DE5">
        <w:rPr>
          <w:rFonts w:eastAsia="Times New Roman"/>
          <w:szCs w:val="24"/>
          <w:u w:val="single"/>
        </w:rPr>
        <w:t xml:space="preserve"> six weeks with </w:t>
      </w:r>
      <w:r w:rsidRPr="00314DE5">
        <w:rPr>
          <w:rFonts w:eastAsia="Times New Roman"/>
          <w:szCs w:val="24"/>
          <w:u w:val="single"/>
          <w:bdr w:val="single" w:sz="4" w:space="0" w:color="auto"/>
        </w:rPr>
        <w:t>as much or more capital in the bank."</w:t>
      </w:r>
    </w:p>
    <w:p w:rsidR="0025066E" w:rsidRPr="00314DE5" w:rsidRDefault="0025066E" w:rsidP="0025066E">
      <w:pPr>
        <w:rPr>
          <w:rFonts w:eastAsia="Times New Roman"/>
          <w:szCs w:val="24"/>
          <w:u w:val="single"/>
        </w:rPr>
      </w:pPr>
      <w:r w:rsidRPr="00314DE5">
        <w:rPr>
          <w:rFonts w:eastAsia="Times New Roman"/>
          <w:sz w:val="16"/>
          <w:szCs w:val="24"/>
        </w:rPr>
        <w:t xml:space="preserve">Peter Hart gets at a key point. </w:t>
      </w:r>
      <w:r w:rsidRPr="00314DE5">
        <w:rPr>
          <w:rFonts w:eastAsia="Times New Roman"/>
          <w:szCs w:val="24"/>
          <w:u w:val="single"/>
        </w:rPr>
        <w:t>Some believe that political capital is finite</w:t>
      </w:r>
      <w:r w:rsidRPr="00314DE5">
        <w:rPr>
          <w:rFonts w:eastAsia="Times New Roman"/>
          <w:sz w:val="16"/>
          <w:szCs w:val="24"/>
        </w:rPr>
        <w:t xml:space="preserve">, that it can be used up. To an extent that's true. But it's important to note, too, that </w:t>
      </w:r>
      <w:r w:rsidRPr="00314DE5">
        <w:rPr>
          <w:rFonts w:eastAsia="Times New Roman"/>
          <w:szCs w:val="24"/>
          <w:u w:val="single"/>
        </w:rPr>
        <w:t>political capital can be regenerated -- and</w:t>
      </w:r>
      <w:r w:rsidRPr="00314DE5">
        <w:rPr>
          <w:rFonts w:eastAsia="Times New Roman"/>
          <w:sz w:val="16"/>
          <w:szCs w:val="24"/>
        </w:rPr>
        <w:t xml:space="preserve">, specifically, that </w:t>
      </w:r>
      <w:r w:rsidRPr="00314DE5">
        <w:rPr>
          <w:rFonts w:eastAsia="Times New Roman"/>
          <w:szCs w:val="24"/>
          <w:u w:val="single"/>
        </w:rPr>
        <w:t xml:space="preserve">when a President expends a great deal of capital on a measure that was difficult to enact and then succeeds, he can </w:t>
      </w:r>
      <w:r w:rsidRPr="00314DE5">
        <w:rPr>
          <w:rFonts w:eastAsia="Times New Roman"/>
          <w:szCs w:val="24"/>
          <w:u w:val="single"/>
          <w:bdr w:val="single" w:sz="4" w:space="0" w:color="auto"/>
        </w:rPr>
        <w:t>build up more capital.</w:t>
      </w:r>
      <w:r w:rsidRPr="00314DE5">
        <w:rPr>
          <w:rFonts w:eastAsia="Times New Roman"/>
          <w:sz w:val="16"/>
          <w:szCs w:val="24"/>
        </w:rPr>
        <w:t xml:space="preserve"> Indeed, that appears to be what is happening with Barack </w:t>
      </w:r>
      <w:r w:rsidRPr="00314DE5">
        <w:rPr>
          <w:rFonts w:eastAsia="Times New Roman"/>
          <w:szCs w:val="24"/>
          <w:u w:val="single"/>
        </w:rPr>
        <w:t>Obama</w:t>
      </w:r>
      <w:r w:rsidRPr="00314DE5">
        <w:rPr>
          <w:rFonts w:eastAsia="Times New Roman"/>
          <w:sz w:val="16"/>
          <w:szCs w:val="24"/>
        </w:rPr>
        <w:t xml:space="preserve">, who </w:t>
      </w:r>
      <w:r w:rsidRPr="00314DE5">
        <w:rPr>
          <w:rFonts w:eastAsia="Times New Roman"/>
          <w:szCs w:val="24"/>
          <w:u w:val="single"/>
        </w:rPr>
        <w:t xml:space="preserve">went to the mat to pass the stimulus package out of the gate, got it passed </w:t>
      </w:r>
      <w:r w:rsidRPr="00314DE5">
        <w:rPr>
          <w:rFonts w:eastAsia="Times New Roman"/>
          <w:szCs w:val="24"/>
          <w:u w:val="single"/>
          <w:bdr w:val="single" w:sz="4" w:space="0" w:color="auto"/>
        </w:rPr>
        <w:t>despite near-unanimous opposition</w:t>
      </w:r>
      <w:r w:rsidRPr="00314DE5">
        <w:rPr>
          <w:rFonts w:eastAsia="Times New Roman"/>
          <w:szCs w:val="24"/>
          <w:u w:val="single"/>
        </w:rPr>
        <w:t xml:space="preserve"> of</w:t>
      </w:r>
      <w:r w:rsidRPr="00314DE5">
        <w:rPr>
          <w:rFonts w:eastAsia="Times New Roman"/>
          <w:sz w:val="16"/>
          <w:szCs w:val="24"/>
        </w:rPr>
        <w:t xml:space="preserve"> the </w:t>
      </w:r>
      <w:r w:rsidRPr="00314DE5">
        <w:rPr>
          <w:rFonts w:eastAsia="Times New Roman"/>
          <w:szCs w:val="24"/>
          <w:u w:val="single"/>
        </w:rPr>
        <w:t>Republicans</w:t>
      </w:r>
      <w:r w:rsidRPr="00314DE5">
        <w:rPr>
          <w:rFonts w:eastAsia="Times New Roman"/>
          <w:sz w:val="16"/>
          <w:szCs w:val="24"/>
        </w:rPr>
        <w:t xml:space="preserve"> on Capitol Hill, </w:t>
      </w:r>
      <w:r w:rsidRPr="00314DE5">
        <w:rPr>
          <w:rFonts w:eastAsia="Times New Roman"/>
          <w:szCs w:val="24"/>
          <w:u w:val="single"/>
        </w:rPr>
        <w:t xml:space="preserve">and is being rewarded by the American public as a result. </w:t>
      </w:r>
    </w:p>
    <w:p w:rsidR="0025066E" w:rsidRPr="00314DE5" w:rsidRDefault="0025066E" w:rsidP="0025066E">
      <w:pPr>
        <w:rPr>
          <w:rFonts w:eastAsia="Times New Roman"/>
          <w:sz w:val="16"/>
          <w:szCs w:val="24"/>
        </w:rPr>
      </w:pPr>
      <w:r w:rsidRPr="00314DE5">
        <w:rPr>
          <w:rFonts w:eastAsia="Times New Roman"/>
          <w:sz w:val="16"/>
          <w:szCs w:val="24"/>
        </w:rPr>
        <w:t>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w:t>
      </w:r>
    </w:p>
    <w:p w:rsidR="0025066E" w:rsidRPr="00314DE5" w:rsidRDefault="0025066E" w:rsidP="0025066E">
      <w:pPr>
        <w:rPr>
          <w:rFonts w:eastAsia="Times New Roman"/>
          <w:sz w:val="16"/>
          <w:szCs w:val="24"/>
        </w:rPr>
      </w:pPr>
      <w:r w:rsidRPr="00314DE5">
        <w:rPr>
          <w:rFonts w:eastAsia="Times New Roman"/>
          <w:sz w:val="16"/>
          <w:szCs w:val="24"/>
        </w:rPr>
        <w:t xml:space="preserve">So at this point, </w:t>
      </w:r>
      <w:r w:rsidRPr="00314DE5">
        <w:rPr>
          <w:rFonts w:eastAsia="Times New Roman"/>
          <w:szCs w:val="24"/>
          <w:u w:val="single"/>
        </w:rPr>
        <w:t>with</w:t>
      </w:r>
      <w:r w:rsidRPr="00314DE5">
        <w:rPr>
          <w:rFonts w:eastAsia="Times New Roman"/>
          <w:sz w:val="16"/>
          <w:szCs w:val="24"/>
        </w:rPr>
        <w:t xml:space="preserve"> </w:t>
      </w:r>
      <w:r w:rsidRPr="00314DE5">
        <w:rPr>
          <w:rFonts w:eastAsia="Times New Roman"/>
          <w:szCs w:val="24"/>
          <w:u w:val="single"/>
        </w:rPr>
        <w:t>President Obama seemingly benefiting from his ambitious actions</w:t>
      </w:r>
      <w:r w:rsidRPr="00314DE5">
        <w:rPr>
          <w:rFonts w:eastAsia="Times New Roman"/>
          <w:sz w:val="16"/>
          <w:szCs w:val="24"/>
        </w:rPr>
        <w:t xml:space="preserve"> and the Republicans sinking further and further as a result of their knee-jerked opposition to that agenda, </w:t>
      </w:r>
      <w:r w:rsidRPr="00314DE5">
        <w:rPr>
          <w:rFonts w:eastAsia="Times New Roman"/>
          <w:szCs w:val="24"/>
          <w:u w:val="single"/>
        </w:rPr>
        <w:t>there appears to be no reason not to push forward on</w:t>
      </w:r>
      <w:r w:rsidRPr="00314DE5">
        <w:rPr>
          <w:rFonts w:eastAsia="Times New Roman"/>
          <w:sz w:val="16"/>
          <w:szCs w:val="24"/>
        </w:rPr>
        <w:t xml:space="preserve"> anything from universal healthcare to </w:t>
      </w:r>
      <w:r w:rsidRPr="00314DE5">
        <w:rPr>
          <w:rFonts w:eastAsia="Times New Roman"/>
          <w:szCs w:val="24"/>
          <w:u w:val="single"/>
        </w:rPr>
        <w:t>energy reform</w:t>
      </w:r>
      <w:r w:rsidRPr="00314DE5">
        <w:rPr>
          <w:rFonts w:eastAsia="Times New Roman"/>
          <w:sz w:val="16"/>
          <w:szCs w:val="24"/>
        </w:rPr>
        <w:t xml:space="preserve"> to ending the war in Iraq.</w:t>
      </w:r>
    </w:p>
    <w:p w:rsidR="0025066E" w:rsidRPr="0025066E" w:rsidRDefault="0025066E" w:rsidP="0025066E"/>
    <w:p w:rsidR="0025066E" w:rsidRPr="008C5D41" w:rsidRDefault="0025066E" w:rsidP="008C5D41"/>
    <w:p w:rsidR="00952DD0" w:rsidRDefault="00952DD0" w:rsidP="00952DD0">
      <w:pPr>
        <w:pStyle w:val="Heading3"/>
      </w:pPr>
      <w:r>
        <w:lastRenderedPageBreak/>
        <w:t>Obama Won’t Push</w:t>
      </w:r>
    </w:p>
    <w:p w:rsidR="00952DD0" w:rsidRDefault="00952DD0" w:rsidP="00952DD0"/>
    <w:p w:rsidR="00952DD0" w:rsidRDefault="00952DD0" w:rsidP="001B44B2">
      <w:pPr>
        <w:pStyle w:val="Heading4"/>
      </w:pPr>
      <w:r>
        <w:t>Obama won’t push --- only way it could pass</w:t>
      </w:r>
    </w:p>
    <w:p w:rsidR="00952DD0" w:rsidRDefault="00952DD0" w:rsidP="00952DD0">
      <w:pPr>
        <w:spacing w:after="200" w:line="276" w:lineRule="auto"/>
      </w:pPr>
      <w:r w:rsidRPr="00253C6D">
        <w:rPr>
          <w:rStyle w:val="StyleStyleBold12pt"/>
        </w:rPr>
        <w:t>Klein, 7/12</w:t>
      </w:r>
      <w:r>
        <w:t xml:space="preserve"> (Ezra, 7/12/2013, “Is Obama’s biggest problem … Obama?” </w:t>
      </w:r>
      <w:hyperlink r:id="rId17" w:history="1">
        <w:r w:rsidRPr="00821F37">
          <w:rPr>
            <w:rStyle w:val="Hyperlink"/>
          </w:rPr>
          <w:t>http://www.washingtonpost.com/blogs/wonkblog/wp/2013/07/12/is-obamas-biggest-problem-obama/</w:t>
        </w:r>
      </w:hyperlink>
      <w:r>
        <w:t>, JMP)</w:t>
      </w:r>
    </w:p>
    <w:p w:rsidR="00952DD0" w:rsidRDefault="00952DD0" w:rsidP="00952DD0">
      <w:r>
        <w:t xml:space="preserve">For the White House, </w:t>
      </w:r>
      <w:r w:rsidRPr="00312FF1">
        <w:rPr>
          <w:rStyle w:val="StyleBoldUnderline"/>
        </w:rPr>
        <w:t>immigration reform perfectly encapsulates the most frustrating reality</w:t>
      </w:r>
      <w:r>
        <w:t xml:space="preserve"> of President Obama’s second term: </w:t>
      </w:r>
      <w:r w:rsidRPr="00894528">
        <w:rPr>
          <w:rStyle w:val="StyleBoldUnderline"/>
        </w:rPr>
        <w:t xml:space="preserve">If it’s to be a success, Obama needs to stay out of it — or </w:t>
      </w:r>
      <w:r w:rsidRPr="006A249E">
        <w:rPr>
          <w:rStyle w:val="Emphasis"/>
        </w:rPr>
        <w:t>at least out of the parts that involve Congress</w:t>
      </w:r>
      <w:r w:rsidRPr="00894528">
        <w:rPr>
          <w:rStyle w:val="StyleBoldUnderline"/>
        </w:rPr>
        <w:t>.</w:t>
      </w:r>
    </w:p>
    <w:p w:rsidR="00952DD0" w:rsidRDefault="00952DD0" w:rsidP="00952DD0">
      <w:r>
        <w:t>That’s the message he’s gotten from Democratic and Republican legislators alike. In the New Yorker, Democratic Sen. Robert Menendez of New Jersey recounted a White House meeting at which he told Obama how Republicans would respond to public appeals on immigration. “Right now, if you put out your bill, they will feel like they’re being cornered,” he said.</w:t>
      </w:r>
    </w:p>
    <w:p w:rsidR="00952DD0" w:rsidRDefault="00952DD0" w:rsidP="00952DD0">
      <w:r>
        <w:t>Obama wasn’t happy, Menendez recalled. “He basically said, ‘After you guys pushed me so hard in not-so-subtle tones, being critical at times about lacking leadership, now you’re asking me to hold off?’ And so we took the browbeating for a little while and then I went back and said, ‘I understand why you’re upset and how you might feel this way.’ ”</w:t>
      </w:r>
    </w:p>
    <w:p w:rsidR="00952DD0" w:rsidRDefault="00952DD0" w:rsidP="00952DD0">
      <w:r>
        <w:t>That’s Obama’s second term in one quote. In a matter of months, he went from stomping the Republican Party in the 2012 election to “I understand why you’re upset and how you might feel this way.” Ouch. The worst part for White House staff is that Menendez is right — and they know it.</w:t>
      </w:r>
    </w:p>
    <w:p w:rsidR="00952DD0" w:rsidRDefault="00952DD0" w:rsidP="00952DD0">
      <w:r>
        <w:t xml:space="preserve">This is perhaps </w:t>
      </w:r>
      <w:r w:rsidRPr="00312FF1">
        <w:rPr>
          <w:rStyle w:val="StyleBoldUnderline"/>
        </w:rPr>
        <w:t xml:space="preserve">the most important and least understood fact in today’s Washington: Presidents </w:t>
      </w:r>
      <w:r w:rsidRPr="004F05F5">
        <w:rPr>
          <w:rStyle w:val="StyleBoldUnderline"/>
        </w:rPr>
        <w:t>polarize. As the effective leader of one of two political parties, the president is inevitably a polarizing figure.</w:t>
      </w:r>
      <w:r>
        <w:t xml:space="preserve"> And </w:t>
      </w:r>
      <w:r w:rsidRPr="004F05F5">
        <w:rPr>
          <w:rStyle w:val="StyleBoldUnderline"/>
        </w:rPr>
        <w:t>Obama himself is a special case</w:t>
      </w:r>
      <w:r>
        <w:t>. Last year, a Gallup poll found a difference of 76 percentage points in how Republicans and Democrats assessed his administration. That tied the gap measured in the fourth year of George W. Bush’s term as the most polarizing on record.</w:t>
      </w:r>
    </w:p>
    <w:p w:rsidR="00952DD0" w:rsidRDefault="00952DD0" w:rsidP="00952DD0">
      <w:proofErr w:type="gramStart"/>
      <w:r>
        <w:t>polarizing</w:t>
      </w:r>
      <w:proofErr w:type="gramEnd"/>
      <w:r>
        <w:t xml:space="preserve"> presidents graph</w:t>
      </w:r>
    </w:p>
    <w:p w:rsidR="00952DD0" w:rsidRDefault="00952DD0" w:rsidP="00952DD0">
      <w:r>
        <w:t xml:space="preserve">Frances </w:t>
      </w:r>
      <w:r w:rsidRPr="002C5657">
        <w:rPr>
          <w:rStyle w:val="StyleBoldUnderline"/>
        </w:rPr>
        <w:t>Lee, a political scientist at</w:t>
      </w:r>
      <w:r w:rsidRPr="006A249E">
        <w:t xml:space="preserve"> the University of </w:t>
      </w:r>
      <w:r w:rsidRPr="002C5657">
        <w:rPr>
          <w:rStyle w:val="StyleBoldUnderline"/>
        </w:rPr>
        <w:t>Maryland, has studied the effect of presidential polarization on the U.S. Congress</w:t>
      </w:r>
      <w:r>
        <w:t xml:space="preserve">. In her book “Beyond Ideology,” </w:t>
      </w:r>
      <w:r w:rsidRPr="00643F5E">
        <w:rPr>
          <w:rStyle w:val="StyleBoldUnderline"/>
        </w:rPr>
        <w:t xml:space="preserve">she shows that when the president announces his position on an issue — </w:t>
      </w:r>
      <w:r w:rsidRPr="00643F5E">
        <w:rPr>
          <w:rStyle w:val="Emphasis"/>
        </w:rPr>
        <w:t>even an uncontroversial one</w:t>
      </w:r>
      <w:r w:rsidRPr="00643F5E">
        <w:rPr>
          <w:rStyle w:val="StyleBoldUnderline"/>
        </w:rPr>
        <w:t xml:space="preserve"> — it </w:t>
      </w:r>
      <w:r w:rsidRPr="006A249E">
        <w:rPr>
          <w:rStyle w:val="Emphasis"/>
        </w:rPr>
        <w:t>increases the likelihood of a party-line vote</w:t>
      </w:r>
      <w:r>
        <w:t>.</w:t>
      </w:r>
    </w:p>
    <w:p w:rsidR="00952DD0" w:rsidRDefault="00952DD0" w:rsidP="00952DD0">
      <w:r w:rsidRPr="00913718">
        <w:rPr>
          <w:rStyle w:val="StyleBoldUnderline"/>
        </w:rPr>
        <w:t>“Whatever people think about raw policy issues, they’re aware that presidential successes will help the president’s party and hurt the opposing party,”</w:t>
      </w:r>
      <w:r>
        <w:t xml:space="preserve"> Lee told me. “It’s not to say they’re entirely cynical, but the fact that success is useful to the president’s party is going to have an effect on how members respond.”</w:t>
      </w:r>
    </w:p>
    <w:p w:rsidR="00952DD0" w:rsidRDefault="00952DD0" w:rsidP="00952DD0">
      <w:r>
        <w:t>That effect is not, from the president’s perspective, all bad. It makes it easier for him to corral members of his own party, as Obama discovered from 2009 to 2010, when Democrats controlled the House and Senate and passed the stimulus, health-care reform, Dodd-Frank financial regulations and much more.</w:t>
      </w:r>
    </w:p>
    <w:p w:rsidR="00952DD0" w:rsidRDefault="00952DD0" w:rsidP="00952DD0">
      <w:r>
        <w:t xml:space="preserve">But </w:t>
      </w:r>
      <w:r w:rsidRPr="00450624">
        <w:rPr>
          <w:rStyle w:val="StyleBoldUnderline"/>
        </w:rPr>
        <w:t>today’s intense polarization means that most any bill associated with Obama is automatically targeted for defeat by Republicans</w:t>
      </w:r>
      <w:r>
        <w:t xml:space="preserve">. Policy compromise, as the White House has found out again and again, isn’t enough to overcome the zero-sum world of modern politics. So in </w:t>
      </w:r>
      <w:r w:rsidRPr="00AF3996">
        <w:rPr>
          <w:rStyle w:val="StyleBoldUnderline"/>
        </w:rPr>
        <w:t>Obama’s second term, in which Democrats have no real shot of recapturing control of Congress, the single biggest impediment to Obama’s legislative agenda might be … Obama — or at least the Republican reaction to Obama.</w:t>
      </w:r>
    </w:p>
    <w:p w:rsidR="00952DD0" w:rsidRPr="00434CDB" w:rsidRDefault="00952DD0" w:rsidP="00952DD0">
      <w:pPr>
        <w:rPr>
          <w:rStyle w:val="StyleBoldUnderline"/>
        </w:rPr>
      </w:pPr>
      <w:r>
        <w:lastRenderedPageBreak/>
        <w:t xml:space="preserve">Jon </w:t>
      </w:r>
      <w:proofErr w:type="spellStart"/>
      <w:r>
        <w:t>Favreau</w:t>
      </w:r>
      <w:proofErr w:type="spellEnd"/>
      <w:r>
        <w:t xml:space="preserve">, who in February stepped down as Obama’s chief speechwriter, said that dealing with the Republican Party’s reflexive opposition is a pervasive reality in the White House. “People take a very realistic approach to it,” he said. “They’re not frustrated or upset. It’s more, ‘This is just the way things are and this is how we’ll deal with it.’ </w:t>
      </w:r>
      <w:r w:rsidRPr="00434CDB">
        <w:rPr>
          <w:rStyle w:val="StyleBoldUnderline"/>
        </w:rPr>
        <w:t>The strategy always comes to ‘What gives us the best chance to get something passed?’ ”</w:t>
      </w:r>
    </w:p>
    <w:p w:rsidR="00952DD0" w:rsidRDefault="00952DD0" w:rsidP="00952DD0">
      <w:r w:rsidRPr="00434CDB">
        <w:rPr>
          <w:rStyle w:val="StyleBoldUnderline"/>
        </w:rPr>
        <w:t xml:space="preserve">That process begins with taking Congress’s temperature. “If it looks like there’s a path to something passing, then, as in immigration reform, </w:t>
      </w:r>
      <w:r w:rsidRPr="00434CDB">
        <w:rPr>
          <w:rStyle w:val="Emphasis"/>
        </w:rPr>
        <w:t>he’s got to step back</w:t>
      </w:r>
      <w:r w:rsidRPr="00434CDB">
        <w:rPr>
          <w:rStyle w:val="StyleBoldUnderline"/>
        </w:rPr>
        <w:t>,”</w:t>
      </w:r>
      <w:r>
        <w:t xml:space="preserve"> </w:t>
      </w:r>
      <w:proofErr w:type="spellStart"/>
      <w:r>
        <w:t>Favreau</w:t>
      </w:r>
      <w:proofErr w:type="spellEnd"/>
      <w:r>
        <w:t xml:space="preserve"> said. That doesn’t mean Obama has to keep mum. But he does have to keep himself out of the headlines. “All of our immigration speeches have been </w:t>
      </w:r>
      <w:proofErr w:type="gramStart"/>
      <w:r>
        <w:t>very</w:t>
      </w:r>
      <w:proofErr w:type="gramEnd"/>
      <w:r>
        <w:t xml:space="preserve"> toned down,” noted </w:t>
      </w:r>
      <w:proofErr w:type="spellStart"/>
      <w:r>
        <w:t>Favreau</w:t>
      </w:r>
      <w:proofErr w:type="spellEnd"/>
      <w:r>
        <w:t>.</w:t>
      </w:r>
    </w:p>
    <w:p w:rsidR="00952DD0" w:rsidRPr="00033777" w:rsidRDefault="00952DD0" w:rsidP="00952DD0">
      <w:pPr>
        <w:rPr>
          <w:rStyle w:val="StyleBoldUnderline"/>
        </w:rPr>
      </w:pPr>
      <w:r>
        <w:t xml:space="preserve">There is still plenty the White House wants to accomplish that has no chance of passing Congress. That’s when the speechwriting team can unleash the rhetoric — and the president. </w:t>
      </w:r>
      <w:r w:rsidRPr="00033777">
        <w:rPr>
          <w:rStyle w:val="StyleBoldUnderline"/>
        </w:rPr>
        <w:t>“When it doesn’t look like there’s a path forward, you light a fire under these guys by going to the public and making your case,”</w:t>
      </w:r>
      <w:r>
        <w:t xml:space="preserve"> </w:t>
      </w:r>
      <w:proofErr w:type="spellStart"/>
      <w:r>
        <w:t>Favreau</w:t>
      </w:r>
      <w:proofErr w:type="spellEnd"/>
      <w:r>
        <w:t xml:space="preserve"> said. </w:t>
      </w:r>
      <w:r w:rsidRPr="00033777">
        <w:rPr>
          <w:rStyle w:val="StyleBoldUnderline"/>
        </w:rPr>
        <w:t>“That hasn’t worked as much. But when you have a situation where you don’t see the votes for something passing, there’s no other option than going to the public.”</w:t>
      </w:r>
    </w:p>
    <w:p w:rsidR="00952DD0" w:rsidRDefault="00952DD0" w:rsidP="00952DD0">
      <w:r>
        <w:t>Global warming fits that category. “We don’t have time for a meeting of the Flat Earth Society,” the president railed in a recent speech. You won’t hear Obama use that kind of derisive language when he talks about immigration. A presidential put-down is generally indicative of a legislative lost cause.</w:t>
      </w:r>
    </w:p>
    <w:p w:rsidR="00952DD0" w:rsidRDefault="00952DD0" w:rsidP="00952DD0">
      <w:r>
        <w:t xml:space="preserve">Yet the background strategy hardly guarantees success. In fact, in most cases, failure is probable, which simply underscores that in a highly polarized </w:t>
      </w:r>
      <w:proofErr w:type="gramStart"/>
      <w:r>
        <w:t>era,</w:t>
      </w:r>
      <w:proofErr w:type="gramEnd"/>
      <w:r>
        <w:t xml:space="preserve"> divided government makes big, new laws unlikely.</w:t>
      </w:r>
    </w:p>
    <w:p w:rsidR="00952DD0" w:rsidRPr="00952DD0" w:rsidRDefault="00952DD0" w:rsidP="00952DD0"/>
    <w:p w:rsidR="00A94A9E" w:rsidRDefault="00A94A9E" w:rsidP="00A94A9E"/>
    <w:p w:rsidR="00A94A9E" w:rsidRDefault="00A94A9E" w:rsidP="00A94A9E"/>
    <w:p w:rsidR="00A94A9E" w:rsidRDefault="00A94A9E" w:rsidP="00A94A9E">
      <w:pPr>
        <w:pStyle w:val="Heading2"/>
      </w:pPr>
      <w:proofErr w:type="spellStart"/>
      <w:r>
        <w:lastRenderedPageBreak/>
        <w:t>Neg</w:t>
      </w:r>
      <w:proofErr w:type="spellEnd"/>
    </w:p>
    <w:p w:rsidR="00A94A9E" w:rsidRDefault="00A94A9E" w:rsidP="00A94A9E"/>
    <w:p w:rsidR="00A94A9E" w:rsidRDefault="00A94A9E" w:rsidP="00A94A9E"/>
    <w:p w:rsidR="00A94A9E" w:rsidRDefault="0025066E" w:rsidP="0025066E">
      <w:pPr>
        <w:pStyle w:val="Heading3"/>
      </w:pPr>
      <w:r>
        <w:lastRenderedPageBreak/>
        <w:t>AT: Winners-Win / Compartmentalization</w:t>
      </w:r>
    </w:p>
    <w:p w:rsidR="0025066E" w:rsidRDefault="0025066E" w:rsidP="0025066E"/>
    <w:p w:rsidR="00773667" w:rsidRDefault="00773667" w:rsidP="00FE1885">
      <w:pPr>
        <w:pStyle w:val="Heading4"/>
      </w:pPr>
      <w:r>
        <w:t xml:space="preserve">***Note --- not all of these cards answer both winners-win and compartmentalization but there was enough overlap that I included them all under this bigger header.  </w:t>
      </w:r>
    </w:p>
    <w:p w:rsidR="0087048D" w:rsidRPr="0087048D" w:rsidRDefault="0087048D" w:rsidP="0087048D"/>
    <w:p w:rsidR="006749CC" w:rsidRPr="00D771B2" w:rsidRDefault="006749CC" w:rsidP="00773667">
      <w:pPr>
        <w:pStyle w:val="Heading4"/>
      </w:pPr>
      <w:r w:rsidRPr="00D771B2">
        <w:t xml:space="preserve">Wrong political strategy --- </w:t>
      </w:r>
      <w:r>
        <w:t>commitment to cooperation</w:t>
      </w:r>
      <w:r w:rsidRPr="00D771B2">
        <w:t xml:space="preserve"> is key to securing passage</w:t>
      </w:r>
    </w:p>
    <w:p w:rsidR="006749CC" w:rsidRDefault="006749CC" w:rsidP="006749CC">
      <w:proofErr w:type="spellStart"/>
      <w:r w:rsidRPr="004B4C6C">
        <w:rPr>
          <w:rStyle w:val="StyleStyleBold12pt"/>
        </w:rPr>
        <w:t>Collinson</w:t>
      </w:r>
      <w:proofErr w:type="spellEnd"/>
      <w:r w:rsidRPr="004B4C6C">
        <w:rPr>
          <w:rStyle w:val="StyleStyleBold12pt"/>
        </w:rPr>
        <w:t xml:space="preserve">, </w:t>
      </w:r>
      <w:r>
        <w:rPr>
          <w:rStyle w:val="StyleStyleBold12pt"/>
        </w:rPr>
        <w:t>13</w:t>
      </w:r>
      <w:r>
        <w:t xml:space="preserve"> (Stephen, 3/7/2013, </w:t>
      </w:r>
      <w:proofErr w:type="spellStart"/>
      <w:r>
        <w:t>Agence</w:t>
      </w:r>
      <w:proofErr w:type="spellEnd"/>
      <w:r>
        <w:t xml:space="preserve"> France </w:t>
      </w:r>
      <w:proofErr w:type="spellStart"/>
      <w:r>
        <w:t>Presse</w:t>
      </w:r>
      <w:proofErr w:type="spellEnd"/>
      <w:r>
        <w:t>, “Obama tries new tack -- talking to Republicans,” Factiva))</w:t>
      </w:r>
    </w:p>
    <w:p w:rsidR="006749CC" w:rsidRDefault="006749CC" w:rsidP="006749CC"/>
    <w:p w:rsidR="006749CC" w:rsidRDefault="006749CC" w:rsidP="006749CC">
      <w:r>
        <w:t xml:space="preserve">President Barack </w:t>
      </w:r>
      <w:r w:rsidRPr="00D77243">
        <w:rPr>
          <w:rStyle w:val="StyleBoldUnderline"/>
        </w:rPr>
        <w:t>Obama has hit on a novel antidote to Washington's endless cycle of political crises: breaking bread with Republicans</w:t>
      </w:r>
      <w:r>
        <w:t>.</w:t>
      </w:r>
    </w:p>
    <w:p w:rsidR="006749CC" w:rsidRDefault="006749CC" w:rsidP="006749CC">
      <w:r w:rsidRPr="00C02F1B">
        <w:rPr>
          <w:rStyle w:val="StyleBoldUnderline"/>
        </w:rPr>
        <w:t>Since his re-election</w:t>
      </w:r>
      <w:r>
        <w:t xml:space="preserve"> triumph in November, </w:t>
      </w:r>
      <w:r w:rsidRPr="00C02F1B">
        <w:rPr>
          <w:rStyle w:val="StyleBoldUnderline"/>
        </w:rPr>
        <w:t>Obama has used his political capital to harangue his foes</w:t>
      </w:r>
      <w:r>
        <w:t>, holding rallies across the country at which he accused rival Republicans of obstructing legislation and serving the rich.</w:t>
      </w:r>
    </w:p>
    <w:p w:rsidR="006749CC" w:rsidRDefault="006749CC" w:rsidP="006749CC">
      <w:r>
        <w:t>His strategy worked up to a point -- securing new higher tax rates for the wealthy as he pocketed a political win in December over the fiscal cliff showdown.</w:t>
      </w:r>
    </w:p>
    <w:p w:rsidR="006749CC" w:rsidRDefault="006749CC" w:rsidP="006749CC">
      <w:r>
        <w:t>But with the glow of his re-election waning, Obama came up short in the sequester clash last week as Republicans refused to bend on raising taxes -- and $85 billion in economy-sapping austerity was set in motion.</w:t>
      </w:r>
    </w:p>
    <w:p w:rsidR="006749CC" w:rsidRDefault="006749CC" w:rsidP="006749CC">
      <w:r>
        <w:t>Two years of incessant budget melodrama between Obama and his foes on Capitol Hill have poisoned the political well but done little to tackle the debt load endangering America's future prosperity.</w:t>
      </w:r>
    </w:p>
    <w:p w:rsidR="006749CC" w:rsidRDefault="006749CC" w:rsidP="006749CC">
      <w:r>
        <w:t>Now, Obama and conservative Republicans in the House of Representatives are left staring across a seemingly unbridgeable ideological divide.</w:t>
      </w:r>
    </w:p>
    <w:p w:rsidR="006749CC" w:rsidRDefault="006749CC" w:rsidP="006749CC">
      <w:r w:rsidRPr="00056032">
        <w:rPr>
          <w:rStyle w:val="StyleBoldUnderline"/>
        </w:rPr>
        <w:t>Since Obama's ambitious second term agenda must clear a divided Congress, the onus is on the president to plot a way through Washington's dysfunction</w:t>
      </w:r>
      <w:r>
        <w:t>.</w:t>
      </w:r>
    </w:p>
    <w:p w:rsidR="006749CC" w:rsidRDefault="006749CC" w:rsidP="006749CC">
      <w:r w:rsidRPr="00EC002A">
        <w:rPr>
          <w:rStyle w:val="StyleBoldUnderline"/>
        </w:rPr>
        <w:t>So Obama</w:t>
      </w:r>
      <w:r>
        <w:t xml:space="preserve">, who disdains the superficiality of backslapping politics, </w:t>
      </w:r>
      <w:r w:rsidRPr="00EC002A">
        <w:rPr>
          <w:rStyle w:val="StyleBoldUnderline"/>
        </w:rPr>
        <w:t xml:space="preserve">has </w:t>
      </w:r>
      <w:r w:rsidRPr="00EC002A">
        <w:rPr>
          <w:rStyle w:val="Emphasis"/>
        </w:rPr>
        <w:t>embarked on a charm offensive</w:t>
      </w:r>
      <w:r>
        <w:t xml:space="preserve"> -- and on Wednesday night he bought dinner for a dozen Republican senators out of his own pocket.</w:t>
      </w:r>
    </w:p>
    <w:p w:rsidR="006749CC" w:rsidRDefault="006749CC" w:rsidP="006749CC">
      <w:r>
        <w:t xml:space="preserve">At an expensive hotel, Obama supped with </w:t>
      </w:r>
      <w:proofErr w:type="gramStart"/>
      <w:r>
        <w:t>senators</w:t>
      </w:r>
      <w:proofErr w:type="gramEnd"/>
      <w:r>
        <w:t xml:space="preserve"> John McCain, Lindsey Graham and others, vocal foes who have also expressed frustration at being stuck in the political purgatory of a Washington where nothing gets done.</w:t>
      </w:r>
    </w:p>
    <w:p w:rsidR="006749CC" w:rsidRDefault="006749CC" w:rsidP="006749CC">
      <w:r>
        <w:t>Next week, the president will make a rare foray into enemy territory on Capitol Hill to address Republicans from both the Senate and the House.</w:t>
      </w:r>
    </w:p>
    <w:p w:rsidR="006749CC" w:rsidRDefault="006749CC" w:rsidP="006749CC">
      <w:r w:rsidRPr="00331203">
        <w:rPr>
          <w:rStyle w:val="StyleBoldUnderline"/>
        </w:rPr>
        <w:t>For now, Obama appears to have dropped the "outside" game</w:t>
      </w:r>
      <w:r>
        <w:t xml:space="preserve"> of campaigning to move public opinion against Republicans, </w:t>
      </w:r>
      <w:r w:rsidRPr="00331203">
        <w:rPr>
          <w:rStyle w:val="StyleBoldUnderline"/>
        </w:rPr>
        <w:t>instead probing whether there is any space for a deal on key issues</w:t>
      </w:r>
      <w:r>
        <w:t>.</w:t>
      </w:r>
    </w:p>
    <w:p w:rsidR="006749CC" w:rsidRDefault="006749CC" w:rsidP="006749CC">
      <w:r>
        <w:t>Steven Smith, a former congressional staffer who is now a professor of political science at Washington University, St Louis, said the president had little choice but to try to change the political climate in Washington.</w:t>
      </w:r>
    </w:p>
    <w:p w:rsidR="006749CC" w:rsidRDefault="006749CC" w:rsidP="006749CC">
      <w:r>
        <w:t>"If you can't deal with the House Republicans in the current political environment -- see if you can change the political environment," he said.</w:t>
      </w:r>
    </w:p>
    <w:p w:rsidR="006749CC" w:rsidRDefault="006749CC" w:rsidP="006749CC">
      <w:r>
        <w:t xml:space="preserve">"What (Obama) is hoping is that Republicans in the Senate can start serving almost as opinion leaders for a new way of tackling these fiscal </w:t>
      </w:r>
      <w:proofErr w:type="gramStart"/>
      <w:r>
        <w:t>challenges.</w:t>
      </w:r>
      <w:proofErr w:type="gramEnd"/>
      <w:r>
        <w:t>"</w:t>
      </w:r>
    </w:p>
    <w:p w:rsidR="006749CC" w:rsidRDefault="006749CC" w:rsidP="006749CC">
      <w:r w:rsidRPr="004543E2">
        <w:rPr>
          <w:rStyle w:val="StyleBoldUnderline"/>
        </w:rPr>
        <w:lastRenderedPageBreak/>
        <w:t>Obama is courting Republican senators who may be willing to deal on issues</w:t>
      </w:r>
      <w:r>
        <w:t xml:space="preserve"> like the national debt, the deficit and growing costs threatening entitlement programs like health care for the elderly.</w:t>
      </w:r>
    </w:p>
    <w:p w:rsidR="006749CC" w:rsidRDefault="006749CC" w:rsidP="006749CC">
      <w:r>
        <w:t>"The President is interested in finding the members of the 'caucus of common sense,'" said White House spokesman Jay Carney.</w:t>
      </w:r>
    </w:p>
    <w:p w:rsidR="006749CC" w:rsidRDefault="006749CC" w:rsidP="006749CC">
      <w:r>
        <w:t>A person familiar with Obama's thinking said the White House believes there may be a window for action since -- after the sequester and fiscal cliff dramas -- Washington is finally not on the cusp of an immediate crisis.</w:t>
      </w:r>
    </w:p>
    <w:p w:rsidR="006749CC" w:rsidRDefault="006749CC" w:rsidP="006749CC">
      <w:r>
        <w:t>Obama aides also think some Senate Republicans may be ready to compromise -- a feeling bolstered by Graham's recent comment that he would swap $600 billion in new revenues in return for entitlement reform.</w:t>
      </w:r>
    </w:p>
    <w:p w:rsidR="006749CC" w:rsidRDefault="006749CC" w:rsidP="006749CC">
      <w:r>
        <w:t>It is not the first time that Obama has tried dialogue with Republicans -- he tried unsuccessfully to conclude a grand bargain with House Speaker John Boehner aimed at $4 trillion in deficit reduction during his first term.</w:t>
      </w:r>
    </w:p>
    <w:p w:rsidR="006749CC" w:rsidRDefault="006749CC" w:rsidP="006749CC">
      <w:r>
        <w:t>Obama says that offer is still on the table, but so frayed are his relations with Boehner that it seems doubtful the two of them share the necessary trust to strike a bargain.</w:t>
      </w:r>
    </w:p>
    <w:p w:rsidR="006749CC" w:rsidRDefault="006749CC" w:rsidP="006749CC">
      <w:r w:rsidRPr="00BE77A8">
        <w:rPr>
          <w:rStyle w:val="StyleBoldUnderline"/>
        </w:rPr>
        <w:t xml:space="preserve">Should he fare better with Senate Republicans, Obama hopes his new dance partners can build pressure on their brethren in the House to compromise, which might </w:t>
      </w:r>
      <w:r w:rsidRPr="00E874DD">
        <w:rPr>
          <w:rStyle w:val="Emphasis"/>
        </w:rPr>
        <w:t>also ease the way for other top initiatives, like immigration reform</w:t>
      </w:r>
      <w:r>
        <w:t>.</w:t>
      </w:r>
    </w:p>
    <w:p w:rsidR="006749CC" w:rsidRPr="003F429A" w:rsidRDefault="006749CC" w:rsidP="006749CC">
      <w:pPr>
        <w:rPr>
          <w:rStyle w:val="StyleBoldUnderline"/>
        </w:rPr>
      </w:pPr>
      <w:r w:rsidRPr="003F429A">
        <w:rPr>
          <w:rStyle w:val="StyleBoldUnderline"/>
        </w:rPr>
        <w:t xml:space="preserve">Republicans, who have long accused Obama of hectoring them, </w:t>
      </w:r>
      <w:r w:rsidRPr="003F429A">
        <w:rPr>
          <w:rStyle w:val="Emphasis"/>
        </w:rPr>
        <w:t>welcome his change of tone</w:t>
      </w:r>
      <w:r w:rsidRPr="003F429A">
        <w:rPr>
          <w:rStyle w:val="StyleBoldUnderline"/>
        </w:rPr>
        <w:t>.</w:t>
      </w:r>
    </w:p>
    <w:p w:rsidR="006749CC" w:rsidRDefault="006749CC" w:rsidP="006749CC">
      <w:r>
        <w:t>"Where this goes, I don't know," said Graham, who recently met Obama along with McCain at the White House.</w:t>
      </w:r>
    </w:p>
    <w:p w:rsidR="006749CC" w:rsidRDefault="006749CC" w:rsidP="006749CC">
      <w:r>
        <w:t>"I do believe (in) what the president has been doing lately, getting off the campaign trail (and) back into the normal way of doing business up here, of talking to each other."</w:t>
      </w:r>
    </w:p>
    <w:p w:rsidR="006749CC" w:rsidRDefault="006749CC" w:rsidP="006749CC">
      <w:r>
        <w:t>Moderate Republican Senator Susan Collins agreed.</w:t>
      </w:r>
    </w:p>
    <w:p w:rsidR="006749CC" w:rsidRDefault="006749CC" w:rsidP="006749CC">
      <w:r>
        <w:t xml:space="preserve">"The important thing is, </w:t>
      </w:r>
      <w:r w:rsidRPr="004810E2">
        <w:rPr>
          <w:rStyle w:val="StyleBoldUnderline"/>
        </w:rPr>
        <w:t>for the first time in a very long time, the president appears to be doing some outreach to both Republicans and Democrats</w:t>
      </w:r>
      <w:r>
        <w:t>, and that's long overdue," she said.</w:t>
      </w:r>
    </w:p>
    <w:p w:rsidR="006749CC" w:rsidRDefault="006749CC" w:rsidP="006749CC">
      <w:r>
        <w:t>Wednesday's dinner might have been a good start, but such is the philosophical gulf between Obama and Republicans that any deal still seems a long shot.</w:t>
      </w:r>
    </w:p>
    <w:p w:rsidR="006749CC" w:rsidRDefault="006749CC" w:rsidP="006749CC">
      <w:r>
        <w:t>And with mid-term congressional elections in 2014, the window for bipartisan comity is short.</w:t>
      </w:r>
    </w:p>
    <w:p w:rsidR="006749CC" w:rsidRPr="00A666E6" w:rsidRDefault="006749CC" w:rsidP="006749CC">
      <w:r>
        <w:t>But Wednesday night's dinner did provide an unusual spectacle in Washington these days -- political foes actually talking to one another.</w:t>
      </w:r>
    </w:p>
    <w:p w:rsidR="006749CC" w:rsidRDefault="006749CC" w:rsidP="006749CC"/>
    <w:p w:rsidR="006749CC" w:rsidRPr="00D771B2" w:rsidRDefault="006749CC" w:rsidP="00773667">
      <w:pPr>
        <w:pStyle w:val="Heading4"/>
      </w:pPr>
      <w:r w:rsidRPr="00D771B2">
        <w:t>Strategy of confrontation will backfire for Obama --- spoils cooperation necessary to pass immigration</w:t>
      </w:r>
    </w:p>
    <w:p w:rsidR="006749CC" w:rsidRDefault="006749CC" w:rsidP="006749CC">
      <w:proofErr w:type="spellStart"/>
      <w:r w:rsidRPr="007D7F35">
        <w:rPr>
          <w:rStyle w:val="StyleStyleBold12pt"/>
        </w:rPr>
        <w:t>Gergen</w:t>
      </w:r>
      <w:proofErr w:type="spellEnd"/>
      <w:r w:rsidRPr="007D7F35">
        <w:rPr>
          <w:rStyle w:val="StyleStyleBold12pt"/>
        </w:rPr>
        <w:t>, 1</w:t>
      </w:r>
      <w:r>
        <w:rPr>
          <w:rStyle w:val="StyleStyleBold12pt"/>
        </w:rPr>
        <w:t>3</w:t>
      </w:r>
      <w:r>
        <w:t xml:space="preserve"> --- professor of public service and director of the Center for Public Leadership at Harvard University's Kennedy School of Government (1/18/2013, David, CNN Wire, “Obama 2.0: Smarter, tougher -- but wiser?” Factiva))</w:t>
      </w:r>
    </w:p>
    <w:p w:rsidR="006749CC" w:rsidRDefault="006749CC" w:rsidP="006749CC"/>
    <w:p w:rsidR="006749CC" w:rsidRDefault="006749CC" w:rsidP="006749CC">
      <w:r>
        <w:t>Strikingly, Obama has also been deft in the ways he has drawn upon Vice President Joe Biden. During much of the campaign, Biden appeared to be kept under wraps. But in the transition, he has been invaluable to Obama in negotiating a deal with Senate Minority Leader Mitch McConnell on the fiscal cliff and in pulling together the gun package. Biden was also at his most eloquent at the ceremony announcing the gun measures.</w:t>
      </w:r>
    </w:p>
    <w:p w:rsidR="006749CC" w:rsidRDefault="006749CC" w:rsidP="006749CC">
      <w:r>
        <w:t xml:space="preserve">All of this has added up for Obama to one of the most effective transitions in modern times. And it is paying rich dividends: A CNN poll this past week pegged his approval rating at 55%, far above the doldrums he was in for much of the past two years. Many of his long-time supporters </w:t>
      </w:r>
      <w:r>
        <w:lastRenderedPageBreak/>
        <w:t>are rallying behind him. As the first Democrat since Franklin D. Roosevelt to score back-to-back election victories with more than 50% of the vote, Obama is in the strongest position since early in his first year.</w:t>
      </w:r>
    </w:p>
    <w:p w:rsidR="006749CC" w:rsidRDefault="006749CC" w:rsidP="006749CC">
      <w:r>
        <w:t xml:space="preserve">Smarter, </w:t>
      </w:r>
      <w:r w:rsidRPr="005361E8">
        <w:rPr>
          <w:rStyle w:val="StyleBoldUnderline"/>
        </w:rPr>
        <w:t>tougher, bolder</w:t>
      </w:r>
      <w:r w:rsidRPr="00BB2531">
        <w:t xml:space="preserve"> -- his new style is paying off politically. But in the long run, </w:t>
      </w:r>
      <w:r w:rsidRPr="005361E8">
        <w:rPr>
          <w:rStyle w:val="StyleBoldUnderline"/>
        </w:rPr>
        <w:t>will it also pay off in better governance?</w:t>
      </w:r>
      <w:r>
        <w:t xml:space="preserve"> Perhaps -- and for the country's sake, let's hope so. Yet, </w:t>
      </w:r>
      <w:r w:rsidRPr="005361E8">
        <w:rPr>
          <w:rStyle w:val="StyleBoldUnderline"/>
        </w:rPr>
        <w:t>there are ample reasons to wonder, and worry</w:t>
      </w:r>
      <w:r>
        <w:t>.</w:t>
      </w:r>
    </w:p>
    <w:p w:rsidR="006749CC" w:rsidRDefault="006749CC" w:rsidP="006749CC">
      <w:r w:rsidRPr="005E0684">
        <w:rPr>
          <w:rStyle w:val="StyleBoldUnderline"/>
        </w:rPr>
        <w:t>Ultimately, to resolve major issues like</w:t>
      </w:r>
      <w:r>
        <w:t xml:space="preserve"> deficits, </w:t>
      </w:r>
      <w:r w:rsidRPr="005E0684">
        <w:rPr>
          <w:rStyle w:val="StyleBoldUnderline"/>
        </w:rPr>
        <w:t>immigration</w:t>
      </w:r>
      <w:r>
        <w:t xml:space="preserve">, guns and energy, </w:t>
      </w:r>
      <w:r w:rsidRPr="00F241ED">
        <w:rPr>
          <w:rStyle w:val="StyleBoldUnderline"/>
        </w:rPr>
        <w:t xml:space="preserve">the president and Congress need to find ways to </w:t>
      </w:r>
      <w:r w:rsidRPr="00DA6849">
        <w:rPr>
          <w:rStyle w:val="Emphasis"/>
        </w:rPr>
        <w:t>work together</w:t>
      </w:r>
      <w:r w:rsidRPr="00F241ED">
        <w:rPr>
          <w:rStyle w:val="StyleBoldUnderline"/>
        </w:rPr>
        <w:t xml:space="preserve"> much better</w:t>
      </w:r>
      <w:r>
        <w:t xml:space="preserve"> than they did in the first term. Over the past two years, Republicans were clearly more recalcitrant than Democrats, practically declaring war on Obama, and the White House has been right to adopt a tougher approach after the elections.</w:t>
      </w:r>
    </w:p>
    <w:p w:rsidR="006749CC" w:rsidRDefault="006749CC" w:rsidP="006749CC">
      <w:r>
        <w:t xml:space="preserve">But </w:t>
      </w:r>
      <w:r w:rsidRPr="00F241ED">
        <w:rPr>
          <w:rStyle w:val="StyleBoldUnderline"/>
        </w:rPr>
        <w:t xml:space="preserve">a growing number of Republicans concluded after they had their heads handed to them in November that they had to move away from extremism toward a more center-right position, </w:t>
      </w:r>
      <w:r w:rsidRPr="00F241ED">
        <w:rPr>
          <w:rStyle w:val="Emphasis"/>
        </w:rPr>
        <w:t>more open to working out compromises with Obama</w:t>
      </w:r>
      <w:r>
        <w:t>. It's not that they suddenly wanted Obama to succeed; they didn't want their party to fail.</w:t>
      </w:r>
    </w:p>
    <w:p w:rsidR="006749CC" w:rsidRDefault="006749CC" w:rsidP="006749CC">
      <w:r>
        <w:t>House Speaker John Boehner led the way, offering the day after the election to raise taxes on the wealthy and giving up two decades of GOP orthodoxy. In a similar spirit, Rubio has been developing a mainstream plan on immigration, moving away from a ruinous GOP stance.</w:t>
      </w:r>
    </w:p>
    <w:p w:rsidR="006749CC" w:rsidRDefault="006749CC" w:rsidP="006749CC">
      <w:r>
        <w:t xml:space="preserve">One senses that the hope, small as it was, to take a brief timeout on </w:t>
      </w:r>
      <w:proofErr w:type="spellStart"/>
      <w:r>
        <w:t>hyperpartisanship</w:t>
      </w:r>
      <w:proofErr w:type="spellEnd"/>
      <w:r>
        <w:t xml:space="preserve"> in order to tackle the big issues is now slipping away.</w:t>
      </w:r>
    </w:p>
    <w:p w:rsidR="006749CC" w:rsidRDefault="006749CC" w:rsidP="006749CC">
      <w:r>
        <w:t xml:space="preserve">While a majority of Americans now approve of Obama's job performance, </w:t>
      </w:r>
      <w:r w:rsidRPr="002C2526">
        <w:rPr>
          <w:rStyle w:val="StyleBoldUnderline"/>
        </w:rPr>
        <w:t>conservatives increasingly believe that in his new toughness, he is</w:t>
      </w:r>
      <w:r w:rsidRPr="0073733B">
        <w:t xml:space="preserve"> going overboard, </w:t>
      </w:r>
      <w:r w:rsidRPr="002C2526">
        <w:rPr>
          <w:rStyle w:val="Emphasis"/>
        </w:rPr>
        <w:t>trying to run over them</w:t>
      </w:r>
      <w:r w:rsidRPr="002C2526">
        <w:rPr>
          <w:rStyle w:val="StyleBoldUnderline"/>
        </w:rPr>
        <w:t>.</w:t>
      </w:r>
      <w:r>
        <w:t xml:space="preserve"> </w:t>
      </w:r>
      <w:r w:rsidRPr="007F4D66">
        <w:rPr>
          <w:rStyle w:val="StyleBoldUnderline"/>
        </w:rPr>
        <w:t>They don't see a president who wants to roll up his sleeves and negotiate</w:t>
      </w:r>
      <w:r>
        <w:t>; they see a president who wants to barnstorm the country to beat them up. News that Obama is converting his campaign apparatus into a nonprofit to support his second term will only deepen that sense. And it frustrates them that he is winning: At their retreat, House Republicans learned that their disapproval has risen to 64%.</w:t>
      </w:r>
    </w:p>
    <w:p w:rsidR="006749CC" w:rsidRPr="00412EEC" w:rsidRDefault="006749CC" w:rsidP="006749CC">
      <w:pPr>
        <w:rPr>
          <w:rStyle w:val="StyleBoldUnderline"/>
        </w:rPr>
      </w:pPr>
      <w:r w:rsidRPr="00412EEC">
        <w:rPr>
          <w:rStyle w:val="StyleBoldUnderline"/>
        </w:rPr>
        <w:t xml:space="preserve">Conceivably, Obama's tactics could pressure Republicans into capitulation on several fronts. </w:t>
      </w:r>
      <w:r w:rsidRPr="009B4C81">
        <w:rPr>
          <w:rStyle w:val="Emphasis"/>
        </w:rPr>
        <w:t>More likely, they will be spoiling for more fights</w:t>
      </w:r>
      <w:r w:rsidRPr="00412EEC">
        <w:rPr>
          <w:rStyle w:val="StyleBoldUnderline"/>
        </w:rPr>
        <w:t>. Chances for a "grand bargain" appear to be hanging by a thread.</w:t>
      </w:r>
    </w:p>
    <w:p w:rsidR="0025066E" w:rsidRDefault="0025066E" w:rsidP="0025066E"/>
    <w:p w:rsidR="006168AF" w:rsidRDefault="006168AF" w:rsidP="0025066E"/>
    <w:p w:rsidR="006168AF" w:rsidRPr="00E813E3" w:rsidRDefault="006168AF" w:rsidP="00C53CD6">
      <w:pPr>
        <w:pStyle w:val="Heading4"/>
      </w:pPr>
      <w:r w:rsidRPr="00C53CD6">
        <w:rPr>
          <w:u w:val="single"/>
        </w:rPr>
        <w:t xml:space="preserve">Focus and </w:t>
      </w:r>
      <w:r w:rsidRPr="00A15FE2">
        <w:rPr>
          <w:u w:val="single"/>
        </w:rPr>
        <w:t>prioritization matter</w:t>
      </w:r>
      <w:r w:rsidRPr="00E813E3">
        <w:t xml:space="preserve"> even if political capital doesn’t exist --- plan can still tradeoff with other priorities</w:t>
      </w:r>
    </w:p>
    <w:p w:rsidR="006168AF" w:rsidRDefault="006168AF" w:rsidP="006168AF">
      <w:r w:rsidRPr="006961F6">
        <w:rPr>
          <w:rStyle w:val="StyleStyleBold12pt"/>
        </w:rPr>
        <w:t xml:space="preserve">Hirsh, </w:t>
      </w:r>
      <w:r>
        <w:rPr>
          <w:rStyle w:val="StyleStyleBold12pt"/>
        </w:rPr>
        <w:t>13</w:t>
      </w:r>
      <w:r>
        <w:t xml:space="preserve"> --- Chief correspondent (2/7/2013, Michael, “There’s No Such Thing as Political Capital; The idea of political capital—or mandates, or momentum—is so poorly defined that presidents and pundits often get it wrong,” </w:t>
      </w:r>
      <w:hyperlink r:id="rId18" w:history="1">
        <w:r w:rsidRPr="00F177C6">
          <w:rPr>
            <w:rStyle w:val="Hyperlink"/>
          </w:rPr>
          <w:t>http://www.nationaljournal.com/magazine/there-s-no-such-thing-as-political-capital-20130207)</w:t>
        </w:r>
      </w:hyperlink>
      <w:r>
        <w:t>)</w:t>
      </w:r>
    </w:p>
    <w:p w:rsidR="006168AF" w:rsidRDefault="006168AF" w:rsidP="006168AF"/>
    <w:p w:rsidR="006168AF" w:rsidRDefault="006168AF" w:rsidP="006168AF">
      <w:r>
        <w:t>THE REAL LIMITS ON POWER</w:t>
      </w:r>
    </w:p>
    <w:p w:rsidR="006168AF" w:rsidRDefault="006168AF" w:rsidP="006168AF">
      <w:r w:rsidRPr="005E50A4">
        <w:rPr>
          <w:rStyle w:val="Emphasis"/>
        </w:rPr>
        <w:t>Presidents are limited in what they can</w:t>
      </w:r>
      <w:r w:rsidRPr="00930402">
        <w:rPr>
          <w:rStyle w:val="StyleBoldUnderline"/>
        </w:rPr>
        <w:t xml:space="preserve"> do by time and attention span</w:t>
      </w:r>
      <w:r>
        <w:t xml:space="preserve">, of course, </w:t>
      </w:r>
      <w:r w:rsidRPr="00930402">
        <w:rPr>
          <w:rStyle w:val="StyleBoldUnderline"/>
        </w:rPr>
        <w:t>just as much as they are by electoral balances in the House and Senate. But this, too, has nothing to do with political capital</w:t>
      </w:r>
      <w:r>
        <w:t xml:space="preserve">. </w:t>
      </w:r>
      <w:r w:rsidRPr="004444E8">
        <w:rPr>
          <w:rStyle w:val="StyleBoldUnderline"/>
        </w:rPr>
        <w:t>Another well-worn meme of recent years was that Obama used up too much political capital passing the health care</w:t>
      </w:r>
      <w:r>
        <w:t xml:space="preserve"> law in his first term. But </w:t>
      </w:r>
      <w:r w:rsidRPr="004444E8">
        <w:rPr>
          <w:rStyle w:val="StyleBoldUnderline"/>
        </w:rPr>
        <w:t>the real problem was that the plan was unpopular</w:t>
      </w:r>
      <w: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w:t>
      </w:r>
      <w:r>
        <w:lastRenderedPageBreak/>
        <w:t>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w:t>
      </w:r>
    </w:p>
    <w:p w:rsidR="006168AF" w:rsidRDefault="006168AF" w:rsidP="006168AF">
      <w:r>
        <w:t xml:space="preserve">Unlike Bush, </w:t>
      </w:r>
      <w:r w:rsidRPr="004444E8">
        <w:rPr>
          <w:rStyle w:val="StyleBoldUnderline"/>
        </w:rPr>
        <w:t xml:space="preserve">Obama did ultimately get his idea passed. But the bigger political problem with health care reform was that it </w:t>
      </w:r>
      <w:r w:rsidRPr="005E50A4">
        <w:rPr>
          <w:rStyle w:val="Emphasis"/>
        </w:rPr>
        <w:t>distracted the government’s attention from other issues</w:t>
      </w:r>
      <w:r w:rsidRPr="004444E8">
        <w:rPr>
          <w:rStyle w:val="StyleBoldUnderline"/>
        </w:rPr>
        <w:t xml:space="preserve"> that people cared about more urgently</w:t>
      </w:r>
      <w:r>
        <w:t xml:space="preserve">,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531FEE">
        <w:rPr>
          <w:rStyle w:val="StyleBoldUnderline"/>
        </w:rPr>
        <w:t xml:space="preserve">Health care was </w:t>
      </w:r>
      <w:r w:rsidRPr="00A27B51">
        <w:rPr>
          <w:rStyle w:val="Emphasis"/>
        </w:rPr>
        <w:t>sucking all the oxygen out of the room</w:t>
      </w:r>
      <w:r w:rsidRPr="00531FEE">
        <w:rPr>
          <w:rStyle w:val="StyleBoldUnderline"/>
        </w:rPr>
        <w:t>, the aides said</w:t>
      </w:r>
      <w:r>
        <w:t>.</w:t>
      </w:r>
    </w:p>
    <w:p w:rsidR="006168AF" w:rsidRDefault="006168AF" w:rsidP="006168AF"/>
    <w:p w:rsidR="006168AF" w:rsidRPr="00E813E3" w:rsidRDefault="006168AF" w:rsidP="00757F7E">
      <w:pPr>
        <w:pStyle w:val="Heading4"/>
      </w:pPr>
      <w:r w:rsidRPr="00757F7E">
        <w:rPr>
          <w:u w:val="single"/>
        </w:rPr>
        <w:t xml:space="preserve">Issue selection is </w:t>
      </w:r>
      <w:proofErr w:type="gramStart"/>
      <w:r w:rsidRPr="00757F7E">
        <w:rPr>
          <w:u w:val="single"/>
        </w:rPr>
        <w:t>key</w:t>
      </w:r>
      <w:proofErr w:type="gramEnd"/>
      <w:r w:rsidRPr="00E813E3">
        <w:t xml:space="preserve"> --- he can only get momentum if he starts with an issue like immigration where the public mood is changing.  Overreaching with an unpopular issue empirically triggers backlash. </w:t>
      </w:r>
    </w:p>
    <w:p w:rsidR="006168AF" w:rsidRDefault="006168AF" w:rsidP="006168AF">
      <w:r w:rsidRPr="006961F6">
        <w:rPr>
          <w:rStyle w:val="StyleStyleBold12pt"/>
        </w:rPr>
        <w:t xml:space="preserve">Hirsh, </w:t>
      </w:r>
      <w:r>
        <w:rPr>
          <w:rStyle w:val="StyleStyleBold12pt"/>
        </w:rPr>
        <w:t>13</w:t>
      </w:r>
      <w:r>
        <w:t xml:space="preserve"> --- Chief correspondent (2/7/2013, Michael, “There’s No Such Thing as Political Capital; The idea of political capital—or mandates, or momentum—is so poorly defined that presidents and pundits often get it wrong,” </w:t>
      </w:r>
      <w:hyperlink r:id="rId19" w:history="1">
        <w:r w:rsidRPr="00F177C6">
          <w:rPr>
            <w:rStyle w:val="Hyperlink"/>
          </w:rPr>
          <w:t>http://www.nationaljournal.com/magazine/there-s-no-such-thing-as-political-capital-20130207)</w:t>
        </w:r>
      </w:hyperlink>
      <w:r>
        <w:t>)</w:t>
      </w:r>
    </w:p>
    <w:p w:rsidR="006168AF" w:rsidRDefault="006168AF" w:rsidP="006168AF"/>
    <w:p w:rsidR="006168AF" w:rsidRDefault="006168AF" w:rsidP="006168AF">
      <w:r>
        <w:t xml:space="preserve">Consider, as another example, the storied political career of President Franklin Roosevelt. </w:t>
      </w:r>
      <w:r w:rsidRPr="00EC767E">
        <w:rPr>
          <w:rStyle w:val="StyleBoldUnderline"/>
        </w:rPr>
        <w:t>Because the mood was ripe for dramatic change in the depths of the Great Depression, FDR was able to push an astonishing array of New Deal programs through a largely compliant Congress</w:t>
      </w:r>
      <w:r>
        <w:t xml:space="preserve">, assuming what some described as near-dictatorial powers. </w:t>
      </w:r>
      <w:r w:rsidRPr="007B6D18">
        <w:rPr>
          <w:rStyle w:val="StyleBoldUnderline"/>
        </w:rPr>
        <w:t>But in his second term, full of confidence</w:t>
      </w:r>
      <w:r>
        <w:t xml:space="preserve"> because of a landslide victory in 1936 that brought in unprecedented Democratic majorities in the House and Senate, </w:t>
      </w:r>
      <w:r w:rsidRPr="007B6D18">
        <w:rPr>
          <w:rStyle w:val="StyleBoldUnderline"/>
        </w:rPr>
        <w:t xml:space="preserve">Roosevelt </w:t>
      </w:r>
      <w:r w:rsidRPr="008143F8">
        <w:rPr>
          <w:rStyle w:val="Emphasis"/>
        </w:rPr>
        <w:t>overreached</w:t>
      </w:r>
      <w:r w:rsidRPr="007B6D18">
        <w:rPr>
          <w:rStyle w:val="StyleBoldUnderline"/>
        </w:rPr>
        <w:t xml:space="preserve"> with his infamous Court-packing proposal. </w:t>
      </w:r>
      <w:r w:rsidRPr="00C30011">
        <w:rPr>
          <w:rStyle w:val="Emphasis"/>
        </w:rPr>
        <w:t>All of a sudden, the political capital that experts thought was limitless disappeared</w:t>
      </w:r>
      <w:r>
        <w:t xml:space="preserve">.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w:t>
      </w:r>
      <w:r w:rsidRPr="001410A4">
        <w:rPr>
          <w:rStyle w:val="StyleBoldUnderline"/>
        </w:rPr>
        <w:t xml:space="preserve">Roosevelt had loads of popularity and momentum in 1937. He seemed to have a bank vault full of political capital. But, once again, </w:t>
      </w:r>
      <w:r w:rsidRPr="00206EF7">
        <w:rPr>
          <w:rStyle w:val="Emphasis"/>
        </w:rPr>
        <w:t>a president simply chose to take on the wrong issue at the wrong time</w:t>
      </w:r>
      <w:r>
        <w:t>; this time, instead of most of the political interests in the country aligning his way, they opposed him. Roosevelt didn’t fully recover until World War II, despite two more election victories.</w:t>
      </w:r>
    </w:p>
    <w:p w:rsidR="006168AF" w:rsidRDefault="006168AF" w:rsidP="006168AF">
      <w:r w:rsidRPr="00FD62E9">
        <w:rPr>
          <w:rStyle w:val="StyleBoldUnderline"/>
        </w:rPr>
        <w:t>In terms of Obama’s second-term agenda</w:t>
      </w:r>
      <w:r>
        <w:t xml:space="preserve">, what all these shifting tides of momentum and political calculation mean is this: Anything goes. Obama has no more elections to win, and he needs to worry only about the support he will have in the House and Senate after 2014. But </w:t>
      </w:r>
      <w:r w:rsidRPr="001410A4">
        <w:rPr>
          <w:rStyle w:val="Emphasis"/>
        </w:rPr>
        <w:t>if he picks issues that the country’s mood will support</w:t>
      </w:r>
      <w:r>
        <w:t>—</w:t>
      </w:r>
      <w:r w:rsidRPr="00FD62E9">
        <w:rPr>
          <w:rStyle w:val="StyleBoldUnderline"/>
        </w:rPr>
        <w:t>such as</w:t>
      </w:r>
      <w:r>
        <w:t xml:space="preserve">, perhaps, </w:t>
      </w:r>
      <w:r w:rsidRPr="00FD62E9">
        <w:rPr>
          <w:rStyle w:val="StyleBoldUnderline"/>
        </w:rPr>
        <w:t xml:space="preserve">immigration </w:t>
      </w:r>
      <w:r w:rsidRPr="004B38C0">
        <w:rPr>
          <w:rStyle w:val="StyleBoldUnderline"/>
        </w:rPr>
        <w:t>reform and gun control</w:t>
      </w:r>
      <w:r>
        <w:t>—</w:t>
      </w:r>
      <w:r w:rsidRPr="00FD62E9">
        <w:rPr>
          <w:rStyle w:val="StyleBoldUnderline"/>
        </w:rPr>
        <w:t>there is no reason to think he can’t win far more victories than any of the careful calculators of political capital now believe is possible, including battles over tax reform and deficit reduction.</w:t>
      </w:r>
    </w:p>
    <w:p w:rsidR="006168AF" w:rsidRPr="00856922" w:rsidRDefault="006168AF" w:rsidP="006168AF">
      <w:pPr>
        <w:rPr>
          <w:rStyle w:val="StyleBoldUnderline"/>
        </w:rPr>
      </w:pPr>
      <w:r>
        <w:t xml:space="preserve">Amid today’s atmosphere of Republican self-doubt, a new, more mature Obama seems to be emerging, one who has his agenda clearly in mind and will ride the mood of the country more </w:t>
      </w:r>
      <w:r>
        <w:lastRenderedPageBreak/>
        <w:t xml:space="preserve">adroitly. </w:t>
      </w:r>
      <w:r w:rsidRPr="00117921">
        <w:t>If he can get some early wins—as he already has, apparently, on the fiscal cliff and the upper-income tax increase—that will create momentum, and one win may well lead to others. “Winning wins.”</w:t>
      </w:r>
    </w:p>
    <w:p w:rsidR="006168AF" w:rsidRDefault="006168AF" w:rsidP="006168AF"/>
    <w:p w:rsidR="005E69A6" w:rsidRPr="00DD43C6" w:rsidRDefault="005E69A6" w:rsidP="005E69A6">
      <w:pPr>
        <w:pStyle w:val="Heading4"/>
      </w:pPr>
      <w:r w:rsidRPr="00DD43C6">
        <w:t>Presidents perceive their capital as finite – our theory is true in practice</w:t>
      </w:r>
    </w:p>
    <w:p w:rsidR="005E69A6" w:rsidRPr="00CF1FA2" w:rsidRDefault="005E69A6" w:rsidP="005E69A6">
      <w:pPr>
        <w:rPr>
          <w:sz w:val="14"/>
        </w:rPr>
      </w:pPr>
      <w:r w:rsidRPr="00401B07">
        <w:rPr>
          <w:rStyle w:val="StyleStyleBold12pt"/>
        </w:rPr>
        <w:t xml:space="preserve">Marshall &amp; </w:t>
      </w:r>
      <w:proofErr w:type="spellStart"/>
      <w:r w:rsidRPr="00401B07">
        <w:rPr>
          <w:rStyle w:val="StyleStyleBold12pt"/>
        </w:rPr>
        <w:t>Prins</w:t>
      </w:r>
      <w:proofErr w:type="spellEnd"/>
      <w:r w:rsidRPr="00401B07">
        <w:rPr>
          <w:rStyle w:val="StyleStyleBold12pt"/>
        </w:rPr>
        <w:t xml:space="preserve">, </w:t>
      </w:r>
      <w:proofErr w:type="spellStart"/>
      <w:r w:rsidRPr="00401B07">
        <w:rPr>
          <w:rStyle w:val="StyleStyleBold12pt"/>
        </w:rPr>
        <w:t>Poli</w:t>
      </w:r>
      <w:proofErr w:type="spellEnd"/>
      <w:r w:rsidRPr="00401B07">
        <w:rPr>
          <w:rStyle w:val="StyleStyleBold12pt"/>
        </w:rPr>
        <w:t xml:space="preserve"> </w:t>
      </w:r>
      <w:proofErr w:type="spellStart"/>
      <w:r w:rsidRPr="00401B07">
        <w:rPr>
          <w:rStyle w:val="StyleStyleBold12pt"/>
        </w:rPr>
        <w:t>Sci</w:t>
      </w:r>
      <w:proofErr w:type="spellEnd"/>
      <w:r w:rsidRPr="00401B07">
        <w:rPr>
          <w:rStyle w:val="StyleStyleBold12pt"/>
        </w:rPr>
        <w:t xml:space="preserve"> Profs, 11</w:t>
      </w:r>
      <w:r w:rsidRPr="00CF1FA2">
        <w:rPr>
          <w:sz w:val="14"/>
        </w:rPr>
        <w:t xml:space="preserve"> (September 2011, Bryan W. Marshall --- associate professor of political science at Miami University, Brandon C. </w:t>
      </w:r>
      <w:proofErr w:type="spellStart"/>
      <w:r w:rsidRPr="00CF1FA2">
        <w:rPr>
          <w:sz w:val="14"/>
        </w:rPr>
        <w:t>Prins</w:t>
      </w:r>
      <w:proofErr w:type="spellEnd"/>
      <w:r w:rsidRPr="00CF1FA2">
        <w:rPr>
          <w:sz w:val="14"/>
        </w:rPr>
        <w:t xml:space="preserve"> --- associate professor of political science at the University of Tennessee, Knoxville, Presidential Studies Quarterly, “Power or Posturing? Policy Availability and Congressional Influence on U.S. Presidential Decisions to Use Force”) </w:t>
      </w:r>
    </w:p>
    <w:p w:rsidR="005E69A6" w:rsidRPr="00CF1FA2" w:rsidRDefault="005E69A6" w:rsidP="005E69A6">
      <w:pPr>
        <w:rPr>
          <w:sz w:val="14"/>
        </w:rPr>
      </w:pPr>
    </w:p>
    <w:p w:rsidR="005E69A6" w:rsidRPr="00384A9C" w:rsidRDefault="005E69A6" w:rsidP="005E69A6">
      <w:pPr>
        <w:rPr>
          <w:u w:val="single"/>
        </w:rPr>
      </w:pPr>
      <w:r w:rsidRPr="00CF1FA2">
        <w:rPr>
          <w:sz w:val="14"/>
        </w:rPr>
        <w:t xml:space="preserve">We argue that the more important effect of Congress occurs because </w:t>
      </w:r>
      <w:r w:rsidRPr="00EA131D">
        <w:rPr>
          <w:u w:val="single"/>
        </w:rPr>
        <w:t>presidents anticipate how the use of force may affect the larger congressional environment</w:t>
      </w:r>
      <w:r w:rsidRPr="00CF1FA2">
        <w:rPr>
          <w:sz w:val="14"/>
        </w:rPr>
        <w:t xml:space="preserve"> in which they inevitably have to operate (</w:t>
      </w:r>
      <w:proofErr w:type="spellStart"/>
      <w:r w:rsidRPr="00CF1FA2">
        <w:rPr>
          <w:sz w:val="14"/>
        </w:rPr>
        <w:t>Brulé</w:t>
      </w:r>
      <w:proofErr w:type="spellEnd"/>
      <w:r w:rsidRPr="00CF1FA2">
        <w:rPr>
          <w:sz w:val="14"/>
        </w:rPr>
        <w:t xml:space="preserve">, Marshall, and </w:t>
      </w:r>
      <w:proofErr w:type="spellStart"/>
      <w:r w:rsidRPr="00CF1FA2">
        <w:rPr>
          <w:sz w:val="14"/>
        </w:rPr>
        <w:t>Prins</w:t>
      </w:r>
      <w:proofErr w:type="spellEnd"/>
      <w:r w:rsidRPr="00CF1FA2">
        <w:rPr>
          <w:sz w:val="14"/>
        </w:rPr>
        <w:t xml:space="preserve"> 2010). It may be true that presidents consider the chances that Congress will react to a specific use of force with countervailing tools, but even more importantly they anticipate the likelihood that a foreign conflict may damage (or advantage) their political fortunes elsewhere—in essence, the presidential calculus to use force factors in how such actions might shape their ability to achieve legislative priorities. To be clear, </w:t>
      </w:r>
      <w:r w:rsidRPr="00C50132">
        <w:rPr>
          <w:sz w:val="24"/>
          <w:szCs w:val="24"/>
          <w:u w:val="single"/>
        </w:rPr>
        <w:t>presidents can and do choose to use force and press for legislative initiatives in Congress.</w:t>
      </w:r>
      <w:r w:rsidRPr="00CF1FA2">
        <w:rPr>
          <w:sz w:val="14"/>
        </w:rPr>
        <w:t xml:space="preserve"> Taking unilateral actions in foreign policy does not preclude the president from working the legislative process on Capitol Hill. However</w:t>
      </w:r>
      <w:r w:rsidRPr="00D64BA2">
        <w:t xml:space="preserve">, </w:t>
      </w:r>
      <w:r w:rsidRPr="00D64BA2">
        <w:rPr>
          <w:rStyle w:val="Emphasis"/>
        </w:rPr>
        <w:t>political capital is finite</w:t>
      </w:r>
      <w:r w:rsidRPr="00C50132">
        <w:rPr>
          <w:sz w:val="24"/>
          <w:szCs w:val="24"/>
          <w:u w:val="single"/>
        </w:rPr>
        <w:t xml:space="preserve"> so spending resources in one area lessens what the president can bring to bear in other areas. That is, presidents consider the congressional environment in their decision to use force because their success at promoting policy change in either foreign or domestic affairs is </w:t>
      </w:r>
      <w:r w:rsidRPr="00D64BA2">
        <w:rPr>
          <w:rStyle w:val="Emphasis"/>
        </w:rPr>
        <w:t>largely determined by their relationship with Congress</w:t>
      </w:r>
      <w:r w:rsidRPr="00C50132">
        <w:rPr>
          <w:sz w:val="24"/>
          <w:szCs w:val="24"/>
          <w:u w:val="single"/>
        </w:rPr>
        <w:t>.</w:t>
      </w:r>
      <w:r w:rsidRPr="00CF1FA2">
        <w:rPr>
          <w:sz w:val="14"/>
        </w:rPr>
        <w:t xml:space="preserve"> Presidents do not make such decisions devoid of calculations regarding congressional preferences and behavior or how such decisions may influence their ability to achieve legislative objectives. This is true in large part because presidential behavior is motivated by multiple goals that are intimately tied to Congress. </w:t>
      </w:r>
      <w:r w:rsidRPr="00BD779D">
        <w:rPr>
          <w:u w:val="single"/>
        </w:rPr>
        <w:t>Presidents place a premium on passing legislative initiatives</w:t>
      </w:r>
      <w:r w:rsidRPr="00CF1FA2">
        <w:rPr>
          <w:sz w:val="14"/>
        </w:rPr>
        <w:t>. The passage of policy is integral to their goals of reelection and enhancing their place in history (Canes-</w:t>
      </w:r>
      <w:proofErr w:type="spellStart"/>
      <w:r w:rsidRPr="00CF1FA2">
        <w:rPr>
          <w:sz w:val="14"/>
        </w:rPr>
        <w:t>Wrone</w:t>
      </w:r>
      <w:proofErr w:type="spellEnd"/>
      <w:r w:rsidRPr="00CF1FA2">
        <w:rPr>
          <w:sz w:val="14"/>
        </w:rPr>
        <w:t xml:space="preserve"> 2001; Moe 1985). </w:t>
      </w:r>
      <w:r w:rsidRPr="00384A9C">
        <w:rPr>
          <w:u w:val="single"/>
        </w:rPr>
        <w:t>Therefore, presidents seek to build and protect their relationship with Congress.</w:t>
      </w:r>
    </w:p>
    <w:p w:rsidR="005E69A6" w:rsidRDefault="005E69A6" w:rsidP="005E69A6"/>
    <w:p w:rsidR="005E69A6" w:rsidRDefault="005E69A6" w:rsidP="006168AF"/>
    <w:p w:rsidR="005E69A6" w:rsidRPr="00DD7DF5" w:rsidRDefault="005E69A6" w:rsidP="005E69A6">
      <w:pPr>
        <w:pStyle w:val="Heading4"/>
      </w:pPr>
      <w:r w:rsidRPr="00DD7DF5">
        <w:t>Insiders believe political capital is true --- should be treated as such</w:t>
      </w:r>
    </w:p>
    <w:p w:rsidR="005E69A6" w:rsidRDefault="005E69A6" w:rsidP="005E69A6">
      <w:proofErr w:type="spellStart"/>
      <w:r w:rsidRPr="00426FE0">
        <w:rPr>
          <w:rStyle w:val="StyleStyleBold12pt"/>
        </w:rPr>
        <w:t>Schier</w:t>
      </w:r>
      <w:proofErr w:type="spellEnd"/>
      <w:r w:rsidRPr="00426FE0">
        <w:rPr>
          <w:rStyle w:val="StyleStyleBold12pt"/>
        </w:rPr>
        <w:t>, 11</w:t>
      </w:r>
      <w:r>
        <w:t xml:space="preserve"> --- Professor of Political Science at Carleton College (December 2011, Steven E., Presidential Studies Quarterly, “The Contemporary Presidency: The Presidential Authority Problem and the Political Power Trap,” vol. 41, no. 4, Wiley Online Library)</w:t>
      </w:r>
    </w:p>
    <w:p w:rsidR="005E69A6" w:rsidRDefault="005E69A6" w:rsidP="005E69A6"/>
    <w:p w:rsidR="005E69A6" w:rsidRDefault="005E69A6" w:rsidP="005E69A6">
      <w:r>
        <w:t xml:space="preserve">The concept of political capital captures many of the aspects of a president's political authority. Paul </w:t>
      </w:r>
      <w:r w:rsidRPr="006E0A43">
        <w:rPr>
          <w:rStyle w:val="StyleBoldUnderline"/>
        </w:rPr>
        <w:t>Light defines several components of political capital: party support of the president in Congress, public approval of the president's conduct of his job, the president's electoral margin, and patronage appointments</w:t>
      </w:r>
      <w:r>
        <w:t xml:space="preserve"> (Light 1999, 15). </w:t>
      </w:r>
      <w:r w:rsidRPr="006E0A43">
        <w:rPr>
          <w:rStyle w:val="StyleBoldUnderline"/>
        </w:rPr>
        <w:t>Light derived this list from the observations of 126 White House staff members he interviewed</w:t>
      </w:r>
      <w:r>
        <w:t xml:space="preserve"> (1999, 14). His indicators have two central uses. First, </w:t>
      </w:r>
      <w:r w:rsidRPr="006E0A43">
        <w:rPr>
          <w:rStyle w:val="StyleBoldUnderline"/>
        </w:rPr>
        <w:t xml:space="preserve">Light's research reveals that they are </w:t>
      </w:r>
      <w:r w:rsidRPr="006E0A43">
        <w:rPr>
          <w:rStyle w:val="Emphasis"/>
        </w:rPr>
        <w:t>central to the “players' perspective” in Washington</w:t>
      </w:r>
      <w:r w:rsidRPr="006E0A43">
        <w:rPr>
          <w:rStyle w:val="StyleBoldUnderline"/>
        </w:rPr>
        <w:t>.</w:t>
      </w:r>
      <w:r>
        <w:t xml:space="preserve"> That is, </w:t>
      </w:r>
      <w:r w:rsidRPr="006E0A43">
        <w:rPr>
          <w:rStyle w:val="Emphasis"/>
        </w:rPr>
        <w:t>those “in the game”</w:t>
      </w:r>
      <w:r w:rsidRPr="006E0A43">
        <w:rPr>
          <w:rStyle w:val="StyleBoldUnderline"/>
        </w:rPr>
        <w:t xml:space="preserve"> view these items as crucial for presidential effectiveness</w:t>
      </w:r>
      <w:r>
        <w:t xml:space="preserve">. Second, they relate to many central aspects of political authority as defined by </w:t>
      </w:r>
      <w:proofErr w:type="spellStart"/>
      <w:r>
        <w:t>Skowronek</w:t>
      </w:r>
      <w:proofErr w:type="spellEnd"/>
      <w:r>
        <w:t xml:space="preserve">. So </w:t>
      </w:r>
      <w:r w:rsidRPr="006E0A43">
        <w:rPr>
          <w:rStyle w:val="StyleBoldUnderline"/>
        </w:rPr>
        <w:t>on both theoretical and practical levels, the components of political capital are central to the fate of presidencies</w:t>
      </w:r>
      <w:r>
        <w:t xml:space="preserve">. The data here will reveal that </w:t>
      </w:r>
      <w:r w:rsidRPr="00F55D1F">
        <w:rPr>
          <w:rStyle w:val="StyleBoldUnderline"/>
        </w:rPr>
        <w:t xml:space="preserve">presidents over the last 70 years have suffered from a trend of declining levels of political capital, a trend that is at the </w:t>
      </w:r>
      <w:r w:rsidRPr="00F55D1F">
        <w:rPr>
          <w:rStyle w:val="Emphasis"/>
        </w:rPr>
        <w:t>heart of their political authority problem</w:t>
      </w:r>
      <w:r>
        <w:t>.</w:t>
      </w:r>
    </w:p>
    <w:p w:rsidR="005E69A6" w:rsidRDefault="005E69A6" w:rsidP="005E69A6">
      <w:r>
        <w:t xml:space="preserve">Many scholars have examined particular aspects of presidential political capital, from congressional support (for example, Bond and Fleisher 1992, 2000; Mayhew 2005; Peterson 1993) to job approval (Brace and Hinckley 1991; </w:t>
      </w:r>
      <w:proofErr w:type="spellStart"/>
      <w:r>
        <w:t>Kernell</w:t>
      </w:r>
      <w:proofErr w:type="spellEnd"/>
      <w:r>
        <w:t xml:space="preserve"> 1978; Nicholson Segura and Woods </w:t>
      </w:r>
      <w:r>
        <w:lastRenderedPageBreak/>
        <w:t>2002). From these, we know that presidential job approval is influenced by economic performance, tends to drop over time, and that divided government can boost job approval. Also, job approval and control of Congress by fellow partisans boosts presidential success in floor votes but does not produce more important legislation than does periods of divided government. These “micro” findings, however, comport with a “macro trend” of declining presidential political capital over time. This analysis explores that macro trend and relates it to previous micro findings.</w:t>
      </w:r>
    </w:p>
    <w:p w:rsidR="005E69A6" w:rsidRDefault="005E69A6" w:rsidP="005E69A6"/>
    <w:p w:rsidR="005E69A6" w:rsidRPr="00DD7DF5" w:rsidRDefault="005E69A6" w:rsidP="005E69A6">
      <w:pPr>
        <w:pStyle w:val="Heading4"/>
      </w:pPr>
      <w:r w:rsidRPr="00DD7DF5">
        <w:t>Losing capital hurts presidential influence</w:t>
      </w:r>
    </w:p>
    <w:p w:rsidR="005E69A6" w:rsidRDefault="005E69A6" w:rsidP="005E69A6">
      <w:pPr>
        <w:rPr>
          <w:sz w:val="14"/>
        </w:rPr>
      </w:pPr>
      <w:r w:rsidRPr="007B44D8">
        <w:rPr>
          <w:rStyle w:val="StyleStyleBold12pt"/>
        </w:rPr>
        <w:t>Beckmann &amp; Kumar, 11</w:t>
      </w:r>
      <w:r w:rsidRPr="00CF1FA2">
        <w:rPr>
          <w:sz w:val="14"/>
        </w:rPr>
        <w:t xml:space="preserve"> --- Department of </w:t>
      </w:r>
      <w:proofErr w:type="spellStart"/>
      <w:r w:rsidRPr="00CF1FA2">
        <w:rPr>
          <w:sz w:val="14"/>
        </w:rPr>
        <w:t>Poli</w:t>
      </w:r>
      <w:proofErr w:type="spellEnd"/>
      <w:r w:rsidRPr="00CF1FA2">
        <w:rPr>
          <w:sz w:val="14"/>
        </w:rPr>
        <w:t xml:space="preserve"> </w:t>
      </w:r>
      <w:proofErr w:type="spellStart"/>
      <w:r w:rsidRPr="00CF1FA2">
        <w:rPr>
          <w:sz w:val="14"/>
        </w:rPr>
        <w:t>Sci</w:t>
      </w:r>
      <w:proofErr w:type="spellEnd"/>
      <w:r w:rsidRPr="00CF1FA2">
        <w:rPr>
          <w:sz w:val="14"/>
        </w:rPr>
        <w:t xml:space="preserve"> and UC Irvine (Matthew N. Beckmann and </w:t>
      </w:r>
      <w:proofErr w:type="spellStart"/>
      <w:r w:rsidRPr="00CF1FA2">
        <w:rPr>
          <w:sz w:val="14"/>
        </w:rPr>
        <w:t>Vimal</w:t>
      </w:r>
      <w:proofErr w:type="spellEnd"/>
      <w:r w:rsidRPr="00CF1FA2">
        <w:rPr>
          <w:sz w:val="14"/>
        </w:rPr>
        <w:t xml:space="preserve"> Kumar, Journal of Theoretical Politics, “How presidents push, when presidents win: A model of positive presidential power in US lawmaking,” SAGE Journals Database)</w:t>
      </w:r>
    </w:p>
    <w:p w:rsidR="005E69A6" w:rsidRPr="008958A2" w:rsidRDefault="005E69A6" w:rsidP="005E69A6"/>
    <w:p w:rsidR="005E69A6" w:rsidRPr="008958A2" w:rsidRDefault="005E69A6" w:rsidP="005E69A6">
      <w:r w:rsidRPr="008958A2">
        <w:t xml:space="preserve">Before developing presidents’ lobbying options for building winning coalitions on Capitol Hill, </w:t>
      </w:r>
      <w:r w:rsidRPr="002D3148">
        <w:rPr>
          <w:rStyle w:val="StyleBoldUnderline"/>
        </w:rPr>
        <w:t>it is instructive to consider cases where the president has no political capital and no viable lobbying options</w:t>
      </w:r>
      <w:r w:rsidRPr="008958A2">
        <w:t xml:space="preserve">. </w:t>
      </w:r>
      <w:r w:rsidRPr="002D3148">
        <w:rPr>
          <w:rStyle w:val="StyleBoldUnderline"/>
        </w:rPr>
        <w:t>In such circumstances</w:t>
      </w:r>
      <w:r w:rsidRPr="008958A2">
        <w:t xml:space="preserve"> of imposed passivity (beyond offering a proposal), a president’s fate is clear: </w:t>
      </w:r>
      <w:r w:rsidRPr="005B2A1F">
        <w:rPr>
          <w:rStyle w:val="Emphasis"/>
        </w:rPr>
        <w:t>his proposals are subject to pivotal voters’ preferences</w:t>
      </w:r>
      <w:r w:rsidRPr="008958A2">
        <w:t xml:space="preserve">. </w:t>
      </w:r>
      <w:r w:rsidRPr="005B2A1F">
        <w:rPr>
          <w:rStyle w:val="StyleBoldUnderline"/>
        </w:rPr>
        <w:t>So if a president lacking political capital proposes to change some far-off status quo, that is, one on the opposite side of the median or otherwise pivotal voter, a</w:t>
      </w:r>
      <w:r w:rsidRPr="008958A2">
        <w:t xml:space="preserve"> (Condorcet) </w:t>
      </w:r>
      <w:r w:rsidRPr="005B2A1F">
        <w:rPr>
          <w:rStyle w:val="StyleBoldUnderline"/>
        </w:rPr>
        <w:t>winner always exists, and it coincides with the pivot’s predisposition</w:t>
      </w:r>
      <w:r w:rsidRPr="008958A2">
        <w:t xml:space="preserve"> (Brady and </w:t>
      </w:r>
      <w:proofErr w:type="spellStart"/>
      <w:r w:rsidRPr="008958A2">
        <w:t>Volden</w:t>
      </w:r>
      <w:proofErr w:type="spellEnd"/>
      <w:r w:rsidRPr="008958A2">
        <w:t xml:space="preserve">, 1998; </w:t>
      </w:r>
      <w:proofErr w:type="spellStart"/>
      <w:r w:rsidRPr="008958A2">
        <w:t>Krehbiel</w:t>
      </w:r>
      <w:proofErr w:type="spellEnd"/>
      <w:r w:rsidRPr="008958A2">
        <w:t xml:space="preserve">, 1998) (see also Black (1948) and Downs (1957)). </w:t>
      </w:r>
      <w:r w:rsidRPr="002D3148">
        <w:rPr>
          <w:rStyle w:val="StyleBoldUnderline"/>
        </w:rPr>
        <w:t xml:space="preserve">Consider- </w:t>
      </w:r>
      <w:proofErr w:type="spellStart"/>
      <w:r w:rsidRPr="002D3148">
        <w:rPr>
          <w:rStyle w:val="StyleBoldUnderline"/>
        </w:rPr>
        <w:t>ing</w:t>
      </w:r>
      <w:proofErr w:type="spellEnd"/>
      <w:r w:rsidRPr="002D3148">
        <w:rPr>
          <w:rStyle w:val="StyleBoldUnderline"/>
        </w:rPr>
        <w:t xml:space="preserve"> that there tends to be substantial ideological distance between presidents and pivotal voters, positive </w:t>
      </w:r>
      <w:r w:rsidRPr="005B2A1F">
        <w:rPr>
          <w:rStyle w:val="Emphasis"/>
        </w:rPr>
        <w:t>presidential influence without lobbying, then, is not much influence at all</w:t>
      </w:r>
      <w:r w:rsidRPr="002D3148">
        <w:rPr>
          <w:rStyle w:val="StyleBoldUnderline"/>
        </w:rPr>
        <w:t>.</w:t>
      </w:r>
      <w:r w:rsidRPr="008958A2">
        <w:t xml:space="preserve"> 11</w:t>
      </w:r>
    </w:p>
    <w:p w:rsidR="006168AF" w:rsidRPr="0025066E" w:rsidRDefault="006168AF" w:rsidP="0025066E"/>
    <w:sectPr w:rsidR="006168AF" w:rsidRPr="002506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08F6" w:rsidRDefault="007908F6" w:rsidP="005F5576">
      <w:r>
        <w:separator/>
      </w:r>
    </w:p>
  </w:endnote>
  <w:endnote w:type="continuationSeparator" w:id="0">
    <w:p w:rsidR="007908F6" w:rsidRDefault="007908F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08F6" w:rsidRDefault="007908F6" w:rsidP="005F5576">
      <w:r>
        <w:separator/>
      </w:r>
    </w:p>
  </w:footnote>
  <w:footnote w:type="continuationSeparator" w:id="0">
    <w:p w:rsidR="007908F6" w:rsidRDefault="007908F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68D8"/>
    <w:rsid w:val="000022F2"/>
    <w:rsid w:val="0000459F"/>
    <w:rsid w:val="00004EB4"/>
    <w:rsid w:val="0002196C"/>
    <w:rsid w:val="00021F29"/>
    <w:rsid w:val="000268AD"/>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319"/>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44B2"/>
    <w:rsid w:val="001C1D82"/>
    <w:rsid w:val="001C2147"/>
    <w:rsid w:val="001C587E"/>
    <w:rsid w:val="001C7C90"/>
    <w:rsid w:val="001D0D51"/>
    <w:rsid w:val="001F7572"/>
    <w:rsid w:val="0020006E"/>
    <w:rsid w:val="002009AE"/>
    <w:rsid w:val="002101DA"/>
    <w:rsid w:val="00217499"/>
    <w:rsid w:val="0024023F"/>
    <w:rsid w:val="00240C4E"/>
    <w:rsid w:val="00243DC0"/>
    <w:rsid w:val="0025066E"/>
    <w:rsid w:val="00250E16"/>
    <w:rsid w:val="00257696"/>
    <w:rsid w:val="0026382E"/>
    <w:rsid w:val="00272786"/>
    <w:rsid w:val="00274CA3"/>
    <w:rsid w:val="00277845"/>
    <w:rsid w:val="00287AB7"/>
    <w:rsid w:val="00294D00"/>
    <w:rsid w:val="002A213E"/>
    <w:rsid w:val="002A612B"/>
    <w:rsid w:val="002B68A4"/>
    <w:rsid w:val="002C571D"/>
    <w:rsid w:val="002C5772"/>
    <w:rsid w:val="002D0374"/>
    <w:rsid w:val="002D2946"/>
    <w:rsid w:val="002D2B02"/>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13DF"/>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6170"/>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4041"/>
    <w:rsid w:val="005A506B"/>
    <w:rsid w:val="005A701C"/>
    <w:rsid w:val="005B2444"/>
    <w:rsid w:val="005B2D14"/>
    <w:rsid w:val="005B3140"/>
    <w:rsid w:val="005C0B05"/>
    <w:rsid w:val="005D1156"/>
    <w:rsid w:val="005E0681"/>
    <w:rsid w:val="005E3B08"/>
    <w:rsid w:val="005E3FE4"/>
    <w:rsid w:val="005E5667"/>
    <w:rsid w:val="005E572E"/>
    <w:rsid w:val="005E69A6"/>
    <w:rsid w:val="005F5576"/>
    <w:rsid w:val="006014AB"/>
    <w:rsid w:val="00605F20"/>
    <w:rsid w:val="0061680A"/>
    <w:rsid w:val="006168AF"/>
    <w:rsid w:val="00623B70"/>
    <w:rsid w:val="0063578B"/>
    <w:rsid w:val="00636B3D"/>
    <w:rsid w:val="00641025"/>
    <w:rsid w:val="00650E98"/>
    <w:rsid w:val="00656C61"/>
    <w:rsid w:val="006672D8"/>
    <w:rsid w:val="00670D96"/>
    <w:rsid w:val="00672877"/>
    <w:rsid w:val="006749CC"/>
    <w:rsid w:val="00683154"/>
    <w:rsid w:val="00690115"/>
    <w:rsid w:val="00690898"/>
    <w:rsid w:val="00693039"/>
    <w:rsid w:val="00693A5A"/>
    <w:rsid w:val="006B302F"/>
    <w:rsid w:val="006C64D4"/>
    <w:rsid w:val="006E53F0"/>
    <w:rsid w:val="006F3386"/>
    <w:rsid w:val="006F46C3"/>
    <w:rsid w:val="006F7CDF"/>
    <w:rsid w:val="00700BDB"/>
    <w:rsid w:val="0070121B"/>
    <w:rsid w:val="00701E73"/>
    <w:rsid w:val="00711FE2"/>
    <w:rsid w:val="00712649"/>
    <w:rsid w:val="00714BC9"/>
    <w:rsid w:val="00723F91"/>
    <w:rsid w:val="00725623"/>
    <w:rsid w:val="00743059"/>
    <w:rsid w:val="00744F58"/>
    <w:rsid w:val="00750CED"/>
    <w:rsid w:val="00757F7E"/>
    <w:rsid w:val="00760A29"/>
    <w:rsid w:val="00771E18"/>
    <w:rsid w:val="00773667"/>
    <w:rsid w:val="007739F1"/>
    <w:rsid w:val="007745C6"/>
    <w:rsid w:val="007755F6"/>
    <w:rsid w:val="007761AD"/>
    <w:rsid w:val="00777387"/>
    <w:rsid w:val="007815E5"/>
    <w:rsid w:val="00787343"/>
    <w:rsid w:val="007908F6"/>
    <w:rsid w:val="00790BFA"/>
    <w:rsid w:val="00791121"/>
    <w:rsid w:val="00791C88"/>
    <w:rsid w:val="00797B76"/>
    <w:rsid w:val="007A0A19"/>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048D"/>
    <w:rsid w:val="0087643B"/>
    <w:rsid w:val="00877669"/>
    <w:rsid w:val="00897F92"/>
    <w:rsid w:val="008A64C9"/>
    <w:rsid w:val="008B180A"/>
    <w:rsid w:val="008B24B7"/>
    <w:rsid w:val="008C2CD8"/>
    <w:rsid w:val="008C5743"/>
    <w:rsid w:val="008C5D41"/>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2DD0"/>
    <w:rsid w:val="00953F11"/>
    <w:rsid w:val="00967E95"/>
    <w:rsid w:val="009706C1"/>
    <w:rsid w:val="00976675"/>
    <w:rsid w:val="00976FBF"/>
    <w:rsid w:val="00984B38"/>
    <w:rsid w:val="009A0636"/>
    <w:rsid w:val="009A6FF5"/>
    <w:rsid w:val="009B2B47"/>
    <w:rsid w:val="009B35DB"/>
    <w:rsid w:val="009C4298"/>
    <w:rsid w:val="009D318C"/>
    <w:rsid w:val="00A10B8B"/>
    <w:rsid w:val="00A15FE2"/>
    <w:rsid w:val="00A20D78"/>
    <w:rsid w:val="00A2174A"/>
    <w:rsid w:val="00A26733"/>
    <w:rsid w:val="00A3595E"/>
    <w:rsid w:val="00A46C7F"/>
    <w:rsid w:val="00A73245"/>
    <w:rsid w:val="00A77145"/>
    <w:rsid w:val="00A82989"/>
    <w:rsid w:val="00A904FE"/>
    <w:rsid w:val="00A9262C"/>
    <w:rsid w:val="00A94A9E"/>
    <w:rsid w:val="00AB3B76"/>
    <w:rsid w:val="00AB61DD"/>
    <w:rsid w:val="00AC222F"/>
    <w:rsid w:val="00AC2CC7"/>
    <w:rsid w:val="00AC7B3B"/>
    <w:rsid w:val="00AD3CE6"/>
    <w:rsid w:val="00AE1307"/>
    <w:rsid w:val="00AE4844"/>
    <w:rsid w:val="00AE7586"/>
    <w:rsid w:val="00AF7A65"/>
    <w:rsid w:val="00B06710"/>
    <w:rsid w:val="00B07EBF"/>
    <w:rsid w:val="00B151C0"/>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3CD6"/>
    <w:rsid w:val="00C545E7"/>
    <w:rsid w:val="00C66858"/>
    <w:rsid w:val="00C72E69"/>
    <w:rsid w:val="00C733DB"/>
    <w:rsid w:val="00C7411E"/>
    <w:rsid w:val="00C84988"/>
    <w:rsid w:val="00C9375F"/>
    <w:rsid w:val="00CA4153"/>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2C5F"/>
    <w:rsid w:val="00DC701C"/>
    <w:rsid w:val="00DD7F91"/>
    <w:rsid w:val="00E00376"/>
    <w:rsid w:val="00E01016"/>
    <w:rsid w:val="00E043B1"/>
    <w:rsid w:val="00E14EBD"/>
    <w:rsid w:val="00E16734"/>
    <w:rsid w:val="00E23260"/>
    <w:rsid w:val="00E2367A"/>
    <w:rsid w:val="00E268D8"/>
    <w:rsid w:val="00E27BC7"/>
    <w:rsid w:val="00E35FC9"/>
    <w:rsid w:val="00E377A4"/>
    <w:rsid w:val="00E41346"/>
    <w:rsid w:val="00E420E9"/>
    <w:rsid w:val="00E4635D"/>
    <w:rsid w:val="00E61D76"/>
    <w:rsid w:val="00E674DB"/>
    <w:rsid w:val="00E70912"/>
    <w:rsid w:val="00E75F28"/>
    <w:rsid w:val="00E90AA6"/>
    <w:rsid w:val="00E96743"/>
    <w:rsid w:val="00E977B8"/>
    <w:rsid w:val="00E97AD1"/>
    <w:rsid w:val="00EA109B"/>
    <w:rsid w:val="00EA15A8"/>
    <w:rsid w:val="00EA2926"/>
    <w:rsid w:val="00EB2CDE"/>
    <w:rsid w:val="00EC1A81"/>
    <w:rsid w:val="00EC7E5C"/>
    <w:rsid w:val="00ED78F1"/>
    <w:rsid w:val="00EE4DCA"/>
    <w:rsid w:val="00EE74A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A0D1F"/>
    <w:rsid w:val="00FB4261"/>
    <w:rsid w:val="00FB43B1"/>
    <w:rsid w:val="00FC0608"/>
    <w:rsid w:val="00FC2155"/>
    <w:rsid w:val="00FC41A7"/>
    <w:rsid w:val="00FD675B"/>
    <w:rsid w:val="00FD7483"/>
    <w:rsid w:val="00FE1885"/>
    <w:rsid w:val="00FE352F"/>
    <w:rsid w:val="00FE380E"/>
    <w:rsid w:val="00FE4404"/>
    <w:rsid w:val="00FF3A9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B"/>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B"/>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nbclatino.com/2013/01/04/opinion-immigration-reform-will-not-be-easy-but-its-not-impossible/" TargetMode="External"/><Relationship Id="rId18" Type="http://schemas.openxmlformats.org/officeDocument/2006/relationships/hyperlink" Target="http://www.nationaljournal.com/magazine/there-s-no-such-thing-as-political-capital-20130207)"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newyorker.com/online/blogs/comment/2013/03/the-powerless-presidency.html" TargetMode="External"/><Relationship Id="rId17" Type="http://schemas.openxmlformats.org/officeDocument/2006/relationships/hyperlink" Target="http://www.washingtonpost.com/blogs/wonkblog/wp/2013/07/12/is-obamas-biggest-problem-obama/" TargetMode="External"/><Relationship Id="rId2" Type="http://schemas.openxmlformats.org/officeDocument/2006/relationships/customXml" Target="../customXml/item2.xml"/><Relationship Id="rId16" Type="http://schemas.openxmlformats.org/officeDocument/2006/relationships/hyperlink" Target="http://thehill.com/homenews/administration/289179-obama-honeymoon-may-be-ov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ytimes.com/2013/04/23/us/politics/in-gun-bill-defeat-a-president-who-hesitates-to-twist-arms.html?pagewanted=all&amp;_r=0)" TargetMode="External"/><Relationship Id="rId5" Type="http://schemas.microsoft.com/office/2007/relationships/stylesWithEffects" Target="stylesWithEffects.xml"/><Relationship Id="rId15" Type="http://schemas.openxmlformats.org/officeDocument/2006/relationships/hyperlink" Target="http://www.slate.com/articles/news_and_politics/politics/2013/01/barack_obama_s_second_inaugural_address_the_president_should_declare_war.single.html" TargetMode="External"/><Relationship Id="rId10" Type="http://schemas.openxmlformats.org/officeDocument/2006/relationships/hyperlink" Target="http://www.motherjones.com/kevin-drum/2013/04/maureen-dowd-and-presidential-leverage)" TargetMode="External"/><Relationship Id="rId19" Type="http://schemas.openxmlformats.org/officeDocument/2006/relationships/hyperlink" Target="http://www.nationaljournal.com/magazine/there-s-no-such-thing-as-political-capital-20130207)"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nationaljournal.com/magazine/there-s-no-such-thing-as-political-capital-201302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26</Pages>
  <Words>9738</Words>
  <Characters>55511</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65119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JP</cp:lastModifiedBy>
  <cp:revision>33</cp:revision>
  <dcterms:created xsi:type="dcterms:W3CDTF">2013-07-17T13:58:00Z</dcterms:created>
  <dcterms:modified xsi:type="dcterms:W3CDTF">2013-07-17T14:34:00Z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