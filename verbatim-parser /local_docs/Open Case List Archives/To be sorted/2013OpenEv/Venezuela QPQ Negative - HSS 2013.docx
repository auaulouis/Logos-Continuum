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CA1AE1" w14:textId="77777777" w:rsidR="000022F2" w:rsidRDefault="00044E81" w:rsidP="00044E81">
      <w:pPr>
        <w:pStyle w:val="Heading1"/>
      </w:pPr>
      <w:bookmarkStart w:id="0" w:name="_GoBack"/>
      <w:bookmarkEnd w:id="0"/>
      <w:r>
        <w:t>Venezuela QPQ Negative</w:t>
      </w:r>
      <w:r w:rsidR="007F5057">
        <w:t xml:space="preserve"> — HSS 13 </w:t>
      </w:r>
    </w:p>
    <w:p w14:paraId="60CA1AE2" w14:textId="77777777" w:rsidR="00A74172" w:rsidRDefault="00A74172" w:rsidP="0032472A"/>
    <w:p w14:paraId="60CA1AE3" w14:textId="77777777" w:rsidR="0054706D" w:rsidRDefault="00787C0F" w:rsidP="0032472A">
      <w:pPr>
        <w:rPr>
          <w:b/>
        </w:rPr>
      </w:pPr>
      <w:r w:rsidRPr="00787C0F">
        <w:rPr>
          <w:b/>
          <w:u w:val="single"/>
        </w:rPr>
        <w:t>Please n</w:t>
      </w:r>
      <w:r w:rsidR="0054706D" w:rsidRPr="00787C0F">
        <w:rPr>
          <w:b/>
          <w:u w:val="single"/>
        </w:rPr>
        <w:t>ote</w:t>
      </w:r>
      <w:r w:rsidR="0054706D" w:rsidRPr="00787C0F">
        <w:rPr>
          <w:b/>
        </w:rPr>
        <w:t>: in order to facilitate good debates over this aff</w:t>
      </w:r>
      <w:r>
        <w:rPr>
          <w:b/>
        </w:rPr>
        <w:t>irmative</w:t>
      </w:r>
      <w:r w:rsidR="0054706D" w:rsidRPr="00787C0F">
        <w:rPr>
          <w:b/>
        </w:rPr>
        <w:t xml:space="preserve">, you shouldn’t read the </w:t>
      </w:r>
      <w:r w:rsidRPr="00787C0F">
        <w:rPr>
          <w:b/>
        </w:rPr>
        <w:t>China SOI DA, Diplomatic Engagement PIC, or Ambassador CP as a set of affirmative answers have not been released.</w:t>
      </w:r>
    </w:p>
    <w:p w14:paraId="60CA1AE4" w14:textId="77777777" w:rsidR="0054706D" w:rsidRDefault="0054706D" w:rsidP="0032472A"/>
    <w:p w14:paraId="60CA1AE5" w14:textId="77777777" w:rsidR="00DB7921" w:rsidRDefault="006D177F" w:rsidP="0032472A">
      <w:hyperlink r:id="rId12" w:history="1">
        <w:r w:rsidR="00DB7921" w:rsidRPr="008C5269">
          <w:rPr>
            <w:rStyle w:val="Hyperlink"/>
          </w:rPr>
          <w:t>http://www.economonitor.com/blog/2013/07/venezuela-and-iran-the-end-of-the-affair/</w:t>
        </w:r>
      </w:hyperlink>
    </w:p>
    <w:p w14:paraId="60CA1AE6" w14:textId="77777777" w:rsidR="00C82527" w:rsidRDefault="00C82527" w:rsidP="0032472A">
      <w:r>
        <w:t>http://nationalinterest.org/commentary/the-fraying-iran-venezuela-alliance-6603</w:t>
      </w:r>
    </w:p>
    <w:p w14:paraId="60CA1AE7" w14:textId="77777777" w:rsidR="00DB7921" w:rsidRDefault="00DB7921" w:rsidP="0032472A"/>
    <w:p w14:paraId="60CA1AE8" w14:textId="77777777" w:rsidR="00DB7921" w:rsidRDefault="00DB7921" w:rsidP="0032472A">
      <w:r>
        <w:t>"iran" "venezuela" "state department"</w:t>
      </w:r>
    </w:p>
    <w:p w14:paraId="60CA1AE9" w14:textId="77777777" w:rsidR="00A74172" w:rsidRDefault="00A74172" w:rsidP="0032472A"/>
    <w:p w14:paraId="60CA1AEA" w14:textId="77777777" w:rsidR="00D141AB" w:rsidRPr="00D141AB" w:rsidRDefault="00D141AB" w:rsidP="00D141AB">
      <w:r w:rsidRPr="00D141AB">
        <w:t>The United States federal government should</w:t>
      </w:r>
    </w:p>
    <w:p w14:paraId="60CA1AEB" w14:textId="77777777" w:rsidR="00D141AB" w:rsidRPr="00D141AB" w:rsidRDefault="00D141AB" w:rsidP="00D141AB">
      <w:pPr>
        <w:numPr>
          <w:ilvl w:val="0"/>
          <w:numId w:val="4"/>
        </w:numPr>
      </w:pPr>
      <w:r w:rsidRPr="00D141AB">
        <w:t xml:space="preserve">pressure Venezuela to implement election reforms by publicly and privately stating that attempts to suppress or intimidate the opposition violates the Venezuelan constitution and Inter-American Democratic Charter </w:t>
      </w:r>
    </w:p>
    <w:p w14:paraId="60CA1AEC" w14:textId="77777777" w:rsidR="00D141AB" w:rsidRPr="00D141AB" w:rsidRDefault="00D141AB" w:rsidP="00D141AB">
      <w:pPr>
        <w:numPr>
          <w:ilvl w:val="0"/>
          <w:numId w:val="4"/>
        </w:numPr>
      </w:pPr>
      <w:r w:rsidRPr="00D141AB">
        <w:t xml:space="preserve">demand free, fair and verifiable Venezuelan elections </w:t>
      </w:r>
    </w:p>
    <w:p w14:paraId="60CA1AED" w14:textId="77777777" w:rsidR="00D141AB" w:rsidRDefault="00D141AB" w:rsidP="0032472A">
      <w:pPr>
        <w:numPr>
          <w:ilvl w:val="0"/>
          <w:numId w:val="4"/>
        </w:numPr>
      </w:pPr>
      <w:r w:rsidRPr="00D141AB">
        <w:t>work with regional partners including—but not limited to—Brazil, Canada, Colombia and Mexico to encourage Maduro’s government</w:t>
      </w:r>
    </w:p>
    <w:p w14:paraId="60CA1AEE" w14:textId="77777777" w:rsidR="00857890" w:rsidRDefault="00857890" w:rsidP="00857890"/>
    <w:p w14:paraId="60CA1AEF" w14:textId="77777777" w:rsidR="00857890" w:rsidRPr="00857890" w:rsidRDefault="00857890" w:rsidP="00857890">
      <w:r w:rsidRPr="00857890">
        <w:t>The United States federal government should offer full diplomatic relations towards Venezuela if and only if Venezuela ends ties to international terrorist groups and rogue regimes, ensures future elections are held as defined by Venezuela’s constitution and the Inter-American Democratic Charter, and cooperates with the U.S. and regional partners to combat illicit narcotics trafficking in the Western Hemisphere.</w:t>
      </w:r>
    </w:p>
    <w:p w14:paraId="60CA1AF0" w14:textId="77777777" w:rsidR="00857890" w:rsidRPr="0032472A" w:rsidRDefault="00857890" w:rsidP="00857890"/>
    <w:p w14:paraId="60CA1AF1" w14:textId="77777777" w:rsidR="00516462" w:rsidRDefault="00516462" w:rsidP="005F03D6"/>
    <w:p w14:paraId="60CA1AF2" w14:textId="77777777" w:rsidR="00B82C33" w:rsidRDefault="00B82C33" w:rsidP="00B82C33">
      <w:pPr>
        <w:pStyle w:val="Heading1"/>
      </w:pPr>
      <w:r>
        <w:lastRenderedPageBreak/>
        <w:t>Off Case</w:t>
      </w:r>
    </w:p>
    <w:p w14:paraId="60CA1AF3" w14:textId="77777777" w:rsidR="002D5177" w:rsidRDefault="002D5177" w:rsidP="00912E95">
      <w:pPr>
        <w:pStyle w:val="Heading2"/>
      </w:pPr>
      <w:r>
        <w:lastRenderedPageBreak/>
        <w:t>Venezuelan Politics DA</w:t>
      </w:r>
    </w:p>
    <w:p w14:paraId="60CA1AF4" w14:textId="77777777" w:rsidR="002D5177" w:rsidRDefault="005612FC" w:rsidP="002D5177">
      <w:pPr>
        <w:pStyle w:val="Heading3"/>
      </w:pPr>
      <w:r>
        <w:lastRenderedPageBreak/>
        <w:t>1NC</w:t>
      </w:r>
    </w:p>
    <w:p w14:paraId="60CA1AF5" w14:textId="77777777" w:rsidR="002D5177" w:rsidRDefault="002D5177" w:rsidP="002D5177">
      <w:pPr>
        <w:rPr>
          <w:b/>
        </w:rPr>
      </w:pPr>
    </w:p>
    <w:p w14:paraId="60CA1AF6" w14:textId="77777777" w:rsidR="002D5177" w:rsidRPr="00276698" w:rsidRDefault="002D5177" w:rsidP="005612FC">
      <w:pPr>
        <w:pStyle w:val="Heading4"/>
      </w:pPr>
      <w:r w:rsidRPr="00276698">
        <w:t>Democratic Transition coming, but at crossroads. Any US involvement fails and empowers anti-US forces.</w:t>
      </w:r>
    </w:p>
    <w:p w14:paraId="60CA1AF7" w14:textId="77777777" w:rsidR="002D5177" w:rsidRPr="007E7077" w:rsidRDefault="002D5177" w:rsidP="002D5177">
      <w:pPr>
        <w:rPr>
          <w:rStyle w:val="StyleStyleBold12pt"/>
        </w:rPr>
      </w:pPr>
      <w:r w:rsidRPr="007E7077">
        <w:rPr>
          <w:rStyle w:val="StyleStyleBold12pt"/>
        </w:rPr>
        <w:t>Spetalnick ‘13</w:t>
      </w:r>
    </w:p>
    <w:p w14:paraId="60CA1AF8" w14:textId="77777777" w:rsidR="002D5177" w:rsidRPr="00297246" w:rsidRDefault="002D5177" w:rsidP="002D5177">
      <w:pPr>
        <w:rPr>
          <w:sz w:val="16"/>
          <w:szCs w:val="16"/>
        </w:rPr>
      </w:pPr>
      <w:r w:rsidRPr="005A0059">
        <w:rPr>
          <w:sz w:val="16"/>
          <w:szCs w:val="16"/>
        </w:rPr>
        <w:t>Matt Spetalnick – White House correspondent who has covered news on four continents for Reuters, from Latin American coups and drug wars – Reuter’s – March 6</w:t>
      </w:r>
      <w:r w:rsidRPr="005A0059">
        <w:rPr>
          <w:sz w:val="16"/>
          <w:szCs w:val="16"/>
          <w:vertAlign w:val="superscript"/>
        </w:rPr>
        <w:t>th</w:t>
      </w:r>
      <w:r w:rsidRPr="005A0059">
        <w:rPr>
          <w:sz w:val="16"/>
          <w:szCs w:val="16"/>
        </w:rPr>
        <w:t>, 2013 – “Despite new hopes, U.S. treads cautiously after death of Venezuela's Chavez” – http://uk.reuters.com/article/2013/03/06/uk-venezuela-chavez-usa-idUKBRE92504920130306</w:t>
      </w:r>
    </w:p>
    <w:p w14:paraId="60CA1AF9" w14:textId="77777777" w:rsidR="002D5177" w:rsidRDefault="002D5177" w:rsidP="002D5177"/>
    <w:p w14:paraId="60CA1AFA" w14:textId="77777777" w:rsidR="002D5177" w:rsidRPr="00764C1F" w:rsidRDefault="002D5177" w:rsidP="002D5177">
      <w:pPr>
        <w:rPr>
          <w:sz w:val="16"/>
        </w:rPr>
      </w:pPr>
      <w:r w:rsidRPr="009A3F9D">
        <w:rPr>
          <w:rStyle w:val="StyleBoldUnderline"/>
          <w:highlight w:val="cyan"/>
        </w:rPr>
        <w:t>Washington's challenge will be to figure out how far to go in</w:t>
      </w:r>
      <w:r w:rsidRPr="005A0059">
        <w:rPr>
          <w:sz w:val="16"/>
        </w:rPr>
        <w:t xml:space="preserve"> </w:t>
      </w:r>
      <w:r w:rsidRPr="009A3F9D">
        <w:rPr>
          <w:rStyle w:val="StyleBoldUnderline"/>
          <w:highlight w:val="cyan"/>
        </w:rPr>
        <w:t>seizing the opening to engage with Venezuelan leaders</w:t>
      </w:r>
      <w:r w:rsidRPr="005A0059">
        <w:rPr>
          <w:rStyle w:val="StyleBoldUnderline"/>
        </w:rPr>
        <w:t xml:space="preserve"> </w:t>
      </w:r>
      <w:r w:rsidRPr="005A0059">
        <w:rPr>
          <w:sz w:val="16"/>
        </w:rPr>
        <w:t xml:space="preserve">as well as its political opposition </w:t>
      </w:r>
      <w:r w:rsidRPr="009A3F9D">
        <w:rPr>
          <w:rStyle w:val="Emphasis"/>
          <w:highlight w:val="cyan"/>
        </w:rPr>
        <w:t>without giving the impression of U.S. meddling</w:t>
      </w:r>
      <w:r w:rsidRPr="005A0059">
        <w:rPr>
          <w:sz w:val="16"/>
        </w:rPr>
        <w:t xml:space="preserve"> following the socialist president's death after a two-year battle with cancer.</w:t>
      </w:r>
      <w:r>
        <w:rPr>
          <w:sz w:val="12"/>
        </w:rPr>
        <w:t xml:space="preserve">  </w:t>
      </w:r>
      <w:r w:rsidRPr="005A0059">
        <w:rPr>
          <w:sz w:val="16"/>
        </w:rPr>
        <w:t xml:space="preserve"> "We're not interested in having a confrontational relationship with Venezuela," a senior U.S. official told Reuters. "We're going to have to see how things evolve. It's a dynamic period."</w:t>
      </w:r>
      <w:r>
        <w:rPr>
          <w:sz w:val="12"/>
        </w:rPr>
        <w:t xml:space="preserve">  </w:t>
      </w:r>
      <w:r w:rsidRPr="005A0059">
        <w:rPr>
          <w:sz w:val="16"/>
        </w:rPr>
        <w:t xml:space="preserve"> For Washington, a major test will be whether Venezuela follows its own constitution - which has been widely interpreted to require a special election to pick Chavez's successor - and if such a vote is conducted in a free and fair way in "accordance with hemispheric norms," the official said.</w:t>
      </w:r>
      <w:r>
        <w:rPr>
          <w:sz w:val="12"/>
        </w:rPr>
        <w:t xml:space="preserve">  </w:t>
      </w:r>
      <w:r w:rsidRPr="005A0059">
        <w:rPr>
          <w:sz w:val="16"/>
        </w:rPr>
        <w:t xml:space="preserve"> Washington had accused Chavez and his allies of electoral abuses, such as intimidating foes and misusing state media during his 14-year rule.</w:t>
      </w:r>
      <w:r>
        <w:rPr>
          <w:sz w:val="12"/>
        </w:rPr>
        <w:t xml:space="preserve">  </w:t>
      </w:r>
      <w:r w:rsidRPr="005A0059">
        <w:rPr>
          <w:sz w:val="16"/>
        </w:rPr>
        <w:t xml:space="preserve"> Chavez had created headaches for successive U.S. administrations with his strong anti-American rhetoric and his alliances with some of Washington's main foes, including Cuba and Iran. The question now is whether his leftist "revolution" and incendiary foreign policy can live on without his dominant personality at the helm.</w:t>
      </w:r>
      <w:r>
        <w:rPr>
          <w:sz w:val="12"/>
        </w:rPr>
        <w:t xml:space="preserve">  </w:t>
      </w:r>
      <w:r w:rsidRPr="005A0059">
        <w:rPr>
          <w:sz w:val="16"/>
        </w:rPr>
        <w:t xml:space="preserve"> In a normally divided Washington, Chavez's death brought a rare moment of bipartisan agreement, with Republicans and Democrats alike seeing it as a chance to turn a page after a long period of strained U.S.-Venezuelan ties.</w:t>
      </w:r>
      <w:r>
        <w:rPr>
          <w:sz w:val="12"/>
        </w:rPr>
        <w:t xml:space="preserve">  </w:t>
      </w:r>
      <w:r w:rsidRPr="005A0059">
        <w:rPr>
          <w:sz w:val="16"/>
        </w:rPr>
        <w:t xml:space="preserve"> "Hugo Chavez was a destabilizing force in Latin America, and an obstacle to progress in the region," said Mike Rogers, a Republican from Michigan and chairman of the U.S. House of Representatives intelligence committee. "I hope his death provides an opportunity for a new chapter in U.S.-Venezuelan relations."</w:t>
      </w:r>
      <w:r>
        <w:rPr>
          <w:sz w:val="12"/>
        </w:rPr>
        <w:t xml:space="preserve">  </w:t>
      </w:r>
      <w:r w:rsidRPr="005A0059">
        <w:rPr>
          <w:sz w:val="16"/>
        </w:rPr>
        <w:t xml:space="preserve"> "</w:t>
      </w:r>
      <w:r w:rsidRPr="009A3F9D">
        <w:rPr>
          <w:rStyle w:val="StyleBoldUnderline"/>
          <w:highlight w:val="cyan"/>
        </w:rPr>
        <w:t>Hopefully there will be a peaceful transition of power in Venezuela with real, meaningful democratic reforms,</w:t>
      </w:r>
      <w:r w:rsidRPr="005A0059">
        <w:rPr>
          <w:rStyle w:val="StyleBoldUnderline"/>
        </w:rPr>
        <w:t>"</w:t>
      </w:r>
      <w:r w:rsidRPr="005A0059">
        <w:rPr>
          <w:sz w:val="16"/>
        </w:rPr>
        <w:t xml:space="preserve"> U.S. Senator Bill Nelson, a Democrat from Florida, said in a message on Twitter.</w:t>
      </w:r>
      <w:r>
        <w:rPr>
          <w:sz w:val="12"/>
        </w:rPr>
        <w:t xml:space="preserve">  </w:t>
      </w:r>
      <w:r w:rsidRPr="005A0059">
        <w:rPr>
          <w:sz w:val="16"/>
        </w:rPr>
        <w:t xml:space="preserve"> OBAMA'S NOT-SO-SUBTLE MESSAGE</w:t>
      </w:r>
      <w:r>
        <w:rPr>
          <w:sz w:val="12"/>
        </w:rPr>
        <w:t xml:space="preserve">  </w:t>
      </w:r>
      <w:r w:rsidRPr="005A0059">
        <w:rPr>
          <w:sz w:val="16"/>
        </w:rPr>
        <w:t xml:space="preserve"> Obama called it a "challenging time" for Venezuela and - in a measured but not-so-subtle message to Vice President Nicolas Maduro, Chavez's preferred successor - said the United States "remains committed to policies that promote democratic principles, the rule of law and respect for human rights."</w:t>
      </w:r>
      <w:r>
        <w:rPr>
          <w:sz w:val="12"/>
        </w:rPr>
        <w:t xml:space="preserve">  </w:t>
      </w:r>
      <w:r w:rsidRPr="005A0059">
        <w:rPr>
          <w:sz w:val="16"/>
        </w:rPr>
        <w:t xml:space="preserve"> Taking the chill off the relationship between Washington and Caracas will not be easy.</w:t>
      </w:r>
      <w:r>
        <w:rPr>
          <w:sz w:val="12"/>
        </w:rPr>
        <w:t xml:space="preserve">  </w:t>
      </w:r>
      <w:r w:rsidRPr="005A0059">
        <w:rPr>
          <w:sz w:val="16"/>
        </w:rPr>
        <w:t xml:space="preserve"> Recent U.S. efforts to improve long-dormant cooperation in areas like drug interdiction and regional security were favourably received at first in Caracas but ultimately failed to yield any real progress, the senior administration official said.</w:t>
      </w:r>
      <w:r>
        <w:rPr>
          <w:sz w:val="12"/>
        </w:rPr>
        <w:t xml:space="preserve">  </w:t>
      </w:r>
      <w:r w:rsidRPr="005A0059">
        <w:rPr>
          <w:sz w:val="16"/>
        </w:rPr>
        <w:t xml:space="preserve"> And Washington was quick to reject Maduro's accusations, made just hours before his announcement of Chavez's death, that the United States had been engaged in a conspiracy against the president and Venezuela.</w:t>
      </w:r>
      <w:r>
        <w:rPr>
          <w:sz w:val="12"/>
        </w:rPr>
        <w:t xml:space="preserve">  </w:t>
      </w:r>
      <w:r w:rsidRPr="005A0059">
        <w:rPr>
          <w:sz w:val="16"/>
        </w:rPr>
        <w:t xml:space="preserve"> "Their statements and actions today call into question their interest in having a functional and productive relationship with the United States," the official said.</w:t>
      </w:r>
      <w:r>
        <w:rPr>
          <w:sz w:val="12"/>
        </w:rPr>
        <w:t xml:space="preserve">  </w:t>
      </w:r>
      <w:r w:rsidRPr="005A0059">
        <w:rPr>
          <w:sz w:val="16"/>
        </w:rPr>
        <w:t xml:space="preserve"> Chavez, who took on Cuban leader Fidel Castro's role as Latin America's most vocal critic of Washington, accused the United States of pursuing imperialist policies in the region as he used Venezuela's oil wealth to bolster leftist allies.</w:t>
      </w:r>
      <w:r>
        <w:rPr>
          <w:sz w:val="12"/>
        </w:rPr>
        <w:t xml:space="preserve">  </w:t>
      </w:r>
      <w:r w:rsidRPr="005A0059">
        <w:rPr>
          <w:sz w:val="16"/>
        </w:rPr>
        <w:t xml:space="preserve"> As for whether Washington hoped to see Venezuela move away from its alliance with communist-ruled Cuba, the U.S. official said: "That's up to them to determine who their partners are." But the official added that Washington has not hesitated to make known its displeasure when "there were relationships with actors of concern."</w:t>
      </w:r>
      <w:r>
        <w:rPr>
          <w:sz w:val="12"/>
        </w:rPr>
        <w:t xml:space="preserve">  </w:t>
      </w:r>
      <w:r w:rsidRPr="005A0059">
        <w:rPr>
          <w:sz w:val="16"/>
        </w:rPr>
        <w:t xml:space="preserve"> U.S. officials had contended that Chavez' rule eroded democratic freedoms in Venezuela and he went too far in concentrating power in his own hands.</w:t>
      </w:r>
      <w:r>
        <w:rPr>
          <w:sz w:val="12"/>
        </w:rPr>
        <w:t xml:space="preserve">  </w:t>
      </w:r>
      <w:r w:rsidRPr="005A0059">
        <w:rPr>
          <w:sz w:val="16"/>
        </w:rPr>
        <w:t xml:space="preserve"> But </w:t>
      </w:r>
      <w:r w:rsidRPr="009A3F9D">
        <w:rPr>
          <w:rStyle w:val="StyleBoldUnderline"/>
          <w:highlight w:val="cyan"/>
        </w:rPr>
        <w:t>any overt U.S. effort to intervene in Venezuela's politics now would almost certainly backfire, and possibly harm the anti-Chavez opposition.</w:t>
      </w:r>
      <w:r>
        <w:rPr>
          <w:rStyle w:val="StyleBoldUnderline"/>
          <w:sz w:val="12"/>
          <w:u w:val="none"/>
        </w:rPr>
        <w:t xml:space="preserve">  </w:t>
      </w:r>
      <w:r w:rsidRPr="005A0059">
        <w:rPr>
          <w:sz w:val="16"/>
        </w:rPr>
        <w:t xml:space="preserve"> "</w:t>
      </w:r>
      <w:r w:rsidRPr="009A3F9D">
        <w:rPr>
          <w:rStyle w:val="StyleBoldUnderline"/>
          <w:highlight w:val="cyan"/>
        </w:rPr>
        <w:t>It is a delicate time. I think the U</w:t>
      </w:r>
      <w:r w:rsidRPr="005A0059">
        <w:rPr>
          <w:rStyle w:val="StyleBoldUnderline"/>
        </w:rPr>
        <w:t>nited</w:t>
      </w:r>
      <w:r w:rsidRPr="009A3F9D">
        <w:rPr>
          <w:rStyle w:val="StyleBoldUnderline"/>
          <w:highlight w:val="cyan"/>
        </w:rPr>
        <w:t xml:space="preserve"> S</w:t>
      </w:r>
      <w:r w:rsidRPr="005A0059">
        <w:rPr>
          <w:rStyle w:val="StyleBoldUnderline"/>
        </w:rPr>
        <w:t>tates</w:t>
      </w:r>
      <w:r w:rsidRPr="009A3F9D">
        <w:rPr>
          <w:rStyle w:val="StyleBoldUnderline"/>
          <w:highlight w:val="cyan"/>
        </w:rPr>
        <w:t xml:space="preserve"> needs to be very patient and not become a factor internally in a way that ... could become negative</w:t>
      </w:r>
      <w:r w:rsidRPr="005A0059">
        <w:rPr>
          <w:sz w:val="16"/>
        </w:rPr>
        <w:t>," said Arturo Valenzuela, the U.S. State Department's top official for the Western Hemisphere from 2009 to 2011.</w:t>
      </w:r>
    </w:p>
    <w:p w14:paraId="60CA1AFB" w14:textId="77777777" w:rsidR="002D5177" w:rsidRDefault="002D5177" w:rsidP="002D5177"/>
    <w:p w14:paraId="60CA1AFC" w14:textId="77777777" w:rsidR="002D5177" w:rsidRPr="00276698" w:rsidRDefault="002D5177" w:rsidP="005612FC">
      <w:pPr>
        <w:pStyle w:val="Heading4"/>
      </w:pPr>
      <w:r w:rsidRPr="00276698">
        <w:t xml:space="preserve">Maduro stands on crossroads – his perceived political success is key to check narco-generals. That causes internal meltdown. </w:t>
      </w:r>
    </w:p>
    <w:p w14:paraId="60CA1AFD" w14:textId="77777777" w:rsidR="002D5177" w:rsidRDefault="002D5177" w:rsidP="002D5177"/>
    <w:p w14:paraId="60CA1AFE" w14:textId="77777777" w:rsidR="002D5177" w:rsidRPr="00297246" w:rsidRDefault="002D5177" w:rsidP="002D5177">
      <w:pPr>
        <w:rPr>
          <w:rStyle w:val="StyleStyleBold12pt"/>
        </w:rPr>
      </w:pPr>
      <w:r w:rsidRPr="00297246">
        <w:rPr>
          <w:rStyle w:val="StyleStyleBold12pt"/>
        </w:rPr>
        <w:t>Noriega ‘13</w:t>
      </w:r>
    </w:p>
    <w:p w14:paraId="60CA1AFF" w14:textId="77777777" w:rsidR="002D5177" w:rsidRPr="00297246" w:rsidRDefault="002D5177" w:rsidP="002D5177">
      <w:pPr>
        <w:rPr>
          <w:sz w:val="16"/>
          <w:szCs w:val="16"/>
        </w:rPr>
      </w:pPr>
      <w:r w:rsidRPr="00297246">
        <w:rPr>
          <w:sz w:val="16"/>
          <w:szCs w:val="16"/>
        </w:rPr>
        <w:t>Roger F. Noriega was ambassador to the Organization of American States from 2001-2003 and assistant secretary of state from 2003-2005. He is a visiting fellow at the American Enterprise Institute – “Venezuela elections may stir things up” ” – InterAmerica Security Watch – April 13th, 2013 – http://interamericansecuritywatch.com/venezuela-elections-may-stir-things-up/</w:t>
      </w:r>
    </w:p>
    <w:p w14:paraId="60CA1B00" w14:textId="77777777" w:rsidR="002D5177" w:rsidRDefault="002D5177" w:rsidP="002D5177"/>
    <w:p w14:paraId="60CA1B01" w14:textId="77777777" w:rsidR="002D5177" w:rsidRPr="00490EB6" w:rsidRDefault="002D5177" w:rsidP="002D5177">
      <w:pPr>
        <w:rPr>
          <w:sz w:val="16"/>
        </w:rPr>
      </w:pPr>
      <w:r w:rsidRPr="009A3F9D">
        <w:rPr>
          <w:rStyle w:val="StyleBoldUnderline"/>
          <w:highlight w:val="cyan"/>
        </w:rPr>
        <w:t>As I noted after Chávez’s death</w:t>
      </w:r>
      <w:r w:rsidRPr="00490EB6">
        <w:rPr>
          <w:sz w:val="16"/>
        </w:rPr>
        <w:t xml:space="preserve"> last month, </w:t>
      </w:r>
      <w:r w:rsidRPr="009A3F9D">
        <w:rPr>
          <w:rStyle w:val="StyleBoldUnderline"/>
          <w:highlight w:val="cyan"/>
        </w:rPr>
        <w:t>Venezuela is a country on the verge of a socioeconomic meltdown.</w:t>
      </w:r>
      <w:r w:rsidRPr="00490EB6">
        <w:rPr>
          <w:sz w:val="16"/>
        </w:rPr>
        <w:t xml:space="preserve"> Street crime, power outages, and shortages of food and consumer goods trouble the lives of millions of citizens. The government is running a dangerous fiscal deficit; mismanaged social programs are unsustainable. State revenues are down dramatically because the state-run oil company – packed with political cronies and plundered by Chávez to fund pet projects – is producing far less oil than it was 15 years ago. The regime has forfeited its legitimacy as senior officials are complicit with drug trafficking and terrorism. And the shameless intervention of Havana to manage the chavista succession has stirred anger among nationalists in Venezuela’s once-proud military. </w:t>
      </w:r>
      <w:r w:rsidRPr="009A3F9D">
        <w:rPr>
          <w:rStyle w:val="StyleBoldUnderline"/>
          <w:highlight w:val="cyan"/>
        </w:rPr>
        <w:t xml:space="preserve">Confronting these </w:t>
      </w:r>
      <w:r w:rsidRPr="009A3F9D">
        <w:rPr>
          <w:rStyle w:val="StyleBoldUnderline"/>
          <w:highlight w:val="cyan"/>
        </w:rPr>
        <w:lastRenderedPageBreak/>
        <w:t>challenges without Chávez</w:t>
      </w:r>
      <w:r w:rsidRPr="00490EB6">
        <w:rPr>
          <w:sz w:val="16"/>
        </w:rPr>
        <w:t xml:space="preserve"> at the top of the ticket, </w:t>
      </w:r>
      <w:r w:rsidRPr="009A3F9D">
        <w:rPr>
          <w:rStyle w:val="StyleBoldUnderline"/>
          <w:highlight w:val="cyan"/>
        </w:rPr>
        <w:t>the regime has exploited every unfair advantage to engineer a convincing victory.</w:t>
      </w:r>
      <w:r>
        <w:rPr>
          <w:rStyle w:val="StyleBoldUnderline"/>
          <w:sz w:val="12"/>
          <w:u w:val="none"/>
        </w:rPr>
        <w:t xml:space="preserve">  </w:t>
      </w:r>
      <w:r w:rsidRPr="00490EB6">
        <w:rPr>
          <w:sz w:val="16"/>
        </w:rPr>
        <w:t xml:space="preserve"> </w:t>
      </w:r>
      <w:r w:rsidRPr="009A3F9D">
        <w:rPr>
          <w:rStyle w:val="StyleBoldUnderline"/>
          <w:highlight w:val="cyan"/>
        </w:rPr>
        <w:t>Although the chavista leadership has closed ranks around Maduro, their confidence has to have been shaken</w:t>
      </w:r>
      <w:r w:rsidRPr="00490EB6">
        <w:rPr>
          <w:sz w:val="16"/>
        </w:rPr>
        <w:t xml:space="preserve"> by his buffoonish performance – claiming to chat with Chávez through a little bird circling over his head, for instance, or clumsily mimicking the antics of his charismatic predecessor. </w:t>
      </w:r>
      <w:r w:rsidRPr="009A3F9D">
        <w:rPr>
          <w:rStyle w:val="StyleBoldUnderline"/>
          <w:highlight w:val="cyan"/>
        </w:rPr>
        <w:t>Even if the chavistas decide to steal an electoral victory for Maduro, after the election, the narcogenerals</w:t>
      </w:r>
      <w:r w:rsidRPr="00454B3E">
        <w:rPr>
          <w:rStyle w:val="StyleBoldUnderline"/>
        </w:rPr>
        <w:t xml:space="preserve"> </w:t>
      </w:r>
      <w:r w:rsidRPr="00490EB6">
        <w:rPr>
          <w:sz w:val="16"/>
        </w:rPr>
        <w:t xml:space="preserve">led by National Assembly president and ruling party chief Diosdado Cabello </w:t>
      </w:r>
      <w:r w:rsidRPr="009A3F9D">
        <w:rPr>
          <w:rStyle w:val="Emphasis"/>
          <w:highlight w:val="cyan"/>
        </w:rPr>
        <w:t>will second-guess Maduro as he tries to run the country</w:t>
      </w:r>
      <w:r w:rsidRPr="00490EB6">
        <w:rPr>
          <w:sz w:val="16"/>
        </w:rPr>
        <w:t>. Cabello considers himself a much more able administrator, and he has a bitter distrust of the Cubans who appear to be micromanaging Maduro and his campaign.</w:t>
      </w:r>
    </w:p>
    <w:p w14:paraId="60CA1B02" w14:textId="77777777" w:rsidR="002D5177" w:rsidRDefault="002D5177" w:rsidP="002D5177"/>
    <w:p w14:paraId="60CA1B03" w14:textId="77777777" w:rsidR="002D5177" w:rsidRDefault="002D5177" w:rsidP="002D5177"/>
    <w:p w14:paraId="60CA1B04" w14:textId="77777777" w:rsidR="002D5177" w:rsidRPr="00276698" w:rsidRDefault="002D5177" w:rsidP="005612FC">
      <w:pPr>
        <w:pStyle w:val="Heading4"/>
      </w:pPr>
      <w:r w:rsidRPr="00276698">
        <w:t>If Venezuela slips into a narco-state, it turns each case advantage.</w:t>
      </w:r>
    </w:p>
    <w:p w14:paraId="60CA1B05" w14:textId="77777777" w:rsidR="002D5177" w:rsidRDefault="002D5177" w:rsidP="002D5177"/>
    <w:p w14:paraId="60CA1B06" w14:textId="77777777" w:rsidR="002D5177" w:rsidRPr="00297246" w:rsidRDefault="002D5177" w:rsidP="002D5177">
      <w:pPr>
        <w:rPr>
          <w:rStyle w:val="StyleStyleBold12pt"/>
        </w:rPr>
      </w:pPr>
      <w:r>
        <w:rPr>
          <w:rStyle w:val="StyleStyleBold12pt"/>
        </w:rPr>
        <w:t>Noriega ‘12</w:t>
      </w:r>
    </w:p>
    <w:p w14:paraId="60CA1B07" w14:textId="77777777" w:rsidR="002D5177" w:rsidRDefault="002D5177" w:rsidP="002D5177">
      <w:pPr>
        <w:rPr>
          <w:sz w:val="16"/>
          <w:szCs w:val="16"/>
        </w:rPr>
      </w:pPr>
      <w:r w:rsidRPr="00297246">
        <w:rPr>
          <w:sz w:val="16"/>
          <w:szCs w:val="16"/>
        </w:rPr>
        <w:t>Roger F. Noriega was ambassador to the Organization of American States from 2001-2003 and assistant secretary of state from 2003-2005. He is a visiting fellow at the American Enterprise Institute –</w:t>
      </w:r>
      <w:r>
        <w:rPr>
          <w:sz w:val="16"/>
          <w:szCs w:val="16"/>
        </w:rPr>
        <w:t xml:space="preserve"> TESTIMONY</w:t>
      </w:r>
      <w:r w:rsidRPr="00602034">
        <w:rPr>
          <w:sz w:val="12"/>
          <w:szCs w:val="16"/>
        </w:rPr>
        <w:t xml:space="preserve">¶ </w:t>
      </w:r>
      <w:r>
        <w:rPr>
          <w:sz w:val="16"/>
          <w:szCs w:val="16"/>
        </w:rPr>
        <w:t>OF</w:t>
      </w:r>
      <w:r w:rsidRPr="00602034">
        <w:rPr>
          <w:sz w:val="12"/>
          <w:szCs w:val="16"/>
        </w:rPr>
        <w:t xml:space="preserve">¶ </w:t>
      </w:r>
      <w:r>
        <w:rPr>
          <w:sz w:val="16"/>
          <w:szCs w:val="16"/>
        </w:rPr>
        <w:t>AMBASSADOR ROGER F. NORIEGA</w:t>
      </w:r>
      <w:r w:rsidRPr="00602034">
        <w:rPr>
          <w:sz w:val="12"/>
          <w:szCs w:val="16"/>
        </w:rPr>
        <w:t xml:space="preserve">¶ </w:t>
      </w:r>
      <w:r>
        <w:rPr>
          <w:sz w:val="16"/>
          <w:szCs w:val="16"/>
        </w:rPr>
        <w:t>BEFORE THE</w:t>
      </w:r>
      <w:r w:rsidRPr="00602034">
        <w:rPr>
          <w:sz w:val="12"/>
          <w:szCs w:val="16"/>
        </w:rPr>
        <w:t xml:space="preserve">¶ </w:t>
      </w:r>
      <w:r>
        <w:rPr>
          <w:sz w:val="16"/>
          <w:szCs w:val="16"/>
        </w:rPr>
        <w:t>UNITED STATES</w:t>
      </w:r>
      <w:r w:rsidRPr="00602034">
        <w:rPr>
          <w:sz w:val="12"/>
          <w:szCs w:val="16"/>
        </w:rPr>
        <w:t xml:space="preserve">¶ </w:t>
      </w:r>
      <w:r>
        <w:rPr>
          <w:sz w:val="16"/>
          <w:szCs w:val="16"/>
        </w:rPr>
        <w:t>HOUSE OF REPRESENTATIVES</w:t>
      </w:r>
      <w:r w:rsidRPr="00602034">
        <w:rPr>
          <w:sz w:val="12"/>
          <w:szCs w:val="16"/>
        </w:rPr>
        <w:t xml:space="preserve">¶ </w:t>
      </w:r>
      <w:r>
        <w:rPr>
          <w:sz w:val="16"/>
          <w:szCs w:val="16"/>
        </w:rPr>
        <w:t>COMMITTEE ON</w:t>
      </w:r>
      <w:r w:rsidRPr="00602034">
        <w:rPr>
          <w:sz w:val="12"/>
          <w:szCs w:val="16"/>
        </w:rPr>
        <w:t xml:space="preserve">¶ </w:t>
      </w:r>
      <w:r>
        <w:rPr>
          <w:sz w:val="16"/>
          <w:szCs w:val="16"/>
        </w:rPr>
        <w:t>FOREIGN AFFAIRS</w:t>
      </w:r>
      <w:r w:rsidRPr="00602034">
        <w:rPr>
          <w:sz w:val="12"/>
          <w:szCs w:val="16"/>
        </w:rPr>
        <w:t xml:space="preserve">¶ </w:t>
      </w:r>
      <w:r>
        <w:rPr>
          <w:sz w:val="16"/>
          <w:szCs w:val="16"/>
        </w:rPr>
        <w:t>SUBCOMMITTEE ON</w:t>
      </w:r>
      <w:r w:rsidRPr="00602034">
        <w:rPr>
          <w:sz w:val="12"/>
          <w:szCs w:val="16"/>
        </w:rPr>
        <w:t xml:space="preserve">¶ </w:t>
      </w:r>
      <w:r>
        <w:rPr>
          <w:sz w:val="16"/>
          <w:szCs w:val="16"/>
        </w:rPr>
        <w:t>TERRORISM, NON</w:t>
      </w:r>
      <w:r w:rsidRPr="00602034">
        <w:rPr>
          <w:sz w:val="12"/>
          <w:szCs w:val="16"/>
        </w:rPr>
        <w:t xml:space="preserve">¶ </w:t>
      </w:r>
      <w:r>
        <w:rPr>
          <w:sz w:val="16"/>
          <w:szCs w:val="16"/>
        </w:rPr>
        <w:t>-</w:t>
      </w:r>
      <w:r w:rsidRPr="00602034">
        <w:rPr>
          <w:sz w:val="12"/>
          <w:szCs w:val="16"/>
        </w:rPr>
        <w:t xml:space="preserve">¶ </w:t>
      </w:r>
      <w:r>
        <w:rPr>
          <w:sz w:val="16"/>
          <w:szCs w:val="16"/>
        </w:rPr>
        <w:t>PROLIFERATION AND TRADE</w:t>
      </w:r>
      <w:r w:rsidRPr="00602034">
        <w:rPr>
          <w:sz w:val="12"/>
          <w:szCs w:val="16"/>
        </w:rPr>
        <w:t xml:space="preserve">¶ </w:t>
      </w:r>
      <w:r>
        <w:rPr>
          <w:sz w:val="16"/>
          <w:szCs w:val="16"/>
        </w:rPr>
        <w:t>“</w:t>
      </w:r>
      <w:r w:rsidRPr="00602034">
        <w:rPr>
          <w:sz w:val="12"/>
          <w:szCs w:val="16"/>
        </w:rPr>
        <w:t xml:space="preserve">¶ </w:t>
      </w:r>
      <w:r>
        <w:rPr>
          <w:sz w:val="16"/>
          <w:szCs w:val="16"/>
        </w:rPr>
        <w:t>Hezbollah’s Strategic Shift: A Global Terrorist Threat</w:t>
      </w:r>
      <w:r w:rsidRPr="00602034">
        <w:rPr>
          <w:sz w:val="12"/>
          <w:szCs w:val="16"/>
        </w:rPr>
        <w:t xml:space="preserve">¶ </w:t>
      </w:r>
      <w:r>
        <w:rPr>
          <w:sz w:val="16"/>
          <w:szCs w:val="16"/>
        </w:rPr>
        <w:t>”</w:t>
      </w:r>
      <w:r w:rsidRPr="00602034">
        <w:rPr>
          <w:sz w:val="12"/>
          <w:szCs w:val="16"/>
        </w:rPr>
        <w:t xml:space="preserve">¶ </w:t>
      </w:r>
      <w:r>
        <w:rPr>
          <w:sz w:val="16"/>
          <w:szCs w:val="16"/>
        </w:rPr>
        <w:t>1:30 PM, Wednesday,</w:t>
      </w:r>
      <w:r w:rsidRPr="00602034">
        <w:rPr>
          <w:sz w:val="12"/>
          <w:szCs w:val="16"/>
        </w:rPr>
        <w:t xml:space="preserve">¶ </w:t>
      </w:r>
      <w:r>
        <w:rPr>
          <w:sz w:val="16"/>
          <w:szCs w:val="16"/>
        </w:rPr>
        <w:t>March 20</w:t>
      </w:r>
      <w:r w:rsidRPr="00602034">
        <w:rPr>
          <w:sz w:val="12"/>
          <w:szCs w:val="16"/>
        </w:rPr>
        <w:t xml:space="preserve">¶ </w:t>
      </w:r>
      <w:r>
        <w:rPr>
          <w:sz w:val="16"/>
          <w:szCs w:val="16"/>
        </w:rPr>
        <w:t>, 2012 – http://www.aei.org/files/2013/03/20/-hezbollahs-strategic-shift-a-global-terrorist-threat_134945797264.pdf</w:t>
      </w:r>
    </w:p>
    <w:p w14:paraId="60CA1B08" w14:textId="77777777" w:rsidR="002D5177" w:rsidRDefault="002D5177" w:rsidP="002D5177">
      <w:pPr>
        <w:rPr>
          <w:sz w:val="16"/>
          <w:szCs w:val="16"/>
        </w:rPr>
      </w:pPr>
    </w:p>
    <w:p w14:paraId="60CA1B09" w14:textId="77777777" w:rsidR="002D5177" w:rsidRDefault="002D5177" w:rsidP="002D5177"/>
    <w:p w14:paraId="60CA1B0A" w14:textId="77777777" w:rsidR="002D5177" w:rsidRPr="00602034" w:rsidRDefault="002D5177" w:rsidP="002D5177">
      <w:pPr>
        <w:rPr>
          <w:sz w:val="16"/>
        </w:rPr>
      </w:pPr>
      <w:r w:rsidRPr="009A3F9D">
        <w:rPr>
          <w:rStyle w:val="StyleBoldUnderline"/>
          <w:highlight w:val="cyan"/>
        </w:rPr>
        <w:t>Some may assess this</w:t>
      </w:r>
      <w:r w:rsidRPr="009A3F9D">
        <w:rPr>
          <w:rStyle w:val="StyleBoldUnderline"/>
          <w:sz w:val="12"/>
          <w:highlight w:val="cyan"/>
          <w:u w:val="none"/>
        </w:rPr>
        <w:t>¶</w:t>
      </w:r>
      <w:r w:rsidRPr="009A3F9D">
        <w:rPr>
          <w:rStyle w:val="StyleBoldUnderline"/>
          <w:highlight w:val="cyan"/>
        </w:rPr>
        <w:t xml:space="preserve"> cooperation between</w:t>
      </w:r>
      <w:r w:rsidRPr="009A3F9D">
        <w:rPr>
          <w:rStyle w:val="StyleBoldUnderline"/>
          <w:sz w:val="12"/>
          <w:highlight w:val="cyan"/>
          <w:u w:val="none"/>
        </w:rPr>
        <w:t>¶</w:t>
      </w:r>
      <w:r w:rsidRPr="009A3F9D">
        <w:rPr>
          <w:rStyle w:val="StyleBoldUnderline"/>
          <w:highlight w:val="cyan"/>
        </w:rPr>
        <w:t xml:space="preserve"> “</w:t>
      </w:r>
      <w:r w:rsidRPr="009A3F9D">
        <w:rPr>
          <w:rStyle w:val="StyleBoldUnderline"/>
          <w:sz w:val="12"/>
          <w:highlight w:val="cyan"/>
          <w:u w:val="none"/>
        </w:rPr>
        <w:t>¶</w:t>
      </w:r>
      <w:r w:rsidRPr="009A3F9D">
        <w:rPr>
          <w:rStyle w:val="StyleBoldUnderline"/>
          <w:highlight w:val="cyan"/>
        </w:rPr>
        <w:t xml:space="preserve"> narco</w:t>
      </w:r>
      <w:r w:rsidRPr="009A3F9D">
        <w:rPr>
          <w:rStyle w:val="StyleBoldUnderline"/>
          <w:sz w:val="12"/>
          <w:highlight w:val="cyan"/>
          <w:u w:val="none"/>
        </w:rPr>
        <w:t>¶</w:t>
      </w:r>
      <w:r w:rsidRPr="009A3F9D">
        <w:rPr>
          <w:rStyle w:val="StyleBoldUnderline"/>
          <w:highlight w:val="cyan"/>
        </w:rPr>
        <w:t xml:space="preserve"> s” and</w:t>
      </w:r>
      <w:r w:rsidRPr="009A3F9D">
        <w:rPr>
          <w:rStyle w:val="StyleBoldUnderline"/>
          <w:sz w:val="12"/>
          <w:highlight w:val="cyan"/>
          <w:u w:val="none"/>
        </w:rPr>
        <w:t>¶</w:t>
      </w:r>
      <w:r w:rsidRPr="009A3F9D">
        <w:rPr>
          <w:rStyle w:val="StyleBoldUnderline"/>
          <w:highlight w:val="cyan"/>
        </w:rPr>
        <w:t xml:space="preserve"> terrorist</w:t>
      </w:r>
      <w:r w:rsidRPr="009A3F9D">
        <w:rPr>
          <w:rStyle w:val="StyleBoldUnderline"/>
          <w:sz w:val="12"/>
          <w:highlight w:val="cyan"/>
          <w:u w:val="none"/>
        </w:rPr>
        <w:t>¶</w:t>
      </w:r>
      <w:r w:rsidRPr="009A3F9D">
        <w:rPr>
          <w:rStyle w:val="StyleBoldUnderline"/>
          <w:highlight w:val="cyan"/>
        </w:rPr>
        <w:t xml:space="preserve"> s</w:t>
      </w:r>
      <w:r w:rsidRPr="009A3F9D">
        <w:rPr>
          <w:rStyle w:val="StyleBoldUnderline"/>
          <w:sz w:val="12"/>
          <w:highlight w:val="cyan"/>
          <w:u w:val="none"/>
        </w:rPr>
        <w:t>¶</w:t>
      </w:r>
      <w:r w:rsidRPr="009A3F9D">
        <w:rPr>
          <w:rStyle w:val="StyleBoldUnderline"/>
          <w:highlight w:val="cyan"/>
        </w:rPr>
        <w:t xml:space="preserve"> as a marriage</w:t>
      </w:r>
      <w:r w:rsidRPr="009A3F9D">
        <w:rPr>
          <w:rStyle w:val="StyleBoldUnderline"/>
          <w:sz w:val="12"/>
          <w:highlight w:val="cyan"/>
          <w:u w:val="none"/>
        </w:rPr>
        <w:t>¶</w:t>
      </w:r>
      <w:r w:rsidRPr="009A3F9D">
        <w:rPr>
          <w:rStyle w:val="StyleBoldUnderline"/>
          <w:highlight w:val="cyan"/>
        </w:rPr>
        <w:t xml:space="preserve"> of convenience between different criminal elements</w:t>
      </w:r>
      <w:r w:rsidRPr="00602034">
        <w:rPr>
          <w:rStyle w:val="StyleBoldUnderline"/>
        </w:rPr>
        <w:t xml:space="preserve"> </w:t>
      </w:r>
      <w:r w:rsidRPr="00602034">
        <w:rPr>
          <w:sz w:val="16"/>
        </w:rPr>
        <w:t>or</w:t>
      </w:r>
      <w:r w:rsidRPr="00602034">
        <w:rPr>
          <w:sz w:val="12"/>
        </w:rPr>
        <w:t>¶</w:t>
      </w:r>
      <w:r w:rsidRPr="00602034">
        <w:rPr>
          <w:sz w:val="16"/>
        </w:rPr>
        <w:t xml:space="preserve"> just</w:t>
      </w:r>
      <w:r w:rsidRPr="00602034">
        <w:rPr>
          <w:sz w:val="12"/>
        </w:rPr>
        <w:t>¶</w:t>
      </w:r>
      <w:r w:rsidRPr="00602034">
        <w:rPr>
          <w:sz w:val="16"/>
        </w:rPr>
        <w:t xml:space="preserve"> another</w:t>
      </w:r>
      <w:r w:rsidRPr="00602034">
        <w:rPr>
          <w:sz w:val="12"/>
        </w:rPr>
        <w:t>¶</w:t>
      </w:r>
      <w:r w:rsidRPr="00602034">
        <w:rPr>
          <w:sz w:val="16"/>
        </w:rPr>
        <w:t xml:space="preserve"> modus operandi</w:t>
      </w:r>
      <w:r w:rsidRPr="00602034">
        <w:rPr>
          <w:sz w:val="12"/>
        </w:rPr>
        <w:t>¶</w:t>
      </w:r>
      <w:r w:rsidRPr="00602034">
        <w:rPr>
          <w:sz w:val="16"/>
        </w:rPr>
        <w:t xml:space="preserve"> of</w:t>
      </w:r>
      <w:r w:rsidRPr="00602034">
        <w:rPr>
          <w:sz w:val="12"/>
        </w:rPr>
        <w:t>¶</w:t>
      </w:r>
      <w:r w:rsidRPr="00602034">
        <w:rPr>
          <w:sz w:val="16"/>
        </w:rPr>
        <w:t xml:space="preserve"> powerful international drug syndicates</w:t>
      </w:r>
      <w:r w:rsidRPr="00602034">
        <w:rPr>
          <w:sz w:val="12"/>
        </w:rPr>
        <w:t>¶</w:t>
      </w:r>
      <w:r w:rsidRPr="00602034">
        <w:rPr>
          <w:sz w:val="16"/>
        </w:rPr>
        <w:t xml:space="preserve"> that can be tackled by l</w:t>
      </w:r>
      <w:r w:rsidRPr="00602034">
        <w:rPr>
          <w:sz w:val="12"/>
        </w:rPr>
        <w:t>¶</w:t>
      </w:r>
      <w:r w:rsidRPr="00602034">
        <w:rPr>
          <w:sz w:val="16"/>
        </w:rPr>
        <w:t xml:space="preserve"> aw enforcement</w:t>
      </w:r>
      <w:r w:rsidRPr="00602034">
        <w:rPr>
          <w:sz w:val="12"/>
        </w:rPr>
        <w:t>¶</w:t>
      </w:r>
      <w:r w:rsidRPr="00602034">
        <w:rPr>
          <w:sz w:val="16"/>
        </w:rPr>
        <w:t xml:space="preserve"> . Instead,</w:t>
      </w:r>
      <w:r w:rsidRPr="00602034">
        <w:rPr>
          <w:sz w:val="12"/>
        </w:rPr>
        <w:t>¶</w:t>
      </w:r>
      <w:r w:rsidRPr="00602034">
        <w:rPr>
          <w:sz w:val="16"/>
        </w:rPr>
        <w:t xml:space="preserve"> </w:t>
      </w:r>
      <w:r w:rsidRPr="009A3F9D">
        <w:rPr>
          <w:rStyle w:val="StyleBoldUnderline"/>
          <w:highlight w:val="cyan"/>
        </w:rPr>
        <w:t>this criminal activity is the product</w:t>
      </w:r>
      <w:r w:rsidRPr="009A3F9D">
        <w:rPr>
          <w:rStyle w:val="StyleBoldUnderline"/>
          <w:sz w:val="12"/>
          <w:highlight w:val="cyan"/>
          <w:u w:val="none"/>
        </w:rPr>
        <w:t>¶</w:t>
      </w:r>
      <w:r w:rsidRPr="009A3F9D">
        <w:rPr>
          <w:rStyle w:val="StyleBoldUnderline"/>
          <w:highlight w:val="cyan"/>
        </w:rPr>
        <w:t xml:space="preserve"> of a</w:t>
      </w:r>
      <w:r w:rsidRPr="009A3F9D">
        <w:rPr>
          <w:rStyle w:val="StyleBoldUnderline"/>
          <w:sz w:val="12"/>
          <w:highlight w:val="cyan"/>
          <w:u w:val="none"/>
        </w:rPr>
        <w:t>¶</w:t>
      </w:r>
      <w:r w:rsidRPr="009A3F9D">
        <w:rPr>
          <w:rStyle w:val="StyleBoldUnderline"/>
          <w:highlight w:val="cyan"/>
        </w:rPr>
        <w:t xml:space="preserve"> conscious strategy of</w:t>
      </w:r>
      <w:r w:rsidRPr="009A3F9D">
        <w:rPr>
          <w:rStyle w:val="StyleBoldUnderline"/>
          <w:sz w:val="12"/>
          <w:highlight w:val="cyan"/>
          <w:u w:val="none"/>
        </w:rPr>
        <w:t>¶</w:t>
      </w:r>
      <w:r w:rsidRPr="009A3F9D">
        <w:rPr>
          <w:rStyle w:val="StyleBoldUnderline"/>
          <w:highlight w:val="cyan"/>
        </w:rPr>
        <w:t xml:space="preserve"> rogue regimes in</w:t>
      </w:r>
      <w:r w:rsidRPr="009A3F9D">
        <w:rPr>
          <w:rStyle w:val="StyleBoldUnderline"/>
          <w:sz w:val="12"/>
          <w:highlight w:val="cyan"/>
          <w:u w:val="none"/>
        </w:rPr>
        <w:t>¶</w:t>
      </w:r>
      <w:r w:rsidRPr="009A3F9D">
        <w:rPr>
          <w:rStyle w:val="StyleBoldUnderline"/>
          <w:highlight w:val="cyan"/>
        </w:rPr>
        <w:t xml:space="preserve"> Iran and</w:t>
      </w:r>
      <w:r w:rsidRPr="009A3F9D">
        <w:rPr>
          <w:rStyle w:val="StyleBoldUnderline"/>
          <w:sz w:val="12"/>
          <w:highlight w:val="cyan"/>
          <w:u w:val="none"/>
        </w:rPr>
        <w:t>¶</w:t>
      </w:r>
      <w:r w:rsidRPr="009A3F9D">
        <w:rPr>
          <w:rStyle w:val="StyleBoldUnderline"/>
          <w:highlight w:val="cyan"/>
        </w:rPr>
        <w:t xml:space="preserve"> Venezuela to wage</w:t>
      </w:r>
      <w:r w:rsidRPr="009A3F9D">
        <w:rPr>
          <w:rStyle w:val="StyleBoldUnderline"/>
          <w:sz w:val="12"/>
          <w:highlight w:val="cyan"/>
          <w:u w:val="none"/>
        </w:rPr>
        <w:t>¶</w:t>
      </w:r>
      <w:r w:rsidRPr="009A3F9D">
        <w:rPr>
          <w:rStyle w:val="StyleBoldUnderline"/>
          <w:highlight w:val="cyan"/>
        </w:rPr>
        <w:t xml:space="preserve"> asymmetrical warfare</w:t>
      </w:r>
      <w:r w:rsidRPr="009A3F9D">
        <w:rPr>
          <w:rStyle w:val="StyleBoldUnderline"/>
          <w:sz w:val="12"/>
          <w:highlight w:val="cyan"/>
          <w:u w:val="none"/>
        </w:rPr>
        <w:t>¶</w:t>
      </w:r>
      <w:r w:rsidRPr="009A3F9D">
        <w:rPr>
          <w:rStyle w:val="StyleBoldUnderline"/>
          <w:highlight w:val="cyan"/>
        </w:rPr>
        <w:t xml:space="preserve"> against</w:t>
      </w:r>
      <w:r w:rsidRPr="009A3F9D">
        <w:rPr>
          <w:rStyle w:val="StyleBoldUnderline"/>
          <w:sz w:val="12"/>
          <w:highlight w:val="cyan"/>
          <w:u w:val="none"/>
        </w:rPr>
        <w:t>¶</w:t>
      </w:r>
      <w:r w:rsidRPr="009A3F9D">
        <w:rPr>
          <w:rStyle w:val="StyleBoldUnderline"/>
          <w:highlight w:val="cyan"/>
        </w:rPr>
        <w:t xml:space="preserve"> U.S. security, interests and allies</w:t>
      </w:r>
      <w:r w:rsidRPr="009A3F9D">
        <w:rPr>
          <w:rStyle w:val="StyleBoldUnderline"/>
          <w:sz w:val="12"/>
          <w:highlight w:val="cyan"/>
          <w:u w:val="none"/>
        </w:rPr>
        <w:t>¶</w:t>
      </w:r>
      <w:r w:rsidRPr="009A3F9D">
        <w:rPr>
          <w:rStyle w:val="StyleBoldUnderline"/>
          <w:highlight w:val="cyan"/>
        </w:rPr>
        <w:t xml:space="preserve"> close</w:t>
      </w:r>
      <w:r w:rsidRPr="009A3F9D">
        <w:rPr>
          <w:rStyle w:val="StyleBoldUnderline"/>
          <w:sz w:val="12"/>
          <w:highlight w:val="cyan"/>
          <w:u w:val="none"/>
        </w:rPr>
        <w:t>¶</w:t>
      </w:r>
      <w:r w:rsidRPr="009A3F9D">
        <w:rPr>
          <w:rStyle w:val="StyleBoldUnderline"/>
          <w:highlight w:val="cyan"/>
        </w:rPr>
        <w:t xml:space="preserve"> to the homeland</w:t>
      </w:r>
      <w:r w:rsidRPr="00602034">
        <w:rPr>
          <w:sz w:val="12"/>
        </w:rPr>
        <w:t>¶</w:t>
      </w:r>
      <w:r w:rsidRPr="00602034">
        <w:rPr>
          <w:sz w:val="16"/>
        </w:rPr>
        <w:t xml:space="preserve"> .</w:t>
      </w:r>
      <w:r w:rsidRPr="00602034">
        <w:rPr>
          <w:sz w:val="12"/>
        </w:rPr>
        <w:t>¶</w:t>
      </w:r>
      <w:r w:rsidRPr="00602034">
        <w:rPr>
          <w:sz w:val="16"/>
        </w:rPr>
        <w:t xml:space="preserve"> As such, </w:t>
      </w:r>
      <w:r w:rsidRPr="009A3F9D">
        <w:rPr>
          <w:rStyle w:val="StyleBoldUnderline"/>
          <w:highlight w:val="cyan"/>
        </w:rPr>
        <w:t>it requires a much more robust analysis</w:t>
      </w:r>
      <w:r w:rsidRPr="00602034">
        <w:rPr>
          <w:sz w:val="16"/>
        </w:rPr>
        <w:t xml:space="preserve"> and coordinated</w:t>
      </w:r>
      <w:r w:rsidRPr="00602034">
        <w:rPr>
          <w:sz w:val="12"/>
        </w:rPr>
        <w:t>¶</w:t>
      </w:r>
      <w:r w:rsidRPr="00602034">
        <w:rPr>
          <w:sz w:val="16"/>
        </w:rPr>
        <w:t xml:space="preserve"> response</w:t>
      </w:r>
      <w:r w:rsidRPr="00602034">
        <w:rPr>
          <w:sz w:val="12"/>
        </w:rPr>
        <w:t>¶</w:t>
      </w:r>
      <w:r w:rsidRPr="00602034">
        <w:rPr>
          <w:sz w:val="16"/>
        </w:rPr>
        <w:t xml:space="preserve"> –</w:t>
      </w:r>
      <w:r w:rsidRPr="00602034">
        <w:rPr>
          <w:sz w:val="12"/>
        </w:rPr>
        <w:t>¶</w:t>
      </w:r>
      <w:r w:rsidRPr="00602034">
        <w:rPr>
          <w:sz w:val="16"/>
        </w:rPr>
        <w:t xml:space="preserve"> from exposing terrorist g</w:t>
      </w:r>
      <w:r w:rsidRPr="00602034">
        <w:rPr>
          <w:sz w:val="12"/>
        </w:rPr>
        <w:t>¶</w:t>
      </w:r>
      <w:r w:rsidRPr="00602034">
        <w:rPr>
          <w:sz w:val="16"/>
        </w:rPr>
        <w:t xml:space="preserve"> roups working within Venezuela, identifying</w:t>
      </w:r>
      <w:r w:rsidRPr="00602034">
        <w:rPr>
          <w:sz w:val="12"/>
        </w:rPr>
        <w:t>¶</w:t>
      </w:r>
      <w:r w:rsidRPr="00602034">
        <w:rPr>
          <w:sz w:val="16"/>
        </w:rPr>
        <w:t xml:space="preserve"> narcoterrorist activities in Central America,</w:t>
      </w:r>
      <w:r w:rsidRPr="00602034">
        <w:rPr>
          <w:sz w:val="12"/>
        </w:rPr>
        <w:t>¶</w:t>
      </w:r>
      <w:r w:rsidRPr="00602034">
        <w:rPr>
          <w:sz w:val="16"/>
        </w:rPr>
        <w:t xml:space="preserve"> imposing</w:t>
      </w:r>
      <w:r w:rsidRPr="00602034">
        <w:rPr>
          <w:sz w:val="12"/>
        </w:rPr>
        <w:t>¶</w:t>
      </w:r>
      <w:r w:rsidRPr="00602034">
        <w:rPr>
          <w:sz w:val="16"/>
        </w:rPr>
        <w:t xml:space="preserve"> sanctions against state</w:t>
      </w:r>
      <w:r w:rsidRPr="00602034">
        <w:rPr>
          <w:sz w:val="12"/>
        </w:rPr>
        <w:t>¶</w:t>
      </w:r>
      <w:r w:rsidRPr="00602034">
        <w:rPr>
          <w:sz w:val="16"/>
        </w:rPr>
        <w:t xml:space="preserve"> -</w:t>
      </w:r>
      <w:r w:rsidRPr="00602034">
        <w:rPr>
          <w:sz w:val="12"/>
        </w:rPr>
        <w:t>¶</w:t>
      </w:r>
      <w:r w:rsidRPr="00602034">
        <w:rPr>
          <w:sz w:val="16"/>
        </w:rPr>
        <w:t xml:space="preserve"> ru</w:t>
      </w:r>
      <w:r w:rsidRPr="00602034">
        <w:rPr>
          <w:sz w:val="12"/>
        </w:rPr>
        <w:t>¶</w:t>
      </w:r>
      <w:r w:rsidRPr="00602034">
        <w:rPr>
          <w:sz w:val="16"/>
        </w:rPr>
        <w:t xml:space="preserve"> n entities</w:t>
      </w:r>
      <w:r w:rsidRPr="00602034">
        <w:rPr>
          <w:sz w:val="12"/>
        </w:rPr>
        <w:t>¶</w:t>
      </w:r>
      <w:r w:rsidRPr="00602034">
        <w:rPr>
          <w:sz w:val="16"/>
        </w:rPr>
        <w:t xml:space="preserve"> being used to conceal criminal transactions,</w:t>
      </w:r>
      <w:r w:rsidRPr="00602034">
        <w:rPr>
          <w:sz w:val="12"/>
        </w:rPr>
        <w:t>¶</w:t>
      </w:r>
      <w:r w:rsidRPr="00602034">
        <w:rPr>
          <w:sz w:val="16"/>
        </w:rPr>
        <w:t xml:space="preserve"> to dismantl</w:t>
      </w:r>
      <w:r w:rsidRPr="00602034">
        <w:rPr>
          <w:sz w:val="12"/>
        </w:rPr>
        <w:t>¶</w:t>
      </w:r>
      <w:r w:rsidRPr="00602034">
        <w:rPr>
          <w:sz w:val="16"/>
        </w:rPr>
        <w:t xml:space="preserve"> ing transnational money</w:t>
      </w:r>
      <w:r w:rsidRPr="00602034">
        <w:rPr>
          <w:sz w:val="12"/>
        </w:rPr>
        <w:t>¶</w:t>
      </w:r>
      <w:r w:rsidRPr="00602034">
        <w:rPr>
          <w:sz w:val="16"/>
        </w:rPr>
        <w:t xml:space="preserve"> laundering schemes.</w:t>
      </w:r>
      <w:r w:rsidRPr="00602034">
        <w:rPr>
          <w:sz w:val="12"/>
        </w:rPr>
        <w:t>¶</w:t>
      </w:r>
      <w:r w:rsidRPr="00602034">
        <w:rPr>
          <w:sz w:val="16"/>
        </w:rPr>
        <w:t xml:space="preserve"> Under bipartisan legislation passed by Congress in December, the Department of</w:t>
      </w:r>
      <w:r w:rsidRPr="00602034">
        <w:rPr>
          <w:sz w:val="12"/>
        </w:rPr>
        <w:t>¶</w:t>
      </w:r>
      <w:r w:rsidRPr="00602034">
        <w:rPr>
          <w:sz w:val="16"/>
        </w:rPr>
        <w:t xml:space="preserve"> State was given six months to provide you with an analysis of and strategy for dealing</w:t>
      </w:r>
      <w:r w:rsidRPr="00602034">
        <w:rPr>
          <w:sz w:val="12"/>
        </w:rPr>
        <w:t>¶</w:t>
      </w:r>
      <w:r w:rsidRPr="00602034">
        <w:rPr>
          <w:sz w:val="16"/>
        </w:rPr>
        <w:t xml:space="preserve"> with Iran’s activities in the Americas. Until now, the State Department has earned a</w:t>
      </w:r>
      <w:r w:rsidRPr="00602034">
        <w:rPr>
          <w:sz w:val="12"/>
        </w:rPr>
        <w:t>¶</w:t>
      </w:r>
      <w:r w:rsidRPr="00602034">
        <w:rPr>
          <w:sz w:val="16"/>
        </w:rPr>
        <w:t xml:space="preserve"> repu</w:t>
      </w:r>
      <w:r w:rsidRPr="00602034">
        <w:rPr>
          <w:sz w:val="12"/>
        </w:rPr>
        <w:t>¶</w:t>
      </w:r>
      <w:r w:rsidRPr="00602034">
        <w:rPr>
          <w:sz w:val="16"/>
        </w:rPr>
        <w:t xml:space="preserve"> tation within the U.S. government of minimizing this</w:t>
      </w:r>
      <w:r w:rsidRPr="00602034">
        <w:rPr>
          <w:sz w:val="12"/>
        </w:rPr>
        <w:t>¶</w:t>
      </w:r>
      <w:r w:rsidRPr="00602034">
        <w:rPr>
          <w:sz w:val="16"/>
        </w:rPr>
        <w:t xml:space="preserve"> threat</w:t>
      </w:r>
      <w:r w:rsidRPr="00602034">
        <w:rPr>
          <w:sz w:val="12"/>
        </w:rPr>
        <w:t>¶</w:t>
      </w:r>
      <w:r w:rsidRPr="00602034">
        <w:rPr>
          <w:sz w:val="16"/>
        </w:rPr>
        <w:t xml:space="preserve"> . This Subcommittee will</w:t>
      </w:r>
      <w:r w:rsidRPr="00602034">
        <w:rPr>
          <w:sz w:val="12"/>
        </w:rPr>
        <w:t>¶</w:t>
      </w:r>
      <w:r w:rsidRPr="00602034">
        <w:rPr>
          <w:sz w:val="16"/>
        </w:rPr>
        <w:t xml:space="preserve"> have to press the Department to conduct a thorough and rigorous review of the Iranian</w:t>
      </w:r>
      <w:r w:rsidRPr="00602034">
        <w:rPr>
          <w:sz w:val="12"/>
        </w:rPr>
        <w:t>¶</w:t>
      </w:r>
      <w:r w:rsidRPr="00602034">
        <w:rPr>
          <w:sz w:val="16"/>
        </w:rPr>
        <w:t xml:space="preserve"> and Hezbollah activities in our region and to expose the</w:t>
      </w:r>
      <w:r w:rsidRPr="00602034">
        <w:rPr>
          <w:sz w:val="12"/>
        </w:rPr>
        <w:t>¶</w:t>
      </w:r>
      <w:r w:rsidRPr="00602034">
        <w:rPr>
          <w:sz w:val="16"/>
        </w:rPr>
        <w:t xml:space="preserve"> extraordinary</w:t>
      </w:r>
      <w:r w:rsidRPr="00602034">
        <w:rPr>
          <w:sz w:val="12"/>
        </w:rPr>
        <w:t>¶</w:t>
      </w:r>
      <w:r w:rsidRPr="00602034">
        <w:rPr>
          <w:sz w:val="16"/>
        </w:rPr>
        <w:t xml:space="preserve"> role</w:t>
      </w:r>
      <w:r w:rsidRPr="00602034">
        <w:rPr>
          <w:sz w:val="12"/>
        </w:rPr>
        <w:t>¶</w:t>
      </w:r>
      <w:r w:rsidRPr="00602034">
        <w:rPr>
          <w:sz w:val="16"/>
        </w:rPr>
        <w:t xml:space="preserve"> that is</w:t>
      </w:r>
      <w:r w:rsidRPr="00602034">
        <w:rPr>
          <w:sz w:val="12"/>
        </w:rPr>
        <w:t>¶</w:t>
      </w:r>
      <w:r w:rsidRPr="00602034">
        <w:rPr>
          <w:sz w:val="16"/>
        </w:rPr>
        <w:t xml:space="preserve"> p</w:t>
      </w:r>
      <w:r w:rsidRPr="00602034">
        <w:rPr>
          <w:sz w:val="12"/>
        </w:rPr>
        <w:t>¶</w:t>
      </w:r>
      <w:r w:rsidRPr="00602034">
        <w:rPr>
          <w:sz w:val="16"/>
        </w:rPr>
        <w:t xml:space="preserve"> layed</w:t>
      </w:r>
      <w:r w:rsidRPr="00602034">
        <w:rPr>
          <w:sz w:val="12"/>
        </w:rPr>
        <w:t>¶</w:t>
      </w:r>
      <w:r w:rsidRPr="00602034">
        <w:rPr>
          <w:sz w:val="16"/>
        </w:rPr>
        <w:t xml:space="preserve"> by Venezue</w:t>
      </w:r>
      <w:r w:rsidRPr="00602034">
        <w:rPr>
          <w:sz w:val="12"/>
        </w:rPr>
        <w:t>¶</w:t>
      </w:r>
      <w:r w:rsidRPr="00602034">
        <w:rPr>
          <w:sz w:val="16"/>
        </w:rPr>
        <w:t xml:space="preserve"> la in this regard. U.S. diplomats will then have to inform our neighbors about</w:t>
      </w:r>
      <w:r w:rsidRPr="00602034">
        <w:rPr>
          <w:sz w:val="12"/>
        </w:rPr>
        <w:t>¶</w:t>
      </w:r>
      <w:r w:rsidRPr="00602034">
        <w:rPr>
          <w:sz w:val="16"/>
        </w:rPr>
        <w:t xml:space="preserve"> this problem and lay the groundwork for a coordinated strategy for dealing with this</w:t>
      </w:r>
      <w:r w:rsidRPr="00602034">
        <w:rPr>
          <w:sz w:val="12"/>
        </w:rPr>
        <w:t>¶</w:t>
      </w:r>
      <w:r w:rsidRPr="00602034">
        <w:rPr>
          <w:sz w:val="16"/>
        </w:rPr>
        <w:t xml:space="preserve"> phenomenon in our Hemisphere.</w:t>
      </w:r>
      <w:r w:rsidRPr="00602034">
        <w:rPr>
          <w:sz w:val="12"/>
        </w:rPr>
        <w:t>¶</w:t>
      </w:r>
      <w:r w:rsidRPr="00602034">
        <w:rPr>
          <w:sz w:val="16"/>
        </w:rPr>
        <w:t xml:space="preserve"> Mr. Chairman</w:t>
      </w:r>
      <w:r w:rsidRPr="009A3F9D">
        <w:rPr>
          <w:rStyle w:val="StyleBoldUnderline"/>
          <w:highlight w:val="cyan"/>
        </w:rPr>
        <w:t>, I fear that these narco</w:t>
      </w:r>
      <w:r w:rsidRPr="009A3F9D">
        <w:rPr>
          <w:rStyle w:val="StyleBoldUnderline"/>
          <w:sz w:val="12"/>
          <w:highlight w:val="cyan"/>
          <w:u w:val="none"/>
        </w:rPr>
        <w:t>¶</w:t>
      </w:r>
      <w:r w:rsidRPr="009A3F9D">
        <w:rPr>
          <w:rStyle w:val="StyleBoldUnderline"/>
          <w:highlight w:val="cyan"/>
        </w:rPr>
        <w:t xml:space="preserve"> terrorist activities</w:t>
      </w:r>
      <w:r w:rsidRPr="009A3F9D">
        <w:rPr>
          <w:rStyle w:val="StyleBoldUnderline"/>
          <w:sz w:val="12"/>
          <w:highlight w:val="cyan"/>
          <w:u w:val="none"/>
        </w:rPr>
        <w:t xml:space="preserve"> </w:t>
      </w:r>
      <w:r w:rsidRPr="009A3F9D">
        <w:rPr>
          <w:rStyle w:val="StyleBoldUnderline"/>
          <w:highlight w:val="cyan"/>
        </w:rPr>
        <w:t>will</w:t>
      </w:r>
      <w:r w:rsidRPr="009A3F9D">
        <w:rPr>
          <w:rStyle w:val="StyleBoldUnderline"/>
          <w:sz w:val="12"/>
          <w:highlight w:val="cyan"/>
          <w:u w:val="none"/>
        </w:rPr>
        <w:t xml:space="preserve"> </w:t>
      </w:r>
      <w:r w:rsidRPr="009A3F9D">
        <w:rPr>
          <w:rStyle w:val="StyleBoldUnderline"/>
          <w:highlight w:val="cyan"/>
        </w:rPr>
        <w:t>exact an increasingly</w:t>
      </w:r>
      <w:r w:rsidRPr="009A3F9D">
        <w:rPr>
          <w:rStyle w:val="StyleBoldUnderline"/>
          <w:sz w:val="12"/>
          <w:highlight w:val="cyan"/>
          <w:u w:val="none"/>
        </w:rPr>
        <w:t xml:space="preserve"> </w:t>
      </w:r>
      <w:r w:rsidRPr="009A3F9D">
        <w:rPr>
          <w:rStyle w:val="StyleBoldUnderline"/>
          <w:highlight w:val="cyan"/>
        </w:rPr>
        <w:t>terrible price from our neighbors and our nation</w:t>
      </w:r>
      <w:r w:rsidRPr="009A3F9D">
        <w:rPr>
          <w:rStyle w:val="StyleBoldUnderline"/>
          <w:sz w:val="12"/>
          <w:highlight w:val="cyan"/>
          <w:u w:val="none"/>
        </w:rPr>
        <w:t>¶</w:t>
      </w:r>
      <w:r w:rsidRPr="009A3F9D">
        <w:rPr>
          <w:rStyle w:val="StyleBoldUnderline"/>
          <w:highlight w:val="cyan"/>
        </w:rPr>
        <w:t xml:space="preserve"> until our national security establishment</w:t>
      </w:r>
      <w:r w:rsidRPr="009A3F9D">
        <w:rPr>
          <w:rStyle w:val="StyleBoldUnderline"/>
          <w:sz w:val="12"/>
          <w:highlight w:val="cyan"/>
          <w:u w:val="none"/>
        </w:rPr>
        <w:t xml:space="preserve"> </w:t>
      </w:r>
      <w:r w:rsidRPr="009A3F9D">
        <w:rPr>
          <w:rStyle w:val="StyleBoldUnderline"/>
          <w:highlight w:val="cyan"/>
        </w:rPr>
        <w:t>recognizes the nature of the threat and fashions an effective response</w:t>
      </w:r>
      <w:r w:rsidRPr="00602034">
        <w:rPr>
          <w:sz w:val="16"/>
        </w:rPr>
        <w:t>.</w:t>
      </w:r>
    </w:p>
    <w:p w14:paraId="60CA1B0B" w14:textId="77777777" w:rsidR="002D5177" w:rsidRDefault="002D5177" w:rsidP="002D5177"/>
    <w:p w14:paraId="60CA1B0C" w14:textId="77777777" w:rsidR="002D5177" w:rsidRDefault="002D5177" w:rsidP="002D5177"/>
    <w:p w14:paraId="60CA1B0D" w14:textId="77777777" w:rsidR="002D5177" w:rsidRDefault="002D5177" w:rsidP="002D5177"/>
    <w:p w14:paraId="60CA1B0E" w14:textId="77777777" w:rsidR="002D5177" w:rsidRDefault="005612FC" w:rsidP="00BF545D">
      <w:pPr>
        <w:pStyle w:val="Heading3"/>
      </w:pPr>
      <w:r>
        <w:lastRenderedPageBreak/>
        <w:t>2NC Link Uniqueness</w:t>
      </w:r>
    </w:p>
    <w:p w14:paraId="60CA1B0F" w14:textId="77777777" w:rsidR="002D5177" w:rsidRDefault="002D5177" w:rsidP="002D5177"/>
    <w:p w14:paraId="60CA1B10" w14:textId="77777777" w:rsidR="002D5177" w:rsidRPr="00276698" w:rsidRDefault="002D5177" w:rsidP="005612FC">
      <w:pPr>
        <w:pStyle w:val="Heading4"/>
      </w:pPr>
      <w:r w:rsidRPr="00276698">
        <w:t>(  ) Maduro narrowly holding-off internal military challenges now –fidelity to Chavez’s anti-US cause will be key.</w:t>
      </w:r>
    </w:p>
    <w:p w14:paraId="60CA1B11" w14:textId="77777777" w:rsidR="002D5177" w:rsidRDefault="002D5177" w:rsidP="002D5177"/>
    <w:p w14:paraId="60CA1B12" w14:textId="77777777" w:rsidR="002D5177" w:rsidRPr="00783DC9" w:rsidRDefault="002D5177" w:rsidP="002D5177">
      <w:pPr>
        <w:rPr>
          <w:rStyle w:val="StyleStyleBold12pt"/>
        </w:rPr>
      </w:pPr>
      <w:r w:rsidRPr="00783DC9">
        <w:rPr>
          <w:rStyle w:val="StyleStyleBold12pt"/>
        </w:rPr>
        <w:t>Metzker ‘13</w:t>
      </w:r>
    </w:p>
    <w:p w14:paraId="60CA1B13" w14:textId="77777777" w:rsidR="002D5177" w:rsidRDefault="002D5177" w:rsidP="002D5177">
      <w:r>
        <w:t>(Internally quoting Michael Shifter, Adjunct Prof @ Gtown, member of the Council on Foreign Relations, and president of the Inter-American Dialogue. Jared Metzker – IPS Reporter, Washington DC - Inter Press Service – June 17, 2013 – lexis)</w:t>
      </w:r>
    </w:p>
    <w:p w14:paraId="60CA1B14" w14:textId="77777777" w:rsidR="002D5177" w:rsidRDefault="002D5177" w:rsidP="002D5177"/>
    <w:p w14:paraId="60CA1B15" w14:textId="77777777" w:rsidR="002D5177" w:rsidRPr="00096674" w:rsidRDefault="002D5177" w:rsidP="002D5177">
      <w:pPr>
        <w:rPr>
          <w:rStyle w:val="StyleBoldUnderline"/>
        </w:rPr>
      </w:pPr>
      <w:r w:rsidRPr="009A3F9D">
        <w:rPr>
          <w:rStyle w:val="StyleBoldUnderline"/>
          <w:highlight w:val="cyan"/>
        </w:rPr>
        <w:t>The new president's waffling may</w:t>
      </w:r>
      <w:r w:rsidRPr="00096674">
        <w:rPr>
          <w:sz w:val="16"/>
        </w:rPr>
        <w:t xml:space="preserve"> be a </w:t>
      </w:r>
      <w:r w:rsidRPr="009A3F9D">
        <w:rPr>
          <w:rStyle w:val="StyleBoldUnderline"/>
          <w:highlight w:val="cyan"/>
        </w:rPr>
        <w:t>reflect</w:t>
      </w:r>
      <w:r w:rsidRPr="00096674">
        <w:rPr>
          <w:sz w:val="16"/>
        </w:rPr>
        <w:t xml:space="preserve">ion of </w:t>
      </w:r>
      <w:r w:rsidRPr="009A3F9D">
        <w:rPr>
          <w:rStyle w:val="StyleBoldUnderline"/>
          <w:highlight w:val="cyan"/>
        </w:rPr>
        <w:t>his tenuous grip on power</w:t>
      </w:r>
      <w:r w:rsidRPr="00096674">
        <w:rPr>
          <w:sz w:val="16"/>
        </w:rPr>
        <w:t xml:space="preserve">. By many accounts, </w:t>
      </w:r>
      <w:r w:rsidRPr="009A3F9D">
        <w:rPr>
          <w:rStyle w:val="StyleBoldUnderline"/>
          <w:highlight w:val="cyan"/>
        </w:rPr>
        <w:t>Maduro lacks the political prowess</w:t>
      </w:r>
      <w:r w:rsidRPr="00096674">
        <w:rPr>
          <w:sz w:val="16"/>
        </w:rPr>
        <w:t xml:space="preserve"> and rabble-rousing charm </w:t>
      </w:r>
      <w:r w:rsidRPr="009A3F9D">
        <w:rPr>
          <w:rStyle w:val="StyleBoldUnderline"/>
          <w:highlight w:val="cyan"/>
        </w:rPr>
        <w:t>of Chavez</w:t>
      </w:r>
      <w:r w:rsidRPr="00096674">
        <w:rPr>
          <w:sz w:val="16"/>
        </w:rPr>
        <w:t xml:space="preserve">, </w:t>
      </w:r>
      <w:r w:rsidRPr="009A3F9D">
        <w:rPr>
          <w:rStyle w:val="StyleBoldUnderline"/>
          <w:highlight w:val="cyan"/>
        </w:rPr>
        <w:t>who enjoyed military backing</w:t>
      </w:r>
      <w:r w:rsidRPr="00096674">
        <w:rPr>
          <w:sz w:val="16"/>
        </w:rPr>
        <w:t xml:space="preserve"> as well as fervent support from the lower classes.</w:t>
      </w:r>
      <w:r w:rsidRPr="00096674">
        <w:rPr>
          <w:sz w:val="12"/>
        </w:rPr>
        <w:t>¶</w:t>
      </w:r>
      <w:r w:rsidRPr="00096674">
        <w:rPr>
          <w:sz w:val="16"/>
        </w:rPr>
        <w:t xml:space="preserve"> In addition to a strong anti-Chavista opposition that openly challenges the legitimacy of his narrowly won election, </w:t>
      </w:r>
      <w:r w:rsidRPr="009A3F9D">
        <w:rPr>
          <w:rStyle w:val="StyleBoldUnderline"/>
          <w:highlight w:val="cyan"/>
        </w:rPr>
        <w:t xml:space="preserve">Maduro has had to deal with a split </w:t>
      </w:r>
      <w:r w:rsidRPr="009A3F9D">
        <w:rPr>
          <w:rStyle w:val="Emphasis"/>
          <w:highlight w:val="cyan"/>
        </w:rPr>
        <w:t>within Chavez's own former</w:t>
      </w:r>
      <w:r w:rsidRPr="009A3F9D">
        <w:rPr>
          <w:rStyle w:val="StyleBoldUnderline"/>
          <w:highlight w:val="cyan"/>
        </w:rPr>
        <w:t xml:space="preserve"> </w:t>
      </w:r>
      <w:r w:rsidRPr="00096674">
        <w:rPr>
          <w:rStyle w:val="StyleBoldUnderline"/>
        </w:rPr>
        <w:t>political</w:t>
      </w:r>
      <w:r w:rsidRPr="009A3F9D">
        <w:rPr>
          <w:rStyle w:val="Emphasis"/>
          <w:highlight w:val="cyan"/>
        </w:rPr>
        <w:t xml:space="preserve"> base</w:t>
      </w:r>
      <w:r w:rsidRPr="00096674">
        <w:rPr>
          <w:rStyle w:val="Emphasis"/>
        </w:rPr>
        <w:t>.</w:t>
      </w:r>
      <w:r w:rsidRPr="00096674">
        <w:rPr>
          <w:sz w:val="12"/>
        </w:rPr>
        <w:t>¶</w:t>
      </w:r>
      <w:r w:rsidRPr="00096674">
        <w:rPr>
          <w:sz w:val="16"/>
        </w:rPr>
        <w:t xml:space="preserve"> </w:t>
      </w:r>
      <w:r w:rsidRPr="00096674">
        <w:rPr>
          <w:rStyle w:val="StyleBoldUnderline"/>
        </w:rPr>
        <w:t>Shifter pointed out that</w:t>
      </w:r>
      <w:r w:rsidRPr="00096674">
        <w:rPr>
          <w:sz w:val="16"/>
        </w:rPr>
        <w:t xml:space="preserve"> </w:t>
      </w:r>
      <w:r w:rsidRPr="009A3F9D">
        <w:rPr>
          <w:rStyle w:val="StyleBoldUnderline"/>
          <w:highlight w:val="cyan"/>
        </w:rPr>
        <w:t>among the military</w:t>
      </w:r>
      <w:r w:rsidRPr="00096674">
        <w:rPr>
          <w:sz w:val="16"/>
        </w:rPr>
        <w:t xml:space="preserve">, which was once a source of significant strength for Chavez, </w:t>
      </w:r>
      <w:r w:rsidRPr="009A3F9D">
        <w:rPr>
          <w:rStyle w:val="StyleBoldUnderline"/>
          <w:highlight w:val="cyan"/>
        </w:rPr>
        <w:t>more support is given to</w:t>
      </w:r>
      <w:r w:rsidRPr="00096674">
        <w:rPr>
          <w:sz w:val="16"/>
        </w:rPr>
        <w:t xml:space="preserve"> Diosdado </w:t>
      </w:r>
      <w:r w:rsidRPr="009A3F9D">
        <w:rPr>
          <w:rStyle w:val="StyleBoldUnderline"/>
          <w:highlight w:val="cyan"/>
        </w:rPr>
        <w:t>Cabello,</w:t>
      </w:r>
      <w:r w:rsidRPr="00096674">
        <w:rPr>
          <w:sz w:val="16"/>
        </w:rPr>
        <w:t xml:space="preserve"> currently head of Venezuela's parliament and whose supporters believe he was the rightful heir to the presidency.</w:t>
      </w:r>
      <w:r w:rsidRPr="00096674">
        <w:rPr>
          <w:sz w:val="12"/>
        </w:rPr>
        <w:t>¶</w:t>
      </w:r>
      <w:r w:rsidRPr="00096674">
        <w:rPr>
          <w:sz w:val="16"/>
        </w:rPr>
        <w:t xml:space="preserve"> </w:t>
      </w:r>
      <w:r w:rsidRPr="009A3F9D">
        <w:rPr>
          <w:rStyle w:val="StyleBoldUnderline"/>
          <w:highlight w:val="cyan"/>
        </w:rPr>
        <w:t>Maduro's legitimacy stems largely from his perceived ideological fidelity, the reason for his selection by Chavez to lead in the first place.</w:t>
      </w:r>
      <w:r w:rsidRPr="00096674">
        <w:rPr>
          <w:rStyle w:val="StyleBoldUnderline"/>
        </w:rPr>
        <w:t xml:space="preserve"> </w:t>
      </w:r>
      <w:r w:rsidRPr="00096674">
        <w:rPr>
          <w:sz w:val="16"/>
        </w:rPr>
        <w:t xml:space="preserve">Shifter said </w:t>
      </w:r>
      <w:r w:rsidRPr="009A3F9D">
        <w:rPr>
          <w:rStyle w:val="StyleBoldUnderline"/>
          <w:highlight w:val="cyan"/>
        </w:rPr>
        <w:t>this leads him to "emulate" his predecessor and makes rapprochement with the U</w:t>
      </w:r>
      <w:r w:rsidRPr="00096674">
        <w:rPr>
          <w:rStyle w:val="StyleBoldUnderline"/>
        </w:rPr>
        <w:t>nited</w:t>
      </w:r>
      <w:r w:rsidRPr="009A3F9D">
        <w:rPr>
          <w:rStyle w:val="StyleBoldUnderline"/>
          <w:highlight w:val="cyan"/>
        </w:rPr>
        <w:t xml:space="preserve"> S</w:t>
      </w:r>
      <w:r w:rsidRPr="00096674">
        <w:rPr>
          <w:rStyle w:val="StyleBoldUnderline"/>
        </w:rPr>
        <w:t>tates</w:t>
      </w:r>
      <w:r w:rsidRPr="009A3F9D">
        <w:rPr>
          <w:rStyle w:val="StyleBoldUnderline"/>
          <w:highlight w:val="cyan"/>
        </w:rPr>
        <w:t xml:space="preserve"> less probable.</w:t>
      </w:r>
    </w:p>
    <w:p w14:paraId="60CA1B16" w14:textId="77777777" w:rsidR="002D5177" w:rsidRDefault="002D5177" w:rsidP="002D5177"/>
    <w:p w14:paraId="60CA1B17" w14:textId="77777777" w:rsidR="002D5177" w:rsidRDefault="002D5177" w:rsidP="002D5177"/>
    <w:p w14:paraId="60CA1B18" w14:textId="77777777" w:rsidR="002D5177" w:rsidRDefault="005612FC" w:rsidP="00BF545D">
      <w:pPr>
        <w:pStyle w:val="Heading3"/>
      </w:pPr>
      <w:r>
        <w:lastRenderedPageBreak/>
        <w:t>2NC AT: Kerry Meeting</w:t>
      </w:r>
    </w:p>
    <w:p w14:paraId="60CA1B19" w14:textId="77777777" w:rsidR="002D5177" w:rsidRDefault="002D5177" w:rsidP="002D5177"/>
    <w:p w14:paraId="60CA1B1A" w14:textId="77777777" w:rsidR="002D5177" w:rsidRPr="00276698" w:rsidRDefault="002D5177" w:rsidP="005612FC">
      <w:pPr>
        <w:pStyle w:val="Heading4"/>
      </w:pPr>
      <w:r w:rsidRPr="00276698">
        <w:t>(  ) Kerry meeting doesn’t non-unique the disad – it was a incredibly preliminary step.</w:t>
      </w:r>
    </w:p>
    <w:p w14:paraId="60CA1B1B" w14:textId="77777777" w:rsidR="002D5177" w:rsidRDefault="002D5177" w:rsidP="002D5177"/>
    <w:p w14:paraId="60CA1B1C" w14:textId="77777777" w:rsidR="002D5177" w:rsidRPr="00783DC9" w:rsidRDefault="002D5177" w:rsidP="002D5177">
      <w:pPr>
        <w:rPr>
          <w:rStyle w:val="StyleStyleBold12pt"/>
        </w:rPr>
      </w:pPr>
      <w:r w:rsidRPr="00783DC9">
        <w:rPr>
          <w:rStyle w:val="StyleStyleBold12pt"/>
        </w:rPr>
        <w:t>Metzker ‘13</w:t>
      </w:r>
    </w:p>
    <w:p w14:paraId="60CA1B1D" w14:textId="77777777" w:rsidR="002D5177" w:rsidRDefault="002D5177" w:rsidP="002D5177">
      <w:r>
        <w:t>(Internally quoting Michael Shifter, Adjunct Prof @ Gtown, member of the Council on Foreign Relations, and president of the Inter-American Dialogue. Jared Metzker – IPS Reporter, Washington DC - Inter Press Service – June 17, 2013 – lexis)</w:t>
      </w:r>
    </w:p>
    <w:p w14:paraId="60CA1B1E" w14:textId="77777777" w:rsidR="002D5177" w:rsidRDefault="002D5177" w:rsidP="002D5177"/>
    <w:p w14:paraId="60CA1B1F" w14:textId="77777777" w:rsidR="002D5177" w:rsidRPr="00704FDF" w:rsidRDefault="002D5177" w:rsidP="002D5177">
      <w:pPr>
        <w:rPr>
          <w:sz w:val="16"/>
        </w:rPr>
      </w:pPr>
      <w:r w:rsidRPr="009A3F9D">
        <w:rPr>
          <w:rStyle w:val="Emphasis"/>
          <w:highlight w:val="cyan"/>
        </w:rPr>
        <w:t>Nonetheless, major actions remain to be taken if normalisation is to even begin</w:t>
      </w:r>
      <w:r w:rsidRPr="00704FDF">
        <w:rPr>
          <w:sz w:val="16"/>
        </w:rPr>
        <w:t xml:space="preserve">, such as the exchange of ambassadors and official U.S. recognition of the Maduro government. </w:t>
      </w:r>
      <w:r w:rsidRPr="009A3F9D">
        <w:rPr>
          <w:rStyle w:val="StyleBoldUnderline"/>
          <w:highlight w:val="cyan"/>
        </w:rPr>
        <w:t>Shifter</w:t>
      </w:r>
      <w:r w:rsidRPr="00704FDF">
        <w:rPr>
          <w:rStyle w:val="StyleBoldUnderline"/>
        </w:rPr>
        <w:t xml:space="preserve"> </w:t>
      </w:r>
      <w:r w:rsidRPr="00704FDF">
        <w:rPr>
          <w:sz w:val="16"/>
        </w:rPr>
        <w:t>(</w:t>
      </w:r>
      <w:r w:rsidRPr="009A3F9D">
        <w:rPr>
          <w:rStyle w:val="StyleBoldUnderline"/>
          <w:highlight w:val="cyan"/>
        </w:rPr>
        <w:t>who</w:t>
      </w:r>
      <w:r w:rsidRPr="00704FDF">
        <w:rPr>
          <w:sz w:val="16"/>
        </w:rPr>
        <w:t xml:space="preserve"> </w:t>
      </w:r>
      <w:r w:rsidRPr="009A3F9D">
        <w:rPr>
          <w:rStyle w:val="Emphasis"/>
          <w:highlight w:val="cyan"/>
        </w:rPr>
        <w:t>regards the Kerry-Jaua meeting as "a small step"</w:t>
      </w:r>
      <w:r w:rsidRPr="00704FDF">
        <w:rPr>
          <w:sz w:val="16"/>
        </w:rPr>
        <w:t xml:space="preserve">) </w:t>
      </w:r>
      <w:r w:rsidRPr="009A3F9D">
        <w:rPr>
          <w:rStyle w:val="StyleBoldUnderline"/>
          <w:highlight w:val="cyan"/>
        </w:rPr>
        <w:t>was not optimistic that these larger requirements will be completed in the short term.</w:t>
      </w:r>
      <w:r w:rsidRPr="00704FDF">
        <w:rPr>
          <w:rStyle w:val="StyleBoldUnderline"/>
          <w:sz w:val="12"/>
          <w:u w:val="none"/>
        </w:rPr>
        <w:t>¶</w:t>
      </w:r>
      <w:r w:rsidRPr="00704FDF">
        <w:rPr>
          <w:sz w:val="16"/>
        </w:rPr>
        <w:t xml:space="preserve"> "</w:t>
      </w:r>
      <w:r w:rsidRPr="009A3F9D">
        <w:rPr>
          <w:rStyle w:val="Emphasis"/>
          <w:highlight w:val="cyan"/>
        </w:rPr>
        <w:t>I don't think Washington is going to push hard to send an ambassador to Caracas</w:t>
      </w:r>
      <w:r w:rsidRPr="00704FDF">
        <w:rPr>
          <w:sz w:val="16"/>
        </w:rPr>
        <w:t>," he said. "It will probably take more time to observe the new government and see where it is going."</w:t>
      </w:r>
    </w:p>
    <w:p w14:paraId="60CA1B20" w14:textId="77777777" w:rsidR="002D5177" w:rsidRDefault="002D5177" w:rsidP="002D5177"/>
    <w:p w14:paraId="60CA1B21" w14:textId="77777777" w:rsidR="002D5177" w:rsidRDefault="002D5177" w:rsidP="002D5177"/>
    <w:p w14:paraId="60CA1B22" w14:textId="77777777" w:rsidR="002D5177" w:rsidRDefault="002D5177" w:rsidP="002D5177"/>
    <w:p w14:paraId="60CA1B23" w14:textId="77777777" w:rsidR="002D5177" w:rsidRDefault="005612FC" w:rsidP="00BF545D">
      <w:pPr>
        <w:pStyle w:val="Heading3"/>
      </w:pPr>
      <w:r>
        <w:lastRenderedPageBreak/>
        <w:t xml:space="preserve">2NC </w:t>
      </w:r>
      <w:r w:rsidR="00BF545D">
        <w:t>AT: U.S. Engaging Now</w:t>
      </w:r>
    </w:p>
    <w:p w14:paraId="60CA1B24" w14:textId="77777777" w:rsidR="002D5177" w:rsidRPr="00276698" w:rsidRDefault="002D5177" w:rsidP="005612FC">
      <w:pPr>
        <w:pStyle w:val="Heading4"/>
      </w:pPr>
      <w:r w:rsidRPr="00276698">
        <w:t>(   ) US moving cautiously now</w:t>
      </w:r>
    </w:p>
    <w:p w14:paraId="60CA1B25" w14:textId="77777777" w:rsidR="002D5177" w:rsidRDefault="002D5177" w:rsidP="002D5177"/>
    <w:p w14:paraId="60CA1B26" w14:textId="77777777" w:rsidR="002D5177" w:rsidRPr="007E7077" w:rsidRDefault="002D5177" w:rsidP="002D5177">
      <w:pPr>
        <w:rPr>
          <w:rStyle w:val="StyleStyleBold12pt"/>
        </w:rPr>
      </w:pPr>
      <w:r w:rsidRPr="007E7077">
        <w:rPr>
          <w:rStyle w:val="StyleStyleBold12pt"/>
        </w:rPr>
        <w:t>Spetalnick ‘13</w:t>
      </w:r>
    </w:p>
    <w:p w14:paraId="60CA1B27" w14:textId="77777777" w:rsidR="002D5177" w:rsidRPr="005A0059" w:rsidRDefault="002D5177" w:rsidP="002D5177">
      <w:pPr>
        <w:rPr>
          <w:sz w:val="16"/>
          <w:szCs w:val="16"/>
        </w:rPr>
      </w:pPr>
      <w:r w:rsidRPr="005A0059">
        <w:rPr>
          <w:sz w:val="16"/>
          <w:szCs w:val="16"/>
        </w:rPr>
        <w:t>Matt Spetalnick – White House correspondent who has covered news on four continents for Reuters, from Latin American coups and drug wars – Reuter’s – March 6</w:t>
      </w:r>
      <w:r w:rsidRPr="005A0059">
        <w:rPr>
          <w:sz w:val="16"/>
          <w:szCs w:val="16"/>
          <w:vertAlign w:val="superscript"/>
        </w:rPr>
        <w:t>th</w:t>
      </w:r>
      <w:r w:rsidRPr="005A0059">
        <w:rPr>
          <w:sz w:val="16"/>
          <w:szCs w:val="16"/>
        </w:rPr>
        <w:t>, 2013 – “Despite new hopes, U.S. treads cautiously after death of Venezuela's Chavez” – http://uk.reuters.com/article/2013/03/06/uk-venezuela-chavez-usa-idUKBRE92504920130306</w:t>
      </w:r>
    </w:p>
    <w:p w14:paraId="60CA1B28" w14:textId="77777777" w:rsidR="002D5177" w:rsidRDefault="002D5177" w:rsidP="002D5177"/>
    <w:p w14:paraId="60CA1B29" w14:textId="77777777" w:rsidR="002D5177" w:rsidRPr="00142220" w:rsidRDefault="002D5177" w:rsidP="002D5177">
      <w:pPr>
        <w:rPr>
          <w:sz w:val="16"/>
        </w:rPr>
      </w:pPr>
      <w:r w:rsidRPr="009A3F9D">
        <w:rPr>
          <w:rStyle w:val="StyleBoldUnderline"/>
          <w:highlight w:val="cyan"/>
        </w:rPr>
        <w:t>While the death of</w:t>
      </w:r>
      <w:r w:rsidRPr="00142220">
        <w:rPr>
          <w:sz w:val="16"/>
        </w:rPr>
        <w:t xml:space="preserve"> Venezuela's stridently anti-American President Hugo </w:t>
      </w:r>
      <w:r w:rsidRPr="009A3F9D">
        <w:rPr>
          <w:rStyle w:val="StyleBoldUnderline"/>
          <w:highlight w:val="cyan"/>
        </w:rPr>
        <w:t>Chavez</w:t>
      </w:r>
      <w:r w:rsidRPr="00142220">
        <w:rPr>
          <w:rStyle w:val="StyleBoldUnderline"/>
        </w:rPr>
        <w:t xml:space="preserve"> </w:t>
      </w:r>
      <w:r w:rsidRPr="00142220">
        <w:rPr>
          <w:sz w:val="16"/>
        </w:rPr>
        <w:t xml:space="preserve">on Tuesday </w:t>
      </w:r>
      <w:r w:rsidRPr="009A3F9D">
        <w:rPr>
          <w:rStyle w:val="StyleBoldUnderline"/>
          <w:highlight w:val="cyan"/>
        </w:rPr>
        <w:t>raised hopes</w:t>
      </w:r>
      <w:r w:rsidRPr="00142220">
        <w:rPr>
          <w:sz w:val="16"/>
        </w:rPr>
        <w:t xml:space="preserve"> in Washington </w:t>
      </w:r>
      <w:r w:rsidRPr="009A3F9D">
        <w:rPr>
          <w:rStyle w:val="StyleBoldUnderline"/>
          <w:highlight w:val="cyan"/>
        </w:rPr>
        <w:t>for better U.S.-Venezuela relations</w:t>
      </w:r>
      <w:r w:rsidRPr="00142220">
        <w:rPr>
          <w:sz w:val="16"/>
        </w:rPr>
        <w:t xml:space="preserve">, the </w:t>
      </w:r>
      <w:r w:rsidRPr="009A3F9D">
        <w:rPr>
          <w:rStyle w:val="StyleBoldUnderline"/>
          <w:highlight w:val="cyan"/>
        </w:rPr>
        <w:t>Obama</w:t>
      </w:r>
      <w:r w:rsidRPr="00142220">
        <w:rPr>
          <w:sz w:val="16"/>
        </w:rPr>
        <w:t xml:space="preserve"> administration </w:t>
      </w:r>
      <w:r w:rsidRPr="009A3F9D">
        <w:rPr>
          <w:rStyle w:val="StyleBoldUnderline"/>
          <w:highlight w:val="cyan"/>
        </w:rPr>
        <w:t>reacted cautiously as it weighed the prospects for a diplomatic thaw.</w:t>
      </w:r>
      <w:r>
        <w:rPr>
          <w:rStyle w:val="StyleBoldUnderline"/>
          <w:sz w:val="12"/>
          <w:u w:val="none"/>
        </w:rPr>
        <w:t xml:space="preserve">  </w:t>
      </w:r>
      <w:r w:rsidRPr="00142220">
        <w:rPr>
          <w:sz w:val="16"/>
        </w:rPr>
        <w:t xml:space="preserve"> President Barack Obama quickly reached out to Venezuelans, expressing an interest in a "constructive relationship" in the post-Chavez era. But analysts said it would be hard to make tangible progress when deep political uncertainty risks destabilizing the South American oil-producing nation.</w:t>
      </w:r>
      <w:r>
        <w:rPr>
          <w:sz w:val="12"/>
        </w:rPr>
        <w:t xml:space="preserve">  </w:t>
      </w:r>
      <w:r w:rsidRPr="00142220">
        <w:rPr>
          <w:sz w:val="16"/>
        </w:rPr>
        <w:t xml:space="preserve"> Washington's challenge will be to figure out how far to go in seizing the opening to engage with Venezuelan leaders as well as its political opposition without giving the impression of U.S. meddling following the socialist president's death after a two-year battle with cancer.</w:t>
      </w:r>
      <w:r>
        <w:rPr>
          <w:sz w:val="12"/>
        </w:rPr>
        <w:t xml:space="preserve">  </w:t>
      </w:r>
      <w:r w:rsidRPr="00142220">
        <w:rPr>
          <w:sz w:val="16"/>
        </w:rPr>
        <w:t xml:space="preserve"> "We're not interested in having a confrontational relationship with Venezuela," a senior U.S. official told Reuters. "</w:t>
      </w:r>
      <w:r w:rsidRPr="009A3F9D">
        <w:rPr>
          <w:rStyle w:val="StyleBoldUnderline"/>
          <w:highlight w:val="cyan"/>
        </w:rPr>
        <w:t>We're going to have to see how things evolve. It's a dynamic period</w:t>
      </w:r>
      <w:r w:rsidRPr="00142220">
        <w:rPr>
          <w:sz w:val="16"/>
        </w:rPr>
        <w:t>."</w:t>
      </w:r>
    </w:p>
    <w:p w14:paraId="60CA1B2A" w14:textId="77777777" w:rsidR="002D5177" w:rsidRPr="002D5177" w:rsidRDefault="002D5177" w:rsidP="002D5177"/>
    <w:p w14:paraId="60CA1B2B" w14:textId="77777777" w:rsidR="00516462" w:rsidRDefault="00440B2E" w:rsidP="00912E95">
      <w:pPr>
        <w:pStyle w:val="Heading2"/>
      </w:pPr>
      <w:r>
        <w:lastRenderedPageBreak/>
        <w:t>China SOI DA</w:t>
      </w:r>
    </w:p>
    <w:p w14:paraId="60CA1B2C" w14:textId="77777777" w:rsidR="00516462" w:rsidRDefault="005612FC" w:rsidP="00912E95">
      <w:pPr>
        <w:pStyle w:val="Heading3"/>
      </w:pPr>
      <w:r>
        <w:lastRenderedPageBreak/>
        <w:t>1NC</w:t>
      </w:r>
    </w:p>
    <w:p w14:paraId="60CA1B2D" w14:textId="77777777" w:rsidR="00516462" w:rsidRPr="005612FC" w:rsidRDefault="00516462" w:rsidP="005612FC">
      <w:pPr>
        <w:pStyle w:val="Heading4"/>
      </w:pPr>
      <w:r w:rsidRPr="005612FC">
        <w:t xml:space="preserve">China is taking the lead in Venezuelan oil now – economically and politically </w:t>
      </w:r>
    </w:p>
    <w:p w14:paraId="60CA1B2E" w14:textId="77777777" w:rsidR="00516462" w:rsidRDefault="00516462" w:rsidP="00516462">
      <w:r>
        <w:rPr>
          <w:rStyle w:val="StyleStyleBold12pt"/>
        </w:rPr>
        <w:t>DT 4/29</w:t>
      </w:r>
      <w:r>
        <w:t xml:space="preserve">, “China in Venezuela: loans for oil”, 4/29/13, </w:t>
      </w:r>
      <w:hyperlink r:id="rId13" w:history="1">
        <w:r w:rsidRPr="006706BD">
          <w:rPr>
            <w:rStyle w:val="Hyperlink"/>
          </w:rPr>
          <w:t>http://dragonstrail.wordpress.com/</w:t>
        </w:r>
      </w:hyperlink>
      <w:r>
        <w:t xml:space="preserve"> Dragon’s Tail, blog about Chinese international affairs, Mollie </w:t>
      </w:r>
    </w:p>
    <w:p w14:paraId="60CA1B2F" w14:textId="77777777" w:rsidR="00516462" w:rsidRDefault="00516462" w:rsidP="00516462">
      <w:pPr>
        <w:rPr>
          <w:rStyle w:val="StyleBoldUnderline"/>
        </w:rPr>
      </w:pPr>
      <w:r w:rsidRPr="00F8180B">
        <w:t xml:space="preserve">Despite its frequent anti-american rhetoric (which should not stop with Maduro’s election), </w:t>
      </w:r>
      <w:r w:rsidRPr="00381F5E">
        <w:rPr>
          <w:rStyle w:val="StyleBoldUnderline"/>
        </w:rPr>
        <w:t>Venezuela remains largely financially dependant of the US</w:t>
      </w:r>
      <w:r w:rsidRPr="00F8180B">
        <w:t xml:space="preserve">. It does not brag about this and </w:t>
      </w:r>
      <w:r w:rsidRPr="00381F5E">
        <w:rPr>
          <w:rStyle w:val="StyleBoldUnderline"/>
        </w:rPr>
        <w:t>has been seeking throughout the Chavez years to escape the US sphere of influence.</w:t>
      </w:r>
      <w:r w:rsidRPr="00F8180B">
        <w:t xml:space="preserve"> </w:t>
      </w:r>
      <w:r w:rsidRPr="00381F5E">
        <w:rPr>
          <w:rStyle w:val="StyleBoldUnderline"/>
        </w:rPr>
        <w:t>It is quite naturally that the socialist state</w:t>
      </w:r>
      <w:r w:rsidRPr="00F8180B">
        <w:t>, since Chavez’s election in 1998</w:t>
      </w:r>
      <w:r w:rsidRPr="00381F5E">
        <w:rPr>
          <w:rStyle w:val="StyleBoldUnderline"/>
        </w:rPr>
        <w:t>, has been turning more and more towards China.</w:t>
      </w:r>
      <w:r w:rsidRPr="00F8180B">
        <w:t xml:space="preserve"> Indeed, Chavez </w:t>
      </w:r>
      <w:r w:rsidRPr="00381F5E">
        <w:t>visited China 6 times in his 14 year rule in attempts to integrate its alternative world system.</w:t>
      </w:r>
      <w:r w:rsidRPr="00381F5E">
        <w:rPr>
          <w:rStyle w:val="StyleBoldUnderline"/>
        </w:rPr>
        <w:t xml:space="preserve"> The energy-hungry dragon on the other hand has very clear objectives in Venezuela: securing through investment and loans a fair share of the world’s largest recoverable oil reserves.</w:t>
      </w:r>
      <w:r>
        <w:rPr>
          <w:rStyle w:val="StyleBoldUnderline"/>
        </w:rPr>
        <w:t xml:space="preserve"> </w:t>
      </w:r>
      <w:r>
        <w:t>In the past decade but especially in the past 3 years</w:t>
      </w:r>
      <w:r w:rsidRPr="00597C2F">
        <w:rPr>
          <w:rStyle w:val="StyleBoldUnderline"/>
        </w:rPr>
        <w:t>, bilateral trade has soared more than exponentially from $500 million in 1999 to $7,5 billion in 2009 and over $20 billion in 2012</w:t>
      </w:r>
      <w:r>
        <w:t xml:space="preserve"> (PDVSA). </w:t>
      </w:r>
      <w:r w:rsidRPr="00597C2F">
        <w:rPr>
          <w:rStyle w:val="StyleBoldUnderline"/>
        </w:rPr>
        <w:t>China is now Venezuela’s second trading partner after the US</w:t>
      </w:r>
      <w:r>
        <w:t xml:space="preserve">  (Venezuelan trade ministry). In 2012, 65% of oil exports went to Venezuela’s traditional oil partner, the US, through its american subsidiary Citgo ; China was in second place with 20</w:t>
      </w:r>
      <w:r w:rsidRPr="00597C2F">
        <w:rPr>
          <w:rStyle w:val="StyleBoldUnderline"/>
        </w:rPr>
        <w:t>%. These numbers clearly show China’s new interest in the world’s 10th largest oil exporter</w:t>
      </w:r>
      <w:r>
        <w:t xml:space="preserve"> (2012). More importantly, according to the US Geological Survey and the OPEC, </w:t>
      </w:r>
      <w:r w:rsidRPr="00597C2F">
        <w:rPr>
          <w:rStyle w:val="StyleBoldUnderline"/>
        </w:rPr>
        <w:t>Venezuela holds the world’s largest oil deposits in its Orinoco Oil Belt</w:t>
      </w:r>
      <w:r>
        <w:t xml:space="preserve"> (although mostly heavy crude which needs important refining) and contracts are up for grabs. The oil industry, which accounts for 95% of the country’s exports, is controlled by PDVSA (Petroles de Venezuela), a state owned company created in 1976. The process of nationalisation of oil resources continued in 2007, when Chavez nationalised the Orinoco Belt projects, giving the state a minimum 60% ownership in all joint ventures. </w:t>
      </w:r>
      <w:r w:rsidRPr="00597C2F">
        <w:rPr>
          <w:rStyle w:val="StyleBoldUnderline"/>
        </w:rPr>
        <w:t>In these difficult conditions for foreign investors, China has two great advantages compared to its Western counterparts which are independence from the US and money.</w:t>
      </w:r>
    </w:p>
    <w:p w14:paraId="60CA1B30" w14:textId="77777777" w:rsidR="00516462" w:rsidRDefault="00516462" w:rsidP="00516462">
      <w:pPr>
        <w:rPr>
          <w:rStyle w:val="StyleBoldUnderline"/>
        </w:rPr>
      </w:pPr>
    </w:p>
    <w:p w14:paraId="60CA1B31" w14:textId="77777777" w:rsidR="00516462" w:rsidRPr="005612FC" w:rsidRDefault="00516462" w:rsidP="005612FC">
      <w:pPr>
        <w:pStyle w:val="Heading4"/>
      </w:pPr>
      <w:r w:rsidRPr="005612FC">
        <w:t xml:space="preserve">The plan kills china’s peaceful rise </w:t>
      </w:r>
    </w:p>
    <w:p w14:paraId="60CA1B32" w14:textId="77777777" w:rsidR="00516462" w:rsidRDefault="00516462" w:rsidP="00516462">
      <w:r w:rsidRPr="00344F7C">
        <w:rPr>
          <w:rStyle w:val="StyleStyleBold12pt"/>
        </w:rPr>
        <w:t>Hilton 2013</w:t>
      </w:r>
      <w:r>
        <w:t xml:space="preserve">, “China in Latin America: Hegemonic challenge?”, Expert Analysis by Isabel Hilton, February 2013, Executive Summary, </w:t>
      </w:r>
      <w:hyperlink r:id="rId14" w:history="1">
        <w:r w:rsidRPr="000813AA">
          <w:rPr>
            <w:rStyle w:val="Hyperlink"/>
          </w:rPr>
          <w:t>http://www.google.com/url?sa=t&amp;rct=j&amp;q=&amp;esrc=s&amp;source=web&amp;cd=3&amp;cad=rja&amp;ved=0CD8QFjAC&amp;url=http%3A%2F%2Fwww.peacebuilding.no%2Fvar%2Fezflow_site%2Fstorage%2Foriginal%2Fapplication%2F26ff1a0cc3c0b6d5692c8afbc054aad9.pdf&amp;ei=hdzWUca8JILk4AOij4CoDw&amp;usg=AFQjCNGHKw3VP72fVH4crRtY3_Llw-iu0g&amp;sig2=ICkNV90oFC_0Mp3rvFM0Fg&amp;bvm=bv.48705608,d.dmg</w:t>
        </w:r>
      </w:hyperlink>
      <w:r>
        <w:t xml:space="preserve"> Mollie </w:t>
      </w:r>
    </w:p>
    <w:p w14:paraId="60CA1B33" w14:textId="77777777" w:rsidR="00516462" w:rsidRDefault="00516462" w:rsidP="00516462">
      <w:pPr>
        <w:rPr>
          <w:rStyle w:val="StyleBoldUnderline"/>
        </w:rPr>
      </w:pPr>
    </w:p>
    <w:p w14:paraId="60CA1B34" w14:textId="77777777" w:rsidR="00516462" w:rsidRDefault="00516462" w:rsidP="00516462">
      <w:r w:rsidRPr="0052766A">
        <w:rPr>
          <w:rStyle w:val="StyleBoldUnderline"/>
        </w:rPr>
        <w:t>China has tried to foster good relations around the world to facilitate its smooth ascendancy to great power status</w:t>
      </w:r>
      <w:r>
        <w:t xml:space="preserve">. </w:t>
      </w:r>
      <w:r w:rsidRPr="0052766A">
        <w:rPr>
          <w:rStyle w:val="StyleBoldUnderline"/>
        </w:rPr>
        <w:t>In Latin America, this creates a delicate balance between national interests and the desire to avoid prematurely antagonising the United States</w:t>
      </w:r>
      <w:r>
        <w:t xml:space="preserve">. </w:t>
      </w:r>
      <w:r w:rsidRPr="0052766A">
        <w:rPr>
          <w:rStyle w:val="StyleBoldUnderline"/>
        </w:rPr>
        <w:t>China sees Asia as its own sphere of influence</w:t>
      </w:r>
      <w:r>
        <w:t xml:space="preserve">, </w:t>
      </w:r>
      <w:r w:rsidRPr="0052766A">
        <w:rPr>
          <w:rStyle w:val="StyleBoldUnderline"/>
        </w:rPr>
        <w:t>and</w:t>
      </w:r>
      <w:r>
        <w:t xml:space="preserve"> the Obama administration’s “pivot” – </w:t>
      </w:r>
      <w:r w:rsidRPr="0052766A">
        <w:rPr>
          <w:rStyle w:val="StyleBoldUnderline"/>
        </w:rPr>
        <w:t>a “rebalancing” of U.S. foreign policy towards Asia</w:t>
      </w:r>
      <w:r>
        <w:t xml:space="preserve"> – </w:t>
      </w:r>
      <w:r w:rsidRPr="0052766A">
        <w:rPr>
          <w:rStyle w:val="StyleBoldUnderline"/>
        </w:rPr>
        <w:t>has raised hackles in Beijing. The PRC, until now, has been willing to tread carefully in the U.S. backyard,</w:t>
      </w:r>
      <w:r>
        <w:t xml:space="preserve"> promoting soft </w:t>
      </w:r>
      <w:r w:rsidRPr="0052766A">
        <w:rPr>
          <w:rStyle w:val="StyleBoldUnderline"/>
        </w:rPr>
        <w:t>power but playing down specific political challenges to the U.S.,</w:t>
      </w:r>
      <w:r>
        <w:t xml:space="preserve"> </w:t>
      </w:r>
      <w:r w:rsidRPr="0052766A">
        <w:rPr>
          <w:rStyle w:val="StyleBoldUnderline"/>
        </w:rPr>
        <w:t>including from its Latin American partners</w:t>
      </w:r>
      <w:r>
        <w:t>.</w:t>
      </w:r>
    </w:p>
    <w:p w14:paraId="60CA1B35" w14:textId="77777777" w:rsidR="00516462" w:rsidRDefault="00516462" w:rsidP="00516462">
      <w:r>
        <w:t>Resource exports</w:t>
      </w:r>
    </w:p>
    <w:p w14:paraId="60CA1B36" w14:textId="77777777" w:rsidR="00516462" w:rsidRDefault="00516462" w:rsidP="00516462"/>
    <w:p w14:paraId="60CA1B37" w14:textId="77777777" w:rsidR="00516462" w:rsidRPr="005612FC" w:rsidRDefault="00516462" w:rsidP="005612FC">
      <w:pPr>
        <w:pStyle w:val="Heading4"/>
      </w:pPr>
      <w:r w:rsidRPr="005612FC">
        <w:t xml:space="preserve">Confrontation escalates to retaliatory war </w:t>
      </w:r>
    </w:p>
    <w:p w14:paraId="60CA1B38" w14:textId="77777777" w:rsidR="00516462" w:rsidRDefault="00516462" w:rsidP="00516462">
      <w:r w:rsidRPr="00344F7C">
        <w:rPr>
          <w:rStyle w:val="StyleStyleBold12pt"/>
        </w:rPr>
        <w:t>Hilton 2013</w:t>
      </w:r>
      <w:r>
        <w:t xml:space="preserve">, “China in Latin America: Hegemonic challenge?”, Expert Analysis by Isabel Hilton, February 2013, Executive Summary, </w:t>
      </w:r>
      <w:hyperlink r:id="rId15" w:history="1">
        <w:r w:rsidRPr="000813AA">
          <w:rPr>
            <w:rStyle w:val="Hyperlink"/>
          </w:rPr>
          <w:t>http://www.google.com/url?sa=t&amp;rct=j&amp;q=&amp;esrc=s&amp;source=web&amp;cd=3&amp;cad=rja&amp;ved=0CD8QFjAC&amp;url=http%3A%2F%2Fwww.peacebuilding.no%2Fvar%2Fezflow_site%2Fstorage%2Foriginal%2Fapplication%2F26ff1a0cc3c0b6d5692c8afbc054aad9.pdf&amp;ei=hdzWUca8JILk4AOij4CoDw&amp;usg=AFQjCNGHKw3VP72fVH4crRtY3_Llw-iu0g&amp;sig2=ICkNV90oFC_0Mp3rvFM0Fg&amp;bvm=bv.48705608,d.dmg</w:t>
        </w:r>
      </w:hyperlink>
      <w:r>
        <w:t xml:space="preserve"> Mollie </w:t>
      </w:r>
    </w:p>
    <w:p w14:paraId="60CA1B39" w14:textId="77777777" w:rsidR="00516462" w:rsidRDefault="00516462" w:rsidP="00516462"/>
    <w:p w14:paraId="60CA1B3A" w14:textId="77777777" w:rsidR="00516462" w:rsidRDefault="00516462" w:rsidP="00516462">
      <w:r w:rsidRPr="0090522F">
        <w:rPr>
          <w:rStyle w:val="StyleBoldUnderline"/>
        </w:rPr>
        <w:t>There are warnings within the U.S. security community about the potential implications of Chinese involvement in Latin America in the future</w:t>
      </w:r>
      <w:r>
        <w:t xml:space="preserve">, and concerns about China’s still modest military sales to the region. </w:t>
      </w:r>
      <w:r w:rsidRPr="0090522F">
        <w:rPr>
          <w:rStyle w:val="StyleBoldUnderline"/>
        </w:rPr>
        <w:t>Examples of these sales include Venezuela</w:t>
      </w:r>
      <w:r>
        <w:t xml:space="preserve">’s 2010 purchase of 18 K-8 fighters from China. Despite the concerns of the State Department, however, there has been little response in senior policy circles to the “China threat”. Regardless of whether there is any real “threat” to the U.S., key decision-makers have not reacted. </w:t>
      </w:r>
      <w:r w:rsidRPr="0090522F">
        <w:rPr>
          <w:rStyle w:val="StyleBoldUnderline"/>
        </w:rPr>
        <w:t>China’s presence in Latin America is unlikely to diminish and will continue to affect its regional partners for the foreseeable future. Although this undoubtedly entails a loss of U.S. influence in the region, both China and the U.S. have so far sought cooperation rather than confrontation</w:t>
      </w:r>
      <w:r>
        <w:t xml:space="preserve">. In the context of the Obama administration’s “pivot” to Asia, however, and </w:t>
      </w:r>
      <w:r w:rsidRPr="0090522F">
        <w:rPr>
          <w:rStyle w:val="StyleBoldUnderline"/>
        </w:rPr>
        <w:t>the latent, long-term strategic competition between China and the United States, there is potential for increasing competition for influence in the future.</w:t>
      </w:r>
      <w:r>
        <w:t xml:space="preserve"> </w:t>
      </w:r>
      <w:r w:rsidRPr="0090522F">
        <w:rPr>
          <w:rStyle w:val="StyleBoldUnderline"/>
        </w:rPr>
        <w:t xml:space="preserve">An escalation of tensions between China and U.S. allies </w:t>
      </w:r>
      <w:r w:rsidRPr="0090522F">
        <w:t>in the South China or East China Sea</w:t>
      </w:r>
      <w:r w:rsidRPr="0090522F">
        <w:rPr>
          <w:rStyle w:val="StyleBoldUnderline"/>
        </w:rPr>
        <w:t xml:space="preserve"> could prompt China to raise retaliatory tensions in the U.S. backyard</w:t>
      </w:r>
      <w:r>
        <w:t>. At that point, the traditional Latin American allies of the U.S. could face some uncomfortable choices.</w:t>
      </w:r>
    </w:p>
    <w:p w14:paraId="60CA1B3B" w14:textId="77777777" w:rsidR="00516462" w:rsidRDefault="00516462" w:rsidP="00516462"/>
    <w:p w14:paraId="60CA1B3C" w14:textId="77777777" w:rsidR="00516462" w:rsidRDefault="00516462" w:rsidP="00516462"/>
    <w:p w14:paraId="60CA1B3D" w14:textId="77777777" w:rsidR="00516462" w:rsidRDefault="00516462" w:rsidP="00516462">
      <w:pPr>
        <w:pStyle w:val="Heading4"/>
      </w:pPr>
      <w:r>
        <w:t xml:space="preserve">Goes nuclear </w:t>
      </w:r>
    </w:p>
    <w:p w14:paraId="60CA1B3E" w14:textId="77777777" w:rsidR="00516462" w:rsidRDefault="00516462" w:rsidP="00516462"/>
    <w:p w14:paraId="60CA1B3F" w14:textId="77777777" w:rsidR="00516462" w:rsidRPr="00C3687B" w:rsidRDefault="00516462" w:rsidP="00516462">
      <w:pPr>
        <w:rPr>
          <w:rStyle w:val="StyleStyleBold12pt"/>
        </w:rPr>
      </w:pPr>
      <w:r w:rsidRPr="00C3687B">
        <w:rPr>
          <w:rStyle w:val="StyleStyleBold12pt"/>
        </w:rPr>
        <w:t>Lowther ‘13</w:t>
      </w:r>
    </w:p>
    <w:p w14:paraId="60CA1B40" w14:textId="77777777" w:rsidR="00516462" w:rsidRPr="003A0B34" w:rsidRDefault="00516462" w:rsidP="00516462">
      <w:pPr>
        <w:rPr>
          <w:szCs w:val="20"/>
        </w:rPr>
      </w:pPr>
      <w:r w:rsidRPr="003A0B34">
        <w:rPr>
          <w:szCs w:val="20"/>
        </w:rPr>
        <w:t xml:space="preserve">Note: when this card has a line that reads “it says”, it is referencing a 42-page report by the Washington DC-based Center for Strategic and International Studies (CSIS). Ask your lab leaders about the CSIS and the PONI </w:t>
      </w:r>
      <w:r>
        <w:rPr>
          <w:szCs w:val="20"/>
        </w:rPr>
        <w:t xml:space="preserve">(Project on Nuclear Issues) </w:t>
      </w:r>
      <w:r w:rsidRPr="003A0B34">
        <w:rPr>
          <w:szCs w:val="20"/>
        </w:rPr>
        <w:t>– several of them have worked for that organization and will have unique insights. The study at hand was prepared by the CSIS’ Project on Nuclear Issues. The Tapiei Time article was written by William Lowther, who is the Washington DC staff writer for that organization and he is citing a report by the Center for Strategic and International Studies, 3-16-2013, “Taiwan could spark nuclear war: report,” Taipei Times, http://www.taipeitimes.com/News/taiwan/archives/2013/03/16/2003557211</w:t>
      </w:r>
    </w:p>
    <w:p w14:paraId="60CA1B41" w14:textId="77777777" w:rsidR="00516462" w:rsidRPr="00C3687B" w:rsidRDefault="00516462" w:rsidP="00516462"/>
    <w:p w14:paraId="60CA1B42" w14:textId="77777777" w:rsidR="00516462" w:rsidRPr="003A0B34" w:rsidRDefault="00516462" w:rsidP="00516462">
      <w:pPr>
        <w:rPr>
          <w:sz w:val="14"/>
        </w:rPr>
      </w:pPr>
      <w:r w:rsidRPr="00CC1B75">
        <w:rPr>
          <w:sz w:val="14"/>
        </w:rPr>
        <w:t>“</w:t>
      </w:r>
      <w:r w:rsidRPr="00CC1B75">
        <w:rPr>
          <w:rStyle w:val="StyleBoldUnderline"/>
          <w:highlight w:val="yellow"/>
        </w:rPr>
        <w:t>Although Beijing and Washington have</w:t>
      </w:r>
      <w:r w:rsidRPr="00CC1B75">
        <w:rPr>
          <w:sz w:val="14"/>
        </w:rPr>
        <w:t xml:space="preserve"> agreed to </w:t>
      </w:r>
      <w:r w:rsidRPr="00DA2BC7">
        <w:rPr>
          <w:rStyle w:val="StyleBoldUnderline"/>
        </w:rPr>
        <w:t xml:space="preserve">a range of </w:t>
      </w:r>
      <w:r w:rsidRPr="00CC1B75">
        <w:rPr>
          <w:rStyle w:val="StyleBoldUnderline"/>
          <w:highlight w:val="yellow"/>
        </w:rPr>
        <w:t>crisis management mechanisms</w:t>
      </w:r>
      <w:r w:rsidRPr="00DA2BC7">
        <w:rPr>
          <w:rStyle w:val="StyleBoldUnderline"/>
        </w:rPr>
        <w:t>,</w:t>
      </w:r>
      <w:r w:rsidRPr="00CC1B75">
        <w:rPr>
          <w:sz w:val="14"/>
        </w:rPr>
        <w:t xml:space="preserve"> such as the Military Maritime Consultative Agreement and the establishment of a direct hotline between the Pentagon and the Ministry of Defense, </w:t>
      </w:r>
      <w:r w:rsidRPr="00DA2BC7">
        <w:rPr>
          <w:rStyle w:val="StyleBoldUnderline"/>
        </w:rPr>
        <w:t xml:space="preserve">the bases for </w:t>
      </w:r>
      <w:r w:rsidRPr="00CC1B75">
        <w:rPr>
          <w:rStyle w:val="StyleBoldUnderline"/>
          <w:highlight w:val="yellow"/>
        </w:rPr>
        <w:t>miscommunication and misunderstanding remain and draw on</w:t>
      </w:r>
      <w:r w:rsidRPr="00CC1B75">
        <w:rPr>
          <w:sz w:val="14"/>
          <w:highlight w:val="yellow"/>
        </w:rPr>
        <w:t xml:space="preserve"> </w:t>
      </w:r>
      <w:r w:rsidRPr="00CC1B75">
        <w:rPr>
          <w:rStyle w:val="StyleBoldUnderline"/>
          <w:highlight w:val="yellow"/>
        </w:rPr>
        <w:t>deep</w:t>
      </w:r>
      <w:r w:rsidRPr="00DA2BC7">
        <w:rPr>
          <w:rStyle w:val="StyleBoldUnderline"/>
        </w:rPr>
        <w:t xml:space="preserve"> historical reservoirs of </w:t>
      </w:r>
      <w:r w:rsidRPr="00CC1B75">
        <w:rPr>
          <w:rStyle w:val="StyleBoldUnderline"/>
          <w:highlight w:val="yellow"/>
        </w:rPr>
        <w:t>suspicion</w:t>
      </w:r>
      <w:r w:rsidRPr="00CC1B75">
        <w:rPr>
          <w:sz w:val="14"/>
          <w:highlight w:val="yellow"/>
        </w:rPr>
        <w:t>,”</w:t>
      </w:r>
      <w:r w:rsidRPr="00CC1B75">
        <w:rPr>
          <w:sz w:val="14"/>
        </w:rPr>
        <w:t xml:space="preserve"> the report says. For example, it says, </w:t>
      </w:r>
      <w:r w:rsidRPr="00CC1B75">
        <w:rPr>
          <w:rStyle w:val="StyleBoldUnderline"/>
          <w:highlight w:val="yellow"/>
        </w:rPr>
        <w:t>it is unclear whether either side understands what kinds of actions would result in a</w:t>
      </w:r>
      <w:r w:rsidRPr="00DA2BC7">
        <w:rPr>
          <w:rStyle w:val="StyleBoldUnderline"/>
        </w:rPr>
        <w:t xml:space="preserve"> military or</w:t>
      </w:r>
      <w:r w:rsidRPr="00CC1B75">
        <w:rPr>
          <w:sz w:val="14"/>
        </w:rPr>
        <w:t xml:space="preserve"> even </w:t>
      </w:r>
      <w:r w:rsidRPr="00CC1B75">
        <w:rPr>
          <w:rStyle w:val="StyleBoldUnderline"/>
          <w:highlight w:val="yellow"/>
        </w:rPr>
        <w:t>nuclear response</w:t>
      </w:r>
      <w:r w:rsidRPr="00CC1B75">
        <w:rPr>
          <w:sz w:val="14"/>
          <w:highlight w:val="yellow"/>
        </w:rPr>
        <w:t xml:space="preserve"> </w:t>
      </w:r>
      <w:r w:rsidRPr="00CC1B75">
        <w:rPr>
          <w:rStyle w:val="StyleBoldUnderline"/>
          <w:highlight w:val="yellow"/>
        </w:rPr>
        <w:t>by the other</w:t>
      </w:r>
      <w:r w:rsidRPr="00CC1B75">
        <w:rPr>
          <w:sz w:val="14"/>
        </w:rPr>
        <w:t xml:space="preserve"> party. To make things worse, “</w:t>
      </w:r>
      <w:r w:rsidRPr="00CC1B75">
        <w:rPr>
          <w:rStyle w:val="StyleBoldUnderline"/>
          <w:highlight w:val="yellow"/>
        </w:rPr>
        <w:t>neither side seems to believe the other</w:t>
      </w:r>
      <w:r w:rsidRPr="00CC1B75">
        <w:rPr>
          <w:sz w:val="14"/>
        </w:rPr>
        <w:t>’s</w:t>
      </w:r>
      <w:r w:rsidRPr="00DA2BC7">
        <w:rPr>
          <w:rStyle w:val="StyleBoldUnderline"/>
        </w:rPr>
        <w:t xml:space="preserve"> declared policies and intentions</w:t>
      </w:r>
      <w:r w:rsidRPr="00CC1B75">
        <w:rPr>
          <w:sz w:val="14"/>
        </w:rPr>
        <w:t xml:space="preserve">, </w:t>
      </w:r>
      <w:r w:rsidRPr="00CC1B75">
        <w:rPr>
          <w:rStyle w:val="StyleBoldUnderline"/>
          <w:highlight w:val="yellow"/>
        </w:rPr>
        <w:t>suggesting</w:t>
      </w:r>
      <w:r w:rsidRPr="00CC1B75">
        <w:rPr>
          <w:sz w:val="14"/>
        </w:rPr>
        <w:t xml:space="preserve"> that </w:t>
      </w:r>
      <w:r w:rsidRPr="00CC1B75">
        <w:rPr>
          <w:rStyle w:val="StyleBoldUnderline"/>
          <w:highlight w:val="yellow"/>
        </w:rPr>
        <w:t>escalation management</w:t>
      </w:r>
      <w:r w:rsidRPr="00CC1B75">
        <w:rPr>
          <w:sz w:val="14"/>
        </w:rPr>
        <w:t xml:space="preserve">, already a very uncertain endeavor, </w:t>
      </w:r>
      <w:r w:rsidRPr="00CC1B75">
        <w:rPr>
          <w:rStyle w:val="StyleBoldUnderline"/>
          <w:highlight w:val="yellow"/>
        </w:rPr>
        <w:t>could be</w:t>
      </w:r>
      <w:r w:rsidRPr="00CC1B75">
        <w:rPr>
          <w:sz w:val="14"/>
          <w:highlight w:val="yellow"/>
        </w:rPr>
        <w:t xml:space="preserve"> </w:t>
      </w:r>
      <w:r w:rsidRPr="00CC1B75">
        <w:rPr>
          <w:rStyle w:val="StyleBoldUnderline"/>
          <w:highlight w:val="yellow"/>
        </w:rPr>
        <w:t>especially difficult</w:t>
      </w:r>
      <w:r w:rsidRPr="00CC1B75">
        <w:rPr>
          <w:sz w:val="14"/>
        </w:rPr>
        <w:t xml:space="preserve"> in any conflict,” it says. Although conflict “mercifully” seems unlikely at this point, the report concludes that “it cannot be ruled out and may become increasingly likely if we are unwise or unlucky.” The report says: “</w:t>
      </w:r>
      <w:r w:rsidRPr="00CC1B75">
        <w:rPr>
          <w:rStyle w:val="StyleBoldUnderline"/>
          <w:highlight w:val="yellow"/>
        </w:rPr>
        <w:t>With both sides possessing</w:t>
      </w:r>
      <w:r w:rsidRPr="00CC1B75">
        <w:rPr>
          <w:sz w:val="14"/>
        </w:rPr>
        <w:t xml:space="preserve"> and looking set to retain </w:t>
      </w:r>
      <w:r w:rsidRPr="00DA2BC7">
        <w:rPr>
          <w:rStyle w:val="StyleBoldUnderline"/>
        </w:rPr>
        <w:t xml:space="preserve">formidable </w:t>
      </w:r>
      <w:r w:rsidRPr="00CC1B75">
        <w:rPr>
          <w:rStyle w:val="StyleBoldUnderline"/>
          <w:highlight w:val="yellow"/>
        </w:rPr>
        <w:t>nuclear weapons</w:t>
      </w:r>
      <w:r w:rsidRPr="00DA2BC7">
        <w:rPr>
          <w:rStyle w:val="StyleBoldUnderline"/>
        </w:rPr>
        <w:t xml:space="preserve"> arsenals</w:t>
      </w:r>
      <w:r w:rsidRPr="00CC1B75">
        <w:rPr>
          <w:sz w:val="14"/>
        </w:rPr>
        <w:t xml:space="preserve">, </w:t>
      </w:r>
      <w:r w:rsidRPr="00CC1B75">
        <w:rPr>
          <w:rStyle w:val="StyleBoldUnderline"/>
          <w:highlight w:val="yellow"/>
        </w:rPr>
        <w:t>such a conflict would be</w:t>
      </w:r>
      <w:r w:rsidRPr="00CC1B75">
        <w:rPr>
          <w:sz w:val="14"/>
        </w:rPr>
        <w:t xml:space="preserve"> tremendously dangerous and quite possibly </w:t>
      </w:r>
      <w:r w:rsidRPr="00CC1B75">
        <w:rPr>
          <w:rStyle w:val="StyleBoldUnderline"/>
          <w:highlight w:val="yellow"/>
        </w:rPr>
        <w:t>devastating</w:t>
      </w:r>
      <w:r w:rsidRPr="00CC1B75">
        <w:rPr>
          <w:sz w:val="14"/>
          <w:highlight w:val="yellow"/>
        </w:rPr>
        <w:t>.”</w:t>
      </w:r>
    </w:p>
    <w:p w14:paraId="60CA1B43" w14:textId="77777777" w:rsidR="00516462" w:rsidRDefault="00516462" w:rsidP="00516462"/>
    <w:p w14:paraId="60CA1B44" w14:textId="77777777" w:rsidR="00516462" w:rsidRDefault="005612FC" w:rsidP="00912E95">
      <w:pPr>
        <w:pStyle w:val="Heading3"/>
      </w:pPr>
      <w:r>
        <w:lastRenderedPageBreak/>
        <w:t>2NC Impact</w:t>
      </w:r>
    </w:p>
    <w:p w14:paraId="60CA1B45" w14:textId="77777777" w:rsidR="00516462" w:rsidRDefault="00516462" w:rsidP="00516462">
      <w:pPr>
        <w:pStyle w:val="Heading4"/>
      </w:pPr>
      <w:r>
        <w:t>(  ) A war with china is likely in the short term. Causes massive death tolls.</w:t>
      </w:r>
    </w:p>
    <w:p w14:paraId="60CA1B46" w14:textId="77777777" w:rsidR="00516462" w:rsidRDefault="00516462" w:rsidP="00516462">
      <w:pPr>
        <w:rPr>
          <w:rStyle w:val="StyleStyleBold12pt"/>
        </w:rPr>
      </w:pPr>
    </w:p>
    <w:p w14:paraId="60CA1B47" w14:textId="77777777" w:rsidR="00516462" w:rsidRDefault="00516462" w:rsidP="00516462">
      <w:r w:rsidRPr="00731445">
        <w:rPr>
          <w:rStyle w:val="StyleStyleBold12pt"/>
        </w:rPr>
        <w:t>Goldstein</w:t>
      </w:r>
      <w:r>
        <w:t xml:space="preserve"> ‘</w:t>
      </w:r>
      <w:r w:rsidRPr="00731445">
        <w:rPr>
          <w:rStyle w:val="StyleStyleBold12pt"/>
        </w:rPr>
        <w:t>13</w:t>
      </w:r>
    </w:p>
    <w:p w14:paraId="60CA1B48" w14:textId="77777777" w:rsidR="00516462" w:rsidRPr="001930AB" w:rsidRDefault="00516462" w:rsidP="00516462">
      <w:pPr>
        <w:rPr>
          <w:sz w:val="16"/>
          <w:szCs w:val="16"/>
        </w:rPr>
      </w:pPr>
      <w:r w:rsidRPr="001930AB">
        <w:rPr>
          <w:sz w:val="16"/>
          <w:szCs w:val="16"/>
        </w:rPr>
        <w:t>[Avery Goldstein is the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37, no 4, Spring, 2013, pp 49-89]</w:t>
      </w:r>
    </w:p>
    <w:p w14:paraId="60CA1B49" w14:textId="77777777" w:rsidR="00516462" w:rsidRDefault="00516462" w:rsidP="00516462"/>
    <w:p w14:paraId="60CA1B4A" w14:textId="77777777" w:rsidR="00516462" w:rsidRPr="001930AB" w:rsidRDefault="00516462" w:rsidP="00516462">
      <w:pPr>
        <w:rPr>
          <w:sz w:val="16"/>
        </w:rPr>
      </w:pPr>
      <w:r w:rsidRPr="00372973">
        <w:rPr>
          <w:rStyle w:val="StyleBoldUnderline"/>
          <w:highlight w:val="yellow"/>
        </w:rPr>
        <w:t>Sino-American crises that could erupt in the near future, while China remains</w:t>
      </w:r>
      <w:r w:rsidRPr="00372973">
        <w:rPr>
          <w:rStyle w:val="StyleBoldUnderline"/>
          <w:sz w:val="12"/>
          <w:highlight w:val="yellow"/>
        </w:rPr>
        <w:t xml:space="preserve">¶ </w:t>
      </w:r>
      <w:r w:rsidRPr="00372973">
        <w:rPr>
          <w:rStyle w:val="StyleBoldUnderline"/>
          <w:highlight w:val="yellow"/>
        </w:rPr>
        <w:t>militarily outclassed by the United States, present distinctive dangers</w:t>
      </w:r>
      <w:r w:rsidRPr="001930AB">
        <w:rPr>
          <w:sz w:val="16"/>
        </w:rPr>
        <w:t>. The preceding</w:t>
      </w:r>
      <w:r w:rsidRPr="001930AB">
        <w:rPr>
          <w:sz w:val="12"/>
        </w:rPr>
        <w:t>¶</w:t>
      </w:r>
      <w:r w:rsidRPr="001930AB">
        <w:rPr>
          <w:sz w:val="16"/>
        </w:rPr>
        <w:t xml:space="preserve"> analysis offers some reassurance that the interaction of conventional</w:t>
      </w:r>
      <w:r w:rsidRPr="001930AB">
        <w:rPr>
          <w:sz w:val="12"/>
        </w:rPr>
        <w:t>¶</w:t>
      </w:r>
      <w:r w:rsidRPr="001930AB">
        <w:rPr>
          <w:sz w:val="16"/>
        </w:rPr>
        <w:t xml:space="preserve"> and nuclear capabilities would limit the degree of instability. Because it is so</w:t>
      </w:r>
      <w:r w:rsidRPr="001930AB">
        <w:rPr>
          <w:sz w:val="12"/>
        </w:rPr>
        <w:t>¶</w:t>
      </w:r>
      <w:r w:rsidRPr="001930AB">
        <w:rPr>
          <w:sz w:val="16"/>
        </w:rPr>
        <w:t xml:space="preserve"> difficult to fully eliminate the adversary’s ability to use military force to generate</w:t>
      </w:r>
      <w:r w:rsidRPr="001930AB">
        <w:rPr>
          <w:sz w:val="12"/>
        </w:rPr>
        <w:t>¶</w:t>
      </w:r>
      <w:r w:rsidRPr="001930AB">
        <w:rPr>
          <w:sz w:val="16"/>
        </w:rPr>
        <w:t xml:space="preserve"> a shared risk of catastrophe, the incentives that can make striking first so</w:t>
      </w:r>
      <w:r w:rsidRPr="001930AB">
        <w:rPr>
          <w:sz w:val="12"/>
        </w:rPr>
        <w:t>¶</w:t>
      </w:r>
      <w:r w:rsidRPr="001930AB">
        <w:rPr>
          <w:sz w:val="16"/>
        </w:rPr>
        <w:t xml:space="preserve"> tempting in a conventional world are diminished. But </w:t>
      </w:r>
      <w:r w:rsidRPr="00372973">
        <w:rPr>
          <w:rStyle w:val="StyleBoldUnderline"/>
          <w:highlight w:val="yellow"/>
        </w:rPr>
        <w:t>because instability in a</w:t>
      </w:r>
      <w:r w:rsidRPr="00372973">
        <w:rPr>
          <w:rStyle w:val="StyleBoldUnderline"/>
          <w:sz w:val="12"/>
          <w:highlight w:val="yellow"/>
        </w:rPr>
        <w:t xml:space="preserve">¶ </w:t>
      </w:r>
      <w:r w:rsidRPr="00372973">
        <w:rPr>
          <w:rStyle w:val="StyleBoldUnderline"/>
          <w:highlight w:val="yellow"/>
        </w:rPr>
        <w:t>nuclear world could result in disaster, even a small chance that the parties</w:t>
      </w:r>
      <w:r w:rsidRPr="00372973">
        <w:rPr>
          <w:rStyle w:val="StyleBoldUnderline"/>
          <w:sz w:val="12"/>
          <w:highlight w:val="yellow"/>
        </w:rPr>
        <w:t xml:space="preserve">¶ </w:t>
      </w:r>
      <w:r w:rsidRPr="00372973">
        <w:rPr>
          <w:rStyle w:val="StyleBoldUnderline"/>
          <w:highlight w:val="yellow"/>
        </w:rPr>
        <w:t>would initiate the use of force is troubling.</w:t>
      </w:r>
      <w:r w:rsidRPr="00F223C8">
        <w:rPr>
          <w:rStyle w:val="StyleBoldUnderline"/>
        </w:rPr>
        <w:t xml:space="preserve"> During a crisis, the desire to</w:t>
      </w:r>
      <w:r w:rsidRPr="001930AB">
        <w:rPr>
          <w:rStyle w:val="StyleBoldUnderline"/>
          <w:sz w:val="12"/>
        </w:rPr>
        <w:t>¶</w:t>
      </w:r>
      <w:r w:rsidRPr="00F223C8">
        <w:rPr>
          <w:rStyle w:val="StyleBoldUnderline"/>
          <w:sz w:val="12"/>
        </w:rPr>
        <w:t xml:space="preserve"> </w:t>
      </w:r>
      <w:r w:rsidRPr="00F223C8">
        <w:rPr>
          <w:rStyle w:val="StyleBoldUnderline"/>
        </w:rPr>
        <w:t>achieve a favorable outcome will provide incentives to manipulate risk and</w:t>
      </w:r>
      <w:r w:rsidRPr="001930AB">
        <w:rPr>
          <w:rStyle w:val="StyleBoldUnderline"/>
          <w:sz w:val="12"/>
        </w:rPr>
        <w:t>¶</w:t>
      </w:r>
      <w:r w:rsidRPr="00F223C8">
        <w:rPr>
          <w:rStyle w:val="StyleBoldUnderline"/>
          <w:sz w:val="12"/>
        </w:rPr>
        <w:t xml:space="preserve"> </w:t>
      </w:r>
      <w:r w:rsidRPr="00F223C8">
        <w:rPr>
          <w:rStyle w:val="StyleBoldUnderline"/>
        </w:rPr>
        <w:t>may encourage the use of force if only to signal resolve as each side seeks the</w:t>
      </w:r>
      <w:r w:rsidRPr="001930AB">
        <w:rPr>
          <w:rStyle w:val="StyleBoldUnderline"/>
          <w:sz w:val="12"/>
        </w:rPr>
        <w:t>¶</w:t>
      </w:r>
      <w:r w:rsidRPr="00F223C8">
        <w:rPr>
          <w:rStyle w:val="StyleBoldUnderline"/>
          <w:sz w:val="12"/>
        </w:rPr>
        <w:t xml:space="preserve"> </w:t>
      </w:r>
      <w:r w:rsidRPr="00F223C8">
        <w:rPr>
          <w:rStyle w:val="StyleBoldUnderline"/>
        </w:rPr>
        <w:t xml:space="preserve">upper hand. </w:t>
      </w:r>
      <w:r w:rsidRPr="001930AB">
        <w:rPr>
          <w:sz w:val="16"/>
        </w:rPr>
        <w:t xml:space="preserve">This suggests that </w:t>
      </w:r>
      <w:r w:rsidRPr="00372973">
        <w:rPr>
          <w:rStyle w:val="StyleBoldUnderline"/>
          <w:highlight w:val="yellow"/>
        </w:rPr>
        <w:t>the most worrisome possibility is a crisis in</w:t>
      </w:r>
      <w:r w:rsidRPr="00372973">
        <w:rPr>
          <w:rStyle w:val="StyleBoldUnderline"/>
          <w:sz w:val="12"/>
          <w:highlight w:val="yellow"/>
        </w:rPr>
        <w:t xml:space="preserve">¶ </w:t>
      </w:r>
      <w:r w:rsidRPr="00372973">
        <w:rPr>
          <w:rStyle w:val="StyleBoldUnderline"/>
          <w:highlight w:val="yellow"/>
        </w:rPr>
        <w:t>which the U</w:t>
      </w:r>
      <w:r w:rsidRPr="00372973">
        <w:rPr>
          <w:rStyle w:val="StyleBoldUnderline"/>
        </w:rPr>
        <w:t>nited</w:t>
      </w:r>
      <w:r w:rsidRPr="00372973">
        <w:rPr>
          <w:rStyle w:val="StyleBoldUnderline"/>
          <w:highlight w:val="yellow"/>
        </w:rPr>
        <w:t xml:space="preserve"> S</w:t>
      </w:r>
      <w:r w:rsidRPr="00372973">
        <w:rPr>
          <w:rStyle w:val="StyleBoldUnderline"/>
        </w:rPr>
        <w:t>tates</w:t>
      </w:r>
      <w:r w:rsidRPr="00372973">
        <w:rPr>
          <w:rStyle w:val="StyleBoldUnderline"/>
          <w:highlight w:val="yellow"/>
        </w:rPr>
        <w:t xml:space="preserve"> and China fail to grasp each other’s view about the</w:t>
      </w:r>
      <w:r w:rsidRPr="00372973">
        <w:rPr>
          <w:rStyle w:val="StyleBoldUnderline"/>
          <w:sz w:val="12"/>
          <w:highlight w:val="yellow"/>
        </w:rPr>
        <w:t xml:space="preserve">¶ </w:t>
      </w:r>
      <w:r w:rsidRPr="00372973">
        <w:rPr>
          <w:rStyle w:val="StyleBoldUnderline"/>
          <w:highlight w:val="yellow"/>
        </w:rPr>
        <w:t>importance of its interests at stake</w:t>
      </w:r>
      <w:r w:rsidRPr="00F223C8">
        <w:rPr>
          <w:rStyle w:val="StyleBoldUnderline"/>
        </w:rPr>
        <w:t>.</w:t>
      </w:r>
      <w:r w:rsidRPr="001930AB">
        <w:rPr>
          <w:sz w:val="16"/>
        </w:rPr>
        <w:t xml:space="preserve"> If one side believes that its stronger interests</w:t>
      </w:r>
      <w:r w:rsidRPr="001930AB">
        <w:rPr>
          <w:sz w:val="12"/>
        </w:rPr>
        <w:t>¶</w:t>
      </w:r>
      <w:r w:rsidRPr="001930AB">
        <w:rPr>
          <w:sz w:val="16"/>
        </w:rPr>
        <w:t xml:space="preserve"> ensure that it will be more resolute, it could be tempted to signal resolve through the limited use of conventional force to manipulate risk. Because the</w:t>
      </w:r>
      <w:r w:rsidRPr="001930AB">
        <w:rPr>
          <w:sz w:val="12"/>
        </w:rPr>
        <w:t>¶</w:t>
      </w:r>
      <w:r w:rsidRPr="001930AB">
        <w:rPr>
          <w:sz w:val="16"/>
        </w:rPr>
        <w:t xml:space="preserve"> risk being manipulated is ultimately the genuine risk of escalation to a nuclear</w:t>
      </w:r>
      <w:r w:rsidRPr="001930AB">
        <w:rPr>
          <w:sz w:val="12"/>
        </w:rPr>
        <w:t>¶</w:t>
      </w:r>
      <w:r w:rsidRPr="001930AB">
        <w:rPr>
          <w:sz w:val="16"/>
        </w:rPr>
        <w:t xml:space="preserve"> exchange, this should be sufªcient reason for scholars to provide policymakers</w:t>
      </w:r>
      <w:r w:rsidRPr="001930AB">
        <w:rPr>
          <w:sz w:val="12"/>
        </w:rPr>
        <w:t>¶</w:t>
      </w:r>
      <w:r w:rsidRPr="001930AB">
        <w:rPr>
          <w:sz w:val="16"/>
        </w:rPr>
        <w:t xml:space="preserve"> with a better understanding of the current prospects for such dangerous instability</w:t>
      </w:r>
      <w:r w:rsidRPr="001930AB">
        <w:rPr>
          <w:sz w:val="12"/>
        </w:rPr>
        <w:t>¶</w:t>
      </w:r>
      <w:r w:rsidRPr="001930AB">
        <w:rPr>
          <w:sz w:val="16"/>
        </w:rPr>
        <w:t xml:space="preserve"> in U.S.-China crises.</w:t>
      </w:r>
      <w:r w:rsidRPr="001930AB">
        <w:rPr>
          <w:sz w:val="12"/>
        </w:rPr>
        <w:t>¶</w:t>
      </w:r>
      <w:r w:rsidRPr="001930AB">
        <w:rPr>
          <w:sz w:val="16"/>
        </w:rPr>
        <w:t xml:space="preserve"> Concerns raised by the possibility that China could one day grow strong</w:t>
      </w:r>
      <w:r w:rsidRPr="001930AB">
        <w:rPr>
          <w:sz w:val="12"/>
        </w:rPr>
        <w:t>¶</w:t>
      </w:r>
      <w:r w:rsidRPr="001930AB">
        <w:rPr>
          <w:sz w:val="16"/>
        </w:rPr>
        <w:t xml:space="preserve"> enough to become a true peer competitor facing the United States have received</w:t>
      </w:r>
      <w:r w:rsidRPr="001930AB">
        <w:rPr>
          <w:sz w:val="12"/>
        </w:rPr>
        <w:t>¶</w:t>
      </w:r>
      <w:r w:rsidRPr="001930AB">
        <w:rPr>
          <w:sz w:val="16"/>
        </w:rPr>
        <w:t xml:space="preserve"> much attention. Although clearly important, that is a discussion about</w:t>
      </w:r>
      <w:r w:rsidRPr="001930AB">
        <w:rPr>
          <w:sz w:val="12"/>
        </w:rPr>
        <w:t>¶</w:t>
      </w:r>
      <w:r w:rsidRPr="001930AB">
        <w:rPr>
          <w:sz w:val="16"/>
        </w:rPr>
        <w:t xml:space="preserve"> the distant future. In the meantime, greater attention needs to be paid to the</w:t>
      </w:r>
      <w:r w:rsidRPr="001930AB">
        <w:rPr>
          <w:sz w:val="12"/>
        </w:rPr>
        <w:t>¶</w:t>
      </w:r>
      <w:r w:rsidRPr="001930AB">
        <w:rPr>
          <w:sz w:val="16"/>
        </w:rPr>
        <w:t xml:space="preserve"> immediate danger of instability in the kinds of crises that could ensnare</w:t>
      </w:r>
      <w:r w:rsidRPr="001930AB">
        <w:rPr>
          <w:sz w:val="12"/>
        </w:rPr>
        <w:t>¶</w:t>
      </w:r>
      <w:r w:rsidRPr="001930AB">
        <w:rPr>
          <w:sz w:val="16"/>
        </w:rPr>
        <w:t xml:space="preserve"> the United States and China while China is still relatively weak. </w:t>
      </w:r>
      <w:r w:rsidRPr="00372973">
        <w:rPr>
          <w:rStyle w:val="StyleBoldUnderline"/>
          <w:highlight w:val="yellow"/>
        </w:rPr>
        <w:t>Ironically, perhaps,¶ whatever new security challenges a much stronger China could one day¶ pose, the end of China’s currently profound military weakness would at least¶ mitigate the key near-term problem identified here—the potential for crisis instability¶ exacerbated by asymmetry in Sino-American power</w:t>
      </w:r>
      <w:r w:rsidRPr="00F223C8">
        <w:rPr>
          <w:rStyle w:val="StyleBoldUnderline"/>
        </w:rPr>
        <w:t>. But before any</w:t>
      </w:r>
      <w:r w:rsidRPr="001930AB">
        <w:rPr>
          <w:rStyle w:val="StyleBoldUnderline"/>
          <w:sz w:val="12"/>
        </w:rPr>
        <w:t>¶</w:t>
      </w:r>
      <w:r w:rsidRPr="00F223C8">
        <w:rPr>
          <w:rStyle w:val="StyleBoldUnderline"/>
          <w:sz w:val="12"/>
        </w:rPr>
        <w:t xml:space="preserve"> </w:t>
      </w:r>
      <w:r w:rsidRPr="00F223C8">
        <w:rPr>
          <w:rStyle w:val="StyleBoldUnderline"/>
        </w:rPr>
        <w:t xml:space="preserve">such major shift in power occurs, </w:t>
      </w:r>
      <w:r w:rsidRPr="00372973">
        <w:rPr>
          <w:rStyle w:val="StyleBoldUnderline"/>
          <w:highlight w:val="yellow"/>
        </w:rPr>
        <w:t>there is a real</w:t>
      </w:r>
      <w:r w:rsidRPr="00F223C8">
        <w:rPr>
          <w:rStyle w:val="StyleBoldUnderline"/>
        </w:rPr>
        <w:t xml:space="preserve">, </w:t>
      </w:r>
      <w:r w:rsidRPr="00372973">
        <w:t>if limited</w:t>
      </w:r>
      <w:r w:rsidRPr="00F223C8">
        <w:rPr>
          <w:rStyle w:val="StyleBoldUnderline"/>
        </w:rPr>
        <w:t xml:space="preserve">, </w:t>
      </w:r>
      <w:r w:rsidRPr="00372973">
        <w:rPr>
          <w:rStyle w:val="StyleBoldUnderline"/>
          <w:highlight w:val="yellow"/>
        </w:rPr>
        <w:t>possibility that a</w:t>
      </w:r>
      <w:r w:rsidRPr="00372973">
        <w:rPr>
          <w:rStyle w:val="StyleBoldUnderline"/>
          <w:sz w:val="12"/>
          <w:highlight w:val="yellow"/>
        </w:rPr>
        <w:t xml:space="preserve">¶ </w:t>
      </w:r>
      <w:r w:rsidRPr="00372973">
        <w:rPr>
          <w:rStyle w:val="StyleBoldUnderline"/>
          <w:highlight w:val="yellow"/>
        </w:rPr>
        <w:t>mismanaged Sino-American crisis will render all speculation about the long</w:t>
      </w:r>
      <w:r w:rsidRPr="00372973">
        <w:rPr>
          <w:rStyle w:val="StyleBoldUnderline"/>
          <w:sz w:val="12"/>
          <w:highlight w:val="yellow"/>
        </w:rPr>
        <w:t xml:space="preserve">¶ </w:t>
      </w:r>
      <w:r w:rsidRPr="00372973">
        <w:rPr>
          <w:rStyle w:val="StyleBoldUnderline"/>
          <w:highlight w:val="yellow"/>
        </w:rPr>
        <w:t>term tragically moot</w:t>
      </w:r>
      <w:r w:rsidRPr="00F223C8">
        <w:rPr>
          <w:rStyle w:val="StyleBoldUnderline"/>
        </w:rPr>
        <w:t>.</w:t>
      </w:r>
    </w:p>
    <w:p w14:paraId="60CA1B4B" w14:textId="77777777" w:rsidR="00516462" w:rsidRDefault="00516462" w:rsidP="00516462">
      <w:pPr>
        <w:rPr>
          <w:rStyle w:val="StyleStyleBold12pt"/>
        </w:rPr>
      </w:pPr>
    </w:p>
    <w:p w14:paraId="60CA1B4C" w14:textId="77777777" w:rsidR="00516462" w:rsidRDefault="00516462" w:rsidP="00516462">
      <w:pPr>
        <w:rPr>
          <w:rStyle w:val="StyleStyleBold12pt"/>
        </w:rPr>
      </w:pPr>
    </w:p>
    <w:p w14:paraId="60CA1B4D" w14:textId="77777777" w:rsidR="00516462" w:rsidRDefault="00516462" w:rsidP="00516462">
      <w:pPr>
        <w:pStyle w:val="Heading4"/>
      </w:pPr>
      <w:r>
        <w:t>(  ) US-China conflict escalates to Nuclear catastrophe</w:t>
      </w:r>
    </w:p>
    <w:p w14:paraId="60CA1B4E" w14:textId="77777777" w:rsidR="00516462" w:rsidRPr="001930AB" w:rsidRDefault="00516462" w:rsidP="00516462"/>
    <w:p w14:paraId="60CA1B4F" w14:textId="77777777" w:rsidR="00516462" w:rsidRDefault="00516462" w:rsidP="00516462">
      <w:r w:rsidRPr="00731445">
        <w:rPr>
          <w:rStyle w:val="StyleStyleBold12pt"/>
        </w:rPr>
        <w:t>Goldstein</w:t>
      </w:r>
      <w:r>
        <w:t xml:space="preserve"> ‘</w:t>
      </w:r>
      <w:r w:rsidRPr="00731445">
        <w:rPr>
          <w:rStyle w:val="StyleStyleBold12pt"/>
        </w:rPr>
        <w:t>13</w:t>
      </w:r>
    </w:p>
    <w:p w14:paraId="60CA1B50" w14:textId="77777777" w:rsidR="00516462" w:rsidRPr="001930AB" w:rsidRDefault="00516462" w:rsidP="00516462">
      <w:pPr>
        <w:rPr>
          <w:sz w:val="16"/>
          <w:szCs w:val="16"/>
        </w:rPr>
      </w:pPr>
      <w:r w:rsidRPr="001930AB">
        <w:rPr>
          <w:sz w:val="16"/>
          <w:szCs w:val="16"/>
        </w:rPr>
        <w:t>[Avery Goldstein is the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37, no 4, Spring, 2013, pp 49-89]</w:t>
      </w:r>
    </w:p>
    <w:p w14:paraId="60CA1B51" w14:textId="77777777" w:rsidR="00516462" w:rsidRDefault="00516462" w:rsidP="00516462"/>
    <w:p w14:paraId="60CA1B52" w14:textId="77777777" w:rsidR="00516462" w:rsidRPr="00372973" w:rsidRDefault="00516462" w:rsidP="00516462">
      <w:pPr>
        <w:rPr>
          <w:sz w:val="16"/>
        </w:rPr>
      </w:pPr>
      <w:r w:rsidRPr="00372973">
        <w:rPr>
          <w:rStyle w:val="StyleBoldUnderline"/>
          <w:highlight w:val="yellow"/>
        </w:rPr>
        <w:t>In a crisis, the U.S. and Chinese interests at stake will be high, and either</w:t>
      </w:r>
      <w:r w:rsidRPr="00372973">
        <w:rPr>
          <w:rStyle w:val="StyleBoldUnderline"/>
          <w:sz w:val="12"/>
          <w:highlight w:val="yellow"/>
        </w:rPr>
        <w:t>¶</w:t>
      </w:r>
      <w:r w:rsidRPr="00372973">
        <w:rPr>
          <w:rStyle w:val="StyleBoldUnderline"/>
          <w:highlight w:val="yellow"/>
        </w:rPr>
        <w:t xml:space="preserve"> side could decide </w:t>
      </w:r>
      <w:r w:rsidRPr="00372973">
        <w:rPr>
          <w:rStyle w:val="Emphasis"/>
          <w:highlight w:val="yellow"/>
        </w:rPr>
        <w:t>that the risk of escalation</w:t>
      </w:r>
      <w:r w:rsidRPr="00372973">
        <w:rPr>
          <w:rStyle w:val="StyleBoldUnderline"/>
        </w:rPr>
        <w:t xml:space="preserve"> introduced by conventional, space,</w:t>
      </w:r>
      <w:r w:rsidRPr="00372973">
        <w:rPr>
          <w:rStyle w:val="StyleBoldUnderline"/>
          <w:sz w:val="12"/>
        </w:rPr>
        <w:t>¶</w:t>
      </w:r>
      <w:r w:rsidRPr="00372973">
        <w:rPr>
          <w:rStyle w:val="StyleBoldUnderline"/>
        </w:rPr>
        <w:t xml:space="preserve"> or cyberattacks </w:t>
      </w:r>
      <w:r w:rsidRPr="00372973">
        <w:rPr>
          <w:rStyle w:val="Emphasis"/>
          <w:highlight w:val="yellow"/>
        </w:rPr>
        <w:t>was worth running</w:t>
      </w:r>
      <w:r w:rsidRPr="00372973">
        <w:rPr>
          <w:sz w:val="16"/>
        </w:rPr>
        <w:t>. Even though no stake in a crisis would be</w:t>
      </w:r>
      <w:r w:rsidRPr="00372973">
        <w:rPr>
          <w:sz w:val="12"/>
        </w:rPr>
        <w:t>¶</w:t>
      </w:r>
      <w:r w:rsidRPr="00372973">
        <w:rPr>
          <w:sz w:val="16"/>
        </w:rPr>
        <w:t xml:space="preserve"> high enough for either the United States or China to choose an unrestrained</w:t>
      </w:r>
      <w:r w:rsidRPr="00372973">
        <w:rPr>
          <w:sz w:val="12"/>
        </w:rPr>
        <w:t>¶</w:t>
      </w:r>
      <w:r w:rsidRPr="00372973">
        <w:rPr>
          <w:sz w:val="16"/>
        </w:rPr>
        <w:t xml:space="preserve"> nuclear exchange, </w:t>
      </w:r>
      <w:r w:rsidRPr="00372973">
        <w:rPr>
          <w:rStyle w:val="StyleBoldUnderline"/>
          <w:highlight w:val="yellow"/>
        </w:rPr>
        <w:t>some stakes might be high enough for either one to choose</w:t>
      </w:r>
      <w:r w:rsidRPr="00372973">
        <w:rPr>
          <w:rStyle w:val="StyleBoldUnderline"/>
          <w:sz w:val="12"/>
          <w:highlight w:val="yellow"/>
        </w:rPr>
        <w:t>¶</w:t>
      </w:r>
      <w:r w:rsidRPr="00372973">
        <w:rPr>
          <w:rStyle w:val="StyleBoldUnderline"/>
          <w:highlight w:val="yellow"/>
        </w:rPr>
        <w:t xml:space="preserve"> to initiate military actions</w:t>
      </w:r>
      <w:r w:rsidRPr="00372973">
        <w:rPr>
          <w:rStyle w:val="StyleBoldUnderline"/>
        </w:rPr>
        <w:t xml:space="preserve"> that elevate the risk of</w:t>
      </w:r>
      <w:r w:rsidRPr="00372973">
        <w:rPr>
          <w:sz w:val="16"/>
        </w:rPr>
        <w:t xml:space="preserve"> escalation to such a </w:t>
      </w:r>
      <w:r w:rsidRPr="00372973">
        <w:rPr>
          <w:rStyle w:val="StyleBoldUnderline"/>
        </w:rPr>
        <w:t>disastrous</w:t>
      </w:r>
      <w:r w:rsidRPr="00372973">
        <w:rPr>
          <w:rStyle w:val="StyleBoldUnderline"/>
          <w:sz w:val="12"/>
        </w:rPr>
        <w:t>¶</w:t>
      </w:r>
      <w:r w:rsidRPr="00372973">
        <w:rPr>
          <w:rStyle w:val="StyleBoldUnderline"/>
        </w:rPr>
        <w:t xml:space="preserve"> outcome</w:t>
      </w:r>
      <w:r w:rsidRPr="00372973">
        <w:rPr>
          <w:sz w:val="16"/>
        </w:rPr>
        <w:t>.88 As discussed above, both China and the United States have</w:t>
      </w:r>
      <w:r w:rsidRPr="00372973">
        <w:rPr>
          <w:sz w:val="12"/>
        </w:rPr>
        <w:t>¶</w:t>
      </w:r>
      <w:r w:rsidRPr="00372973">
        <w:rPr>
          <w:sz w:val="16"/>
        </w:rPr>
        <w:t xml:space="preserve"> important interests over which they could find themselves locked in a warthreatening</w:t>
      </w:r>
      <w:r w:rsidRPr="00372973">
        <w:rPr>
          <w:sz w:val="12"/>
        </w:rPr>
        <w:t>¶</w:t>
      </w:r>
      <w:r w:rsidRPr="00372973">
        <w:rPr>
          <w:sz w:val="16"/>
        </w:rPr>
        <w:t xml:space="preserve"> crisis in the Western Paciªc. The recent pattern of pointed Chinese</w:t>
      </w:r>
      <w:r w:rsidRPr="00372973">
        <w:rPr>
          <w:sz w:val="12"/>
        </w:rPr>
        <w:t>¶</w:t>
      </w:r>
      <w:r w:rsidRPr="00372973">
        <w:rPr>
          <w:sz w:val="16"/>
        </w:rPr>
        <w:t xml:space="preserve"> and U.S. statements about the handling of persistent disputes in the South</w:t>
      </w:r>
      <w:r w:rsidRPr="00372973">
        <w:rPr>
          <w:sz w:val="12"/>
        </w:rPr>
        <w:t>¶</w:t>
      </w:r>
      <w:r w:rsidRPr="00372973">
        <w:rPr>
          <w:sz w:val="16"/>
        </w:rPr>
        <w:t xml:space="preserve"> China Sea, for example, suggests that both sides attach a high and perhaps increasing</w:t>
      </w:r>
      <w:r w:rsidRPr="00372973">
        <w:rPr>
          <w:sz w:val="12"/>
        </w:rPr>
        <w:t>¶</w:t>
      </w:r>
      <w:r w:rsidRPr="00372973">
        <w:rPr>
          <w:sz w:val="16"/>
        </w:rPr>
        <w:t xml:space="preserve"> value to their stakes in this region. Whether that value is high enough</w:t>
      </w:r>
      <w:r w:rsidRPr="00372973">
        <w:rPr>
          <w:sz w:val="12"/>
        </w:rPr>
        <w:t>¶</w:t>
      </w:r>
      <w:r w:rsidRPr="00372973">
        <w:rPr>
          <w:sz w:val="16"/>
        </w:rPr>
        <w:t xml:space="preserve"> to contribute to crisis instability is an empirical question that cannot be answered</w:t>
      </w:r>
      <w:r w:rsidRPr="00372973">
        <w:rPr>
          <w:sz w:val="12"/>
        </w:rPr>
        <w:t>¶</w:t>
      </w:r>
      <w:r w:rsidRPr="00372973">
        <w:rPr>
          <w:sz w:val="16"/>
        </w:rPr>
        <w:t xml:space="preserve"> in advance. </w:t>
      </w:r>
      <w:r w:rsidRPr="00372973">
        <w:rPr>
          <w:rStyle w:val="StyleBoldUnderline"/>
          <w:highlight w:val="yellow"/>
        </w:rPr>
        <w:t>The most worrisome source of instability</w:t>
      </w:r>
      <w:r w:rsidRPr="00372973">
        <w:rPr>
          <w:sz w:val="16"/>
        </w:rPr>
        <w:t>, however,</w:t>
      </w:r>
      <w:r w:rsidRPr="00372973">
        <w:rPr>
          <w:rStyle w:val="StyleBoldUnderline"/>
        </w:rPr>
        <w:t xml:space="preserve"> </w:t>
      </w:r>
      <w:r w:rsidRPr="00372973">
        <w:rPr>
          <w:rStyle w:val="StyleBoldUnderline"/>
          <w:highlight w:val="yellow"/>
        </w:rPr>
        <w:t>is</w:t>
      </w:r>
      <w:r w:rsidRPr="00372973">
        <w:rPr>
          <w:sz w:val="12"/>
        </w:rPr>
        <w:t>¶</w:t>
      </w:r>
      <w:r w:rsidRPr="00372973">
        <w:rPr>
          <w:sz w:val="16"/>
        </w:rPr>
        <w:t xml:space="preserve"> clear—</w:t>
      </w:r>
      <w:r w:rsidRPr="00372973">
        <w:rPr>
          <w:rStyle w:val="StyleBoldUnderline"/>
          <w:highlight w:val="yellow"/>
        </w:rPr>
        <w:t xml:space="preserve">the temptation to </w:t>
      </w:r>
      <w:r w:rsidRPr="00372973">
        <w:rPr>
          <w:rStyle w:val="StyleBoldUnderline"/>
          <w:highlight w:val="yellow"/>
        </w:rPr>
        <w:lastRenderedPageBreak/>
        <w:t>use nonnuclear strikes as a way to gain bargaining</w:t>
      </w:r>
      <w:r w:rsidRPr="00372973">
        <w:rPr>
          <w:rStyle w:val="StyleBoldUnderline"/>
          <w:sz w:val="12"/>
          <w:highlight w:val="yellow"/>
        </w:rPr>
        <w:t>¶</w:t>
      </w:r>
      <w:r w:rsidRPr="00372973">
        <w:rPr>
          <w:rStyle w:val="StyleBoldUnderline"/>
          <w:highlight w:val="yellow"/>
        </w:rPr>
        <w:t xml:space="preserve"> leverage,</w:t>
      </w:r>
      <w:r w:rsidRPr="00372973">
        <w:rPr>
          <w:sz w:val="16"/>
        </w:rPr>
        <w:t xml:space="preserve"> even if doing so </w:t>
      </w:r>
      <w:r w:rsidRPr="00372973">
        <w:rPr>
          <w:rStyle w:val="StyleBoldUnderline"/>
          <w:highlight w:val="yellow"/>
        </w:rPr>
        <w:t>generates an unknowable risk of nuclear catastrophe</w:t>
      </w:r>
      <w:r w:rsidRPr="00372973">
        <w:rPr>
          <w:rStyle w:val="StyleBoldUnderline"/>
          <w:sz w:val="12"/>
        </w:rPr>
        <w:t>¶</w:t>
      </w:r>
      <w:r w:rsidRPr="00372973">
        <w:rPr>
          <w:rStyle w:val="StyleBoldUnderline"/>
        </w:rPr>
        <w:t xml:space="preserve"> that both China and the United States will have incentives to manipulate</w:t>
      </w:r>
      <w:r w:rsidRPr="00372973">
        <w:rPr>
          <w:sz w:val="16"/>
        </w:rPr>
        <w:t>.</w:t>
      </w:r>
    </w:p>
    <w:p w14:paraId="60CA1B53" w14:textId="77777777" w:rsidR="00516462" w:rsidRDefault="00516462" w:rsidP="00516462">
      <w:pPr>
        <w:rPr>
          <w:rStyle w:val="StyleStyleBold12pt"/>
        </w:rPr>
      </w:pPr>
    </w:p>
    <w:p w14:paraId="60CA1B54" w14:textId="77777777" w:rsidR="00516462" w:rsidRDefault="00516462" w:rsidP="00516462">
      <w:pPr>
        <w:rPr>
          <w:rStyle w:val="StyleStyleBold12pt"/>
        </w:rPr>
      </w:pPr>
    </w:p>
    <w:p w14:paraId="60CA1B55" w14:textId="77777777" w:rsidR="00516462" w:rsidRDefault="00516462" w:rsidP="00516462">
      <w:pPr>
        <w:pStyle w:val="Heading4"/>
      </w:pPr>
      <w:r>
        <w:t xml:space="preserve">(  ) </w:t>
      </w:r>
      <w:r w:rsidRPr="00F223C8">
        <w:t>Recent cyber attacks indicate possibility of war is high</w:t>
      </w:r>
    </w:p>
    <w:p w14:paraId="60CA1B56" w14:textId="77777777" w:rsidR="00516462" w:rsidRPr="001930AB" w:rsidRDefault="00516462" w:rsidP="00516462"/>
    <w:p w14:paraId="60CA1B57" w14:textId="77777777" w:rsidR="00516462" w:rsidRPr="00731445" w:rsidRDefault="00516462" w:rsidP="00516462">
      <w:pPr>
        <w:rPr>
          <w:rStyle w:val="StyleStyleBold12pt"/>
        </w:rPr>
      </w:pPr>
      <w:r>
        <w:rPr>
          <w:rStyle w:val="StyleStyleBold12pt"/>
        </w:rPr>
        <w:t>Feldman ‘13</w:t>
      </w:r>
    </w:p>
    <w:p w14:paraId="60CA1B58" w14:textId="77777777" w:rsidR="00516462" w:rsidRPr="00372973" w:rsidRDefault="00516462" w:rsidP="00516462">
      <w:pPr>
        <w:rPr>
          <w:sz w:val="16"/>
          <w:szCs w:val="16"/>
        </w:rPr>
      </w:pPr>
      <w:r w:rsidRPr="00372973">
        <w:rPr>
          <w:sz w:val="16"/>
          <w:szCs w:val="16"/>
        </w:rPr>
        <w:t>[Noah Feldman, constitutional and international law professor at Harvard University, “The Coming Cool War With China,” Bloomberg, 6/02/2013, http://www.bloomberg.com/news/2013-06-02/the-coming-cool-war-with-china.html]</w:t>
      </w:r>
    </w:p>
    <w:p w14:paraId="60CA1B59" w14:textId="77777777" w:rsidR="00516462" w:rsidRDefault="00516462" w:rsidP="00516462"/>
    <w:p w14:paraId="60CA1B5A" w14:textId="77777777" w:rsidR="00516462" w:rsidRDefault="00516462" w:rsidP="00516462">
      <w:pPr>
        <w:rPr>
          <w:sz w:val="16"/>
        </w:rPr>
      </w:pPr>
      <w:r w:rsidRPr="001930AB">
        <w:rPr>
          <w:sz w:val="16"/>
        </w:rPr>
        <w:t>Someone steals your most sensitive secrets. Then, planning a face-to-face meeting, he says he wants to develop “a new type” of relationship with you. At what point, exactly, would you start thinking he was planning to drink your milkshake?</w:t>
      </w:r>
      <w:r w:rsidRPr="001930AB">
        <w:rPr>
          <w:sz w:val="12"/>
        </w:rPr>
        <w:t>¶</w:t>
      </w:r>
      <w:r w:rsidRPr="001930AB">
        <w:rPr>
          <w:sz w:val="16"/>
        </w:rPr>
        <w:t xml:space="preserve"> </w:t>
      </w:r>
      <w:r w:rsidRPr="00F223C8">
        <w:rPr>
          <w:rStyle w:val="StyleBoldUnderline"/>
        </w:rPr>
        <w:t>A</w:t>
      </w:r>
      <w:r w:rsidRPr="00372973">
        <w:rPr>
          <w:rStyle w:val="StyleBoldUnderline"/>
          <w:highlight w:val="yellow"/>
        </w:rPr>
        <w:t>head of the first summit meeting between</w:t>
      </w:r>
      <w:r w:rsidRPr="00F223C8">
        <w:rPr>
          <w:rStyle w:val="StyleBoldUnderline"/>
        </w:rPr>
        <w:t xml:space="preserve"> U.S. President Barack </w:t>
      </w:r>
      <w:r w:rsidRPr="00372973">
        <w:rPr>
          <w:rStyle w:val="StyleBoldUnderline"/>
          <w:highlight w:val="yellow"/>
        </w:rPr>
        <w:t>Obama and</w:t>
      </w:r>
      <w:r w:rsidRPr="00F223C8">
        <w:rPr>
          <w:rStyle w:val="StyleBoldUnderline"/>
        </w:rPr>
        <w:t xml:space="preserve"> President </w:t>
      </w:r>
      <w:r w:rsidRPr="00372973">
        <w:rPr>
          <w:rStyle w:val="StyleBoldUnderline"/>
        </w:rPr>
        <w:t>Xi</w:t>
      </w:r>
      <w:r w:rsidRPr="00F223C8">
        <w:rPr>
          <w:rStyle w:val="StyleBoldUnderline"/>
        </w:rPr>
        <w:t xml:space="preserve"> Jinping of </w:t>
      </w:r>
      <w:r w:rsidRPr="00372973">
        <w:rPr>
          <w:rStyle w:val="StyleBoldUnderline"/>
          <w:highlight w:val="yellow"/>
        </w:rPr>
        <w:t>China</w:t>
      </w:r>
      <w:r w:rsidRPr="00F223C8">
        <w:rPr>
          <w:rStyle w:val="StyleBoldUnderline"/>
        </w:rPr>
        <w:t xml:space="preserve"> on June 7, </w:t>
      </w:r>
      <w:r w:rsidRPr="00372973">
        <w:rPr>
          <w:rStyle w:val="StyleBoldUnderline"/>
          <w:highlight w:val="yellow"/>
        </w:rPr>
        <w:t>the two nations are on the brink of geopolitical conflict</w:t>
      </w:r>
      <w:r w:rsidRPr="00372973">
        <w:rPr>
          <w:sz w:val="16"/>
          <w:highlight w:val="yellow"/>
        </w:rPr>
        <w:t>.</w:t>
      </w:r>
      <w:r w:rsidRPr="001930AB">
        <w:rPr>
          <w:sz w:val="16"/>
        </w:rPr>
        <w:t xml:space="preserve"> As its officials acknowledge, </w:t>
      </w:r>
      <w:r w:rsidRPr="00F223C8">
        <w:rPr>
          <w:rStyle w:val="StyleBoldUnderline"/>
        </w:rPr>
        <w:t>China is a classic rising power, poised to challenge U.S. dominance</w:t>
      </w:r>
      <w:r w:rsidRPr="001930AB">
        <w:rPr>
          <w:sz w:val="16"/>
        </w:rPr>
        <w:t>. In historical terms, the sole global superpower never gives up without a fight.</w:t>
      </w:r>
      <w:r w:rsidRPr="001930AB">
        <w:rPr>
          <w:sz w:val="12"/>
        </w:rPr>
        <w:t>¶</w:t>
      </w:r>
      <w:r w:rsidRPr="001930AB">
        <w:rPr>
          <w:sz w:val="16"/>
        </w:rPr>
        <w:t xml:space="preserve"> “China’s peaceful rise” was a useful slogan, while it lasted, for China’s leaders. “America’s peaceful decline” will get no one elected, whether Democrat or Republican. Geopolitics is almost always a zero-sum game. If China can copy or work around U.S. missile defenses, fighter jets and drones, the U.S.’s global position will be eroded -- and the gains will go directly to China.</w:t>
      </w:r>
      <w:r w:rsidRPr="001930AB">
        <w:rPr>
          <w:sz w:val="12"/>
        </w:rPr>
        <w:t>¶</w:t>
      </w:r>
      <w:r w:rsidRPr="001930AB">
        <w:rPr>
          <w:sz w:val="16"/>
        </w:rPr>
        <w:t xml:space="preserve"> At the same time, trade between the two rivals remains robust. Last week, Henan-based Shuanghui International Holdings Ltd. agreed to buy the U.S. pork-processing giant Smithfield Foods Inc. (SFD) for $4.7 billion. This could be the single-largest Chinese acquisition of a U.S. company, and it is reason for enthusiasm. Mutual ownership of significant corporate assets across borders doesn’t miraculously guarantee peace, nor can it make conflict disappear overnight. But it gives both sides the incentive to manage geopolitical conflict, and not let it overtake the tremendous mutual benefits created by trade.</w:t>
      </w:r>
      <w:r w:rsidRPr="001930AB">
        <w:rPr>
          <w:sz w:val="12"/>
        </w:rPr>
        <w:t>¶</w:t>
      </w:r>
      <w:r w:rsidRPr="001930AB">
        <w:rPr>
          <w:sz w:val="16"/>
        </w:rPr>
        <w:t xml:space="preserve"> Entwined Economies</w:t>
      </w:r>
      <w:r w:rsidRPr="001930AB">
        <w:rPr>
          <w:sz w:val="12"/>
        </w:rPr>
        <w:t>¶</w:t>
      </w:r>
      <w:r w:rsidRPr="001930AB">
        <w:rPr>
          <w:sz w:val="16"/>
        </w:rPr>
        <w:t xml:space="preserve"> </w:t>
      </w:r>
      <w:r w:rsidRPr="00F223C8">
        <w:rPr>
          <w:rStyle w:val="StyleBoldUnderline"/>
        </w:rPr>
        <w:t xml:space="preserve">The juxtaposition of </w:t>
      </w:r>
      <w:r w:rsidRPr="00E77055">
        <w:rPr>
          <w:rStyle w:val="StyleBoldUnderline"/>
          <w:highlight w:val="yellow"/>
        </w:rPr>
        <w:t>rising tensions over cyber-attacks</w:t>
      </w:r>
      <w:r w:rsidRPr="00F223C8">
        <w:rPr>
          <w:rStyle w:val="StyleBoldUnderline"/>
        </w:rPr>
        <w:t xml:space="preserve"> and the pork cooperation </w:t>
      </w:r>
      <w:r w:rsidRPr="00E77055">
        <w:rPr>
          <w:rStyle w:val="StyleBoldUnderline"/>
          <w:highlight w:val="yellow"/>
        </w:rPr>
        <w:t>perfectly captures the paradoxical state of Chinese-U.S. relations -- and explains why officials on both sides are struggling to come up with a new conceptual framework to understand the change</w:t>
      </w:r>
      <w:r w:rsidRPr="001930AB">
        <w:rPr>
          <w:sz w:val="16"/>
        </w:rPr>
        <w:t>. Never before has a rising power been so economically interdependent with the nation challenging it. The ties go beyond the U.S.’s 25 percent market share for Chinese exports or China’s holdings of 8 percent of the outstanding U.S. national debt. They include about 200,000 Chinese studying in the U.S. and perhaps 80,000 Americans living and working in China.</w:t>
      </w:r>
      <w:r w:rsidRPr="001930AB">
        <w:rPr>
          <w:sz w:val="12"/>
        </w:rPr>
        <w:t>¶</w:t>
      </w:r>
      <w:r w:rsidRPr="001930AB">
        <w:rPr>
          <w:sz w:val="16"/>
        </w:rPr>
        <w:t xml:space="preserve"> </w:t>
      </w:r>
      <w:r w:rsidRPr="00F223C8">
        <w:rPr>
          <w:rStyle w:val="StyleBoldUnderline"/>
        </w:rPr>
        <w:t xml:space="preserve">The combination of </w:t>
      </w:r>
      <w:r w:rsidRPr="00E77055">
        <w:rPr>
          <w:rStyle w:val="StyleBoldUnderline"/>
          <w:highlight w:val="yellow"/>
        </w:rPr>
        <w:t>geopolitical competition</w:t>
      </w:r>
      <w:r w:rsidRPr="00F223C8">
        <w:rPr>
          <w:rStyle w:val="StyleBoldUnderline"/>
        </w:rPr>
        <w:t xml:space="preserve"> and economic interdependence </w:t>
      </w:r>
      <w:r w:rsidRPr="00E77055">
        <w:rPr>
          <w:rStyle w:val="StyleBoldUnderline"/>
          <w:highlight w:val="yellow"/>
        </w:rPr>
        <w:t>sets the terms for the struggle that won’t be a new Cold War so much as a Cool War</w:t>
      </w:r>
      <w:r w:rsidRPr="00E77055">
        <w:rPr>
          <w:sz w:val="16"/>
          <w:highlight w:val="yellow"/>
        </w:rPr>
        <w:t>.</w:t>
      </w:r>
      <w:r w:rsidRPr="001930AB">
        <w:rPr>
          <w:sz w:val="16"/>
        </w:rPr>
        <w:t xml:space="preserve"> If the Soviet Union and the U.S. avoided all-out conflict because of mutually assured nuclear destruction, the relations between China and the U.S. today could be defined by the threat of mutually assured economic destruction. The economic costs of violent conflict would be incalculably large.</w:t>
      </w:r>
      <w:r w:rsidRPr="001930AB">
        <w:rPr>
          <w:sz w:val="12"/>
        </w:rPr>
        <w:t>¶</w:t>
      </w:r>
      <w:r w:rsidRPr="001930AB">
        <w:rPr>
          <w:sz w:val="16"/>
        </w:rPr>
        <w:t xml:space="preserve"> As a practical matter, however, </w:t>
      </w:r>
      <w:r w:rsidRPr="00E77055">
        <w:rPr>
          <w:rStyle w:val="StyleBoldUnderline"/>
          <w:highlight w:val="yellow"/>
        </w:rPr>
        <w:t>we mustn’t assume that economic interdependence precludes the possibility of old-fashioned violence.</w:t>
      </w:r>
      <w:r w:rsidRPr="001930AB">
        <w:rPr>
          <w:sz w:val="16"/>
        </w:rPr>
        <w:t xml:space="preserve"> On the positive side, China is urging North Korea to re-engage with the six-party talks and denuclearize the Korean Peninsula -- a sign that the government in Beijing realizes that its unruly ally could do significant damage to regional stability. On the negative side, North Korea seems perfectly content to ignore its mentor’s directives. As we learned during the Cold War, proxies don’t always behave the way their would-be masters want them to. It is far from clear that the Americans and the Soviets wanted their allies in the Middle East to go to war in 1967, 1973 or 1981.</w:t>
      </w:r>
    </w:p>
    <w:p w14:paraId="60CA1B5B" w14:textId="77777777" w:rsidR="00516462" w:rsidRDefault="00516462" w:rsidP="00516462"/>
    <w:p w14:paraId="60CA1B5C" w14:textId="77777777" w:rsidR="00516462" w:rsidRPr="007444D5" w:rsidRDefault="00516462" w:rsidP="00516462"/>
    <w:p w14:paraId="60CA1B5D" w14:textId="77777777" w:rsidR="00516462" w:rsidRDefault="005612FC" w:rsidP="00912E95">
      <w:pPr>
        <w:pStyle w:val="Heading3"/>
      </w:pPr>
      <w:r>
        <w:lastRenderedPageBreak/>
        <w:t>2NC AT: Chavez Death</w:t>
      </w:r>
    </w:p>
    <w:p w14:paraId="60CA1B5E" w14:textId="77777777" w:rsidR="00516462" w:rsidRPr="005612FC" w:rsidRDefault="00516462" w:rsidP="005612FC">
      <w:pPr>
        <w:pStyle w:val="Heading4"/>
      </w:pPr>
      <w:r w:rsidRPr="005612FC">
        <w:t>Maduro has furthered commitment to China</w:t>
      </w:r>
    </w:p>
    <w:p w14:paraId="60CA1B5F" w14:textId="77777777" w:rsidR="00516462" w:rsidRPr="0043118D" w:rsidRDefault="00516462" w:rsidP="00516462">
      <w:r>
        <w:rPr>
          <w:rStyle w:val="StyleStyleBold12pt"/>
        </w:rPr>
        <w:t>DT 4/29</w:t>
      </w:r>
      <w:r>
        <w:t xml:space="preserve">, “China in Venezuela: loans for oil”, 4/29/13, </w:t>
      </w:r>
      <w:hyperlink r:id="rId16" w:history="1">
        <w:r w:rsidRPr="006706BD">
          <w:rPr>
            <w:rStyle w:val="Hyperlink"/>
          </w:rPr>
          <w:t>http://dragonstrail.wordpress.com/</w:t>
        </w:r>
      </w:hyperlink>
      <w:r>
        <w:t xml:space="preserve"> Dragon’s Tail, blog about Chinese international affairs, Mollie </w:t>
      </w:r>
    </w:p>
    <w:p w14:paraId="60CA1B60" w14:textId="77777777" w:rsidR="00516462" w:rsidRDefault="00516462" w:rsidP="00516462">
      <w:pPr>
        <w:rPr>
          <w:rStyle w:val="StyleBoldUnderline"/>
        </w:rPr>
      </w:pPr>
      <w:r>
        <w:t xml:space="preserve">Beyond these difficulties, </w:t>
      </w:r>
      <w:r w:rsidRPr="00381F5E">
        <w:rPr>
          <w:rStyle w:val="StyleBoldUnderline"/>
        </w:rPr>
        <w:t>prospects are good for China-Venezuela relations, even after Chavez’s death.</w:t>
      </w:r>
      <w:r>
        <w:t xml:space="preserve"> Since his election, </w:t>
      </w:r>
      <w:r w:rsidRPr="00381F5E">
        <w:rPr>
          <w:rStyle w:val="StyleBoldUnderline"/>
        </w:rPr>
        <w:t>Maduro has already promised that his first trip abroad would be to China.</w:t>
      </w:r>
      <w:r>
        <w:t xml:space="preserve"> He even said </w:t>
      </w:r>
      <w:r w:rsidRPr="00381F5E">
        <w:rPr>
          <w:rStyle w:val="StyleBoldUnderline"/>
        </w:rPr>
        <w:t>“the best tribute that we could give to our Comandante Chavez is to deepen our strategic relationship with our beloved China”</w:t>
      </w:r>
      <w:r>
        <w:t xml:space="preserve">. China seems evermore poised to secure new deals in Venezuela’s oil-economy and eventually buy stakes in debt-ridden PDVSA if it is denationalised. Talks have also started in 2012 to establish a free trade agreement with Mercosur. </w:t>
      </w:r>
      <w:r w:rsidRPr="003D18D5">
        <w:rPr>
          <w:rStyle w:val="StyleBoldUnderline"/>
        </w:rPr>
        <w:t>The dragon’s strategy of tied loans and loans-for-oil means it is at the same time securing resources and creating business through its investmen</w:t>
      </w:r>
      <w:r>
        <w:t xml:space="preserve">t. Although not risk-free, it is clear that </w:t>
      </w:r>
      <w:r w:rsidRPr="003D18D5">
        <w:rPr>
          <w:rStyle w:val="StyleBoldUnderline"/>
        </w:rPr>
        <w:t>Venezuela will need Chinese funds in the future and should respect the deals even in the case of a collpase of Maduro’s government</w:t>
      </w:r>
      <w:r>
        <w:t xml:space="preserve">. It is also establishing itself as the second power in the Caribbean region and in Latin America. </w:t>
      </w:r>
      <w:r w:rsidRPr="003D18D5">
        <w:rPr>
          <w:rStyle w:val="StyleBoldUnderline"/>
        </w:rPr>
        <w:t>China will have to be careful not to push the continent into a bipolar balance of power and not confront the US but rather build partnerships with it, so as not to hinder its “peaceful rise” global strategy.</w:t>
      </w:r>
    </w:p>
    <w:p w14:paraId="60CA1B61" w14:textId="77777777" w:rsidR="00516462" w:rsidRPr="005612FC" w:rsidRDefault="005612FC" w:rsidP="005612FC">
      <w:pPr>
        <w:pStyle w:val="Heading3"/>
      </w:pPr>
      <w:r>
        <w:lastRenderedPageBreak/>
        <w:t>2NC Link Uniqueness</w:t>
      </w:r>
    </w:p>
    <w:p w14:paraId="60CA1B62" w14:textId="77777777" w:rsidR="00516462" w:rsidRPr="00C176B3" w:rsidRDefault="00516462" w:rsidP="00516462">
      <w:pPr>
        <w:pStyle w:val="Heading4"/>
        <w:rPr>
          <w:rStyle w:val="StyleStyleBold12pt"/>
          <w:b/>
        </w:rPr>
      </w:pPr>
      <w:r>
        <w:rPr>
          <w:rStyle w:val="StyleStyleBold12pt"/>
          <w:b/>
        </w:rPr>
        <w:t xml:space="preserve">China has carefully avoided confrontation in Venzeula oil </w:t>
      </w:r>
    </w:p>
    <w:p w14:paraId="60CA1B63" w14:textId="77777777" w:rsidR="00516462" w:rsidRPr="00C176B3" w:rsidRDefault="00516462" w:rsidP="00516462">
      <w:r>
        <w:rPr>
          <w:rStyle w:val="StyleStyleBold12pt"/>
        </w:rPr>
        <w:t>DT 4/29</w:t>
      </w:r>
      <w:r>
        <w:t xml:space="preserve">, “China in Venezuela: loans for oil”, 4/29/13, </w:t>
      </w:r>
      <w:hyperlink r:id="rId17" w:history="1">
        <w:r w:rsidRPr="006706BD">
          <w:rPr>
            <w:rStyle w:val="Hyperlink"/>
          </w:rPr>
          <w:t>http://dragonstrail.wordpress.com/</w:t>
        </w:r>
      </w:hyperlink>
      <w:r>
        <w:t xml:space="preserve"> Dragon’s Tail, blog about Chinese international affairs, Mollie </w:t>
      </w:r>
    </w:p>
    <w:p w14:paraId="60CA1B64" w14:textId="77777777" w:rsidR="00516462" w:rsidRDefault="00516462" w:rsidP="00516462">
      <w:r>
        <w:t xml:space="preserve">Indeed, </w:t>
      </w:r>
      <w:r w:rsidRPr="0043118D">
        <w:rPr>
          <w:rStyle w:val="StyleBoldUnderline"/>
        </w:rPr>
        <w:t xml:space="preserve">China is investing in Venezuela for energy security but also for business and profit. </w:t>
      </w:r>
      <w:r>
        <w:t xml:space="preserve">Beyond the numerous bilateral benefits, it has two main negative aspects on China and its international relations with the US, but also on Venezuela and its economy. For example, due to the transport distance (it takes about 40 days to ship oil to China) and refining problems, </w:t>
      </w:r>
      <w:r w:rsidRPr="0043118D">
        <w:rPr>
          <w:rStyle w:val="StyleBoldUnderline"/>
        </w:rPr>
        <w:t>Chinese state-owned companies sell up to a third of Venezuelan oil locally for profit</w:t>
      </w:r>
      <w:r>
        <w:t xml:space="preserve"> (there is a noticeable gap in between PDVSA export and Chinese import figures</w:t>
      </w:r>
      <w:r w:rsidRPr="0043118D">
        <w:rPr>
          <w:rStyle w:val="StyleBoldUnderline"/>
        </w:rPr>
        <w:t>). China however wishes to conduct business in South America without raising tensions with the US</w:t>
      </w:r>
      <w:r>
        <w:t xml:space="preserve">, </w:t>
      </w:r>
      <w:r w:rsidRPr="0043118D">
        <w:rPr>
          <w:rStyle w:val="StyleBoldUnderline"/>
        </w:rPr>
        <w:t>either by enforcing Venezuela’s anti-american rhetoric or by challenging their presence in their “back yard</w:t>
      </w:r>
      <w:r>
        <w:t xml:space="preserve">”. Thus, although mainly conducted by state-owned companies, </w:t>
      </w:r>
      <w:r w:rsidRPr="0043118D">
        <w:rPr>
          <w:rStyle w:val="StyleBoldUnderline"/>
        </w:rPr>
        <w:t>China has to put great effort into separating its business from its politics contrarily to Venezuela. As for Caracas, one of the consequences of raised dependence on oil exports is the decrease of other business due to the “Dutch Disease”. This effect takes place when important natural resources export increase the value of a country’s currency, thus making other exports more expensive and less competitive.</w:t>
      </w:r>
      <w:r>
        <w:t xml:space="preserve"> A good example in Venezuela is in the textile industry, where it is becoming cheaper to import Chinese textile than to produce it locally (which once again indirectly benefits China).</w:t>
      </w:r>
    </w:p>
    <w:p w14:paraId="60CA1B65" w14:textId="77777777" w:rsidR="00516462" w:rsidRPr="00C176B3" w:rsidRDefault="00516462" w:rsidP="00516462"/>
    <w:p w14:paraId="60CA1B66" w14:textId="77777777" w:rsidR="00516462" w:rsidRPr="005612FC" w:rsidRDefault="005612FC" w:rsidP="005612FC">
      <w:pPr>
        <w:pStyle w:val="Heading3"/>
      </w:pPr>
      <w:r>
        <w:lastRenderedPageBreak/>
        <w:t>2NC Link</w:t>
      </w:r>
    </w:p>
    <w:p w14:paraId="60CA1B67" w14:textId="77777777" w:rsidR="00516462" w:rsidRPr="005612FC" w:rsidRDefault="00516462" w:rsidP="005612FC">
      <w:pPr>
        <w:pStyle w:val="Heading4"/>
      </w:pPr>
      <w:r w:rsidRPr="005612FC">
        <w:t xml:space="preserve">Now is the tipping point – peaceful rise is only possible if status quo investments are not increased </w:t>
      </w:r>
    </w:p>
    <w:p w14:paraId="60CA1B68" w14:textId="77777777" w:rsidR="00516462" w:rsidRPr="00C176B3" w:rsidRDefault="00516462" w:rsidP="00516462">
      <w:r>
        <w:rPr>
          <w:rStyle w:val="StyleStyleBold12pt"/>
        </w:rPr>
        <w:t>DT 4/29</w:t>
      </w:r>
      <w:r>
        <w:t xml:space="preserve">, “China in Venezuela: loans for oil”, 4/29/13, </w:t>
      </w:r>
      <w:hyperlink r:id="rId18" w:history="1">
        <w:r w:rsidRPr="006706BD">
          <w:rPr>
            <w:rStyle w:val="Hyperlink"/>
          </w:rPr>
          <w:t>http://dragonstrail.wordpress.com/</w:t>
        </w:r>
      </w:hyperlink>
      <w:r>
        <w:t xml:space="preserve"> Dragon’s Tail, blog about Chinese international affairs, Mollie </w:t>
      </w:r>
    </w:p>
    <w:p w14:paraId="60CA1B69" w14:textId="77777777" w:rsidR="00516462" w:rsidRPr="000942DD" w:rsidRDefault="00516462" w:rsidP="00516462"/>
    <w:p w14:paraId="60CA1B6A" w14:textId="77777777" w:rsidR="00516462" w:rsidRPr="00F8180B" w:rsidRDefault="00516462" w:rsidP="00516462">
      <w:r>
        <w:t>Beyond these difficulties</w:t>
      </w:r>
      <w:r w:rsidRPr="00597C2F">
        <w:t>, prospects are good for China-Venezuela relations, even after Chavez’s death. Since his election, Maduro has already promised that his first trip abroad would be to China. He even said “the best tribute that we could give to our Comandante Chavez is to deepen our strategic relationship with our beloved China”</w:t>
      </w:r>
      <w:r>
        <w:t xml:space="preserve">. China seems evermore poised to secure new deals in Venezuela’s oil-economy and eventually buy stakes in debt-ridden PDVSA if it is denationalised. Talks have also started in 2012 to establish a free trade agreement with Mercosur. </w:t>
      </w:r>
      <w:r w:rsidRPr="003D18D5">
        <w:rPr>
          <w:rStyle w:val="StyleBoldUnderline"/>
        </w:rPr>
        <w:t>The dragon’s strategy of tied loans and loans-for-oil means it is at the same time securing resources and creating business through its investmen</w:t>
      </w:r>
      <w:r>
        <w:t xml:space="preserve">t. Although not risk-free, it is clear that </w:t>
      </w:r>
      <w:r w:rsidRPr="003D18D5">
        <w:rPr>
          <w:rStyle w:val="StyleBoldUnderline"/>
        </w:rPr>
        <w:t>Venezuela will need Chinese funds in the future and should respect the deals even in the case of a collpase of Maduro’s government</w:t>
      </w:r>
      <w:r>
        <w:t xml:space="preserve">. It is also establishing itself as the second power in the Caribbean region and in Latin America. </w:t>
      </w:r>
      <w:r w:rsidRPr="003D18D5">
        <w:rPr>
          <w:rStyle w:val="StyleBoldUnderline"/>
        </w:rPr>
        <w:t>China will have to be careful not to push the continent into a bipolar balance of power and not confront the US but rather build partnerships with it, so as not to hinder its “peaceful rise” global strategy.</w:t>
      </w:r>
    </w:p>
    <w:p w14:paraId="60CA1B6B" w14:textId="77777777" w:rsidR="00516462" w:rsidRDefault="005612FC" w:rsidP="00912E95">
      <w:pPr>
        <w:pStyle w:val="Heading3"/>
      </w:pPr>
      <w:r>
        <w:lastRenderedPageBreak/>
        <w:t>2NC Heg Impact</w:t>
      </w:r>
    </w:p>
    <w:p w14:paraId="60CA1B6C" w14:textId="77777777" w:rsidR="00516462" w:rsidRPr="005612FC" w:rsidRDefault="00516462" w:rsidP="005612FC">
      <w:pPr>
        <w:pStyle w:val="Heading4"/>
      </w:pPr>
      <w:r w:rsidRPr="005612FC">
        <w:t xml:space="preserve">Failure to challenge China kills dollar diplomacy and hegemony – infrastructure and oil are key </w:t>
      </w:r>
    </w:p>
    <w:p w14:paraId="60CA1B6D" w14:textId="77777777" w:rsidR="00516462" w:rsidRDefault="00516462" w:rsidP="00516462">
      <w:r w:rsidRPr="00344F7C">
        <w:rPr>
          <w:rStyle w:val="StyleStyleBold12pt"/>
        </w:rPr>
        <w:t>Hilton 2013</w:t>
      </w:r>
      <w:r>
        <w:t xml:space="preserve">, “China in Latin America: Hegemonic challenge?”, Expert Analysis by Isabel Hilton, February 2013, Executive Summary, </w:t>
      </w:r>
      <w:hyperlink r:id="rId19" w:history="1">
        <w:r w:rsidRPr="000813AA">
          <w:rPr>
            <w:rStyle w:val="Hyperlink"/>
          </w:rPr>
          <w:t>http://www.google.com/url?sa=t&amp;rct=j&amp;q=&amp;esrc=s&amp;source=web&amp;cd=3&amp;cad=rja&amp;ved=0CD8QFjAC&amp;url=http%3A%2F%2Fwww.peacebuilding.no%2Fvar%2Fezflow_site%2Fstorage%2Foriginal%2Fapplication%2F26ff1a0cc3c0b6d5692c8afbc054aad9.pdf&amp;ei=hdzWUca8JILk4AOij4CoDw&amp;usg=AFQjCNGHKw3VP72fVH4crRtY3_Llw-iu0g&amp;sig2=ICkNV90oFC_0Mp3rvFM0Fg&amp;bvm=bv.48705608,d.dmg</w:t>
        </w:r>
      </w:hyperlink>
      <w:r>
        <w:t xml:space="preserve"> Mollie </w:t>
      </w:r>
    </w:p>
    <w:p w14:paraId="60CA1B6E" w14:textId="77777777" w:rsidR="00516462" w:rsidRPr="00F5341B" w:rsidRDefault="00516462" w:rsidP="00516462">
      <w:pPr>
        <w:rPr>
          <w:rStyle w:val="StyleBoldUnderline"/>
        </w:rPr>
      </w:pPr>
      <w:r w:rsidRPr="00E25392">
        <w:rPr>
          <w:rStyle w:val="StyleBoldUnderline"/>
        </w:rPr>
        <w:t>The United States is Latin America’s traditional hegemonic power, but</w:t>
      </w:r>
      <w:r>
        <w:t xml:space="preserve"> </w:t>
      </w:r>
      <w:r w:rsidRPr="00E25392">
        <w:rPr>
          <w:rStyle w:val="StyleBoldUnderline"/>
        </w:rPr>
        <w:t xml:space="preserve">China’s influence in the region is large and growing. </w:t>
      </w:r>
      <w:r>
        <w:t xml:space="preserve">How far does China’s presence in the U.S. backyard represent a hegemonic challenge? </w:t>
      </w:r>
      <w:r w:rsidRPr="00E25392">
        <w:rPr>
          <w:rStyle w:val="StyleBoldUnderline"/>
        </w:rPr>
        <w:t xml:space="preserve">China is important in the region as a buyer of Latin American resources, </w:t>
      </w:r>
      <w:r>
        <w:t xml:space="preserve">primarily from four countries, an important investor and an exporter of manufactured goods. The impact of China’s activities varies in degree from country to country. In several countries local manufacturing has suffered from cheaper Chinese imports; several countries have ben- efited from Chinese demand for resources, others from large investments, </w:t>
      </w:r>
      <w:r w:rsidRPr="00E25392">
        <w:rPr>
          <w:rStyle w:val="StyleBoldUnderline"/>
        </w:rPr>
        <w:t xml:space="preserve">and China is having an important impact on the region’s </w:t>
      </w:r>
      <w:r w:rsidRPr="00F5341B">
        <w:rPr>
          <w:rStyle w:val="Emphasis"/>
        </w:rPr>
        <w:t>infrastructure</w:t>
      </w:r>
      <w:r w:rsidRPr="00E25392">
        <w:rPr>
          <w:rStyle w:val="StyleBoldUnderline"/>
        </w:rPr>
        <w:t>.</w:t>
      </w:r>
      <w:r>
        <w:t xml:space="preserve"> The risks to the region include resource curse, distorted development and environmental degradation due to a lowering of environmen- tal and social standards. Despite its significant economic presence, </w:t>
      </w:r>
      <w:r w:rsidRPr="00F5341B">
        <w:rPr>
          <w:rStyle w:val="StyleBoldUnderline"/>
        </w:rPr>
        <w:t>China has been careful</w:t>
      </w:r>
    </w:p>
    <w:p w14:paraId="60CA1B6F" w14:textId="77777777" w:rsidR="00516462" w:rsidRDefault="00516462" w:rsidP="00516462">
      <w:r w:rsidRPr="00F5341B">
        <w:rPr>
          <w:rStyle w:val="StyleBoldUnderline"/>
        </w:rPr>
        <w:t>to keep a low political and diplomatic profile to avoid antagonising the U.S. and to maintain a benign environment for its economic activities.</w:t>
      </w:r>
      <w:r>
        <w:t xml:space="preserve"> Chinese support, however, has been important for partners, such as Cuba and Venezuela, that do not enjoy good relations with the U.S. So far </w:t>
      </w:r>
      <w:r w:rsidRPr="00F5341B">
        <w:rPr>
          <w:rStyle w:val="StyleBoldUnderline"/>
        </w:rPr>
        <w:t>the two powers have sought cooperation rather than confrontation, but rising tensions with U.S. allies Japan and Vietnam could have repercussions in Latin America if China feels the U.S. is becoming too assertive in its own East Asian backyard</w:t>
      </w:r>
      <w:r>
        <w:t xml:space="preserve">. ￼￼￼￼￼￼￼￼￼￼￼￼￼￼￼￼￼￼￼￼￼￼￼￼￼￼￼￼￼￼￼￼￼￼￼￼￼￼￼￼￼￼￼￼￼￼Introduction </w:t>
      </w:r>
      <w:r w:rsidRPr="009F74E1">
        <w:rPr>
          <w:rStyle w:val="StyleBoldUnderline"/>
        </w:rPr>
        <w:t>Ever sin</w:t>
      </w:r>
      <w:r>
        <w:t xml:space="preserve">ce President James </w:t>
      </w:r>
      <w:r w:rsidRPr="009F74E1">
        <w:rPr>
          <w:rStyle w:val="StyleBoldUnderline"/>
        </w:rPr>
        <w:t>Monroe’s 1823 declaration</w:t>
      </w:r>
      <w:r>
        <w:t xml:space="preserve"> that European powers must respect the western hemisphere as the U.S. sphere of influence, </w:t>
      </w:r>
      <w:r w:rsidRPr="009F74E1">
        <w:rPr>
          <w:rStyle w:val="StyleBoldUnderline"/>
        </w:rPr>
        <w:t>the United States has been the dominant economic, political and military power in Latin America</w:t>
      </w:r>
      <w:r>
        <w:t xml:space="preserve">. As such, it has faced a series of challengers, from Nazi Germany to the Soviet Union and Japan. </w:t>
      </w:r>
      <w:r w:rsidRPr="009F74E1">
        <w:rPr>
          <w:rStyle w:val="StyleBoldUnderline"/>
        </w:rPr>
        <w:t>In the last two decades, the rise of the People’s Republic of China (PRC) has been reshaping the politics and economics of the region.</w:t>
      </w:r>
      <w:r>
        <w:t xml:space="preserve"> How far has the PRC become the new hegemonic challenger? China has not sought a strategic confrontation with the United States in Latin America, as the USSR did in the Cold War. However, </w:t>
      </w:r>
      <w:r w:rsidRPr="009F74E1">
        <w:rPr>
          <w:rStyle w:val="StyleBoldUnderline"/>
        </w:rPr>
        <w:t>against the background of U.S.–China rivalry and potential confrontation over such issues as Taiwan, this could change in the future.</w:t>
      </w:r>
      <w:r>
        <w:t xml:space="preserve"> In the meantime, </w:t>
      </w:r>
      <w:r w:rsidRPr="009F74E1">
        <w:rPr>
          <w:rStyle w:val="StyleBoldUnderline"/>
        </w:rPr>
        <w:t>China’s economic weight offers its Latin American partners a new freedom to defy U.S. interests,</w:t>
      </w:r>
      <w:r>
        <w:t xml:space="preserve"> should they choose to. </w:t>
      </w:r>
      <w:r w:rsidRPr="009F74E1">
        <w:rPr>
          <w:rStyle w:val="StyleBoldUnderline"/>
        </w:rPr>
        <w:t>China plays three major roles in Latin America</w:t>
      </w:r>
      <w:r>
        <w:t xml:space="preserve">: as </w:t>
      </w:r>
      <w:r w:rsidRPr="009F74E1">
        <w:rPr>
          <w:rStyle w:val="StyleBoldUnderline"/>
        </w:rPr>
        <w:t>an insatiable consumer of commodities</w:t>
      </w:r>
      <w:r>
        <w:t xml:space="preserve">; as </w:t>
      </w:r>
      <w:r w:rsidRPr="009F74E1">
        <w:rPr>
          <w:rStyle w:val="StyleBoldUnderline"/>
        </w:rPr>
        <w:t>an exporter of cheap manufactured goods;</w:t>
      </w:r>
      <w:r>
        <w:t xml:space="preserve"> </w:t>
      </w:r>
      <w:r w:rsidRPr="009F74E1">
        <w:rPr>
          <w:rStyle w:val="StyleBoldUnderline"/>
        </w:rPr>
        <w:t>and as a lender and investor</w:t>
      </w:r>
      <w:r>
        <w:t xml:space="preserve">. The region’s importance to a rising China is </w:t>
      </w:r>
      <w:r w:rsidRPr="009F74E1">
        <w:rPr>
          <w:rStyle w:val="StyleBoldUnderline"/>
        </w:rPr>
        <w:t>underpinned by its resources</w:t>
      </w:r>
      <w:r>
        <w:t xml:space="preserve">: Latin America has the world’s largest reserves of silver, at 49% of the global total, copper, at 44%, and tin, at 33%. It also has at least 16% of the global oil reserves and the largest quantity of arable land in the world. China plays a flexible hand in different countries, within the framework of a regional strategy. </w:t>
      </w:r>
      <w:r w:rsidRPr="009F74E1">
        <w:rPr>
          <w:rStyle w:val="StyleBoldUnderline"/>
        </w:rPr>
        <w:t>Although China’s policy papers treat Latin America as a region, this does not get in the way of China’s ability to work with local differences in pursuit of its objectives: in Venezuela, for instance, China offers large loans in exchange for oil</w:t>
      </w:r>
      <w:r>
        <w:t>, whereas in Peru it favours direct investment in the mining sector.</w:t>
      </w:r>
    </w:p>
    <w:p w14:paraId="60CA1B70" w14:textId="77777777" w:rsidR="00516462" w:rsidRDefault="00516462" w:rsidP="00516462">
      <w:pPr>
        <w:pStyle w:val="Heading4"/>
      </w:pPr>
      <w:r>
        <w:t xml:space="preserve">&lt;&lt;heg bad impacts&gt;&gt; </w:t>
      </w:r>
    </w:p>
    <w:p w14:paraId="60CA1B71" w14:textId="77777777" w:rsidR="00516462" w:rsidRDefault="00516462" w:rsidP="00805BCA"/>
    <w:p w14:paraId="60CA1B72" w14:textId="77777777" w:rsidR="00585C26" w:rsidRDefault="00585C26" w:rsidP="00912E95">
      <w:pPr>
        <w:pStyle w:val="Heading2"/>
      </w:pPr>
      <w:r>
        <w:lastRenderedPageBreak/>
        <w:t>Saudi Oil DA</w:t>
      </w:r>
    </w:p>
    <w:p w14:paraId="60CA1B73" w14:textId="77777777" w:rsidR="00585C26" w:rsidRDefault="002D5177" w:rsidP="00585C26">
      <w:pPr>
        <w:pStyle w:val="Heading3"/>
      </w:pPr>
      <w:r>
        <w:lastRenderedPageBreak/>
        <w:t>Saudi Oil DA Link---1NC</w:t>
      </w:r>
    </w:p>
    <w:p w14:paraId="60CA1B74" w14:textId="77777777" w:rsidR="002D5177" w:rsidRDefault="002D5177" w:rsidP="005612FC">
      <w:pPr>
        <w:pStyle w:val="Heading4"/>
      </w:pPr>
      <w:r>
        <w:t>Aff eliminates dependence on Saudi Oil- infrastructure investment is key</w:t>
      </w:r>
    </w:p>
    <w:p w14:paraId="60CA1B75" w14:textId="77777777" w:rsidR="002D5177" w:rsidRDefault="002D5177" w:rsidP="002D5177">
      <w:r>
        <w:rPr>
          <w:b/>
        </w:rPr>
        <w:t>Alvarez and Hanson 09</w:t>
      </w:r>
      <w:r>
        <w:t xml:space="preserve"> (Cesar Alvarez and Stephanie Hanson. 2/9/09. "Venezuela's Oil-Based Economy". Council on Foreign Relations". www.cfr.org/world/venezuelas-oil-based-economy/p12089</w:t>
      </w:r>
    </w:p>
    <w:p w14:paraId="60CA1B76" w14:textId="77777777" w:rsidR="002D5177" w:rsidRDefault="002D5177" w:rsidP="002D5177">
      <w:pPr>
        <w:rPr>
          <w:sz w:val="16"/>
        </w:rPr>
      </w:pPr>
      <w:r w:rsidRPr="009A3F9D">
        <w:rPr>
          <w:rStyle w:val="StyleBoldUnderline"/>
          <w:highlight w:val="cyan"/>
        </w:rPr>
        <w:t>Venezuela's proven oil reserves are among the top</w:t>
      </w:r>
      <w:r>
        <w:rPr>
          <w:rStyle w:val="StyleBoldUnderline"/>
        </w:rPr>
        <w:t xml:space="preserve"> ten </w:t>
      </w:r>
      <w:r w:rsidRPr="009A3F9D">
        <w:rPr>
          <w:rStyle w:val="StyleBoldUnderline"/>
          <w:highlight w:val="cyan"/>
        </w:rPr>
        <w:t>in the world</w:t>
      </w:r>
      <w:r>
        <w:rPr>
          <w:rStyle w:val="StyleBoldUnderline"/>
        </w:rPr>
        <w:t>.</w:t>
      </w:r>
      <w:r>
        <w:rPr>
          <w:sz w:val="16"/>
        </w:rPr>
        <w:t xml:space="preserve"> Oil generates about 80 percent of the country’s total export revenue, contributes about half of the central government’s income, and is responsible for about one-third of the country’s gross domestic product (GDP). Increases in world oil prices in recent years have allowed Venezuelan President Hugo Chavez to expand social program spending, bolster commercial ties with other countries, and boost his own international profile. Though Chavez has threatened to stop exporting Venezuelan oil and refined petroleum products to the United States, its biggest oil-trading partner, experts say a significant short-term shift in oil relations between Venezuela and the United States is unlikely. </w:t>
      </w:r>
      <w:r w:rsidRPr="009A3F9D">
        <w:rPr>
          <w:rStyle w:val="StyleBoldUnderline"/>
          <w:highlight w:val="cyan"/>
        </w:rPr>
        <w:t>The</w:t>
      </w:r>
      <w:r>
        <w:rPr>
          <w:rStyle w:val="StyleBoldUnderline"/>
        </w:rPr>
        <w:t xml:space="preserve"> medium-term </w:t>
      </w:r>
      <w:r w:rsidRPr="009A3F9D">
        <w:rPr>
          <w:rStyle w:val="StyleBoldUnderline"/>
          <w:highlight w:val="cyan"/>
        </w:rPr>
        <w:t>outlook for</w:t>
      </w:r>
      <w:r>
        <w:rPr>
          <w:rStyle w:val="StyleBoldUnderline"/>
        </w:rPr>
        <w:t xml:space="preserve"> state oil company </w:t>
      </w:r>
      <w:r w:rsidRPr="009A3F9D">
        <w:rPr>
          <w:rStyle w:val="StyleBoldUnderline"/>
          <w:highlight w:val="cyan"/>
        </w:rPr>
        <w:t>PDVSA is questionable</w:t>
      </w:r>
      <w:r w:rsidRPr="009A3F9D">
        <w:rPr>
          <w:sz w:val="16"/>
          <w:highlight w:val="cyan"/>
        </w:rPr>
        <w:t>,</w:t>
      </w:r>
      <w:r>
        <w:rPr>
          <w:sz w:val="16"/>
        </w:rPr>
        <w:t xml:space="preserve"> however, and analysts draw links between PDVSA's profitability and the political stability of the country. Analysts say the recent global financial crisis and sudden drop in oil prices are adding to the oil company's financial turmoil. Share 1 0 Venezuela's Economy under Chavez Hugo Chavez took office in 1999. Since then, Venezuela’s economy has remained squarely centered on oil production. In 2006, Chavez announced a nationalization of oil fields managed by foreign companies, which resulted in an increase of the government’s shares in these projects from 40 percent to 60 percent. Government officials argue, however, that economic growth efforts are not solely focused on oil. Venezuela’s ambassador to the United States, Bernardo Alvarez Herrera, wrote in a 2006 Foreign Affairs essay that the non-oil sector, which includes mining, manufacturing, and agriculture, grew 10.6 percent in 2005, “indicating an important diversification of the country's economy.” Yet even if the country is working to diversify,“oil still predominates,” says Miguel Tinker-Salas, a professor of Latin American history at Pomona College. In 2002, the Venezuelan economy experienced a significant downturn following a failed military coup to overthrow Chavez and a two-month strike by the state-run oil company PDVSA. The response to the strike—the dismissal of more than seventeen thousand PDVSA employees—resulted in a rapid drop in GDP between 2002 and 2003. In subsequent years, rising international oil prices helped the economy to recover. In 2007, the International Monetary Fund (IMF) estimates, economic growth was 8.4 percent. Opinion is divided over the effect of Chavez's policies on Venezuela's economy. Some economists say the tremendous rise in social spending under Chavez has greatly reduced poverty and pushed unemployment below 10 percent, its lowest level in more than a decade. According to a February 2008 report from the Washington-based Center for Economic and Policy Research, not only has unemployment dropped, formal employment has increased significantly (PDF) since Chavez took office. But other economists express concerns about the country's high inflation levels. The IMF has forecast inflation of 25.7 percent in 2008 and 31.0 percent in 2009—among the highest rates for any country in the world—and according to news reports, the country is already experiencing food shortages of goods such as sugar and milk. Francisco Rodriguez, former chief economist of the Venezuelan National Assembly, writes in a 2008 Foreign Affairs article that income inequality has increased during Chavez's tenure, and further, Chavez's social programs have not had a significant impact on infant mortality rate or literacy rates among Venezuelans. PDVSA PDVSA (Petróleos de Venezuela, S.A.), Venezuela’s state-owned petroleum company, oversees the exploration, production, refinement, and export of oil as well as the exploration and production of natural gas. It is the world's third-largest oil company, behind Saudi Aramco and ExxonMobil. According to Tinker-Salas, after the nationalization of Venezuala’s oil in 1976, PDVSA was very much like a “state within a state.” It “insulated itself from the government” and functioned largely as its own entity with control of the nation’s wealth. In 1980, PDVSA acquired CITGO, a U.S.-based refinery, and it is now one of the world's largest refiners. Under Chavez, however, the company's mandate has drastically expanded. In 2002, Chavez redefined PDVSA’s role to include the government’s social priorities. PDVSA must now spend at least 10 percent of its annual investment budget on social programs. This money is funneled through the National Development Fund, or Fonden, an investment fund set up in 2005 that is not included in the government's budget. Peter Hakim, president of the Inter-American Dialogue, a Washington-based center for policy analysis, says that Chavez’s gradual takeover of PDVSA has given him an enormous bankroll to pursue his political and economic ambitions. Yet Chavez has also moved to expand PDVSA’s role in Venezuela’s oil ventures. In the 1990s, Venezuela opened its oil industry to limited private investment and allowed foreign companies to manage specific oil fields. Such “strategic associations” made up roughly 23 percent of total oil production as of 2006. In April 2006, Chavez announced the government would take a majority stake in such projects, increasing its share from 40 percent to 60 percent. Though this partial nationalization is expected to burden PDVSA with investment costs in the billions, in 2007 the president created seven new subsidiaries of PDVSA, including services, agriculture, shipbuilding, construction and industry. The head of PDVSA, Rafael Ramirez, told the New Yorker in June 2008 that Chavez plans to use the oil company to transform Venezuela from an "oil sultanate to a productive society within a socialist framework." The financial crisis and oil price drop has had some impact on the oil company. In particular, PDVSA lost a $5 billion line of credit in October 2008. In early 2009, Chavez signaled the government would be open to more foreign investment in its oil resources, but analysts say there is little trust (Bloomberg) contracts would be honored over the long term. "Chávez is celebrating the demise of capitalism as this international crisis unfolds," Pedro Mario Burelli, a former board member of PDVSA, told the International Herald Tribune. "But the irony is that capitalism actually fed his system in times of plenty." Spending the Oil Money It is difficult to determine how Venezuela has been spending its oil windfall, given the lack of government transparency (the country ranks 162 out of 179 countries ranked on Transparency International's corruption index). However, from the few official figures the government has released and its stated pledges of aid to foreign countries, it is possible to glean a picture of billions of dollars dispersed on activities not directly related to PDVSA's core business. Analysts express frustration that these reports lack detail, and efforts by news organization to obtain further information from government agencies have been rebuffed (NYT). PDVSA has transferred billions of dollars to Fonden, the off-budget investment fund many experts say is financing Chavez's social projects. According to International Oil Daily, an energy trade publication, PDVSA spent $14.4 billion on social programs in 2007 (as compared to $6.9 billion in 2005). These programs include projects such as medical clinics providing free health care, discounted food and household goods centers in poor neighborhoods, indigenous land-titling, job creation programs outside of the oil business, and university and education programs. Increased oil revenues have also given Chavez the ability to extend assistance programs outside Venezuela’s borders. For example, he provides oil at a preferential price to many countries in the Caribbean through the Petrocaribe initiative. In 2009, a Venezuela-backed home heating program to low-income households in the United States was briefly halted, a sign that low oil prices may be forcing Chavez to reconsider (TIME) some of his social programs. In August 2007, the Associated Press calculated that Chavez had promised $8.8 billion in aid, financing, and energy funding to Latin America and the Caribbean between January and August 2007, a figure far higher than the $1.6 billion of U.S. assistance for the entire year. Though it is impossible to determine how much of that funding was actually dispersed, the </w:t>
      </w:r>
      <w:r>
        <w:rPr>
          <w:sz w:val="16"/>
        </w:rPr>
        <w:lastRenderedPageBreak/>
        <w:t xml:space="preserve">difference in aid is striking. Chavez is also suspected of funneling money to the FARC, a Colombian guerrilla group, as well as providing funds to Argentine President Cristina Kirchner’s election campaign in 2007—though he denies both charges. Military expenditures are also funded by the government's flush coffers. Between 2004 and 2006, Venezuela spent roughly $4.3 billion on weapons, according to a January 2007 Defense Intelligence Agency report. As part of deals signed with Russia in 2006, Venezuela purchased 100,000 Kalashnikov rifles, twenty-four Sukhoi-30 fighter planes, and fifty-three Russian helicopters. In March 2008, it hired Belarus to build an air defense system. Critics of Chavez think he should be pouring money into infrastructure to ensure a sustainable oil industry rather than allocating so much for social and foreign policy initiatives. According to the Wall Street Journal, PDVSA “spent just $60 million on exploration in 2004, compared with $174 million in 2001.” But Vicente Frepes-Cibils, the lead economist for Venezuela at the World Bank, says “investment is increasing” and Venezuela has an accumulation of reserves including outside funds ranging from $10 billion to $15 billion that it is planning to use for oil infrastructure. PDVSA's Production Levels and Fiscal Health PDVSA has not filed financial statements with the U.S. Securities and Exchange Commission since 2004. As a result, its production levels and overall fiscal health are subject to debate among economists and industry analysts. A report (PDF) by the International Energy Agency examining Venezuela's extra-heavy crude oil production put PDVSA’s 2005 production rate at 3.2 million barrels per day but showed a decreased rate of 2.55 million in September 2006. Currently, OPEC, the U.S. government, and the International Energy Agency agree that Venezuelan oil production amounts to roughly 2.4 million barrels per day. The Venezuelan government, however, says PDVSA's production is about 3.3 million barrels per day. Either way, there are new signs that all isn’t rosy at PDVSA. In 2008, Venezuela's energy ministry released unaudited results documenting a 35 percent fall in profits by PDVSA the previous year. A few months later, audited figures were released that indicated profits increased 15 percent in 2007. The International Energy Agency, however, shows a $7.9 billion loss in 2007. Oil prices, which were extraordinarily high through much of 2008, helped mask some of the company's financial woes. Since they began to drop dramatically PDVSA has struggled to keep up with its financial obligations, especially once it lost a $5 billion line of credit (CNBC) with the Royal Bank of Scotland in October 2008. The company had about $7.9 billion in unsettled accounts (Latin Business Chronicle) between January and September 2008, up from $5.7 billion during all of 2007, but analysts say so far the company is unlikely to default on its creditors. However, the company may need to make serious cutbacks or possibly even sell assets, analysts say. </w:t>
      </w:r>
      <w:r w:rsidRPr="009A3F9D">
        <w:rPr>
          <w:rStyle w:val="StyleBoldUnderline"/>
          <w:highlight w:val="cyan"/>
        </w:rPr>
        <w:t>Venezuela has</w:t>
      </w:r>
      <w:r>
        <w:rPr>
          <w:rStyle w:val="StyleBoldUnderline"/>
        </w:rPr>
        <w:t xml:space="preserve"> </w:t>
      </w:r>
      <w:r>
        <w:rPr>
          <w:sz w:val="16"/>
        </w:rPr>
        <w:t xml:space="preserve">an estimated 78 billion barrels of proven conventional crude oil reserves and </w:t>
      </w:r>
      <w:r>
        <w:rPr>
          <w:rStyle w:val="StyleBoldUnderline"/>
        </w:rPr>
        <w:t xml:space="preserve">an additional estimated </w:t>
      </w:r>
      <w:r w:rsidRPr="009A3F9D">
        <w:rPr>
          <w:rStyle w:val="StyleBoldUnderline"/>
          <w:highlight w:val="cyan"/>
        </w:rPr>
        <w:t>235 billion barrels of</w:t>
      </w:r>
      <w:r>
        <w:rPr>
          <w:rStyle w:val="StyleBoldUnderline"/>
        </w:rPr>
        <w:t xml:space="preserve"> unconventional extra-</w:t>
      </w:r>
      <w:r w:rsidRPr="009A3F9D">
        <w:rPr>
          <w:rStyle w:val="StyleBoldUnderline"/>
          <w:highlight w:val="cyan"/>
        </w:rPr>
        <w:t>heavy crude oil</w:t>
      </w:r>
      <w:r>
        <w:rPr>
          <w:sz w:val="16"/>
        </w:rPr>
        <w:t xml:space="preserve"> in the Orinoco Belt region located southeast of Caracas. </w:t>
      </w:r>
      <w:r w:rsidRPr="009A3F9D">
        <w:rPr>
          <w:rStyle w:val="StyleBoldUnderline"/>
          <w:highlight w:val="cyan"/>
        </w:rPr>
        <w:t>If</w:t>
      </w:r>
      <w:r>
        <w:rPr>
          <w:rStyle w:val="StyleBoldUnderline"/>
        </w:rPr>
        <w:t xml:space="preserve"> development in </w:t>
      </w:r>
      <w:r w:rsidRPr="009A3F9D">
        <w:rPr>
          <w:rStyle w:val="StyleBoldUnderline"/>
          <w:highlight w:val="cyan"/>
        </w:rPr>
        <w:t>the region can turn this</w:t>
      </w:r>
      <w:r>
        <w:rPr>
          <w:sz w:val="16"/>
        </w:rPr>
        <w:t xml:space="preserve"> extra-heavy tar-</w:t>
      </w:r>
      <w:r>
        <w:rPr>
          <w:rStyle w:val="StyleBoldUnderline"/>
        </w:rPr>
        <w:t xml:space="preserve">like </w:t>
      </w:r>
      <w:r w:rsidRPr="009A3F9D">
        <w:rPr>
          <w:rStyle w:val="StyleBoldUnderline"/>
          <w:highlight w:val="cyan"/>
        </w:rPr>
        <w:t>oil into a more</w:t>
      </w:r>
      <w:r>
        <w:rPr>
          <w:rStyle w:val="StyleBoldUnderline"/>
        </w:rPr>
        <w:t xml:space="preserve"> </w:t>
      </w:r>
      <w:r w:rsidRPr="009A3F9D">
        <w:rPr>
          <w:rStyle w:val="StyleBoldUnderline"/>
          <w:highlight w:val="cyan"/>
        </w:rPr>
        <w:t xml:space="preserve">marketable commodity, Venezuela’s total reserves could </w:t>
      </w:r>
      <w:r w:rsidRPr="009A3F9D">
        <w:rPr>
          <w:rStyle w:val="Emphasis"/>
          <w:highlight w:val="cyan"/>
        </w:rPr>
        <w:t>rival those of Saudi Arabia</w:t>
      </w:r>
      <w:r>
        <w:rPr>
          <w:rStyle w:val="StyleBoldUnderline"/>
        </w:rPr>
        <w:t>,</w:t>
      </w:r>
      <w:r>
        <w:rPr>
          <w:sz w:val="16"/>
        </w:rPr>
        <w:t xml:space="preserve"> reports the New York Times. Oxford Analytica notes, however, </w:t>
      </w:r>
      <w:r w:rsidRPr="009A3F9D">
        <w:rPr>
          <w:rStyle w:val="Emphasis"/>
          <w:highlight w:val="cyan"/>
        </w:rPr>
        <w:t>that PDVSA will struggle to develop its heavy-oil reserves in a timely fashion given its lack of infrastructure investment</w:t>
      </w:r>
      <w:r>
        <w:rPr>
          <w:sz w:val="16"/>
        </w:rPr>
        <w:t xml:space="preserve"> and the ongoing oil nationalizations. Oil industry experts suggest that PDVSA needs to invest at least $3 billion annually into its existing fields just to maintain current production levels.</w:t>
      </w:r>
    </w:p>
    <w:p w14:paraId="60CA1B77" w14:textId="77777777" w:rsidR="002D5177" w:rsidRPr="002D5177" w:rsidRDefault="002D5177" w:rsidP="002D5177"/>
    <w:p w14:paraId="60CA1B78" w14:textId="77777777" w:rsidR="00F32745" w:rsidRPr="007F6E7D" w:rsidRDefault="00440B2E" w:rsidP="00912E95">
      <w:pPr>
        <w:pStyle w:val="Heading2"/>
        <w:rPr>
          <w:rStyle w:val="StyleStyleBold12pt"/>
          <w:b/>
          <w:bCs/>
          <w:sz w:val="44"/>
          <w:u w:val="double"/>
        </w:rPr>
      </w:pPr>
      <w:r>
        <w:lastRenderedPageBreak/>
        <w:t>Diplomatic Engagement PIC</w:t>
      </w:r>
    </w:p>
    <w:p w14:paraId="60CA1B79" w14:textId="77777777" w:rsidR="000B28EB" w:rsidRDefault="005612FC" w:rsidP="000B28EB">
      <w:pPr>
        <w:pStyle w:val="Heading3"/>
      </w:pPr>
      <w:r>
        <w:lastRenderedPageBreak/>
        <w:t>1NC</w:t>
      </w:r>
    </w:p>
    <w:p w14:paraId="60CA1B7A" w14:textId="77777777" w:rsidR="00F32745" w:rsidRPr="00E44FCC" w:rsidRDefault="00F32745" w:rsidP="00F32745">
      <w:pPr>
        <w:pStyle w:val="Heading4"/>
      </w:pPr>
      <w:r>
        <w:t>The United States federal government should extend an offer to the Bolivarian Republic of Venezuela to establish full diplomatic relations if and only if the Bolivarian Republic of Venezuela agrees to end ties to international terrorist groups and rogue regimes, ensure future elections are held as defined by Venezuela’s constitution and the Inter-American Democratic Charter, and cooperate with the U.S. and regional partners to combat illicit narcotics trafficking in the Western Hemisphere.</w:t>
      </w:r>
    </w:p>
    <w:p w14:paraId="60CA1B7B" w14:textId="77777777" w:rsidR="00F32745" w:rsidRDefault="00F32745" w:rsidP="00F32745">
      <w:pPr>
        <w:pStyle w:val="Heading4"/>
      </w:pPr>
      <w:r>
        <w:t xml:space="preserve">The CP </w:t>
      </w:r>
      <w:r w:rsidRPr="0037338C">
        <w:rPr>
          <w:u w:val="single"/>
        </w:rPr>
        <w:t>solves the case</w:t>
      </w:r>
      <w:r>
        <w:t xml:space="preserve"> — offering </w:t>
      </w:r>
      <w:r w:rsidRPr="001F65AF">
        <w:rPr>
          <w:u w:val="single"/>
        </w:rPr>
        <w:t>diplomatic engagement</w:t>
      </w:r>
      <w:r>
        <w:t xml:space="preserve"> successfully extracts Venezuelan concessions</w:t>
      </w:r>
    </w:p>
    <w:p w14:paraId="60CA1B7C" w14:textId="77777777" w:rsidR="00F32745" w:rsidRDefault="00F32745" w:rsidP="00F32745">
      <w:r w:rsidRPr="0037338C">
        <w:rPr>
          <w:rStyle w:val="StyleStyleBold12pt"/>
        </w:rPr>
        <w:t>Christy 1AC Author 13</w:t>
      </w:r>
      <w:r>
        <w:t xml:space="preserve"> — served as Senior Policy Analyst for the Republican National Committee (RNC), focusing on energy, foreign affairs, and national security issues.</w:t>
      </w:r>
      <w:r w:rsidRPr="009853AD">
        <w:t xml:space="preserve"> </w:t>
      </w:r>
      <w:r>
        <w:t>Prior to joining the RNC, Patrick worked at the National Republican Congressional Committee as an Analyst and as Clerk for the International practice of Barbour Griffith &amp; Rogers, LLC.</w:t>
      </w:r>
      <w:r w:rsidRPr="009853AD">
        <w:t xml:space="preserve"> </w:t>
      </w:r>
      <w:r>
        <w:t>His writings on defense policy and foreign affairs have appeared in the The Commentator, The Diplomat, National Review Online, The Weekly Standard, and U.S. News.com.</w:t>
      </w:r>
      <w:r w:rsidRPr="009853AD">
        <w:t xml:space="preserve"> </w:t>
      </w:r>
      <w:r>
        <w:t>Patrick was named a Manfred Wörner fellow by the German Marshall Fund in 2011 and a Publius Fellow by the Claremont Institute in 2012.</w:t>
      </w:r>
      <w:r w:rsidRPr="009853AD">
        <w:t xml:space="preserve"> </w:t>
      </w:r>
      <w:r>
        <w:t xml:space="preserve">Originally from San Diego, California, Patrick holds a BA from Vanderbilt University (Patrick Christy, Foreign Policy Initiative, 04-19-13, “FPI Bulletin: Post-Chavez Venezuela’s Uncertain Future”, </w:t>
      </w:r>
      <w:hyperlink r:id="rId20" w:history="1">
        <w:r w:rsidRPr="00FD0FF8">
          <w:rPr>
            <w:rStyle w:val="Hyperlink"/>
          </w:rPr>
          <w:t>http://www.foreignpolicyi.org/files/2013-04-19-Bulletin-Venezuelan%20Elections_1.pdf</w:t>
        </w:r>
      </w:hyperlink>
      <w:r>
        <w:t>, Accessed 07-02-2013 | AK)</w:t>
      </w:r>
    </w:p>
    <w:p w14:paraId="60CA1B7D" w14:textId="77777777" w:rsidR="00F32745" w:rsidRPr="009853AD" w:rsidRDefault="00F32745" w:rsidP="00F32745"/>
    <w:p w14:paraId="60CA1B7E" w14:textId="77777777" w:rsidR="00F32745" w:rsidRPr="00B7509B" w:rsidRDefault="00F32745" w:rsidP="00F32745">
      <w:pPr>
        <w:rPr>
          <w:rStyle w:val="StyleStyleBold12pt"/>
          <w:b w:val="0"/>
          <w:bCs w:val="0"/>
          <w:sz w:val="12"/>
        </w:rPr>
      </w:pPr>
      <w:r w:rsidRPr="00A57F71">
        <w:rPr>
          <w:sz w:val="12"/>
        </w:rPr>
        <w:t xml:space="preserve">For the United States, it should welcome that Capriles may be emerging as the voice of the Venezuelan people and his supporters have already organized mass protests against the election results. </w:t>
      </w:r>
      <w:r w:rsidRPr="00A57F71">
        <w:rPr>
          <w:rStyle w:val="StyleBoldUnderline"/>
        </w:rPr>
        <w:t>The U</w:t>
      </w:r>
      <w:r w:rsidRPr="00A57F71">
        <w:rPr>
          <w:sz w:val="12"/>
        </w:rPr>
        <w:t xml:space="preserve">nited </w:t>
      </w:r>
      <w:r w:rsidRPr="00A57F71">
        <w:rPr>
          <w:rStyle w:val="StyleBoldUnderline"/>
        </w:rPr>
        <w:t>S</w:t>
      </w:r>
      <w:r w:rsidRPr="00A57F71">
        <w:rPr>
          <w:sz w:val="12"/>
        </w:rPr>
        <w:t xml:space="preserve">tates </w:t>
      </w:r>
      <w:r w:rsidRPr="00A57F71">
        <w:rPr>
          <w:rStyle w:val="StyleBoldUnderline"/>
        </w:rPr>
        <w:t>should stand with</w:t>
      </w:r>
      <w:r w:rsidRPr="00A57F71">
        <w:rPr>
          <w:sz w:val="12"/>
        </w:rPr>
        <w:t xml:space="preserve"> him and </w:t>
      </w:r>
      <w:r w:rsidRPr="00A57F71">
        <w:rPr>
          <w:rStyle w:val="StyleBoldUnderline"/>
        </w:rPr>
        <w:t>the</w:t>
      </w:r>
      <w:r w:rsidRPr="00A57F71">
        <w:rPr>
          <w:sz w:val="12"/>
        </w:rPr>
        <w:t xml:space="preserve"> growing </w:t>
      </w:r>
      <w:r w:rsidRPr="00A57F71">
        <w:rPr>
          <w:rStyle w:val="StyleBoldUnderline"/>
        </w:rPr>
        <w:t>Venezuelan opposition during these dangerous days</w:t>
      </w:r>
      <w:r w:rsidRPr="00A57F71">
        <w:rPr>
          <w:sz w:val="12"/>
        </w:rPr>
        <w:t>. As Senator Marco Rubio recently stated, “</w:t>
      </w:r>
      <w:r w:rsidRPr="00A57F71">
        <w:rPr>
          <w:rStyle w:val="StyleBoldUnderline"/>
        </w:rPr>
        <w:t xml:space="preserve">The </w:t>
      </w:r>
      <w:r w:rsidRPr="001E5DCA">
        <w:rPr>
          <w:rStyle w:val="StyleBoldUnderline"/>
          <w:highlight w:val="cyan"/>
        </w:rPr>
        <w:t>Venezuela</w:t>
      </w:r>
      <w:r w:rsidRPr="00A57F71">
        <w:rPr>
          <w:rStyle w:val="StyleBoldUnderline"/>
        </w:rPr>
        <w:t xml:space="preserve">n people </w:t>
      </w:r>
      <w:r w:rsidRPr="001E5DCA">
        <w:rPr>
          <w:rStyle w:val="StyleBoldUnderline"/>
          <w:highlight w:val="cyan"/>
        </w:rPr>
        <w:t xml:space="preserve">should know that the </w:t>
      </w:r>
      <w:r w:rsidRPr="00EC5A98">
        <w:rPr>
          <w:rStyle w:val="StyleBoldUnderline"/>
          <w:highlight w:val="green"/>
        </w:rPr>
        <w:t xml:space="preserve">democracies of the Western Hemisphere are watching the electoral </w:t>
      </w:r>
      <w:r w:rsidRPr="001E5DCA">
        <w:rPr>
          <w:rStyle w:val="StyleBoldUnderline"/>
          <w:highlight w:val="cyan"/>
        </w:rPr>
        <w:t xml:space="preserve">review </w:t>
      </w:r>
      <w:r w:rsidRPr="00EC5A98">
        <w:rPr>
          <w:rStyle w:val="StyleBoldUnderline"/>
          <w:highlight w:val="green"/>
        </w:rPr>
        <w:t>process closely</w:t>
      </w:r>
      <w:r w:rsidRPr="00A57F71">
        <w:rPr>
          <w:rStyle w:val="StyleBoldUnderline"/>
        </w:rPr>
        <w:t xml:space="preserve"> and will seek to hold accountable any individual determined to have disrupted the peaceful conduct of free and fair elections</w:t>
      </w:r>
      <w:r w:rsidRPr="00A57F71">
        <w:rPr>
          <w:sz w:val="12"/>
        </w:rPr>
        <w:t xml:space="preserve">. What’s more, </w:t>
      </w:r>
      <w:r w:rsidRPr="00EC5A98">
        <w:rPr>
          <w:rStyle w:val="StyleBoldUnderline"/>
          <w:highlight w:val="green"/>
        </w:rPr>
        <w:t>Maduro</w:t>
      </w:r>
      <w:r w:rsidRPr="001E5DCA">
        <w:rPr>
          <w:rStyle w:val="StyleBoldUnderline"/>
          <w:highlight w:val="cyan"/>
        </w:rPr>
        <w:t>’s</w:t>
      </w:r>
      <w:r w:rsidRPr="00A57F71">
        <w:rPr>
          <w:rStyle w:val="StyleBoldUnderline"/>
        </w:rPr>
        <w:t xml:space="preserve"> dangerous </w:t>
      </w:r>
      <w:r w:rsidRPr="001E5DCA">
        <w:rPr>
          <w:rStyle w:val="StyleBoldUnderline"/>
          <w:highlight w:val="cyan"/>
        </w:rPr>
        <w:t xml:space="preserve">behavior </w:t>
      </w:r>
      <w:r w:rsidRPr="00EC5A98">
        <w:rPr>
          <w:rStyle w:val="StyleBoldUnderline"/>
          <w:highlight w:val="green"/>
        </w:rPr>
        <w:t>should be a wakeup call</w:t>
      </w:r>
      <w:r w:rsidRPr="00A57F71">
        <w:rPr>
          <w:sz w:val="12"/>
        </w:rPr>
        <w:t xml:space="preserve">. </w:t>
      </w:r>
      <w:r w:rsidRPr="00EC5A98">
        <w:rPr>
          <w:rStyle w:val="StyleBoldUnderline"/>
          <w:highlight w:val="green"/>
        </w:rPr>
        <w:t>For too long, Washington turned a blind eye to Venezuela</w:t>
      </w:r>
      <w:r w:rsidRPr="001E5DCA">
        <w:rPr>
          <w:rStyle w:val="StyleBoldUnderline"/>
          <w:highlight w:val="cyan"/>
        </w:rPr>
        <w:t>’s attack on democracy</w:t>
      </w:r>
      <w:r w:rsidRPr="00A57F71">
        <w:rPr>
          <w:rStyle w:val="StyleBoldUnderline"/>
        </w:rPr>
        <w:t xml:space="preserve"> and dangerous behavior</w:t>
      </w:r>
      <w:r w:rsidRPr="00A57F71">
        <w:rPr>
          <w:sz w:val="12"/>
        </w:rPr>
        <w:t xml:space="preserve">. White House Press Secretary Jay Carney was right to call for a “100 percent audit of the [election] results.” Given the current distribution of power in Caracas (Chavez loyalists dominate the election commission and Supreme Court), </w:t>
      </w:r>
      <w:r w:rsidRPr="00EC5A98">
        <w:rPr>
          <w:rStyle w:val="StyleBoldUnderline"/>
          <w:highlight w:val="green"/>
        </w:rPr>
        <w:t>policymakers</w:t>
      </w:r>
      <w:r w:rsidRPr="00A57F71">
        <w:rPr>
          <w:rStyle w:val="StyleBoldUnderline"/>
        </w:rPr>
        <w:t xml:space="preserve"> in Washington </w:t>
      </w:r>
      <w:r w:rsidRPr="001E5DCA">
        <w:rPr>
          <w:rStyle w:val="StyleBoldUnderline"/>
          <w:highlight w:val="cyan"/>
        </w:rPr>
        <w:t xml:space="preserve">will </w:t>
      </w:r>
      <w:r w:rsidRPr="00EC5A98">
        <w:rPr>
          <w:rStyle w:val="StyleBoldUnderline"/>
          <w:highlight w:val="green"/>
        </w:rPr>
        <w:t>need to determine a policy response that is</w:t>
      </w:r>
      <w:r w:rsidRPr="001E5DCA">
        <w:rPr>
          <w:rStyle w:val="StyleBoldUnderline"/>
          <w:highlight w:val="cyan"/>
        </w:rPr>
        <w:t xml:space="preserve"> both </w:t>
      </w:r>
      <w:r w:rsidRPr="00EC5A98">
        <w:rPr>
          <w:rStyle w:val="StyleBoldUnderline"/>
          <w:highlight w:val="green"/>
        </w:rPr>
        <w:t xml:space="preserve">pragmatic </w:t>
      </w:r>
      <w:r w:rsidRPr="001E5DCA">
        <w:rPr>
          <w:rStyle w:val="StyleBoldUnderline"/>
          <w:highlight w:val="cyan"/>
        </w:rPr>
        <w:t>and in line with America’s</w:t>
      </w:r>
      <w:r w:rsidRPr="00A57F71">
        <w:rPr>
          <w:rStyle w:val="StyleBoldUnderline"/>
        </w:rPr>
        <w:t xml:space="preserve"> moral </w:t>
      </w:r>
      <w:r w:rsidRPr="001E5DCA">
        <w:rPr>
          <w:rStyle w:val="StyleBoldUnderline"/>
          <w:highlight w:val="cyan"/>
        </w:rPr>
        <w:t>interests</w:t>
      </w:r>
      <w:r w:rsidRPr="00A57F71">
        <w:rPr>
          <w:sz w:val="12"/>
        </w:rPr>
        <w:t xml:space="preserve">. </w:t>
      </w:r>
      <w:r w:rsidRPr="00EC5A98">
        <w:rPr>
          <w:rStyle w:val="StyleBoldUnderline"/>
          <w:highlight w:val="green"/>
        </w:rPr>
        <w:t>The White House should</w:t>
      </w:r>
      <w:r w:rsidRPr="00A57F71">
        <w:rPr>
          <w:sz w:val="12"/>
        </w:rPr>
        <w:t xml:space="preserve"> also </w:t>
      </w:r>
      <w:r w:rsidRPr="00EC5A98">
        <w:rPr>
          <w:rStyle w:val="StyleBoldUnderline"/>
          <w:highlight w:val="green"/>
        </w:rPr>
        <w:t>work with</w:t>
      </w:r>
      <w:r w:rsidRPr="00A57F71">
        <w:rPr>
          <w:rStyle w:val="StyleBoldUnderline"/>
        </w:rPr>
        <w:t xml:space="preserve"> key democratic </w:t>
      </w:r>
      <w:r w:rsidRPr="001E5DCA">
        <w:rPr>
          <w:rStyle w:val="StyleBoldUnderline"/>
          <w:highlight w:val="cyan"/>
        </w:rPr>
        <w:t xml:space="preserve">partners in </w:t>
      </w:r>
      <w:r w:rsidRPr="00EC5D7A">
        <w:rPr>
          <w:rStyle w:val="StyleBoldUnderline"/>
          <w:highlight w:val="green"/>
        </w:rPr>
        <w:t xml:space="preserve">the hemisphere to ensure Venezuela’s </w:t>
      </w:r>
      <w:r w:rsidRPr="001E5DCA">
        <w:rPr>
          <w:rStyle w:val="StyleBoldUnderline"/>
          <w:highlight w:val="cyan"/>
        </w:rPr>
        <w:t xml:space="preserve">acting </w:t>
      </w:r>
      <w:r w:rsidRPr="00EC5D7A">
        <w:rPr>
          <w:rStyle w:val="StyleBoldUnderline"/>
          <w:highlight w:val="green"/>
        </w:rPr>
        <w:t>government refrain from using violence</w:t>
      </w:r>
      <w:r w:rsidRPr="00A57F71">
        <w:rPr>
          <w:rStyle w:val="StyleBoldUnderline"/>
        </w:rPr>
        <w:t xml:space="preserve"> against peaceful protestors</w:t>
      </w:r>
      <w:r w:rsidRPr="00A57F71">
        <w:rPr>
          <w:sz w:val="12"/>
        </w:rPr>
        <w:t xml:space="preserve">. Moving forward, </w:t>
      </w:r>
      <w:r w:rsidRPr="00EC5D7A">
        <w:rPr>
          <w:rStyle w:val="StyleBoldUnderline"/>
          <w:highlight w:val="green"/>
        </w:rPr>
        <w:t>the</w:t>
      </w:r>
      <w:r w:rsidRPr="00A57F71">
        <w:rPr>
          <w:rStyle w:val="StyleBoldUnderline"/>
        </w:rPr>
        <w:t xml:space="preserve"> Obama </w:t>
      </w:r>
      <w:r w:rsidRPr="00EC5D7A">
        <w:rPr>
          <w:rStyle w:val="StyleBoldUnderline"/>
          <w:highlight w:val="green"/>
        </w:rPr>
        <w:t>administration should make clear to</w:t>
      </w:r>
      <w:r w:rsidRPr="00A57F71">
        <w:rPr>
          <w:sz w:val="12"/>
        </w:rPr>
        <w:t xml:space="preserve"> whoever emerges in </w:t>
      </w:r>
      <w:r w:rsidRPr="00EC5D7A">
        <w:rPr>
          <w:rStyle w:val="StyleBoldUnderline"/>
          <w:highlight w:val="green"/>
        </w:rPr>
        <w:t xml:space="preserve">Caracas that </w:t>
      </w:r>
      <w:r w:rsidRPr="00EC5D7A">
        <w:rPr>
          <w:rStyle w:val="Emphasis"/>
          <w:highlight w:val="green"/>
        </w:rPr>
        <w:t>full diplomatic relations</w:t>
      </w:r>
      <w:r w:rsidRPr="00A57F71">
        <w:rPr>
          <w:rStyle w:val="Emphasis"/>
        </w:rPr>
        <w:t xml:space="preserve"> with the U</w:t>
      </w:r>
      <w:r w:rsidRPr="00A57F71">
        <w:rPr>
          <w:sz w:val="12"/>
        </w:rPr>
        <w:t xml:space="preserve">nited </w:t>
      </w:r>
      <w:r w:rsidRPr="00A57F71">
        <w:rPr>
          <w:rStyle w:val="Emphasis"/>
        </w:rPr>
        <w:t>S</w:t>
      </w:r>
      <w:r w:rsidRPr="00A57F71">
        <w:rPr>
          <w:sz w:val="12"/>
        </w:rPr>
        <w:t xml:space="preserve">tates </w:t>
      </w:r>
      <w:r w:rsidRPr="00EC5D7A">
        <w:rPr>
          <w:rStyle w:val="Emphasis"/>
          <w:highlight w:val="green"/>
        </w:rPr>
        <w:t>will be contingent upon Venezuela ending ties to international terrorist groups</w:t>
      </w:r>
      <w:r w:rsidRPr="00A57F71">
        <w:rPr>
          <w:rStyle w:val="Emphasis"/>
        </w:rPr>
        <w:t xml:space="preserve"> and rogue regimes </w:t>
      </w:r>
      <w:r w:rsidRPr="00EC5D7A">
        <w:rPr>
          <w:rStyle w:val="Emphasis"/>
          <w:highlight w:val="green"/>
        </w:rPr>
        <w:t>like Iran, taking meaningful steps to ensure future elections are held as defined by Venezuela’s constitution and the Inter-American Democratic Charter, and cooperating with</w:t>
      </w:r>
      <w:r w:rsidRPr="00A57F71">
        <w:rPr>
          <w:rStyle w:val="Emphasis"/>
        </w:rPr>
        <w:t xml:space="preserve"> the U</w:t>
      </w:r>
      <w:r w:rsidRPr="00A57F71">
        <w:rPr>
          <w:sz w:val="12"/>
        </w:rPr>
        <w:t xml:space="preserve">nited </w:t>
      </w:r>
      <w:r w:rsidRPr="00A57F71">
        <w:rPr>
          <w:rStyle w:val="Emphasis"/>
        </w:rPr>
        <w:t>S</w:t>
      </w:r>
      <w:r w:rsidRPr="00A57F71">
        <w:rPr>
          <w:sz w:val="12"/>
        </w:rPr>
        <w:t xml:space="preserve">tates </w:t>
      </w:r>
      <w:r w:rsidRPr="00A57F71">
        <w:rPr>
          <w:rStyle w:val="Emphasis"/>
        </w:rPr>
        <w:t xml:space="preserve">and </w:t>
      </w:r>
      <w:r w:rsidRPr="00EC5D7A">
        <w:rPr>
          <w:rStyle w:val="Emphasis"/>
          <w:highlight w:val="green"/>
        </w:rPr>
        <w:t xml:space="preserve">regional partners to combat </w:t>
      </w:r>
      <w:r w:rsidRPr="00073839">
        <w:rPr>
          <w:rStyle w:val="Emphasis"/>
          <w:highlight w:val="cyan"/>
        </w:rPr>
        <w:t xml:space="preserve">illicit </w:t>
      </w:r>
      <w:r w:rsidRPr="00EC5D7A">
        <w:rPr>
          <w:rStyle w:val="Emphasis"/>
          <w:highlight w:val="green"/>
        </w:rPr>
        <w:t>narcotics trafficking</w:t>
      </w:r>
      <w:r w:rsidRPr="00A57F71">
        <w:rPr>
          <w:rStyle w:val="Emphasis"/>
        </w:rPr>
        <w:t xml:space="preserve"> in the Western Hemisphere</w:t>
      </w:r>
      <w:r w:rsidRPr="00A57F71">
        <w:rPr>
          <w:sz w:val="12"/>
        </w:rPr>
        <w:t xml:space="preserve">. If Nicolas </w:t>
      </w:r>
      <w:r w:rsidRPr="00A57F71">
        <w:rPr>
          <w:rStyle w:val="StyleBoldUnderline"/>
        </w:rPr>
        <w:t>Maduro</w:t>
      </w:r>
      <w:r w:rsidRPr="00A57F71">
        <w:rPr>
          <w:sz w:val="12"/>
        </w:rPr>
        <w:t xml:space="preserve"> does hold on to presidential power, he </w:t>
      </w:r>
      <w:r w:rsidRPr="00A57F71">
        <w:rPr>
          <w:rStyle w:val="StyleBoldUnderline"/>
        </w:rPr>
        <w:t>will have a choice: he can replicate the dangerous</w:t>
      </w:r>
      <w:r w:rsidRPr="00A57F71">
        <w:rPr>
          <w:sz w:val="12"/>
        </w:rPr>
        <w:t>—and failed—</w:t>
      </w:r>
      <w:r w:rsidRPr="00A57F71">
        <w:rPr>
          <w:rStyle w:val="StyleBoldUnderline"/>
        </w:rPr>
        <w:t>policies of</w:t>
      </w:r>
      <w:r w:rsidRPr="00A57F71">
        <w:rPr>
          <w:sz w:val="12"/>
        </w:rPr>
        <w:t xml:space="preserve"> Hugo </w:t>
      </w:r>
      <w:r w:rsidRPr="00A57F71">
        <w:rPr>
          <w:rStyle w:val="StyleBoldUnderline"/>
        </w:rPr>
        <w:t>Chavez, or he can respect the will of the people</w:t>
      </w:r>
      <w:r w:rsidRPr="00A57F71">
        <w:rPr>
          <w:sz w:val="12"/>
        </w:rPr>
        <w:t>. Sunday’s disputed election shows the Venezuelan people support the latter.</w:t>
      </w:r>
    </w:p>
    <w:p w14:paraId="60CA1B7F" w14:textId="77777777" w:rsidR="00F32745" w:rsidRPr="001F2949" w:rsidRDefault="00F32745" w:rsidP="00F32745">
      <w:pPr>
        <w:pStyle w:val="Heading4"/>
        <w:rPr>
          <w:rStyle w:val="StyleStyleBold12pt"/>
          <w:b/>
        </w:rPr>
      </w:pPr>
      <w:r>
        <w:rPr>
          <w:rStyle w:val="StyleStyleBold12pt"/>
          <w:b/>
        </w:rPr>
        <w:t xml:space="preserve">The CP’s signal is </w:t>
      </w:r>
      <w:r w:rsidRPr="0080146A">
        <w:rPr>
          <w:rStyle w:val="StyleStyleBold12pt"/>
          <w:b/>
          <w:u w:val="single"/>
        </w:rPr>
        <w:t>key</w:t>
      </w:r>
      <w:r>
        <w:rPr>
          <w:rStyle w:val="StyleStyleBold12pt"/>
          <w:b/>
        </w:rPr>
        <w:t xml:space="preserve"> — it solves </w:t>
      </w:r>
      <w:r w:rsidRPr="0080146A">
        <w:rPr>
          <w:rStyle w:val="StyleStyleBold12pt"/>
          <w:b/>
          <w:u w:val="single"/>
        </w:rPr>
        <w:t>relations</w:t>
      </w:r>
      <w:r>
        <w:rPr>
          <w:rStyle w:val="StyleStyleBold12pt"/>
          <w:b/>
        </w:rPr>
        <w:t xml:space="preserve">, </w:t>
      </w:r>
      <w:r w:rsidRPr="0080146A">
        <w:rPr>
          <w:rStyle w:val="StyleStyleBold12pt"/>
          <w:b/>
          <w:u w:val="single"/>
        </w:rPr>
        <w:t>terrorism</w:t>
      </w:r>
      <w:r>
        <w:rPr>
          <w:rStyle w:val="StyleStyleBold12pt"/>
          <w:b/>
        </w:rPr>
        <w:t xml:space="preserve">, and </w:t>
      </w:r>
      <w:r w:rsidRPr="0080146A">
        <w:rPr>
          <w:rStyle w:val="StyleStyleBold12pt"/>
          <w:b/>
          <w:u w:val="single"/>
        </w:rPr>
        <w:t>soft power</w:t>
      </w:r>
      <w:r>
        <w:rPr>
          <w:rStyle w:val="StyleStyleBold12pt"/>
          <w:b/>
        </w:rPr>
        <w:t xml:space="preserve"> — the plan </w:t>
      </w:r>
      <w:r w:rsidRPr="0080146A">
        <w:rPr>
          <w:rStyle w:val="StyleStyleBold12pt"/>
          <w:b/>
          <w:u w:val="single"/>
        </w:rPr>
        <w:t>crushes resolve</w:t>
      </w:r>
      <w:r>
        <w:rPr>
          <w:rStyle w:val="StyleStyleBold12pt"/>
          <w:b/>
        </w:rPr>
        <w:t xml:space="preserve"> and </w:t>
      </w:r>
      <w:r w:rsidRPr="0080146A">
        <w:rPr>
          <w:rStyle w:val="StyleStyleBold12pt"/>
          <w:b/>
          <w:u w:val="single"/>
        </w:rPr>
        <w:t>turns the case</w:t>
      </w:r>
    </w:p>
    <w:p w14:paraId="60CA1B80" w14:textId="77777777" w:rsidR="00F32745" w:rsidRDefault="00F32745" w:rsidP="00F32745">
      <w:r w:rsidRPr="007A2AB1">
        <w:rPr>
          <w:rStyle w:val="StyleStyleBold12pt"/>
        </w:rPr>
        <w:t>Christy 1AC Author 13</w:t>
      </w:r>
      <w:r>
        <w:t xml:space="preserve"> — served as Senior Policy Analyst for the Republican National Committee (RNC), focusing on energy, foreign affairs, and national security issues.</w:t>
      </w:r>
      <w:r w:rsidRPr="008F4061">
        <w:t xml:space="preserve"> </w:t>
      </w:r>
      <w:r>
        <w:t>Prior to joining the RNC, Patrick worked at the National Republican Congressional Committee as an Analyst and as Clerk for the International practice of Barbour Griffith &amp; Rogers, LLC.</w:t>
      </w:r>
      <w:r w:rsidRPr="008F4061">
        <w:t xml:space="preserve"> </w:t>
      </w:r>
      <w:r>
        <w:t>His writings on defense policy and foreign affairs have appeared in the The Commentator, The Diplomat, National Review Online, The Weekly Standard, and U.S. News.com.</w:t>
      </w:r>
      <w:r w:rsidRPr="008F4061">
        <w:t xml:space="preserve"> </w:t>
      </w:r>
      <w:r>
        <w:t xml:space="preserve">Patrick was named a Manfred </w:t>
      </w:r>
      <w:r>
        <w:lastRenderedPageBreak/>
        <w:t>Wörner fellow by the German Marshall Fund in 2011 and a Publius Fellow by the Claremont Institute in 2012.</w:t>
      </w:r>
      <w:r w:rsidRPr="008F4061">
        <w:t xml:space="preserve"> </w:t>
      </w:r>
      <w:r>
        <w:t xml:space="preserve">Originally from San Diego, California, Patrick holds a BA from Vanderbilt University (Patrick Christy, U.S. News &amp; World Report LP, 03-15-13, “Obama Must Stand Up for Democracy in Post-Chavez Venezuela”, </w:t>
      </w:r>
      <w:hyperlink r:id="rId21" w:history="1">
        <w:r w:rsidRPr="00930698">
          <w:rPr>
            <w:rStyle w:val="Hyperlink"/>
          </w:rPr>
          <w:t>http://www.usnews.com/opinion/blogs/world-report/2013/03/15/after-chavez-us-must-encourage-democratic-venezuela</w:t>
        </w:r>
      </w:hyperlink>
      <w:r>
        <w:t>, Accessed 07-01-2013 | AK)</w:t>
      </w:r>
    </w:p>
    <w:p w14:paraId="60CA1B81" w14:textId="77777777" w:rsidR="00F32745" w:rsidRDefault="00F32745" w:rsidP="00F32745">
      <w:r>
        <w:t xml:space="preserve">  </w:t>
      </w:r>
    </w:p>
    <w:p w14:paraId="60CA1B82" w14:textId="77777777" w:rsidR="00F32745" w:rsidRDefault="00F32745" w:rsidP="00F32745">
      <w:pPr>
        <w:rPr>
          <w:sz w:val="12"/>
        </w:rPr>
      </w:pPr>
      <w:r w:rsidRPr="001C29C4">
        <w:rPr>
          <w:rStyle w:val="StyleBoldUnderline"/>
          <w:highlight w:val="cyan"/>
        </w:rPr>
        <w:t>Washington must realize that</w:t>
      </w:r>
      <w:r w:rsidRPr="00F930B0">
        <w:rPr>
          <w:rStyle w:val="StyleBoldUnderline"/>
        </w:rPr>
        <w:t xml:space="preserve"> </w:t>
      </w:r>
      <w:r w:rsidRPr="00F930B0">
        <w:rPr>
          <w:rStyle w:val="Emphasis"/>
        </w:rPr>
        <w:t xml:space="preserve">a strategy of </w:t>
      </w:r>
      <w:r w:rsidRPr="00C8572E">
        <w:rPr>
          <w:rStyle w:val="Emphasis"/>
          <w:highlight w:val="green"/>
        </w:rPr>
        <w:t>engagement alone will not ensure a renewed and improved partnership with Caracas</w:t>
      </w:r>
      <w:r w:rsidRPr="00F930B0">
        <w:rPr>
          <w:sz w:val="12"/>
        </w:rPr>
        <w:t xml:space="preserve">. </w:t>
      </w:r>
      <w:r w:rsidRPr="00C8572E">
        <w:rPr>
          <w:rStyle w:val="StyleBoldUnderline"/>
          <w:highlight w:val="green"/>
        </w:rPr>
        <w:t>Failure to realize this will</w:t>
      </w:r>
      <w:r w:rsidRPr="00F930B0">
        <w:rPr>
          <w:sz w:val="12"/>
        </w:rPr>
        <w:t xml:space="preserve"> not only </w:t>
      </w:r>
      <w:r w:rsidRPr="00C8572E">
        <w:rPr>
          <w:rStyle w:val="Emphasis"/>
          <w:highlight w:val="green"/>
        </w:rPr>
        <w:t>undermine whatever influence America has</w:t>
      </w:r>
      <w:r w:rsidRPr="00F930B0">
        <w:rPr>
          <w:sz w:val="12"/>
        </w:rPr>
        <w:t xml:space="preserve"> in the months ahead, </w:t>
      </w:r>
      <w:r w:rsidRPr="00A03FDE">
        <w:rPr>
          <w:rStyle w:val="StyleBoldUnderline"/>
          <w:highlight w:val="green"/>
        </w:rPr>
        <w:t>but also send a troubling signal to Venezuela's</w:t>
      </w:r>
      <w:r w:rsidRPr="00F930B0">
        <w:rPr>
          <w:rStyle w:val="StyleBoldUnderline"/>
        </w:rPr>
        <w:t xml:space="preserve"> increasingly united political </w:t>
      </w:r>
      <w:r w:rsidRPr="00A03FDE">
        <w:rPr>
          <w:rStyle w:val="StyleBoldUnderline"/>
          <w:highlight w:val="green"/>
        </w:rPr>
        <w:t>opposition</w:t>
      </w:r>
      <w:r w:rsidRPr="00F930B0">
        <w:rPr>
          <w:sz w:val="12"/>
        </w:rPr>
        <w:t xml:space="preserve">. </w:t>
      </w:r>
      <w:r w:rsidRPr="00F930B0">
        <w:rPr>
          <w:rStyle w:val="StyleBoldUnderline"/>
        </w:rPr>
        <w:t xml:space="preserve">The </w:t>
      </w:r>
      <w:r w:rsidRPr="00A03FDE">
        <w:rPr>
          <w:rStyle w:val="StyleBoldUnderline"/>
          <w:highlight w:val="green"/>
        </w:rPr>
        <w:t>Obama</w:t>
      </w:r>
      <w:r w:rsidRPr="00F930B0">
        <w:rPr>
          <w:rStyle w:val="StyleBoldUnderline"/>
        </w:rPr>
        <w:t xml:space="preserve"> administration </w:t>
      </w:r>
      <w:r w:rsidRPr="00A03FDE">
        <w:rPr>
          <w:rStyle w:val="StyleBoldUnderline"/>
          <w:highlight w:val="green"/>
        </w:rPr>
        <w:t>should</w:t>
      </w:r>
      <w:r w:rsidRPr="00F930B0">
        <w:rPr>
          <w:rStyle w:val="StyleBoldUnderline"/>
        </w:rPr>
        <w:t xml:space="preserve"> instead </w:t>
      </w:r>
      <w:r w:rsidRPr="00A03FDE">
        <w:rPr>
          <w:rStyle w:val="StyleBoldUnderline"/>
          <w:highlight w:val="green"/>
        </w:rPr>
        <w:t xml:space="preserve">pursue a more principled policy </w:t>
      </w:r>
      <w:r w:rsidRPr="001C29C4">
        <w:rPr>
          <w:rStyle w:val="StyleBoldUnderline"/>
          <w:highlight w:val="cyan"/>
        </w:rPr>
        <w:t>towards a post-Chavez Venezuela</w:t>
      </w:r>
      <w:r w:rsidRPr="00F930B0">
        <w:rPr>
          <w:sz w:val="12"/>
        </w:rPr>
        <w:t xml:space="preserve">. </w:t>
      </w:r>
      <w:r w:rsidRPr="00F930B0">
        <w:rPr>
          <w:rStyle w:val="StyleBoldUnderline"/>
        </w:rPr>
        <w:t xml:space="preserve">In particular, </w:t>
      </w:r>
      <w:r w:rsidRPr="00A03FDE">
        <w:rPr>
          <w:rStyle w:val="StyleBoldUnderline"/>
          <w:highlight w:val="green"/>
        </w:rPr>
        <w:t>it should</w:t>
      </w:r>
      <w:r w:rsidRPr="00A03FDE">
        <w:rPr>
          <w:sz w:val="12"/>
          <w:highlight w:val="green"/>
        </w:rPr>
        <w:t xml:space="preserve">: </w:t>
      </w:r>
      <w:r w:rsidRPr="00A03FDE">
        <w:rPr>
          <w:rStyle w:val="Emphasis"/>
          <w:highlight w:val="green"/>
        </w:rPr>
        <w:t>Pressure Caracas to implement key election reforms</w:t>
      </w:r>
      <w:r w:rsidRPr="00F930B0">
        <w:rPr>
          <w:sz w:val="12"/>
        </w:rPr>
        <w:t xml:space="preserve">. Venezuela's opposition faces formidable obstacles. Interim President </w:t>
      </w:r>
      <w:r w:rsidRPr="00F930B0">
        <w:rPr>
          <w:rStyle w:val="StyleBoldUnderline"/>
        </w:rPr>
        <w:t>Maduro will use the government's near-monopoly control of public airwaves, its established networks of political patronage and last-minute public spending programs to bolster his</w:t>
      </w:r>
      <w:r w:rsidRPr="00F930B0">
        <w:rPr>
          <w:sz w:val="12"/>
        </w:rPr>
        <w:t xml:space="preserve"> populist </w:t>
      </w:r>
      <w:r w:rsidRPr="00F930B0">
        <w:rPr>
          <w:rStyle w:val="StyleBoldUnderline"/>
        </w:rPr>
        <w:t>agenda</w:t>
      </w:r>
      <w:r w:rsidRPr="00F930B0">
        <w:rPr>
          <w:sz w:val="12"/>
        </w:rPr>
        <w:t xml:space="preserve">. </w:t>
      </w:r>
      <w:r w:rsidRPr="006A191B">
        <w:rPr>
          <w:rStyle w:val="StyleBoldUnderline"/>
          <w:highlight w:val="cyan"/>
        </w:rPr>
        <w:t xml:space="preserve">Washington should </w:t>
      </w:r>
      <w:r w:rsidRPr="00A03FDE">
        <w:rPr>
          <w:rStyle w:val="StyleBoldUnderline"/>
          <w:highlight w:val="green"/>
        </w:rPr>
        <w:t>stress</w:t>
      </w:r>
      <w:r w:rsidRPr="00F930B0">
        <w:rPr>
          <w:rStyle w:val="StyleBoldUnderline"/>
        </w:rPr>
        <w:t xml:space="preserve"> publicly and privately </w:t>
      </w:r>
      <w:r w:rsidRPr="00A03FDE">
        <w:rPr>
          <w:rStyle w:val="StyleBoldUnderline"/>
          <w:highlight w:val="green"/>
        </w:rPr>
        <w:t>that</w:t>
      </w:r>
      <w:r w:rsidRPr="00F930B0">
        <w:rPr>
          <w:rStyle w:val="StyleBoldUnderline"/>
        </w:rPr>
        <w:t xml:space="preserve"> any </w:t>
      </w:r>
      <w:r w:rsidRPr="00A03FDE">
        <w:rPr>
          <w:rStyle w:val="StyleBoldUnderline"/>
          <w:highlight w:val="green"/>
        </w:rPr>
        <w:t>attempts to suppress</w:t>
      </w:r>
      <w:r w:rsidRPr="00F930B0">
        <w:rPr>
          <w:rStyle w:val="StyleBoldUnderline"/>
        </w:rPr>
        <w:t xml:space="preserve"> or intimidate </w:t>
      </w:r>
      <w:r w:rsidRPr="006A191B">
        <w:rPr>
          <w:rStyle w:val="StyleBoldUnderline"/>
          <w:highlight w:val="cyan"/>
        </w:rPr>
        <w:t xml:space="preserve">the </w:t>
      </w:r>
      <w:r w:rsidRPr="00224069">
        <w:rPr>
          <w:rStyle w:val="StyleBoldUnderline"/>
          <w:highlight w:val="green"/>
        </w:rPr>
        <w:t>opposition runs contrary to Venezuela's constitution and the</w:t>
      </w:r>
      <w:r w:rsidRPr="00F930B0">
        <w:rPr>
          <w:rStyle w:val="StyleBoldUnderline"/>
        </w:rPr>
        <w:t xml:space="preserve"> principles defined in the </w:t>
      </w:r>
      <w:r w:rsidRPr="00224069">
        <w:rPr>
          <w:rStyle w:val="StyleBoldUnderline"/>
          <w:highlight w:val="green"/>
        </w:rPr>
        <w:t>Inter-American Democratic Charter</w:t>
      </w:r>
      <w:r w:rsidRPr="00F930B0">
        <w:rPr>
          <w:sz w:val="12"/>
        </w:rPr>
        <w:t xml:space="preserve">, which was adopted by Venezuela in 2001. To this point, José Cárdenas, a former USAID acting assistant administrator for Latin America, writes, The Venezuelan opposition continues to insist that the constitution (which is of Chavez's own writing) be followed and have drawn up a list of simple electoral reforms that would level the playing field and better allow the Venezuelan people to chart their own future free of chavista and foreign interference. </w:t>
      </w:r>
      <w:r w:rsidRPr="00224069">
        <w:rPr>
          <w:rStyle w:val="Emphasis"/>
          <w:highlight w:val="green"/>
        </w:rPr>
        <w:t>Demand free, fair and verifiable elections</w:t>
      </w:r>
      <w:r w:rsidRPr="00F930B0">
        <w:rPr>
          <w:sz w:val="12"/>
        </w:rPr>
        <w:t xml:space="preserve">. </w:t>
      </w:r>
      <w:r w:rsidRPr="00F930B0">
        <w:rPr>
          <w:rStyle w:val="StyleBoldUnderline"/>
        </w:rPr>
        <w:t>Although Venezuela announced that a special election to replace Chavez will be held</w:t>
      </w:r>
      <w:r w:rsidRPr="00F930B0">
        <w:rPr>
          <w:sz w:val="12"/>
        </w:rPr>
        <w:t xml:space="preserve"> next month, it is important to remember that </w:t>
      </w:r>
      <w:r w:rsidRPr="006A191B">
        <w:rPr>
          <w:rStyle w:val="StyleBoldUnderline"/>
          <w:highlight w:val="cyan"/>
        </w:rPr>
        <w:t>elections alone do not make a democracy</w:t>
      </w:r>
      <w:r w:rsidRPr="00F930B0">
        <w:rPr>
          <w:sz w:val="12"/>
        </w:rPr>
        <w:t xml:space="preserve">. Indeed, Chavez long embraced the rhetoric of democracy as he, in reality, consolidated executive power, undermined Venezuela's previously democratic political system and altered the outcomes of election through corruption, fraud and intimidation. </w:t>
      </w:r>
      <w:r w:rsidRPr="00F930B0">
        <w:rPr>
          <w:rStyle w:val="StyleBoldUnderline"/>
        </w:rPr>
        <w:t xml:space="preserve">The </w:t>
      </w:r>
      <w:r w:rsidRPr="00224069">
        <w:rPr>
          <w:rStyle w:val="StyleBoldUnderline"/>
          <w:highlight w:val="green"/>
        </w:rPr>
        <w:t>Obama</w:t>
      </w:r>
      <w:r w:rsidRPr="00F930B0">
        <w:rPr>
          <w:rStyle w:val="StyleBoldUnderline"/>
        </w:rPr>
        <w:t xml:space="preserve"> administration </w:t>
      </w:r>
      <w:r w:rsidRPr="00224069">
        <w:rPr>
          <w:rStyle w:val="StyleBoldUnderline"/>
          <w:highlight w:val="green"/>
        </w:rPr>
        <w:t>should make clear that free and fair elections</w:t>
      </w:r>
      <w:r w:rsidRPr="00F930B0">
        <w:rPr>
          <w:rStyle w:val="StyleBoldUnderline"/>
        </w:rPr>
        <w:t xml:space="preserve">, properly </w:t>
      </w:r>
      <w:r w:rsidRPr="006A191B">
        <w:rPr>
          <w:rStyle w:val="StyleBoldUnderline"/>
          <w:highlight w:val="cyan"/>
        </w:rPr>
        <w:t>monitored by</w:t>
      </w:r>
      <w:r w:rsidRPr="00F930B0">
        <w:rPr>
          <w:rStyle w:val="StyleBoldUnderline"/>
        </w:rPr>
        <w:t xml:space="preserve"> respected </w:t>
      </w:r>
      <w:r w:rsidRPr="006A191B">
        <w:rPr>
          <w:rStyle w:val="StyleBoldUnderline"/>
          <w:highlight w:val="cyan"/>
        </w:rPr>
        <w:t xml:space="preserve">international election observers, </w:t>
      </w:r>
      <w:r w:rsidRPr="00224069">
        <w:rPr>
          <w:rStyle w:val="StyleBoldUnderline"/>
          <w:highlight w:val="green"/>
        </w:rPr>
        <w:t>are essential to Venezuela's future</w:t>
      </w:r>
      <w:r w:rsidRPr="00F930B0">
        <w:rPr>
          <w:rStyle w:val="StyleBoldUnderline"/>
        </w:rPr>
        <w:t xml:space="preserve"> standing in the hemisphere and the world</w:t>
      </w:r>
      <w:r w:rsidRPr="00F930B0">
        <w:rPr>
          <w:sz w:val="12"/>
        </w:rPr>
        <w:t xml:space="preserve">. Likewise, Secretary of State John </w:t>
      </w:r>
      <w:r w:rsidRPr="00224069">
        <w:rPr>
          <w:rStyle w:val="StyleBoldUnderline"/>
          <w:highlight w:val="green"/>
        </w:rPr>
        <w:t>Kerry should work with regional partners</w:t>
      </w:r>
      <w:r w:rsidRPr="00F930B0">
        <w:rPr>
          <w:sz w:val="12"/>
        </w:rPr>
        <w:t>—</w:t>
      </w:r>
      <w:r w:rsidRPr="00F930B0">
        <w:rPr>
          <w:rStyle w:val="StyleBoldUnderline"/>
        </w:rPr>
        <w:t>including</w:t>
      </w:r>
      <w:r w:rsidRPr="00F930B0">
        <w:rPr>
          <w:sz w:val="12"/>
        </w:rPr>
        <w:t xml:space="preserve"> (but not limited to) </w:t>
      </w:r>
      <w:r w:rsidRPr="00F930B0">
        <w:rPr>
          <w:rStyle w:val="StyleBoldUnderline"/>
        </w:rPr>
        <w:t>Brazil, Canada, Colombia and Mexico</w:t>
      </w:r>
      <w:r w:rsidRPr="00F930B0">
        <w:rPr>
          <w:sz w:val="12"/>
        </w:rPr>
        <w:t>—</w:t>
      </w:r>
      <w:r w:rsidRPr="00224069">
        <w:rPr>
          <w:rStyle w:val="StyleBoldUnderline"/>
          <w:highlight w:val="green"/>
        </w:rPr>
        <w:t xml:space="preserve">to </w:t>
      </w:r>
      <w:r w:rsidRPr="00C343CE">
        <w:rPr>
          <w:rStyle w:val="StyleBoldUnderline"/>
          <w:highlight w:val="cyan"/>
        </w:rPr>
        <w:t xml:space="preserve">firmly </w:t>
      </w:r>
      <w:r w:rsidRPr="00224069">
        <w:rPr>
          <w:rStyle w:val="StyleBoldUnderline"/>
          <w:highlight w:val="green"/>
        </w:rPr>
        <w:t>encourage Maduro's</w:t>
      </w:r>
      <w:r w:rsidRPr="00F930B0">
        <w:rPr>
          <w:sz w:val="12"/>
        </w:rPr>
        <w:t xml:space="preserve"> interim </w:t>
      </w:r>
      <w:r w:rsidRPr="00224069">
        <w:rPr>
          <w:rStyle w:val="StyleBoldUnderline"/>
          <w:highlight w:val="green"/>
        </w:rPr>
        <w:t>government</w:t>
      </w:r>
      <w:r w:rsidRPr="00C343CE">
        <w:rPr>
          <w:sz w:val="12"/>
          <w:highlight w:val="cyan"/>
        </w:rPr>
        <w:t xml:space="preserve">. </w:t>
      </w:r>
      <w:r w:rsidRPr="00224069">
        <w:rPr>
          <w:rStyle w:val="StyleBoldUnderline"/>
          <w:highlight w:val="green"/>
        </w:rPr>
        <w:t xml:space="preserve">A unified regional voice would send a </w:t>
      </w:r>
      <w:r w:rsidRPr="00224069">
        <w:rPr>
          <w:rStyle w:val="Emphasis"/>
          <w:highlight w:val="green"/>
        </w:rPr>
        <w:t>powerful signal</w:t>
      </w:r>
      <w:r w:rsidRPr="00224069">
        <w:rPr>
          <w:rStyle w:val="StyleBoldUnderline"/>
          <w:highlight w:val="green"/>
        </w:rPr>
        <w:t xml:space="preserve"> to</w:t>
      </w:r>
      <w:r w:rsidRPr="00F930B0">
        <w:rPr>
          <w:rStyle w:val="StyleBoldUnderline"/>
        </w:rPr>
        <w:t xml:space="preserve"> Chavez's cronies in </w:t>
      </w:r>
      <w:r w:rsidRPr="00224069">
        <w:rPr>
          <w:rStyle w:val="StyleBoldUnderline"/>
          <w:highlight w:val="green"/>
        </w:rPr>
        <w:t>Caracas and</w:t>
      </w:r>
      <w:r w:rsidRPr="00F930B0">
        <w:rPr>
          <w:rStyle w:val="StyleBoldUnderline"/>
        </w:rPr>
        <w:t xml:space="preserve"> longtime </w:t>
      </w:r>
      <w:r w:rsidRPr="00C343CE">
        <w:rPr>
          <w:rStyle w:val="StyleBoldUnderline"/>
          <w:highlight w:val="cyan"/>
        </w:rPr>
        <w:t xml:space="preserve">enablers in </w:t>
      </w:r>
      <w:r w:rsidRPr="00224069">
        <w:rPr>
          <w:rStyle w:val="StyleBoldUnderline"/>
          <w:highlight w:val="green"/>
        </w:rPr>
        <w:t>China, Iran and Russia</w:t>
      </w:r>
      <w:r w:rsidRPr="00F930B0">
        <w:rPr>
          <w:sz w:val="12"/>
        </w:rPr>
        <w:t>.</w:t>
      </w:r>
    </w:p>
    <w:p w14:paraId="60CA1B83" w14:textId="77777777" w:rsidR="00F32745" w:rsidRDefault="00F32745" w:rsidP="00F32745">
      <w:pPr>
        <w:rPr>
          <w:sz w:val="12"/>
        </w:rPr>
      </w:pPr>
    </w:p>
    <w:p w14:paraId="60CA1B84" w14:textId="77777777" w:rsidR="005F03D6" w:rsidRPr="00222B0A" w:rsidRDefault="00440B2E" w:rsidP="00025740">
      <w:pPr>
        <w:pStyle w:val="Heading2"/>
      </w:pPr>
      <w:r>
        <w:lastRenderedPageBreak/>
        <w:t>Reinstate Ambassador/</w:t>
      </w:r>
      <w:r w:rsidR="003B3DB6">
        <w:t>Recognize Maduro CP</w:t>
      </w:r>
    </w:p>
    <w:p w14:paraId="60CA1B85" w14:textId="77777777" w:rsidR="005F03D6" w:rsidRDefault="005612FC" w:rsidP="00025740">
      <w:pPr>
        <w:pStyle w:val="Heading3"/>
      </w:pPr>
      <w:r>
        <w:lastRenderedPageBreak/>
        <w:t>1NC</w:t>
      </w:r>
    </w:p>
    <w:p w14:paraId="60CA1B86" w14:textId="77777777" w:rsidR="005F03D6" w:rsidRDefault="005F03D6" w:rsidP="005F03D6">
      <w:pPr>
        <w:rPr>
          <w:sz w:val="12"/>
        </w:rPr>
      </w:pPr>
    </w:p>
    <w:p w14:paraId="60CA1B87" w14:textId="77777777" w:rsidR="005F03D6" w:rsidRDefault="005F03D6" w:rsidP="005612FC">
      <w:pPr>
        <w:pStyle w:val="Heading4"/>
      </w:pPr>
      <w:r>
        <w:t xml:space="preserve">Text: The United States federal government should reappoint a Venezuelan ambassador and formally recognize Nicolas Maduro as the Venezuelan president. </w:t>
      </w:r>
    </w:p>
    <w:p w14:paraId="60CA1B88" w14:textId="77777777" w:rsidR="005F03D6" w:rsidRDefault="005F03D6" w:rsidP="005F03D6">
      <w:pPr>
        <w:rPr>
          <w:sz w:val="12"/>
        </w:rPr>
      </w:pPr>
    </w:p>
    <w:p w14:paraId="60CA1B89" w14:textId="77777777" w:rsidR="005F03D6" w:rsidRDefault="005F03D6" w:rsidP="005612FC">
      <w:pPr>
        <w:pStyle w:val="Heading4"/>
      </w:pPr>
      <w:r>
        <w:t>Ambassador reinstatement is a prerequisite to normalized relations – only the counterplan solves</w:t>
      </w:r>
    </w:p>
    <w:p w14:paraId="60CA1B8A" w14:textId="77777777" w:rsidR="005F03D6" w:rsidRDefault="005F03D6" w:rsidP="005F03D6">
      <w:pPr>
        <w:rPr>
          <w:sz w:val="12"/>
        </w:rPr>
      </w:pPr>
      <w:r>
        <w:rPr>
          <w:b/>
        </w:rPr>
        <w:t>Meacham, 13</w:t>
      </w:r>
      <w:r>
        <w:rPr>
          <w:sz w:val="12"/>
        </w:rPr>
        <w:t xml:space="preserve"> -- </w:t>
      </w:r>
      <w:r>
        <w:rPr>
          <w:sz w:val="12"/>
          <w:szCs w:val="16"/>
        </w:rPr>
        <w:t xml:space="preserve">director of the CSIS Americas Program. He joined CSIS from the Senate Foreign Relations Committee (SFRC), where he served on the professional staff for Senator Richard Lugar (R-IN) for over a decade. He served as the senior adviser for Latin America and the Caribbean on the committee, the most senior Republican Senate staff position for this region. In that capacity, he travelled extensively to the region to work with foreign governments, private-sector organizations, and civil society groups. He was also responsible for managing the committee’s relationship with the State Department regarding the Western Hemisphere and overseeing its $2 billion budget. </w:t>
      </w:r>
      <w:r>
        <w:rPr>
          <w:sz w:val="12"/>
        </w:rPr>
        <w:t>(Carl, June 21</w:t>
      </w:r>
      <w:r>
        <w:rPr>
          <w:sz w:val="12"/>
          <w:vertAlign w:val="superscript"/>
        </w:rPr>
        <w:t>st</w:t>
      </w:r>
      <w:r>
        <w:rPr>
          <w:sz w:val="12"/>
        </w:rPr>
        <w:t xml:space="preserve">, “The Kerry-Jaua Meeting: Resetting U.S.-Venezuela Relations?,” CSIS, </w:t>
      </w:r>
      <w:hyperlink r:id="rId22" w:history="1">
        <w:r>
          <w:rPr>
            <w:rStyle w:val="Hyperlink"/>
            <w:sz w:val="12"/>
          </w:rPr>
          <w:t>http://csis.org/publication/kerry-jaua-meeting-resetting-us-venezuela-relations</w:t>
        </w:r>
      </w:hyperlink>
      <w:r>
        <w:rPr>
          <w:sz w:val="12"/>
        </w:rPr>
        <w:t xml:space="preserve">, amils) </w:t>
      </w:r>
    </w:p>
    <w:p w14:paraId="60CA1B8B" w14:textId="77777777" w:rsidR="005F03D6" w:rsidRDefault="005F03D6" w:rsidP="005F03D6">
      <w:pPr>
        <w:rPr>
          <w:sz w:val="12"/>
        </w:rPr>
      </w:pPr>
    </w:p>
    <w:p w14:paraId="60CA1B8C" w14:textId="77777777" w:rsidR="005F03D6" w:rsidRDefault="005F03D6" w:rsidP="005F03D6">
      <w:pPr>
        <w:rPr>
          <w:rStyle w:val="StyleBoldUnderline"/>
          <w:b/>
        </w:rPr>
      </w:pPr>
      <w:r>
        <w:rPr>
          <w:sz w:val="12"/>
        </w:rPr>
        <w:t xml:space="preserve">If the United States continues on this road, </w:t>
      </w:r>
      <w:r>
        <w:rPr>
          <w:rStyle w:val="StyleBoldUnderline"/>
        </w:rPr>
        <w:t>both countries will seek to appoint ambassadors as a step in normalizing relations</w:t>
      </w:r>
      <w:r>
        <w:rPr>
          <w:sz w:val="12"/>
        </w:rPr>
        <w:t xml:space="preserve">. Last week, the Washington Post published an editorial that suggested recent U.S. overtures to Venezuela are something of a lifeline, thrown while the Venezuelan government is struggling to maintain its legitimacy and when its neighbors, although having recognized the Maduro government, have recognized the need for an impartial audit of the election results. Many believe it more appropriate for the United States to prioritize delicate issues such as human rights violations and antidrug policies before being willing to consider reinstating ambassadors. </w:t>
      </w:r>
      <w:r>
        <w:rPr>
          <w:rStyle w:val="StyleBoldUnderline"/>
        </w:rPr>
        <w:t>Appointing ambassadors would certainly signal a real intention from both countries to forge a positive relationship. Having a U.S. ambassador in countries that have similar conditions to those of Venezuela is not something to be opposed across the board</w:t>
      </w:r>
      <w:r>
        <w:rPr>
          <w:sz w:val="12"/>
        </w:rPr>
        <w:t xml:space="preserve">. In many situations, </w:t>
      </w:r>
      <w:r>
        <w:rPr>
          <w:rStyle w:val="StyleBoldUnderline"/>
        </w:rPr>
        <w:t>having a U.S. ambassador in a nondemocratic country serves as a symbol to advance our most cherished beliefs</w:t>
      </w:r>
      <w:r>
        <w:rPr>
          <w:sz w:val="12"/>
        </w:rPr>
        <w:t xml:space="preserve">. </w:t>
      </w:r>
      <w:r>
        <w:rPr>
          <w:rStyle w:val="StyleBoldUnderline"/>
        </w:rPr>
        <w:t>It</w:t>
      </w:r>
      <w:r>
        <w:rPr>
          <w:sz w:val="12"/>
        </w:rPr>
        <w:t xml:space="preserve"> also </w:t>
      </w:r>
      <w:r>
        <w:rPr>
          <w:rStyle w:val="StyleBoldUnderline"/>
        </w:rPr>
        <w:t>serves as proof of the U.S. government’s willingness to keep lines of communication open</w:t>
      </w:r>
      <w:r>
        <w:rPr>
          <w:sz w:val="12"/>
        </w:rPr>
        <w:t xml:space="preserve">. But the timing of this appointment would imply that the Unites States would deny the opposition’s claims of a fraudulent election, as well as the urgency of the audit of the election results. This also comes at a time when Venezuela is more divided than ever, politically and economically. So rather than serve as an example of a pragmatic posture, </w:t>
      </w:r>
      <w:r>
        <w:rPr>
          <w:rStyle w:val="StyleBoldUnderline"/>
        </w:rPr>
        <w:t>this maneuver would be viewed by a critical mass of a very motivated Venezuelan opposition as U.S. government support for the Maduro</w:t>
      </w:r>
      <w:r>
        <w:rPr>
          <w:sz w:val="12"/>
        </w:rPr>
        <w:t xml:space="preserve"> In short, relations between the United States and Venezuela have a rocky track record that recent headlines cannot obscure. And while there are undoubtedly members of the Venezuelan government who want to improve relations, it’s difficult to see their argument winning over the more hardline Chavistas in the government, who would likely see any steps to building ties as betraying the cause. Venezuela has time and again proven to be unwilling to work with the United States, making it difficult for the United States to gauge any real intentions of change. </w:t>
      </w:r>
      <w:r>
        <w:rPr>
          <w:rStyle w:val="StyleBoldUnderline"/>
        </w:rPr>
        <w:t xml:space="preserve">In order to move ahead and legitimize this new relationship, the United States must make a decision regarding Maduro’s legitimacy: does the United States recognize Maduro’s election sans a proper audit? </w:t>
      </w:r>
    </w:p>
    <w:p w14:paraId="60CA1B8D" w14:textId="77777777" w:rsidR="005F03D6" w:rsidRDefault="005F03D6" w:rsidP="005F03D6">
      <w:pPr>
        <w:rPr>
          <w:rStyle w:val="StyleBoldUnderline"/>
        </w:rPr>
      </w:pPr>
    </w:p>
    <w:p w14:paraId="60CA1B8E" w14:textId="77777777" w:rsidR="005F03D6" w:rsidRDefault="005F03D6" w:rsidP="005F03D6">
      <w:pPr>
        <w:rPr>
          <w:sz w:val="12"/>
        </w:rPr>
      </w:pPr>
    </w:p>
    <w:p w14:paraId="60CA1B8F" w14:textId="77777777" w:rsidR="005F03D6" w:rsidRDefault="005F03D6" w:rsidP="005612FC">
      <w:pPr>
        <w:pStyle w:val="Heading4"/>
      </w:pPr>
      <w:r>
        <w:t>US refusal to recognize Maduro is perceived by Venezuela as belligerent action – kills relations</w:t>
      </w:r>
    </w:p>
    <w:p w14:paraId="60CA1B90" w14:textId="77777777" w:rsidR="005F03D6" w:rsidRDefault="005F03D6" w:rsidP="005F03D6">
      <w:pPr>
        <w:rPr>
          <w:sz w:val="12"/>
        </w:rPr>
      </w:pPr>
      <w:r>
        <w:rPr>
          <w:b/>
        </w:rPr>
        <w:t>Baverstock, 13</w:t>
      </w:r>
      <w:r>
        <w:rPr>
          <w:sz w:val="12"/>
        </w:rPr>
        <w:t xml:space="preserve"> (Alasdair, May 17</w:t>
      </w:r>
      <w:r>
        <w:rPr>
          <w:sz w:val="12"/>
          <w:vertAlign w:val="superscript"/>
        </w:rPr>
        <w:t>th</w:t>
      </w:r>
      <w:r>
        <w:rPr>
          <w:sz w:val="12"/>
        </w:rPr>
        <w:t xml:space="preserve">, “Venezuela's Maduro still waiting on Washington's recognition,” Christian Science Monitor, </w:t>
      </w:r>
      <w:hyperlink r:id="rId23" w:history="1">
        <w:r>
          <w:rPr>
            <w:rStyle w:val="Hyperlink"/>
            <w:sz w:val="12"/>
          </w:rPr>
          <w:t>http://www.csmonitor.com/World/Americas/2013/0517/Venezuela-s-Maduro-still-waiting-on-Washington-s-recognition</w:t>
        </w:r>
      </w:hyperlink>
      <w:r>
        <w:rPr>
          <w:sz w:val="12"/>
        </w:rPr>
        <w:t>, amils)</w:t>
      </w:r>
    </w:p>
    <w:p w14:paraId="60CA1B91" w14:textId="77777777" w:rsidR="005F03D6" w:rsidRDefault="005F03D6" w:rsidP="005F03D6">
      <w:pPr>
        <w:rPr>
          <w:sz w:val="12"/>
        </w:rPr>
      </w:pPr>
      <w:r>
        <w:rPr>
          <w:sz w:val="12"/>
        </w:rPr>
        <w:t>More than a month after Venezuela’s contested presidential election</w:t>
      </w:r>
      <w:r>
        <w:rPr>
          <w:rStyle w:val="StyleBoldUnderline"/>
        </w:rPr>
        <w:t>, President Nicolás Maduro’s narrow victory has yet to be recognized by the U</w:t>
      </w:r>
      <w:r>
        <w:rPr>
          <w:sz w:val="12"/>
        </w:rPr>
        <w:t xml:space="preserve">nited </w:t>
      </w:r>
      <w:r>
        <w:rPr>
          <w:rStyle w:val="StyleBoldUnderline"/>
        </w:rPr>
        <w:t>S</w:t>
      </w:r>
      <w:r>
        <w:rPr>
          <w:sz w:val="12"/>
        </w:rPr>
        <w:t xml:space="preserve">tates. </w:t>
      </w:r>
      <w:r>
        <w:rPr>
          <w:rStyle w:val="StyleBoldUnderline"/>
        </w:rPr>
        <w:t xml:space="preserve">Refusing to legitimize the new premier while a partial recount of the vote is underway, the US position has led to further political tensions in a relationship historically stressed under the leadership of </w:t>
      </w:r>
      <w:r>
        <w:rPr>
          <w:sz w:val="12"/>
        </w:rPr>
        <w:t xml:space="preserve">former President Hugo </w:t>
      </w:r>
      <w:r>
        <w:rPr>
          <w:rStyle w:val="StyleBoldUnderline"/>
        </w:rPr>
        <w:t>Chávez</w:t>
      </w:r>
      <w:r>
        <w:rPr>
          <w:sz w:val="12"/>
        </w:rPr>
        <w:t xml:space="preserve">. Venezuela's Maduro victory upheld in audit - but opposition says fight not over </w:t>
      </w:r>
      <w:r>
        <w:rPr>
          <w:rStyle w:val="StyleBoldUnderline"/>
        </w:rPr>
        <w:t>A handful of countries, including Chile, Peru, and the US, have expressed concern over the democratic standards of the election</w:t>
      </w:r>
      <w:r>
        <w:rPr>
          <w:sz w:val="12"/>
        </w:rPr>
        <w:t xml:space="preserve">, which Maduro won by a little more than 1 percent of the vote. Venezuela’s opposition party is calling for the results to be annulled, citing over 3,000 instances of election fraud, ranging from alleged multiple-voting in chavista-strongholds to polling booth intimidation. “Obviously, if there are huge irregularities we are going to have serious questions about the viability of that government,” said Secretary of State John Kerry during a hearing of the US Foreign Affairs Committee following the announcement of President Maduro’s victory in April. </w:t>
      </w:r>
      <w:r>
        <w:rPr>
          <w:rStyle w:val="StyleBoldUnderline"/>
        </w:rPr>
        <w:t xml:space="preserve">While the US has pledged not to interfere with Venezuelan politics, the refusal to recognize Maduro's presidency has left many to question what message the US is trying to send, and how – if at all – it will impact Venezuela post-Chávez. </w:t>
      </w:r>
      <w:r>
        <w:rPr>
          <w:sz w:val="12"/>
        </w:rPr>
        <w:t>“[</w:t>
      </w:r>
      <w:r>
        <w:rPr>
          <w:rStyle w:val="StyleBoldUnderline"/>
        </w:rPr>
        <w:t>The US isn’t] recognizing or failing to recognize</w:t>
      </w:r>
      <w:r>
        <w:rPr>
          <w:sz w:val="12"/>
        </w:rPr>
        <w:t>,” says David Smilde, professor of sociology at the University of Georgia. “</w:t>
      </w:r>
      <w:r>
        <w:rPr>
          <w:rStyle w:val="StyleBoldUnderline"/>
        </w:rPr>
        <w:t xml:space="preserve">They’re just waiting. But here in Venezuela that’s seen as an act of belligerence.” </w:t>
      </w:r>
    </w:p>
    <w:p w14:paraId="60CA1B92" w14:textId="77777777" w:rsidR="005F03D6" w:rsidRDefault="005612FC" w:rsidP="00025740">
      <w:pPr>
        <w:pStyle w:val="Heading3"/>
      </w:pPr>
      <w:r>
        <w:lastRenderedPageBreak/>
        <w:t xml:space="preserve">2NC </w:t>
      </w:r>
      <w:r w:rsidR="005F03D6">
        <w:t>Solves Iran/Terror/Relations</w:t>
      </w:r>
    </w:p>
    <w:p w14:paraId="60CA1B93" w14:textId="77777777" w:rsidR="005F03D6" w:rsidRDefault="005F03D6" w:rsidP="005F03D6">
      <w:pPr>
        <w:rPr>
          <w:sz w:val="12"/>
        </w:rPr>
      </w:pPr>
    </w:p>
    <w:p w14:paraId="60CA1B94" w14:textId="77777777" w:rsidR="005F03D6" w:rsidRDefault="005F03D6" w:rsidP="005612FC">
      <w:pPr>
        <w:pStyle w:val="Heading4"/>
      </w:pPr>
      <w:r>
        <w:t>Resotring ambassadors is a prerequisite to Venezuela compliance – your 1ac evidence.</w:t>
      </w:r>
    </w:p>
    <w:p w14:paraId="60CA1B95" w14:textId="77777777" w:rsidR="005F03D6" w:rsidRDefault="005F03D6" w:rsidP="005F03D6">
      <w:pPr>
        <w:rPr>
          <w:bCs/>
          <w:sz w:val="12"/>
        </w:rPr>
      </w:pPr>
      <w:r>
        <w:rPr>
          <w:b/>
          <w:bCs/>
        </w:rPr>
        <w:t>Revise 13</w:t>
      </w:r>
      <w:r>
        <w:rPr>
          <w:bCs/>
          <w:sz w:val="12"/>
        </w:rPr>
        <w:t xml:space="preserve"> (Nicolas Revise, staffwriter for Arab News. January 13 2013. "US Eyes Better Relations with Venezuela in Post-Chavez Area". Arab News. www.arabnews.com/us-eyes-better-relations-venezuela-post-chavez-era)</w:t>
      </w:r>
    </w:p>
    <w:p w14:paraId="60CA1B96" w14:textId="77777777" w:rsidR="005F03D6" w:rsidRDefault="005F03D6" w:rsidP="005F03D6">
      <w:pPr>
        <w:rPr>
          <w:rStyle w:val="StyleBoldUnderline"/>
        </w:rPr>
      </w:pPr>
      <w:r>
        <w:rPr>
          <w:sz w:val="12"/>
        </w:rPr>
        <w:t xml:space="preserve">“The prospect of </w:t>
      </w:r>
      <w:r>
        <w:rPr>
          <w:rStyle w:val="StyleBoldUnderline"/>
        </w:rPr>
        <w:t>the transition from Chavez to another leader opened up the possibility of resetting the relationship</w:t>
      </w:r>
      <w:r>
        <w:rPr>
          <w:sz w:val="12"/>
        </w:rPr>
        <w:t xml:space="preserve"> and putting it not necessarily on a friendly course, but on a correct course,” expert Cynthia Arnson said. </w:t>
      </w:r>
      <w:r>
        <w:rPr>
          <w:rStyle w:val="Emphasis"/>
        </w:rPr>
        <w:t>The first essential step would be to reinstate their ambassadors</w:t>
      </w:r>
      <w:r>
        <w:rPr>
          <w:rStyle w:val="StyleBoldUnderline"/>
        </w:rPr>
        <w:t>, said Arnson, director of the Latin American program at the Woodrow Wilson International Center for Scholars. Caracas and Washington have been operating embassies in each country without an ambassador since a diplomatic spat in 2010.</w:t>
      </w:r>
      <w:r>
        <w:rPr>
          <w:sz w:val="12"/>
        </w:rPr>
        <w:t xml:space="preserve"> Jacobson took the opportunity to discuss </w:t>
      </w:r>
      <w:r>
        <w:rPr>
          <w:rStyle w:val="StyleBoldUnderline"/>
        </w:rPr>
        <w:t>issues</w:t>
      </w:r>
      <w:r>
        <w:rPr>
          <w:sz w:val="12"/>
        </w:rPr>
        <w:t xml:space="preserve"> of joint concern </w:t>
      </w:r>
      <w:r>
        <w:rPr>
          <w:rStyle w:val="StyleBoldUnderline"/>
        </w:rPr>
        <w:t>such as combating drug-trafficking, counter-terrorism and energy cooperation</w:t>
      </w:r>
      <w:r>
        <w:rPr>
          <w:sz w:val="12"/>
        </w:rPr>
        <w:t>. Venezuela is sitting on major oil reserves and accounts for some 10 percent of US oil imports. “We have for some time made clear that we were willing and open to trying to improve our ties with Venezuela,” State Department spokeswoman Victoria Nuland told reporters this week. Washington had already proposed some ideas on how to improve ties step-by-step, she added, refusing to go into specifics. “</w:t>
      </w:r>
      <w:r>
        <w:rPr>
          <w:rStyle w:val="StyleBoldUnderline"/>
        </w:rPr>
        <w:t>If the Venezuelan people want to move forward with us, we think there is a path that’s possible. It’s just going to take two to tango,” she said. But</w:t>
      </w:r>
      <w:r>
        <w:rPr>
          <w:sz w:val="12"/>
        </w:rPr>
        <w:t xml:space="preserve"> </w:t>
      </w:r>
      <w:r>
        <w:rPr>
          <w:rStyle w:val="StyleBoldUnderline"/>
        </w:rPr>
        <w:t>Chavez, who since assuming power in 1999 has long worked to forge an anti-US alliance among leftist leaders in Latin America, “was not really interested” in boosting ties, Arnson said.</w:t>
      </w:r>
    </w:p>
    <w:p w14:paraId="60CA1B97" w14:textId="77777777" w:rsidR="005F03D6" w:rsidRDefault="005F03D6" w:rsidP="005F03D6">
      <w:pPr>
        <w:rPr>
          <w:sz w:val="12"/>
        </w:rPr>
      </w:pPr>
    </w:p>
    <w:p w14:paraId="60CA1B98" w14:textId="77777777" w:rsidR="005F03D6" w:rsidRDefault="005F03D6" w:rsidP="005F03D6">
      <w:pPr>
        <w:rPr>
          <w:sz w:val="12"/>
        </w:rPr>
      </w:pPr>
    </w:p>
    <w:p w14:paraId="60CA1B99" w14:textId="77777777" w:rsidR="005F03D6" w:rsidRDefault="005F03D6" w:rsidP="005612FC">
      <w:pPr>
        <w:pStyle w:val="Heading4"/>
      </w:pPr>
      <w:r>
        <w:t xml:space="preserve">Restoring ambassadors is the first step toward congressional oversight of Venezuala-Iran relations and counter-narcotics/terrorism. </w:t>
      </w:r>
    </w:p>
    <w:p w14:paraId="60CA1B9A" w14:textId="77777777" w:rsidR="005F03D6" w:rsidRDefault="005F03D6" w:rsidP="005F03D6">
      <w:pPr>
        <w:rPr>
          <w:sz w:val="12"/>
        </w:rPr>
      </w:pPr>
      <w:r>
        <w:rPr>
          <w:b/>
        </w:rPr>
        <w:t>Sullian, 13</w:t>
      </w:r>
      <w:r>
        <w:rPr>
          <w:sz w:val="12"/>
        </w:rPr>
        <w:t xml:space="preserve"> Specialist in Latin American Affairs Foreign Affairs, Defense, and Trade Division of Homeland Security (Mark P. “Hugo Chávez’s Death: Implications for Venezuela and U.S. Relations,” Congressional Research Service, </w:t>
      </w:r>
      <w:hyperlink r:id="rId24" w:history="1">
        <w:r>
          <w:rPr>
            <w:rStyle w:val="Hyperlink"/>
            <w:sz w:val="12"/>
          </w:rPr>
          <w:t>http://www.fas.org/sgp/crs/row/R42989.pdf</w:t>
        </w:r>
      </w:hyperlink>
      <w:r>
        <w:rPr>
          <w:sz w:val="12"/>
        </w:rPr>
        <w:t xml:space="preserve">, amils) </w:t>
      </w:r>
    </w:p>
    <w:p w14:paraId="60CA1B9B" w14:textId="77777777" w:rsidR="005F03D6" w:rsidRDefault="005F03D6" w:rsidP="005F03D6">
      <w:pPr>
        <w:rPr>
          <w:rStyle w:val="StyleBoldUnderline"/>
        </w:rPr>
      </w:pPr>
      <w:r>
        <w:rPr>
          <w:rStyle w:val="StyleBoldUnderline"/>
        </w:rPr>
        <w:t>In the aftermath of the presidential election, there could be an opportunity for U.S.-Venezuelan relations to get back on track</w:t>
      </w:r>
      <w:r>
        <w:rPr>
          <w:sz w:val="12"/>
        </w:rPr>
        <w:t xml:space="preserve">. </w:t>
      </w:r>
      <w:r>
        <w:rPr>
          <w:rStyle w:val="Emphasis"/>
        </w:rPr>
        <w:t>An important aspect of this could be restoring ambassadors in order to augment engagement on critical bilateral issues,</w:t>
      </w:r>
      <w:r>
        <w:rPr>
          <w:rStyle w:val="StyleBoldUnderline"/>
        </w:rPr>
        <w:t xml:space="preserve"> not only on </w:t>
      </w:r>
      <w:r>
        <w:rPr>
          <w:rStyle w:val="Emphasis"/>
        </w:rPr>
        <w:t>anti-drug, terrorism,</w:t>
      </w:r>
      <w:r>
        <w:rPr>
          <w:rStyle w:val="StyleBoldUnderline"/>
        </w:rPr>
        <w:t xml:space="preserve"> and democracy concerns, but on </w:t>
      </w:r>
      <w:r>
        <w:rPr>
          <w:rStyle w:val="Emphasis"/>
        </w:rPr>
        <w:t>trade, investment issues</w:t>
      </w:r>
      <w:r>
        <w:rPr>
          <w:rStyle w:val="StyleBoldUnderline"/>
        </w:rPr>
        <w:t>, and other commercial matters</w:t>
      </w:r>
      <w:r>
        <w:rPr>
          <w:sz w:val="12"/>
        </w:rPr>
        <w:t xml:space="preserve">. With Chávez’s death and an upcoming presidential election, </w:t>
      </w:r>
      <w:r>
        <w:rPr>
          <w:rStyle w:val="StyleBoldUnderline"/>
        </w:rPr>
        <w:t>the 113th Congress is likely to maintain its strong oversight on the status of human rights and democracy in Venezuela as well as drug trafficking and terrorism concerns, including the extent of Venezuela’s relations with Iran.</w:t>
      </w:r>
    </w:p>
    <w:p w14:paraId="60CA1B9C" w14:textId="77777777" w:rsidR="005F03D6" w:rsidRDefault="005612FC" w:rsidP="00025740">
      <w:pPr>
        <w:pStyle w:val="Heading3"/>
      </w:pPr>
      <w:r>
        <w:lastRenderedPageBreak/>
        <w:t>Instability NB</w:t>
      </w:r>
    </w:p>
    <w:p w14:paraId="60CA1B9D" w14:textId="77777777" w:rsidR="005F03D6" w:rsidRDefault="005F03D6" w:rsidP="005F03D6">
      <w:pPr>
        <w:rPr>
          <w:sz w:val="12"/>
        </w:rPr>
      </w:pPr>
    </w:p>
    <w:p w14:paraId="60CA1B9E" w14:textId="77777777" w:rsidR="005F03D6" w:rsidRDefault="005F03D6" w:rsidP="005F03D6">
      <w:pPr>
        <w:rPr>
          <w:sz w:val="12"/>
        </w:rPr>
      </w:pPr>
    </w:p>
    <w:p w14:paraId="60CA1B9F" w14:textId="77777777" w:rsidR="005F03D6" w:rsidRDefault="005F03D6" w:rsidP="005612FC">
      <w:pPr>
        <w:pStyle w:val="Heading4"/>
      </w:pPr>
      <w:r>
        <w:t xml:space="preserve">Lack of Maduro’s recognition fosters regional violence and instability by legitimizing the opposition. </w:t>
      </w:r>
    </w:p>
    <w:p w14:paraId="60CA1BA0" w14:textId="77777777" w:rsidR="005F03D6" w:rsidRDefault="005F03D6" w:rsidP="005F03D6">
      <w:pPr>
        <w:rPr>
          <w:sz w:val="12"/>
        </w:rPr>
      </w:pPr>
      <w:r>
        <w:rPr>
          <w:b/>
        </w:rPr>
        <w:t xml:space="preserve">Carlsen, 13 </w:t>
      </w:r>
      <w:r>
        <w:t>Foreign Policy In Focus columnist Laura Carlsen is director of the Americas Program for the Center for International Policy in Mexico City.</w:t>
      </w:r>
      <w:r>
        <w:rPr>
          <w:sz w:val="12"/>
        </w:rPr>
        <w:t xml:space="preserve"> (Laura, May 2</w:t>
      </w:r>
      <w:r>
        <w:rPr>
          <w:sz w:val="12"/>
          <w:vertAlign w:val="superscript"/>
        </w:rPr>
        <w:t>nd</w:t>
      </w:r>
      <w:r>
        <w:rPr>
          <w:sz w:val="12"/>
        </w:rPr>
        <w:t xml:space="preserve">, “U.S. Efforts to Block Democracy in Venezuela Harm Hemispheric Relations,” Foreign Policy in Focus, </w:t>
      </w:r>
      <w:hyperlink r:id="rId25" w:history="1">
        <w:r>
          <w:rPr>
            <w:rStyle w:val="Hyperlink"/>
            <w:sz w:val="12"/>
          </w:rPr>
          <w:t>http://www.fpif.org/articles/us_efforts_to_block_democracy_in_venezuela_harm_relations_in_the_hemisphere</w:t>
        </w:r>
      </w:hyperlink>
      <w:r>
        <w:rPr>
          <w:sz w:val="12"/>
        </w:rPr>
        <w:t>, amils)</w:t>
      </w:r>
    </w:p>
    <w:p w14:paraId="60CA1BA1" w14:textId="77777777" w:rsidR="005F03D6" w:rsidRDefault="005F03D6" w:rsidP="005F03D6">
      <w:pPr>
        <w:rPr>
          <w:sz w:val="12"/>
        </w:rPr>
      </w:pPr>
      <w:r>
        <w:rPr>
          <w:rStyle w:val="StyleBoldUnderline"/>
        </w:rPr>
        <w:t>The U.S. government stands alone among major world governments in refusing to recognize the results of the recent Venezuelan presidential election</w:t>
      </w:r>
      <w:r>
        <w:rPr>
          <w:sz w:val="12"/>
        </w:rPr>
        <w:t xml:space="preserve">. </w:t>
      </w:r>
      <w:r>
        <w:rPr>
          <w:rStyle w:val="StyleBoldUnderline"/>
        </w:rPr>
        <w:t>The</w:t>
      </w:r>
      <w:r>
        <w:rPr>
          <w:sz w:val="12"/>
        </w:rPr>
        <w:t xml:space="preserve"> </w:t>
      </w:r>
      <w:r>
        <w:rPr>
          <w:rStyle w:val="StyleBoldUnderline"/>
        </w:rPr>
        <w:t xml:space="preserve">petulant position of the Obama administration harms U.S. relations across the entire hemisphere and feeds a scenario of violence in that Caribbean country. </w:t>
      </w:r>
      <w:r>
        <w:rPr>
          <w:sz w:val="12"/>
        </w:rPr>
        <w:t xml:space="preserve">Nation after nation--including the last hold-out Spain and the Organization of American States—has recognized Nicolas Maduro, who took office following his narrow win in the April 14 elections. The results ratified by the National Electoral Council show Maduro with 50.78 percent to 48.95 percent for defeated conservative candidate Henrique Capriles—a difference of 1.8 percent, or some 260,000 votes. There were no major anomalies on Election Day, which by all reports went remarkably smoothly. Following the elections, Capriles contested the results in fiery speeches and called on supporters to demonstrate, but curiously did not file a legal challenge. The Venezuelan electoral system is highly tamper-proof, as recognized by monitoring organizations like the Carter Center, which before the vote assessed the system as “the best in the world.” Delegations from the Carter Center, the Union of South American Countries, and other experts observed the elections and proclaimed them clean and fair. Venezuelans vote electronically, then print out and double-check a paper ballot before depositing it as well. The Electoral Council carries out an audit at polls of 54.3 percent of the votes. These reviews are signed by members of the political parties, including Capriles’ Democratic Unity Party. The Electoral Council has agreed to audit the remaining 46 percent of ballots, although the electronic vote is the legal vote and the process for reviewing the paper backup after the on-site audit is unprecedented and logistically challenging, with almost no possibility of changing the result. Representatives of the conservative coalition announced instead that they plan to gather alleged evidence of fraud to present to the Supreme Court. Capriles said from there he will attempt to take the case to international courts, promising a drawn-out process that will feed sharp divisions with the country. The opposition still has not presented the suit or the proofs for judicial review. </w:t>
      </w:r>
      <w:r>
        <w:rPr>
          <w:rStyle w:val="StyleBoldUnderline"/>
        </w:rPr>
        <w:t>Daniel Kovalik, a U.S. human rights lawyer who was among 170 international election observers from around the world, reported in the Pittsburgh Post-Gazette, “What we found was a transparent, reliable, well-run and thoroughly audited electoral system.” Voter turnout was reportedly 79 percent</w:t>
      </w:r>
      <w:r>
        <w:rPr>
          <w:sz w:val="12"/>
        </w:rPr>
        <w:t xml:space="preserve">—a major achievement that would be the envy of more mature democracies, including the United States. </w:t>
      </w:r>
      <w:r>
        <w:rPr>
          <w:rStyle w:val="StyleBoldUnderline"/>
        </w:rPr>
        <w:t xml:space="preserve">And still the U.S. State Department spokesperson Patrick Ventrell stated on April 24, 10 days after the elections, “We do continue to believe that the ongoing CNE recount and a thorough review of alleged voting irregularities will…ensure that the Venezuelan people feel that their democratic aspirations are being met and that they have greater confidence in the election outcome.” This, coming after recognizing in the same press conference that the Maduro government was making overtures to repair relations with the United States through the appointment of its new charge d’affaires, dashed hopes of more cordial relations between the two trade partners. </w:t>
      </w:r>
      <w:r>
        <w:rPr>
          <w:sz w:val="12"/>
        </w:rPr>
        <w:t xml:space="preserve">The frame of concern for “the Venezuelan people” rings hollow. In a democratic contest, especially in a society as polarized as Venezuela’s, the losing side never feels like its “aspirations are being met” when they lose. And </w:t>
      </w:r>
      <w:r>
        <w:rPr>
          <w:rStyle w:val="StyleBoldUnderline"/>
        </w:rPr>
        <w:t>the insistence on a 100-percent recount after the ignominy of the Bush-Gore election of 2000 and the immediate U.S. recognition of the conservative Mexican president Felipe Calderon, despite evidence of voter fraud and a much narrower margin in 2006, is hypocritical at best. At worst, it is an example of U.S. external pressure that encourages a break with the rule of law and violates the principle of self-determination that President Barack Obama claims to uphold.</w:t>
      </w:r>
      <w:r>
        <w:rPr>
          <w:sz w:val="12"/>
        </w:rPr>
        <w:t xml:space="preserve"> </w:t>
      </w:r>
      <w:r>
        <w:rPr>
          <w:rStyle w:val="StyleBoldUnderline"/>
        </w:rPr>
        <w:t>This is the first time the U.S. government has refused to recognize a Venezuelan election result, as Mark Weisbrot of the Center for Economic and Political Research points out. Weisbrot notes, “Washington's efforts to de-legitimise the election mark a significant escalation of US efforts at regime change in Venezuela.</w:t>
      </w:r>
      <w:r>
        <w:rPr>
          <w:sz w:val="12"/>
        </w:rPr>
        <w:t xml:space="preserve"> Not since its involvement in the 2002 military coup has the US government done this much to promote open conflict in Venezuela.” The Obama administration is bending over backwards to spur on an opposition movement that has no virtually legal leg to stand on in its desire for new presidential elections. There are some indications that the strategy to refuse to accept defeat at the polls was considered even before the close vote. Although Capriles conceded rapidly and gracefully to former President Hugo Chavez in the presidential elections last fall, it was a bad omen when he refused to sign a pre-electoral pact to respect the results prior to this election. </w:t>
      </w:r>
      <w:r>
        <w:rPr>
          <w:rStyle w:val="StyleBoldUnderline"/>
        </w:rPr>
        <w:t xml:space="preserve">Now violent opposition protests in the streets have led to the deaths of nine people. Maduro has attended the funerals of his supporters killed in the disturbances with vows to defend his victory and prosecute those inciting and participating in violent acts. Health clinics established by Chavez have been frequent targets. </w:t>
      </w:r>
      <w:r>
        <w:rPr>
          <w:sz w:val="12"/>
        </w:rPr>
        <w:t xml:space="preserve">It is highly unlikely that Capriles would stake his future on rejecting legal electoral institutions if he did not have the support of the U.S. government. It is even more unlikely that he could sustain a movement for non-recognition. Even many members of his own coalition will not go so far as to say they honestly believe he won the April 14th elections. </w:t>
      </w:r>
      <w:r>
        <w:rPr>
          <w:rStyle w:val="StyleBoldUnderline"/>
        </w:rPr>
        <w:t xml:space="preserve">The other countries of the region recognized Maduro as the new president within hours of the results. Not only did the left-leaning governments provide their diplomatic welcome, but also Colombia, Mexico, and other nations closely allied with the United States. </w:t>
      </w:r>
      <w:r>
        <w:rPr>
          <w:rStyle w:val="StyleBoldUnderline"/>
        </w:rPr>
        <w:lastRenderedPageBreak/>
        <w:t xml:space="preserve">Capriles’ actions and de facto U.S. support for prolonging post-electoral unrest not only endanger peace and stability in Venezuela, but also potentially the entire region. Venezuela is a geopolitical hub—for its oil, for its role in building south-south integration projects like ALBA and Unasur, for its solidarity trade pacts, and for its defiance of U.S. hegemony. </w:t>
      </w:r>
      <w:r>
        <w:rPr>
          <w:sz w:val="12"/>
        </w:rPr>
        <w:t xml:space="preserve">To illegally disrupt the constitutional order there will not be as easy as it was in Honduras, where even a broad opposition movement couldn’t restore the constitutionally elected president after a right-wing coup in 2009. Inevitably, </w:t>
      </w:r>
      <w:r>
        <w:rPr>
          <w:rStyle w:val="StyleBoldUnderline"/>
        </w:rPr>
        <w:t>nations across the hemisphere and the world will react with anger if the Obama administration decides to maintain this course, both in defense of their neighbor Venezuela and also in what they see as a threat to their own sovereignty. Already former Brazilian president Lula da Silva has warned that "Americans should take care of their own business a little and let us decide our own destiny." The longer the United States remains globally isolated in its refusal to accept Venezuela’s election results, the longer the instability, uncertainty, and violence will continue.</w:t>
      </w:r>
      <w:r>
        <w:rPr>
          <w:sz w:val="12"/>
        </w:rPr>
        <w:t xml:space="preserve"> </w:t>
      </w:r>
      <w:r>
        <w:rPr>
          <w:rStyle w:val="StyleBoldUnderline"/>
        </w:rPr>
        <w:t>Extending the conflict could very well end up unnecessarily costing more lives</w:t>
      </w:r>
      <w:r>
        <w:rPr>
          <w:sz w:val="12"/>
        </w:rPr>
        <w:t xml:space="preserve">. </w:t>
      </w:r>
      <w:r>
        <w:rPr>
          <w:rStyle w:val="StyleBoldUnderline"/>
        </w:rPr>
        <w:t>The Obama administration should consider that its stubbornness about what it considers an adverse election result in a foreign country is a direct cause of bloodshed</w:t>
      </w:r>
      <w:r>
        <w:rPr>
          <w:sz w:val="12"/>
        </w:rPr>
        <w:t>. It harms relations with our hemispheric neighbors and partners and sows the seeds of distrust and enmity in a region where we have a good chance at building cooperation on issues of vital importance to all of our countries. Venezuela’s elections must be accepted at once to show that the United States will uphold democratic processes and the rule of law, even when its government is not particularly pleased with the results.</w:t>
      </w:r>
    </w:p>
    <w:p w14:paraId="60CA1BA2" w14:textId="77777777" w:rsidR="005F03D6" w:rsidRDefault="005F03D6" w:rsidP="005F03D6">
      <w:pPr>
        <w:rPr>
          <w:sz w:val="12"/>
        </w:rPr>
      </w:pPr>
    </w:p>
    <w:p w14:paraId="60CA1BA3" w14:textId="77777777" w:rsidR="005F03D6" w:rsidRDefault="005F03D6" w:rsidP="005F03D6">
      <w:pPr>
        <w:rPr>
          <w:sz w:val="12"/>
        </w:rPr>
      </w:pPr>
    </w:p>
    <w:p w14:paraId="60CA1BA4" w14:textId="77777777" w:rsidR="005F03D6" w:rsidRDefault="005F03D6" w:rsidP="005612FC">
      <w:pPr>
        <w:pStyle w:val="Heading4"/>
      </w:pPr>
      <w:r>
        <w:t xml:space="preserve">Opposition seeks support in Colombian – damages relations and increases regional instability </w:t>
      </w:r>
    </w:p>
    <w:p w14:paraId="60CA1BA5" w14:textId="77777777" w:rsidR="005F03D6" w:rsidRDefault="006D177F" w:rsidP="005F03D6">
      <w:pPr>
        <w:rPr>
          <w:b/>
        </w:rPr>
      </w:pPr>
      <w:hyperlink r:id="rId26" w:history="1">
        <w:r w:rsidR="005F03D6">
          <w:rPr>
            <w:rStyle w:val="Hyperlink"/>
          </w:rPr>
          <w:t>Correro</w:t>
        </w:r>
      </w:hyperlink>
      <w:r w:rsidR="005F03D6">
        <w:t xml:space="preserve"> del Ornico, 13 (June 11</w:t>
      </w:r>
      <w:r w:rsidR="005F03D6">
        <w:rPr>
          <w:vertAlign w:val="superscript"/>
        </w:rPr>
        <w:t>th</w:t>
      </w:r>
      <w:r w:rsidR="005F03D6">
        <w:t xml:space="preserve">, “Venezuela “Destabilization Plan”: Colombian Government Meets Venezuelan Opposition,” </w:t>
      </w:r>
      <w:hyperlink r:id="rId27" w:history="1">
        <w:r w:rsidR="005F03D6">
          <w:rPr>
            <w:rStyle w:val="Hyperlink"/>
          </w:rPr>
          <w:t>http://www.globalresearch.ca/venezuela-destabilization-plan-colombian-government-meets-venezuelan-opposition/5338592</w:t>
        </w:r>
      </w:hyperlink>
      <w:r w:rsidR="005F03D6">
        <w:t>, amils)</w:t>
      </w:r>
    </w:p>
    <w:p w14:paraId="60CA1BA6" w14:textId="77777777" w:rsidR="005F03D6" w:rsidRDefault="005F03D6" w:rsidP="005F03D6">
      <w:pPr>
        <w:rPr>
          <w:rStyle w:val="StyleBoldUnderline"/>
          <w:b/>
        </w:rPr>
      </w:pPr>
      <w:r>
        <w:rPr>
          <w:sz w:val="16"/>
        </w:rPr>
        <w:t xml:space="preserve">In what has become a new diplomatic crisis in the region, </w:t>
      </w:r>
      <w:r>
        <w:rPr>
          <w:rStyle w:val="StyleBoldUnderline"/>
        </w:rPr>
        <w:t>the Maduro administration continued to criticize Colombian ofﬁcials this week for a meeting held between Venezuelan opposition leader Henrique Capriles and President Juan Manuel Santos in Bogota on May 29th.</w:t>
      </w:r>
    </w:p>
    <w:p w14:paraId="60CA1BA7" w14:textId="77777777" w:rsidR="005F03D6" w:rsidRDefault="005F03D6" w:rsidP="005F03D6">
      <w:r>
        <w:t>The encounter, which has threatened the strong ties that have characterized Colombian-Venezuelan relations since 2010, saw Santos receive Capriles, the right-wing governor of Miranda state and losing presidential candidate, for private talks that the Maduro government has characterized as “lamentable”.</w:t>
      </w:r>
    </w:p>
    <w:p w14:paraId="60CA1BA8" w14:textId="77777777" w:rsidR="005F03D6" w:rsidRDefault="005F03D6" w:rsidP="005F03D6">
      <w:r>
        <w:t>“I’m very sorry that Santos is giving credence to the people who refuse to recognize Venezuela’s legitimate authority, and to the false idea that we can be overthrown, and the false ideas of the traitorous, fascist sectors of the Venezuelan right wing”, the Venezuelan President said in response to the meeting.</w:t>
      </w:r>
    </w:p>
    <w:p w14:paraId="60CA1BA9" w14:textId="77777777" w:rsidR="005F03D6" w:rsidRDefault="005F03D6" w:rsidP="005F03D6">
      <w:r>
        <w:rPr>
          <w:rStyle w:val="StyleBoldUnderline"/>
        </w:rPr>
        <w:t>Capriles</w:t>
      </w:r>
      <w:r>
        <w:t xml:space="preserve">, who was beaten by Nicolas Maduro in Venezuela’s Colombian government’s meeting with Venezuelan opposition derails relations April 14th presidential elections, </w:t>
      </w:r>
      <w:r>
        <w:rPr>
          <w:rStyle w:val="StyleBoldUnderline"/>
        </w:rPr>
        <w:t>has failed to recognize his defeat, taking instead the reins of an opposition movement that has attempted to challenge the legitimacy of Maduro’s victory and the country’s electoral authorities.</w:t>
      </w:r>
      <w:r>
        <w:t xml:space="preserve"> </w:t>
      </w:r>
      <w:r>
        <w:rPr>
          <w:rStyle w:val="StyleBoldUnderline"/>
        </w:rPr>
        <w:t>Capriles has said he is seeking international support to delegitimize Maduro’s presidency</w:t>
      </w:r>
      <w:r>
        <w:t>.</w:t>
      </w:r>
    </w:p>
    <w:p w14:paraId="60CA1BAA" w14:textId="77777777" w:rsidR="005F03D6" w:rsidRDefault="005F03D6" w:rsidP="005F03D6">
      <w:pPr>
        <w:rPr>
          <w:rStyle w:val="StyleBoldUnderline"/>
        </w:rPr>
      </w:pPr>
      <w:r>
        <w:t xml:space="preserve">Venezuelan Foreign Minister Elias Jaua called the reception of such a controversial ﬁgure by the Santos government “a knife in the back”. “We have done everything we can to help ﬁnd peace for the Colombian people. It’s not right that in Colombia they are promoting and legitimizing someone who openly refuses to acknowledge the institutions of the Venezuelan state”, Jaua said. </w:t>
      </w:r>
      <w:r>
        <w:rPr>
          <w:rStyle w:val="StyleBoldUnderline"/>
        </w:rPr>
        <w:t>The Venezuelan Minister referred to Capriles’ visit as part of a destabilization plan that involves mobilizing right-wing sectors of Colombian society to sow violence and chaos in the OPEC member state.</w:t>
      </w:r>
    </w:p>
    <w:p w14:paraId="60CA1BAB" w14:textId="77777777" w:rsidR="005F03D6" w:rsidRDefault="005F03D6" w:rsidP="005F03D6">
      <w:r>
        <w:t>The same sentiment has been expressed by President Maduro, who has alleged that in Bogota “a situation of complete conspiracy” exists.</w:t>
      </w:r>
    </w:p>
    <w:p w14:paraId="60CA1BAC" w14:textId="77777777" w:rsidR="005F03D6" w:rsidRDefault="005F03D6" w:rsidP="005F03D6">
      <w:r>
        <w:t>“</w:t>
      </w:r>
      <w:r>
        <w:rPr>
          <w:rStyle w:val="StyleBoldUnderline"/>
        </w:rPr>
        <w:t>We are neutralizing the plots against our country. It is well known that the principal conspiracies against our homeland have been hatched in Bogota. All of Venezuela knows this and we’ve given proof of it</w:t>
      </w:r>
      <w:r>
        <w:t>”, Maduro said.</w:t>
      </w:r>
    </w:p>
    <w:p w14:paraId="60CA1BAD" w14:textId="77777777" w:rsidR="005F03D6" w:rsidRDefault="005F03D6" w:rsidP="005F03D6">
      <w:r>
        <w:t>For its part, the Santos administration has called the row a “misunderstanding” and has refused to comment on the meetings, calling for dialogue with the Venezuelan government instead of “microphone diplomacy”.</w:t>
      </w:r>
    </w:p>
    <w:p w14:paraId="60CA1BAE" w14:textId="77777777" w:rsidR="005F03D6" w:rsidRDefault="005F03D6" w:rsidP="005F03D6">
      <w:r>
        <w:t>But as of earlier this week, efforts to mend the impasse had yet to be made by Colombia’s diplomatic corps.</w:t>
      </w:r>
    </w:p>
    <w:p w14:paraId="60CA1BAF" w14:textId="77777777" w:rsidR="005F03D6" w:rsidRDefault="005F03D6" w:rsidP="005F03D6">
      <w:r>
        <w:lastRenderedPageBreak/>
        <w:t>“We haven’t had contact with [Foreign Minister Holguin] since Saturday. We are waiting for their communication to express the ideas that President Nicolas Maduro has asked me to transmit to the Colombian government”, Jaua said. According to Venezuela’s highest diplomat, these instructions include a complete revision of bilateral relations.</w:t>
      </w:r>
    </w:p>
    <w:p w14:paraId="60CA1BB0" w14:textId="77777777" w:rsidR="005F03D6" w:rsidRDefault="005F03D6" w:rsidP="005F03D6">
      <w:r>
        <w:t>“Right now we are evaluating everything and all aspects of our relationship with Colombia until the Colombian government clariﬁes the reach that those who fail to recognize the [Venezuelan state’s] institutions have [in their country]”, Minister Jaua afﬁrmed.</w:t>
      </w:r>
    </w:p>
    <w:p w14:paraId="60CA1BB1" w14:textId="77777777" w:rsidR="005F03D6" w:rsidRDefault="005F03D6" w:rsidP="005F03D6">
      <w:r>
        <w:t>Last week’s row comes after years of diplomatic work had successfully rebuilt bilateral relations following the tensions that marked the governments of former Colombian President Alvaro Uribe and the late Hugo Chavez of Venezuela.</w:t>
      </w:r>
    </w:p>
    <w:p w14:paraId="60CA1BB2" w14:textId="77777777" w:rsidR="005F03D6" w:rsidRDefault="005F03D6" w:rsidP="005F03D6">
      <w:r>
        <w:t>Santos’ replacement of Uribe as president in 2010 effectively began a new period in Venezuelan-Colombian relations that witnessed a warming in diplomatic ties and the signing of new multi-faceted agreements between the neighboring states.</w:t>
      </w:r>
    </w:p>
    <w:p w14:paraId="60CA1BB3" w14:textId="77777777" w:rsidR="005F03D6" w:rsidRDefault="005F03D6" w:rsidP="005F03D6">
      <w:pPr>
        <w:rPr>
          <w:rStyle w:val="StyleBoldUnderline"/>
        </w:rPr>
      </w:pPr>
      <w:r>
        <w:rPr>
          <w:rStyle w:val="StyleBoldUnderline"/>
        </w:rPr>
        <w:t>The reception of Capriles by Santos, however, was a “breaking of the rules of the game” established between the two governments three years ago, President Maduro said.</w:t>
      </w:r>
    </w:p>
    <w:p w14:paraId="60CA1BB4" w14:textId="77777777" w:rsidR="005F03D6" w:rsidRDefault="005F03D6" w:rsidP="005F03D6">
      <w:r>
        <w:t>“</w:t>
      </w:r>
      <w:r>
        <w:rPr>
          <w:rStyle w:val="StyleBoldUnderline"/>
        </w:rPr>
        <w:t xml:space="preserve">The Colombians who live in Venezuela understand Chavez’s democratic revolution and hopefully a way will be found so that truth and principles of respect can reconstruct the relations between our two governments”, </w:t>
      </w:r>
      <w:r>
        <w:t>the Venezuelan President stated.</w:t>
      </w:r>
    </w:p>
    <w:p w14:paraId="60CA1BB5" w14:textId="77777777" w:rsidR="005F03D6" w:rsidRDefault="005F03D6" w:rsidP="005F03D6">
      <w:r>
        <w:t>Peace Process At Risk</w:t>
      </w:r>
    </w:p>
    <w:p w14:paraId="60CA1BB6" w14:textId="77777777" w:rsidR="005F03D6" w:rsidRDefault="005F03D6" w:rsidP="005F03D6">
      <w:pPr>
        <w:rPr>
          <w:rStyle w:val="StyleBoldUnderline"/>
        </w:rPr>
      </w:pPr>
      <w:r>
        <w:rPr>
          <w:rStyle w:val="StyleBoldUnderline"/>
        </w:rPr>
        <w:t>Part of the political fallout that has accompanied the diplomatic breech has been the possible departure of Venezuela from the peace process underway in Cuba between Colombian authorities and the country’s FARC rebels.</w:t>
      </w:r>
    </w:p>
    <w:p w14:paraId="60CA1BB7" w14:textId="77777777" w:rsidR="005F03D6" w:rsidRDefault="005F03D6" w:rsidP="005F03D6">
      <w:pPr>
        <w:rPr>
          <w:rStyle w:val="StyleBoldUnderline"/>
        </w:rPr>
      </w:pPr>
      <w:r>
        <w:rPr>
          <w:sz w:val="16"/>
        </w:rPr>
        <w:t xml:space="preserve">As part of the policies of former President Hugo </w:t>
      </w:r>
      <w:r>
        <w:rPr>
          <w:rStyle w:val="StyleBoldUnderline"/>
        </w:rPr>
        <w:t>Chavez</w:t>
      </w:r>
      <w:r>
        <w:rPr>
          <w:sz w:val="16"/>
        </w:rPr>
        <w:t xml:space="preserve">, Venezuela </w:t>
      </w:r>
      <w:r>
        <w:rPr>
          <w:rStyle w:val="StyleBoldUnderline"/>
        </w:rPr>
        <w:t>has been a guiding force and active mediator in the current talks taking place between the guerrillas and the government.</w:t>
      </w:r>
    </w:p>
    <w:p w14:paraId="60CA1BB8" w14:textId="77777777" w:rsidR="005F03D6" w:rsidRDefault="005F03D6" w:rsidP="005F03D6">
      <w:r>
        <w:t>“Nobody can doubt the important role that the Bolivarian Republic of Venezuela has played and is playing in the search for peace in Colombia”, FARC leadership wrote in a blog on Saturday.</w:t>
      </w:r>
    </w:p>
    <w:p w14:paraId="60CA1BB9" w14:textId="77777777" w:rsidR="005F03D6" w:rsidRDefault="005F03D6" w:rsidP="005F03D6">
      <w:r>
        <w:t>The statement additionally expressed the guerrilla group’s apprehension “over the acts which will without a doubt affect the extraordinary atmosphere of peace that we have been able to build through dialogue in Havana”.</w:t>
      </w:r>
    </w:p>
    <w:p w14:paraId="60CA1BBA" w14:textId="77777777" w:rsidR="005F03D6" w:rsidRDefault="005F03D6" w:rsidP="005F03D6">
      <w:r>
        <w:t>Representatives of the Colombian government have similarly articulated the importance of Venezuela to the dialogue.</w:t>
      </w:r>
    </w:p>
    <w:p w14:paraId="60CA1BBB" w14:textId="77777777" w:rsidR="005F03D6" w:rsidRDefault="005F03D6" w:rsidP="005F03D6">
      <w:r>
        <w:t>“The situation is very worrying… but I am hopeful that it will be overcome”, said Humberto de la Calle, the Santos administration’s chief negotiator.</w:t>
      </w:r>
    </w:p>
    <w:p w14:paraId="60CA1BBC" w14:textId="77777777" w:rsidR="005F03D6" w:rsidRDefault="005F03D6" w:rsidP="005F03D6">
      <w:r>
        <w:t>Just prior the diplomatic crisis, the talks had yielded their most signiﬁcant breakthrough in the past 6 months by outlining the basis for an agreement that would restructure land tenancy laws in the South American nation.</w:t>
      </w:r>
    </w:p>
    <w:p w14:paraId="60CA1BBD" w14:textId="77777777" w:rsidR="005F03D6" w:rsidRDefault="005F03D6" w:rsidP="005F03D6">
      <w:r>
        <w:t>Meanwhile, the host nation of the peace process, Cuba, has expressed its complete support for the Maduro administration’s stance towards its neighbor.</w:t>
      </w:r>
    </w:p>
    <w:p w14:paraId="60CA1BBE" w14:textId="77777777" w:rsidR="005F03D6" w:rsidRDefault="005F03D6" w:rsidP="005F03D6">
      <w:r>
        <w:t>“Cuba has had an unchanging position of solidarity with Venezuela and the recognition of it’s legitimate government headed by President Nicolas Maduro, whose decisive triumph on April 14th is an unquestionable expression of the sovereign will of the Venezuelan people”, said Cuban Foreign Minister Bruno Rodriguez.</w:t>
      </w:r>
    </w:p>
    <w:p w14:paraId="60CA1BBF" w14:textId="77777777" w:rsidR="005F03D6" w:rsidRDefault="005F03D6" w:rsidP="005F03D6">
      <w:pPr>
        <w:rPr>
          <w:rStyle w:val="StyleBoldUnderline"/>
        </w:rPr>
      </w:pPr>
      <w:r>
        <w:rPr>
          <w:rStyle w:val="StyleBoldUnderline"/>
        </w:rPr>
        <w:t>The Minister referred to the international campaign being carried out against Venezuelan institutions “and any direct or indirect support for them” as “damaging to the unity of Latin American and the Caribbean. They undermine independence and hurt the efforts that Venezuela and other states have made for peace</w:t>
      </w:r>
    </w:p>
    <w:p w14:paraId="60CA1BC0" w14:textId="77777777" w:rsidR="005F03D6" w:rsidRDefault="005F03D6" w:rsidP="005F03D6"/>
    <w:p w14:paraId="60CA1BC1" w14:textId="77777777" w:rsidR="005F03D6" w:rsidRDefault="003B3DB6" w:rsidP="00025740">
      <w:pPr>
        <w:pStyle w:val="Heading2"/>
      </w:pPr>
      <w:r>
        <w:lastRenderedPageBreak/>
        <w:t>Politics Links</w:t>
      </w:r>
    </w:p>
    <w:p w14:paraId="60CA1BC2" w14:textId="77777777" w:rsidR="00BF545D" w:rsidRDefault="005612FC" w:rsidP="00BF545D">
      <w:pPr>
        <w:pStyle w:val="Heading3"/>
      </w:pPr>
      <w:r>
        <w:lastRenderedPageBreak/>
        <w:t>1NC</w:t>
      </w:r>
    </w:p>
    <w:p w14:paraId="60CA1BC3" w14:textId="77777777" w:rsidR="00BF545D" w:rsidRDefault="00BF545D" w:rsidP="00BF545D"/>
    <w:p w14:paraId="60CA1BC4" w14:textId="77777777" w:rsidR="00BF545D" w:rsidRPr="00276698" w:rsidRDefault="00BF545D" w:rsidP="005612FC">
      <w:pPr>
        <w:pStyle w:val="Heading4"/>
      </w:pPr>
      <w:r w:rsidRPr="00276698">
        <w:t>Engagement opponents control the debate on venezuela</w:t>
      </w:r>
    </w:p>
    <w:p w14:paraId="60CA1BC5" w14:textId="77777777" w:rsidR="00BF545D" w:rsidRDefault="00BF545D" w:rsidP="00BF545D">
      <w:r>
        <w:rPr>
          <w:rStyle w:val="StyleStyleBold12pt"/>
        </w:rPr>
        <w:t>Harper, 10</w:t>
      </w:r>
      <w:r>
        <w:t xml:space="preserve">  (liz, Senior Editor @ US Institute for Peace, adjunct fellow at the Council on Hemispheric Affairs, americasquarterly.org contributing blogger based in Washington DC, 12/21, </w:t>
      </w:r>
      <w:hyperlink r:id="rId28" w:history="1">
        <w:r>
          <w:rPr>
            <w:rStyle w:val="Hyperlink"/>
          </w:rPr>
          <w:t>http://americasquarterly.org/node/2058</w:t>
        </w:r>
      </w:hyperlink>
      <w:r>
        <w:t>)</w:t>
      </w:r>
    </w:p>
    <w:p w14:paraId="60CA1BC6" w14:textId="77777777" w:rsidR="00BF545D" w:rsidRDefault="00BF545D" w:rsidP="00BF545D">
      <w:pPr>
        <w:rPr>
          <w:sz w:val="16"/>
        </w:rPr>
      </w:pPr>
    </w:p>
    <w:p w14:paraId="60CA1BC7" w14:textId="77777777" w:rsidR="00BF545D" w:rsidRDefault="00BF545D" w:rsidP="00BF545D">
      <w:pPr>
        <w:rPr>
          <w:sz w:val="16"/>
        </w:rPr>
      </w:pPr>
      <w:r>
        <w:rPr>
          <w:sz w:val="16"/>
        </w:rPr>
        <w:t xml:space="preserve">It's not clear whether </w:t>
      </w:r>
      <w:r w:rsidRPr="009A3F9D">
        <w:rPr>
          <w:rStyle w:val="StyleBoldUnderline"/>
          <w:highlight w:val="cyan"/>
        </w:rPr>
        <w:t>some sought to</w:t>
      </w:r>
      <w:r>
        <w:rPr>
          <w:sz w:val="16"/>
        </w:rPr>
        <w:t xml:space="preserve"> use the QFR to </w:t>
      </w:r>
      <w:r w:rsidRPr="009A3F9D">
        <w:rPr>
          <w:rStyle w:val="Emphasis"/>
          <w:highlight w:val="cyan"/>
        </w:rPr>
        <w:t>strong arm</w:t>
      </w:r>
      <w:r>
        <w:rPr>
          <w:sz w:val="16"/>
        </w:rPr>
        <w:t xml:space="preserve"> the State Department to articulate or take </w:t>
      </w:r>
      <w:r w:rsidRPr="009A3F9D">
        <w:rPr>
          <w:rStyle w:val="Emphasis"/>
          <w:highlight w:val="cyan"/>
        </w:rPr>
        <w:t>tougher positions</w:t>
      </w:r>
      <w:r w:rsidRPr="009A3F9D">
        <w:rPr>
          <w:rStyle w:val="StyleBoldUnderline"/>
          <w:highlight w:val="cyan"/>
        </w:rPr>
        <w:t>, and thereby bolster</w:t>
      </w:r>
      <w:r>
        <w:rPr>
          <w:sz w:val="16"/>
        </w:rPr>
        <w:t xml:space="preserve"> Palmer's confirmation prospects and </w:t>
      </w:r>
      <w:r w:rsidRPr="009A3F9D">
        <w:rPr>
          <w:rStyle w:val="StyleBoldUnderline"/>
          <w:highlight w:val="cyan"/>
        </w:rPr>
        <w:t>support</w:t>
      </w:r>
      <w:r>
        <w:rPr>
          <w:rStyle w:val="StyleBoldUnderline"/>
        </w:rPr>
        <w:t xml:space="preserve"> on the heels of</w:t>
      </w:r>
      <w:r>
        <w:rPr>
          <w:sz w:val="16"/>
        </w:rPr>
        <w:t xml:space="preserve"> his "</w:t>
      </w:r>
      <w:r>
        <w:rPr>
          <w:rStyle w:val="StyleBoldUnderline"/>
        </w:rPr>
        <w:t xml:space="preserve">weak" hearing performance. </w:t>
      </w:r>
      <w:r>
        <w:rPr>
          <w:sz w:val="16"/>
        </w:rPr>
        <w:t xml:space="preserve">Alternatively, perhaps the QFR was publicized to thwart his prospects entirely. Who knows; at this stage, it's irrelevant. What's very relevant are the unfolding consequences of the QFR mishandling. First and foremost, Palmer got rolled. A dedicated Foreign Service officer was not treated with due professionalism and respect. We will not know how great he would have been in Venezuela. Second, the State Department on this matter appears naive, indecisive and disorganized. Third, </w:t>
      </w:r>
      <w:r w:rsidRPr="009A3F9D">
        <w:rPr>
          <w:rStyle w:val="StyleBoldUnderline"/>
          <w:highlight w:val="cyan"/>
        </w:rPr>
        <w:t>critics</w:t>
      </w:r>
      <w:r>
        <w:rPr>
          <w:rStyle w:val="StyleBoldUnderline"/>
        </w:rPr>
        <w:t xml:space="preserve"> who </w:t>
      </w:r>
      <w:r w:rsidRPr="009A3F9D">
        <w:rPr>
          <w:rStyle w:val="StyleBoldUnderline"/>
          <w:highlight w:val="cyan"/>
        </w:rPr>
        <w:t>never wanted ANY ambassador</w:t>
      </w:r>
      <w:r>
        <w:rPr>
          <w:sz w:val="16"/>
        </w:rPr>
        <w:t>—and certainly NOT Palmer—</w:t>
      </w:r>
      <w:r>
        <w:rPr>
          <w:rStyle w:val="StyleBoldUnderline"/>
        </w:rPr>
        <w:t>in Caracas, succeeded</w:t>
      </w:r>
      <w:r>
        <w:rPr>
          <w:sz w:val="16"/>
        </w:rPr>
        <w:t xml:space="preserve">. As did Chávez, for the short term. To take up the second point, </w:t>
      </w:r>
      <w:r>
        <w:rPr>
          <w:rStyle w:val="StyleBoldUnderline"/>
        </w:rPr>
        <w:t xml:space="preserve">the </w:t>
      </w:r>
      <w:r w:rsidRPr="009A3F9D">
        <w:rPr>
          <w:rStyle w:val="StyleBoldUnderline"/>
          <w:highlight w:val="cyan"/>
        </w:rPr>
        <w:t xml:space="preserve">State Department </w:t>
      </w:r>
      <w:r>
        <w:rPr>
          <w:rStyle w:val="StyleBoldUnderline"/>
        </w:rPr>
        <w:t xml:space="preserve">appears to </w:t>
      </w:r>
      <w:r w:rsidRPr="009A3F9D">
        <w:rPr>
          <w:rStyle w:val="StyleBoldUnderline"/>
          <w:highlight w:val="cyan"/>
        </w:rPr>
        <w:t>have different and confused messages</w:t>
      </w:r>
      <w:r>
        <w:rPr>
          <w:rStyle w:val="StyleBoldUnderline"/>
        </w:rPr>
        <w:t xml:space="preserve"> on Venezuela</w:t>
      </w:r>
      <w:r>
        <w:rPr>
          <w:sz w:val="16"/>
        </w:rPr>
        <w:t xml:space="preserve">. The ostensible example of this is the two messages of Larry Palmer's Senate testimony versus his answers to the QFR. </w:t>
      </w:r>
      <w:r w:rsidRPr="009A3F9D">
        <w:rPr>
          <w:rStyle w:val="StyleBoldUnderline"/>
          <w:highlight w:val="cyan"/>
        </w:rPr>
        <w:t>What can be said publicly</w:t>
      </w:r>
      <w:r>
        <w:rPr>
          <w:rStyle w:val="StyleBoldUnderline"/>
        </w:rPr>
        <w:t xml:space="preserve"> and </w:t>
      </w:r>
      <w:r w:rsidRPr="009A3F9D">
        <w:rPr>
          <w:rStyle w:val="StyleBoldUnderline"/>
          <w:highlight w:val="cyan"/>
        </w:rPr>
        <w:t>on</w:t>
      </w:r>
      <w:r>
        <w:rPr>
          <w:rStyle w:val="StyleBoldUnderline"/>
        </w:rPr>
        <w:t xml:space="preserve"> the </w:t>
      </w:r>
      <w:r w:rsidRPr="009A3F9D">
        <w:rPr>
          <w:rStyle w:val="StyleBoldUnderline"/>
          <w:highlight w:val="cyan"/>
        </w:rPr>
        <w:t>record regarding Venezuela</w:t>
      </w:r>
      <w:r>
        <w:rPr>
          <w:rStyle w:val="StyleBoldUnderline"/>
        </w:rPr>
        <w:t xml:space="preserve">? Beyond talking with a low voice on the safest matters, it </w:t>
      </w:r>
      <w:r w:rsidRPr="009A3F9D">
        <w:rPr>
          <w:rStyle w:val="StyleBoldUnderline"/>
          <w:highlight w:val="cyan"/>
        </w:rPr>
        <w:t>is not clear</w:t>
      </w:r>
      <w:r w:rsidRPr="009A3F9D">
        <w:rPr>
          <w:sz w:val="16"/>
          <w:highlight w:val="cyan"/>
        </w:rPr>
        <w:t>.</w:t>
      </w:r>
      <w:r>
        <w:rPr>
          <w:sz w:val="16"/>
        </w:rPr>
        <w:t xml:space="preserve"> Is such timidity to Chávez' bluster necessary? The next step will be to see whether the State Department will go bold and call Venezuelan Ambassador to the U.S. Bernardo Alvarez a persona non grata, or take a softer approach and cancel his visa. Alvarez had been back home, and over the weekend, it was said he was not planning to return to Washington DC—already one move ahead of the anticipated reciprocation to Palmer's rejection. It was in Chávez’s best interests to welcome Palmer, as he wanted to work with Venezuelans, and help ease the growing tensions between the two countries. But now, the State Department will have to rethink this, and find another person...most likely with a stronger track record on human rights and democracy. Perhaps we should accept that playing nice and fair with an irrational actor like Chávez is not likely to yield positive results. At the end of the day, </w:t>
      </w:r>
      <w:r w:rsidRPr="009A3F9D">
        <w:rPr>
          <w:rStyle w:val="StyleBoldUnderline"/>
          <w:highlight w:val="cyan"/>
        </w:rPr>
        <w:t xml:space="preserve">we've been backed into a corner to put forward a </w:t>
      </w:r>
      <w:r w:rsidRPr="009A3F9D">
        <w:rPr>
          <w:rStyle w:val="Emphasis"/>
          <w:highlight w:val="cyan"/>
        </w:rPr>
        <w:t xml:space="preserve">tougher </w:t>
      </w:r>
      <w:r w:rsidRPr="009A3F9D">
        <w:rPr>
          <w:rStyle w:val="StyleBoldUnderline"/>
          <w:highlight w:val="cyan"/>
        </w:rPr>
        <w:t>ambassador</w:t>
      </w:r>
      <w:r>
        <w:rPr>
          <w:sz w:val="16"/>
        </w:rPr>
        <w:t xml:space="preserve">, and not Palmer, who was our first pick. </w:t>
      </w:r>
      <w:r w:rsidRPr="009A3F9D">
        <w:rPr>
          <w:rStyle w:val="StyleBoldUnderline"/>
          <w:highlight w:val="cyan"/>
        </w:rPr>
        <w:t>Does this mean</w:t>
      </w:r>
      <w:r>
        <w:rPr>
          <w:rStyle w:val="StyleBoldUnderline"/>
        </w:rPr>
        <w:t xml:space="preserve"> likewise that</w:t>
      </w:r>
      <w:r>
        <w:rPr>
          <w:sz w:val="16"/>
        </w:rPr>
        <w:t xml:space="preserve"> our </w:t>
      </w:r>
      <w:r>
        <w:rPr>
          <w:rStyle w:val="StyleBoldUnderline"/>
        </w:rPr>
        <w:t xml:space="preserve">policy of </w:t>
      </w:r>
      <w:r w:rsidRPr="009A3F9D">
        <w:rPr>
          <w:rStyle w:val="StyleBoldUnderline"/>
          <w:highlight w:val="cyan"/>
        </w:rPr>
        <w:t>engagement must be altered</w:t>
      </w:r>
      <w:r>
        <w:rPr>
          <w:sz w:val="16"/>
        </w:rPr>
        <w:t xml:space="preserve">? Are we acting in response to Venezuela's moves? </w:t>
      </w:r>
      <w:r w:rsidRPr="009A3F9D">
        <w:rPr>
          <w:rStyle w:val="StyleBoldUnderline"/>
          <w:highlight w:val="cyan"/>
        </w:rPr>
        <w:t>In this context,</w:t>
      </w:r>
      <w:r>
        <w:rPr>
          <w:rStyle w:val="StyleBoldUnderline"/>
        </w:rPr>
        <w:t xml:space="preserve"> Chávez, and</w:t>
      </w:r>
      <w:r>
        <w:rPr>
          <w:sz w:val="16"/>
        </w:rPr>
        <w:t xml:space="preserve"> some </w:t>
      </w:r>
      <w:r w:rsidRPr="009A3F9D">
        <w:rPr>
          <w:rStyle w:val="Emphasis"/>
          <w:highlight w:val="cyan"/>
        </w:rPr>
        <w:t>conservative critics here, are setting the terms</w:t>
      </w:r>
      <w:r w:rsidRPr="009A3F9D">
        <w:rPr>
          <w:rStyle w:val="StyleBoldUnderline"/>
          <w:highlight w:val="cyan"/>
        </w:rPr>
        <w:t xml:space="preserve"> of U.S. policy</w:t>
      </w:r>
      <w:r>
        <w:rPr>
          <w:rStyle w:val="StyleBoldUnderline"/>
        </w:rPr>
        <w:t xml:space="preserve">. </w:t>
      </w:r>
      <w:r>
        <w:rPr>
          <w:sz w:val="16"/>
        </w:rPr>
        <w:t xml:space="preserve">This debacle also illustrates the express need for the State Department to complete its review of Venezuela policy and clarify its positions. </w:t>
      </w:r>
      <w:r>
        <w:rPr>
          <w:rStyle w:val="StyleBoldUnderline"/>
        </w:rPr>
        <w:t>The QFR mishandling is a symptom of the bigger issue: uniting our various agencies to craft a coherent message and policy on Venezuela</w:t>
      </w:r>
      <w:r>
        <w:rPr>
          <w:sz w:val="16"/>
        </w:rPr>
        <w:t>. What are the "red lines" of what we'll tolerate from Venezuela? When one of our career diplomats goes on record saying that Venezuela's National Guard is involved in narcotrafficking, provides safe haven to terrorists like the FARC, imprisons judges for ruling against Chávez, why is the State Department not publicizing those concerns? Until now, the State Department had been keeping its profile too low for anyone's good. Ostensibly that of Ambassador Palmer. At this point, why is it a mistake to outline on record ways in which the Venezuelan government is breaking very basic standards of human rights and hemispheric security? Just some open and disquieting questions. At the least, the State Department needs to figure out what its basic message is, and then put it out there with a unified voice, loud and clear. This could go far to improve its public outreach and image. But while silence continues</w:t>
      </w:r>
      <w:r w:rsidRPr="009A3F9D">
        <w:rPr>
          <w:sz w:val="16"/>
          <w:highlight w:val="cyan"/>
        </w:rPr>
        <w:t xml:space="preserve">, </w:t>
      </w:r>
      <w:r w:rsidRPr="009A3F9D">
        <w:rPr>
          <w:rStyle w:val="StyleBoldUnderline"/>
          <w:highlight w:val="cyan"/>
        </w:rPr>
        <w:t>it seems</w:t>
      </w:r>
      <w:r>
        <w:rPr>
          <w:rStyle w:val="StyleBoldUnderline"/>
        </w:rPr>
        <w:t xml:space="preserve"> that the </w:t>
      </w:r>
      <w:r w:rsidRPr="009A3F9D">
        <w:rPr>
          <w:rStyle w:val="StyleBoldUnderline"/>
          <w:highlight w:val="cyan"/>
        </w:rPr>
        <w:t>Venezuelans have settled the U.S. debate</w:t>
      </w:r>
      <w:r>
        <w:rPr>
          <w:rStyle w:val="StyleBoldUnderline"/>
        </w:rPr>
        <w:t>: this kind of "engagement" will not get us where we want to be</w:t>
      </w:r>
      <w:r>
        <w:rPr>
          <w:sz w:val="16"/>
        </w:rPr>
        <w:t xml:space="preserve">. Chávez is antithetical to our democratic values and security concerns. He is moving full steam down the field, while we sit on the sidelines. Time to play. </w:t>
      </w:r>
    </w:p>
    <w:p w14:paraId="60CA1BC8" w14:textId="77777777" w:rsidR="00BF545D" w:rsidRDefault="00BF545D" w:rsidP="00BF545D">
      <w:pPr>
        <w:rPr>
          <w:b/>
        </w:rPr>
      </w:pPr>
    </w:p>
    <w:p w14:paraId="60CA1BC9" w14:textId="77777777" w:rsidR="00BF545D" w:rsidRPr="002B1A3F" w:rsidRDefault="00BF545D" w:rsidP="00BF545D"/>
    <w:p w14:paraId="60CA1BCA" w14:textId="77777777" w:rsidR="00BF545D" w:rsidRDefault="00BF545D" w:rsidP="00BF545D"/>
    <w:p w14:paraId="60CA1BCB" w14:textId="77777777" w:rsidR="00BF545D" w:rsidRPr="00C87F9A" w:rsidRDefault="00BF545D" w:rsidP="00BF545D"/>
    <w:p w14:paraId="60CA1BCC" w14:textId="77777777" w:rsidR="00BF545D" w:rsidRDefault="005612FC" w:rsidP="00E40BF3">
      <w:pPr>
        <w:pStyle w:val="Heading3"/>
      </w:pPr>
      <w:r>
        <w:lastRenderedPageBreak/>
        <w:t>2NC Kerry Link</w:t>
      </w:r>
    </w:p>
    <w:p w14:paraId="60CA1BCD" w14:textId="77777777" w:rsidR="00BF545D" w:rsidRDefault="00BF545D" w:rsidP="00BF545D"/>
    <w:p w14:paraId="60CA1BCE" w14:textId="77777777" w:rsidR="00BF545D" w:rsidRDefault="00BF545D" w:rsidP="005612FC">
      <w:pPr>
        <w:pStyle w:val="Heading4"/>
      </w:pPr>
      <w:r>
        <w:t>Cooperating with Venezuela is super unpopular—especially with Kerry</w:t>
      </w:r>
    </w:p>
    <w:p w14:paraId="60CA1BCF" w14:textId="77777777" w:rsidR="00BF545D" w:rsidRPr="00035AFE" w:rsidRDefault="00BF545D" w:rsidP="00BF545D">
      <w:pPr>
        <w:rPr>
          <w:sz w:val="12"/>
        </w:rPr>
      </w:pPr>
      <w:r w:rsidRPr="00035AFE">
        <w:rPr>
          <w:b/>
        </w:rPr>
        <w:t xml:space="preserve">Black Star News 4/23 </w:t>
      </w:r>
      <w:r w:rsidRPr="00035AFE">
        <w:rPr>
          <w:sz w:val="12"/>
        </w:rPr>
        <w:t>(</w:t>
      </w:r>
      <w:hyperlink r:id="rId29" w:anchor="sthash.FJk0MYmg.dpuf" w:history="1">
        <w:r w:rsidRPr="00035AFE">
          <w:rPr>
            <w:rStyle w:val="Hyperlink"/>
            <w:sz w:val="12"/>
          </w:rPr>
          <w:t>http://www.blackstarnews.com/global-politics/south-america/john-kerry-spits-on-maduros-hand-hostility-promotes-venezuela#sthash.FJk0MYmg.dpuf</w:t>
        </w:r>
      </w:hyperlink>
      <w:r w:rsidRPr="00035AFE">
        <w:rPr>
          <w:sz w:val="12"/>
        </w:rPr>
        <w:t xml:space="preserve"> › JOHN KERRY SPITS ON MADURO'S HAND: HOSTILITY PROMOTES VENEZUELA INSTABILITY BLACK STAR EDITORIALAPRIL 23,2013 , nkj</w:t>
      </w:r>
    </w:p>
    <w:p w14:paraId="60CA1BD0" w14:textId="77777777" w:rsidR="00BF545D" w:rsidRPr="00035AFE" w:rsidRDefault="00BF545D" w:rsidP="00BF545D">
      <w:pPr>
        <w:rPr>
          <w:sz w:val="12"/>
        </w:rPr>
      </w:pPr>
    </w:p>
    <w:p w14:paraId="60CA1BD1" w14:textId="77777777" w:rsidR="00BF545D" w:rsidRPr="00035AFE" w:rsidRDefault="00BF545D" w:rsidP="00BF545D">
      <w:pPr>
        <w:rPr>
          <w:sz w:val="12"/>
        </w:rPr>
      </w:pPr>
      <w:r w:rsidRPr="00035AFE">
        <w:rPr>
          <w:sz w:val="12"/>
        </w:rPr>
        <w:t xml:space="preserve">So </w:t>
      </w:r>
      <w:r w:rsidRPr="00035AFE">
        <w:rPr>
          <w:u w:val="single"/>
        </w:rPr>
        <w:t>what's</w:t>
      </w:r>
      <w:r w:rsidRPr="00035AFE">
        <w:rPr>
          <w:sz w:val="12"/>
        </w:rPr>
        <w:t xml:space="preserve"> really </w:t>
      </w:r>
      <w:r w:rsidRPr="00035AFE">
        <w:rPr>
          <w:u w:val="single"/>
        </w:rPr>
        <w:t xml:space="preserve">behind the </w:t>
      </w:r>
      <w:r w:rsidRPr="002B1A3F">
        <w:rPr>
          <w:highlight w:val="cyan"/>
          <w:u w:val="single"/>
        </w:rPr>
        <w:t>hostility towards Maduro</w:t>
      </w:r>
      <w:r w:rsidRPr="002B1A3F">
        <w:rPr>
          <w:sz w:val="12"/>
          <w:highlight w:val="cyan"/>
        </w:rPr>
        <w:t>'s</w:t>
      </w:r>
      <w:r w:rsidRPr="00035AFE">
        <w:rPr>
          <w:sz w:val="12"/>
        </w:rPr>
        <w:t xml:space="preserve"> election?</w:t>
      </w:r>
    </w:p>
    <w:p w14:paraId="60CA1BD2" w14:textId="77777777" w:rsidR="00BF545D" w:rsidRPr="00035AFE" w:rsidRDefault="00BF545D" w:rsidP="00BF545D">
      <w:pPr>
        <w:rPr>
          <w:u w:val="single"/>
        </w:rPr>
      </w:pPr>
      <w:r w:rsidRPr="00035AFE">
        <w:rPr>
          <w:u w:val="single"/>
        </w:rPr>
        <w:t xml:space="preserve">Is this punitive U.S. policy to get back at Chavez who never minced words when it </w:t>
      </w:r>
      <w:r w:rsidRPr="002B1A3F">
        <w:rPr>
          <w:highlight w:val="cyan"/>
          <w:u w:val="single"/>
        </w:rPr>
        <w:t>came to the chilly relations with Washington?</w:t>
      </w:r>
      <w:r w:rsidRPr="00035AFE">
        <w:rPr>
          <w:u w:val="single"/>
        </w:rPr>
        <w:t xml:space="preserve"> Is it </w:t>
      </w:r>
      <w:r w:rsidRPr="002B1A3F">
        <w:rPr>
          <w:highlight w:val="cyan"/>
          <w:u w:val="single"/>
        </w:rPr>
        <w:t>opposition over the populist Chavez policies</w:t>
      </w:r>
      <w:r w:rsidRPr="00035AFE">
        <w:rPr>
          <w:u w:val="single"/>
        </w:rPr>
        <w:t xml:space="preserve"> that empowered marginalized communities with expansion of education and healthcare coverage and housing?</w:t>
      </w:r>
    </w:p>
    <w:p w14:paraId="60CA1BD3" w14:textId="77777777" w:rsidR="00BF545D" w:rsidRPr="00035AFE" w:rsidRDefault="00BF545D" w:rsidP="00BF545D">
      <w:pPr>
        <w:rPr>
          <w:sz w:val="12"/>
        </w:rPr>
      </w:pPr>
      <w:r w:rsidRPr="00035AFE">
        <w:rPr>
          <w:sz w:val="12"/>
        </w:rPr>
        <w:t xml:space="preserve">Is it </w:t>
      </w:r>
      <w:r w:rsidRPr="002B1A3F">
        <w:rPr>
          <w:highlight w:val="cyan"/>
          <w:u w:val="single"/>
        </w:rPr>
        <w:t>resentment over the financial support and oil concessions</w:t>
      </w:r>
      <w:r w:rsidRPr="00035AFE">
        <w:rPr>
          <w:u w:val="single"/>
        </w:rPr>
        <w:t xml:space="preserve"> that Venezeula extended to countries such as Cuba, Nicaragua, Bolivia, Haiti and others?</w:t>
      </w:r>
      <w:r w:rsidRPr="00035AFE">
        <w:rPr>
          <w:sz w:val="12"/>
        </w:rPr>
        <w:t xml:space="preserve"> Under Chavez, Venezuela provided tens of millions of dollars of heating oil even to low-income Americans.</w:t>
      </w:r>
    </w:p>
    <w:p w14:paraId="60CA1BD4" w14:textId="77777777" w:rsidR="00BF545D" w:rsidRPr="00035AFE" w:rsidRDefault="00BF545D" w:rsidP="00BF545D">
      <w:pPr>
        <w:rPr>
          <w:u w:val="single"/>
        </w:rPr>
      </w:pPr>
      <w:r w:rsidRPr="00035AFE">
        <w:rPr>
          <w:u w:val="single"/>
        </w:rPr>
        <w:t>Is it opposition to the new form of regional-cooperation, among South American countries that Venezeula has been promoting, that would in the long run reduce dependence on powers such as the United States?</w:t>
      </w:r>
    </w:p>
    <w:p w14:paraId="60CA1BD5" w14:textId="77777777" w:rsidR="00BF545D" w:rsidRPr="00035AFE" w:rsidRDefault="00BF545D" w:rsidP="00BF545D">
      <w:pPr>
        <w:rPr>
          <w:sz w:val="12"/>
        </w:rPr>
      </w:pPr>
      <w:r w:rsidRPr="00035AFE">
        <w:rPr>
          <w:sz w:val="12"/>
        </w:rPr>
        <w:t>Whatever the real reasons are, Secretary Kerry must weigh his pronouncement and assess the possible consequences carefully.</w:t>
      </w:r>
    </w:p>
    <w:p w14:paraId="60CA1BD6" w14:textId="77777777" w:rsidR="00BF545D" w:rsidRPr="00035AFE" w:rsidRDefault="00BF545D" w:rsidP="00BF545D">
      <w:pPr>
        <w:rPr>
          <w:sz w:val="12"/>
        </w:rPr>
      </w:pPr>
      <w:r w:rsidRPr="00035AFE">
        <w:rPr>
          <w:sz w:val="12"/>
        </w:rPr>
        <w:t>It's a testament to Chavez's legacy that the country remained stable even while he was suffering from terminal cancer. Chavez was such an out-sized presence and no contemporary Venezuelan politician will come close to matching his charisma and charm. He beat Capriles handily by 10% points before his health rapidly declined. Maduro may not be president today had Chavez not publicly endorsed him before his death. So in essence, Capriles lost a close vote to a man who had already departed this earth.</w:t>
      </w:r>
    </w:p>
    <w:p w14:paraId="60CA1BD7" w14:textId="77777777" w:rsidR="00BF545D" w:rsidRPr="00035AFE" w:rsidRDefault="00BF545D" w:rsidP="00BF545D">
      <w:pPr>
        <w:rPr>
          <w:u w:val="single"/>
        </w:rPr>
      </w:pPr>
      <w:r w:rsidRPr="002B1A3F">
        <w:rPr>
          <w:highlight w:val="cyan"/>
          <w:u w:val="single"/>
        </w:rPr>
        <w:t>Venezuela</w:t>
      </w:r>
      <w:r w:rsidRPr="00035AFE">
        <w:rPr>
          <w:sz w:val="12"/>
        </w:rPr>
        <w:t xml:space="preserve"> needs peace, stability and reconciliation. The leadership </w:t>
      </w:r>
      <w:r w:rsidRPr="002B1A3F">
        <w:rPr>
          <w:highlight w:val="cyan"/>
          <w:u w:val="single"/>
        </w:rPr>
        <w:t>sent signals of willingness to normalize relations</w:t>
      </w:r>
      <w:r w:rsidRPr="00035AFE">
        <w:rPr>
          <w:u w:val="single"/>
        </w:rPr>
        <w:t xml:space="preserve"> with the U.S.</w:t>
      </w:r>
    </w:p>
    <w:p w14:paraId="60CA1BD8" w14:textId="77777777" w:rsidR="00BF545D" w:rsidRPr="00035AFE" w:rsidRDefault="00BF545D" w:rsidP="00BF545D">
      <w:pPr>
        <w:rPr>
          <w:sz w:val="12"/>
        </w:rPr>
      </w:pPr>
      <w:r w:rsidRPr="00035AFE">
        <w:rPr>
          <w:sz w:val="12"/>
        </w:rPr>
        <w:t xml:space="preserve">Rather than work with the newly-elected leadership, John </w:t>
      </w:r>
      <w:r w:rsidRPr="002B1A3F">
        <w:rPr>
          <w:rStyle w:val="Emphasis"/>
          <w:highlight w:val="cyan"/>
        </w:rPr>
        <w:t>Kerry decided to spit on Nicolas Maduro's extended hand</w:t>
      </w:r>
      <w:r w:rsidRPr="002B1A3F">
        <w:rPr>
          <w:sz w:val="12"/>
          <w:highlight w:val="cyan"/>
        </w:rPr>
        <w:t>.</w:t>
      </w:r>
    </w:p>
    <w:p w14:paraId="60CA1BD9" w14:textId="77777777" w:rsidR="00BF545D" w:rsidRDefault="00BF545D" w:rsidP="00BF545D">
      <w:pPr>
        <w:rPr>
          <w:b/>
        </w:rPr>
      </w:pPr>
    </w:p>
    <w:p w14:paraId="60CA1BDA" w14:textId="77777777" w:rsidR="00BF545D" w:rsidRPr="00035AFE" w:rsidRDefault="00BF545D" w:rsidP="00BF545D">
      <w:pPr>
        <w:rPr>
          <w:b/>
        </w:rPr>
      </w:pPr>
      <w:r w:rsidRPr="00035AFE">
        <w:rPr>
          <w:b/>
        </w:rPr>
        <w:t>Kerry hates the plan—doesn’t even recognize maduro</w:t>
      </w:r>
    </w:p>
    <w:p w14:paraId="60CA1BDB" w14:textId="77777777" w:rsidR="00BF545D" w:rsidRPr="00035AFE" w:rsidRDefault="00BF545D" w:rsidP="00BF545D">
      <w:pPr>
        <w:rPr>
          <w:sz w:val="12"/>
        </w:rPr>
      </w:pPr>
      <w:r w:rsidRPr="00035AFE">
        <w:rPr>
          <w:b/>
        </w:rPr>
        <w:t xml:space="preserve">Politico 4/17 </w:t>
      </w:r>
      <w:r w:rsidRPr="00035AFE">
        <w:rPr>
          <w:sz w:val="12"/>
        </w:rPr>
        <w:t>(</w:t>
      </w:r>
      <w:hyperlink r:id="rId30" w:anchor="ixzz2YgF49046" w:history="1">
        <w:r w:rsidRPr="00035AFE">
          <w:rPr>
            <w:rStyle w:val="Hyperlink"/>
            <w:sz w:val="12"/>
          </w:rPr>
          <w:t>http://www.politico.com/story/2013/04/nicolas-maduro-venezuela-john-kerry-90208.html#ixzz2YgF49046</w:t>
        </w:r>
      </w:hyperlink>
      <w:r w:rsidRPr="00035AFE">
        <w:rPr>
          <w:sz w:val="12"/>
        </w:rPr>
        <w:t xml:space="preserve"> John Kerry won't recognize Nicolas Maduro yet, urges recount By ASSOCIATED PRESS | 4/17/13 Read more: </w:t>
      </w:r>
      <w:hyperlink r:id="rId31" w:anchor="ixzz2YgFAriqs" w:history="1">
        <w:r w:rsidRPr="00035AFE">
          <w:rPr>
            <w:rStyle w:val="Hyperlink"/>
            <w:sz w:val="12"/>
          </w:rPr>
          <w:t>http://www.politico.com/story/2013/04/nicolas-maduro-venezuela-john-kerry-90208.html#ixzz2YgFAriqs</w:t>
        </w:r>
      </w:hyperlink>
      <w:r w:rsidRPr="00035AFE">
        <w:rPr>
          <w:sz w:val="12"/>
        </w:rPr>
        <w:t>, nkj)</w:t>
      </w:r>
    </w:p>
    <w:p w14:paraId="60CA1BDC" w14:textId="77777777" w:rsidR="00BF545D" w:rsidRPr="00035AFE" w:rsidRDefault="00BF545D" w:rsidP="00BF545D">
      <w:pPr>
        <w:rPr>
          <w:sz w:val="12"/>
        </w:rPr>
      </w:pPr>
    </w:p>
    <w:p w14:paraId="60CA1BDD" w14:textId="77777777" w:rsidR="00BF545D" w:rsidRPr="00035AFE" w:rsidRDefault="00BF545D" w:rsidP="00BF545D">
      <w:pPr>
        <w:rPr>
          <w:sz w:val="12"/>
        </w:rPr>
      </w:pPr>
      <w:r w:rsidRPr="00035AFE">
        <w:rPr>
          <w:sz w:val="12"/>
        </w:rPr>
        <w:t xml:space="preserve">WASHINGTON — </w:t>
      </w:r>
      <w:r w:rsidRPr="002B1A3F">
        <w:rPr>
          <w:highlight w:val="cyan"/>
          <w:u w:val="single"/>
        </w:rPr>
        <w:t>The Obama administration is refusing to recognize</w:t>
      </w:r>
      <w:r w:rsidRPr="00035AFE">
        <w:rPr>
          <w:sz w:val="12"/>
        </w:rPr>
        <w:t xml:space="preserve"> Venezuelan President-elect Nicolas </w:t>
      </w:r>
      <w:r w:rsidRPr="002B1A3F">
        <w:rPr>
          <w:highlight w:val="cyan"/>
          <w:u w:val="single"/>
        </w:rPr>
        <w:t>Maduro and says a recount</w:t>
      </w:r>
      <w:r w:rsidRPr="00035AFE">
        <w:rPr>
          <w:sz w:val="12"/>
        </w:rPr>
        <w:t xml:space="preserve"> of this week's election </w:t>
      </w:r>
      <w:r w:rsidRPr="002B1A3F">
        <w:rPr>
          <w:highlight w:val="cyan"/>
          <w:u w:val="single"/>
        </w:rPr>
        <w:t>should occur.</w:t>
      </w:r>
    </w:p>
    <w:p w14:paraId="60CA1BDE" w14:textId="77777777" w:rsidR="00BF545D" w:rsidRPr="005B260B" w:rsidRDefault="00BF545D" w:rsidP="00BF545D">
      <w:pPr>
        <w:rPr>
          <w:u w:val="single"/>
        </w:rPr>
      </w:pPr>
      <w:r w:rsidRPr="00035AFE">
        <w:rPr>
          <w:sz w:val="12"/>
        </w:rPr>
        <w:t xml:space="preserve">Testifying before Congress, Secretary of State John </w:t>
      </w:r>
      <w:r w:rsidRPr="002B1A3F">
        <w:rPr>
          <w:highlight w:val="cyan"/>
          <w:u w:val="single"/>
        </w:rPr>
        <w:t>Kerry backed the call</w:t>
      </w:r>
      <w:r w:rsidRPr="005B260B">
        <w:rPr>
          <w:u w:val="single"/>
        </w:rPr>
        <w:t xml:space="preserve"> by opposition leader Henrique Capriles for the vote count of Sunday's presidential election to be re-examined.</w:t>
      </w:r>
    </w:p>
    <w:p w14:paraId="60CA1BDF" w14:textId="77777777" w:rsidR="00BF545D" w:rsidRPr="00035AFE" w:rsidRDefault="00BF545D" w:rsidP="00BF545D">
      <w:pPr>
        <w:rPr>
          <w:sz w:val="12"/>
        </w:rPr>
      </w:pPr>
      <w:r w:rsidRPr="00035AFE">
        <w:rPr>
          <w:sz w:val="12"/>
        </w:rPr>
        <w:t>Venezuela's National Electoral Council says Maduro won by 262,000 votes out of 14.9 million cast.</w:t>
      </w:r>
    </w:p>
    <w:p w14:paraId="60CA1BE0" w14:textId="77777777" w:rsidR="00BF545D" w:rsidRPr="00035AFE" w:rsidRDefault="00BF545D" w:rsidP="00BF545D">
      <w:pPr>
        <w:rPr>
          <w:sz w:val="12"/>
        </w:rPr>
      </w:pPr>
      <w:r w:rsidRPr="00035AFE">
        <w:rPr>
          <w:sz w:val="12"/>
        </w:rPr>
        <w:t>But asked directly at a House Foreign Affairs Committee hearing Tuesday if he recognized Maduro as the winner, Kerry wouldn't say yes or no.</w:t>
      </w:r>
    </w:p>
    <w:p w14:paraId="60CA1BE1" w14:textId="77777777" w:rsidR="00BF545D" w:rsidRPr="005A727D" w:rsidRDefault="00BF545D" w:rsidP="00BF545D"/>
    <w:p w14:paraId="60CA1BE2" w14:textId="77777777" w:rsidR="00BF545D" w:rsidRDefault="005612FC" w:rsidP="00E40BF3">
      <w:pPr>
        <w:pStyle w:val="Heading3"/>
      </w:pPr>
      <w:r>
        <w:lastRenderedPageBreak/>
        <w:t>2NC Ros-Lehtinen Link</w:t>
      </w:r>
    </w:p>
    <w:p w14:paraId="60CA1BE3" w14:textId="77777777" w:rsidR="00BF545D" w:rsidRDefault="00BF545D" w:rsidP="00BF545D"/>
    <w:p w14:paraId="60CA1BE4" w14:textId="77777777" w:rsidR="00BF545D" w:rsidRPr="00276698" w:rsidRDefault="00BF545D" w:rsidP="005612FC">
      <w:pPr>
        <w:pStyle w:val="Heading4"/>
      </w:pPr>
      <w:r w:rsidRPr="00276698">
        <w:t>(  ) Our Ros-Lehtinen Link</w:t>
      </w:r>
    </w:p>
    <w:p w14:paraId="60CA1BE5" w14:textId="77777777" w:rsidR="00BF545D" w:rsidRDefault="00BF545D" w:rsidP="00BF545D"/>
    <w:p w14:paraId="60CA1BE6" w14:textId="77777777" w:rsidR="00BF545D" w:rsidRPr="00276698" w:rsidRDefault="00BF545D" w:rsidP="005612FC">
      <w:pPr>
        <w:pStyle w:val="Heading4"/>
      </w:pPr>
      <w:r w:rsidRPr="00276698">
        <w:t>First – she’s opposed to engaging Venezuela unless specific human rights conditions are attached.</w:t>
      </w:r>
    </w:p>
    <w:p w14:paraId="60CA1BE7" w14:textId="77777777" w:rsidR="00BF545D" w:rsidRDefault="00BF545D" w:rsidP="00BF545D"/>
    <w:p w14:paraId="60CA1BE8" w14:textId="77777777" w:rsidR="00BF545D" w:rsidRPr="00855069" w:rsidRDefault="00BF545D" w:rsidP="00BF545D">
      <w:pPr>
        <w:rPr>
          <w:rStyle w:val="StyleStyleBold12pt"/>
        </w:rPr>
      </w:pPr>
      <w:r w:rsidRPr="00855069">
        <w:rPr>
          <w:rStyle w:val="StyleStyleBold12pt"/>
        </w:rPr>
        <w:t>Congressional Documents and Publications ‘13</w:t>
      </w:r>
    </w:p>
    <w:p w14:paraId="60CA1BE9" w14:textId="77777777" w:rsidR="00BF545D" w:rsidRDefault="00BF545D" w:rsidP="00BF545D">
      <w:r>
        <w:t>(June 4, 2013 – lexis)</w:t>
      </w:r>
    </w:p>
    <w:p w14:paraId="60CA1BEA" w14:textId="77777777" w:rsidR="00BF545D" w:rsidRDefault="00BF545D" w:rsidP="00BF545D"/>
    <w:p w14:paraId="60CA1BEB" w14:textId="77777777" w:rsidR="00BF545D" w:rsidRPr="00855069" w:rsidRDefault="00BF545D" w:rsidP="00BF545D">
      <w:pPr>
        <w:rPr>
          <w:rStyle w:val="StyleBoldUnderline"/>
        </w:rPr>
      </w:pPr>
      <w:r w:rsidRPr="00855069">
        <w:rPr>
          <w:sz w:val="16"/>
        </w:rPr>
        <w:t xml:space="preserve">U.S. Rep. Ileana </w:t>
      </w:r>
      <w:r w:rsidRPr="009A3F9D">
        <w:rPr>
          <w:rStyle w:val="StyleBoldUnderline"/>
          <w:highlight w:val="cyan"/>
        </w:rPr>
        <w:t>Ros-Lehtinen</w:t>
      </w:r>
      <w:r w:rsidRPr="00855069">
        <w:rPr>
          <w:sz w:val="16"/>
        </w:rPr>
        <w:t xml:space="preserve"> (R-FL), Chairman of the Middle East and North Africa Subcommittee, </w:t>
      </w:r>
      <w:r w:rsidRPr="009A3F9D">
        <w:rPr>
          <w:rStyle w:val="StyleBoldUnderline"/>
          <w:highlight w:val="cyan"/>
        </w:rPr>
        <w:t>made the following statement</w:t>
      </w:r>
      <w:r w:rsidRPr="00855069">
        <w:rPr>
          <w:sz w:val="16"/>
        </w:rPr>
        <w:t xml:space="preserve"> after meeting with Venezuelan opposition leader Maria Corina Machado and writing a letter to Secretary of State John Kerry </w:t>
      </w:r>
      <w:r w:rsidRPr="009A3F9D">
        <w:rPr>
          <w:rStyle w:val="StyleBoldUnderline"/>
          <w:highlight w:val="cyan"/>
        </w:rPr>
        <w:t>asking for the immediate release of U.S. citizen Timothy Tracy, being held hostage in Venezuela</w:t>
      </w:r>
      <w:r w:rsidRPr="00855069">
        <w:rPr>
          <w:sz w:val="16"/>
        </w:rPr>
        <w:t>. Statement by Ros-Lehtinen:</w:t>
      </w:r>
      <w:r w:rsidRPr="00855069">
        <w:rPr>
          <w:sz w:val="12"/>
        </w:rPr>
        <w:t>¶</w:t>
      </w:r>
      <w:r w:rsidRPr="00855069">
        <w:rPr>
          <w:sz w:val="16"/>
        </w:rPr>
        <w:t xml:space="preserve"> "Today I had the honor of meeting with Venezuelan pro-democracy leader Maria Corina Machado, a stalwart champion of democracy for Venezuela. I applaud her for her courage in continuing to boldly speak out against the Maduro regime, and join her in urging the U.S. and responsible nations to be on the side of the people of Venezuela and support them in calling out the illegitimate elections and robbing the Venezuelan people of true democracy.</w:t>
      </w:r>
      <w:r w:rsidRPr="00855069">
        <w:rPr>
          <w:sz w:val="12"/>
        </w:rPr>
        <w:t>¶</w:t>
      </w:r>
      <w:r w:rsidRPr="00855069">
        <w:rPr>
          <w:sz w:val="16"/>
        </w:rPr>
        <w:t xml:space="preserve"> "</w:t>
      </w:r>
      <w:r w:rsidRPr="009A3F9D">
        <w:rPr>
          <w:rStyle w:val="StyleBoldUnderline"/>
          <w:highlight w:val="cyan"/>
        </w:rPr>
        <w:t>Under the Maduro regime, democracy is made a pathetic joke</w:t>
      </w:r>
      <w:r w:rsidRPr="00855069">
        <w:rPr>
          <w:sz w:val="16"/>
        </w:rPr>
        <w:t xml:space="preserve"> </w:t>
      </w:r>
      <w:r w:rsidRPr="009A3F9D">
        <w:rPr>
          <w:rStyle w:val="StyleBoldUnderline"/>
          <w:highlight w:val="cyan"/>
        </w:rPr>
        <w:t>and Venezuelans continue to be deprived of their human rights. It is also appalling that this regime has unjustly detained</w:t>
      </w:r>
      <w:r w:rsidRPr="00855069">
        <w:rPr>
          <w:sz w:val="16"/>
        </w:rPr>
        <w:t xml:space="preserve"> Tim </w:t>
      </w:r>
      <w:r w:rsidRPr="009A3F9D">
        <w:rPr>
          <w:rStyle w:val="StyleBoldUnderline"/>
          <w:highlight w:val="cyan"/>
        </w:rPr>
        <w:t>Tracy</w:t>
      </w:r>
      <w:r w:rsidRPr="00855069">
        <w:rPr>
          <w:sz w:val="16"/>
        </w:rPr>
        <w:t xml:space="preserve">, a U.S. citizen who was simply exercising his freedom of speech in making a documentary, but now finds himself sharing a prison with some of the worst criminals of Venezuela. </w:t>
      </w:r>
      <w:r w:rsidRPr="009A3F9D">
        <w:rPr>
          <w:rStyle w:val="StyleBoldUnderline"/>
          <w:highlight w:val="cyan"/>
        </w:rPr>
        <w:t>This situation is unacceptable</w:t>
      </w:r>
      <w:r w:rsidRPr="00855069">
        <w:rPr>
          <w:sz w:val="16"/>
        </w:rPr>
        <w:t xml:space="preserve"> </w:t>
      </w:r>
      <w:r w:rsidRPr="009A3F9D">
        <w:rPr>
          <w:rStyle w:val="StyleBoldUnderline"/>
          <w:highlight w:val="cyan"/>
        </w:rPr>
        <w:t>and I urge the State Department to do all it can to secure Tracy's release and safe return to the U</w:t>
      </w:r>
      <w:r w:rsidRPr="00855069">
        <w:rPr>
          <w:sz w:val="16"/>
        </w:rPr>
        <w:t xml:space="preserve">nited </w:t>
      </w:r>
      <w:r w:rsidRPr="009A3F9D">
        <w:rPr>
          <w:rStyle w:val="StyleBoldUnderline"/>
          <w:highlight w:val="cyan"/>
        </w:rPr>
        <w:t>S</w:t>
      </w:r>
      <w:r w:rsidRPr="00855069">
        <w:rPr>
          <w:sz w:val="16"/>
        </w:rPr>
        <w:t xml:space="preserve">tates </w:t>
      </w:r>
      <w:r w:rsidRPr="009A3F9D">
        <w:rPr>
          <w:rStyle w:val="StyleBoldUnderline"/>
          <w:highlight w:val="cyan"/>
        </w:rPr>
        <w:t>unconditionally."</w:t>
      </w:r>
    </w:p>
    <w:p w14:paraId="60CA1BEC" w14:textId="77777777" w:rsidR="00BF545D" w:rsidRDefault="00BF545D" w:rsidP="00BF545D"/>
    <w:p w14:paraId="60CA1BED" w14:textId="77777777" w:rsidR="00BF545D" w:rsidRDefault="00BF545D" w:rsidP="00BF545D"/>
    <w:p w14:paraId="60CA1BEE" w14:textId="77777777" w:rsidR="00BF545D" w:rsidRPr="00276698" w:rsidRDefault="00BF545D" w:rsidP="005612FC">
      <w:pPr>
        <w:pStyle w:val="Heading4"/>
      </w:pPr>
      <w:r w:rsidRPr="00276698">
        <w:t>And – She hates Venezuela and brings in the Israel lobby</w:t>
      </w:r>
    </w:p>
    <w:p w14:paraId="60CA1BEF" w14:textId="77777777" w:rsidR="00BF545D" w:rsidRDefault="00BF545D" w:rsidP="00BF545D"/>
    <w:p w14:paraId="60CA1BF0" w14:textId="77777777" w:rsidR="00BF545D" w:rsidRPr="00B01831" w:rsidRDefault="00BF545D" w:rsidP="00BF545D">
      <w:pPr>
        <w:rPr>
          <w:rStyle w:val="StyleStyleBold12pt"/>
        </w:rPr>
      </w:pPr>
      <w:r>
        <w:rPr>
          <w:rStyle w:val="StyleStyleBold12pt"/>
        </w:rPr>
        <w:t>Madsen, 11</w:t>
      </w:r>
    </w:p>
    <w:p w14:paraId="60CA1BF1" w14:textId="77777777" w:rsidR="00BF545D" w:rsidRPr="00B01831" w:rsidRDefault="00BF545D" w:rsidP="00BF545D">
      <w:pPr>
        <w:rPr>
          <w:sz w:val="18"/>
          <w:szCs w:val="18"/>
        </w:rPr>
      </w:pPr>
      <w:r w:rsidRPr="00B01831">
        <w:rPr>
          <w:sz w:val="18"/>
          <w:szCs w:val="18"/>
        </w:rPr>
        <w:t>Wayne Madsen, Investigative journalist, author and syndicated columnist. Has some twenty years experience in security issues. As a U.S. Naval Officer, he managed one of the first computer security programs for the U.S. Navy. He has been a frequent political and national security commentator on ABC, NBC, CBS, PBS, CNN, BBC, Al Jazeera, and MS-NBC. He has been invited to testify as a witness before the US House of Representatives, the UN Criminal Tribunal for Rwanda, and an terrorism investigation panel of the French government. A member of the Society of Professional Journalists (SPJ) and the National Press Club., 6/20/11, http://www.strategic-culture.org/news/2011/06/20/the-outsourcing-of-influence-peddling-to-the-israeli-lobby.html</w:t>
      </w:r>
    </w:p>
    <w:p w14:paraId="60CA1BF2" w14:textId="77777777" w:rsidR="00BF545D" w:rsidRDefault="00BF545D" w:rsidP="00BF545D"/>
    <w:p w14:paraId="60CA1BF3" w14:textId="77777777" w:rsidR="00BF545D" w:rsidRPr="00855069" w:rsidRDefault="00BF545D" w:rsidP="00BF545D">
      <w:pPr>
        <w:rPr>
          <w:sz w:val="16"/>
        </w:rPr>
      </w:pPr>
      <w:r w:rsidRPr="00F74784">
        <w:rPr>
          <w:rStyle w:val="StyleBoldUnderline"/>
        </w:rPr>
        <w:t>The confluence of the Israel Lobby with pressure groups</w:t>
      </w:r>
      <w:r w:rsidRPr="00855069">
        <w:rPr>
          <w:sz w:val="16"/>
        </w:rPr>
        <w:t xml:space="preserve"> such as those that support the Saakashvili regime in Georgia </w:t>
      </w:r>
      <w:r w:rsidRPr="00F74784">
        <w:rPr>
          <w:rStyle w:val="StyleBoldUnderline"/>
        </w:rPr>
        <w:t>is not an isolated situation</w:t>
      </w:r>
      <w:r w:rsidRPr="00855069">
        <w:rPr>
          <w:sz w:val="16"/>
        </w:rPr>
        <w:t xml:space="preserve">. Before the rise to power of the Justice and Development Party (AK Party) of Prime Minister Recep Tayyip Erdogan in Turkey, Israel could rely on the support of successive Turkish governments. Turkey, in turn, established its own Washington-based lobbying group, the American Turkish Council, which was modeled on the American Israel Public Affairs Committee (AIPAC). It was recently learned from Turkish government officials in Washington that the secret network of Turkish military officers, politicians, intelligence officers, professors, and journalists known as “Ergenekon,” which plotted a series of coups against independent-minded Turkish governments, was a construct of the CIA and Mossad. An in-depth investigation of the Ergenekon network conducted by the Turkish intelligence service discovered that many of the key players in Ergenekon were Dönme, the descendants of Turkish Jews who converted to Islam and, to varying degrees, now practice a combination of Kabbalah Judaism and Islamic Sufism while remaining secular and Turkish nationalist in the mold of Turkish state founder Kemal Ataturk. Similarly, </w:t>
      </w:r>
      <w:r w:rsidRPr="009A3F9D">
        <w:rPr>
          <w:rStyle w:val="StyleBoldUnderline"/>
          <w:highlight w:val="cyan"/>
        </w:rPr>
        <w:t>the Israel Lobby has</w:t>
      </w:r>
      <w:r w:rsidRPr="00F74784">
        <w:rPr>
          <w:rStyle w:val="StyleBoldUnderline"/>
        </w:rPr>
        <w:t xml:space="preserve"> made </w:t>
      </w:r>
      <w:r w:rsidRPr="00F74784">
        <w:rPr>
          <w:rStyle w:val="Emphasis"/>
        </w:rPr>
        <w:t>common cause</w:t>
      </w:r>
      <w:r w:rsidRPr="00F74784">
        <w:rPr>
          <w:rStyle w:val="StyleBoldUnderline"/>
        </w:rPr>
        <w:t xml:space="preserve"> </w:t>
      </w:r>
      <w:r w:rsidRPr="00855069">
        <w:rPr>
          <w:sz w:val="16"/>
        </w:rPr>
        <w:t xml:space="preserve">with the right-wing Cuban exile community in Florida, which </w:t>
      </w:r>
      <w:r w:rsidRPr="009A3F9D">
        <w:rPr>
          <w:rStyle w:val="StyleBoldUnderline"/>
          <w:highlight w:val="cyan"/>
        </w:rPr>
        <w:t>has become</w:t>
      </w:r>
      <w:r w:rsidRPr="00855069">
        <w:rPr>
          <w:sz w:val="16"/>
        </w:rPr>
        <w:t xml:space="preserve"> as </w:t>
      </w:r>
      <w:r w:rsidRPr="009A3F9D">
        <w:rPr>
          <w:rStyle w:val="StyleBoldUnderline"/>
          <w:highlight w:val="cyan"/>
        </w:rPr>
        <w:t>influential in</w:t>
      </w:r>
      <w:r w:rsidRPr="00855069">
        <w:rPr>
          <w:sz w:val="16"/>
        </w:rPr>
        <w:t xml:space="preserve"> the </w:t>
      </w:r>
      <w:r w:rsidRPr="009A3F9D">
        <w:rPr>
          <w:rStyle w:val="StyleBoldUnderline"/>
          <w:highlight w:val="cyan"/>
        </w:rPr>
        <w:t>politics</w:t>
      </w:r>
      <w:r w:rsidRPr="00F74784">
        <w:rPr>
          <w:rStyle w:val="StyleBoldUnderline"/>
        </w:rPr>
        <w:t xml:space="preserve"> </w:t>
      </w:r>
      <w:r w:rsidRPr="00855069">
        <w:rPr>
          <w:sz w:val="16"/>
        </w:rPr>
        <w:t>of south Florida as the many Jews and Israelis who live there. The convergence of interests of pro-Israelis and Cuban Gusano exiles can best be seen in the current chair of the House Foreign Relations Committee</w:t>
      </w:r>
      <w:r w:rsidRPr="00F74784">
        <w:rPr>
          <w:rStyle w:val="StyleBoldUnderline"/>
        </w:rPr>
        <w:t xml:space="preserve">, </w:t>
      </w:r>
      <w:r w:rsidRPr="009A3F9D">
        <w:rPr>
          <w:rStyle w:val="StyleBoldUnderline"/>
          <w:highlight w:val="cyan"/>
        </w:rPr>
        <w:t>Representative</w:t>
      </w:r>
      <w:r w:rsidRPr="00855069">
        <w:rPr>
          <w:sz w:val="16"/>
        </w:rPr>
        <w:t xml:space="preserve"> Ileana </w:t>
      </w:r>
      <w:r w:rsidRPr="009A3F9D">
        <w:rPr>
          <w:rStyle w:val="StyleBoldUnderline"/>
          <w:highlight w:val="cyan"/>
        </w:rPr>
        <w:t>Ros-Lehtinen</w:t>
      </w:r>
      <w:r w:rsidRPr="00855069">
        <w:rPr>
          <w:sz w:val="16"/>
        </w:rPr>
        <w:t>, who represents a congressional district in south Florida. Ros-Lehtinen, who is of Cuban Jewish descent</w:t>
      </w:r>
      <w:r w:rsidRPr="009A3F9D">
        <w:rPr>
          <w:rStyle w:val="StyleBoldUnderline"/>
          <w:highlight w:val="cyan"/>
        </w:rPr>
        <w:t>, is one of AIPAC’s</w:t>
      </w:r>
      <w:r w:rsidRPr="00855069">
        <w:rPr>
          <w:sz w:val="16"/>
        </w:rPr>
        <w:t xml:space="preserve"> and the ADL’s </w:t>
      </w:r>
      <w:r w:rsidRPr="009A3F9D">
        <w:rPr>
          <w:rStyle w:val="Emphasis"/>
          <w:highlight w:val="cyan"/>
        </w:rPr>
        <w:t>best friends in Congress</w:t>
      </w:r>
      <w:r w:rsidRPr="00F74784">
        <w:rPr>
          <w:rStyle w:val="StyleBoldUnderline"/>
        </w:rPr>
        <w:t xml:space="preserve">. </w:t>
      </w:r>
      <w:r w:rsidRPr="009A3F9D">
        <w:rPr>
          <w:rStyle w:val="StyleBoldUnderline"/>
          <w:highlight w:val="cyan"/>
        </w:rPr>
        <w:t>She is</w:t>
      </w:r>
      <w:r w:rsidRPr="00855069">
        <w:rPr>
          <w:sz w:val="16"/>
        </w:rPr>
        <w:t xml:space="preserve"> also</w:t>
      </w:r>
      <w:r w:rsidRPr="009A3F9D">
        <w:rPr>
          <w:rStyle w:val="StyleBoldUnderline"/>
          <w:highlight w:val="cyan"/>
        </w:rPr>
        <w:t xml:space="preserve"> a vociferous opponent of the governments of Venezuela</w:t>
      </w:r>
      <w:r w:rsidRPr="00855069">
        <w:rPr>
          <w:sz w:val="16"/>
        </w:rPr>
        <w:t xml:space="preserve"> and Nicaragua, </w:t>
      </w:r>
      <w:r w:rsidRPr="009A3F9D">
        <w:rPr>
          <w:rStyle w:val="StyleBoldUnderline"/>
          <w:highlight w:val="cyan"/>
        </w:rPr>
        <w:t xml:space="preserve">both of which have severed diplomatic </w:t>
      </w:r>
      <w:r w:rsidRPr="009A3F9D">
        <w:rPr>
          <w:rStyle w:val="StyleBoldUnderline"/>
          <w:highlight w:val="cyan"/>
        </w:rPr>
        <w:lastRenderedPageBreak/>
        <w:t>relations with Israel</w:t>
      </w:r>
      <w:r w:rsidRPr="00F74784">
        <w:rPr>
          <w:rStyle w:val="StyleBoldUnderline"/>
        </w:rPr>
        <w:t xml:space="preserve"> </w:t>
      </w:r>
      <w:r w:rsidRPr="00855069">
        <w:rPr>
          <w:sz w:val="16"/>
        </w:rPr>
        <w:t xml:space="preserve">and have recognized the independence of Abkhazia, to the dismay of Israel, AIPAC, and the ADL. While </w:t>
      </w:r>
      <w:r w:rsidRPr="009A3F9D">
        <w:rPr>
          <w:rStyle w:val="StyleBoldUnderline"/>
          <w:highlight w:val="cyan"/>
        </w:rPr>
        <w:t xml:space="preserve">Ros-Lehtinen </w:t>
      </w:r>
      <w:r w:rsidRPr="009A3F9D">
        <w:rPr>
          <w:rStyle w:val="Emphasis"/>
          <w:highlight w:val="cyan"/>
        </w:rPr>
        <w:t>rattles sabers</w:t>
      </w:r>
      <w:r w:rsidRPr="009A3F9D">
        <w:rPr>
          <w:rStyle w:val="StyleBoldUnderline"/>
          <w:highlight w:val="cyan"/>
        </w:rPr>
        <w:t xml:space="preserve"> against Venezuela</w:t>
      </w:r>
      <w:r w:rsidRPr="00855069">
        <w:rPr>
          <w:sz w:val="16"/>
        </w:rPr>
        <w:t xml:space="preserve">, Nicaragua, Ecuador, Brazil, Argentina, Bolivia, Uruguay, and other Latin American nations that have recognized Palestine within its 1967 borders, she supports continued U.S. military assistance to Colombia, Honduras, Costa Rica, and Panama, Israel’s last four remaining allies in Latin America. Ros-Lehtinen, while decrying alleged human rights “abuses” in Venezuela and Nicaragua, is silent on actual abuses in Colombia, where Israelis routinely supply weapons and advisers to the government in its inhumane war with the Revolutionary Armed Forces of Colombia (FARC), peasants, and labor unionists. The trial in New York of Russian air cargo services owner Viktor Bout for allegedly trying to sell weapons to the FARC is one outcome of </w:t>
      </w:r>
      <w:r w:rsidRPr="009A3F9D">
        <w:rPr>
          <w:rStyle w:val="StyleBoldUnderline"/>
          <w:highlight w:val="cyan"/>
        </w:rPr>
        <w:t>the strategic alliance between Israel, its U.S. Lobby, and</w:t>
      </w:r>
      <w:r w:rsidRPr="00F74784">
        <w:rPr>
          <w:rStyle w:val="StyleBoldUnderline"/>
        </w:rPr>
        <w:t xml:space="preserve"> the right-wing </w:t>
      </w:r>
      <w:r w:rsidRPr="009A3F9D">
        <w:rPr>
          <w:rStyle w:val="StyleBoldUnderline"/>
          <w:highlight w:val="cyan"/>
        </w:rPr>
        <w:t>Latin American exiles</w:t>
      </w:r>
      <w:r w:rsidRPr="00855069">
        <w:rPr>
          <w:sz w:val="16"/>
        </w:rPr>
        <w:t xml:space="preserve"> and intelligence operatives who call Miami their home. The conviction and imprisonment of former Yukos owner Mikhail Khodorkovsky, </w:t>
      </w:r>
      <w:r w:rsidRPr="009A3F9D">
        <w:rPr>
          <w:rStyle w:val="StyleBoldUnderline"/>
          <w:highlight w:val="cyan"/>
        </w:rPr>
        <w:t>consider</w:t>
      </w:r>
      <w:r w:rsidRPr="00855069">
        <w:rPr>
          <w:sz w:val="16"/>
        </w:rPr>
        <w:t xml:space="preserve">ed a major agent-of-influence for Israel in Russia and a one-time potential President of Russia, has placed Russia in the same category as </w:t>
      </w:r>
      <w:r w:rsidRPr="009A3F9D">
        <w:rPr>
          <w:rStyle w:val="StyleBoldUnderline"/>
          <w:highlight w:val="cyan"/>
        </w:rPr>
        <w:t>Venezuela,</w:t>
      </w:r>
      <w:r w:rsidRPr="00855069">
        <w:rPr>
          <w:sz w:val="16"/>
        </w:rPr>
        <w:t xml:space="preserve"> Nicaragua, Abkhazia, Turkey, and other nations</w:t>
      </w:r>
      <w:r w:rsidRPr="00F74784">
        <w:rPr>
          <w:rStyle w:val="StyleBoldUnderline"/>
        </w:rPr>
        <w:t xml:space="preserve"> </w:t>
      </w:r>
      <w:r w:rsidRPr="00855069">
        <w:rPr>
          <w:sz w:val="16"/>
        </w:rPr>
        <w:t xml:space="preserve">that have </w:t>
      </w:r>
      <w:r w:rsidRPr="009A3F9D">
        <w:rPr>
          <w:rStyle w:val="StyleBoldUnderline"/>
          <w:highlight w:val="cyan"/>
        </w:rPr>
        <w:t>in</w:t>
      </w:r>
      <w:r w:rsidRPr="00855069">
        <w:rPr>
          <w:sz w:val="16"/>
        </w:rPr>
        <w:t>curred</w:t>
      </w:r>
      <w:r w:rsidRPr="00F74784">
        <w:rPr>
          <w:rStyle w:val="StyleBoldUnderline"/>
        </w:rPr>
        <w:t xml:space="preserve"> </w:t>
      </w:r>
      <w:r w:rsidRPr="009A3F9D">
        <w:rPr>
          <w:rStyle w:val="StyleBoldUnderline"/>
          <w:highlight w:val="cyan"/>
        </w:rPr>
        <w:t xml:space="preserve">the </w:t>
      </w:r>
      <w:r w:rsidRPr="009A3F9D">
        <w:rPr>
          <w:rStyle w:val="Emphasis"/>
          <w:highlight w:val="cyan"/>
        </w:rPr>
        <w:t>ire of the Israel Lobby</w:t>
      </w:r>
      <w:r w:rsidRPr="00F74784">
        <w:rPr>
          <w:rStyle w:val="StyleBoldUnderline"/>
        </w:rPr>
        <w:t xml:space="preserve"> </w:t>
      </w:r>
      <w:r w:rsidRPr="00855069">
        <w:rPr>
          <w:sz w:val="16"/>
        </w:rPr>
        <w:t>either directly or via outsourcing deals made with strategic allies such as the Georgians, Cuban exiles, or, now, in the case of Turkey, the Armenians. In the past, AIPAC always ensured that “Armenian genocide” resolutions failed in the U.S. Congress, a payback for Turkey’s support for Israel. With Turkey adopting an independent foreign policy, AIPAC and the ADL are now strategically allied with the Armenian lobby to push for Armenian genocide resolutions in Washington and elsewhere.</w:t>
      </w:r>
    </w:p>
    <w:p w14:paraId="60CA1BF4" w14:textId="77777777" w:rsidR="00BF545D" w:rsidRPr="00C66CFA" w:rsidRDefault="00BF545D" w:rsidP="00BF545D"/>
    <w:p w14:paraId="60CA1BF5" w14:textId="77777777" w:rsidR="00BF545D" w:rsidRPr="00276698" w:rsidRDefault="00BF545D" w:rsidP="005612FC">
      <w:pPr>
        <w:pStyle w:val="Heading4"/>
      </w:pPr>
      <w:r w:rsidRPr="00276698">
        <w:t>Israel lobby key to agenda</w:t>
      </w:r>
    </w:p>
    <w:p w14:paraId="60CA1BF6" w14:textId="77777777" w:rsidR="00BF545D" w:rsidRDefault="00BF545D" w:rsidP="00BF545D">
      <w:pPr>
        <w:rPr>
          <w:rStyle w:val="StyleStyleBold12pt"/>
        </w:rPr>
      </w:pPr>
    </w:p>
    <w:p w14:paraId="60CA1BF7" w14:textId="77777777" w:rsidR="00BF545D" w:rsidRPr="00057413" w:rsidRDefault="00BF545D" w:rsidP="00BF545D">
      <w:pPr>
        <w:rPr>
          <w:rStyle w:val="StyleStyleBold12pt"/>
        </w:rPr>
      </w:pPr>
      <w:r w:rsidRPr="00057413">
        <w:rPr>
          <w:rStyle w:val="StyleStyleBold12pt"/>
        </w:rPr>
        <w:t xml:space="preserve">Petras, 6  </w:t>
      </w:r>
    </w:p>
    <w:p w14:paraId="60CA1BF8" w14:textId="77777777" w:rsidR="00BF545D" w:rsidRPr="00E03D7D" w:rsidRDefault="00BF545D" w:rsidP="00BF545D">
      <w:pPr>
        <w:rPr>
          <w:rStyle w:val="StyleStyleBold12pt"/>
          <w:b w:val="0"/>
          <w:sz w:val="16"/>
          <w:szCs w:val="16"/>
        </w:rPr>
      </w:pPr>
      <w:r w:rsidRPr="00E03D7D">
        <w:rPr>
          <w:rStyle w:val="StyleStyleBold12pt"/>
          <w:b w:val="0"/>
          <w:sz w:val="16"/>
          <w:szCs w:val="16"/>
        </w:rPr>
        <w:t>(James Petras is a Bartle Professor (Emeritus) of Sociology at Binghamton University, 4/6, http://petras.lahaine.org/?p=7)</w:t>
      </w:r>
    </w:p>
    <w:p w14:paraId="60CA1BF9" w14:textId="77777777" w:rsidR="00BF545D" w:rsidRPr="00F67444" w:rsidRDefault="00BF545D" w:rsidP="00BF545D">
      <w:r w:rsidRPr="005159FF">
        <w:rPr>
          <w:sz w:val="16"/>
        </w:rPr>
        <w:t xml:space="preserve">The problem of war and peace in the Middle East and the role of the Israel lobby is too serious to be marginalized as an after-thought. Even more important the increasing censoring of free speech and erosion of our civil liberties, academic freedom by an aggressive lobby, with powerful legislative and White House backers is a threat to our already limited democracy. It is incumbent therefore to examine the fourteen erroneous theses of the highly respected Professor Chomsky in order to move ahead and confront the Lobby?s threats to peace abroad and civil liberties at home. Fourteen Theses Chomsky claims that the Lobby is just another lobby in Washington. Yet he fails to observe that </w:t>
      </w:r>
      <w:r w:rsidRPr="009A3F9D">
        <w:rPr>
          <w:rStyle w:val="underline"/>
          <w:highlight w:val="cyan"/>
        </w:rPr>
        <w:t>the lobby has secured the biggest Congressional majorities</w:t>
      </w:r>
      <w:r w:rsidRPr="005159FF">
        <w:rPr>
          <w:sz w:val="16"/>
        </w:rPr>
        <w:t xml:space="preserve"> in favor of allocating three times the annual foreign aid designated to all of Africa, Asia and Latin America to Israel (over 100 billion dollars over the past 40 years). </w:t>
      </w:r>
      <w:r w:rsidRPr="009A3F9D">
        <w:rPr>
          <w:rStyle w:val="underline"/>
          <w:highlight w:val="cyan"/>
        </w:rPr>
        <w:t>The Lobby has 150 full time functionaries working for</w:t>
      </w:r>
      <w:r w:rsidRPr="00625E25">
        <w:rPr>
          <w:rStyle w:val="underline"/>
        </w:rPr>
        <w:t xml:space="preserve"> </w:t>
      </w:r>
      <w:r w:rsidRPr="005159FF">
        <w:rPr>
          <w:sz w:val="16"/>
        </w:rPr>
        <w:t>the American-Israel Public Affairs Committee (</w:t>
      </w:r>
      <w:r w:rsidRPr="009A3F9D">
        <w:rPr>
          <w:rStyle w:val="underline"/>
          <w:highlight w:val="cyan"/>
        </w:rPr>
        <w:t>AIPAC</w:t>
      </w:r>
      <w:r w:rsidRPr="00625E25">
        <w:rPr>
          <w:rStyle w:val="underline"/>
        </w:rPr>
        <w:t xml:space="preserve">), </w:t>
      </w:r>
      <w:r w:rsidRPr="009A3F9D">
        <w:rPr>
          <w:rStyle w:val="underline"/>
          <w:highlight w:val="cyan"/>
        </w:rPr>
        <w:t>accompanied by an army of lobbyists from all the major Jewish organizations</w:t>
      </w:r>
      <w:r w:rsidRPr="005159FF">
        <w:rPr>
          <w:sz w:val="16"/>
        </w:rPr>
        <w:t xml:space="preserve"> (Anti-Defamation League, B?nai Brith, American Jewish Committee, etc) </w:t>
      </w:r>
      <w:r w:rsidRPr="009A3F9D">
        <w:rPr>
          <w:rStyle w:val="underline"/>
          <w:highlight w:val="cyan"/>
        </w:rPr>
        <w:t>and the nation-wide, regional and local Jewish Federations which hew closely to the line of the ‘majors’ and are active in policy</w:t>
      </w:r>
      <w:r w:rsidRPr="00625E25">
        <w:rPr>
          <w:rStyle w:val="underline"/>
        </w:rPr>
        <w:t xml:space="preserve"> and local opinion </w:t>
      </w:r>
      <w:r w:rsidRPr="009A3F9D">
        <w:rPr>
          <w:rStyle w:val="underline"/>
          <w:highlight w:val="cyan"/>
        </w:rPr>
        <w:t>on Israel and promote</w:t>
      </w:r>
      <w:r w:rsidRPr="00625E25">
        <w:rPr>
          <w:rStyle w:val="underline"/>
        </w:rPr>
        <w:t xml:space="preserve"> and finance legislative </w:t>
      </w:r>
      <w:r w:rsidRPr="009A3F9D">
        <w:rPr>
          <w:rStyle w:val="underline"/>
          <w:highlight w:val="cyan"/>
        </w:rPr>
        <w:t xml:space="preserve">candidates on the basis of their adherence to the Lobby’s party line. </w:t>
      </w:r>
      <w:r w:rsidRPr="009A3F9D">
        <w:rPr>
          <w:rStyle w:val="Emphasis"/>
          <w:highlight w:val="cyan"/>
        </w:rPr>
        <w:t>No other lobby</w:t>
      </w:r>
      <w:r w:rsidRPr="009A3F9D">
        <w:rPr>
          <w:rStyle w:val="underline"/>
          <w:highlight w:val="cyan"/>
        </w:rPr>
        <w:t xml:space="preserve"> combines th</w:t>
      </w:r>
      <w:r w:rsidRPr="00625E25">
        <w:rPr>
          <w:rStyle w:val="underline"/>
        </w:rPr>
        <w:t xml:space="preserve">e wealth, grass roots networks, media access, </w:t>
      </w:r>
      <w:r w:rsidRPr="009A3F9D">
        <w:rPr>
          <w:rStyle w:val="Emphasis"/>
          <w:highlight w:val="cyan"/>
        </w:rPr>
        <w:t>legislative muscle</w:t>
      </w:r>
      <w:r w:rsidRPr="009A3F9D">
        <w:rPr>
          <w:rStyle w:val="underline"/>
          <w:highlight w:val="cyan"/>
        </w:rPr>
        <w:t xml:space="preserve"> and single-minded purpose of the pro-Israel lobby</w:t>
      </w:r>
      <w:r w:rsidRPr="009A3F9D">
        <w:rPr>
          <w:sz w:val="16"/>
          <w:highlight w:val="cyan"/>
        </w:rPr>
        <w:t>.</w:t>
      </w:r>
      <w:r w:rsidRPr="005159FF">
        <w:rPr>
          <w:sz w:val="16"/>
        </w:rPr>
        <w:t xml:space="preserve"> Chomsky fails to analyze the </w:t>
      </w:r>
      <w:r w:rsidRPr="009A3F9D">
        <w:rPr>
          <w:rStyle w:val="Emphasis"/>
          <w:highlight w:val="cyan"/>
        </w:rPr>
        <w:t>near unanimous</w:t>
      </w:r>
      <w:r w:rsidRPr="009A3F9D">
        <w:rPr>
          <w:rStyle w:val="underline"/>
          <w:highlight w:val="cyan"/>
        </w:rPr>
        <w:t xml:space="preserve"> congressional majorities</w:t>
      </w:r>
      <w:r w:rsidRPr="005159FF">
        <w:rPr>
          <w:sz w:val="16"/>
        </w:rPr>
        <w:t xml:space="preserve"> which </w:t>
      </w:r>
      <w:r w:rsidRPr="009A3F9D">
        <w:rPr>
          <w:rStyle w:val="underline"/>
          <w:highlight w:val="cyan"/>
        </w:rPr>
        <w:t xml:space="preserve">yearly support </w:t>
      </w:r>
      <w:r w:rsidRPr="00057413">
        <w:t>all</w:t>
      </w:r>
      <w:r w:rsidRPr="009A3F9D">
        <w:rPr>
          <w:rStyle w:val="underline"/>
          <w:highlight w:val="cyan"/>
        </w:rPr>
        <w:t xml:space="preserve"> the pro-Israel</w:t>
      </w:r>
      <w:r w:rsidRPr="005159FF">
        <w:rPr>
          <w:sz w:val="16"/>
        </w:rPr>
        <w:t xml:space="preserve"> military, economic, immigration privileges and aid </w:t>
      </w:r>
      <w:r w:rsidRPr="00625E25">
        <w:rPr>
          <w:rStyle w:val="underline"/>
        </w:rPr>
        <w:t xml:space="preserve">promoted by the </w:t>
      </w:r>
      <w:r w:rsidRPr="009A3F9D">
        <w:rPr>
          <w:rStyle w:val="underline"/>
          <w:highlight w:val="cyan"/>
        </w:rPr>
        <w:t>Lobby</w:t>
      </w:r>
      <w:r w:rsidRPr="009A3F9D">
        <w:rPr>
          <w:sz w:val="16"/>
          <w:highlight w:val="cyan"/>
        </w:rPr>
        <w:t>.</w:t>
      </w:r>
      <w:r w:rsidRPr="005159FF">
        <w:rPr>
          <w:sz w:val="16"/>
        </w:rPr>
        <w:t xml:space="preserve"> He fails to examine </w:t>
      </w:r>
      <w:r w:rsidRPr="009A3F9D">
        <w:rPr>
          <w:rStyle w:val="underline"/>
          <w:highlight w:val="cyan"/>
        </w:rPr>
        <w:t>the list of over 100 successful legislative initiatives publicized yearly by AIPAC</w:t>
      </w:r>
      <w:r w:rsidRPr="005159FF">
        <w:rPr>
          <w:sz w:val="16"/>
        </w:rPr>
        <w:t xml:space="preserve"> even in years of budgetary crisis, disintegrating domestic health services and war induced military losses.</w:t>
      </w:r>
    </w:p>
    <w:p w14:paraId="60CA1BFA" w14:textId="77777777" w:rsidR="00BF545D" w:rsidRDefault="00BF545D" w:rsidP="00BF545D"/>
    <w:p w14:paraId="60CA1BFB" w14:textId="77777777" w:rsidR="00BF545D" w:rsidRPr="00276698" w:rsidRDefault="00BF545D" w:rsidP="005612FC">
      <w:pPr>
        <w:pStyle w:val="Heading4"/>
      </w:pPr>
      <w:r w:rsidRPr="00276698">
        <w:t>It’s unique – she’s currently on-board for immigration reform.</w:t>
      </w:r>
    </w:p>
    <w:p w14:paraId="60CA1BFC" w14:textId="77777777" w:rsidR="00BF545D" w:rsidRDefault="00BF545D" w:rsidP="00BF545D"/>
    <w:p w14:paraId="60CA1BFD" w14:textId="77777777" w:rsidR="00BF545D" w:rsidRPr="00955606" w:rsidRDefault="00BF545D" w:rsidP="00BF545D">
      <w:pPr>
        <w:rPr>
          <w:rStyle w:val="StyleStyleBold12pt"/>
        </w:rPr>
      </w:pPr>
      <w:r>
        <w:rPr>
          <w:rStyle w:val="StyleStyleBold12pt"/>
        </w:rPr>
        <w:t>LeoGrande, 12</w:t>
      </w:r>
    </w:p>
    <w:p w14:paraId="60CA1BFE" w14:textId="77777777" w:rsidR="00BF545D" w:rsidRPr="00955606" w:rsidRDefault="00BF545D" w:rsidP="00BF545D">
      <w:r w:rsidRPr="00955606">
        <w:t>William M. LeoGrande School of Public Affairs American University, Professor of Government and a specialist in Latin American politics and U.S. foreign policy toward Latin America, Professor LeoGrande has been a frequent adviser to government and private sector agencies, 12/18/12, http://www.american.edu/clals/upload/LeoGrande-Fresh-Start.pdf</w:t>
      </w:r>
    </w:p>
    <w:p w14:paraId="60CA1BFF" w14:textId="77777777" w:rsidR="00BF545D" w:rsidRPr="009202DF" w:rsidRDefault="00BF545D" w:rsidP="00BF545D">
      <w:pPr>
        <w:rPr>
          <w:rStyle w:val="Emphasis"/>
        </w:rPr>
      </w:pPr>
    </w:p>
    <w:p w14:paraId="60CA1C00" w14:textId="77777777" w:rsidR="00BF545D" w:rsidRPr="00855069" w:rsidRDefault="00BF545D" w:rsidP="00BF545D">
      <w:pPr>
        <w:rPr>
          <w:sz w:val="16"/>
        </w:rPr>
      </w:pPr>
      <w:r w:rsidRPr="00855069">
        <w:rPr>
          <w:sz w:val="16"/>
        </w:rPr>
        <w:t xml:space="preserve">But was Obama's success a harbinger of structural realignment in the Cuban-American community or merely a conjunctural product of Romney's flawed candidacy? The Republican ticket had its shortcomings. In 2007, candidate Romney famously ended a speech to stunned Cuban-Americans with Fidel Castro's signature closing, "Patria o muerte! Venceremos!" (Homeland or death! We shall overcome!). Vice presidential candidate Paul Ryan had a record 8 of repeatedly voting in the House of Representatives to end the embargo against Cuba (on the libertarian grounds that the government should not impede free trade). "That did their ticket a lot of harm with Cubans, and allowed us to at least get a hearing with them about many other economic issues," an Obama campaign official said.9 Moreover, the Republican Party's anti-immigrant posture, which hurt it with Latino voters nationwide, hurt it with Cuban-American voters as well. </w:t>
      </w:r>
      <w:r w:rsidRPr="009A3F9D">
        <w:rPr>
          <w:rStyle w:val="StyleBoldUnderline"/>
          <w:highlight w:val="cyan"/>
        </w:rPr>
        <w:t>The state's most prominent national Republican elected officials</w:t>
      </w:r>
      <w:r w:rsidRPr="00855069">
        <w:rPr>
          <w:sz w:val="16"/>
        </w:rPr>
        <w:t xml:space="preserve">– Senator Marco </w:t>
      </w:r>
      <w:r w:rsidRPr="009A3F9D">
        <w:rPr>
          <w:rStyle w:val="StyleBoldUnderline"/>
          <w:highlight w:val="cyan"/>
        </w:rPr>
        <w:t>Rubio, and</w:t>
      </w:r>
      <w:r w:rsidRPr="00855069">
        <w:rPr>
          <w:sz w:val="16"/>
        </w:rPr>
        <w:t xml:space="preserve"> Representatives Ileana </w:t>
      </w:r>
      <w:r w:rsidRPr="009A3F9D">
        <w:rPr>
          <w:rStyle w:val="StyleBoldUnderline"/>
          <w:highlight w:val="cyan"/>
        </w:rPr>
        <w:t>Ros-Lehtinen</w:t>
      </w:r>
      <w:r w:rsidRPr="00855069">
        <w:rPr>
          <w:sz w:val="16"/>
        </w:rPr>
        <w:t xml:space="preserve"> and Mario Diaz-Balart</w:t>
      </w:r>
      <w:r w:rsidRPr="009A3F9D">
        <w:rPr>
          <w:rStyle w:val="StyleBoldUnderline"/>
          <w:highlight w:val="cyan"/>
        </w:rPr>
        <w:t>, all distanced themselves from their Party's hardline on immigration reform</w:t>
      </w:r>
      <w:r w:rsidRPr="00855069">
        <w:rPr>
          <w:sz w:val="16"/>
        </w:rPr>
        <w:t xml:space="preserve">. In 1996, when Bill </w:t>
      </w:r>
      <w:r w:rsidRPr="00855069">
        <w:rPr>
          <w:sz w:val="16"/>
        </w:rPr>
        <w:lastRenderedPageBreak/>
        <w:t xml:space="preserve">Clinton won 35% of the Cuban-American vote against Bob Dole, 10 the Republican Party was also hurt by its anti-immigration policy. That year, the Republican Platform supported making English the official language, advocated cutting off welfare for noncitizens, and deny citizenship to the U.S.-born children of illegal aliens. Yet despite these 11 problems, there was growing evidence that Obama's gains might represent more than just Romney's weakness. Polling by Florida International University since 1991 has chronicled gradual changes in the Cuban-American community in south Florida, both demographically and attitudinally– changes that, as they begin to manifest themselves in voting behavior, do not bode well for the Republican Party. The Cuban-American Electorate When FIU began polling Cuban-Americans south Florida in 1991, 87% favored continuation of the U.S. embargo. By 2011, support had fallen to 56%. In 1993, 75% of respondents opposed the sale of food to Cuba and 50% opposed the sale of medicine. By 2011, solid majorities (65% and 75% respectively) supported both. In 1991, 55% opposed unrestricted travel to Cuba, whereas in 2011, 57% supported unrestricted travel for all Americans and 66% supported unrestricted travel for Cuban-Americans (Table 2). These changes in Cuban-American opinion were clearly linked to demographic changes in the community. Exiles who arrived in the United States in the 1960s and 1970s came as political refugees, motivated principally by their opposition to the socialist course of the revolution. Those who arrived in the Mariel exodus in 1980 and afterwards were more likely to have left for economic reasons. Recent arrivals, especially those who arrived in the post-cold war era, were far more likely to have maintained ties with family on the island. A 2007 poll of Cuban-Americans in south Florida found that 58.3% were sending remittances to Cuba, but fewer than half of those who arrived before 1985 were sending money, whereas three quarters of more recent arrivals were. The differences in age and experience among different waves of 12 migrants produced sharply different opinions about relations with the island, with more recent arrivals being far more likely to favor policies that reduce bilateral tensions and barriers to family linkages, especially the ability to travel and send remittances (Table 3). </w:t>
      </w:r>
    </w:p>
    <w:p w14:paraId="60CA1C01" w14:textId="77777777" w:rsidR="00BF545D" w:rsidRDefault="00BF545D" w:rsidP="00BF545D"/>
    <w:p w14:paraId="60CA1C02" w14:textId="77777777" w:rsidR="00E40BF3" w:rsidRDefault="005612FC" w:rsidP="00E40BF3">
      <w:pPr>
        <w:pStyle w:val="Heading3"/>
      </w:pPr>
      <w:r>
        <w:lastRenderedPageBreak/>
        <w:t>Appeasement Link</w:t>
      </w:r>
    </w:p>
    <w:p w14:paraId="60CA1C03" w14:textId="77777777" w:rsidR="00E40BF3" w:rsidRDefault="00E40BF3" w:rsidP="00E40BF3">
      <w:pPr>
        <w:rPr>
          <w:b/>
        </w:rPr>
      </w:pPr>
    </w:p>
    <w:p w14:paraId="60CA1C04" w14:textId="77777777" w:rsidR="00E40BF3" w:rsidRPr="00276698" w:rsidRDefault="00E40BF3" w:rsidP="005612FC">
      <w:pPr>
        <w:pStyle w:val="Heading4"/>
      </w:pPr>
      <w:r w:rsidRPr="00276698">
        <w:t>Perceived as weak appeasement – crushes Obama PC and means plan can never be a win</w:t>
      </w:r>
    </w:p>
    <w:p w14:paraId="60CA1C05" w14:textId="77777777" w:rsidR="00E40BF3" w:rsidRDefault="00E40BF3" w:rsidP="00E40BF3">
      <w:pPr>
        <w:rPr>
          <w:rStyle w:val="StyleStyleBold12pt"/>
        </w:rPr>
      </w:pPr>
      <w:r>
        <w:rPr>
          <w:rStyle w:val="StyleStyleBold12pt"/>
        </w:rPr>
        <w:t>Mead, 10</w:t>
      </w:r>
      <w:r>
        <w:t xml:space="preserve">  (Walter Russell, Senior Fellow Council Foreign Relations, Prof Foreign affairs @ Bard, 3/31, http://blogs.the-american-interest.com/wrm/2010/03/31/kicked-by-the-great-white-north/</w:t>
      </w:r>
    </w:p>
    <w:p w14:paraId="60CA1C06" w14:textId="77777777" w:rsidR="00E40BF3" w:rsidRDefault="00E40BF3" w:rsidP="00E40BF3">
      <w:pPr>
        <w:rPr>
          <w:sz w:val="16"/>
        </w:rPr>
      </w:pPr>
      <w:r>
        <w:rPr>
          <w:sz w:val="16"/>
        </w:rPr>
        <w:t xml:space="preserve">The policy of slapping friends seems not to be working very well; the policy of kissing up to the bad guys has been even less of a success. North Korea, </w:t>
      </w:r>
      <w:r>
        <w:rPr>
          <w:rStyle w:val="StyleBoldUnderline"/>
        </w:rPr>
        <w:t>Cuba, Venezuela</w:t>
      </w:r>
      <w:r>
        <w:rPr>
          <w:sz w:val="16"/>
        </w:rPr>
        <w:t xml:space="preserve"> and Iran </w:t>
      </w:r>
      <w:r>
        <w:rPr>
          <w:rStyle w:val="StyleBoldUnderline"/>
        </w:rPr>
        <w:t>have blown off the administration’s efforts to put bilateral relationships on a friendlier basis</w:t>
      </w:r>
      <w:r>
        <w:rPr>
          <w:sz w:val="16"/>
        </w:rPr>
        <w:t xml:space="preserve">. Not only is President Obama back to Bush’s old policy of trying to get the UN to adopt tougher sanctions on Iran, he’s denouncing human rights crackdowns in Cuba. The biggest success to date, getting a new missile treaty with Russia, is at lot less impressive than it looks. Russia needs to reduce the costs of its nuclear arsenal and wants the prestige that comes from arms talks with the US just like the Soviet Union used to have. I support the treaty and hope it gets ratified, but on the whole it’s more a favor from us to Russia than the other way round. In many cases, the administration has good reasons for specific choices that it makes. Russia, for example, is never going to be our best friend, but there is no point in not trying to put relations on a more businesslike basis. Britain’s stand on the Falkland Islands, that there is ‘nothing to negotiate’ where sovereignty is concerned, is a tricky one to support. It always looks bad to be against talks. Given global skepticism about US intentions after the poorly handled war in Iraq, it made sense for the Obama administration to bend over backwards to show it was willing to reach a new relationship with Iran. Pressing Karzai to clean up the abysmal corruption that wastes American money and undermines the strength of his government is certainly the right thing to do. And by twice announcing controversial housing decisions in Jerusalem during critical talks with the United States, the Israeli government was showing enough arrogance or incompetence that the White House had to do something. But while many of steps the administration is taking make sense on their own terms, when you look at them all together the picture isn’t pretty. Beating up on your friends and </w:t>
      </w:r>
      <w:r w:rsidRPr="008766FA">
        <w:rPr>
          <w:rStyle w:val="StyleBoldUnderline"/>
          <w:highlight w:val="cyan"/>
        </w:rPr>
        <w:t xml:space="preserve">kissing up to your enemies </w:t>
      </w:r>
      <w:r w:rsidRPr="008766FA">
        <w:rPr>
          <w:rStyle w:val="Emphasis"/>
          <w:highlight w:val="cyan"/>
        </w:rPr>
        <w:t>looks terrible</w:t>
      </w:r>
      <w:r>
        <w:rPr>
          <w:sz w:val="16"/>
        </w:rPr>
        <w:t xml:space="preserve">, especially when neither your friends nor your enemies show any respect. Slamming Honduras and pampering Russia might have both been good decisions on their own; but when you do them both you end up looking like a hypocrite who moralistically and didactically lectures the weak while fawning on the strong. </w:t>
      </w:r>
      <w:r>
        <w:rPr>
          <w:rStyle w:val="StyleBoldUnderline"/>
        </w:rPr>
        <w:t xml:space="preserve">Nobody respects that kind of behavior, and nobody admires people who practice it. It </w:t>
      </w:r>
      <w:r w:rsidRPr="008766FA">
        <w:rPr>
          <w:rStyle w:val="Emphasis"/>
          <w:highlight w:val="cyan"/>
        </w:rPr>
        <w:t>tastes weak, like blood in the water</w:t>
      </w:r>
      <w:r>
        <w:rPr>
          <w:rStyle w:val="StyleBoldUnderline"/>
        </w:rPr>
        <w:t xml:space="preserve"> — </w:t>
      </w:r>
      <w:r w:rsidRPr="008766FA">
        <w:rPr>
          <w:rStyle w:val="StyleBoldUnderline"/>
          <w:highlight w:val="cyan"/>
        </w:rPr>
        <w:t xml:space="preserve">and the sharks out there are </w:t>
      </w:r>
      <w:r w:rsidRPr="008766FA">
        <w:rPr>
          <w:rStyle w:val="Emphasis"/>
          <w:highlight w:val="cyan"/>
        </w:rPr>
        <w:t>paying attention</w:t>
      </w:r>
      <w:r>
        <w:rPr>
          <w:rStyle w:val="StyleBoldUnderline"/>
        </w:rPr>
        <w:t xml:space="preserve">. </w:t>
      </w:r>
      <w:r>
        <w:rPr>
          <w:sz w:val="16"/>
        </w:rPr>
        <w:t>The emerging perception of weakness is one reason the administration has had to fight Israel so hard over the Jerusalem issue. As Laura Rozen reports in a must read article at Politico.com, administration sources say that the quarrel with Netanyahu is “bigger than Jerusalem” because “</w:t>
      </w:r>
      <w:r>
        <w:rPr>
          <w:rStyle w:val="StyleBoldUnderline"/>
        </w:rPr>
        <w:t>it’s about the credibility of the administration.”</w:t>
      </w:r>
      <w:r>
        <w:rPr>
          <w:sz w:val="16"/>
        </w:rPr>
        <w:t xml:space="preserve"> </w:t>
      </w:r>
      <w:r>
        <w:rPr>
          <w:rStyle w:val="StyleBoldUnderline"/>
        </w:rPr>
        <w:t>It’s precisely because so many people have kicked so much sand in the administration’s face that it had to raise the stakes so high</w:t>
      </w:r>
      <w:r>
        <w:rPr>
          <w:sz w:val="16"/>
        </w:rPr>
        <w:t xml:space="preserve"> on this one. </w:t>
      </w:r>
      <w:r>
        <w:rPr>
          <w:rStyle w:val="StyleBoldUnderline"/>
        </w:rPr>
        <w:t>Forcing</w:t>
      </w:r>
      <w:r>
        <w:rPr>
          <w:sz w:val="16"/>
        </w:rPr>
        <w:t xml:space="preserve"> Netanyahu to </w:t>
      </w:r>
      <w:r>
        <w:rPr>
          <w:rStyle w:val="StyleBoldUnderline"/>
        </w:rPr>
        <w:t>back down</w:t>
      </w:r>
      <w:r>
        <w:rPr>
          <w:sz w:val="16"/>
        </w:rPr>
        <w:t xml:space="preserve"> in Jerusalem </w:t>
      </w:r>
      <w:r>
        <w:rPr>
          <w:rStyle w:val="StyleBoldUnderline"/>
        </w:rPr>
        <w:t>may help the administration fight the perception of weakness abroad, but it is unlikely to help</w:t>
      </w:r>
      <w:r>
        <w:rPr>
          <w:sz w:val="16"/>
        </w:rPr>
        <w:t xml:space="preserve"> President </w:t>
      </w:r>
      <w:r>
        <w:rPr>
          <w:rStyle w:val="StyleBoldUnderline"/>
        </w:rPr>
        <w:t>Obama much at home</w:t>
      </w:r>
      <w:r>
        <w:rPr>
          <w:sz w:val="16"/>
        </w:rPr>
        <w:t xml:space="preserve">. And </w:t>
      </w:r>
      <w:r>
        <w:rPr>
          <w:rStyle w:val="StyleBoldUnderline"/>
        </w:rPr>
        <w:t xml:space="preserve">he may </w:t>
      </w:r>
      <w:r>
        <w:rPr>
          <w:rStyle w:val="Emphasis"/>
        </w:rPr>
        <w:t>not get the win he seeks</w:t>
      </w:r>
      <w:r>
        <w:rPr>
          <w:sz w:val="16"/>
        </w:rPr>
        <w:t xml:space="preserve">. Canada and Brazil have blown the administration off with no ill effects, and even the preternaturally accommodating Japanese are still defying the administration over the unpopular American military base on Okinawa. If Netanyahu sticks to his guns on an issue where he has strong domestic support, he might still force Washington to compromise. Beating up on our few remaining friends isn’t going to fix things. </w:t>
      </w:r>
      <w:r w:rsidRPr="008766FA">
        <w:rPr>
          <w:rStyle w:val="StyleBoldUnderline"/>
          <w:highlight w:val="cyan"/>
        </w:rPr>
        <w:t xml:space="preserve">What the President really needs is a victory </w:t>
      </w:r>
      <w:r w:rsidRPr="008766FA">
        <w:rPr>
          <w:rStyle w:val="Emphasis"/>
          <w:highlight w:val="cyan"/>
        </w:rPr>
        <w:t xml:space="preserve">over </w:t>
      </w:r>
      <w:r w:rsidRPr="008766FA">
        <w:rPr>
          <w:rStyle w:val="StyleBoldUnderline"/>
          <w:highlight w:val="cyan"/>
        </w:rPr>
        <w:t>an adversary</w:t>
      </w:r>
      <w:r>
        <w:rPr>
          <w:rStyle w:val="StyleBoldUnderline"/>
        </w:rPr>
        <w:t>. He needs to get</w:t>
      </w:r>
      <w:r>
        <w:rPr>
          <w:sz w:val="16"/>
        </w:rPr>
        <w:t xml:space="preserve"> North Korea, Iran, Syria, Hamas, </w:t>
      </w:r>
      <w:r>
        <w:rPr>
          <w:rStyle w:val="StyleBoldUnderline"/>
        </w:rPr>
        <w:t>Venezuela or</w:t>
      </w:r>
      <w:r>
        <w:rPr>
          <w:sz w:val="16"/>
        </w:rPr>
        <w:t xml:space="preserve"> even </w:t>
      </w:r>
      <w:r>
        <w:rPr>
          <w:rStyle w:val="StyleBoldUnderline"/>
        </w:rPr>
        <w:t>Cuba to take a step back</w:t>
      </w:r>
      <w:r>
        <w:rPr>
          <w:sz w:val="16"/>
        </w:rPr>
        <w:t xml:space="preserve"> — or he needs to charm one of them into behaving more nicely. Capturing bin Laden or otherwise achieving something decisive in Afghanistan would also be a plus. </w:t>
      </w:r>
      <w:r w:rsidRPr="008766FA">
        <w:rPr>
          <w:rStyle w:val="StyleBoldUnderline"/>
          <w:highlight w:val="cyan"/>
        </w:rPr>
        <w:t xml:space="preserve">Failing that, foreign policy will be a continuing </w:t>
      </w:r>
      <w:r w:rsidRPr="008766FA">
        <w:rPr>
          <w:rStyle w:val="Emphasis"/>
          <w:highlight w:val="cyan"/>
        </w:rPr>
        <w:t>weak spot</w:t>
      </w:r>
      <w:r w:rsidRPr="008766FA">
        <w:rPr>
          <w:rStyle w:val="StyleBoldUnderline"/>
          <w:highlight w:val="cyan"/>
        </w:rPr>
        <w:t xml:space="preserve"> for the administration,</w:t>
      </w:r>
      <w:r>
        <w:rPr>
          <w:rStyle w:val="StyleBoldUnderline"/>
        </w:rPr>
        <w:t xml:space="preserve"> and sooner or later that will mean trouble</w:t>
      </w:r>
      <w:r>
        <w:rPr>
          <w:sz w:val="16"/>
        </w:rPr>
        <w:t>.</w:t>
      </w:r>
    </w:p>
    <w:p w14:paraId="60CA1C07" w14:textId="77777777" w:rsidR="00E40BF3" w:rsidRDefault="00E40BF3" w:rsidP="00E40BF3">
      <w:pPr>
        <w:rPr>
          <w:b/>
        </w:rPr>
      </w:pPr>
    </w:p>
    <w:p w14:paraId="60CA1C08" w14:textId="77777777" w:rsidR="00E40BF3" w:rsidRPr="00276698" w:rsidRDefault="00E40BF3" w:rsidP="005612FC">
      <w:pPr>
        <w:pStyle w:val="Heading4"/>
      </w:pPr>
      <w:r w:rsidRPr="00276698">
        <w:t>anything short of big stick on Venezuela triggers intense congressional opponents and high media profile</w:t>
      </w:r>
    </w:p>
    <w:p w14:paraId="60CA1C09" w14:textId="77777777" w:rsidR="00E40BF3" w:rsidRDefault="00E40BF3" w:rsidP="00E40BF3">
      <w:pPr>
        <w:rPr>
          <w:rStyle w:val="StyleStyleBold12pt"/>
          <w:b w:val="0"/>
        </w:rPr>
      </w:pPr>
      <w:r>
        <w:rPr>
          <w:rStyle w:val="StyleStyleBold12pt"/>
        </w:rPr>
        <w:t>Harper, 10</w:t>
      </w:r>
      <w:r>
        <w:t xml:space="preserve">  (liz, Senior Editor @ US Institute for Peace, adjunct fellow at the Council on Hemispheric Affairs, americasquarterly.org contributing blogger based in Washington DC, 12/21, </w:t>
      </w:r>
      <w:hyperlink r:id="rId32" w:history="1">
        <w:r>
          <w:rPr>
            <w:rStyle w:val="Hyperlink"/>
          </w:rPr>
          <w:t>http://americasquarterly.org/node/2058</w:t>
        </w:r>
      </w:hyperlink>
      <w:r>
        <w:t>)</w:t>
      </w:r>
    </w:p>
    <w:p w14:paraId="60CA1C0A" w14:textId="77777777" w:rsidR="00E40BF3" w:rsidRDefault="00E40BF3" w:rsidP="00E40BF3">
      <w:pPr>
        <w:rPr>
          <w:sz w:val="16"/>
        </w:rPr>
      </w:pPr>
    </w:p>
    <w:p w14:paraId="60CA1C0B" w14:textId="77777777" w:rsidR="00E40BF3" w:rsidRDefault="00E40BF3" w:rsidP="00E40BF3">
      <w:pPr>
        <w:rPr>
          <w:sz w:val="16"/>
        </w:rPr>
      </w:pPr>
      <w:r>
        <w:rPr>
          <w:sz w:val="16"/>
        </w:rPr>
        <w:t xml:space="preserve"> I'm told that </w:t>
      </w:r>
      <w:r w:rsidRPr="009A3F9D">
        <w:rPr>
          <w:rStyle w:val="StyleBoldUnderline"/>
          <w:highlight w:val="cyan"/>
        </w:rPr>
        <w:t xml:space="preserve">some sought to </w:t>
      </w:r>
      <w:r w:rsidRPr="009A3F9D">
        <w:rPr>
          <w:rStyle w:val="Emphasis"/>
          <w:highlight w:val="cyan"/>
        </w:rPr>
        <w:t>torpedo</w:t>
      </w:r>
      <w:r>
        <w:rPr>
          <w:rStyle w:val="StyleBoldUnderline"/>
        </w:rPr>
        <w:t xml:space="preserve"> Palmer's nomination </w:t>
      </w:r>
      <w:r w:rsidRPr="009A3F9D">
        <w:rPr>
          <w:rStyle w:val="Emphasis"/>
          <w:highlight w:val="cyan"/>
        </w:rPr>
        <w:t>from the get-go</w:t>
      </w:r>
      <w:r>
        <w:rPr>
          <w:rStyle w:val="Emphasis"/>
        </w:rPr>
        <w:t>,</w:t>
      </w:r>
      <w:r>
        <w:rPr>
          <w:sz w:val="16"/>
        </w:rPr>
        <w:t xml:space="preserve"> either preferring another candidate with more credentials on human rights, or </w:t>
      </w:r>
      <w:r w:rsidRPr="009A3F9D">
        <w:rPr>
          <w:rStyle w:val="StyleBoldUnderline"/>
          <w:highlight w:val="cyan"/>
        </w:rPr>
        <w:t>not wanting an ambassador in Venezuela at all</w:t>
      </w:r>
      <w:r w:rsidRPr="009A3F9D">
        <w:rPr>
          <w:sz w:val="16"/>
          <w:highlight w:val="cyan"/>
        </w:rPr>
        <w:t xml:space="preserve">. </w:t>
      </w:r>
      <w:r w:rsidRPr="009A3F9D">
        <w:rPr>
          <w:rStyle w:val="StyleBoldUnderline"/>
          <w:highlight w:val="cyan"/>
        </w:rPr>
        <w:t>Critics doubted</w:t>
      </w:r>
      <w:r>
        <w:rPr>
          <w:rStyle w:val="StyleBoldUnderline"/>
        </w:rPr>
        <w:t xml:space="preserve"> that Palmer</w:t>
      </w:r>
      <w:r>
        <w:rPr>
          <w:sz w:val="16"/>
        </w:rPr>
        <w:t>—despite his experience as President of the Inter-American Foundation and as the Chargé d’Affaires in Ecuador during a time of major internal crises—</w:t>
      </w:r>
      <w:r>
        <w:rPr>
          <w:rStyle w:val="StyleBoldUnderline"/>
        </w:rPr>
        <w:t>had the steel to tangle with Venezuela</w:t>
      </w:r>
      <w:r>
        <w:rPr>
          <w:sz w:val="16"/>
        </w:rPr>
        <w:t xml:space="preserve">'s strongman. </w:t>
      </w:r>
      <w:r>
        <w:rPr>
          <w:rStyle w:val="StyleBoldUnderline"/>
        </w:rPr>
        <w:t>To many</w:t>
      </w:r>
      <w:r>
        <w:rPr>
          <w:sz w:val="16"/>
        </w:rPr>
        <w:t xml:space="preserve">, his </w:t>
      </w:r>
      <w:r w:rsidRPr="009A3F9D">
        <w:rPr>
          <w:rStyle w:val="StyleBoldUnderline"/>
          <w:highlight w:val="cyan"/>
        </w:rPr>
        <w:t>soft tone</w:t>
      </w:r>
      <w:r>
        <w:rPr>
          <w:rStyle w:val="StyleBoldUnderline"/>
        </w:rPr>
        <w:t xml:space="preserve"> and circumspect statements at his</w:t>
      </w:r>
      <w:r>
        <w:rPr>
          <w:sz w:val="16"/>
        </w:rPr>
        <w:t xml:space="preserve"> confirmation </w:t>
      </w:r>
      <w:r>
        <w:rPr>
          <w:rStyle w:val="StyleBoldUnderline"/>
        </w:rPr>
        <w:t xml:space="preserve">hearing reinforced this view. </w:t>
      </w:r>
      <w:r w:rsidRPr="009A3F9D">
        <w:rPr>
          <w:rStyle w:val="StyleBoldUnderline"/>
          <w:highlight w:val="cyan"/>
        </w:rPr>
        <w:t xml:space="preserve">Because Palmer did not come out </w:t>
      </w:r>
      <w:r w:rsidRPr="009A3F9D">
        <w:rPr>
          <w:rStyle w:val="Emphasis"/>
          <w:highlight w:val="cyan"/>
        </w:rPr>
        <w:t>swinging a big stick</w:t>
      </w:r>
      <w:r>
        <w:rPr>
          <w:sz w:val="16"/>
        </w:rPr>
        <w:t xml:space="preserve"> at his Senate confirmation hearing, Senator Richard </w:t>
      </w:r>
      <w:r>
        <w:rPr>
          <w:rStyle w:val="StyleBoldUnderline"/>
        </w:rPr>
        <w:t>Lugar sent the ambassador a set of "questions for the record</w:t>
      </w:r>
      <w:r>
        <w:rPr>
          <w:sz w:val="16"/>
        </w:rPr>
        <w:t xml:space="preserve">" (QFRs), in attempt </w:t>
      </w:r>
      <w:r>
        <w:rPr>
          <w:rStyle w:val="StyleBoldUnderline"/>
        </w:rPr>
        <w:t>to strengthen support</w:t>
      </w:r>
      <w:r>
        <w:rPr>
          <w:sz w:val="16"/>
        </w:rPr>
        <w:t xml:space="preserve"> for his nomination. Palmer sat down with folks at </w:t>
      </w:r>
      <w:r>
        <w:rPr>
          <w:sz w:val="16"/>
        </w:rPr>
        <w:lastRenderedPageBreak/>
        <w:t xml:space="preserve">the State Department and answered them, discussing the low morale in Venezuela's military, the ties between members of Venezuela's government and Colombian guerrillas and allowing them refuge in Venezuelan territory, its role in narcotrafficking, Chávez' increasing control over the judicial and legislative branches, steady erosion of checks and balances, and violations of human rights and freedom of the press. </w:t>
      </w:r>
      <w:r>
        <w:rPr>
          <w:rStyle w:val="StyleBoldUnderline"/>
        </w:rPr>
        <w:t xml:space="preserve">Palmer's </w:t>
      </w:r>
      <w:r w:rsidRPr="009A3F9D">
        <w:rPr>
          <w:rStyle w:val="StyleBoldUnderline"/>
          <w:highlight w:val="cyan"/>
        </w:rPr>
        <w:t>responses</w:t>
      </w:r>
      <w:r>
        <w:rPr>
          <w:sz w:val="16"/>
        </w:rPr>
        <w:t>—which he thought would be closely held, according to several sources at the State Department, including the ambassador-designate himself—</w:t>
      </w:r>
      <w:r w:rsidRPr="009A3F9D">
        <w:rPr>
          <w:rStyle w:val="StyleBoldUnderline"/>
          <w:highlight w:val="cyan"/>
        </w:rPr>
        <w:t>were newsworthy</w:t>
      </w:r>
      <w:r>
        <w:rPr>
          <w:sz w:val="16"/>
        </w:rPr>
        <w:t xml:space="preserve">, especially at a time of heightened tensions between Colombia and Venezuela. </w:t>
      </w:r>
      <w:r>
        <w:rPr>
          <w:rStyle w:val="StyleBoldUnderline"/>
        </w:rPr>
        <w:t xml:space="preserve">The QFR ripped around town and the world, </w:t>
      </w:r>
      <w:r w:rsidRPr="009A3F9D">
        <w:rPr>
          <w:rStyle w:val="StyleBoldUnderline"/>
          <w:highlight w:val="cyan"/>
        </w:rPr>
        <w:t>media reports</w:t>
      </w:r>
      <w:r>
        <w:rPr>
          <w:rStyle w:val="StyleBoldUnderline"/>
        </w:rPr>
        <w:t xml:space="preserve"> picked up Palmer's statements</w:t>
      </w:r>
      <w:r>
        <w:rPr>
          <w:sz w:val="16"/>
        </w:rPr>
        <w:t xml:space="preserve">, thereby setting off the wildfire. </w:t>
      </w:r>
      <w:r w:rsidRPr="009A3F9D">
        <w:rPr>
          <w:rStyle w:val="StyleBoldUnderline"/>
          <w:highlight w:val="cyan"/>
        </w:rPr>
        <w:t>So much for</w:t>
      </w:r>
      <w:r>
        <w:rPr>
          <w:rStyle w:val="StyleBoldUnderline"/>
        </w:rPr>
        <w:t xml:space="preserve"> </w:t>
      </w:r>
      <w:r>
        <w:rPr>
          <w:sz w:val="16"/>
        </w:rPr>
        <w:t>the State Department</w:t>
      </w:r>
      <w:r>
        <w:rPr>
          <w:rStyle w:val="StyleBoldUnderline"/>
        </w:rPr>
        <w:t xml:space="preserve"> trying to keep </w:t>
      </w:r>
      <w:r w:rsidRPr="009A3F9D">
        <w:rPr>
          <w:rStyle w:val="StyleBoldUnderline"/>
          <w:highlight w:val="cyan"/>
        </w:rPr>
        <w:t>a "low profile" on Venezuela</w:t>
      </w:r>
      <w:r>
        <w:rPr>
          <w:sz w:val="16"/>
        </w:rPr>
        <w:t xml:space="preserve"> and the sensitive situation in the Andean region. </w:t>
      </w:r>
    </w:p>
    <w:p w14:paraId="60CA1C0C" w14:textId="77777777" w:rsidR="00E40BF3" w:rsidRDefault="00E40BF3" w:rsidP="00E40BF3">
      <w:pPr>
        <w:rPr>
          <w:b/>
        </w:rPr>
      </w:pPr>
    </w:p>
    <w:p w14:paraId="60CA1C0D" w14:textId="77777777" w:rsidR="00E40BF3" w:rsidRPr="00276698" w:rsidRDefault="00E40BF3" w:rsidP="005612FC">
      <w:pPr>
        <w:pStyle w:val="Heading4"/>
      </w:pPr>
      <w:r w:rsidRPr="00276698">
        <w:t>Spun as appeasement, soft on terrorism and national security</w:t>
      </w:r>
    </w:p>
    <w:p w14:paraId="60CA1C0E" w14:textId="77777777" w:rsidR="00E40BF3" w:rsidRDefault="00E40BF3" w:rsidP="00E40BF3">
      <w:pPr>
        <w:rPr>
          <w:rStyle w:val="StyleStyleBold12pt"/>
        </w:rPr>
      </w:pPr>
      <w:r>
        <w:rPr>
          <w:rStyle w:val="StyleStyleBold12pt"/>
        </w:rPr>
        <w:t>Kouri, 11</w:t>
      </w:r>
    </w:p>
    <w:p w14:paraId="60CA1C0F" w14:textId="77777777" w:rsidR="00E40BF3" w:rsidRDefault="00E40BF3" w:rsidP="00E40BF3">
      <w:pPr>
        <w:rPr>
          <w:sz w:val="16"/>
        </w:rPr>
      </w:pPr>
      <w:r>
        <w:rPr>
          <w:sz w:val="16"/>
        </w:rPr>
        <w:t>Jim Kouri, Law Enforcement Examiner</w:t>
      </w:r>
    </w:p>
    <w:p w14:paraId="60CA1C10" w14:textId="77777777" w:rsidR="00E40BF3" w:rsidRDefault="00E40BF3" w:rsidP="00E40BF3">
      <w:pPr>
        <w:rPr>
          <w:sz w:val="16"/>
        </w:rPr>
      </w:pPr>
      <w:r>
        <w:rPr>
          <w:sz w:val="16"/>
        </w:rPr>
        <w:t xml:space="preserve">Jim Kouri, CPP, the fifth Vice President and Public Information Officer of the National Association of Chiefs of Police, has served on the National Drug Task Force and trained police and security officers throughout the country, Examiner.com, 6/26/11, </w:t>
      </w:r>
      <w:hyperlink r:id="rId33" w:history="1">
        <w:r>
          <w:rPr>
            <w:rStyle w:val="Hyperlink"/>
            <w:sz w:val="16"/>
          </w:rPr>
          <w:t>http://www.examiner.com/article/obama-urged-to-place-venezuela-on-terrorist-sponsor-list</w:t>
        </w:r>
      </w:hyperlink>
    </w:p>
    <w:p w14:paraId="60CA1C11" w14:textId="77777777" w:rsidR="00E40BF3" w:rsidRDefault="00E40BF3" w:rsidP="00E40BF3">
      <w:pPr>
        <w:rPr>
          <w:sz w:val="16"/>
        </w:rPr>
      </w:pPr>
    </w:p>
    <w:p w14:paraId="60CA1C12" w14:textId="77777777" w:rsidR="00E40BF3" w:rsidRDefault="00E40BF3" w:rsidP="00E40BF3">
      <w:pPr>
        <w:rPr>
          <w:sz w:val="14"/>
        </w:rPr>
      </w:pPr>
      <w:r>
        <w:rPr>
          <w:rStyle w:val="StyleBoldUnderline"/>
        </w:rPr>
        <w:t>Obama urged to place Venezuela on "Terrorist Sponsor List</w:t>
      </w:r>
      <w:r>
        <w:rPr>
          <w:sz w:val="14"/>
        </w:rPr>
        <w:t xml:space="preserve">" Venezuela's President Hugo Chavez, who is believed to be in Cuba following emergency surgery, is in ''critical'' but stable condition, Miami's El Nuevo Herald has reported. The government has treated the President's departure since June 10 as a state secret. Chavez's government so far has made no comment about Iran Hezbollah activities in their country. During Friday's hearing of </w:t>
      </w:r>
      <w:r>
        <w:rPr>
          <w:rStyle w:val="StyleBoldUnderline"/>
        </w:rPr>
        <w:t>the House Western Hemisphere Subcommittee, Chair</w:t>
      </w:r>
      <w:r>
        <w:rPr>
          <w:sz w:val="14"/>
        </w:rPr>
        <w:t xml:space="preserve">man Connie </w:t>
      </w:r>
      <w:r>
        <w:rPr>
          <w:rStyle w:val="StyleBoldUnderline"/>
        </w:rPr>
        <w:t>Mack</w:t>
      </w:r>
      <w:r>
        <w:rPr>
          <w:sz w:val="14"/>
        </w:rPr>
        <w:t xml:space="preserve"> (R-14) </w:t>
      </w:r>
      <w:r>
        <w:rPr>
          <w:rStyle w:val="StyleBoldUnderline"/>
        </w:rPr>
        <w:t xml:space="preserve">again called on </w:t>
      </w:r>
      <w:r>
        <w:rPr>
          <w:sz w:val="14"/>
        </w:rPr>
        <w:t xml:space="preserve">the </w:t>
      </w:r>
      <w:r>
        <w:rPr>
          <w:rStyle w:val="StyleBoldUnderline"/>
        </w:rPr>
        <w:t xml:space="preserve">Obama </w:t>
      </w:r>
      <w:r>
        <w:rPr>
          <w:sz w:val="14"/>
        </w:rPr>
        <w:t xml:space="preserve">Administration </w:t>
      </w:r>
      <w:r>
        <w:rPr>
          <w:rStyle w:val="StyleBoldUnderline"/>
        </w:rPr>
        <w:t>to cease</w:t>
      </w:r>
      <w:r>
        <w:rPr>
          <w:sz w:val="14"/>
        </w:rPr>
        <w:t xml:space="preserve"> their </w:t>
      </w:r>
      <w:r>
        <w:rPr>
          <w:rStyle w:val="StyleBoldUnderline"/>
        </w:rPr>
        <w:t>delaying of placing Venezuela on the</w:t>
      </w:r>
      <w:r>
        <w:rPr>
          <w:sz w:val="14"/>
        </w:rPr>
        <w:t xml:space="preserve"> "State Sponsor of </w:t>
      </w:r>
      <w:r>
        <w:rPr>
          <w:rStyle w:val="StyleBoldUnderline"/>
        </w:rPr>
        <w:t>Terrorism List." The hearing, "Venezuela's Sanction able Activity," was held to provide oversight of sanctions available</w:t>
      </w:r>
      <w:r>
        <w:rPr>
          <w:sz w:val="14"/>
        </w:rPr>
        <w:t xml:space="preserve"> for the State Department and Treasury Department to dissuade illicit activity in the Western Hemisphere. </w:t>
      </w:r>
      <w:r>
        <w:rPr>
          <w:rStyle w:val="StyleBoldUnderline"/>
        </w:rPr>
        <w:t>To date, the Obama Administration has underutilized these tools</w:t>
      </w:r>
      <w:r>
        <w:rPr>
          <w:sz w:val="14"/>
        </w:rPr>
        <w:t xml:space="preserve"> allowing ruthless dictator Hugo Chavez to profit from the drug trade, sell fuel to the Iranians, and transport terrorists around the world. Congressman </w:t>
      </w:r>
      <w:r>
        <w:rPr>
          <w:rStyle w:val="StyleBoldUnderline"/>
        </w:rPr>
        <w:t>Mack stated, "The State Department said they would name Venezuela a state sponsor of terrorism</w:t>
      </w:r>
      <w:r>
        <w:rPr>
          <w:sz w:val="14"/>
        </w:rPr>
        <w:t xml:space="preserve"> </w:t>
      </w:r>
      <w:r>
        <w:rPr>
          <w:rStyle w:val="StyleBoldUnderline"/>
        </w:rPr>
        <w:t>as well as enforce</w:t>
      </w:r>
      <w:r>
        <w:rPr>
          <w:sz w:val="14"/>
        </w:rPr>
        <w:t xml:space="preserve"> consequential </w:t>
      </w:r>
      <w:r>
        <w:rPr>
          <w:rStyle w:val="StyleBoldUnderline"/>
        </w:rPr>
        <w:t>sanctions</w:t>
      </w:r>
      <w:r>
        <w:rPr>
          <w:sz w:val="14"/>
        </w:rPr>
        <w:t xml:space="preserve"> on their state run oil company i</w:t>
      </w:r>
      <w:r>
        <w:rPr>
          <w:rStyle w:val="StyleBoldUnderline"/>
        </w:rPr>
        <w:t>f they received proof that Venezuela is demonstrably sanctionable. That proof was again presented to officials</w:t>
      </w:r>
      <w:r>
        <w:rPr>
          <w:sz w:val="14"/>
        </w:rPr>
        <w:t xml:space="preserve"> of the State and Treasury Departments and </w:t>
      </w:r>
      <w:r w:rsidRPr="00597B9C">
        <w:rPr>
          <w:rStyle w:val="StyleBoldUnderline"/>
          <w:highlight w:val="cyan"/>
        </w:rPr>
        <w:t xml:space="preserve">further delay by the Obama Administration is unacceptable and will only </w:t>
      </w:r>
      <w:r w:rsidRPr="00597B9C">
        <w:rPr>
          <w:rStyle w:val="Emphasis"/>
          <w:highlight w:val="cyan"/>
        </w:rPr>
        <w:t>continue to coddle</w:t>
      </w:r>
      <w:r>
        <w:rPr>
          <w:rStyle w:val="Emphasis"/>
        </w:rPr>
        <w:t xml:space="preserve"> </w:t>
      </w:r>
      <w:r>
        <w:rPr>
          <w:sz w:val="14"/>
        </w:rPr>
        <w:t xml:space="preserve">Hugo Chavez." Chairman </w:t>
      </w:r>
      <w:r>
        <w:rPr>
          <w:rStyle w:val="StyleBoldUnderline"/>
        </w:rPr>
        <w:t>Mack reiterated Venezuela's repeated support for acts of international terrorism; including the sale of refined fuel to Iran and</w:t>
      </w:r>
      <w:r>
        <w:rPr>
          <w:sz w:val="14"/>
        </w:rPr>
        <w:t xml:space="preserve"> the actions of Ghazi Nasr al Din, a Venezuelan Diplomat, who was sanctioned by the Treasury Department for facilitating the </w:t>
      </w:r>
      <w:r>
        <w:rPr>
          <w:rStyle w:val="StyleBoldUnderline"/>
        </w:rPr>
        <w:t>transfer of funds to Hezbollah</w:t>
      </w:r>
      <w:r>
        <w:rPr>
          <w:sz w:val="14"/>
        </w:rPr>
        <w:t xml:space="preserve"> and escorted Hezbollah officials to and from Venezuela. </w:t>
      </w:r>
      <w:r>
        <w:rPr>
          <w:rStyle w:val="StyleBoldUnderline"/>
        </w:rPr>
        <w:t>Iran, and</w:t>
      </w:r>
      <w:r>
        <w:rPr>
          <w:sz w:val="14"/>
        </w:rPr>
        <w:t xml:space="preserve"> its proxy group </w:t>
      </w:r>
      <w:r>
        <w:rPr>
          <w:rStyle w:val="StyleBoldUnderline"/>
        </w:rPr>
        <w:t>Hezbollah</w:t>
      </w:r>
      <w:r>
        <w:rPr>
          <w:sz w:val="14"/>
        </w:rPr>
        <w:t xml:space="preserve"> </w:t>
      </w:r>
      <w:r>
        <w:rPr>
          <w:rStyle w:val="StyleBoldUnderline"/>
        </w:rPr>
        <w:t>continue to expand their presence</w:t>
      </w:r>
      <w:r>
        <w:rPr>
          <w:sz w:val="14"/>
        </w:rPr>
        <w:t xml:space="preserve"> in Central and South American </w:t>
      </w:r>
      <w:r>
        <w:rPr>
          <w:rStyle w:val="StyleBoldUnderline"/>
        </w:rPr>
        <w:t>taking advantage of their already close relationship with Venezuela</w:t>
      </w:r>
      <w:r>
        <w:rPr>
          <w:sz w:val="14"/>
        </w:rPr>
        <w:t xml:space="preserve">'s despot Presidente Hugo Chavez, </w:t>
      </w:r>
      <w:r>
        <w:rPr>
          <w:rStyle w:val="StyleBoldUnderline"/>
        </w:rPr>
        <w:t xml:space="preserve">according to </w:t>
      </w:r>
      <w:r>
        <w:rPr>
          <w:sz w:val="14"/>
        </w:rPr>
        <w:t xml:space="preserve">Air Force General Douglas </w:t>
      </w:r>
      <w:r>
        <w:rPr>
          <w:rStyle w:val="StyleBoldUnderline"/>
        </w:rPr>
        <w:t>Fraser, commanding officer of the U.S. Southern Command</w:t>
      </w:r>
      <w:r>
        <w:rPr>
          <w:sz w:val="14"/>
        </w:rPr>
        <w:t xml:space="preserve">, Additionally, Treasury's Office of Foreign Assets Control (OFAC) drew sanctions on several Venezuelan senior government officials, Hugo Carvajal Barrios, the Director of Military Intelligence, and Henry de Jesus Rangel Silva, General-in-Chief of the Venezuelan Armed Services, for materially assisting and supporting drug trafficking and terrorism activities by the revolutionary Armed Forces of Colombia (FARC). Mack added: "If the Obama Administration continues to coddle Hugo Chavez and the threat he poses to our security, freedom loving Americans will take matters into their hands by not purchasing oil and gas from PDVSA, the Chavez run oil company which operates as CITGO in the U.S." </w:t>
      </w:r>
      <w:r>
        <w:rPr>
          <w:rStyle w:val="StyleBoldUnderline"/>
        </w:rPr>
        <w:t>In addition, last week Rep</w:t>
      </w:r>
      <w:r>
        <w:rPr>
          <w:sz w:val="14"/>
        </w:rPr>
        <w:t xml:space="preserve">. Ileana </w:t>
      </w:r>
      <w:r w:rsidRPr="00597B9C">
        <w:rPr>
          <w:rStyle w:val="StyleBoldUnderline"/>
          <w:highlight w:val="cyan"/>
        </w:rPr>
        <w:t>Ros-Lehtinen</w:t>
      </w:r>
      <w:r>
        <w:rPr>
          <w:sz w:val="14"/>
        </w:rPr>
        <w:t xml:space="preserve"> (R-FL), </w:t>
      </w:r>
      <w:r>
        <w:rPr>
          <w:rStyle w:val="StyleBoldUnderline"/>
        </w:rPr>
        <w:t>Chair</w:t>
      </w:r>
      <w:r>
        <w:rPr>
          <w:sz w:val="14"/>
        </w:rPr>
        <w:t xml:space="preserve">man </w:t>
      </w:r>
      <w:r>
        <w:rPr>
          <w:rStyle w:val="StyleBoldUnderline"/>
        </w:rPr>
        <w:t>of the House Foreign Affairs Committee</w:t>
      </w:r>
      <w:r>
        <w:rPr>
          <w:sz w:val="14"/>
        </w:rPr>
        <w:t xml:space="preserve">, said that no U.S. funds should be provided to the newly-formed Hezbollah government in Lebanon, or to a Palestinian Authority that includes Hamas. The congresswoman </w:t>
      </w:r>
      <w:r w:rsidRPr="00597B9C">
        <w:rPr>
          <w:rStyle w:val="StyleBoldUnderline"/>
          <w:highlight w:val="cyan"/>
        </w:rPr>
        <w:t xml:space="preserve">and other lawmakers are concerned that U.S. taxpayer </w:t>
      </w:r>
      <w:r w:rsidRPr="00597B9C">
        <w:rPr>
          <w:rStyle w:val="Emphasis"/>
          <w:highlight w:val="cyan"/>
        </w:rPr>
        <w:t>money may end up in the hands of terrorist groups</w:t>
      </w:r>
      <w:r>
        <w:rPr>
          <w:sz w:val="14"/>
        </w:rPr>
        <w:t xml:space="preserve"> claiming to be political organizations. “For years, members of Congress warned that it was unwise to fund a Lebanese government in which Hezbollah participated. </w:t>
      </w:r>
      <w:r>
        <w:rPr>
          <w:rStyle w:val="StyleBoldUnderline"/>
        </w:rPr>
        <w:t>It was clear that</w:t>
      </w:r>
      <w:r>
        <w:rPr>
          <w:sz w:val="14"/>
        </w:rPr>
        <w:t xml:space="preserve"> Hezbollah’s influence was growing, and that </w:t>
      </w:r>
      <w:r w:rsidRPr="00597B9C">
        <w:rPr>
          <w:rStyle w:val="StyleBoldUnderline"/>
          <w:highlight w:val="cyan"/>
        </w:rPr>
        <w:t xml:space="preserve">the Executive Branch had no long-term strategy to deal with that reality, and no contingency plan to </w:t>
      </w:r>
      <w:r w:rsidRPr="00597B9C">
        <w:rPr>
          <w:rStyle w:val="Emphasis"/>
          <w:highlight w:val="cyan"/>
        </w:rPr>
        <w:t>stop U.S. aid from falling into the wrong hands</w:t>
      </w:r>
      <w:r>
        <w:rPr>
          <w:rStyle w:val="StyleBoldUnderline"/>
        </w:rPr>
        <w:t>," she said</w:t>
      </w:r>
      <w:r>
        <w:rPr>
          <w:sz w:val="14"/>
        </w:rPr>
        <w:t xml:space="preserve">. </w:t>
      </w:r>
    </w:p>
    <w:p w14:paraId="60CA1C13" w14:textId="77777777" w:rsidR="00E40BF3" w:rsidRDefault="00E40BF3" w:rsidP="00E40BF3">
      <w:pPr>
        <w:rPr>
          <w:b/>
        </w:rPr>
      </w:pPr>
    </w:p>
    <w:p w14:paraId="60CA1C14" w14:textId="77777777" w:rsidR="00E40BF3" w:rsidRPr="00276698" w:rsidRDefault="00E40BF3" w:rsidP="005612FC">
      <w:pPr>
        <w:pStyle w:val="Heading4"/>
      </w:pPr>
      <w:r w:rsidRPr="00276698">
        <w:t>Economic Engagement perceived by congressional critics as appeasement, soft on national security, terrorism and iran</w:t>
      </w:r>
    </w:p>
    <w:p w14:paraId="60CA1C15" w14:textId="77777777" w:rsidR="00E40BF3" w:rsidRDefault="00E40BF3" w:rsidP="00E40BF3">
      <w:pPr>
        <w:rPr>
          <w:rStyle w:val="StyleStyleBold12pt"/>
        </w:rPr>
      </w:pPr>
      <w:r>
        <w:rPr>
          <w:rStyle w:val="StyleStyleBold12pt"/>
        </w:rPr>
        <w:t>Goodenough, 12</w:t>
      </w:r>
    </w:p>
    <w:p w14:paraId="60CA1C16" w14:textId="77777777" w:rsidR="00E40BF3" w:rsidRDefault="00E40BF3" w:rsidP="00E40BF3">
      <w:pPr>
        <w:rPr>
          <w:sz w:val="18"/>
          <w:szCs w:val="18"/>
        </w:rPr>
      </w:pPr>
      <w:r>
        <w:rPr>
          <w:sz w:val="18"/>
          <w:szCs w:val="18"/>
        </w:rPr>
        <w:lastRenderedPageBreak/>
        <w:t xml:space="preserve">Patrick Goodenough, Patrick covered government and politics in South Africa and the Middle East before joining CNSNews.com in 1999. Since then he has launched foreign bureaus for CNSNews.com in Jerusalem, London and the Pacific Rim. From October 2006 to July 2007, Patrick served as Managing Editor at the organization's world headquarters in Alexandria, Va. Now back in the Pacific Rim, as International Editor he reports on politics, international relations, security, terrorism, ethics and religion, and oversees reporting by CNSNews.com's roster of international stringers, CNS News, 2/2/12, </w:t>
      </w:r>
      <w:hyperlink r:id="rId34" w:history="1">
        <w:r>
          <w:rPr>
            <w:rStyle w:val="Hyperlink"/>
            <w:sz w:val="18"/>
            <w:szCs w:val="18"/>
          </w:rPr>
          <w:t>http://cnsnews.com/news/article/iran-venezuela-links-examined-amid-fresh-calls-terror-sponsor-designation</w:t>
        </w:r>
      </w:hyperlink>
    </w:p>
    <w:p w14:paraId="60CA1C17" w14:textId="77777777" w:rsidR="00E40BF3" w:rsidRDefault="00E40BF3" w:rsidP="00E40BF3">
      <w:pPr>
        <w:rPr>
          <w:sz w:val="16"/>
        </w:rPr>
      </w:pPr>
      <w:r w:rsidRPr="00597B9C">
        <w:rPr>
          <w:rStyle w:val="StyleBoldUnderline"/>
          <w:highlight w:val="cyan"/>
        </w:rPr>
        <w:t>Iran-Venezuela Links</w:t>
      </w:r>
      <w:r>
        <w:rPr>
          <w:rStyle w:val="StyleBoldUnderline"/>
        </w:rPr>
        <w:t xml:space="preserve"> Examined Amid </w:t>
      </w:r>
      <w:r w:rsidRPr="00597B9C">
        <w:rPr>
          <w:rStyle w:val="Emphasis"/>
          <w:highlight w:val="cyan"/>
        </w:rPr>
        <w:t>Fresh Calls for Terror-Sponsor Designation</w:t>
      </w:r>
      <w:r w:rsidRPr="00597B9C">
        <w:rPr>
          <w:rStyle w:val="StyleBoldUnderline"/>
          <w:highlight w:val="cyan"/>
        </w:rPr>
        <w:t xml:space="preserve"> U.S. lawmakers will </w:t>
      </w:r>
      <w:r w:rsidRPr="00597B9C">
        <w:rPr>
          <w:rStyle w:val="Emphasis"/>
          <w:highlight w:val="cyan"/>
        </w:rPr>
        <w:t>turn a spotligh</w:t>
      </w:r>
      <w:r>
        <w:rPr>
          <w:rStyle w:val="Emphasis"/>
        </w:rPr>
        <w:t>t</w:t>
      </w:r>
      <w:r>
        <w:rPr>
          <w:sz w:val="16"/>
        </w:rPr>
        <w:t xml:space="preserve"> Thursday </w:t>
      </w:r>
      <w:r w:rsidRPr="00597B9C">
        <w:rPr>
          <w:rStyle w:val="StyleBoldUnderline"/>
          <w:highlight w:val="cyan"/>
        </w:rPr>
        <w:t>on the deepening links between Iran and leftist regimes</w:t>
      </w:r>
      <w:r>
        <w:rPr>
          <w:sz w:val="16"/>
        </w:rPr>
        <w:t xml:space="preserve"> in Latin America, at a meeting that will likely hear fresh calls for the administration to designate Venezuela as a state sponsor of terrorism.</w:t>
      </w:r>
      <w:r>
        <w:rPr>
          <w:rStyle w:val="StyleBoldUnderline"/>
        </w:rPr>
        <w:t xml:space="preserve"> Three weeks after Iranian President</w:t>
      </w:r>
      <w:r>
        <w:rPr>
          <w:sz w:val="16"/>
        </w:rPr>
        <w:t xml:space="preserve"> Mahmoud Ahmadinejad </w:t>
      </w:r>
      <w:r>
        <w:rPr>
          <w:rStyle w:val="StyleBoldUnderline"/>
        </w:rPr>
        <w:t>visited Venezuela</w:t>
      </w:r>
      <w:r>
        <w:rPr>
          <w:sz w:val="16"/>
        </w:rPr>
        <w:t>, Cuba, Nicaragua and Ecuador, the U.S.</w:t>
      </w:r>
      <w:r>
        <w:rPr>
          <w:rStyle w:val="StyleBoldUnderline"/>
        </w:rPr>
        <w:t xml:space="preserve"> House Foreign Affairs Committee will hold </w:t>
      </w:r>
      <w:r>
        <w:rPr>
          <w:sz w:val="16"/>
        </w:rPr>
        <w:t>a</w:t>
      </w:r>
      <w:r>
        <w:rPr>
          <w:rStyle w:val="StyleBoldUnderline"/>
        </w:rPr>
        <w:t xml:space="preserve"> hearing entitled </w:t>
      </w:r>
      <w:r>
        <w:rPr>
          <w:sz w:val="16"/>
        </w:rPr>
        <w:t>“Ahmadinejad’s</w:t>
      </w:r>
      <w:r>
        <w:rPr>
          <w:rStyle w:val="StyleBoldUnderline"/>
        </w:rPr>
        <w:t xml:space="preserve"> Tour of Tyrants and Iran’s Agenda in the </w:t>
      </w:r>
      <w:r>
        <w:rPr>
          <w:sz w:val="16"/>
        </w:rPr>
        <w:t xml:space="preserve">Western </w:t>
      </w:r>
      <w:r>
        <w:rPr>
          <w:rStyle w:val="StyleBoldUnderline"/>
        </w:rPr>
        <w:t>Hemisphere</w:t>
      </w:r>
      <w:r>
        <w:rPr>
          <w:sz w:val="16"/>
        </w:rPr>
        <w:t>.” “</w:t>
      </w:r>
      <w:r>
        <w:rPr>
          <w:rStyle w:val="StyleBoldUnderline"/>
        </w:rPr>
        <w:t xml:space="preserve">Iran </w:t>
      </w:r>
      <w:r>
        <w:rPr>
          <w:sz w:val="16"/>
        </w:rPr>
        <w:t xml:space="preserve">has been actively working for years to expand its ties and influence in the Western Hemisphere, and it </w:t>
      </w:r>
      <w:r>
        <w:rPr>
          <w:rStyle w:val="StyleBoldUnderline"/>
        </w:rPr>
        <w:t>has found willing partners in the region’s anti-American despots,” committee chair</w:t>
      </w:r>
      <w:r>
        <w:rPr>
          <w:sz w:val="16"/>
        </w:rPr>
        <w:t xml:space="preserve">man Rep. Ileana </w:t>
      </w:r>
      <w:r>
        <w:rPr>
          <w:rStyle w:val="StyleBoldUnderline"/>
        </w:rPr>
        <w:t>Ros-Lehtinen</w:t>
      </w:r>
      <w:r>
        <w:rPr>
          <w:sz w:val="16"/>
        </w:rPr>
        <w:t xml:space="preserve"> (R-Fla.) </w:t>
      </w:r>
      <w:r>
        <w:rPr>
          <w:rStyle w:val="StyleBoldUnderline"/>
        </w:rPr>
        <w:t>said</w:t>
      </w:r>
      <w:r>
        <w:rPr>
          <w:sz w:val="16"/>
        </w:rPr>
        <w:t xml:space="preserve"> in an earlier statement. </w:t>
      </w:r>
      <w:r>
        <w:rPr>
          <w:rStyle w:val="StyleBoldUnderline"/>
        </w:rPr>
        <w:t>The panel aims to review steps the U.S. should take to advance American interests</w:t>
      </w:r>
      <w:r>
        <w:rPr>
          <w:sz w:val="16"/>
        </w:rPr>
        <w:t xml:space="preserve"> and counter Iran’s activities in the region. Among experts scheduled to testify is Institute for Global Economic Growth president </w:t>
      </w:r>
      <w:r>
        <w:rPr>
          <w:rStyle w:val="StyleBoldUnderline"/>
        </w:rPr>
        <w:t xml:space="preserve">Norman Bailey, who formerly served on the National Security Council </w:t>
      </w:r>
      <w:r>
        <w:rPr>
          <w:sz w:val="16"/>
        </w:rPr>
        <w:t>and in the Office of the Director of Na</w:t>
      </w:r>
      <w:r>
        <w:rPr>
          <w:sz w:val="16"/>
        </w:rPr>
        <w:softHyphen/>
        <w:t xml:space="preserve">tional Intelligence, where he was appointed in November 2006 as “mission manager” for Cuba and Venezuela. In a briefing paper published by the American Foreign Policy Council on Wednesday, Bailey </w:t>
      </w:r>
      <w:r>
        <w:rPr>
          <w:rStyle w:val="StyleBoldUnderline"/>
        </w:rPr>
        <w:t>explored the</w:t>
      </w:r>
      <w:r>
        <w:rPr>
          <w:sz w:val="16"/>
        </w:rPr>
        <w:t xml:space="preserve"> Hugo Chavez </w:t>
      </w:r>
      <w:r>
        <w:rPr>
          <w:rStyle w:val="StyleBoldUnderline"/>
        </w:rPr>
        <w:t xml:space="preserve">regime’s “facilitation </w:t>
      </w:r>
      <w:r>
        <w:rPr>
          <w:sz w:val="16"/>
        </w:rPr>
        <w:t>and encouragement</w:t>
      </w:r>
      <w:r>
        <w:rPr>
          <w:rStyle w:val="StyleBoldUnderline"/>
        </w:rPr>
        <w:t xml:space="preserve"> of </w:t>
      </w:r>
      <w:r>
        <w:rPr>
          <w:sz w:val="16"/>
        </w:rPr>
        <w:t xml:space="preserve">the penetration of the Western Hemisphere by the Islamic Republic of </w:t>
      </w:r>
      <w:r>
        <w:rPr>
          <w:rStyle w:val="StyleBoldUnderline"/>
        </w:rPr>
        <w:t>Iran.</w:t>
      </w:r>
      <w:r>
        <w:rPr>
          <w:sz w:val="16"/>
        </w:rPr>
        <w:t xml:space="preserve">” “Since 2005, </w:t>
      </w:r>
      <w:r>
        <w:rPr>
          <w:rStyle w:val="StyleBoldUnderline"/>
        </w:rPr>
        <w:t>with Venezuela’s assistance, Iran has created an extensive regional network</w:t>
      </w:r>
      <w:r>
        <w:rPr>
          <w:sz w:val="16"/>
        </w:rPr>
        <w:t xml:space="preserve"> of economic, diplomatic, industrial and commercial activities, </w:t>
      </w:r>
      <w:r>
        <w:rPr>
          <w:rStyle w:val="StyleBoldUnderline"/>
        </w:rPr>
        <w:t>with significant effect</w:t>
      </w:r>
      <w:r>
        <w:rPr>
          <w:sz w:val="16"/>
        </w:rPr>
        <w:t>,” he wrote, noting that Iran’s interests have extended to other Latin American countries, especially the leftist-governed Ecuador, Bolivia and Nicaragua. Bailey noted that although</w:t>
      </w:r>
      <w:r>
        <w:rPr>
          <w:rStyle w:val="StyleBoldUnderline"/>
        </w:rPr>
        <w:t xml:space="preserve"> the </w:t>
      </w:r>
      <w:r w:rsidRPr="00597B9C">
        <w:rPr>
          <w:rStyle w:val="StyleBoldUnderline"/>
          <w:highlight w:val="cyan"/>
        </w:rPr>
        <w:t xml:space="preserve">Iran-Venezuela partnership had </w:t>
      </w:r>
      <w:r w:rsidRPr="00597B9C">
        <w:rPr>
          <w:rStyle w:val="Emphasis"/>
          <w:highlight w:val="cyan"/>
        </w:rPr>
        <w:t>caught the attention of U.S. policymakers</w:t>
      </w:r>
      <w:r>
        <w:rPr>
          <w:rStyle w:val="StyleBoldUnderline"/>
        </w:rPr>
        <w:t xml:space="preserve"> in recent years, </w:t>
      </w:r>
      <w:r>
        <w:rPr>
          <w:sz w:val="16"/>
        </w:rPr>
        <w:t>“little by way of concrete responses has emerged to counter the ex</w:t>
      </w:r>
      <w:r>
        <w:rPr>
          <w:sz w:val="16"/>
        </w:rPr>
        <w:softHyphen/>
        <w:t>tensive web of illicit activity and strategic connections that Iran has made in Ven</w:t>
      </w:r>
      <w:r>
        <w:rPr>
          <w:sz w:val="16"/>
        </w:rPr>
        <w:softHyphen/>
        <w:t xml:space="preserve">ezuela and throughout Latin America.” </w:t>
      </w:r>
      <w:r>
        <w:rPr>
          <w:rStyle w:val="StyleBoldUnderline"/>
        </w:rPr>
        <w:t xml:space="preserve">Among his recommendations – designation of Venezuela as a state sponsor of terrorism, for its collusion both with Iran and </w:t>
      </w:r>
      <w:r>
        <w:rPr>
          <w:sz w:val="16"/>
        </w:rPr>
        <w:t xml:space="preserve">the Iranian-backed Lebanese terrorist group, </w:t>
      </w:r>
      <w:r>
        <w:rPr>
          <w:rStyle w:val="StyleBoldUnderline"/>
        </w:rPr>
        <w:t>Hezbollah</w:t>
      </w:r>
      <w:r>
        <w:rPr>
          <w:sz w:val="16"/>
        </w:rPr>
        <w:t>. Bailey said designation would potentially result in a boycott of Venezuelan oil to the U.S., but argued that the oil shipments “could easily be made up with equivalent amounts re</w:t>
      </w:r>
      <w:r>
        <w:rPr>
          <w:sz w:val="16"/>
        </w:rPr>
        <w:softHyphen/>
        <w:t xml:space="preserve">leased from the U.S. Strategic Petroleum Reserve.” “By contrast, such a move would have a much more pronounced impact on the Venezuelan economy.” Links to foreign terrorist organizations The U.S. currently lists Cuba, Syria, Iran and Sudan as state sponsors of terrorism, </w:t>
      </w:r>
      <w:r>
        <w:rPr>
          <w:rStyle w:val="StyleBoldUnderline"/>
        </w:rPr>
        <w:t xml:space="preserve">a designation that carries sanctions </w:t>
      </w:r>
      <w:r>
        <w:rPr>
          <w:sz w:val="16"/>
        </w:rPr>
        <w:t xml:space="preserve">including a ban on arms-related exports and sales, controls over exports of dual-use items, </w:t>
      </w:r>
      <w:r w:rsidRPr="00597B9C">
        <w:rPr>
          <w:rStyle w:val="Emphasis"/>
          <w:highlight w:val="cyan"/>
        </w:rPr>
        <w:t>prohibitions on economic assistance, and various financial restrictions.</w:t>
      </w:r>
      <w:r>
        <w:rPr>
          <w:sz w:val="16"/>
        </w:rPr>
        <w:t xml:space="preserve"> Designation requires a determination by the secretary of state that a country’s government “has repeatedly provided support for acts of international terrorism,” for example through support for and links to “foreign terrorist organizations” (FTOs).</w:t>
      </w:r>
    </w:p>
    <w:p w14:paraId="60CA1C18" w14:textId="77777777" w:rsidR="00E40BF3" w:rsidRDefault="00E40BF3" w:rsidP="00E40BF3">
      <w:pPr>
        <w:rPr>
          <w:b/>
        </w:rPr>
      </w:pPr>
    </w:p>
    <w:p w14:paraId="60CA1C19" w14:textId="77777777" w:rsidR="00E40BF3" w:rsidRPr="00276698" w:rsidRDefault="00E40BF3" w:rsidP="005612FC">
      <w:pPr>
        <w:pStyle w:val="Heading4"/>
      </w:pPr>
      <w:r w:rsidRPr="00276698">
        <w:t xml:space="preserve">Congressional resolution passage proves congress perceives plan as appeasement – triggers bipartisan opposition </w:t>
      </w:r>
    </w:p>
    <w:p w14:paraId="60CA1C1A" w14:textId="77777777" w:rsidR="00E40BF3" w:rsidRDefault="00E40BF3" w:rsidP="00E40BF3">
      <w:pPr>
        <w:rPr>
          <w:rStyle w:val="StyleStyleBold12pt"/>
        </w:rPr>
      </w:pPr>
      <w:r>
        <w:rPr>
          <w:rStyle w:val="StyleStyleBold12pt"/>
        </w:rPr>
        <w:t>Walser, 10</w:t>
      </w:r>
    </w:p>
    <w:p w14:paraId="60CA1C1B" w14:textId="77777777" w:rsidR="00E40BF3" w:rsidRDefault="00E40BF3" w:rsidP="00E40BF3">
      <w:pPr>
        <w:rPr>
          <w:sz w:val="16"/>
        </w:rPr>
      </w:pPr>
      <w:r>
        <w:rPr>
          <w:sz w:val="16"/>
        </w:rPr>
        <w:t xml:space="preserve">Ray Walser, Ph.D., is Senior Policy Analyst for Latin America in the Douglas and Sarah Allison Center for Foreign Policy Studies, a division of the Kathryn and Shelby Cullom Davis Institute for International Studies, at The Heritage Foundation, 1/20/10, </w:t>
      </w:r>
      <w:hyperlink r:id="rId35" w:history="1">
        <w:r>
          <w:rPr>
            <w:rStyle w:val="Hyperlink"/>
            <w:sz w:val="16"/>
          </w:rPr>
          <w:t>http://www.heritage.org/research/reports/2010/01/state-sponsors-of-terrorism-time-to-add-venezuela-to-the-list</w:t>
        </w:r>
      </w:hyperlink>
    </w:p>
    <w:p w14:paraId="60CA1C1C" w14:textId="77777777" w:rsidR="00E40BF3" w:rsidRDefault="00E40BF3" w:rsidP="00E40BF3">
      <w:pPr>
        <w:rPr>
          <w:sz w:val="16"/>
        </w:rPr>
      </w:pPr>
    </w:p>
    <w:p w14:paraId="60CA1C1D" w14:textId="77777777" w:rsidR="00E40BF3" w:rsidRDefault="00E40BF3" w:rsidP="00E40BF3">
      <w:pPr>
        <w:rPr>
          <w:sz w:val="16"/>
        </w:rPr>
      </w:pPr>
      <w:r>
        <w:rPr>
          <w:sz w:val="16"/>
        </w:rPr>
        <w:t xml:space="preserve">Since January 2009, the Obama Administration's attempts to improve relations with the stridently anti-America Chávez have yielded little more than empty gestures. Although ambassadorial relations were restored in June 2009, Chávez has signaled renewed support for the narcoterrorism of the FARC, begun threatening and punishing Colombia for its defense cooperation agreement with the U.S., helped destabilize Honduras by backing former president Manuel Zelaya's illegal referendum, pushed ahead with major Russian arms acquisitions, and sealed ever closer ties, including joint nuclear ventures, with Iran. Venezuela plays an increasingly prominent role as a primary transit country for cocaine flowing from Colombia to the U.S., Europe, and West Africa. Nevertheless, the </w:t>
      </w:r>
      <w:r>
        <w:rPr>
          <w:rStyle w:val="StyleBoldUnderline"/>
        </w:rPr>
        <w:t xml:space="preserve">Obama </w:t>
      </w:r>
      <w:r>
        <w:rPr>
          <w:sz w:val="16"/>
        </w:rPr>
        <w:t xml:space="preserve">Administration, according to the President's National Security Council adviser on Latin America, Dan Restrepo, </w:t>
      </w:r>
      <w:r>
        <w:rPr>
          <w:rStyle w:val="StyleBoldUnderline"/>
        </w:rPr>
        <w:t>does not consider Venezuela to be a challenge to U.S. national security:</w:t>
      </w:r>
      <w:r>
        <w:rPr>
          <w:sz w:val="16"/>
        </w:rPr>
        <w:t xml:space="preserve"> President Obama "does not see Venezuela as a challenge to U.S. national security. There is no Cold War nor Hot War. Those things belong to the past."[2] </w:t>
      </w:r>
      <w:r>
        <w:rPr>
          <w:rStyle w:val="StyleBoldUnderline"/>
        </w:rPr>
        <w:t xml:space="preserve">This view is not optimistic--it is dangerous. The Administration needs to, as </w:t>
      </w:r>
      <w:r w:rsidRPr="008766FA">
        <w:rPr>
          <w:rStyle w:val="StyleBoldUnderline"/>
          <w:highlight w:val="cyan"/>
        </w:rPr>
        <w:t xml:space="preserve">a </w:t>
      </w:r>
      <w:r w:rsidRPr="008766FA">
        <w:rPr>
          <w:rStyle w:val="Emphasis"/>
          <w:highlight w:val="cyan"/>
        </w:rPr>
        <w:t>recent bipartisan congressional resolution urges</w:t>
      </w:r>
      <w:r w:rsidRPr="008766FA">
        <w:rPr>
          <w:rStyle w:val="StyleBoldUnderline"/>
          <w:highlight w:val="cyan"/>
        </w:rPr>
        <w:t xml:space="preserve">, adopt a </w:t>
      </w:r>
      <w:r w:rsidRPr="008766FA">
        <w:rPr>
          <w:rStyle w:val="Emphasis"/>
          <w:highlight w:val="cyan"/>
        </w:rPr>
        <w:t>genuinely tough-minded approach</w:t>
      </w:r>
      <w:r w:rsidRPr="008766FA">
        <w:rPr>
          <w:rStyle w:val="StyleBoldUnderline"/>
          <w:highlight w:val="cyan"/>
        </w:rPr>
        <w:t xml:space="preserve"> to dealing </w:t>
      </w:r>
      <w:r w:rsidRPr="008766FA">
        <w:rPr>
          <w:rStyle w:val="StyleBoldUnderline"/>
          <w:highlight w:val="cyan"/>
        </w:rPr>
        <w:lastRenderedPageBreak/>
        <w:t>with</w:t>
      </w:r>
      <w:r>
        <w:rPr>
          <w:sz w:val="16"/>
        </w:rPr>
        <w:t xml:space="preserve"> Chávez and </w:t>
      </w:r>
      <w:r w:rsidRPr="008766FA">
        <w:rPr>
          <w:rStyle w:val="StyleBoldUnderline"/>
          <w:highlight w:val="cyan"/>
        </w:rPr>
        <w:t>Venezuela</w:t>
      </w:r>
      <w:r>
        <w:rPr>
          <w:rStyle w:val="StyleBoldUnderline"/>
        </w:rPr>
        <w:t>.</w:t>
      </w:r>
      <w:r>
        <w:rPr>
          <w:sz w:val="16"/>
        </w:rPr>
        <w:t xml:space="preserve"> The Administration needs to develop a public diplomacy strategy to counter Chavista disinformation and a diplomatic strategy in the Americas that responds to growing threats of political destabilization. </w:t>
      </w:r>
      <w:r>
        <w:rPr>
          <w:rStyle w:val="StyleBoldUnderline"/>
        </w:rPr>
        <w:t xml:space="preserve">It </w:t>
      </w:r>
      <w:r>
        <w:rPr>
          <w:sz w:val="16"/>
        </w:rPr>
        <w:t xml:space="preserve">also </w:t>
      </w:r>
      <w:r>
        <w:rPr>
          <w:rStyle w:val="StyleBoldUnderline"/>
        </w:rPr>
        <w:t>needs to recognize tha</w:t>
      </w:r>
      <w:r>
        <w:rPr>
          <w:sz w:val="16"/>
        </w:rPr>
        <w:t xml:space="preserve">t under Chávez, </w:t>
      </w:r>
      <w:r w:rsidRPr="008766FA">
        <w:rPr>
          <w:rStyle w:val="StyleBoldUnderline"/>
          <w:highlight w:val="cyan"/>
        </w:rPr>
        <w:t>Venezuela has become terrorism's most prominent supporter in the Western Hemisphere</w:t>
      </w:r>
      <w:r>
        <w:rPr>
          <w:rStyle w:val="StyleBoldUnderline"/>
        </w:rPr>
        <w:t>.</w:t>
      </w:r>
      <w:r>
        <w:rPr>
          <w:sz w:val="16"/>
        </w:rPr>
        <w:t xml:space="preserve"> The Obama Administration can begin to correct this policy of drift and inaction </w:t>
      </w:r>
      <w:r>
        <w:rPr>
          <w:rStyle w:val="StyleBoldUnderline"/>
        </w:rPr>
        <w:t>by placing Venezuela on the list of state sponsors of terrorism</w:t>
      </w:r>
      <w:r>
        <w:rPr>
          <w:sz w:val="16"/>
        </w:rPr>
        <w:t xml:space="preserve"> along with Iran.[3]</w:t>
      </w:r>
    </w:p>
    <w:p w14:paraId="60CA1C1E" w14:textId="77777777" w:rsidR="00E40BF3" w:rsidRDefault="00E40BF3" w:rsidP="00E40BF3">
      <w:pPr>
        <w:rPr>
          <w:b/>
        </w:rPr>
      </w:pPr>
    </w:p>
    <w:p w14:paraId="60CA1C1F" w14:textId="77777777" w:rsidR="00E40BF3" w:rsidRPr="00276698" w:rsidRDefault="00E40BF3" w:rsidP="005612FC">
      <w:pPr>
        <w:pStyle w:val="Heading4"/>
      </w:pPr>
      <w:r w:rsidRPr="00276698">
        <w:t>Powerful congressional and committee backlash – spun as appeasement and soft on terror</w:t>
      </w:r>
    </w:p>
    <w:p w14:paraId="60CA1C20" w14:textId="77777777" w:rsidR="00E40BF3" w:rsidRDefault="00E40BF3" w:rsidP="00E40BF3">
      <w:pPr>
        <w:rPr>
          <w:rStyle w:val="StyleStyleBold12pt"/>
          <w:b w:val="0"/>
        </w:rPr>
      </w:pPr>
      <w:r>
        <w:rPr>
          <w:rStyle w:val="StyleStyleBold12pt"/>
        </w:rPr>
        <w:t xml:space="preserve">O’Brien, ‘9  </w:t>
      </w:r>
      <w:r>
        <w:rPr>
          <w:rStyle w:val="StyleStyleBold12pt"/>
          <w:b w:val="0"/>
        </w:rPr>
        <w:t>(Michael, The Hill, 10/28, http://thehill.com/blogs/blog-briefing-room/news/65219-lawmakers-want-venezuela-named-a-state-sponsor-of-terrorism</w:t>
      </w:r>
    </w:p>
    <w:p w14:paraId="60CA1C21" w14:textId="77777777" w:rsidR="00E40BF3" w:rsidRDefault="00E40BF3" w:rsidP="00E40BF3">
      <w:pPr>
        <w:rPr>
          <w:sz w:val="16"/>
        </w:rPr>
      </w:pPr>
      <w:r w:rsidRPr="008766FA">
        <w:rPr>
          <w:rStyle w:val="StyleBoldUnderline"/>
        </w:rPr>
        <w:t>Lawmakers want Venezuela named a state sponsor of terrorism</w:t>
      </w:r>
      <w:r>
        <w:rPr>
          <w:rStyle w:val="StyleBoldUnderline"/>
        </w:rPr>
        <w:t xml:space="preserve"> </w:t>
      </w:r>
      <w:r>
        <w:rPr>
          <w:sz w:val="16"/>
        </w:rPr>
        <w:t xml:space="preserve">A </w:t>
      </w:r>
      <w:r w:rsidRPr="008766FA">
        <w:rPr>
          <w:rStyle w:val="Emphasis"/>
          <w:highlight w:val="cyan"/>
        </w:rPr>
        <w:t>bipartisan</w:t>
      </w:r>
      <w:r>
        <w:rPr>
          <w:rStyle w:val="Emphasis"/>
        </w:rPr>
        <w:t xml:space="preserve"> </w:t>
      </w:r>
      <w:r>
        <w:rPr>
          <w:sz w:val="16"/>
        </w:rPr>
        <w:t xml:space="preserve">pair of </w:t>
      </w:r>
      <w:r w:rsidRPr="008766FA">
        <w:rPr>
          <w:rStyle w:val="StyleBoldUnderline"/>
          <w:highlight w:val="cyan"/>
        </w:rPr>
        <w:t>lawmakers introduced a resolution</w:t>
      </w:r>
      <w:r>
        <w:rPr>
          <w:sz w:val="16"/>
        </w:rPr>
        <w:t xml:space="preserve"> on Wednesday </w:t>
      </w:r>
      <w:r w:rsidRPr="008766FA">
        <w:rPr>
          <w:rStyle w:val="StyleBoldUnderline"/>
          <w:highlight w:val="cyan"/>
        </w:rPr>
        <w:t>to classify Venezuela as a state sponsor of terrorism</w:t>
      </w:r>
      <w:r>
        <w:rPr>
          <w:rStyle w:val="StyleBoldUnderline"/>
        </w:rPr>
        <w:t xml:space="preserve">. </w:t>
      </w:r>
      <w:r>
        <w:rPr>
          <w:sz w:val="16"/>
        </w:rPr>
        <w:t xml:space="preserve">Rep. Ron </w:t>
      </w:r>
      <w:r>
        <w:rPr>
          <w:rStyle w:val="StyleBoldUnderline"/>
        </w:rPr>
        <w:t xml:space="preserve">Klein </w:t>
      </w:r>
      <w:r>
        <w:rPr>
          <w:sz w:val="16"/>
        </w:rPr>
        <w:t xml:space="preserve">(D-Fla.), a member </w:t>
      </w:r>
      <w:r>
        <w:rPr>
          <w:rStyle w:val="StyleBoldUnderline"/>
        </w:rPr>
        <w:t>of the Foreign Affairs committee, and</w:t>
      </w:r>
      <w:r>
        <w:rPr>
          <w:sz w:val="16"/>
        </w:rPr>
        <w:t xml:space="preserve"> Rep. Connie </w:t>
      </w:r>
      <w:r>
        <w:rPr>
          <w:rStyle w:val="StyleBoldUnderline"/>
        </w:rPr>
        <w:t>Mack</w:t>
      </w:r>
      <w:r>
        <w:rPr>
          <w:sz w:val="16"/>
        </w:rPr>
        <w:t xml:space="preserve"> (R-Fla.), </w:t>
      </w:r>
      <w:r>
        <w:rPr>
          <w:rStyle w:val="StyleBoldUnderline"/>
        </w:rPr>
        <w:t xml:space="preserve">the </w:t>
      </w:r>
      <w:r w:rsidRPr="008766FA">
        <w:rPr>
          <w:rStyle w:val="Emphasis"/>
          <w:highlight w:val="cyan"/>
        </w:rPr>
        <w:t>ranking member</w:t>
      </w:r>
      <w:r w:rsidRPr="008766FA">
        <w:rPr>
          <w:rStyle w:val="StyleBoldUnderline"/>
          <w:highlight w:val="cyan"/>
        </w:rPr>
        <w:t xml:space="preserve"> of the Western Hemisphere subcommittee, joined</w:t>
      </w:r>
      <w:r>
        <w:rPr>
          <w:sz w:val="16"/>
        </w:rPr>
        <w:t xml:space="preserve"> together </w:t>
      </w:r>
      <w:r>
        <w:rPr>
          <w:rStyle w:val="StyleBoldUnderline"/>
        </w:rPr>
        <w:t>to float a bill calling</w:t>
      </w:r>
      <w:r>
        <w:rPr>
          <w:sz w:val="16"/>
        </w:rPr>
        <w:t xml:space="preserve"> on Secretary of State Hillary Clinton </w:t>
      </w:r>
      <w:r>
        <w:rPr>
          <w:rStyle w:val="StyleBoldUnderline"/>
        </w:rPr>
        <w:t>to add Venezuela to the list of states which sponsor terrorism</w:t>
      </w:r>
      <w:r>
        <w:rPr>
          <w:sz w:val="16"/>
        </w:rPr>
        <w:t xml:space="preserve">. </w:t>
      </w:r>
      <w:r>
        <w:rPr>
          <w:rStyle w:val="StyleBoldUnderline"/>
        </w:rPr>
        <w:t>The resolution,</w:t>
      </w:r>
      <w:r>
        <w:rPr>
          <w:sz w:val="16"/>
        </w:rPr>
        <w:t xml:space="preserve"> H.Res.872, </w:t>
      </w:r>
      <w:r>
        <w:rPr>
          <w:rStyle w:val="StyleBoldUnderline"/>
        </w:rPr>
        <w:t>cites the Venezuelan government's ties to Iran, Hezbollah, and the</w:t>
      </w:r>
      <w:r>
        <w:rPr>
          <w:sz w:val="16"/>
        </w:rPr>
        <w:t xml:space="preserve"> Revolutionary Armed Forces of Columbia (</w:t>
      </w:r>
      <w:r>
        <w:rPr>
          <w:rStyle w:val="StyleBoldUnderline"/>
        </w:rPr>
        <w:t>FARC)</w:t>
      </w:r>
      <w:r>
        <w:rPr>
          <w:sz w:val="16"/>
        </w:rPr>
        <w:t xml:space="preserve"> as examples of the South American nation's support for terrorism. "The </w:t>
      </w:r>
      <w:r>
        <w:rPr>
          <w:rStyle w:val="StyleBoldUnderline"/>
        </w:rPr>
        <w:t>evidence linking Venezuela</w:t>
      </w:r>
      <w:r>
        <w:rPr>
          <w:sz w:val="16"/>
        </w:rPr>
        <w:t xml:space="preserve">’s Hugo Chavez </w:t>
      </w:r>
      <w:r>
        <w:rPr>
          <w:rStyle w:val="StyleBoldUnderline"/>
        </w:rPr>
        <w:t>to the FARC and Hezbollah</w:t>
      </w:r>
      <w:r>
        <w:rPr>
          <w:sz w:val="16"/>
        </w:rPr>
        <w:t xml:space="preserve"> – two of the most dangerous terrorist organizations, responsible for many bombings, kidnappings, killings and drug trafficking – </w:t>
      </w:r>
      <w:r>
        <w:rPr>
          <w:rStyle w:val="StyleBoldUnderline"/>
        </w:rPr>
        <w:t xml:space="preserve">is </w:t>
      </w:r>
      <w:r>
        <w:rPr>
          <w:rStyle w:val="Emphasis"/>
        </w:rPr>
        <w:t>overwhelming,</w:t>
      </w:r>
      <w:r>
        <w:rPr>
          <w:rStyle w:val="StyleBoldUnderline"/>
        </w:rPr>
        <w:t xml:space="preserve">" </w:t>
      </w:r>
      <w:r w:rsidRPr="008766FA">
        <w:rPr>
          <w:rStyle w:val="StyleBoldUnderline"/>
          <w:highlight w:val="cyan"/>
        </w:rPr>
        <w:t>Mack</w:t>
      </w:r>
      <w:r>
        <w:rPr>
          <w:rStyle w:val="StyleBoldUnderline"/>
        </w:rPr>
        <w:t xml:space="preserve"> said </w:t>
      </w:r>
      <w:r>
        <w:rPr>
          <w:sz w:val="16"/>
        </w:rPr>
        <w:t>in a statement announcing the resolution. "</w:t>
      </w:r>
      <w:r>
        <w:rPr>
          <w:rStyle w:val="StyleBoldUnderline"/>
        </w:rPr>
        <w:t xml:space="preserve">Naming Venezuela a state sponsor of terrorism will strengthen the stability of the region," </w:t>
      </w:r>
      <w:r w:rsidRPr="008766FA">
        <w:rPr>
          <w:rStyle w:val="StyleBoldUnderline"/>
          <w:highlight w:val="cyan"/>
        </w:rPr>
        <w:t>the Florida Republican</w:t>
      </w:r>
      <w:r>
        <w:rPr>
          <w:rStyle w:val="StyleBoldUnderline"/>
        </w:rPr>
        <w:t xml:space="preserve">, who </w:t>
      </w:r>
      <w:r w:rsidRPr="008766FA">
        <w:rPr>
          <w:rStyle w:val="StyleBoldUnderline"/>
          <w:highlight w:val="cyan"/>
        </w:rPr>
        <w:t xml:space="preserve">has long been a </w:t>
      </w:r>
      <w:r w:rsidRPr="008766FA">
        <w:rPr>
          <w:rStyle w:val="Emphasis"/>
          <w:highlight w:val="cyan"/>
        </w:rPr>
        <w:t>vocal critic</w:t>
      </w:r>
      <w:r>
        <w:rPr>
          <w:sz w:val="16"/>
        </w:rPr>
        <w:t xml:space="preserve"> of Chavez, </w:t>
      </w:r>
      <w:r>
        <w:rPr>
          <w:rStyle w:val="StyleBoldUnderline"/>
        </w:rPr>
        <w:t>added. "</w:t>
      </w:r>
      <w:r w:rsidRPr="008766FA">
        <w:rPr>
          <w:rStyle w:val="StyleBoldUnderline"/>
          <w:highlight w:val="cyan"/>
        </w:rPr>
        <w:t xml:space="preserve">The Administration must not </w:t>
      </w:r>
      <w:r w:rsidRPr="008766FA">
        <w:rPr>
          <w:rStyle w:val="Emphasis"/>
          <w:highlight w:val="cyan"/>
        </w:rPr>
        <w:t xml:space="preserve">turn a blind eye </w:t>
      </w:r>
      <w:r w:rsidRPr="008766FA">
        <w:rPr>
          <w:rStyle w:val="StyleBoldUnderline"/>
          <w:highlight w:val="cyan"/>
        </w:rPr>
        <w:t>to</w:t>
      </w:r>
      <w:r>
        <w:rPr>
          <w:rStyle w:val="StyleBoldUnderline"/>
        </w:rPr>
        <w:t xml:space="preserve"> </w:t>
      </w:r>
      <w:r>
        <w:t>Chavez’s</w:t>
      </w:r>
      <w:r>
        <w:rPr>
          <w:rStyle w:val="StyleBoldUnderline"/>
        </w:rPr>
        <w:t xml:space="preserve"> dangerous </w:t>
      </w:r>
      <w:r w:rsidRPr="008766FA">
        <w:rPr>
          <w:rStyle w:val="StyleBoldUnderline"/>
          <w:highlight w:val="cyan"/>
        </w:rPr>
        <w:t>aggression</w:t>
      </w:r>
      <w:r>
        <w:rPr>
          <w:rStyle w:val="StyleBoldUnderline"/>
        </w:rPr>
        <w:t xml:space="preserve"> and must add Venezuela to the state sponsors of terrorism list</w:t>
      </w:r>
      <w:r>
        <w:rPr>
          <w:sz w:val="16"/>
        </w:rPr>
        <w:t xml:space="preserve"> without delay.” "Venezuela’s assistance to the FARC in Colombia destabilizes the region and places the Chavez regime squarely outside the international community," Klein said. "</w:t>
      </w:r>
      <w:r>
        <w:rPr>
          <w:rStyle w:val="StyleBoldUnderline"/>
        </w:rPr>
        <w:t>This legislation seeks to stop Venezuela’s facilitation of terrorism now</w:t>
      </w:r>
      <w:r>
        <w:rPr>
          <w:sz w:val="16"/>
        </w:rPr>
        <w:t>. The United States cannot and will not accept such actions taking place so close to home.”</w:t>
      </w:r>
    </w:p>
    <w:p w14:paraId="60CA1C22" w14:textId="77777777" w:rsidR="00E40BF3" w:rsidRDefault="00E40BF3" w:rsidP="00E40BF3">
      <w:pPr>
        <w:rPr>
          <w:b/>
        </w:rPr>
      </w:pPr>
    </w:p>
    <w:p w14:paraId="60CA1C23" w14:textId="77777777" w:rsidR="00E40BF3" w:rsidRPr="00276698" w:rsidRDefault="00E40BF3" w:rsidP="005612FC">
      <w:pPr>
        <w:pStyle w:val="Heading4"/>
      </w:pPr>
      <w:r w:rsidRPr="00276698">
        <w:t>Especially because well documented terror ties – drives opposition</w:t>
      </w:r>
    </w:p>
    <w:p w14:paraId="60CA1C24" w14:textId="77777777" w:rsidR="00E40BF3" w:rsidRDefault="00E40BF3" w:rsidP="00E40BF3">
      <w:pPr>
        <w:rPr>
          <w:rStyle w:val="StyleStyleBold12pt"/>
        </w:rPr>
      </w:pPr>
      <w:r>
        <w:rPr>
          <w:rStyle w:val="StyleStyleBold12pt"/>
        </w:rPr>
        <w:t>Goodenough, 12</w:t>
      </w:r>
    </w:p>
    <w:p w14:paraId="60CA1C25" w14:textId="77777777" w:rsidR="00E40BF3" w:rsidRDefault="00E40BF3" w:rsidP="00E40BF3">
      <w:pPr>
        <w:rPr>
          <w:sz w:val="18"/>
          <w:szCs w:val="18"/>
        </w:rPr>
      </w:pPr>
      <w:r>
        <w:rPr>
          <w:sz w:val="18"/>
          <w:szCs w:val="18"/>
        </w:rPr>
        <w:t xml:space="preserve">Patrick Goodenough, Patrick covered government and politics in South Africa and the Middle East before joining CNSNews.com in 1999. Since then he has launched foreign bureaus for CNSNews.com in Jerusalem, London and the Pacific Rim. From October 2006 to July 2007, Patrick served as Managing Editor at the organization's world headquarters in Alexandria, Va. Now back in the Pacific Rim, as International Editor he reports on politics, international relations, security, terrorism, ethics and religion, and oversees reporting by CNSNews.com's roster of international stringers, CNS News, 2/2/12, </w:t>
      </w:r>
      <w:hyperlink r:id="rId36" w:history="1">
        <w:r>
          <w:rPr>
            <w:rStyle w:val="Hyperlink"/>
            <w:sz w:val="18"/>
            <w:szCs w:val="18"/>
          </w:rPr>
          <w:t>http://cnsnews.com/news/article/iran-venezuela-links-examined-amid-fresh-calls-terror-sponsor-designation</w:t>
        </w:r>
      </w:hyperlink>
    </w:p>
    <w:p w14:paraId="60CA1C26" w14:textId="77777777" w:rsidR="00E40BF3" w:rsidRDefault="00E40BF3" w:rsidP="00E40BF3">
      <w:pPr>
        <w:rPr>
          <w:sz w:val="16"/>
        </w:rPr>
      </w:pPr>
    </w:p>
    <w:p w14:paraId="60CA1C27" w14:textId="77777777" w:rsidR="00E40BF3" w:rsidRDefault="00E40BF3" w:rsidP="00E40BF3">
      <w:pPr>
        <w:rPr>
          <w:sz w:val="16"/>
        </w:rPr>
      </w:pPr>
      <w:r>
        <w:rPr>
          <w:sz w:val="16"/>
        </w:rPr>
        <w:t xml:space="preserve"> In its most recent annual report on international terrorism, published last August, the State Department in its section on state sponsors cites Cuba’s links with the Basque separatist group ETA and the Revolutionary Armed Forces of Colombia (FARC) – both FTOs – as well as Iranian and Syrian sponsorship of Hezbollah and Palestinian FTOs including Hamas. Yet </w:t>
      </w:r>
      <w:r w:rsidRPr="008766FA">
        <w:rPr>
          <w:rStyle w:val="StyleBoldUnderline"/>
          <w:highlight w:val="cyan"/>
        </w:rPr>
        <w:t xml:space="preserve">Venezuela’s links to Hezbollah are </w:t>
      </w:r>
      <w:r w:rsidRPr="008766FA">
        <w:rPr>
          <w:rStyle w:val="Emphasis"/>
          <w:highlight w:val="cyan"/>
        </w:rPr>
        <w:t>well-documented</w:t>
      </w:r>
      <w:r>
        <w:rPr>
          <w:rStyle w:val="StyleBoldUnderline"/>
        </w:rPr>
        <w:t xml:space="preserve"> (as early as</w:t>
      </w:r>
      <w:r>
        <w:rPr>
          <w:sz w:val="16"/>
        </w:rPr>
        <w:t xml:space="preserve"> June </w:t>
      </w:r>
      <w:r>
        <w:rPr>
          <w:rStyle w:val="StyleBoldUnderline"/>
        </w:rPr>
        <w:t>2008,</w:t>
      </w:r>
      <w:r>
        <w:rPr>
          <w:sz w:val="16"/>
        </w:rPr>
        <w:t xml:space="preserve"> the U.S. </w:t>
      </w:r>
      <w:r>
        <w:rPr>
          <w:rStyle w:val="StyleBoldUnderline"/>
        </w:rPr>
        <w:t>Treasury</w:t>
      </w:r>
      <w:r>
        <w:rPr>
          <w:sz w:val="16"/>
        </w:rPr>
        <w:t xml:space="preserve"> Department </w:t>
      </w:r>
      <w:r>
        <w:rPr>
          <w:rStyle w:val="StyleBoldUnderline"/>
        </w:rPr>
        <w:t>charged that</w:t>
      </w:r>
      <w:r>
        <w:rPr>
          <w:sz w:val="16"/>
        </w:rPr>
        <w:t xml:space="preserve"> Chavez’ </w:t>
      </w:r>
      <w:r>
        <w:rPr>
          <w:rStyle w:val="StyleBoldUnderline"/>
        </w:rPr>
        <w:t>government was</w:t>
      </w:r>
      <w:r>
        <w:rPr>
          <w:sz w:val="16"/>
        </w:rPr>
        <w:t xml:space="preserve"> “employing and </w:t>
      </w:r>
      <w:r>
        <w:rPr>
          <w:rStyle w:val="StyleBoldUnderline"/>
        </w:rPr>
        <w:t xml:space="preserve">providing safe harbor to Hezbollah </w:t>
      </w:r>
      <w:r>
        <w:rPr>
          <w:sz w:val="16"/>
        </w:rPr>
        <w:t>facilitators and fundraisers”)</w:t>
      </w:r>
      <w:r>
        <w:rPr>
          <w:rStyle w:val="StyleBoldUnderline"/>
        </w:rPr>
        <w:t xml:space="preserve"> and</w:t>
      </w:r>
      <w:r>
        <w:rPr>
          <w:sz w:val="16"/>
        </w:rPr>
        <w:t xml:space="preserve"> he </w:t>
      </w:r>
      <w:r>
        <w:rPr>
          <w:rStyle w:val="StyleBoldUnderline"/>
        </w:rPr>
        <w:t>has also been accused of ties to FARC and to ETA</w:t>
      </w:r>
      <w:r>
        <w:rPr>
          <w:sz w:val="16"/>
        </w:rPr>
        <w:t xml:space="preserve">. </w:t>
      </w:r>
      <w:r>
        <w:rPr>
          <w:rStyle w:val="StyleBoldUnderline"/>
        </w:rPr>
        <w:t xml:space="preserve">Caracas’ cozy relationship </w:t>
      </w:r>
      <w:r>
        <w:rPr>
          <w:sz w:val="16"/>
        </w:rPr>
        <w:t>with state sponsors of terror</w:t>
      </w:r>
      <w:r>
        <w:rPr>
          <w:rStyle w:val="StyleBoldUnderline"/>
        </w:rPr>
        <w:t xml:space="preserve"> Cuba and Iran – including new concerns that </w:t>
      </w:r>
      <w:r>
        <w:rPr>
          <w:sz w:val="16"/>
        </w:rPr>
        <w:t xml:space="preserve">Chavez </w:t>
      </w:r>
      <w:r>
        <w:rPr>
          <w:rStyle w:val="StyleBoldUnderline"/>
        </w:rPr>
        <w:t xml:space="preserve">could help Tehran </w:t>
      </w:r>
      <w:r>
        <w:rPr>
          <w:sz w:val="16"/>
        </w:rPr>
        <w:t xml:space="preserve">to </w:t>
      </w:r>
      <w:r>
        <w:rPr>
          <w:rStyle w:val="StyleBoldUnderline"/>
        </w:rPr>
        <w:t xml:space="preserve">evade </w:t>
      </w:r>
      <w:r>
        <w:rPr>
          <w:sz w:val="16"/>
        </w:rPr>
        <w:t>the latest Western</w:t>
      </w:r>
      <w:r>
        <w:rPr>
          <w:rStyle w:val="StyleBoldUnderline"/>
        </w:rPr>
        <w:t xml:space="preserve"> sanctions </w:t>
      </w:r>
      <w:r>
        <w:rPr>
          <w:sz w:val="16"/>
        </w:rPr>
        <w:t xml:space="preserve">against its banks and oil exports – </w:t>
      </w:r>
      <w:r>
        <w:rPr>
          <w:rStyle w:val="StyleBoldUnderline"/>
        </w:rPr>
        <w:t>provide further reason, proponents say, for Venezuela itself to be designated. Rep.</w:t>
      </w:r>
      <w:r>
        <w:rPr>
          <w:sz w:val="16"/>
        </w:rPr>
        <w:t xml:space="preserve"> Connie M</w:t>
      </w:r>
      <w:r>
        <w:rPr>
          <w:rStyle w:val="StyleBoldUnderline"/>
        </w:rPr>
        <w:t>ack</w:t>
      </w:r>
      <w:r>
        <w:rPr>
          <w:sz w:val="16"/>
        </w:rPr>
        <w:t xml:space="preserve"> (R-Fla.), </w:t>
      </w:r>
      <w:r>
        <w:rPr>
          <w:rStyle w:val="StyleBoldUnderline"/>
        </w:rPr>
        <w:t>chair</w:t>
      </w:r>
      <w:r>
        <w:rPr>
          <w:sz w:val="16"/>
        </w:rPr>
        <w:t xml:space="preserve">man </w:t>
      </w:r>
      <w:r>
        <w:rPr>
          <w:rStyle w:val="StyleBoldUnderline"/>
        </w:rPr>
        <w:t>of the Foreign Affairs subcommittee</w:t>
      </w:r>
      <w:r>
        <w:rPr>
          <w:sz w:val="16"/>
        </w:rPr>
        <w:t xml:space="preserve"> on the Western Hemisphere, </w:t>
      </w:r>
      <w:r>
        <w:rPr>
          <w:rStyle w:val="StyleBoldUnderline"/>
        </w:rPr>
        <w:t xml:space="preserve">has </w:t>
      </w:r>
      <w:r>
        <w:rPr>
          <w:sz w:val="16"/>
        </w:rPr>
        <w:t>for several years sponsored legislation</w:t>
      </w:r>
      <w:r>
        <w:rPr>
          <w:rStyle w:val="StyleBoldUnderline"/>
        </w:rPr>
        <w:t xml:space="preserve"> </w:t>
      </w:r>
      <w:r>
        <w:rPr>
          <w:rStyle w:val="Emphasis"/>
        </w:rPr>
        <w:t>urging action</w:t>
      </w:r>
      <w:r>
        <w:rPr>
          <w:rStyle w:val="StyleBoldUnderline"/>
        </w:rPr>
        <w:t xml:space="preserve">. </w:t>
      </w:r>
      <w:r w:rsidRPr="008766FA">
        <w:rPr>
          <w:rStyle w:val="StyleBoldUnderline"/>
          <w:highlight w:val="cyan"/>
        </w:rPr>
        <w:t>The most recent bill</w:t>
      </w:r>
      <w:r>
        <w:rPr>
          <w:sz w:val="16"/>
        </w:rPr>
        <w:t xml:space="preserve">, introduced in May 2011, </w:t>
      </w:r>
      <w:r>
        <w:rPr>
          <w:rStyle w:val="StyleBoldUnderline"/>
        </w:rPr>
        <w:t>c</w:t>
      </w:r>
      <w:r w:rsidRPr="008766FA">
        <w:rPr>
          <w:rStyle w:val="StyleBoldUnderline"/>
          <w:highlight w:val="cyan"/>
        </w:rPr>
        <w:t>alls for “Venezuela to be designated a state sponsor of terrorism for its support of Iran, Hezbollah, and</w:t>
      </w:r>
      <w:r>
        <w:rPr>
          <w:sz w:val="16"/>
        </w:rPr>
        <w:t xml:space="preserve"> the Revolutionary Armed Forces of Colombia (</w:t>
      </w:r>
      <w:r>
        <w:rPr>
          <w:rStyle w:val="StyleBoldUnderline"/>
        </w:rPr>
        <w:t>FARC</w:t>
      </w:r>
      <w:r>
        <w:rPr>
          <w:sz w:val="16"/>
        </w:rPr>
        <w:t>).” Mack introduced similar bills in October 2009 and in March 2008.</w:t>
      </w:r>
    </w:p>
    <w:p w14:paraId="60CA1C28" w14:textId="77777777" w:rsidR="00121067" w:rsidRDefault="005612FC" w:rsidP="00121067">
      <w:pPr>
        <w:pStyle w:val="Heading3"/>
      </w:pPr>
      <w:r>
        <w:lastRenderedPageBreak/>
        <w:t xml:space="preserve">2NC </w:t>
      </w:r>
      <w:r w:rsidR="00121067">
        <w:t>AT: Doesn’t Assume Maduro</w:t>
      </w:r>
    </w:p>
    <w:p w14:paraId="60CA1C29" w14:textId="77777777" w:rsidR="00121067" w:rsidRDefault="00121067" w:rsidP="00121067">
      <w:pPr>
        <w:rPr>
          <w:b/>
        </w:rPr>
      </w:pPr>
    </w:p>
    <w:p w14:paraId="60CA1C2A" w14:textId="77777777" w:rsidR="00121067" w:rsidRPr="00276698" w:rsidRDefault="00121067" w:rsidP="005612FC">
      <w:pPr>
        <w:pStyle w:val="Heading4"/>
      </w:pPr>
      <w:r w:rsidRPr="00276698">
        <w:t>Chavez’s successor only magnifies the controversy</w:t>
      </w:r>
    </w:p>
    <w:p w14:paraId="60CA1C2B" w14:textId="77777777" w:rsidR="00121067" w:rsidRDefault="00121067" w:rsidP="00121067">
      <w:r>
        <w:rPr>
          <w:rStyle w:val="StyleStyleBold12pt"/>
        </w:rPr>
        <w:t>Washington Post 13</w:t>
      </w:r>
      <w:r>
        <w:t xml:space="preserve"> (03/06, “A misguided U.S. strategy for Venezuela,” http://articles.washingtonpost.com/2013-03-06/opinions/37497866_1_nicolas-maduro-apartments-and-appliances-henrique-capriles)</w:t>
      </w:r>
    </w:p>
    <w:p w14:paraId="60CA1C2C" w14:textId="77777777" w:rsidR="00121067" w:rsidRDefault="00121067" w:rsidP="00121067">
      <w:r>
        <w:rPr>
          <w:rStyle w:val="StyleBoldUnderline"/>
        </w:rPr>
        <w:t xml:space="preserve">ANTICIPATING THE death of Hugo Chavez, </w:t>
      </w:r>
      <w:r w:rsidRPr="009A3F9D">
        <w:rPr>
          <w:rStyle w:val="StyleBoldUnderline"/>
          <w:highlight w:val="cyan"/>
        </w:rPr>
        <w:t>the Obama administration began reaching out</w:t>
      </w:r>
      <w:r>
        <w:rPr>
          <w:rStyle w:val="StyleBoldUnderline"/>
        </w:rPr>
        <w:t xml:space="preserve"> months ago </w:t>
      </w:r>
      <w:r w:rsidRPr="009A3F9D">
        <w:rPr>
          <w:rStyle w:val="StyleBoldUnderline"/>
          <w:highlight w:val="cyan"/>
        </w:rPr>
        <w:t>to his</w:t>
      </w:r>
      <w:r>
        <w:rPr>
          <w:rStyle w:val="StyleBoldUnderline"/>
        </w:rPr>
        <w:t xml:space="preserve"> designated </w:t>
      </w:r>
      <w:r w:rsidRPr="009A3F9D">
        <w:rPr>
          <w:rStyle w:val="StyleBoldUnderline"/>
          <w:highlight w:val="cyan"/>
        </w:rPr>
        <w:t>successor</w:t>
      </w:r>
      <w:r>
        <w:rPr>
          <w:rStyle w:val="StyleBoldUnderline"/>
        </w:rPr>
        <w:t xml:space="preserve">, Nicolas Maduro, in the hope of bettering U.S.-Venezuelan relations. On Tuesday, </w:t>
      </w:r>
      <w:r w:rsidRPr="009A3F9D">
        <w:rPr>
          <w:rStyle w:val="Emphasis"/>
          <w:highlight w:val="cyan"/>
        </w:rPr>
        <w:t>that strategy absorbed a body blow</w:t>
      </w:r>
      <w:r w:rsidRPr="009A3F9D">
        <w:rPr>
          <w:rStyle w:val="StyleBoldUnderline"/>
          <w:highlight w:val="cyan"/>
        </w:rPr>
        <w:t>: Hours before revealing that</w:t>
      </w:r>
      <w:r>
        <w:rPr>
          <w:rStyle w:val="StyleBoldUnderline"/>
        </w:rPr>
        <w:t xml:space="preserve"> Mr. </w:t>
      </w:r>
      <w:r w:rsidRPr="009A3F9D">
        <w:rPr>
          <w:rStyle w:val="StyleBoldUnderline"/>
          <w:highlight w:val="cyan"/>
        </w:rPr>
        <w:t>Chavez had died of cancer,</w:t>
      </w:r>
      <w:r>
        <w:rPr>
          <w:rStyle w:val="StyleBoldUnderline"/>
        </w:rPr>
        <w:t xml:space="preserve"> Mr. </w:t>
      </w:r>
      <w:r w:rsidRPr="009A3F9D">
        <w:rPr>
          <w:rStyle w:val="StyleBoldUnderline"/>
          <w:highlight w:val="cyan"/>
        </w:rPr>
        <w:t>Maduro tried to blame the U</w:t>
      </w:r>
      <w:r>
        <w:rPr>
          <w:rStyle w:val="StyleBoldUnderline"/>
        </w:rPr>
        <w:t xml:space="preserve">nited </w:t>
      </w:r>
      <w:r w:rsidRPr="009A3F9D">
        <w:rPr>
          <w:rStyle w:val="StyleBoldUnderline"/>
          <w:highlight w:val="cyan"/>
        </w:rPr>
        <w:t>S</w:t>
      </w:r>
      <w:r>
        <w:rPr>
          <w:rStyle w:val="StyleBoldUnderline"/>
        </w:rPr>
        <w:t xml:space="preserve">tates </w:t>
      </w:r>
      <w:r w:rsidRPr="009A3F9D">
        <w:rPr>
          <w:rStyle w:val="StyleBoldUnderline"/>
          <w:highlight w:val="cyan"/>
        </w:rPr>
        <w:t>for his illness, and he expelled two U.S. military attaches</w:t>
      </w:r>
      <w:r>
        <w:rPr>
          <w:rStyle w:val="StyleBoldUnderline"/>
        </w:rPr>
        <w:t xml:space="preserve"> on charges of “proposing destabilizing plans” to the armed forces. </w:t>
      </w:r>
      <w:r w:rsidRPr="009A3F9D">
        <w:rPr>
          <w:rStyle w:val="Emphasis"/>
          <w:highlight w:val="cyan"/>
        </w:rPr>
        <w:t>So much for the “reset”</w:t>
      </w:r>
      <w:r>
        <w:rPr>
          <w:rStyle w:val="StyleBoldUnderline"/>
        </w:rPr>
        <w:t xml:space="preserve"> with Caracas. The ludicrous and crude propaganda launched by Mr. Maduro was a sign that Mr. </w:t>
      </w:r>
      <w:r w:rsidRPr="009A3F9D">
        <w:rPr>
          <w:rStyle w:val="StyleBoldUnderline"/>
          <w:highlight w:val="cyan"/>
        </w:rPr>
        <w:t xml:space="preserve">Chavez’s successors will be </w:t>
      </w:r>
      <w:r w:rsidRPr="009A3F9D">
        <w:rPr>
          <w:rStyle w:val="Emphasis"/>
          <w:highlight w:val="cyan"/>
        </w:rPr>
        <w:t>more thuggish and less politically adept</w:t>
      </w:r>
      <w:r w:rsidRPr="009A3F9D">
        <w:rPr>
          <w:rStyle w:val="StyleBoldUnderline"/>
          <w:highlight w:val="cyan"/>
        </w:rPr>
        <w:t xml:space="preserve"> than he was — and</w:t>
      </w:r>
      <w:r>
        <w:rPr>
          <w:rStyle w:val="StyleBoldUnderline"/>
        </w:rPr>
        <w:t xml:space="preserve">, if anything, </w:t>
      </w:r>
      <w:r w:rsidRPr="009A3F9D">
        <w:rPr>
          <w:rStyle w:val="StyleBoldUnderline"/>
          <w:highlight w:val="cyan"/>
        </w:rPr>
        <w:t>more inclined to scapegoat the U</w:t>
      </w:r>
      <w:r>
        <w:rPr>
          <w:rStyle w:val="StyleBoldUnderline"/>
        </w:rPr>
        <w:t xml:space="preserve">nited </w:t>
      </w:r>
      <w:r w:rsidRPr="009A3F9D">
        <w:rPr>
          <w:rStyle w:val="StyleBoldUnderline"/>
          <w:highlight w:val="cyan"/>
        </w:rPr>
        <w:t>S</w:t>
      </w:r>
      <w:r>
        <w:rPr>
          <w:rStyle w:val="StyleBoldUnderline"/>
        </w:rPr>
        <w:t>tates and Venezuela’s democratic opposition for the horrendous problems the caudillo leaves behind.</w:t>
      </w:r>
    </w:p>
    <w:p w14:paraId="60CA1C2D" w14:textId="77777777" w:rsidR="00121067" w:rsidRDefault="00121067" w:rsidP="00121067">
      <w:pPr>
        <w:rPr>
          <w:b/>
        </w:rPr>
      </w:pPr>
    </w:p>
    <w:p w14:paraId="60CA1C2E" w14:textId="77777777" w:rsidR="00121067" w:rsidRPr="00276698" w:rsidRDefault="00121067" w:rsidP="005612FC">
      <w:pPr>
        <w:pStyle w:val="Heading4"/>
      </w:pPr>
      <w:r w:rsidRPr="00276698">
        <w:t>Nothing Changed – Maduro pursuing “all out Chavismo”</w:t>
      </w:r>
    </w:p>
    <w:p w14:paraId="60CA1C2F" w14:textId="77777777" w:rsidR="00121067" w:rsidRDefault="00121067" w:rsidP="00121067">
      <w:pPr>
        <w:rPr>
          <w:rStyle w:val="StyleStyleBold12pt"/>
        </w:rPr>
      </w:pPr>
      <w:r>
        <w:rPr>
          <w:rStyle w:val="StyleStyleBold12pt"/>
        </w:rPr>
        <w:t>Alic, 13</w:t>
      </w:r>
    </w:p>
    <w:p w14:paraId="60CA1C30" w14:textId="77777777" w:rsidR="00121067" w:rsidRDefault="00121067" w:rsidP="00121067">
      <w:r>
        <w:t xml:space="preserve">Jen Alic of Oilprice.com, 4/21/13, </w:t>
      </w:r>
      <w:hyperlink r:id="rId37" w:history="1">
        <w:r>
          <w:rPr>
            <w:rStyle w:val="Hyperlink"/>
          </w:rPr>
          <w:t>http://www.mining.com/web/foreign-oil-and-gas-companies-look-to-status-quo-in-venezuela/</w:t>
        </w:r>
      </w:hyperlink>
    </w:p>
    <w:p w14:paraId="60CA1C31" w14:textId="77777777" w:rsidR="00121067" w:rsidRDefault="00121067" w:rsidP="00121067"/>
    <w:p w14:paraId="60CA1C32" w14:textId="77777777" w:rsidR="00121067" w:rsidRDefault="00121067" w:rsidP="00121067">
      <w:pPr>
        <w:rPr>
          <w:sz w:val="16"/>
        </w:rPr>
      </w:pPr>
      <w:r>
        <w:rPr>
          <w:sz w:val="16"/>
        </w:rPr>
        <w:t>Foreign oil and gas companies look to status quo in Venezuela</w:t>
      </w:r>
      <w:r>
        <w:rPr>
          <w:rStyle w:val="StyleBoldUnderline"/>
        </w:rPr>
        <w:t xml:space="preserve"> Now that </w:t>
      </w:r>
      <w:r>
        <w:rPr>
          <w:sz w:val="16"/>
        </w:rPr>
        <w:t xml:space="preserve">Nicolas </w:t>
      </w:r>
      <w:r>
        <w:rPr>
          <w:rStyle w:val="StyleBoldUnderline"/>
        </w:rPr>
        <w:t>Maduro</w:t>
      </w:r>
      <w:r>
        <w:rPr>
          <w:sz w:val="16"/>
        </w:rPr>
        <w:t xml:space="preserve">—the late Hugo </w:t>
      </w:r>
      <w:r>
        <w:rPr>
          <w:rStyle w:val="StyleBoldUnderline"/>
        </w:rPr>
        <w:t>Chavez’s choice for successor</w:t>
      </w:r>
      <w:r>
        <w:rPr>
          <w:sz w:val="16"/>
        </w:rPr>
        <w:t xml:space="preserve">—has narrowly </w:t>
      </w:r>
      <w:r>
        <w:rPr>
          <w:rStyle w:val="StyleBoldUnderline"/>
        </w:rPr>
        <w:t>won</w:t>
      </w:r>
      <w:r>
        <w:rPr>
          <w:sz w:val="16"/>
        </w:rPr>
        <w:t xml:space="preserve"> Sunday’s presidential </w:t>
      </w:r>
      <w:r>
        <w:rPr>
          <w:rStyle w:val="StyleBoldUnderline"/>
        </w:rPr>
        <w:t xml:space="preserve">elections in Venezuela, </w:t>
      </w:r>
      <w:r>
        <w:rPr>
          <w:sz w:val="16"/>
        </w:rPr>
        <w:t>oil and gas</w:t>
      </w:r>
      <w:r>
        <w:rPr>
          <w:rStyle w:val="StyleBoldUnderline"/>
        </w:rPr>
        <w:t xml:space="preserve"> </w:t>
      </w:r>
      <w:r w:rsidRPr="007A2616">
        <w:rPr>
          <w:rStyle w:val="StyleBoldUnderline"/>
          <w:highlight w:val="cyan"/>
        </w:rPr>
        <w:t>investors can expect a perpetuation of the status quo</w:t>
      </w:r>
      <w:r>
        <w:rPr>
          <w:sz w:val="16"/>
        </w:rPr>
        <w:t xml:space="preserve">. In Sunday’s voVte, </w:t>
      </w:r>
      <w:r w:rsidRPr="007A2616">
        <w:rPr>
          <w:rStyle w:val="StyleBoldUnderline"/>
          <w:highlight w:val="cyan"/>
        </w:rPr>
        <w:t>Maduro won with</w:t>
      </w:r>
      <w:r>
        <w:rPr>
          <w:sz w:val="16"/>
        </w:rPr>
        <w:t xml:space="preserve"> a very narrow 50.7% and </w:t>
      </w:r>
      <w:r w:rsidRPr="007A2616">
        <w:rPr>
          <w:rStyle w:val="StyleBoldUnderline"/>
          <w:highlight w:val="cyan"/>
        </w:rPr>
        <w:t xml:space="preserve">a vow to </w:t>
      </w:r>
      <w:r w:rsidRPr="007A2616">
        <w:rPr>
          <w:rStyle w:val="Emphasis"/>
          <w:highlight w:val="cyan"/>
        </w:rPr>
        <w:t>continue with Chavez’s “revolution</w:t>
      </w:r>
      <w:r>
        <w:rPr>
          <w:rStyle w:val="Emphasis"/>
        </w:rPr>
        <w:t>,</w:t>
      </w:r>
      <w:r>
        <w:rPr>
          <w:rStyle w:val="StyleBoldUnderline"/>
        </w:rPr>
        <w:t xml:space="preserve">” which has seen </w:t>
      </w:r>
      <w:r>
        <w:rPr>
          <w:sz w:val="16"/>
        </w:rPr>
        <w:t>the oil</w:t>
      </w:r>
      <w:r>
        <w:rPr>
          <w:rStyle w:val="StyleBoldUnderline"/>
        </w:rPr>
        <w:t xml:space="preserve"> industry nationalized and</w:t>
      </w:r>
      <w:r>
        <w:rPr>
          <w:sz w:val="16"/>
        </w:rPr>
        <w:t xml:space="preserve"> the state-run PDVSA oil company funding social programs and </w:t>
      </w:r>
      <w:r>
        <w:rPr>
          <w:rStyle w:val="StyleBoldUnderline"/>
        </w:rPr>
        <w:t xml:space="preserve">voraciously courting China and Russia. </w:t>
      </w:r>
      <w:r>
        <w:rPr>
          <w:sz w:val="16"/>
        </w:rPr>
        <w:t>The narrow vote will not be without its challenges. Opposition rival candidate Henrique Capriles has refused to recognize the results and is demanding a recount, though the electoral commission is standing firm on Maduro’s victory. For foreign oil and gas companies,</w:t>
      </w:r>
      <w:r>
        <w:rPr>
          <w:rStyle w:val="StyleBoldUnderline"/>
        </w:rPr>
        <w:t xml:space="preserve"> </w:t>
      </w:r>
      <w:r w:rsidRPr="007A2616">
        <w:rPr>
          <w:rStyle w:val="StyleBoldUnderline"/>
          <w:highlight w:val="cyan"/>
        </w:rPr>
        <w:t xml:space="preserve">we can </w:t>
      </w:r>
      <w:r w:rsidRPr="007A2616">
        <w:rPr>
          <w:rStyle w:val="Emphasis"/>
          <w:highlight w:val="cyan"/>
        </w:rPr>
        <w:t>expect more of the same</w:t>
      </w:r>
      <w:r>
        <w:rPr>
          <w:rStyle w:val="StyleBoldUnderline"/>
        </w:rPr>
        <w:t xml:space="preserve">. There are no regulatory changes in the works, </w:t>
      </w:r>
      <w:r>
        <w:rPr>
          <w:sz w:val="16"/>
        </w:rPr>
        <w:t xml:space="preserve">and an unattractive windfall tax system announced in January will likely be pushed forward under Maduro. What Maduro is inheriting, though, is a nightmare situation that will see him stuck between using PDVSA to fund expensive social programs that cost it $44 billion last year alone diverted from oil revenues, and cutting social spending or allowing a rise in the price of fuel that could spark regime-threatening unrest. If Maduro feels compelled to reduce fuel subsidies, it could lead to riots as cheap fuel—which cannot be sustained—is one of the most crucial social benefits for Venezuelans, who pay around 6 cents per gallon. </w:t>
      </w:r>
      <w:r>
        <w:rPr>
          <w:rStyle w:val="StyleBoldUnderline"/>
        </w:rPr>
        <w:t xml:space="preserve">Maduro </w:t>
      </w:r>
      <w:r>
        <w:rPr>
          <w:sz w:val="16"/>
        </w:rPr>
        <w:t>has inherited a “sinking ship” and</w:t>
      </w:r>
      <w:r>
        <w:rPr>
          <w:rStyle w:val="StyleBoldUnderline"/>
        </w:rPr>
        <w:t xml:space="preserve"> </w:t>
      </w:r>
      <w:r w:rsidRPr="007A2616">
        <w:rPr>
          <w:rStyle w:val="Emphasis"/>
          <w:highlight w:val="cyan"/>
        </w:rPr>
        <w:t>does not appear to have the political capital to make any short-term changes</w:t>
      </w:r>
      <w:r>
        <w:rPr>
          <w:rStyle w:val="StyleBoldUnderline"/>
        </w:rPr>
        <w:t xml:space="preserve"> </w:t>
      </w:r>
      <w:r>
        <w:rPr>
          <w:sz w:val="16"/>
        </w:rPr>
        <w:t xml:space="preserve">in Venezuela’s energy policy, </w:t>
      </w:r>
      <w:r>
        <w:rPr>
          <w:rStyle w:val="StyleBoldUnderline"/>
        </w:rPr>
        <w:t>experts</w:t>
      </w:r>
      <w:r>
        <w:rPr>
          <w:sz w:val="16"/>
        </w:rPr>
        <w:t xml:space="preserve"> at Southern Pulse </w:t>
      </w:r>
      <w:r>
        <w:rPr>
          <w:rStyle w:val="StyleBoldUnderline"/>
        </w:rPr>
        <w:t>told</w:t>
      </w:r>
      <w:r>
        <w:rPr>
          <w:sz w:val="16"/>
        </w:rPr>
        <w:t xml:space="preserve"> Oilprice.com. “The main energy issue for Venezuela is that oil production is struggling, down from a peak of about 3.2 million barrels per day in 1998 to less than 2.8 million bpd now. One would hope that fixing infrastructure, completing refinery repairs and construction, and investing in exploration and new technology would be priorities but Maduro will not have funds to invest unless he makes controversial cuts to social programs,” according to Southern Pulse, which does not believe that Maduro will attempt to cut fuel subsidies any time soon. A top priority for Maduro will be boosting refining capacity, says Southern Pulse. Towards this end, Maduro may be willing to negotiate if a partner steps forward to build a new refinery, which is a goal Chavez failed to realize. “If PDVSA fails to increase production, PDVSA President Rafael Ramirez may be replaced this year. One way for Maduro to keep his presidency afloat is to bring new proven wells online in the Orinoco Belt; but that will require major investment. PDVSA may need more than a minority-partner-with-a-service-contract at those fields if they want to start pumping soon.” In the meantime, China’s foothold in Venezuela remains on solid ground. China is already privy to 600,000 bpd from Venezuela in return for $42 billion in loans. Maduro is not likely to rock this boat with Beijing, and according to the terms already in place, Venezuelan exports are set to increase to one million bpd by 2015, though most of the loan money has already been spent. According to Southern Pulse, Maduro will likely seek new loans from China, but this will depend on the terms and stability in Venezuela. If this doesn’t work, Maduro will have to look elsewhere—first to Russia and then perhaps to US Chevron or Spanish Repsol, the latter two having only limited operations in the country. </w:t>
      </w:r>
      <w:r>
        <w:rPr>
          <w:rStyle w:val="StyleBoldUnderline"/>
        </w:rPr>
        <w:t xml:space="preserve">Overall, </w:t>
      </w:r>
      <w:r w:rsidRPr="007A2616">
        <w:rPr>
          <w:rStyle w:val="StyleBoldUnderline"/>
        </w:rPr>
        <w:t xml:space="preserve">we should consider that </w:t>
      </w:r>
      <w:r w:rsidRPr="007A2616">
        <w:rPr>
          <w:rStyle w:val="StyleBoldUnderline"/>
          <w:highlight w:val="cyan"/>
        </w:rPr>
        <w:t xml:space="preserve">Maduro will pursue </w:t>
      </w:r>
      <w:r w:rsidRPr="007A2616">
        <w:rPr>
          <w:rStyle w:val="Emphasis"/>
          <w:highlight w:val="cyan"/>
        </w:rPr>
        <w:t>all-out chavismo</w:t>
      </w:r>
      <w:r>
        <w:rPr>
          <w:rStyle w:val="StyleBoldUnderline"/>
        </w:rPr>
        <w:t xml:space="preserve">. “As president, Maduro will </w:t>
      </w:r>
      <w:r>
        <w:rPr>
          <w:rStyle w:val="Emphasis"/>
        </w:rPr>
        <w:t>govern as he thinks Chavez himself would have ruled</w:t>
      </w:r>
      <w:r>
        <w:rPr>
          <w:rStyle w:val="StyleBoldUnderline"/>
        </w:rPr>
        <w:t>.</w:t>
      </w:r>
      <w:r>
        <w:rPr>
          <w:sz w:val="16"/>
        </w:rPr>
        <w:t xml:space="preserve"> However, Maduro probably will not </w:t>
      </w:r>
      <w:r>
        <w:rPr>
          <w:sz w:val="16"/>
        </w:rPr>
        <w:lastRenderedPageBreak/>
        <w:t xml:space="preserve">begin pandering to the most radical elements of his party, PSUV, because he has little to gain from that. Maduro is not blind to the myriad problems facing the next president such as blackouts, food shortages and rampant criminal violence,” according to Southern Pulse. While </w:t>
      </w:r>
      <w:r>
        <w:rPr>
          <w:rStyle w:val="StyleBoldUnderline"/>
        </w:rPr>
        <w:t xml:space="preserve">it’s status quo for now </w:t>
      </w:r>
      <w:r>
        <w:rPr>
          <w:sz w:val="16"/>
        </w:rPr>
        <w:t>for the oil and gas industry, it’s clearly bad news for Maduro. “Despite Chavez’s immense popularity, his memory will fade. And with time citizens who loved Chavez will blame Maduro for their struggles,” experts at Southern Pulse say. “If Maduro survives that long, the next election in 2018 will involve a much deeper conversation about the direction of the country.” “In fact, some think that one reason former military leader and current National Assembly Diosdado Cabello—a Chavez loyalist–did not dispute Maduro’s succession is precisely because of the precarious financial and political situation he would have inherited.”</w:t>
      </w:r>
    </w:p>
    <w:p w14:paraId="60CA1C33" w14:textId="77777777" w:rsidR="00121067" w:rsidRDefault="00121067" w:rsidP="00121067">
      <w:pPr>
        <w:rPr>
          <w:sz w:val="16"/>
        </w:rPr>
      </w:pPr>
    </w:p>
    <w:p w14:paraId="60CA1C34" w14:textId="77777777" w:rsidR="00121067" w:rsidRPr="00276698" w:rsidRDefault="00121067" w:rsidP="00B82C33">
      <w:pPr>
        <w:pStyle w:val="Heading4"/>
      </w:pPr>
      <w:r w:rsidRPr="00276698">
        <w:t>Chavez death changes nothing</w:t>
      </w:r>
    </w:p>
    <w:p w14:paraId="60CA1C35" w14:textId="77777777" w:rsidR="00121067" w:rsidRDefault="00121067" w:rsidP="00121067">
      <w:pPr>
        <w:rPr>
          <w:rStyle w:val="StyleStyleBold12pt"/>
          <w:b w:val="0"/>
        </w:rPr>
      </w:pPr>
      <w:r>
        <w:rPr>
          <w:rStyle w:val="StyleStyleBold12pt"/>
        </w:rPr>
        <w:t xml:space="preserve">Goodman, 13  </w:t>
      </w:r>
      <w:r>
        <w:rPr>
          <w:rStyle w:val="StyleStyleBold12pt"/>
          <w:b w:val="0"/>
        </w:rPr>
        <w:t xml:space="preserve">(Josh, Bloomberg reporter responsible for economic and political coverage in Latin America, 4/17, </w:t>
      </w:r>
    </w:p>
    <w:p w14:paraId="60CA1C36" w14:textId="77777777" w:rsidR="00121067" w:rsidRDefault="00121067" w:rsidP="00121067">
      <w:r>
        <w:t>http://www.bloomberg.com/news/2013-04-17/venezuelan-leader-s-taunts-won-t-provoke-u-s-diplomat-says-2-.html</w:t>
      </w:r>
    </w:p>
    <w:p w14:paraId="60CA1C37" w14:textId="77777777" w:rsidR="00121067" w:rsidRDefault="00121067" w:rsidP="00121067">
      <w:pPr>
        <w:rPr>
          <w:sz w:val="16"/>
        </w:rPr>
      </w:pPr>
      <w:r>
        <w:rPr>
          <w:sz w:val="16"/>
        </w:rPr>
        <w:t xml:space="preserve">The U.S. is unlikely to adopt a more confrontational stance toward Venezuela even as President- elect Nicolas </w:t>
      </w:r>
      <w:r>
        <w:rPr>
          <w:rStyle w:val="StyleBoldUnderline"/>
        </w:rPr>
        <w:t>Maduro ratchets up his rhetoric</w:t>
      </w:r>
      <w:r>
        <w:rPr>
          <w:sz w:val="16"/>
        </w:rPr>
        <w:t xml:space="preserve"> in the wake of his narrow victory, the State Department’s top official for Latin America said. Echoing charges frequently levied by his political mentor, the late President Hugo Chavez, Maduro yesterday accused the U.S. of trying to oust him by supporting opposition calls for a recount of ballots in the April 14 election he won by about 270,000 votes. Today, </w:t>
      </w:r>
      <w:r>
        <w:rPr>
          <w:rStyle w:val="StyleBoldUnderline"/>
        </w:rPr>
        <w:t>he likened</w:t>
      </w:r>
      <w:r>
        <w:rPr>
          <w:sz w:val="16"/>
        </w:rPr>
        <w:t xml:space="preserve"> President Barack </w:t>
      </w:r>
      <w:r>
        <w:rPr>
          <w:rStyle w:val="StyleBoldUnderline"/>
        </w:rPr>
        <w:t>Obama’s policy towards Venezuela to U.S. support for the overthrow of Chile’s</w:t>
      </w:r>
      <w:r>
        <w:rPr>
          <w:sz w:val="16"/>
        </w:rPr>
        <w:t xml:space="preserve"> Salvador </w:t>
      </w:r>
      <w:r>
        <w:rPr>
          <w:rStyle w:val="StyleBoldUnderline"/>
        </w:rPr>
        <w:t>Allende</w:t>
      </w:r>
      <w:r>
        <w:rPr>
          <w:sz w:val="16"/>
        </w:rPr>
        <w:t xml:space="preserve"> in 1973. Roberta Jacobson, assistant secretary of state for Western Hemisphere affairs, said </w:t>
      </w:r>
      <w:r>
        <w:rPr>
          <w:rStyle w:val="StyleBoldUnderline"/>
        </w:rPr>
        <w:t>such rhetoric has become more commonplace since Maduro took control of Venezuela’s</w:t>
      </w:r>
      <w:r>
        <w:rPr>
          <w:sz w:val="16"/>
        </w:rPr>
        <w:t xml:space="preserve"> troubled </w:t>
      </w:r>
      <w:r>
        <w:rPr>
          <w:rStyle w:val="StyleBoldUnderline"/>
        </w:rPr>
        <w:t>economy</w:t>
      </w:r>
      <w:r>
        <w:rPr>
          <w:sz w:val="16"/>
        </w:rPr>
        <w:t xml:space="preserve"> following Chavez’s death from cancer last month. While </w:t>
      </w:r>
      <w:r>
        <w:rPr>
          <w:rStyle w:val="StyleBoldUnderline"/>
        </w:rPr>
        <w:t>that makes it harder for relations to improve</w:t>
      </w:r>
      <w:r>
        <w:rPr>
          <w:sz w:val="16"/>
        </w:rPr>
        <w:t xml:space="preserve">, the U.S. is unlikely to respond in kind, she said. </w:t>
      </w:r>
      <w:r>
        <w:rPr>
          <w:rStyle w:val="StyleBoldUnderline"/>
        </w:rPr>
        <w:t xml:space="preserve">“I </w:t>
      </w:r>
      <w:r w:rsidRPr="007A2616">
        <w:rPr>
          <w:rStyle w:val="Emphasis"/>
          <w:highlight w:val="cyan"/>
        </w:rPr>
        <w:t>don’t think there’s going to be a marked difference in the way we respond</w:t>
      </w:r>
      <w:r w:rsidRPr="007A2616">
        <w:rPr>
          <w:rStyle w:val="StyleBoldUnderline"/>
          <w:highlight w:val="cyan"/>
        </w:rPr>
        <w:t xml:space="preserve"> to Maduro versus the way we responded to Chavez</w:t>
      </w:r>
      <w:r>
        <w:rPr>
          <w:rStyle w:val="StyleBoldUnderline"/>
        </w:rPr>
        <w:t>,” Jacobson</w:t>
      </w:r>
      <w:r>
        <w:rPr>
          <w:sz w:val="16"/>
        </w:rPr>
        <w:t xml:space="preserve">, a career diplomat, </w:t>
      </w:r>
      <w:r>
        <w:rPr>
          <w:rStyle w:val="StyleBoldUnderline"/>
        </w:rPr>
        <w:t>said</w:t>
      </w:r>
      <w:r>
        <w:rPr>
          <w:sz w:val="16"/>
        </w:rPr>
        <w:t xml:space="preserve"> in an interview from the State Department in Washington. “It still doesn’t make sense to get in, you’ll excuse me, a pissing match with Nicolas Maduro any more than it did with Chavez.” While relations between the U.S. and Venezuela have long been strained -- the two countries have gone without ambassadors since 2010 -- former president George W. Bush in his second term adopted a more conciliatory tone toward Chavez, which Obama continued. Other Cheek At the heart of what Jacobson called a “turning of the cheek” approach are strong commercial ties -- Venezuela was the U.S.’s fourth-biggest supplier of oil last year -- and a sense of political realism. That means that while the U.S. won’t back away from expressing its disappointment with the fairness of the election and the lack of a recount, that shouldn’t lead relations to deteriorate further, she said. While Russia, China and most of Latin America has congratulated Maduro for his win, the U.S. and European Union have held back support while seeking a recount to address opposition claims of irregularities. “</w:t>
      </w:r>
      <w:r>
        <w:rPr>
          <w:rStyle w:val="StyleBoldUnderline"/>
        </w:rPr>
        <w:t xml:space="preserve">If </w:t>
      </w:r>
      <w:r>
        <w:rPr>
          <w:sz w:val="16"/>
        </w:rPr>
        <w:t xml:space="preserve">Friday </w:t>
      </w:r>
      <w:r>
        <w:rPr>
          <w:rStyle w:val="StyleBoldUnderline"/>
        </w:rPr>
        <w:t>Maduro is</w:t>
      </w:r>
      <w:r>
        <w:rPr>
          <w:sz w:val="16"/>
        </w:rPr>
        <w:t xml:space="preserve"> sworn in as </w:t>
      </w:r>
      <w:r>
        <w:rPr>
          <w:rStyle w:val="StyleBoldUnderline"/>
        </w:rPr>
        <w:t xml:space="preserve">president, I </w:t>
      </w:r>
      <w:r>
        <w:rPr>
          <w:rStyle w:val="Emphasis"/>
        </w:rPr>
        <w:t>don’t think that’s going to change very much</w:t>
      </w:r>
      <w:r>
        <w:rPr>
          <w:rStyle w:val="StyleBoldUnderline"/>
        </w:rPr>
        <w:t xml:space="preserve"> from one day to the next our positions,</w:t>
      </w:r>
      <w:r>
        <w:rPr>
          <w:sz w:val="16"/>
        </w:rPr>
        <w:t xml:space="preserve">” </w:t>
      </w:r>
      <w:r>
        <w:rPr>
          <w:rStyle w:val="StyleBoldUnderline"/>
        </w:rPr>
        <w:t>said Jacobson, who has served as the U.S.’s top diplomat to Latin America</w:t>
      </w:r>
      <w:r>
        <w:rPr>
          <w:sz w:val="16"/>
        </w:rPr>
        <w:t xml:space="preserve"> since 2011. ‘Rush to Judgment’ Jacobson said the U.S. will continue to believe that the way the election results were handled represent a “rush to judgment” that won’t help Venezuela overcome deep political divisions. Still, </w:t>
      </w:r>
      <w:r>
        <w:rPr>
          <w:rStyle w:val="StyleBoldUnderline"/>
        </w:rPr>
        <w:t>Jacobson</w:t>
      </w:r>
      <w:r>
        <w:rPr>
          <w:sz w:val="16"/>
        </w:rPr>
        <w:t xml:space="preserve"> said she </w:t>
      </w:r>
      <w:r>
        <w:rPr>
          <w:rStyle w:val="StyleBoldUnderline"/>
        </w:rPr>
        <w:t>doesn’t harbor much hope that relations will improve</w:t>
      </w:r>
      <w:r>
        <w:rPr>
          <w:sz w:val="16"/>
        </w:rPr>
        <w:t xml:space="preserve"> either, </w:t>
      </w:r>
      <w:r>
        <w:rPr>
          <w:rStyle w:val="StyleBoldUnderline"/>
        </w:rPr>
        <w:t>even after</w:t>
      </w:r>
      <w:r>
        <w:rPr>
          <w:sz w:val="16"/>
        </w:rPr>
        <w:t xml:space="preserve"> what she described as </w:t>
      </w:r>
      <w:r>
        <w:rPr>
          <w:rStyle w:val="StyleBoldUnderline"/>
        </w:rPr>
        <w:t>Maduro’s favorable response to a U.S. outreach</w:t>
      </w:r>
      <w:r>
        <w:rPr>
          <w:sz w:val="16"/>
        </w:rPr>
        <w:t xml:space="preserve"> a few months ago. In November, Jacobson said she called then-Foreign Minister Maduro to discuss how to get relations back on track in a likely post-Chavez government. High-level meetings between the two governments were also held, though they lost momentum as Chavez’s worsening health came to dominate the nation’s affairs, she said. Then, in the hours before Chavez’s death, </w:t>
      </w:r>
      <w:r w:rsidRPr="007A2616">
        <w:rPr>
          <w:rStyle w:val="StyleBoldUnderline"/>
          <w:highlight w:val="cyan"/>
        </w:rPr>
        <w:t>Maduro</w:t>
      </w:r>
      <w:r>
        <w:rPr>
          <w:rStyle w:val="StyleBoldUnderline"/>
        </w:rPr>
        <w:t xml:space="preserve"> suggested the U.S. may have poisoned the socialist leader.</w:t>
      </w:r>
      <w:r>
        <w:rPr>
          <w:sz w:val="16"/>
        </w:rPr>
        <w:t xml:space="preserve"> </w:t>
      </w:r>
      <w:r>
        <w:rPr>
          <w:rStyle w:val="StyleBoldUnderline"/>
        </w:rPr>
        <w:t>During the</w:t>
      </w:r>
      <w:r>
        <w:rPr>
          <w:sz w:val="16"/>
        </w:rPr>
        <w:t xml:space="preserve"> month-long campai</w:t>
      </w:r>
      <w:r>
        <w:rPr>
          <w:rStyle w:val="StyleBoldUnderline"/>
        </w:rPr>
        <w:t xml:space="preserve">gn he </w:t>
      </w:r>
      <w:r w:rsidRPr="007A2616">
        <w:rPr>
          <w:rStyle w:val="StyleBoldUnderline"/>
          <w:highlight w:val="cyan"/>
        </w:rPr>
        <w:t xml:space="preserve">continued to ramp up “exponentially” his anti-American rhetoric, “making it </w:t>
      </w:r>
      <w:r w:rsidRPr="007A2616">
        <w:rPr>
          <w:rStyle w:val="Emphasis"/>
          <w:highlight w:val="cyan"/>
        </w:rPr>
        <w:t>much harder</w:t>
      </w:r>
      <w:r>
        <w:rPr>
          <w:rStyle w:val="StyleBoldUnderline"/>
        </w:rPr>
        <w:t>”</w:t>
      </w:r>
      <w:r>
        <w:rPr>
          <w:sz w:val="16"/>
        </w:rPr>
        <w:t xml:space="preserve"> today </w:t>
      </w:r>
      <w:r w:rsidRPr="007A2616">
        <w:rPr>
          <w:rStyle w:val="StyleBoldUnderline"/>
          <w:highlight w:val="cyan"/>
        </w:rPr>
        <w:t>to find</w:t>
      </w:r>
      <w:r>
        <w:rPr>
          <w:rStyle w:val="StyleBoldUnderline"/>
        </w:rPr>
        <w:t xml:space="preserve"> any </w:t>
      </w:r>
      <w:r w:rsidRPr="007A2616">
        <w:rPr>
          <w:rStyle w:val="StyleBoldUnderline"/>
          <w:highlight w:val="cyan"/>
        </w:rPr>
        <w:t>common ground</w:t>
      </w:r>
      <w:r>
        <w:rPr>
          <w:sz w:val="16"/>
        </w:rPr>
        <w:t xml:space="preserve">, Jacobson said. Long Harangue Jacobson’s first </w:t>
      </w:r>
      <w:r>
        <w:rPr>
          <w:rStyle w:val="StyleBoldUnderline"/>
        </w:rPr>
        <w:t>encounter with Maduro</w:t>
      </w:r>
      <w:r>
        <w:rPr>
          <w:sz w:val="16"/>
        </w:rPr>
        <w:t>, at the April 2012 Summit of the Americas in Colombia</w:t>
      </w:r>
      <w:r>
        <w:rPr>
          <w:rStyle w:val="StyleBoldUnderline"/>
        </w:rPr>
        <w:t>, was</w:t>
      </w:r>
      <w:r>
        <w:rPr>
          <w:sz w:val="16"/>
        </w:rPr>
        <w:t xml:space="preserve"> also </w:t>
      </w:r>
      <w:r>
        <w:rPr>
          <w:rStyle w:val="StyleBoldUnderline"/>
        </w:rPr>
        <w:t>marked by confrontation</w:t>
      </w:r>
      <w:r>
        <w:rPr>
          <w:sz w:val="16"/>
        </w:rPr>
        <w:t>. In a private negotiating session attended by foreign ministers, she said she was subjected to a “long, long harangue” by Maduro, in which he accused the U.S. of imperialism and starving communist Cuba with its half-century trade embargo. “There were many around that table who were acutely uncomfortable with him yelling -- and he was yelling at this point -- at a woman across the table,” she said. “Closing the doors didn’t seem to make a difference.” Then, less than two months later, at a meeting of the Organization of American States in Bolivia, the two traded pleasantries while posing side-by-side for a group photo. Maduro said he held no grudges against her or the U.S., according to Jacobson. “It’s very hard to read these signals,” she said. “</w:t>
      </w:r>
      <w:r>
        <w:rPr>
          <w:rStyle w:val="StyleBoldUnderline"/>
        </w:rPr>
        <w:t xml:space="preserve">Every time we get to the point of actually working on substantive stuff, </w:t>
      </w:r>
      <w:r w:rsidRPr="007A2616">
        <w:rPr>
          <w:rStyle w:val="StyleBoldUnderline"/>
          <w:highlight w:val="cyan"/>
        </w:rPr>
        <w:t>we end up taking steps backward with accusations</w:t>
      </w:r>
      <w:r>
        <w:rPr>
          <w:sz w:val="16"/>
        </w:rPr>
        <w:t xml:space="preserve"> of everything from killing Chavez with cancer to coups.”</w:t>
      </w:r>
    </w:p>
    <w:p w14:paraId="60CA1C38" w14:textId="77777777" w:rsidR="00121067" w:rsidRDefault="00121067" w:rsidP="00121067">
      <w:pPr>
        <w:rPr>
          <w:sz w:val="16"/>
        </w:rPr>
      </w:pPr>
    </w:p>
    <w:p w14:paraId="60CA1C39" w14:textId="77777777" w:rsidR="00121067" w:rsidRDefault="005612FC" w:rsidP="00121067">
      <w:pPr>
        <w:pStyle w:val="Heading3"/>
      </w:pPr>
      <w:r>
        <w:lastRenderedPageBreak/>
        <w:t xml:space="preserve">2NC </w:t>
      </w:r>
      <w:r w:rsidR="00121067">
        <w:t>AT: Business Not Regime</w:t>
      </w:r>
    </w:p>
    <w:p w14:paraId="60CA1C3A" w14:textId="77777777" w:rsidR="00121067" w:rsidRDefault="00121067" w:rsidP="00121067">
      <w:pPr>
        <w:rPr>
          <w:b/>
        </w:rPr>
      </w:pPr>
    </w:p>
    <w:p w14:paraId="60CA1C3B" w14:textId="77777777" w:rsidR="00121067" w:rsidRPr="00276698" w:rsidRDefault="00121067" w:rsidP="00B82C33">
      <w:pPr>
        <w:pStyle w:val="Heading4"/>
      </w:pPr>
      <w:r w:rsidRPr="00276698">
        <w:t xml:space="preserve">Plan can’t avoid accusations of supporting the regime – business and investment is coopted </w:t>
      </w:r>
    </w:p>
    <w:p w14:paraId="60CA1C3C" w14:textId="77777777" w:rsidR="00121067" w:rsidRDefault="00121067" w:rsidP="00121067">
      <w:pPr>
        <w:rPr>
          <w:rStyle w:val="StyleStyleBold12pt"/>
        </w:rPr>
      </w:pPr>
      <w:r>
        <w:rPr>
          <w:rStyle w:val="StyleStyleBold12pt"/>
        </w:rPr>
        <w:t>Toro, 13</w:t>
      </w:r>
    </w:p>
    <w:p w14:paraId="60CA1C3D" w14:textId="77777777" w:rsidR="00121067" w:rsidRDefault="00121067" w:rsidP="00121067">
      <w:pPr>
        <w:rPr>
          <w:sz w:val="16"/>
        </w:rPr>
      </w:pPr>
      <w:r>
        <w:rPr>
          <w:sz w:val="16"/>
        </w:rPr>
        <w:t xml:space="preserve">Fransisco Toro, Venezuelan journalist, political scientist, reported for the Washington Post, the New York Times and the Financial Times, and was Editor of VenEconomy, Venezuela's leading bilingual business magazine. Since 2002, he has run Caracas Chronicles, the must-read English-language blog on all things Venezuelan He holds a BA from Reed College (1997), and MSc from the London School of Economics (1999) and is currently a doctoral candidate in Political Science at the University of Maastricht, in The Netherlands. New Republic, 3/5/13, </w:t>
      </w:r>
      <w:hyperlink r:id="rId38" w:history="1">
        <w:r>
          <w:rPr>
            <w:rStyle w:val="Hyperlink"/>
            <w:sz w:val="16"/>
          </w:rPr>
          <w:t>http://www.newrepublic.com/article/112596/hugo-chavez-dead-cuba-defined-him-much-venezuela-did#</w:t>
        </w:r>
      </w:hyperlink>
    </w:p>
    <w:p w14:paraId="60CA1C3E" w14:textId="77777777" w:rsidR="00121067" w:rsidRDefault="00121067" w:rsidP="00121067"/>
    <w:p w14:paraId="60CA1C3F" w14:textId="77777777" w:rsidR="00121067" w:rsidRDefault="00121067" w:rsidP="00121067">
      <w:pPr>
        <w:rPr>
          <w:rStyle w:val="Emphasis"/>
        </w:rPr>
      </w:pPr>
      <w:r>
        <w:rPr>
          <w:rStyle w:val="StyleBoldUnderline"/>
        </w:rPr>
        <w:t>Chávez imported</w:t>
      </w:r>
      <w:r>
        <w:rPr>
          <w:sz w:val="16"/>
        </w:rPr>
        <w:t xml:space="preserve"> more than just personnel and advice; he imported </w:t>
      </w:r>
      <w:r>
        <w:rPr>
          <w:rStyle w:val="StyleBoldUnderline"/>
        </w:rPr>
        <w:t>the Cuban Revolution's</w:t>
      </w:r>
      <w:r>
        <w:rPr>
          <w:sz w:val="16"/>
        </w:rPr>
        <w:t xml:space="preserve"> eschatology </w:t>
      </w:r>
      <w:r>
        <w:rPr>
          <w:rStyle w:val="StyleBoldUnderline"/>
        </w:rPr>
        <w:t xml:space="preserve">virtually whole. </w:t>
      </w:r>
      <w:r>
        <w:rPr>
          <w:sz w:val="16"/>
        </w:rPr>
        <w:t>Fidel's vision of revolution as a kind of cosmic morality play pitting unalloyed socialist "good" in an unending death struggle against the ravages of "</w:t>
      </w:r>
      <w:r>
        <w:rPr>
          <w:rStyle w:val="StyleBoldUnderline"/>
        </w:rPr>
        <w:t xml:space="preserve">evil" American imperialism became the guiding principle of Venezuela's revolution. </w:t>
      </w:r>
      <w:r>
        <w:rPr>
          <w:sz w:val="16"/>
        </w:rPr>
        <w:t xml:space="preserve">The use and abuse of anti-imperialist rhetoric as a mechanism for consolidating authoritarian control over society was the most valuable lesson Chávez learned from Fidel. A superheated brand of unthinking anti-Americanism became the all-purpose excuse for any and every authoritarian excess, stigmatizing any form of protests and casting a dark pall over any expression of discontent or dissent. The technique's infinite versatility proved its central attraction: You could blame shadowy gringo infiltrator for neighborhood protests over chronic power shortages just as easily as you could silence whistleblowers of government corruption by casting them as CIA fifth columns. In Cuba, considering the island's history as a target for American imperialist meddling, anti-imperialism—however wantonly abused—rested on a bed of historic verisimilitude. But in Venezuela, a country with no history of direct American imperial aggression, this borrowed bit of rhetorical posturing served only to underline chavismo's derivative status, its ideology a kind of fidelista hand-me-down lacking even the self-awareness to realize it was decades out of date by the time it was born. Where Chávez was able to transcend the Cuban model, it was largely due to the advantages of life at the receiving end of an unprecedented petrodollar flood. By some estimates, </w:t>
      </w:r>
      <w:r w:rsidRPr="007A2616">
        <w:rPr>
          <w:rStyle w:val="StyleBoldUnderline"/>
          <w:highlight w:val="cyan"/>
        </w:rPr>
        <w:t>Venezuela</w:t>
      </w:r>
      <w:r>
        <w:rPr>
          <w:sz w:val="16"/>
        </w:rPr>
        <w:t xml:space="preserve"> sold over $1 trillion worth of oil during his tenure, and so his was government by hyperconsumption, not rationing. The petroboom allowed Chávez to </w:t>
      </w:r>
      <w:r w:rsidRPr="007A2616">
        <w:rPr>
          <w:rStyle w:val="Emphasis"/>
          <w:highlight w:val="cyan"/>
        </w:rPr>
        <w:t>substitute the checkbook for the gulag</w:t>
      </w:r>
      <w:r>
        <w:rPr>
          <w:sz w:val="16"/>
        </w:rPr>
        <w:t xml:space="preserve">; marginalizing his opponents via popular spending programs rather than rounding them up and throwing them in jail. </w:t>
      </w:r>
      <w:r w:rsidRPr="007A2616">
        <w:rPr>
          <w:rStyle w:val="StyleBoldUnderline"/>
          <w:highlight w:val="cyan"/>
        </w:rPr>
        <w:t xml:space="preserve">Rather than declaring all out-war on business, he </w:t>
      </w:r>
      <w:r w:rsidRPr="007A2616">
        <w:rPr>
          <w:rStyle w:val="Emphasis"/>
          <w:highlight w:val="cyan"/>
        </w:rPr>
        <w:t>co-opted them.</w:t>
      </w:r>
      <w:r>
        <w:rPr>
          <w:rStyle w:val="StyleBoldUnderline"/>
        </w:rPr>
        <w:t xml:space="preserve"> Rather than abolish civil society, he created a parallel civil society</w:t>
      </w:r>
      <w:r>
        <w:rPr>
          <w:sz w:val="16"/>
        </w:rPr>
        <w:t xml:space="preserve">, complete with pro-government unions, universities, radio stations and community councils. </w:t>
      </w:r>
      <w:r>
        <w:rPr>
          <w:rStyle w:val="StyleBoldUnderline"/>
        </w:rPr>
        <w:t>Such enhancements were tried before</w:t>
      </w:r>
      <w:r>
        <w:rPr>
          <w:sz w:val="16"/>
        </w:rPr>
        <w:t xml:space="preserve"> by left-wing populists in Latin America, </w:t>
      </w:r>
      <w:r>
        <w:rPr>
          <w:rStyle w:val="StyleBoldUnderline"/>
        </w:rPr>
        <w:t>but always</w:t>
      </w:r>
      <w:r>
        <w:rPr>
          <w:sz w:val="16"/>
        </w:rPr>
        <w:t xml:space="preserve"> failed because they </w:t>
      </w:r>
      <w:r>
        <w:rPr>
          <w:rStyle w:val="StyleBoldUnderline"/>
        </w:rPr>
        <w:t>ran out of money</w:t>
      </w:r>
      <w:r>
        <w:rPr>
          <w:sz w:val="16"/>
        </w:rPr>
        <w:t xml:space="preserve">. </w:t>
      </w:r>
      <w:r w:rsidRPr="007A2616">
        <w:rPr>
          <w:rStyle w:val="StyleBoldUnderline"/>
          <w:highlight w:val="cyan"/>
        </w:rPr>
        <w:t>Chávez</w:t>
      </w:r>
      <w:r>
        <w:rPr>
          <w:rStyle w:val="StyleBoldUnderline"/>
        </w:rPr>
        <w:t xml:space="preserve"> avoided this pitfall thanks to the greatest of his innovations: </w:t>
      </w:r>
      <w:r w:rsidRPr="007A2616">
        <w:rPr>
          <w:rStyle w:val="StyleBoldUnderline"/>
        </w:rPr>
        <w:t xml:space="preserve">He consciously </w:t>
      </w:r>
      <w:r w:rsidRPr="007A2616">
        <w:rPr>
          <w:rStyle w:val="Emphasis"/>
          <w:highlight w:val="cyan"/>
        </w:rPr>
        <w:t>avoided a complete break with the U.S.</w:t>
      </w:r>
      <w:r>
        <w:rPr>
          <w:sz w:val="16"/>
        </w:rPr>
        <w:t xml:space="preserve"> that Castro provoked in 1960. </w:t>
      </w:r>
      <w:r>
        <w:rPr>
          <w:rStyle w:val="StyleBoldUnderline"/>
        </w:rPr>
        <w:t xml:space="preserve">Instead, he </w:t>
      </w:r>
      <w:r w:rsidRPr="007A2616">
        <w:rPr>
          <w:rStyle w:val="StyleBoldUnderline"/>
          <w:highlight w:val="cyan"/>
        </w:rPr>
        <w:t>railed against gringo imperialism</w:t>
      </w:r>
      <w:r>
        <w:rPr>
          <w:rStyle w:val="StyleBoldUnderline"/>
        </w:rPr>
        <w:t xml:space="preserve"> all morning, then spent all afternoon selling those same gringos oil.</w:t>
      </w:r>
      <w:r>
        <w:rPr>
          <w:sz w:val="16"/>
        </w:rPr>
        <w:t xml:space="preserve"> The irony is that this, his most important innovation, will be the one least memorialized by his admirers. It was a gloriously incoherent posture, but one that fit the square peg of revolutionary zeal into the round hole of an import-led petropopulism. Ironically, though, in its dependence on oil rents, the Chávez model quietly undermined its own claim to represent a new alternative to dreaded Washington-sponsored neoliberalism. After all, if </w:t>
      </w:r>
      <w:r>
        <w:rPr>
          <w:rStyle w:val="StyleBoldUnderline"/>
        </w:rPr>
        <w:t>Venezuela could afford to botch the nationalization of its own</w:t>
      </w:r>
      <w:r>
        <w:rPr>
          <w:sz w:val="16"/>
        </w:rPr>
        <w:t xml:space="preserve"> steel </w:t>
      </w:r>
      <w:r>
        <w:rPr>
          <w:rStyle w:val="StyleBoldUnderline"/>
        </w:rPr>
        <w:t xml:space="preserve">industry, it was because there were always </w:t>
      </w:r>
      <w:r>
        <w:rPr>
          <w:sz w:val="16"/>
        </w:rPr>
        <w:t>petro</w:t>
      </w:r>
      <w:r>
        <w:rPr>
          <w:rStyle w:val="StyleBoldUnderline"/>
        </w:rPr>
        <w:t>dollars around to import</w:t>
      </w:r>
      <w:r>
        <w:rPr>
          <w:sz w:val="16"/>
        </w:rPr>
        <w:t xml:space="preserve"> the steel that local industry was no longer producing. And </w:t>
      </w:r>
      <w:r>
        <w:rPr>
          <w:rStyle w:val="StyleBoldUnderline"/>
        </w:rPr>
        <w:t>if nationalizations up and down the</w:t>
      </w:r>
      <w:r>
        <w:rPr>
          <w:sz w:val="16"/>
        </w:rPr>
        <w:t xml:space="preserve"> agro-food </w:t>
      </w:r>
      <w:r>
        <w:rPr>
          <w:rStyle w:val="StyleBoldUnderline"/>
        </w:rPr>
        <w:t>chain resulted in</w:t>
      </w:r>
      <w:r>
        <w:rPr>
          <w:sz w:val="16"/>
        </w:rPr>
        <w:t xml:space="preserve"> food </w:t>
      </w:r>
      <w:r>
        <w:rPr>
          <w:rStyle w:val="StyleBoldUnderline"/>
        </w:rPr>
        <w:t xml:space="preserve">shortages, money could always be found to import the balance. </w:t>
      </w:r>
      <w:r w:rsidRPr="007A2616">
        <w:rPr>
          <w:rStyle w:val="StyleBoldUnderline"/>
          <w:highlight w:val="cyan"/>
        </w:rPr>
        <w:t xml:space="preserve">As the </w:t>
      </w:r>
      <w:r w:rsidRPr="007A2616">
        <w:rPr>
          <w:rStyle w:val="Emphasis"/>
          <w:highlight w:val="cyan"/>
        </w:rPr>
        <w:t>Venezuelan State-Owned Enterprise sector grew,</w:t>
      </w:r>
      <w:r w:rsidRPr="007A2616">
        <w:rPr>
          <w:rStyle w:val="StyleBoldUnderline"/>
          <w:highlight w:val="cyan"/>
        </w:rPr>
        <w:t xml:space="preserve"> it looked more and more like the USSR's</w:t>
      </w:r>
      <w:r>
        <w:rPr>
          <w:sz w:val="16"/>
        </w:rPr>
        <w:t>—</w:t>
      </w:r>
      <w:r>
        <w:rPr>
          <w:rStyle w:val="StyleBoldUnderline"/>
        </w:rPr>
        <w:t xml:space="preserve">with </w:t>
      </w:r>
      <w:r>
        <w:rPr>
          <w:sz w:val="16"/>
        </w:rPr>
        <w:t xml:space="preserve">a single </w:t>
      </w:r>
      <w:r>
        <w:rPr>
          <w:rStyle w:val="StyleBoldUnderline"/>
        </w:rPr>
        <w:t xml:space="preserve">profit-generating industry cross-subsidizing a bewildering array of </w:t>
      </w:r>
      <w:r>
        <w:rPr>
          <w:sz w:val="16"/>
        </w:rPr>
        <w:t xml:space="preserve">loss-making </w:t>
      </w:r>
      <w:r>
        <w:rPr>
          <w:rStyle w:val="StyleBoldUnderline"/>
        </w:rPr>
        <w:t>concerns.</w:t>
      </w:r>
      <w:r>
        <w:rPr>
          <w:sz w:val="16"/>
        </w:rPr>
        <w:t xml:space="preserve"> Chavenomics, as a development model, boiled down to little beyond extracting oil, selling it at high prices, and </w:t>
      </w:r>
      <w:r>
        <w:rPr>
          <w:rStyle w:val="StyleBoldUnderline"/>
        </w:rPr>
        <w:t>using the proceeds to paper over the rest of the system's cracks</w:t>
      </w:r>
      <w:r>
        <w:rPr>
          <w:sz w:val="16"/>
        </w:rPr>
        <w:t xml:space="preserve">. How such a model is supposed to be relevant to countries that don't happen to float on top of hundreds of billions of barrels in oil reserves is anybody's guess. Still and all, petropopulism's attractions were all too clear for Chávez. Those </w:t>
      </w:r>
      <w:r>
        <w:rPr>
          <w:rStyle w:val="StyleBoldUnderline"/>
        </w:rPr>
        <w:t xml:space="preserve">deep, </w:t>
      </w:r>
      <w:r>
        <w:rPr>
          <w:sz w:val="16"/>
        </w:rPr>
        <w:t>oil-lined</w:t>
      </w:r>
      <w:r>
        <w:rPr>
          <w:rStyle w:val="StyleBoldUnderline"/>
        </w:rPr>
        <w:t xml:space="preserve"> pockets allowed</w:t>
      </w:r>
      <w:r>
        <w:rPr>
          <w:sz w:val="16"/>
        </w:rPr>
        <w:t xml:space="preserve"> Chávez </w:t>
      </w:r>
      <w:r>
        <w:rPr>
          <w:rStyle w:val="StyleBoldUnderline"/>
        </w:rPr>
        <w:t>a luxury Fidel could only dream of: being able to hold a long string of not-overtly-rigged elections without ever seriously endangering</w:t>
      </w:r>
      <w:r>
        <w:rPr>
          <w:sz w:val="16"/>
        </w:rPr>
        <w:t xml:space="preserve"> his </w:t>
      </w:r>
      <w:r>
        <w:rPr>
          <w:rStyle w:val="StyleBoldUnderline"/>
        </w:rPr>
        <w:t>grip on power</w:t>
      </w:r>
      <w:r>
        <w:rPr>
          <w:sz w:val="16"/>
        </w:rPr>
        <w:t xml:space="preserve">. It used to be that you could have either unchecked personal power or electoral legitimacy, </w:t>
      </w:r>
      <w:r>
        <w:rPr>
          <w:rStyle w:val="StyleBoldUnderline"/>
        </w:rPr>
        <w:t>but the petrodollar flood allowed Chávez to have both</w:t>
      </w:r>
      <w:r>
        <w:rPr>
          <w:sz w:val="16"/>
        </w:rPr>
        <w:t xml:space="preserve">. Elected autocracy may sound like an oxymoron, but this is exactly what the Venezuelan synthesis of the Cuban experience yielded: a system that washed away the sins of its own aggressive contempt for dissidence and dissent through continual recourse to the ballot box. </w:t>
      </w:r>
      <w:r w:rsidRPr="007A2616">
        <w:rPr>
          <w:rStyle w:val="StyleBoldUnderline"/>
        </w:rPr>
        <w:t>What</w:t>
      </w:r>
      <w:r>
        <w:rPr>
          <w:rStyle w:val="StyleBoldUnderline"/>
        </w:rPr>
        <w:t xml:space="preserve"> </w:t>
      </w:r>
      <w:r>
        <w:rPr>
          <w:sz w:val="16"/>
        </w:rPr>
        <w:t xml:space="preserve">Hugo </w:t>
      </w:r>
      <w:r w:rsidRPr="007A2616">
        <w:rPr>
          <w:rStyle w:val="StyleBoldUnderline"/>
          <w:highlight w:val="cyan"/>
        </w:rPr>
        <w:t>Chávez built</w:t>
      </w:r>
      <w:r>
        <w:rPr>
          <w:rStyle w:val="StyleBoldUnderline"/>
        </w:rPr>
        <w:t xml:space="preserve"> was, in other words, </w:t>
      </w:r>
      <w:r w:rsidRPr="007A2616">
        <w:rPr>
          <w:rStyle w:val="StyleBoldUnderline"/>
          <w:highlight w:val="cyan"/>
        </w:rPr>
        <w:t xml:space="preserve">a </w:t>
      </w:r>
      <w:r w:rsidRPr="007A2616">
        <w:rPr>
          <w:rStyle w:val="Emphasis"/>
          <w:highlight w:val="cyan"/>
        </w:rPr>
        <w:t>flawless autocracy</w:t>
      </w:r>
      <w:r>
        <w:rPr>
          <w:rStyle w:val="Emphasis"/>
        </w:rPr>
        <w:t>.</w:t>
      </w:r>
    </w:p>
    <w:p w14:paraId="60CA1C40" w14:textId="77777777" w:rsidR="00121067" w:rsidRDefault="00121067" w:rsidP="00121067">
      <w:pPr>
        <w:rPr>
          <w:b/>
        </w:rPr>
      </w:pPr>
    </w:p>
    <w:p w14:paraId="60CA1C41" w14:textId="77777777" w:rsidR="00121067" w:rsidRPr="00276698" w:rsidRDefault="00121067" w:rsidP="00B82C33">
      <w:pPr>
        <w:pStyle w:val="Heading4"/>
      </w:pPr>
      <w:r w:rsidRPr="00276698">
        <w:lastRenderedPageBreak/>
        <w:t>Even if its not targeted at government – congressional Critics perceive Economic engagement and industry profits as appeasement that bolsters regime – not people</w:t>
      </w:r>
    </w:p>
    <w:p w14:paraId="60CA1C42" w14:textId="77777777" w:rsidR="00121067" w:rsidRDefault="00121067" w:rsidP="00121067">
      <w:pPr>
        <w:rPr>
          <w:rStyle w:val="StyleStyleBold12pt"/>
        </w:rPr>
      </w:pPr>
      <w:r>
        <w:rPr>
          <w:rStyle w:val="StyleStyleBold12pt"/>
        </w:rPr>
        <w:t>Goodenough, 12</w:t>
      </w:r>
    </w:p>
    <w:p w14:paraId="60CA1C43" w14:textId="77777777" w:rsidR="00121067" w:rsidRDefault="00121067" w:rsidP="00121067">
      <w:pPr>
        <w:rPr>
          <w:sz w:val="18"/>
          <w:szCs w:val="18"/>
        </w:rPr>
      </w:pPr>
      <w:r>
        <w:rPr>
          <w:sz w:val="18"/>
          <w:szCs w:val="18"/>
        </w:rPr>
        <w:t xml:space="preserve">Patrick Goodenough, Patrick covered government and politics in South Africa and the Middle East before joining CNSNews.com in 1999. Since then he has launched foreign bureaus for CNSNews.com in Jerusalem, London and the Pacific Rim. From October 2006 to July 2007, Patrick served as Managing Editor at the organization's world headquarters in Alexandria, Va. Now back in the Pacific Rim, as International Editor he reports on politics, international relations, security, terrorism, ethics and religion, and oversees reporting by CNSNews.com's roster of international stringers, CNS News, 2/2/12, </w:t>
      </w:r>
      <w:hyperlink r:id="rId39" w:history="1">
        <w:r>
          <w:rPr>
            <w:rStyle w:val="Hyperlink"/>
            <w:sz w:val="18"/>
            <w:szCs w:val="18"/>
          </w:rPr>
          <w:t>http://cnsnews.com/news/article/iran-venezuela-links-examined-amid-fresh-calls-terror-sponsor-designation</w:t>
        </w:r>
      </w:hyperlink>
    </w:p>
    <w:p w14:paraId="60CA1C44" w14:textId="77777777" w:rsidR="00121067" w:rsidRDefault="00121067" w:rsidP="00121067"/>
    <w:p w14:paraId="60CA1C45" w14:textId="77777777" w:rsidR="00121067" w:rsidRDefault="00121067" w:rsidP="00121067">
      <w:pPr>
        <w:rPr>
          <w:sz w:val="16"/>
        </w:rPr>
      </w:pPr>
      <w:r>
        <w:rPr>
          <w:sz w:val="16"/>
        </w:rPr>
        <w:t xml:space="preserve">Links to foreign terrorist organizations The U.S. currently lists Cuba, Syria, Iran and Sudan as state </w:t>
      </w:r>
      <w:r w:rsidRPr="007A2616">
        <w:rPr>
          <w:rStyle w:val="StyleBoldUnderline"/>
          <w:highlight w:val="cyan"/>
        </w:rPr>
        <w:t>sponsors of terrorism</w:t>
      </w:r>
      <w:r>
        <w:rPr>
          <w:sz w:val="16"/>
        </w:rPr>
        <w:t xml:space="preserve">, a </w:t>
      </w:r>
      <w:r w:rsidRPr="007A2616">
        <w:rPr>
          <w:rStyle w:val="StyleBoldUnderline"/>
          <w:highlight w:val="cyan"/>
        </w:rPr>
        <w:t>designation</w:t>
      </w:r>
      <w:r>
        <w:rPr>
          <w:rStyle w:val="StyleBoldUnderline"/>
        </w:rPr>
        <w:t xml:space="preserve"> </w:t>
      </w:r>
      <w:r>
        <w:rPr>
          <w:sz w:val="16"/>
        </w:rPr>
        <w:t xml:space="preserve">that </w:t>
      </w:r>
      <w:r w:rsidRPr="007A2616">
        <w:rPr>
          <w:rStyle w:val="StyleBoldUnderline"/>
          <w:highlight w:val="cyan"/>
        </w:rPr>
        <w:t>carries sanctions</w:t>
      </w:r>
      <w:r>
        <w:rPr>
          <w:rStyle w:val="StyleBoldUnderline"/>
        </w:rPr>
        <w:t xml:space="preserve"> </w:t>
      </w:r>
      <w:r>
        <w:rPr>
          <w:sz w:val="16"/>
        </w:rPr>
        <w:t xml:space="preserve">including a ban on arms-related exports and sales, controls over exports of dual-use items, </w:t>
      </w:r>
      <w:r w:rsidRPr="007A2616">
        <w:rPr>
          <w:rStyle w:val="Emphasis"/>
          <w:highlight w:val="cyan"/>
        </w:rPr>
        <w:t>prohibitions on economic assistance, and various financial restrictions</w:t>
      </w:r>
      <w:r>
        <w:rPr>
          <w:rStyle w:val="Emphasis"/>
        </w:rPr>
        <w:t>.</w:t>
      </w:r>
      <w:r>
        <w:rPr>
          <w:sz w:val="16"/>
        </w:rPr>
        <w:t xml:space="preserve"> Designation requires a determination by the secretary of state that a country’s government “has repeatedly provided support for acts of international terrorism,” for example through support for and links to “foreign terrorist organizations” (FTOs). In its most recent annual report on international terrorism, published last August, the State Department in its section on state sponsors cites Cuba’s links with the Basque separatist group ETA and the Revolutionary Armed Forces of Colombia (FARC) – both FTOs – as well as Iranian and Syrian sponsorship of Hezbollah and Palestinian FTOs including Hamas. Yet Venezuela’s links to Hezbollah are well-documented (as early as June 2008, the U.S. Treasury Department charged that Chavez’ government was “employing and providing safe harbor to Hezbollah facilitators and fundraisers”) and he has also been accused of ties to FARC and to ETA. Caracas’ cozy relationship with state sponsors of terror Cuba and Iran – including new concerns that Chavez could help Tehran to evade the latest Western sanctions against its banks and oil exports – provide further reason, proponents say, for Venezuela itself to be designated. Rep. Connie Mack (R-Fla.), chairman of the Foreign Affairs subcommittee on the Western Hemisphere, has for several years sponsored legislation urging action. </w:t>
      </w:r>
      <w:r>
        <w:rPr>
          <w:rStyle w:val="StyleBoldUnderline"/>
        </w:rPr>
        <w:t>The most recent bill</w:t>
      </w:r>
      <w:r>
        <w:rPr>
          <w:sz w:val="16"/>
        </w:rPr>
        <w:t xml:space="preserve">, introduced in May 2011, </w:t>
      </w:r>
      <w:r>
        <w:rPr>
          <w:rStyle w:val="StyleBoldUnderline"/>
        </w:rPr>
        <w:t xml:space="preserve">calls for “Venezuela to be designated a state sponsor of terrorism </w:t>
      </w:r>
      <w:r>
        <w:rPr>
          <w:sz w:val="16"/>
        </w:rPr>
        <w:t xml:space="preserve">for its support of Iran, Hezbollah, and the Revolutionary Armed Forces of Colombia (FARC).” Mack introduced similar bills in October 2009 and in March 2008. In a white paper on the subject last summer, </w:t>
      </w:r>
      <w:r>
        <w:rPr>
          <w:rStyle w:val="StyleBoldUnderline"/>
        </w:rPr>
        <w:t>Mack argued that</w:t>
      </w:r>
      <w:r>
        <w:rPr>
          <w:sz w:val="16"/>
        </w:rPr>
        <w:t xml:space="preserve"> terror-sponsor </w:t>
      </w:r>
      <w:r w:rsidRPr="007A2616">
        <w:rPr>
          <w:rStyle w:val="StyleBoldUnderline"/>
          <w:highlight w:val="cyan"/>
        </w:rPr>
        <w:t xml:space="preserve">designation was </w:t>
      </w:r>
      <w:r w:rsidRPr="007A2616">
        <w:rPr>
          <w:rStyle w:val="Emphasis"/>
          <w:highlight w:val="cyan"/>
        </w:rPr>
        <w:t>not aimed at harming Venezuela’s people but to pressure</w:t>
      </w:r>
      <w:r>
        <w:rPr>
          <w:sz w:val="16"/>
        </w:rPr>
        <w:t xml:space="preserve"> Chavez’ </w:t>
      </w:r>
      <w:r w:rsidRPr="007A2616">
        <w:rPr>
          <w:rStyle w:val="Emphasis"/>
          <w:highlight w:val="cyan"/>
        </w:rPr>
        <w:t>government</w:t>
      </w:r>
      <w:r>
        <w:rPr>
          <w:rStyle w:val="Emphasis"/>
        </w:rPr>
        <w:t xml:space="preserve"> </w:t>
      </w:r>
      <w:r>
        <w:rPr>
          <w:sz w:val="16"/>
        </w:rPr>
        <w:t xml:space="preserve">to end support for terrorism. </w:t>
      </w:r>
      <w:r>
        <w:rPr>
          <w:rStyle w:val="StyleBoldUnderline"/>
        </w:rPr>
        <w:t xml:space="preserve">“Each </w:t>
      </w:r>
      <w:r>
        <w:rPr>
          <w:sz w:val="16"/>
        </w:rPr>
        <w:t>SST [</w:t>
      </w:r>
      <w:r>
        <w:rPr>
          <w:rStyle w:val="StyleBoldUnderline"/>
        </w:rPr>
        <w:t>state sponsor of terrorism] is treated with a unique set of sanctions</w:t>
      </w:r>
      <w:r>
        <w:rPr>
          <w:sz w:val="16"/>
        </w:rPr>
        <w:t>, and the designation does not prevent travel to and from Venezuela, stop legal remittances to Venezuelan families, or impact services at the US embassy.” Mack said designation could target Venezuela’s oil exports, affecting more than 33 percent of the government’s revenues. “Venezuelan oil</w:t>
      </w:r>
      <w:r>
        <w:rPr>
          <w:rStyle w:val="StyleBoldUnderline"/>
        </w:rPr>
        <w:t xml:space="preserve"> </w:t>
      </w:r>
      <w:r w:rsidRPr="007A2616">
        <w:rPr>
          <w:rStyle w:val="StyleBoldUnderline"/>
          <w:highlight w:val="cyan"/>
        </w:rPr>
        <w:t xml:space="preserve">profits have </w:t>
      </w:r>
      <w:r w:rsidRPr="007A2616">
        <w:rPr>
          <w:rStyle w:val="Emphasis"/>
          <w:highlight w:val="cyan"/>
        </w:rPr>
        <w:t>not benefited the Venezuelan people</w:t>
      </w:r>
      <w:r>
        <w:rPr>
          <w:rStyle w:val="Emphasis"/>
        </w:rPr>
        <w:t xml:space="preserve"> </w:t>
      </w:r>
      <w:r>
        <w:rPr>
          <w:rStyle w:val="StyleBoldUnderline"/>
        </w:rPr>
        <w:t>for years</w:t>
      </w:r>
      <w:r>
        <w:rPr>
          <w:sz w:val="16"/>
        </w:rPr>
        <w:t>: crime is out of control, social infrastructure is destroyed, and health and education are ruined,” the paper said. “Oil in Venezuela is</w:t>
      </w:r>
      <w:r>
        <w:rPr>
          <w:rStyle w:val="StyleBoldUnderline"/>
        </w:rPr>
        <w:t xml:space="preserve"> used as a weapon against the people and against</w:t>
      </w:r>
      <w:r>
        <w:rPr>
          <w:sz w:val="16"/>
        </w:rPr>
        <w:t xml:space="preserve"> other, </w:t>
      </w:r>
      <w:r>
        <w:rPr>
          <w:rStyle w:val="StyleBoldUnderline"/>
        </w:rPr>
        <w:t>friendly countries in the region</w:t>
      </w:r>
      <w:r>
        <w:rPr>
          <w:sz w:val="16"/>
        </w:rPr>
        <w:t>.”</w:t>
      </w:r>
    </w:p>
    <w:p w14:paraId="60CA1C46" w14:textId="77777777" w:rsidR="00121067" w:rsidRDefault="00121067" w:rsidP="00121067"/>
    <w:p w14:paraId="60CA1C47" w14:textId="77777777" w:rsidR="00E40BF3" w:rsidRDefault="005612FC" w:rsidP="00E40BF3">
      <w:pPr>
        <w:pStyle w:val="Heading3"/>
      </w:pPr>
      <w:r>
        <w:lastRenderedPageBreak/>
        <w:t>2NC XT: Spillover</w:t>
      </w:r>
    </w:p>
    <w:p w14:paraId="60CA1C48" w14:textId="77777777" w:rsidR="00E40BF3" w:rsidRPr="00276698" w:rsidRDefault="00E40BF3" w:rsidP="00E40BF3"/>
    <w:p w14:paraId="60CA1C49" w14:textId="77777777" w:rsidR="00E40BF3" w:rsidRPr="00276698" w:rsidRDefault="00E40BF3" w:rsidP="00B82C33">
      <w:pPr>
        <w:pStyle w:val="Heading4"/>
      </w:pPr>
      <w:r w:rsidRPr="00276698">
        <w:t>Venezuela Engagement policies  spun as appeasement – triggers intense fight and derails Obama domestic agenda priorities</w:t>
      </w:r>
    </w:p>
    <w:p w14:paraId="60CA1C4A" w14:textId="77777777" w:rsidR="00E40BF3" w:rsidRDefault="00E40BF3" w:rsidP="00E40BF3">
      <w:pPr>
        <w:rPr>
          <w:rStyle w:val="StyleStyleBold12pt"/>
        </w:rPr>
      </w:pPr>
      <w:r>
        <w:rPr>
          <w:rStyle w:val="StyleStyleBold12pt"/>
        </w:rPr>
        <w:t>Dueck, 11</w:t>
      </w:r>
    </w:p>
    <w:p w14:paraId="60CA1C4B" w14:textId="77777777" w:rsidR="00E40BF3" w:rsidRDefault="00E40BF3" w:rsidP="00E40BF3">
      <w:pPr>
        <w:rPr>
          <w:sz w:val="16"/>
        </w:rPr>
      </w:pPr>
      <w:r>
        <w:rPr>
          <w:sz w:val="16"/>
        </w:rPr>
        <w:t>Colin Dueck,professor at the Department of Public and International Affairs, George Mason University,  October 1, 2011</w:t>
      </w:r>
    </w:p>
    <w:p w14:paraId="60CA1C4C" w14:textId="77777777" w:rsidR="00E40BF3" w:rsidRDefault="00E40BF3" w:rsidP="00E40BF3">
      <w:pPr>
        <w:rPr>
          <w:sz w:val="16"/>
        </w:rPr>
      </w:pPr>
      <w:r>
        <w:rPr>
          <w:sz w:val="16"/>
        </w:rPr>
        <w:t xml:space="preserve">policy review » no. 169, </w:t>
      </w:r>
      <w:hyperlink r:id="rId40" w:history="1">
        <w:r>
          <w:rPr>
            <w:rStyle w:val="Hyperlink"/>
            <w:sz w:val="16"/>
          </w:rPr>
          <w:t>http://www.hoover.org/publications/policy-review/article/94006</w:t>
        </w:r>
      </w:hyperlink>
    </w:p>
    <w:p w14:paraId="60CA1C4D" w14:textId="77777777" w:rsidR="00E40BF3" w:rsidRDefault="00E40BF3" w:rsidP="00E40BF3"/>
    <w:p w14:paraId="60CA1C4E" w14:textId="77777777" w:rsidR="00E40BF3" w:rsidRDefault="00E40BF3" w:rsidP="00E40BF3">
      <w:pPr>
        <w:rPr>
          <w:sz w:val="16"/>
        </w:rPr>
      </w:pPr>
      <w:r>
        <w:rPr>
          <w:sz w:val="16"/>
        </w:rPr>
        <w:t xml:space="preserve">Look at how </w:t>
      </w:r>
      <w:r>
        <w:rPr>
          <w:rStyle w:val="StyleBoldUnderline"/>
        </w:rPr>
        <w:t>Obama’s strategy of accommodation has played out in relation to</w:t>
      </w:r>
      <w:r>
        <w:rPr>
          <w:sz w:val="16"/>
        </w:rPr>
        <w:t xml:space="preserve"> four categories of foreign governments: 1) those essentially hostile to the United States, 2) those who pursue a mixture of strategic rivalry and cooperation, 3) genuine American allies, and 4) Arab governments of varying allegiance. The first category, of </w:t>
      </w:r>
      <w:r w:rsidRPr="009A3F9D">
        <w:rPr>
          <w:rStyle w:val="StyleBoldUnderline"/>
          <w:highlight w:val="cyan"/>
        </w:rPr>
        <w:t>regimes</w:t>
      </w:r>
      <w:r>
        <w:rPr>
          <w:sz w:val="16"/>
        </w:rPr>
        <w:t xml:space="preserve"> basically </w:t>
      </w:r>
      <w:r w:rsidRPr="009A3F9D">
        <w:rPr>
          <w:rStyle w:val="StyleBoldUnderline"/>
          <w:highlight w:val="cyan"/>
        </w:rPr>
        <w:t>hostile to the U</w:t>
      </w:r>
      <w:r>
        <w:rPr>
          <w:sz w:val="16"/>
        </w:rPr>
        <w:t xml:space="preserve">nited </w:t>
      </w:r>
      <w:r w:rsidRPr="009A3F9D">
        <w:rPr>
          <w:rStyle w:val="StyleBoldUnderline"/>
          <w:highlight w:val="cyan"/>
        </w:rPr>
        <w:t>S</w:t>
      </w:r>
      <w:r>
        <w:rPr>
          <w:sz w:val="16"/>
        </w:rPr>
        <w:t>tates</w:t>
      </w:r>
      <w:r>
        <w:rPr>
          <w:rStyle w:val="StyleBoldUnderline"/>
        </w:rPr>
        <w:t xml:space="preserve">, </w:t>
      </w:r>
      <w:r w:rsidRPr="009A3F9D">
        <w:rPr>
          <w:rStyle w:val="StyleBoldUnderline"/>
          <w:highlight w:val="cyan"/>
        </w:rPr>
        <w:t>includes</w:t>
      </w:r>
      <w:r>
        <w:rPr>
          <w:sz w:val="16"/>
        </w:rPr>
        <w:t xml:space="preserve"> the governments of Iran, North Korea, </w:t>
      </w:r>
      <w:r w:rsidRPr="009A3F9D">
        <w:rPr>
          <w:rStyle w:val="StyleBoldUnderline"/>
          <w:highlight w:val="cyan"/>
        </w:rPr>
        <w:t>Cuba, and Venezuela</w:t>
      </w:r>
      <w:r>
        <w:rPr>
          <w:rStyle w:val="StyleBoldUnderline"/>
        </w:rPr>
        <w:t>, to name</w:t>
      </w:r>
      <w:r>
        <w:rPr>
          <w:sz w:val="16"/>
        </w:rPr>
        <w:t xml:space="preserve"> only four of </w:t>
      </w:r>
      <w:r>
        <w:rPr>
          <w:rStyle w:val="StyleBoldUnderline"/>
        </w:rPr>
        <w:t>the most notable</w:t>
      </w:r>
      <w:r>
        <w:rPr>
          <w:sz w:val="16"/>
        </w:rPr>
        <w:t xml:space="preserve">. Each of </w:t>
      </w:r>
      <w:r>
        <w:rPr>
          <w:rStyle w:val="StyleBoldUnderline"/>
        </w:rPr>
        <w:t>these governments has literally defined itself at a fundamental level by violent opposition to America</w:t>
      </w:r>
      <w:r>
        <w:rPr>
          <w:sz w:val="16"/>
        </w:rPr>
        <w:t xml:space="preserve">. To think that a conciliatory tone, a preliminary concession, or a well-intentioned desire for better relations on the part of a U.S. president by itself will transform that hostility is simply naïve. In the case of Cuba, for example, the Obama administration began by lifting certain economic sanctions, in the hope of seeing some reciprocal concessions from the Castro brothers: political liberalization, an easing of anti-American hostility, anything at all of significance. No such concessions have been made. The case of Iran has already been discussed — Obama reached out to Tehran with great fanfare in 2009, and has received in effect a slap in the face. Both Venezuela’s Hugo Chavez and North Korea’s Kim Jong Il are likewise just as hostile and provocative toward the United States today as they were when George W. Bush was America’s president. This is because the fundamental barrier to friendly U.S. relations with those regimes was never George W. Bush. The fundamental barrier to friendly relations with these regimes is the fact that they are bitterly hostile to the United States. The kinds of </w:t>
      </w:r>
      <w:r w:rsidRPr="009A3F9D">
        <w:rPr>
          <w:rStyle w:val="StyleBoldUnderline"/>
          <w:highlight w:val="cyan"/>
        </w:rPr>
        <w:t>concessions</w:t>
      </w:r>
      <w:r>
        <w:rPr>
          <w:rStyle w:val="StyleBoldUnderline"/>
        </w:rPr>
        <w:t xml:space="preserve"> </w:t>
      </w:r>
      <w:r>
        <w:rPr>
          <w:sz w:val="16"/>
        </w:rPr>
        <w:t xml:space="preserve">that Washington would have to offer to win their genuine </w:t>
      </w:r>
      <w:r w:rsidRPr="009A3F9D">
        <w:rPr>
          <w:rStyle w:val="StyleBoldUnderline"/>
          <w:highlight w:val="cyan"/>
        </w:rPr>
        <w:t>accommodation would be</w:t>
      </w:r>
      <w:r>
        <w:rPr>
          <w:sz w:val="16"/>
        </w:rPr>
        <w:t xml:space="preserve"> so sweeping, massive, and </w:t>
      </w:r>
      <w:r w:rsidRPr="009A3F9D">
        <w:rPr>
          <w:rStyle w:val="StyleBoldUnderline"/>
          <w:highlight w:val="cyan"/>
        </w:rPr>
        <w:t xml:space="preserve">unacceptable, </w:t>
      </w:r>
      <w:r>
        <w:rPr>
          <w:rStyle w:val="StyleBoldUnderline"/>
        </w:rPr>
        <w:t xml:space="preserve">from the point of view of any likely U.S. president that </w:t>
      </w:r>
      <w:r w:rsidRPr="009A3F9D">
        <w:rPr>
          <w:rStyle w:val="StyleBoldUnderline"/>
          <w:highlight w:val="cyan"/>
        </w:rPr>
        <w:t>they will not be made</w:t>
      </w:r>
      <w:r>
        <w:rPr>
          <w:rStyle w:val="StyleBoldUnderline"/>
        </w:rPr>
        <w:t xml:space="preserve"> — and certainly not </w:t>
      </w:r>
      <w:r w:rsidRPr="009A3F9D">
        <w:rPr>
          <w:rStyle w:val="StyleBoldUnderline"/>
          <w:highlight w:val="cyan"/>
        </w:rPr>
        <w:t>by</w:t>
      </w:r>
      <w:r>
        <w:rPr>
          <w:sz w:val="16"/>
        </w:rPr>
        <w:t xml:space="preserve"> Barack </w:t>
      </w:r>
      <w:r w:rsidRPr="009A3F9D">
        <w:rPr>
          <w:rStyle w:val="StyleBoldUnderline"/>
          <w:highlight w:val="cyan"/>
        </w:rPr>
        <w:t>Obama</w:t>
      </w:r>
      <w:r w:rsidRPr="009A3F9D">
        <w:rPr>
          <w:sz w:val="16"/>
          <w:highlight w:val="cyan"/>
        </w:rPr>
        <w:t>.</w:t>
      </w:r>
      <w:r>
        <w:rPr>
          <w:sz w:val="16"/>
        </w:rPr>
        <w:t xml:space="preserve"> Any smaller concessions from Washington, therefore, are simply pocketed by a hostile regime, which continues along in its basic antipathy toward the United States. So who is supposed to be the target audience here? The true audience and for that matter the ultimate source of these various conciliatory policy initiatives is essentially a small, transnational, North Atlantic class of bien pensant opinion who already share Obama’s core policy priorities in any case. They have rewarded him with their support, as well as with the Nobel Peace Prize. Others internationally are less impressed. And in the meantime, we may have lost something, in terms of the ability to seriously prepare for certain looming security challenges. A primary and continuing emphasis on diplomatic engagement after Iran has repeatedly rebuffed the United States does not help us to prepare for the possibility of a nuclear-armed Iran. A declared commitment to nuclear abolition does nothing to convince other nuclear powers to abandon their own arsenals, and may even be counterproductive in the sense that it deludes important segments of opinion into believing that such declarations actually help to keep the peace. Obama has said from the beginning that the purpose of his more conciliatory foreign policy approach was to bolster American standing in the world, but the definition of international standing has actually been highly self-referential in the direction of aforementioned transatlantic liberal opinion. In many cases overseas, from the perspective of other governments, Obama’s well-intentioned </w:t>
      </w:r>
      <w:r w:rsidRPr="009A3F9D">
        <w:rPr>
          <w:rStyle w:val="StyleBoldUnderline"/>
          <w:highlight w:val="cyan"/>
        </w:rPr>
        <w:t xml:space="preserve">conciliatory gestures are </w:t>
      </w:r>
      <w:r w:rsidRPr="009A3F9D">
        <w:rPr>
          <w:rStyle w:val="Emphasis"/>
          <w:highlight w:val="cyan"/>
        </w:rPr>
        <w:t>read as a sign of weakness</w:t>
      </w:r>
      <w:r>
        <w:rPr>
          <w:sz w:val="16"/>
        </w:rPr>
        <w:t xml:space="preserve">, and consequently undermine rather than bolster American standing. In one way, however, </w:t>
      </w:r>
      <w:r w:rsidRPr="009A3F9D">
        <w:rPr>
          <w:rStyle w:val="StyleBoldUnderline"/>
          <w:highlight w:val="cyan"/>
        </w:rPr>
        <w:t>Obama</w:t>
      </w:r>
      <w:r>
        <w:rPr>
          <w:sz w:val="16"/>
        </w:rPr>
        <w:t xml:space="preserve"> has already achieved much of what he desired with his </w:t>
      </w:r>
      <w:r w:rsidRPr="009A3F9D">
        <w:rPr>
          <w:rStyle w:val="StyleBoldUnderline"/>
          <w:highlight w:val="cyan"/>
        </w:rPr>
        <w:t>strategy</w:t>
      </w:r>
      <w:r>
        <w:rPr>
          <w:sz w:val="16"/>
        </w:rPr>
        <w:t xml:space="preserve"> of accommodation, and that </w:t>
      </w:r>
      <w:r w:rsidRPr="009A3F9D">
        <w:rPr>
          <w:rStyle w:val="StyleBoldUnderline"/>
          <w:highlight w:val="cyan"/>
        </w:rPr>
        <w:t xml:space="preserve">is to </w:t>
      </w:r>
      <w:r w:rsidRPr="009A3F9D">
        <w:rPr>
          <w:rStyle w:val="Emphasis"/>
          <w:highlight w:val="cyan"/>
        </w:rPr>
        <w:t>re-orient American</w:t>
      </w:r>
      <w:r>
        <w:rPr>
          <w:rStyle w:val="StyleBoldUnderline"/>
        </w:rPr>
        <w:t xml:space="preserve"> </w:t>
      </w:r>
      <w:r>
        <w:rPr>
          <w:sz w:val="16"/>
        </w:rPr>
        <w:t xml:space="preserve">national resources and </w:t>
      </w:r>
      <w:r w:rsidRPr="009A3F9D">
        <w:rPr>
          <w:rStyle w:val="Emphasis"/>
          <w:highlight w:val="cyan"/>
        </w:rPr>
        <w:t>attention away from national security concerns</w:t>
      </w:r>
      <w:r w:rsidRPr="009A3F9D">
        <w:rPr>
          <w:rStyle w:val="StyleBoldUnderline"/>
          <w:highlight w:val="cyan"/>
        </w:rPr>
        <w:t xml:space="preserve"> and toward</w:t>
      </w:r>
      <w:r>
        <w:rPr>
          <w:rStyle w:val="StyleBoldUnderline"/>
        </w:rPr>
        <w:t xml:space="preserve"> </w:t>
      </w:r>
      <w:r>
        <w:rPr>
          <w:sz w:val="16"/>
        </w:rPr>
        <w:t>the expansion of</w:t>
      </w:r>
      <w:r>
        <w:rPr>
          <w:rStyle w:val="StyleBoldUnderline"/>
        </w:rPr>
        <w:t xml:space="preserve"> </w:t>
      </w:r>
      <w:r w:rsidRPr="009A3F9D">
        <w:rPr>
          <w:rStyle w:val="StyleBoldUnderline"/>
          <w:highlight w:val="cyan"/>
        </w:rPr>
        <w:t>domestic progressive reforms</w:t>
      </w:r>
      <w:r>
        <w:rPr>
          <w:sz w:val="16"/>
        </w:rPr>
        <w:t xml:space="preserve">. He appears to sincerely believe that these liberal domestic initiatives in areas such as health care and finance will also bolster American economic power and competiveness. Actually they will do no such thing, since heavy-handed and constantly changing federal regulations tend to undermine investor confidence as well as long-term U.S. economic growth. But either way, </w:t>
      </w:r>
      <w:r>
        <w:rPr>
          <w:rStyle w:val="StyleBoldUnderline"/>
        </w:rPr>
        <w:t>Obama’s vision of</w:t>
      </w:r>
      <w:r>
        <w:rPr>
          <w:sz w:val="16"/>
        </w:rPr>
        <w:t xml:space="preserve"> a more expansive government role in</w:t>
      </w:r>
      <w:r>
        <w:rPr>
          <w:rStyle w:val="StyleBoldUnderline"/>
        </w:rPr>
        <w:t xml:space="preserve"> American society is well on its way to being achieved,</w:t>
      </w:r>
      <w:r w:rsidRPr="009A3F9D">
        <w:rPr>
          <w:rStyle w:val="StyleBoldUnderline"/>
          <w:highlight w:val="cyan"/>
        </w:rPr>
        <w:t xml:space="preserve"> </w:t>
      </w:r>
      <w:r w:rsidRPr="009A3F9D">
        <w:rPr>
          <w:rStyle w:val="Emphasis"/>
          <w:highlight w:val="cyan"/>
        </w:rPr>
        <w:t>without</w:t>
      </w:r>
      <w:r>
        <w:rPr>
          <w:sz w:val="16"/>
        </w:rPr>
        <w:t xml:space="preserve"> from his point of view </w:t>
      </w:r>
      <w:r w:rsidRPr="009A3F9D">
        <w:rPr>
          <w:rStyle w:val="Emphasis"/>
          <w:highlight w:val="cyan"/>
        </w:rPr>
        <w:t>debilitating debates over</w:t>
      </w:r>
      <w:r>
        <w:rPr>
          <w:rStyle w:val="Emphasis"/>
        </w:rPr>
        <w:t xml:space="preserve"> major </w:t>
      </w:r>
      <w:r w:rsidRPr="009A3F9D">
        <w:rPr>
          <w:rStyle w:val="Emphasis"/>
          <w:highlight w:val="cyan"/>
        </w:rPr>
        <w:t>national security concerns</w:t>
      </w:r>
      <w:r>
        <w:rPr>
          <w:sz w:val="16"/>
        </w:rPr>
        <w:t xml:space="preserve">. </w:t>
      </w:r>
      <w:r>
        <w:rPr>
          <w:rStyle w:val="StyleBoldUnderline"/>
        </w:rPr>
        <w:t>In that sense,</w:t>
      </w:r>
      <w:r>
        <w:rPr>
          <w:sz w:val="16"/>
        </w:rPr>
        <w:t xml:space="preserve"> especially </w:t>
      </w:r>
      <w:r>
        <w:rPr>
          <w:rStyle w:val="StyleBoldUnderline"/>
        </w:rPr>
        <w:t>if he is reelected</w:t>
      </w:r>
      <w:r>
        <w:rPr>
          <w:sz w:val="16"/>
        </w:rPr>
        <w:t xml:space="preserve"> in 2012, several of his </w:t>
      </w:r>
      <w:r>
        <w:rPr>
          <w:rStyle w:val="StyleBoldUnderline"/>
        </w:rPr>
        <w:t>major strategic priorities will have been accomplished</w:t>
      </w:r>
      <w:r>
        <w:rPr>
          <w:sz w:val="16"/>
        </w:rPr>
        <w:t xml:space="preserve">. Any </w:t>
      </w:r>
      <w:r w:rsidRPr="009A3F9D">
        <w:rPr>
          <w:rStyle w:val="StyleBoldUnderline"/>
          <w:highlight w:val="cyan"/>
        </w:rPr>
        <w:t>good strategy must incorporate the possibility of</w:t>
      </w:r>
      <w:r>
        <w:rPr>
          <w:rStyle w:val="StyleBoldUnderline"/>
        </w:rPr>
        <w:t xml:space="preserve"> pushback or </w:t>
      </w:r>
      <w:r w:rsidRPr="009A3F9D">
        <w:rPr>
          <w:rStyle w:val="StyleBoldUnderline"/>
          <w:highlight w:val="cyan"/>
        </w:rPr>
        <w:t>resistance</w:t>
      </w:r>
      <w:r>
        <w:rPr>
          <w:sz w:val="16"/>
        </w:rPr>
        <w:t xml:space="preserve"> from unexpected quarters. As they say in the U.S. military, the enemy gets a vote. So, for that matter, do other countries, whether friendly or not. When things do not go exactly according to plan, any decent strategy and any capable leader adapt. Indeed any decent foreign policy strategy begins with the recognition for backup plans, since inevitably things will not go exactly according to plan. Other countries rarely respond to our initial strategic moves in precisely the way we might wish. The question then becomes: What is plan B? </w:t>
      </w:r>
      <w:r w:rsidRPr="009A3F9D">
        <w:rPr>
          <w:rStyle w:val="StyleBoldUnderline"/>
          <w:highlight w:val="cyan"/>
        </w:rPr>
        <w:t>Obama is tactically very flexible</w:t>
      </w:r>
      <w:r>
        <w:rPr>
          <w:sz w:val="16"/>
        </w:rPr>
        <w:t xml:space="preserve">, but at the level of grand strategy he seems to have no backup plan. There is simply no recognition of the possibility that world politics might not operate on the post-Vietnam liberal assumptions he has imbibed and represented over the years. Obama’s critics often describe him as providing no strong foreign policy leadership. They underestimate him. Actually he has a very definite idea of where he wants to take the United States. </w:t>
      </w:r>
      <w:r w:rsidRPr="009A3F9D">
        <w:rPr>
          <w:rStyle w:val="StyleBoldUnderline"/>
          <w:highlight w:val="cyan"/>
        </w:rPr>
        <w:t>His guiding foreign policy idea is</w:t>
      </w:r>
      <w:r>
        <w:rPr>
          <w:sz w:val="16"/>
        </w:rPr>
        <w:t xml:space="preserve"> that of </w:t>
      </w:r>
      <w:r w:rsidRPr="009A3F9D">
        <w:rPr>
          <w:rStyle w:val="StyleBoldUnderline"/>
          <w:highlight w:val="cyan"/>
        </w:rPr>
        <w:t>international accommodation</w:t>
      </w:r>
      <w:r>
        <w:rPr>
          <w:sz w:val="16"/>
        </w:rPr>
        <w:t xml:space="preserve">, sparked by American example. He pursues that overarching concept with great tactical pliability but without any sign of ideological or basic revision since coming into office. Yet empirically, in one case after another, the strategy is not working. This is a kind of leadership, to be sure, but leadership in the wrong </w:t>
      </w:r>
      <w:r>
        <w:rPr>
          <w:sz w:val="16"/>
        </w:rPr>
        <w:lastRenderedPageBreak/>
        <w:t xml:space="preserve">direction. </w:t>
      </w:r>
      <w:r>
        <w:rPr>
          <w:rStyle w:val="StyleBoldUnderline"/>
        </w:rPr>
        <w:t xml:space="preserve">Obama believes that liberal domestic initiatives will bolster American economic power and competitiveness. </w:t>
      </w:r>
      <w:r>
        <w:rPr>
          <w:sz w:val="16"/>
        </w:rPr>
        <w:t xml:space="preserve">How can the Obama administration adapt and adjust to the failures of its strategy of accommodation? It can admit that the attempted diplomatic engagement of Iran has failed, and shift toward a strategy of comprehensive pressure against that regime. It can make it abundantly clear to both the Taliban and al Qaeda that the United States will not walk away from Afghanistan, despite the beginning drawdown. It can start treating Russia as a geopolitical rival, which it is, rather than simply as a diplomatic partner. It can strengthen U.S. missile defenses as a form of insurance against nuclear proliferators. There is a long list of policy recommendations that can be made on specific regional and functional matters, but the prior and most important point is the need for a change in mentality. President Obama needs to stop working on the assumption that U.S. foreign policy concessions or gestures directed at the gallery of elite transatlantic opinion — whether on nuclear arms control, counterterrorism, or climate change — will somehow be reciprocated by specific foreign governments in the absence of some very hard bargaining. He needs to grasp that U.S. strategic disengagement from specific regional theaters, whether promised or underway, is taken as a sign of weakness in those regions and not simply as a sign of benevolent restraint. He needs to recognize that America’s international reputation consists not only of working toward his own definition of the moral high ground, but also very much of a reputation for strength, and specifically of a reputation for the willingness to use force. He needs to stop operating on the premise that past American foreign policy decisions are the ultimate source of much violent discord in the world today. He needs to be willing to divide the international system conceptually and operationally into friends and enemies, as they actually exist, and to support America’s friends while pressuring and opposing its enemies relentlessly. Finally, he needs to admit the limited effect of his own personal charisma on the foreign policies of other governments. The president of the United States is not an international community organizer. If the conceptual framework that underpins Obama’s foreign policy strategy is altered, then better policies will flow on a wide range of specific issues. Obama needs to be willing to support America’s friends while pressuring and opposing its enemies relentlessly. Admittedly, there is little chance that Obama will concede any of this. One of the things we know from historical example is that presidents tend to keep operating on their own inbuilt foreign policy assumptions, even as contrary evidence piles up. It usually takes either a dramatic external shock, or a new administration altogether, to bring about a major revaluation of existing assumptions. Curiously, this resistance to contrary evidence in foreign policy appears to be even truer of highly educated, self-confident, and intelligent people with core ideological convictions — a description that certainly fits President Obama. </w:t>
      </w:r>
      <w:r>
        <w:rPr>
          <w:rStyle w:val="StyleBoldUnderline"/>
        </w:rPr>
        <w:t xml:space="preserve">Obama is </w:t>
      </w:r>
      <w:r w:rsidRPr="009A3F9D">
        <w:rPr>
          <w:rStyle w:val="StyleBoldUnderline"/>
          <w:highlight w:val="cyan"/>
        </w:rPr>
        <w:t>malleable on tactics</w:t>
      </w:r>
      <w:r>
        <w:rPr>
          <w:sz w:val="16"/>
        </w:rPr>
        <w:t xml:space="preserve">, and he takes great care to project an aura of sensible calm, but in truth </w:t>
      </w:r>
      <w:r>
        <w:rPr>
          <w:rStyle w:val="StyleBoldUnderline"/>
        </w:rPr>
        <w:t>he is</w:t>
      </w:r>
      <w:r>
        <w:rPr>
          <w:sz w:val="16"/>
        </w:rPr>
        <w:t xml:space="preserve"> a conviction </w:t>
      </w:r>
      <w:r>
        <w:rPr>
          <w:rStyle w:val="StyleBoldUnderline"/>
        </w:rPr>
        <w:t xml:space="preserve">president </w:t>
      </w:r>
      <w:r w:rsidRPr="009A3F9D">
        <w:rPr>
          <w:rStyle w:val="StyleBoldUnderline"/>
          <w:highlight w:val="cyan"/>
        </w:rPr>
        <w:t>powered by</w:t>
      </w:r>
      <w:r>
        <w:rPr>
          <w:sz w:val="16"/>
        </w:rPr>
        <w:t xml:space="preserve"> certain core ideological beliefs and </w:t>
      </w:r>
      <w:r>
        <w:rPr>
          <w:rStyle w:val="StyleBoldUnderline"/>
        </w:rPr>
        <w:t xml:space="preserve">vaulting </w:t>
      </w:r>
      <w:r w:rsidRPr="009A3F9D">
        <w:rPr>
          <w:rStyle w:val="StyleBoldUnderline"/>
          <w:highlight w:val="cyan"/>
        </w:rPr>
        <w:t>policy ambitions</w:t>
      </w:r>
      <w:r>
        <w:rPr>
          <w:sz w:val="16"/>
        </w:rPr>
        <w:t>. His characteristic response when these core beliefs and ambitions are truly tested by opponents or events is not to bend, but to bristle. He is therefore particularly unlikely to admit or even perceive that a foreign policy strategy based upon faulty assumptions of international accommodation is failing or has failed. Nor is it politically convenient for him to do so. More likely, he will continue along his chosen path, offering nothing more than tactical adjustments, until some truly dramatic event occurs which brings his whole foreign policy strategy into question — an Iranian nuclear test, for example.</w:t>
      </w:r>
    </w:p>
    <w:p w14:paraId="60CA1C4F" w14:textId="77777777" w:rsidR="00E40BF3" w:rsidRDefault="00E40BF3" w:rsidP="00E40BF3"/>
    <w:p w14:paraId="60CA1C50" w14:textId="77777777" w:rsidR="00E40BF3" w:rsidRDefault="005612FC" w:rsidP="00E40BF3">
      <w:pPr>
        <w:pStyle w:val="Heading3"/>
      </w:pPr>
      <w:r>
        <w:lastRenderedPageBreak/>
        <w:t>2NC XT: Congress</w:t>
      </w:r>
    </w:p>
    <w:p w14:paraId="60CA1C51" w14:textId="77777777" w:rsidR="00E40BF3" w:rsidRPr="008766FA" w:rsidRDefault="00E40BF3" w:rsidP="00E40BF3"/>
    <w:p w14:paraId="60CA1C52" w14:textId="77777777" w:rsidR="00E40BF3" w:rsidRPr="00276698" w:rsidRDefault="00E40BF3" w:rsidP="00B82C33">
      <w:pPr>
        <w:pStyle w:val="Heading4"/>
      </w:pPr>
      <w:r w:rsidRPr="00276698">
        <w:t>sparks fierce congressional fight  - extremists control Venezuela debate and anything short of confrontation gets viewed as appeasement</w:t>
      </w:r>
    </w:p>
    <w:p w14:paraId="60CA1C53" w14:textId="77777777" w:rsidR="00E40BF3" w:rsidRDefault="00E40BF3" w:rsidP="00E40BF3">
      <w:r>
        <w:rPr>
          <w:rStyle w:val="StyleStyleBold12pt"/>
        </w:rPr>
        <w:t>Harper, 10</w:t>
      </w:r>
      <w:r>
        <w:t xml:space="preserve">  (liz, Senior Editor @ US Institute for Peace, adjunct fellow at the Council on Hemispheric Affairs, americasquarterly.org contributing blogger based in Washington DC, 12/21, </w:t>
      </w:r>
      <w:hyperlink r:id="rId41" w:history="1">
        <w:r>
          <w:rPr>
            <w:rStyle w:val="Hyperlink"/>
          </w:rPr>
          <w:t>http://americasquarterly.org/node/2058</w:t>
        </w:r>
      </w:hyperlink>
      <w:r>
        <w:t>)</w:t>
      </w:r>
    </w:p>
    <w:p w14:paraId="60CA1C54" w14:textId="77777777" w:rsidR="00E40BF3" w:rsidRDefault="00E40BF3" w:rsidP="00E40BF3">
      <w:pPr>
        <w:rPr>
          <w:rStyle w:val="StyleStyleBold12pt"/>
          <w:b w:val="0"/>
        </w:rPr>
      </w:pPr>
    </w:p>
    <w:p w14:paraId="60CA1C55" w14:textId="77777777" w:rsidR="00E40BF3" w:rsidRDefault="00E40BF3" w:rsidP="00E40BF3">
      <w:pPr>
        <w:rPr>
          <w:sz w:val="16"/>
        </w:rPr>
      </w:pPr>
      <w:r>
        <w:rPr>
          <w:sz w:val="16"/>
        </w:rPr>
        <w:t xml:space="preserve">Venezuela’s Formal Rejection of Ambassador-Designate Larry Palmer The </w:t>
      </w:r>
      <w:r w:rsidRPr="009A3F9D">
        <w:rPr>
          <w:rStyle w:val="StyleBoldUnderline"/>
          <w:highlight w:val="cyan"/>
        </w:rPr>
        <w:t>long-running debate over how to deal with</w:t>
      </w:r>
      <w:r>
        <w:rPr>
          <w:sz w:val="16"/>
        </w:rPr>
        <w:t xml:space="preserve"> the irrational and impulsive strongman, </w:t>
      </w:r>
      <w:r w:rsidRPr="009A3F9D">
        <w:rPr>
          <w:rStyle w:val="StyleBoldUnderline"/>
          <w:highlight w:val="cyan"/>
        </w:rPr>
        <w:t>Venezuela</w:t>
      </w:r>
      <w:r>
        <w:rPr>
          <w:sz w:val="16"/>
        </w:rPr>
        <w:t xml:space="preserve">n President Hugo Chávez, </w:t>
      </w:r>
      <w:r w:rsidRPr="009A3F9D">
        <w:rPr>
          <w:rStyle w:val="StyleBoldUnderline"/>
          <w:highlight w:val="cyan"/>
        </w:rPr>
        <w:t xml:space="preserve">has reached </w:t>
      </w:r>
      <w:r w:rsidRPr="009A3F9D">
        <w:rPr>
          <w:rStyle w:val="Emphasis"/>
          <w:highlight w:val="cyan"/>
        </w:rPr>
        <w:t>feverish pitch</w:t>
      </w:r>
      <w:r>
        <w:rPr>
          <w:sz w:val="16"/>
        </w:rPr>
        <w:t xml:space="preserve"> this winter. The latest casualty in this war of words has become U.S. Ambassador Larry Palmer, the Obama administration's nomination as ambassador to Venezuela. Worse yet, Chávez ultimately got what he wanted out of this latest battle: his choice of who will not be our next Ambassador in Venezuela. On Monday, Venezuela formally told the U.S. to not bother sending Larry Palmer as the next ambassador since he would be asked to return the moment he landed in Caracas. How did this all go down? </w:t>
      </w:r>
      <w:r w:rsidRPr="009A3F9D">
        <w:rPr>
          <w:rStyle w:val="StyleBoldUnderline"/>
          <w:highlight w:val="cyan"/>
        </w:rPr>
        <w:t>Like Cuba,</w:t>
      </w:r>
      <w:r>
        <w:rPr>
          <w:rStyle w:val="StyleBoldUnderline"/>
        </w:rPr>
        <w:t xml:space="preserve"> </w:t>
      </w:r>
      <w:r w:rsidRPr="009A3F9D">
        <w:rPr>
          <w:rStyle w:val="Emphasis"/>
          <w:highlight w:val="cyan"/>
        </w:rPr>
        <w:t>any U.S. move regarding Venezuela involves egos, politics</w:t>
      </w:r>
      <w:r w:rsidRPr="009A3F9D">
        <w:rPr>
          <w:rStyle w:val="StyleBoldUnderline"/>
          <w:highlight w:val="cyan"/>
        </w:rPr>
        <w:t xml:space="preserve"> and</w:t>
      </w:r>
      <w:r>
        <w:rPr>
          <w:rStyle w:val="StyleBoldUnderline"/>
        </w:rPr>
        <w:t xml:space="preserve"> </w:t>
      </w:r>
      <w:r>
        <w:rPr>
          <w:sz w:val="16"/>
        </w:rPr>
        <w:t xml:space="preserve">fortunately, </w:t>
      </w:r>
      <w:r>
        <w:rPr>
          <w:rStyle w:val="StyleBoldUnderline"/>
        </w:rPr>
        <w:t xml:space="preserve">some </w:t>
      </w:r>
      <w:r w:rsidRPr="009A3F9D">
        <w:rPr>
          <w:rStyle w:val="StyleBoldUnderline"/>
          <w:highlight w:val="cyan"/>
        </w:rPr>
        <w:t>policy</w:t>
      </w:r>
      <w:r w:rsidRPr="009A3F9D">
        <w:rPr>
          <w:sz w:val="16"/>
          <w:highlight w:val="cyan"/>
        </w:rPr>
        <w:t>.</w:t>
      </w:r>
      <w:r>
        <w:rPr>
          <w:sz w:val="16"/>
        </w:rPr>
        <w:t xml:space="preserve"> Naturally, when Palmer went before the Senate Foreign Relations Committee over the summer, the career diplomat—characterized by some at the U.S. Department of State as "not a Washington man"—he already faced an uphill slog. Our </w:t>
      </w:r>
      <w:r w:rsidRPr="009A3F9D">
        <w:rPr>
          <w:rStyle w:val="StyleBoldUnderline"/>
          <w:highlight w:val="cyan"/>
        </w:rPr>
        <w:t>domestic debate</w:t>
      </w:r>
      <w:r>
        <w:rPr>
          <w:rStyle w:val="StyleBoldUnderline"/>
        </w:rPr>
        <w:t xml:space="preserve"> over Venezuela</w:t>
      </w:r>
      <w:r>
        <w:rPr>
          <w:sz w:val="16"/>
        </w:rPr>
        <w:t xml:space="preserve"> generally </w:t>
      </w:r>
      <w:r w:rsidRPr="009A3F9D">
        <w:rPr>
          <w:rStyle w:val="StyleBoldUnderline"/>
          <w:highlight w:val="cyan"/>
        </w:rPr>
        <w:t xml:space="preserve">falls into </w:t>
      </w:r>
      <w:r w:rsidRPr="009A3F9D">
        <w:rPr>
          <w:rStyle w:val="Emphasis"/>
          <w:highlight w:val="cyan"/>
        </w:rPr>
        <w:t>two camps: engagement and confrontation</w:t>
      </w:r>
      <w:r>
        <w:rPr>
          <w:rStyle w:val="StyleBoldUnderline"/>
        </w:rPr>
        <w:t>. There are</w:t>
      </w:r>
      <w:r>
        <w:rPr>
          <w:sz w:val="16"/>
        </w:rPr>
        <w:t xml:space="preserve">, of course, </w:t>
      </w:r>
      <w:r>
        <w:rPr>
          <w:rStyle w:val="StyleBoldUnderline"/>
        </w:rPr>
        <w:t xml:space="preserve">shades of </w:t>
      </w:r>
      <w:r w:rsidRPr="009A3F9D">
        <w:rPr>
          <w:rStyle w:val="StyleBoldUnderline"/>
          <w:highlight w:val="cyan"/>
        </w:rPr>
        <w:t>gray and nuance</w:t>
      </w:r>
      <w:r>
        <w:rPr>
          <w:rStyle w:val="StyleBoldUnderline"/>
        </w:rPr>
        <w:t>s</w:t>
      </w:r>
      <w:r>
        <w:rPr>
          <w:sz w:val="16"/>
        </w:rPr>
        <w:t xml:space="preserve"> between the two sides—</w:t>
      </w:r>
      <w:r>
        <w:rPr>
          <w:rStyle w:val="StyleBoldUnderline"/>
        </w:rPr>
        <w:t xml:space="preserve">though such </w:t>
      </w:r>
      <w:r w:rsidRPr="009A3F9D">
        <w:rPr>
          <w:rStyle w:val="StyleBoldUnderline"/>
          <w:highlight w:val="cyan"/>
        </w:rPr>
        <w:t xml:space="preserve">voices are so often </w:t>
      </w:r>
      <w:r w:rsidRPr="009A3F9D">
        <w:rPr>
          <w:rStyle w:val="Emphasis"/>
          <w:highlight w:val="cyan"/>
        </w:rPr>
        <w:t>overpowered by the more extreme views.</w:t>
      </w:r>
      <w:r>
        <w:rPr>
          <w:rStyle w:val="StyleBoldUnderline"/>
        </w:rPr>
        <w:t xml:space="preserve"> On </w:t>
      </w:r>
      <w:r w:rsidRPr="009A3F9D">
        <w:rPr>
          <w:rStyle w:val="StyleBoldUnderline"/>
          <w:highlight w:val="cyan"/>
        </w:rPr>
        <w:t>one side</w:t>
      </w:r>
      <w:r>
        <w:rPr>
          <w:rStyle w:val="StyleBoldUnderline"/>
        </w:rPr>
        <w:t>, you have those espousing</w:t>
      </w:r>
      <w:r>
        <w:rPr>
          <w:sz w:val="16"/>
        </w:rPr>
        <w:t xml:space="preserve"> "strategic </w:t>
      </w:r>
      <w:r>
        <w:rPr>
          <w:rStyle w:val="StyleBoldUnderline"/>
        </w:rPr>
        <w:t>engagement," keeping in line with</w:t>
      </w:r>
      <w:r>
        <w:rPr>
          <w:sz w:val="16"/>
        </w:rPr>
        <w:t xml:space="preserve"> the </w:t>
      </w:r>
      <w:r>
        <w:rPr>
          <w:rStyle w:val="StyleBoldUnderline"/>
        </w:rPr>
        <w:t>Obama</w:t>
      </w:r>
      <w:r>
        <w:rPr>
          <w:sz w:val="16"/>
        </w:rPr>
        <w:t xml:space="preserve"> administration's stated foreign policy and national security objectives. In short and broadly speaking, these proponents might argue, with an irrational state, you shouldn't turn your back. Look where that got us with North Korea, Iran and Syria. Instead you want a seat at the table to start a dialogue based on mutual respect and to build on areas of mutual interest. You raise concerns discretely and express disapproval quietly or through third parties. As one person said, engagement should be “subversive," because </w:t>
      </w:r>
      <w:r>
        <w:rPr>
          <w:rStyle w:val="StyleBoldUnderline"/>
        </w:rPr>
        <w:t xml:space="preserve">you </w:t>
      </w:r>
      <w:r w:rsidRPr="009A3F9D">
        <w:rPr>
          <w:rStyle w:val="StyleBoldUnderline"/>
          <w:highlight w:val="cyan"/>
        </w:rPr>
        <w:t>seek</w:t>
      </w:r>
      <w:r>
        <w:rPr>
          <w:rStyle w:val="StyleBoldUnderline"/>
        </w:rPr>
        <w:t xml:space="preserve"> to assert positive </w:t>
      </w:r>
      <w:r w:rsidRPr="009A3F9D">
        <w:rPr>
          <w:rStyle w:val="StyleBoldUnderline"/>
          <w:highlight w:val="cyan"/>
        </w:rPr>
        <w:t>influence</w:t>
      </w:r>
      <w:r>
        <w:rPr>
          <w:rStyle w:val="StyleBoldUnderline"/>
        </w:rPr>
        <w:t xml:space="preserve"> </w:t>
      </w:r>
      <w:r>
        <w:rPr>
          <w:sz w:val="16"/>
        </w:rPr>
        <w:t xml:space="preserve">by being present and </w:t>
      </w:r>
      <w:r w:rsidRPr="009A3F9D">
        <w:rPr>
          <w:rStyle w:val="StyleBoldUnderline"/>
          <w:highlight w:val="cyan"/>
        </w:rPr>
        <w:t>through</w:t>
      </w:r>
      <w:r>
        <w:rPr>
          <w:rStyle w:val="StyleBoldUnderline"/>
        </w:rPr>
        <w:t xml:space="preserve"> </w:t>
      </w:r>
      <w:r>
        <w:rPr>
          <w:sz w:val="16"/>
        </w:rPr>
        <w:t xml:space="preserve">cooperation on areas such as </w:t>
      </w:r>
      <w:r w:rsidRPr="009A3F9D">
        <w:rPr>
          <w:rStyle w:val="StyleBoldUnderline"/>
          <w:highlight w:val="cyan"/>
        </w:rPr>
        <w:t>business</w:t>
      </w:r>
      <w:r>
        <w:rPr>
          <w:rStyle w:val="StyleBoldUnderline"/>
        </w:rPr>
        <w:t xml:space="preserve"> development, </w:t>
      </w:r>
      <w:r w:rsidRPr="009A3F9D">
        <w:rPr>
          <w:rStyle w:val="StyleBoldUnderline"/>
          <w:highlight w:val="cyan"/>
        </w:rPr>
        <w:t>financial opportunities</w:t>
      </w:r>
      <w:r>
        <w:rPr>
          <w:sz w:val="16"/>
        </w:rPr>
        <w:t xml:space="preserve">, or culture and sports. Indeed, Palmer was the right guy to carry out this mission. </w:t>
      </w:r>
      <w:r w:rsidRPr="009A3F9D">
        <w:rPr>
          <w:rStyle w:val="StyleBoldUnderline"/>
          <w:highlight w:val="cyan"/>
        </w:rPr>
        <w:t>But,</w:t>
      </w:r>
      <w:r>
        <w:rPr>
          <w:rStyle w:val="StyleBoldUnderline"/>
        </w:rPr>
        <w:t xml:space="preserve"> the </w:t>
      </w:r>
      <w:r w:rsidRPr="009A3F9D">
        <w:rPr>
          <w:rStyle w:val="StyleBoldUnderline"/>
          <w:highlight w:val="cyan"/>
        </w:rPr>
        <w:t xml:space="preserve">engagement </w:t>
      </w:r>
      <w:r>
        <w:rPr>
          <w:rStyle w:val="StyleBoldUnderline"/>
        </w:rPr>
        <w:t>policy</w:t>
      </w:r>
      <w:r>
        <w:rPr>
          <w:sz w:val="16"/>
        </w:rPr>
        <w:t xml:space="preserve">, as it is practiced </w:t>
      </w:r>
      <w:r w:rsidRPr="009A3F9D">
        <w:rPr>
          <w:rStyle w:val="StyleBoldUnderline"/>
          <w:highlight w:val="cyan"/>
        </w:rPr>
        <w:t xml:space="preserve">with Venezuela, </w:t>
      </w:r>
      <w:r w:rsidRPr="009A3F9D">
        <w:rPr>
          <w:rStyle w:val="Emphasis"/>
          <w:highlight w:val="cyan"/>
        </w:rPr>
        <w:t>seems more like "appeasement</w:t>
      </w:r>
      <w:r w:rsidRPr="009A3F9D">
        <w:rPr>
          <w:rStyle w:val="StyleBoldUnderline"/>
          <w:highlight w:val="cyan"/>
        </w:rPr>
        <w:t>," say people clamoring for a tougher approach</w:t>
      </w:r>
      <w:r>
        <w:rPr>
          <w:rStyle w:val="StyleBoldUnderline"/>
        </w:rPr>
        <w:t>. After all</w:t>
      </w:r>
      <w:r>
        <w:rPr>
          <w:sz w:val="16"/>
        </w:rPr>
        <w:t xml:space="preserve">, </w:t>
      </w:r>
      <w:r>
        <w:rPr>
          <w:rStyle w:val="StyleBoldUnderline"/>
        </w:rPr>
        <w:t>for years</w:t>
      </w:r>
      <w:r>
        <w:rPr>
          <w:sz w:val="16"/>
        </w:rPr>
        <w:t xml:space="preserve"> now, </w:t>
      </w:r>
      <w:r w:rsidRPr="009A3F9D">
        <w:rPr>
          <w:rStyle w:val="StyleBoldUnderline"/>
          <w:highlight w:val="cyan"/>
        </w:rPr>
        <w:t>we</w:t>
      </w:r>
      <w:r>
        <w:rPr>
          <w:rStyle w:val="StyleBoldUnderline"/>
        </w:rPr>
        <w:t xml:space="preserve"> have </w:t>
      </w:r>
      <w:r w:rsidRPr="009A3F9D">
        <w:rPr>
          <w:rStyle w:val="StyleBoldUnderline"/>
          <w:highlight w:val="cyan"/>
        </w:rPr>
        <w:t>witnessed</w:t>
      </w:r>
      <w:r>
        <w:rPr>
          <w:rStyle w:val="StyleBoldUnderline"/>
        </w:rPr>
        <w:t xml:space="preserve"> a </w:t>
      </w:r>
      <w:r w:rsidRPr="009A3F9D">
        <w:rPr>
          <w:rStyle w:val="StyleBoldUnderline"/>
          <w:highlight w:val="cyan"/>
        </w:rPr>
        <w:t xml:space="preserve">democracy's death </w:t>
      </w:r>
      <w:r>
        <w:rPr>
          <w:rStyle w:val="StyleBoldUnderline"/>
        </w:rPr>
        <w:t>by a thousand cuts</w:t>
      </w:r>
      <w:r>
        <w:rPr>
          <w:sz w:val="16"/>
        </w:rPr>
        <w:t xml:space="preserve">. This past week, Hugo Chávez got one of his Christmas wishes with the approval of new decree powers, thereby further eroding the country's once well-established institutional checks and balances. Chávez threatens more than human rights and democratic norms; </w:t>
      </w:r>
      <w:r>
        <w:rPr>
          <w:rStyle w:val="StyleBoldUnderline"/>
        </w:rPr>
        <w:t xml:space="preserve">the U.S. has </w:t>
      </w:r>
      <w:r w:rsidRPr="009A3F9D">
        <w:rPr>
          <w:rStyle w:val="StyleBoldUnderline"/>
          <w:highlight w:val="cyan"/>
        </w:rPr>
        <w:t>legitimate</w:t>
      </w:r>
      <w:r>
        <w:rPr>
          <w:rStyle w:val="StyleBoldUnderline"/>
        </w:rPr>
        <w:t xml:space="preserve"> national </w:t>
      </w:r>
      <w:r w:rsidRPr="009A3F9D">
        <w:rPr>
          <w:rStyle w:val="StyleBoldUnderline"/>
          <w:highlight w:val="cyan"/>
        </w:rPr>
        <w:t>security concerns</w:t>
      </w:r>
      <w:r>
        <w:rPr>
          <w:sz w:val="16"/>
        </w:rPr>
        <w:t xml:space="preserve">, such as </w:t>
      </w:r>
      <w:r>
        <w:rPr>
          <w:rStyle w:val="StyleBoldUnderline"/>
        </w:rPr>
        <w:t xml:space="preserve">nuclear </w:t>
      </w:r>
      <w:r w:rsidRPr="009A3F9D">
        <w:rPr>
          <w:rStyle w:val="StyleBoldUnderline"/>
          <w:highlight w:val="cyan"/>
        </w:rPr>
        <w:t>proliferation, terrorism and narcotrafficking</w:t>
      </w:r>
      <w:r>
        <w:rPr>
          <w:sz w:val="16"/>
        </w:rPr>
        <w:t xml:space="preserve">. Yet, as Chávez runs roughshod over international norms, is the U.S. working to halt the downward spiral? </w:t>
      </w:r>
      <w:r>
        <w:rPr>
          <w:rStyle w:val="StyleBoldUnderline"/>
        </w:rPr>
        <w:t>Those are the broad</w:t>
      </w:r>
      <w:r>
        <w:rPr>
          <w:sz w:val="16"/>
        </w:rPr>
        <w:t xml:space="preserve"> brush </w:t>
      </w:r>
      <w:r>
        <w:rPr>
          <w:rStyle w:val="StyleBoldUnderline"/>
        </w:rPr>
        <w:t>strokes of the debate</w:t>
      </w:r>
      <w:r>
        <w:rPr>
          <w:sz w:val="16"/>
        </w:rPr>
        <w:t xml:space="preserve"> into which Palmer was tossed.</w:t>
      </w:r>
    </w:p>
    <w:p w14:paraId="60CA1C56" w14:textId="77777777" w:rsidR="00E40BF3" w:rsidRDefault="00E40BF3" w:rsidP="00E40BF3">
      <w:pPr>
        <w:rPr>
          <w:b/>
        </w:rPr>
      </w:pPr>
    </w:p>
    <w:p w14:paraId="60CA1C57" w14:textId="77777777" w:rsidR="00E40BF3" w:rsidRPr="00276698" w:rsidRDefault="00E40BF3" w:rsidP="00B82C33">
      <w:pPr>
        <w:pStyle w:val="Heading4"/>
      </w:pPr>
      <w:r w:rsidRPr="00276698">
        <w:t>opposition to economic engagement in Venezuela is increasing – triggers fight in congress and Israel lobby hates it</w:t>
      </w:r>
    </w:p>
    <w:p w14:paraId="60CA1C58" w14:textId="77777777" w:rsidR="00E40BF3" w:rsidRDefault="00E40BF3" w:rsidP="00E40BF3">
      <w:pPr>
        <w:rPr>
          <w:rStyle w:val="StyleStyleBold12pt"/>
        </w:rPr>
      </w:pPr>
      <w:r>
        <w:rPr>
          <w:rStyle w:val="StyleStyleBold12pt"/>
        </w:rPr>
        <w:t xml:space="preserve">Farnsworth, 10 </w:t>
      </w:r>
    </w:p>
    <w:p w14:paraId="60CA1C59" w14:textId="77777777" w:rsidR="00E40BF3" w:rsidRDefault="00E40BF3" w:rsidP="00E40BF3">
      <w:r>
        <w:t>Eric, contributing blogger to americasquarterly.org. He is Vice President of the Council of the Americas in Washington DC, 11/3/10, http://americasquarterly.org/node/1976</w:t>
      </w:r>
    </w:p>
    <w:p w14:paraId="60CA1C5A" w14:textId="77777777" w:rsidR="00E40BF3" w:rsidRDefault="00E40BF3" w:rsidP="00E40BF3"/>
    <w:p w14:paraId="60CA1C5B" w14:textId="77777777" w:rsidR="00E40BF3" w:rsidRDefault="00E40BF3" w:rsidP="00E40BF3">
      <w:pPr>
        <w:rPr>
          <w:rStyle w:val="StyleBoldUnderline"/>
        </w:rPr>
      </w:pPr>
      <w:r>
        <w:rPr>
          <w:sz w:val="16"/>
        </w:rPr>
        <w:t>Now What? Elections and the Western Hemisphere Tuesday’s election results were not unexpected. The question now is what will they mean</w:t>
      </w:r>
      <w:r>
        <w:rPr>
          <w:rStyle w:val="StyleBoldUnderline"/>
        </w:rPr>
        <w:t xml:space="preserve"> for U</w:t>
      </w:r>
      <w:r w:rsidRPr="008766FA">
        <w:rPr>
          <w:rStyle w:val="StyleBoldUnderline"/>
          <w:highlight w:val="cyan"/>
        </w:rPr>
        <w:t>.S. policy in the Western Hemisphere</w:t>
      </w:r>
      <w:r>
        <w:rPr>
          <w:rStyle w:val="StyleBoldUnderline"/>
        </w:rPr>
        <w:t xml:space="preserve">. The outlines are already clear: </w:t>
      </w:r>
      <w:r w:rsidRPr="008766FA">
        <w:rPr>
          <w:rStyle w:val="StyleBoldUnderline"/>
          <w:highlight w:val="cyan"/>
        </w:rPr>
        <w:t xml:space="preserve">expect a </w:t>
      </w:r>
      <w:r w:rsidRPr="008766FA">
        <w:rPr>
          <w:rStyle w:val="Emphasis"/>
          <w:highlight w:val="cyan"/>
        </w:rPr>
        <w:t>sharper tone across the board</w:t>
      </w:r>
      <w:r>
        <w:rPr>
          <w:rStyle w:val="StyleBoldUnderline"/>
        </w:rPr>
        <w:t xml:space="preserve"> of Congressional oversight and initiative toward the Administration in trying to impact policy.</w:t>
      </w:r>
      <w:r>
        <w:rPr>
          <w:sz w:val="16"/>
        </w:rPr>
        <w:t xml:space="preserve"> Here are a few predictions for regional policy based on the midterm election results. The new chair of the House Foreign Affairs Committee will be Ileana </w:t>
      </w:r>
      <w:r>
        <w:rPr>
          <w:rStyle w:val="StyleBoldUnderline"/>
        </w:rPr>
        <w:t>Ros-Lehtinen</w:t>
      </w:r>
      <w:r>
        <w:rPr>
          <w:sz w:val="16"/>
        </w:rPr>
        <w:t xml:space="preserve">; the chair of the Western Hemisphere Subcommittee will be </w:t>
      </w:r>
      <w:r>
        <w:rPr>
          <w:rStyle w:val="StyleBoldUnderline"/>
        </w:rPr>
        <w:t>Connie Mack. Together with</w:t>
      </w:r>
      <w:r>
        <w:rPr>
          <w:sz w:val="16"/>
        </w:rPr>
        <w:t xml:space="preserve"> newly-elected Senator Marco </w:t>
      </w:r>
      <w:r>
        <w:rPr>
          <w:rStyle w:val="StyleBoldUnderline"/>
        </w:rPr>
        <w:t xml:space="preserve">Rubio, this troika of Florida Republicans may well seek to reverse </w:t>
      </w:r>
      <w:r>
        <w:rPr>
          <w:sz w:val="16"/>
        </w:rPr>
        <w:t>the</w:t>
      </w:r>
      <w:r>
        <w:rPr>
          <w:rStyle w:val="StyleBoldUnderline"/>
        </w:rPr>
        <w:t xml:space="preserve"> Obama </w:t>
      </w:r>
      <w:r>
        <w:rPr>
          <w:sz w:val="16"/>
        </w:rPr>
        <w:t>Administration’s slow motion</w:t>
      </w:r>
      <w:r>
        <w:rPr>
          <w:rStyle w:val="StyleBoldUnderline"/>
        </w:rPr>
        <w:t xml:space="preserve"> liberalization </w:t>
      </w:r>
      <w:r>
        <w:rPr>
          <w:sz w:val="16"/>
        </w:rPr>
        <w:t>of Cuba policy.</w:t>
      </w:r>
      <w:r>
        <w:rPr>
          <w:rStyle w:val="StyleBoldUnderline"/>
        </w:rPr>
        <w:t xml:space="preserve"> Expect</w:t>
      </w:r>
      <w:r>
        <w:rPr>
          <w:sz w:val="16"/>
        </w:rPr>
        <w:t xml:space="preserve"> also a </w:t>
      </w:r>
      <w:r w:rsidRPr="008766FA">
        <w:rPr>
          <w:rStyle w:val="Emphasis"/>
          <w:highlight w:val="cyan"/>
        </w:rPr>
        <w:t>harder line coming from Congress toward Venezuela</w:t>
      </w:r>
      <w:r w:rsidRPr="008766FA">
        <w:rPr>
          <w:sz w:val="16"/>
          <w:highlight w:val="cyan"/>
        </w:rPr>
        <w:t xml:space="preserve"> </w:t>
      </w:r>
      <w:r w:rsidRPr="008766FA">
        <w:rPr>
          <w:rStyle w:val="StyleBoldUnderline"/>
          <w:highlight w:val="cyan"/>
        </w:rPr>
        <w:t>and</w:t>
      </w:r>
      <w:r>
        <w:rPr>
          <w:rStyle w:val="StyleBoldUnderline"/>
        </w:rPr>
        <w:t xml:space="preserve"> </w:t>
      </w:r>
      <w:r>
        <w:rPr>
          <w:sz w:val="16"/>
        </w:rPr>
        <w:t xml:space="preserve">the possible </w:t>
      </w:r>
      <w:r w:rsidRPr="008766FA">
        <w:rPr>
          <w:rStyle w:val="StyleBoldUnderline"/>
          <w:highlight w:val="cyan"/>
        </w:rPr>
        <w:t>renewal o</w:t>
      </w:r>
      <w:r>
        <w:rPr>
          <w:rStyle w:val="StyleBoldUnderline"/>
        </w:rPr>
        <w:t>f</w:t>
      </w:r>
      <w:r>
        <w:rPr>
          <w:sz w:val="16"/>
        </w:rPr>
        <w:t xml:space="preserve"> an </w:t>
      </w:r>
      <w:r w:rsidRPr="008766FA">
        <w:rPr>
          <w:rStyle w:val="StyleBoldUnderline"/>
          <w:highlight w:val="cyan"/>
        </w:rPr>
        <w:t>effort to sanction Venezuela</w:t>
      </w:r>
      <w:r>
        <w:rPr>
          <w:rStyle w:val="StyleBoldUnderline"/>
        </w:rPr>
        <w:t xml:space="preserve"> as a state </w:t>
      </w:r>
      <w:r>
        <w:rPr>
          <w:rStyle w:val="StyleBoldUnderline"/>
        </w:rPr>
        <w:lastRenderedPageBreak/>
        <w:t>sponsor of terror.</w:t>
      </w:r>
      <w:r>
        <w:rPr>
          <w:sz w:val="16"/>
        </w:rPr>
        <w:t xml:space="preserve"> As well, Chairman-To-Be </w:t>
      </w:r>
      <w:r>
        <w:rPr>
          <w:rStyle w:val="StyleBoldUnderline"/>
        </w:rPr>
        <w:t xml:space="preserve">Ros-Lehtinen has earned strong pro-Israel credentials </w:t>
      </w:r>
      <w:r>
        <w:rPr>
          <w:sz w:val="16"/>
        </w:rPr>
        <w:t xml:space="preserve">and is a strong supporter of Iran sanctions; further </w:t>
      </w:r>
      <w:r w:rsidRPr="008766FA">
        <w:rPr>
          <w:rStyle w:val="StyleBoldUnderline"/>
          <w:highlight w:val="cyan"/>
        </w:rPr>
        <w:t>moves o</w:t>
      </w:r>
      <w:r>
        <w:rPr>
          <w:rStyle w:val="StyleBoldUnderline"/>
        </w:rPr>
        <w:t>f</w:t>
      </w:r>
      <w:r>
        <w:rPr>
          <w:sz w:val="16"/>
        </w:rPr>
        <w:t xml:space="preserve"> Brazil or </w:t>
      </w:r>
      <w:r w:rsidRPr="008766FA">
        <w:rPr>
          <w:rStyle w:val="StyleBoldUnderline"/>
          <w:highlight w:val="cyan"/>
        </w:rPr>
        <w:t>Venezuela toward Tehran could well prove</w:t>
      </w:r>
      <w:r>
        <w:rPr>
          <w:sz w:val="16"/>
        </w:rPr>
        <w:t xml:space="preserve"> to be </w:t>
      </w:r>
      <w:r>
        <w:rPr>
          <w:rStyle w:val="StyleBoldUnderline"/>
        </w:rPr>
        <w:t xml:space="preserve">a </w:t>
      </w:r>
      <w:r w:rsidRPr="008766FA">
        <w:rPr>
          <w:rStyle w:val="Emphasis"/>
          <w:highlight w:val="cyan"/>
        </w:rPr>
        <w:t>point of friction between the Administration and Congress</w:t>
      </w:r>
      <w:r>
        <w:rPr>
          <w:rStyle w:val="StyleBoldUnderline"/>
        </w:rPr>
        <w:t xml:space="preserve"> if the Administration is perceived as downplaying their significance. </w:t>
      </w:r>
    </w:p>
    <w:p w14:paraId="60CA1C5C" w14:textId="77777777" w:rsidR="00E40BF3" w:rsidRDefault="00E40BF3" w:rsidP="00E40BF3">
      <w:pPr>
        <w:rPr>
          <w:b/>
        </w:rPr>
      </w:pPr>
    </w:p>
    <w:p w14:paraId="60CA1C5D" w14:textId="77777777" w:rsidR="00E40BF3" w:rsidRPr="00276698" w:rsidRDefault="00E40BF3" w:rsidP="00B82C33">
      <w:pPr>
        <w:pStyle w:val="Heading4"/>
      </w:pPr>
      <w:r w:rsidRPr="00276698">
        <w:t>spun as appeasement – triggers intense fight and derails Obama domestic agenda priorities</w:t>
      </w:r>
    </w:p>
    <w:p w14:paraId="60CA1C5E" w14:textId="77777777" w:rsidR="00E40BF3" w:rsidRDefault="00E40BF3" w:rsidP="00E40BF3">
      <w:pPr>
        <w:rPr>
          <w:rStyle w:val="StyleStyleBold12pt"/>
        </w:rPr>
      </w:pPr>
      <w:r>
        <w:rPr>
          <w:rStyle w:val="StyleStyleBold12pt"/>
        </w:rPr>
        <w:t>Dueck, 11</w:t>
      </w:r>
    </w:p>
    <w:p w14:paraId="60CA1C5F" w14:textId="77777777" w:rsidR="00E40BF3" w:rsidRDefault="00E40BF3" w:rsidP="00E40BF3">
      <w:pPr>
        <w:rPr>
          <w:sz w:val="16"/>
        </w:rPr>
      </w:pPr>
      <w:r>
        <w:rPr>
          <w:sz w:val="16"/>
        </w:rPr>
        <w:t>Colin Dueck,professor at the Department of Public and International Affairs, George Mason University,  October 1, 2011</w:t>
      </w:r>
    </w:p>
    <w:p w14:paraId="60CA1C60" w14:textId="77777777" w:rsidR="00E40BF3" w:rsidRDefault="00E40BF3" w:rsidP="00E40BF3">
      <w:pPr>
        <w:rPr>
          <w:sz w:val="16"/>
        </w:rPr>
      </w:pPr>
      <w:r>
        <w:rPr>
          <w:sz w:val="16"/>
        </w:rPr>
        <w:t xml:space="preserve">policy review » no. 169, </w:t>
      </w:r>
      <w:hyperlink r:id="rId42" w:history="1">
        <w:r>
          <w:rPr>
            <w:rStyle w:val="Hyperlink"/>
            <w:sz w:val="16"/>
          </w:rPr>
          <w:t>http://www.hoover.org/publications/policy-review/article/94006</w:t>
        </w:r>
      </w:hyperlink>
    </w:p>
    <w:p w14:paraId="60CA1C61" w14:textId="77777777" w:rsidR="00E40BF3" w:rsidRDefault="00E40BF3" w:rsidP="00E40BF3"/>
    <w:p w14:paraId="60CA1C62" w14:textId="77777777" w:rsidR="00E40BF3" w:rsidRDefault="00E40BF3" w:rsidP="00E40BF3">
      <w:pPr>
        <w:rPr>
          <w:sz w:val="16"/>
        </w:rPr>
      </w:pPr>
      <w:r>
        <w:rPr>
          <w:sz w:val="16"/>
        </w:rPr>
        <w:t xml:space="preserve">Look at how </w:t>
      </w:r>
      <w:r>
        <w:rPr>
          <w:rStyle w:val="StyleBoldUnderline"/>
        </w:rPr>
        <w:t>Obama’s strategy of accommodation has played out in relation to</w:t>
      </w:r>
      <w:r>
        <w:rPr>
          <w:sz w:val="16"/>
        </w:rPr>
        <w:t xml:space="preserve"> four categories of foreign governments: 1) those essentially hostile to the United States, 2) those who pursue a mixture of strategic rivalry and cooperation, 3) genuine American allies, and 4) Arab governments of varying allegiance. The first category, of </w:t>
      </w:r>
      <w:r w:rsidRPr="009A3F9D">
        <w:rPr>
          <w:rStyle w:val="StyleBoldUnderline"/>
          <w:highlight w:val="cyan"/>
        </w:rPr>
        <w:t>regimes</w:t>
      </w:r>
      <w:r>
        <w:rPr>
          <w:sz w:val="16"/>
        </w:rPr>
        <w:t xml:space="preserve"> basically </w:t>
      </w:r>
      <w:r w:rsidRPr="009A3F9D">
        <w:rPr>
          <w:rStyle w:val="StyleBoldUnderline"/>
          <w:highlight w:val="cyan"/>
        </w:rPr>
        <w:t>hostile to the U</w:t>
      </w:r>
      <w:r>
        <w:rPr>
          <w:sz w:val="16"/>
        </w:rPr>
        <w:t xml:space="preserve">nited </w:t>
      </w:r>
      <w:r w:rsidRPr="009A3F9D">
        <w:rPr>
          <w:rStyle w:val="StyleBoldUnderline"/>
          <w:highlight w:val="cyan"/>
        </w:rPr>
        <w:t>S</w:t>
      </w:r>
      <w:r>
        <w:rPr>
          <w:sz w:val="16"/>
        </w:rPr>
        <w:t>tates</w:t>
      </w:r>
      <w:r>
        <w:rPr>
          <w:rStyle w:val="StyleBoldUnderline"/>
        </w:rPr>
        <w:t xml:space="preserve">, </w:t>
      </w:r>
      <w:r w:rsidRPr="009A3F9D">
        <w:rPr>
          <w:rStyle w:val="StyleBoldUnderline"/>
          <w:highlight w:val="cyan"/>
        </w:rPr>
        <w:t>includes</w:t>
      </w:r>
      <w:r>
        <w:rPr>
          <w:sz w:val="16"/>
        </w:rPr>
        <w:t xml:space="preserve"> the governments of Iran, North Korea, </w:t>
      </w:r>
      <w:r w:rsidRPr="009A3F9D">
        <w:rPr>
          <w:rStyle w:val="StyleBoldUnderline"/>
          <w:highlight w:val="cyan"/>
        </w:rPr>
        <w:t>Cuba, and Venezuela</w:t>
      </w:r>
      <w:r>
        <w:rPr>
          <w:rStyle w:val="StyleBoldUnderline"/>
        </w:rPr>
        <w:t>, to name</w:t>
      </w:r>
      <w:r>
        <w:rPr>
          <w:sz w:val="16"/>
        </w:rPr>
        <w:t xml:space="preserve"> only four of </w:t>
      </w:r>
      <w:r>
        <w:rPr>
          <w:rStyle w:val="StyleBoldUnderline"/>
        </w:rPr>
        <w:t>the most notable</w:t>
      </w:r>
      <w:r>
        <w:rPr>
          <w:sz w:val="16"/>
        </w:rPr>
        <w:t xml:space="preserve">. Each of </w:t>
      </w:r>
      <w:r>
        <w:rPr>
          <w:rStyle w:val="StyleBoldUnderline"/>
        </w:rPr>
        <w:t>these governments has literally defined itself at a fundamental level by violent opposition to America</w:t>
      </w:r>
      <w:r>
        <w:rPr>
          <w:sz w:val="16"/>
        </w:rPr>
        <w:t xml:space="preserve">. To think that a conciliatory tone, a preliminary concession, or a well-intentioned desire for better relations on the part of a U.S. president by itself will transform that hostility is simply naïve. In the case of Cuba, for example, the Obama administration began by lifting certain economic sanctions, in the hope of seeing some reciprocal concessions from the Castro brothers: political liberalization, an easing of anti-American hostility, anything at all of significance. No such concessions have been made. The case of Iran has already been discussed — Obama reached out to Tehran with great fanfare in 2009, and has received in effect a slap in the face. Both Venezuela’s Hugo Chavez and North Korea’s Kim Jong Il are likewise just as hostile and provocative toward the United States today as they were when George W. Bush was America’s president. This is because the fundamental barrier to friendly U.S. relations with those regimes was never George W. Bush. The fundamental barrier to friendly relations with these regimes is the fact that they are bitterly hostile to the United States. The kinds of </w:t>
      </w:r>
      <w:r w:rsidRPr="009A3F9D">
        <w:rPr>
          <w:rStyle w:val="StyleBoldUnderline"/>
          <w:highlight w:val="cyan"/>
        </w:rPr>
        <w:t>concessions</w:t>
      </w:r>
      <w:r>
        <w:rPr>
          <w:rStyle w:val="StyleBoldUnderline"/>
        </w:rPr>
        <w:t xml:space="preserve"> </w:t>
      </w:r>
      <w:r>
        <w:rPr>
          <w:sz w:val="16"/>
        </w:rPr>
        <w:t xml:space="preserve">that Washington would have to offer to win their genuine </w:t>
      </w:r>
      <w:r w:rsidRPr="009A3F9D">
        <w:rPr>
          <w:rStyle w:val="StyleBoldUnderline"/>
          <w:highlight w:val="cyan"/>
        </w:rPr>
        <w:t>accommodation would be</w:t>
      </w:r>
      <w:r>
        <w:rPr>
          <w:sz w:val="16"/>
        </w:rPr>
        <w:t xml:space="preserve"> so sweeping, massive, and </w:t>
      </w:r>
      <w:r w:rsidRPr="009A3F9D">
        <w:rPr>
          <w:rStyle w:val="StyleBoldUnderline"/>
          <w:highlight w:val="cyan"/>
        </w:rPr>
        <w:t xml:space="preserve">unacceptable, </w:t>
      </w:r>
      <w:r>
        <w:rPr>
          <w:rStyle w:val="StyleBoldUnderline"/>
        </w:rPr>
        <w:t xml:space="preserve">from the point of view of any likely U.S. president that </w:t>
      </w:r>
      <w:r w:rsidRPr="009A3F9D">
        <w:rPr>
          <w:rStyle w:val="StyleBoldUnderline"/>
          <w:highlight w:val="cyan"/>
        </w:rPr>
        <w:t>they will not be made</w:t>
      </w:r>
      <w:r>
        <w:rPr>
          <w:rStyle w:val="StyleBoldUnderline"/>
        </w:rPr>
        <w:t xml:space="preserve"> — and certainly not </w:t>
      </w:r>
      <w:r w:rsidRPr="009A3F9D">
        <w:rPr>
          <w:rStyle w:val="StyleBoldUnderline"/>
          <w:highlight w:val="cyan"/>
        </w:rPr>
        <w:t>by</w:t>
      </w:r>
      <w:r>
        <w:rPr>
          <w:sz w:val="16"/>
        </w:rPr>
        <w:t xml:space="preserve"> Barack </w:t>
      </w:r>
      <w:r w:rsidRPr="009A3F9D">
        <w:rPr>
          <w:rStyle w:val="StyleBoldUnderline"/>
          <w:highlight w:val="cyan"/>
        </w:rPr>
        <w:t>Obama</w:t>
      </w:r>
      <w:r w:rsidRPr="009A3F9D">
        <w:rPr>
          <w:sz w:val="16"/>
          <w:highlight w:val="cyan"/>
        </w:rPr>
        <w:t>.</w:t>
      </w:r>
      <w:r>
        <w:rPr>
          <w:sz w:val="16"/>
        </w:rPr>
        <w:t xml:space="preserve"> Any smaller concessions from Washington, therefore, are simply pocketed by a hostile regime, which continues along in its basic antipathy toward the United States. So who is supposed to be the target audience here? The true audience and for that matter the ultimate source of these various conciliatory policy initiatives is essentially a small, transnational, North Atlantic class of bien pensant opinion who already share Obama’s core policy priorities in any case. They have rewarded him with their support, as well as with the Nobel Peace Prize. Others internationally are less impressed. And in the meantime, we may have lost something, in terms of the ability to seriously prepare for certain looming security challenges. A primary and continuing emphasis on diplomatic engagement after Iran has repeatedly rebuffed the United States does not help us to prepare for the possibility of a nuclear-armed Iran. A declared commitment to nuclear abolition does nothing to convince other nuclear powers to abandon their own arsenals, and may even be counterproductive in the sense that it deludes important segments of opinion into believing that such declarations actually help to keep the peace. Obama has said from the beginning that the purpose of his more conciliatory foreign policy approach was to bolster American standing in the world, but the definition of international standing has actually been highly self-referential in the direction of aforementioned transatlantic liberal opinion. In many cases overseas, from the perspective of other governments, Obama’s well-intentioned </w:t>
      </w:r>
      <w:r w:rsidRPr="009A3F9D">
        <w:rPr>
          <w:rStyle w:val="StyleBoldUnderline"/>
          <w:highlight w:val="cyan"/>
        </w:rPr>
        <w:t xml:space="preserve">conciliatory gestures are </w:t>
      </w:r>
      <w:r w:rsidRPr="009A3F9D">
        <w:rPr>
          <w:rStyle w:val="Emphasis"/>
          <w:highlight w:val="cyan"/>
        </w:rPr>
        <w:t>read as a sign of weakness</w:t>
      </w:r>
      <w:r>
        <w:rPr>
          <w:sz w:val="16"/>
        </w:rPr>
        <w:t xml:space="preserve">, and consequently undermine rather than bolster American standing. In one way, however, </w:t>
      </w:r>
      <w:r w:rsidRPr="009A3F9D">
        <w:rPr>
          <w:rStyle w:val="StyleBoldUnderline"/>
          <w:highlight w:val="cyan"/>
        </w:rPr>
        <w:t>Obama</w:t>
      </w:r>
      <w:r>
        <w:rPr>
          <w:sz w:val="16"/>
        </w:rPr>
        <w:t xml:space="preserve"> has already achieved much of what he desired with his </w:t>
      </w:r>
      <w:r w:rsidRPr="009A3F9D">
        <w:rPr>
          <w:rStyle w:val="StyleBoldUnderline"/>
          <w:highlight w:val="cyan"/>
        </w:rPr>
        <w:t>strategy</w:t>
      </w:r>
      <w:r>
        <w:rPr>
          <w:sz w:val="16"/>
        </w:rPr>
        <w:t xml:space="preserve"> of accommodation, and that </w:t>
      </w:r>
      <w:r w:rsidRPr="009A3F9D">
        <w:rPr>
          <w:rStyle w:val="StyleBoldUnderline"/>
          <w:highlight w:val="cyan"/>
        </w:rPr>
        <w:t xml:space="preserve">is to </w:t>
      </w:r>
      <w:r w:rsidRPr="009A3F9D">
        <w:rPr>
          <w:rStyle w:val="Emphasis"/>
          <w:highlight w:val="cyan"/>
        </w:rPr>
        <w:t>re-orient American</w:t>
      </w:r>
      <w:r>
        <w:rPr>
          <w:rStyle w:val="StyleBoldUnderline"/>
        </w:rPr>
        <w:t xml:space="preserve"> </w:t>
      </w:r>
      <w:r>
        <w:rPr>
          <w:sz w:val="16"/>
        </w:rPr>
        <w:t xml:space="preserve">national resources and </w:t>
      </w:r>
      <w:r w:rsidRPr="009A3F9D">
        <w:rPr>
          <w:rStyle w:val="Emphasis"/>
          <w:highlight w:val="cyan"/>
        </w:rPr>
        <w:t>attention away from national security concerns</w:t>
      </w:r>
      <w:r w:rsidRPr="009A3F9D">
        <w:rPr>
          <w:rStyle w:val="StyleBoldUnderline"/>
          <w:highlight w:val="cyan"/>
        </w:rPr>
        <w:t xml:space="preserve"> and toward</w:t>
      </w:r>
      <w:r>
        <w:rPr>
          <w:rStyle w:val="StyleBoldUnderline"/>
        </w:rPr>
        <w:t xml:space="preserve"> </w:t>
      </w:r>
      <w:r>
        <w:rPr>
          <w:sz w:val="16"/>
        </w:rPr>
        <w:t>the expansion of</w:t>
      </w:r>
      <w:r>
        <w:rPr>
          <w:rStyle w:val="StyleBoldUnderline"/>
        </w:rPr>
        <w:t xml:space="preserve"> </w:t>
      </w:r>
      <w:r w:rsidRPr="009A3F9D">
        <w:rPr>
          <w:rStyle w:val="StyleBoldUnderline"/>
          <w:highlight w:val="cyan"/>
        </w:rPr>
        <w:t>domestic progressive reforms</w:t>
      </w:r>
      <w:r>
        <w:rPr>
          <w:sz w:val="16"/>
        </w:rPr>
        <w:t xml:space="preserve">. He appears to sincerely believe that these liberal domestic initiatives in areas such as health care and finance will also bolster American economic power and competiveness. Actually they will do no such thing, since heavy-handed and constantly changing federal regulations tend to undermine investor confidence as well as long-term U.S. economic growth. But either way, </w:t>
      </w:r>
      <w:r>
        <w:rPr>
          <w:rStyle w:val="StyleBoldUnderline"/>
        </w:rPr>
        <w:t>Obama’s vision of</w:t>
      </w:r>
      <w:r>
        <w:rPr>
          <w:sz w:val="16"/>
        </w:rPr>
        <w:t xml:space="preserve"> a more expansive government role in</w:t>
      </w:r>
      <w:r>
        <w:rPr>
          <w:rStyle w:val="StyleBoldUnderline"/>
        </w:rPr>
        <w:t xml:space="preserve"> American society is well on its way to being achieved,</w:t>
      </w:r>
      <w:r w:rsidRPr="009A3F9D">
        <w:rPr>
          <w:rStyle w:val="StyleBoldUnderline"/>
          <w:highlight w:val="cyan"/>
        </w:rPr>
        <w:t xml:space="preserve"> </w:t>
      </w:r>
      <w:r w:rsidRPr="009A3F9D">
        <w:rPr>
          <w:rStyle w:val="Emphasis"/>
          <w:highlight w:val="cyan"/>
        </w:rPr>
        <w:t>without</w:t>
      </w:r>
      <w:r>
        <w:rPr>
          <w:sz w:val="16"/>
        </w:rPr>
        <w:t xml:space="preserve"> from his point of view </w:t>
      </w:r>
      <w:r w:rsidRPr="009A3F9D">
        <w:rPr>
          <w:rStyle w:val="Emphasis"/>
          <w:highlight w:val="cyan"/>
        </w:rPr>
        <w:t>debilitating debates over</w:t>
      </w:r>
      <w:r>
        <w:rPr>
          <w:rStyle w:val="Emphasis"/>
        </w:rPr>
        <w:t xml:space="preserve"> major </w:t>
      </w:r>
      <w:r w:rsidRPr="009A3F9D">
        <w:rPr>
          <w:rStyle w:val="Emphasis"/>
          <w:highlight w:val="cyan"/>
        </w:rPr>
        <w:t>national security concerns</w:t>
      </w:r>
      <w:r>
        <w:rPr>
          <w:sz w:val="16"/>
        </w:rPr>
        <w:t xml:space="preserve">. </w:t>
      </w:r>
      <w:r>
        <w:rPr>
          <w:rStyle w:val="StyleBoldUnderline"/>
        </w:rPr>
        <w:t>In that sense,</w:t>
      </w:r>
      <w:r>
        <w:rPr>
          <w:sz w:val="16"/>
        </w:rPr>
        <w:t xml:space="preserve"> especially </w:t>
      </w:r>
      <w:r>
        <w:rPr>
          <w:rStyle w:val="StyleBoldUnderline"/>
        </w:rPr>
        <w:t>if he is reelected</w:t>
      </w:r>
      <w:r>
        <w:rPr>
          <w:sz w:val="16"/>
        </w:rPr>
        <w:t xml:space="preserve"> in 2012, several of his </w:t>
      </w:r>
      <w:r>
        <w:rPr>
          <w:rStyle w:val="StyleBoldUnderline"/>
        </w:rPr>
        <w:t>major strategic priorities will have been accomplished</w:t>
      </w:r>
      <w:r>
        <w:rPr>
          <w:sz w:val="16"/>
        </w:rPr>
        <w:t xml:space="preserve">. Any </w:t>
      </w:r>
      <w:r w:rsidRPr="009A3F9D">
        <w:rPr>
          <w:rStyle w:val="StyleBoldUnderline"/>
          <w:highlight w:val="cyan"/>
        </w:rPr>
        <w:t>good strategy must incorporate the possibility of</w:t>
      </w:r>
      <w:r>
        <w:rPr>
          <w:rStyle w:val="StyleBoldUnderline"/>
        </w:rPr>
        <w:t xml:space="preserve"> pushback or </w:t>
      </w:r>
      <w:r w:rsidRPr="009A3F9D">
        <w:rPr>
          <w:rStyle w:val="StyleBoldUnderline"/>
          <w:highlight w:val="cyan"/>
        </w:rPr>
        <w:t>resistance</w:t>
      </w:r>
      <w:r>
        <w:rPr>
          <w:sz w:val="16"/>
        </w:rPr>
        <w:t xml:space="preserve"> from unexpected quarters. As they say in the U.S. military, the enemy gets a vote. So, for that matter, do other countries, whether friendly or not. When things do not go exactly according to plan, any decent strategy and any capable leader adapt. Indeed any decent foreign policy strategy begins with the recognition for backup plans, since inevitably things will not go exactly according to plan. Other countries rarely respond to our initial strategic moves in precisely the way we might wish. The question then becomes: What is plan B? </w:t>
      </w:r>
      <w:r w:rsidRPr="009A3F9D">
        <w:rPr>
          <w:rStyle w:val="StyleBoldUnderline"/>
          <w:highlight w:val="cyan"/>
        </w:rPr>
        <w:t>Obama is tactically very flexible</w:t>
      </w:r>
      <w:r>
        <w:rPr>
          <w:sz w:val="16"/>
        </w:rPr>
        <w:t xml:space="preserve">, but at the level of grand strategy he seems to have no backup plan. There is simply no recognition of the possibility that world politics might not operate on the post-Vietnam liberal assumptions he has imbibed and represented over the years. Obama’s critics often describe him as providing no strong foreign policy leadership. They underestimate him. Actually he has a very definite idea of where he wants to take the United States. </w:t>
      </w:r>
      <w:r w:rsidRPr="009A3F9D">
        <w:rPr>
          <w:rStyle w:val="StyleBoldUnderline"/>
          <w:highlight w:val="cyan"/>
        </w:rPr>
        <w:t>His guiding foreign policy idea is</w:t>
      </w:r>
      <w:r>
        <w:rPr>
          <w:sz w:val="16"/>
        </w:rPr>
        <w:t xml:space="preserve"> that of </w:t>
      </w:r>
      <w:r w:rsidRPr="009A3F9D">
        <w:rPr>
          <w:rStyle w:val="StyleBoldUnderline"/>
          <w:highlight w:val="cyan"/>
        </w:rPr>
        <w:t>international accommodation</w:t>
      </w:r>
      <w:r>
        <w:rPr>
          <w:sz w:val="16"/>
        </w:rPr>
        <w:t xml:space="preserve">, sparked by American </w:t>
      </w:r>
      <w:r>
        <w:rPr>
          <w:sz w:val="16"/>
        </w:rPr>
        <w:lastRenderedPageBreak/>
        <w:t xml:space="preserve">example. He pursues that overarching concept with great tactical pliability but without any sign of ideological or basic revision since coming into office. Yet empirically, in one case after another, the strategy is not working. This is a kind of leadership, to be sure, but leadership in the wrong direction. </w:t>
      </w:r>
      <w:r>
        <w:rPr>
          <w:rStyle w:val="StyleBoldUnderline"/>
        </w:rPr>
        <w:t xml:space="preserve">Obama believes that liberal domestic initiatives will bolster American economic power and competitiveness. </w:t>
      </w:r>
      <w:r>
        <w:rPr>
          <w:sz w:val="16"/>
        </w:rPr>
        <w:t xml:space="preserve">How can the Obama administration adapt and adjust to the failures of its strategy of accommodation? It can admit that the attempted diplomatic engagement of Iran has failed, and shift toward a strategy of comprehensive pressure against that regime. It can make it abundantly clear to both the Taliban and al Qaeda that the United States will not walk away from Afghanistan, despite the beginning drawdown. It can start treating Russia as a geopolitical rival, which it is, rather than simply as a diplomatic partner. It can strengthen U.S. missile defenses as a form of insurance against nuclear proliferators. There is a long list of policy recommendations that can be made on specific regional and functional matters, but the prior and most important point is the need for a change in mentality. President Obama needs to stop working on the assumption that U.S. foreign policy concessions or gestures directed at the gallery of elite transatlantic opinion — whether on nuclear arms control, counterterrorism, or climate change — will somehow be reciprocated by specific foreign governments in the absence of some very hard bargaining. He needs to grasp that U.S. strategic disengagement from specific regional theaters, whether promised or underway, is taken as a sign of weakness in those regions and not simply as a sign of benevolent restraint. He needs to recognize that America’s international reputation consists not only of working toward his own definition of the moral high ground, but also very much of a reputation for strength, and specifically of a reputation for the willingness to use force. He needs to stop operating on the premise that past American foreign policy decisions are the ultimate source of much violent discord in the world today. He needs to be willing to divide the international system conceptually and operationally into friends and enemies, as they actually exist, and to support America’s friends while pressuring and opposing its enemies relentlessly. Finally, he needs to admit the limited effect of his own personal charisma on the foreign policies of other governments. The president of the United States is not an international community organizer. If the conceptual framework that underpins Obama’s foreign policy strategy is altered, then better policies will flow on a wide range of specific issues. Obama needs to be willing to support America’s friends while pressuring and opposing its enemies relentlessly. Admittedly, there is little chance that Obama will concede any of this. One of the things we know from historical example is that presidents tend to keep operating on their own inbuilt foreign policy assumptions, even as contrary evidence piles up. It usually takes either a dramatic external shock, or a new administration altogether, to bring about a major revaluation of existing assumptions. Curiously, this resistance to contrary evidence in foreign policy appears to be even truer of highly educated, self-confident, and intelligent people with core ideological convictions — a description that certainly fits President Obama. </w:t>
      </w:r>
      <w:r>
        <w:rPr>
          <w:rStyle w:val="StyleBoldUnderline"/>
        </w:rPr>
        <w:t xml:space="preserve">Obama is </w:t>
      </w:r>
      <w:r w:rsidRPr="009A3F9D">
        <w:rPr>
          <w:rStyle w:val="StyleBoldUnderline"/>
          <w:highlight w:val="cyan"/>
        </w:rPr>
        <w:t>malleable on tactics</w:t>
      </w:r>
      <w:r>
        <w:rPr>
          <w:sz w:val="16"/>
        </w:rPr>
        <w:t xml:space="preserve">, and he takes great care to project an aura of sensible calm, but in truth </w:t>
      </w:r>
      <w:r>
        <w:rPr>
          <w:rStyle w:val="StyleBoldUnderline"/>
        </w:rPr>
        <w:t>he is</w:t>
      </w:r>
      <w:r>
        <w:rPr>
          <w:sz w:val="16"/>
        </w:rPr>
        <w:t xml:space="preserve"> a conviction </w:t>
      </w:r>
      <w:r>
        <w:rPr>
          <w:rStyle w:val="StyleBoldUnderline"/>
        </w:rPr>
        <w:t xml:space="preserve">president </w:t>
      </w:r>
      <w:r w:rsidRPr="009A3F9D">
        <w:rPr>
          <w:rStyle w:val="StyleBoldUnderline"/>
          <w:highlight w:val="cyan"/>
        </w:rPr>
        <w:t>powered by</w:t>
      </w:r>
      <w:r>
        <w:rPr>
          <w:sz w:val="16"/>
        </w:rPr>
        <w:t xml:space="preserve"> certain core ideological beliefs and </w:t>
      </w:r>
      <w:r>
        <w:rPr>
          <w:rStyle w:val="StyleBoldUnderline"/>
        </w:rPr>
        <w:t xml:space="preserve">vaulting </w:t>
      </w:r>
      <w:r w:rsidRPr="009A3F9D">
        <w:rPr>
          <w:rStyle w:val="StyleBoldUnderline"/>
          <w:highlight w:val="cyan"/>
        </w:rPr>
        <w:t>policy ambitions</w:t>
      </w:r>
      <w:r>
        <w:rPr>
          <w:sz w:val="16"/>
        </w:rPr>
        <w:t>. His characteristic response when these core beliefs and ambitions are truly tested by opponents or events is not to bend, but to bristle. He is therefore particularly unlikely to admit or even perceive that a foreign policy strategy based upon faulty assumptions of international accommodation is failing or has failed. Nor is it politically convenient for him to do so. More likely, he will continue along his chosen path, offering nothing more than tactical adjustments, until some truly dramatic event occurs which brings his whole foreign policy strategy into question — an Iranian nuclear test, for example.</w:t>
      </w:r>
    </w:p>
    <w:p w14:paraId="60CA1C63" w14:textId="77777777" w:rsidR="00E40BF3" w:rsidRDefault="00E40BF3" w:rsidP="00E40BF3">
      <w:pPr>
        <w:rPr>
          <w:rStyle w:val="StyleBoldUnderline"/>
        </w:rPr>
      </w:pPr>
    </w:p>
    <w:p w14:paraId="60CA1C64" w14:textId="77777777" w:rsidR="00E40BF3" w:rsidRDefault="00E40BF3" w:rsidP="00E40BF3"/>
    <w:p w14:paraId="60CA1C65" w14:textId="77777777" w:rsidR="00121067" w:rsidRDefault="005612FC" w:rsidP="00121067">
      <w:pPr>
        <w:pStyle w:val="Heading3"/>
      </w:pPr>
      <w:r>
        <w:lastRenderedPageBreak/>
        <w:t>2NC XT: Cuba Lobby</w:t>
      </w:r>
    </w:p>
    <w:p w14:paraId="60CA1C66" w14:textId="77777777" w:rsidR="00121067" w:rsidRDefault="00121067" w:rsidP="00121067"/>
    <w:p w14:paraId="60CA1C67" w14:textId="77777777" w:rsidR="00121067" w:rsidRDefault="00121067" w:rsidP="00121067">
      <w:pPr>
        <w:rPr>
          <w:b/>
        </w:rPr>
      </w:pPr>
    </w:p>
    <w:p w14:paraId="60CA1C68" w14:textId="77777777" w:rsidR="00121067" w:rsidRPr="00276698" w:rsidRDefault="00121067" w:rsidP="00B82C33">
      <w:pPr>
        <w:pStyle w:val="Heading4"/>
      </w:pPr>
      <w:r w:rsidRPr="00276698">
        <w:t>Venezuala and Cuba policies inherently tied – even after chavez</w:t>
      </w:r>
    </w:p>
    <w:p w14:paraId="60CA1C69" w14:textId="77777777" w:rsidR="00121067" w:rsidRDefault="00121067" w:rsidP="00121067">
      <w:pPr>
        <w:rPr>
          <w:rStyle w:val="StyleStyleBold12pt"/>
        </w:rPr>
      </w:pPr>
      <w:r>
        <w:rPr>
          <w:rStyle w:val="StyleStyleBold12pt"/>
        </w:rPr>
        <w:t>Toro, 13</w:t>
      </w:r>
    </w:p>
    <w:p w14:paraId="60CA1C6A" w14:textId="77777777" w:rsidR="00121067" w:rsidRDefault="00121067" w:rsidP="00121067">
      <w:pPr>
        <w:rPr>
          <w:sz w:val="16"/>
        </w:rPr>
      </w:pPr>
      <w:r>
        <w:rPr>
          <w:sz w:val="16"/>
        </w:rPr>
        <w:t xml:space="preserve">Fransisco Toro, Venezuelan journalist, political scientist, reported for the Washington Post, the New York Times and the Financial Times, and was Editor of VenEconomy, Venezuela's leading bilingual business magazine. Since 2002, he has run Caracas Chronicles, the must-read English-language blog on all things Venezuelan He holds a BA from Reed College (1997), and MSc from the London School of Economics (1999) and is currently a doctoral candidate in Political Science at the University of Maastricht, in The Netherlands. New Republic, 3/5/13, </w:t>
      </w:r>
      <w:hyperlink r:id="rId43" w:history="1">
        <w:r>
          <w:rPr>
            <w:rStyle w:val="Hyperlink"/>
            <w:sz w:val="16"/>
          </w:rPr>
          <w:t>http://www.newrepublic.com/article/112596/hugo-chavez-dead-cuba-defined-him-much-venezuela-did#</w:t>
        </w:r>
      </w:hyperlink>
    </w:p>
    <w:p w14:paraId="60CA1C6B" w14:textId="77777777" w:rsidR="00121067" w:rsidRDefault="00121067" w:rsidP="00121067">
      <w:pPr>
        <w:rPr>
          <w:sz w:val="16"/>
        </w:rPr>
      </w:pPr>
    </w:p>
    <w:p w14:paraId="60CA1C6C" w14:textId="77777777" w:rsidR="00121067" w:rsidRDefault="00121067" w:rsidP="00121067">
      <w:pPr>
        <w:rPr>
          <w:sz w:val="16"/>
        </w:rPr>
      </w:pPr>
      <w:r>
        <w:rPr>
          <w:sz w:val="16"/>
        </w:rPr>
        <w:t xml:space="preserve">What Fidel Taught Hugo Cuba defined Chávez's career as much as Venezuela did Hugo Chávez died today in Venezuela at the age of 58, but his battle with a never-specified form of cancer was waged largely in a Cuban hospital—a telling detail, as Cuba loomed just as large in his political imagination as his native country. It's a point that my gringo friends up north always struggle with. The Cuban Revolution's immense influence on the region has been constantly underestimated and misunderstood from day one. It's only a slight exaggeration to suggest that everything of note that's happened south of the Rio Grande since 1959 has been an attempt either to emulate, prevent, or transcend the Cuban experience. Chávez will be remembered as the most successful of Fidel Castro's emulators, the man who breathed new life into the old revolutionary dream. Starting in the 1960s, guerrilla movements throughout the hemisphere tried to replicate the Sierra Maestra rebels' road to power, to no avail. In the '70s, Chile's Salvador Allende tried the electoral route, but he didn't have a clear majority. In the '80s, Nicaragua's Sandinistas had the majority and rode it to power, but took over a state too bankrupt to implement the social reforms they'd always championed. Chávez had all three—power, votes, and money—plus charisma to boot. His was the last, best shot at reinventing Caribbean Communism for the 21st century. At the root of </w:t>
      </w:r>
      <w:r w:rsidRPr="00EC3BCC">
        <w:rPr>
          <w:rStyle w:val="StyleBoldUnderline"/>
          <w:highlight w:val="cyan"/>
        </w:rPr>
        <w:t>the</w:t>
      </w:r>
      <w:r>
        <w:rPr>
          <w:rStyle w:val="StyleBoldUnderline"/>
        </w:rPr>
        <w:t xml:space="preserve"> </w:t>
      </w:r>
      <w:r w:rsidRPr="00EC3BCC">
        <w:rPr>
          <w:rStyle w:val="Emphasis"/>
          <w:highlight w:val="cyan"/>
        </w:rPr>
        <w:t>extraordinarily close alliance</w:t>
      </w:r>
      <w:r>
        <w:rPr>
          <w:sz w:val="16"/>
        </w:rPr>
        <w:t xml:space="preserve"> Chávez </w:t>
      </w:r>
      <w:r w:rsidRPr="00EC3BCC">
        <w:rPr>
          <w:rStyle w:val="StyleBoldUnderline"/>
          <w:highlight w:val="cyan"/>
        </w:rPr>
        <w:t>built with Cuba was a deep, paternal bond</w:t>
      </w:r>
      <w:r>
        <w:rPr>
          <w:sz w:val="16"/>
        </w:rPr>
        <w:t xml:space="preserve"> between two men. A fiercely independent figure, the messianic Chávez was never seen to kowtow to anyone. But there were special rules for Fidel. Chávez's extraordinary devotion sprung from Castro's status as the mythical Hero-Founder of Latin America's post-war hard left. Chávez loved to brag of his frequent, spur-of-the-moment trips to Havana to seek Castro counsel. When he was diagnosed with the cancer that ultimately killed him, Chavez got invites from high-tech medical centers in Brazil and in Spain, but it was never in doubt where he would seek treatment. Chávez trusted Fidel, literally, with his life. There's no comparable relationship between two leaders in contemporary world politics, and it had its political consequences—especially for Chávez. In a Cold War throwback, </w:t>
      </w:r>
      <w:r>
        <w:rPr>
          <w:rStyle w:val="StyleBoldUnderline"/>
        </w:rPr>
        <w:t>his government welcomed tens of thousands of Cuban</w:t>
      </w:r>
      <w:r>
        <w:rPr>
          <w:sz w:val="16"/>
        </w:rPr>
        <w:t xml:space="preserve"> doctors, trainers, and "advisors"—including, por supuesto, an unknowable number of spies—</w:t>
      </w:r>
      <w:r>
        <w:rPr>
          <w:rStyle w:val="StyleBoldUnderline"/>
        </w:rPr>
        <w:t>to Venezuela</w:t>
      </w:r>
      <w:r>
        <w:rPr>
          <w:sz w:val="16"/>
        </w:rPr>
        <w:t xml:space="preserve">. </w:t>
      </w:r>
      <w:r>
        <w:rPr>
          <w:rStyle w:val="StyleBoldUnderline"/>
        </w:rPr>
        <w:t xml:space="preserve">And tens of </w:t>
      </w:r>
      <w:r w:rsidRPr="00EC3BCC">
        <w:rPr>
          <w:rStyle w:val="StyleBoldUnderline"/>
          <w:highlight w:val="cyan"/>
        </w:rPr>
        <w:t>billions of petrodollars flowed in the opposite direction</w:t>
      </w:r>
      <w:r>
        <w:rPr>
          <w:rStyle w:val="StyleBoldUnderline"/>
        </w:rPr>
        <w:t xml:space="preserve">, a resource stream </w:t>
      </w:r>
      <w:r w:rsidRPr="00EC3BCC">
        <w:rPr>
          <w:rStyle w:val="StyleBoldUnderline"/>
          <w:highlight w:val="cyan"/>
        </w:rPr>
        <w:t>that propped up</w:t>
      </w:r>
      <w:r>
        <w:rPr>
          <w:sz w:val="16"/>
        </w:rPr>
        <w:t xml:space="preserve"> the last bastion of </w:t>
      </w:r>
      <w:r w:rsidRPr="00EC3BCC">
        <w:rPr>
          <w:rStyle w:val="StyleBoldUnderline"/>
          <w:highlight w:val="cyan"/>
        </w:rPr>
        <w:t>totalitarianism in the West</w:t>
      </w:r>
      <w:r w:rsidRPr="00EC3BCC">
        <w:rPr>
          <w:rStyle w:val="StyleBoldUnderline"/>
        </w:rPr>
        <w:t>ern Hemisphere</w:t>
      </w:r>
      <w:r>
        <w:rPr>
          <w:sz w:val="16"/>
        </w:rPr>
        <w:t xml:space="preserve"> long past its sell-by date. For Fidel, who had had his eyes on Venezuela's oil riches since the 1960s, Chávez's election was an unbelievable stroke of luck. Much has been written about the way Venezuela stepped in to fill the fiscal and strategic void the collapse of the Soviet Union left in Cuba, but the reality is much stranger than that. As the unquestionably senior member of their Cold War alliance, the Soviets treated Cuba as just another satellite state; Fidel's subjugation to a cold war superpower was always something of an embarrassment to him. </w:t>
      </w:r>
      <w:r>
        <w:rPr>
          <w:rStyle w:val="StyleBoldUnderline"/>
        </w:rPr>
        <w:t>In the Caracas-Havana axis</w:t>
      </w:r>
      <w:r>
        <w:rPr>
          <w:sz w:val="16"/>
        </w:rPr>
        <w:t xml:space="preserve">, by contrast, </w:t>
      </w:r>
      <w:r>
        <w:rPr>
          <w:rStyle w:val="StyleBoldUnderline"/>
        </w:rPr>
        <w:t>the paymaster doubled up as the vassal.</w:t>
      </w:r>
      <w:r>
        <w:rPr>
          <w:sz w:val="16"/>
        </w:rPr>
        <w:t xml:space="preserve"> </w:t>
      </w:r>
      <w:r>
        <w:rPr>
          <w:rStyle w:val="StyleBoldUnderline"/>
        </w:rPr>
        <w:t>Venezuela</w:t>
      </w:r>
      <w:r>
        <w:rPr>
          <w:sz w:val="16"/>
        </w:rPr>
        <w:t xml:space="preserve"> effectively </w:t>
      </w:r>
      <w:r>
        <w:rPr>
          <w:rStyle w:val="StyleBoldUnderline"/>
        </w:rPr>
        <w:t>wrote a fat petrocheck month after month for the privilege of being tutelaged</w:t>
      </w:r>
      <w:r>
        <w:rPr>
          <w:sz w:val="16"/>
        </w:rPr>
        <w:t xml:space="preserve"> by a poorer, weaker foreign power. The extent of this reverse colonization was startling. </w:t>
      </w:r>
      <w:r>
        <w:rPr>
          <w:rStyle w:val="StyleBoldUnderline"/>
        </w:rPr>
        <w:t>Cuban flags</w:t>
      </w:r>
      <w:r>
        <w:rPr>
          <w:sz w:val="16"/>
        </w:rPr>
        <w:t xml:space="preserve"> eventually </w:t>
      </w:r>
      <w:r>
        <w:rPr>
          <w:rStyle w:val="StyleBoldUnderline"/>
        </w:rPr>
        <w:t xml:space="preserve">came to flutter above Venezuelan military bases and </w:t>
      </w:r>
      <w:r>
        <w:rPr>
          <w:sz w:val="16"/>
        </w:rPr>
        <w:t xml:space="preserve">Venezuelans witnessed the surreal spectacle of </w:t>
      </w:r>
      <w:r>
        <w:rPr>
          <w:rStyle w:val="StyleBoldUnderline"/>
        </w:rPr>
        <w:t>a</w:t>
      </w:r>
      <w:r>
        <w:rPr>
          <w:sz w:val="16"/>
        </w:rPr>
        <w:t xml:space="preserve"> democratically </w:t>
      </w:r>
      <w:r>
        <w:rPr>
          <w:rStyle w:val="StyleBoldUnderline"/>
        </w:rPr>
        <w:t xml:space="preserve">elected president telling them that </w:t>
      </w:r>
      <w:r w:rsidRPr="00EC3BCC">
        <w:rPr>
          <w:rStyle w:val="StyleBoldUnderline"/>
          <w:highlight w:val="cyan"/>
        </w:rPr>
        <w:t xml:space="preserve">Venezuela and Cuba </w:t>
      </w:r>
      <w:r w:rsidRPr="00EC3BCC">
        <w:rPr>
          <w:rStyle w:val="Emphasis"/>
          <w:highlight w:val="cyan"/>
        </w:rPr>
        <w:t>share "a single government</w:t>
      </w:r>
      <w:r>
        <w:rPr>
          <w:rStyle w:val="StyleBoldUnderline"/>
        </w:rPr>
        <w:t xml:space="preserve">" and that Venezuela "has </w:t>
      </w:r>
      <w:r>
        <w:rPr>
          <w:rStyle w:val="Emphasis"/>
        </w:rPr>
        <w:t>two presidents</w:t>
      </w:r>
      <w:r>
        <w:rPr>
          <w:sz w:val="16"/>
        </w:rPr>
        <w:t xml:space="preserve">." </w:t>
      </w:r>
      <w:r>
        <w:rPr>
          <w:rStyle w:val="StyleBoldUnderline"/>
        </w:rPr>
        <w:t>Cuban military advisors kept watch over Venezuela's</w:t>
      </w:r>
      <w:r>
        <w:rPr>
          <w:sz w:val="16"/>
        </w:rPr>
        <w:t xml:space="preserve"> entire </w:t>
      </w:r>
      <w:r>
        <w:rPr>
          <w:rStyle w:val="StyleBoldUnderline"/>
        </w:rPr>
        <w:t>security apparatus</w:t>
      </w:r>
      <w:r>
        <w:rPr>
          <w:sz w:val="16"/>
        </w:rPr>
        <w:t xml:space="preserve">, and had exclusive control over Chávez's personal security detail. Through most of his 20-month battle with cancer, </w:t>
      </w:r>
      <w:r>
        <w:rPr>
          <w:rStyle w:val="StyleBoldUnderline"/>
        </w:rPr>
        <w:t xml:space="preserve">the </w:t>
      </w:r>
      <w:r w:rsidRPr="00EC3BCC">
        <w:rPr>
          <w:rStyle w:val="StyleBoldUnderline"/>
          <w:highlight w:val="cyan"/>
        </w:rPr>
        <w:t>Castros</w:t>
      </w:r>
      <w:r>
        <w:rPr>
          <w:sz w:val="16"/>
        </w:rPr>
        <w:t xml:space="preserve"> had better information about the president's condition than even his inner circle back home, and they </w:t>
      </w:r>
      <w:r w:rsidRPr="00EC3BCC">
        <w:rPr>
          <w:rStyle w:val="StyleBoldUnderline"/>
          <w:highlight w:val="cyan"/>
        </w:rPr>
        <w:t xml:space="preserve">maneuvered successfully to </w:t>
      </w:r>
      <w:r w:rsidRPr="00EC3BCC">
        <w:rPr>
          <w:rStyle w:val="Emphasis"/>
          <w:highlight w:val="cyan"/>
        </w:rPr>
        <w:t>ensure a pro-Havana diehard</w:t>
      </w:r>
      <w:r>
        <w:rPr>
          <w:rStyle w:val="StyleBoldUnderline"/>
        </w:rPr>
        <w:t>,</w:t>
      </w:r>
      <w:r>
        <w:rPr>
          <w:sz w:val="16"/>
        </w:rPr>
        <w:t xml:space="preserve"> Nicolás </w:t>
      </w:r>
      <w:r w:rsidRPr="00EC3BCC">
        <w:rPr>
          <w:rStyle w:val="Emphasis"/>
          <w:highlight w:val="cyan"/>
        </w:rPr>
        <w:t>Maduro, won</w:t>
      </w:r>
      <w:r w:rsidRPr="00EC3BCC">
        <w:rPr>
          <w:rStyle w:val="StyleBoldUnderline"/>
          <w:highlight w:val="cyan"/>
        </w:rPr>
        <w:t xml:space="preserve"> the tough battle for succession.</w:t>
      </w:r>
      <w:r>
        <w:rPr>
          <w:sz w:val="16"/>
        </w:rPr>
        <w:t xml:space="preserve"> </w:t>
      </w:r>
    </w:p>
    <w:p w14:paraId="60CA1C6D" w14:textId="77777777" w:rsidR="00121067" w:rsidRDefault="00121067" w:rsidP="00121067"/>
    <w:p w14:paraId="60CA1C6E" w14:textId="77777777" w:rsidR="00121067" w:rsidRPr="00276698" w:rsidRDefault="00121067" w:rsidP="00B82C33">
      <w:pPr>
        <w:pStyle w:val="Heading4"/>
      </w:pPr>
      <w:r w:rsidRPr="00276698">
        <w:t>Economic support for venezuala is key factor in Cuba policy – Maduro changes nothing</w:t>
      </w:r>
    </w:p>
    <w:p w14:paraId="60CA1C6F" w14:textId="77777777" w:rsidR="00121067" w:rsidRDefault="00121067" w:rsidP="00121067">
      <w:pPr>
        <w:rPr>
          <w:rStyle w:val="StyleStyleBold12pt"/>
        </w:rPr>
      </w:pPr>
      <w:r>
        <w:rPr>
          <w:rStyle w:val="StyleStyleBold12pt"/>
        </w:rPr>
        <w:t>Ponce, 13</w:t>
      </w:r>
    </w:p>
    <w:p w14:paraId="60CA1C70" w14:textId="77777777" w:rsidR="00121067" w:rsidRDefault="00121067" w:rsidP="00121067">
      <w:r>
        <w:t xml:space="preserve">Dr. Carlos Ponce, general coordinator of the Latin American and Caribbean Network for Democracy, co-editor of the political magazine “Nueva Politica”, lecturer in several U.S. and Latin American Universities and member of the Steering Committee of the World Movement for Democracy and the ISC of the Community of Democracies, 1/12/13, </w:t>
      </w:r>
      <w:hyperlink r:id="rId44" w:history="1">
        <w:r>
          <w:rPr>
            <w:rStyle w:val="Hyperlink"/>
          </w:rPr>
          <w:t>http://www.capitolhillcubans.com/2013/01/venezuelas-coup-made-in-cuba.html</w:t>
        </w:r>
      </w:hyperlink>
    </w:p>
    <w:p w14:paraId="60CA1C71" w14:textId="77777777" w:rsidR="00121067" w:rsidRDefault="00121067" w:rsidP="00121067"/>
    <w:p w14:paraId="60CA1C72" w14:textId="77777777" w:rsidR="00121067" w:rsidRDefault="00121067" w:rsidP="00121067">
      <w:pPr>
        <w:rPr>
          <w:rStyle w:val="StyleBoldUnderline"/>
        </w:rPr>
      </w:pPr>
      <w:r>
        <w:rPr>
          <w:sz w:val="16"/>
        </w:rPr>
        <w:t xml:space="preserve">Hugo </w:t>
      </w:r>
      <w:r w:rsidRPr="00EC3BCC">
        <w:rPr>
          <w:rStyle w:val="StyleBoldUnderline"/>
          <w:highlight w:val="cyan"/>
        </w:rPr>
        <w:t>Chávez</w:t>
      </w:r>
      <w:r>
        <w:rPr>
          <w:rStyle w:val="StyleBoldUnderline"/>
        </w:rPr>
        <w:t xml:space="preserve"> </w:t>
      </w:r>
      <w:r>
        <w:rPr>
          <w:sz w:val="16"/>
        </w:rPr>
        <w:t xml:space="preserve">was aware of the potential complications of this new surgery and he </w:t>
      </w:r>
      <w:r>
        <w:rPr>
          <w:rStyle w:val="StyleBoldUnderline"/>
        </w:rPr>
        <w:t>clearly said</w:t>
      </w:r>
      <w:r>
        <w:rPr>
          <w:sz w:val="16"/>
        </w:rPr>
        <w:t xml:space="preserve"> that in case he became unable to take oath on January 10th, or in case of his death, </w:t>
      </w:r>
      <w:r>
        <w:rPr>
          <w:rStyle w:val="StyleBoldUnderline"/>
        </w:rPr>
        <w:t xml:space="preserve">his </w:t>
      </w:r>
      <w:r w:rsidRPr="00EC3BCC">
        <w:rPr>
          <w:rStyle w:val="StyleBoldUnderline"/>
          <w:highlight w:val="cyan"/>
        </w:rPr>
        <w:t>chose</w:t>
      </w:r>
      <w:r>
        <w:rPr>
          <w:rStyle w:val="StyleBoldUnderline"/>
        </w:rPr>
        <w:t>n one</w:t>
      </w:r>
      <w:r>
        <w:rPr>
          <w:sz w:val="16"/>
        </w:rPr>
        <w:t xml:space="preserve"> to run </w:t>
      </w:r>
      <w:r>
        <w:rPr>
          <w:rStyle w:val="StyleBoldUnderline"/>
        </w:rPr>
        <w:t>for president was</w:t>
      </w:r>
      <w:r>
        <w:rPr>
          <w:sz w:val="16"/>
        </w:rPr>
        <w:t xml:space="preserve"> Nicolás </w:t>
      </w:r>
      <w:r w:rsidRPr="00EC3BCC">
        <w:rPr>
          <w:rStyle w:val="StyleBoldUnderline"/>
          <w:highlight w:val="cyan"/>
        </w:rPr>
        <w:t>Maduro</w:t>
      </w:r>
      <w:r>
        <w:rPr>
          <w:rStyle w:val="StyleBoldUnderline"/>
        </w:rPr>
        <w:t>.</w:t>
      </w:r>
      <w:r>
        <w:rPr>
          <w:sz w:val="16"/>
        </w:rPr>
        <w:t xml:space="preserve"> And the Constitution in </w:t>
      </w:r>
      <w:r>
        <w:rPr>
          <w:sz w:val="16"/>
        </w:rPr>
        <w:lastRenderedPageBreak/>
        <w:t xml:space="preserve">Venezuela is clear: the mandate began on January 10th, 2007 and ends January 10th, 2013, and if the elected president can’t take the oath that day the Assembly’s President assumes power temporarily and calls for new elections within a maximum of 30 days. But for </w:t>
      </w:r>
      <w:r w:rsidRPr="00EC3BCC">
        <w:rPr>
          <w:rStyle w:val="StyleBoldUnderline"/>
          <w:highlight w:val="cyan"/>
        </w:rPr>
        <w:t>Cuba</w:t>
      </w:r>
      <w:r>
        <w:rPr>
          <w:sz w:val="16"/>
        </w:rPr>
        <w:t xml:space="preserve">, which </w:t>
      </w:r>
      <w:r w:rsidRPr="00EC3BCC">
        <w:rPr>
          <w:rStyle w:val="StyleBoldUnderline"/>
          <w:highlight w:val="cyan"/>
        </w:rPr>
        <w:t>receives more than $10 billion a year</w:t>
      </w:r>
      <w:r>
        <w:rPr>
          <w:rStyle w:val="StyleBoldUnderline"/>
        </w:rPr>
        <w:t xml:space="preserve"> plus other benefits </w:t>
      </w:r>
      <w:r w:rsidRPr="00EC3BCC">
        <w:rPr>
          <w:rStyle w:val="StyleBoldUnderline"/>
          <w:highlight w:val="cyan"/>
        </w:rPr>
        <w:t>from Venezuela</w:t>
      </w:r>
      <w:r>
        <w:rPr>
          <w:sz w:val="16"/>
        </w:rPr>
        <w:t>, this is not acceptable</w:t>
      </w:r>
      <w:r>
        <w:rPr>
          <w:rStyle w:val="StyleBoldUnderline"/>
        </w:rPr>
        <w:t>. Fidel and Raúl Castro have been close friends and supporters of Chávez's regime for economic reasons. Thanks to</w:t>
      </w:r>
      <w:r>
        <w:rPr>
          <w:sz w:val="16"/>
        </w:rPr>
        <w:t xml:space="preserve"> Hugo </w:t>
      </w:r>
      <w:r>
        <w:rPr>
          <w:rStyle w:val="StyleBoldUnderline"/>
        </w:rPr>
        <w:t>Chávez</w:t>
      </w:r>
      <w:r>
        <w:rPr>
          <w:sz w:val="16"/>
        </w:rPr>
        <w:t xml:space="preserve"> and his fake revolution, </w:t>
      </w:r>
      <w:r>
        <w:rPr>
          <w:rStyle w:val="StyleBoldUnderline"/>
        </w:rPr>
        <w:t xml:space="preserve">the Cuban dictatorial regime has been able to survive this past decade. For Castro’s regime, the future of Chávez will also </w:t>
      </w:r>
      <w:r>
        <w:rPr>
          <w:rStyle w:val="Emphasis"/>
        </w:rPr>
        <w:t>mark Cuba’s future</w:t>
      </w:r>
      <w:r>
        <w:rPr>
          <w:sz w:val="16"/>
        </w:rPr>
        <w:t xml:space="preserve">. </w:t>
      </w:r>
      <w:r w:rsidRPr="00EC3BCC">
        <w:rPr>
          <w:rStyle w:val="StyleBoldUnderline"/>
          <w:highlight w:val="cyan"/>
        </w:rPr>
        <w:t>The Castro brothers have become the conciliators and advisors of the two most powerful acolytes of Chávez as well as</w:t>
      </w:r>
      <w:r>
        <w:rPr>
          <w:rStyle w:val="StyleBoldUnderline"/>
        </w:rPr>
        <w:t xml:space="preserve"> </w:t>
      </w:r>
      <w:r>
        <w:rPr>
          <w:sz w:val="16"/>
        </w:rPr>
        <w:t xml:space="preserve">of some fractions from </w:t>
      </w:r>
      <w:r w:rsidRPr="00EC3BCC">
        <w:rPr>
          <w:rStyle w:val="StyleBoldUnderline"/>
          <w:highlight w:val="cyan"/>
        </w:rPr>
        <w:t>the military</w:t>
      </w:r>
      <w:r>
        <w:rPr>
          <w:sz w:val="16"/>
        </w:rPr>
        <w:t xml:space="preserve">. </w:t>
      </w:r>
      <w:r>
        <w:rPr>
          <w:rStyle w:val="StyleBoldUnderline"/>
        </w:rPr>
        <w:t>Castro has been coordinating the meetings among</w:t>
      </w:r>
      <w:r>
        <w:rPr>
          <w:sz w:val="16"/>
        </w:rPr>
        <w:t xml:space="preserve"> Diosdado Cabello, the </w:t>
      </w:r>
      <w:r>
        <w:rPr>
          <w:rStyle w:val="StyleBoldUnderline"/>
        </w:rPr>
        <w:t>president of</w:t>
      </w:r>
      <w:r>
        <w:rPr>
          <w:sz w:val="16"/>
        </w:rPr>
        <w:t xml:space="preserve"> </w:t>
      </w:r>
      <w:r>
        <w:rPr>
          <w:rStyle w:val="StyleBoldUnderline"/>
        </w:rPr>
        <w:t>Venezuelan National Assembly</w:t>
      </w:r>
      <w:r>
        <w:rPr>
          <w:sz w:val="16"/>
        </w:rPr>
        <w:t xml:space="preserve">, Vice President </w:t>
      </w:r>
      <w:r>
        <w:rPr>
          <w:rStyle w:val="StyleBoldUnderline"/>
        </w:rPr>
        <w:t>Maduro, Chávez’s family and</w:t>
      </w:r>
      <w:r>
        <w:rPr>
          <w:sz w:val="16"/>
        </w:rPr>
        <w:t xml:space="preserve"> some sectors of </w:t>
      </w:r>
      <w:r>
        <w:rPr>
          <w:rStyle w:val="StyleBoldUnderline"/>
        </w:rPr>
        <w:t>the military.</w:t>
      </w:r>
    </w:p>
    <w:p w14:paraId="60CA1C73" w14:textId="77777777" w:rsidR="00121067" w:rsidRPr="004A2FA1" w:rsidRDefault="00121067" w:rsidP="00121067"/>
    <w:p w14:paraId="60CA1C74" w14:textId="77777777" w:rsidR="00121067" w:rsidRDefault="00121067" w:rsidP="00121067">
      <w:pPr>
        <w:rPr>
          <w:b/>
        </w:rPr>
      </w:pPr>
    </w:p>
    <w:p w14:paraId="60CA1C75" w14:textId="77777777" w:rsidR="00121067" w:rsidRPr="00276698" w:rsidRDefault="00121067" w:rsidP="00B82C33">
      <w:pPr>
        <w:pStyle w:val="Heading4"/>
      </w:pPr>
      <w:r w:rsidRPr="00276698">
        <w:t>GOP and Cuba lobby HATE Venezuela and spin plan as appeasement</w:t>
      </w:r>
    </w:p>
    <w:p w14:paraId="60CA1C76" w14:textId="77777777" w:rsidR="00121067" w:rsidRDefault="00121067" w:rsidP="00121067">
      <w:pPr>
        <w:rPr>
          <w:rStyle w:val="StyleStyleBold12pt"/>
        </w:rPr>
      </w:pPr>
      <w:r>
        <w:rPr>
          <w:rStyle w:val="StyleStyleBold12pt"/>
        </w:rPr>
        <w:t>Boothroyd, 12</w:t>
      </w:r>
    </w:p>
    <w:p w14:paraId="60CA1C77" w14:textId="77777777" w:rsidR="00121067" w:rsidRDefault="00121067" w:rsidP="00121067">
      <w:r>
        <w:t xml:space="preserve">Rachel Boothroyd, journalist in Caracas, Venezuela. She contributes to Venezuelanalysis, Pulsamerica and Correo del Orinoco International, and has had pieces published on other sites such as the Latin American Bureau, Green Left Weekly, Znet and Global Research.9/25/12, </w:t>
      </w:r>
      <w:hyperlink r:id="rId45" w:history="1">
        <w:r>
          <w:rPr>
            <w:rStyle w:val="Hyperlink"/>
          </w:rPr>
          <w:t>http://venezuelanalysis.com/news/7283</w:t>
        </w:r>
      </w:hyperlink>
    </w:p>
    <w:p w14:paraId="60CA1C78" w14:textId="77777777" w:rsidR="00121067" w:rsidRDefault="00121067" w:rsidP="00121067">
      <w:pPr>
        <w:rPr>
          <w:sz w:val="16"/>
        </w:rPr>
      </w:pPr>
      <w:r w:rsidRPr="007A2616">
        <w:rPr>
          <w:rStyle w:val="StyleBoldUnderline"/>
          <w:highlight w:val="cyan"/>
        </w:rPr>
        <w:t xml:space="preserve">Republicans Vow to Halt “Policy of </w:t>
      </w:r>
      <w:r w:rsidRPr="007A2616">
        <w:rPr>
          <w:rStyle w:val="Emphasis"/>
          <w:highlight w:val="cyan"/>
        </w:rPr>
        <w:t>Appeasement” in Venezuela</w:t>
      </w:r>
      <w:r>
        <w:rPr>
          <w:rStyle w:val="StyleBoldUnderline"/>
        </w:rPr>
        <w:t xml:space="preserve"> </w:t>
      </w:r>
      <w:r>
        <w:rPr>
          <w:sz w:val="16"/>
        </w:rPr>
        <w:t xml:space="preserve">Caracas, September 23 2012 (Venezuelanalysis.com) – Republican nominee for Vice-President of theU.S., Paul Ryan, has vowed that a Romney administration would </w:t>
      </w:r>
      <w:r>
        <w:rPr>
          <w:rStyle w:val="StyleBoldUnderline"/>
        </w:rPr>
        <w:t>get “tough</w:t>
      </w:r>
      <w:r>
        <w:rPr>
          <w:sz w:val="16"/>
        </w:rPr>
        <w:t xml:space="preserve"> on Castro, tough on Chavez</w:t>
      </w:r>
      <w:r>
        <w:rPr>
          <w:rStyle w:val="StyleBoldUnderline"/>
        </w:rPr>
        <w:t>” and</w:t>
      </w:r>
      <w:r>
        <w:rPr>
          <w:sz w:val="16"/>
        </w:rPr>
        <w:t xml:space="preserve"> to </w:t>
      </w:r>
      <w:r>
        <w:rPr>
          <w:rStyle w:val="StyleBoldUnderline"/>
        </w:rPr>
        <w:t xml:space="preserve">end </w:t>
      </w:r>
      <w:r>
        <w:rPr>
          <w:sz w:val="16"/>
        </w:rPr>
        <w:t xml:space="preserve">what he described as </w:t>
      </w:r>
      <w:r>
        <w:rPr>
          <w:rStyle w:val="StyleBoldUnderline"/>
        </w:rPr>
        <w:t>a “policy of appeasement” applied by</w:t>
      </w:r>
      <w:r>
        <w:rPr>
          <w:sz w:val="16"/>
        </w:rPr>
        <w:t xml:space="preserve"> the </w:t>
      </w:r>
      <w:r>
        <w:rPr>
          <w:rStyle w:val="StyleBoldUnderline"/>
        </w:rPr>
        <w:t xml:space="preserve">Obama </w:t>
      </w:r>
      <w:r>
        <w:rPr>
          <w:sz w:val="16"/>
        </w:rPr>
        <w:t xml:space="preserve">administration </w:t>
      </w:r>
      <w:r>
        <w:rPr>
          <w:rStyle w:val="StyleBoldUnderline"/>
        </w:rPr>
        <w:t>towards</w:t>
      </w:r>
      <w:r>
        <w:rPr>
          <w:sz w:val="16"/>
        </w:rPr>
        <w:t xml:space="preserve"> both Cuba and </w:t>
      </w:r>
      <w:r>
        <w:rPr>
          <w:rStyle w:val="StyleBoldUnderline"/>
        </w:rPr>
        <w:t>Venezuela.</w:t>
      </w:r>
      <w:r>
        <w:rPr>
          <w:sz w:val="16"/>
        </w:rPr>
        <w:t xml:space="preserve"> </w:t>
      </w:r>
      <w:r>
        <w:rPr>
          <w:rStyle w:val="StyleBoldUnderline"/>
        </w:rPr>
        <w:t>Ryan made the comments</w:t>
      </w:r>
      <w:r>
        <w:rPr>
          <w:sz w:val="16"/>
        </w:rPr>
        <w:t xml:space="preserve"> from the Versailles Restaurant in Miami, Florida last Saturday, where he was </w:t>
      </w:r>
      <w:r w:rsidRPr="007A2616">
        <w:rPr>
          <w:rStyle w:val="StyleBoldUnderline"/>
          <w:highlight w:val="cyan"/>
        </w:rPr>
        <w:t xml:space="preserve">accompanied by </w:t>
      </w:r>
      <w:r w:rsidRPr="007A2616">
        <w:rPr>
          <w:rStyle w:val="Emphasis"/>
          <w:highlight w:val="cyan"/>
        </w:rPr>
        <w:t>staunch members of the anti-Castro lobby</w:t>
      </w:r>
      <w:r>
        <w:rPr>
          <w:rStyle w:val="StyleBoldUnderline"/>
        </w:rPr>
        <w:t>, including Republican Representative</w:t>
      </w:r>
      <w:r>
        <w:rPr>
          <w:sz w:val="16"/>
        </w:rPr>
        <w:t xml:space="preserve">, Ileana </w:t>
      </w:r>
      <w:r>
        <w:rPr>
          <w:rStyle w:val="StyleBoldUnderline"/>
        </w:rPr>
        <w:t>Ros-Lehtinen</w:t>
      </w:r>
      <w:r>
        <w:rPr>
          <w:sz w:val="16"/>
        </w:rPr>
        <w:t xml:space="preserve">. Ros-Lehtinen is a member of the Cuban-American Lobby and the Congressional Cuban Democracy Caucus; organisations which claim to be aimed at speeding up Cuba’s “transition to democracy”. "In a Mitt Romney administration, we will not keep </w:t>
      </w:r>
      <w:r>
        <w:rPr>
          <w:rStyle w:val="StyleBoldUnderline"/>
        </w:rPr>
        <w:t>practising this</w:t>
      </w:r>
      <w:r>
        <w:rPr>
          <w:sz w:val="16"/>
        </w:rPr>
        <w:t xml:space="preserve"> policy of </w:t>
      </w:r>
      <w:r w:rsidRPr="007A2616">
        <w:rPr>
          <w:rStyle w:val="StyleBoldUnderline"/>
          <w:highlight w:val="cyan"/>
        </w:rPr>
        <w:t>appeasement</w:t>
      </w:r>
      <w:r>
        <w:rPr>
          <w:rStyle w:val="StyleBoldUnderline"/>
        </w:rPr>
        <w:t>,</w:t>
      </w:r>
      <w:r>
        <w:rPr>
          <w:sz w:val="16"/>
        </w:rPr>
        <w:t xml:space="preserve"> we will be tough on this brutal dictator (Castro). </w:t>
      </w:r>
      <w:r>
        <w:rPr>
          <w:rStyle w:val="StyleBoldUnderline"/>
        </w:rPr>
        <w:t xml:space="preserve">All it </w:t>
      </w:r>
      <w:r w:rsidRPr="007A2616">
        <w:rPr>
          <w:rStyle w:val="StyleBoldUnderline"/>
          <w:highlight w:val="cyan"/>
        </w:rPr>
        <w:t>has</w:t>
      </w:r>
      <w:r>
        <w:rPr>
          <w:rStyle w:val="StyleBoldUnderline"/>
        </w:rPr>
        <w:t xml:space="preserve"> done is </w:t>
      </w:r>
      <w:r w:rsidRPr="007A2616">
        <w:rPr>
          <w:rStyle w:val="Emphasis"/>
          <w:highlight w:val="cyan"/>
        </w:rPr>
        <w:t>reward more despotism</w:t>
      </w:r>
      <w:r>
        <w:rPr>
          <w:sz w:val="16"/>
        </w:rPr>
        <w:t xml:space="preserve">... We will help those pro-democracy groups. </w:t>
      </w:r>
      <w:r>
        <w:rPr>
          <w:rStyle w:val="StyleBoldUnderline"/>
        </w:rPr>
        <w:t>We will be tough on</w:t>
      </w:r>
      <w:r>
        <w:rPr>
          <w:sz w:val="16"/>
        </w:rPr>
        <w:t xml:space="preserve"> Castro, tough on </w:t>
      </w:r>
      <w:r>
        <w:rPr>
          <w:rStyle w:val="StyleBoldUnderline"/>
        </w:rPr>
        <w:t>Chavez</w:t>
      </w:r>
      <w:r>
        <w:rPr>
          <w:sz w:val="16"/>
        </w:rPr>
        <w:t xml:space="preserve">. And it's </w:t>
      </w:r>
      <w:r>
        <w:rPr>
          <w:rStyle w:val="StyleBoldUnderline"/>
        </w:rPr>
        <w:t>because we know that's the right policy</w:t>
      </w:r>
      <w:r>
        <w:rPr>
          <w:sz w:val="16"/>
        </w:rPr>
        <w:t xml:space="preserve"> for our country,” </w:t>
      </w:r>
      <w:r>
        <w:rPr>
          <w:rStyle w:val="StyleBoldUnderline"/>
        </w:rPr>
        <w:t>said Ryan</w:t>
      </w:r>
      <w:r>
        <w:rPr>
          <w:sz w:val="16"/>
        </w:rPr>
        <w:t xml:space="preserve">. The nominee had reportedly travelled to Florida in a bid to win over the majority Latino vote two months ahead of the US elections. Florida is currently thought to be a “swing state” and could prove a determining vote for the overall election results. Results of a recent voter intention poll in the state carried out by NBC news show that Obama currently has a 5% lead over Romney, with a voting intention of 49% to 44%. ‘I learned from these friends, from Mario (Diaz-Balart), from Lincoln (Diaz-Balart), from Ileana (Ros-Lehtinen), just how brutal the Castro regime is, just how this president's policy of appeasement is not working. They've given me a great education, lots of us in Congress, about how we need to clamp down on the Castro regime,” said Ryan. </w:t>
      </w:r>
      <w:r>
        <w:rPr>
          <w:rStyle w:val="StyleBoldUnderline"/>
        </w:rPr>
        <w:t>According to Ros-Lehtinen, Ryan is now a “loyal friend” to those who campaign on Cuba-related political issues</w:t>
      </w:r>
      <w:r>
        <w:rPr>
          <w:sz w:val="16"/>
        </w:rPr>
        <w:t xml:space="preserve">. Ryan's statements have caused some Democrats to accuse him of hypocrisy after he appears to have dramatically changed his stance on Cuba-US relations. Prior to 2007, the Republican had called for “free trade” between all nations, which included voting to lift the trade embargo on Cuba. "To paraphrase President Clinton, it takes real brass to vote three times against economic sanctions on the Cuban regime and then come to Little Havana and ask Cuban-Americans for their vote," said Giancarlo Sopo, a Cuban-American supporter who told the US' Sun Sentinel that he would vote for Obama. "It's one thing to have a genuine disagreement with someone on a policy. It's something else to change your position from one day to the next just to pander in order to win votes,” added Sopo. Recently leaked footage of a meeting between Romney and party donors also showed the presidential hopeful </w:t>
      </w:r>
      <w:r>
        <w:rPr>
          <w:rStyle w:val="StyleBoldUnderline"/>
        </w:rPr>
        <w:t>lambasting Obama for believing that</w:t>
      </w:r>
      <w:r>
        <w:rPr>
          <w:sz w:val="16"/>
        </w:rPr>
        <w:t xml:space="preserve"> “his magnetism and his charm, and his persuasiveness is so compelling that he can sit down with people like Putin and Chávez and Ahmadinejad, and that they'll find that we're such wonderful people that they'll go on with us, and </w:t>
      </w:r>
      <w:r>
        <w:rPr>
          <w:rStyle w:val="StyleBoldUnderline"/>
        </w:rPr>
        <w:t>they'll stop doing bad things”.</w:t>
      </w:r>
      <w:r>
        <w:rPr>
          <w:sz w:val="16"/>
        </w:rPr>
        <w:t xml:space="preserve"> The leaked recording also shows Romney referring to Iranian President Ahmadinejad as a “crazed fanatic” and Iranian mullahs as “crazy people”. He also commented that, in his view, the Palestinian people have “no interest whatsoever in establishing peace”. With the presidential elections now drawing near, </w:t>
      </w:r>
      <w:r w:rsidRPr="007A2616">
        <w:rPr>
          <w:rStyle w:val="StyleBoldUnderline"/>
          <w:highlight w:val="cyan"/>
        </w:rPr>
        <w:t>the Republican party</w:t>
      </w:r>
      <w:r w:rsidRPr="007A2616">
        <w:rPr>
          <w:sz w:val="16"/>
          <w:highlight w:val="cyan"/>
        </w:rPr>
        <w:t xml:space="preserve"> is</w:t>
      </w:r>
      <w:r>
        <w:rPr>
          <w:sz w:val="16"/>
        </w:rPr>
        <w:t xml:space="preserve"> beginning to increasingly outline its prospective domestic and </w:t>
      </w:r>
      <w:r>
        <w:rPr>
          <w:rStyle w:val="StyleBoldUnderline"/>
        </w:rPr>
        <w:t>foreign policy</w:t>
      </w:r>
      <w:r>
        <w:rPr>
          <w:sz w:val="16"/>
        </w:rPr>
        <w:t xml:space="preserve">, which Romney has said would be principally based on an attempt to implement a neo-liberal “Reagan economic zone” in Latin America and other regions, such as the Middle East. The Republican presidential candidate </w:t>
      </w:r>
      <w:r w:rsidRPr="007A2616">
        <w:rPr>
          <w:rStyle w:val="StyleBoldUnderline"/>
          <w:highlight w:val="cyan"/>
        </w:rPr>
        <w:t xml:space="preserve">has been </w:t>
      </w:r>
      <w:r w:rsidRPr="007A2616">
        <w:rPr>
          <w:rStyle w:val="Emphasis"/>
          <w:highlight w:val="cyan"/>
        </w:rPr>
        <w:t>outspoken</w:t>
      </w:r>
      <w:r w:rsidRPr="007A2616">
        <w:rPr>
          <w:rStyle w:val="StyleBoldUnderline"/>
          <w:highlight w:val="cyan"/>
        </w:rPr>
        <w:t xml:space="preserve"> in</w:t>
      </w:r>
      <w:r>
        <w:rPr>
          <w:sz w:val="16"/>
        </w:rPr>
        <w:t xml:space="preserve"> his </w:t>
      </w:r>
      <w:r w:rsidRPr="007A2616">
        <w:rPr>
          <w:rStyle w:val="StyleBoldUnderline"/>
          <w:highlight w:val="cyan"/>
        </w:rPr>
        <w:t xml:space="preserve">criticism of </w:t>
      </w:r>
      <w:r w:rsidRPr="007A2616">
        <w:rPr>
          <w:rStyle w:val="StyleBoldUnderline"/>
        </w:rPr>
        <w:t xml:space="preserve">the “anti-American” views purported by the governments of </w:t>
      </w:r>
      <w:r w:rsidRPr="007A2616">
        <w:rPr>
          <w:rStyle w:val="StyleBoldUnderline"/>
          <w:highlight w:val="cyan"/>
        </w:rPr>
        <w:t>Venezuela</w:t>
      </w:r>
      <w:r>
        <w:rPr>
          <w:rStyle w:val="StyleBoldUnderline"/>
        </w:rPr>
        <w:t>,</w:t>
      </w:r>
      <w:r>
        <w:rPr>
          <w:sz w:val="16"/>
        </w:rPr>
        <w:t xml:space="preserve"> Cuba and Iran </w:t>
      </w:r>
      <w:r>
        <w:rPr>
          <w:rStyle w:val="StyleBoldUnderline"/>
        </w:rPr>
        <w:t xml:space="preserve">and has </w:t>
      </w:r>
      <w:r w:rsidRPr="007A2616">
        <w:rPr>
          <w:rStyle w:val="StyleBoldUnderline"/>
          <w:highlight w:val="cyan"/>
        </w:rPr>
        <w:t>described them as</w:t>
      </w:r>
      <w:r>
        <w:rPr>
          <w:rStyle w:val="StyleBoldUnderline"/>
        </w:rPr>
        <w:t xml:space="preserve"> one of </w:t>
      </w:r>
      <w:r w:rsidRPr="007A2616">
        <w:rPr>
          <w:rStyle w:val="StyleBoldUnderline"/>
          <w:highlight w:val="cyan"/>
        </w:rPr>
        <w:t xml:space="preserve">the </w:t>
      </w:r>
      <w:r w:rsidRPr="007A2616">
        <w:rPr>
          <w:rStyle w:val="Emphasis"/>
          <w:highlight w:val="cyan"/>
        </w:rPr>
        <w:t>biggest threat</w:t>
      </w:r>
      <w:r>
        <w:rPr>
          <w:rStyle w:val="Emphasis"/>
        </w:rPr>
        <w:t>s</w:t>
      </w:r>
      <w:r>
        <w:rPr>
          <w:rStyle w:val="StyleBoldUnderline"/>
        </w:rPr>
        <w:t xml:space="preserve"> </w:t>
      </w:r>
      <w:r w:rsidRPr="007A2616">
        <w:rPr>
          <w:rStyle w:val="StyleBoldUnderline"/>
          <w:highlight w:val="cyan"/>
        </w:rPr>
        <w:t>to the U</w:t>
      </w:r>
      <w:r>
        <w:rPr>
          <w:rStyle w:val="StyleBoldUnderline"/>
        </w:rPr>
        <w:t xml:space="preserve">nited </w:t>
      </w:r>
      <w:r w:rsidRPr="007A2616">
        <w:rPr>
          <w:rStyle w:val="StyleBoldUnderline"/>
          <w:highlight w:val="cyan"/>
        </w:rPr>
        <w:t>S</w:t>
      </w:r>
      <w:r>
        <w:rPr>
          <w:rStyle w:val="StyleBoldUnderline"/>
        </w:rPr>
        <w:t xml:space="preserve">tates today. </w:t>
      </w:r>
      <w:r>
        <w:rPr>
          <w:sz w:val="16"/>
        </w:rPr>
        <w:t>Earlier in July, Romney b</w:t>
      </w:r>
      <w:r>
        <w:rPr>
          <w:rStyle w:val="StyleBoldUnderline"/>
        </w:rPr>
        <w:t xml:space="preserve">randed the Venezuelan government as a “threat to national security” and accused the country's </w:t>
      </w:r>
      <w:r>
        <w:rPr>
          <w:rStyle w:val="StyleBoldUnderline"/>
        </w:rPr>
        <w:lastRenderedPageBreak/>
        <w:t>president,</w:t>
      </w:r>
      <w:r>
        <w:rPr>
          <w:sz w:val="16"/>
        </w:rPr>
        <w:t xml:space="preserve"> Hugo Chavez, </w:t>
      </w:r>
      <w:r>
        <w:rPr>
          <w:rStyle w:val="StyleBoldUnderline"/>
        </w:rPr>
        <w:t>of “spreading dictatorships</w:t>
      </w:r>
      <w:r>
        <w:rPr>
          <w:sz w:val="16"/>
        </w:rPr>
        <w:t xml:space="preserve"> and tyranny throughout Latin America”. </w:t>
      </w:r>
      <w:r>
        <w:rPr>
          <w:rStyle w:val="StyleBoldUnderline"/>
        </w:rPr>
        <w:t>The R</w:t>
      </w:r>
      <w:r>
        <w:rPr>
          <w:sz w:val="16"/>
        </w:rPr>
        <w:t xml:space="preserve">epublican </w:t>
      </w:r>
      <w:r>
        <w:rPr>
          <w:rStyle w:val="StyleBoldUnderline"/>
        </w:rPr>
        <w:t>N</w:t>
      </w:r>
      <w:r>
        <w:rPr>
          <w:sz w:val="16"/>
        </w:rPr>
        <w:t xml:space="preserve">ational </w:t>
      </w:r>
      <w:r>
        <w:rPr>
          <w:rStyle w:val="StyleBoldUnderline"/>
        </w:rPr>
        <w:t>C</w:t>
      </w:r>
      <w:r>
        <w:rPr>
          <w:sz w:val="16"/>
        </w:rPr>
        <w:t xml:space="preserve">ommittee also </w:t>
      </w:r>
      <w:r>
        <w:rPr>
          <w:rStyle w:val="StyleBoldUnderline"/>
        </w:rPr>
        <w:t>circulated a video of Obama shaking hands with Chavez at the OAS “Summit</w:t>
      </w:r>
      <w:r>
        <w:rPr>
          <w:sz w:val="16"/>
        </w:rPr>
        <w:t xml:space="preserve"> of the Americas” in Trinidad and Tobago 2009 at the same time. Romney has </w:t>
      </w:r>
      <w:r>
        <w:rPr>
          <w:rStyle w:val="Emphasis"/>
        </w:rPr>
        <w:t>often</w:t>
      </w:r>
      <w:r>
        <w:rPr>
          <w:rStyle w:val="StyleBoldUnderline"/>
        </w:rPr>
        <w:t xml:space="preserve"> claimed that </w:t>
      </w:r>
      <w:r>
        <w:rPr>
          <w:sz w:val="16"/>
        </w:rPr>
        <w:t xml:space="preserve">the leader of </w:t>
      </w:r>
      <w:r w:rsidRPr="007A2616">
        <w:rPr>
          <w:rStyle w:val="StyleBoldUnderline"/>
          <w:highlight w:val="cyan"/>
        </w:rPr>
        <w:t>Venezuela</w:t>
      </w:r>
      <w:r w:rsidRPr="007A2616">
        <w:rPr>
          <w:sz w:val="16"/>
          <w:highlight w:val="cyan"/>
        </w:rPr>
        <w:t>'s</w:t>
      </w:r>
      <w:r>
        <w:rPr>
          <w:sz w:val="16"/>
        </w:rPr>
        <w:t xml:space="preserve"> Bolivarian revolution </w:t>
      </w:r>
      <w:r w:rsidRPr="007A2616">
        <w:rPr>
          <w:rStyle w:val="StyleBoldUnderline"/>
          <w:highlight w:val="cyan"/>
        </w:rPr>
        <w:t xml:space="preserve">has links to </w:t>
      </w:r>
      <w:r w:rsidRPr="007A2616">
        <w:rPr>
          <w:rStyle w:val="Emphasis"/>
          <w:highlight w:val="cyan"/>
        </w:rPr>
        <w:t>“terrorist” organisations</w:t>
      </w:r>
      <w:r>
        <w:rPr>
          <w:rStyle w:val="StyleBoldUnderline"/>
        </w:rPr>
        <w:t xml:space="preserve"> such as Hezbollah and has access to weapons that could “harm the US</w:t>
      </w:r>
      <w:r>
        <w:rPr>
          <w:sz w:val="16"/>
        </w:rPr>
        <w:t>”. He has never presented any evidence in support of these accusations.</w:t>
      </w:r>
    </w:p>
    <w:p w14:paraId="60CA1C79" w14:textId="77777777" w:rsidR="00121067" w:rsidRDefault="00121067" w:rsidP="00121067">
      <w:pPr>
        <w:rPr>
          <w:b/>
        </w:rPr>
      </w:pPr>
    </w:p>
    <w:p w14:paraId="60CA1C7A" w14:textId="77777777" w:rsidR="00121067" w:rsidRPr="00276698" w:rsidRDefault="00121067" w:rsidP="00B82C33">
      <w:pPr>
        <w:pStyle w:val="Heading4"/>
      </w:pPr>
      <w:r w:rsidRPr="00276698">
        <w:t>Powerful cuba lobby hates Venezuela economic engagement – even under maduro</w:t>
      </w:r>
    </w:p>
    <w:p w14:paraId="60CA1C7B" w14:textId="77777777" w:rsidR="00121067" w:rsidRDefault="00121067" w:rsidP="00121067">
      <w:pPr>
        <w:rPr>
          <w:rStyle w:val="StyleStyleBold12pt"/>
        </w:rPr>
      </w:pPr>
      <w:r>
        <w:rPr>
          <w:rStyle w:val="StyleStyleBold12pt"/>
        </w:rPr>
        <w:t xml:space="preserve">Kozloff, 13  </w:t>
      </w:r>
      <w:r>
        <w:rPr>
          <w:rStyle w:val="StyleStyleBold12pt"/>
          <w:b w:val="0"/>
        </w:rPr>
        <w:t xml:space="preserve">(Nikolas,  doctorate in Latin American history from Oxford University, author of Hugo Chavez: Oil, Politics and the Challenge to the U.S. (Palgrave Macmillan, 2007), Revolution! South America and the Rise of the New Left (Palgrave Macmillan, 2008), No Rain in the Amazon: How South America's Climate Change Affects the Entire Planet (Palgrave Macmilan, 2010), Huffington Post, 4/14, </w:t>
      </w:r>
      <w:hyperlink r:id="rId46" w:history="1">
        <w:r>
          <w:rPr>
            <w:rStyle w:val="Hyperlink"/>
          </w:rPr>
          <w:t>http://www.huffingtonpost.com/nikolas-kozloff/maduro-elections-venezuela_b_3078387.html</w:t>
        </w:r>
      </w:hyperlink>
      <w:r>
        <w:rPr>
          <w:rStyle w:val="StyleStyleBold12pt"/>
          <w:b w:val="0"/>
        </w:rPr>
        <w:t>)</w:t>
      </w:r>
    </w:p>
    <w:p w14:paraId="60CA1C7C" w14:textId="77777777" w:rsidR="00121067" w:rsidRDefault="00121067" w:rsidP="00121067">
      <w:pPr>
        <w:rPr>
          <w:rStyle w:val="StyleStyleBold12pt"/>
          <w:b w:val="0"/>
        </w:rPr>
      </w:pPr>
    </w:p>
    <w:p w14:paraId="60CA1C7D" w14:textId="77777777" w:rsidR="00121067" w:rsidRDefault="00121067" w:rsidP="00121067">
      <w:pPr>
        <w:rPr>
          <w:rStyle w:val="StyleBoldUnderline"/>
        </w:rPr>
      </w:pPr>
      <w:r>
        <w:rPr>
          <w:sz w:val="16"/>
        </w:rPr>
        <w:t xml:space="preserve">Déjà Vu? </w:t>
      </w:r>
      <w:r>
        <w:rPr>
          <w:rStyle w:val="StyleBoldUnderline"/>
        </w:rPr>
        <w:t>Washington's War on Cuba and Venezuela</w:t>
      </w:r>
      <w:r>
        <w:rPr>
          <w:sz w:val="16"/>
        </w:rPr>
        <w:t xml:space="preserve">: From the Kissinger Files to 'Cable Gate' If the polls are to be believed, Hugo </w:t>
      </w:r>
      <w:r>
        <w:rPr>
          <w:rStyle w:val="StyleBoldUnderline"/>
        </w:rPr>
        <w:t>Chávez's successor</w:t>
      </w:r>
      <w:r>
        <w:rPr>
          <w:sz w:val="16"/>
        </w:rPr>
        <w:t xml:space="preserve"> Nicolás </w:t>
      </w:r>
      <w:r w:rsidRPr="007A2616">
        <w:rPr>
          <w:rStyle w:val="StyleBoldUnderline"/>
          <w:highlight w:val="cyan"/>
        </w:rPr>
        <w:t>Maduro will</w:t>
      </w:r>
      <w:r>
        <w:rPr>
          <w:rStyle w:val="StyleBoldUnderline"/>
        </w:rPr>
        <w:t xml:space="preserve"> </w:t>
      </w:r>
      <w:r>
        <w:rPr>
          <w:sz w:val="16"/>
        </w:rPr>
        <w:t xml:space="preserve">probably </w:t>
      </w:r>
      <w:r>
        <w:rPr>
          <w:rStyle w:val="StyleBoldUnderline"/>
        </w:rPr>
        <w:t>defeat the</w:t>
      </w:r>
      <w:r>
        <w:rPr>
          <w:sz w:val="16"/>
        </w:rPr>
        <w:t xml:space="preserve"> political </w:t>
      </w:r>
      <w:r>
        <w:rPr>
          <w:rStyle w:val="StyleBoldUnderline"/>
        </w:rPr>
        <w:t>opposition</w:t>
      </w:r>
      <w:r>
        <w:rPr>
          <w:sz w:val="16"/>
        </w:rPr>
        <w:t xml:space="preserve"> in Sunday's presidential election, thus </w:t>
      </w:r>
      <w:r>
        <w:rPr>
          <w:rStyle w:val="Emphasis"/>
        </w:rPr>
        <w:t xml:space="preserve">securing and </w:t>
      </w:r>
      <w:r w:rsidRPr="007A2616">
        <w:rPr>
          <w:rStyle w:val="Emphasis"/>
          <w:highlight w:val="cyan"/>
        </w:rPr>
        <w:t>solidify</w:t>
      </w:r>
      <w:r>
        <w:rPr>
          <w:rStyle w:val="Emphasis"/>
        </w:rPr>
        <w:t xml:space="preserve">ing </w:t>
      </w:r>
      <w:r w:rsidRPr="007A2616">
        <w:rPr>
          <w:rStyle w:val="Emphasis"/>
          <w:highlight w:val="cyan"/>
        </w:rPr>
        <w:t>Cuban-Venezuelan ties</w:t>
      </w:r>
      <w:r>
        <w:rPr>
          <w:rStyle w:val="Emphasis"/>
        </w:rPr>
        <w:t xml:space="preserve"> yet further</w:t>
      </w:r>
      <w:r>
        <w:rPr>
          <w:sz w:val="16"/>
        </w:rPr>
        <w:t xml:space="preserve">. </w:t>
      </w:r>
      <w:r>
        <w:rPr>
          <w:rStyle w:val="StyleBoldUnderline"/>
        </w:rPr>
        <w:t xml:space="preserve">Such an outcome will come as a </w:t>
      </w:r>
      <w:r w:rsidRPr="007A2616">
        <w:rPr>
          <w:rStyle w:val="Emphasis"/>
          <w:highlight w:val="cyan"/>
        </w:rPr>
        <w:t>severe disappointment</w:t>
      </w:r>
      <w:r w:rsidRPr="007A2616">
        <w:rPr>
          <w:rStyle w:val="StyleBoldUnderline"/>
          <w:highlight w:val="cyan"/>
        </w:rPr>
        <w:t xml:space="preserve"> to Washington</w:t>
      </w:r>
      <w:r>
        <w:rPr>
          <w:sz w:val="16"/>
        </w:rPr>
        <w:t xml:space="preserve">, </w:t>
      </w:r>
      <w:r>
        <w:rPr>
          <w:rStyle w:val="StyleBoldUnderline"/>
        </w:rPr>
        <w:t>which has spent the better part of 40 years trying to prevent such a diplomatic alliance from developing</w:t>
      </w:r>
      <w:r>
        <w:rPr>
          <w:sz w:val="16"/>
        </w:rPr>
        <w:t xml:space="preserve"> in the first place. </w:t>
      </w:r>
      <w:r w:rsidRPr="007A2616">
        <w:rPr>
          <w:rStyle w:val="StyleBoldUnderline"/>
          <w:highlight w:val="cyan"/>
        </w:rPr>
        <w:t xml:space="preserve">For evidence of </w:t>
      </w:r>
      <w:r w:rsidRPr="007A2616">
        <w:rPr>
          <w:rStyle w:val="Emphasis"/>
          <w:highlight w:val="cyan"/>
        </w:rPr>
        <w:t>U.S. paranoia over Cuba</w:t>
      </w:r>
      <w:r w:rsidRPr="007A2616">
        <w:rPr>
          <w:rStyle w:val="StyleBoldUnderline"/>
          <w:highlight w:val="cyan"/>
        </w:rPr>
        <w:t>, one need</w:t>
      </w:r>
      <w:r w:rsidRPr="007A2616">
        <w:rPr>
          <w:sz w:val="16"/>
          <w:highlight w:val="cyan"/>
        </w:rPr>
        <w:t xml:space="preserve"> </w:t>
      </w:r>
      <w:r w:rsidRPr="007A2616">
        <w:rPr>
          <w:rStyle w:val="StyleBoldUnderline"/>
          <w:highlight w:val="cyan"/>
        </w:rPr>
        <w:t>only consult</w:t>
      </w:r>
      <w:r>
        <w:rPr>
          <w:sz w:val="16"/>
        </w:rPr>
        <w:t xml:space="preserve"> the so-called "Kissinger files," sensitive State Department </w:t>
      </w:r>
      <w:r w:rsidRPr="00EC3BCC">
        <w:rPr>
          <w:rStyle w:val="StyleBoldUnderline"/>
          <w:highlight w:val="cyan"/>
        </w:rPr>
        <w:t>cables recently made accessible</w:t>
      </w:r>
      <w:r>
        <w:rPr>
          <w:sz w:val="16"/>
        </w:rPr>
        <w:t xml:space="preserve"> by whistle-blowing outfit WikiLeaks. </w:t>
      </w:r>
      <w:r>
        <w:rPr>
          <w:rStyle w:val="StyleBoldUnderline"/>
        </w:rPr>
        <w:t>The correspondence</w:t>
      </w:r>
      <w:r>
        <w:rPr>
          <w:sz w:val="16"/>
        </w:rPr>
        <w:t xml:space="preserve">, which dates between 1973 and 1976, </w:t>
      </w:r>
      <w:r>
        <w:rPr>
          <w:rStyle w:val="StyleBoldUnderline"/>
        </w:rPr>
        <w:t>underscores</w:t>
      </w:r>
      <w:r>
        <w:rPr>
          <w:sz w:val="16"/>
        </w:rPr>
        <w:t xml:space="preserve"> Henry Kissinger's </w:t>
      </w:r>
      <w:r w:rsidRPr="00EC3BCC">
        <w:rPr>
          <w:rStyle w:val="Emphasis"/>
          <w:highlight w:val="cyan"/>
        </w:rPr>
        <w:t>single-minded obsessio</w:t>
      </w:r>
      <w:r>
        <w:rPr>
          <w:rStyle w:val="Emphasis"/>
        </w:rPr>
        <w:t>n</w:t>
      </w:r>
      <w:r>
        <w:rPr>
          <w:rStyle w:val="StyleBoldUnderline"/>
        </w:rPr>
        <w:t xml:space="preserve"> with quarantining Cuba lest Castro's influence be felt far afield. </w:t>
      </w:r>
      <w:r>
        <w:rPr>
          <w:sz w:val="16"/>
        </w:rPr>
        <w:t>In late 1973, U</w:t>
      </w:r>
      <w:r>
        <w:rPr>
          <w:rStyle w:val="StyleBoldUnderline"/>
        </w:rPr>
        <w:t xml:space="preserve">.S. </w:t>
      </w:r>
      <w:r w:rsidRPr="00EC3BCC">
        <w:rPr>
          <w:rStyle w:val="StyleBoldUnderline"/>
          <w:highlight w:val="cyan"/>
        </w:rPr>
        <w:t>diplomats expressed concern about Venezuelan moves to end Cuba's diplomatic isolation</w:t>
      </w:r>
      <w:r>
        <w:rPr>
          <w:sz w:val="16"/>
        </w:rPr>
        <w:t xml:space="preserve">, and were particularly worried that Caracas might "put together Organization of American States [OAS] majority in support resolution permitting reestablishment relations with Cuba." Washington was also perturbed by reports that Venezuelan Navy vessels had departed for Cuba in order to load up on large shipments of sugar, </w:t>
      </w:r>
      <w:r>
        <w:rPr>
          <w:rStyle w:val="StyleBoldUnderline"/>
        </w:rPr>
        <w:t xml:space="preserve">and </w:t>
      </w:r>
      <w:r>
        <w:rPr>
          <w:sz w:val="16"/>
        </w:rPr>
        <w:t xml:space="preserve">diplomats </w:t>
      </w:r>
      <w:r>
        <w:rPr>
          <w:rStyle w:val="StyleBoldUnderline"/>
        </w:rPr>
        <w:t>contemplated a</w:t>
      </w:r>
      <w:r>
        <w:rPr>
          <w:sz w:val="16"/>
        </w:rPr>
        <w:t xml:space="preserve"> possible </w:t>
      </w:r>
      <w:r>
        <w:rPr>
          <w:rStyle w:val="StyleBoldUnderline"/>
        </w:rPr>
        <w:t>cutoff of aid to Caracas in retaliation. Not only had the State Department grown alarmed</w:t>
      </w:r>
      <w:r>
        <w:rPr>
          <w:sz w:val="16"/>
        </w:rPr>
        <w:t xml:space="preserve"> about such developments, </w:t>
      </w:r>
      <w:r>
        <w:rPr>
          <w:rStyle w:val="StyleBoldUnderline"/>
        </w:rPr>
        <w:t>but rightist anti-Castro exiles were becoming restive as well</w:t>
      </w:r>
      <w:r>
        <w:rPr>
          <w:sz w:val="16"/>
        </w:rPr>
        <w:t xml:space="preserve">. According to the U.S. Embassy in Caracas, the </w:t>
      </w:r>
      <w:r>
        <w:rPr>
          <w:rStyle w:val="StyleBoldUnderline"/>
        </w:rPr>
        <w:t>exiles were "appalled</w:t>
      </w:r>
      <w:r>
        <w:rPr>
          <w:sz w:val="16"/>
        </w:rPr>
        <w:t>" at the prospect that COPEI, the current party in power, might renew relations with Cuba. In an ominous move, the exiles planned to publish full page newspaper ads against the COPEI administration. Hoping to punish COPEI at the polls, exiles threw their support to opposing party Acción Democrática (or AD) in the 1973 presidential election. Ultimately, the Americans noted, such support proved critical and "</w:t>
      </w:r>
      <w:r>
        <w:rPr>
          <w:rStyle w:val="StyleBoldUnderline"/>
        </w:rPr>
        <w:t>highly influential Cuban-Venezuelan entrepreneurs, backed by Cuban money from Miami" helped</w:t>
      </w:r>
      <w:r>
        <w:rPr>
          <w:sz w:val="16"/>
        </w:rPr>
        <w:t xml:space="preserve"> AD candidate Carlos Andrés Pérez </w:t>
      </w:r>
      <w:r>
        <w:rPr>
          <w:rStyle w:val="StyleBoldUnderline"/>
        </w:rPr>
        <w:t>secure</w:t>
      </w:r>
      <w:r>
        <w:rPr>
          <w:sz w:val="16"/>
        </w:rPr>
        <w:t xml:space="preserve"> an </w:t>
      </w:r>
      <w:r>
        <w:rPr>
          <w:rStyle w:val="StyleBoldUnderline"/>
        </w:rPr>
        <w:t>electoral victory</w:t>
      </w:r>
      <w:r>
        <w:rPr>
          <w:sz w:val="16"/>
        </w:rPr>
        <w:t xml:space="preserve">. The Rise of CAP If Kissinger or the Cuban exile community however hoped that Pérez, sometimes known simply as "CAP," would prove amenable to their designs they would be sorely disappointed. History has not been kind to CAP, largely due to the latter's second and disastrous presidency which lasted from 1989 to 1993, during which time the veteran politician followed the diktats of the International Monetary Fund and nearly drove Venezuela to the point of social collapse. Nevertheless, during his first incarnation in the 1970s CAP was regarded as a nationalist and something of a galvanizing figure on the Third World circuit. From 1974 to 1979, during his first presidency, CAP nationalized U.S. oil companies and oversaw a program of massive social spending. Writing to Kissinger in Washington, </w:t>
      </w:r>
      <w:r>
        <w:rPr>
          <w:rStyle w:val="StyleBoldUnderline"/>
        </w:rPr>
        <w:t>the U.S. ambassador in Caracas fretted that Venezuela now had "the economic strength and political leadership</w:t>
      </w:r>
      <w:r>
        <w:rPr>
          <w:sz w:val="16"/>
        </w:rPr>
        <w:t xml:space="preserve"> in president Pérez </w:t>
      </w:r>
      <w:r>
        <w:rPr>
          <w:rStyle w:val="StyleBoldUnderline"/>
        </w:rPr>
        <w:t>to make her will felt beyond her borders</w:t>
      </w:r>
      <w:r>
        <w:rPr>
          <w:sz w:val="16"/>
        </w:rPr>
        <w:t xml:space="preserve">." Indeed, the diplomat added, "the energy crisis and president Carlos Andrés Pérez's electoral victory in December 1973 coincided and together have changed Venezuela's perception of herself and her world role." Just like Chávez some 20 years later, CAP was "rapidly emerging as a hemisphere figure." Taking advantage of windfall oil prices, CAP had turned Venezuela into a large international donor of development assistance. Personally, the ambassador feared that CAP had grown too large for his britches as the youthful firebrand politician was fast becoming "a Latin American spokesman for the developing third world countries vis-a-vis the developed nations, especially the Unites States." Reading through the Kissinger files, </w:t>
      </w:r>
      <w:r>
        <w:rPr>
          <w:rStyle w:val="StyleBoldUnderline"/>
        </w:rPr>
        <w:t>one is possessed with an incredible sense of déjà vu.</w:t>
      </w:r>
      <w:r>
        <w:rPr>
          <w:sz w:val="16"/>
        </w:rPr>
        <w:t xml:space="preserve"> Combing through paranoid U.S. telegrams, it's easy to imagine that diplomats might have been referring not to CAP but to charismatic Hugo Chávez. Indeed, </w:t>
      </w:r>
      <w:r>
        <w:rPr>
          <w:rStyle w:val="StyleBoldUnderline"/>
        </w:rPr>
        <w:t xml:space="preserve">if anything the </w:t>
      </w:r>
      <w:r w:rsidRPr="00EC3BCC">
        <w:rPr>
          <w:rStyle w:val="StyleBoldUnderline"/>
          <w:highlight w:val="cyan"/>
        </w:rPr>
        <w:t xml:space="preserve">correspondence underscores just how </w:t>
      </w:r>
      <w:r w:rsidRPr="00EC3BCC">
        <w:rPr>
          <w:rStyle w:val="Emphasis"/>
          <w:highlight w:val="cyan"/>
        </w:rPr>
        <w:t>hostile</w:t>
      </w:r>
      <w:r w:rsidRPr="00EC3BCC">
        <w:rPr>
          <w:rStyle w:val="StyleBoldUnderline"/>
          <w:highlight w:val="cyan"/>
        </w:rPr>
        <w:t xml:space="preserve"> Washington has been to </w:t>
      </w:r>
      <w:r w:rsidRPr="00EC3BCC">
        <w:rPr>
          <w:rStyle w:val="Emphasis"/>
          <w:highlight w:val="cyan"/>
        </w:rPr>
        <w:t>any nationalist politician emerging in Venezuela</w:t>
      </w:r>
      <w:r>
        <w:rPr>
          <w:rStyle w:val="StyleBoldUnderline"/>
        </w:rPr>
        <w:t>, particularly if such a figure threatened U.S. priorities</w:t>
      </w:r>
      <w:r>
        <w:rPr>
          <w:sz w:val="16"/>
        </w:rPr>
        <w:t xml:space="preserve"> in the Caribbean. </w:t>
      </w:r>
      <w:r>
        <w:rPr>
          <w:rStyle w:val="StyleBoldUnderline"/>
        </w:rPr>
        <w:lastRenderedPageBreak/>
        <w:t>Specifically, U.</w:t>
      </w:r>
      <w:r w:rsidRPr="00EC3BCC">
        <w:rPr>
          <w:rStyle w:val="StyleBoldUnderline"/>
          <w:highlight w:val="cyan"/>
        </w:rPr>
        <w:t xml:space="preserve">S. diplomats and </w:t>
      </w:r>
      <w:r w:rsidRPr="00EC3BCC">
        <w:rPr>
          <w:rStyle w:val="Emphasis"/>
          <w:highlight w:val="cyan"/>
        </w:rPr>
        <w:t>anti-Castro exiles worried</w:t>
      </w:r>
      <w:r w:rsidRPr="00EC3BCC">
        <w:rPr>
          <w:rStyle w:val="StyleBoldUnderline"/>
          <w:highlight w:val="cyan"/>
        </w:rPr>
        <w:t xml:space="preserve"> that CAP might use his newfound diplomatic clout to edge closer to Fidel.</w:t>
      </w:r>
    </w:p>
    <w:p w14:paraId="60CA1C7E" w14:textId="77777777" w:rsidR="00121067" w:rsidRDefault="00121067" w:rsidP="00121067">
      <w:pPr>
        <w:rPr>
          <w:b/>
        </w:rPr>
      </w:pPr>
    </w:p>
    <w:p w14:paraId="60CA1C7F" w14:textId="77777777" w:rsidR="00121067" w:rsidRPr="00276698" w:rsidRDefault="00121067" w:rsidP="00B82C33">
      <w:pPr>
        <w:pStyle w:val="Heading4"/>
      </w:pPr>
      <w:r w:rsidRPr="00276698">
        <w:t xml:space="preserve">Congress and GOP backlash and media spin ensure perceived as appeasement, weak on security and soft on Castro– also a flip flop - </w:t>
      </w:r>
    </w:p>
    <w:p w14:paraId="60CA1C80" w14:textId="77777777" w:rsidR="00121067" w:rsidRDefault="00121067" w:rsidP="00121067">
      <w:pPr>
        <w:rPr>
          <w:rStyle w:val="StyleStyleBold12pt"/>
        </w:rPr>
      </w:pPr>
      <w:r>
        <w:rPr>
          <w:rStyle w:val="StyleStyleBold12pt"/>
        </w:rPr>
        <w:t>Robertson, 12</w:t>
      </w:r>
    </w:p>
    <w:p w14:paraId="60CA1C81" w14:textId="77777777" w:rsidR="00121067" w:rsidRDefault="00121067" w:rsidP="00121067">
      <w:pPr>
        <w:rPr>
          <w:sz w:val="16"/>
        </w:rPr>
      </w:pPr>
      <w:r>
        <w:rPr>
          <w:sz w:val="16"/>
        </w:rPr>
        <w:t>Ewan Robertson, 4/11/12, Latin America Bureau analyst @ Venezuala Analysis, http://venezuelanalysis.com/analysis/6916</w:t>
      </w:r>
    </w:p>
    <w:p w14:paraId="60CA1C82" w14:textId="77777777" w:rsidR="00121067" w:rsidRDefault="00121067" w:rsidP="00121067">
      <w:pPr>
        <w:rPr>
          <w:sz w:val="14"/>
        </w:rPr>
      </w:pPr>
      <w:r>
        <w:rPr>
          <w:rStyle w:val="StyleBoldUnderline"/>
        </w:rPr>
        <w:t>As both countries head toward</w:t>
      </w:r>
      <w:r>
        <w:rPr>
          <w:sz w:val="14"/>
        </w:rPr>
        <w:t xml:space="preserve"> important presidential </w:t>
      </w:r>
      <w:r>
        <w:rPr>
          <w:rStyle w:val="StyleBoldUnderline"/>
        </w:rPr>
        <w:t>elections</w:t>
      </w:r>
      <w:r>
        <w:rPr>
          <w:sz w:val="14"/>
        </w:rPr>
        <w:t xml:space="preserve"> this year, the United States has been intensifying its interventionist policy in Venezuela. However, </w:t>
      </w:r>
      <w:r>
        <w:rPr>
          <w:rStyle w:val="StyleBoldUnderline"/>
        </w:rPr>
        <w:t>US attempts to influence Venezuela</w:t>
      </w:r>
      <w:r>
        <w:rPr>
          <w:sz w:val="14"/>
        </w:rPr>
        <w:t xml:space="preserve">’s domestic politics while </w:t>
      </w:r>
      <w:r w:rsidRPr="009A3F9D">
        <w:rPr>
          <w:rStyle w:val="StyleBoldUnderline"/>
          <w:highlight w:val="cyan"/>
        </w:rPr>
        <w:t>casting it a “rogue state</w:t>
      </w:r>
      <w:r>
        <w:rPr>
          <w:rStyle w:val="StyleBoldUnderline"/>
        </w:rPr>
        <w:t>”</w:t>
      </w:r>
      <w:r>
        <w:rPr>
          <w:sz w:val="14"/>
        </w:rPr>
        <w:t xml:space="preserve"> on an international level, is leaving the Obama administration increasingly out-of-sync with Latin America’s new political reality. US Intervention in Venezuela Since the election of President Hugo Chávez in 1998, US policy has aimed at removing the Venezuelan president from power and ending the Bolivarian Revolution which he leads. This policy has included support by the Bush presidency for the short-lived April 2002 coup in Venezuela, which failed after mass protests returned Chávez to power. Since then the US has focused on nurturing Venezuela’s conservative opposition, channelling over US$100 million to groups opposed to Chávez since 2002. Meanwhile </w:t>
      </w:r>
      <w:r w:rsidRPr="009A3F9D">
        <w:rPr>
          <w:rStyle w:val="StyleBoldUnderline"/>
          <w:highlight w:val="cyan"/>
        </w:rPr>
        <w:t xml:space="preserve">Washington </w:t>
      </w:r>
      <w:r>
        <w:rPr>
          <w:rStyle w:val="Emphasis"/>
        </w:rPr>
        <w:t>and</w:t>
      </w:r>
      <w:r>
        <w:rPr>
          <w:rStyle w:val="StyleBoldUnderline"/>
        </w:rPr>
        <w:t xml:space="preserve"> US </w:t>
      </w:r>
      <w:r>
        <w:rPr>
          <w:sz w:val="14"/>
        </w:rPr>
        <w:t xml:space="preserve">corporate mass </w:t>
      </w:r>
      <w:r w:rsidRPr="009A3F9D">
        <w:rPr>
          <w:rStyle w:val="Emphasis"/>
          <w:highlight w:val="cyan"/>
        </w:rPr>
        <w:t>media</w:t>
      </w:r>
      <w:r>
        <w:rPr>
          <w:rStyle w:val="Emphasis"/>
        </w:rPr>
        <w:t xml:space="preserve"> </w:t>
      </w:r>
      <w:r>
        <w:rPr>
          <w:rStyle w:val="StyleBoldUnderline"/>
        </w:rPr>
        <w:t xml:space="preserve">have attempted to </w:t>
      </w:r>
      <w:r w:rsidRPr="009A3F9D">
        <w:rPr>
          <w:rStyle w:val="StyleBoldUnderline"/>
          <w:highlight w:val="cyan"/>
        </w:rPr>
        <w:t>de-legitimise</w:t>
      </w:r>
      <w:r>
        <w:rPr>
          <w:sz w:val="14"/>
        </w:rPr>
        <w:t xml:space="preserve"> his </w:t>
      </w:r>
      <w:r w:rsidRPr="009A3F9D">
        <w:rPr>
          <w:rStyle w:val="StyleBoldUnderline"/>
          <w:highlight w:val="cyan"/>
        </w:rPr>
        <w:t>government i</w:t>
      </w:r>
      <w:r>
        <w:rPr>
          <w:rStyle w:val="StyleBoldUnderline"/>
        </w:rPr>
        <w:t>nternationally</w:t>
      </w:r>
      <w:r>
        <w:rPr>
          <w:sz w:val="14"/>
        </w:rPr>
        <w:t xml:space="preserve"> in a propaganda campaign, </w:t>
      </w:r>
      <w:r w:rsidRPr="009A3F9D">
        <w:rPr>
          <w:rStyle w:val="StyleBoldUnderline"/>
          <w:highlight w:val="cyan"/>
        </w:rPr>
        <w:t>portraying Venezuela as a threat</w:t>
      </w:r>
      <w:r>
        <w:rPr>
          <w:sz w:val="14"/>
        </w:rPr>
        <w:t xml:space="preserve"> to the US and its president as a “dangerous dictator” who has trampled upon democracy and human rights. Any hopes that the </w:t>
      </w:r>
      <w:r w:rsidRPr="009A3F9D">
        <w:rPr>
          <w:rStyle w:val="StyleBoldUnderline"/>
          <w:highlight w:val="cyan"/>
        </w:rPr>
        <w:t>Obama</w:t>
      </w:r>
      <w:r>
        <w:rPr>
          <w:rStyle w:val="StyleBoldUnderline"/>
        </w:rPr>
        <w:t xml:space="preserve"> </w:t>
      </w:r>
      <w:r>
        <w:rPr>
          <w:sz w:val="14"/>
        </w:rPr>
        <w:t xml:space="preserve">administration would usher a new era of respect for Venezuelan sovereignty have long been dashed, with intervention intensifying as Venezuela’s October 7th presidential election draws closer and Chavez seeks his third term in office. In the last twelve months the US government has </w:t>
      </w:r>
      <w:r w:rsidRPr="009A3F9D">
        <w:rPr>
          <w:rStyle w:val="StyleBoldUnderline"/>
          <w:highlight w:val="cyan"/>
        </w:rPr>
        <w:t xml:space="preserve">imposed sanctions </w:t>
      </w:r>
      <w:r>
        <w:rPr>
          <w:rStyle w:val="StyleBoldUnderline"/>
        </w:rPr>
        <w:t>on Venezuela’s</w:t>
      </w:r>
      <w:r>
        <w:rPr>
          <w:sz w:val="14"/>
        </w:rPr>
        <w:t xml:space="preserve"> state </w:t>
      </w:r>
      <w:r>
        <w:rPr>
          <w:rStyle w:val="StyleBoldUnderline"/>
        </w:rPr>
        <w:t>oil company</w:t>
      </w:r>
      <w:r>
        <w:rPr>
          <w:sz w:val="14"/>
        </w:rPr>
        <w:t xml:space="preserve"> PDVSA for trading with Iran, </w:t>
      </w:r>
      <w:r w:rsidRPr="009A3F9D">
        <w:rPr>
          <w:rStyle w:val="StyleBoldUnderline"/>
          <w:highlight w:val="cyan"/>
        </w:rPr>
        <w:t>expelled the</w:t>
      </w:r>
      <w:r>
        <w:rPr>
          <w:rStyle w:val="StyleBoldUnderline"/>
        </w:rPr>
        <w:t xml:space="preserve"> Venezuelan </w:t>
      </w:r>
      <w:r w:rsidRPr="009A3F9D">
        <w:rPr>
          <w:rStyle w:val="StyleBoldUnderline"/>
          <w:highlight w:val="cyan"/>
        </w:rPr>
        <w:t>consul</w:t>
      </w:r>
      <w:r>
        <w:rPr>
          <w:sz w:val="14"/>
        </w:rPr>
        <w:t xml:space="preserve"> in Miami based on a suspect documentary </w:t>
      </w:r>
      <w:r>
        <w:rPr>
          <w:rStyle w:val="StyleBoldUnderline"/>
        </w:rPr>
        <w:t>implicating the Venezuelan diplomat in plotting a cyber-attack against the US, and publicly criticised the appointment of Venezuela’s new Defence Minister</w:t>
      </w:r>
      <w:r>
        <w:rPr>
          <w:sz w:val="14"/>
        </w:rPr>
        <w:t xml:space="preserve"> Henry Rangel Silva. While direct </w:t>
      </w:r>
      <w:r>
        <w:rPr>
          <w:rStyle w:val="StyleBoldUnderline"/>
        </w:rPr>
        <w:t xml:space="preserve">US actions have </w:t>
      </w:r>
      <w:r w:rsidRPr="009A3F9D">
        <w:rPr>
          <w:rStyle w:val="StyleBoldUnderline"/>
          <w:highlight w:val="cyan"/>
        </w:rPr>
        <w:t xml:space="preserve">maintained a constant </w:t>
      </w:r>
      <w:r>
        <w:rPr>
          <w:rStyle w:val="StyleBoldUnderline"/>
        </w:rPr>
        <w:t xml:space="preserve">rhythm of </w:t>
      </w:r>
      <w:r w:rsidRPr="009A3F9D">
        <w:rPr>
          <w:rStyle w:val="StyleBoldUnderline"/>
          <w:highlight w:val="cyan"/>
        </w:rPr>
        <w:t>pressure against Venezuela</w:t>
      </w:r>
      <w:r>
        <w:rPr>
          <w:sz w:val="14"/>
        </w:rPr>
        <w:t xml:space="preserve">, Washington’s hopes of removing Chávez from power undoubtedly lie in the possibility of the conservative Democratic Unity Table (MUD) opposition coalition defeating Chávez in this year’s presidential election. According to investigative journalist Eva Golinger, the US is providing the opposition in Venezuela with political advice and financial support to the tune of US$20 million $20 million this year. This funding for anti-Chávez groups comes from the US national budget, State Department-linked agencies, the National Endowment for Democracy (NED) and USAID, along with the US Embassy in Caracas. A curious detail suggests that the US Embassy has become a key conduit for the distribution of this money. While the Embassy currently only maintains a Charge D’Affairs responsible for diplomatic operations, and overall staff levels remain unchanged, the Embassy budget jumped from almost $16 million in 2011 to over $24 million for 2012, an unexplained increase of over $8 million. Washington has long worked to see the development of a united Venezuelan opposition capable of defeating Chávez. With the current MUD coalition displaying relative unity behind opposition presidential candidate Henrique Capriles Radonski, and the still popular Chávez currently undergoing treatment for cancer, the US is likely hoping 2012 is the year to see an end to Chávez’s administration. Indeed, the make-up of Venezuela’s opposition reads like a “who’s who” of figures who have received advice and financial support from US sources over the previous decade. Several of those who ran in the opposition’s February primary elections to elect the MUD presidential candidate have ties with US financial aid, including the winner Radonski. His political party Primero Justicia has been a key recipient of funding and political training since its founding in 1999, which has helped it to grow into a national force. US funding has also followed fellow primaries candidate Leopoldo López throughout his political career, first in Primero Justicia, then in Un Nuevo Tiempo from 2002, before receiving NED and USAID funding to support his own organisation Voluntad Popular. MUD National Assembly deputy and primaries candidate Maria Machado Corina has also received heavy US financial support, as well as holding a private meeting with George W Bush in 2004. Machado has recently been appointed as a coordinator for Radonski’s “Tricolour Command” presidential election campaign, while Leopoldo López is now a member of the Radonski campaign’s select Political Strategic Command. The Political Strategic Command is headed by experienced opposition figure Professor Ramón Guillermo Aveledo, who with his close political colleagues “assists US sponsors in pouring money into the MUD,” according to analyst Nil Nikandrov. The importance of US funding in helping to shape the current Venezuelan opposition should not be underestimated. Indeed, according to US Embassy cables released by Wikileaks, in 2009 US Embassy chargé d’affaires John Caulfield argued for increased US funding of opposition groups, as “without our continued assistance, it is possible that the organizations we helped create ... could be forced to close...Our funding will provide those organizations a much-needed lifeline”. Another aspect of </w:t>
      </w:r>
      <w:r w:rsidRPr="009A3F9D">
        <w:rPr>
          <w:rStyle w:val="StyleBoldUnderline"/>
          <w:highlight w:val="cyan"/>
        </w:rPr>
        <w:t xml:space="preserve">Washington’s approach </w:t>
      </w:r>
      <w:r>
        <w:rPr>
          <w:rStyle w:val="StyleBoldUnderline"/>
        </w:rPr>
        <w:t>to Venezuela</w:t>
      </w:r>
      <w:r>
        <w:rPr>
          <w:sz w:val="14"/>
        </w:rPr>
        <w:t xml:space="preserve"> moving into 2012 </w:t>
      </w:r>
      <w:r w:rsidRPr="009A3F9D">
        <w:rPr>
          <w:rStyle w:val="StyleBoldUnderline"/>
          <w:highlight w:val="cyan"/>
        </w:rPr>
        <w:t xml:space="preserve">has been </w:t>
      </w:r>
      <w:r>
        <w:rPr>
          <w:rStyle w:val="StyleBoldUnderline"/>
        </w:rPr>
        <w:t xml:space="preserve">the </w:t>
      </w:r>
      <w:r w:rsidRPr="009A3F9D">
        <w:rPr>
          <w:rStyle w:val="StyleBoldUnderline"/>
          <w:highlight w:val="cyan"/>
        </w:rPr>
        <w:t xml:space="preserve">increase </w:t>
      </w:r>
      <w:r>
        <w:rPr>
          <w:rStyle w:val="StyleBoldUnderline"/>
        </w:rPr>
        <w:t xml:space="preserve">of </w:t>
      </w:r>
      <w:r w:rsidRPr="009A3F9D">
        <w:rPr>
          <w:rStyle w:val="StyleBoldUnderline"/>
          <w:highlight w:val="cyan"/>
        </w:rPr>
        <w:t>aggressive rhetoric</w:t>
      </w:r>
      <w:r>
        <w:rPr>
          <w:rStyle w:val="StyleBoldUnderline"/>
        </w:rPr>
        <w:t xml:space="preserve"> designed to de-legitimise the government</w:t>
      </w:r>
      <w:r>
        <w:rPr>
          <w:sz w:val="14"/>
        </w:rPr>
        <w:t xml:space="preserve"> and open the possibility of more direct intervention. At a special Organisation of American States (OAS) session held in Washington in March, </w:t>
      </w:r>
      <w:r w:rsidRPr="009A3F9D">
        <w:rPr>
          <w:rStyle w:val="StyleBoldUnderline"/>
          <w:highlight w:val="cyan"/>
        </w:rPr>
        <w:t>Democrat</w:t>
      </w:r>
      <w:r>
        <w:rPr>
          <w:rStyle w:val="StyleBoldUnderline"/>
        </w:rPr>
        <w:t xml:space="preserve"> Congressman</w:t>
      </w:r>
      <w:r>
        <w:rPr>
          <w:sz w:val="14"/>
        </w:rPr>
        <w:t xml:space="preserve"> Eliot E</w:t>
      </w:r>
      <w:r>
        <w:rPr>
          <w:rStyle w:val="StyleBoldUnderline"/>
        </w:rPr>
        <w:t xml:space="preserve">ngel </w:t>
      </w:r>
      <w:r w:rsidRPr="009A3F9D">
        <w:rPr>
          <w:rStyle w:val="StyleBoldUnderline"/>
          <w:highlight w:val="cyan"/>
        </w:rPr>
        <w:t>said Venezuelan democracy was being “trampled</w:t>
      </w:r>
      <w:r>
        <w:rPr>
          <w:sz w:val="14"/>
        </w:rPr>
        <w:t xml:space="preserve">” by the Chávez administration </w:t>
      </w:r>
      <w:r>
        <w:rPr>
          <w:rStyle w:val="StyleBoldUnderline"/>
        </w:rPr>
        <w:t>and advocated a “robust” OAS</w:t>
      </w:r>
      <w:r>
        <w:rPr>
          <w:sz w:val="14"/>
        </w:rPr>
        <w:t xml:space="preserve"> </w:t>
      </w:r>
      <w:r>
        <w:rPr>
          <w:rStyle w:val="StyleBoldUnderline"/>
        </w:rPr>
        <w:t xml:space="preserve">mission </w:t>
      </w:r>
      <w:r>
        <w:rPr>
          <w:sz w:val="14"/>
        </w:rPr>
        <w:t xml:space="preserve">be sent to the country to monitor the October presidential elections. </w:t>
      </w:r>
      <w:r w:rsidRPr="009A3F9D">
        <w:rPr>
          <w:rStyle w:val="StyleBoldUnderline"/>
          <w:highlight w:val="cyan"/>
        </w:rPr>
        <w:t>Not to be outdone</w:t>
      </w:r>
      <w:r>
        <w:rPr>
          <w:rStyle w:val="StyleBoldUnderline"/>
        </w:rPr>
        <w:t xml:space="preserve"> by their Democratic counterparts, </w:t>
      </w:r>
      <w:r w:rsidRPr="009A3F9D">
        <w:rPr>
          <w:rStyle w:val="StyleBoldUnderline"/>
          <w:highlight w:val="cyan"/>
        </w:rPr>
        <w:t xml:space="preserve">Republicans </w:t>
      </w:r>
      <w:r>
        <w:rPr>
          <w:rStyle w:val="StyleBoldUnderline"/>
        </w:rPr>
        <w:t xml:space="preserve">have </w:t>
      </w:r>
      <w:r w:rsidRPr="009A3F9D">
        <w:rPr>
          <w:rStyle w:val="StyleBoldUnderline"/>
          <w:highlight w:val="cyan"/>
        </w:rPr>
        <w:t xml:space="preserve">continued to </w:t>
      </w:r>
      <w:r w:rsidRPr="009A3F9D">
        <w:rPr>
          <w:rStyle w:val="Emphasis"/>
          <w:highlight w:val="cyan"/>
        </w:rPr>
        <w:t>wind up the rhetorical dial on Venezuela</w:t>
      </w:r>
      <w:r>
        <w:rPr>
          <w:sz w:val="14"/>
        </w:rPr>
        <w:t xml:space="preserve">. In a presidential nomination debate in Florida this January, Mitt Romney </w:t>
      </w:r>
      <w:r w:rsidRPr="009A3F9D">
        <w:rPr>
          <w:rStyle w:val="StyleBoldUnderline"/>
          <w:highlight w:val="cyan"/>
        </w:rPr>
        <w:t>made</w:t>
      </w:r>
      <w:r>
        <w:rPr>
          <w:rStyle w:val="StyleBoldUnderline"/>
        </w:rPr>
        <w:t xml:space="preserve"> a </w:t>
      </w:r>
      <w:r w:rsidRPr="009A3F9D">
        <w:rPr>
          <w:rStyle w:val="StyleBoldUnderline"/>
          <w:highlight w:val="cyan"/>
        </w:rPr>
        <w:t>commitment to “punish those</w:t>
      </w:r>
      <w:r>
        <w:rPr>
          <w:sz w:val="14"/>
        </w:rPr>
        <w:t xml:space="preserve"> who are </w:t>
      </w:r>
      <w:r w:rsidRPr="009A3F9D">
        <w:rPr>
          <w:rStyle w:val="StyleBoldUnderline"/>
          <w:highlight w:val="cyan"/>
        </w:rPr>
        <w:t>following</w:t>
      </w:r>
      <w:r>
        <w:rPr>
          <w:rStyle w:val="StyleBoldUnderline"/>
        </w:rPr>
        <w:t>”</w:t>
      </w:r>
      <w:r>
        <w:rPr>
          <w:sz w:val="14"/>
        </w:rPr>
        <w:t xml:space="preserve"> Hugo </w:t>
      </w:r>
      <w:r w:rsidRPr="009A3F9D">
        <w:rPr>
          <w:rStyle w:val="StyleBoldUnderline"/>
          <w:highlight w:val="cyan"/>
        </w:rPr>
        <w:t>Chávez and</w:t>
      </w:r>
      <w:r>
        <w:rPr>
          <w:rStyle w:val="StyleBoldUnderline"/>
        </w:rPr>
        <w:t xml:space="preserve"> his </w:t>
      </w:r>
      <w:r w:rsidRPr="009A3F9D">
        <w:rPr>
          <w:rStyle w:val="StyleBoldUnderline"/>
          <w:highlight w:val="cyan"/>
        </w:rPr>
        <w:t>ally</w:t>
      </w:r>
      <w:r>
        <w:rPr>
          <w:sz w:val="14"/>
        </w:rPr>
        <w:t xml:space="preserve"> Fidel </w:t>
      </w:r>
      <w:r w:rsidRPr="009A3F9D">
        <w:rPr>
          <w:rStyle w:val="StyleBoldUnderline"/>
          <w:highlight w:val="cyan"/>
        </w:rPr>
        <w:t>Castro,</w:t>
      </w:r>
      <w:r>
        <w:rPr>
          <w:sz w:val="14"/>
        </w:rPr>
        <w:t xml:space="preserve"> ex-president of Cuba. </w:t>
      </w:r>
      <w:r w:rsidRPr="009A3F9D">
        <w:rPr>
          <w:rStyle w:val="StyleBoldUnderline"/>
          <w:highlight w:val="cyan"/>
        </w:rPr>
        <w:t xml:space="preserve">He </w:t>
      </w:r>
      <w:r w:rsidRPr="009A3F9D">
        <w:rPr>
          <w:rStyle w:val="Emphasis"/>
          <w:highlight w:val="cyan"/>
        </w:rPr>
        <w:t>claims that Obama has “failed to respond with resolve”</w:t>
      </w:r>
      <w:r>
        <w:rPr>
          <w:sz w:val="14"/>
        </w:rPr>
        <w:t xml:space="preserve"> to Chávez’s growing international influence, </w:t>
      </w:r>
      <w:r w:rsidRPr="009A3F9D">
        <w:rPr>
          <w:rStyle w:val="StyleBoldUnderline"/>
          <w:highlight w:val="cyan"/>
        </w:rPr>
        <w:t>arguing</w:t>
      </w:r>
      <w:r>
        <w:rPr>
          <w:sz w:val="14"/>
        </w:rPr>
        <w:t xml:space="preserve"> in his October 2011 foreign policy white paper foreign policy white paper that he would “chart </w:t>
      </w:r>
      <w:r w:rsidRPr="009A3F9D">
        <w:rPr>
          <w:rStyle w:val="StyleBoldUnderline"/>
          <w:highlight w:val="cyan"/>
        </w:rPr>
        <w:t>a different course” in US policy toward Venezuela</w:t>
      </w:r>
      <w:r>
        <w:rPr>
          <w:sz w:val="14"/>
        </w:rPr>
        <w:t xml:space="preserve"> </w:t>
      </w:r>
      <w:r>
        <w:rPr>
          <w:rStyle w:val="StyleBoldUnderline"/>
        </w:rPr>
        <w:t>and other leftist governments in Latin America.</w:t>
      </w:r>
      <w:r>
        <w:rPr>
          <w:sz w:val="14"/>
        </w:rPr>
        <w:t xml:space="preserve"> Of course, US foreign policy has nothing to do with concern for democracy nor fabrications that Venezuela is involved in plotting an attack against the US.</w:t>
      </w:r>
    </w:p>
    <w:p w14:paraId="60CA1C83" w14:textId="77777777" w:rsidR="00121067" w:rsidRDefault="00121067" w:rsidP="00121067">
      <w:pPr>
        <w:rPr>
          <w:b/>
        </w:rPr>
      </w:pPr>
    </w:p>
    <w:p w14:paraId="60CA1C84" w14:textId="77777777" w:rsidR="00121067" w:rsidRPr="00276698" w:rsidRDefault="00121067" w:rsidP="00B82C33">
      <w:pPr>
        <w:pStyle w:val="Heading4"/>
      </w:pPr>
      <w:r w:rsidRPr="00276698">
        <w:lastRenderedPageBreak/>
        <w:t>Nationalized industries and trade ties ensure economic engagement can’t avoid backlash as soft on Venezuela regime, national security, Cuba and terrorism</w:t>
      </w:r>
    </w:p>
    <w:p w14:paraId="60CA1C85" w14:textId="77777777" w:rsidR="00121067" w:rsidRDefault="00121067" w:rsidP="00121067">
      <w:pPr>
        <w:rPr>
          <w:rStyle w:val="StyleStyleBold12pt"/>
        </w:rPr>
      </w:pPr>
      <w:r>
        <w:rPr>
          <w:rStyle w:val="StyleStyleBold12pt"/>
        </w:rPr>
        <w:t>Robertson, 12</w:t>
      </w:r>
    </w:p>
    <w:p w14:paraId="60CA1C86" w14:textId="77777777" w:rsidR="00121067" w:rsidRDefault="00121067" w:rsidP="00121067">
      <w:pPr>
        <w:rPr>
          <w:sz w:val="16"/>
        </w:rPr>
      </w:pPr>
      <w:r>
        <w:rPr>
          <w:sz w:val="16"/>
        </w:rPr>
        <w:t>Ewan Robertson, 4/11/12, Latin America Bureau analyst @ Venezuala Analysis, http://venezuelanalysis.com/analysis/6916</w:t>
      </w:r>
    </w:p>
    <w:p w14:paraId="60CA1C87" w14:textId="77777777" w:rsidR="00121067" w:rsidRDefault="00121067" w:rsidP="00121067">
      <w:pPr>
        <w:rPr>
          <w:sz w:val="14"/>
        </w:rPr>
      </w:pPr>
    </w:p>
    <w:p w14:paraId="60CA1C88" w14:textId="77777777" w:rsidR="00121067" w:rsidRDefault="00121067" w:rsidP="00121067">
      <w:pPr>
        <w:rPr>
          <w:sz w:val="14"/>
        </w:rPr>
      </w:pPr>
      <w:r>
        <w:rPr>
          <w:sz w:val="14"/>
        </w:rPr>
        <w:t xml:space="preserve"> Venezuela is one of the region’s most vibrant democracies, witnessing a huge increase in political participation in the previous decade, both in internationally-certified free and fair elections and in new grassroots forms, such as the thousands of communal councils which have sprung up around the country. </w:t>
      </w:r>
      <w:r w:rsidRPr="009A3F9D">
        <w:rPr>
          <w:rStyle w:val="StyleBoldUnderline"/>
          <w:highlight w:val="cyan"/>
        </w:rPr>
        <w:t>Figures in Washington routinely ignore the facts</w:t>
      </w:r>
      <w:r>
        <w:rPr>
          <w:sz w:val="14"/>
        </w:rPr>
        <w:t xml:space="preserve"> and the evidence </w:t>
      </w:r>
      <w:r w:rsidRPr="009A3F9D">
        <w:rPr>
          <w:rStyle w:val="StyleBoldUnderline"/>
          <w:highlight w:val="cyan"/>
        </w:rPr>
        <w:t>regarding Venezuela</w:t>
      </w:r>
      <w:r>
        <w:rPr>
          <w:sz w:val="14"/>
        </w:rPr>
        <w:t xml:space="preserve">, for example never mentioning the Chilean-based Latinobarometro regional poll in which Venezuelan citizens regularly demonstrate they have one of the highest levels of support for democracy, and satisfaction with how their democracy works in practice, in Latin America. Rather, </w:t>
      </w:r>
      <w:r w:rsidRPr="009A3F9D">
        <w:rPr>
          <w:rStyle w:val="StyleBoldUnderline"/>
          <w:highlight w:val="cyan"/>
        </w:rPr>
        <w:t>the issue for policy makers in Washington</w:t>
      </w:r>
      <w:r>
        <w:rPr>
          <w:sz w:val="14"/>
        </w:rPr>
        <w:t xml:space="preserve"> is that since the arrival of Chávez </w:t>
      </w:r>
      <w:r w:rsidRPr="009A3F9D">
        <w:rPr>
          <w:rStyle w:val="StyleBoldUnderline"/>
          <w:highlight w:val="cyan"/>
        </w:rPr>
        <w:t>Venezuela has refused</w:t>
      </w:r>
      <w:r>
        <w:rPr>
          <w:rStyle w:val="StyleBoldUnderline"/>
        </w:rPr>
        <w:t xml:space="preserve"> to play </w:t>
      </w:r>
      <w:r w:rsidRPr="009A3F9D">
        <w:rPr>
          <w:rStyle w:val="StyleBoldUnderline"/>
          <w:highlight w:val="cyan"/>
        </w:rPr>
        <w:t>its</w:t>
      </w:r>
      <w:r>
        <w:rPr>
          <w:sz w:val="14"/>
        </w:rPr>
        <w:t xml:space="preserve"> designated </w:t>
      </w:r>
      <w:r w:rsidRPr="009A3F9D">
        <w:rPr>
          <w:rStyle w:val="StyleBoldUnderline"/>
          <w:highlight w:val="cyan"/>
        </w:rPr>
        <w:t>role</w:t>
      </w:r>
      <w:r>
        <w:rPr>
          <w:rStyle w:val="StyleBoldUnderline"/>
        </w:rPr>
        <w:t xml:space="preserve"> </w:t>
      </w:r>
      <w:r>
        <w:rPr>
          <w:sz w:val="14"/>
        </w:rPr>
        <w:t xml:space="preserve">within US imperial strategy. That is, to offer a reliable supply of cheap oil controlled by US companies, to act as a market for US-based private foreign investment, and to conduct itself as a submissive ally in US diplomacy. It is the Chávez administration’s </w:t>
      </w:r>
      <w:r>
        <w:rPr>
          <w:rStyle w:val="StyleBoldUnderline"/>
        </w:rPr>
        <w:t>policies of national control over oil</w:t>
      </w:r>
      <w:r>
        <w:rPr>
          <w:sz w:val="14"/>
        </w:rPr>
        <w:t xml:space="preserve"> and using the resource to fund social programmes, </w:t>
      </w:r>
      <w:r w:rsidRPr="009A3F9D">
        <w:rPr>
          <w:rStyle w:val="StyleBoldUnderline"/>
          <w:highlight w:val="cyan"/>
        </w:rPr>
        <w:t>nationalising</w:t>
      </w:r>
      <w:r>
        <w:rPr>
          <w:rStyle w:val="StyleBoldUnderline"/>
        </w:rPr>
        <w:t xml:space="preserve"> strategically important </w:t>
      </w:r>
      <w:r w:rsidRPr="009A3F9D">
        <w:rPr>
          <w:rStyle w:val="StyleBoldUnderline"/>
          <w:highlight w:val="cyan"/>
        </w:rPr>
        <w:t>industries, and</w:t>
      </w:r>
      <w:r>
        <w:rPr>
          <w:rStyle w:val="StyleBoldUnderline"/>
        </w:rPr>
        <w:t xml:space="preserve"> vocally </w:t>
      </w:r>
      <w:r w:rsidRPr="009A3F9D">
        <w:rPr>
          <w:rStyle w:val="StyleBoldUnderline"/>
          <w:highlight w:val="cyan"/>
        </w:rPr>
        <w:t>opposing US foreign policy</w:t>
      </w:r>
      <w:r>
        <w:rPr>
          <w:sz w:val="14"/>
        </w:rPr>
        <w:t xml:space="preserve"> while pursuing regional integration on principles contrary to “free trade” that </w:t>
      </w:r>
      <w:r>
        <w:rPr>
          <w:rStyle w:val="StyleBoldUnderline"/>
        </w:rPr>
        <w:t xml:space="preserve">have </w:t>
      </w:r>
      <w:r w:rsidRPr="009A3F9D">
        <w:rPr>
          <w:rStyle w:val="StyleBoldUnderline"/>
          <w:highlight w:val="cyan"/>
        </w:rPr>
        <w:t>made Venezuela a “problem” for US</w:t>
      </w:r>
      <w:r>
        <w:rPr>
          <w:rStyle w:val="StyleBoldUnderline"/>
        </w:rPr>
        <w:t xml:space="preserve"> foreign policy. </w:t>
      </w:r>
      <w:r>
        <w:rPr>
          <w:sz w:val="14"/>
        </w:rPr>
        <w:t xml:space="preserve">The Regional Dynamic </w:t>
      </w:r>
      <w:r>
        <w:rPr>
          <w:rStyle w:val="StyleBoldUnderline"/>
        </w:rPr>
        <w:t>One of the</w:t>
      </w:r>
      <w:r>
        <w:rPr>
          <w:sz w:val="14"/>
        </w:rPr>
        <w:t xml:space="preserve"> Chávez’s administration’s </w:t>
      </w:r>
      <w:r w:rsidRPr="009A3F9D">
        <w:rPr>
          <w:rStyle w:val="StyleBoldUnderline"/>
          <w:highlight w:val="cyan"/>
        </w:rPr>
        <w:t>key</w:t>
      </w:r>
      <w:r>
        <w:rPr>
          <w:rStyle w:val="StyleBoldUnderline"/>
        </w:rPr>
        <w:t xml:space="preserve"> regional</w:t>
      </w:r>
      <w:r>
        <w:rPr>
          <w:sz w:val="14"/>
        </w:rPr>
        <w:t xml:space="preserve"> integration </w:t>
      </w:r>
      <w:r w:rsidRPr="009A3F9D">
        <w:rPr>
          <w:rStyle w:val="StyleBoldUnderline"/>
          <w:highlight w:val="cyan"/>
        </w:rPr>
        <w:t>initiatives</w:t>
      </w:r>
      <w:r>
        <w:rPr>
          <w:rStyle w:val="StyleBoldUnderline"/>
        </w:rPr>
        <w:t xml:space="preserve"> is the</w:t>
      </w:r>
      <w:r>
        <w:rPr>
          <w:sz w:val="14"/>
        </w:rPr>
        <w:t xml:space="preserve"> Bolivarian Alliance for the Peoples of Our America (</w:t>
      </w:r>
      <w:r w:rsidRPr="009A3F9D">
        <w:rPr>
          <w:rStyle w:val="StyleBoldUnderline"/>
          <w:highlight w:val="cyan"/>
        </w:rPr>
        <w:t>ALBA), established by Cuba and Venezuela</w:t>
      </w:r>
      <w:r>
        <w:rPr>
          <w:sz w:val="14"/>
        </w:rPr>
        <w:t xml:space="preserve"> in 2004 </w:t>
      </w:r>
      <w:r>
        <w:rPr>
          <w:rStyle w:val="StyleBoldUnderline"/>
        </w:rPr>
        <w:t>as an alternative to US free trade agreements</w:t>
      </w:r>
      <w:r>
        <w:rPr>
          <w:sz w:val="14"/>
        </w:rPr>
        <w:t xml:space="preserve"> by </w:t>
      </w:r>
      <w:r w:rsidRPr="009A3F9D">
        <w:rPr>
          <w:rStyle w:val="StyleBoldUnderline"/>
          <w:highlight w:val="cyan"/>
        </w:rPr>
        <w:t xml:space="preserve">emphasising </w:t>
      </w:r>
      <w:r w:rsidRPr="009A3F9D">
        <w:rPr>
          <w:rStyle w:val="Emphasis"/>
          <w:highlight w:val="cyan"/>
        </w:rPr>
        <w:t xml:space="preserve">mutual </w:t>
      </w:r>
      <w:r w:rsidRPr="009A3F9D">
        <w:rPr>
          <w:rStyle w:val="StyleBoldUnderline"/>
          <w:highlight w:val="cyan"/>
        </w:rPr>
        <w:t>solidarity and joint development</w:t>
      </w:r>
      <w:r>
        <w:rPr>
          <w:sz w:val="14"/>
        </w:rPr>
        <w:t xml:space="preserve"> between member states. The group now contains eight members in Latin America and the Caribbean. Venezuela has also reached out to the Caribbean with the Petrocaribe initiative, in which Venezuela sells oil at preferential rates to participating nations to support their development, with 18 Caribbean states now participating. </w:t>
      </w:r>
      <w:r w:rsidRPr="009A3F9D">
        <w:rPr>
          <w:rStyle w:val="StyleBoldUnderline"/>
          <w:highlight w:val="cyan"/>
        </w:rPr>
        <w:t xml:space="preserve">The US has </w:t>
      </w:r>
      <w:r w:rsidRPr="009A3F9D">
        <w:rPr>
          <w:rStyle w:val="Emphasis"/>
          <w:highlight w:val="cyan"/>
        </w:rPr>
        <w:t>responded by trying to isolate Venezuela</w:t>
      </w:r>
      <w:r>
        <w:rPr>
          <w:sz w:val="14"/>
        </w:rPr>
        <w:t xml:space="preserve"> and discredit the ALBA. </w:t>
      </w:r>
      <w:r>
        <w:rPr>
          <w:rStyle w:val="StyleBoldUnderline"/>
        </w:rPr>
        <w:t xml:space="preserve">Romney </w:t>
      </w:r>
      <w:r>
        <w:rPr>
          <w:sz w:val="14"/>
        </w:rPr>
        <w:t xml:space="preserve">has </w:t>
      </w:r>
      <w:r w:rsidRPr="009A3F9D">
        <w:rPr>
          <w:rStyle w:val="StyleBoldUnderline"/>
          <w:highlight w:val="cyan"/>
        </w:rPr>
        <w:t>described it as a “</w:t>
      </w:r>
      <w:r w:rsidRPr="009A3F9D">
        <w:rPr>
          <w:rStyle w:val="Emphasis"/>
          <w:highlight w:val="cyan"/>
        </w:rPr>
        <w:t>virulently anti-American</w:t>
      </w:r>
      <w:r>
        <w:rPr>
          <w:sz w:val="14"/>
        </w:rPr>
        <w:t xml:space="preserve"> ‘Bolivarian’ </w:t>
      </w:r>
      <w:r>
        <w:rPr>
          <w:rStyle w:val="StyleBoldUnderline"/>
        </w:rPr>
        <w:t>movement across Latin America that seeks to undermine</w:t>
      </w:r>
      <w:r>
        <w:rPr>
          <w:sz w:val="14"/>
        </w:rPr>
        <w:t xml:space="preserve"> institutions of </w:t>
      </w:r>
      <w:r>
        <w:rPr>
          <w:rStyle w:val="StyleBoldUnderline"/>
        </w:rPr>
        <w:t>democratic governance</w:t>
      </w:r>
      <w:r>
        <w:rPr>
          <w:sz w:val="14"/>
        </w:rPr>
        <w:t xml:space="preserve"> and economic opportunity”. Meanwhile, </w:t>
      </w:r>
      <w:r w:rsidRPr="009A3F9D">
        <w:rPr>
          <w:rStyle w:val="StyleBoldUnderline"/>
          <w:highlight w:val="cyan"/>
        </w:rPr>
        <w:t>C</w:t>
      </w:r>
      <w:r>
        <w:rPr>
          <w:rStyle w:val="StyleBoldUnderline"/>
        </w:rPr>
        <w:t xml:space="preserve">ouncil of </w:t>
      </w:r>
      <w:r w:rsidRPr="009A3F9D">
        <w:rPr>
          <w:rStyle w:val="StyleBoldUnderline"/>
          <w:highlight w:val="cyan"/>
        </w:rPr>
        <w:t>F</w:t>
      </w:r>
      <w:r>
        <w:rPr>
          <w:rStyle w:val="StyleBoldUnderline"/>
        </w:rPr>
        <w:t xml:space="preserve">oreign </w:t>
      </w:r>
      <w:r w:rsidRPr="009A3F9D">
        <w:rPr>
          <w:rStyle w:val="StyleBoldUnderline"/>
          <w:highlight w:val="cyan"/>
        </w:rPr>
        <w:t>R</w:t>
      </w:r>
      <w:r>
        <w:rPr>
          <w:rStyle w:val="StyleBoldUnderline"/>
        </w:rPr>
        <w:t>elations</w:t>
      </w:r>
      <w:r>
        <w:rPr>
          <w:sz w:val="14"/>
        </w:rPr>
        <w:t xml:space="preserve"> analyst Joe Hirst rather fancifully </w:t>
      </w:r>
      <w:r w:rsidRPr="009A3F9D">
        <w:rPr>
          <w:rStyle w:val="StyleBoldUnderline"/>
          <w:highlight w:val="cyan"/>
        </w:rPr>
        <w:t>tried to paint the organisation</w:t>
      </w:r>
      <w:r>
        <w:rPr>
          <w:sz w:val="14"/>
        </w:rPr>
        <w:t xml:space="preserve">’s inclusion of social movements </w:t>
      </w:r>
      <w:r w:rsidRPr="009A3F9D">
        <w:rPr>
          <w:rStyle w:val="StyleBoldUnderline"/>
          <w:highlight w:val="cyan"/>
        </w:rPr>
        <w:t xml:space="preserve">as a mechanism for </w:t>
      </w:r>
      <w:r w:rsidRPr="009A3F9D">
        <w:rPr>
          <w:rStyle w:val="Emphasis"/>
          <w:highlight w:val="cyan"/>
        </w:rPr>
        <w:t>promoting</w:t>
      </w:r>
      <w:r>
        <w:rPr>
          <w:rStyle w:val="Emphasis"/>
        </w:rPr>
        <w:t xml:space="preserve"> international </w:t>
      </w:r>
      <w:r w:rsidRPr="009A3F9D">
        <w:rPr>
          <w:rStyle w:val="Emphasis"/>
          <w:highlight w:val="cyan"/>
        </w:rPr>
        <w:t>terror</w:t>
      </w:r>
      <w:r>
        <w:rPr>
          <w:rStyle w:val="Emphasis"/>
        </w:rPr>
        <w:t>ism</w:t>
      </w:r>
      <w:r>
        <w:rPr>
          <w:sz w:val="14"/>
        </w:rPr>
        <w:t xml:space="preserve">, using information from the long-discredited Farc laptops . </w:t>
      </w:r>
      <w:r w:rsidRPr="009A3F9D">
        <w:rPr>
          <w:rStyle w:val="StyleBoldUnderline"/>
          <w:highlight w:val="cyan"/>
        </w:rPr>
        <w:t>The US has</w:t>
      </w:r>
      <w:r>
        <w:rPr>
          <w:sz w:val="14"/>
        </w:rPr>
        <w:t xml:space="preserve"> also </w:t>
      </w:r>
      <w:r>
        <w:rPr>
          <w:rStyle w:val="StyleBoldUnderline"/>
        </w:rPr>
        <w:t>a</w:t>
      </w:r>
      <w:r w:rsidRPr="009A3F9D">
        <w:rPr>
          <w:rStyle w:val="StyleBoldUnderline"/>
          <w:highlight w:val="cyan"/>
        </w:rPr>
        <w:t>pplied</w:t>
      </w:r>
      <w:r>
        <w:rPr>
          <w:rStyle w:val="StyleBoldUnderline"/>
        </w:rPr>
        <w:t xml:space="preserve"> diplomatic </w:t>
      </w:r>
      <w:r w:rsidRPr="009A3F9D">
        <w:rPr>
          <w:rStyle w:val="StyleBoldUnderline"/>
          <w:highlight w:val="cyan"/>
        </w:rPr>
        <w:t>pressure to discourage other states from strengthening ties with Venezuela</w:t>
      </w:r>
      <w:r>
        <w:rPr>
          <w:rStyle w:val="StyleBoldUnderline"/>
        </w:rPr>
        <w:t>.</w:t>
      </w:r>
      <w:r>
        <w:rPr>
          <w:sz w:val="14"/>
        </w:rPr>
        <w:t xml:space="preserve"> These have included using intimidation and diplomatic manoeuvres to try to prevent an alliance between Nicaragua and Venezuela after the 2006 election of leftist Daniel Ortega to the Nicaraguan presidency, and using threats and pressure against Haiti in 2006-7 to scupper the Préval government’s plan to join Petrocaribe. This strategy failed, with Nicaragua joining the ALBA at Ortega’s inauguration in early 2007 and the first Petrocaribe oil shipment reaching Haiti in March 2008.</w:t>
      </w:r>
    </w:p>
    <w:p w14:paraId="60CA1C89" w14:textId="77777777" w:rsidR="00121067" w:rsidRDefault="00121067" w:rsidP="00121067">
      <w:pPr>
        <w:rPr>
          <w:sz w:val="16"/>
        </w:rPr>
      </w:pPr>
    </w:p>
    <w:p w14:paraId="60CA1C8A" w14:textId="77777777" w:rsidR="00121067" w:rsidRPr="00276698" w:rsidRDefault="00121067" w:rsidP="00B82C33">
      <w:pPr>
        <w:pStyle w:val="Heading4"/>
      </w:pPr>
      <w:r w:rsidRPr="00276698">
        <w:t>Cuba fears drive US politics on Venezuela policy and opposition to the plan</w:t>
      </w:r>
    </w:p>
    <w:p w14:paraId="60CA1C8B" w14:textId="77777777" w:rsidR="00121067" w:rsidRDefault="00121067" w:rsidP="00121067">
      <w:r>
        <w:rPr>
          <w:rStyle w:val="StyleStyleBold12pt"/>
        </w:rPr>
        <w:t>Kozloff, 13</w:t>
      </w:r>
      <w:r>
        <w:t xml:space="preserve">  (Nikolas,  doctorate in Latin American history from Oxford University, author of Hugo Chavez: Oil, Politics and the Challenge to the U.S. (Palgrave Macmillan, 2007), Revolution! South America and the Rise of the New Left (Palgrave Macmillan, 2008), No Rain in the Amazon: How South America's Climate Change Affects the Entire Planet (Palgrave Macmilan, 2010), Huffington Post, 4/14, </w:t>
      </w:r>
      <w:hyperlink r:id="rId47" w:history="1">
        <w:r>
          <w:rPr>
            <w:rStyle w:val="Hyperlink"/>
          </w:rPr>
          <w:t>http://www.huffingtonpost.com/nikolas-kozloff/maduro-elections-venezuela_b_3078387.html</w:t>
        </w:r>
      </w:hyperlink>
      <w:r>
        <w:t>)</w:t>
      </w:r>
    </w:p>
    <w:p w14:paraId="60CA1C8C" w14:textId="77777777" w:rsidR="00121067" w:rsidRDefault="00121067" w:rsidP="00121067"/>
    <w:p w14:paraId="60CA1C8D" w14:textId="77777777" w:rsidR="00121067" w:rsidRDefault="00121067" w:rsidP="00121067">
      <w:pPr>
        <w:rPr>
          <w:sz w:val="16"/>
        </w:rPr>
      </w:pPr>
      <w:r>
        <w:rPr>
          <w:rStyle w:val="StyleBoldUnderline"/>
        </w:rPr>
        <w:t xml:space="preserve">Ratcheting up Pressure on Cuba </w:t>
      </w:r>
      <w:r>
        <w:rPr>
          <w:sz w:val="16"/>
        </w:rPr>
        <w:t xml:space="preserve">In May, 1974 </w:t>
      </w:r>
      <w:r>
        <w:rPr>
          <w:rStyle w:val="StyleBoldUnderline"/>
        </w:rPr>
        <w:t>the U.S. ambassador in Caracas confronted</w:t>
      </w:r>
      <w:r>
        <w:rPr>
          <w:sz w:val="16"/>
        </w:rPr>
        <w:t xml:space="preserve"> the Venezuelan Foreign Minister </w:t>
      </w:r>
      <w:r>
        <w:rPr>
          <w:rStyle w:val="StyleBoldUnderline"/>
        </w:rPr>
        <w:t>with reports</w:t>
      </w:r>
      <w:r>
        <w:rPr>
          <w:sz w:val="16"/>
        </w:rPr>
        <w:t xml:space="preserve"> </w:t>
      </w:r>
      <w:r>
        <w:rPr>
          <w:rStyle w:val="StyleBoldUnderline"/>
        </w:rPr>
        <w:t>claiming that Venezuela sought to import sugar from Cuba</w:t>
      </w:r>
      <w:r>
        <w:rPr>
          <w:sz w:val="16"/>
        </w:rPr>
        <w:t xml:space="preserve">. The ambassador explained that he would be "glad to explore ways and means of trying to find additional sugar for Venezuela from countries other than Cuba." Defiantly, CAP shot back that "he intended to go ahead with trade exchanges, including the sale of Venezuelan rice for Cuban sugar." Sure enough, in early 1975 the U.S. Embassy noted that a Cuban vessel had loaded up on Venezuelan rice at a local port. </w:t>
      </w:r>
      <w:r>
        <w:rPr>
          <w:rStyle w:val="StyleBoldUnderline"/>
        </w:rPr>
        <w:t>Even more seriously, the Americans fretted that CAP might be tempted to ship oil to Cuba</w:t>
      </w:r>
      <w:r>
        <w:rPr>
          <w:sz w:val="16"/>
        </w:rPr>
        <w:t xml:space="preserve"> in the event that OAS sanctions were removed. Already, the Soviets were interested in decreasing Cuban dependence on oil transported from the USSR, and indeed Pérez reportedly related in private that Moscow had "been pressing him" to ship oil to the Communist island nation. In late 1976, CAP followed up by traveling to the U.S.S.R. where he inked a deal to export oil to Cuba. On the diplomatic front meanwhile, CAP angered the Americans by resuming relations with Cuba. In Caracas, the Cubans opened a new embassy and staff reportedly included five known intelligence officers. Cuban news agency Prensa Latina meanwhile expanded its activities greatly in Venezuela. In </w:t>
      </w:r>
      <w:r>
        <w:rPr>
          <w:rStyle w:val="StyleBoldUnderline"/>
        </w:rPr>
        <w:t>Washington</w:t>
      </w:r>
      <w:r>
        <w:rPr>
          <w:sz w:val="16"/>
        </w:rPr>
        <w:t xml:space="preserve">, Kissinger </w:t>
      </w:r>
      <w:r>
        <w:rPr>
          <w:rStyle w:val="StyleBoldUnderline"/>
        </w:rPr>
        <w:t>grew alarmed that Venezuela</w:t>
      </w:r>
      <w:r>
        <w:rPr>
          <w:sz w:val="16"/>
        </w:rPr>
        <w:t xml:space="preserve"> and other sympathetic nations </w:t>
      </w:r>
      <w:r>
        <w:rPr>
          <w:rStyle w:val="StyleBoldUnderline"/>
        </w:rPr>
        <w:t>might move to end the sanctions regime on Cuba</w:t>
      </w:r>
      <w:r>
        <w:rPr>
          <w:sz w:val="16"/>
        </w:rPr>
        <w:t xml:space="preserve">, and the Secretary therefore instructed his staff to delay any such vote at the OAS. Hardly deterred, CAP went ahead and organized an OAS conference in Quito in November, 1974. However, when CAP failed to obtain the necessary votes, the Venezuelan took out his frustrations on the Americans, remarking indignantly that Washington had bullied certain nations from either abstaining or voting against the OAS initiative. CAP Reacts to Posada Attack Naively perhaps, CAP told U.S. diplomats that he was interested in becoming a kind of "bridge" between Washington and unfriendly Latin governments. Privately, American officials wrote that Venezuela, a major oil supplier to the U.S., was "far too important to allow us to drift into </w:t>
      </w:r>
      <w:r>
        <w:rPr>
          <w:sz w:val="16"/>
        </w:rPr>
        <w:lastRenderedPageBreak/>
        <w:t xml:space="preserve">an adversary relationship." "If we choose openly to combat greater Latin American unity," the U.S. ambassador wrote, "the U.S. risks harming its highly important interests in Venezuela and exacerbating its relations with the hemisphere." Whatever the feelings over at the State Department, however, the CIA might have had other ideas in mind. </w:t>
      </w:r>
      <w:r>
        <w:rPr>
          <w:rStyle w:val="StyleBoldUnderline"/>
        </w:rPr>
        <w:t>Still smarting</w:t>
      </w:r>
      <w:r>
        <w:rPr>
          <w:sz w:val="16"/>
        </w:rPr>
        <w:t xml:space="preserve"> from CAP's betrayal, </w:t>
      </w:r>
      <w:r>
        <w:rPr>
          <w:rStyle w:val="StyleBoldUnderline"/>
        </w:rPr>
        <w:t>anti-Castro Cubans plotted</w:t>
      </w:r>
      <w:r>
        <w:rPr>
          <w:sz w:val="16"/>
        </w:rPr>
        <w:t xml:space="preserve"> </w:t>
      </w:r>
      <w:r>
        <w:rPr>
          <w:rStyle w:val="StyleBoldUnderline"/>
        </w:rPr>
        <w:t>against</w:t>
      </w:r>
      <w:r>
        <w:rPr>
          <w:sz w:val="16"/>
        </w:rPr>
        <w:t xml:space="preserve"> the island nation. One such figure was Cuban-born Luis Posada Carriles, a longtime </w:t>
      </w:r>
      <w:r>
        <w:rPr>
          <w:rStyle w:val="StyleBoldUnderline"/>
        </w:rPr>
        <w:t>CIA asset</w:t>
      </w:r>
      <w:r>
        <w:rPr>
          <w:sz w:val="16"/>
        </w:rPr>
        <w:t xml:space="preserve">. During the 1970s Posada </w:t>
      </w:r>
      <w:r>
        <w:rPr>
          <w:rStyle w:val="StyleBoldUnderline"/>
        </w:rPr>
        <w:t>moved to Venezuela</w:t>
      </w:r>
      <w:r>
        <w:rPr>
          <w:sz w:val="16"/>
        </w:rPr>
        <w:t xml:space="preserve"> where he oversaw U.S. intelligence operations. He is thought to be responsible for the worst terrorist attack in the hemisphere at the time, a hit on Cubana flight 455 which departed Caracas en route to Cuba in October, 1976. After a brief stopover in Barbados, the plane exploded in midair, killing all 73 passengers aboard. Officially, Posada was no longer in the employ of the CIA at the time of the bombing, having left the agency in July. There's no evidence that the CIA directly orchestrated the plot, though records show that Posada may have notified the agency in advance that was a bomb was set to go off. In Caracas meanwhile, the government began to suspect that the U.S. was engaged in foul play. Dismissing Cuban claims of U.S. destabilization as propaganda, American diplomats assured the Venezuelans, rather unconvincingly, that there was "no conspiracy underway to destabilize anything." Ironic Coda Though his administration was dogged by allegations of corruption, CAP still had enough credibility to run for a second term in office in 1988. Campaigning again with the AD on a nationalist platform, CAP was elected to the presidency once more but promptly reversed course and adopted more pro-U.S. policies favorable to the International Monetary Fund. In 1992, CAP faced down a military coup orchestrated by none other than Hugo Chávez and others. Though Chávez was imprisoned, the paratrooper later ran successfully for president. In 1998, Chávez was democratically elected and split apart the corrupt two party AD-COPEI system. Ironically, even though Chávez spent the better part of his career deploring CAP's excesses, the former military officer carried out a very similar foreign policy predicated on opening up relations with Cuba and rhetorically challenging the U.S. If anything, Washington made things worse at this point by seeking to unseat Chávez, and drove Venezuela to pursue even closer links with Cuba. That, at least, is the impression one gets from reading yet another batch of sensitive U.S. correspondence released by WikiLeaks and known as "Cable-Gate." From CAP to Chávez Carrying on from CAP's earlier opening in the 1970s, Chávez opened up regular commercial and military flights between Cuba and Venezuela. In a further blow, Cuba extended its influence at Venezuelan ports. Perhaps even more seriously, Chávez was apparently so taken with the Castro brothers that he consulted directly with Cuban intelligence officers without even bothering to vet the reporting through his own intelligence services. Even as diplomatic relations improved with Cuba, daily dealings with the U.S. Embassy in Caracas took a complete nosedive, as I explain in a recent al-Jazeera column. WikiLeaks cables also illuminate a scheme which led to the exchange of discounted Venezuelan oil for Cuban assistance in the health sector. In an echo meanwhile of earlier press openings under CAP, Venezuela and Cuba now provide joint support for a hemispheric-wide news channel, Telesur. Lastly, and perhaps most importantly in light of Sunday's presidential election, the Americans suspected that Cuba provided key expertise to Chávez on how to expand Venezuela's national electoral registry. It is a fitting irony that to this day, the Posada case continues to fester and, if anything, has only served to bring Cuba and Venezuela closer together. Indeed, both countries have sought to extradite Posada, who currently resides openly in Miami. During the recent presidential campaign, Chávez heir Maduro even claimed that Posada was linked to a group of mercenaries who are intent on assassinating him. Assessing Kissinger Files and Cable-Gate </w:t>
      </w:r>
      <w:r>
        <w:rPr>
          <w:rStyle w:val="StyleBoldUnderline"/>
        </w:rPr>
        <w:t xml:space="preserve">Looking back upon Washington's </w:t>
      </w:r>
      <w:r>
        <w:rPr>
          <w:rStyle w:val="Emphasis"/>
        </w:rPr>
        <w:t>40-year campaign to roll back an incipient Cuban-Venezuelan alliance</w:t>
      </w:r>
      <w:r>
        <w:rPr>
          <w:rStyle w:val="StyleBoldUnderline"/>
        </w:rPr>
        <w:t>, one is struck by a sense of profound political</w:t>
      </w:r>
      <w:r>
        <w:rPr>
          <w:sz w:val="16"/>
        </w:rPr>
        <w:t xml:space="preserve"> and diplomatic </w:t>
      </w:r>
      <w:r>
        <w:rPr>
          <w:rStyle w:val="StyleBoldUnderline"/>
        </w:rPr>
        <w:t xml:space="preserve">waste, </w:t>
      </w:r>
      <w:r>
        <w:rPr>
          <w:sz w:val="16"/>
        </w:rPr>
        <w:t xml:space="preserve">not to mention the State Department's skewed moral compass. From the Kissinger files to Cable-Gate, America's counter-productive campaign only served to inflame public opinion and, if anything, made Venezuela even more nationalistic by the time of Chávez's arrival on the scene in the 1990s. If </w:t>
      </w:r>
      <w:r>
        <w:rPr>
          <w:rStyle w:val="StyleBoldUnderline"/>
        </w:rPr>
        <w:t>Maduro</w:t>
      </w:r>
      <w:r>
        <w:rPr>
          <w:sz w:val="16"/>
        </w:rPr>
        <w:t xml:space="preserve"> wins on Sunday, as expected, Chávez's heir apparent </w:t>
      </w:r>
      <w:r>
        <w:rPr>
          <w:rStyle w:val="StyleBoldUnderline"/>
        </w:rPr>
        <w:t xml:space="preserve">will probably </w:t>
      </w:r>
      <w:r>
        <w:rPr>
          <w:rStyle w:val="Emphasis"/>
        </w:rPr>
        <w:t>deepen Cuba ties even further,</w:t>
      </w:r>
      <w:r>
        <w:rPr>
          <w:sz w:val="16"/>
        </w:rPr>
        <w:t xml:space="preserve"> thus demonstrating once again the complete and utter bankruptcy of U.S. foreign policy.</w:t>
      </w:r>
    </w:p>
    <w:p w14:paraId="60CA1C8E" w14:textId="77777777" w:rsidR="00121067" w:rsidRDefault="00121067" w:rsidP="00121067">
      <w:pPr>
        <w:rPr>
          <w:sz w:val="16"/>
        </w:rPr>
      </w:pPr>
    </w:p>
    <w:p w14:paraId="60CA1C8F" w14:textId="77777777" w:rsidR="00121067" w:rsidRDefault="005612FC" w:rsidP="00121067">
      <w:pPr>
        <w:pStyle w:val="Heading3"/>
      </w:pPr>
      <w:r>
        <w:lastRenderedPageBreak/>
        <w:t>2NC XT: Laundry List</w:t>
      </w:r>
    </w:p>
    <w:p w14:paraId="60CA1C90" w14:textId="77777777" w:rsidR="00121067" w:rsidRDefault="00121067" w:rsidP="00121067">
      <w:pPr>
        <w:rPr>
          <w:b/>
        </w:rPr>
      </w:pPr>
    </w:p>
    <w:p w14:paraId="60CA1C91" w14:textId="77777777" w:rsidR="00121067" w:rsidRPr="00276698" w:rsidRDefault="00121067" w:rsidP="00B82C33">
      <w:pPr>
        <w:pStyle w:val="Heading4"/>
      </w:pPr>
      <w:r w:rsidRPr="00276698">
        <w:t>Our GOP, Appeasement, Cuba Lobby, Committee and Rubio Links</w:t>
      </w:r>
    </w:p>
    <w:p w14:paraId="60CA1C92" w14:textId="77777777" w:rsidR="00121067" w:rsidRDefault="00121067" w:rsidP="00121067">
      <w:pPr>
        <w:rPr>
          <w:rStyle w:val="StyleStyleBold12pt"/>
        </w:rPr>
      </w:pPr>
      <w:r>
        <w:rPr>
          <w:rStyle w:val="StyleStyleBold12pt"/>
        </w:rPr>
        <w:t>Mazzei, 12</w:t>
      </w:r>
    </w:p>
    <w:p w14:paraId="60CA1C93" w14:textId="77777777" w:rsidR="00121067" w:rsidRDefault="00121067" w:rsidP="00121067">
      <w:r>
        <w:t xml:space="preserve">Patricia, and Erika Bolstad, Miami Herald, 7/11/12, </w:t>
      </w:r>
      <w:hyperlink r:id="rId48" w:history="1">
        <w:r>
          <w:rPr>
            <w:rStyle w:val="Hyperlink"/>
          </w:rPr>
          <w:t>http://www.miamiherald.com/2012/07/11/v-fullstory/2891728/republicans-attack-obama-for-chavez.html</w:t>
        </w:r>
      </w:hyperlink>
    </w:p>
    <w:p w14:paraId="60CA1C94" w14:textId="77777777" w:rsidR="00121067" w:rsidRDefault="00121067" w:rsidP="00121067"/>
    <w:p w14:paraId="60CA1C95" w14:textId="77777777" w:rsidR="00121067" w:rsidRDefault="00121067" w:rsidP="00121067">
      <w:pPr>
        <w:rPr>
          <w:sz w:val="16"/>
        </w:rPr>
      </w:pPr>
      <w:r>
        <w:rPr>
          <w:sz w:val="16"/>
        </w:rPr>
        <w:t xml:space="preserve">Mitt Romney, </w:t>
      </w:r>
      <w:r w:rsidRPr="00EC3BCC">
        <w:rPr>
          <w:rStyle w:val="StyleBoldUnderline"/>
          <w:highlight w:val="cyan"/>
        </w:rPr>
        <w:t xml:space="preserve">GOP </w:t>
      </w:r>
      <w:r w:rsidRPr="00EC3BCC">
        <w:rPr>
          <w:rStyle w:val="Emphasis"/>
          <w:highlight w:val="cyan"/>
        </w:rPr>
        <w:t xml:space="preserve">howl </w:t>
      </w:r>
      <w:r w:rsidRPr="00EC3BCC">
        <w:rPr>
          <w:rStyle w:val="StyleBoldUnderline"/>
          <w:highlight w:val="cyan"/>
        </w:rPr>
        <w:t>over</w:t>
      </w:r>
      <w:r>
        <w:rPr>
          <w:sz w:val="16"/>
        </w:rPr>
        <w:t xml:space="preserve"> President Barack </w:t>
      </w:r>
      <w:r w:rsidRPr="00EC3BCC">
        <w:rPr>
          <w:rStyle w:val="StyleBoldUnderline"/>
          <w:highlight w:val="cyan"/>
        </w:rPr>
        <w:t>Obama’s remark</w:t>
      </w:r>
      <w:r>
        <w:rPr>
          <w:rStyle w:val="StyleBoldUnderline"/>
        </w:rPr>
        <w:t xml:space="preserve"> </w:t>
      </w:r>
      <w:r>
        <w:rPr>
          <w:sz w:val="16"/>
        </w:rPr>
        <w:t xml:space="preserve">about Hugo Chávez </w:t>
      </w:r>
      <w:r w:rsidRPr="00EC3BCC">
        <w:rPr>
          <w:rStyle w:val="StyleBoldUnderline"/>
          <w:highlight w:val="cyan"/>
        </w:rPr>
        <w:t>Republicans criticize</w:t>
      </w:r>
      <w:r>
        <w:rPr>
          <w:sz w:val="16"/>
        </w:rPr>
        <w:t xml:space="preserve"> President </w:t>
      </w:r>
      <w:r w:rsidRPr="00EC3BCC">
        <w:rPr>
          <w:rStyle w:val="StyleBoldUnderline"/>
          <w:highlight w:val="cyan"/>
        </w:rPr>
        <w:t>Obama for saying Venezuelan President</w:t>
      </w:r>
      <w:r>
        <w:rPr>
          <w:sz w:val="16"/>
        </w:rPr>
        <w:t xml:space="preserve"> Hugo Chávez </w:t>
      </w:r>
      <w:r w:rsidRPr="00EC3BCC">
        <w:rPr>
          <w:rStyle w:val="StyleBoldUnderline"/>
          <w:highlight w:val="cyan"/>
        </w:rPr>
        <w:t>has not threatened U.S.</w:t>
      </w:r>
      <w:r>
        <w:rPr>
          <w:rStyle w:val="StyleBoldUnderline"/>
        </w:rPr>
        <w:t xml:space="preserve"> </w:t>
      </w:r>
      <w:r w:rsidRPr="00EC3BCC">
        <w:rPr>
          <w:rStyle w:val="StyleBoldUnderline"/>
          <w:highlight w:val="cyan"/>
        </w:rPr>
        <w:t>national security</w:t>
      </w:r>
      <w:r>
        <w:rPr>
          <w:rStyle w:val="StyleBoldUnderline"/>
        </w:rPr>
        <w:t>.</w:t>
      </w:r>
      <w:r>
        <w:rPr>
          <w:sz w:val="16"/>
        </w:rPr>
        <w:t xml:space="preserve"> The region’s experts, however, side with Obama. </w:t>
      </w:r>
      <w:r>
        <w:rPr>
          <w:rStyle w:val="StyleBoldUnderline"/>
        </w:rPr>
        <w:t>Republicans, led by</w:t>
      </w:r>
      <w:r>
        <w:rPr>
          <w:sz w:val="16"/>
        </w:rPr>
        <w:t xml:space="preserve"> Mitt </w:t>
      </w:r>
      <w:r>
        <w:rPr>
          <w:rStyle w:val="StyleBoldUnderline"/>
        </w:rPr>
        <w:t>Romney and</w:t>
      </w:r>
      <w:r>
        <w:rPr>
          <w:sz w:val="16"/>
        </w:rPr>
        <w:t xml:space="preserve"> Florida Sen. Marco </w:t>
      </w:r>
      <w:r w:rsidRPr="00EC3BCC">
        <w:rPr>
          <w:rStyle w:val="StyleBoldUnderline"/>
          <w:highlight w:val="cyan"/>
        </w:rPr>
        <w:t xml:space="preserve">Rubio, </w:t>
      </w:r>
      <w:r w:rsidRPr="00EC3BCC">
        <w:rPr>
          <w:rStyle w:val="Emphasis"/>
          <w:highlight w:val="cyan"/>
        </w:rPr>
        <w:t>pounced</w:t>
      </w:r>
      <w:r>
        <w:rPr>
          <w:rStyle w:val="Emphasis"/>
        </w:rPr>
        <w:t xml:space="preserve"> </w:t>
      </w:r>
      <w:r>
        <w:rPr>
          <w:rStyle w:val="StyleBoldUnderline"/>
        </w:rPr>
        <w:t>on</w:t>
      </w:r>
      <w:r>
        <w:rPr>
          <w:sz w:val="16"/>
        </w:rPr>
        <w:t xml:space="preserve"> President Barack </w:t>
      </w:r>
      <w:r>
        <w:rPr>
          <w:rStyle w:val="StyleBoldUnderline"/>
        </w:rPr>
        <w:t xml:space="preserve">Obama </w:t>
      </w:r>
      <w:r>
        <w:rPr>
          <w:sz w:val="16"/>
        </w:rPr>
        <w:t xml:space="preserve">on Wednesday </w:t>
      </w:r>
      <w:r>
        <w:rPr>
          <w:rStyle w:val="StyleBoldUnderline"/>
        </w:rPr>
        <w:t>after he told</w:t>
      </w:r>
      <w:r>
        <w:rPr>
          <w:sz w:val="16"/>
        </w:rPr>
        <w:t xml:space="preserve"> a Miami TV anchor </w:t>
      </w:r>
      <w:r>
        <w:rPr>
          <w:rStyle w:val="StyleBoldUnderline"/>
        </w:rPr>
        <w:t>that Venezuelan</w:t>
      </w:r>
      <w:r>
        <w:rPr>
          <w:sz w:val="16"/>
        </w:rPr>
        <w:t xml:space="preserve"> </w:t>
      </w:r>
      <w:r>
        <w:rPr>
          <w:rStyle w:val="StyleBoldUnderline"/>
        </w:rPr>
        <w:t>President</w:t>
      </w:r>
      <w:r>
        <w:rPr>
          <w:sz w:val="16"/>
        </w:rPr>
        <w:t xml:space="preserve"> Hugo Chávez </w:t>
      </w:r>
      <w:r>
        <w:rPr>
          <w:rStyle w:val="StyleBoldUnderline"/>
        </w:rPr>
        <w:t>does not pose a “serious” national security threat</w:t>
      </w:r>
      <w:r>
        <w:rPr>
          <w:sz w:val="16"/>
        </w:rPr>
        <w:t xml:space="preserve"> to the United States. </w:t>
      </w:r>
      <w:r w:rsidRPr="00EC3BCC">
        <w:rPr>
          <w:rStyle w:val="Emphasis"/>
          <w:highlight w:val="cyan"/>
        </w:rPr>
        <w:t>Republicans wasted no time</w:t>
      </w:r>
      <w:r w:rsidRPr="00EC3BCC">
        <w:rPr>
          <w:rStyle w:val="StyleBoldUnderline"/>
          <w:highlight w:val="cyan"/>
        </w:rPr>
        <w:t xml:space="preserve"> in firing up a key South Florida constituency coveted by</w:t>
      </w:r>
      <w:r>
        <w:rPr>
          <w:sz w:val="16"/>
        </w:rPr>
        <w:t xml:space="preserve"> both Romney and </w:t>
      </w:r>
      <w:r w:rsidRPr="00EC3BCC">
        <w:rPr>
          <w:rStyle w:val="StyleBoldUnderline"/>
          <w:highlight w:val="cyan"/>
        </w:rPr>
        <w:t>Obama</w:t>
      </w:r>
      <w:r>
        <w:rPr>
          <w:rStyle w:val="StyleBoldUnderline"/>
        </w:rPr>
        <w:t xml:space="preserve">: </w:t>
      </w:r>
      <w:r w:rsidRPr="00EC3BCC">
        <w:rPr>
          <w:rStyle w:val="StyleBoldUnderline"/>
          <w:highlight w:val="cyan"/>
        </w:rPr>
        <w:t>Cuban-American voters</w:t>
      </w:r>
      <w:r>
        <w:rPr>
          <w:rStyle w:val="StyleBoldUnderline"/>
        </w:rPr>
        <w:t xml:space="preserve"> </w:t>
      </w:r>
      <w:r>
        <w:rPr>
          <w:sz w:val="16"/>
        </w:rPr>
        <w:t xml:space="preserve">who </w:t>
      </w:r>
      <w:r w:rsidRPr="00EC3BCC">
        <w:rPr>
          <w:rStyle w:val="Emphasis"/>
          <w:highlight w:val="cyan"/>
        </w:rPr>
        <w:t xml:space="preserve">hate </w:t>
      </w:r>
      <w:r w:rsidRPr="00EC3BCC">
        <w:rPr>
          <w:rStyle w:val="StyleBoldUnderline"/>
          <w:highlight w:val="cyan"/>
        </w:rPr>
        <w:t>Chávez for</w:t>
      </w:r>
      <w:r>
        <w:rPr>
          <w:sz w:val="16"/>
        </w:rPr>
        <w:t xml:space="preserve"> his </w:t>
      </w:r>
      <w:r w:rsidRPr="00EC3BCC">
        <w:rPr>
          <w:rStyle w:val="StyleBoldUnderline"/>
          <w:highlight w:val="cyan"/>
        </w:rPr>
        <w:t>close ties to the Castro regime in Cuba</w:t>
      </w:r>
      <w:r>
        <w:rPr>
          <w:sz w:val="16"/>
        </w:rPr>
        <w:t xml:space="preserve">. “President </w:t>
      </w:r>
      <w:r>
        <w:rPr>
          <w:rStyle w:val="StyleBoldUnderline"/>
        </w:rPr>
        <w:t>Obama hasn’t been paying attention if he thinks that</w:t>
      </w:r>
      <w:r>
        <w:rPr>
          <w:sz w:val="16"/>
        </w:rPr>
        <w:t xml:space="preserve"> Hugo </w:t>
      </w:r>
      <w:r>
        <w:rPr>
          <w:rStyle w:val="StyleBoldUnderline"/>
        </w:rPr>
        <w:t>Chávez, with buddies like the regimes in Cuba, Iran, and Syria, drug cartels, arms traffickers, and extremist groups, is not a threat to the U</w:t>
      </w:r>
      <w:r>
        <w:rPr>
          <w:sz w:val="16"/>
        </w:rPr>
        <w:t xml:space="preserve">nited </w:t>
      </w:r>
      <w:r>
        <w:rPr>
          <w:rStyle w:val="StyleBoldUnderline"/>
        </w:rPr>
        <w:t>S</w:t>
      </w:r>
      <w:r>
        <w:rPr>
          <w:sz w:val="16"/>
        </w:rPr>
        <w:t xml:space="preserve">tates,” </w:t>
      </w:r>
      <w:r>
        <w:rPr>
          <w:rStyle w:val="StyleBoldUnderline"/>
        </w:rPr>
        <w:t xml:space="preserve">said </w:t>
      </w:r>
      <w:r>
        <w:rPr>
          <w:sz w:val="16"/>
        </w:rPr>
        <w:t xml:space="preserve">Rep. Ileana Ros-Lehtinen of Miami, </w:t>
      </w:r>
      <w:r>
        <w:rPr>
          <w:rStyle w:val="StyleBoldUnderline"/>
        </w:rPr>
        <w:t>chair</w:t>
      </w:r>
      <w:r>
        <w:rPr>
          <w:sz w:val="16"/>
        </w:rPr>
        <w:t xml:space="preserve">woman </w:t>
      </w:r>
      <w:r>
        <w:rPr>
          <w:rStyle w:val="StyleBoldUnderline"/>
        </w:rPr>
        <w:t>of the House Foreign Affairs committee</w:t>
      </w:r>
      <w:r>
        <w:rPr>
          <w:sz w:val="16"/>
        </w:rPr>
        <w:t xml:space="preserve"> and co-chair of Romney’s National Hispanic Steering Committee. “</w:t>
      </w:r>
      <w:r>
        <w:rPr>
          <w:rStyle w:val="StyleBoldUnderline"/>
        </w:rPr>
        <w:t xml:space="preserve">I am </w:t>
      </w:r>
      <w:r>
        <w:rPr>
          <w:rStyle w:val="Emphasis"/>
        </w:rPr>
        <w:t>deeply disappointed</w:t>
      </w:r>
      <w:r>
        <w:rPr>
          <w:rStyle w:val="StyleBoldUnderline"/>
        </w:rPr>
        <w:t xml:space="preserve"> that this administration continues to bury its head in the sand about threats to U.S. security</w:t>
      </w:r>
      <w:r>
        <w:rPr>
          <w:sz w:val="16"/>
        </w:rPr>
        <w:t xml:space="preserve">, our interests, and our allies.” </w:t>
      </w:r>
      <w:r>
        <w:rPr>
          <w:rStyle w:val="Emphasis"/>
        </w:rPr>
        <w:t>Rubio said Obama “has been living under a rock</w:t>
      </w:r>
      <w:r>
        <w:rPr>
          <w:sz w:val="16"/>
        </w:rPr>
        <w:t xml:space="preserve">” when it comes to Chávez, </w:t>
      </w:r>
      <w:r>
        <w:rPr>
          <w:rStyle w:val="StyleBoldUnderline"/>
        </w:rPr>
        <w:t xml:space="preserve">and said the president “continues to display an alarmingly naïve understanding of the challenges and opportunities we face in the western hemisphere.” Other </w:t>
      </w:r>
      <w:r>
        <w:rPr>
          <w:rStyle w:val="Emphasis"/>
        </w:rPr>
        <w:t>Cuban-American lawmakers issued statements in the same critical vein</w:t>
      </w:r>
      <w:r>
        <w:rPr>
          <w:rStyle w:val="StyleBoldUnderline"/>
        </w:rPr>
        <w:t xml:space="preserve">, </w:t>
      </w:r>
      <w:r>
        <w:rPr>
          <w:sz w:val="16"/>
        </w:rPr>
        <w:t xml:space="preserve">and Senate candidate Connie Mack, a </w:t>
      </w:r>
      <w:r>
        <w:rPr>
          <w:rStyle w:val="StyleBoldUnderline"/>
        </w:rPr>
        <w:t>Republican congressman</w:t>
      </w:r>
      <w:r>
        <w:rPr>
          <w:sz w:val="16"/>
        </w:rPr>
        <w:t xml:space="preserve"> from Fort Myers, </w:t>
      </w:r>
      <w:r>
        <w:rPr>
          <w:rStyle w:val="StyleBoldUnderline"/>
        </w:rPr>
        <w:t>tied his opponent</w:t>
      </w:r>
      <w:r>
        <w:rPr>
          <w:sz w:val="16"/>
        </w:rPr>
        <w:t xml:space="preserve"> Sen. Bill Nelson, D-Fla., </w:t>
      </w:r>
      <w:r>
        <w:rPr>
          <w:rStyle w:val="StyleBoldUnderline"/>
        </w:rPr>
        <w:t xml:space="preserve">to the president’s remarks. </w:t>
      </w:r>
      <w:r>
        <w:rPr>
          <w:sz w:val="16"/>
        </w:rPr>
        <w:t xml:space="preserve">Experts in the region, though, called Obama’s comments reasonable. Chávez is “certifiable,” with a tremendous ego fueled by the power that comes from sitting on vast oil reserves — but he’s not as dangerous as the leaders of other less friendly regimes, said Riordan Roett, the director of Latin American Studies Program at the School of Advanced International Studies at The Johns Hopkins University. </w:t>
      </w:r>
      <w:r>
        <w:rPr>
          <w:rStyle w:val="StyleBoldUnderline"/>
        </w:rPr>
        <w:t xml:space="preserve">The </w:t>
      </w:r>
      <w:r w:rsidRPr="00EC3BCC">
        <w:rPr>
          <w:rStyle w:val="StyleBoldUnderline"/>
          <w:highlight w:val="cyan"/>
        </w:rPr>
        <w:t>Republican criticism is</w:t>
      </w:r>
      <w:r w:rsidRPr="00EC3BCC">
        <w:rPr>
          <w:sz w:val="16"/>
          <w:highlight w:val="cyan"/>
        </w:rPr>
        <w:t xml:space="preserve"> </w:t>
      </w:r>
      <w:r w:rsidRPr="00EC3BCC">
        <w:rPr>
          <w:sz w:val="16"/>
        </w:rPr>
        <w:t xml:space="preserve">“just </w:t>
      </w:r>
      <w:r w:rsidRPr="00EC3BCC">
        <w:rPr>
          <w:rStyle w:val="StyleBoldUnderline"/>
          <w:highlight w:val="cyan"/>
        </w:rPr>
        <w:t>pure</w:t>
      </w:r>
      <w:r w:rsidRPr="00EC3BCC">
        <w:rPr>
          <w:rStyle w:val="StyleBoldUnderline"/>
        </w:rPr>
        <w:t xml:space="preserve"> </w:t>
      </w:r>
      <w:r w:rsidRPr="00EC3BCC">
        <w:rPr>
          <w:sz w:val="16"/>
        </w:rPr>
        <w:t xml:space="preserve">electoral </w:t>
      </w:r>
      <w:r w:rsidRPr="00EC3BCC">
        <w:rPr>
          <w:rStyle w:val="StyleBoldUnderline"/>
        </w:rPr>
        <w:t>politics,</w:t>
      </w:r>
      <w:r w:rsidRPr="00EC3BCC">
        <w:rPr>
          <w:sz w:val="16"/>
        </w:rPr>
        <w:t>” Roett said. “He poses no security threat to the United States or anyone else,” Roett said. “Hugo Chávez is not going to attack us, he’s not going to occupy our embassy, he’s not going to bomb U.S. planes arriving</w:t>
      </w:r>
      <w:r>
        <w:rPr>
          <w:sz w:val="16"/>
        </w:rPr>
        <w:t xml:space="preserve"> in Caracas at Maiquetía Airport. He is a loudmouth who enjoys listening to himself, and has built up on the basis of oil revenue, a very, very populist, dependent regime that can’t deliver on basic services, on goods and commodities to his own people.” Here’s what Obama told Oscar Haza, a Spanish-language broadcast journalist and anchor in an interview with Obama that aired Tuesday night on A Mano Limpia (which roughly translates to “The Gloves Are Off”), Haza’s nightly show on WJAN-Channel 41: “We’re always concerned about Iran engaging in destabilizing activity around the globe,” Obama said. “But overall my sense is that what Mr. Chávez has done over the last several years has not had a serious national security impact on us. We have to be vigilant. My main concern when it comes to Venezuela is having the Venezuelan people have a voice in their affairs, and that you end up ultimately having fair and free elections, which we don’t always see.” </w:t>
      </w:r>
      <w:r>
        <w:rPr>
          <w:rStyle w:val="StyleBoldUnderline"/>
        </w:rPr>
        <w:t>Romney called Obama’s comment “stunning and shocking” and said i</w:t>
      </w:r>
      <w:r>
        <w:rPr>
          <w:sz w:val="16"/>
        </w:rPr>
        <w:t xml:space="preserve">n statement </w:t>
      </w:r>
      <w:r w:rsidRPr="00EC3BCC">
        <w:rPr>
          <w:rStyle w:val="StyleBoldUnderline"/>
          <w:highlight w:val="cyan"/>
        </w:rPr>
        <w:t xml:space="preserve">it’s a sign of “a </w:t>
      </w:r>
      <w:r w:rsidRPr="00EC3BCC">
        <w:rPr>
          <w:rStyle w:val="Emphasis"/>
          <w:highlight w:val="cyan"/>
        </w:rPr>
        <w:t>pattern of weakness”</w:t>
      </w:r>
      <w:r w:rsidRPr="00EC3BCC">
        <w:rPr>
          <w:rStyle w:val="StyleBoldUnderline"/>
          <w:highlight w:val="cyan"/>
        </w:rPr>
        <w:t xml:space="preserve"> in the president’s foreign policy</w:t>
      </w:r>
      <w:r>
        <w:rPr>
          <w:rStyle w:val="StyleBoldUnderline"/>
        </w:rPr>
        <w:t xml:space="preserve">. </w:t>
      </w:r>
      <w:r>
        <w:rPr>
          <w:sz w:val="16"/>
        </w:rPr>
        <w:t>“</w:t>
      </w:r>
      <w:r>
        <w:rPr>
          <w:rStyle w:val="StyleBoldUnderline"/>
        </w:rPr>
        <w:t>It is disturbing to see him downplaying the threat posed to U.S. interests by a regime that openly wishes us ill,” Romney said</w:t>
      </w:r>
      <w:r>
        <w:rPr>
          <w:sz w:val="16"/>
        </w:rPr>
        <w:t xml:space="preserve">. “Hugo Chávez has provided safe haven to drug kingpins, encouraged regional terrorist organizations that threaten our allies like Colombia, has strengthened military ties with Iran and helped it evade sanctions, and has allowed a Hezbollah presence within his country’s borders.” White House press secretary Jay Carney declined to answer questions about the president’s remarks. The president’s campaign spokesman, Ben LaBolt, said Romney is only “playing into the hands of Chávez” and his “outdated rhetoric” by giving him any attention. “Because of President Obama’s leadership, our position in the Americas is much stronger today than before he took office,” LaBolt said. “At the same time, Hugo Chávez has become increasingly marginalized and his influence has waned. It’s baffling that Mitt Romney is so scared of a leader like Chávez whose power is fading, while Romney continues to remain silent about how to confront al-Qaeda or how to bring our troops home from Afghanistan.” Michael </w:t>
      </w:r>
      <w:r>
        <w:rPr>
          <w:rStyle w:val="StyleBoldUnderline"/>
        </w:rPr>
        <w:t>Shifter, president of</w:t>
      </w:r>
      <w:r>
        <w:rPr>
          <w:sz w:val="16"/>
        </w:rPr>
        <w:t xml:space="preserve"> the Washington D.C.-based think tank </w:t>
      </w:r>
      <w:r>
        <w:rPr>
          <w:rStyle w:val="StyleBoldUnderline"/>
        </w:rPr>
        <w:t>Inter-American Dialogue, cautioned that it’s up to the president to judge</w:t>
      </w:r>
      <w:r>
        <w:rPr>
          <w:sz w:val="16"/>
        </w:rPr>
        <w:t xml:space="preserve"> in an election year </w:t>
      </w:r>
      <w:r>
        <w:rPr>
          <w:rStyle w:val="StyleBoldUnderline"/>
        </w:rPr>
        <w:t xml:space="preserve">whether it’s </w:t>
      </w:r>
      <w:r>
        <w:rPr>
          <w:rStyle w:val="Emphasis"/>
        </w:rPr>
        <w:t xml:space="preserve">politically smart to talk about Chávez in a way that draws </w:t>
      </w:r>
      <w:r>
        <w:rPr>
          <w:rStyle w:val="Emphasis"/>
        </w:rPr>
        <w:lastRenderedPageBreak/>
        <w:t>such heated Republican response</w:t>
      </w:r>
      <w:r>
        <w:rPr>
          <w:sz w:val="16"/>
        </w:rPr>
        <w:t xml:space="preserve"> in South Florida — especially considering how valuable the swing state’s votes are to Obama’s prospects.</w:t>
      </w:r>
    </w:p>
    <w:p w14:paraId="60CA1C96" w14:textId="77777777" w:rsidR="00121067" w:rsidRDefault="00121067" w:rsidP="00121067"/>
    <w:p w14:paraId="60CA1C97" w14:textId="77777777" w:rsidR="00121067" w:rsidRDefault="005612FC" w:rsidP="00121067">
      <w:pPr>
        <w:pStyle w:val="Heading3"/>
      </w:pPr>
      <w:r>
        <w:lastRenderedPageBreak/>
        <w:t>2NC XT: Israel Lobby</w:t>
      </w:r>
    </w:p>
    <w:p w14:paraId="60CA1C98" w14:textId="77777777" w:rsidR="00121067" w:rsidRDefault="00121067" w:rsidP="00121067">
      <w:pPr>
        <w:rPr>
          <w:b/>
        </w:rPr>
      </w:pPr>
    </w:p>
    <w:p w14:paraId="60CA1C99" w14:textId="77777777" w:rsidR="00121067" w:rsidRPr="00276698" w:rsidRDefault="00121067" w:rsidP="00B82C33">
      <w:pPr>
        <w:pStyle w:val="Heading4"/>
      </w:pPr>
      <w:r w:rsidRPr="00276698">
        <w:t>Triggers intense opposition from both Israel and Cuba lobbies and their Congressional allies</w:t>
      </w:r>
    </w:p>
    <w:p w14:paraId="60CA1C9A" w14:textId="77777777" w:rsidR="00121067" w:rsidRDefault="00121067" w:rsidP="00121067">
      <w:pPr>
        <w:rPr>
          <w:rStyle w:val="StyleStyleBold12pt"/>
        </w:rPr>
      </w:pPr>
      <w:r>
        <w:rPr>
          <w:rStyle w:val="StyleStyleBold12pt"/>
        </w:rPr>
        <w:t>Madsen, 11</w:t>
      </w:r>
    </w:p>
    <w:p w14:paraId="60CA1C9B" w14:textId="77777777" w:rsidR="00121067" w:rsidRDefault="00121067" w:rsidP="00121067">
      <w:pPr>
        <w:rPr>
          <w:sz w:val="18"/>
          <w:szCs w:val="18"/>
        </w:rPr>
      </w:pPr>
      <w:r>
        <w:rPr>
          <w:sz w:val="18"/>
          <w:szCs w:val="18"/>
        </w:rPr>
        <w:t>Wayne Madsen, Investigative journalist, author and syndicated columnist. Has some twenty years experience in security issues. As a U.S. Naval Officer, he managed one of the first computer security programs for the U.S. Navy. He has been a frequent political and national security commentator on ABC, NBC, CBS, PBS, CNN, BBC, Al Jazeera, and MS-NBC. He has been invited to testify as a witness before the US House of Representatives, the UN Criminal Tribunal for Rwanda, and an terrorism investigation panel of the French government. A member of the Society of Professional Journalists (SPJ) and the National Press Club., 6/20/11, http://www.strategic-culture.org/news/2011/06/20/the-outsourcing-of-influence-peddling-to-the-israeli-lobby.html</w:t>
      </w:r>
    </w:p>
    <w:p w14:paraId="60CA1C9C" w14:textId="77777777" w:rsidR="00121067" w:rsidRDefault="00121067" w:rsidP="00121067"/>
    <w:p w14:paraId="60CA1C9D" w14:textId="77777777" w:rsidR="00121067" w:rsidRDefault="00121067" w:rsidP="00121067">
      <w:pPr>
        <w:rPr>
          <w:sz w:val="14"/>
        </w:rPr>
      </w:pPr>
      <w:r>
        <w:rPr>
          <w:sz w:val="14"/>
        </w:rPr>
        <w:t>T</w:t>
      </w:r>
      <w:r>
        <w:rPr>
          <w:rStyle w:val="StyleBoldUnderline"/>
        </w:rPr>
        <w:t>he confluence of the Israel Lobby with pressure groups</w:t>
      </w:r>
      <w:r>
        <w:rPr>
          <w:sz w:val="14"/>
        </w:rPr>
        <w:t xml:space="preserve"> such as those that support the Saakashvili regime in Georgia </w:t>
      </w:r>
      <w:r>
        <w:rPr>
          <w:rStyle w:val="StyleBoldUnderline"/>
        </w:rPr>
        <w:t>is not an isolated situation</w:t>
      </w:r>
      <w:r>
        <w:rPr>
          <w:sz w:val="14"/>
        </w:rPr>
        <w:t xml:space="preserve">. Before the rise to power of the Justice and Development Party (AK Party) of Prime Minister Recep Tayyip Erdogan in Turkey, Israel could rely on the support of successive Turkish governments. Turkey, in turn, established its own Washington-based lobbying group, the American Turkish Council, which was modeled on the American Israel Public Affairs Committee (AIPAC). It was recently learned from Turkish government officials in Washington that the secret network of Turkish military officers, politicians, intelligence officers, professors, and journalists known as “Ergenekon,” which plotted a series of coups against independent-minded Turkish governments, was a construct of the CIA and Mossad. An in-depth investigation of the Ergenekon network conducted by the Turkish intelligence service discovered that many of the key players in Ergenekon were Dönme, the descendants of Turkish Jews who converted to Islam and, to varying degrees, now practice a combination of Kabbalah Judaism and Islamic Sufism while remaining secular and Turkish nationalist in the mold of Turkish state founder Kemal Ataturk. Similarly, </w:t>
      </w:r>
      <w:r w:rsidRPr="00EC3BCC">
        <w:rPr>
          <w:rStyle w:val="StyleBoldUnderline"/>
          <w:highlight w:val="cyan"/>
        </w:rPr>
        <w:t xml:space="preserve">the Israel Lobby has made </w:t>
      </w:r>
      <w:r w:rsidRPr="00EC3BCC">
        <w:rPr>
          <w:rStyle w:val="Emphasis"/>
          <w:highlight w:val="cyan"/>
        </w:rPr>
        <w:t>common cause</w:t>
      </w:r>
      <w:r w:rsidRPr="00EC3BCC">
        <w:rPr>
          <w:rStyle w:val="StyleBoldUnderline"/>
          <w:highlight w:val="cyan"/>
        </w:rPr>
        <w:t xml:space="preserve"> with the right-wing Cuban exile community</w:t>
      </w:r>
      <w:r>
        <w:rPr>
          <w:rStyle w:val="StyleBoldUnderline"/>
        </w:rPr>
        <w:t xml:space="preserve"> in Florida, which has become as influential in the politics of south Florida as the many Jews and Israelis who live there. The convergence of interests of pro-Israelis and Cuban</w:t>
      </w:r>
      <w:r>
        <w:rPr>
          <w:sz w:val="14"/>
        </w:rPr>
        <w:t xml:space="preserve"> Gusano </w:t>
      </w:r>
      <w:r>
        <w:rPr>
          <w:rStyle w:val="StyleBoldUnderline"/>
        </w:rPr>
        <w:t>exiles can best be seen in the current chair of the House Foreign Relations Committee, Representative</w:t>
      </w:r>
      <w:r>
        <w:rPr>
          <w:sz w:val="14"/>
        </w:rPr>
        <w:t xml:space="preserve"> Ileana </w:t>
      </w:r>
      <w:r>
        <w:rPr>
          <w:rStyle w:val="StyleBoldUnderline"/>
        </w:rPr>
        <w:t>Ros-Lehtinen</w:t>
      </w:r>
      <w:r>
        <w:rPr>
          <w:sz w:val="14"/>
        </w:rPr>
        <w:t xml:space="preserve">, who represents a congressional district in south Florida. </w:t>
      </w:r>
      <w:r w:rsidRPr="00EC3BCC">
        <w:rPr>
          <w:rStyle w:val="StyleBoldUnderline"/>
          <w:highlight w:val="cyan"/>
        </w:rPr>
        <w:t>Ros-Lehtinen</w:t>
      </w:r>
      <w:r>
        <w:rPr>
          <w:sz w:val="14"/>
        </w:rPr>
        <w:t xml:space="preserve">, who is </w:t>
      </w:r>
      <w:r>
        <w:rPr>
          <w:rStyle w:val="StyleBoldUnderline"/>
        </w:rPr>
        <w:t xml:space="preserve">of Cuban Jewish descent, </w:t>
      </w:r>
      <w:r w:rsidRPr="00EC3BCC">
        <w:rPr>
          <w:rStyle w:val="StyleBoldUnderline"/>
          <w:highlight w:val="cyan"/>
        </w:rPr>
        <w:t>is one of AIPAC’s</w:t>
      </w:r>
      <w:r>
        <w:rPr>
          <w:sz w:val="14"/>
        </w:rPr>
        <w:t xml:space="preserve"> and the ADL’s </w:t>
      </w:r>
      <w:r w:rsidRPr="00EC3BCC">
        <w:rPr>
          <w:rStyle w:val="Emphasis"/>
          <w:highlight w:val="cyan"/>
        </w:rPr>
        <w:t>best friends in Congress</w:t>
      </w:r>
      <w:r>
        <w:rPr>
          <w:rStyle w:val="StyleBoldUnderline"/>
        </w:rPr>
        <w:t xml:space="preserve">. </w:t>
      </w:r>
      <w:r w:rsidRPr="00EC3BCC">
        <w:rPr>
          <w:rStyle w:val="StyleBoldUnderline"/>
          <w:highlight w:val="cyan"/>
        </w:rPr>
        <w:t xml:space="preserve">She is also a </w:t>
      </w:r>
      <w:r w:rsidRPr="00EC3BCC">
        <w:rPr>
          <w:rStyle w:val="Emphasis"/>
          <w:highlight w:val="cyan"/>
        </w:rPr>
        <w:t>vociferous opponent</w:t>
      </w:r>
      <w:r w:rsidRPr="00EC3BCC">
        <w:rPr>
          <w:rStyle w:val="StyleBoldUnderline"/>
          <w:highlight w:val="cyan"/>
        </w:rPr>
        <w:t xml:space="preserve"> of</w:t>
      </w:r>
      <w:r>
        <w:rPr>
          <w:rStyle w:val="StyleBoldUnderline"/>
        </w:rPr>
        <w:t xml:space="preserve"> the governments of </w:t>
      </w:r>
      <w:r w:rsidRPr="00EC3BCC">
        <w:rPr>
          <w:rStyle w:val="StyleBoldUnderline"/>
          <w:highlight w:val="cyan"/>
        </w:rPr>
        <w:t>Venezuela</w:t>
      </w:r>
      <w:r>
        <w:rPr>
          <w:sz w:val="14"/>
        </w:rPr>
        <w:t xml:space="preserve"> and Nicaragua, both of </w:t>
      </w:r>
      <w:r>
        <w:rPr>
          <w:rStyle w:val="StyleBoldUnderline"/>
        </w:rPr>
        <w:t>which have severed diplomatic relations with Israel</w:t>
      </w:r>
      <w:r>
        <w:rPr>
          <w:sz w:val="14"/>
        </w:rPr>
        <w:t xml:space="preserve"> and have recognized the independence of Abkhazia, </w:t>
      </w:r>
      <w:r>
        <w:rPr>
          <w:rStyle w:val="StyleBoldUnderline"/>
        </w:rPr>
        <w:t xml:space="preserve">to the </w:t>
      </w:r>
      <w:r>
        <w:rPr>
          <w:rStyle w:val="Emphasis"/>
        </w:rPr>
        <w:t>dismay</w:t>
      </w:r>
      <w:r>
        <w:rPr>
          <w:rStyle w:val="StyleBoldUnderline"/>
        </w:rPr>
        <w:t xml:space="preserve"> of Israel, AIPAC</w:t>
      </w:r>
      <w:r>
        <w:rPr>
          <w:sz w:val="14"/>
        </w:rPr>
        <w:t>, and the ADL. While Ros-</w:t>
      </w:r>
      <w:r>
        <w:rPr>
          <w:rStyle w:val="StyleBoldUnderline"/>
        </w:rPr>
        <w:t xml:space="preserve">Lehtinen </w:t>
      </w:r>
      <w:r>
        <w:rPr>
          <w:rStyle w:val="Emphasis"/>
        </w:rPr>
        <w:t>rattles sabers</w:t>
      </w:r>
      <w:r>
        <w:rPr>
          <w:rStyle w:val="StyleBoldUnderline"/>
        </w:rPr>
        <w:t xml:space="preserve"> against Venezuela</w:t>
      </w:r>
      <w:r>
        <w:rPr>
          <w:sz w:val="14"/>
        </w:rPr>
        <w:t xml:space="preserve">, Nicaragua, Ecuador, Brazil, Argentina, Bolivia, Uruguay, </w:t>
      </w:r>
      <w:r>
        <w:rPr>
          <w:rStyle w:val="StyleBoldUnderline"/>
        </w:rPr>
        <w:t>and other Latin American nations</w:t>
      </w:r>
      <w:r>
        <w:rPr>
          <w:sz w:val="14"/>
        </w:rPr>
        <w:t xml:space="preserve"> that have recognized Palestine within its 1967 borders, she supports continued U.S. military assistance to Colombia, Honduras, Costa Rica, and Panama, Israel’s last four remaining allies in Latin America. Ros-Lehtinen, while </w:t>
      </w:r>
      <w:r>
        <w:rPr>
          <w:rStyle w:val="StyleBoldUnderline"/>
        </w:rPr>
        <w:t>decrying</w:t>
      </w:r>
      <w:r>
        <w:rPr>
          <w:sz w:val="14"/>
        </w:rPr>
        <w:t xml:space="preserve"> alleged </w:t>
      </w:r>
      <w:r>
        <w:rPr>
          <w:rStyle w:val="StyleBoldUnderline"/>
        </w:rPr>
        <w:t>human rights “abuses” in Venezuela</w:t>
      </w:r>
      <w:r>
        <w:rPr>
          <w:sz w:val="14"/>
        </w:rPr>
        <w:t xml:space="preserve"> and Nicaragua, is silent on actual abuses in Colombia, where Israelis routinely supply weapons and advisers to the government in its inhumane war with the Revolutionary Armed Forces of Colombia (FARC), peasants, and labor unionists. The trial in New York of Russian air cargo services owner Viktor Bout for allegedly trying to sell weapons to the FARC is one outcome of the strategic alliance between Israel, its U.S. Lobby, and the right-wing Latin American exiles and intelligence operatives who call Miami their home. The conviction and imprisonment of former Yukos owner Mikhail Khodorkovsky, considered a major agent-of-influence for Israel in Russia and a one-time potential President of Russia, has placed Russia in the same category as </w:t>
      </w:r>
      <w:r w:rsidRPr="00EC3BCC">
        <w:rPr>
          <w:rStyle w:val="StyleBoldUnderline"/>
          <w:highlight w:val="cyan"/>
        </w:rPr>
        <w:t>Venezuela</w:t>
      </w:r>
      <w:r>
        <w:rPr>
          <w:sz w:val="14"/>
        </w:rPr>
        <w:t xml:space="preserve">, Nicaragua, Abkhazia, Turkey, and other nations that have </w:t>
      </w:r>
      <w:r w:rsidRPr="00EC3BCC">
        <w:rPr>
          <w:rStyle w:val="StyleBoldUnderline"/>
          <w:highlight w:val="cyan"/>
        </w:rPr>
        <w:t xml:space="preserve">incurred the </w:t>
      </w:r>
      <w:r w:rsidRPr="00EC3BCC">
        <w:rPr>
          <w:rStyle w:val="Emphasis"/>
          <w:highlight w:val="cyan"/>
        </w:rPr>
        <w:t>ire of the Israel Lobby</w:t>
      </w:r>
      <w:r>
        <w:rPr>
          <w:rStyle w:val="StyleBoldUnderline"/>
        </w:rPr>
        <w:t xml:space="preserve"> either directly or </w:t>
      </w:r>
      <w:r w:rsidRPr="00EC3BCC">
        <w:rPr>
          <w:rStyle w:val="StyleBoldUnderline"/>
          <w:highlight w:val="cyan"/>
        </w:rPr>
        <w:t>via</w:t>
      </w:r>
      <w:r>
        <w:rPr>
          <w:rStyle w:val="StyleBoldUnderline"/>
        </w:rPr>
        <w:t xml:space="preserve"> outsourcing </w:t>
      </w:r>
      <w:r w:rsidRPr="00EC3BCC">
        <w:rPr>
          <w:rStyle w:val="Emphasis"/>
          <w:highlight w:val="cyan"/>
        </w:rPr>
        <w:t>deals made with strategic allies</w:t>
      </w:r>
      <w:r>
        <w:rPr>
          <w:sz w:val="14"/>
        </w:rPr>
        <w:t xml:space="preserve"> such as the Georgians, </w:t>
      </w:r>
      <w:r w:rsidRPr="00EC3BCC">
        <w:rPr>
          <w:rStyle w:val="Emphasis"/>
          <w:highlight w:val="cyan"/>
        </w:rPr>
        <w:t>Cuban exiles</w:t>
      </w:r>
      <w:r>
        <w:rPr>
          <w:sz w:val="14"/>
        </w:rPr>
        <w:t>, or, now, in the case of Turkey, the Armenians. In the past, AIPAC always ensured that “Armenian genocide” resolutions failed in the U.S. Congress, a payback for Turkey’s support for Israel. With Turkey adopting an independent foreign policy, AIPAC and the ADL are now strategically allied with the Armenian lobby to push for Armenian genocide resolutions in Washington and elsewhere.</w:t>
      </w:r>
    </w:p>
    <w:p w14:paraId="60CA1C9E" w14:textId="77777777" w:rsidR="00121067" w:rsidRDefault="00121067" w:rsidP="00121067"/>
    <w:p w14:paraId="60CA1C9F" w14:textId="77777777" w:rsidR="00121067" w:rsidRDefault="00121067" w:rsidP="00121067">
      <w:pPr>
        <w:rPr>
          <w:b/>
        </w:rPr>
      </w:pPr>
    </w:p>
    <w:p w14:paraId="60CA1CA0" w14:textId="77777777" w:rsidR="00121067" w:rsidRPr="00276698" w:rsidRDefault="00121067" w:rsidP="00B82C33">
      <w:pPr>
        <w:pStyle w:val="Heading4"/>
      </w:pPr>
      <w:r w:rsidRPr="00276698">
        <w:t>Triggers Israel lobby and congressional backlash to economic involvement in venezuela</w:t>
      </w:r>
    </w:p>
    <w:p w14:paraId="60CA1CA1" w14:textId="77777777" w:rsidR="00121067" w:rsidRDefault="00121067" w:rsidP="00121067">
      <w:pPr>
        <w:rPr>
          <w:rStyle w:val="StyleStyleBold12pt"/>
        </w:rPr>
      </w:pPr>
      <w:r>
        <w:rPr>
          <w:rStyle w:val="StyleStyleBold12pt"/>
        </w:rPr>
        <w:t>Cole, 12</w:t>
      </w:r>
    </w:p>
    <w:p w14:paraId="60CA1CA2" w14:textId="77777777" w:rsidR="00121067" w:rsidRDefault="00121067" w:rsidP="00121067">
      <w:pPr>
        <w:rPr>
          <w:rStyle w:val="StyleStyleBold12pt"/>
          <w:b w:val="0"/>
        </w:rPr>
      </w:pPr>
      <w:r>
        <w:rPr>
          <w:rStyle w:val="StyleStyleBold12pt"/>
          <w:b w:val="0"/>
        </w:rPr>
        <w:t xml:space="preserve">Juan, Richard P. Mitchell Professor of History and the director of the Center for South Asian Studies at the University of Michigan, 1/11, </w:t>
      </w:r>
      <w:hyperlink r:id="rId49" w:history="1">
        <w:r>
          <w:rPr>
            <w:rStyle w:val="Hyperlink"/>
          </w:rPr>
          <w:t>http://www.guernicamag.com/daily/juan_cole_ahmadinejad_in_latin/</w:t>
        </w:r>
      </w:hyperlink>
    </w:p>
    <w:p w14:paraId="60CA1CA3" w14:textId="77777777" w:rsidR="00121067" w:rsidRDefault="00121067" w:rsidP="00121067">
      <w:pPr>
        <w:rPr>
          <w:rStyle w:val="StyleStyleBold12pt"/>
          <w:b w:val="0"/>
        </w:rPr>
      </w:pPr>
    </w:p>
    <w:p w14:paraId="60CA1CA4" w14:textId="77777777" w:rsidR="00121067" w:rsidRDefault="00121067" w:rsidP="00121067">
      <w:pPr>
        <w:rPr>
          <w:sz w:val="16"/>
        </w:rPr>
      </w:pPr>
      <w:r>
        <w:rPr>
          <w:rStyle w:val="StyleBoldUnderline"/>
        </w:rPr>
        <w:lastRenderedPageBreak/>
        <w:t>Iranian</w:t>
      </w:r>
      <w:r>
        <w:rPr>
          <w:sz w:val="16"/>
        </w:rPr>
        <w:t xml:space="preserve"> President Mahmoud Ahmadinejad has begun a four-nation </w:t>
      </w:r>
      <w:r>
        <w:rPr>
          <w:rStyle w:val="StyleBoldUnderline"/>
        </w:rPr>
        <w:t>tour in Latin America</w:t>
      </w:r>
      <w:r>
        <w:rPr>
          <w:sz w:val="16"/>
        </w:rPr>
        <w:t xml:space="preserve"> that </w:t>
      </w:r>
      <w:r>
        <w:rPr>
          <w:rStyle w:val="StyleBoldUnderline"/>
        </w:rPr>
        <w:t>will include</w:t>
      </w:r>
      <w:r>
        <w:rPr>
          <w:sz w:val="16"/>
        </w:rPr>
        <w:t xml:space="preserve"> Nicaragua, </w:t>
      </w:r>
      <w:r>
        <w:rPr>
          <w:rStyle w:val="StyleBoldUnderline"/>
        </w:rPr>
        <w:t>Cuba, Venezuela</w:t>
      </w:r>
      <w:r>
        <w:rPr>
          <w:sz w:val="16"/>
        </w:rPr>
        <w:t xml:space="preserve"> and Ecuador. In part, the trip is for propaganda purposes. With the European Union joining in an Israeli-inspired U.S. boycott of Iran’s Central Bank, which in essence translates into a boycott of buying Iranian petroleum, Tehran is desperate to underline that it still has friends in the world. Most of these are in Asia, but </w:t>
      </w:r>
      <w:r>
        <w:rPr>
          <w:rStyle w:val="StyleBoldUnderline"/>
        </w:rPr>
        <w:t>Latin America</w:t>
      </w:r>
      <w:r>
        <w:rPr>
          <w:sz w:val="16"/>
        </w:rPr>
        <w:t xml:space="preserve"> still does have </w:t>
      </w:r>
      <w:r>
        <w:rPr>
          <w:rStyle w:val="StyleBoldUnderline"/>
        </w:rPr>
        <w:t>regimes</w:t>
      </w:r>
      <w:r>
        <w:rPr>
          <w:sz w:val="16"/>
        </w:rPr>
        <w:t xml:space="preserve"> that will </w:t>
      </w:r>
      <w:r>
        <w:rPr>
          <w:rStyle w:val="StyleBoldUnderline"/>
        </w:rPr>
        <w:t>defy</w:t>
      </w:r>
      <w:r>
        <w:rPr>
          <w:sz w:val="16"/>
        </w:rPr>
        <w:t xml:space="preserve"> the </w:t>
      </w:r>
      <w:r>
        <w:rPr>
          <w:rStyle w:val="StyleBoldUnderline"/>
        </w:rPr>
        <w:t>U.S. attempt to isolate Iran</w:t>
      </w:r>
      <w:r>
        <w:rPr>
          <w:sz w:val="16"/>
        </w:rPr>
        <w:t xml:space="preserve">. In one sense, these are not important countries geopolitically or economically. But </w:t>
      </w:r>
      <w:r>
        <w:rPr>
          <w:rStyle w:val="StyleBoldUnderline"/>
        </w:rPr>
        <w:t>an embargo strategy</w:t>
      </w:r>
      <w:r>
        <w:rPr>
          <w:sz w:val="16"/>
        </w:rPr>
        <w:t xml:space="preserve"> of the sort that </w:t>
      </w:r>
      <w:r>
        <w:rPr>
          <w:rStyle w:val="StyleBoldUnderline"/>
        </w:rPr>
        <w:t>the U.S. is pursuing depends heavily on there being no significant leaks</w:t>
      </w:r>
      <w:r>
        <w:rPr>
          <w:sz w:val="16"/>
        </w:rPr>
        <w:t xml:space="preserve">. </w:t>
      </w:r>
      <w:r>
        <w:rPr>
          <w:rStyle w:val="StyleBoldUnderline"/>
        </w:rPr>
        <w:t>Venezuela has</w:t>
      </w:r>
      <w:r>
        <w:rPr>
          <w:sz w:val="16"/>
        </w:rPr>
        <w:t xml:space="preserve"> $4 billion worth of </w:t>
      </w:r>
      <w:r>
        <w:rPr>
          <w:rStyle w:val="StyleBoldUnderline"/>
        </w:rPr>
        <w:t>joint projects with Iran</w:t>
      </w:r>
      <w:r>
        <w:rPr>
          <w:sz w:val="16"/>
        </w:rPr>
        <w:t xml:space="preserve">. (This article stresses a military dimension, with Revolutionary guards posted to the Iranian embassy in Caracas and a comparison to Soviet policies in Latin America, which led to the Cuban missile crisis. I see these Iranian moves more as an aid to espionage than being military in character.) </w:t>
      </w:r>
      <w:r w:rsidRPr="00EC3BCC">
        <w:rPr>
          <w:rStyle w:val="StyleBoldUnderline"/>
          <w:highlight w:val="cyan"/>
        </w:rPr>
        <w:t>Venezuela</w:t>
      </w:r>
      <w:r>
        <w:rPr>
          <w:rStyle w:val="StyleBoldUnderline"/>
        </w:rPr>
        <w:t xml:space="preserve"> is also significant because</w:t>
      </w:r>
      <w:r>
        <w:rPr>
          <w:sz w:val="16"/>
        </w:rPr>
        <w:t xml:space="preserve"> in 2009 </w:t>
      </w:r>
      <w:r>
        <w:rPr>
          <w:rStyle w:val="StyleBoldUnderline"/>
        </w:rPr>
        <w:t xml:space="preserve">it </w:t>
      </w:r>
      <w:r w:rsidRPr="00EC3BCC">
        <w:rPr>
          <w:rStyle w:val="StyleBoldUnderline"/>
          <w:highlight w:val="cyan"/>
        </w:rPr>
        <w:t>established a joint bank with Iran, which allows Iranian financial institutions to interface with other banks</w:t>
      </w:r>
      <w:r>
        <w:rPr>
          <w:sz w:val="16"/>
        </w:rPr>
        <w:t xml:space="preserve"> via Caracas. Some in </w:t>
      </w:r>
      <w:r>
        <w:rPr>
          <w:rStyle w:val="StyleBoldUnderline"/>
        </w:rPr>
        <w:t xml:space="preserve">the </w:t>
      </w:r>
      <w:r w:rsidRPr="00EC3BCC">
        <w:rPr>
          <w:rStyle w:val="Emphasis"/>
          <w:highlight w:val="cyan"/>
        </w:rPr>
        <w:t>Israel lobbies in the U.S. Congress have urged financial sanctions on Venezuela</w:t>
      </w:r>
      <w:r>
        <w:rPr>
          <w:rStyle w:val="StyleBoldUnderline"/>
        </w:rPr>
        <w:t xml:space="preserve"> </w:t>
      </w:r>
      <w:r>
        <w:rPr>
          <w:sz w:val="16"/>
        </w:rPr>
        <w:t>in order to close this loophole. But that step would make it difficult for the U.S. to pay for Venezuelan petroleum, a significant source of America’s oil imports. As it is, the U.S. Government won’t accept contracts from the Venezuela state petroleum company because the latter helps Iran with gasoline production. I doubt the U.S. government itself did much business with the company so it sounds to me like another symbolic sanction. I doubt Brasilia much likes the idea of a U.S.-Europe financial and energy boycott of a country of the global South. T</w:t>
      </w:r>
      <w:r>
        <w:rPr>
          <w:rStyle w:val="StyleBoldUnderline"/>
        </w:rPr>
        <w:t>he U.S. just expelled the Venezuelan consul</w:t>
      </w:r>
      <w:r>
        <w:rPr>
          <w:sz w:val="16"/>
        </w:rPr>
        <w:t xml:space="preserve"> in Miami over a Univision investigative report </w:t>
      </w:r>
      <w:r>
        <w:rPr>
          <w:rStyle w:val="StyleBoldUnderline"/>
        </w:rPr>
        <w:t xml:space="preserve">alleging a Cuban-Venezuelan-Iranian plot </w:t>
      </w:r>
      <w:r>
        <w:rPr>
          <w:sz w:val="16"/>
        </w:rPr>
        <w:t>to hack U.S. nuclear facilities. (Note to the Cuba and Israel lobbies: This story is not very plausible and you wouldn’t want one of its members to be in the U.S.—hackers can be anywhere and like anonymity.)</w:t>
      </w:r>
    </w:p>
    <w:p w14:paraId="60CA1CA5" w14:textId="77777777" w:rsidR="00121067" w:rsidRDefault="00121067" w:rsidP="00121067">
      <w:pPr>
        <w:rPr>
          <w:b/>
        </w:rPr>
      </w:pPr>
    </w:p>
    <w:p w14:paraId="60CA1CA6" w14:textId="77777777" w:rsidR="00121067" w:rsidRPr="00276698" w:rsidRDefault="00121067" w:rsidP="00B82C33">
      <w:pPr>
        <w:pStyle w:val="Heading4"/>
      </w:pPr>
      <w:r w:rsidRPr="00276698">
        <w:t>Jew Hating is explicit Venezuela policy – sparks lobby demands for isolation</w:t>
      </w:r>
    </w:p>
    <w:p w14:paraId="60CA1CA7" w14:textId="77777777" w:rsidR="00121067" w:rsidRDefault="00121067" w:rsidP="00121067">
      <w:pPr>
        <w:rPr>
          <w:rStyle w:val="StyleStyleBold12pt"/>
        </w:rPr>
      </w:pPr>
      <w:r>
        <w:rPr>
          <w:rStyle w:val="StyleStyleBold12pt"/>
        </w:rPr>
        <w:t>Samuels, 10</w:t>
      </w:r>
    </w:p>
    <w:p w14:paraId="60CA1CA8" w14:textId="77777777" w:rsidR="00121067" w:rsidRDefault="00121067" w:rsidP="00121067">
      <w:r>
        <w:t xml:space="preserve">Shimon Samuels is Director for International Relations of the Simon Wiesenthal Centre, which holds consultative status at the Organisation of American States and the Latin American Parliament, 3/25/10, </w:t>
      </w:r>
      <w:hyperlink r:id="rId50" w:history="1">
        <w:r>
          <w:rPr>
            <w:rStyle w:val="Hyperlink"/>
          </w:rPr>
          <w:t>http://www.thejc.com/news/world-news/29926/analysis-in-venezuela-antisemitism-state-policy</w:t>
        </w:r>
      </w:hyperlink>
    </w:p>
    <w:p w14:paraId="60CA1CA9" w14:textId="77777777" w:rsidR="00121067" w:rsidRDefault="00121067" w:rsidP="00121067"/>
    <w:p w14:paraId="60CA1CAA" w14:textId="77777777" w:rsidR="00121067" w:rsidRDefault="00121067" w:rsidP="00121067">
      <w:pPr>
        <w:rPr>
          <w:sz w:val="16"/>
        </w:rPr>
      </w:pPr>
      <w:r w:rsidRPr="00EC3BCC">
        <w:rPr>
          <w:rStyle w:val="StyleBoldUnderline"/>
          <w:highlight w:val="cyan"/>
        </w:rPr>
        <w:t>A new report</w:t>
      </w:r>
      <w:r>
        <w:rPr>
          <w:sz w:val="16"/>
        </w:rPr>
        <w:t xml:space="preserve"> by the Inter-American Commission on Human Rights (IACHR) </w:t>
      </w:r>
      <w:r w:rsidRPr="00EC3BCC">
        <w:rPr>
          <w:rStyle w:val="StyleBoldUnderline"/>
          <w:highlight w:val="cyan"/>
        </w:rPr>
        <w:t>has criticised</w:t>
      </w:r>
      <w:r>
        <w:rPr>
          <w:rStyle w:val="StyleBoldUnderline"/>
        </w:rPr>
        <w:t xml:space="preserve"> the </w:t>
      </w:r>
      <w:r w:rsidRPr="00EC3BCC">
        <w:rPr>
          <w:rStyle w:val="StyleBoldUnderline"/>
          <w:highlight w:val="cyan"/>
        </w:rPr>
        <w:t>Venezuela</w:t>
      </w:r>
      <w:r>
        <w:rPr>
          <w:rStyle w:val="StyleBoldUnderline"/>
        </w:rPr>
        <w:t xml:space="preserve">n government </w:t>
      </w:r>
      <w:r w:rsidRPr="00EC3BCC">
        <w:rPr>
          <w:rStyle w:val="StyleBoldUnderline"/>
          <w:highlight w:val="cyan"/>
        </w:rPr>
        <w:t>for encroaching on</w:t>
      </w:r>
      <w:r>
        <w:rPr>
          <w:sz w:val="16"/>
        </w:rPr>
        <w:t xml:space="preserve"> </w:t>
      </w:r>
      <w:r w:rsidRPr="00EC3BCC">
        <w:rPr>
          <w:sz w:val="16"/>
          <w:highlight w:val="cyan"/>
        </w:rPr>
        <w:t xml:space="preserve">the </w:t>
      </w:r>
      <w:r w:rsidRPr="00EC3BCC">
        <w:rPr>
          <w:rStyle w:val="StyleBoldUnderline"/>
          <w:highlight w:val="cyan"/>
        </w:rPr>
        <w:t>civil and political rights</w:t>
      </w:r>
      <w:r>
        <w:rPr>
          <w:rStyle w:val="StyleBoldUnderline"/>
        </w:rPr>
        <w:t xml:space="preserve"> </w:t>
      </w:r>
      <w:r>
        <w:rPr>
          <w:sz w:val="16"/>
        </w:rPr>
        <w:t xml:space="preserve">of its people, and </w:t>
      </w:r>
      <w:r>
        <w:rPr>
          <w:rStyle w:val="StyleBoldUnderline"/>
        </w:rPr>
        <w:t xml:space="preserve">particularly </w:t>
      </w:r>
      <w:r>
        <w:rPr>
          <w:sz w:val="16"/>
        </w:rPr>
        <w:t xml:space="preserve">those </w:t>
      </w:r>
      <w:r>
        <w:rPr>
          <w:rStyle w:val="StyleBoldUnderline"/>
        </w:rPr>
        <w:t xml:space="preserve">of its Jewish community. </w:t>
      </w:r>
      <w:r>
        <w:rPr>
          <w:sz w:val="16"/>
        </w:rPr>
        <w:t xml:space="preserve">The report </w:t>
      </w:r>
      <w:r>
        <w:rPr>
          <w:rStyle w:val="StyleBoldUnderline"/>
        </w:rPr>
        <w:t xml:space="preserve">expressed </w:t>
      </w:r>
      <w:r>
        <w:rPr>
          <w:sz w:val="16"/>
        </w:rPr>
        <w:t xml:space="preserve">particular </w:t>
      </w:r>
      <w:r>
        <w:rPr>
          <w:rStyle w:val="StyleBoldUnderline"/>
        </w:rPr>
        <w:t>concern about</w:t>
      </w:r>
      <w:r>
        <w:rPr>
          <w:sz w:val="16"/>
        </w:rPr>
        <w:t xml:space="preserve"> the </w:t>
      </w:r>
      <w:r>
        <w:rPr>
          <w:rStyle w:val="StyleBoldUnderline"/>
        </w:rPr>
        <w:t>rising</w:t>
      </w:r>
      <w:r>
        <w:rPr>
          <w:sz w:val="16"/>
        </w:rPr>
        <w:t xml:space="preserve"> number of </w:t>
      </w:r>
      <w:r w:rsidRPr="00EC3BCC">
        <w:rPr>
          <w:rStyle w:val="StyleBoldUnderline"/>
          <w:highlight w:val="cyan"/>
        </w:rPr>
        <w:t>antisemitic incidents</w:t>
      </w:r>
      <w:r>
        <w:rPr>
          <w:rStyle w:val="StyleBoldUnderline"/>
        </w:rPr>
        <w:t>, and noted that the government-controlled media "</w:t>
      </w:r>
      <w:r w:rsidRPr="00EC3BCC">
        <w:rPr>
          <w:rStyle w:val="StyleBoldUnderline"/>
          <w:highlight w:val="cyan"/>
        </w:rPr>
        <w:t>contributed to</w:t>
      </w:r>
      <w:r>
        <w:rPr>
          <w:sz w:val="16"/>
        </w:rPr>
        <w:t xml:space="preserve"> creating an atmosphere of </w:t>
      </w:r>
      <w:r>
        <w:rPr>
          <w:rStyle w:val="StyleBoldUnderline"/>
        </w:rPr>
        <w:t xml:space="preserve">intimidation and </w:t>
      </w:r>
      <w:r w:rsidRPr="00EC3BCC">
        <w:rPr>
          <w:rStyle w:val="StyleBoldUnderline"/>
          <w:highlight w:val="cyan"/>
        </w:rPr>
        <w:t>violence against the Jewish community in Venezuela</w:t>
      </w:r>
      <w:r>
        <w:rPr>
          <w:rStyle w:val="StyleBoldUnderline"/>
        </w:rPr>
        <w:t>". This is cause for serious alarm</w:t>
      </w:r>
      <w:r>
        <w:rPr>
          <w:sz w:val="16"/>
        </w:rPr>
        <w:t xml:space="preserve">. However, </w:t>
      </w:r>
      <w:r>
        <w:rPr>
          <w:rStyle w:val="StyleBoldUnderline"/>
        </w:rPr>
        <w:t>it is hardly surprising</w:t>
      </w:r>
      <w:r>
        <w:rPr>
          <w:sz w:val="16"/>
        </w:rPr>
        <w:t xml:space="preserve">. Since Hugo Chavez took power, </w:t>
      </w:r>
      <w:r>
        <w:rPr>
          <w:rStyle w:val="StyleBoldUnderline"/>
        </w:rPr>
        <w:t>antisemitic expression has grown exponentially: in government media</w:t>
      </w:r>
      <w:r>
        <w:rPr>
          <w:sz w:val="16"/>
        </w:rPr>
        <w:t xml:space="preserve">; in the dissemination of the Protocols of Zion; in the accusation that "Semitic banks" are sabotaging the economy; in the fact that the Caracas Jewish school was raided twice by armed forces "searching for Mossad-supplied arms caches"; in the desecration of two synagogues; and in the closing of the Israeli Embassy. The Venezuelan ambassador to Moscow even alleged that Jewish citizens implicated in a 2002 anti-Chavez coup were "Mossad agents". The origins of Mr Chavez's attitude can be traced to the influence wielded over him by his Argentine, pro-Nazi, Holocaust-denying school companion, the late Norberto Ceresole, who - in his 1998 book on Mr Chavez's election victory - warned of the Venezuelan "Jewish mafia". In a 2004 Christmas Eve message, Mr Chavez claimed that "the descendants of those who crucified Christ, the descendants of those who expelled Bolivar and crucified him in their own way… took possession of the riches of the world. A minority appropriated the world's gold, the silver, the minerals, the water, the good lands, the oil and has concentrated the riches in a few hands…" Here he was mixing the motifs of the Jews as Christ-killers and of Marxism. The next year, Mr Chavez compared the Spanish conquest of the Indians to the situation of the Palestinians and, a year after that, tolerated the appearance of "Hizbollah Venezuela", an indigenous Wayuu Indian tribe that has embraced Shiah Islam and is essentially a jihadi transplant into the region. </w:t>
      </w:r>
      <w:r>
        <w:rPr>
          <w:rStyle w:val="StyleBoldUnderline"/>
        </w:rPr>
        <w:t xml:space="preserve">Much, too, has been made of the burgeoning Venezuela-Iran strategic alliance. This is primarily anti-American, but its antisemitic/anti-Zionist quotient is an added binding factor. </w:t>
      </w:r>
      <w:r>
        <w:rPr>
          <w:sz w:val="16"/>
        </w:rPr>
        <w:t xml:space="preserve">A weekly Caracas-Tehran flight was inaugurated in November 2004 by Mr Chavez, who arrived in Iran at the very moment his Special Forces raided the Caracas Jewish School. Mr Chavez is undoubtedly obsessed with a world Jewish conspiracy represented by the less than 12,000 </w:t>
      </w:r>
      <w:r>
        <w:rPr>
          <w:rStyle w:val="StyleBoldUnderline"/>
        </w:rPr>
        <w:t xml:space="preserve">Jews </w:t>
      </w:r>
      <w:r>
        <w:rPr>
          <w:sz w:val="16"/>
        </w:rPr>
        <w:t xml:space="preserve">remaining in Venezuela. They </w:t>
      </w:r>
      <w:r>
        <w:rPr>
          <w:rStyle w:val="StyleBoldUnderline"/>
        </w:rPr>
        <w:t>are becoming the scapegoat</w:t>
      </w:r>
      <w:r>
        <w:rPr>
          <w:sz w:val="16"/>
        </w:rPr>
        <w:t xml:space="preserve"> for his dysfunctional administration and the economic crisis that is engulfing a country blessed with oil, coffee and sugar. </w:t>
      </w:r>
      <w:r>
        <w:rPr>
          <w:rStyle w:val="StyleBoldUnderline"/>
        </w:rPr>
        <w:t>One third of the Jewish community has fled, fearing</w:t>
      </w:r>
      <w:r>
        <w:rPr>
          <w:sz w:val="16"/>
        </w:rPr>
        <w:t xml:space="preserve"> Soviet-style </w:t>
      </w:r>
      <w:r>
        <w:rPr>
          <w:rStyle w:val="StyleBoldUnderline"/>
        </w:rPr>
        <w:t>state antisemitism</w:t>
      </w:r>
      <w:r>
        <w:rPr>
          <w:sz w:val="16"/>
        </w:rPr>
        <w:t>. Indeed</w:t>
      </w:r>
      <w:r>
        <w:rPr>
          <w:rStyle w:val="StyleBoldUnderline"/>
        </w:rPr>
        <w:t xml:space="preserve">, such a policy has all the appearances of having already begun. </w:t>
      </w:r>
      <w:r>
        <w:rPr>
          <w:sz w:val="16"/>
        </w:rPr>
        <w:t xml:space="preserve">A pro-Chavez television show named Venezuelan Jewish leaders as anti-Venezuelan conspirators, and called on other Jews "not involved in the conspiracy" to publicly denounce their coreligionists. A Chavista newspaper editorial questioned whether "we will have to expel them from our country… as other nations have done." The Wiesenthal Centre's 2009 appeal to the Organisation of American States to conduct an enquiry into Venezuelan government–inspired antisemitism has resulted in its associated Inter-American Commission on Human Rights Report. </w:t>
      </w:r>
      <w:r>
        <w:rPr>
          <w:rStyle w:val="StyleBoldUnderline"/>
        </w:rPr>
        <w:t xml:space="preserve">Within this catalogue of </w:t>
      </w:r>
      <w:r w:rsidRPr="00EC3BCC">
        <w:rPr>
          <w:rStyle w:val="StyleBoldUnderline"/>
          <w:highlight w:val="cyan"/>
        </w:rPr>
        <w:lastRenderedPageBreak/>
        <w:t>Caracas's</w:t>
      </w:r>
      <w:r>
        <w:rPr>
          <w:rStyle w:val="StyleBoldUnderline"/>
        </w:rPr>
        <w:t xml:space="preserve"> violations of fundamental rights, it </w:t>
      </w:r>
      <w:r w:rsidRPr="00EC3BCC">
        <w:rPr>
          <w:rStyle w:val="Emphasis"/>
          <w:highlight w:val="cyan"/>
        </w:rPr>
        <w:t xml:space="preserve">unambiguously </w:t>
      </w:r>
      <w:r w:rsidRPr="00EC3BCC">
        <w:rPr>
          <w:rStyle w:val="StyleBoldUnderline"/>
          <w:highlight w:val="cyan"/>
        </w:rPr>
        <w:t xml:space="preserve">documents the government's </w:t>
      </w:r>
      <w:r w:rsidRPr="00EC3BCC">
        <w:rPr>
          <w:rStyle w:val="Emphasis"/>
          <w:highlight w:val="cyan"/>
        </w:rPr>
        <w:t>incitement to Jew-hatred as a policy of state</w:t>
      </w:r>
      <w:r>
        <w:rPr>
          <w:sz w:val="16"/>
        </w:rPr>
        <w:t xml:space="preserve">. For </w:t>
      </w:r>
      <w:r>
        <w:rPr>
          <w:rStyle w:val="StyleBoldUnderline"/>
        </w:rPr>
        <w:t>as long as this</w:t>
      </w:r>
      <w:r>
        <w:rPr>
          <w:sz w:val="16"/>
        </w:rPr>
        <w:t xml:space="preserve"> autocratic </w:t>
      </w:r>
      <w:r>
        <w:rPr>
          <w:rStyle w:val="StyleBoldUnderline"/>
        </w:rPr>
        <w:t>regime strategically endangers the Western hemisphere and targets the classic scapegoat,</w:t>
      </w:r>
      <w:r>
        <w:rPr>
          <w:sz w:val="16"/>
        </w:rPr>
        <w:t xml:space="preserve"> </w:t>
      </w:r>
      <w:r>
        <w:rPr>
          <w:rStyle w:val="StyleBoldUnderline"/>
        </w:rPr>
        <w:t>pro</w:t>
      </w:r>
      <w:r w:rsidRPr="00EC3BCC">
        <w:rPr>
          <w:rStyle w:val="StyleBoldUnderline"/>
          <w:highlight w:val="cyan"/>
        </w:rPr>
        <w:t xml:space="preserve">-democracy activists will </w:t>
      </w:r>
      <w:r w:rsidRPr="00EC3BCC">
        <w:rPr>
          <w:rStyle w:val="Emphasis"/>
          <w:highlight w:val="cyan"/>
        </w:rPr>
        <w:t>surely lobby</w:t>
      </w:r>
      <w:r w:rsidRPr="00EC3BCC">
        <w:rPr>
          <w:rStyle w:val="StyleBoldUnderline"/>
          <w:highlight w:val="cyan"/>
        </w:rPr>
        <w:t xml:space="preserve"> for its isolation</w:t>
      </w:r>
      <w:r>
        <w:rPr>
          <w:sz w:val="16"/>
        </w:rPr>
        <w:t xml:space="preserve"> from the international community.</w:t>
      </w:r>
    </w:p>
    <w:p w14:paraId="60CA1CAB" w14:textId="77777777" w:rsidR="00121067" w:rsidRPr="00947B36" w:rsidRDefault="00121067" w:rsidP="00121067"/>
    <w:p w14:paraId="60CA1CAC" w14:textId="77777777" w:rsidR="00B82C33" w:rsidRDefault="00B82C33" w:rsidP="00B82C33">
      <w:pPr>
        <w:pStyle w:val="Heading1"/>
      </w:pPr>
      <w:r>
        <w:lastRenderedPageBreak/>
        <w:t>Case</w:t>
      </w:r>
    </w:p>
    <w:p w14:paraId="60CA1CAD" w14:textId="77777777" w:rsidR="00F96C25" w:rsidRPr="00AD4F00" w:rsidRDefault="00B82C33" w:rsidP="00B82C33">
      <w:pPr>
        <w:pStyle w:val="Heading2"/>
      </w:pPr>
      <w:r>
        <w:lastRenderedPageBreak/>
        <w:t>Terror</w:t>
      </w:r>
    </w:p>
    <w:p w14:paraId="60CA1CAE" w14:textId="77777777" w:rsidR="00346ECF" w:rsidRDefault="00B82C33" w:rsidP="00346ECF">
      <w:pPr>
        <w:pStyle w:val="Heading3"/>
      </w:pPr>
      <w:r>
        <w:lastRenderedPageBreak/>
        <w:t>1NC</w:t>
      </w:r>
    </w:p>
    <w:p w14:paraId="60CA1CAF" w14:textId="77777777" w:rsidR="00346ECF" w:rsidRDefault="00346ECF" w:rsidP="00F96C25">
      <w:pPr>
        <w:rPr>
          <w:b/>
        </w:rPr>
      </w:pPr>
    </w:p>
    <w:p w14:paraId="60CA1CB0" w14:textId="77777777" w:rsidR="00F96C25" w:rsidRPr="009A3F9D" w:rsidRDefault="00F96C25" w:rsidP="00F96C25">
      <w:pPr>
        <w:rPr>
          <w:b/>
        </w:rPr>
      </w:pPr>
      <w:r w:rsidRPr="00276698">
        <w:rPr>
          <w:b/>
        </w:rPr>
        <w:t>Venezuela doesn’t sponsor dangerous Hezbollah activity – that’s a myth.</w:t>
      </w:r>
    </w:p>
    <w:p w14:paraId="60CA1CB1" w14:textId="77777777" w:rsidR="00F96C25" w:rsidRPr="00D90817" w:rsidRDefault="00F96C25" w:rsidP="00F96C25">
      <w:pPr>
        <w:rPr>
          <w:rStyle w:val="StyleStyleBold12pt"/>
        </w:rPr>
      </w:pPr>
      <w:r w:rsidRPr="00D90817">
        <w:rPr>
          <w:rStyle w:val="StyleStyleBold12pt"/>
        </w:rPr>
        <w:t>Tegel ‘13</w:t>
      </w:r>
    </w:p>
    <w:p w14:paraId="60CA1CB2" w14:textId="77777777" w:rsidR="00F96C25" w:rsidRPr="00D90817" w:rsidRDefault="00F96C25" w:rsidP="00F96C25">
      <w:pPr>
        <w:rPr>
          <w:sz w:val="16"/>
          <w:szCs w:val="16"/>
        </w:rPr>
      </w:pPr>
      <w:r w:rsidRPr="00D90817">
        <w:rPr>
          <w:sz w:val="16"/>
          <w:szCs w:val="16"/>
        </w:rPr>
        <w:t>Simeon Tegel is a British journalist based in Peru and is GlobalPost's senior correspondent for South America.  He writes about a broad range of themes across Latin America – “American conservatives warn of militant Islam's spread in Latin America. But their claims are hard to prove” – Salon.com – Jan 8, 2013 – http://www.salon.com/2013/01/08/is_venezuela_harboring_hezbollah/</w:t>
      </w:r>
    </w:p>
    <w:p w14:paraId="60CA1CB3" w14:textId="77777777" w:rsidR="00F96C25" w:rsidRDefault="00F96C25" w:rsidP="00F96C25"/>
    <w:p w14:paraId="60CA1CB4" w14:textId="77777777" w:rsidR="000A5A5C" w:rsidRPr="00346ECF" w:rsidRDefault="00F96C25" w:rsidP="000A5A5C">
      <w:pPr>
        <w:rPr>
          <w:sz w:val="16"/>
        </w:rPr>
      </w:pPr>
      <w:r w:rsidRPr="009A3F9D">
        <w:rPr>
          <w:rStyle w:val="StyleBoldUnderline"/>
          <w:highlight w:val="cyan"/>
        </w:rPr>
        <w:t>American conservatives warn of militant Islam's spread in Latin America</w:t>
      </w:r>
      <w:r w:rsidRPr="00D90817">
        <w:rPr>
          <w:sz w:val="16"/>
        </w:rPr>
        <w:t xml:space="preserve">. </w:t>
      </w:r>
      <w:r w:rsidRPr="009A3F9D">
        <w:rPr>
          <w:rStyle w:val="StyleBoldUnderline"/>
          <w:highlight w:val="cyan"/>
        </w:rPr>
        <w:t>But their claims are hard to prove</w:t>
      </w:r>
      <w:r w:rsidRPr="00D90817">
        <w:rPr>
          <w:sz w:val="16"/>
        </w:rPr>
        <w:t xml:space="preserve"> </w:t>
      </w:r>
      <w:r>
        <w:rPr>
          <w:sz w:val="12"/>
        </w:rPr>
        <w:t xml:space="preserve">  </w:t>
      </w:r>
      <w:r w:rsidRPr="00D90817">
        <w:rPr>
          <w:sz w:val="16"/>
        </w:rPr>
        <w:t xml:space="preserve"> </w:t>
      </w:r>
      <w:r w:rsidRPr="009A3F9D">
        <w:rPr>
          <w:rStyle w:val="StyleBoldUnderline"/>
          <w:highlight w:val="cyan"/>
        </w:rPr>
        <w:t>Is Venezuela providing operational support to Islamic terrorists?</w:t>
      </w:r>
      <w:r>
        <w:rPr>
          <w:rStyle w:val="StyleBoldUnderline"/>
          <w:sz w:val="12"/>
          <w:u w:val="none"/>
        </w:rPr>
        <w:t xml:space="preserve">  </w:t>
      </w:r>
      <w:r w:rsidRPr="00D90817">
        <w:rPr>
          <w:sz w:val="16"/>
        </w:rPr>
        <w:t xml:space="preserve"> That deadly serious question is increasingly troubling foreign policy and security experts as the South American country and Iran — which funds Hezbollah — move ever closer.</w:t>
      </w:r>
      <w:r>
        <w:rPr>
          <w:sz w:val="12"/>
        </w:rPr>
        <w:t xml:space="preserve">  </w:t>
      </w:r>
      <w:r w:rsidRPr="00D90817">
        <w:rPr>
          <w:sz w:val="16"/>
        </w:rPr>
        <w:t xml:space="preserve"> Despite deep cultural differences, a shared antagonism toward the US has drawn Venezuelan President Hugo Chavez and his Iranian counterpart, Mahmoud Ahmadinejad, into an unlikely political friendship in recent years.</w:t>
      </w:r>
      <w:r>
        <w:rPr>
          <w:sz w:val="12"/>
        </w:rPr>
        <w:t xml:space="preserve">  </w:t>
      </w:r>
      <w:r w:rsidRPr="00D90817">
        <w:rPr>
          <w:sz w:val="16"/>
        </w:rPr>
        <w:t xml:space="preserve"> “Iran is an example of struggle, resistance, dignity, revolution, strong faith,” Chavez said during one early visit to Tehran.</w:t>
      </w:r>
      <w:r>
        <w:rPr>
          <w:sz w:val="12"/>
        </w:rPr>
        <w:t xml:space="preserve">  </w:t>
      </w:r>
      <w:r w:rsidRPr="00D90817">
        <w:rPr>
          <w:sz w:val="16"/>
        </w:rPr>
        <w:t xml:space="preserve"> “We are two powerful countries. Iran is a power and Venezuela is becoming one. We want to create a bipolar world. We don’t want a single power [i.e., the US].”</w:t>
      </w:r>
      <w:r>
        <w:rPr>
          <w:sz w:val="12"/>
        </w:rPr>
        <w:t xml:space="preserve">  </w:t>
      </w:r>
      <w:r w:rsidRPr="00D90817">
        <w:rPr>
          <w:sz w:val="16"/>
        </w:rPr>
        <w:t xml:space="preserve"> Beyond the rhetoric lies a strategic alliance that has seen Caracas, along with Damascus and Havana, vote against United Nations sanctions on Iran over its nuclear program, and increasing Iranian investment in the Venezuelan economy, now worth more than $5 billion.</w:t>
      </w:r>
      <w:r>
        <w:rPr>
          <w:sz w:val="12"/>
        </w:rPr>
        <w:t xml:space="preserve">  </w:t>
      </w:r>
      <w:r w:rsidRPr="00D90817">
        <w:rPr>
          <w:sz w:val="16"/>
        </w:rPr>
        <w:t xml:space="preserve"> All of that is very public.</w:t>
      </w:r>
      <w:r>
        <w:rPr>
          <w:sz w:val="12"/>
        </w:rPr>
        <w:t xml:space="preserve">  </w:t>
      </w:r>
      <w:r w:rsidRPr="00D90817">
        <w:rPr>
          <w:sz w:val="16"/>
        </w:rPr>
        <w:t xml:space="preserve"> But</w:t>
      </w:r>
      <w:r w:rsidRPr="009A3F9D">
        <w:rPr>
          <w:rStyle w:val="StyleBoldUnderline"/>
          <w:highlight w:val="cyan"/>
        </w:rPr>
        <w:t>, according to</w:t>
      </w:r>
      <w:r w:rsidRPr="00D90817">
        <w:rPr>
          <w:sz w:val="16"/>
        </w:rPr>
        <w:t xml:space="preserve"> critics such as veteran US Republican Latin Americanist Roger </w:t>
      </w:r>
      <w:r w:rsidRPr="009A3F9D">
        <w:rPr>
          <w:rStyle w:val="StyleBoldUnderline"/>
          <w:highlight w:val="cyan"/>
        </w:rPr>
        <w:t>Noriega, Venezuela is also providing</w:t>
      </w:r>
      <w:r w:rsidRPr="00D90817">
        <w:rPr>
          <w:sz w:val="16"/>
        </w:rPr>
        <w:t xml:space="preserve"> operational </w:t>
      </w:r>
      <w:r w:rsidRPr="009A3F9D">
        <w:rPr>
          <w:rStyle w:val="StyleBoldUnderline"/>
          <w:highlight w:val="cyan"/>
        </w:rPr>
        <w:t>support to Hezbollah</w:t>
      </w:r>
      <w:r w:rsidRPr="00D90817">
        <w:rPr>
          <w:sz w:val="16"/>
        </w:rPr>
        <w:t>, the Lebanese-based organization classified as terrorist by the US, UK and other allies.</w:t>
      </w:r>
      <w:r>
        <w:rPr>
          <w:sz w:val="12"/>
        </w:rPr>
        <w:t xml:space="preserve">  </w:t>
      </w:r>
      <w:r w:rsidRPr="00D90817">
        <w:rPr>
          <w:sz w:val="16"/>
        </w:rPr>
        <w:t xml:space="preserve"> It even came up in November’s US elections, with the Republicans claiming in their official online party platform: “Venezuela has become a narco-terrorist state, turning it into an Iranian outpost in the Western hemisphere.”</w:t>
      </w:r>
      <w:r>
        <w:rPr>
          <w:sz w:val="12"/>
        </w:rPr>
        <w:t xml:space="preserve">  </w:t>
      </w:r>
      <w:r w:rsidRPr="00D90817">
        <w:rPr>
          <w:sz w:val="16"/>
        </w:rPr>
        <w:t xml:space="preserve"> “The current regime issues Venezuelan passports or visas to thousands of Middle Eastern terrorists offering safe haven to Hezbollah trainers, operatives, recruiters and fundraisers.”</w:t>
      </w:r>
      <w:r>
        <w:rPr>
          <w:sz w:val="12"/>
        </w:rPr>
        <w:t xml:space="preserve">  </w:t>
      </w:r>
      <w:r w:rsidRPr="00D90817">
        <w:rPr>
          <w:sz w:val="16"/>
        </w:rPr>
        <w:t xml:space="preserve"> </w:t>
      </w:r>
      <w:r w:rsidRPr="009A3F9D">
        <w:rPr>
          <w:rStyle w:val="StyleBoldUnderline"/>
          <w:highlight w:val="cyan"/>
        </w:rPr>
        <w:t>The</w:t>
      </w:r>
      <w:r w:rsidRPr="00D90817">
        <w:rPr>
          <w:sz w:val="16"/>
        </w:rPr>
        <w:t xml:space="preserve"> GOP did not respond to GlobalPost’s requests for comment. But its </w:t>
      </w:r>
      <w:r w:rsidRPr="009A3F9D">
        <w:rPr>
          <w:rStyle w:val="StyleBoldUnderline"/>
          <w:highlight w:val="cyan"/>
        </w:rPr>
        <w:t>claim was questioned</w:t>
      </w:r>
      <w:r w:rsidRPr="00D90817">
        <w:rPr>
          <w:sz w:val="16"/>
        </w:rPr>
        <w:t xml:space="preserve"> — </w:t>
      </w:r>
      <w:r w:rsidRPr="009A3F9D">
        <w:rPr>
          <w:rStyle w:val="StyleBoldUnderline"/>
          <w:highlight w:val="cyan"/>
        </w:rPr>
        <w:t>and even ridiculed — by several security experts</w:t>
      </w:r>
      <w:r w:rsidRPr="00D90817">
        <w:rPr>
          <w:sz w:val="16"/>
        </w:rPr>
        <w:t xml:space="preserve"> in Israel and South America contacted by GlobalPost.</w:t>
      </w:r>
      <w:r>
        <w:rPr>
          <w:sz w:val="12"/>
        </w:rPr>
        <w:t xml:space="preserve">  </w:t>
      </w:r>
      <w:r w:rsidRPr="00D90817">
        <w:rPr>
          <w:sz w:val="16"/>
        </w:rPr>
        <w:t xml:space="preserve"> “</w:t>
      </w:r>
      <w:r w:rsidRPr="009A3F9D">
        <w:rPr>
          <w:rStyle w:val="Emphasis"/>
          <w:highlight w:val="cyan"/>
        </w:rPr>
        <w:t>That is exaggerated</w:t>
      </w:r>
      <w:r w:rsidRPr="00D90817">
        <w:rPr>
          <w:sz w:val="16"/>
        </w:rPr>
        <w:t xml:space="preserve">. </w:t>
      </w:r>
      <w:r w:rsidRPr="009A3F9D">
        <w:rPr>
          <w:rStyle w:val="StyleBoldUnderline"/>
          <w:highlight w:val="cyan"/>
        </w:rPr>
        <w:t>Generally, this kind of activity</w:t>
      </w:r>
      <w:r w:rsidRPr="00D90817">
        <w:rPr>
          <w:rStyle w:val="StyleBoldUnderline"/>
        </w:rPr>
        <w:t xml:space="preserve"> [terrorism] </w:t>
      </w:r>
      <w:r w:rsidRPr="009A3F9D">
        <w:rPr>
          <w:rStyle w:val="StyleBoldUnderline"/>
          <w:highlight w:val="cyan"/>
        </w:rPr>
        <w:t>is conducted by small units. It is political rhetoric,</w:t>
      </w:r>
      <w:r w:rsidRPr="00D90817">
        <w:rPr>
          <w:sz w:val="16"/>
        </w:rPr>
        <w:t>” said Ely Karmon, one of Israel’s top independent counter-terrorism experts.</w:t>
      </w:r>
      <w:r>
        <w:rPr>
          <w:sz w:val="12"/>
        </w:rPr>
        <w:t xml:space="preserve">  </w:t>
      </w:r>
      <w:r w:rsidRPr="00D90817">
        <w:rPr>
          <w:sz w:val="16"/>
        </w:rPr>
        <w:t xml:space="preserve"> Nicholas </w:t>
      </w:r>
      <w:r w:rsidRPr="009A3F9D">
        <w:rPr>
          <w:rStyle w:val="StyleBoldUnderline"/>
          <w:highlight w:val="cyan"/>
        </w:rPr>
        <w:t>Watson,</w:t>
      </w:r>
      <w:r w:rsidRPr="00D90817">
        <w:rPr>
          <w:rStyle w:val="StyleBoldUnderline"/>
        </w:rPr>
        <w:t xml:space="preserve"> </w:t>
      </w:r>
      <w:r w:rsidRPr="00D90817">
        <w:rPr>
          <w:sz w:val="16"/>
        </w:rPr>
        <w:t xml:space="preserve">a senior analyst at British firm Control Risks, who specializes in South America, </w:t>
      </w:r>
      <w:r w:rsidRPr="009A3F9D">
        <w:rPr>
          <w:rStyle w:val="StyleBoldUnderline"/>
          <w:highlight w:val="cyan"/>
        </w:rPr>
        <w:t>agreed, describing it as “unhelpful.”</w:t>
      </w:r>
      <w:r>
        <w:rPr>
          <w:rStyle w:val="StyleBoldUnderline"/>
          <w:sz w:val="12"/>
          <w:u w:val="none"/>
        </w:rPr>
        <w:t xml:space="preserve">  </w:t>
      </w:r>
      <w:r w:rsidRPr="00D90817">
        <w:rPr>
          <w:sz w:val="16"/>
        </w:rPr>
        <w:t xml:space="preserve"> He added: “</w:t>
      </w:r>
      <w:r w:rsidRPr="009A3F9D">
        <w:rPr>
          <w:rStyle w:val="StyleBoldUnderline"/>
          <w:highlight w:val="cyan"/>
        </w:rPr>
        <w:t>That kind of rhetoric</w:t>
      </w:r>
      <w:r w:rsidRPr="00D90817">
        <w:rPr>
          <w:sz w:val="16"/>
        </w:rPr>
        <w:t xml:space="preserve">, the blatant accusations, </w:t>
      </w:r>
      <w:r w:rsidRPr="009A3F9D">
        <w:rPr>
          <w:rStyle w:val="StyleBoldUnderline"/>
          <w:highlight w:val="cyan"/>
        </w:rPr>
        <w:t>doesn’t help the US’ position in the region</w:t>
      </w:r>
      <w:r w:rsidRPr="00D90817">
        <w:rPr>
          <w:sz w:val="16"/>
        </w:rPr>
        <w:t>. It actually plays into Chavez’s hands and strengthens him within Venezuela.”</w:t>
      </w:r>
      <w:r>
        <w:rPr>
          <w:sz w:val="12"/>
        </w:rPr>
        <w:t xml:space="preserve">  </w:t>
      </w:r>
      <w:r w:rsidRPr="00D90817">
        <w:rPr>
          <w:sz w:val="16"/>
        </w:rPr>
        <w:t xml:space="preserve"> That Hezbollah has been active in Latin America is hardly news. Argentine investigators have linked the group to two deadly bombings in Buenos Aires in the 1990s.</w:t>
      </w:r>
      <w:r>
        <w:rPr>
          <w:sz w:val="12"/>
        </w:rPr>
        <w:t xml:space="preserve">  </w:t>
      </w:r>
      <w:r w:rsidRPr="00D90817">
        <w:rPr>
          <w:sz w:val="16"/>
        </w:rPr>
        <w:t xml:space="preserve"> Together, the attacks on the Israeli Embassy and a Jewish cultural center killed 114 people. One of five Iranians wanted by Interpol over the second bombing, Ahmad Vahidi, is now Iran’s defense minister.</w:t>
      </w:r>
      <w:r>
        <w:rPr>
          <w:sz w:val="12"/>
        </w:rPr>
        <w:t xml:space="preserve">  </w:t>
      </w:r>
      <w:r w:rsidRPr="00D90817">
        <w:rPr>
          <w:sz w:val="16"/>
        </w:rPr>
        <w:t xml:space="preserve"> Last year, he had to make a rapid departure during a state visit to Bolivia when Argentine prosecutors requested Bolivian police arrest him.</w:t>
      </w:r>
      <w:r>
        <w:rPr>
          <w:sz w:val="12"/>
        </w:rPr>
        <w:t xml:space="preserve">  </w:t>
      </w:r>
      <w:r w:rsidRPr="00D90817">
        <w:rPr>
          <w:sz w:val="16"/>
        </w:rPr>
        <w:t xml:space="preserve"> Meanwhile, according to the Council on Hemispheric Affairs, a Washington, DC, nonprofit research group, there’s growing evidence that Hezbollah is infiltrating other parts of Latin America, taking advantage of widespread corruption and drug trafficking to raise funds for its activities in the Middle East.</w:t>
      </w:r>
      <w:r>
        <w:rPr>
          <w:sz w:val="12"/>
        </w:rPr>
        <w:t xml:space="preserve">  </w:t>
      </w:r>
      <w:r w:rsidRPr="00D90817">
        <w:rPr>
          <w:sz w:val="16"/>
        </w:rPr>
        <w:t xml:space="preserve"> The Buenos Aires attacks took place years before Chavez, now cancer-stricken but recently re-elected, came to power in Venezuela. He was even in jail, awaiting trial for his role in a failed coup, at the time of the first bombing, on the Israeli embassy.</w:t>
      </w:r>
      <w:r>
        <w:rPr>
          <w:sz w:val="12"/>
        </w:rPr>
        <w:t xml:space="preserve">  </w:t>
      </w:r>
      <w:r w:rsidRPr="00D90817">
        <w:rPr>
          <w:sz w:val="16"/>
        </w:rPr>
        <w:t xml:space="preserve"> Nevertheless, a jigsaw of data, put together by everyone from Karmon to Manhattan District Attorney Robert Morgenthau, paints a disturbing picture of apparent bilateral cooperation in areas such as Iran’s outlawed nuclear ambitions and the Venezuelan military’s adoption of Tehran’s defense doctrine of “asymmetrical” warfare; in other words, guerrilla resistance to a potential US invasion.</w:t>
      </w:r>
      <w:r>
        <w:rPr>
          <w:sz w:val="12"/>
        </w:rPr>
        <w:t xml:space="preserve">  </w:t>
      </w:r>
      <w:r w:rsidRPr="00D90817">
        <w:rPr>
          <w:sz w:val="16"/>
        </w:rPr>
        <w:t xml:space="preserve"> Now canceled, there was also a secretive weekly flight from Caracas to Tehran, with a stopover in Damascus, operated jointly by Iran Air and Conviasa, the state airlines in Iran and Venezuela respectively. Karmon and others say the passengers did not pass through customs.</w:t>
      </w:r>
      <w:r>
        <w:rPr>
          <w:sz w:val="12"/>
        </w:rPr>
        <w:t xml:space="preserve">  </w:t>
      </w:r>
      <w:r w:rsidRPr="00D90817">
        <w:rPr>
          <w:sz w:val="16"/>
        </w:rPr>
        <w:t xml:space="preserve"> Meanwhile, Venezuela’s Lebanese-born Interior Minister Tareck El Aissami — who was previously in charge of the country’s passport office, fueling the Republican claim of papers being given to Islamic terrorists — makes no secret of his sympathies.</w:t>
      </w:r>
      <w:r>
        <w:rPr>
          <w:sz w:val="12"/>
        </w:rPr>
        <w:t xml:space="preserve">  </w:t>
      </w:r>
      <w:r w:rsidRPr="00D90817">
        <w:rPr>
          <w:sz w:val="16"/>
        </w:rPr>
        <w:t xml:space="preserve"> “I’m also the son of Arabs, I’m Palestinian, I’m Iraqi, and today we are the resistance force,” he said at a 2009 event in support of Palestinians in Gaza.</w:t>
      </w:r>
      <w:r>
        <w:rPr>
          <w:sz w:val="12"/>
        </w:rPr>
        <w:t xml:space="preserve">  </w:t>
      </w:r>
      <w:r w:rsidRPr="00D90817">
        <w:rPr>
          <w:sz w:val="16"/>
        </w:rPr>
        <w:t xml:space="preserve"> “There are Hezbollah supporters in the Venezuelan government. They have been neither investigated nor fired. They have been kept in their jobs,” said Roman D. Ortiz, director of Bogota-based security consultancy Decisive Point.</w:t>
      </w:r>
      <w:r>
        <w:rPr>
          <w:sz w:val="12"/>
        </w:rPr>
        <w:t xml:space="preserve">  </w:t>
      </w:r>
      <w:r w:rsidRPr="00D90817">
        <w:rPr>
          <w:sz w:val="16"/>
        </w:rPr>
        <w:t xml:space="preserve"> But does that translate into the Chavez government arming or providing training facilities or other logistical support to Hezbollah?</w:t>
      </w:r>
      <w:r>
        <w:rPr>
          <w:sz w:val="12"/>
        </w:rPr>
        <w:t xml:space="preserve">  </w:t>
      </w:r>
      <w:r w:rsidRPr="00D90817">
        <w:rPr>
          <w:sz w:val="16"/>
        </w:rPr>
        <w:t xml:space="preserve"> “</w:t>
      </w:r>
      <w:r w:rsidRPr="009A3F9D">
        <w:rPr>
          <w:rStyle w:val="StyleBoldUnderline"/>
          <w:highlight w:val="cyan"/>
        </w:rPr>
        <w:t>The existence of a Lebanese community [in Venezuela] plus a left-wing</w:t>
      </w:r>
      <w:r w:rsidRPr="00D90817">
        <w:rPr>
          <w:sz w:val="16"/>
        </w:rPr>
        <w:t xml:space="preserve"> populist </w:t>
      </w:r>
      <w:r w:rsidRPr="009A3F9D">
        <w:rPr>
          <w:rStyle w:val="StyleBoldUnderline"/>
          <w:highlight w:val="cyan"/>
        </w:rPr>
        <w:t>government plus the anti-American rhetoric does not equal terrorism</w:t>
      </w:r>
      <w:r w:rsidRPr="00D90817">
        <w:rPr>
          <w:sz w:val="16"/>
        </w:rPr>
        <w:t>,” says Control Risks’ Watson. “</w:t>
      </w:r>
      <w:r w:rsidRPr="009A3F9D">
        <w:rPr>
          <w:rStyle w:val="Emphasis"/>
          <w:highlight w:val="cyan"/>
        </w:rPr>
        <w:t>That is speculation</w:t>
      </w:r>
      <w:r w:rsidRPr="00D90817">
        <w:rPr>
          <w:sz w:val="16"/>
        </w:rPr>
        <w:t>.”</w:t>
      </w:r>
    </w:p>
    <w:p w14:paraId="60CA1CB5" w14:textId="77777777" w:rsidR="000A5A5C" w:rsidRDefault="000A5A5C" w:rsidP="000A5A5C">
      <w:pPr>
        <w:pStyle w:val="Heading4"/>
      </w:pPr>
      <w:r>
        <w:t xml:space="preserve">The status quo is </w:t>
      </w:r>
      <w:r w:rsidRPr="00B351C5">
        <w:rPr>
          <w:u w:val="single"/>
        </w:rPr>
        <w:t>no longer threatening</w:t>
      </w:r>
      <w:r>
        <w:t xml:space="preserve"> — sponsoring terrorism was a </w:t>
      </w:r>
      <w:r w:rsidRPr="00B351C5">
        <w:rPr>
          <w:u w:val="single"/>
        </w:rPr>
        <w:t>Chávez-</w:t>
      </w:r>
      <w:r>
        <w:rPr>
          <w:u w:val="single"/>
        </w:rPr>
        <w:t>led</w:t>
      </w:r>
      <w:r w:rsidRPr="00B351C5">
        <w:rPr>
          <w:u w:val="single"/>
        </w:rPr>
        <w:t xml:space="preserve"> doctrine</w:t>
      </w:r>
      <w:r>
        <w:t xml:space="preserve"> — that dies out with Maduro</w:t>
      </w:r>
    </w:p>
    <w:p w14:paraId="60CA1CB6" w14:textId="77777777" w:rsidR="000A5A5C" w:rsidRDefault="000A5A5C" w:rsidP="000A5A5C">
      <w:r w:rsidRPr="00B351C5">
        <w:rPr>
          <w:rStyle w:val="StyleStyleBold12pt"/>
        </w:rPr>
        <w:t>Ghitis 13</w:t>
      </w:r>
      <w:r>
        <w:t xml:space="preserve"> — independent commentator on world affairs and a World Politics Review contributing editor (Frida Ghitis, </w:t>
      </w:r>
      <w:r w:rsidRPr="00B17053">
        <w:rPr>
          <w:i/>
        </w:rPr>
        <w:t>World Politics Review</w:t>
      </w:r>
      <w:r>
        <w:t xml:space="preserve">, 01-10-13, “World Citizen: Will Venezuela-Iran Links Survive Chávez?”, </w:t>
      </w:r>
      <w:hyperlink r:id="rId51" w:history="1">
        <w:r w:rsidRPr="00366D45">
          <w:rPr>
            <w:rStyle w:val="Hyperlink"/>
          </w:rPr>
          <w:t>http://www.worldpoliticsreview.com/articles/12615/world-citizen-will-venezuela-iran-links-survive-chavez</w:t>
        </w:r>
      </w:hyperlink>
      <w:r>
        <w:t>, Accessed 06-30-2013 | AK)</w:t>
      </w:r>
    </w:p>
    <w:p w14:paraId="60CA1CB7" w14:textId="77777777" w:rsidR="000A5A5C" w:rsidRDefault="000A5A5C" w:rsidP="000A5A5C"/>
    <w:p w14:paraId="60CA1CB8" w14:textId="77777777" w:rsidR="000A5A5C" w:rsidRDefault="000A5A5C" w:rsidP="000A5A5C">
      <w:pPr>
        <w:rPr>
          <w:sz w:val="12"/>
        </w:rPr>
      </w:pPr>
      <w:r w:rsidRPr="000C213B">
        <w:rPr>
          <w:sz w:val="12"/>
        </w:rPr>
        <w:lastRenderedPageBreak/>
        <w:t xml:space="preserve">During almost 14 years in office, </w:t>
      </w:r>
      <w:r w:rsidRPr="000C213B">
        <w:rPr>
          <w:rStyle w:val="StyleBoldUnderline"/>
        </w:rPr>
        <w:t xml:space="preserve">Chávez made anti-Americanism </w:t>
      </w:r>
      <w:r w:rsidRPr="007755AD">
        <w:rPr>
          <w:rStyle w:val="StyleBoldUnderline"/>
          <w:highlight w:val="cyan"/>
        </w:rPr>
        <w:t>the cornerstone of his foreign policy</w:t>
      </w:r>
      <w:r w:rsidRPr="000C213B">
        <w:rPr>
          <w:rStyle w:val="StyleBoldUnderline"/>
        </w:rPr>
        <w:t>, working</w:t>
      </w:r>
      <w:r w:rsidRPr="000C213B">
        <w:rPr>
          <w:sz w:val="12"/>
        </w:rPr>
        <w:t xml:space="preserve"> at every step </w:t>
      </w:r>
      <w:r w:rsidRPr="000C213B">
        <w:rPr>
          <w:rStyle w:val="StyleBoldUnderline"/>
        </w:rPr>
        <w:t>to antagonize U.S. goals and undermine Washington’s influence</w:t>
      </w:r>
      <w:r w:rsidRPr="000C213B">
        <w:rPr>
          <w:sz w:val="12"/>
        </w:rPr>
        <w:t xml:space="preserve">. Perhaps </w:t>
      </w:r>
      <w:r w:rsidRPr="000C213B">
        <w:rPr>
          <w:rStyle w:val="StyleBoldUnderline"/>
        </w:rPr>
        <w:t xml:space="preserve">the greatest irritant of all </w:t>
      </w:r>
      <w:r w:rsidRPr="007755AD">
        <w:rPr>
          <w:rStyle w:val="StyleBoldUnderline"/>
          <w:highlight w:val="cyan"/>
        </w:rPr>
        <w:t>was the</w:t>
      </w:r>
      <w:r w:rsidRPr="000C213B">
        <w:rPr>
          <w:sz w:val="12"/>
        </w:rPr>
        <w:t xml:space="preserve"> close </w:t>
      </w:r>
      <w:r w:rsidRPr="007755AD">
        <w:rPr>
          <w:rStyle w:val="StyleBoldUnderline"/>
          <w:highlight w:val="cyan"/>
        </w:rPr>
        <w:t>relationship he forged with Iran</w:t>
      </w:r>
      <w:r w:rsidRPr="000C213B">
        <w:rPr>
          <w:sz w:val="12"/>
        </w:rPr>
        <w:t xml:space="preserve">, a country the U.S. and its allies believe is trying to develop nuclear weapons and sponsoring international terrorism. As the U.S. spearheaded efforts to pass United Nations sanctions to stop Iran’s nuclear enrichment, </w:t>
      </w:r>
      <w:r w:rsidRPr="007755AD">
        <w:rPr>
          <w:rStyle w:val="StyleBoldUnderline"/>
          <w:highlight w:val="cyan"/>
        </w:rPr>
        <w:t>Chávez</w:t>
      </w:r>
      <w:r w:rsidRPr="000C213B">
        <w:rPr>
          <w:rStyle w:val="StyleBoldUnderline"/>
        </w:rPr>
        <w:t xml:space="preserve"> traveled to Tehran and</w:t>
      </w:r>
      <w:r w:rsidRPr="000C213B">
        <w:rPr>
          <w:sz w:val="12"/>
        </w:rPr>
        <w:t xml:space="preserve">, along with Iranian President Mahmoud Ahmadinejad, </w:t>
      </w:r>
      <w:r w:rsidRPr="000C213B">
        <w:rPr>
          <w:rStyle w:val="StyleBoldUnderline"/>
        </w:rPr>
        <w:t xml:space="preserve">provocatively </w:t>
      </w:r>
      <w:r w:rsidRPr="007755AD">
        <w:rPr>
          <w:rStyle w:val="StyleBoldUnderline"/>
          <w:highlight w:val="cyan"/>
        </w:rPr>
        <w:t>announced the creation of</w:t>
      </w:r>
      <w:r w:rsidRPr="000C213B">
        <w:rPr>
          <w:rStyle w:val="StyleBoldUnderline"/>
        </w:rPr>
        <w:t xml:space="preserve"> what they called </w:t>
      </w:r>
      <w:r w:rsidRPr="007755AD">
        <w:rPr>
          <w:rStyle w:val="StyleBoldUnderline"/>
          <w:highlight w:val="cyan"/>
        </w:rPr>
        <w:t>an “Axis of Unity”</w:t>
      </w:r>
      <w:r w:rsidRPr="000C213B">
        <w:rPr>
          <w:rStyle w:val="StyleBoldUnderline"/>
        </w:rPr>
        <w:t xml:space="preserve"> against the U.S.</w:t>
      </w:r>
      <w:r w:rsidRPr="000C213B">
        <w:rPr>
          <w:sz w:val="12"/>
        </w:rPr>
        <w:t xml:space="preserve"> The two countries work together in a number of areas. Of particular interest to the U.S. is Venezuela’s help to Iran in circumventing international sanctions. </w:t>
      </w:r>
      <w:r w:rsidRPr="000C213B">
        <w:rPr>
          <w:rStyle w:val="StyleBoldUnderline"/>
        </w:rPr>
        <w:t>The question for Washington now is how to maximize the chances that</w:t>
      </w:r>
      <w:r w:rsidRPr="000C213B">
        <w:rPr>
          <w:sz w:val="12"/>
        </w:rPr>
        <w:t xml:space="preserve"> once Chávez leaves the scene, </w:t>
      </w:r>
      <w:r w:rsidRPr="000C213B">
        <w:rPr>
          <w:rStyle w:val="StyleBoldUnderline"/>
        </w:rPr>
        <w:t>the ties linking Caracas and Tehran</w:t>
      </w:r>
      <w:r w:rsidRPr="000C213B">
        <w:rPr>
          <w:sz w:val="12"/>
        </w:rPr>
        <w:t xml:space="preserve">, more than 7,000 miles away, </w:t>
      </w:r>
      <w:r w:rsidRPr="000C213B">
        <w:rPr>
          <w:rStyle w:val="StyleBoldUnderline"/>
        </w:rPr>
        <w:t>will fade</w:t>
      </w:r>
      <w:r w:rsidRPr="000C213B">
        <w:rPr>
          <w:sz w:val="12"/>
        </w:rPr>
        <w:t xml:space="preserve">. Just before the end of the year, President Barack </w:t>
      </w:r>
      <w:r w:rsidRPr="007755AD">
        <w:rPr>
          <w:rStyle w:val="StyleBoldUnderline"/>
          <w:highlight w:val="cyan"/>
        </w:rPr>
        <w:t>Obama signed into law the Countering Iran in the Western Hemisphere Act</w:t>
      </w:r>
      <w:r w:rsidRPr="000C213B">
        <w:rPr>
          <w:rStyle w:val="StyleBoldUnderline"/>
        </w:rPr>
        <w:t>, which instructs the State Department to develop a strategy to “address Iran’s growing hostile presence and activity” in Latin America</w:t>
      </w:r>
      <w:r w:rsidRPr="000C213B">
        <w:rPr>
          <w:sz w:val="12"/>
        </w:rPr>
        <w:t xml:space="preserve">, and directs the Department of Homeland Security to take measures to protect U.S. borders with Mexico and Canada to keep out “operatives from Iran . . . Hezbollah or any other terrorist organizations.” For Iran and its Lebanese ally Hezbollah, </w:t>
      </w:r>
      <w:r w:rsidRPr="007755AD">
        <w:rPr>
          <w:rStyle w:val="StyleBoldUnderline"/>
          <w:highlight w:val="cyan"/>
        </w:rPr>
        <w:t xml:space="preserve">Chávez’s worsening condition </w:t>
      </w:r>
      <w:r w:rsidRPr="007755AD">
        <w:rPr>
          <w:rStyle w:val="Emphasis"/>
          <w:highlight w:val="cyan"/>
        </w:rPr>
        <w:t>could not come at a worse time</w:t>
      </w:r>
      <w:r w:rsidRPr="000C213B">
        <w:rPr>
          <w:sz w:val="12"/>
        </w:rPr>
        <w:t xml:space="preserve">. Their closest and most crucial ally, Syrian President Bashar al-Assad, is engulfed in a brutal civil war, likely to put an end to his regime and possibly destroy Syria’s ties with Iran and Hezbollah. The headwinds they face in Latin America recently came up in a speech by none other than Hezbollah leader Hassan Nasrallah. Speaking a couple of days after the start of the year, Nasrallah said 2013 would bring a “very dangerous phase” for his organization, citing efforts to add the group to the European Union’s terrorist list and to restrict its movements in Latin America as specific challenges. Before traveling to Cuba for his most recent cancer surgery, </w:t>
      </w:r>
      <w:r w:rsidRPr="000C213B">
        <w:rPr>
          <w:rStyle w:val="StyleBoldUnderline"/>
        </w:rPr>
        <w:t>Chávez dramatically acknowledged he may not be able to remain in power and anointed</w:t>
      </w:r>
      <w:r w:rsidRPr="000C213B">
        <w:rPr>
          <w:sz w:val="12"/>
        </w:rPr>
        <w:t xml:space="preserve"> Vice President Nicolas </w:t>
      </w:r>
      <w:r w:rsidRPr="000C213B">
        <w:rPr>
          <w:rStyle w:val="StyleBoldUnderline"/>
        </w:rPr>
        <w:t>Maduro as his chosen successor</w:t>
      </w:r>
      <w:r w:rsidRPr="000C213B">
        <w:rPr>
          <w:sz w:val="12"/>
        </w:rPr>
        <w:t xml:space="preserve">. Washington has already taken tentative steps, seeking to reach out to Maduro -- as has Tehran. It is not exactly clear what the American strategy is, but there is no indication that the first moves were effective or well-received. The U.S. said that a telephone conversation between Maduro and a top State Department official, Roberta Jacobson, was aimed at improving relations, and there have been reports of other bilateral contacts. However, Maduro lashed out at reports that relations with Washington would improve after Chávez dies, calling it a distortion and manipulation by Washington. At about the same time, Iranian media reported a telephone call between Maduro and Ahmadinejad. The two are already friends. Maduro has strong connections with Tehran, having met in person with top officials on many occasions during visits to Iran and having served as their host when they traveled to Venezuela. Maduro is a favorite to succeed Chávez in both Tehran and Havana, not to mention Caracas. The Venezuelan constitution says if the president dies or cannot take office, the head of the National Assembly would take power temporarily. That position is held by another Chávez loyalist, Diosdado Cabello. After 30 days, a new election would take place. Cabello and Maduro are just two of several Chávez supporters who would vie for power in the factional power struggles to succeed the iconic president. Chávez’s unqualified blessing means that for now Maduro is the country’s most powerful man. He would benefit from an initial surge of support. And there is no question he and the Chavista forces have a firm grip on all the institutions of power. Chávez’s entrenched United Socialist Party of Venezuela (PSUV) will not crumble without its leader. And yet, </w:t>
      </w:r>
      <w:r w:rsidRPr="000C213B">
        <w:rPr>
          <w:rStyle w:val="StyleBoldUnderline"/>
        </w:rPr>
        <w:t xml:space="preserve">there is no denying that </w:t>
      </w:r>
      <w:r w:rsidRPr="007755AD">
        <w:rPr>
          <w:rStyle w:val="Emphasis"/>
          <w:highlight w:val="cyan"/>
        </w:rPr>
        <w:t>Chavismo thrived because of Chávez</w:t>
      </w:r>
      <w:r w:rsidRPr="000C213B">
        <w:rPr>
          <w:sz w:val="12"/>
        </w:rPr>
        <w:t xml:space="preserve">. </w:t>
      </w:r>
      <w:r w:rsidRPr="007755AD">
        <w:rPr>
          <w:rStyle w:val="StyleBoldUnderline"/>
          <w:highlight w:val="cyan"/>
        </w:rPr>
        <w:t>There is no guarantee it will survive without him</w:t>
      </w:r>
      <w:r w:rsidRPr="000C213B">
        <w:rPr>
          <w:rStyle w:val="StyleBoldUnderline"/>
        </w:rPr>
        <w:t xml:space="preserve"> in the long term</w:t>
      </w:r>
      <w:r w:rsidRPr="000C213B">
        <w:rPr>
          <w:sz w:val="12"/>
        </w:rPr>
        <w:t xml:space="preserve">, especially in the face of daunting economic problems, beginning with a budget deficit that stands at an astonishing 20 percent of GDP. For Washington, this means that forging ties with Maduro risks strengthening him against his rivals, helping him quash internal rivals and legitimize his rule at a time when it is unclear just how closely he and other Chavistas plan to follow the constitution. Infighting within the ruling party’s ranks, and the lack of a candidate with strong personal appeal, could open the way for the opposition. Opposition leader Henrique Capriles, who mounted a strong campaign against Chávez in last October’s presidential election, is on record saying he would bring a dramatic change in foreign policy, ending arms purchases from Russia, pulling away from China, reviewing oil deals that strengthen other authoritarian regimes in Latin America -- and rethinking controversial links with Iran. Washington would do well to keep conversations at the lowest possible volume, whether with the opposition or other would-be Chávez successors, while openly urging Venezuela to abide by democratic norms. If, in the event Chávez is unable to serve his term for whatever reason, a fair contest is allowed and enough time passes to loosen the emotional power of grief, the Venezuelan people may wake up to the dismal state of their economy, and discover there are better ways to decrease poverty and build lasting prosperity than Chavismo. </w:t>
      </w:r>
      <w:r w:rsidRPr="007755AD">
        <w:rPr>
          <w:rStyle w:val="StyleBoldUnderline"/>
          <w:highlight w:val="cyan"/>
        </w:rPr>
        <w:t>A close relationship between Iran and Venezuela has always been</w:t>
      </w:r>
      <w:r w:rsidRPr="000C213B">
        <w:rPr>
          <w:rStyle w:val="StyleBoldUnderline"/>
        </w:rPr>
        <w:t xml:space="preserve"> </w:t>
      </w:r>
      <w:r w:rsidRPr="00D324E0">
        <w:rPr>
          <w:rStyle w:val="StyleBoldUnderline"/>
        </w:rPr>
        <w:t xml:space="preserve">a geographic and diplomatic oddity, </w:t>
      </w:r>
      <w:r w:rsidRPr="007755AD">
        <w:rPr>
          <w:rStyle w:val="StyleBoldUnderline"/>
          <w:highlight w:val="cyan"/>
        </w:rPr>
        <w:t>one made possible only because of Chávez</w:t>
      </w:r>
      <w:r w:rsidRPr="000C213B">
        <w:rPr>
          <w:rStyle w:val="StyleBoldUnderline"/>
        </w:rPr>
        <w:t>’s own worldview</w:t>
      </w:r>
      <w:r w:rsidRPr="000C213B">
        <w:rPr>
          <w:sz w:val="12"/>
        </w:rPr>
        <w:t xml:space="preserve">. </w:t>
      </w:r>
      <w:r w:rsidRPr="009F2811">
        <w:rPr>
          <w:rStyle w:val="StyleBoldUnderline"/>
          <w:highlight w:val="cyan"/>
        </w:rPr>
        <w:t xml:space="preserve">Chávez’s immediate successor will seek to maintain it, but the </w:t>
      </w:r>
      <w:r w:rsidRPr="009F2811">
        <w:rPr>
          <w:rStyle w:val="Emphasis"/>
          <w:highlight w:val="cyan"/>
        </w:rPr>
        <w:t>intensity and impact will be difficult to preserve</w:t>
      </w:r>
      <w:r w:rsidRPr="000C213B">
        <w:rPr>
          <w:rStyle w:val="Emphasis"/>
        </w:rPr>
        <w:t xml:space="preserve"> for long </w:t>
      </w:r>
      <w:r w:rsidRPr="009F2811">
        <w:rPr>
          <w:rStyle w:val="Emphasis"/>
          <w:highlight w:val="cyan"/>
        </w:rPr>
        <w:t>in a post-Chávez Venezuela</w:t>
      </w:r>
      <w:r w:rsidRPr="000C213B">
        <w:rPr>
          <w:sz w:val="12"/>
        </w:rPr>
        <w:t>.</w:t>
      </w:r>
    </w:p>
    <w:p w14:paraId="60CA1CB9" w14:textId="77777777" w:rsidR="000A5A5C" w:rsidRDefault="000A5A5C" w:rsidP="000A5A5C">
      <w:pPr>
        <w:rPr>
          <w:sz w:val="12"/>
        </w:rPr>
      </w:pPr>
    </w:p>
    <w:p w14:paraId="60CA1CBA" w14:textId="77777777" w:rsidR="000A5A5C" w:rsidRPr="00ED56CE" w:rsidRDefault="000A5A5C" w:rsidP="000A5A5C">
      <w:pPr>
        <w:rPr>
          <w:b/>
        </w:rPr>
      </w:pPr>
      <w:r w:rsidRPr="00276698">
        <w:rPr>
          <w:b/>
        </w:rPr>
        <w:t>Hezbollah not a threat to the US and Noriega is wrong.</w:t>
      </w:r>
    </w:p>
    <w:p w14:paraId="60CA1CBB" w14:textId="77777777" w:rsidR="000A5A5C" w:rsidRPr="00F82F92" w:rsidRDefault="000A5A5C" w:rsidP="000A5A5C">
      <w:pPr>
        <w:rPr>
          <w:rStyle w:val="StyleStyleBold12pt"/>
        </w:rPr>
      </w:pPr>
      <w:r w:rsidRPr="00F82F92">
        <w:rPr>
          <w:rStyle w:val="StyleStyleBold12pt"/>
        </w:rPr>
        <w:t>Willans ‘13</w:t>
      </w:r>
    </w:p>
    <w:p w14:paraId="60CA1CBC" w14:textId="77777777" w:rsidR="000A5A5C" w:rsidRPr="00F82F92" w:rsidRDefault="000A5A5C" w:rsidP="000A5A5C">
      <w:pPr>
        <w:rPr>
          <w:sz w:val="16"/>
          <w:szCs w:val="16"/>
        </w:rPr>
      </w:pPr>
      <w:r w:rsidRPr="00F82F92">
        <w:rPr>
          <w:sz w:val="16"/>
          <w:szCs w:val="16"/>
        </w:rPr>
        <w:t>Pierce Willans is currently pursuing a degree in political science at Seton Hall University – “Venezuela News: Hezbollah is in Venezuela, But There's No Threat to U.S. Security” – Policymic – March – http://www.policymic.com/articles/29303/venezuela-news-hezbollah-is-in-venezuela-but-there-s-no-threat-to-u-s-security</w:t>
      </w:r>
    </w:p>
    <w:p w14:paraId="60CA1CBD" w14:textId="77777777" w:rsidR="000A5A5C" w:rsidRDefault="000A5A5C" w:rsidP="000A5A5C"/>
    <w:p w14:paraId="60CA1CBE" w14:textId="77777777" w:rsidR="000A5A5C" w:rsidRPr="00F82F92" w:rsidRDefault="000A5A5C" w:rsidP="000A5A5C">
      <w:pPr>
        <w:rPr>
          <w:sz w:val="16"/>
        </w:rPr>
      </w:pPr>
      <w:r w:rsidRPr="009A3F9D">
        <w:rPr>
          <w:rStyle w:val="StyleBoldUnderline"/>
          <w:highlight w:val="cyan"/>
        </w:rPr>
        <w:t>Is Hezbollah in Venezuela? Probably.</w:t>
      </w:r>
      <w:r w:rsidRPr="00F82F92">
        <w:rPr>
          <w:sz w:val="16"/>
        </w:rPr>
        <w:t xml:space="preserve"> A more interesting question is: </w:t>
      </w:r>
      <w:r w:rsidRPr="009A3F9D">
        <w:rPr>
          <w:rStyle w:val="StyleBoldUnderline"/>
          <w:highlight w:val="cyan"/>
        </w:rPr>
        <w:t>Does it matter</w:t>
      </w:r>
      <w:r w:rsidRPr="00F82F92">
        <w:rPr>
          <w:sz w:val="16"/>
        </w:rPr>
        <w:t>, and if so, how much</w:t>
      </w:r>
      <w:r w:rsidRPr="009A3F9D">
        <w:rPr>
          <w:rStyle w:val="StyleBoldUnderline"/>
          <w:highlight w:val="cyan"/>
        </w:rPr>
        <w:t>?</w:t>
      </w:r>
      <w:r w:rsidRPr="00F82F92">
        <w:rPr>
          <w:rStyle w:val="StyleBoldUnderline"/>
        </w:rPr>
        <w:t xml:space="preserve"> </w:t>
      </w:r>
      <w:r w:rsidRPr="00F82F92">
        <w:rPr>
          <w:sz w:val="16"/>
        </w:rPr>
        <w:t xml:space="preserve">American </w:t>
      </w:r>
      <w:r w:rsidRPr="009A3F9D">
        <w:rPr>
          <w:rStyle w:val="StyleBoldUnderline"/>
          <w:highlight w:val="cyan"/>
        </w:rPr>
        <w:t>foreign policy hawks have been sounding the alarm on this for years</w:t>
      </w:r>
      <w:r w:rsidRPr="00F82F92">
        <w:rPr>
          <w:sz w:val="16"/>
        </w:rPr>
        <w:t xml:space="preserve">, </w:t>
      </w:r>
      <w:r w:rsidRPr="009A3F9D">
        <w:rPr>
          <w:rStyle w:val="StyleBoldUnderline"/>
          <w:highlight w:val="cyan"/>
        </w:rPr>
        <w:t>claiming Hezbollah’s activities</w:t>
      </w:r>
      <w:r w:rsidRPr="00F82F92">
        <w:rPr>
          <w:sz w:val="16"/>
        </w:rPr>
        <w:t xml:space="preserve"> in South America, which they often refer to as "America’s backyard," </w:t>
      </w:r>
      <w:r w:rsidRPr="009A3F9D">
        <w:rPr>
          <w:rStyle w:val="StyleBoldUnderline"/>
          <w:highlight w:val="cyan"/>
        </w:rPr>
        <w:t>are a threat</w:t>
      </w:r>
      <w:r w:rsidRPr="00F82F92">
        <w:rPr>
          <w:sz w:val="16"/>
        </w:rPr>
        <w:t xml:space="preserve"> to national security.</w:t>
      </w:r>
      <w:r>
        <w:rPr>
          <w:sz w:val="12"/>
        </w:rPr>
        <w:t xml:space="preserve">  </w:t>
      </w:r>
      <w:r w:rsidRPr="00F82F92">
        <w:rPr>
          <w:sz w:val="16"/>
        </w:rPr>
        <w:t xml:space="preserve"> The U.S. State Department labels Hezbollah as a terrorist organization and Iranian proxy. The origins of Hezbollah are murky, but it first emerged as a force in the early 1980s, in reaction to Israel’s occupation of Southern Lebanon. During this period, the group quickly gained infamy in the United States when it blew up the U.S. Marine barracks in Beirut, killing over 200 Marines, only months after it had blown up the U.S. Embassy there.</w:t>
      </w:r>
      <w:r>
        <w:rPr>
          <w:sz w:val="12"/>
        </w:rPr>
        <w:t xml:space="preserve">  </w:t>
      </w:r>
      <w:r w:rsidRPr="00F82F92">
        <w:rPr>
          <w:sz w:val="16"/>
        </w:rPr>
        <w:t xml:space="preserve"> That being said, </w:t>
      </w:r>
      <w:r w:rsidRPr="009A3F9D">
        <w:rPr>
          <w:rStyle w:val="StyleBoldUnderline"/>
          <w:highlight w:val="cyan"/>
        </w:rPr>
        <w:t>attacks on American targets have been the exception, rather than the rule.</w:t>
      </w:r>
      <w:r w:rsidRPr="00F82F92">
        <w:rPr>
          <w:sz w:val="16"/>
        </w:rPr>
        <w:t xml:space="preserve"> Throughout its history, </w:t>
      </w:r>
      <w:r w:rsidRPr="009A3F9D">
        <w:rPr>
          <w:rStyle w:val="StyleBoldUnderline"/>
          <w:highlight w:val="cyan"/>
        </w:rPr>
        <w:t>the majority of Hezbollah’s energies have been directed towards Israel.</w:t>
      </w:r>
      <w:r w:rsidRPr="00F82F92">
        <w:rPr>
          <w:sz w:val="16"/>
        </w:rPr>
        <w:t xml:space="preserve"> In the decades since its creation, Hezbollah has evolved and expanded its activities, operating as a political party in Lebanon while simultaneously maintaining its separate criminal and military activities. Sometime in the 1980s they are believed to have established a foothold in South America, probably to raise funds from the large Lebanese community there. It has been established that the group is engaged in narcotrafficking and money laundering, no doubt spurred in part by Iran’s declining support due to the crushing international sanctions against it. Though their activities in Latin America appear to be primarily aimed at raising money, fears of Hezbollah’s capacity for violence in the region are not without basis; Hezbollah is widely blamed </w:t>
      </w:r>
      <w:r w:rsidRPr="00F82F92">
        <w:rPr>
          <w:sz w:val="16"/>
        </w:rPr>
        <w:lastRenderedPageBreak/>
        <w:t>for bombing the Israeli Embassy in Buenos Aires and then again that city’s Jewish Community Center in the early 90s, killing over 100 people.</w:t>
      </w:r>
      <w:r>
        <w:rPr>
          <w:sz w:val="12"/>
        </w:rPr>
        <w:t xml:space="preserve">  </w:t>
      </w:r>
      <w:r w:rsidRPr="00F82F92">
        <w:rPr>
          <w:sz w:val="16"/>
        </w:rPr>
        <w:t xml:space="preserve"> </w:t>
      </w:r>
      <w:r w:rsidRPr="009A3F9D">
        <w:rPr>
          <w:rStyle w:val="StyleBoldUnderline"/>
          <w:highlight w:val="cyan"/>
        </w:rPr>
        <w:t>The fears of a Venezuelan-Hezbollah axis seem to</w:t>
      </w:r>
      <w:r w:rsidRPr="00F82F92">
        <w:rPr>
          <w:sz w:val="16"/>
        </w:rPr>
        <w:t xml:space="preserve"> be spurred in large part by the highly visible personal friendship between the late Venezuelan president Hugo Chavez and Iranian President Mahmoud Ahmadinejad. This unlikely alliance between two men of such different cultural backgrounds appears to be a product of their respective governments’ isolation and shared antagonism towards the United States. In the UN, Venezuela has voted against international sanctions on Iran for its nuclear program. Iran has billions of dollars invested in Venezuela. There is, however, nothing particularly treacherous about that. The claims of a more sinister relationship </w:t>
      </w:r>
      <w:r w:rsidRPr="009A3F9D">
        <w:rPr>
          <w:rStyle w:val="StyleBoldUnderline"/>
          <w:highlight w:val="cyan"/>
        </w:rPr>
        <w:t>have been most prominently voiced by</w:t>
      </w:r>
      <w:r w:rsidRPr="00F82F92">
        <w:rPr>
          <w:sz w:val="16"/>
        </w:rPr>
        <w:t xml:space="preserve"> Roger </w:t>
      </w:r>
      <w:r w:rsidRPr="009A3F9D">
        <w:rPr>
          <w:rStyle w:val="StyleBoldUnderline"/>
          <w:highlight w:val="cyan"/>
        </w:rPr>
        <w:t>Noriega.</w:t>
      </w:r>
      <w:r>
        <w:rPr>
          <w:sz w:val="12"/>
        </w:rPr>
        <w:t xml:space="preserve">  </w:t>
      </w:r>
      <w:r w:rsidRPr="00F82F92">
        <w:rPr>
          <w:sz w:val="16"/>
        </w:rPr>
        <w:t xml:space="preserve"> </w:t>
      </w:r>
      <w:r w:rsidRPr="00F82F92">
        <w:rPr>
          <w:rStyle w:val="StyleBoldUnderline"/>
        </w:rPr>
        <w:t>Mr. Noriega is currently a visiting fellow at conservative think tank the American Enterprise Institute. Mr. Noriega is no stranger to murky Iran-Latin American intrigue</w:t>
      </w:r>
      <w:r w:rsidRPr="00F82F92">
        <w:rPr>
          <w:sz w:val="16"/>
        </w:rPr>
        <w:t>; while at the U.S. Agency for International Development, he was implicated in the Iran-Contra Scandal during the Reagan administration. He subsequently served in high-level diplomatic posts under President George W. Bush, including as Ambassador to the Organization of American States, where he supported the abortive coup against Hugo Chavez in 2002.</w:t>
      </w:r>
      <w:r>
        <w:rPr>
          <w:sz w:val="12"/>
        </w:rPr>
        <w:t xml:space="preserve">  </w:t>
      </w:r>
      <w:r w:rsidRPr="00F82F92">
        <w:rPr>
          <w:sz w:val="16"/>
        </w:rPr>
        <w:t xml:space="preserve"> More recently, he has publicly accused Venezuela of having a secret nuclear program. In his July 2011 testimony before Congress, Mr. Noriega further stoked the fires by claiming that Venezuela actually supports Hezbollah and allows it and drug cartel members to operate in its territory, though he offered no proof. He also hinted darkly that the federal government knows more than it is willing to say publicly on the subject.</w:t>
      </w:r>
      <w:r>
        <w:rPr>
          <w:sz w:val="12"/>
        </w:rPr>
        <w:t xml:space="preserve">  </w:t>
      </w:r>
      <w:r w:rsidRPr="00F82F92">
        <w:rPr>
          <w:sz w:val="16"/>
        </w:rPr>
        <w:t xml:space="preserve"> </w:t>
      </w:r>
      <w:r w:rsidRPr="009A3F9D">
        <w:rPr>
          <w:rStyle w:val="StyleBoldUnderline"/>
          <w:highlight w:val="cyan"/>
        </w:rPr>
        <w:t>Noriega clearly knows how to get attention</w:t>
      </w:r>
      <w:r w:rsidRPr="00F82F92">
        <w:rPr>
          <w:sz w:val="16"/>
        </w:rPr>
        <w:t xml:space="preserve"> in Washington, </w:t>
      </w:r>
      <w:r w:rsidRPr="009A3F9D">
        <w:rPr>
          <w:rStyle w:val="Emphasis"/>
          <w:highlight w:val="cyan"/>
        </w:rPr>
        <w:t>but that is not the same as offering well-informed advice</w:t>
      </w:r>
      <w:r w:rsidRPr="00F82F92">
        <w:rPr>
          <w:sz w:val="16"/>
        </w:rPr>
        <w:t xml:space="preserve">. In this post-9/11 foreign policy environment, </w:t>
      </w:r>
      <w:r w:rsidRPr="009A3F9D">
        <w:rPr>
          <w:rStyle w:val="StyleBoldUnderline"/>
          <w:highlight w:val="cyan"/>
        </w:rPr>
        <w:t>his efforts seem to be aimed at reinforcing conservatives’ penchant for conflating a group’s stated anti-American sentiments with an unstated intention to actually do us harm</w:t>
      </w:r>
      <w:r w:rsidRPr="00F82F92">
        <w:rPr>
          <w:sz w:val="16"/>
        </w:rPr>
        <w:t>. In many ways, Hezbollah’s activities in Latin America are similar to those of other drug cartels, which are rightly viewed as a problem. But their activies are a law enforcement problem, and needs to be confronted without the hysteria that seems to accompany any statement containing "Hezbollah" and "America’s backyard" in the same breath.</w:t>
      </w:r>
    </w:p>
    <w:p w14:paraId="60CA1CBF" w14:textId="77777777" w:rsidR="000A5A5C" w:rsidRDefault="000A5A5C" w:rsidP="000A5A5C"/>
    <w:p w14:paraId="60CA1CC0" w14:textId="77777777" w:rsidR="000A5A5C" w:rsidRDefault="000A5A5C" w:rsidP="000A5A5C"/>
    <w:p w14:paraId="60CA1CC1" w14:textId="77777777" w:rsidR="000A5A5C" w:rsidRPr="009A3F9D" w:rsidRDefault="000A5A5C" w:rsidP="000A5A5C">
      <w:pPr>
        <w:rPr>
          <w:b/>
        </w:rPr>
      </w:pPr>
      <w:r w:rsidRPr="00276698">
        <w:rPr>
          <w:b/>
        </w:rPr>
        <w:t>Iran prolif not inevitable – prefer expert reporters.</w:t>
      </w:r>
    </w:p>
    <w:p w14:paraId="60CA1CC2" w14:textId="77777777" w:rsidR="000A5A5C" w:rsidRPr="00645609" w:rsidRDefault="000A5A5C" w:rsidP="000A5A5C">
      <w:pPr>
        <w:rPr>
          <w:rStyle w:val="StyleStyleBold12pt"/>
        </w:rPr>
      </w:pPr>
      <w:r w:rsidRPr="00645609">
        <w:rPr>
          <w:rStyle w:val="StyleStyleBold12pt"/>
        </w:rPr>
        <w:t>Hibbs ‘13</w:t>
      </w:r>
    </w:p>
    <w:p w14:paraId="60CA1CC3" w14:textId="77777777" w:rsidR="000A5A5C" w:rsidRPr="00645609" w:rsidRDefault="000A5A5C" w:rsidP="000A5A5C">
      <w:pPr>
        <w:rPr>
          <w:sz w:val="16"/>
          <w:szCs w:val="16"/>
        </w:rPr>
      </w:pPr>
      <w:r w:rsidRPr="00645609">
        <w:rPr>
          <w:sz w:val="16"/>
          <w:szCs w:val="16"/>
        </w:rPr>
        <w:t xml:space="preserve">(Mark Hibbs is a former journalist who has been covering nuclear proliferation issues for more than 30 years. In 2006, The Atlantic's William Langewiesche wrote that Hibbs "must rank as one of the greatest reporters at work in the world today." Hibbs is now a Bonn-based senior associate with the Carnegie Endowment for International Peace – </w:t>
      </w:r>
      <w:r>
        <w:rPr>
          <w:sz w:val="16"/>
          <w:szCs w:val="16"/>
        </w:rPr>
        <w:t xml:space="preserve">This article is an interview of Hobbs by The Atlantic – </w:t>
      </w:r>
      <w:r w:rsidRPr="00645609">
        <w:rPr>
          <w:sz w:val="16"/>
          <w:szCs w:val="16"/>
        </w:rPr>
        <w:t>“Is a Nuclear Iran Inevitable ?” – The Atlantic – April 12</w:t>
      </w:r>
      <w:r w:rsidRPr="00645609">
        <w:rPr>
          <w:sz w:val="16"/>
          <w:szCs w:val="16"/>
          <w:vertAlign w:val="superscript"/>
        </w:rPr>
        <w:t>th</w:t>
      </w:r>
      <w:r w:rsidRPr="00645609">
        <w:rPr>
          <w:sz w:val="16"/>
          <w:szCs w:val="16"/>
        </w:rPr>
        <w:t xml:space="preserve"> – http://www.theatlantic.com/international/archive/2013/04/is-a-nuclear-iran-inevitable/274924/)</w:t>
      </w:r>
    </w:p>
    <w:p w14:paraId="60CA1CC4" w14:textId="77777777" w:rsidR="000A5A5C" w:rsidRDefault="000A5A5C" w:rsidP="000A5A5C"/>
    <w:p w14:paraId="60CA1CC5" w14:textId="77777777" w:rsidR="000A5A5C" w:rsidRPr="00645609" w:rsidRDefault="000A5A5C" w:rsidP="000A5A5C">
      <w:pPr>
        <w:rPr>
          <w:rStyle w:val="StyleBoldUnderline"/>
        </w:rPr>
      </w:pPr>
      <w:r w:rsidRPr="00645609">
        <w:rPr>
          <w:sz w:val="16"/>
        </w:rPr>
        <w:t xml:space="preserve">You mention that there are countries like Iran that don't necessarily pursue the path to the bomb in terms of months or years -- they pursue it in terms of slow progress that reaches a kind of momentum where it's almost irreversible. </w:t>
      </w:r>
      <w:r w:rsidRPr="009A3F9D">
        <w:rPr>
          <w:rStyle w:val="StyleBoldUnderline"/>
          <w:highlight w:val="cyan"/>
        </w:rPr>
        <w:t>Do you think</w:t>
      </w:r>
      <w:r w:rsidRPr="00645609">
        <w:rPr>
          <w:sz w:val="16"/>
        </w:rPr>
        <w:t xml:space="preserve"> that </w:t>
      </w:r>
      <w:r w:rsidRPr="009A3F9D">
        <w:rPr>
          <w:rStyle w:val="StyleBoldUnderline"/>
          <w:highlight w:val="cyan"/>
        </w:rPr>
        <w:t>we've reached the point with Iran where</w:t>
      </w:r>
      <w:r w:rsidRPr="00645609">
        <w:rPr>
          <w:sz w:val="16"/>
        </w:rPr>
        <w:t xml:space="preserve"> they've slowly built their capability to the point that </w:t>
      </w:r>
      <w:r w:rsidRPr="009A3F9D">
        <w:rPr>
          <w:rStyle w:val="StyleBoldUnderline"/>
          <w:highlight w:val="cyan"/>
        </w:rPr>
        <w:t>it's inevitable that they get the bomb</w:t>
      </w:r>
      <w:r w:rsidRPr="00645609">
        <w:rPr>
          <w:sz w:val="16"/>
        </w:rPr>
        <w:t>, unless there's something major like war, an attack or some sort of internal social breakdown that prevents them from getting there?</w:t>
      </w:r>
      <w:r w:rsidRPr="00645609">
        <w:rPr>
          <w:sz w:val="12"/>
        </w:rPr>
        <w:t>¶</w:t>
      </w:r>
      <w:r w:rsidRPr="00645609">
        <w:rPr>
          <w:sz w:val="16"/>
        </w:rPr>
        <w:t xml:space="preserve"> </w:t>
      </w:r>
      <w:r w:rsidRPr="009A3F9D">
        <w:rPr>
          <w:rStyle w:val="Emphasis"/>
          <w:highlight w:val="cyan"/>
        </w:rPr>
        <w:t>No,</w:t>
      </w:r>
      <w:r w:rsidRPr="00645609">
        <w:rPr>
          <w:sz w:val="16"/>
        </w:rPr>
        <w:t xml:space="preserve"> </w:t>
      </w:r>
      <w:r w:rsidRPr="009A3F9D">
        <w:rPr>
          <w:rStyle w:val="StyleBoldUnderline"/>
          <w:highlight w:val="cyan"/>
        </w:rPr>
        <w:t>I don't believe that</w:t>
      </w:r>
      <w:r w:rsidRPr="00645609">
        <w:rPr>
          <w:sz w:val="16"/>
        </w:rPr>
        <w:t xml:space="preserve">. I think that most analysts would conclude that between the period of around the middle of the 1980s and today, </w:t>
      </w:r>
      <w:r w:rsidRPr="009A3F9D">
        <w:rPr>
          <w:rStyle w:val="StyleBoldUnderline"/>
          <w:highlight w:val="cyan"/>
        </w:rPr>
        <w:t>there have been forces in Iran that</w:t>
      </w:r>
      <w:r w:rsidRPr="00645609">
        <w:rPr>
          <w:sz w:val="16"/>
        </w:rPr>
        <w:t xml:space="preserve"> have led certain people in the decision-making structure to </w:t>
      </w:r>
      <w:r w:rsidRPr="009A3F9D">
        <w:rPr>
          <w:rStyle w:val="StyleBoldUnderline"/>
          <w:highlight w:val="cyan"/>
        </w:rPr>
        <w:t>try to have a nuclear weapons capability</w:t>
      </w:r>
      <w:r w:rsidRPr="00645609">
        <w:rPr>
          <w:sz w:val="16"/>
        </w:rPr>
        <w:t xml:space="preserve">. </w:t>
      </w:r>
      <w:r w:rsidRPr="009A3F9D">
        <w:rPr>
          <w:rStyle w:val="StyleBoldUnderline"/>
          <w:highlight w:val="cyan"/>
        </w:rPr>
        <w:t>There are</w:t>
      </w:r>
      <w:r w:rsidRPr="00645609">
        <w:rPr>
          <w:sz w:val="16"/>
        </w:rPr>
        <w:t xml:space="preserve"> probably </w:t>
      </w:r>
      <w:r w:rsidRPr="009A3F9D">
        <w:rPr>
          <w:rStyle w:val="StyleBoldUnderline"/>
          <w:highlight w:val="cyan"/>
        </w:rPr>
        <w:t>others in the system who didn't want that. Iran is by no means a monolithic</w:t>
      </w:r>
      <w:r w:rsidRPr="00645609">
        <w:rPr>
          <w:sz w:val="16"/>
        </w:rPr>
        <w:t xml:space="preserve"> country.</w:t>
      </w:r>
      <w:r w:rsidRPr="00645609">
        <w:rPr>
          <w:sz w:val="12"/>
        </w:rPr>
        <w:t>¶</w:t>
      </w:r>
      <w:r w:rsidRPr="00645609">
        <w:rPr>
          <w:sz w:val="16"/>
        </w:rPr>
        <w:t xml:space="preserve"> ...Iran right now has a decision to make. It has acquired considerable nuclear capability which have brought them very far along down a path towards obtaining a nuclear weapons capability. There's no question about that in my mind. But right </w:t>
      </w:r>
      <w:r w:rsidRPr="009A3F9D">
        <w:rPr>
          <w:rStyle w:val="StyleBoldUnderline"/>
          <w:highlight w:val="cyan"/>
        </w:rPr>
        <w:t>now it's up to Iran to decide</w:t>
      </w:r>
      <w:r w:rsidRPr="00645609">
        <w:rPr>
          <w:sz w:val="16"/>
        </w:rPr>
        <w:t xml:space="preserve"> whether it's going to draw a red line there, or whether it's going to cross it. And </w:t>
      </w:r>
      <w:r w:rsidRPr="009A3F9D">
        <w:rPr>
          <w:rStyle w:val="StyleBoldUnderline"/>
          <w:highlight w:val="cyan"/>
        </w:rPr>
        <w:t xml:space="preserve">I think there's </w:t>
      </w:r>
      <w:r w:rsidRPr="009A3F9D">
        <w:rPr>
          <w:rStyle w:val="Emphasis"/>
          <w:highlight w:val="cyan"/>
        </w:rPr>
        <w:t>no consensus</w:t>
      </w:r>
      <w:r w:rsidRPr="009A3F9D">
        <w:rPr>
          <w:rStyle w:val="StyleBoldUnderline"/>
          <w:highlight w:val="cyan"/>
        </w:rPr>
        <w:t xml:space="preserve"> right now about which direction Iran's going to move in.</w:t>
      </w:r>
      <w:r w:rsidRPr="00645609">
        <w:rPr>
          <w:rStyle w:val="StyleBoldUnderline"/>
        </w:rPr>
        <w:t xml:space="preserve"> </w:t>
      </w:r>
    </w:p>
    <w:p w14:paraId="60CA1CC6" w14:textId="77777777" w:rsidR="000A5A5C" w:rsidRDefault="000A5A5C" w:rsidP="000A5A5C"/>
    <w:p w14:paraId="60CA1CC7" w14:textId="77777777" w:rsidR="000A5A5C" w:rsidRDefault="000A5A5C" w:rsidP="000A5A5C"/>
    <w:p w14:paraId="60CA1CC8" w14:textId="77777777" w:rsidR="000A5A5C" w:rsidRDefault="000A5A5C" w:rsidP="000A5A5C">
      <w:pPr>
        <w:rPr>
          <w:b/>
        </w:rPr>
      </w:pPr>
      <w:r w:rsidRPr="00276698">
        <w:rPr>
          <w:b/>
        </w:rPr>
        <w:t>US won’t respond with nuclear lash-out.</w:t>
      </w:r>
    </w:p>
    <w:p w14:paraId="60CA1CC9" w14:textId="77777777" w:rsidR="000A5A5C" w:rsidRPr="004D1FB8" w:rsidRDefault="000A5A5C" w:rsidP="000A5A5C">
      <w:pPr>
        <w:rPr>
          <w:rStyle w:val="StyleStyleBold12pt"/>
        </w:rPr>
      </w:pPr>
      <w:r w:rsidRPr="004D1FB8">
        <w:rPr>
          <w:rStyle w:val="StyleStyleBold12pt"/>
        </w:rPr>
        <w:t>Washington Post ‘7</w:t>
      </w:r>
    </w:p>
    <w:p w14:paraId="60CA1CCA" w14:textId="77777777" w:rsidR="000A5A5C" w:rsidRPr="004D1FB8" w:rsidRDefault="000A5A5C" w:rsidP="000A5A5C">
      <w:pPr>
        <w:rPr>
          <w:sz w:val="16"/>
          <w:szCs w:val="16"/>
        </w:rPr>
      </w:pPr>
      <w:r w:rsidRPr="004D1FB8">
        <w:rPr>
          <w:sz w:val="16"/>
          <w:szCs w:val="16"/>
        </w:rPr>
        <w:t>(Thursday, August 2, 2007 – “Obama says no nuclear weapons to fight terror” – http://www.washingtonpost.com/wp-dyn/content/article/2007/08/02/AR2007080201375_pf.html)</w:t>
      </w:r>
    </w:p>
    <w:p w14:paraId="60CA1CCB" w14:textId="77777777" w:rsidR="000A5A5C" w:rsidRPr="00091016" w:rsidRDefault="000A5A5C" w:rsidP="000A5A5C"/>
    <w:p w14:paraId="60CA1CCC" w14:textId="77777777" w:rsidR="000A5A5C" w:rsidRPr="004D1FB8" w:rsidRDefault="000A5A5C" w:rsidP="000A5A5C">
      <w:pPr>
        <w:rPr>
          <w:rStyle w:val="StyleBoldUnderline"/>
          <w:b/>
          <w:bCs w:val="0"/>
          <w:sz w:val="14"/>
          <w:u w:val="none"/>
        </w:rPr>
      </w:pPr>
      <w:r w:rsidRPr="004D1FB8">
        <w:rPr>
          <w:sz w:val="14"/>
        </w:rPr>
        <w:t xml:space="preserve">Presidential hopeful Barack </w:t>
      </w:r>
      <w:r w:rsidRPr="009A3F9D">
        <w:rPr>
          <w:rStyle w:val="StyleBoldUnderline"/>
          <w:highlight w:val="cyan"/>
        </w:rPr>
        <w:t>Obama said</w:t>
      </w:r>
      <w:r w:rsidRPr="004D1FB8">
        <w:rPr>
          <w:sz w:val="14"/>
        </w:rPr>
        <w:t xml:space="preserve"> Thursday </w:t>
      </w:r>
      <w:r w:rsidRPr="009A3F9D">
        <w:rPr>
          <w:rStyle w:val="StyleBoldUnderline"/>
          <w:highlight w:val="cyan"/>
        </w:rPr>
        <w:t>he would not use nuclear weapons "in any circumstance" to fight terrorism</w:t>
      </w:r>
      <w:r w:rsidRPr="004D1FB8">
        <w:rPr>
          <w:sz w:val="14"/>
        </w:rPr>
        <w:t xml:space="preserve"> in Afghanistan and Pakistan, drawing criticism from Hillary Rodham Clinton and other Democratic rivals."</w:t>
      </w:r>
      <w:r w:rsidRPr="009A3F9D">
        <w:rPr>
          <w:rStyle w:val="StyleBoldUnderline"/>
          <w:highlight w:val="cyan"/>
        </w:rPr>
        <w:t>I think it would be a profound mistake for us to use nuclear weapons in any circumstance</w:t>
      </w:r>
      <w:r w:rsidRPr="004D1FB8">
        <w:rPr>
          <w:sz w:val="14"/>
        </w:rPr>
        <w:t xml:space="preserve">," Obama said, with a pause, "involving civilians." Then he quickly added, "Let me scratch that. </w:t>
      </w:r>
      <w:r w:rsidRPr="009A3F9D">
        <w:rPr>
          <w:rStyle w:val="StyleBoldUnderline"/>
          <w:highlight w:val="cyan"/>
        </w:rPr>
        <w:t>There's been no discussion of nuclear weapons. That's not on the table."</w:t>
      </w:r>
    </w:p>
    <w:p w14:paraId="60CA1CCD" w14:textId="77777777" w:rsidR="000A5A5C" w:rsidRDefault="000A5A5C" w:rsidP="000A5A5C"/>
    <w:p w14:paraId="60CA1CCE" w14:textId="77777777" w:rsidR="000A5A5C" w:rsidRPr="00ED57F7" w:rsidRDefault="000A5A5C" w:rsidP="000A5A5C">
      <w:pPr>
        <w:rPr>
          <w:b/>
        </w:rPr>
      </w:pPr>
      <w:r w:rsidRPr="00276698">
        <w:rPr>
          <w:b/>
        </w:rPr>
        <w:t xml:space="preserve">No nuclear terrorism – tech barriers. </w:t>
      </w:r>
    </w:p>
    <w:p w14:paraId="60CA1CCF" w14:textId="77777777" w:rsidR="000A5A5C" w:rsidRPr="008D4486" w:rsidRDefault="000A5A5C" w:rsidP="000A5A5C">
      <w:pPr>
        <w:rPr>
          <w:rStyle w:val="StyleStyleBold12pt"/>
        </w:rPr>
      </w:pPr>
      <w:r w:rsidRPr="008D4486">
        <w:rPr>
          <w:rStyle w:val="StyleStyleBold12pt"/>
        </w:rPr>
        <w:lastRenderedPageBreak/>
        <w:t>Chapman ‘12</w:t>
      </w:r>
    </w:p>
    <w:p w14:paraId="60CA1CD0" w14:textId="77777777" w:rsidR="000A5A5C" w:rsidRPr="008D4486" w:rsidRDefault="000A5A5C" w:rsidP="000A5A5C">
      <w:pPr>
        <w:rPr>
          <w:sz w:val="16"/>
          <w:szCs w:val="16"/>
        </w:rPr>
      </w:pPr>
      <w:r w:rsidRPr="008D4486">
        <w:rPr>
          <w:sz w:val="16"/>
          <w:szCs w:val="16"/>
        </w:rPr>
        <w:t>(Stephen, editorial writer for Chicago Tribune, “CHAPMAN: Nuclear terrorism unlikely,” May 22, http://www.oaoa.com/articles/chapman-87719-nuclear-terrorism.html)</w:t>
      </w:r>
    </w:p>
    <w:p w14:paraId="60CA1CD1" w14:textId="77777777" w:rsidR="000A5A5C" w:rsidRPr="00091016" w:rsidRDefault="000A5A5C" w:rsidP="000A5A5C">
      <w:pPr>
        <w:rPr>
          <w:b/>
          <w:bCs/>
          <w:u w:val="single"/>
        </w:rPr>
      </w:pPr>
      <w:r w:rsidRPr="008D4486">
        <w:rPr>
          <w:sz w:val="16"/>
        </w:rPr>
        <w:t xml:space="preserve">A layperson may figure it’s only a matter of time before the unimaginable comes to pass. Harvard’s Graham Allison, in his book “Nuclear Terrorism,” concludes, “On the current course, nuclear terrorism is inevitable.” But remember: </w:t>
      </w:r>
      <w:r>
        <w:rPr>
          <w:b/>
          <w:bCs/>
          <w:u w:val="single"/>
        </w:rPr>
        <w:t>Aft</w:t>
      </w:r>
      <w:r w:rsidRPr="00091016">
        <w:rPr>
          <w:b/>
          <w:bCs/>
          <w:u w:val="single"/>
        </w:rPr>
        <w:t>er Sept. 11</w:t>
      </w:r>
      <w:r w:rsidRPr="008D4486">
        <w:rPr>
          <w:sz w:val="16"/>
        </w:rPr>
        <w:t xml:space="preserve">, 2001, </w:t>
      </w:r>
      <w:r w:rsidRPr="00091016">
        <w:rPr>
          <w:b/>
          <w:bCs/>
          <w:u w:val="single"/>
        </w:rPr>
        <w:t>we all thought more attacks were a certainty. Yet al-Qaida</w:t>
      </w:r>
      <w:r w:rsidRPr="008D4486">
        <w:rPr>
          <w:sz w:val="16"/>
        </w:rPr>
        <w:t xml:space="preserve"> and its ideological kin </w:t>
      </w:r>
      <w:r w:rsidRPr="00091016">
        <w:rPr>
          <w:b/>
          <w:bCs/>
          <w:u w:val="single"/>
        </w:rPr>
        <w:t>have proved unable to mount a second strike. Given their inability to do something simple — say, shoot up a shopping mall or set off a truck bomb — it’s reasonable to ask whether they have a chance at something much more ambitious</w:t>
      </w:r>
      <w:r w:rsidRPr="008D4486">
        <w:rPr>
          <w:sz w:val="16"/>
        </w:rPr>
        <w:t>. Far from being plausible, argued Ohio State University professor John Mueller in a presentation at the University of Chicago, “</w:t>
      </w:r>
      <w:r w:rsidRPr="009A3F9D">
        <w:rPr>
          <w:b/>
          <w:bCs/>
          <w:highlight w:val="cyan"/>
          <w:u w:val="single"/>
        </w:rPr>
        <w:t>the likelihood that a terrorist group will come up with an atomic bomb seems</w:t>
      </w:r>
      <w:r w:rsidRPr="00091016">
        <w:rPr>
          <w:b/>
          <w:bCs/>
          <w:u w:val="single"/>
        </w:rPr>
        <w:t xml:space="preserve"> to </w:t>
      </w:r>
      <w:r w:rsidRPr="009A3F9D">
        <w:rPr>
          <w:b/>
          <w:bCs/>
          <w:highlight w:val="cyan"/>
          <w:u w:val="single"/>
        </w:rPr>
        <w:t>be vanishingly small</w:t>
      </w:r>
      <w:r w:rsidRPr="009A3F9D">
        <w:rPr>
          <w:sz w:val="16"/>
          <w:highlight w:val="cyan"/>
        </w:rPr>
        <w:t>.”</w:t>
      </w:r>
      <w:r w:rsidRPr="008D4486">
        <w:rPr>
          <w:sz w:val="16"/>
        </w:rPr>
        <w:t xml:space="preserve"> </w:t>
      </w:r>
      <w:r w:rsidRPr="009A3F9D">
        <w:rPr>
          <w:b/>
          <w:bCs/>
          <w:highlight w:val="cyan"/>
          <w:u w:val="single"/>
        </w:rPr>
        <w:t>The events required</w:t>
      </w:r>
      <w:r w:rsidRPr="008D4486">
        <w:rPr>
          <w:sz w:val="16"/>
        </w:rPr>
        <w:t xml:space="preserve"> to make that happen </w:t>
      </w:r>
      <w:r w:rsidRPr="009A3F9D">
        <w:rPr>
          <w:b/>
          <w:bCs/>
          <w:highlight w:val="cyan"/>
          <w:u w:val="single"/>
        </w:rPr>
        <w:t>comprise a multitude of Herculean tasks</w:t>
      </w:r>
      <w:r w:rsidRPr="00091016">
        <w:rPr>
          <w:b/>
          <w:bCs/>
          <w:u w:val="single"/>
        </w:rPr>
        <w:t xml:space="preserve">. First, </w:t>
      </w:r>
      <w:r w:rsidRPr="009A3F9D">
        <w:rPr>
          <w:b/>
          <w:bCs/>
          <w:highlight w:val="cyan"/>
          <w:u w:val="single"/>
        </w:rPr>
        <w:t>a terrorist</w:t>
      </w:r>
      <w:r w:rsidRPr="00091016">
        <w:rPr>
          <w:b/>
          <w:bCs/>
          <w:u w:val="single"/>
        </w:rPr>
        <w:t xml:space="preserve"> </w:t>
      </w:r>
      <w:r w:rsidRPr="008D4486">
        <w:rPr>
          <w:sz w:val="16"/>
        </w:rPr>
        <w:t xml:space="preserve">group </w:t>
      </w:r>
      <w:r w:rsidRPr="009A3F9D">
        <w:rPr>
          <w:b/>
          <w:bCs/>
          <w:highlight w:val="cyan"/>
          <w:u w:val="single"/>
        </w:rPr>
        <w:t>has to get</w:t>
      </w:r>
      <w:r w:rsidRPr="00091016">
        <w:rPr>
          <w:b/>
          <w:bCs/>
          <w:u w:val="single"/>
        </w:rPr>
        <w:t xml:space="preserve"> a bomb or </w:t>
      </w:r>
      <w:r w:rsidRPr="009A3F9D">
        <w:rPr>
          <w:b/>
          <w:bCs/>
          <w:highlight w:val="cyan"/>
          <w:u w:val="single"/>
        </w:rPr>
        <w:t>fissile material</w:t>
      </w:r>
      <w:r w:rsidRPr="009A3F9D">
        <w:rPr>
          <w:sz w:val="16"/>
          <w:highlight w:val="cyan"/>
        </w:rPr>
        <w:t>,</w:t>
      </w:r>
      <w:r w:rsidRPr="008D4486">
        <w:rPr>
          <w:sz w:val="16"/>
        </w:rPr>
        <w:t xml:space="preserve"> perhaps from Russia’s inventory of decommissioned warheads. </w:t>
      </w:r>
      <w:r w:rsidRPr="009A3F9D">
        <w:rPr>
          <w:b/>
          <w:bCs/>
          <w:highlight w:val="cyan"/>
          <w:u w:val="single"/>
        </w:rPr>
        <w:t>If that were easy, one would have already gone missing</w:t>
      </w:r>
      <w:r w:rsidRPr="008D4486">
        <w:rPr>
          <w:sz w:val="16"/>
        </w:rPr>
        <w:t xml:space="preserve">. Besides, </w:t>
      </w:r>
      <w:r w:rsidRPr="00091016">
        <w:rPr>
          <w:b/>
          <w:bCs/>
          <w:u w:val="single"/>
        </w:rPr>
        <w:t>those devices are probably no longer a danger,</w:t>
      </w:r>
      <w:r w:rsidRPr="008D4486">
        <w:rPr>
          <w:sz w:val="16"/>
        </w:rPr>
        <w:t xml:space="preserve"> since weapons that are not maintained quickly become what one expert calls “radioactive scrap metal</w:t>
      </w:r>
      <w:r w:rsidRPr="00091016">
        <w:rPr>
          <w:b/>
          <w:bCs/>
          <w:u w:val="single"/>
        </w:rPr>
        <w:t>.” If terrorists were able to steal a Pakistani bomb, they would still have to defeat the arming codes and other safeguards</w:t>
      </w:r>
      <w:r w:rsidRPr="008D4486">
        <w:rPr>
          <w:sz w:val="16"/>
        </w:rPr>
        <w:t xml:space="preserve"> designed to prevent unauthorized use. </w:t>
      </w:r>
      <w:r w:rsidRPr="00091016">
        <w:rPr>
          <w:b/>
          <w:bCs/>
          <w:u w:val="single"/>
        </w:rPr>
        <w:t>As for Iran, no nuclear state has ever given a bomb to an ally — for reasons even the Iranians can grasp</w:t>
      </w:r>
      <w:r w:rsidRPr="008D4486">
        <w:rPr>
          <w:sz w:val="16"/>
        </w:rPr>
        <w:t xml:space="preserve">. Stealing some 100 pounds of bomb fuel would require help from rogue individuals inside some government who are prepared to jeopardize their own lives. </w:t>
      </w:r>
      <w:r w:rsidRPr="009A3F9D">
        <w:rPr>
          <w:b/>
          <w:bCs/>
          <w:highlight w:val="cyan"/>
          <w:u w:val="single"/>
        </w:rPr>
        <w:t>Then comes the task of building a bomb. It’s not something you can gin up</w:t>
      </w:r>
      <w:r w:rsidRPr="00091016">
        <w:rPr>
          <w:b/>
          <w:bCs/>
          <w:u w:val="single"/>
        </w:rPr>
        <w:t xml:space="preserve"> with spare parts and </w:t>
      </w:r>
      <w:r w:rsidRPr="009A3F9D">
        <w:rPr>
          <w:b/>
          <w:bCs/>
          <w:highlight w:val="cyan"/>
          <w:u w:val="single"/>
        </w:rPr>
        <w:t>power tools in your garage</w:t>
      </w:r>
      <w:r w:rsidRPr="00091016">
        <w:rPr>
          <w:b/>
          <w:bCs/>
          <w:u w:val="single"/>
        </w:rPr>
        <w:t xml:space="preserve">. </w:t>
      </w:r>
      <w:r w:rsidRPr="009A3F9D">
        <w:rPr>
          <w:b/>
          <w:bCs/>
          <w:highlight w:val="cyan"/>
          <w:u w:val="single"/>
        </w:rPr>
        <w:t>It requires</w:t>
      </w:r>
      <w:r w:rsidRPr="00091016">
        <w:rPr>
          <w:b/>
          <w:bCs/>
          <w:u w:val="single"/>
        </w:rPr>
        <w:t xml:space="preserve"> millions of dollars, a safe haven and advanced equipment — plus people with </w:t>
      </w:r>
      <w:r w:rsidRPr="009A3F9D">
        <w:rPr>
          <w:b/>
          <w:bCs/>
          <w:highlight w:val="cyan"/>
          <w:u w:val="single"/>
        </w:rPr>
        <w:t>specialized skills</w:t>
      </w:r>
      <w:r w:rsidRPr="00091016">
        <w:rPr>
          <w:b/>
          <w:bCs/>
          <w:u w:val="single"/>
        </w:rPr>
        <w:t>, lots of time and a willingness to die for the cause</w:t>
      </w:r>
      <w:r w:rsidRPr="008D4486">
        <w:rPr>
          <w:sz w:val="16"/>
        </w:rPr>
        <w:t>. Assuming the jihadists vault over those Himalayas</w:t>
      </w:r>
      <w:r w:rsidRPr="00091016">
        <w:rPr>
          <w:b/>
          <w:bCs/>
          <w:u w:val="single"/>
        </w:rPr>
        <w:t xml:space="preserve">, </w:t>
      </w:r>
      <w:r w:rsidRPr="009A3F9D">
        <w:rPr>
          <w:b/>
          <w:bCs/>
          <w:highlight w:val="cyan"/>
          <w:u w:val="single"/>
        </w:rPr>
        <w:t>they would have to deliver the weapon onto American soil.</w:t>
      </w:r>
      <w:r w:rsidRPr="008D4486">
        <w:rPr>
          <w:sz w:val="16"/>
        </w:rPr>
        <w:t xml:space="preserve"> Sure, drug smugglers bring in contraband all the time — but seeking their help would confront the plotters with possible exposure or extortion. </w:t>
      </w:r>
      <w:r w:rsidRPr="009A3F9D">
        <w:rPr>
          <w:b/>
          <w:bCs/>
          <w:highlight w:val="cyan"/>
          <w:u w:val="single"/>
        </w:rPr>
        <w:t>This</w:t>
      </w:r>
      <w:r w:rsidRPr="00091016">
        <w:rPr>
          <w:b/>
          <w:bCs/>
          <w:u w:val="single"/>
        </w:rPr>
        <w:t xml:space="preserve">, like every other step in the entire process, </w:t>
      </w:r>
      <w:r w:rsidRPr="009A3F9D">
        <w:rPr>
          <w:b/>
          <w:bCs/>
          <w:highlight w:val="cyan"/>
          <w:u w:val="single"/>
        </w:rPr>
        <w:t>means expanding the circle of people who know what’s going</w:t>
      </w:r>
      <w:r w:rsidRPr="00091016">
        <w:rPr>
          <w:b/>
          <w:bCs/>
          <w:u w:val="single"/>
        </w:rPr>
        <w:t xml:space="preserve"> on</w:t>
      </w:r>
      <w:r w:rsidRPr="008D4486">
        <w:rPr>
          <w:sz w:val="16"/>
        </w:rPr>
        <w:t xml:space="preserve">, </w:t>
      </w:r>
      <w:r w:rsidRPr="009A3F9D">
        <w:rPr>
          <w:b/>
          <w:bCs/>
          <w:highlight w:val="cyan"/>
          <w:u w:val="single"/>
        </w:rPr>
        <w:t>multiplying the chance someone will blab</w:t>
      </w:r>
      <w:r w:rsidRPr="00091016">
        <w:rPr>
          <w:b/>
          <w:bCs/>
          <w:u w:val="single"/>
        </w:rPr>
        <w:t xml:space="preserve">, back out </w:t>
      </w:r>
      <w:r w:rsidRPr="009A3F9D">
        <w:rPr>
          <w:b/>
          <w:bCs/>
          <w:highlight w:val="cyan"/>
          <w:u w:val="single"/>
        </w:rPr>
        <w:t>or screw up</w:t>
      </w:r>
      <w:r w:rsidRPr="009A3F9D">
        <w:rPr>
          <w:sz w:val="16"/>
          <w:highlight w:val="cyan"/>
        </w:rPr>
        <w:t>.</w:t>
      </w:r>
      <w:r w:rsidRPr="008D4486">
        <w:rPr>
          <w:sz w:val="16"/>
        </w:rPr>
        <w:t xml:space="preserve"> That has heartening implications. If al-Qaida embarks on the project, it has only a minuscule chance of seeing it bear fruit. </w:t>
      </w:r>
      <w:r w:rsidRPr="009A3F9D">
        <w:rPr>
          <w:b/>
          <w:bCs/>
          <w:highlight w:val="cyan"/>
          <w:u w:val="single"/>
        </w:rPr>
        <w:t>Given the</w:t>
      </w:r>
      <w:r w:rsidRPr="00091016">
        <w:rPr>
          <w:b/>
          <w:bCs/>
          <w:u w:val="single"/>
        </w:rPr>
        <w:t xml:space="preserve"> formidable </w:t>
      </w:r>
      <w:r w:rsidRPr="009A3F9D">
        <w:rPr>
          <w:b/>
          <w:bCs/>
          <w:highlight w:val="cyan"/>
          <w:u w:val="single"/>
        </w:rPr>
        <w:t>odds, it probably won’t bother</w:t>
      </w:r>
      <w:r w:rsidRPr="009A3F9D">
        <w:rPr>
          <w:sz w:val="16"/>
          <w:highlight w:val="cyan"/>
        </w:rPr>
        <w:t>.</w:t>
      </w:r>
      <w:r w:rsidRPr="008D4486">
        <w:rPr>
          <w:sz w:val="16"/>
        </w:rPr>
        <w:t xml:space="preserve"> None of this means we should stop trying to minimize the risk by securing nuclear stockpiles, monitoring terrorist communications and improving port screening. But it offers good reason to think that in this war, it appears, </w:t>
      </w:r>
      <w:r w:rsidRPr="00091016">
        <w:rPr>
          <w:b/>
          <w:bCs/>
          <w:u w:val="single"/>
        </w:rPr>
        <w:t>the worst eventuality is one that will never happen.</w:t>
      </w:r>
    </w:p>
    <w:p w14:paraId="60CA1CD2" w14:textId="77777777" w:rsidR="000A5A5C" w:rsidRDefault="000A5A5C" w:rsidP="000A5A5C"/>
    <w:p w14:paraId="60CA1CD3" w14:textId="77777777" w:rsidR="000A5A5C" w:rsidRPr="008B0892" w:rsidRDefault="000A5A5C" w:rsidP="000A5A5C">
      <w:pPr>
        <w:rPr>
          <w:b/>
        </w:rPr>
      </w:pPr>
      <w:r w:rsidRPr="00276698">
        <w:rPr>
          <w:b/>
        </w:rPr>
        <w:t>Terrorist will use Conventional Weapons instead.</w:t>
      </w:r>
    </w:p>
    <w:p w14:paraId="60CA1CD4" w14:textId="77777777" w:rsidR="000A5A5C" w:rsidRPr="00BC38A7" w:rsidRDefault="000A5A5C" w:rsidP="000A5A5C">
      <w:pPr>
        <w:rPr>
          <w:rStyle w:val="StyleStyleBold12pt"/>
        </w:rPr>
      </w:pPr>
      <w:r w:rsidRPr="00BC38A7">
        <w:rPr>
          <w:rStyle w:val="StyleStyleBold12pt"/>
        </w:rPr>
        <w:t>Hashmi ‘12</w:t>
      </w:r>
    </w:p>
    <w:p w14:paraId="60CA1CD5" w14:textId="77777777" w:rsidR="000A5A5C" w:rsidRPr="00BC38A7" w:rsidRDefault="000A5A5C" w:rsidP="000A5A5C">
      <w:pPr>
        <w:rPr>
          <w:b/>
          <w:bCs/>
          <w:sz w:val="16"/>
          <w:szCs w:val="16"/>
        </w:rPr>
      </w:pPr>
      <w:r w:rsidRPr="00BC38A7">
        <w:rPr>
          <w:sz w:val="16"/>
          <w:szCs w:val="16"/>
        </w:rPr>
        <w:t>(Muhammad, author of “Nuclear Terrorism in Pakistan: Myth of Reality,” and expert in defense and strategic studies, “Difficulties For Terrorists To Fabricate Nuclear RDD/IND Weapons – Analysis,” Jan 30, http://www.eurasiareview.com/30012012-difficulties-for-terrorists-to-fabricate-nuclear-rddind-weapons-analysis/)</w:t>
      </w:r>
    </w:p>
    <w:p w14:paraId="60CA1CD6" w14:textId="77777777" w:rsidR="000A5A5C" w:rsidRPr="00BC38A7" w:rsidRDefault="000A5A5C" w:rsidP="000A5A5C">
      <w:pPr>
        <w:rPr>
          <w:sz w:val="16"/>
        </w:rPr>
      </w:pPr>
      <w:r w:rsidRPr="009A3F9D">
        <w:rPr>
          <w:b/>
          <w:bCs/>
          <w:highlight w:val="cyan"/>
          <w:u w:val="single"/>
        </w:rPr>
        <w:t>Many believe that these threats of nuclear terrorism are inflated</w:t>
      </w:r>
      <w:r w:rsidRPr="00091016">
        <w:rPr>
          <w:b/>
          <w:bCs/>
          <w:u w:val="single"/>
        </w:rPr>
        <w:t xml:space="preserve"> and have been overstated because technical hurdles still prevent terrorists from acquiring or building a nuclear device.</w:t>
      </w:r>
      <w:r w:rsidRPr="00BC38A7">
        <w:rPr>
          <w:sz w:val="16"/>
        </w:rPr>
        <w:t xml:space="preserve"> Brain McNair argues that the threats of nuclear terrorism have been exaggerated by the world. As the matter stands today, the possibility of nuclear terrorism remains more a fantasy than fact. Furthermore, Shireen Mazari argues that </w:t>
      </w:r>
      <w:r w:rsidRPr="009A3F9D">
        <w:rPr>
          <w:b/>
          <w:bCs/>
          <w:highlight w:val="cyan"/>
          <w:u w:val="single"/>
        </w:rPr>
        <w:t>Nuclear weapons would not be a weapon of choice for terrorists</w:t>
      </w:r>
      <w:r w:rsidRPr="00091016">
        <w:rPr>
          <w:b/>
          <w:bCs/>
          <w:u w:val="single"/>
        </w:rPr>
        <w:t>.</w:t>
      </w:r>
      <w:r w:rsidRPr="00BC38A7">
        <w:rPr>
          <w:sz w:val="16"/>
        </w:rPr>
        <w:t xml:space="preserve"> Instead, she claims that “</w:t>
      </w:r>
      <w:r w:rsidRPr="009A3F9D">
        <w:rPr>
          <w:b/>
          <w:bCs/>
          <w:highlight w:val="cyan"/>
          <w:u w:val="single"/>
        </w:rPr>
        <w:t>terrorists already have access to enough destructive capabilities with</w:t>
      </w:r>
      <w:r w:rsidRPr="00091016">
        <w:rPr>
          <w:b/>
          <w:bCs/>
          <w:u w:val="single"/>
        </w:rPr>
        <w:t xml:space="preserve"> in </w:t>
      </w:r>
      <w:r w:rsidRPr="009A3F9D">
        <w:rPr>
          <w:b/>
          <w:bCs/>
          <w:highlight w:val="cyan"/>
          <w:u w:val="single"/>
        </w:rPr>
        <w:t>conventional means, so their need for nuclear weapons is simply not there</w:t>
      </w:r>
      <w:r w:rsidRPr="00BC38A7">
        <w:rPr>
          <w:sz w:val="16"/>
        </w:rPr>
        <w:t xml:space="preserve">.” </w:t>
      </w:r>
      <w:r w:rsidRPr="00091016">
        <w:rPr>
          <w:b/>
          <w:bCs/>
          <w:u w:val="single"/>
        </w:rPr>
        <w:t>Analysts have endorsed the assessment that the threat of nuclear action by terrorists appears to be exaggerated</w:t>
      </w:r>
      <w:r w:rsidRPr="00BC38A7">
        <w:rPr>
          <w:sz w:val="16"/>
        </w:rPr>
        <w:t xml:space="preserve">. Similarly, religious cults and left-wing </w:t>
      </w:r>
      <w:r w:rsidRPr="00091016">
        <w:rPr>
          <w:b/>
          <w:bCs/>
          <w:u w:val="single"/>
        </w:rPr>
        <w:t>terrorists</w:t>
      </w:r>
      <w:r w:rsidRPr="00BC38A7">
        <w:rPr>
          <w:sz w:val="16"/>
        </w:rPr>
        <w:t xml:space="preserve"> with their </w:t>
      </w:r>
      <w:r w:rsidRPr="00091016">
        <w:rPr>
          <w:b/>
          <w:bCs/>
          <w:u w:val="single"/>
        </w:rPr>
        <w:t>beliefs of certain prohibitions against mass murder are less likely by many estimates to use WMDs in a terrorist activity</w:t>
      </w:r>
      <w:r w:rsidRPr="00BC38A7">
        <w:rPr>
          <w:sz w:val="16"/>
        </w:rPr>
        <w:t xml:space="preserve">, even though there is not any guarantee that terrorists will use WMDs. It has also been witnessed that no terrorist group is known to have developed or deployed a nuclear explosive device, and the severity of the threat of nuclear terrorism remains disputed amongst international scholars. So it becomes too early to conclude that how grave the threats of nuclear terrorism are. James kitfield concludes in an interview from security expert that: Seven years after the September 11, 2001, terrorist attacks, experts and presidential candidates continue to put nuclear terrorism atop their lists of the gravest threats to the United States. Yet Brian Michael Jenkins, a longtime terrorism expert with the Rand Corp., says that </w:t>
      </w:r>
      <w:r w:rsidRPr="009A3F9D">
        <w:rPr>
          <w:b/>
          <w:bCs/>
          <w:highlight w:val="cyan"/>
          <w:u w:val="single"/>
        </w:rPr>
        <w:t>the threat lies more in the realms of Hollywood dramas and terrorist dreams than in reality. There has never been an act of nuclear terrorism,</w:t>
      </w:r>
      <w:r w:rsidRPr="00BC38A7">
        <w:rPr>
          <w:sz w:val="16"/>
        </w:rPr>
        <w:t xml:space="preserve"> he notes, yet the threat is so potentially catastrophic that it incites fear — and that fear fulfills a terrorist’s primary goal. In nutshell, </w:t>
      </w:r>
      <w:r w:rsidRPr="00091016">
        <w:rPr>
          <w:b/>
          <w:bCs/>
          <w:u w:val="single"/>
        </w:rPr>
        <w:t>we can say that it takes much more than knowledge of the workings of nuclear weapons and access to fissile material to successfully manufacture a usable weapon. Current safety and security systems help ensure that the successful use of a stolen weapon would be very unlikely</w:t>
      </w:r>
      <w:r w:rsidRPr="00BC38A7">
        <w:rPr>
          <w:sz w:val="16"/>
        </w:rPr>
        <w:t xml:space="preserve">. Meaning, it remains, thankfully, an incredibly challenging task for terrorists to practice their idea in a successful way to meet their objectives. </w:t>
      </w:r>
    </w:p>
    <w:p w14:paraId="60CA1CD7" w14:textId="77777777" w:rsidR="000A5A5C" w:rsidRDefault="000A5A5C" w:rsidP="000A5A5C">
      <w:pPr>
        <w:rPr>
          <w:sz w:val="12"/>
        </w:rPr>
      </w:pPr>
    </w:p>
    <w:p w14:paraId="60CA1CD8" w14:textId="77777777" w:rsidR="000A5A5C" w:rsidRDefault="000A5A5C" w:rsidP="000A5A5C">
      <w:pPr>
        <w:pStyle w:val="Heading4"/>
      </w:pPr>
      <w:r>
        <w:t xml:space="preserve">No impact to Iranian proliferation — their evidence reflects a </w:t>
      </w:r>
      <w:r w:rsidRPr="00815956">
        <w:t>fundamental misunderstanding</w:t>
      </w:r>
      <w:r>
        <w:t xml:space="preserve"> of IR</w:t>
      </w:r>
    </w:p>
    <w:p w14:paraId="60CA1CD9" w14:textId="77777777" w:rsidR="000A5A5C" w:rsidRDefault="000A5A5C" w:rsidP="000A5A5C">
      <w:r w:rsidRPr="00086062">
        <w:rPr>
          <w:rStyle w:val="StyleStyleBold12pt"/>
        </w:rPr>
        <w:t>Waltz 12</w:t>
      </w:r>
      <w:r>
        <w:t xml:space="preserve"> — Senior Research Scholar at the Saltzman Institute of War and Peace Studies (Kenneth N. Waltz, Council on Foreign Relations, July/August 2012, “Why Iran Should Get the Bomb”, </w:t>
      </w:r>
      <w:hyperlink r:id="rId52" w:history="1">
        <w:r w:rsidRPr="008C5269">
          <w:rPr>
            <w:rStyle w:val="Hyperlink"/>
          </w:rPr>
          <w:t>http://sistemas.mre.gov.br/kitweb/datafiles/IRBr/pt-br/file/CAD/LXII%20CAD/Pol%C3%ADtica/Why%20Iran%20Should%20Get%20the%20Bomb.pdf</w:t>
        </w:r>
      </w:hyperlink>
      <w:r>
        <w:t>, Accessed 07-04-2013 | AK)</w:t>
      </w:r>
    </w:p>
    <w:p w14:paraId="60CA1CDA" w14:textId="77777777" w:rsidR="000A5A5C" w:rsidRDefault="000A5A5C" w:rsidP="000A5A5C"/>
    <w:p w14:paraId="60CA1CDB" w14:textId="77777777" w:rsidR="000A5A5C" w:rsidRDefault="000A5A5C" w:rsidP="000A5A5C">
      <w:pPr>
        <w:rPr>
          <w:sz w:val="12"/>
        </w:rPr>
      </w:pPr>
      <w:r w:rsidRPr="003C06D6">
        <w:rPr>
          <w:sz w:val="12"/>
        </w:rPr>
        <w:t xml:space="preserve">The past several months have witnessed a heated debate over the best way for the United States and Israel to respond to Iran's nuclear activities. As the argument has raged, the United States has tightened its already robust sanctions regime against the Islamic Republic, and the European Union announced in January that it will begin an embargo on Iranian oil on July 1. Although the United States, the EU, and Iran have recently returned to the negotiating table, </w:t>
      </w:r>
      <w:r w:rsidRPr="003C06D6">
        <w:rPr>
          <w:rStyle w:val="StyleBoldUnderline"/>
        </w:rPr>
        <w:t>a palpable sense of crisis still looms</w:t>
      </w:r>
      <w:r w:rsidRPr="003C06D6">
        <w:rPr>
          <w:sz w:val="12"/>
        </w:rPr>
        <w:t xml:space="preserve">. </w:t>
      </w:r>
      <w:r w:rsidRPr="003C06D6">
        <w:rPr>
          <w:rStyle w:val="StyleBoldUnderline"/>
        </w:rPr>
        <w:t>It should not</w:t>
      </w:r>
      <w:r w:rsidRPr="003C06D6">
        <w:rPr>
          <w:sz w:val="12"/>
        </w:rPr>
        <w:t xml:space="preserve">. </w:t>
      </w:r>
      <w:r w:rsidRPr="003C06D6">
        <w:rPr>
          <w:rStyle w:val="StyleBoldUnderline"/>
        </w:rPr>
        <w:t>Most</w:t>
      </w:r>
      <w:r w:rsidRPr="003C06D6">
        <w:rPr>
          <w:sz w:val="12"/>
        </w:rPr>
        <w:t xml:space="preserve"> U.S., European, and Israeli commentators and </w:t>
      </w:r>
      <w:r w:rsidRPr="000244FE">
        <w:rPr>
          <w:rStyle w:val="StyleBoldUnderline"/>
          <w:highlight w:val="cyan"/>
        </w:rPr>
        <w:t>policymakers warn that a nuclear-armed Iran would be the worst possible outcome</w:t>
      </w:r>
      <w:r w:rsidRPr="003C06D6">
        <w:rPr>
          <w:sz w:val="12"/>
        </w:rPr>
        <w:t xml:space="preserve"> of the current standoff. In fact, </w:t>
      </w:r>
      <w:r w:rsidRPr="003C06D6">
        <w:rPr>
          <w:rStyle w:val="StyleBoldUnderline"/>
        </w:rPr>
        <w:t>it would probably be the best possible result: the one most likely to restore stability to the Middle East</w:t>
      </w:r>
      <w:r w:rsidRPr="003C06D6">
        <w:rPr>
          <w:sz w:val="12"/>
        </w:rPr>
        <w:t xml:space="preserve">. POWER BEGS TO BE BALANCED The crisis over Iran's nuclear program could end in three different ways. First, diplomacy coupled with serious sanctions could convince Iran to abandon its pursuit of a nuclear weapon. But this outcome is unlikely: the historical record indicates that a country bent on acquiring nuclear weapons can rarely be dissuaded from doing so. Punishing a state through economic sanctions does not inexorably derail its nuclear program. Take North Korea, which succeeded in building its weapons despite countless rounds of sanctions and UN Security Council resolutions. If Tehran determines that its security depends on possessing nuclear weapons, sanctions are unlikely to change its mind. In fact, adding still more sanctions now could make Iran feel even more vulnerable, giving it still more reason to seek the protection of the ultimate deterrent. The second possible outcome is that Iran stops short of testing a nuclear weapon but develops a breakout capability, the capacity to build and test one quite quickly. Iran would not be the first country to acquire a sophisticated nuclear program without building an actual bomb. Japan, for instance, maintains a vast civilian nuclear infrastructure. Experts believe that it could produce a nuclear weapon on short notice. Such a breakout capability might satisfy the domestic political needs of Iran's rulers by assuring hardliners that they can enjoy all the benefits of having a bomb (such as greater security) without the downsides (such as international isolation and condemnation). The problem is that a breakout capability might not work as intended. The United States and its European allies are primarily concerned with weaponization, so they might accept a scenario in which Iran stops short of a nuclear weapon. Israel, however, has made it clear that it views a significant Iranian enrichment capacity alone as an unacceptable threat. It is possible, then, that a verifiable commitment from Iran to stop short of a weapon could appease major Western powers but leave the Israelis unsatisfied. Israel would be less intimidated by a virtual nuclear weapon than it would be by an actual one and therefore would likely continue its risky efforts at subverting Iran's nuclear program through sabotage and assassination -- which could lead Iran to conclude that a breakout capability is an insufficient deterrent, after all, and that only weaponization can provide it with the security it seeks. </w:t>
      </w:r>
      <w:r w:rsidRPr="003C06D6">
        <w:rPr>
          <w:rStyle w:val="StyleBoldUnderline"/>
        </w:rPr>
        <w:t>The</w:t>
      </w:r>
      <w:r w:rsidRPr="003C06D6">
        <w:rPr>
          <w:sz w:val="12"/>
        </w:rPr>
        <w:t xml:space="preserve"> third </w:t>
      </w:r>
      <w:r w:rsidRPr="003C06D6">
        <w:rPr>
          <w:rStyle w:val="StyleBoldUnderline"/>
        </w:rPr>
        <w:t>possible outcome of the standoff is that Iran continues its current course and publicly goes nuclear by testing a weapon</w:t>
      </w:r>
      <w:r w:rsidRPr="003C06D6">
        <w:rPr>
          <w:sz w:val="12"/>
        </w:rPr>
        <w:t xml:space="preserve">. </w:t>
      </w:r>
      <w:r w:rsidRPr="003C06D6">
        <w:rPr>
          <w:rStyle w:val="StyleBoldUnderline"/>
        </w:rPr>
        <w:t>U.S. and Israeli officials have declared that outcome</w:t>
      </w:r>
      <w:r w:rsidRPr="003C06D6">
        <w:rPr>
          <w:sz w:val="12"/>
        </w:rPr>
        <w:t xml:space="preserve"> unacceptable, arguing that a nuclear Iran is </w:t>
      </w:r>
      <w:r w:rsidRPr="003C06D6">
        <w:rPr>
          <w:rStyle w:val="StyleBoldUnderline"/>
        </w:rPr>
        <w:t xml:space="preserve">a uniquely terrifying prospect, </w:t>
      </w:r>
      <w:r w:rsidRPr="000244FE">
        <w:rPr>
          <w:rStyle w:val="StyleBoldUnderline"/>
          <w:highlight w:val="cyan"/>
        </w:rPr>
        <w:t>even an existential threat</w:t>
      </w:r>
      <w:r w:rsidRPr="000244FE">
        <w:rPr>
          <w:sz w:val="12"/>
          <w:highlight w:val="cyan"/>
        </w:rPr>
        <w:t xml:space="preserve">. </w:t>
      </w:r>
      <w:r w:rsidRPr="000244FE">
        <w:rPr>
          <w:rStyle w:val="StyleBoldUnderline"/>
          <w:highlight w:val="cyan"/>
        </w:rPr>
        <w:t>Such language is typical of major powers</w:t>
      </w:r>
      <w:r w:rsidRPr="003C06D6">
        <w:rPr>
          <w:rStyle w:val="StyleBoldUnderline"/>
        </w:rPr>
        <w:t>, which have historically gotten riled up whenever another country has begun to develop a nuclear weapon of its own</w:t>
      </w:r>
      <w:r w:rsidRPr="003C06D6">
        <w:rPr>
          <w:sz w:val="12"/>
        </w:rPr>
        <w:t xml:space="preserve">. </w:t>
      </w:r>
      <w:r w:rsidRPr="003C06D6">
        <w:rPr>
          <w:rStyle w:val="StyleBoldUnderline"/>
        </w:rPr>
        <w:t>Yet</w:t>
      </w:r>
      <w:r w:rsidRPr="003C06D6">
        <w:rPr>
          <w:sz w:val="12"/>
        </w:rPr>
        <w:t xml:space="preserve"> so far, </w:t>
      </w:r>
      <w:r w:rsidRPr="003C06D6">
        <w:rPr>
          <w:rStyle w:val="StyleBoldUnderline"/>
        </w:rPr>
        <w:t>every time another country has managed to shoulder its way into the nuclear club, the other members have always</w:t>
      </w:r>
      <w:r w:rsidRPr="003C06D6">
        <w:rPr>
          <w:sz w:val="12"/>
        </w:rPr>
        <w:t xml:space="preserve"> changed tack and </w:t>
      </w:r>
      <w:r w:rsidRPr="003C06D6">
        <w:rPr>
          <w:rStyle w:val="StyleBoldUnderline"/>
        </w:rPr>
        <w:t>decided to live with it</w:t>
      </w:r>
      <w:r w:rsidRPr="003C06D6">
        <w:rPr>
          <w:sz w:val="12"/>
        </w:rPr>
        <w:t xml:space="preserve">. In fact, </w:t>
      </w:r>
      <w:r w:rsidRPr="000244FE">
        <w:rPr>
          <w:rStyle w:val="StyleBoldUnderline"/>
          <w:highlight w:val="cyan"/>
        </w:rPr>
        <w:t>by reducing imbalances in military power, new nuclear states</w:t>
      </w:r>
      <w:r w:rsidRPr="003C06D6">
        <w:rPr>
          <w:rStyle w:val="StyleBoldUnderline"/>
        </w:rPr>
        <w:t xml:space="preserve"> generally </w:t>
      </w:r>
      <w:r w:rsidRPr="000244FE">
        <w:rPr>
          <w:rStyle w:val="StyleBoldUnderline"/>
          <w:highlight w:val="cyan"/>
        </w:rPr>
        <w:t xml:space="preserve">produce </w:t>
      </w:r>
      <w:r w:rsidRPr="000244FE">
        <w:rPr>
          <w:rStyle w:val="Emphasis"/>
          <w:highlight w:val="cyan"/>
        </w:rPr>
        <w:t>more regional and international stability, not less</w:t>
      </w:r>
      <w:r w:rsidRPr="003C06D6">
        <w:rPr>
          <w:sz w:val="12"/>
        </w:rPr>
        <w:t xml:space="preserve">. Israel's regional nuclear monopoly, which has proved remarkably durable for the past four decades, has long fueled instability in the Middle East. In no other region of the world does a lone, unchecked nuclear state exist. It is Israel's nuclear arsenal, not Iran's desire for one, that has contributed most to the current crisis. </w:t>
      </w:r>
      <w:r w:rsidRPr="003C06D6">
        <w:rPr>
          <w:rStyle w:val="StyleBoldUnderline"/>
        </w:rPr>
        <w:t>Power</w:t>
      </w:r>
      <w:r w:rsidRPr="003C06D6">
        <w:rPr>
          <w:sz w:val="12"/>
        </w:rPr>
        <w:t xml:space="preserve">, after all, </w:t>
      </w:r>
      <w:r w:rsidRPr="003C06D6">
        <w:rPr>
          <w:rStyle w:val="StyleBoldUnderline"/>
        </w:rPr>
        <w:t>begs to be balanced</w:t>
      </w:r>
      <w:r w:rsidRPr="003C06D6">
        <w:rPr>
          <w:sz w:val="12"/>
        </w:rPr>
        <w:t xml:space="preserve">. What is surprising about the Israeli case is that it has taken so long for a potential balancer to emerge. Of course, it is easy to understand why Israel wants to remain the sole nuclear power in the region and why it is willing to use force to secure that status. In 1981, Israel bombed Iraq to prevent a challenge to its nuclear monopoly. It did the same to Syria in 2007 and is now considering similar action against Iran. But the very acts that have allowed Israel to maintain its nuclear edge in the short term have prolonged an imbalance that is unsustainable in the long term. Israel's proven ability to strike potential nuclear rivals with impunity has inevitably made its enemies anxious to develop the means to prevent Israel from doing so again. In this way, the </w:t>
      </w:r>
      <w:r w:rsidRPr="003C06D6">
        <w:rPr>
          <w:rStyle w:val="StyleBoldUnderline"/>
        </w:rPr>
        <w:t>current tensions are best viewed</w:t>
      </w:r>
      <w:r w:rsidRPr="003C06D6">
        <w:rPr>
          <w:sz w:val="12"/>
        </w:rPr>
        <w:t xml:space="preserve"> not as the early stages of a relatively recent Iranian nuclear crisis but rather </w:t>
      </w:r>
      <w:r w:rsidRPr="003C06D6">
        <w:rPr>
          <w:rStyle w:val="StyleBoldUnderline"/>
        </w:rPr>
        <w:t>as the final stages of a decades-long Middle East nuclear crisis that will end</w:t>
      </w:r>
      <w:r w:rsidRPr="003C06D6">
        <w:rPr>
          <w:sz w:val="12"/>
        </w:rPr>
        <w:t xml:space="preserve"> only when a balance of military power is restored. UNFOUNDED FEARS </w:t>
      </w:r>
      <w:r w:rsidRPr="003C06D6">
        <w:rPr>
          <w:rStyle w:val="StyleBoldUnderline"/>
        </w:rPr>
        <w:t xml:space="preserve">One reason </w:t>
      </w:r>
      <w:r w:rsidRPr="00A57DB8">
        <w:rPr>
          <w:rStyle w:val="StyleBoldUnderline"/>
          <w:highlight w:val="cyan"/>
        </w:rPr>
        <w:t xml:space="preserve">the danger of a nuclear Iran has been </w:t>
      </w:r>
      <w:r w:rsidRPr="00A57DB8">
        <w:rPr>
          <w:rStyle w:val="Emphasis"/>
          <w:highlight w:val="cyan"/>
        </w:rPr>
        <w:t>grossly exaggerated</w:t>
      </w:r>
      <w:r w:rsidRPr="003C06D6">
        <w:rPr>
          <w:rStyle w:val="StyleBoldUnderline"/>
        </w:rPr>
        <w:t xml:space="preserve"> is that </w:t>
      </w:r>
      <w:r w:rsidRPr="00A57DB8">
        <w:rPr>
          <w:rStyle w:val="StyleBoldUnderline"/>
          <w:highlight w:val="cyan"/>
        </w:rPr>
        <w:t>the debate surrounding it has been distorted by</w:t>
      </w:r>
      <w:r w:rsidRPr="003C06D6">
        <w:rPr>
          <w:rStyle w:val="StyleBoldUnderline"/>
        </w:rPr>
        <w:t xml:space="preserve"> misplaced worries and </w:t>
      </w:r>
      <w:r w:rsidRPr="00A57DB8">
        <w:rPr>
          <w:rStyle w:val="Emphasis"/>
          <w:highlight w:val="cyan"/>
        </w:rPr>
        <w:t>fundamental misunderstandings of how states</w:t>
      </w:r>
      <w:r w:rsidRPr="003C06D6">
        <w:rPr>
          <w:sz w:val="12"/>
        </w:rPr>
        <w:t xml:space="preserve"> generally </w:t>
      </w:r>
      <w:r w:rsidRPr="00A57DB8">
        <w:rPr>
          <w:rStyle w:val="Emphasis"/>
          <w:highlight w:val="cyan"/>
        </w:rPr>
        <w:t>behave in the international system</w:t>
      </w:r>
      <w:r w:rsidRPr="003C06D6">
        <w:rPr>
          <w:sz w:val="12"/>
        </w:rPr>
        <w:t xml:space="preserve">. </w:t>
      </w:r>
      <w:r w:rsidRPr="003C06D6">
        <w:rPr>
          <w:rStyle w:val="StyleBoldUnderline"/>
        </w:rPr>
        <w:t>The first prominent concern</w:t>
      </w:r>
      <w:r w:rsidRPr="003C06D6">
        <w:rPr>
          <w:sz w:val="12"/>
        </w:rPr>
        <w:t xml:space="preserve">, which undergirds many others, </w:t>
      </w:r>
      <w:r w:rsidRPr="003C06D6">
        <w:rPr>
          <w:rStyle w:val="StyleBoldUnderline"/>
        </w:rPr>
        <w:t>is that the Iranian regime is innately irrational</w:t>
      </w:r>
      <w:r w:rsidRPr="003C06D6">
        <w:rPr>
          <w:sz w:val="12"/>
        </w:rPr>
        <w:t xml:space="preserve">. </w:t>
      </w:r>
      <w:r w:rsidRPr="00A57DB8">
        <w:rPr>
          <w:rStyle w:val="StyleBoldUnderline"/>
          <w:highlight w:val="cyan"/>
        </w:rPr>
        <w:t>Despite a widespread belief to the contrary, Iranian policy is made</w:t>
      </w:r>
      <w:r w:rsidRPr="003C06D6">
        <w:rPr>
          <w:rStyle w:val="StyleBoldUnderline"/>
        </w:rPr>
        <w:t xml:space="preserve"> not by "mad mullahs" but </w:t>
      </w:r>
      <w:r w:rsidRPr="00A57DB8">
        <w:rPr>
          <w:rStyle w:val="StyleBoldUnderline"/>
          <w:highlight w:val="cyan"/>
        </w:rPr>
        <w:t>by perfectly sane ayatollahs who want to survive</w:t>
      </w:r>
      <w:r w:rsidRPr="003C06D6">
        <w:rPr>
          <w:rStyle w:val="StyleBoldUnderline"/>
        </w:rPr>
        <w:t xml:space="preserve"> just like any other leaders</w:t>
      </w:r>
      <w:r w:rsidRPr="003C06D6">
        <w:rPr>
          <w:sz w:val="12"/>
        </w:rPr>
        <w:t xml:space="preserve">. </w:t>
      </w:r>
      <w:r w:rsidRPr="003C06D6">
        <w:rPr>
          <w:rStyle w:val="StyleBoldUnderline"/>
        </w:rPr>
        <w:t xml:space="preserve">Although </w:t>
      </w:r>
      <w:r w:rsidRPr="00487D66">
        <w:rPr>
          <w:rStyle w:val="StyleBoldUnderline"/>
          <w:highlight w:val="cyan"/>
        </w:rPr>
        <w:t>Iran's leaders</w:t>
      </w:r>
      <w:r w:rsidRPr="003C06D6">
        <w:rPr>
          <w:rStyle w:val="StyleBoldUnderline"/>
        </w:rPr>
        <w:t xml:space="preserve"> indulge in inflammatory and hateful rhetoric, they </w:t>
      </w:r>
      <w:r w:rsidRPr="00487D66">
        <w:rPr>
          <w:rStyle w:val="StyleBoldUnderline"/>
          <w:highlight w:val="cyan"/>
        </w:rPr>
        <w:t>show no propensity for self-destruction</w:t>
      </w:r>
      <w:r w:rsidRPr="00487D66">
        <w:rPr>
          <w:sz w:val="12"/>
          <w:highlight w:val="cyan"/>
        </w:rPr>
        <w:t xml:space="preserve">. </w:t>
      </w:r>
      <w:r w:rsidRPr="00487D66">
        <w:rPr>
          <w:rStyle w:val="StyleBoldUnderline"/>
          <w:highlight w:val="cyan"/>
        </w:rPr>
        <w:t>It would be a grave error</w:t>
      </w:r>
      <w:r w:rsidRPr="003C06D6">
        <w:rPr>
          <w:rStyle w:val="StyleBoldUnderline"/>
        </w:rPr>
        <w:t xml:space="preserve"> for policymakers</w:t>
      </w:r>
      <w:r w:rsidRPr="003C06D6">
        <w:rPr>
          <w:sz w:val="12"/>
        </w:rPr>
        <w:t xml:space="preserve"> in the United States and Israel </w:t>
      </w:r>
      <w:r w:rsidRPr="00487D66">
        <w:rPr>
          <w:rStyle w:val="StyleBoldUnderline"/>
          <w:highlight w:val="cyan"/>
        </w:rPr>
        <w:t>to assume otherwise</w:t>
      </w:r>
      <w:r w:rsidRPr="003C06D6">
        <w:rPr>
          <w:sz w:val="12"/>
        </w:rPr>
        <w:t xml:space="preserve">. Yet that is precisely what many U.S. and Israeli officials and analysts have done. </w:t>
      </w:r>
      <w:r w:rsidRPr="003C06D6">
        <w:rPr>
          <w:rStyle w:val="StyleBoldUnderline"/>
        </w:rPr>
        <w:t>Portraying Iran as irrational has allowed them to argue that the logic of nuclear deterrence does not apply to the Islamic Republic</w:t>
      </w:r>
      <w:r w:rsidRPr="003C06D6">
        <w:rPr>
          <w:sz w:val="12"/>
        </w:rPr>
        <w:t xml:space="preserve">. </w:t>
      </w:r>
      <w:r w:rsidRPr="003C06D6">
        <w:rPr>
          <w:rStyle w:val="StyleBoldUnderline"/>
        </w:rPr>
        <w:t xml:space="preserve">If Iran acquired a nuclear weapon, they warn, it would not hesitate to use it in </w:t>
      </w:r>
      <w:r w:rsidRPr="009127C1">
        <w:rPr>
          <w:rStyle w:val="StyleBoldUnderline"/>
          <w:highlight w:val="cyan"/>
        </w:rPr>
        <w:t>a first strike against Israel</w:t>
      </w:r>
      <w:r w:rsidRPr="003C06D6">
        <w:rPr>
          <w:rStyle w:val="StyleBoldUnderline"/>
        </w:rPr>
        <w:t xml:space="preserve">, even though doing so </w:t>
      </w:r>
      <w:r w:rsidRPr="009127C1">
        <w:rPr>
          <w:rStyle w:val="StyleBoldUnderline"/>
          <w:highlight w:val="cyan"/>
        </w:rPr>
        <w:t>would invite massive retaliation and risk destroying</w:t>
      </w:r>
      <w:r w:rsidRPr="003C06D6">
        <w:rPr>
          <w:rStyle w:val="StyleBoldUnderline"/>
        </w:rPr>
        <w:t xml:space="preserve"> everything </w:t>
      </w:r>
      <w:r w:rsidRPr="009127C1">
        <w:rPr>
          <w:rStyle w:val="StyleBoldUnderline"/>
          <w:highlight w:val="cyan"/>
        </w:rPr>
        <w:t>the</w:t>
      </w:r>
      <w:r w:rsidRPr="003C06D6">
        <w:rPr>
          <w:sz w:val="12"/>
        </w:rPr>
        <w:t xml:space="preserve"> Iranian </w:t>
      </w:r>
      <w:r w:rsidRPr="009127C1">
        <w:rPr>
          <w:rStyle w:val="StyleBoldUnderline"/>
          <w:highlight w:val="cyan"/>
        </w:rPr>
        <w:t>regime</w:t>
      </w:r>
      <w:r w:rsidRPr="003C06D6">
        <w:rPr>
          <w:rStyle w:val="StyleBoldUnderline"/>
        </w:rPr>
        <w:t xml:space="preserve"> holds dear</w:t>
      </w:r>
      <w:r w:rsidRPr="003C06D6">
        <w:rPr>
          <w:sz w:val="12"/>
        </w:rPr>
        <w:t xml:space="preserve">. Although it is impossible to be certain of Iranian intentions, </w:t>
      </w:r>
      <w:r w:rsidRPr="003C06D6">
        <w:rPr>
          <w:rStyle w:val="StyleBoldUnderline"/>
        </w:rPr>
        <w:t>it is far more likely that if Iran desires nuclear weapons, it is for the purpose of providing for its own security</w:t>
      </w:r>
      <w:r w:rsidRPr="003C06D6">
        <w:rPr>
          <w:sz w:val="12"/>
        </w:rPr>
        <w:t xml:space="preserve">, not to improve its offensive capabilities (or destroy itself). </w:t>
      </w:r>
      <w:r w:rsidRPr="003C06D6">
        <w:rPr>
          <w:rStyle w:val="StyleBoldUnderline"/>
        </w:rPr>
        <w:t>Iran may be intransigent at the negotiating table</w:t>
      </w:r>
      <w:r w:rsidRPr="003C06D6">
        <w:rPr>
          <w:sz w:val="12"/>
        </w:rPr>
        <w:t xml:space="preserve"> and defiant in the face of sanctions, </w:t>
      </w:r>
      <w:r w:rsidRPr="003C06D6">
        <w:rPr>
          <w:rStyle w:val="StyleBoldUnderline"/>
        </w:rPr>
        <w:t>but it still acts to secure its own preservation</w:t>
      </w:r>
      <w:r w:rsidRPr="003C06D6">
        <w:rPr>
          <w:sz w:val="12"/>
        </w:rPr>
        <w:t xml:space="preserve">. Iran's leaders did not, for example, attempt to close the Strait of Hormuz despite issuing blustery warnings that they might do so after the EU announced its planned oil embargo in January. The Iranian regime clearly concluded that it did not want to provoke what would surely have been a swift and devastating American response to such a move. </w:t>
      </w:r>
      <w:r w:rsidRPr="003C06D6">
        <w:rPr>
          <w:rStyle w:val="StyleBoldUnderline"/>
        </w:rPr>
        <w:t>Nevertheless, even some observers and policymakers who accept that the Iranian regime is rational still worry that a nuclear weapon would embolden it</w:t>
      </w:r>
      <w:r w:rsidRPr="003C06D6">
        <w:rPr>
          <w:sz w:val="12"/>
        </w:rPr>
        <w:t xml:space="preserve">, providing Tehran with a shield that would allow it to act more </w:t>
      </w:r>
      <w:r w:rsidRPr="003C06D6">
        <w:rPr>
          <w:sz w:val="12"/>
        </w:rPr>
        <w:lastRenderedPageBreak/>
        <w:t xml:space="preserve">aggressively and increase its support for terrorism. </w:t>
      </w:r>
      <w:r w:rsidRPr="009127C1">
        <w:rPr>
          <w:rStyle w:val="StyleBoldUnderline"/>
          <w:highlight w:val="cyan"/>
        </w:rPr>
        <w:t>Some</w:t>
      </w:r>
      <w:r w:rsidRPr="003C06D6">
        <w:rPr>
          <w:sz w:val="12"/>
        </w:rPr>
        <w:t xml:space="preserve"> analysts </w:t>
      </w:r>
      <w:r w:rsidRPr="003C06D6">
        <w:rPr>
          <w:rStyle w:val="StyleBoldUnderline"/>
        </w:rPr>
        <w:t xml:space="preserve">even </w:t>
      </w:r>
      <w:r w:rsidRPr="009127C1">
        <w:rPr>
          <w:rStyle w:val="StyleBoldUnderline"/>
          <w:highlight w:val="cyan"/>
        </w:rPr>
        <w:t>fear that Iran would directly provide terrorists with nuclear arms</w:t>
      </w:r>
      <w:r w:rsidRPr="003C06D6">
        <w:rPr>
          <w:sz w:val="12"/>
        </w:rPr>
        <w:t xml:space="preserve">. </w:t>
      </w:r>
      <w:r w:rsidRPr="003C06D6">
        <w:rPr>
          <w:rStyle w:val="StyleBoldUnderline"/>
        </w:rPr>
        <w:t xml:space="preserve">The problem with </w:t>
      </w:r>
      <w:r w:rsidRPr="009127C1">
        <w:rPr>
          <w:rStyle w:val="StyleBoldUnderline"/>
          <w:highlight w:val="cyan"/>
        </w:rPr>
        <w:t>these concerns</w:t>
      </w:r>
      <w:r w:rsidRPr="003C06D6">
        <w:rPr>
          <w:rStyle w:val="StyleBoldUnderline"/>
        </w:rPr>
        <w:t xml:space="preserve"> is that they </w:t>
      </w:r>
      <w:r w:rsidRPr="009127C1">
        <w:rPr>
          <w:rStyle w:val="Emphasis"/>
          <w:highlight w:val="cyan"/>
        </w:rPr>
        <w:t>contradict the record of every other nuclear weapons state going back to 1945</w:t>
      </w:r>
      <w:r w:rsidRPr="003C06D6">
        <w:rPr>
          <w:sz w:val="12"/>
        </w:rPr>
        <w:t xml:space="preserve">. </w:t>
      </w:r>
      <w:r w:rsidRPr="003C06D6">
        <w:rPr>
          <w:rStyle w:val="StyleBoldUnderline"/>
        </w:rPr>
        <w:t xml:space="preserve">History shows that </w:t>
      </w:r>
      <w:r w:rsidRPr="00DA1D07">
        <w:rPr>
          <w:rStyle w:val="StyleBoldUnderline"/>
          <w:highlight w:val="cyan"/>
        </w:rPr>
        <w:t>when countries acquire the bomb, they feel</w:t>
      </w:r>
      <w:r w:rsidRPr="003C06D6">
        <w:rPr>
          <w:sz w:val="12"/>
        </w:rPr>
        <w:t xml:space="preserve"> increasingly </w:t>
      </w:r>
      <w:r w:rsidRPr="00DA1D07">
        <w:rPr>
          <w:rStyle w:val="StyleBoldUnderline"/>
          <w:highlight w:val="cyan"/>
        </w:rPr>
        <w:t>vulnerable</w:t>
      </w:r>
      <w:r w:rsidRPr="003C06D6">
        <w:rPr>
          <w:rStyle w:val="StyleBoldUnderline"/>
        </w:rPr>
        <w:t xml:space="preserve"> and become acutely aware that their nuclear weapons make them a potential target</w:t>
      </w:r>
      <w:r w:rsidRPr="003C06D6">
        <w:rPr>
          <w:sz w:val="12"/>
        </w:rPr>
        <w:t xml:space="preserve"> in the eyes of major powers. </w:t>
      </w:r>
      <w:r w:rsidRPr="003C06D6">
        <w:rPr>
          <w:rStyle w:val="StyleBoldUnderline"/>
        </w:rPr>
        <w:t>This awareness discourages nuclear states from bold and aggressive action</w:t>
      </w:r>
      <w:r w:rsidRPr="003C06D6">
        <w:rPr>
          <w:sz w:val="12"/>
        </w:rPr>
        <w:t xml:space="preserve">. Maoist China, for example, became much less bellicose after acquiring nuclear weapons in 1964, and India and Pakistan have both become more cautious since going nuclear. </w:t>
      </w:r>
      <w:r w:rsidRPr="00DA1D07">
        <w:rPr>
          <w:rStyle w:val="StyleBoldUnderline"/>
          <w:highlight w:val="cyan"/>
        </w:rPr>
        <w:t>There is little reason to believe Iran would break this mold</w:t>
      </w:r>
      <w:r w:rsidRPr="003C06D6">
        <w:rPr>
          <w:sz w:val="12"/>
        </w:rPr>
        <w:t xml:space="preserve">. As for the risk of a handoff to terrorists, </w:t>
      </w:r>
      <w:r w:rsidRPr="003C06D6">
        <w:rPr>
          <w:rStyle w:val="StyleBoldUnderline"/>
        </w:rPr>
        <w:t>no country could transfer nuclear weapons without running a high risk of being found out</w:t>
      </w:r>
      <w:r w:rsidRPr="003C06D6">
        <w:rPr>
          <w:sz w:val="12"/>
        </w:rPr>
        <w:t xml:space="preserve">. U.S. </w:t>
      </w:r>
      <w:r w:rsidRPr="003C06D6">
        <w:rPr>
          <w:rStyle w:val="StyleBoldUnderline"/>
        </w:rPr>
        <w:t>surveillance capabilities would pose a serious obstacle, as would the</w:t>
      </w:r>
      <w:r w:rsidRPr="003C06D6">
        <w:rPr>
          <w:sz w:val="12"/>
        </w:rPr>
        <w:t xml:space="preserve"> United States' </w:t>
      </w:r>
      <w:r w:rsidRPr="003C06D6">
        <w:rPr>
          <w:rStyle w:val="StyleBoldUnderline"/>
        </w:rPr>
        <w:t>impressive and growing ability to identify the source of fissile material</w:t>
      </w:r>
      <w:r w:rsidRPr="003C06D6">
        <w:rPr>
          <w:sz w:val="12"/>
        </w:rPr>
        <w:t xml:space="preserve">. Moreover, </w:t>
      </w:r>
      <w:r w:rsidRPr="003C06D6">
        <w:rPr>
          <w:rStyle w:val="StyleBoldUnderline"/>
        </w:rPr>
        <w:t>countries can never entirely control or even predict the behavior of the terrorist groups they sponsor</w:t>
      </w:r>
      <w:r w:rsidRPr="003C06D6">
        <w:rPr>
          <w:sz w:val="12"/>
        </w:rPr>
        <w:t xml:space="preserve">. Once a country such as </w:t>
      </w:r>
      <w:r w:rsidRPr="003C06D6">
        <w:rPr>
          <w:rStyle w:val="StyleBoldUnderline"/>
        </w:rPr>
        <w:t>Iran</w:t>
      </w:r>
      <w:r w:rsidRPr="003C06D6">
        <w:rPr>
          <w:sz w:val="12"/>
        </w:rPr>
        <w:t xml:space="preserve"> acquires a nuclear capability, it </w:t>
      </w:r>
      <w:r w:rsidRPr="003C06D6">
        <w:rPr>
          <w:rStyle w:val="StyleBoldUnderline"/>
        </w:rPr>
        <w:t>will have every reason to maintain full control over its arsenal</w:t>
      </w:r>
      <w:r w:rsidRPr="003C06D6">
        <w:rPr>
          <w:sz w:val="12"/>
        </w:rPr>
        <w:t xml:space="preserve">. After all, </w:t>
      </w:r>
      <w:r w:rsidRPr="00DA1D07">
        <w:rPr>
          <w:rStyle w:val="StyleBoldUnderline"/>
          <w:highlight w:val="cyan"/>
        </w:rPr>
        <w:t>building a bomb is costly and dangerous</w:t>
      </w:r>
      <w:r w:rsidRPr="00DA1D07">
        <w:rPr>
          <w:sz w:val="12"/>
          <w:highlight w:val="cyan"/>
        </w:rPr>
        <w:t xml:space="preserve">. </w:t>
      </w:r>
      <w:r w:rsidRPr="00DA1D07">
        <w:rPr>
          <w:rStyle w:val="StyleBoldUnderline"/>
          <w:highlight w:val="cyan"/>
        </w:rPr>
        <w:t>It would make little sense to transfer the product</w:t>
      </w:r>
      <w:r w:rsidRPr="003C06D6">
        <w:rPr>
          <w:rStyle w:val="StyleBoldUnderline"/>
        </w:rPr>
        <w:t xml:space="preserve"> of that investment </w:t>
      </w:r>
      <w:r w:rsidRPr="00DA1D07">
        <w:rPr>
          <w:rStyle w:val="StyleBoldUnderline"/>
          <w:highlight w:val="cyan"/>
        </w:rPr>
        <w:t>to parties that cannot be trusted</w:t>
      </w:r>
      <w:r w:rsidRPr="003C06D6">
        <w:rPr>
          <w:rStyle w:val="StyleBoldUnderline"/>
        </w:rPr>
        <w:t xml:space="preserve"> or managed</w:t>
      </w:r>
      <w:r w:rsidRPr="003C06D6">
        <w:rPr>
          <w:sz w:val="12"/>
        </w:rPr>
        <w:t xml:space="preserve">. </w:t>
      </w:r>
      <w:r w:rsidRPr="00DA1D07">
        <w:rPr>
          <w:rStyle w:val="StyleBoldUnderline"/>
          <w:highlight w:val="cyan"/>
        </w:rPr>
        <w:t>Another oft-touted worry is</w:t>
      </w:r>
      <w:r w:rsidRPr="003C06D6">
        <w:rPr>
          <w:rStyle w:val="StyleBoldUnderline"/>
        </w:rPr>
        <w:t xml:space="preserve"> that if Iran obtains the bomb, other states in the region will follow suit, leading to </w:t>
      </w:r>
      <w:r w:rsidRPr="00DA1D07">
        <w:rPr>
          <w:rStyle w:val="StyleBoldUnderline"/>
          <w:highlight w:val="cyan"/>
        </w:rPr>
        <w:t>a nuclear arms race in the Middle East</w:t>
      </w:r>
      <w:r w:rsidRPr="003C06D6">
        <w:rPr>
          <w:sz w:val="12"/>
        </w:rPr>
        <w:t xml:space="preserve">. But </w:t>
      </w:r>
      <w:r w:rsidRPr="003C06D6">
        <w:rPr>
          <w:rStyle w:val="StyleBoldUnderline"/>
        </w:rPr>
        <w:t>the nuclear age is now almost 70 years old, and so far, fears of proliferation have proved to be unfounded</w:t>
      </w:r>
      <w:r w:rsidRPr="003C06D6">
        <w:rPr>
          <w:sz w:val="12"/>
        </w:rPr>
        <w:t xml:space="preserve">. Properly defined, the term "proliferation" means a rapid and uncontrolled spread. Nothing like that has occurred; in fact, </w:t>
      </w:r>
      <w:r w:rsidRPr="003C06D6">
        <w:rPr>
          <w:rStyle w:val="StyleBoldUnderline"/>
        </w:rPr>
        <w:t xml:space="preserve">since 1970, </w:t>
      </w:r>
      <w:r w:rsidRPr="002F604B">
        <w:rPr>
          <w:rStyle w:val="StyleBoldUnderline"/>
          <w:highlight w:val="cyan"/>
        </w:rPr>
        <w:t>there has been a marked slowdown in the emergence of nuclear states</w:t>
      </w:r>
      <w:r w:rsidRPr="003C06D6">
        <w:rPr>
          <w:sz w:val="12"/>
        </w:rPr>
        <w:t xml:space="preserve">. </w:t>
      </w:r>
      <w:r w:rsidRPr="002F604B">
        <w:rPr>
          <w:rStyle w:val="StyleBoldUnderline"/>
          <w:highlight w:val="cyan"/>
        </w:rPr>
        <w:t xml:space="preserve">There is </w:t>
      </w:r>
      <w:r w:rsidRPr="002F604B">
        <w:rPr>
          <w:rStyle w:val="Emphasis"/>
          <w:highlight w:val="cyan"/>
        </w:rPr>
        <w:t>no reason to expect that this pattern will change now</w:t>
      </w:r>
      <w:r w:rsidRPr="002F604B">
        <w:rPr>
          <w:sz w:val="12"/>
          <w:highlight w:val="cyan"/>
        </w:rPr>
        <w:t>.</w:t>
      </w:r>
      <w:r w:rsidRPr="003C06D6">
        <w:rPr>
          <w:sz w:val="12"/>
        </w:rPr>
        <w:t xml:space="preserve"> </w:t>
      </w:r>
      <w:r w:rsidRPr="002F604B">
        <w:rPr>
          <w:rStyle w:val="StyleBoldUnderline"/>
          <w:highlight w:val="cyan"/>
        </w:rPr>
        <w:t>Should Iran become</w:t>
      </w:r>
      <w:r w:rsidRPr="003C06D6">
        <w:rPr>
          <w:rStyle w:val="StyleBoldUnderline"/>
        </w:rPr>
        <w:t xml:space="preserve"> the second Middle Eastern </w:t>
      </w:r>
      <w:r w:rsidRPr="002F604B">
        <w:rPr>
          <w:rStyle w:val="StyleBoldUnderline"/>
          <w:highlight w:val="cyan"/>
        </w:rPr>
        <w:t>nuclear</w:t>
      </w:r>
      <w:r w:rsidRPr="003C06D6">
        <w:rPr>
          <w:rStyle w:val="StyleBoldUnderline"/>
        </w:rPr>
        <w:t xml:space="preserve"> power</w:t>
      </w:r>
      <w:r w:rsidRPr="003C06D6">
        <w:rPr>
          <w:sz w:val="12"/>
        </w:rPr>
        <w:t xml:space="preserve"> since 1945, it </w:t>
      </w:r>
      <w:r w:rsidRPr="002F604B">
        <w:rPr>
          <w:rStyle w:val="StyleBoldUnderline"/>
          <w:highlight w:val="cyan"/>
        </w:rPr>
        <w:t>would hardly signal the start of a landslide</w:t>
      </w:r>
      <w:r w:rsidRPr="003C06D6">
        <w:rPr>
          <w:sz w:val="12"/>
        </w:rPr>
        <w:t xml:space="preserve">. When Israel acquired the bomb in the 1960s, it was at war with many of its neighbors. Its nuclear arms were a much bigger threat to the Arab world than Iran's program is today. </w:t>
      </w:r>
      <w:r w:rsidRPr="002F604B">
        <w:rPr>
          <w:rStyle w:val="StyleBoldUnderline"/>
          <w:highlight w:val="cyan"/>
        </w:rPr>
        <w:t>If an atomic Israel did not</w:t>
      </w:r>
      <w:r w:rsidRPr="003C06D6">
        <w:rPr>
          <w:rStyle w:val="StyleBoldUnderline"/>
        </w:rPr>
        <w:t xml:space="preserve"> trigger an arms race then, </w:t>
      </w:r>
      <w:r w:rsidRPr="002F604B">
        <w:rPr>
          <w:rStyle w:val="StyleBoldUnderline"/>
          <w:highlight w:val="cyan"/>
        </w:rPr>
        <w:t>there is no reason a nuclear Iran should now</w:t>
      </w:r>
      <w:r w:rsidRPr="003C06D6">
        <w:rPr>
          <w:sz w:val="12"/>
        </w:rPr>
        <w:t xml:space="preserve">. REST ASSURED In 1991, the historical rivals India and Pakistan signed a treaty agreeing not to target each other's nuclear facilities. They realized that far more worrisome than their adversary's nuclear deterrent was the instability produced by challenges to it. Since then, even in the face of high tensions and risky provocations, the two countries have kept the peace. Israel and Iran would do well to consider this precedent. </w:t>
      </w:r>
      <w:r w:rsidRPr="003C06D6">
        <w:rPr>
          <w:rStyle w:val="StyleBoldUnderline"/>
        </w:rPr>
        <w:t xml:space="preserve">If Iran goes nuclear, </w:t>
      </w:r>
      <w:r w:rsidRPr="002F604B">
        <w:rPr>
          <w:rStyle w:val="StyleBoldUnderline"/>
          <w:highlight w:val="cyan"/>
        </w:rPr>
        <w:t>Israel and Iran will deter each other</w:t>
      </w:r>
      <w:r w:rsidRPr="003C06D6">
        <w:rPr>
          <w:rStyle w:val="StyleBoldUnderline"/>
        </w:rPr>
        <w:t>, as nuclear powers always have</w:t>
      </w:r>
      <w:r w:rsidRPr="003C06D6">
        <w:rPr>
          <w:sz w:val="12"/>
        </w:rPr>
        <w:t xml:space="preserve">. </w:t>
      </w:r>
      <w:r w:rsidRPr="003C06D6">
        <w:rPr>
          <w:rStyle w:val="StyleBoldUnderline"/>
        </w:rPr>
        <w:t>There has never been a full-scale war between two nuclear-armed states</w:t>
      </w:r>
      <w:r w:rsidRPr="003C06D6">
        <w:rPr>
          <w:sz w:val="12"/>
        </w:rPr>
        <w:t xml:space="preserve">. </w:t>
      </w:r>
      <w:r w:rsidRPr="003C06D6">
        <w:rPr>
          <w:rStyle w:val="StyleBoldUnderline"/>
        </w:rPr>
        <w:t>Once Iran crosses the nuclear threshold, deterrence will apply</w:t>
      </w:r>
      <w:r w:rsidRPr="003C06D6">
        <w:rPr>
          <w:sz w:val="12"/>
        </w:rPr>
        <w:t xml:space="preserve">, even if the Iranian arsenal is relatively small. </w:t>
      </w:r>
      <w:r w:rsidRPr="00A41C5D">
        <w:rPr>
          <w:rStyle w:val="StyleBoldUnderline"/>
          <w:highlight w:val="cyan"/>
        </w:rPr>
        <w:t>No</w:t>
      </w:r>
      <w:r w:rsidRPr="003C06D6">
        <w:rPr>
          <w:rStyle w:val="StyleBoldUnderline"/>
        </w:rPr>
        <w:t xml:space="preserve"> other </w:t>
      </w:r>
      <w:r w:rsidRPr="00A41C5D">
        <w:rPr>
          <w:rStyle w:val="StyleBoldUnderline"/>
          <w:highlight w:val="cyan"/>
        </w:rPr>
        <w:t>country in the region will have an incentive to acquire its own nuclear capability</w:t>
      </w:r>
      <w:r w:rsidRPr="003C06D6">
        <w:rPr>
          <w:sz w:val="12"/>
        </w:rPr>
        <w:t xml:space="preserve">, and the current crisis will finally dissipate, leading to a Middle East that is more stable than it is today. For that reason, the United States and its allies need not take such pains to prevent the Iranians from developing a nuclear weapon. Diplomacy between Iran and the major powers should continue, because open lines of communication will make the Western countries feel better able to live with a nuclear Iran. But the current sanctions on Iran can be dropped: they primarily harm ordinary Iranians, with little purpose. Most important, policymakers and citizens in the Arab world, Europe, Israel, and </w:t>
      </w:r>
      <w:r w:rsidRPr="003C06D6">
        <w:rPr>
          <w:rStyle w:val="StyleBoldUnderline"/>
        </w:rPr>
        <w:t>the United States should take comfort from the fact that history has shown that where nuclear capabilities emerge, so, too, does stability</w:t>
      </w:r>
      <w:r w:rsidRPr="003C06D6">
        <w:rPr>
          <w:sz w:val="12"/>
        </w:rPr>
        <w:t>. When it comes to nuclear weapons, now as ever, more may be better.</w:t>
      </w:r>
    </w:p>
    <w:p w14:paraId="60CA1CDC" w14:textId="77777777" w:rsidR="000A5A5C" w:rsidRDefault="000A5A5C" w:rsidP="000A5A5C">
      <w:pPr>
        <w:rPr>
          <w:sz w:val="12"/>
        </w:rPr>
      </w:pPr>
    </w:p>
    <w:p w14:paraId="60CA1CDD" w14:textId="77777777" w:rsidR="000A5A5C" w:rsidRPr="00A901D2" w:rsidRDefault="000A5A5C" w:rsidP="000A5A5C">
      <w:pPr>
        <w:pStyle w:val="Heading4"/>
        <w:rPr>
          <w:rStyle w:val="StyleStyleBold12pt"/>
          <w:b/>
        </w:rPr>
      </w:pPr>
      <w:r>
        <w:rPr>
          <w:rStyle w:val="StyleStyleBold12pt"/>
          <w:b/>
        </w:rPr>
        <w:t xml:space="preserve">The plan </w:t>
      </w:r>
      <w:r w:rsidRPr="00745DBF">
        <w:rPr>
          <w:rStyle w:val="StyleStyleBold12pt"/>
          <w:b/>
          <w:u w:val="single"/>
        </w:rPr>
        <w:t xml:space="preserve">won’t </w:t>
      </w:r>
      <w:r>
        <w:rPr>
          <w:rStyle w:val="StyleStyleBold12pt"/>
          <w:b/>
          <w:u w:val="single"/>
        </w:rPr>
        <w:t>change</w:t>
      </w:r>
      <w:r w:rsidRPr="00745DBF">
        <w:rPr>
          <w:rStyle w:val="StyleStyleBold12pt"/>
          <w:b/>
          <w:u w:val="single"/>
        </w:rPr>
        <w:t xml:space="preserve"> Maduro</w:t>
      </w:r>
      <w:r>
        <w:rPr>
          <w:rStyle w:val="StyleStyleBold12pt"/>
          <w:b/>
          <w:u w:val="single"/>
        </w:rPr>
        <w:t>’s tune</w:t>
      </w:r>
      <w:r w:rsidRPr="00815956">
        <w:rPr>
          <w:rStyle w:val="StyleStyleBold12pt"/>
          <w:b/>
        </w:rPr>
        <w:t xml:space="preserve"> </w:t>
      </w:r>
      <w:r>
        <w:rPr>
          <w:rStyle w:val="StyleStyleBold12pt"/>
          <w:b/>
        </w:rPr>
        <w:t xml:space="preserve">— engagement </w:t>
      </w:r>
      <w:r w:rsidRPr="00745DBF">
        <w:rPr>
          <w:rStyle w:val="StyleStyleBold12pt"/>
          <w:b/>
          <w:u w:val="single"/>
        </w:rPr>
        <w:t>entrenches the regime</w:t>
      </w:r>
      <w:r>
        <w:rPr>
          <w:rStyle w:val="StyleStyleBold12pt"/>
          <w:b/>
        </w:rPr>
        <w:t xml:space="preserve"> and </w:t>
      </w:r>
      <w:r w:rsidRPr="00745DBF">
        <w:rPr>
          <w:rStyle w:val="StyleStyleBold12pt"/>
          <w:b/>
          <w:u w:val="single"/>
        </w:rPr>
        <w:t>stifles</w:t>
      </w:r>
      <w:r>
        <w:rPr>
          <w:rStyle w:val="StyleStyleBold12pt"/>
          <w:b/>
        </w:rPr>
        <w:t xml:space="preserve"> democratic opposition</w:t>
      </w:r>
    </w:p>
    <w:p w14:paraId="60CA1CDE" w14:textId="77777777" w:rsidR="000A5A5C" w:rsidRDefault="000A5A5C" w:rsidP="000A5A5C">
      <w:r w:rsidRPr="0037338C">
        <w:rPr>
          <w:rStyle w:val="StyleStyleBold12pt"/>
        </w:rPr>
        <w:t>Christy 1AC Author 13</w:t>
      </w:r>
      <w:r>
        <w:t xml:space="preserve"> — served as Senior Policy Analyst for the Republican National Committee (RNC), focusing on energy, foreign affairs, and national security issues.</w:t>
      </w:r>
      <w:r w:rsidRPr="009853AD">
        <w:t xml:space="preserve"> </w:t>
      </w:r>
      <w:r>
        <w:t>Prior to joining the RNC, Patrick worked at the National Republican Congressional Committee as an Analyst and as Clerk for the International practice of Barbour Griffith &amp; Rogers, LLC.</w:t>
      </w:r>
      <w:r w:rsidRPr="009853AD">
        <w:t xml:space="preserve"> </w:t>
      </w:r>
      <w:r>
        <w:t>His writings on defense policy and foreign affairs have appeared in the The Commentator, The Diplomat, National Review Online, The Weekly Standard, and U.S. News.com.</w:t>
      </w:r>
      <w:r w:rsidRPr="009853AD">
        <w:t xml:space="preserve"> </w:t>
      </w:r>
      <w:r>
        <w:t>Patrick was named a Manfred Wörner fellow by the German Marshall Fund in 2011 and a Publius Fellow by the Claremont Institute in 2012.</w:t>
      </w:r>
      <w:r w:rsidRPr="009853AD">
        <w:t xml:space="preserve"> </w:t>
      </w:r>
      <w:r>
        <w:t xml:space="preserve">Originally from San Diego, California, Patrick holds a BA from Vanderbilt University (Patrick Christy, U.S. News &amp; World Report, 06-13-13, “U.S. Overtures to Maduro Hurt Venezuela’s Democratic Opposition”, </w:t>
      </w:r>
      <w:hyperlink r:id="rId53" w:history="1">
        <w:r w:rsidRPr="008C5269">
          <w:rPr>
            <w:rStyle w:val="Hyperlink"/>
          </w:rPr>
          <w:t>http://www.usnews.com/opinion/blogs/world-report/2013/06/13/us-overtures-to-chavez-successor-maduro-hurt-venezuelas-opposition</w:t>
        </w:r>
      </w:hyperlink>
      <w:r>
        <w:t>, Accessed 07-04-2013 | AK)</w:t>
      </w:r>
    </w:p>
    <w:p w14:paraId="60CA1CDF" w14:textId="77777777" w:rsidR="000A5A5C" w:rsidRDefault="000A5A5C" w:rsidP="000A5A5C"/>
    <w:p w14:paraId="60CA1CE0" w14:textId="77777777" w:rsidR="000A5A5C" w:rsidRDefault="000A5A5C" w:rsidP="000A5A5C">
      <w:pPr>
        <w:rPr>
          <w:sz w:val="12"/>
        </w:rPr>
      </w:pPr>
      <w:r w:rsidRPr="00A901D2">
        <w:rPr>
          <w:sz w:val="12"/>
        </w:rPr>
        <w:t xml:space="preserve">On the margins of a multilateral summit in Guatemala last week, Secretary of State John Kerry met with Venezuelan Foreign Minister Elias Jose Jaua, marking </w:t>
      </w:r>
      <w:r w:rsidRPr="00131102">
        <w:rPr>
          <w:rStyle w:val="StyleBoldUnderline"/>
          <w:highlight w:val="cyan"/>
        </w:rPr>
        <w:t>the</w:t>
      </w:r>
      <w:r w:rsidRPr="00A901D2">
        <w:rPr>
          <w:rStyle w:val="StyleBoldUnderline"/>
        </w:rPr>
        <w:t xml:space="preserve"> Obama </w:t>
      </w:r>
      <w:r w:rsidRPr="00131102">
        <w:rPr>
          <w:rStyle w:val="StyleBoldUnderline"/>
          <w:highlight w:val="cyan"/>
        </w:rPr>
        <w:t>administration's</w:t>
      </w:r>
      <w:r w:rsidRPr="00A901D2">
        <w:rPr>
          <w:sz w:val="12"/>
        </w:rPr>
        <w:t xml:space="preserve"> latest </w:t>
      </w:r>
      <w:r w:rsidRPr="00131102">
        <w:rPr>
          <w:rStyle w:val="StyleBoldUnderline"/>
          <w:highlight w:val="cyan"/>
        </w:rPr>
        <w:t>attempt</w:t>
      </w:r>
      <w:r w:rsidRPr="00A901D2">
        <w:rPr>
          <w:sz w:val="12"/>
        </w:rPr>
        <w:t xml:space="preserve"> to reset relations with the South American nation. What's worrisome is that Secretary Kerry's enthusiasm </w:t>
      </w:r>
      <w:r w:rsidRPr="00131102">
        <w:rPr>
          <w:rStyle w:val="StyleBoldUnderline"/>
          <w:highlight w:val="cyan"/>
        </w:rPr>
        <w:t>to find</w:t>
      </w:r>
      <w:r w:rsidRPr="00A901D2">
        <w:rPr>
          <w:sz w:val="12"/>
        </w:rPr>
        <w:t xml:space="preserve">, in his words, </w:t>
      </w:r>
      <w:r w:rsidRPr="00131102">
        <w:rPr>
          <w:rStyle w:val="StyleBoldUnderline"/>
          <w:highlight w:val="cyan"/>
        </w:rPr>
        <w:t xml:space="preserve">a </w:t>
      </w:r>
      <w:r w:rsidRPr="00131102">
        <w:rPr>
          <w:rStyle w:val="StyleBoldUnderline"/>
          <w:highlight w:val="cyan"/>
        </w:rPr>
        <w:lastRenderedPageBreak/>
        <w:t>"new way forward"</w:t>
      </w:r>
      <w:r w:rsidRPr="00A901D2">
        <w:rPr>
          <w:rStyle w:val="StyleBoldUnderline"/>
        </w:rPr>
        <w:t xml:space="preserve"> with Venezuela </w:t>
      </w:r>
      <w:r w:rsidRPr="00131102">
        <w:rPr>
          <w:rStyle w:val="StyleBoldUnderline"/>
          <w:highlight w:val="cyan"/>
        </w:rPr>
        <w:t xml:space="preserve">could end up </w:t>
      </w:r>
      <w:r w:rsidRPr="00131102">
        <w:rPr>
          <w:rStyle w:val="Emphasis"/>
          <w:highlight w:val="cyan"/>
        </w:rPr>
        <w:t>legitimizing</w:t>
      </w:r>
      <w:r w:rsidRPr="00A901D2">
        <w:rPr>
          <w:rStyle w:val="Emphasis"/>
        </w:rPr>
        <w:t xml:space="preserve"> Chavez-successor Nicolas </w:t>
      </w:r>
      <w:r w:rsidRPr="00131102">
        <w:rPr>
          <w:rStyle w:val="Emphasis"/>
          <w:highlight w:val="cyan"/>
        </w:rPr>
        <w:t>Maduro's quest for power and undermining the</w:t>
      </w:r>
      <w:r w:rsidRPr="00A901D2">
        <w:rPr>
          <w:rStyle w:val="Emphasis"/>
        </w:rPr>
        <w:t xml:space="preserve"> country's </w:t>
      </w:r>
      <w:r w:rsidRPr="00131102">
        <w:rPr>
          <w:rStyle w:val="Emphasis"/>
          <w:highlight w:val="cyan"/>
        </w:rPr>
        <w:t>democratic opposition and state institutions</w:t>
      </w:r>
      <w:r w:rsidRPr="00A901D2">
        <w:rPr>
          <w:sz w:val="12"/>
        </w:rPr>
        <w:t xml:space="preserve">. Since the death of Venezuelan strongman Hugo Chavez in March, </w:t>
      </w:r>
      <w:r w:rsidRPr="00131102">
        <w:rPr>
          <w:rStyle w:val="StyleBoldUnderline"/>
          <w:highlight w:val="cyan"/>
        </w:rPr>
        <w:t>Maduro's actions have</w:t>
      </w:r>
      <w:r w:rsidRPr="00A901D2">
        <w:rPr>
          <w:rStyle w:val="StyleBoldUnderline"/>
        </w:rPr>
        <w:t xml:space="preserve"> more </w:t>
      </w:r>
      <w:r w:rsidRPr="00131102">
        <w:rPr>
          <w:rStyle w:val="StyleBoldUnderline"/>
          <w:highlight w:val="cyan"/>
        </w:rPr>
        <w:t>resembled those of a</w:t>
      </w:r>
      <w:r w:rsidRPr="00A901D2">
        <w:rPr>
          <w:rStyle w:val="StyleBoldUnderline"/>
        </w:rPr>
        <w:t xml:space="preserve"> Cuban </w:t>
      </w:r>
      <w:r w:rsidRPr="00131102">
        <w:rPr>
          <w:rStyle w:val="StyleBoldUnderline"/>
          <w:highlight w:val="cyan"/>
        </w:rPr>
        <w:t>strongman</w:t>
      </w:r>
      <w:r w:rsidRPr="00A901D2">
        <w:rPr>
          <w:rStyle w:val="StyleBoldUnderline"/>
        </w:rPr>
        <w:t xml:space="preserve"> than a democratically-elected official</w:t>
      </w:r>
      <w:r w:rsidRPr="00A901D2">
        <w:rPr>
          <w:sz w:val="12"/>
        </w:rPr>
        <w:t xml:space="preserve">. Indeed, </w:t>
      </w:r>
      <w:r w:rsidRPr="00A901D2">
        <w:rPr>
          <w:rStyle w:val="StyleBoldUnderline"/>
        </w:rPr>
        <w:t>he has taken drastic moves to preserve his power and discredit his critics</w:t>
      </w:r>
      <w:r w:rsidRPr="00A901D2">
        <w:rPr>
          <w:sz w:val="12"/>
        </w:rPr>
        <w:t xml:space="preserve"> in recent months. </w:t>
      </w:r>
      <w:r w:rsidRPr="00A901D2">
        <w:rPr>
          <w:rStyle w:val="StyleBoldUnderline"/>
        </w:rPr>
        <w:t xml:space="preserve">First, </w:t>
      </w:r>
      <w:r w:rsidRPr="00131102">
        <w:rPr>
          <w:rStyle w:val="StyleBoldUnderline"/>
          <w:highlight w:val="cyan"/>
        </w:rPr>
        <w:t>the</w:t>
      </w:r>
      <w:r w:rsidRPr="00A901D2">
        <w:rPr>
          <w:rStyle w:val="StyleBoldUnderline"/>
        </w:rPr>
        <w:t xml:space="preserve"> Maduro </w:t>
      </w:r>
      <w:r w:rsidRPr="00131102">
        <w:rPr>
          <w:rStyle w:val="StyleBoldUnderline"/>
          <w:highlight w:val="cyan"/>
        </w:rPr>
        <w:t>regime is refusing to allow a full audit of the fraudulent</w:t>
      </w:r>
      <w:r w:rsidRPr="00A901D2">
        <w:rPr>
          <w:rStyle w:val="StyleBoldUnderline"/>
        </w:rPr>
        <w:t xml:space="preserve"> April 13th presidential </w:t>
      </w:r>
      <w:r w:rsidRPr="00131102">
        <w:rPr>
          <w:rStyle w:val="StyleBoldUnderline"/>
          <w:highlight w:val="cyan"/>
        </w:rPr>
        <w:t>elections</w:t>
      </w:r>
      <w:r w:rsidRPr="00A901D2">
        <w:rPr>
          <w:sz w:val="12"/>
        </w:rPr>
        <w:t xml:space="preserve">, as opposition presidential candidate Henrique Capriles had requested. As the Associated Press notes a full audit "would have included not just comparing votes electronically registered by machines with the paper ballot receipts they emitted, but also comparing those with the poll station registries that contain voter signatures and with digitally recorded fingerprints." However, because Chavez-era appointees loyal to the current government dominate Venezuela's National Election Council and Supreme Court – the two government institutions able to challenge election results – it is unlikely either will accept the opposition's demands for a full election recount. </w:t>
      </w:r>
      <w:r w:rsidRPr="00A901D2">
        <w:rPr>
          <w:rStyle w:val="StyleBoldUnderline"/>
        </w:rPr>
        <w:t>Second, Maduro's government is taking steps to dominate radio and television coverage of the regime</w:t>
      </w:r>
      <w:r w:rsidRPr="00A901D2">
        <w:rPr>
          <w:sz w:val="12"/>
        </w:rPr>
        <w:t xml:space="preserve">. Last month, Globovision, one of Venezuela's last remaining independent news channels, was sold to a group of investors with close ties to Maduro. Under Chavez, the independent broadcasting station faced years of pressure as government authorities frequently threatened to arrest the group's owners and journalists. To no one's surprise, the company's new ownership has banned live video coverage of opposition leader Henrique Capriles and many of the station's prominent journalists have been fired or have resigned. </w:t>
      </w:r>
      <w:r w:rsidRPr="00A901D2">
        <w:rPr>
          <w:rStyle w:val="StyleBoldUnderline"/>
        </w:rPr>
        <w:t xml:space="preserve">Third, </w:t>
      </w:r>
      <w:r w:rsidRPr="00C47335">
        <w:rPr>
          <w:rStyle w:val="StyleBoldUnderline"/>
          <w:highlight w:val="cyan"/>
        </w:rPr>
        <w:t>the regime and its allies are using fear and intimidation to silence</w:t>
      </w:r>
      <w:r w:rsidRPr="00A901D2">
        <w:rPr>
          <w:rStyle w:val="StyleBoldUnderline"/>
        </w:rPr>
        <w:t xml:space="preserve"> the </w:t>
      </w:r>
      <w:r w:rsidRPr="00C47335">
        <w:rPr>
          <w:rStyle w:val="StyleBoldUnderline"/>
          <w:highlight w:val="cyan"/>
        </w:rPr>
        <w:t>opposition</w:t>
      </w:r>
      <w:r w:rsidRPr="00A901D2">
        <w:rPr>
          <w:sz w:val="12"/>
        </w:rPr>
        <w:t xml:space="preserve">. On April 30th, pro-Maduro lawmakers physically attacked opposition legislators on the floor of Venezuela's National Assembly. Days prior, the regime arrested a former military general who was critical of Cuba's growing influence on Venezuela's armed forces. More recently, </w:t>
      </w:r>
      <w:r w:rsidRPr="00A901D2">
        <w:rPr>
          <w:rStyle w:val="StyleBoldUnderline"/>
        </w:rPr>
        <w:t>Maduro</w:t>
      </w:r>
      <w:r w:rsidRPr="00A901D2">
        <w:rPr>
          <w:sz w:val="12"/>
        </w:rPr>
        <w:t xml:space="preserve"> even </w:t>
      </w:r>
      <w:r w:rsidRPr="00A901D2">
        <w:rPr>
          <w:rStyle w:val="StyleBoldUnderline"/>
        </w:rPr>
        <w:t>called for the creation of "Bolivarian Militias of Workers" to "defend the sovereignty of the homeland</w:t>
      </w:r>
      <w:r w:rsidRPr="00A901D2">
        <w:rPr>
          <w:sz w:val="12"/>
        </w:rPr>
        <w:t xml:space="preserve">." </w:t>
      </w:r>
      <w:r w:rsidRPr="00A901D2">
        <w:rPr>
          <w:rStyle w:val="StyleBoldUnderline"/>
        </w:rPr>
        <w:t xml:space="preserve">In light of all this, </w:t>
      </w:r>
      <w:r w:rsidRPr="00C47335">
        <w:rPr>
          <w:rStyle w:val="StyleBoldUnderline"/>
          <w:highlight w:val="cyan"/>
        </w:rPr>
        <w:t>it remains unclear why</w:t>
      </w:r>
      <w:r w:rsidRPr="00A901D2">
        <w:rPr>
          <w:rStyle w:val="StyleBoldUnderline"/>
        </w:rPr>
        <w:t xml:space="preserve"> the </w:t>
      </w:r>
      <w:r w:rsidRPr="00C47335">
        <w:rPr>
          <w:rStyle w:val="StyleBoldUnderline"/>
          <w:highlight w:val="cyan"/>
        </w:rPr>
        <w:t>Obama</w:t>
      </w:r>
      <w:r w:rsidRPr="00A901D2">
        <w:rPr>
          <w:rStyle w:val="StyleBoldUnderline"/>
        </w:rPr>
        <w:t xml:space="preserve"> administration </w:t>
      </w:r>
      <w:r w:rsidRPr="00C47335">
        <w:rPr>
          <w:rStyle w:val="StyleBoldUnderline"/>
          <w:highlight w:val="cyan"/>
        </w:rPr>
        <w:t>seeks</w:t>
      </w:r>
      <w:r w:rsidRPr="00A901D2">
        <w:rPr>
          <w:sz w:val="12"/>
        </w:rPr>
        <w:t>, in Secretary Kerry's words, "</w:t>
      </w:r>
      <w:r w:rsidRPr="00A901D2">
        <w:rPr>
          <w:rStyle w:val="StyleBoldUnderline"/>
        </w:rPr>
        <w:t xml:space="preserve">an ongoing, </w:t>
      </w:r>
      <w:r w:rsidRPr="00C47335">
        <w:rPr>
          <w:rStyle w:val="StyleBoldUnderline"/>
          <w:highlight w:val="cyan"/>
        </w:rPr>
        <w:t>continuing dialogue</w:t>
      </w:r>
      <w:r w:rsidRPr="00A901D2">
        <w:rPr>
          <w:rStyle w:val="StyleBoldUnderline"/>
        </w:rPr>
        <w:t xml:space="preserve"> at a high level</w:t>
      </w:r>
      <w:r w:rsidRPr="00A901D2">
        <w:rPr>
          <w:sz w:val="12"/>
        </w:rPr>
        <w:t xml:space="preserve"> between the State Department and the [Venezuelan] Foreign Ministry" – </w:t>
      </w:r>
      <w:r w:rsidRPr="00C47335">
        <w:rPr>
          <w:rStyle w:val="Emphasis"/>
          <w:highlight w:val="cyan"/>
        </w:rPr>
        <w:t>let alone believe that</w:t>
      </w:r>
      <w:r w:rsidRPr="00A901D2">
        <w:rPr>
          <w:rStyle w:val="Emphasis"/>
        </w:rPr>
        <w:t xml:space="preserve"> such </w:t>
      </w:r>
      <w:r w:rsidRPr="00C47335">
        <w:rPr>
          <w:rStyle w:val="Emphasis"/>
          <w:highlight w:val="cyan"/>
        </w:rPr>
        <w:t>engagement will lead to any substantive change in Maduro's behavior</w:t>
      </w:r>
      <w:r w:rsidRPr="00A901D2">
        <w:rPr>
          <w:sz w:val="12"/>
        </w:rPr>
        <w:t xml:space="preserve">. To be sure, Caracas's recent release of jailed American filmmaker Timothy Tracy is welcome and long overdue. However, it is clear that the bogus charges of espionage against Tracy were used as leverage in talks with the United States, a shameful move reminiscent of Fidel Castro's playbook. While Secretary Kerry said that his meeting with his Venezuelan counterpart included discussion of human rights and democracy issues, the Obama administration's overall track record in the region gives reason for concern. President Obama failed to mention Venezuela or Chavez's abuse of power during his weeklong trip to the region in 2011. And while Obama refused at first to acknowledge the April election results, the State Department has since sent very different signals. Indeed, Secretary Kerry declined even to mention Venezuela directly during his near 30-minute address to the plenary session of the Organization of American States in Guatemala last week. </w:t>
      </w:r>
      <w:r w:rsidRPr="00A901D2">
        <w:rPr>
          <w:rStyle w:val="StyleBoldUnderline"/>
        </w:rPr>
        <w:t>For Venezuela's opposition, the Obama administration's eagerness to revive relations with Maduro is a punch to the gut</w:t>
      </w:r>
      <w:r w:rsidRPr="00A901D2">
        <w:rPr>
          <w:sz w:val="12"/>
        </w:rPr>
        <w:t xml:space="preserve">. Pro-Maduro legislators in the National Assembly have banned opposition lawmakers from committee hearings and speaking on the assembly floor. Other outspoken critics of the regime face criminal charges, and government officials repeatedly vilify and slander Capriles. What's worse, </w:t>
      </w:r>
      <w:r w:rsidRPr="00237EC6">
        <w:rPr>
          <w:rStyle w:val="StyleBoldUnderline"/>
          <w:highlight w:val="cyan"/>
        </w:rPr>
        <w:t>if the U</w:t>
      </w:r>
      <w:r w:rsidRPr="00A901D2">
        <w:rPr>
          <w:rStyle w:val="StyleBoldUnderline"/>
        </w:rPr>
        <w:t xml:space="preserve">nited </w:t>
      </w:r>
      <w:r w:rsidRPr="00237EC6">
        <w:rPr>
          <w:rStyle w:val="StyleBoldUnderline"/>
          <w:highlight w:val="cyan"/>
        </w:rPr>
        <w:t>S</w:t>
      </w:r>
      <w:r w:rsidRPr="00A901D2">
        <w:rPr>
          <w:rStyle w:val="StyleBoldUnderline"/>
        </w:rPr>
        <w:t xml:space="preserve">tates </w:t>
      </w:r>
      <w:r w:rsidRPr="00237EC6">
        <w:rPr>
          <w:rStyle w:val="Emphasis"/>
          <w:highlight w:val="cyan"/>
        </w:rPr>
        <w:t>grants or is perceived to grant legitimacy to the Maduro government, that could give further cover to the regime</w:t>
      </w:r>
      <w:r w:rsidRPr="00A901D2">
        <w:rPr>
          <w:rStyle w:val="StyleBoldUnderline"/>
        </w:rPr>
        <w:t xml:space="preserve"> as it systematically undermines Venezuela's remaining institutions</w:t>
      </w:r>
      <w:r w:rsidRPr="00A901D2">
        <w:rPr>
          <w:sz w:val="12"/>
        </w:rPr>
        <w:t xml:space="preserve">. The Obama administration's overtures to Maduro's government come as the region is increasingly skeptical of the Chavez successor's reign. Last month, Capriles met with Colombian President Juan Manuel Santos in Bogota. Chile's Senate unanimously passed a resolution urging a total audit of all polling stations. And in recent weeks, opposition lawmakers led by María Corina Machado, a representative from the National Assembly of Venezuela, have held meetings in capitals around the region to educate foreign leaders about Maduro's illegitimate hold on power. Rather than accept Maduro's strongman tactics, the Obama administration should take a firm stand and make clear to Caracas that any steps to undermine the country's constitution or threaten the opposition will be detrimental to bilateral ties with the United States. The fact is that Washington holds all the cards. Venezuela's economy is in a free-fall, Maduro's popularity is plummeting, and various public scandals – especially those related to institutional corruption – could further erode public confidence in the current government. </w:t>
      </w:r>
      <w:r w:rsidRPr="00E031EC">
        <w:rPr>
          <w:rStyle w:val="StyleBoldUnderline"/>
          <w:highlight w:val="cyan"/>
        </w:rPr>
        <w:t>By resetting relations with</w:t>
      </w:r>
      <w:r w:rsidRPr="00A901D2">
        <w:rPr>
          <w:rStyle w:val="StyleBoldUnderline"/>
        </w:rPr>
        <w:t xml:space="preserve"> the </w:t>
      </w:r>
      <w:r w:rsidRPr="00E031EC">
        <w:rPr>
          <w:rStyle w:val="StyleBoldUnderline"/>
          <w:highlight w:val="cyan"/>
        </w:rPr>
        <w:t>Maduro</w:t>
      </w:r>
      <w:r w:rsidRPr="00A901D2">
        <w:rPr>
          <w:rStyle w:val="StyleBoldUnderline"/>
        </w:rPr>
        <w:t xml:space="preserve"> government now, </w:t>
      </w:r>
      <w:r w:rsidRPr="00E031EC">
        <w:rPr>
          <w:rStyle w:val="StyleBoldUnderline"/>
          <w:highlight w:val="cyan"/>
        </w:rPr>
        <w:t>the U</w:t>
      </w:r>
      <w:r w:rsidRPr="00A901D2">
        <w:rPr>
          <w:rStyle w:val="StyleBoldUnderline"/>
        </w:rPr>
        <w:t xml:space="preserve">nited </w:t>
      </w:r>
      <w:r w:rsidRPr="00E031EC">
        <w:rPr>
          <w:rStyle w:val="StyleBoldUnderline"/>
          <w:highlight w:val="cyan"/>
        </w:rPr>
        <w:t>S</w:t>
      </w:r>
      <w:r w:rsidRPr="00A901D2">
        <w:rPr>
          <w:rStyle w:val="StyleBoldUnderline"/>
        </w:rPr>
        <w:t xml:space="preserve">tates </w:t>
      </w:r>
      <w:r w:rsidRPr="00E031EC">
        <w:rPr>
          <w:rStyle w:val="StyleBoldUnderline"/>
          <w:highlight w:val="cyan"/>
        </w:rPr>
        <w:t>risks legitimizing the Chavez protégé's ill-gotten hold on power and undercutting</w:t>
      </w:r>
      <w:r w:rsidRPr="00A901D2">
        <w:rPr>
          <w:rStyle w:val="StyleBoldUnderline"/>
        </w:rPr>
        <w:t xml:space="preserve"> the Venezuelan </w:t>
      </w:r>
      <w:r w:rsidRPr="00E031EC">
        <w:rPr>
          <w:rStyle w:val="StyleBoldUnderline"/>
          <w:highlight w:val="cyan"/>
        </w:rPr>
        <w:t>democratic opposition</w:t>
      </w:r>
      <w:r w:rsidRPr="00A901D2">
        <w:rPr>
          <w:rStyle w:val="StyleBoldUnderline"/>
        </w:rPr>
        <w:t xml:space="preserve"> efforts to sustain and expand its popular support</w:t>
      </w:r>
      <w:r w:rsidRPr="00A901D2">
        <w:rPr>
          <w:sz w:val="12"/>
        </w:rPr>
        <w:t>. It's time the Obama administration rethink this hasty reset with Maduro.</w:t>
      </w:r>
    </w:p>
    <w:p w14:paraId="60CA1CE1" w14:textId="77777777" w:rsidR="000A5A5C" w:rsidRDefault="000A5A5C" w:rsidP="000A5A5C"/>
    <w:p w14:paraId="60CA1CE2" w14:textId="77777777" w:rsidR="000A5A5C" w:rsidRDefault="000A5A5C" w:rsidP="000A5A5C">
      <w:pPr>
        <w:pStyle w:val="Heading4"/>
      </w:pPr>
      <w:r>
        <w:t>No impact to Iran-Venezuela ties — international outreach and status quo sanctions have halted regional influence</w:t>
      </w:r>
    </w:p>
    <w:p w14:paraId="60CA1CE3" w14:textId="77777777" w:rsidR="000A5A5C" w:rsidRDefault="000A5A5C" w:rsidP="000A5A5C">
      <w:r w:rsidRPr="00965A08">
        <w:rPr>
          <w:rStyle w:val="StyleStyleBold12pt"/>
        </w:rPr>
        <w:t>Goodman 6-26</w:t>
      </w:r>
      <w:r>
        <w:t xml:space="preserve"> — staff writer for the Bloomberg News (Joshua Goodman, Bloomberg News, 06-26-13, “Iran’s Influence Waning in Latin America, State Department Says”, </w:t>
      </w:r>
      <w:hyperlink r:id="rId54" w:history="1">
        <w:r w:rsidRPr="008C5269">
          <w:rPr>
            <w:rStyle w:val="Hyperlink"/>
          </w:rPr>
          <w:t>http://www.businessweek.com/news/2013-06-26/iran-s-influence-waning-in-latin-america-state-department-says</w:t>
        </w:r>
      </w:hyperlink>
      <w:r>
        <w:t>, Accessed 07-05-2013 | AK)</w:t>
      </w:r>
    </w:p>
    <w:p w14:paraId="60CA1CE4" w14:textId="77777777" w:rsidR="000A5A5C" w:rsidRDefault="000A5A5C" w:rsidP="000A5A5C"/>
    <w:p w14:paraId="60CA1CE5" w14:textId="77777777" w:rsidR="000A5A5C" w:rsidRDefault="000A5A5C" w:rsidP="000A5A5C">
      <w:pPr>
        <w:rPr>
          <w:sz w:val="12"/>
        </w:rPr>
      </w:pPr>
      <w:r w:rsidRPr="00E605FF">
        <w:rPr>
          <w:rStyle w:val="StyleBoldUnderline"/>
          <w:highlight w:val="cyan"/>
        </w:rPr>
        <w:t>Iran isn’t actively supporting terrorist cells</w:t>
      </w:r>
      <w:r w:rsidRPr="00F85AE1">
        <w:rPr>
          <w:rStyle w:val="StyleBoldUnderline"/>
        </w:rPr>
        <w:t xml:space="preserve"> in Latin America </w:t>
      </w:r>
      <w:r w:rsidRPr="00E605FF">
        <w:rPr>
          <w:rStyle w:val="StyleBoldUnderline"/>
          <w:highlight w:val="cyan"/>
        </w:rPr>
        <w:t xml:space="preserve">and </w:t>
      </w:r>
      <w:r w:rsidRPr="00E605FF">
        <w:rPr>
          <w:rStyle w:val="Emphasis"/>
          <w:highlight w:val="cyan"/>
        </w:rPr>
        <w:t>its influence is waning in the region</w:t>
      </w:r>
      <w:r w:rsidRPr="00F85AE1">
        <w:rPr>
          <w:rStyle w:val="StyleBoldUnderline"/>
        </w:rPr>
        <w:t xml:space="preserve"> after</w:t>
      </w:r>
      <w:r w:rsidRPr="00F85AE1">
        <w:rPr>
          <w:sz w:val="12"/>
        </w:rPr>
        <w:t xml:space="preserve"> almost </w:t>
      </w:r>
      <w:r w:rsidRPr="00F85AE1">
        <w:rPr>
          <w:rStyle w:val="StyleBoldUnderline"/>
        </w:rPr>
        <w:t>a decade of promises to increase investment</w:t>
      </w:r>
      <w:r w:rsidRPr="00F85AE1">
        <w:rPr>
          <w:sz w:val="12"/>
        </w:rPr>
        <w:t xml:space="preserve">, according to a State Department report. While Iran’s interest in Latin America is a “concern,” </w:t>
      </w:r>
      <w:r w:rsidRPr="00E605FF">
        <w:rPr>
          <w:rStyle w:val="StyleBoldUnderline"/>
          <w:highlight w:val="cyan"/>
        </w:rPr>
        <w:t>sanctions have undermined efforts by the Islamic republic to expand its</w:t>
      </w:r>
      <w:r w:rsidRPr="00F85AE1">
        <w:rPr>
          <w:rStyle w:val="StyleBoldUnderline"/>
        </w:rPr>
        <w:t xml:space="preserve"> economic and political </w:t>
      </w:r>
      <w:r w:rsidRPr="00E605FF">
        <w:rPr>
          <w:rStyle w:val="StyleBoldUnderline"/>
          <w:highlight w:val="cyan"/>
        </w:rPr>
        <w:t>toehold in the region</w:t>
      </w:r>
      <w:r w:rsidRPr="00F85AE1">
        <w:rPr>
          <w:sz w:val="12"/>
        </w:rPr>
        <w:t>, according to the unclassified summary of yesterday’s report. “</w:t>
      </w:r>
      <w:r w:rsidRPr="00621FF8">
        <w:rPr>
          <w:rStyle w:val="StyleBoldUnderline"/>
          <w:highlight w:val="cyan"/>
        </w:rPr>
        <w:t>As a result of diplomatic outreach, strengthening of allies’ capacity, international</w:t>
      </w:r>
      <w:r w:rsidRPr="00F85AE1">
        <w:rPr>
          <w:rStyle w:val="StyleBoldUnderline"/>
        </w:rPr>
        <w:t xml:space="preserve"> nonproliferation </w:t>
      </w:r>
      <w:r w:rsidRPr="00621FF8">
        <w:rPr>
          <w:rStyle w:val="StyleBoldUnderline"/>
          <w:highlight w:val="cyan"/>
        </w:rPr>
        <w:t>efforts, a strong sanctions policy, and Iran’s poor management of</w:t>
      </w:r>
      <w:r w:rsidRPr="00F85AE1">
        <w:rPr>
          <w:rStyle w:val="StyleBoldUnderline"/>
        </w:rPr>
        <w:t xml:space="preserve"> its </w:t>
      </w:r>
      <w:r w:rsidRPr="00621FF8">
        <w:rPr>
          <w:rStyle w:val="StyleBoldUnderline"/>
          <w:highlight w:val="cyan"/>
        </w:rPr>
        <w:t>foreign relations, Iranian influence in Latin America</w:t>
      </w:r>
      <w:r w:rsidRPr="00F85AE1">
        <w:rPr>
          <w:rStyle w:val="StyleBoldUnderline"/>
        </w:rPr>
        <w:t xml:space="preserve"> and the Caribbean </w:t>
      </w:r>
      <w:r w:rsidRPr="00621FF8">
        <w:rPr>
          <w:rStyle w:val="StyleBoldUnderline"/>
          <w:highlight w:val="cyan"/>
        </w:rPr>
        <w:t>is waning</w:t>
      </w:r>
      <w:r w:rsidRPr="00F85AE1">
        <w:rPr>
          <w:sz w:val="12"/>
        </w:rPr>
        <w:t xml:space="preserve">,” according to the report. The findings disappointed some Republican lawmakers who say President Barack Obama’s administration is underestimating the threat from Iran. The report comes as the U.S. takes a wait-and-see approach to President-elect Hassan Rohani, who has vowed to seek more dialog with the U.S. “I believe the Administration has failed to consider the seriousness of Iran’s presence here at home,” said Congressman Jeff Duncan, a Republican from South Carolina who wrote the </w:t>
      </w:r>
      <w:r w:rsidRPr="00F85AE1">
        <w:rPr>
          <w:sz w:val="12"/>
        </w:rPr>
        <w:lastRenderedPageBreak/>
        <w:t xml:space="preserve">legislation requiring the State Department report. “I question the methodology that was used in developing this report.” Chavez Alliance </w:t>
      </w:r>
      <w:r w:rsidRPr="00621FF8">
        <w:rPr>
          <w:rStyle w:val="StyleBoldUnderline"/>
          <w:highlight w:val="cyan"/>
        </w:rPr>
        <w:t>The U.S. stepped up its monitoring</w:t>
      </w:r>
      <w:r w:rsidRPr="00F85AE1">
        <w:rPr>
          <w:rStyle w:val="StyleBoldUnderline"/>
        </w:rPr>
        <w:t xml:space="preserve"> of Iran’s presence in Latin America in a bid to isolate the country over its nuclear program</w:t>
      </w:r>
      <w:r w:rsidRPr="00F85AE1">
        <w:rPr>
          <w:sz w:val="12"/>
        </w:rPr>
        <w:t xml:space="preserve"> and </w:t>
      </w:r>
      <w:r w:rsidRPr="00621FF8">
        <w:rPr>
          <w:rStyle w:val="StyleBoldUnderline"/>
          <w:highlight w:val="cyan"/>
        </w:rPr>
        <w:t>after</w:t>
      </w:r>
      <w:r w:rsidRPr="00F85AE1">
        <w:rPr>
          <w:sz w:val="12"/>
        </w:rPr>
        <w:t xml:space="preserve"> President Mahmoud </w:t>
      </w:r>
      <w:r w:rsidRPr="00621FF8">
        <w:rPr>
          <w:rStyle w:val="StyleBoldUnderline"/>
          <w:highlight w:val="cyan"/>
        </w:rPr>
        <w:t>Ahmadinejad forged closer ties with</w:t>
      </w:r>
      <w:r w:rsidRPr="00F85AE1">
        <w:rPr>
          <w:rStyle w:val="StyleBoldUnderline"/>
        </w:rPr>
        <w:t xml:space="preserve"> anti-American allies of the late</w:t>
      </w:r>
      <w:r w:rsidRPr="00F85AE1">
        <w:rPr>
          <w:sz w:val="12"/>
        </w:rPr>
        <w:t xml:space="preserve"> Venezuelan President Hugo </w:t>
      </w:r>
      <w:r w:rsidRPr="00621FF8">
        <w:rPr>
          <w:rStyle w:val="StyleBoldUnderline"/>
          <w:highlight w:val="cyan"/>
        </w:rPr>
        <w:t>Chavez</w:t>
      </w:r>
      <w:r w:rsidRPr="00F85AE1">
        <w:rPr>
          <w:sz w:val="12"/>
        </w:rPr>
        <w:t xml:space="preserve">. </w:t>
      </w:r>
      <w:r w:rsidRPr="00F85AE1">
        <w:rPr>
          <w:rStyle w:val="StyleBoldUnderline"/>
        </w:rPr>
        <w:t xml:space="preserve">While Iran’s outreach bears watching, </w:t>
      </w:r>
      <w:r w:rsidRPr="00621FF8">
        <w:rPr>
          <w:rStyle w:val="Emphasis"/>
          <w:highlight w:val="cyan"/>
        </w:rPr>
        <w:t>claims about more sinister activities are unproven</w:t>
      </w:r>
      <w:r w:rsidRPr="00F85AE1">
        <w:rPr>
          <w:sz w:val="12"/>
        </w:rPr>
        <w:t>, said Christopher Sabatini, senior policy director at the Council of the Americas.</w:t>
      </w:r>
    </w:p>
    <w:p w14:paraId="60CA1CE6" w14:textId="77777777" w:rsidR="000A5A5C" w:rsidRDefault="000A5A5C" w:rsidP="000A5A5C">
      <w:pPr>
        <w:rPr>
          <w:sz w:val="12"/>
        </w:rPr>
      </w:pPr>
    </w:p>
    <w:p w14:paraId="60CA1CE7" w14:textId="77777777" w:rsidR="000A5A5C" w:rsidRDefault="000A5A5C" w:rsidP="000A5A5C">
      <w:pPr>
        <w:rPr>
          <w:sz w:val="12"/>
        </w:rPr>
      </w:pPr>
    </w:p>
    <w:p w14:paraId="60CA1CE8" w14:textId="77777777" w:rsidR="000A5A5C" w:rsidRPr="00673E43" w:rsidRDefault="000A5A5C" w:rsidP="000A5A5C">
      <w:pPr>
        <w:pStyle w:val="Heading4"/>
        <w:rPr>
          <w:rStyle w:val="StyleStyleBold12pt"/>
          <w:b/>
        </w:rPr>
      </w:pPr>
      <w:r>
        <w:rPr>
          <w:rStyle w:val="StyleStyleBold12pt"/>
          <w:b/>
        </w:rPr>
        <w:t xml:space="preserve">Iran-Venezuela ties are </w:t>
      </w:r>
      <w:r w:rsidRPr="002A1AE8">
        <w:rPr>
          <w:rStyle w:val="StyleStyleBold12pt"/>
          <w:b/>
          <w:u w:val="single"/>
        </w:rPr>
        <w:t>no longer a threat</w:t>
      </w:r>
      <w:r w:rsidRPr="00EB6DD4">
        <w:rPr>
          <w:rStyle w:val="StyleStyleBold12pt"/>
          <w:b/>
        </w:rPr>
        <w:t xml:space="preserve"> </w:t>
      </w:r>
      <w:r>
        <w:rPr>
          <w:rStyle w:val="StyleStyleBold12pt"/>
          <w:b/>
        </w:rPr>
        <w:t xml:space="preserve">— the relationship is </w:t>
      </w:r>
      <w:r w:rsidRPr="002A1AE8">
        <w:rPr>
          <w:rStyle w:val="StyleStyleBold12pt"/>
          <w:b/>
          <w:u w:val="single"/>
        </w:rPr>
        <w:t>dead</w:t>
      </w:r>
    </w:p>
    <w:p w14:paraId="60CA1CE9" w14:textId="77777777" w:rsidR="000A5A5C" w:rsidRDefault="000A5A5C" w:rsidP="000A5A5C">
      <w:r w:rsidRPr="00673E43">
        <w:rPr>
          <w:rStyle w:val="StyleStyleBold12pt"/>
        </w:rPr>
        <w:t>Lansberg-Rodriguez and Zonis</w:t>
      </w:r>
      <w:r>
        <w:rPr>
          <w:rStyle w:val="StyleStyleBold12pt"/>
        </w:rPr>
        <w:t xml:space="preserve"> 7-</w:t>
      </w:r>
      <w:r w:rsidRPr="00673E43">
        <w:rPr>
          <w:rStyle w:val="StyleStyleBold12pt"/>
        </w:rPr>
        <w:t>4</w:t>
      </w:r>
      <w:r>
        <w:t xml:space="preserve"> — fellow at The Comparative Constitutions Project and a columnist for the Venezuelan newspaper El Universal AND *Professor Emeritus at Booth School of Business (Daniel Lansberg-Rodriguez and Marvin Zonis, EconoMonitor, 07-04-13, “Venezuela and Iran: The End of The Affair?”, </w:t>
      </w:r>
      <w:hyperlink r:id="rId55" w:history="1">
        <w:r w:rsidRPr="00056193">
          <w:rPr>
            <w:rStyle w:val="Hyperlink"/>
          </w:rPr>
          <w:t>http://www.economonitor.com/blog/2013/07/venezuela-and-iran-the-end-of-the-affair/</w:t>
        </w:r>
      </w:hyperlink>
      <w:r>
        <w:t>, Accessed 07-06-2013 | AK)</w:t>
      </w:r>
    </w:p>
    <w:p w14:paraId="60CA1CEA" w14:textId="77777777" w:rsidR="000A5A5C" w:rsidRDefault="000A5A5C" w:rsidP="000A5A5C"/>
    <w:p w14:paraId="60CA1CEB" w14:textId="77777777" w:rsidR="000A5A5C" w:rsidRPr="00447AAF" w:rsidRDefault="000A5A5C" w:rsidP="000A5A5C">
      <w:pPr>
        <w:rPr>
          <w:sz w:val="12"/>
        </w:rPr>
      </w:pPr>
      <w:r w:rsidRPr="00447AAF">
        <w:rPr>
          <w:sz w:val="12"/>
        </w:rPr>
        <w:t xml:space="preserve">Yet now, given that they never did get around to ending the Empire, </w:t>
      </w:r>
      <w:r w:rsidRPr="00447AAF">
        <w:rPr>
          <w:rStyle w:val="StyleBoldUnderline"/>
        </w:rPr>
        <w:t>does this alliance still have a future?</w:t>
      </w:r>
      <w:r w:rsidRPr="00447AAF">
        <w:rPr>
          <w:sz w:val="12"/>
        </w:rPr>
        <w:t xml:space="preserve"> The answer to this question will be of no small consequence to the world as a whole. It will extend beyond their role as a self-proclaimed rhetorical international disestablishment: an Axis of Insults. </w:t>
      </w:r>
      <w:r w:rsidRPr="00447AAF">
        <w:rPr>
          <w:rStyle w:val="StyleBoldUnderline"/>
        </w:rPr>
        <w:t>The alliance</w:t>
      </w:r>
      <w:r w:rsidRPr="00447AAF">
        <w:rPr>
          <w:sz w:val="12"/>
        </w:rPr>
        <w:t xml:space="preserve"> between these two countries </w:t>
      </w:r>
      <w:r w:rsidRPr="00447AAF">
        <w:rPr>
          <w:rStyle w:val="StyleBoldUnderline"/>
        </w:rPr>
        <w:t>has generated concerns beyond the rhetoric</w:t>
      </w:r>
      <w:r w:rsidRPr="00447AAF">
        <w:rPr>
          <w:sz w:val="12"/>
        </w:rPr>
        <w:t xml:space="preserve">. They have provided financial benefits to poorer neighbors and generated security risks to a great many others. </w:t>
      </w:r>
      <w:r w:rsidRPr="00447AAF">
        <w:rPr>
          <w:rStyle w:val="StyleBoldUnderline"/>
        </w:rPr>
        <w:t>Some commentators</w:t>
      </w:r>
      <w:r w:rsidRPr="00447AAF">
        <w:rPr>
          <w:sz w:val="12"/>
        </w:rPr>
        <w:t xml:space="preserve">, more than a few of them Republican congressmen, </w:t>
      </w:r>
      <w:r w:rsidRPr="00447AAF">
        <w:rPr>
          <w:rStyle w:val="StyleBoldUnderline"/>
        </w:rPr>
        <w:t>have publically surmised that Iran might have been using Caracas as a staging ground for terrorist plots throughout the Western hemisphere</w:t>
      </w:r>
      <w:r w:rsidRPr="00447AAF">
        <w:rPr>
          <w:sz w:val="12"/>
        </w:rPr>
        <w:t xml:space="preserve">, although </w:t>
      </w:r>
      <w:r w:rsidRPr="00447AAF">
        <w:rPr>
          <w:rStyle w:val="StyleBoldUnderline"/>
        </w:rPr>
        <w:t>a State Department report released last week would seem to belie that fact</w:t>
      </w:r>
      <w:r w:rsidRPr="00447AAF">
        <w:rPr>
          <w:sz w:val="12"/>
        </w:rPr>
        <w:t xml:space="preserve">. </w:t>
      </w:r>
      <w:r w:rsidRPr="00447AAF">
        <w:rPr>
          <w:rStyle w:val="StyleBoldUnderline"/>
        </w:rPr>
        <w:t>Others believe that Iran’s true interest’s lies in accessing Latin America’s</w:t>
      </w:r>
      <w:r w:rsidRPr="00447AAF">
        <w:rPr>
          <w:sz w:val="12"/>
        </w:rPr>
        <w:t xml:space="preserve"> largely </w:t>
      </w:r>
      <w:r w:rsidRPr="00447AAF">
        <w:rPr>
          <w:rStyle w:val="StyleBoldUnderline"/>
        </w:rPr>
        <w:t>undeveloped uranium reserves</w:t>
      </w:r>
      <w:r w:rsidRPr="00447AAF">
        <w:rPr>
          <w:sz w:val="12"/>
        </w:rPr>
        <w:t xml:space="preserve">, in hopes of advancing its ambitions towards the status of a nuclear power. What cannot be denied is that there are, at present, numerous Iranian agents active in Latin America operating at various official levels. The Iranian security apparatus has been instrumental in teaching Chavista security forces to more efficiently repress dissent among their own people. (The Venezuelan Jewish community, once among the largest in Latin America, has been a particular target.) So </w:t>
      </w:r>
      <w:r w:rsidRPr="00447AAF">
        <w:rPr>
          <w:rStyle w:val="StyleBoldUnderline"/>
        </w:rPr>
        <w:t>what happens next?</w:t>
      </w:r>
      <w:r w:rsidRPr="00447AAF">
        <w:rPr>
          <w:sz w:val="12"/>
        </w:rPr>
        <w:t xml:space="preserve"> Venezuela’s new president, Nicolas Maduro, has announced that he will meet soon with Iran’s new president-elect, Hassan Rowhani. And while neither country has provided any details, </w:t>
      </w:r>
      <w:r w:rsidRPr="00447AAF">
        <w:rPr>
          <w:rStyle w:val="StyleBoldUnderline"/>
        </w:rPr>
        <w:t>if Rowhani is the moderate he is touted to be, he may well seek better relations with Europe and the United States, advanced economies capable of engaging with Iran on more than a rhetorical level</w:t>
      </w:r>
      <w:r w:rsidRPr="00447AAF">
        <w:rPr>
          <w:sz w:val="12"/>
        </w:rPr>
        <w:t xml:space="preserve">. Meanwhile, barring some unforeseen crisis precipitating the collapse of regime in Caracas, the Venezuelan government seems unlikely to do likewise. Under fire from accusations of having stolen the recent election, </w:t>
      </w:r>
      <w:r w:rsidRPr="00447AAF">
        <w:rPr>
          <w:rStyle w:val="StyleBoldUnderline"/>
        </w:rPr>
        <w:t>Maduro’s domestic legitimacy is predicated primarily on his having been fingered by Chávez himself as successor, rather than on any personal charisma or qualifications</w:t>
      </w:r>
      <w:r w:rsidRPr="00447AAF">
        <w:rPr>
          <w:sz w:val="12"/>
        </w:rPr>
        <w:t xml:space="preserve">. Under these circumstances, </w:t>
      </w:r>
      <w:r w:rsidRPr="00447AAF">
        <w:rPr>
          <w:rStyle w:val="StyleBoldUnderline"/>
        </w:rPr>
        <w:t>seeking rapprochement with “The Empire</w:t>
      </w:r>
      <w:r w:rsidRPr="00447AAF">
        <w:rPr>
          <w:sz w:val="12"/>
        </w:rPr>
        <w:t xml:space="preserve">,” so often vilified by his hallowed predecessor, </w:t>
      </w:r>
      <w:r w:rsidRPr="00447AAF">
        <w:rPr>
          <w:rStyle w:val="StyleBoldUnderline"/>
        </w:rPr>
        <w:t>would be a dangerous game</w:t>
      </w:r>
      <w:r w:rsidRPr="00447AAF">
        <w:rPr>
          <w:sz w:val="12"/>
        </w:rPr>
        <w:t xml:space="preserve">. In geopolitics, much as in interpersonal relationships, </w:t>
      </w:r>
      <w:r w:rsidRPr="00447AAF">
        <w:rPr>
          <w:rStyle w:val="Emphasis"/>
        </w:rPr>
        <w:t>countries sometimes outgrow each other</w:t>
      </w:r>
      <w:r w:rsidRPr="00447AAF">
        <w:rPr>
          <w:sz w:val="12"/>
        </w:rPr>
        <w:t xml:space="preserve">. </w:t>
      </w:r>
      <w:r w:rsidRPr="00447AAF">
        <w:rPr>
          <w:rStyle w:val="StyleBoldUnderline"/>
        </w:rPr>
        <w:t>For an Iran that might finally be coming of age, maintaining close ties with declining, unpopular Venezuela, would be no great benefit, and might hold back a more fruitful potential</w:t>
      </w:r>
      <w:r w:rsidRPr="00447AAF">
        <w:rPr>
          <w:sz w:val="12"/>
        </w:rPr>
        <w:t xml:space="preserve"> dalliance </w:t>
      </w:r>
      <w:r w:rsidRPr="00447AAF">
        <w:rPr>
          <w:rStyle w:val="StyleBoldUnderline"/>
        </w:rPr>
        <w:t>with the West</w:t>
      </w:r>
      <w:r w:rsidRPr="00447AAF">
        <w:rPr>
          <w:sz w:val="12"/>
        </w:rPr>
        <w:t>.</w:t>
      </w:r>
    </w:p>
    <w:p w14:paraId="60CA1CEC" w14:textId="77777777" w:rsidR="00F96C25" w:rsidRDefault="00F96C25" w:rsidP="00F96C25"/>
    <w:p w14:paraId="60CA1CED" w14:textId="77777777" w:rsidR="00F96C25" w:rsidRDefault="00C427AE" w:rsidP="000A5A5C">
      <w:pPr>
        <w:pStyle w:val="Heading3"/>
      </w:pPr>
      <w:r>
        <w:lastRenderedPageBreak/>
        <w:t>2NC Iran</w:t>
      </w:r>
      <w:r w:rsidR="0052412E">
        <w:t xml:space="preserve"> Not Interested in LA</w:t>
      </w:r>
    </w:p>
    <w:p w14:paraId="60CA1CEE" w14:textId="77777777" w:rsidR="00F96C25" w:rsidRDefault="00F96C25" w:rsidP="00F96C25"/>
    <w:p w14:paraId="60CA1CEF" w14:textId="77777777" w:rsidR="00F96C25" w:rsidRDefault="00F96C25" w:rsidP="00C427AE">
      <w:pPr>
        <w:pStyle w:val="Heading4"/>
      </w:pPr>
      <w:r>
        <w:t>Irans influence in latin america is fading - new iranian leader isnt focused there</w:t>
      </w:r>
    </w:p>
    <w:p w14:paraId="60CA1CF0" w14:textId="77777777" w:rsidR="00F96C25" w:rsidRPr="0081385C" w:rsidRDefault="00F96C25" w:rsidP="00F96C25">
      <w:pPr>
        <w:rPr>
          <w:sz w:val="16"/>
        </w:rPr>
      </w:pPr>
      <w:r w:rsidRPr="0081385C">
        <w:rPr>
          <w:b/>
          <w:sz w:val="16"/>
        </w:rPr>
        <w:t xml:space="preserve">Goodman 6/26/13 - </w:t>
      </w:r>
      <w:r w:rsidRPr="0081385C">
        <w:rPr>
          <w:sz w:val="16"/>
        </w:rPr>
        <w:t xml:space="preserve">(Joshua, reporter for Bloomberg News in Rio de Janeiro, "Iran Influence in Latin America Waning, U.S. Report Says" http://www.bloomberg.com/news/2013-06-26/iran-influence-in-latin-america-waning-u-s-report-says.html) </w:t>
      </w:r>
      <w:hyperlink r:id="rId56" w:history="1">
        <w:r w:rsidRPr="009A3F9D">
          <w:rPr>
            <w:rStyle w:val="Hyperlink"/>
            <w:highlight w:val="cyan"/>
            <w:u w:val="single"/>
          </w:rPr>
          <w:t>Iran</w:t>
        </w:r>
      </w:hyperlink>
      <w:r w:rsidRPr="009A3F9D">
        <w:rPr>
          <w:highlight w:val="cyan"/>
          <w:u w:val="single"/>
        </w:rPr>
        <w:t xml:space="preserve"> isn’t actively supporting terrorist cells in Latin America and its influence is waning in the region</w:t>
      </w:r>
      <w:r w:rsidRPr="0081385C">
        <w:rPr>
          <w:sz w:val="16"/>
        </w:rPr>
        <w:t xml:space="preserve"> after almost a decade of promises to increase investment, according to a State Department report. While Iran’s interest in Latin America is a “concern,” </w:t>
      </w:r>
      <w:r w:rsidRPr="001923BF">
        <w:rPr>
          <w:u w:val="single"/>
        </w:rPr>
        <w:t>sanctions have undermined efforts by the Islamic republic to expand its economic and political toehold in the region</w:t>
      </w:r>
      <w:r w:rsidRPr="0081385C">
        <w:rPr>
          <w:sz w:val="16"/>
        </w:rPr>
        <w:t>, according to the unclassified summary of yesterday’s report. “</w:t>
      </w:r>
      <w:r w:rsidRPr="001923BF">
        <w:rPr>
          <w:u w:val="single"/>
        </w:rPr>
        <w:t xml:space="preserve">As a result of diplomatic outreach, </w:t>
      </w:r>
      <w:r w:rsidRPr="009A3F9D">
        <w:rPr>
          <w:highlight w:val="cyan"/>
          <w:u w:val="single"/>
        </w:rPr>
        <w:t>strengthening of allies’ capacity, international nonproliferation efforts, a strong sanctions policy, and Iran’s poor management of its foreign relations, Iranian influence in Latin America and the Caribbean is waning</w:t>
      </w:r>
      <w:r w:rsidRPr="0081385C">
        <w:rPr>
          <w:sz w:val="16"/>
        </w:rPr>
        <w:t xml:space="preserve">,” according to the report. The findings disappointed some Republican lawmakers who say President </w:t>
      </w:r>
      <w:hyperlink r:id="rId57" w:history="1">
        <w:r w:rsidRPr="0081385C">
          <w:rPr>
            <w:rStyle w:val="Hyperlink"/>
            <w:sz w:val="16"/>
          </w:rPr>
          <w:t>Barack Obama</w:t>
        </w:r>
      </w:hyperlink>
      <w:r w:rsidRPr="0081385C">
        <w:rPr>
          <w:sz w:val="16"/>
        </w:rPr>
        <w:t xml:space="preserve">’s administration is underestimating the threat from Iran. The report comes as the U.S. takes a wait-and-see approach to President-elect Hassan Rohani, who has vowed to seek more dialog with the U.S. “I believe the Administration has failed to consider the seriousness of Iran’s presence here at home,” said Congressman Jeff Duncan, a Republican from South Carolina who wrote the legislation requiring the State Department report. “I question the methodology that was used in developing this report.” Chavez Alliance </w:t>
      </w:r>
      <w:r w:rsidRPr="001923BF">
        <w:rPr>
          <w:u w:val="single"/>
        </w:rPr>
        <w:t>The U.S. stepped up its monitoring of Iran’s presence in Latin America in a bid to isolate the country over its nuclear program</w:t>
      </w:r>
      <w:r w:rsidRPr="0081385C">
        <w:rPr>
          <w:sz w:val="16"/>
        </w:rPr>
        <w:t xml:space="preserve"> and after President </w:t>
      </w:r>
      <w:hyperlink r:id="rId58" w:history="1">
        <w:r w:rsidRPr="0081385C">
          <w:rPr>
            <w:rStyle w:val="Hyperlink"/>
            <w:sz w:val="16"/>
          </w:rPr>
          <w:t>Mahmoud Ahmadinejad</w:t>
        </w:r>
      </w:hyperlink>
      <w:r w:rsidRPr="0081385C">
        <w:rPr>
          <w:sz w:val="16"/>
        </w:rPr>
        <w:t xml:space="preserve"> forged closer ties with anti-American allies of the late Venezuelan President </w:t>
      </w:r>
      <w:hyperlink r:id="rId59" w:history="1">
        <w:r w:rsidRPr="0081385C">
          <w:rPr>
            <w:rStyle w:val="Hyperlink"/>
            <w:sz w:val="16"/>
          </w:rPr>
          <w:t>Hugo Chavez</w:t>
        </w:r>
      </w:hyperlink>
      <w:r w:rsidRPr="0081385C">
        <w:rPr>
          <w:sz w:val="16"/>
        </w:rPr>
        <w:t xml:space="preserve">. While Iran’s outreach bears watching, claims about more sinister activities are unproven, said </w:t>
      </w:r>
      <w:hyperlink r:id="rId60" w:history="1">
        <w:r w:rsidRPr="0081385C">
          <w:rPr>
            <w:rStyle w:val="Hyperlink"/>
            <w:sz w:val="16"/>
          </w:rPr>
          <w:t>Christopher Sabatini</w:t>
        </w:r>
      </w:hyperlink>
      <w:r w:rsidRPr="0081385C">
        <w:rPr>
          <w:sz w:val="16"/>
        </w:rPr>
        <w:t xml:space="preserve">, senior policy director at the Council of the Americas. “It’s a shame that in such a dynamic hemisphere in which we have so many diplomatic initiatives that for some -- especially Congress -- attention to the region has boiled down to mostly spurious charges about Iranian infiltration,” Sabatini said via e-mail. Ahmadinejad made repeated trips to Latin America after taking office in 2005, most recently to Caracas to attend Chavez’s funeral in March and the inauguration of his successor, </w:t>
      </w:r>
      <w:hyperlink r:id="rId61" w:history="1">
        <w:r w:rsidRPr="0081385C">
          <w:rPr>
            <w:rStyle w:val="Hyperlink"/>
            <w:sz w:val="16"/>
          </w:rPr>
          <w:t>Nicolas Maduro</w:t>
        </w:r>
      </w:hyperlink>
      <w:r w:rsidRPr="0081385C">
        <w:rPr>
          <w:sz w:val="16"/>
        </w:rPr>
        <w:t xml:space="preserve">, a month later. By contrast, </w:t>
      </w:r>
      <w:r w:rsidRPr="001923BF">
        <w:rPr>
          <w:u w:val="single"/>
        </w:rPr>
        <w:t>Rohani has said little about the region since his surprise victory earlier this month</w:t>
      </w:r>
      <w:r w:rsidRPr="0081385C">
        <w:rPr>
          <w:sz w:val="16"/>
        </w:rPr>
        <w:t>. Instead, he said one of his main foreign policy priorities will be seeking “constructive dialog” with the U.S. and U.K., two nations with which the country has traditionally been at odds. ‘Good Relations’ “</w:t>
      </w:r>
      <w:r w:rsidRPr="001923BF">
        <w:rPr>
          <w:u w:val="single"/>
        </w:rPr>
        <w:t>We’ll seek to have good relations with all nations</w:t>
      </w:r>
      <w:r w:rsidRPr="0081385C">
        <w:rPr>
          <w:sz w:val="16"/>
        </w:rPr>
        <w:t xml:space="preserve">, including Latin American states,” Rohani said during his first post-election press conference June 17, in response to a question about the attention he’ll devote to </w:t>
      </w:r>
      <w:hyperlink r:id="rId62" w:history="1">
        <w:r w:rsidRPr="0081385C">
          <w:rPr>
            <w:rStyle w:val="Hyperlink"/>
            <w:sz w:val="16"/>
          </w:rPr>
          <w:t>Latin America</w:t>
        </w:r>
      </w:hyperlink>
      <w:r w:rsidRPr="0081385C">
        <w:rPr>
          <w:sz w:val="16"/>
        </w:rPr>
        <w:t xml:space="preserve">. Under Ahmadinejad’s watch, Iran added embassies in Latin America and more than doubled trade with Brazil, the region’s biggest economy. With Chavez, Ahmadinejad signed more than 100 accords to support everything from a campaign to build homes in </w:t>
      </w:r>
      <w:hyperlink r:id="rId63" w:history="1">
        <w:r w:rsidRPr="0081385C">
          <w:rPr>
            <w:rStyle w:val="Hyperlink"/>
            <w:sz w:val="16"/>
          </w:rPr>
          <w:t>Venezuela</w:t>
        </w:r>
      </w:hyperlink>
      <w:r w:rsidRPr="0081385C">
        <w:rPr>
          <w:sz w:val="16"/>
        </w:rPr>
        <w:t xml:space="preserve"> to a joint venture to manufacture bicycles, which Chavez jokingly referred to as “atomic” two-wheelers. The two countries also established in Caracas the </w:t>
      </w:r>
      <w:hyperlink r:id="rId64" w:tooltip="Open Web Site" w:history="1">
        <w:r w:rsidRPr="0081385C">
          <w:rPr>
            <w:rStyle w:val="Hyperlink"/>
            <w:sz w:val="16"/>
          </w:rPr>
          <w:t>Banco Internacional de Desarrollo</w:t>
        </w:r>
      </w:hyperlink>
      <w:r w:rsidRPr="0081385C">
        <w:rPr>
          <w:sz w:val="16"/>
        </w:rPr>
        <w:t xml:space="preserve">, which together with its main Iranian shareholder, Bank Saderat, is accused by the U.S. of being a vehicle for the Ahmadinejad government’s funding of the Middle Eastern terrorist group Hezbollah. Yet </w:t>
      </w:r>
      <w:r w:rsidRPr="009A3F9D">
        <w:rPr>
          <w:highlight w:val="cyan"/>
          <w:u w:val="single"/>
        </w:rPr>
        <w:t>with Iran’s economy crippled by sanctions, many of the projects haven’t gotten off the ground</w:t>
      </w:r>
      <w:r w:rsidRPr="0081385C">
        <w:rPr>
          <w:sz w:val="16"/>
        </w:rPr>
        <w:t xml:space="preserve">. For example, pledges from 2007 and 2008 to help build a $350 million deep-water port off Nicaragua’s Atlantic coast and an </w:t>
      </w:r>
      <w:hyperlink r:id="rId65" w:history="1">
        <w:r w:rsidRPr="0081385C">
          <w:rPr>
            <w:rStyle w:val="Hyperlink"/>
            <w:sz w:val="16"/>
          </w:rPr>
          <w:t>oil refinery</w:t>
        </w:r>
      </w:hyperlink>
      <w:r w:rsidRPr="0081385C">
        <w:rPr>
          <w:sz w:val="16"/>
        </w:rPr>
        <w:t xml:space="preserve"> in </w:t>
      </w:r>
      <w:hyperlink r:id="rId66" w:history="1">
        <w:r w:rsidRPr="0081385C">
          <w:rPr>
            <w:rStyle w:val="Hyperlink"/>
            <w:sz w:val="16"/>
          </w:rPr>
          <w:t>Ecuador</w:t>
        </w:r>
      </w:hyperlink>
      <w:r w:rsidRPr="0081385C">
        <w:rPr>
          <w:sz w:val="16"/>
        </w:rPr>
        <w:t xml:space="preserve"> have yet to materialize. Nor has it built what former Secretary of State </w:t>
      </w:r>
      <w:hyperlink r:id="rId67" w:history="1">
        <w:r w:rsidRPr="0081385C">
          <w:rPr>
            <w:rStyle w:val="Hyperlink"/>
            <w:sz w:val="16"/>
          </w:rPr>
          <w:t>Hillary Clinton</w:t>
        </w:r>
      </w:hyperlink>
      <w:r w:rsidRPr="0081385C">
        <w:rPr>
          <w:sz w:val="16"/>
        </w:rPr>
        <w:t xml:space="preserve"> warned would be a “huge” embassy in Managua. That hasn’t prevented the Obama administration from trying to curb Iran’s influence. In 2011, it imposed sanctions on state-owned oil company Petroleos de Venezuela SA for defying sanctions on Iran. It also implicated an Iranian man working out of Mexico in a plot to kill Saudi Arabia’s ambassador to </w:t>
      </w:r>
      <w:hyperlink r:id="rId68" w:history="1">
        <w:r w:rsidRPr="0081385C">
          <w:rPr>
            <w:rStyle w:val="Hyperlink"/>
            <w:sz w:val="16"/>
          </w:rPr>
          <w:t>Washington</w:t>
        </w:r>
      </w:hyperlink>
      <w:r w:rsidRPr="0081385C">
        <w:rPr>
          <w:sz w:val="16"/>
        </w:rPr>
        <w:t>.</w:t>
      </w:r>
    </w:p>
    <w:p w14:paraId="60CA1CF1" w14:textId="77777777" w:rsidR="00F96C25" w:rsidRDefault="00F96C25" w:rsidP="00F96C25"/>
    <w:p w14:paraId="60CA1CF2" w14:textId="77777777" w:rsidR="00F96C25" w:rsidRPr="00A24A09" w:rsidRDefault="00F96C25" w:rsidP="00C427AE">
      <w:pPr>
        <w:pStyle w:val="Heading4"/>
      </w:pPr>
      <w:r w:rsidRPr="00A24A09">
        <w:t>Iran is on its way out—Venezuela is no longer its regional gateway</w:t>
      </w:r>
    </w:p>
    <w:p w14:paraId="60CA1CF3" w14:textId="77777777" w:rsidR="00F96C25" w:rsidRPr="007B6A8D" w:rsidRDefault="00F96C25" w:rsidP="00F96C25">
      <w:pPr>
        <w:tabs>
          <w:tab w:val="left" w:pos="13640"/>
        </w:tabs>
        <w:rPr>
          <w:sz w:val="16"/>
        </w:rPr>
      </w:pPr>
      <w:r>
        <w:rPr>
          <w:b/>
        </w:rPr>
        <w:t xml:space="preserve">Berman ’13 </w:t>
      </w:r>
      <w:r w:rsidRPr="007B6A8D">
        <w:rPr>
          <w:sz w:val="16"/>
        </w:rPr>
        <w:t>“Ilan Berman Testimony: Iran’s Extending Influence in the Western Hemisphere.” June 10, 2013. InterAmerican Security Watch. http://interamericansecuritywatch.com/ilan-berman-testimony-threat-to-the-homeland-irans-extending-influence-in-the-western-hemisphere/)</w:t>
      </w:r>
      <w:r w:rsidRPr="007B6A8D">
        <w:rPr>
          <w:sz w:val="16"/>
        </w:rPr>
        <w:tab/>
      </w:r>
    </w:p>
    <w:p w14:paraId="60CA1CF4" w14:textId="77777777" w:rsidR="00F96C25" w:rsidRDefault="00F96C25" w:rsidP="00F96C25">
      <w:pPr>
        <w:rPr>
          <w:rStyle w:val="StyleBoldUnderline"/>
        </w:rPr>
      </w:pPr>
      <w:r w:rsidRPr="007B6A8D">
        <w:rPr>
          <w:sz w:val="14"/>
        </w:rPr>
        <w:t xml:space="preserve">In Venezuela, Nicolas </w:t>
      </w:r>
      <w:r w:rsidRPr="00BF5103">
        <w:rPr>
          <w:rStyle w:val="StyleBoldUnderline"/>
        </w:rPr>
        <w:t>Maduro</w:t>
      </w:r>
      <w:r w:rsidRPr="007B6A8D">
        <w:rPr>
          <w:sz w:val="14"/>
        </w:rPr>
        <w:t xml:space="preserve">, Hugo </w:t>
      </w:r>
      <w:r w:rsidRPr="00BF5103">
        <w:rPr>
          <w:rStyle w:val="StyleBoldUnderline"/>
        </w:rPr>
        <w:t>Chavez’s hand-picked successor as president, is now presiding over an all-out implosion of the national economy, complete with shortages of commodities such as toilet paper, sugar and flour</w:t>
      </w:r>
      <w:r w:rsidRPr="007B6A8D">
        <w:rPr>
          <w:sz w:val="14"/>
        </w:rPr>
        <w:t xml:space="preserve">.[28] As a result, </w:t>
      </w:r>
      <w:r w:rsidRPr="00BF5103">
        <w:rPr>
          <w:rStyle w:val="StyleBoldUnderline"/>
        </w:rPr>
        <w:t>even though Maduro—who as foreign minister presided over his government’s contacts with Iran—is likely to mimic Chavez’ sympathetic attitude toward the Islamic Republic, it is far from clear that his regime will have either the political stability or economic solvency to serve as Iran’s regional gateway in coming years</w:t>
      </w:r>
      <w:r w:rsidRPr="007B6A8D">
        <w:rPr>
          <w:sz w:val="14"/>
        </w:rPr>
        <w:t xml:space="preserve">. </w:t>
      </w:r>
      <w:r w:rsidRPr="00BF5103">
        <w:rPr>
          <w:rStyle w:val="StyleBoldUnderline"/>
        </w:rPr>
        <w:t>In Iran</w:t>
      </w:r>
      <w:r w:rsidRPr="007B6A8D">
        <w:rPr>
          <w:sz w:val="14"/>
        </w:rPr>
        <w:t xml:space="preserve">, too, </w:t>
      </w:r>
      <w:r w:rsidRPr="009A3F9D">
        <w:rPr>
          <w:rStyle w:val="StyleBoldUnderline"/>
          <w:highlight w:val="cyan"/>
        </w:rPr>
        <w:t>there is a significant degree of uncertainty relating to the region</w:t>
      </w:r>
      <w:r w:rsidRPr="00BF5103">
        <w:rPr>
          <w:rStyle w:val="StyleBoldUnderline"/>
        </w:rPr>
        <w:t xml:space="preserve">. </w:t>
      </w:r>
      <w:r w:rsidRPr="007B6A8D">
        <w:rPr>
          <w:sz w:val="14"/>
        </w:rPr>
        <w:t xml:space="preserve">It is unclear, at least at this stage, whether incoming Iranian president Hassan Rowhani—who handily won the Islamic Republic’s June 14th election—will enjoy similarly close bonds with the “Bolivarian” regimes of Latin America. More significantly, Iran’s Supreme Leader, Ali </w:t>
      </w:r>
      <w:r w:rsidRPr="00BF5103">
        <w:rPr>
          <w:rStyle w:val="StyleBoldUnderline"/>
        </w:rPr>
        <w:t>Khamenei, has not yet given a clear indication that the region remains a key regime interest</w:t>
      </w:r>
      <w:r w:rsidRPr="007B6A8D">
        <w:rPr>
          <w:sz w:val="14"/>
        </w:rPr>
        <w:t xml:space="preserve">. </w:t>
      </w:r>
      <w:r w:rsidRPr="00BF5103">
        <w:rPr>
          <w:rStyle w:val="StyleBoldUnderline"/>
        </w:rPr>
        <w:t xml:space="preserve">This is salient given that </w:t>
      </w:r>
      <w:r w:rsidRPr="009A3F9D">
        <w:rPr>
          <w:rStyle w:val="StyleBoldUnderline"/>
          <w:highlight w:val="cyan"/>
        </w:rPr>
        <w:t>Iran’s extensive involvement in the Syrian civil war over the past two years has sapped the regime’s economic resources and political capital, diminishing its activism beyond the Middle East in the process</w:t>
      </w:r>
      <w:r w:rsidRPr="00BF5103">
        <w:rPr>
          <w:rStyle w:val="StyleBoldUnderline"/>
        </w:rPr>
        <w:t>.</w:t>
      </w:r>
      <w:r w:rsidRPr="007B6A8D">
        <w:rPr>
          <w:sz w:val="14"/>
        </w:rPr>
        <w:t xml:space="preserve"> (Iranian officials have taken pains to reaffirm their government’s commitment to the region, however; in early July, Ahmadinejad met in Moscow with Bolivian president Evo Morales and assured </w:t>
      </w:r>
      <w:r w:rsidRPr="007B6A8D">
        <w:rPr>
          <w:sz w:val="14"/>
        </w:rPr>
        <w:lastRenderedPageBreak/>
        <w:t xml:space="preserve">him that Iran’s outreach to Latin America is unwavering, and will be sustained by his successor.[29]) As a result, </w:t>
      </w:r>
      <w:r w:rsidRPr="009A3F9D">
        <w:rPr>
          <w:rStyle w:val="StyleBoldUnderline"/>
          <w:highlight w:val="cyan"/>
        </w:rPr>
        <w:t>it is possible to envision that Iran’s footprint in the region could erode over time.</w:t>
      </w:r>
    </w:p>
    <w:p w14:paraId="60CA1CF5" w14:textId="77777777" w:rsidR="00F96C25" w:rsidRDefault="00F96C25" w:rsidP="00F96C25">
      <w:pPr>
        <w:rPr>
          <w:rStyle w:val="StyleBoldUnderline"/>
        </w:rPr>
      </w:pPr>
    </w:p>
    <w:p w14:paraId="60CA1CF6" w14:textId="77777777" w:rsidR="00F96C25" w:rsidRPr="00A24A09" w:rsidRDefault="00F96C25" w:rsidP="00C427AE">
      <w:pPr>
        <w:pStyle w:val="Heading4"/>
      </w:pPr>
      <w:r w:rsidRPr="00A24A09">
        <w:t>No Venezuelan-Iranian military alliance—Iran is more focused on the Middle East</w:t>
      </w:r>
    </w:p>
    <w:p w14:paraId="60CA1CF7" w14:textId="77777777" w:rsidR="00F96C25" w:rsidRPr="00C427AE" w:rsidRDefault="00F96C25" w:rsidP="00C427AE">
      <w:r w:rsidRPr="00C427AE">
        <w:rPr>
          <w:rStyle w:val="StyleStyleBold12pt"/>
        </w:rPr>
        <w:t>Sullivan and Beittel ’13</w:t>
      </w:r>
      <w:r w:rsidRPr="00C427AE">
        <w:t xml:space="preserve"> (“Latin America: Terrorism Issues.” Mark P. Sullivan --Specialist in Latin American Affairs &amp; June S. Beittel --Analyst in Latin American Affairs. April 5, 2013. Congressional Research Service. http://digitalcommons.ilr.cornell.edu/cgi/viewcontent.cgi?article=2063&amp;context=key_workplace)</w:t>
      </w:r>
    </w:p>
    <w:p w14:paraId="60CA1CF8" w14:textId="77777777" w:rsidR="00F96C25" w:rsidRPr="003E3A10" w:rsidRDefault="00F96C25" w:rsidP="00F96C25">
      <w:pPr>
        <w:rPr>
          <w:rStyle w:val="StyleBoldUnderline"/>
        </w:rPr>
      </w:pPr>
      <w:r w:rsidRPr="00C26AAE">
        <w:rPr>
          <w:rStyle w:val="StyleBoldUnderline"/>
        </w:rPr>
        <w:t xml:space="preserve">No matter the scope of Iran’s involvement in Latin </w:t>
      </w:r>
      <w:r w:rsidRPr="003E3A10">
        <w:rPr>
          <w:sz w:val="16"/>
        </w:rPr>
        <w:t xml:space="preserve">America, </w:t>
      </w:r>
      <w:r w:rsidRPr="00C26AAE">
        <w:rPr>
          <w:rStyle w:val="StyleBoldUnderline"/>
        </w:rPr>
        <w:t>Iran’s key foreign policy focus remains its immediate region</w:t>
      </w:r>
      <w:r w:rsidRPr="003E3A10">
        <w:rPr>
          <w:sz w:val="16"/>
        </w:rPr>
        <w:t xml:space="preserve">. </w:t>
      </w:r>
      <w:r w:rsidRPr="00C26AAE">
        <w:rPr>
          <w:rStyle w:val="StyleBoldUnderline"/>
        </w:rPr>
        <w:t>It is in the Middle East and South and Central Asia where Iran perceives that threats to its survival may emanate, and in which Iran has, for ideological, religious, and political motives, tried to alter political outcomes in its favor.</w:t>
      </w:r>
      <w:r w:rsidRPr="003E3A10">
        <w:rPr>
          <w:sz w:val="16"/>
        </w:rPr>
        <w:t xml:space="preserve"> Whatever </w:t>
      </w:r>
      <w:r w:rsidRPr="00C26AAE">
        <w:rPr>
          <w:rStyle w:val="StyleBoldUnderline"/>
        </w:rPr>
        <w:t>efforts Iran is making</w:t>
      </w:r>
      <w:r w:rsidRPr="003E3A10">
        <w:rPr>
          <w:sz w:val="16"/>
        </w:rPr>
        <w:t xml:space="preserve"> to engage like-minded leaders </w:t>
      </w:r>
      <w:r w:rsidRPr="00C26AAE">
        <w:rPr>
          <w:rStyle w:val="StyleBoldUnderline"/>
        </w:rPr>
        <w:t>in Latin America</w:t>
      </w:r>
      <w:r w:rsidRPr="003E3A10">
        <w:rPr>
          <w:sz w:val="16"/>
        </w:rPr>
        <w:t xml:space="preserve">, these efforts </w:t>
      </w:r>
      <w:r w:rsidRPr="00C26AAE">
        <w:rPr>
          <w:rStyle w:val="StyleBoldUnderline"/>
        </w:rPr>
        <w:t>pale by comparison to its level of involvement in countries such as Iraq, Afghanistan, Syria, or Lebanon, in which Iran’s Islamic Revolutionary Guard Corps—Qods Force personnel are on the ground consistently, funneling arms and funds to pro-Iranian movements and parties</w:t>
      </w:r>
      <w:r w:rsidRPr="003E3A10">
        <w:rPr>
          <w:sz w:val="16"/>
        </w:rPr>
        <w:t xml:space="preserve">. Interactions with national leaders and faction leaders in Middle Eastern and South and Central Asian countries such as these are frequent. 66 Concerns about Iran’s Military and Potential Terrorist Activities An April 2010 unclassified Department of Defense report to Congress on Iran’s military power (required by Section 1245 of the National Defense Authorization Act for FY2010, P.L. 111-84) maintained that Iran’s Qods Force, which maintains operational capabilities around the world, had increased its presence in Latin America in recent years, particularly in Venezuela.67 At the same time, however, </w:t>
      </w:r>
      <w:r w:rsidRPr="003E3A10">
        <w:rPr>
          <w:rStyle w:val="StyleBoldUnderline"/>
        </w:rPr>
        <w:t>then commander of the U.S. Southern Command, General Douglas Fraser, maintained that the focus of Iran in the region was diplomatic and commercial, and that he had not seen an increase in Iran’s military presence in the region</w:t>
      </w:r>
      <w:r w:rsidRPr="003E3A10">
        <w:rPr>
          <w:sz w:val="16"/>
        </w:rPr>
        <w:t xml:space="preserve">.68 In July 2012, General </w:t>
      </w:r>
      <w:r w:rsidRPr="003E3A10">
        <w:rPr>
          <w:rStyle w:val="StyleBoldUnderline"/>
        </w:rPr>
        <w:t>Fraser maintained in a press interview that Iran’s relationship with Venezuela was primarily diplomatic and economic and that Iran’s ties with Venezuela did not amount to a military alliance.</w:t>
      </w:r>
    </w:p>
    <w:p w14:paraId="60CA1CF9" w14:textId="77777777" w:rsidR="00F96C25" w:rsidRPr="00D17C4E" w:rsidRDefault="00F96C25" w:rsidP="00F96C25"/>
    <w:p w14:paraId="60CA1CFA" w14:textId="77777777" w:rsidR="00F96C25" w:rsidRPr="00A24A09" w:rsidRDefault="00F96C25" w:rsidP="00F96C25"/>
    <w:p w14:paraId="60CA1CFB" w14:textId="77777777" w:rsidR="00F96C25" w:rsidRDefault="00C427AE" w:rsidP="000A5A5C">
      <w:pPr>
        <w:pStyle w:val="Heading3"/>
      </w:pPr>
      <w:r>
        <w:lastRenderedPageBreak/>
        <w:t xml:space="preserve">2NC </w:t>
      </w:r>
      <w:r w:rsidR="0052412E">
        <w:t>Iran Not Aggressive</w:t>
      </w:r>
    </w:p>
    <w:p w14:paraId="60CA1CFC" w14:textId="77777777" w:rsidR="00F96C25" w:rsidRDefault="00F96C25" w:rsidP="00F96C25"/>
    <w:p w14:paraId="60CA1CFD" w14:textId="77777777" w:rsidR="00F96C25" w:rsidRPr="009A3F9D" w:rsidRDefault="00F96C25" w:rsidP="00C427AE">
      <w:pPr>
        <w:pStyle w:val="Heading4"/>
      </w:pPr>
      <w:r w:rsidRPr="00276698">
        <w:t>Iran doesn’t have sinister activities in Venezuela</w:t>
      </w:r>
    </w:p>
    <w:p w14:paraId="60CA1CFE" w14:textId="77777777" w:rsidR="00F96C25" w:rsidRPr="00B8295A" w:rsidRDefault="00F96C25" w:rsidP="00F96C25">
      <w:pPr>
        <w:rPr>
          <w:rStyle w:val="StyleStyleBold12pt"/>
        </w:rPr>
      </w:pPr>
      <w:r w:rsidRPr="00B8295A">
        <w:rPr>
          <w:rStyle w:val="StyleStyleBold12pt"/>
        </w:rPr>
        <w:t>Goodman ‘13</w:t>
      </w:r>
    </w:p>
    <w:p w14:paraId="60CA1CFF" w14:textId="77777777" w:rsidR="00F96C25" w:rsidRPr="00B8295A" w:rsidRDefault="00F96C25" w:rsidP="00F96C25">
      <w:pPr>
        <w:rPr>
          <w:sz w:val="16"/>
          <w:szCs w:val="16"/>
        </w:rPr>
      </w:pPr>
      <w:r w:rsidRPr="00B8295A">
        <w:rPr>
          <w:sz w:val="16"/>
          <w:szCs w:val="16"/>
        </w:rPr>
        <w:t xml:space="preserve">Internally citing a report from the US State Department – </w:t>
      </w:r>
      <w:r>
        <w:rPr>
          <w:sz w:val="16"/>
          <w:szCs w:val="16"/>
        </w:rPr>
        <w:t xml:space="preserve">Joshua Goodman is a Rio de Janeiro-based reporter covering Latin America for Bloomberg News </w:t>
      </w:r>
      <w:r w:rsidRPr="00B8295A">
        <w:rPr>
          <w:sz w:val="16"/>
          <w:szCs w:val="16"/>
        </w:rPr>
        <w:t>– “Iran’s Influence Waning in Latin America, State Department Says” – Bloomberg News – June 26</w:t>
      </w:r>
      <w:r w:rsidRPr="00B8295A">
        <w:rPr>
          <w:sz w:val="16"/>
          <w:szCs w:val="16"/>
          <w:vertAlign w:val="superscript"/>
        </w:rPr>
        <w:t>th</w:t>
      </w:r>
      <w:r w:rsidRPr="00B8295A">
        <w:rPr>
          <w:sz w:val="16"/>
          <w:szCs w:val="16"/>
        </w:rPr>
        <w:t xml:space="preserve"> – http://www.businessweek.com/news/2013-06-26/iran-s-influence-waning-in-latin-america-state-department-says</w:t>
      </w:r>
    </w:p>
    <w:p w14:paraId="60CA1D00" w14:textId="77777777" w:rsidR="00F96C25" w:rsidRDefault="00F96C25" w:rsidP="00F96C25"/>
    <w:p w14:paraId="60CA1D01" w14:textId="77777777" w:rsidR="00F96C25" w:rsidRPr="00250DCD" w:rsidRDefault="00F96C25" w:rsidP="00F96C25">
      <w:pPr>
        <w:rPr>
          <w:sz w:val="16"/>
        </w:rPr>
      </w:pPr>
      <w:r w:rsidRPr="009A3F9D">
        <w:rPr>
          <w:rStyle w:val="StyleBoldUnderline"/>
          <w:highlight w:val="cyan"/>
        </w:rPr>
        <w:t>The U.S. stepped up its monitoring of Iran’s presence in Latin America</w:t>
      </w:r>
      <w:r w:rsidRPr="00250DCD">
        <w:rPr>
          <w:sz w:val="16"/>
        </w:rPr>
        <w:t xml:space="preserve"> in a bid to isolate the country over its nuclear program and </w:t>
      </w:r>
      <w:r w:rsidRPr="009A3F9D">
        <w:rPr>
          <w:rStyle w:val="StyleBoldUnderline"/>
          <w:highlight w:val="cyan"/>
        </w:rPr>
        <w:t>after</w:t>
      </w:r>
      <w:r w:rsidRPr="00250DCD">
        <w:rPr>
          <w:sz w:val="16"/>
        </w:rPr>
        <w:t xml:space="preserve"> President Mahmoud </w:t>
      </w:r>
      <w:r w:rsidRPr="009A3F9D">
        <w:rPr>
          <w:rStyle w:val="StyleBoldUnderline"/>
          <w:highlight w:val="cyan"/>
        </w:rPr>
        <w:t>Ahmadinejad forged closer ties with</w:t>
      </w:r>
      <w:r w:rsidRPr="00250DCD">
        <w:rPr>
          <w:rStyle w:val="StyleBoldUnderline"/>
        </w:rPr>
        <w:t xml:space="preserve"> </w:t>
      </w:r>
      <w:r w:rsidRPr="00250DCD">
        <w:rPr>
          <w:sz w:val="16"/>
        </w:rPr>
        <w:t>anti-American allies of the late Venezuelan President Hugo</w:t>
      </w:r>
      <w:r w:rsidRPr="00250DCD">
        <w:rPr>
          <w:rStyle w:val="StyleBoldUnderline"/>
        </w:rPr>
        <w:t xml:space="preserve"> </w:t>
      </w:r>
      <w:r w:rsidRPr="009A3F9D">
        <w:rPr>
          <w:rStyle w:val="StyleBoldUnderline"/>
          <w:highlight w:val="cyan"/>
        </w:rPr>
        <w:t>Chavez</w:t>
      </w:r>
      <w:r w:rsidRPr="00250DCD">
        <w:rPr>
          <w:sz w:val="16"/>
        </w:rPr>
        <w:t xml:space="preserve">. </w:t>
      </w:r>
      <w:r w:rsidRPr="009A3F9D">
        <w:rPr>
          <w:rStyle w:val="StyleBoldUnderline"/>
          <w:highlight w:val="cyan"/>
        </w:rPr>
        <w:t>While Iran’</w:t>
      </w:r>
      <w:r w:rsidRPr="00250DCD">
        <w:rPr>
          <w:sz w:val="16"/>
        </w:rPr>
        <w:t xml:space="preserve">s outreach </w:t>
      </w:r>
      <w:r w:rsidRPr="009A3F9D">
        <w:rPr>
          <w:rStyle w:val="StyleBoldUnderline"/>
          <w:highlight w:val="cyan"/>
        </w:rPr>
        <w:t xml:space="preserve">bears watching, </w:t>
      </w:r>
      <w:r w:rsidRPr="009A3F9D">
        <w:rPr>
          <w:rStyle w:val="Emphasis"/>
          <w:highlight w:val="cyan"/>
        </w:rPr>
        <w:t>claims about more sinister activities are unproven,</w:t>
      </w:r>
      <w:r w:rsidRPr="00250DCD">
        <w:rPr>
          <w:sz w:val="16"/>
        </w:rPr>
        <w:t xml:space="preserve"> </w:t>
      </w:r>
      <w:r w:rsidRPr="00250DCD">
        <w:rPr>
          <w:rStyle w:val="StyleBoldUnderline"/>
        </w:rPr>
        <w:t>said Christopher Sabatini, senior policy director at the Council of the Americas.</w:t>
      </w:r>
      <w:r w:rsidRPr="00250DCD">
        <w:rPr>
          <w:rStyle w:val="StyleBoldUnderline"/>
          <w:sz w:val="12"/>
          <w:u w:val="none"/>
        </w:rPr>
        <w:t>¶</w:t>
      </w:r>
      <w:r w:rsidRPr="00250DCD">
        <w:rPr>
          <w:sz w:val="16"/>
        </w:rPr>
        <w:t xml:space="preserve"> “</w:t>
      </w:r>
      <w:r w:rsidRPr="009A3F9D">
        <w:rPr>
          <w:rStyle w:val="StyleBoldUnderline"/>
          <w:highlight w:val="cyan"/>
        </w:rPr>
        <w:t>It’s a shame that</w:t>
      </w:r>
      <w:r w:rsidRPr="00250DCD">
        <w:rPr>
          <w:sz w:val="16"/>
        </w:rPr>
        <w:t xml:space="preserve"> in such a dynamic hemisphere in which we have so many diplomatic initiatives that for some -- especially Congress -- </w:t>
      </w:r>
      <w:r w:rsidRPr="009A3F9D">
        <w:rPr>
          <w:rStyle w:val="StyleBoldUnderline"/>
          <w:highlight w:val="cyan"/>
        </w:rPr>
        <w:t>attention to the region has boiled down to mostly spurious charges about Iranian infiltration</w:t>
      </w:r>
      <w:r w:rsidRPr="00250DCD">
        <w:rPr>
          <w:sz w:val="16"/>
        </w:rPr>
        <w:t>,” Sabatini said via e-mail.</w:t>
      </w:r>
      <w:r w:rsidRPr="00250DCD">
        <w:rPr>
          <w:sz w:val="12"/>
        </w:rPr>
        <w:t>¶</w:t>
      </w:r>
      <w:r w:rsidRPr="00250DCD">
        <w:rPr>
          <w:sz w:val="16"/>
        </w:rPr>
        <w:t xml:space="preserve"> Ahmadinejad made repeated trips to Latin America after taking office in 2005, most recently to Caracas to attend Chavez’s funeral in March and the inauguration of his successor, Nicolas Maduro, a month later. </w:t>
      </w:r>
    </w:p>
    <w:p w14:paraId="60CA1D02" w14:textId="77777777" w:rsidR="00F96C25" w:rsidRDefault="00F96C25" w:rsidP="00F96C25"/>
    <w:p w14:paraId="60CA1D03" w14:textId="77777777" w:rsidR="00F96C25" w:rsidRDefault="00F96C25" w:rsidP="00F96C25"/>
    <w:p w14:paraId="60CA1D04" w14:textId="77777777" w:rsidR="00F96C25" w:rsidRPr="008B0892" w:rsidRDefault="00F96C25" w:rsidP="00C427AE">
      <w:pPr>
        <w:pStyle w:val="Heading4"/>
      </w:pPr>
      <w:r w:rsidRPr="00276698">
        <w:t>Iran’s activities in Venezuela aren’t profitable or dangerous.</w:t>
      </w:r>
    </w:p>
    <w:p w14:paraId="60CA1D05" w14:textId="77777777" w:rsidR="00F96C25" w:rsidRPr="00B8295A" w:rsidRDefault="00F96C25" w:rsidP="00F96C25">
      <w:pPr>
        <w:rPr>
          <w:rStyle w:val="StyleStyleBold12pt"/>
        </w:rPr>
      </w:pPr>
      <w:r w:rsidRPr="00B8295A">
        <w:rPr>
          <w:rStyle w:val="StyleStyleBold12pt"/>
        </w:rPr>
        <w:t>Goodman ‘13</w:t>
      </w:r>
    </w:p>
    <w:p w14:paraId="60CA1D06" w14:textId="77777777" w:rsidR="00F96C25" w:rsidRPr="00B8295A" w:rsidRDefault="00F96C25" w:rsidP="00F96C25">
      <w:pPr>
        <w:rPr>
          <w:sz w:val="16"/>
          <w:szCs w:val="16"/>
        </w:rPr>
      </w:pPr>
      <w:r w:rsidRPr="00B8295A">
        <w:rPr>
          <w:sz w:val="16"/>
          <w:szCs w:val="16"/>
        </w:rPr>
        <w:t xml:space="preserve">Internally citing a report from the US State Department – </w:t>
      </w:r>
      <w:r>
        <w:rPr>
          <w:sz w:val="16"/>
          <w:szCs w:val="16"/>
        </w:rPr>
        <w:t xml:space="preserve">Joshua Goodman is a Rio de Janeiro-based reporter covering Latin America for Bloomberg News </w:t>
      </w:r>
      <w:r w:rsidRPr="00B8295A">
        <w:rPr>
          <w:sz w:val="16"/>
          <w:szCs w:val="16"/>
        </w:rPr>
        <w:t>– “Iran’s Influence Waning in Latin America, State Department Says” – Bloomberg News – June 26</w:t>
      </w:r>
      <w:r w:rsidRPr="00B8295A">
        <w:rPr>
          <w:sz w:val="16"/>
          <w:szCs w:val="16"/>
          <w:vertAlign w:val="superscript"/>
        </w:rPr>
        <w:t>th</w:t>
      </w:r>
      <w:r w:rsidRPr="00B8295A">
        <w:rPr>
          <w:sz w:val="16"/>
          <w:szCs w:val="16"/>
        </w:rPr>
        <w:t xml:space="preserve"> – http://www.businessweek.com/news/2013-06-26/iran-s-influence-waning-in-latin-america-state-department-says</w:t>
      </w:r>
    </w:p>
    <w:p w14:paraId="60CA1D07" w14:textId="77777777" w:rsidR="00F96C25" w:rsidRDefault="00F96C25" w:rsidP="00F96C25"/>
    <w:p w14:paraId="60CA1D08" w14:textId="77777777" w:rsidR="00F96C25" w:rsidRPr="00250DCD" w:rsidRDefault="00F96C25" w:rsidP="00F96C25">
      <w:pPr>
        <w:rPr>
          <w:sz w:val="16"/>
        </w:rPr>
      </w:pPr>
      <w:r w:rsidRPr="009A3F9D">
        <w:rPr>
          <w:rStyle w:val="StyleBoldUnderline"/>
          <w:highlight w:val="cyan"/>
        </w:rPr>
        <w:t>Under Ahmadinejad’s watch, Iran added embassies in Latin America</w:t>
      </w:r>
      <w:r w:rsidRPr="00250DCD">
        <w:rPr>
          <w:sz w:val="16"/>
        </w:rPr>
        <w:t xml:space="preserve"> and more than doubled trade with Brazil, the region’s biggest economy. </w:t>
      </w:r>
      <w:r w:rsidRPr="009A3F9D">
        <w:rPr>
          <w:rStyle w:val="StyleBoldUnderline"/>
          <w:highlight w:val="cyan"/>
        </w:rPr>
        <w:t>With Chavez, Ahmadinejad signed more than 100 accords to support everything</w:t>
      </w:r>
      <w:r w:rsidRPr="00250DCD">
        <w:rPr>
          <w:sz w:val="16"/>
        </w:rPr>
        <w:t xml:space="preserve"> from a campaign to build homes in Venezuela to a joint venture to manufacture bicycles, which Chavez jokingly referred to as “atomic” two-wheelers.</w:t>
      </w:r>
      <w:r w:rsidRPr="00250DCD">
        <w:rPr>
          <w:sz w:val="12"/>
        </w:rPr>
        <w:t>¶</w:t>
      </w:r>
      <w:r w:rsidRPr="00250DCD">
        <w:rPr>
          <w:sz w:val="16"/>
        </w:rPr>
        <w:t xml:space="preserve"> </w:t>
      </w:r>
      <w:r w:rsidRPr="009A3F9D">
        <w:rPr>
          <w:rStyle w:val="StyleBoldUnderline"/>
          <w:highlight w:val="cyan"/>
        </w:rPr>
        <w:t>The two countries</w:t>
      </w:r>
      <w:r w:rsidRPr="00250DCD">
        <w:rPr>
          <w:sz w:val="16"/>
        </w:rPr>
        <w:t xml:space="preserve"> also </w:t>
      </w:r>
      <w:r w:rsidRPr="009A3F9D">
        <w:rPr>
          <w:rStyle w:val="StyleBoldUnderline"/>
          <w:highlight w:val="cyan"/>
        </w:rPr>
        <w:t>established in Caracas the Banco Internacional de Desarrollo, which</w:t>
      </w:r>
      <w:r w:rsidRPr="00250DCD">
        <w:rPr>
          <w:sz w:val="16"/>
        </w:rPr>
        <w:t xml:space="preserve"> together with its main Iranian shareholder, Bank Saderat, </w:t>
      </w:r>
      <w:r w:rsidRPr="009A3F9D">
        <w:rPr>
          <w:rStyle w:val="StyleBoldUnderline"/>
          <w:highlight w:val="cyan"/>
        </w:rPr>
        <w:t>is accused by the U.S. of being a vehicle for</w:t>
      </w:r>
      <w:r w:rsidRPr="00250DCD">
        <w:rPr>
          <w:sz w:val="16"/>
        </w:rPr>
        <w:t xml:space="preserve"> the Ahmadinejad government’s </w:t>
      </w:r>
      <w:r w:rsidRPr="009A3F9D">
        <w:rPr>
          <w:rStyle w:val="StyleBoldUnderline"/>
          <w:highlight w:val="cyan"/>
        </w:rPr>
        <w:t>funding</w:t>
      </w:r>
      <w:r w:rsidRPr="00250DCD">
        <w:rPr>
          <w:sz w:val="16"/>
        </w:rPr>
        <w:t xml:space="preserve"> of the Middle Eastern terrorist group </w:t>
      </w:r>
      <w:r w:rsidRPr="009A3F9D">
        <w:rPr>
          <w:rStyle w:val="StyleBoldUnderline"/>
          <w:highlight w:val="cyan"/>
        </w:rPr>
        <w:t>Hezbollah.</w:t>
      </w:r>
      <w:r w:rsidRPr="00250DCD">
        <w:rPr>
          <w:sz w:val="12"/>
        </w:rPr>
        <w:t>¶</w:t>
      </w:r>
      <w:r w:rsidRPr="00250DCD">
        <w:rPr>
          <w:sz w:val="16"/>
        </w:rPr>
        <w:t xml:space="preserve"> </w:t>
      </w:r>
      <w:r w:rsidRPr="009A3F9D">
        <w:rPr>
          <w:rStyle w:val="StyleBoldUnderline"/>
          <w:highlight w:val="cyan"/>
        </w:rPr>
        <w:t>Yet with Iran’s economy crippled by sanctions, many of the projects haven’t gotten off the ground</w:t>
      </w:r>
      <w:r w:rsidRPr="00250DCD">
        <w:rPr>
          <w:sz w:val="16"/>
        </w:rPr>
        <w:t>. For example, pledges from 2007 and 2008 to help build a $350 million deep-water port off Nicaragua’s Atlantic coast and an oil refinery in Ecuador have yet to materialize. Nor has it built what former Secretary of State Hillary Clinton warned would be a “huge” embassy in Managua.</w:t>
      </w:r>
      <w:r w:rsidRPr="00250DCD">
        <w:rPr>
          <w:sz w:val="12"/>
        </w:rPr>
        <w:t>¶</w:t>
      </w:r>
      <w:r w:rsidRPr="00250DCD">
        <w:rPr>
          <w:sz w:val="16"/>
        </w:rPr>
        <w:t xml:space="preserve"> That hasn’t prevented the Obama administration from trying to curb Iran’s influence. In 2011, it imposed sanctions on state-owned oil company Petroleos de Venezuela SA for defying sanctions on Iran. It also implicated an Iranian man working out of Mexico in a plot to kill Saudi Arabia’s ambassador to Washington. </w:t>
      </w:r>
    </w:p>
    <w:p w14:paraId="60CA1D09" w14:textId="77777777" w:rsidR="00F96C25" w:rsidRDefault="00F96C25" w:rsidP="00F96C25"/>
    <w:p w14:paraId="60CA1D0A" w14:textId="77777777" w:rsidR="00F96C25" w:rsidRPr="008B0892" w:rsidRDefault="00F96C25" w:rsidP="00C427AE">
      <w:pPr>
        <w:pStyle w:val="Heading4"/>
      </w:pPr>
      <w:r w:rsidRPr="00276698">
        <w:t>Iran’s influence in Latin America decreasing and not supporting terror.</w:t>
      </w:r>
    </w:p>
    <w:p w14:paraId="60CA1D0B" w14:textId="77777777" w:rsidR="00F96C25" w:rsidRPr="00B8295A" w:rsidRDefault="00F96C25" w:rsidP="00F96C25">
      <w:pPr>
        <w:rPr>
          <w:rStyle w:val="StyleStyleBold12pt"/>
        </w:rPr>
      </w:pPr>
      <w:r w:rsidRPr="00B8295A">
        <w:rPr>
          <w:rStyle w:val="StyleStyleBold12pt"/>
        </w:rPr>
        <w:t>Goodman ‘13</w:t>
      </w:r>
    </w:p>
    <w:p w14:paraId="60CA1D0C" w14:textId="77777777" w:rsidR="00F96C25" w:rsidRPr="00B8295A" w:rsidRDefault="00F96C25" w:rsidP="00F96C25">
      <w:pPr>
        <w:rPr>
          <w:sz w:val="16"/>
          <w:szCs w:val="16"/>
        </w:rPr>
      </w:pPr>
      <w:r w:rsidRPr="00B8295A">
        <w:rPr>
          <w:sz w:val="16"/>
          <w:szCs w:val="16"/>
        </w:rPr>
        <w:t xml:space="preserve">Internally citing a report from the US State Department – </w:t>
      </w:r>
      <w:r>
        <w:rPr>
          <w:sz w:val="16"/>
          <w:szCs w:val="16"/>
        </w:rPr>
        <w:t xml:space="preserve">Joshua Goodman is a Rio de Janeiro-based reporter covering Latin America for Bloomberg News </w:t>
      </w:r>
      <w:r w:rsidRPr="00B8295A">
        <w:rPr>
          <w:sz w:val="16"/>
          <w:szCs w:val="16"/>
        </w:rPr>
        <w:t>– “Iran’s Influence Waning in Latin America, State Department Says” – Bloomberg News – June 26</w:t>
      </w:r>
      <w:r w:rsidRPr="00B8295A">
        <w:rPr>
          <w:sz w:val="16"/>
          <w:szCs w:val="16"/>
          <w:vertAlign w:val="superscript"/>
        </w:rPr>
        <w:t>th</w:t>
      </w:r>
      <w:r w:rsidRPr="00B8295A">
        <w:rPr>
          <w:sz w:val="16"/>
          <w:szCs w:val="16"/>
        </w:rPr>
        <w:t xml:space="preserve"> – http://www.businessweek.com/news/2013-06-26/iran-s-influence-waning-in-latin-america-state-department-says</w:t>
      </w:r>
    </w:p>
    <w:p w14:paraId="60CA1D0D" w14:textId="77777777" w:rsidR="00F96C25" w:rsidRDefault="00F96C25" w:rsidP="00F96C25"/>
    <w:p w14:paraId="60CA1D0E" w14:textId="77777777" w:rsidR="00F96C25" w:rsidRPr="00250DCD" w:rsidRDefault="00F96C25" w:rsidP="00F96C25">
      <w:pPr>
        <w:rPr>
          <w:sz w:val="16"/>
        </w:rPr>
      </w:pPr>
      <w:r w:rsidRPr="009A3F9D">
        <w:rPr>
          <w:rStyle w:val="StyleBoldUnderline"/>
          <w:highlight w:val="cyan"/>
        </w:rPr>
        <w:t>Iran isn’t actively supporting terrorist cells in Latin America</w:t>
      </w:r>
      <w:r w:rsidRPr="00250DCD">
        <w:rPr>
          <w:sz w:val="16"/>
        </w:rPr>
        <w:t xml:space="preserve"> </w:t>
      </w:r>
      <w:r w:rsidRPr="009A3F9D">
        <w:rPr>
          <w:rStyle w:val="Emphasis"/>
          <w:highlight w:val="cyan"/>
        </w:rPr>
        <w:t>and its influence is waning in the region</w:t>
      </w:r>
      <w:r w:rsidRPr="00250DCD">
        <w:rPr>
          <w:rStyle w:val="Emphasis"/>
        </w:rPr>
        <w:t xml:space="preserve"> </w:t>
      </w:r>
      <w:r w:rsidRPr="00250DCD">
        <w:rPr>
          <w:sz w:val="16"/>
        </w:rPr>
        <w:t>after almost a decade of promises to increase investment, according to a State Department report.</w:t>
      </w:r>
      <w:r w:rsidRPr="00250DCD">
        <w:rPr>
          <w:sz w:val="12"/>
        </w:rPr>
        <w:t>¶</w:t>
      </w:r>
      <w:r w:rsidRPr="00250DCD">
        <w:rPr>
          <w:sz w:val="16"/>
        </w:rPr>
        <w:t xml:space="preserve"> While Iran’s interest in Latin America is a “concern,” </w:t>
      </w:r>
      <w:r w:rsidRPr="009A3F9D">
        <w:rPr>
          <w:rStyle w:val="StyleBoldUnderline"/>
          <w:highlight w:val="cyan"/>
        </w:rPr>
        <w:t>sanctions have undermined efforts by the Islamic republic to expand its</w:t>
      </w:r>
      <w:r w:rsidRPr="00250DCD">
        <w:rPr>
          <w:sz w:val="16"/>
        </w:rPr>
        <w:t xml:space="preserve"> economic and political </w:t>
      </w:r>
      <w:r w:rsidRPr="009A3F9D">
        <w:rPr>
          <w:rStyle w:val="StyleBoldUnderline"/>
          <w:highlight w:val="cyan"/>
        </w:rPr>
        <w:t>toehold in the region</w:t>
      </w:r>
      <w:r w:rsidRPr="00250DCD">
        <w:rPr>
          <w:sz w:val="16"/>
        </w:rPr>
        <w:t>, according to the unclassified summary of yesterday’s report.</w:t>
      </w:r>
      <w:r w:rsidRPr="00250DCD">
        <w:rPr>
          <w:sz w:val="12"/>
        </w:rPr>
        <w:t>¶</w:t>
      </w:r>
      <w:r w:rsidRPr="00250DCD">
        <w:rPr>
          <w:sz w:val="16"/>
        </w:rPr>
        <w:t xml:space="preserve"> “</w:t>
      </w:r>
      <w:r w:rsidRPr="009A3F9D">
        <w:rPr>
          <w:rStyle w:val="StyleBoldUnderline"/>
          <w:highlight w:val="cyan"/>
        </w:rPr>
        <w:t>As a result of</w:t>
      </w:r>
      <w:r w:rsidRPr="00250DCD">
        <w:rPr>
          <w:sz w:val="16"/>
        </w:rPr>
        <w:t xml:space="preserve"> diplomatic outreach, strengthening of allies’ capacity, </w:t>
      </w:r>
      <w:r w:rsidRPr="009A3F9D">
        <w:rPr>
          <w:rStyle w:val="StyleBoldUnderline"/>
          <w:highlight w:val="cyan"/>
        </w:rPr>
        <w:t>international nonproliferation efforts, a strong sanctions policy, and Iran’s poor management of its foreign relations, Iranian influence in Latin America</w:t>
      </w:r>
      <w:r w:rsidRPr="00250DCD">
        <w:rPr>
          <w:sz w:val="16"/>
        </w:rPr>
        <w:t xml:space="preserve"> and the Caribbean</w:t>
      </w:r>
      <w:r w:rsidRPr="00250DCD">
        <w:rPr>
          <w:rStyle w:val="StyleBoldUnderline"/>
        </w:rPr>
        <w:t xml:space="preserve"> </w:t>
      </w:r>
      <w:r w:rsidRPr="009A3F9D">
        <w:rPr>
          <w:rStyle w:val="StyleBoldUnderline"/>
          <w:highlight w:val="cyan"/>
        </w:rPr>
        <w:t>is waning,”</w:t>
      </w:r>
      <w:r w:rsidRPr="00250DCD">
        <w:rPr>
          <w:rStyle w:val="StyleBoldUnderline"/>
        </w:rPr>
        <w:t xml:space="preserve"> </w:t>
      </w:r>
      <w:r w:rsidRPr="00250DCD">
        <w:rPr>
          <w:sz w:val="16"/>
        </w:rPr>
        <w:t xml:space="preserve">according to the report. </w:t>
      </w:r>
    </w:p>
    <w:p w14:paraId="60CA1D0F" w14:textId="77777777" w:rsidR="00F96C25" w:rsidRDefault="00F96C25" w:rsidP="00F96C25"/>
    <w:p w14:paraId="60CA1D10" w14:textId="77777777" w:rsidR="00F96C25" w:rsidRDefault="00C427AE" w:rsidP="000A5A5C">
      <w:pPr>
        <w:pStyle w:val="Heading3"/>
      </w:pPr>
      <w:r>
        <w:lastRenderedPageBreak/>
        <w:t xml:space="preserve">2NC </w:t>
      </w:r>
      <w:r w:rsidR="0052412E">
        <w:t>No Prolif</w:t>
      </w:r>
    </w:p>
    <w:p w14:paraId="60CA1D11" w14:textId="77777777" w:rsidR="00F96C25" w:rsidRDefault="00F96C25" w:rsidP="00F96C25"/>
    <w:p w14:paraId="60CA1D12" w14:textId="77777777" w:rsidR="00F96C25" w:rsidRPr="009A3F9D" w:rsidRDefault="00F96C25" w:rsidP="00F96C25">
      <w:pPr>
        <w:rPr>
          <w:b/>
        </w:rPr>
      </w:pPr>
      <w:r w:rsidRPr="00276698">
        <w:rPr>
          <w:b/>
        </w:rPr>
        <w:t>Iran Prolif not dangerous and wouldn’t cascade.</w:t>
      </w:r>
    </w:p>
    <w:p w14:paraId="60CA1D13" w14:textId="77777777" w:rsidR="00F96C25" w:rsidRPr="00C96801" w:rsidRDefault="00F96C25" w:rsidP="00F96C25">
      <w:pPr>
        <w:rPr>
          <w:rStyle w:val="StyleStyleBold12pt"/>
        </w:rPr>
      </w:pPr>
      <w:r w:rsidRPr="00C96801">
        <w:rPr>
          <w:rStyle w:val="StyleStyleBold12pt"/>
        </w:rPr>
        <w:t>Hobbs&amp; Moran ‘12</w:t>
      </w:r>
    </w:p>
    <w:p w14:paraId="60CA1D14" w14:textId="77777777" w:rsidR="00F96C25" w:rsidRPr="00C96801" w:rsidRDefault="00F96C25" w:rsidP="00F96C25">
      <w:pPr>
        <w:rPr>
          <w:sz w:val="16"/>
          <w:szCs w:val="16"/>
        </w:rPr>
      </w:pPr>
      <w:r w:rsidRPr="00C96801">
        <w:rPr>
          <w:sz w:val="16"/>
          <w:szCs w:val="16"/>
        </w:rPr>
        <w:t>Dr Christopher Hobbs is a Leverhulme Research Fellow at the Centre for Science and Security Studies within the Department of War Studies at King's College London. Matthew Moran is a Research Associate at the Centre for Science and Security Studies within the Department of War Studies at King's College London. He is currently working on a MacArthur-funded postdoctoral project that explores the relationship between nuclear, nationalism and identity and how these issues impact on policy-making. Guardian: Julian Borger’s Security Blog – 12-19-12 – http://www.guardian.co.uk/world/julian-borger-global-security-blog/2012/dec/19/iran-nuclear-middle-east-arms-race</w:t>
      </w:r>
    </w:p>
    <w:p w14:paraId="60CA1D15" w14:textId="77777777" w:rsidR="00F96C25" w:rsidRDefault="00F96C25" w:rsidP="00F96C25"/>
    <w:p w14:paraId="60CA1D16" w14:textId="77777777" w:rsidR="00F96C25" w:rsidRPr="00C96801" w:rsidRDefault="00F96C25" w:rsidP="00F96C25">
      <w:pPr>
        <w:rPr>
          <w:rStyle w:val="StyleBoldUnderline"/>
        </w:rPr>
      </w:pPr>
      <w:r w:rsidRPr="00C96801">
        <w:rPr>
          <w:sz w:val="16"/>
        </w:rPr>
        <w:t xml:space="preserve">Inevitably, Iran's nuclear defiance has provided ammunition for the war-mongerers advocating a pre-emptive attack on Iran. Prominent </w:t>
      </w:r>
      <w:r w:rsidRPr="009A3F9D">
        <w:rPr>
          <w:rStyle w:val="StyleBoldUnderline"/>
          <w:highlight w:val="cyan"/>
        </w:rPr>
        <w:t>commentators</w:t>
      </w:r>
      <w:r w:rsidRPr="00C96801">
        <w:rPr>
          <w:sz w:val="16"/>
        </w:rPr>
        <w:t xml:space="preserve"> such as Matthew Kroenig, </w:t>
      </w:r>
      <w:r w:rsidRPr="009A3F9D">
        <w:rPr>
          <w:rStyle w:val="StyleBoldUnderline"/>
          <w:highlight w:val="cyan"/>
        </w:rPr>
        <w:t>claim that,</w:t>
      </w:r>
      <w:r w:rsidRPr="00C96801">
        <w:rPr>
          <w:sz w:val="16"/>
        </w:rPr>
        <w:t xml:space="preserve"> at the very least, </w:t>
      </w:r>
      <w:r w:rsidRPr="009A3F9D">
        <w:rPr>
          <w:rStyle w:val="StyleBoldUnderline"/>
          <w:highlight w:val="cyan"/>
        </w:rPr>
        <w:t>a nuclear-armed Iran would prompt a 'proliferation cascade' in the Mid</w:t>
      </w:r>
      <w:r w:rsidRPr="00C96801">
        <w:rPr>
          <w:sz w:val="16"/>
        </w:rPr>
        <w:t xml:space="preserve">dle </w:t>
      </w:r>
      <w:r w:rsidRPr="009A3F9D">
        <w:rPr>
          <w:rStyle w:val="StyleBoldUnderline"/>
          <w:highlight w:val="cyan"/>
        </w:rPr>
        <w:t>East.</w:t>
      </w:r>
      <w:r w:rsidRPr="00C96801">
        <w:rPr>
          <w:sz w:val="16"/>
        </w:rPr>
        <w:t xml:space="preserve"> If Iran acquires nuclear weapons – whatever form that scenario may take - its regional rivals will follow suit. The argument here is seductive; it is easier to assume the worst than to hope for the best. The problem is, </w:t>
      </w:r>
      <w:r w:rsidRPr="009A3F9D">
        <w:rPr>
          <w:rStyle w:val="StyleBoldUnderline"/>
          <w:highlight w:val="cyan"/>
        </w:rPr>
        <w:t>we find</w:t>
      </w:r>
      <w:r w:rsidRPr="00C96801">
        <w:rPr>
          <w:sz w:val="16"/>
        </w:rPr>
        <w:t xml:space="preserve"> that </w:t>
      </w:r>
      <w:r w:rsidRPr="009A3F9D">
        <w:rPr>
          <w:rStyle w:val="StyleBoldUnderline"/>
          <w:highlight w:val="cyan"/>
        </w:rPr>
        <w:t>the counter-argument is more compelling.</w:t>
      </w:r>
      <w:r w:rsidRPr="00C96801">
        <w:rPr>
          <w:rStyle w:val="StyleBoldUnderline"/>
          <w:sz w:val="12"/>
          <w:u w:val="none"/>
        </w:rPr>
        <w:t>¶</w:t>
      </w:r>
      <w:r w:rsidRPr="00C96801">
        <w:rPr>
          <w:sz w:val="16"/>
        </w:rPr>
        <w:t xml:space="preserve"> The idea that 'proliferation begets proliferation' is not new. Dire forecasts on the seemingly inevitable increase in the number of nuclear weapon states have been made since the dawn of the nuclear age. In 1963, for example, US President JF Kennedy predicted that there might be up to twenty-five nuclear weapons powers within the next decade. However, proliferation has proven to be historically rare, with the number of nuclear weapons states expanding only slightly from five in 1964 to nine in 2006 following North Korea's nuclear test.</w:t>
      </w:r>
      <w:r w:rsidRPr="00C96801">
        <w:rPr>
          <w:sz w:val="12"/>
        </w:rPr>
        <w:t>¶</w:t>
      </w:r>
      <w:r w:rsidRPr="00C96801">
        <w:rPr>
          <w:sz w:val="16"/>
        </w:rPr>
        <w:t xml:space="preserve"> </w:t>
      </w:r>
      <w:r w:rsidRPr="009A3F9D">
        <w:rPr>
          <w:rStyle w:val="StyleBoldUnderline"/>
          <w:highlight w:val="cyan"/>
        </w:rPr>
        <w:t>The flawed logic of 'proliferation begets proliferation' is clearly demonstrated in North East Asia where North Korea's</w:t>
      </w:r>
      <w:r w:rsidRPr="00C96801">
        <w:rPr>
          <w:sz w:val="16"/>
        </w:rPr>
        <w:t xml:space="preserve"> nuclear </w:t>
      </w:r>
      <w:r w:rsidRPr="009A3F9D">
        <w:rPr>
          <w:rStyle w:val="StyleBoldUnderline"/>
          <w:highlight w:val="cyan"/>
        </w:rPr>
        <w:t>weapons have not provoked Japan or South Korea</w:t>
      </w:r>
      <w:r w:rsidRPr="00C96801">
        <w:rPr>
          <w:sz w:val="16"/>
        </w:rPr>
        <w:t>, countries with advanced civil nuclear programmes, to follow suit despite a long history of regional conflict and volatile relations. In this case, strong security alliances with the United States incorporating extended nuclear deterrence have played an important role in dissuading these countries from going nuclear.</w:t>
      </w:r>
      <w:r w:rsidRPr="00C96801">
        <w:rPr>
          <w:sz w:val="12"/>
        </w:rPr>
        <w:t>¶</w:t>
      </w:r>
      <w:r w:rsidRPr="00C96801">
        <w:rPr>
          <w:sz w:val="16"/>
        </w:rPr>
        <w:t xml:space="preserve"> Ironically, </w:t>
      </w:r>
      <w:r w:rsidRPr="009A3F9D">
        <w:rPr>
          <w:rStyle w:val="StyleBoldUnderline"/>
          <w:highlight w:val="cyan"/>
        </w:rPr>
        <w:t>the Mid</w:t>
      </w:r>
      <w:r w:rsidRPr="00C96801">
        <w:rPr>
          <w:rStyle w:val="StyleBoldUnderline"/>
        </w:rPr>
        <w:t>dle</w:t>
      </w:r>
      <w:r w:rsidRPr="009A3F9D">
        <w:rPr>
          <w:rStyle w:val="StyleBoldUnderline"/>
          <w:highlight w:val="cyan"/>
        </w:rPr>
        <w:t xml:space="preserve"> East itself offers further evidence that nuclear prolif</w:t>
      </w:r>
      <w:r w:rsidRPr="00C96801">
        <w:rPr>
          <w:sz w:val="16"/>
        </w:rPr>
        <w:t xml:space="preserve">eration </w:t>
      </w:r>
      <w:r w:rsidRPr="009A3F9D">
        <w:rPr>
          <w:rStyle w:val="StyleBoldUnderline"/>
          <w:highlight w:val="cyan"/>
        </w:rPr>
        <w:t>is not inevitable</w:t>
      </w:r>
      <w:r w:rsidRPr="00C96801">
        <w:rPr>
          <w:sz w:val="16"/>
        </w:rPr>
        <w:t xml:space="preserve">. Noted for its policy of nuclear opacity (neither confirming nor denying its nuclear arsenal), </w:t>
      </w:r>
      <w:r w:rsidRPr="009A3F9D">
        <w:rPr>
          <w:rStyle w:val="StyleBoldUnderline"/>
          <w:highlight w:val="cyan"/>
        </w:rPr>
        <w:t>Israel acquired nuclear weapons</w:t>
      </w:r>
      <w:r w:rsidRPr="00C96801">
        <w:rPr>
          <w:rStyle w:val="StyleBoldUnderline"/>
        </w:rPr>
        <w:t xml:space="preserve"> </w:t>
      </w:r>
      <w:r w:rsidRPr="00C96801">
        <w:rPr>
          <w:sz w:val="16"/>
        </w:rPr>
        <w:t xml:space="preserve">in the late 1960s </w:t>
      </w:r>
      <w:r w:rsidRPr="009A3F9D">
        <w:rPr>
          <w:rStyle w:val="StyleBoldUnderline"/>
          <w:highlight w:val="cyan"/>
        </w:rPr>
        <w:t>and</w:t>
      </w:r>
      <w:r w:rsidRPr="00C96801">
        <w:rPr>
          <w:sz w:val="16"/>
        </w:rPr>
        <w:t xml:space="preserve"> over four decades later </w:t>
      </w:r>
      <w:r w:rsidRPr="009A3F9D">
        <w:rPr>
          <w:rStyle w:val="StyleBoldUnderline"/>
          <w:highlight w:val="cyan"/>
        </w:rPr>
        <w:t>still remains the only nuclear power in the region.</w:t>
      </w:r>
      <w:r w:rsidRPr="00C96801">
        <w:rPr>
          <w:rStyle w:val="StyleBoldUnderline"/>
          <w:sz w:val="12"/>
          <w:u w:val="none"/>
        </w:rPr>
        <w:t>¶</w:t>
      </w:r>
      <w:r w:rsidRPr="00C96801">
        <w:rPr>
          <w:sz w:val="16"/>
        </w:rPr>
        <w:t xml:space="preserve"> Now the threat posed by Iran to its neighbours is arguably greater given Tehran's aggressive posturing and regional ambitions. However our research finds that those states deemed most likely to go nuclear due to their proximity to Iran and their suspected past interest in acquiring nuclear weapons (namely Turkey, Egypt, Syria and Saudi Arabia), would have little to gain and much to lose by embarking down such a route.</w:t>
      </w:r>
      <w:r w:rsidRPr="00C96801">
        <w:rPr>
          <w:sz w:val="12"/>
        </w:rPr>
        <w:t>¶</w:t>
      </w:r>
      <w:r w:rsidRPr="00C96801">
        <w:rPr>
          <w:sz w:val="16"/>
        </w:rPr>
        <w:t xml:space="preserve"> Take Saudi Arabia, for example. Iran has long been at political and ideological odds with the kingdom across the Gulf. </w:t>
      </w:r>
      <w:r w:rsidRPr="009A3F9D">
        <w:rPr>
          <w:rStyle w:val="StyleBoldUnderline"/>
          <w:highlight w:val="cyan"/>
        </w:rPr>
        <w:t>And at first sight, it seems likely that Saudi Arabia would follow Iran down the nuclear path.</w:t>
      </w:r>
      <w:r w:rsidRPr="00C96801">
        <w:rPr>
          <w:sz w:val="16"/>
        </w:rPr>
        <w:t xml:space="preserve"> In February, Saudi officials were reported as claiming that Riyadh would launch a "twin-track nuclear weapons programme" in the event of a successful Iranian nuclear test. An article published in the London Times in February [£] described a scenario whereby Saudi Arabia would attempt to purchase warheads from abroad while also adding a military dimension to its planned civil nuclear programme at home.</w:t>
      </w:r>
      <w:r w:rsidRPr="00C96801">
        <w:rPr>
          <w:sz w:val="12"/>
        </w:rPr>
        <w:t>¶</w:t>
      </w:r>
      <w:r w:rsidRPr="00C96801">
        <w:rPr>
          <w:sz w:val="16"/>
        </w:rPr>
        <w:t xml:space="preserve"> </w:t>
      </w:r>
      <w:r w:rsidRPr="009A3F9D">
        <w:rPr>
          <w:rStyle w:val="StyleBoldUnderline"/>
          <w:highlight w:val="cyan"/>
        </w:rPr>
        <w:t xml:space="preserve">Look more closely, however, and there is a much stronger case to be made against Saudi nuclearisation. </w:t>
      </w:r>
      <w:r w:rsidRPr="00C96801">
        <w:rPr>
          <w:sz w:val="16"/>
        </w:rPr>
        <w:t xml:space="preserve">Beyond the Kingdom's primitive nuclear infrastructure – </w:t>
      </w:r>
      <w:r w:rsidRPr="009A3F9D">
        <w:rPr>
          <w:rStyle w:val="StyleBoldUnderline"/>
          <w:highlight w:val="cyan"/>
        </w:rPr>
        <w:t>the country lacks sufficient experience</w:t>
      </w:r>
      <w:r w:rsidRPr="00C96801">
        <w:rPr>
          <w:sz w:val="16"/>
        </w:rPr>
        <w:t xml:space="preserve"> and expertise in practically all areas of the nuclear fuel cycle – Saudi Arabia's political </w:t>
      </w:r>
      <w:r w:rsidRPr="009A3F9D">
        <w:rPr>
          <w:rStyle w:val="StyleBoldUnderline"/>
          <w:highlight w:val="cyan"/>
        </w:rPr>
        <w:t>and strategic context does not favour</w:t>
      </w:r>
      <w:r w:rsidRPr="00C96801">
        <w:rPr>
          <w:rStyle w:val="StyleBoldUnderline"/>
        </w:rPr>
        <w:t xml:space="preserve"> </w:t>
      </w:r>
      <w:r w:rsidRPr="00C96801">
        <w:rPr>
          <w:sz w:val="16"/>
        </w:rPr>
        <w:t xml:space="preserve">the </w:t>
      </w:r>
      <w:r w:rsidRPr="009A3F9D">
        <w:rPr>
          <w:rStyle w:val="StyleBoldUnderline"/>
          <w:highlight w:val="cyan"/>
        </w:rPr>
        <w:t>acquisition</w:t>
      </w:r>
      <w:r w:rsidRPr="00C96801">
        <w:rPr>
          <w:rStyle w:val="StyleBoldUnderline"/>
        </w:rPr>
        <w:t xml:space="preserve"> </w:t>
      </w:r>
      <w:r w:rsidRPr="00C96801">
        <w:rPr>
          <w:sz w:val="16"/>
        </w:rPr>
        <w:t>of nuclear weapons.</w:t>
      </w:r>
      <w:r w:rsidRPr="00C96801">
        <w:rPr>
          <w:sz w:val="12"/>
        </w:rPr>
        <w:t>¶</w:t>
      </w:r>
      <w:r w:rsidRPr="00C96801">
        <w:rPr>
          <w:sz w:val="16"/>
        </w:rPr>
        <w:t xml:space="preserve"> From a security perspective, the relationship between Saudi Arabia and the United States has held firm since the 1940s, despite a number of challenges – most notably the participation of a number of Saudi nationals in the 9/11 terrorist attacks. The relationship barters Saudi oil for US conventional arms and an implicit commitment to Saudi's defence.</w:t>
      </w:r>
      <w:r w:rsidRPr="00C96801">
        <w:rPr>
          <w:sz w:val="12"/>
        </w:rPr>
        <w:t>¶</w:t>
      </w:r>
      <w:r w:rsidRPr="00C96801">
        <w:rPr>
          <w:sz w:val="16"/>
        </w:rPr>
        <w:t xml:space="preserve"> In recent years, the role of Washington as the silent guarantor of Riyadh's security has grown apace with the structural changes in the Middle East. The fall of the pro-Saudi Mubarak regime in Egypt; protests and instability in Bahrain and Yemen; the collapse of the pro-Saudi government in Lebanon; and civil war in Syria have upended the established regional order and made Riyadh's position less secure.</w:t>
      </w:r>
      <w:r w:rsidRPr="00C96801">
        <w:rPr>
          <w:sz w:val="12"/>
        </w:rPr>
        <w:t>¶</w:t>
      </w:r>
      <w:r w:rsidRPr="00C96801">
        <w:rPr>
          <w:sz w:val="16"/>
        </w:rPr>
        <w:t xml:space="preserve"> In this context, and given the determination of the United States to prevent nuclear proliferation in the region, a move by Saudi Arabia to acquire nuclear weapons holds few positives for Riyadh's security calculus.</w:t>
      </w:r>
      <w:r w:rsidRPr="00C96801">
        <w:rPr>
          <w:sz w:val="12"/>
        </w:rPr>
        <w:t>¶</w:t>
      </w:r>
      <w:r w:rsidRPr="00C96801">
        <w:rPr>
          <w:sz w:val="16"/>
        </w:rPr>
        <w:t xml:space="preserve"> From and economic perspective, Saudi Arabia's policy outlook exemplifies Etel Solingen's seminal theory on the relationship between economic liberalism and nuclear restraint. Solingen argues that political coalitions favouring the reduction of state control over markets and increased privatisation and foreign investment – are less likely to adopt a nuclear posture that would endanger their economic interests.</w:t>
      </w:r>
      <w:r w:rsidRPr="00C96801">
        <w:rPr>
          <w:sz w:val="12"/>
        </w:rPr>
        <w:t>¶</w:t>
      </w:r>
      <w:r w:rsidRPr="00C96801">
        <w:rPr>
          <w:sz w:val="16"/>
        </w:rPr>
        <w:t xml:space="preserve"> In this regard, Saudi Arabia's emphasis on facilitating the growth of foreign investment is significant. Riyadh has cultivated extensive trade relations with most international powers, keen to attract foreign investment as a means of reducing over-reliance on oil and gas, increasing employment opportunities for the local population (population growth of almost two percent equates to a need for some 200,000 new jobs per year), and reinvigorating the Saudi private sector.</w:t>
      </w:r>
      <w:r w:rsidRPr="00C96801">
        <w:rPr>
          <w:sz w:val="12"/>
        </w:rPr>
        <w:t>¶</w:t>
      </w:r>
      <w:r w:rsidRPr="00C96801">
        <w:rPr>
          <w:sz w:val="16"/>
        </w:rPr>
        <w:t xml:space="preserve"> The acquisition of nuclear weapons would have far-reaching consequences, stalling progress and bringing progressive economic isolation, thus drastically changing the nature of the kingdom's international trade relations. Saudi's interests are best served by nuclear restraint.</w:t>
      </w:r>
      <w:r w:rsidRPr="00C96801">
        <w:rPr>
          <w:sz w:val="12"/>
        </w:rPr>
        <w:t>¶</w:t>
      </w:r>
      <w:r w:rsidRPr="00C96801">
        <w:rPr>
          <w:sz w:val="16"/>
        </w:rPr>
        <w:t xml:space="preserve"> In an article published in the latest issue of The International Spectator, we argue that there are strong arguments for nuclear restraint in the cases of other regional players as well. From security guarantees and the provision of advanced conventional weapons - in December 2011, following the United States agreed a $1.7 billion deal to upgrade Saudi Arabia's Patriot missile defence system, for example – to facilitating increased integration into the international economy, there are a range of measures that can persuade a state to forgo nuclear weapons.</w:t>
      </w:r>
      <w:r w:rsidRPr="00C96801">
        <w:rPr>
          <w:sz w:val="12"/>
        </w:rPr>
        <w:t>¶</w:t>
      </w:r>
      <w:r w:rsidRPr="00C96801">
        <w:rPr>
          <w:sz w:val="16"/>
        </w:rPr>
        <w:t xml:space="preserve"> Ultimately, </w:t>
      </w:r>
      <w:r w:rsidRPr="009A3F9D">
        <w:rPr>
          <w:rStyle w:val="StyleBoldUnderline"/>
          <w:highlight w:val="cyan"/>
        </w:rPr>
        <w:t>many see a domino-effect as the logical response to Iranian nuclearisation</w:t>
      </w:r>
      <w:r w:rsidRPr="00C96801">
        <w:rPr>
          <w:sz w:val="16"/>
        </w:rPr>
        <w:t xml:space="preserve">. But when the stakes are this high, it is </w:t>
      </w:r>
      <w:r w:rsidRPr="00C96801">
        <w:rPr>
          <w:sz w:val="16"/>
        </w:rPr>
        <w:lastRenderedPageBreak/>
        <w:t xml:space="preserve">important to look at all sides of the debate. From another perspective, </w:t>
      </w:r>
      <w:r w:rsidRPr="009A3F9D">
        <w:rPr>
          <w:rStyle w:val="StyleBoldUnderline"/>
          <w:highlight w:val="cyan"/>
        </w:rPr>
        <w:t>there is substantial evidence to suggest that regional proliferation is not a very likely outcome at all.</w:t>
      </w:r>
    </w:p>
    <w:p w14:paraId="60CA1D17" w14:textId="77777777" w:rsidR="00F96C25" w:rsidRPr="00ED57F7" w:rsidRDefault="00F96C25" w:rsidP="00F96C25"/>
    <w:p w14:paraId="60CA1D18" w14:textId="77777777" w:rsidR="00F96C25" w:rsidRPr="00AD4F00" w:rsidRDefault="00F96C25" w:rsidP="00F96C25"/>
    <w:p w14:paraId="60CA1D19" w14:textId="77777777" w:rsidR="00F96C25" w:rsidRPr="008B0892" w:rsidRDefault="00F96C25" w:rsidP="00F96C25">
      <w:pPr>
        <w:rPr>
          <w:b/>
        </w:rPr>
      </w:pPr>
      <w:r w:rsidRPr="00276698">
        <w:rPr>
          <w:b/>
        </w:rPr>
        <w:t>Iran Prolif not dangerous – wouldn’t cause instability  or domino effect.</w:t>
      </w:r>
    </w:p>
    <w:p w14:paraId="60CA1D1A" w14:textId="77777777" w:rsidR="00F96C25" w:rsidRPr="008819B2" w:rsidRDefault="00F96C25" w:rsidP="00F96C25">
      <w:pPr>
        <w:rPr>
          <w:rStyle w:val="StyleStyleBold12pt"/>
        </w:rPr>
      </w:pPr>
      <w:r w:rsidRPr="008819B2">
        <w:rPr>
          <w:rStyle w:val="StyleStyleBold12pt"/>
        </w:rPr>
        <w:t>Keck ‘12</w:t>
      </w:r>
    </w:p>
    <w:p w14:paraId="60CA1D1B" w14:textId="77777777" w:rsidR="00F96C25" w:rsidRPr="008819B2" w:rsidRDefault="00F96C25" w:rsidP="00F96C25">
      <w:pPr>
        <w:rPr>
          <w:sz w:val="16"/>
          <w:szCs w:val="16"/>
        </w:rPr>
      </w:pPr>
      <w:r w:rsidRPr="008819B2">
        <w:rPr>
          <w:sz w:val="16"/>
          <w:szCs w:val="16"/>
        </w:rPr>
        <w:t>(Zachary Keck is deputy editor of e-International Relations and an editorial assistant at The Diplomat. His commentary has appeared at Foreign Affairs, Foreign Policy, World Politics Review and Small Wars Journal – “False Prophets of Nuclear Proliferation” – National Interest – April 5</w:t>
      </w:r>
      <w:r w:rsidRPr="008819B2">
        <w:rPr>
          <w:sz w:val="16"/>
          <w:szCs w:val="16"/>
          <w:vertAlign w:val="superscript"/>
        </w:rPr>
        <w:t>th</w:t>
      </w:r>
      <w:r w:rsidRPr="008819B2">
        <w:rPr>
          <w:sz w:val="16"/>
          <w:szCs w:val="16"/>
        </w:rPr>
        <w:t xml:space="preserve"> – </w:t>
      </w:r>
    </w:p>
    <w:p w14:paraId="60CA1D1C" w14:textId="77777777" w:rsidR="00F96C25" w:rsidRPr="008819B2" w:rsidRDefault="00F96C25" w:rsidP="00F96C25">
      <w:pPr>
        <w:rPr>
          <w:sz w:val="16"/>
          <w:szCs w:val="16"/>
        </w:rPr>
      </w:pPr>
      <w:r w:rsidRPr="008819B2">
        <w:rPr>
          <w:sz w:val="16"/>
          <w:szCs w:val="16"/>
        </w:rPr>
        <w:t>http://nationalinterest.org/commentary/false-prophets-nuclear-proliferation-6725)</w:t>
      </w:r>
    </w:p>
    <w:p w14:paraId="60CA1D1D" w14:textId="77777777" w:rsidR="00F96C25" w:rsidRDefault="00F96C25" w:rsidP="00F96C25"/>
    <w:p w14:paraId="60CA1D1E" w14:textId="77777777" w:rsidR="00F96C25" w:rsidRPr="008819B2" w:rsidRDefault="00F96C25" w:rsidP="00F96C25">
      <w:pPr>
        <w:rPr>
          <w:sz w:val="16"/>
        </w:rPr>
      </w:pPr>
      <w:r w:rsidRPr="008819B2">
        <w:rPr>
          <w:sz w:val="16"/>
        </w:rPr>
        <w:t xml:space="preserve">Even as other issues surrounding Iran’s nuclear program are debated, </w:t>
      </w:r>
      <w:r w:rsidRPr="009A3F9D">
        <w:rPr>
          <w:rStyle w:val="StyleBoldUnderline"/>
          <w:highlight w:val="cyan"/>
        </w:rPr>
        <w:t>there is</w:t>
      </w:r>
      <w:r w:rsidRPr="008819B2">
        <w:rPr>
          <w:sz w:val="16"/>
        </w:rPr>
        <w:t xml:space="preserve"> a wide-ranging </w:t>
      </w:r>
      <w:r w:rsidRPr="009A3F9D">
        <w:rPr>
          <w:rStyle w:val="StyleBoldUnderline"/>
          <w:highlight w:val="cyan"/>
        </w:rPr>
        <w:t>consensus in the West that an Iranian bomb would precipitate a regional nuclear-arms race</w:t>
      </w:r>
      <w:r w:rsidRPr="008819B2">
        <w:rPr>
          <w:sz w:val="16"/>
        </w:rPr>
        <w:t>, if not a global one. Senators Lindsay Graham (R-SC), Robert Casey (D-PA) and Joseph Lieberman (I-CT) said as much in the pages of the Wall Street Journal in March. Similarly, British foreign secretary William Hague worries that if Iran acquires a nuclear weapon, “the most serious round of nuclear proliferation” to date would commence. And recently in the New York Times, Ari Shavit of Haaretz stated matter-of-factly that “an Iranian bomb will bring about universal nuclear proliferation.”</w:t>
      </w:r>
      <w:r w:rsidRPr="008819B2">
        <w:rPr>
          <w:sz w:val="12"/>
        </w:rPr>
        <w:t>¶</w:t>
      </w:r>
      <w:r w:rsidRPr="008819B2">
        <w:rPr>
          <w:sz w:val="16"/>
        </w:rPr>
        <w:t xml:space="preserve"> Fortunately for mankind’s sake, </w:t>
      </w:r>
      <w:r w:rsidRPr="009A3F9D">
        <w:rPr>
          <w:rStyle w:val="Emphasis"/>
          <w:highlight w:val="cyan"/>
        </w:rPr>
        <w:t>there is no evidence to support these apocalyptic prophecies</w:t>
      </w:r>
      <w:r w:rsidRPr="008819B2">
        <w:rPr>
          <w:sz w:val="16"/>
        </w:rPr>
        <w:t xml:space="preserve">. Although some precautionary actions might be prudent, </w:t>
      </w:r>
      <w:r w:rsidRPr="009A3F9D">
        <w:rPr>
          <w:rStyle w:val="StyleBoldUnderline"/>
          <w:highlight w:val="cyan"/>
        </w:rPr>
        <w:t>neither history nor contemporary circumstances indicate that an Iranian atomic weapon would be a nuclear catalyst</w:t>
      </w:r>
      <w:r w:rsidRPr="008819B2">
        <w:rPr>
          <w:sz w:val="16"/>
        </w:rPr>
        <w:t>.</w:t>
      </w:r>
      <w:r w:rsidRPr="008819B2">
        <w:rPr>
          <w:sz w:val="12"/>
        </w:rPr>
        <w:t>¶</w:t>
      </w:r>
      <w:r w:rsidRPr="008819B2">
        <w:rPr>
          <w:sz w:val="16"/>
        </w:rPr>
        <w:t xml:space="preserve"> Historical Precedents</w:t>
      </w:r>
      <w:r w:rsidRPr="008819B2">
        <w:rPr>
          <w:sz w:val="12"/>
        </w:rPr>
        <w:t>¶</w:t>
      </w:r>
      <w:r w:rsidRPr="008819B2">
        <w:rPr>
          <w:sz w:val="16"/>
        </w:rPr>
        <w:t xml:space="preserve"> To begin with, fears of an impending nuclear tipping point have been a regular feature of the nuclear age. The CIA is a case in point. Whereas in 1957 the agency predicted ten countries could go nuclear within a decade, by 1975 it concluded that “logically” nuclear proliferation would only subside when “all political actors, state and non-state, are equipped with nuclear armaments.” A quarter century and one nuclear power later (both South Africa and Pakistan acquired a nuclear-weapons capability during this time, but South Africa dismantled all its nuclear weapons by 1991), CIA director George Tenet announced in 2003 that we had entered “a new world of proliferation” and warned “the ‘domino theory’ of the twenty-first century may well be nuclear.”</w:t>
      </w:r>
      <w:r w:rsidRPr="008819B2">
        <w:rPr>
          <w:sz w:val="12"/>
        </w:rPr>
        <w:t>¶</w:t>
      </w:r>
      <w:r w:rsidRPr="008819B2">
        <w:rPr>
          <w:sz w:val="16"/>
        </w:rPr>
        <w:t xml:space="preserve"> The 1960s were equally remarkable. As a presidential candidate in 1960, for example, John F. Kennedy foresaw “ten, fifteen, or twenty nations” acquiring a nuclear capability by the 1964 election. The following year, the Kennedy administration was so certain a Chinese nuclear test would trigger a global wave of nuclear proliferation that it considered simply giving Beijing’s neighbors “defensive nuclear weapons.” Although not a single additional nuclear power emerged by 1963, President Kennedy remained “haunted by the feeling” that there would be fifteen or twenty of them by 1975 and possibly twenty-five by the end of that decade.</w:t>
      </w:r>
      <w:r w:rsidRPr="008819B2">
        <w:rPr>
          <w:sz w:val="12"/>
        </w:rPr>
        <w:t>¶</w:t>
      </w:r>
      <w:r w:rsidRPr="008819B2">
        <w:rPr>
          <w:sz w:val="16"/>
        </w:rPr>
        <w:t xml:space="preserve"> And yet nearly half a century after the Cuban missile crisis there are only nine nuclear-weapon states, five more than when Kennedy was elected and two of which already had advanced nuclear weapon programs during his presidency. During the same time interval, four states have voluntarily given up their nuclear arsenals and an estimated forty nations have not built them despite possessing the technical capability to do so.</w:t>
      </w:r>
      <w:r w:rsidRPr="008819B2">
        <w:rPr>
          <w:sz w:val="12"/>
        </w:rPr>
        <w:t>¶</w:t>
      </w:r>
      <w:r w:rsidRPr="008819B2">
        <w:rPr>
          <w:sz w:val="16"/>
        </w:rPr>
        <w:t xml:space="preserve"> Still, just because nuclear forbearance has been the norm thus far doesn’t necessarily mean this will continue into the future. In fact, according to Shavit, an Iranian bomb would “force Saudi Arabia, Turkey and Egypt to acquire their own.” Similarly, President Barack Obama is “almost certain” that if Iran gets nuclear weapons, its neighbors will be “compelled” to do the same.</w:t>
      </w:r>
      <w:r w:rsidRPr="008819B2">
        <w:rPr>
          <w:sz w:val="12"/>
        </w:rPr>
        <w:t>¶</w:t>
      </w:r>
      <w:r w:rsidRPr="008819B2">
        <w:rPr>
          <w:sz w:val="16"/>
        </w:rPr>
        <w:t xml:space="preserve"> Once again, there’s not much evidence to support these assertions. </w:t>
      </w:r>
      <w:r w:rsidRPr="009A3F9D">
        <w:rPr>
          <w:rStyle w:val="StyleBoldUnderline"/>
          <w:highlight w:val="cyan"/>
        </w:rPr>
        <w:t>Although a few countries have built nuclear weapons because a rival acquired them, these are the exceptions to the general rule. Of the quantitative studies done on reactive proliferation, none have found a nuclear-armed rival makes a state more likely to even initiate a nuclear-weapons program, much less succeed</w:t>
      </w:r>
      <w:r w:rsidRPr="008819B2">
        <w:rPr>
          <w:sz w:val="16"/>
        </w:rPr>
        <w:t>. Furthermore, as the political scientist Jacques Hymans documents in a forthcoming book, despite the diffusion of technology, nuclear aspirants have become increasingly inefficient and unsuccessful over time.</w:t>
      </w:r>
      <w:r w:rsidRPr="008819B2">
        <w:rPr>
          <w:sz w:val="12"/>
        </w:rPr>
        <w:t>¶</w:t>
      </w:r>
      <w:r w:rsidRPr="008819B2">
        <w:rPr>
          <w:sz w:val="16"/>
        </w:rPr>
        <w:t xml:space="preserve"> It’s therefore not surprising that in-depth case studies of Turkey’s, Egypt’s and Saudi Arabia's nuclear prospects have found no cause for concern. Turkey is the most capable of building nuclear weapons but already has a nuclear deterrent in the form of an estimated ninety nuclear warheads hosted on its territory for the United States. This is far more than what it is capable of producing indigenously. Additionally, it’s hard to square Turkey’s supposed nuclear ambitions with the recent removal of its entire stockpile of highly enriched uranium.</w:t>
      </w:r>
      <w:r w:rsidRPr="008819B2">
        <w:rPr>
          <w:sz w:val="12"/>
        </w:rPr>
        <w:t>¶</w:t>
      </w:r>
      <w:r w:rsidRPr="008819B2">
        <w:rPr>
          <w:sz w:val="16"/>
        </w:rPr>
        <w:t xml:space="preserve"> Egypt is far less capable of building a bomb than Turkey. Indeed, it already had a dysfunctional nuclear program during the 1960s that was abandoned despite Israel, its archenemy at the time, acquiring a nuclear capability. Even before the onset of the Arab Spring, proliferation analyst Jim Walsh argued it was “not likely that Egypt will seek, let alone acquire, nuclear weapons.” In the aftermath of Mubarak’s overthrow, any government in Cairo will be preoccupied with improving the lot of its people, lest it too wind up on trial. Achieving economic growth will require sustained access to foreign capital, markets and financial assistance, none of which would be forthcoming if Cairo initiated a nuclear-weapons program.</w:t>
      </w:r>
      <w:r w:rsidRPr="008819B2">
        <w:rPr>
          <w:sz w:val="12"/>
        </w:rPr>
        <w:t>¶</w:t>
      </w:r>
      <w:r w:rsidRPr="008819B2">
        <w:rPr>
          <w:sz w:val="16"/>
        </w:rPr>
        <w:t xml:space="preserve"> Given its long-standing rivalry with Tehran, Saudi Arabia is certainly the most alarmed by the prospect of a nuclear-armed Iran. Moreover, Saudi Prince Turki al-Faisal, former head of intelligence and ambassador to the United States and the United Kingdom, has repeatedly warned that if Iran is allowed to get nuclear weapons, the kingdom may well do the same. Of course, this might be what a nation would say if it wanted Washington to “cut off the head of the snake” in Tehran.</w:t>
      </w:r>
      <w:r w:rsidRPr="008819B2">
        <w:rPr>
          <w:sz w:val="12"/>
        </w:rPr>
        <w:t>¶</w:t>
      </w:r>
      <w:r w:rsidRPr="008819B2">
        <w:rPr>
          <w:sz w:val="16"/>
        </w:rPr>
        <w:t xml:space="preserve"> In fact, as Nuclear Threat Initiative concludes, “no convincing evidence exists . . . that Saudi Arabia is attempting to develop, or has the motivation to develop, a nuclear weapons program.” Similarly, in his comprehensive study that included fieldwork inside the kingdom, Ibrahim Al-Marashi found “little evidence . . . that Saudi Arabia would seek to engage directly in a regional nuclear arms race.”</w:t>
      </w:r>
      <w:r w:rsidRPr="008819B2">
        <w:rPr>
          <w:sz w:val="12"/>
        </w:rPr>
        <w:t>¶</w:t>
      </w:r>
      <w:r w:rsidRPr="008819B2">
        <w:rPr>
          <w:sz w:val="16"/>
        </w:rPr>
        <w:t xml:space="preserve"> If Saudi Arabia did pursue nuclear weapons, however, it would be almost certain to fail. Even those most concerned about a Saudi bomb don’t claim it can build one itself. Rather, they contend Riyadh will buy a ready-made nuclear deterrent from Pakistan. Pakistan’s willingness to take this unprecedented action is based on pure speculation, past Saudi aid to Pakistan and a host of unsubstantiated claims, most notably those made by Mohammed al-Khilewi, a Saudi diplomat at the UN who defected in 1994. In seeking to gain asylum into the United States, al-Khilewi told U.S. authorities that in exchange for financial aid, Pakistan had agreed to provide Riyadh with a nuclear deterrent should the need ever arise.</w:t>
      </w:r>
      <w:r w:rsidRPr="008819B2">
        <w:rPr>
          <w:sz w:val="12"/>
        </w:rPr>
        <w:t>¶</w:t>
      </w:r>
      <w:r w:rsidRPr="008819B2">
        <w:rPr>
          <w:sz w:val="16"/>
        </w:rPr>
        <w:t xml:space="preserve"> Besides al-Khilewi’s obvious motives for fabricating this story, it’s doubtful Islamabad would uphold its end of the alleged bargain. After all, in the wake of 9/11 Washington gave Islamabad $22 billion to fight terrorism and later found Osama bin Laden living amongst Pakistan’s military cadets. Furthermore, Pakistani leaders are exceedingly paranoid their nuclear arsenal would not withstand an Indian or U.S. first strike. It’s therefore difficult to imagine them willingly parting with any nuclear </w:t>
      </w:r>
      <w:r w:rsidRPr="008819B2">
        <w:rPr>
          <w:sz w:val="16"/>
        </w:rPr>
        <w:lastRenderedPageBreak/>
        <w:t>warheads.</w:t>
      </w:r>
      <w:r w:rsidRPr="008819B2">
        <w:rPr>
          <w:sz w:val="12"/>
        </w:rPr>
        <w:t>¶</w:t>
      </w:r>
      <w:r w:rsidRPr="008819B2">
        <w:rPr>
          <w:sz w:val="16"/>
        </w:rPr>
        <w:t xml:space="preserve"> Even if Islamabad did have some to spare, Riyadh would be an unlikely recipient. Given the world’s dependence on Saudi crude, Pakistan would be the target of exceptionally harsh and unrelenting international condemnation, including from its “all-weather friend” China, which has recently been getting 20 percent of its oil supplies from Riyadh. Iran would also be outraged and almost certain to respond by aligning itself squarely with India. Pakistani leaders have gone to great lengths to avoid this outcome, and they wouldn’t suddenly invite it just to keep a promise their predecessors might have made.</w:t>
      </w:r>
      <w:r w:rsidRPr="008819B2">
        <w:rPr>
          <w:sz w:val="12"/>
        </w:rPr>
        <w:t>¶</w:t>
      </w:r>
      <w:r w:rsidRPr="008819B2">
        <w:rPr>
          <w:sz w:val="16"/>
        </w:rPr>
        <w:t xml:space="preserve"> </w:t>
      </w:r>
      <w:r w:rsidRPr="009A3F9D">
        <w:rPr>
          <w:rStyle w:val="StyleBoldUnderline"/>
          <w:highlight w:val="cyan"/>
        </w:rPr>
        <w:t>If Iran does acquire nuclear weapons, there’s no reason to think a regional nuclear-arms race would follow. Washington and its allies have avoided this outcome in the past, and nothing suggests this time would be different</w:t>
      </w:r>
      <w:r w:rsidRPr="008819B2">
        <w:rPr>
          <w:sz w:val="16"/>
        </w:rPr>
        <w:t>.</w:t>
      </w:r>
    </w:p>
    <w:p w14:paraId="60CA1D1F" w14:textId="77777777" w:rsidR="00F96C25" w:rsidRPr="008819B2" w:rsidRDefault="00F96C25" w:rsidP="00F96C25"/>
    <w:p w14:paraId="60CA1D20" w14:textId="77777777" w:rsidR="00F96C25" w:rsidRPr="00276698" w:rsidRDefault="00F96C25" w:rsidP="00F96C25">
      <w:pPr>
        <w:rPr>
          <w:b/>
        </w:rPr>
      </w:pPr>
      <w:r w:rsidRPr="00276698">
        <w:rPr>
          <w:b/>
        </w:rPr>
        <w:t>No impact to Iranian proliferation — multiple warrants — their evidence reflects a fundamental misunderstanding of IR</w:t>
      </w:r>
    </w:p>
    <w:p w14:paraId="60CA1D21" w14:textId="77777777" w:rsidR="00F96C25" w:rsidRDefault="00F96C25" w:rsidP="00F96C25">
      <w:r>
        <w:rPr>
          <w:rStyle w:val="StyleStyleBold12pt"/>
        </w:rPr>
        <w:t>Waltz 12</w:t>
      </w:r>
      <w:r>
        <w:t xml:space="preserve"> — Senior Research Scholar at the Saltzman Institute of War and Peace Studies (Kenneth N. Waltz, Council on Foreign Relations, July/August 2012, “Why Iran Should Get the Bomb”, </w:t>
      </w:r>
      <w:hyperlink r:id="rId69" w:history="1">
        <w:r>
          <w:rPr>
            <w:rStyle w:val="Hyperlink"/>
          </w:rPr>
          <w:t>http://sistemas.mre.gov.br/kitweb/datafiles/IRBr/pt-br/file/CAD/LXII%20CAD/Pol%C3%ADtica/Why%20Iran%20Should%20Get%20the%20Bomb.pdf</w:t>
        </w:r>
      </w:hyperlink>
      <w:r>
        <w:t>, Accessed 07-04-2013 | AK)</w:t>
      </w:r>
    </w:p>
    <w:p w14:paraId="60CA1D22" w14:textId="77777777" w:rsidR="00F96C25" w:rsidRDefault="00F96C25" w:rsidP="00F96C25"/>
    <w:p w14:paraId="60CA1D23" w14:textId="77777777" w:rsidR="00F96C25" w:rsidRDefault="00F96C25" w:rsidP="00F96C25">
      <w:pPr>
        <w:rPr>
          <w:sz w:val="12"/>
        </w:rPr>
      </w:pPr>
      <w:r>
        <w:rPr>
          <w:sz w:val="12"/>
        </w:rPr>
        <w:t xml:space="preserve">The past several months have witnessed a heated debate over the best way for the United States and Israel to respond to Iran's nuclear activities. As the argument has raged, the United States has tightened its already robust sanctions regime against the Islamic Republic, and the European Union announced in January that it will begin an embargo on Iranian oil on July 1. Although the United States, the EU, and Iran have recently returned to the negotiating table, </w:t>
      </w:r>
      <w:r>
        <w:rPr>
          <w:rStyle w:val="StyleBoldUnderline"/>
        </w:rPr>
        <w:t>a palpable sense of crisis still looms</w:t>
      </w:r>
      <w:r>
        <w:rPr>
          <w:sz w:val="12"/>
        </w:rPr>
        <w:t xml:space="preserve">. </w:t>
      </w:r>
      <w:r>
        <w:rPr>
          <w:rStyle w:val="StyleBoldUnderline"/>
        </w:rPr>
        <w:t>It should not</w:t>
      </w:r>
      <w:r>
        <w:rPr>
          <w:sz w:val="12"/>
        </w:rPr>
        <w:t xml:space="preserve">. </w:t>
      </w:r>
      <w:r>
        <w:rPr>
          <w:rStyle w:val="StyleBoldUnderline"/>
        </w:rPr>
        <w:t>Most</w:t>
      </w:r>
      <w:r>
        <w:rPr>
          <w:sz w:val="12"/>
        </w:rPr>
        <w:t xml:space="preserve"> U.S., European, and Israeli commentators and </w:t>
      </w:r>
      <w:r>
        <w:rPr>
          <w:rStyle w:val="StyleBoldUnderline"/>
        </w:rPr>
        <w:t>policymakers warn that a nuclear-armed Iran would be the worst possible outcome</w:t>
      </w:r>
      <w:r>
        <w:rPr>
          <w:sz w:val="12"/>
        </w:rPr>
        <w:t xml:space="preserve"> of the current standoff. In fact, </w:t>
      </w:r>
      <w:r>
        <w:rPr>
          <w:rStyle w:val="StyleBoldUnderline"/>
        </w:rPr>
        <w:t>it would probably be the best possible result: the one most likely to restore stability to the Middle East</w:t>
      </w:r>
      <w:r>
        <w:rPr>
          <w:sz w:val="12"/>
        </w:rPr>
        <w:t xml:space="preserve">. POWER BEGS TO BE BALANCED The crisis over Iran's nuclear program could end in three different ways. First, diplomacy coupled with serious sanctions could convince Iran to abandon its pursuit of a nuclear weapon. But this outcome is unlikely: the historical record indicates that a country bent on acquiring nuclear weapons can rarely be dissuaded from doing so. Punishing a state through economic sanctions does not inexorably derail its nuclear program. Take North Korea, which succeeded in building its weapons despite countless rounds of sanctions and UN Security Council resolutions. If Tehran determines that its security depends on possessing nuclear weapons, sanctions are unlikely to change its mind. In fact, adding still more sanctions now could make Iran feel even more vulnerable, giving it still more reason to seek the protection of the ultimate deterrent. The second possible outcome is that Iran stops short of testing a nuclear weapon but develops a breakout capability, the capacity to build and test one quite quickly. Iran would not be the first country to acquire a sophisticated nuclear program without building an actual bomb. Japan, for instance, maintains a vast civilian nuclear infrastructure. Experts believe that it could produce a nuclear weapon on short notice. Such a breakout capability might satisfy the domestic political needs of Iran's rulers by assuring hardliners that they can enjoy all the benefits of having a bomb (such as greater security) without the downsides (such as international isolation and condemnation). The problem is that a breakout capability might not work as intended. The United States and its European allies are primarily concerned with weaponization, so they might accept a scenario in which Iran stops short of a nuclear weapon. Israel, however, has made it clear that it views a significant Iranian enrichment capacity alone as an unacceptable threat. It is possible, then, that a verifiable commitment from Iran to stop short of a weapon could appease major Western powers but leave the Israelis unsatisfied. Israel would be less intimidated by a virtual nuclear weapon than it would be by an actual one and therefore would likely continue its risky efforts at subverting Iran's nuclear program through sabotage and assassination -- which could lead Iran to conclude that a breakout capability is an insufficient deterrent, after all, and that only weaponization can provide it with the security it seeks. </w:t>
      </w:r>
      <w:r>
        <w:rPr>
          <w:rStyle w:val="StyleBoldUnderline"/>
        </w:rPr>
        <w:t>The</w:t>
      </w:r>
      <w:r>
        <w:rPr>
          <w:sz w:val="12"/>
        </w:rPr>
        <w:t xml:space="preserve"> third </w:t>
      </w:r>
      <w:r>
        <w:rPr>
          <w:rStyle w:val="StyleBoldUnderline"/>
        </w:rPr>
        <w:t>possible outcome of the standoff is that Iran continues its current course and publicly goes nuclear by testing a weapon</w:t>
      </w:r>
      <w:r>
        <w:rPr>
          <w:sz w:val="12"/>
        </w:rPr>
        <w:t xml:space="preserve">. </w:t>
      </w:r>
      <w:r>
        <w:rPr>
          <w:rStyle w:val="StyleBoldUnderline"/>
        </w:rPr>
        <w:t>U.S. and Israeli officials have declared that outcome</w:t>
      </w:r>
      <w:r>
        <w:rPr>
          <w:sz w:val="12"/>
        </w:rPr>
        <w:t xml:space="preserve"> unacceptable, arguing that a nuclear Iran is </w:t>
      </w:r>
      <w:r>
        <w:rPr>
          <w:rStyle w:val="StyleBoldUnderline"/>
        </w:rPr>
        <w:t>a uniquely terrifying prospect, even an existential threat</w:t>
      </w:r>
      <w:r>
        <w:rPr>
          <w:sz w:val="12"/>
        </w:rPr>
        <w:t xml:space="preserve">. </w:t>
      </w:r>
      <w:r>
        <w:rPr>
          <w:rStyle w:val="StyleBoldUnderline"/>
        </w:rPr>
        <w:t>Such language is typical of major powers, which have historically gotten riled up whenever another country has begun to develop a nuclear weapon of its own</w:t>
      </w:r>
      <w:r>
        <w:rPr>
          <w:sz w:val="12"/>
        </w:rPr>
        <w:t xml:space="preserve">. </w:t>
      </w:r>
      <w:r>
        <w:rPr>
          <w:rStyle w:val="StyleBoldUnderline"/>
        </w:rPr>
        <w:t>Yet</w:t>
      </w:r>
      <w:r>
        <w:rPr>
          <w:sz w:val="12"/>
        </w:rPr>
        <w:t xml:space="preserve"> so far, </w:t>
      </w:r>
      <w:r>
        <w:rPr>
          <w:rStyle w:val="StyleBoldUnderline"/>
        </w:rPr>
        <w:t>every time another country has managed to shoulder its way into the nuclear club, the other members have always</w:t>
      </w:r>
      <w:r>
        <w:rPr>
          <w:sz w:val="12"/>
        </w:rPr>
        <w:t xml:space="preserve"> changed tack and </w:t>
      </w:r>
      <w:r>
        <w:rPr>
          <w:rStyle w:val="StyleBoldUnderline"/>
        </w:rPr>
        <w:t>decided to live with it</w:t>
      </w:r>
      <w:r>
        <w:rPr>
          <w:sz w:val="12"/>
        </w:rPr>
        <w:t xml:space="preserve">. In fact, </w:t>
      </w:r>
      <w:r>
        <w:rPr>
          <w:rStyle w:val="StyleBoldUnderline"/>
        </w:rPr>
        <w:t xml:space="preserve">by reducing imbalances in military power, new nuclear states generally produce </w:t>
      </w:r>
      <w:r>
        <w:rPr>
          <w:rStyle w:val="Emphasis"/>
        </w:rPr>
        <w:t>more regional and international stability, not less</w:t>
      </w:r>
      <w:r>
        <w:rPr>
          <w:sz w:val="12"/>
        </w:rPr>
        <w:t xml:space="preserve">. Israel's regional nuclear monopoly, which has proved remarkably durable for the past four decades, has long fueled instability in the Middle East. In no other region of the world does a lone, unchecked nuclear state exist. It is Israel's nuclear arsenal, not Iran's desire for one, that has contributed most to the current crisis. </w:t>
      </w:r>
      <w:r>
        <w:rPr>
          <w:rStyle w:val="StyleBoldUnderline"/>
        </w:rPr>
        <w:t>Power</w:t>
      </w:r>
      <w:r>
        <w:rPr>
          <w:sz w:val="12"/>
        </w:rPr>
        <w:t xml:space="preserve">, after all, </w:t>
      </w:r>
      <w:r>
        <w:rPr>
          <w:rStyle w:val="StyleBoldUnderline"/>
        </w:rPr>
        <w:t>begs to be balanced</w:t>
      </w:r>
      <w:r>
        <w:rPr>
          <w:sz w:val="12"/>
        </w:rPr>
        <w:t xml:space="preserve">. What is surprising about the Israeli case is that it has taken so long for a potential balancer to emerge. Of course, it is easy to understand why Israel wants to remain the sole nuclear power in the region and why it is willing to use force to secure that status. In 1981, Israel bombed Iraq to prevent a challenge to its nuclear monopoly. It did the same to Syria in 2007 and is now considering similar action against Iran. But the very acts that have allowed Israel to maintain its nuclear edge in the short term have prolonged an imbalance that is unsustainable in the long term. Israel's proven ability to strike potential nuclear rivals with impunity has inevitably made its enemies anxious to develop the means to prevent Israel from doing so again. In this way, the </w:t>
      </w:r>
      <w:r>
        <w:rPr>
          <w:rStyle w:val="StyleBoldUnderline"/>
        </w:rPr>
        <w:t>current tensions are best viewed</w:t>
      </w:r>
      <w:r>
        <w:rPr>
          <w:sz w:val="12"/>
        </w:rPr>
        <w:t xml:space="preserve"> not as the early stages of a relatively recent Iranian nuclear crisis but rather </w:t>
      </w:r>
      <w:r>
        <w:rPr>
          <w:rStyle w:val="StyleBoldUnderline"/>
        </w:rPr>
        <w:t>as the final stages of a decades-long Middle East nuclear crisis that will end</w:t>
      </w:r>
      <w:r>
        <w:rPr>
          <w:sz w:val="12"/>
        </w:rPr>
        <w:t xml:space="preserve"> only when a balance of military power is restored. UNFOUNDED FEARS </w:t>
      </w:r>
      <w:r>
        <w:rPr>
          <w:rStyle w:val="StyleBoldUnderline"/>
        </w:rPr>
        <w:t xml:space="preserve">One reason the danger of a nuclear Iran has been </w:t>
      </w:r>
      <w:r>
        <w:rPr>
          <w:rStyle w:val="Emphasis"/>
        </w:rPr>
        <w:t>grossly exaggerated</w:t>
      </w:r>
      <w:r>
        <w:rPr>
          <w:rStyle w:val="StyleBoldUnderline"/>
        </w:rPr>
        <w:t xml:space="preserve"> is that the debate surrounding it has been distorted by misplaced worries and </w:t>
      </w:r>
      <w:r>
        <w:rPr>
          <w:rStyle w:val="Emphasis"/>
        </w:rPr>
        <w:t>fundamental misunderstandings of how states</w:t>
      </w:r>
      <w:r>
        <w:rPr>
          <w:sz w:val="12"/>
        </w:rPr>
        <w:t xml:space="preserve"> generally </w:t>
      </w:r>
      <w:r>
        <w:rPr>
          <w:rStyle w:val="Emphasis"/>
        </w:rPr>
        <w:t>behave in the international system</w:t>
      </w:r>
      <w:r>
        <w:rPr>
          <w:sz w:val="12"/>
        </w:rPr>
        <w:t xml:space="preserve">. </w:t>
      </w:r>
      <w:r>
        <w:rPr>
          <w:rStyle w:val="StyleBoldUnderline"/>
        </w:rPr>
        <w:t>The first prominent concern</w:t>
      </w:r>
      <w:r>
        <w:rPr>
          <w:sz w:val="12"/>
        </w:rPr>
        <w:t xml:space="preserve">, which undergirds many others, </w:t>
      </w:r>
      <w:r>
        <w:rPr>
          <w:rStyle w:val="StyleBoldUnderline"/>
        </w:rPr>
        <w:t>is that the Iranian regime is innately irrational</w:t>
      </w:r>
      <w:r>
        <w:rPr>
          <w:sz w:val="12"/>
        </w:rPr>
        <w:t xml:space="preserve">. </w:t>
      </w:r>
      <w:r>
        <w:rPr>
          <w:rStyle w:val="StyleBoldUnderline"/>
        </w:rPr>
        <w:t>Despite a widespread belief to the contrary, Iranian policy is made not by "mad mullahs" but by perfectly sane ayatollahs who want to survive just like any other leaders</w:t>
      </w:r>
      <w:r>
        <w:rPr>
          <w:sz w:val="12"/>
        </w:rPr>
        <w:t xml:space="preserve">. </w:t>
      </w:r>
      <w:r>
        <w:rPr>
          <w:rStyle w:val="StyleBoldUnderline"/>
        </w:rPr>
        <w:t>Although Iran's leaders indulge in inflammatory and hateful rhetoric, they show no propensity for self-destruction</w:t>
      </w:r>
      <w:r>
        <w:rPr>
          <w:sz w:val="12"/>
        </w:rPr>
        <w:t xml:space="preserve">. </w:t>
      </w:r>
      <w:r>
        <w:rPr>
          <w:rStyle w:val="StyleBoldUnderline"/>
        </w:rPr>
        <w:t>It would be a grave error for policymakers</w:t>
      </w:r>
      <w:r>
        <w:rPr>
          <w:sz w:val="12"/>
        </w:rPr>
        <w:t xml:space="preserve"> in the United States and Israel </w:t>
      </w:r>
      <w:r>
        <w:rPr>
          <w:rStyle w:val="StyleBoldUnderline"/>
        </w:rPr>
        <w:t xml:space="preserve">to assume </w:t>
      </w:r>
      <w:r>
        <w:rPr>
          <w:rStyle w:val="StyleBoldUnderline"/>
        </w:rPr>
        <w:lastRenderedPageBreak/>
        <w:t>otherwise</w:t>
      </w:r>
      <w:r>
        <w:rPr>
          <w:sz w:val="12"/>
        </w:rPr>
        <w:t xml:space="preserve">. Yet that is precisely what many U.S. and Israeli officials and analysts have done. </w:t>
      </w:r>
      <w:r>
        <w:rPr>
          <w:rStyle w:val="StyleBoldUnderline"/>
        </w:rPr>
        <w:t>Portraying Iran as irrational has allowed them to argue that the logic of nuclear deterrence does not apply to the Islamic Republic</w:t>
      </w:r>
      <w:r>
        <w:rPr>
          <w:sz w:val="12"/>
        </w:rPr>
        <w:t xml:space="preserve">. </w:t>
      </w:r>
      <w:r>
        <w:rPr>
          <w:rStyle w:val="StyleBoldUnderline"/>
        </w:rPr>
        <w:t>If Iran acquired a nuclear weapon, they warn, it would not hesitate to use it in a first strike against Israel, even though doing so would invite massive retaliation and risk destroying everything the</w:t>
      </w:r>
      <w:r>
        <w:rPr>
          <w:sz w:val="12"/>
        </w:rPr>
        <w:t xml:space="preserve"> Iranian </w:t>
      </w:r>
      <w:r>
        <w:rPr>
          <w:rStyle w:val="StyleBoldUnderline"/>
        </w:rPr>
        <w:t>regime holds dear</w:t>
      </w:r>
      <w:r>
        <w:rPr>
          <w:sz w:val="12"/>
        </w:rPr>
        <w:t xml:space="preserve">. Although it is impossible to be certain of Iranian intentions, </w:t>
      </w:r>
      <w:r>
        <w:rPr>
          <w:rStyle w:val="StyleBoldUnderline"/>
        </w:rPr>
        <w:t>it is far more likely that if Iran desires nuclear weapons, it is for the purpose of providing for its own security</w:t>
      </w:r>
      <w:r>
        <w:rPr>
          <w:sz w:val="12"/>
        </w:rPr>
        <w:t xml:space="preserve">, not to improve its offensive capabilities (or destroy itself). </w:t>
      </w:r>
      <w:r>
        <w:rPr>
          <w:rStyle w:val="StyleBoldUnderline"/>
        </w:rPr>
        <w:t>Iran may be intransigent at the negotiating table</w:t>
      </w:r>
      <w:r>
        <w:rPr>
          <w:sz w:val="12"/>
        </w:rPr>
        <w:t xml:space="preserve"> and defiant in the face of sanctions, </w:t>
      </w:r>
      <w:r>
        <w:rPr>
          <w:rStyle w:val="StyleBoldUnderline"/>
        </w:rPr>
        <w:t>but it still acts to secure its own preservation</w:t>
      </w:r>
      <w:r>
        <w:rPr>
          <w:sz w:val="12"/>
        </w:rPr>
        <w:t xml:space="preserve">. Iran's leaders did not, for example, attempt to close the Strait of Hormuz despite issuing blustery warnings that they might do so after the EU announced its planned oil embargo in January. The Iranian regime clearly concluded that it did not want to provoke what would surely have been a swift and devastating American response to such a move. </w:t>
      </w:r>
      <w:r>
        <w:rPr>
          <w:rStyle w:val="StyleBoldUnderline"/>
        </w:rPr>
        <w:t>Nevertheless, even some observers and policymakers who accept that the Iranian regime is rational still worry that a nuclear weapon would embolden it</w:t>
      </w:r>
      <w:r>
        <w:rPr>
          <w:sz w:val="12"/>
        </w:rPr>
        <w:t xml:space="preserve">, providing Tehran with a shield that would allow it to act more aggressively and increase its support for terrorism. </w:t>
      </w:r>
      <w:r>
        <w:rPr>
          <w:rStyle w:val="StyleBoldUnderline"/>
        </w:rPr>
        <w:t>Some</w:t>
      </w:r>
      <w:r>
        <w:rPr>
          <w:sz w:val="12"/>
        </w:rPr>
        <w:t xml:space="preserve"> analysts </w:t>
      </w:r>
      <w:r>
        <w:rPr>
          <w:rStyle w:val="StyleBoldUnderline"/>
        </w:rPr>
        <w:t>even fear that Iran would directly provide terrorists with nuclear arms</w:t>
      </w:r>
      <w:r>
        <w:rPr>
          <w:sz w:val="12"/>
        </w:rPr>
        <w:t xml:space="preserve">. </w:t>
      </w:r>
      <w:r>
        <w:rPr>
          <w:rStyle w:val="StyleBoldUnderline"/>
        </w:rPr>
        <w:t xml:space="preserve">The problem with these concerns is that they </w:t>
      </w:r>
      <w:r>
        <w:rPr>
          <w:rStyle w:val="Emphasis"/>
        </w:rPr>
        <w:t>contradict the record of every other nuclear weapons state going back to 1945</w:t>
      </w:r>
      <w:r>
        <w:rPr>
          <w:sz w:val="12"/>
        </w:rPr>
        <w:t xml:space="preserve">. </w:t>
      </w:r>
      <w:r>
        <w:rPr>
          <w:rStyle w:val="StyleBoldUnderline"/>
        </w:rPr>
        <w:t>History shows that when countries acquire the bomb, they feel</w:t>
      </w:r>
      <w:r>
        <w:rPr>
          <w:sz w:val="12"/>
        </w:rPr>
        <w:t xml:space="preserve"> increasingly </w:t>
      </w:r>
      <w:r>
        <w:rPr>
          <w:rStyle w:val="StyleBoldUnderline"/>
        </w:rPr>
        <w:t>vulnerable and become acutely aware that their nuclear weapons make them a potential target</w:t>
      </w:r>
      <w:r>
        <w:rPr>
          <w:sz w:val="12"/>
        </w:rPr>
        <w:t xml:space="preserve"> in the eyes of major powers. </w:t>
      </w:r>
      <w:r>
        <w:rPr>
          <w:rStyle w:val="StyleBoldUnderline"/>
        </w:rPr>
        <w:t>This awareness discourages nuclear states from bold and aggressive action</w:t>
      </w:r>
      <w:r>
        <w:rPr>
          <w:sz w:val="12"/>
        </w:rPr>
        <w:t xml:space="preserve">. Maoist China, for example, became much less bellicose after acquiring nuclear weapons in 1964, and India and Pakistan have both become more cautious since going nuclear. </w:t>
      </w:r>
      <w:r>
        <w:rPr>
          <w:rStyle w:val="StyleBoldUnderline"/>
        </w:rPr>
        <w:t>There is little reason to believe Iran would break this mold</w:t>
      </w:r>
      <w:r>
        <w:rPr>
          <w:sz w:val="12"/>
        </w:rPr>
        <w:t xml:space="preserve">. As for the risk of a handoff to terrorists, </w:t>
      </w:r>
      <w:r>
        <w:rPr>
          <w:rStyle w:val="StyleBoldUnderline"/>
        </w:rPr>
        <w:t>no country could transfer nuclear weapons without running a high risk of being found out</w:t>
      </w:r>
      <w:r>
        <w:rPr>
          <w:sz w:val="12"/>
        </w:rPr>
        <w:t xml:space="preserve">. U.S. </w:t>
      </w:r>
      <w:r>
        <w:rPr>
          <w:rStyle w:val="StyleBoldUnderline"/>
        </w:rPr>
        <w:t>surveillance capabilities would pose a serious obstacle, as would the</w:t>
      </w:r>
      <w:r>
        <w:rPr>
          <w:sz w:val="12"/>
        </w:rPr>
        <w:t xml:space="preserve"> United States' </w:t>
      </w:r>
      <w:r>
        <w:rPr>
          <w:rStyle w:val="StyleBoldUnderline"/>
        </w:rPr>
        <w:t>impressive and growing ability to identify the source of fissile material</w:t>
      </w:r>
      <w:r>
        <w:rPr>
          <w:sz w:val="12"/>
        </w:rPr>
        <w:t xml:space="preserve">. Moreover, </w:t>
      </w:r>
      <w:r>
        <w:rPr>
          <w:rStyle w:val="StyleBoldUnderline"/>
        </w:rPr>
        <w:t>countries can never entirely control or even predict the behavior of the terrorist groups they sponsor</w:t>
      </w:r>
      <w:r>
        <w:rPr>
          <w:sz w:val="12"/>
        </w:rPr>
        <w:t xml:space="preserve">. Once a country such as </w:t>
      </w:r>
      <w:r>
        <w:rPr>
          <w:rStyle w:val="StyleBoldUnderline"/>
        </w:rPr>
        <w:t>Iran</w:t>
      </w:r>
      <w:r>
        <w:rPr>
          <w:sz w:val="12"/>
        </w:rPr>
        <w:t xml:space="preserve"> acquires a nuclear capability, it </w:t>
      </w:r>
      <w:r>
        <w:rPr>
          <w:rStyle w:val="StyleBoldUnderline"/>
        </w:rPr>
        <w:t>will have every reason to maintain full control over its arsenal</w:t>
      </w:r>
      <w:r>
        <w:rPr>
          <w:sz w:val="12"/>
        </w:rPr>
        <w:t xml:space="preserve">. After all, </w:t>
      </w:r>
      <w:r>
        <w:rPr>
          <w:rStyle w:val="StyleBoldUnderline"/>
        </w:rPr>
        <w:t>building a bomb is costly and dangerous</w:t>
      </w:r>
      <w:r>
        <w:rPr>
          <w:sz w:val="12"/>
        </w:rPr>
        <w:t xml:space="preserve">. </w:t>
      </w:r>
      <w:r>
        <w:rPr>
          <w:rStyle w:val="StyleBoldUnderline"/>
        </w:rPr>
        <w:t>It would make little sense to transfer the product of that investment to parties that cannot be trusted or managed</w:t>
      </w:r>
      <w:r>
        <w:rPr>
          <w:sz w:val="12"/>
        </w:rPr>
        <w:t xml:space="preserve">. </w:t>
      </w:r>
      <w:r>
        <w:rPr>
          <w:rStyle w:val="StyleBoldUnderline"/>
        </w:rPr>
        <w:t>Another oft-touted worry is that if Iran obtains the bomb, other states in the region will follow suit, leading to a nuclear arms race in the Middle East</w:t>
      </w:r>
      <w:r>
        <w:rPr>
          <w:sz w:val="12"/>
        </w:rPr>
        <w:t xml:space="preserve">. But </w:t>
      </w:r>
      <w:r>
        <w:rPr>
          <w:rStyle w:val="StyleBoldUnderline"/>
        </w:rPr>
        <w:t>the nuclear age is now almost 70 years old, and so far, fears of proliferation have proved to be unfounded</w:t>
      </w:r>
      <w:r>
        <w:rPr>
          <w:sz w:val="12"/>
        </w:rPr>
        <w:t xml:space="preserve">. Properly defined, the term "proliferation" means a rapid and uncontrolled spread. Nothing like that has occurred; in fact, </w:t>
      </w:r>
      <w:r>
        <w:rPr>
          <w:rStyle w:val="StyleBoldUnderline"/>
        </w:rPr>
        <w:t>since 1970, there has been a marked slowdown in the emergence of nuclear states</w:t>
      </w:r>
      <w:r>
        <w:rPr>
          <w:sz w:val="12"/>
        </w:rPr>
        <w:t xml:space="preserve">. </w:t>
      </w:r>
      <w:r>
        <w:rPr>
          <w:rStyle w:val="StyleBoldUnderline"/>
        </w:rPr>
        <w:t xml:space="preserve">There is </w:t>
      </w:r>
      <w:r>
        <w:rPr>
          <w:rStyle w:val="Emphasis"/>
        </w:rPr>
        <w:t>no reason to expect that this pattern will change now</w:t>
      </w:r>
      <w:r>
        <w:rPr>
          <w:sz w:val="12"/>
        </w:rPr>
        <w:t xml:space="preserve">. </w:t>
      </w:r>
      <w:r>
        <w:rPr>
          <w:rStyle w:val="StyleBoldUnderline"/>
        </w:rPr>
        <w:t>Should Iran become the second Middle Eastern nuclear power</w:t>
      </w:r>
      <w:r>
        <w:rPr>
          <w:sz w:val="12"/>
        </w:rPr>
        <w:t xml:space="preserve"> since 1945, it </w:t>
      </w:r>
      <w:r>
        <w:rPr>
          <w:rStyle w:val="StyleBoldUnderline"/>
        </w:rPr>
        <w:t>would hardly signal the start of a landslide</w:t>
      </w:r>
      <w:r>
        <w:rPr>
          <w:sz w:val="12"/>
        </w:rPr>
        <w:t xml:space="preserve">. When Israel acquired the bomb in the 1960s, it was at war with many of its neighbors. Its nuclear arms were a much bigger threat to the Arab world than Iran's program is today. </w:t>
      </w:r>
      <w:r>
        <w:rPr>
          <w:rStyle w:val="StyleBoldUnderline"/>
        </w:rPr>
        <w:t>If an atomic Israel did not trigger an arms race then, there is no reason a nuclear Iran should now</w:t>
      </w:r>
      <w:r>
        <w:rPr>
          <w:sz w:val="12"/>
        </w:rPr>
        <w:t xml:space="preserve">. REST ASSURED In 1991, the historical rivals India and Pakistan signed a treaty agreeing not to target each other's nuclear facilities. They realized that far more worrisome than their adversary's nuclear deterrent was the instability produced by challenges to it. Since then, even in the face of high tensions and risky provocations, the two countries have kept the peace. Israel and Iran would do well to consider this precedent. </w:t>
      </w:r>
      <w:r>
        <w:rPr>
          <w:rStyle w:val="StyleBoldUnderline"/>
        </w:rPr>
        <w:t>If Iran goes nuclear, Israel and Iran will deter each other, as nuclear powers always have</w:t>
      </w:r>
      <w:r>
        <w:rPr>
          <w:sz w:val="12"/>
        </w:rPr>
        <w:t xml:space="preserve">. </w:t>
      </w:r>
      <w:r>
        <w:rPr>
          <w:rStyle w:val="StyleBoldUnderline"/>
        </w:rPr>
        <w:t>There has never been a full-scale war between two nuclear-armed states</w:t>
      </w:r>
      <w:r>
        <w:rPr>
          <w:sz w:val="12"/>
        </w:rPr>
        <w:t xml:space="preserve">. </w:t>
      </w:r>
      <w:r>
        <w:rPr>
          <w:rStyle w:val="StyleBoldUnderline"/>
        </w:rPr>
        <w:t>Once Iran crosses the nuclear threshold, deterrence will apply</w:t>
      </w:r>
      <w:r>
        <w:rPr>
          <w:sz w:val="12"/>
        </w:rPr>
        <w:t xml:space="preserve">, even if the Iranian arsenal is relatively small. </w:t>
      </w:r>
      <w:r>
        <w:rPr>
          <w:rStyle w:val="StyleBoldUnderline"/>
        </w:rPr>
        <w:t>No other country in the region will have an incentive to acquire its own nuclear capability</w:t>
      </w:r>
      <w:r>
        <w:rPr>
          <w:sz w:val="12"/>
        </w:rPr>
        <w:t xml:space="preserve">, and the current crisis will finally dissipate, leading to a Middle East that is more stable than it is today. For that reason, the United States and its allies need not take such pains to prevent the Iranians from developing a nuclear weapon. Diplomacy between Iran and the major powers should continue, because open lines of communication will make the Western countries feel better able to live with a nuclear Iran. But the current sanctions on Iran can be dropped: they primarily harm ordinary Iranians, with little purpose. Most important, policymakers and citizens in the Arab world, Europe, Israel, and </w:t>
      </w:r>
      <w:r>
        <w:rPr>
          <w:rStyle w:val="StyleBoldUnderline"/>
        </w:rPr>
        <w:t>the United States should take comfort from the fact that history has shown that where nuclear capabilities emerge, so, too, does stability</w:t>
      </w:r>
      <w:r>
        <w:rPr>
          <w:sz w:val="12"/>
        </w:rPr>
        <w:t>. When it comes to nuclear weapons, now as ever, more may be better.</w:t>
      </w:r>
    </w:p>
    <w:p w14:paraId="60CA1D24" w14:textId="77777777" w:rsidR="00F96C25" w:rsidRDefault="00F96C25" w:rsidP="00F96C25">
      <w:pPr>
        <w:rPr>
          <w:sz w:val="12"/>
        </w:rPr>
      </w:pPr>
    </w:p>
    <w:p w14:paraId="60CA1D25" w14:textId="77777777" w:rsidR="00F96C25" w:rsidRDefault="00F96C25" w:rsidP="00F96C25"/>
    <w:p w14:paraId="60CA1D26" w14:textId="77777777" w:rsidR="00F96C25" w:rsidRDefault="00C427AE" w:rsidP="000A5A5C">
      <w:pPr>
        <w:pStyle w:val="Heading3"/>
      </w:pPr>
      <w:r>
        <w:lastRenderedPageBreak/>
        <w:t>2NC Noriega Indict</w:t>
      </w:r>
    </w:p>
    <w:p w14:paraId="60CA1D27" w14:textId="77777777" w:rsidR="00F96C25" w:rsidRPr="008B0892" w:rsidRDefault="00F96C25" w:rsidP="00C427AE">
      <w:pPr>
        <w:pStyle w:val="Heading4"/>
      </w:pPr>
      <w:r w:rsidRPr="00276698">
        <w:t>Noriega wrong and alarmist</w:t>
      </w:r>
    </w:p>
    <w:p w14:paraId="60CA1D28" w14:textId="77777777" w:rsidR="00F96C25" w:rsidRPr="00D7161C" w:rsidRDefault="00F96C25" w:rsidP="00F96C25">
      <w:pPr>
        <w:rPr>
          <w:rStyle w:val="StyleStyleBold12pt"/>
        </w:rPr>
      </w:pPr>
      <w:r w:rsidRPr="00D7161C">
        <w:rPr>
          <w:rStyle w:val="StyleStyleBold12pt"/>
        </w:rPr>
        <w:t>Sigger ‘10</w:t>
      </w:r>
    </w:p>
    <w:p w14:paraId="60CA1D29" w14:textId="77777777" w:rsidR="00F96C25" w:rsidRPr="00764C1F" w:rsidRDefault="00F96C25" w:rsidP="00F96C25">
      <w:pPr>
        <w:rPr>
          <w:sz w:val="16"/>
          <w:szCs w:val="16"/>
        </w:rPr>
      </w:pPr>
      <w:r w:rsidRPr="00764C1F">
        <w:rPr>
          <w:sz w:val="16"/>
          <w:szCs w:val="16"/>
        </w:rPr>
        <w:t>Jason Sigger –  Jason Sigger is a defense policy analyst and the proprietor of the blog Armchair Generalist – “Neocon Invents Venezuela Nuke Threat” – Crooks and Liars – October 6, 2010 – http://crooksandliars.com/node/40459/print</w:t>
      </w:r>
    </w:p>
    <w:p w14:paraId="60CA1D2A" w14:textId="77777777" w:rsidR="00F96C25" w:rsidRDefault="00F96C25" w:rsidP="00F96C25"/>
    <w:p w14:paraId="60CA1D2B" w14:textId="77777777" w:rsidR="00F96C25" w:rsidRPr="00764C1F" w:rsidRDefault="00F96C25" w:rsidP="00F96C25">
      <w:pPr>
        <w:rPr>
          <w:rStyle w:val="StyleBoldUnderline"/>
        </w:rPr>
      </w:pPr>
      <w:r w:rsidRPr="00764C1F">
        <w:rPr>
          <w:sz w:val="16"/>
        </w:rPr>
        <w:t xml:space="preserve">On the one hand, </w:t>
      </w:r>
      <w:r w:rsidRPr="009A3F9D">
        <w:rPr>
          <w:rStyle w:val="StyleBoldUnderline"/>
          <w:highlight w:val="cyan"/>
        </w:rPr>
        <w:t>it's admirable that the Foreign Policy website offers views from both the right and</w:t>
      </w:r>
      <w:r w:rsidRPr="00764C1F">
        <w:rPr>
          <w:sz w:val="16"/>
        </w:rPr>
        <w:t xml:space="preserve"> the </w:t>
      </w:r>
      <w:r w:rsidRPr="009A3F9D">
        <w:rPr>
          <w:rStyle w:val="StyleBoldUnderline"/>
          <w:highlight w:val="cyan"/>
        </w:rPr>
        <w:t>left</w:t>
      </w:r>
      <w:r w:rsidRPr="00764C1F">
        <w:rPr>
          <w:rStyle w:val="StyleBoldUnderline"/>
        </w:rPr>
        <w:t xml:space="preserve"> </w:t>
      </w:r>
      <w:r w:rsidRPr="00764C1F">
        <w:rPr>
          <w:sz w:val="16"/>
        </w:rPr>
        <w:t xml:space="preserve">on controversial public policy issues. On the other hand, </w:t>
      </w:r>
      <w:r w:rsidRPr="009A3F9D">
        <w:rPr>
          <w:rStyle w:val="StyleBoldUnderline"/>
          <w:highlight w:val="cyan"/>
        </w:rPr>
        <w:t>it would be nice if they added some kind of warning label.</w:t>
      </w:r>
      <w:r w:rsidRPr="00764C1F">
        <w:rPr>
          <w:sz w:val="16"/>
        </w:rPr>
        <w:t xml:space="preserve"> I don't know, </w:t>
      </w:r>
      <w:r w:rsidRPr="009A3F9D">
        <w:rPr>
          <w:rStyle w:val="StyleBoldUnderline"/>
          <w:highlight w:val="cyan"/>
        </w:rPr>
        <w:t>something like "</w:t>
      </w:r>
      <w:r w:rsidRPr="009A3F9D">
        <w:rPr>
          <w:rStyle w:val="Emphasis"/>
          <w:highlight w:val="cyan"/>
        </w:rPr>
        <w:t>actual reality may differ from author's perspective</w:t>
      </w:r>
      <w:r w:rsidRPr="00764C1F">
        <w:rPr>
          <w:rStyle w:val="Emphasis"/>
        </w:rPr>
        <w:t>.</w:t>
      </w:r>
      <w:r w:rsidRPr="00764C1F">
        <w:rPr>
          <w:sz w:val="16"/>
        </w:rPr>
        <w:t xml:space="preserve">" </w:t>
      </w:r>
      <w:r w:rsidRPr="009A3F9D">
        <w:rPr>
          <w:rStyle w:val="StyleBoldUnderline"/>
          <w:highlight w:val="cyan"/>
        </w:rPr>
        <w:t>I have this in mind as Roger Noriega</w:t>
      </w:r>
      <w:r w:rsidRPr="00764C1F">
        <w:rPr>
          <w:sz w:val="16"/>
        </w:rPr>
        <w:t xml:space="preserve"> (former Bush political appointee, current AEI fellow) </w:t>
      </w:r>
      <w:r w:rsidRPr="009A3F9D">
        <w:rPr>
          <w:rStyle w:val="StyleBoldUnderline"/>
          <w:highlight w:val="cyan"/>
        </w:rPr>
        <w:t>warns us of Hugo Chavez'</w:t>
      </w:r>
      <w:r w:rsidRPr="00764C1F">
        <w:rPr>
          <w:sz w:val="16"/>
        </w:rPr>
        <w:t>s supposed plans to develop nuclear weapons with Iran's help.</w:t>
      </w:r>
      <w:r w:rsidRPr="00764C1F">
        <w:rPr>
          <w:sz w:val="12"/>
        </w:rPr>
        <w:t>¶</w:t>
      </w:r>
      <w:r w:rsidRPr="00764C1F">
        <w:rPr>
          <w:sz w:val="16"/>
        </w:rPr>
        <w:t xml:space="preserve"> Venezuelan President Hugo Chávez admitted last week that his government is "carrying out the first studies" of a nuclear program. He attempted to portray it as an innocuous program designed solely for peaceful purposes.</w:t>
      </w:r>
      <w:r w:rsidRPr="00764C1F">
        <w:rPr>
          <w:sz w:val="12"/>
        </w:rPr>
        <w:t>¶</w:t>
      </w:r>
      <w:r w:rsidRPr="00764C1F">
        <w:rPr>
          <w:sz w:val="16"/>
        </w:rPr>
        <w:t xml:space="preserve"> --------</w:t>
      </w:r>
      <w:r w:rsidRPr="00764C1F">
        <w:rPr>
          <w:sz w:val="12"/>
        </w:rPr>
        <w:t>¶</w:t>
      </w:r>
      <w:r w:rsidRPr="00764C1F">
        <w:rPr>
          <w:sz w:val="16"/>
        </w:rPr>
        <w:t xml:space="preserve"> Chávez's suggestion that he is merely studying the idea of a nuclear energy program is misleading. In fact, in November 2008, Iranian and Venezuelan officials signed a secret "science and technology" agreement formalizing cooperation "in the field of nuclear technology." (The text of the agreement, available in Farsi and Spanish, is available here.) The week after the agreement was signed, Venezuela's Ministry of Energy and Petroleum prepared a presentation for the International Atomic Energy Agency documenting the establishment of a "nuclear power programme" in Venezuela. That presentation, obtained from sources within the Venezuelan government, reveals that an "Atomic Energy Committee" has been managing the nuclear program since 2007.</w:t>
      </w:r>
      <w:r w:rsidRPr="00764C1F">
        <w:rPr>
          <w:sz w:val="12"/>
        </w:rPr>
        <w:t>¶</w:t>
      </w:r>
      <w:r w:rsidRPr="00764C1F">
        <w:rPr>
          <w:sz w:val="16"/>
        </w:rPr>
        <w:t xml:space="preserve"> All countries have the right to a peaceful nuclear energy program under the Nuclear Non-Proliferation Treaty, of which Venezuela is a signatory. However, Chávez's decision to rely on one of the world's worst proliferators to help develop his country's capabilities in this sensitive technology sets alarm bells ringing. And his recent public declarations understating the nature of his nuclear program raise more questions than they answer.</w:t>
      </w:r>
      <w:r w:rsidRPr="00764C1F">
        <w:rPr>
          <w:sz w:val="12"/>
        </w:rPr>
        <w:t>¶</w:t>
      </w:r>
      <w:r w:rsidRPr="00764C1F">
        <w:rPr>
          <w:sz w:val="16"/>
        </w:rPr>
        <w:t xml:space="preserve"> Just for the sake of accuracy, I'd note that China, Pakistan, and North Korea are far more busy in weapons proliferation than Iran, particularly with high-tech equipment and materials. But </w:t>
      </w:r>
      <w:r w:rsidRPr="009A3F9D">
        <w:rPr>
          <w:rStyle w:val="StyleBoldUnderline"/>
          <w:highlight w:val="cyan"/>
        </w:rPr>
        <w:t>this kind of language isn't new for Noriega. He is a particular hard-liner against</w:t>
      </w:r>
      <w:r w:rsidRPr="00764C1F">
        <w:rPr>
          <w:sz w:val="16"/>
        </w:rPr>
        <w:t xml:space="preserve"> Cuba and </w:t>
      </w:r>
      <w:r w:rsidRPr="009A3F9D">
        <w:rPr>
          <w:rStyle w:val="StyleBoldUnderline"/>
          <w:highlight w:val="cyan"/>
        </w:rPr>
        <w:t>Venezuela, with a long history of alarmist speeches and attacks</w:t>
      </w:r>
      <w:r w:rsidRPr="00764C1F">
        <w:rPr>
          <w:sz w:val="16"/>
        </w:rPr>
        <w:t xml:space="preserve"> against those governments. So </w:t>
      </w:r>
      <w:r w:rsidRPr="009A3F9D">
        <w:rPr>
          <w:rStyle w:val="StyleBoldUnderline"/>
          <w:highlight w:val="cyan"/>
        </w:rPr>
        <w:t>it's not surprising to see this language, and it's easier to shoot holes into his argument.</w:t>
      </w:r>
    </w:p>
    <w:p w14:paraId="60CA1D2C" w14:textId="77777777" w:rsidR="00F96C25" w:rsidRPr="00ED56CE" w:rsidRDefault="00F96C25" w:rsidP="00F96C25"/>
    <w:p w14:paraId="60CA1D2D" w14:textId="77777777" w:rsidR="00F96C25" w:rsidRDefault="00C427AE" w:rsidP="000A5A5C">
      <w:pPr>
        <w:pStyle w:val="Heading3"/>
      </w:pPr>
      <w:r>
        <w:lastRenderedPageBreak/>
        <w:t>2NC No Retaliation</w:t>
      </w:r>
    </w:p>
    <w:p w14:paraId="60CA1D2E" w14:textId="77777777" w:rsidR="00F96C25" w:rsidRPr="008A14C8" w:rsidRDefault="00F96C25" w:rsidP="00C427AE">
      <w:pPr>
        <w:pStyle w:val="Heading4"/>
      </w:pPr>
      <w:r w:rsidRPr="00276698">
        <w:t>Obama won’t retaliate with nuclear weapons</w:t>
      </w:r>
    </w:p>
    <w:p w14:paraId="60CA1D2F" w14:textId="77777777" w:rsidR="00F96C25" w:rsidRPr="003027DE" w:rsidRDefault="00F96C25" w:rsidP="00F96C25">
      <w:pPr>
        <w:rPr>
          <w:rStyle w:val="StyleStyleBold12pt"/>
        </w:rPr>
      </w:pPr>
      <w:r w:rsidRPr="003027DE">
        <w:rPr>
          <w:rStyle w:val="StyleStyleBold12pt"/>
        </w:rPr>
        <w:t>Crowley ‘10</w:t>
      </w:r>
    </w:p>
    <w:p w14:paraId="60CA1D30" w14:textId="77777777" w:rsidR="00F96C25" w:rsidRPr="003027DE" w:rsidRDefault="00F96C25" w:rsidP="00F96C25">
      <w:pPr>
        <w:rPr>
          <w:sz w:val="16"/>
          <w:szCs w:val="16"/>
        </w:rPr>
      </w:pPr>
      <w:r w:rsidRPr="003027DE">
        <w:rPr>
          <w:sz w:val="16"/>
          <w:szCs w:val="16"/>
        </w:rPr>
        <w:t>(Michael Crowley, Senior Editor the New Republic, “Obama and Nuclear Deterrence”, Jan 10</w:t>
      </w:r>
      <w:r w:rsidRPr="003027DE">
        <w:rPr>
          <w:sz w:val="16"/>
          <w:szCs w:val="16"/>
          <w:vertAlign w:val="superscript"/>
        </w:rPr>
        <w:t>th</w:t>
      </w:r>
      <w:r w:rsidRPr="003027DE">
        <w:rPr>
          <w:sz w:val="16"/>
          <w:szCs w:val="16"/>
        </w:rPr>
        <w:t xml:space="preserve"> –  http://www.tnr.com/node/72263)</w:t>
      </w:r>
    </w:p>
    <w:p w14:paraId="60CA1D31" w14:textId="77777777" w:rsidR="00F96C25" w:rsidRPr="003027DE" w:rsidRDefault="00F96C25" w:rsidP="00F96C25">
      <w:pPr>
        <w:rPr>
          <w:sz w:val="16"/>
        </w:rPr>
      </w:pPr>
      <w:r w:rsidRPr="003027DE">
        <w:rPr>
          <w:sz w:val="16"/>
        </w:rPr>
        <w:t xml:space="preserve">The Los Angeles Times ran an </w:t>
      </w:r>
      <w:hyperlink r:id="rId70" w:history="1">
        <w:r w:rsidRPr="003027DE">
          <w:rPr>
            <w:rStyle w:val="Hyperlink"/>
            <w:sz w:val="16"/>
          </w:rPr>
          <w:t>important story</w:t>
        </w:r>
      </w:hyperlink>
      <w:r w:rsidRPr="003027DE">
        <w:rPr>
          <w:sz w:val="16"/>
        </w:rPr>
        <w:t xml:space="preserve"> yesterday about </w:t>
      </w:r>
      <w:r w:rsidRPr="003027DE">
        <w:rPr>
          <w:rStyle w:val="StyleBoldUnderline"/>
        </w:rPr>
        <w:t>the Obama administration's Nuclear Posture Review, which evaluates U.S. policy towards the use of nuclear weapons</w:t>
      </w:r>
      <w:r w:rsidRPr="003027DE">
        <w:rPr>
          <w:sz w:val="16"/>
        </w:rPr>
        <w:t xml:space="preserve">. Apparently there's a debate inside the administration--one that is splitting the civilians from the generals--not just about the size of our nuclear stockpile but also how we conceive of possible first-strike and retaliatory policies. </w:t>
      </w:r>
      <w:r w:rsidRPr="009A3F9D">
        <w:rPr>
          <w:rStyle w:val="StyleBoldUnderline"/>
          <w:highlight w:val="cyan"/>
        </w:rPr>
        <w:t>A core issue under debate</w:t>
      </w:r>
      <w:r w:rsidRPr="003027DE">
        <w:rPr>
          <w:sz w:val="16"/>
        </w:rPr>
        <w:t xml:space="preserve">, officials said, </w:t>
      </w:r>
      <w:r w:rsidRPr="009A3F9D">
        <w:rPr>
          <w:rStyle w:val="StyleBoldUnderline"/>
          <w:highlight w:val="cyan"/>
        </w:rPr>
        <w:t>is whether the U</w:t>
      </w:r>
      <w:r w:rsidRPr="003027DE">
        <w:rPr>
          <w:sz w:val="16"/>
        </w:rPr>
        <w:t xml:space="preserve">nited </w:t>
      </w:r>
      <w:r w:rsidRPr="009A3F9D">
        <w:rPr>
          <w:rStyle w:val="StyleBoldUnderline"/>
          <w:highlight w:val="cyan"/>
        </w:rPr>
        <w:t>S</w:t>
      </w:r>
      <w:r w:rsidRPr="003027DE">
        <w:rPr>
          <w:sz w:val="16"/>
        </w:rPr>
        <w:t xml:space="preserve">tates </w:t>
      </w:r>
      <w:r w:rsidRPr="009A3F9D">
        <w:rPr>
          <w:rStyle w:val="StyleBoldUnderline"/>
          <w:highlight w:val="cyan"/>
        </w:rPr>
        <w:t>should shed</w:t>
      </w:r>
      <w:r w:rsidRPr="003027DE">
        <w:rPr>
          <w:u w:val="single"/>
        </w:rPr>
        <w:t xml:space="preserve"> its long-standing </w:t>
      </w:r>
      <w:r w:rsidRPr="009A3F9D">
        <w:rPr>
          <w:rStyle w:val="StyleBoldUnderline"/>
          <w:highlight w:val="cyan"/>
        </w:rPr>
        <w:t>ambiguity about whether it would use nuclear weapons in certain circumstances</w:t>
      </w:r>
      <w:r w:rsidRPr="003027DE">
        <w:rPr>
          <w:sz w:val="16"/>
        </w:rPr>
        <w:t xml:space="preserve">, in hopes that greater specificity would give foreign governments more confidence to make their own decisions on nuclear arms. Some in the U.S. argue that the administration should assure foreign governments that it won't use nuclear weapons in reaction to a biological, chemical or conventional attack, but only in a nuclear exchange. Others argue that the United States should promise that it would never use nuclear weapons first, but only in response to a nuclear attack. As the story notes, some </w:t>
      </w:r>
      <w:r w:rsidRPr="003027DE">
        <w:rPr>
          <w:u w:val="single"/>
        </w:rPr>
        <w:t>experts don't place much weight on how our publicly-stated doctrine emerges because they don't expect foreign nations to take it literally</w:t>
      </w:r>
      <w:r w:rsidRPr="003027DE">
        <w:rPr>
          <w:sz w:val="16"/>
        </w:rPr>
        <w:t xml:space="preserve">. And </w:t>
      </w:r>
      <w:r w:rsidRPr="003027DE">
        <w:rPr>
          <w:u w:val="single"/>
        </w:rPr>
        <w:t>the reality is that any decisions about using nukes will certainly be case-by-case</w:t>
      </w:r>
      <w:r w:rsidRPr="003027DE">
        <w:rPr>
          <w:sz w:val="16"/>
        </w:rPr>
        <w:t xml:space="preserve">. But I'd still like to see some wider discussion of the underlying questions, which are among the most consequential that policymakers can consider. </w:t>
      </w:r>
      <w:r w:rsidRPr="009A3F9D">
        <w:rPr>
          <w:rStyle w:val="StyleBoldUnderline"/>
          <w:highlight w:val="cyan"/>
        </w:rPr>
        <w:t>The questions are</w:t>
      </w:r>
      <w:r w:rsidRPr="003027DE">
        <w:rPr>
          <w:rStyle w:val="StyleBoldUnderline"/>
        </w:rPr>
        <w:t xml:space="preserve"> </w:t>
      </w:r>
      <w:r w:rsidRPr="003027DE">
        <w:rPr>
          <w:u w:val="single"/>
        </w:rPr>
        <w:t xml:space="preserve">particularly </w:t>
      </w:r>
      <w:r w:rsidRPr="009A3F9D">
        <w:rPr>
          <w:rStyle w:val="StyleBoldUnderline"/>
          <w:highlight w:val="cyan"/>
        </w:rPr>
        <w:t>vexing when it comes to terrorist groups</w:t>
      </w:r>
      <w:r w:rsidRPr="003027DE">
        <w:rPr>
          <w:u w:val="single"/>
        </w:rPr>
        <w:t xml:space="preserve"> and rogue states. </w:t>
      </w:r>
      <w:r w:rsidRPr="009A3F9D">
        <w:rPr>
          <w:rStyle w:val="StyleBoldUnderline"/>
          <w:highlight w:val="cyan"/>
        </w:rPr>
        <w:t>Would we</w:t>
      </w:r>
      <w:r w:rsidRPr="003027DE">
        <w:rPr>
          <w:sz w:val="16"/>
        </w:rPr>
        <w:t xml:space="preserve">, for instance, </w:t>
      </w:r>
      <w:r w:rsidRPr="009A3F9D">
        <w:rPr>
          <w:rStyle w:val="StyleBoldUnderline"/>
          <w:highlight w:val="cyan"/>
        </w:rPr>
        <w:t>actually nuke Pyongyang</w:t>
      </w:r>
      <w:r w:rsidRPr="003027DE">
        <w:rPr>
          <w:u w:val="single"/>
        </w:rPr>
        <w:t xml:space="preserve"> </w:t>
      </w:r>
      <w:r w:rsidRPr="009A3F9D">
        <w:rPr>
          <w:rStyle w:val="StyleBoldUnderline"/>
          <w:highlight w:val="cyan"/>
        </w:rPr>
        <w:t>if it sold a weapon to terrorists</w:t>
      </w:r>
      <w:r w:rsidRPr="003027DE">
        <w:rPr>
          <w:rStyle w:val="StyleBoldUnderline"/>
        </w:rPr>
        <w:t xml:space="preserve"> </w:t>
      </w:r>
      <w:r w:rsidRPr="009A3F9D">
        <w:rPr>
          <w:rStyle w:val="StyleBoldUnderline"/>
          <w:highlight w:val="cyan"/>
        </w:rPr>
        <w:t>who used it in</w:t>
      </w:r>
      <w:r w:rsidRPr="003027DE">
        <w:rPr>
          <w:u w:val="single"/>
        </w:rPr>
        <w:t xml:space="preserve"> America?</w:t>
      </w:r>
      <w:r w:rsidRPr="003027DE">
        <w:rPr>
          <w:sz w:val="16"/>
        </w:rPr>
        <w:t xml:space="preserve"> </w:t>
      </w:r>
      <w:r w:rsidRPr="003027DE">
        <w:rPr>
          <w:u w:val="single"/>
        </w:rPr>
        <w:t xml:space="preserve">That implied threat seems to exist, but </w:t>
      </w:r>
      <w:r w:rsidRPr="009A3F9D">
        <w:rPr>
          <w:rStyle w:val="StyleBoldUnderline"/>
          <w:highlight w:val="cyan"/>
        </w:rPr>
        <w:t>I actually doubt that</w:t>
      </w:r>
      <w:r w:rsidRPr="003027DE">
        <w:rPr>
          <w:sz w:val="16"/>
        </w:rPr>
        <w:t xml:space="preserve"> a President </w:t>
      </w:r>
      <w:r w:rsidRPr="009A3F9D">
        <w:rPr>
          <w:rStyle w:val="StyleBoldUnderline"/>
          <w:highlight w:val="cyan"/>
        </w:rPr>
        <w:t>Obama--or any president</w:t>
      </w:r>
      <w:r w:rsidRPr="003027DE">
        <w:rPr>
          <w:sz w:val="16"/>
        </w:rPr>
        <w:t>, for that matter--</w:t>
      </w:r>
      <w:r w:rsidRPr="009A3F9D">
        <w:rPr>
          <w:rStyle w:val="StyleBoldUnderline"/>
          <w:highlight w:val="cyan"/>
        </w:rPr>
        <w:t>would go through with it.</w:t>
      </w:r>
    </w:p>
    <w:p w14:paraId="60CA1D32" w14:textId="77777777" w:rsidR="00F96C25" w:rsidRDefault="00F96C25" w:rsidP="00F96C25"/>
    <w:p w14:paraId="60CA1D33" w14:textId="77777777" w:rsidR="00F96C25" w:rsidRPr="008A14C8" w:rsidRDefault="00F96C25" w:rsidP="00C427AE">
      <w:pPr>
        <w:pStyle w:val="Heading4"/>
      </w:pPr>
      <w:r w:rsidRPr="00276698">
        <w:t>Nuclear retaliation won’t happen.</w:t>
      </w:r>
    </w:p>
    <w:p w14:paraId="60CA1D34" w14:textId="77777777" w:rsidR="00F96C25" w:rsidRPr="00437BDF" w:rsidRDefault="00F96C25" w:rsidP="00F96C25">
      <w:pPr>
        <w:rPr>
          <w:rStyle w:val="StyleStyleBold12pt"/>
        </w:rPr>
      </w:pPr>
      <w:r>
        <w:rPr>
          <w:rStyle w:val="StyleStyleBold12pt"/>
        </w:rPr>
        <w:t>Bremmer ‘</w:t>
      </w:r>
      <w:r w:rsidRPr="00437BDF">
        <w:rPr>
          <w:rStyle w:val="StyleStyleBold12pt"/>
        </w:rPr>
        <w:t xml:space="preserve">4 </w:t>
      </w:r>
    </w:p>
    <w:p w14:paraId="60CA1D35" w14:textId="77777777" w:rsidR="00F96C25" w:rsidRPr="00437BDF" w:rsidRDefault="00F96C25" w:rsidP="00F96C25">
      <w:pPr>
        <w:rPr>
          <w:sz w:val="16"/>
          <w:szCs w:val="16"/>
        </w:rPr>
      </w:pPr>
      <w:r w:rsidRPr="00437BDF">
        <w:rPr>
          <w:sz w:val="16"/>
          <w:szCs w:val="16"/>
        </w:rPr>
        <w:t>(Ian Bremmer is the president of Eurasia Group, the leading global political risk research and consulting firm. Bremmer has a PhD in political science from Stanford University (1994), and was the youngest-ever national fellow at the Hoover Institution. He presently teaches at Columbia University, and has held faculty positions at the EastWest Institute and the World Policy Institute, 9-13-2004, New Statesman, “Suppose a new 9/11 hit America”)</w:t>
      </w:r>
    </w:p>
    <w:p w14:paraId="60CA1D36" w14:textId="77777777" w:rsidR="00F96C25" w:rsidRPr="00391A48" w:rsidRDefault="00F96C25" w:rsidP="00F96C25">
      <w:pPr>
        <w:rPr>
          <w:sz w:val="16"/>
        </w:rPr>
      </w:pPr>
      <w:r w:rsidRPr="009A3F9D">
        <w:rPr>
          <w:rStyle w:val="StyleBoldUnderline"/>
          <w:highlight w:val="cyan"/>
        </w:rPr>
        <w:t>What would happen if there were a new terrorist attack inside the U</w:t>
      </w:r>
      <w:r w:rsidRPr="00391A48">
        <w:rPr>
          <w:rStyle w:val="StyleBoldUnderline"/>
        </w:rPr>
        <w:t>nited</w:t>
      </w:r>
      <w:r w:rsidRPr="009A3F9D">
        <w:rPr>
          <w:rStyle w:val="StyleBoldUnderline"/>
          <w:highlight w:val="cyan"/>
        </w:rPr>
        <w:t xml:space="preserve"> S</w:t>
      </w:r>
      <w:r w:rsidRPr="00391A48">
        <w:rPr>
          <w:rStyle w:val="StyleBoldUnderline"/>
        </w:rPr>
        <w:t>tates</w:t>
      </w:r>
      <w:r w:rsidRPr="00391A48">
        <w:rPr>
          <w:sz w:val="16"/>
        </w:rPr>
        <w:t xml:space="preserve"> on 11 September 2004</w:t>
      </w:r>
      <w:r w:rsidRPr="009A3F9D">
        <w:rPr>
          <w:rStyle w:val="StyleBoldUnderline"/>
          <w:highlight w:val="cyan"/>
        </w:rPr>
        <w:t>?</w:t>
      </w:r>
      <w:r w:rsidRPr="00391A48">
        <w:rPr>
          <w:sz w:val="16"/>
        </w:rPr>
        <w:t xml:space="preserve"> How would it affect the presidential election campaign? The conventional wisdom is that Americans - their patriotic defiance aroused - would rally to President George W Bush and make him an all but certain winner in November. But consider the differences between the context of the original 9/11 and that of any attack which might occur this autumn. In 2001, the public reaction was one of disbelief and incomprehension. Many Americans realised for the first time that large-scale terrorist attacks on US soil were not only conceivable; they were, perhaps, inevitable. A majority focused for the first time on the threat from al-Qaeda, on the Taliban and on the extent to which Saudis were involved in terrorism.  This time, the public response would move much more quickly from shock to anger; debate over how America should respond would begin immediately. Yet </w:t>
      </w:r>
      <w:r w:rsidRPr="009A3F9D">
        <w:rPr>
          <w:rStyle w:val="StyleBoldUnderline"/>
          <w:highlight w:val="cyan"/>
        </w:rPr>
        <w:t>it is difficult to imagine how the</w:t>
      </w:r>
      <w:r w:rsidRPr="00391A48">
        <w:rPr>
          <w:sz w:val="16"/>
        </w:rPr>
        <w:t xml:space="preserve"> Bush </w:t>
      </w:r>
      <w:r w:rsidRPr="009A3F9D">
        <w:rPr>
          <w:rStyle w:val="StyleBoldUnderline"/>
          <w:highlight w:val="cyan"/>
        </w:rPr>
        <w:t xml:space="preserve">administration could </w:t>
      </w:r>
      <w:r w:rsidRPr="009A3F9D">
        <w:rPr>
          <w:rStyle w:val="Emphasis"/>
          <w:highlight w:val="cyan"/>
        </w:rPr>
        <w:t xml:space="preserve">focus its response </w:t>
      </w:r>
      <w:r w:rsidRPr="009A3F9D">
        <w:rPr>
          <w:rStyle w:val="StyleBoldUnderline"/>
          <w:highlight w:val="cyan"/>
        </w:rPr>
        <w:t>on an external enemy.</w:t>
      </w:r>
      <w:r w:rsidRPr="00391A48">
        <w:rPr>
          <w:sz w:val="16"/>
        </w:rPr>
        <w:t xml:space="preserve"> Should the US send 50,000 troops to the Afghan-Pakistani border to intensify the hunt for Osama Bin Laden and 'step up' efforts to attack the heart of al-Qaeda? Many would wonder if that wasn't what the administration pledged to do after the attacks three years ago. </w:t>
      </w:r>
      <w:r w:rsidRPr="009A3F9D">
        <w:rPr>
          <w:rStyle w:val="underline"/>
          <w:highlight w:val="cyan"/>
        </w:rPr>
        <w:t>The president would face intensified criticism</w:t>
      </w:r>
      <w:r w:rsidRPr="00391A48">
        <w:rPr>
          <w:sz w:val="16"/>
        </w:rPr>
        <w:t xml:space="preserve"> from those who have argued all along that Iraq was a distraction from 'the real war on terror'.</w:t>
      </w:r>
      <w:r w:rsidRPr="00391A48">
        <w:rPr>
          <w:rStyle w:val="StyleBoldUnderline"/>
        </w:rPr>
        <w:t xml:space="preserve"> </w:t>
      </w:r>
      <w:r w:rsidRPr="009A3F9D">
        <w:rPr>
          <w:rStyle w:val="StyleBoldUnderline"/>
          <w:highlight w:val="cyan"/>
        </w:rPr>
        <w:t>And</w:t>
      </w:r>
      <w:r w:rsidRPr="00391A48">
        <w:rPr>
          <w:sz w:val="16"/>
        </w:rPr>
        <w:t xml:space="preserve"> what if a significant number of the terrorists responsible for the pre-election attack were again Saudis? The </w:t>
      </w:r>
      <w:r w:rsidRPr="00391A48">
        <w:rPr>
          <w:rStyle w:val="underline"/>
        </w:rPr>
        <w:t>Bush</w:t>
      </w:r>
      <w:r w:rsidRPr="00391A48">
        <w:rPr>
          <w:sz w:val="16"/>
        </w:rPr>
        <w:t xml:space="preserve"> administration </w:t>
      </w:r>
      <w:r w:rsidRPr="009A3F9D">
        <w:rPr>
          <w:rStyle w:val="underline"/>
          <w:highlight w:val="cyan"/>
        </w:rPr>
        <w:t xml:space="preserve">could hardly take military action against the Saudi </w:t>
      </w:r>
      <w:r w:rsidRPr="009A3F9D">
        <w:rPr>
          <w:rStyle w:val="StyleBoldUnderline"/>
          <w:highlight w:val="cyan"/>
        </w:rPr>
        <w:t>government at a time</w:t>
      </w:r>
      <w:r w:rsidRPr="00391A48">
        <w:rPr>
          <w:sz w:val="16"/>
        </w:rPr>
        <w:t xml:space="preserve"> when crude-</w:t>
      </w:r>
      <w:r w:rsidRPr="009A3F9D">
        <w:rPr>
          <w:rStyle w:val="underline"/>
          <w:highlight w:val="cyan"/>
        </w:rPr>
        <w:t>oil</w:t>
      </w:r>
      <w:r w:rsidRPr="00391A48">
        <w:rPr>
          <w:sz w:val="16"/>
        </w:rPr>
        <w:t xml:space="preserve"> prices are already more than $45 a barrel and global </w:t>
      </w:r>
      <w:r w:rsidRPr="009A3F9D">
        <w:rPr>
          <w:rStyle w:val="StyleBoldUnderline"/>
          <w:highlight w:val="cyan"/>
        </w:rPr>
        <w:t>supply is stretched to the limit.</w:t>
      </w:r>
      <w:r w:rsidRPr="00391A48">
        <w:rPr>
          <w:sz w:val="16"/>
        </w:rPr>
        <w:t xml:space="preserve"> While the Saudi royal family might support a co-ordinated attack against terrorist camps, real or imagined, near the Yemeni border - where recent searches for al-Qaeda have concentrated - that would seem like a trivial, insufficient retaliation for an attack on the US mainland. Remember how the Republicans criticised Bill Clinton's administration for ineffectually 'bouncing the rubble' in Afghanistan after the al-Qaeda attacks on the US embassies in Kenya and Tanzania in the 1990s. So what kind of response might be credible? Washington's concerns about Iran are rising. The 9/11 commission report noted evidence of co-operation between Iran and al-Qaeda operatives, if not direct Iranian advance knowledge of the 9/11 hijacking plot. Over the past few weeks, US officials have been more explicit, too, in declaring Iran's nuclear programme 'unacceptable'. However, in the absence of an official Iranian claim of responsibility for this hypothetical terrorist attack, the</w:t>
      </w:r>
      <w:r w:rsidRPr="00391A48">
        <w:rPr>
          <w:rStyle w:val="underline"/>
        </w:rPr>
        <w:t xml:space="preserve"> </w:t>
      </w:r>
      <w:r w:rsidRPr="009A3F9D">
        <w:rPr>
          <w:rStyle w:val="underline"/>
          <w:highlight w:val="cyan"/>
        </w:rPr>
        <w:t>domestic opposition to such a war and the international outcry it would provoke would make quick action</w:t>
      </w:r>
      <w:r w:rsidRPr="00391A48">
        <w:rPr>
          <w:rStyle w:val="underline"/>
        </w:rPr>
        <w:t xml:space="preserve"> </w:t>
      </w:r>
      <w:r w:rsidRPr="00391A48">
        <w:rPr>
          <w:sz w:val="16"/>
        </w:rPr>
        <w:t>against Iran</w:t>
      </w:r>
      <w:r w:rsidRPr="00391A48">
        <w:rPr>
          <w:rStyle w:val="underline"/>
        </w:rPr>
        <w:t xml:space="preserve"> </w:t>
      </w:r>
      <w:r w:rsidRPr="009A3F9D">
        <w:rPr>
          <w:rStyle w:val="StyleBoldUnderline"/>
          <w:highlight w:val="cyan"/>
        </w:rPr>
        <w:t>unthinkable.</w:t>
      </w:r>
      <w:r w:rsidRPr="00391A48">
        <w:rPr>
          <w:sz w:val="16"/>
        </w:rPr>
        <w:t xml:space="preserve"> In short, a </w:t>
      </w:r>
      <w:r w:rsidRPr="00391A48">
        <w:rPr>
          <w:rStyle w:val="underline"/>
        </w:rPr>
        <w:t>decisive response from Bush could not be external. It would have to be domestic.</w:t>
      </w:r>
      <w:r w:rsidRPr="00391A48">
        <w:rPr>
          <w:sz w:val="16"/>
        </w:rPr>
        <w:t xml:space="preserve"> Instead of Donald Rumsfeld, the defence secretary, leading a war effort abroad, Tom Ridge, the homeland security secretary, and John Ashcroft, the attorney general, would pursue an anti-terror campaign at home. Forced to use legal tools more controversial than those provided by the Patriot Act, Americans would experience stepped-up domestic surveillance and border controls, much tighter security in public places and the detention of a large number of suspects. Many Americans would undoubtedly support such moves. But concern for civil liberties and personal freedom would ensure that the government would have nowhere near the public support it enjoyed for the invasion of Afghanistan.</w:t>
      </w:r>
    </w:p>
    <w:p w14:paraId="60CA1D37" w14:textId="77777777" w:rsidR="00F96C25" w:rsidRDefault="00F96C25" w:rsidP="00F96C25"/>
    <w:p w14:paraId="60CA1D38" w14:textId="77777777" w:rsidR="00F96C25" w:rsidRPr="008A14C8" w:rsidRDefault="00F96C25" w:rsidP="00C427AE">
      <w:pPr>
        <w:pStyle w:val="Heading4"/>
      </w:pPr>
      <w:r w:rsidRPr="00276698">
        <w:t>The U.S. won’t retaliate with n</w:t>
      </w:r>
      <w:r>
        <w:t>uclear weapons—it makes no sense</w:t>
      </w:r>
    </w:p>
    <w:p w14:paraId="60CA1D39" w14:textId="77777777" w:rsidR="00F96C25" w:rsidRPr="003027DE" w:rsidRDefault="00F96C25" w:rsidP="00F96C25">
      <w:pPr>
        <w:rPr>
          <w:rStyle w:val="StyleStyleBold12pt"/>
        </w:rPr>
      </w:pPr>
      <w:r w:rsidRPr="003027DE">
        <w:rPr>
          <w:rStyle w:val="StyleStyleBold12pt"/>
        </w:rPr>
        <w:t xml:space="preserve">Spring ‘1 </w:t>
      </w:r>
    </w:p>
    <w:p w14:paraId="60CA1D3A" w14:textId="77777777" w:rsidR="00F96C25" w:rsidRPr="003027DE" w:rsidRDefault="00F96C25" w:rsidP="00F96C25">
      <w:pPr>
        <w:rPr>
          <w:b/>
          <w:sz w:val="16"/>
          <w:szCs w:val="16"/>
        </w:rPr>
      </w:pPr>
      <w:r w:rsidRPr="003027DE">
        <w:rPr>
          <w:sz w:val="16"/>
          <w:szCs w:val="16"/>
        </w:rPr>
        <w:t>(Baker, Research Fellow at Heritage Foundation, Heritage Backgrounder 1477, Sept 20, http://www.heritage.org/Research/MissileDefense/BG1477.cfm)</w:t>
      </w:r>
    </w:p>
    <w:p w14:paraId="60CA1D3B" w14:textId="77777777" w:rsidR="00F96C25" w:rsidRPr="003027DE" w:rsidRDefault="00F96C25" w:rsidP="00F96C25">
      <w:pPr>
        <w:rPr>
          <w:sz w:val="16"/>
        </w:rPr>
      </w:pPr>
      <w:r w:rsidRPr="009A3F9D">
        <w:rPr>
          <w:rStyle w:val="StyleBoldUnderline"/>
          <w:highlight w:val="cyan"/>
        </w:rPr>
        <w:t>Nuclear retaliation is not appropriate for every kind of attack against America</w:t>
      </w:r>
      <w:r w:rsidRPr="003027DE">
        <w:rPr>
          <w:sz w:val="16"/>
        </w:rPr>
        <w:t xml:space="preserve">. Some opponents of missile defense believe that the United States has an effective nuclear deterrent that, if necessary, could be used to respond to attacks on the homeland. But </w:t>
      </w:r>
      <w:r w:rsidRPr="009A3F9D">
        <w:rPr>
          <w:highlight w:val="cyan"/>
        </w:rPr>
        <w:t>n</w:t>
      </w:r>
      <w:r w:rsidRPr="009A3F9D">
        <w:rPr>
          <w:rStyle w:val="StyleBoldUnderline"/>
          <w:highlight w:val="cyan"/>
        </w:rPr>
        <w:t>o responsible U.S. official is suggesting that the U</w:t>
      </w:r>
      <w:r w:rsidRPr="003027DE">
        <w:rPr>
          <w:u w:val="single"/>
        </w:rPr>
        <w:t xml:space="preserve">nited </w:t>
      </w:r>
      <w:r w:rsidRPr="009A3F9D">
        <w:rPr>
          <w:rStyle w:val="StyleBoldUnderline"/>
          <w:highlight w:val="cyan"/>
        </w:rPr>
        <w:t>S</w:t>
      </w:r>
      <w:r w:rsidRPr="003027DE">
        <w:rPr>
          <w:u w:val="single"/>
        </w:rPr>
        <w:t xml:space="preserve">tates </w:t>
      </w:r>
      <w:r w:rsidRPr="009A3F9D">
        <w:rPr>
          <w:rStyle w:val="StyleBoldUnderline"/>
          <w:highlight w:val="cyan"/>
        </w:rPr>
        <w:t>consider</w:t>
      </w:r>
      <w:r w:rsidRPr="003027DE">
        <w:rPr>
          <w:u w:val="single"/>
        </w:rPr>
        <w:t xml:space="preserve"> the </w:t>
      </w:r>
      <w:r w:rsidRPr="009A3F9D">
        <w:rPr>
          <w:rStyle w:val="StyleBoldUnderline"/>
          <w:highlight w:val="cyan"/>
        </w:rPr>
        <w:t>use of nuclear weapons in response to</w:t>
      </w:r>
      <w:r w:rsidRPr="003027DE">
        <w:rPr>
          <w:u w:val="single"/>
        </w:rPr>
        <w:t xml:space="preserve"> the horrific </w:t>
      </w:r>
      <w:r w:rsidRPr="009A3F9D">
        <w:rPr>
          <w:rStyle w:val="StyleBoldUnderline"/>
          <w:highlight w:val="cyan"/>
        </w:rPr>
        <w:t>September 11 attacks. In most cases of attack on the U</w:t>
      </w:r>
      <w:r w:rsidRPr="003027DE">
        <w:rPr>
          <w:sz w:val="16"/>
        </w:rPr>
        <w:t>nited</w:t>
      </w:r>
      <w:r w:rsidRPr="009A3F9D">
        <w:rPr>
          <w:rStyle w:val="StyleBoldUnderline"/>
          <w:highlight w:val="cyan"/>
        </w:rPr>
        <w:t xml:space="preserve"> S</w:t>
      </w:r>
      <w:r w:rsidRPr="003027DE">
        <w:rPr>
          <w:sz w:val="16"/>
        </w:rPr>
        <w:t xml:space="preserve">tates, </w:t>
      </w:r>
      <w:r w:rsidRPr="009A3F9D">
        <w:rPr>
          <w:rStyle w:val="StyleBoldUnderline"/>
          <w:highlight w:val="cyan"/>
        </w:rPr>
        <w:t>the nuclear option would not be appropriate</w:t>
      </w:r>
      <w:r w:rsidRPr="003027DE">
        <w:rPr>
          <w:sz w:val="16"/>
        </w:rPr>
        <w:t>, but a defense response will almost always be appropriate. The United States needs to be able to resort to defensive options.</w:t>
      </w:r>
    </w:p>
    <w:p w14:paraId="60CA1D3C" w14:textId="77777777" w:rsidR="00F96C25" w:rsidRDefault="00F96C25" w:rsidP="00F96C25"/>
    <w:p w14:paraId="60CA1D3D" w14:textId="77777777" w:rsidR="00F96C25" w:rsidRDefault="00C427AE" w:rsidP="000A5A5C">
      <w:pPr>
        <w:pStyle w:val="Heading3"/>
      </w:pPr>
      <w:r>
        <w:lastRenderedPageBreak/>
        <w:t>2NC No Nuke Terror</w:t>
      </w:r>
    </w:p>
    <w:p w14:paraId="60CA1D3E" w14:textId="77777777" w:rsidR="00F96C25" w:rsidRPr="00ED57F7" w:rsidRDefault="00F96C25" w:rsidP="00C427AE">
      <w:pPr>
        <w:pStyle w:val="Heading4"/>
      </w:pPr>
      <w:r w:rsidRPr="00276698">
        <w:t>No nuclear terror – counter to the goals of terror groups.</w:t>
      </w:r>
    </w:p>
    <w:p w14:paraId="60CA1D3F" w14:textId="77777777" w:rsidR="00F96C25" w:rsidRPr="008D4486" w:rsidRDefault="00F96C25" w:rsidP="00F96C25">
      <w:pPr>
        <w:rPr>
          <w:rStyle w:val="StyleStyleBold12pt"/>
        </w:rPr>
      </w:pPr>
      <w:r>
        <w:rPr>
          <w:rStyle w:val="StyleStyleBold12pt"/>
        </w:rPr>
        <w:t>Kapur</w:t>
      </w:r>
      <w:r w:rsidRPr="008D4486">
        <w:rPr>
          <w:rStyle w:val="StyleStyleBold12pt"/>
        </w:rPr>
        <w:t xml:space="preserve"> ‘8</w:t>
      </w:r>
    </w:p>
    <w:p w14:paraId="60CA1D40" w14:textId="77777777" w:rsidR="00F96C25" w:rsidRPr="008D4486" w:rsidRDefault="00F96C25" w:rsidP="00F96C25">
      <w:pPr>
        <w:rPr>
          <w:sz w:val="16"/>
          <w:szCs w:val="16"/>
        </w:rPr>
      </w:pPr>
      <w:r w:rsidRPr="008D4486">
        <w:rPr>
          <w:sz w:val="16"/>
          <w:szCs w:val="16"/>
        </w:rPr>
        <w:t xml:space="preserve">(S. Paul; Associate professor in the Department of National Security Affairs at the Naval Postgraduate School, </w:t>
      </w:r>
      <w:r w:rsidRPr="008D4486">
        <w:rPr>
          <w:sz w:val="16"/>
          <w:szCs w:val="16"/>
          <w:u w:val="single"/>
        </w:rPr>
        <w:t>The Long Shadow: Nuclear Weapons and Security in 21</w:t>
      </w:r>
      <w:r w:rsidRPr="008D4486">
        <w:rPr>
          <w:sz w:val="16"/>
          <w:szCs w:val="16"/>
          <w:u w:val="single"/>
          <w:vertAlign w:val="superscript"/>
        </w:rPr>
        <w:t>st</w:t>
      </w:r>
      <w:r w:rsidRPr="008D4486">
        <w:rPr>
          <w:sz w:val="16"/>
          <w:szCs w:val="16"/>
          <w:u w:val="single"/>
        </w:rPr>
        <w:t xml:space="preserve"> Century Asia.</w:t>
      </w:r>
      <w:r w:rsidRPr="008D4486">
        <w:rPr>
          <w:sz w:val="16"/>
          <w:szCs w:val="16"/>
        </w:rPr>
        <w:t xml:space="preserve"> pg. 32)</w:t>
      </w:r>
    </w:p>
    <w:p w14:paraId="60CA1D41" w14:textId="77777777" w:rsidR="00F96C25" w:rsidRPr="00C427AE" w:rsidRDefault="00F96C25" w:rsidP="00F96C25">
      <w:pPr>
        <w:rPr>
          <w:sz w:val="16"/>
        </w:rPr>
      </w:pPr>
      <w:r w:rsidRPr="008D4486">
        <w:rPr>
          <w:sz w:val="16"/>
        </w:rPr>
        <w:t xml:space="preserve">Before a terrorist group can attempt to use nuclear weapons, it must meet two basic requirements. First, the group must decide that it wishes to engage in nuclear terrorism. Analysts and policy makers often assume that terrorist groups necessarily want to do so (Carter 2004; U.S. Government 2002). However, </w:t>
      </w:r>
      <w:r w:rsidRPr="009A3F9D">
        <w:rPr>
          <w:b/>
          <w:highlight w:val="cyan"/>
          <w:u w:val="single"/>
        </w:rPr>
        <w:t>it is not clear</w:t>
      </w:r>
      <w:r w:rsidRPr="00091016">
        <w:rPr>
          <w:b/>
          <w:u w:val="single"/>
        </w:rPr>
        <w:t xml:space="preserve"> that </w:t>
      </w:r>
      <w:r w:rsidRPr="009A3F9D">
        <w:rPr>
          <w:b/>
          <w:highlight w:val="cyan"/>
          <w:u w:val="single"/>
        </w:rPr>
        <w:t>terror</w:t>
      </w:r>
      <w:r w:rsidRPr="00091016">
        <w:rPr>
          <w:b/>
          <w:u w:val="single"/>
        </w:rPr>
        <w:t xml:space="preserve">ist </w:t>
      </w:r>
      <w:r w:rsidRPr="009A3F9D">
        <w:rPr>
          <w:b/>
          <w:highlight w:val="cyan"/>
          <w:u w:val="single"/>
        </w:rPr>
        <w:t>organizations</w:t>
      </w:r>
      <w:r w:rsidRPr="00091016">
        <w:rPr>
          <w:b/>
          <w:u w:val="single"/>
        </w:rPr>
        <w:t xml:space="preserve"> would necessarily </w:t>
      </w:r>
      <w:r w:rsidRPr="009A3F9D">
        <w:rPr>
          <w:b/>
          <w:highlight w:val="cyan"/>
          <w:u w:val="single"/>
        </w:rPr>
        <w:t>covet nuclear devices</w:t>
      </w:r>
      <w:r w:rsidRPr="008D4486">
        <w:rPr>
          <w:sz w:val="16"/>
        </w:rPr>
        <w:t xml:space="preserve">. </w:t>
      </w:r>
      <w:r w:rsidRPr="00091016">
        <w:rPr>
          <w:b/>
          <w:u w:val="single"/>
        </w:rPr>
        <w:t>Although analysts often characterize terrorism as an irrational activity</w:t>
      </w:r>
      <w:r w:rsidRPr="008D4486">
        <w:rPr>
          <w:sz w:val="16"/>
        </w:rPr>
        <w:t xml:space="preserve"> (Laqeuer I999: 4-5), </w:t>
      </w:r>
      <w:r w:rsidRPr="009A3F9D">
        <w:rPr>
          <w:b/>
          <w:highlight w:val="cyan"/>
          <w:u w:val="single"/>
        </w:rPr>
        <w:t>extensive</w:t>
      </w:r>
      <w:r w:rsidRPr="00091016">
        <w:rPr>
          <w:b/>
          <w:u w:val="single"/>
        </w:rPr>
        <w:t xml:space="preserve"> empirical </w:t>
      </w:r>
      <w:r w:rsidRPr="009A3F9D">
        <w:rPr>
          <w:b/>
          <w:highlight w:val="cyan"/>
          <w:u w:val="single"/>
        </w:rPr>
        <w:t>evidence indicates that terrorist groups</w:t>
      </w:r>
      <w:r w:rsidRPr="00091016">
        <w:rPr>
          <w:b/>
          <w:u w:val="single"/>
        </w:rPr>
        <w:t xml:space="preserve"> in fact </w:t>
      </w:r>
      <w:r w:rsidRPr="009A3F9D">
        <w:rPr>
          <w:b/>
          <w:highlight w:val="cyan"/>
          <w:u w:val="single"/>
        </w:rPr>
        <w:t>be</w:t>
      </w:r>
      <w:r w:rsidRPr="009A3F9D">
        <w:rPr>
          <w:b/>
          <w:highlight w:val="cyan"/>
          <w:u w:val="single"/>
        </w:rPr>
        <w:softHyphen/>
        <w:t>have rationally</w:t>
      </w:r>
      <w:r w:rsidRPr="008D4486">
        <w:rPr>
          <w:sz w:val="16"/>
        </w:rPr>
        <w:t xml:space="preserve">, adopting strategies designed to achieve particular ends (Crenshaw I995: 4; Pape 2003: 344). Thus whether terrorists would use nuclear weapons is contingent on whether doing so is likely to further their goals.  Under what circumstances could nuclear weapons fail to promote terrorists' goals? </w:t>
      </w:r>
      <w:r w:rsidRPr="00091016">
        <w:rPr>
          <w:b/>
          <w:u w:val="single"/>
        </w:rPr>
        <w:t xml:space="preserve">For certain types of terrorist objectives, </w:t>
      </w:r>
      <w:r w:rsidRPr="009A3F9D">
        <w:rPr>
          <w:b/>
          <w:highlight w:val="cyan"/>
          <w:u w:val="single"/>
        </w:rPr>
        <w:t>nuclear weapons could be too de</w:t>
      </w:r>
      <w:r w:rsidRPr="009A3F9D">
        <w:rPr>
          <w:b/>
          <w:highlight w:val="cyan"/>
          <w:u w:val="single"/>
        </w:rPr>
        <w:softHyphen/>
        <w:t>structive</w:t>
      </w:r>
      <w:r w:rsidRPr="00091016">
        <w:rPr>
          <w:b/>
          <w:u w:val="single"/>
        </w:rPr>
        <w:t>.</w:t>
      </w:r>
      <w:r w:rsidRPr="008D4486">
        <w:rPr>
          <w:sz w:val="16"/>
        </w:rPr>
        <w:t xml:space="preserve"> </w:t>
      </w:r>
      <w:r w:rsidRPr="009A3F9D">
        <w:rPr>
          <w:b/>
          <w:highlight w:val="cyan"/>
          <w:u w:val="single"/>
        </w:rPr>
        <w:t>Large-scale devastation could negatively influence audiences</w:t>
      </w:r>
      <w:r w:rsidRPr="00091016">
        <w:rPr>
          <w:b/>
          <w:u w:val="single"/>
        </w:rPr>
        <w:t xml:space="preserve"> important to the terrorist groups.</w:t>
      </w:r>
      <w:r w:rsidRPr="008D4486">
        <w:rPr>
          <w:sz w:val="16"/>
        </w:rPr>
        <w:t xml:space="preserve"> </w:t>
      </w:r>
      <w:r w:rsidRPr="009A3F9D">
        <w:rPr>
          <w:b/>
          <w:highlight w:val="cyan"/>
          <w:u w:val="single"/>
        </w:rPr>
        <w:t>Terrorists often rely on populations sympathetic to their cause for</w:t>
      </w:r>
      <w:r w:rsidRPr="00091016">
        <w:rPr>
          <w:b/>
          <w:u w:val="single"/>
        </w:rPr>
        <w:t xml:space="preserve"> political, financial, and military </w:t>
      </w:r>
      <w:r w:rsidRPr="009A3F9D">
        <w:rPr>
          <w:b/>
          <w:highlight w:val="cyan"/>
          <w:u w:val="single"/>
        </w:rPr>
        <w:t>support.</w:t>
      </w:r>
      <w:r w:rsidRPr="008D4486">
        <w:rPr>
          <w:sz w:val="16"/>
        </w:rPr>
        <w:t xml:space="preserve"> </w:t>
      </w:r>
      <w:r w:rsidRPr="009A3F9D">
        <w:rPr>
          <w:b/>
          <w:highlight w:val="cyan"/>
          <w:u w:val="single"/>
        </w:rPr>
        <w:t>The horrific destruction of a nuclear explosion could alienate</w:t>
      </w:r>
      <w:r w:rsidRPr="00091016">
        <w:rPr>
          <w:b/>
          <w:u w:val="single"/>
        </w:rPr>
        <w:t xml:space="preserve"> segments of </w:t>
      </w:r>
      <w:r w:rsidRPr="009A3F9D">
        <w:rPr>
          <w:b/>
          <w:highlight w:val="cyan"/>
          <w:u w:val="single"/>
        </w:rPr>
        <w:t>this audience</w:t>
      </w:r>
      <w:r w:rsidRPr="008D4486">
        <w:rPr>
          <w:sz w:val="16"/>
        </w:rPr>
        <w:t xml:space="preserve">. </w:t>
      </w:r>
      <w:r w:rsidRPr="009A3F9D">
        <w:rPr>
          <w:b/>
          <w:highlight w:val="cyan"/>
          <w:u w:val="single"/>
        </w:rPr>
        <w:t>People who otherwise would sympathize with the terrorists may conclude that in using a nuclear device terrorists had gone too far and were no longer deserving of support</w:t>
      </w:r>
      <w:r w:rsidRPr="009A3F9D">
        <w:rPr>
          <w:sz w:val="16"/>
          <w:highlight w:val="cyan"/>
        </w:rPr>
        <w:t>.</w:t>
      </w:r>
      <w:r w:rsidRPr="008D4486">
        <w:rPr>
          <w:sz w:val="16"/>
        </w:rPr>
        <w:t xml:space="preserve"> The catastrophic effects of nuclear weapons could also damage or destroy the very thing that the terrorist group most values. For example, </w:t>
      </w:r>
      <w:r w:rsidRPr="00091016">
        <w:rPr>
          <w:b/>
          <w:u w:val="single"/>
        </w:rPr>
        <w:t>if a terrorist orga</w:t>
      </w:r>
      <w:r w:rsidRPr="00091016">
        <w:rPr>
          <w:b/>
          <w:u w:val="single"/>
        </w:rPr>
        <w:softHyphen/>
        <w:t>nization were struggling with another group for control of their common home</w:t>
      </w:r>
      <w:r w:rsidRPr="00091016">
        <w:rPr>
          <w:b/>
          <w:u w:val="single"/>
        </w:rPr>
        <w:softHyphen/>
        <w:t>land, the use of nuclear weapons against the enemy group would devastate the terrorists' own home territory.</w:t>
      </w:r>
      <w:r w:rsidRPr="008D4486">
        <w:rPr>
          <w:sz w:val="16"/>
        </w:rPr>
        <w:t xml:space="preserve"> Using nuclear weapons would be extremely counter</w:t>
      </w:r>
      <w:r w:rsidRPr="008D4486">
        <w:rPr>
          <w:sz w:val="16"/>
        </w:rPr>
        <w:softHyphen/>
        <w:t xml:space="preserve">productive for the terrorists in this scenario.  </w:t>
      </w:r>
    </w:p>
    <w:p w14:paraId="60CA1D42" w14:textId="77777777" w:rsidR="00F96C25" w:rsidRDefault="00F96C25" w:rsidP="00F96C25"/>
    <w:p w14:paraId="60CA1D43" w14:textId="77777777" w:rsidR="00F96C25" w:rsidRPr="00ED57F7" w:rsidRDefault="00F96C25" w:rsidP="00C427AE">
      <w:pPr>
        <w:pStyle w:val="Heading4"/>
      </w:pPr>
      <w:r w:rsidRPr="00276698">
        <w:t>No miscalc impact – US-Russian safety systems check conflict.</w:t>
      </w:r>
    </w:p>
    <w:p w14:paraId="60CA1D44" w14:textId="77777777" w:rsidR="00F96C25" w:rsidRPr="004D1FB8" w:rsidRDefault="00F96C25" w:rsidP="00F96C25">
      <w:pPr>
        <w:rPr>
          <w:rStyle w:val="StyleStyleBold12pt"/>
        </w:rPr>
      </w:pPr>
      <w:r w:rsidRPr="004D1FB8">
        <w:rPr>
          <w:rStyle w:val="StyleStyleBold12pt"/>
        </w:rPr>
        <w:t xml:space="preserve">Morrison ‘7 </w:t>
      </w:r>
    </w:p>
    <w:p w14:paraId="60CA1D45" w14:textId="77777777" w:rsidR="00F96C25" w:rsidRPr="004D1FB8" w:rsidRDefault="00F96C25" w:rsidP="00F96C25">
      <w:pPr>
        <w:rPr>
          <w:sz w:val="16"/>
          <w:szCs w:val="16"/>
        </w:rPr>
      </w:pPr>
      <w:r w:rsidRPr="004D1FB8">
        <w:rPr>
          <w:sz w:val="16"/>
          <w:szCs w:val="16"/>
        </w:rPr>
        <w:t>(James Morrison, formerly served as an assistant foreign editor for the Washington Times. Mr. Morrison returned to the Foreign Desk in 1993 to launch the Embassy Row column, a diplomatic news column primarily focusing on foreign ambassadors in the United States and U.S. ambassadors abroad. The column is the only one of its kind in U.S. journalism. The Washington Times, September 25, 2007, Sentinels on Guard, lexis)</w:t>
      </w:r>
    </w:p>
    <w:p w14:paraId="60CA1D46" w14:textId="77777777" w:rsidR="00F96C25" w:rsidRPr="00091016" w:rsidRDefault="00F96C25" w:rsidP="00F96C25"/>
    <w:p w14:paraId="60CA1D47" w14:textId="77777777" w:rsidR="00F96C25" w:rsidRPr="004D1FB8" w:rsidRDefault="00F96C25" w:rsidP="00F96C25">
      <w:pPr>
        <w:rPr>
          <w:rStyle w:val="StyleBoldUnderline"/>
          <w:b/>
          <w:bCs w:val="0"/>
          <w:sz w:val="14"/>
          <w:u w:val="none"/>
        </w:rPr>
      </w:pPr>
      <w:r w:rsidRPr="009A3F9D">
        <w:rPr>
          <w:rStyle w:val="StyleBoldUnderline"/>
          <w:highlight w:val="cyan"/>
        </w:rPr>
        <w:t>Despite</w:t>
      </w:r>
      <w:r w:rsidRPr="004D1FB8">
        <w:rPr>
          <w:rStyle w:val="StyleBoldUnderline"/>
        </w:rPr>
        <w:t xml:space="preserve"> </w:t>
      </w:r>
      <w:r w:rsidRPr="004D1FB8">
        <w:rPr>
          <w:sz w:val="14"/>
        </w:rPr>
        <w:t xml:space="preserve">growing </w:t>
      </w:r>
      <w:r w:rsidRPr="009A3F9D">
        <w:rPr>
          <w:rStyle w:val="StyleBoldUnderline"/>
          <w:highlight w:val="cyan"/>
        </w:rPr>
        <w:t>foreign-policy disputes, Moscow and Washington have prevented an accidental nuclear disaster with extensive communication links through Nuclear Risk Reduction Centers</w:t>
      </w:r>
      <w:r w:rsidRPr="004D1FB8">
        <w:rPr>
          <w:sz w:val="14"/>
        </w:rPr>
        <w:t xml:space="preserve"> (NRRCs), Russian Ambassador Yuri Ushakov said in a review of 20 years of the program established under President Reagan and Soviet leader Mikhail Gorbachev. "The </w:t>
      </w:r>
      <w:r w:rsidRPr="009A3F9D">
        <w:rPr>
          <w:rStyle w:val="StyleBoldUnderline"/>
          <w:highlight w:val="cyan"/>
        </w:rPr>
        <w:t>NRRCs have proved their efficiency as an instrument of transparency and confidence-building</w:t>
      </w:r>
      <w:r w:rsidRPr="004D1FB8">
        <w:rPr>
          <w:sz w:val="14"/>
        </w:rPr>
        <w:t xml:space="preserve">," he said in a speech last week at the State Department. "Moreover, </w:t>
      </w:r>
      <w:r w:rsidRPr="009A3F9D">
        <w:rPr>
          <w:rStyle w:val="StyleBoldUnderline"/>
          <w:highlight w:val="cyan"/>
        </w:rPr>
        <w:t>they have become a reliable mechanism</w:t>
      </w:r>
      <w:r w:rsidRPr="004D1FB8">
        <w:rPr>
          <w:sz w:val="14"/>
        </w:rPr>
        <w:t xml:space="preserve"> designed </w:t>
      </w:r>
      <w:r w:rsidRPr="009A3F9D">
        <w:rPr>
          <w:rStyle w:val="StyleBoldUnderline"/>
          <w:highlight w:val="cyan"/>
        </w:rPr>
        <w:t>to diminish and eliminate the</w:t>
      </w:r>
      <w:r w:rsidRPr="004D1FB8">
        <w:rPr>
          <w:rStyle w:val="StyleBoldUnderline"/>
        </w:rPr>
        <w:t xml:space="preserve"> </w:t>
      </w:r>
      <w:r w:rsidRPr="004D1FB8">
        <w:rPr>
          <w:sz w:val="14"/>
        </w:rPr>
        <w:t xml:space="preserve">very potential </w:t>
      </w:r>
      <w:r w:rsidRPr="009A3F9D">
        <w:rPr>
          <w:rStyle w:val="StyleBoldUnderline"/>
          <w:highlight w:val="cyan"/>
        </w:rPr>
        <w:t>threat of an accidental nuclear disaster."</w:t>
      </w:r>
    </w:p>
    <w:p w14:paraId="60CA1D48" w14:textId="77777777" w:rsidR="00F96C25" w:rsidRPr="00ED57F7" w:rsidRDefault="00F96C25" w:rsidP="00F96C25"/>
    <w:p w14:paraId="60CA1D49" w14:textId="77777777" w:rsidR="00F96C25" w:rsidRPr="00ED57F7" w:rsidRDefault="00F96C25" w:rsidP="00C427AE">
      <w:pPr>
        <w:pStyle w:val="Heading4"/>
      </w:pPr>
      <w:r w:rsidRPr="00276698">
        <w:t>No nuclear terror – they’ll choose conventional weapons.</w:t>
      </w:r>
    </w:p>
    <w:p w14:paraId="60CA1D4A" w14:textId="77777777" w:rsidR="00F96C25" w:rsidRPr="008D4486" w:rsidRDefault="00F96C25" w:rsidP="00F96C25">
      <w:pPr>
        <w:rPr>
          <w:rStyle w:val="StyleStyleBold12pt"/>
        </w:rPr>
      </w:pPr>
      <w:r w:rsidRPr="008D4486">
        <w:rPr>
          <w:rStyle w:val="StyleStyleBold12pt"/>
        </w:rPr>
        <w:t>Mueller ‘8</w:t>
      </w:r>
    </w:p>
    <w:p w14:paraId="60CA1D4B" w14:textId="77777777" w:rsidR="00F96C25" w:rsidRPr="008D4486" w:rsidRDefault="00F96C25" w:rsidP="00F96C25">
      <w:pPr>
        <w:rPr>
          <w:sz w:val="16"/>
          <w:szCs w:val="16"/>
        </w:rPr>
      </w:pPr>
      <w:r w:rsidRPr="008D4486">
        <w:rPr>
          <w:sz w:val="16"/>
          <w:szCs w:val="16"/>
        </w:rPr>
        <w:t>John Mueller, political science professor at Ohio State University, “The Atomic Terrorist: Assessing the Likelihood” Jan. 1 http://polisci.osu.edu/faculty/jmueller/APSACHGO.PDF</w:t>
      </w:r>
    </w:p>
    <w:p w14:paraId="60CA1D4C" w14:textId="77777777" w:rsidR="00F96C25" w:rsidRPr="008D4486" w:rsidRDefault="00F96C25" w:rsidP="00F96C25">
      <w:pPr>
        <w:rPr>
          <w:sz w:val="16"/>
        </w:rPr>
      </w:pPr>
      <w:r w:rsidRPr="008D4486">
        <w:rPr>
          <w:sz w:val="16"/>
        </w:rPr>
        <w:t xml:space="preserve">Meanwhile, </w:t>
      </w:r>
      <w:r w:rsidRPr="009A3F9D">
        <w:rPr>
          <w:b/>
          <w:highlight w:val="cyan"/>
          <w:u w:val="single"/>
        </w:rPr>
        <w:t>although there have been plenty of terror</w:t>
      </w:r>
      <w:r w:rsidRPr="00091016">
        <w:rPr>
          <w:b/>
          <w:u w:val="single"/>
        </w:rPr>
        <w:t xml:space="preserve">ist </w:t>
      </w:r>
      <w:r w:rsidRPr="009A3F9D">
        <w:rPr>
          <w:b/>
          <w:highlight w:val="cyan"/>
          <w:u w:val="single"/>
        </w:rPr>
        <w:t>attacks</w:t>
      </w:r>
      <w:r w:rsidRPr="00091016">
        <w:rPr>
          <w:b/>
          <w:u w:val="single"/>
        </w:rPr>
        <w:t xml:space="preserve"> in the </w:t>
      </w:r>
      <w:r w:rsidRPr="009A3F9D">
        <w:rPr>
          <w:b/>
          <w:highlight w:val="cyan"/>
          <w:u w:val="single"/>
        </w:rPr>
        <w:t>world since 2001, all</w:t>
      </w:r>
      <w:r w:rsidRPr="008D4486">
        <w:rPr>
          <w:sz w:val="16"/>
        </w:rPr>
        <w:t xml:space="preserve"> (thus far, at least) </w:t>
      </w:r>
      <w:r w:rsidRPr="009A3F9D">
        <w:rPr>
          <w:b/>
          <w:highlight w:val="cyan"/>
          <w:u w:val="single"/>
        </w:rPr>
        <w:t>have relied on conventional destructive methods</w:t>
      </w:r>
      <w:r w:rsidRPr="008D4486">
        <w:rPr>
          <w:sz w:val="16"/>
        </w:rPr>
        <w:t xml:space="preserve">--there hasn't even been the occasional gas bomb. In effect the terrorists seem to be heeding the advice found in a memo on an al-Qaeda laptop seized in Pakistan in 2004: "Make use of that which is available...rather than waste valuable time becoming despondent over that which is not within your reach" (Whitlock 2007). That is: Keep it simple, stupid. In fact, </w:t>
      </w:r>
      <w:r w:rsidRPr="009A3F9D">
        <w:rPr>
          <w:b/>
          <w:highlight w:val="cyan"/>
          <w:u w:val="single"/>
        </w:rPr>
        <w:t>it seems</w:t>
      </w:r>
      <w:r w:rsidRPr="00091016">
        <w:rPr>
          <w:b/>
          <w:u w:val="single"/>
        </w:rPr>
        <w:t xml:space="preserve"> to be </w:t>
      </w:r>
      <w:r w:rsidRPr="009A3F9D">
        <w:rPr>
          <w:b/>
          <w:highlight w:val="cyan"/>
          <w:u w:val="single"/>
        </w:rPr>
        <w:t>a</w:t>
      </w:r>
      <w:r w:rsidRPr="00091016">
        <w:rPr>
          <w:b/>
          <w:u w:val="single"/>
        </w:rPr>
        <w:t xml:space="preserve"> general </w:t>
      </w:r>
      <w:r w:rsidRPr="009A3F9D">
        <w:rPr>
          <w:b/>
          <w:highlight w:val="cyan"/>
          <w:u w:val="single"/>
        </w:rPr>
        <w:t>historical regularity that terrorists tend to prefer weapons that they know and understand, not new, exotic ones</w:t>
      </w:r>
      <w:r w:rsidRPr="008D4486">
        <w:rPr>
          <w:sz w:val="16"/>
        </w:rPr>
        <w:t xml:space="preserve"> (Rapoport 1999, 51; Gilmore 1999, 37; Schneier 2003, 236). Indeed, </w:t>
      </w:r>
      <w:r w:rsidRPr="009A3F9D">
        <w:rPr>
          <w:b/>
          <w:highlight w:val="cyan"/>
          <w:u w:val="single"/>
        </w:rPr>
        <w:t>the</w:t>
      </w:r>
      <w:r w:rsidRPr="008D4486">
        <w:rPr>
          <w:sz w:val="16"/>
        </w:rPr>
        <w:t xml:space="preserve"> truly notable </w:t>
      </w:r>
      <w:r w:rsidRPr="009A3F9D">
        <w:rPr>
          <w:b/>
          <w:highlight w:val="cyan"/>
          <w:u w:val="single"/>
        </w:rPr>
        <w:t>innovation for terrorists</w:t>
      </w:r>
      <w:r w:rsidRPr="00091016">
        <w:rPr>
          <w:b/>
          <w:u w:val="single"/>
        </w:rPr>
        <w:t xml:space="preserve"> over the last few decades </w:t>
      </w:r>
      <w:r w:rsidRPr="009A3F9D">
        <w:rPr>
          <w:b/>
          <w:highlight w:val="cyan"/>
          <w:u w:val="single"/>
        </w:rPr>
        <w:t xml:space="preserve">has not been in qualitative improvements in </w:t>
      </w:r>
      <w:r w:rsidRPr="009A3F9D">
        <w:rPr>
          <w:rStyle w:val="StyleBoldUnderline"/>
          <w:highlight w:val="cyan"/>
        </w:rPr>
        <w:t>ordnance at all</w:t>
      </w:r>
      <w:r w:rsidRPr="008D4486">
        <w:rPr>
          <w:sz w:val="16"/>
        </w:rPr>
        <w:t xml:space="preserve">, </w:t>
      </w:r>
      <w:r w:rsidRPr="009A3F9D">
        <w:rPr>
          <w:b/>
          <w:highlight w:val="cyan"/>
          <w:u w:val="single"/>
        </w:rPr>
        <w:t>but rather in a more effective method for delivering</w:t>
      </w:r>
      <w:r w:rsidRPr="00091016">
        <w:rPr>
          <w:b/>
          <w:u w:val="single"/>
        </w:rPr>
        <w:t xml:space="preserve"> </w:t>
      </w:r>
      <w:r w:rsidRPr="008D4486">
        <w:rPr>
          <w:sz w:val="16"/>
        </w:rPr>
        <w:t>it: the suicide bomber (Pape 2005, Bloom 2005).</w:t>
      </w:r>
    </w:p>
    <w:p w14:paraId="60CA1D4D" w14:textId="77777777" w:rsidR="00F96C25" w:rsidRDefault="00F96C25" w:rsidP="00F96C25"/>
    <w:p w14:paraId="60CA1D4E" w14:textId="77777777" w:rsidR="00F96C25" w:rsidRPr="00ED57F7" w:rsidRDefault="00F96C25" w:rsidP="00C427AE">
      <w:pPr>
        <w:pStyle w:val="Heading4"/>
      </w:pPr>
      <w:r w:rsidRPr="00276698">
        <w:t>No Nuclear terror – too many tech bariers</w:t>
      </w:r>
    </w:p>
    <w:p w14:paraId="60CA1D4F" w14:textId="77777777" w:rsidR="00F96C25" w:rsidRPr="00BC38A7" w:rsidRDefault="00F96C25" w:rsidP="00F96C25">
      <w:pPr>
        <w:rPr>
          <w:rStyle w:val="StyleStyleBold12pt"/>
        </w:rPr>
      </w:pPr>
      <w:r w:rsidRPr="00BC38A7">
        <w:rPr>
          <w:rStyle w:val="StyleStyleBold12pt"/>
        </w:rPr>
        <w:t>Schwartz &amp; Falk ‘3</w:t>
      </w:r>
    </w:p>
    <w:p w14:paraId="60CA1D50" w14:textId="77777777" w:rsidR="00F96C25" w:rsidRPr="00BC38A7" w:rsidRDefault="00F96C25" w:rsidP="00F96C25">
      <w:pPr>
        <w:rPr>
          <w:sz w:val="16"/>
          <w:szCs w:val="16"/>
        </w:rPr>
      </w:pPr>
      <w:r w:rsidRPr="00BC38A7">
        <w:rPr>
          <w:sz w:val="16"/>
          <w:szCs w:val="16"/>
        </w:rPr>
        <w:lastRenderedPageBreak/>
        <w:t>(Yaron Schwartz, US office director of the International Policy Institute for Counter-Terrorism, and Ophir Falk, Vice President of Advanced Security Integration Ltd., 2003”Chemical Biological Radiological Nuclear Terrorism” 5-13-2003 http://www.ict.org.il/articles/articledet.cfm?articleid=487)</w:t>
      </w:r>
    </w:p>
    <w:p w14:paraId="60CA1D51" w14:textId="77777777" w:rsidR="00F96C25" w:rsidRDefault="00F96C25" w:rsidP="00F96C25"/>
    <w:p w14:paraId="60CA1D52" w14:textId="77777777" w:rsidR="00F96C25" w:rsidRPr="00BC38A7" w:rsidRDefault="00F96C25" w:rsidP="00F96C25">
      <w:pPr>
        <w:rPr>
          <w:bCs/>
          <w:sz w:val="16"/>
        </w:rPr>
      </w:pPr>
      <w:r w:rsidRPr="009A3F9D">
        <w:rPr>
          <w:b/>
          <w:bCs/>
          <w:highlight w:val="cyan"/>
          <w:u w:val="single"/>
        </w:rPr>
        <w:t>For a terrorist group to obtain a nuclear weapon</w:t>
      </w:r>
      <w:r w:rsidRPr="00BC38A7">
        <w:rPr>
          <w:bCs/>
          <w:sz w:val="16"/>
        </w:rPr>
        <w:t xml:space="preserve">, two principal channels exist: build a device from scratch or somehow procure or steal a ready-made one or its key components. </w:t>
      </w:r>
      <w:r w:rsidRPr="00BC38A7">
        <w:rPr>
          <w:bCs/>
          <w:i/>
          <w:iCs/>
          <w:sz w:val="16"/>
        </w:rPr>
        <w:t>Neither of these is likely</w:t>
      </w:r>
      <w:r w:rsidRPr="00BC38A7">
        <w:rPr>
          <w:bCs/>
          <w:sz w:val="16"/>
        </w:rPr>
        <w:t>.  Of all the possibilities</w:t>
      </w:r>
      <w:r w:rsidRPr="00091016">
        <w:rPr>
          <w:bCs/>
          <w:u w:val="single"/>
        </w:rPr>
        <w:t xml:space="preserve">, </w:t>
      </w:r>
      <w:r w:rsidRPr="009A3F9D">
        <w:rPr>
          <w:b/>
          <w:bCs/>
          <w:highlight w:val="cyan"/>
          <w:u w:val="single"/>
        </w:rPr>
        <w:t>constructing a bomb from scratch</w:t>
      </w:r>
      <w:r w:rsidRPr="00091016">
        <w:rPr>
          <w:b/>
          <w:bCs/>
          <w:u w:val="single"/>
        </w:rPr>
        <w:t xml:space="preserve">, without state assistance, </w:t>
      </w:r>
      <w:r w:rsidRPr="009A3F9D">
        <w:rPr>
          <w:b/>
          <w:bCs/>
          <w:highlight w:val="cyan"/>
          <w:u w:val="single"/>
        </w:rPr>
        <w:t>is the most unlikely. “So remote,”</w:t>
      </w:r>
      <w:r w:rsidRPr="00091016">
        <w:rPr>
          <w:b/>
          <w:bCs/>
          <w:u w:val="single"/>
        </w:rPr>
        <w:t xml:space="preserve"> in the words of a senior nuclear scientist</w:t>
      </w:r>
      <w:r w:rsidRPr="00091016">
        <w:rPr>
          <w:bCs/>
          <w:u w:val="single"/>
        </w:rPr>
        <w:t xml:space="preserve"> </w:t>
      </w:r>
      <w:r w:rsidRPr="00BC38A7">
        <w:rPr>
          <w:bCs/>
          <w:sz w:val="16"/>
        </w:rPr>
        <w:t xml:space="preserve">at the Los Alamos National Laboratory, </w:t>
      </w:r>
      <w:r w:rsidRPr="00091016">
        <w:rPr>
          <w:b/>
          <w:bCs/>
          <w:u w:val="single"/>
        </w:rPr>
        <w:t>“</w:t>
      </w:r>
      <w:r w:rsidRPr="009A3F9D">
        <w:rPr>
          <w:rStyle w:val="Emphasis"/>
          <w:highlight w:val="cyan"/>
        </w:rPr>
        <w:t>that it can be essentially ruled out.”</w:t>
      </w:r>
      <w:r w:rsidRPr="00BC38A7">
        <w:rPr>
          <w:bCs/>
          <w:sz w:val="16"/>
        </w:rPr>
        <w:t xml:space="preserve"> The chief obstacle lies not only in producing the nuclear fuel—either bomb-grade uranium or plutonium—but also the requirements for testing and securing safe havens for the terrorists.[16]  Unlike uranium, a much smaller quantity of plutonium is required to form a critical mass. Yet to make enough of it for a workable bomb, a </w:t>
      </w:r>
      <w:r w:rsidRPr="00BC38A7">
        <w:rPr>
          <w:bCs/>
          <w:i/>
          <w:iCs/>
          <w:sz w:val="16"/>
        </w:rPr>
        <w:t>reactor</w:t>
      </w:r>
      <w:r w:rsidRPr="00BC38A7">
        <w:rPr>
          <w:bCs/>
          <w:sz w:val="16"/>
        </w:rPr>
        <w:t xml:space="preserve"> is needed. Could terrorists buy one? Where would they build it? Could such a structure go undetected by satellites and other intelligence tools? That is all very implausible indeed.  If making nuclear-bomb fuel is out of the question, why not just steal it, or buy it on the black market?  Consider plutonium: </w:t>
      </w:r>
      <w:r w:rsidRPr="009A3F9D">
        <w:rPr>
          <w:b/>
          <w:bCs/>
          <w:highlight w:val="cyan"/>
          <w:u w:val="single"/>
        </w:rPr>
        <w:t>if terrorists did manage to procure some weapon-grade plutonium</w:t>
      </w:r>
      <w:r w:rsidRPr="00091016">
        <w:rPr>
          <w:b/>
          <w:bCs/>
          <w:u w:val="single"/>
        </w:rPr>
        <w:t xml:space="preserve">, would their problems be over? Far from it: </w:t>
      </w:r>
      <w:r w:rsidRPr="009A3F9D">
        <w:rPr>
          <w:b/>
          <w:bCs/>
          <w:highlight w:val="cyan"/>
          <w:u w:val="single"/>
        </w:rPr>
        <w:t>plutonium works only in an “implosion”-type bomb, which is about ten times more difficult to build than the more simple</w:t>
      </w:r>
      <w:r w:rsidRPr="00091016">
        <w:rPr>
          <w:b/>
          <w:bCs/>
          <w:u w:val="single"/>
        </w:rPr>
        <w:t xml:space="preserve"> uranium </w:t>
      </w:r>
      <w:r w:rsidRPr="009A3F9D">
        <w:rPr>
          <w:b/>
          <w:bCs/>
          <w:highlight w:val="cyan"/>
          <w:u w:val="single"/>
        </w:rPr>
        <w:t>bomb used at Hiroshima</w:t>
      </w:r>
      <w:r w:rsidRPr="00091016">
        <w:rPr>
          <w:b/>
          <w:bCs/>
          <w:u w:val="single"/>
        </w:rPr>
        <w:t>.</w:t>
      </w:r>
      <w:r w:rsidRPr="00BC38A7">
        <w:rPr>
          <w:bCs/>
          <w:sz w:val="16"/>
        </w:rPr>
        <w:t xml:space="preserve"> Among a litany of specialized requirements is an experienced designer, a number of other specialists and a testing program. Hence, the terrorist’s chances of getting an implosion bomb to work are very low. An alternative to stealing plutonium is bomb-grade uranium. </w:t>
      </w:r>
      <w:r w:rsidRPr="009A3F9D">
        <w:rPr>
          <w:b/>
          <w:bCs/>
          <w:highlight w:val="cyan"/>
          <w:u w:val="single"/>
        </w:rPr>
        <w:t>The problem with</w:t>
      </w:r>
      <w:r w:rsidRPr="00091016">
        <w:rPr>
          <w:b/>
          <w:bCs/>
          <w:u w:val="single"/>
        </w:rPr>
        <w:t xml:space="preserve"> buying bomb-</w:t>
      </w:r>
      <w:r w:rsidRPr="009A3F9D">
        <w:rPr>
          <w:b/>
          <w:bCs/>
          <w:highlight w:val="cyan"/>
          <w:u w:val="single"/>
        </w:rPr>
        <w:t>grade uranium is that one would need a great deal of it</w:t>
      </w:r>
      <w:r w:rsidRPr="00091016">
        <w:rPr>
          <w:b/>
          <w:bCs/>
          <w:u w:val="single"/>
        </w:rPr>
        <w:t>—around 50kg for a gun-type bomb—</w:t>
      </w:r>
      <w:r w:rsidRPr="009A3F9D">
        <w:rPr>
          <w:b/>
          <w:bCs/>
          <w:highlight w:val="cyan"/>
          <w:u w:val="single"/>
        </w:rPr>
        <w:t>and nothing near that amount has turned up in the black market.</w:t>
      </w:r>
      <w:r w:rsidRPr="00091016">
        <w:rPr>
          <w:bCs/>
          <w:u w:val="single"/>
        </w:rPr>
        <w:t>[</w:t>
      </w:r>
      <w:r w:rsidRPr="00BC38A7">
        <w:rPr>
          <w:bCs/>
          <w:sz w:val="16"/>
        </w:rPr>
        <w:t xml:space="preserve">17]  </w:t>
      </w:r>
      <w:r w:rsidRPr="00091016">
        <w:rPr>
          <w:b/>
          <w:bCs/>
          <w:u w:val="single"/>
        </w:rPr>
        <w:t>Even when considering a country like Pakistan, the only possibility for terrorists to lay their hands on that country’s uranium would be if its government fell under the control of sympathizers. Given that Pakistan’s army is by far the most effective and stable organization in the country, there is not much chance of that happening.</w:t>
      </w:r>
      <w:r w:rsidRPr="00091016">
        <w:rPr>
          <w:bCs/>
          <w:u w:val="single"/>
        </w:rPr>
        <w:t xml:space="preserve">  </w:t>
      </w:r>
      <w:r w:rsidRPr="00BC38A7">
        <w:rPr>
          <w:bCs/>
          <w:sz w:val="16"/>
        </w:rPr>
        <w:t xml:space="preserve">Russia, again, is the terrorists’ best bet and therefore a potential target. It has tons of bomb-grade uranium left over from the cold war and, in addition to bombs, has used this material to fuel nuclear submarines and research reactors. </w:t>
      </w:r>
      <w:r w:rsidRPr="00091016">
        <w:rPr>
          <w:b/>
          <w:bCs/>
          <w:u w:val="single"/>
        </w:rPr>
        <w:t>With a reported history of smuggling attempts, there are definite prospects in Russia. If terrorists could strike the main deposit and get enough uranium for a bomb, they would be on their way. But it would still be a long journey: designing and building the bomb is anything but a trivial undertaking, as is recruiting the suitably skilled technician/s for the task.</w:t>
      </w:r>
      <w:r w:rsidRPr="00091016">
        <w:rPr>
          <w:bCs/>
          <w:u w:val="single"/>
        </w:rPr>
        <w:t xml:space="preserve">  </w:t>
      </w:r>
      <w:r w:rsidRPr="00BC38A7">
        <w:rPr>
          <w:bCs/>
          <w:sz w:val="16"/>
        </w:rPr>
        <w:t>The main risk for terrorists is getting caught</w:t>
      </w:r>
      <w:r w:rsidRPr="00091016">
        <w:rPr>
          <w:bCs/>
          <w:u w:val="single"/>
        </w:rPr>
        <w:t xml:space="preserve">. </w:t>
      </w:r>
      <w:r w:rsidRPr="00091016">
        <w:rPr>
          <w:b/>
          <w:bCs/>
          <w:u w:val="single"/>
        </w:rPr>
        <w:t xml:space="preserve">Finding an isolated location for minimal risk of detection also would not be easy.  </w:t>
      </w:r>
      <w:r w:rsidRPr="009A3F9D">
        <w:rPr>
          <w:b/>
          <w:bCs/>
          <w:highlight w:val="cyan"/>
          <w:u w:val="single"/>
        </w:rPr>
        <w:t>Stealing</w:t>
      </w:r>
      <w:r w:rsidRPr="00091016">
        <w:rPr>
          <w:b/>
          <w:bCs/>
          <w:u w:val="single"/>
        </w:rPr>
        <w:t xml:space="preserve"> or buying </w:t>
      </w:r>
      <w:r w:rsidRPr="009A3F9D">
        <w:rPr>
          <w:b/>
          <w:bCs/>
          <w:highlight w:val="cyan"/>
          <w:u w:val="single"/>
        </w:rPr>
        <w:t>a complete bomb would circumvent the aforementioned obstacles</w:t>
      </w:r>
      <w:r w:rsidRPr="00091016">
        <w:rPr>
          <w:b/>
          <w:bCs/>
          <w:u w:val="single"/>
        </w:rPr>
        <w:t>. But this option presents other pitfalls which are even greater: all countries, including Russia and Pakistan</w:t>
      </w:r>
      <w:r w:rsidRPr="00BC38A7">
        <w:rPr>
          <w:bCs/>
          <w:sz w:val="16"/>
        </w:rPr>
        <w:t xml:space="preserve"> (with US assistance</w:t>
      </w:r>
      <w:r w:rsidRPr="00091016">
        <w:rPr>
          <w:bCs/>
          <w:u w:val="single"/>
        </w:rPr>
        <w:t xml:space="preserve">), </w:t>
      </w:r>
      <w:r w:rsidRPr="00091016">
        <w:rPr>
          <w:b/>
          <w:bCs/>
          <w:u w:val="single"/>
        </w:rPr>
        <w:t>make ever greater efforts to safeguard their warheads</w:t>
      </w:r>
      <w:r w:rsidRPr="00BC38A7">
        <w:rPr>
          <w:bCs/>
          <w:sz w:val="16"/>
        </w:rPr>
        <w:t xml:space="preserve"> and materials, and </w:t>
      </w:r>
      <w:r w:rsidRPr="00091016">
        <w:rPr>
          <w:b/>
          <w:bCs/>
          <w:u w:val="single"/>
        </w:rPr>
        <w:t>even rogue states</w:t>
      </w:r>
      <w:r w:rsidRPr="00BC38A7">
        <w:rPr>
          <w:bCs/>
          <w:sz w:val="16"/>
        </w:rPr>
        <w:t>—if they should get the bomb (as North Korea appears to staunchly pursue)—</w:t>
      </w:r>
      <w:r w:rsidRPr="00091016">
        <w:rPr>
          <w:b/>
          <w:bCs/>
          <w:u w:val="single"/>
        </w:rPr>
        <w:t xml:space="preserve">would be highly likely to do the same. Countries employ security measures specifically designed to prevent theft. </w:t>
      </w:r>
      <w:r w:rsidRPr="009A3F9D">
        <w:rPr>
          <w:b/>
          <w:bCs/>
          <w:highlight w:val="cyan"/>
          <w:u w:val="single"/>
        </w:rPr>
        <w:t>Warheads are typically stored in highly restricted bunkers</w:t>
      </w:r>
      <w:r w:rsidRPr="00091016">
        <w:rPr>
          <w:b/>
          <w:bCs/>
          <w:u w:val="single"/>
        </w:rPr>
        <w:t xml:space="preserve">. </w:t>
      </w:r>
      <w:r w:rsidRPr="009A3F9D">
        <w:rPr>
          <w:b/>
          <w:bCs/>
          <w:highlight w:val="cyan"/>
          <w:u w:val="single"/>
        </w:rPr>
        <w:t>Terrorists would have a very hard time trying to take over one of these and even if successful, it would be much harder to leave with the contents in hand</w:t>
      </w:r>
      <w:r w:rsidRPr="00BC38A7">
        <w:rPr>
          <w:bCs/>
          <w:sz w:val="16"/>
        </w:rPr>
        <w:t>.[18]</w:t>
      </w:r>
    </w:p>
    <w:p w14:paraId="60CA1D53" w14:textId="77777777" w:rsidR="00F96C25" w:rsidRDefault="00F96C25" w:rsidP="00F96C25"/>
    <w:p w14:paraId="60CA1D54" w14:textId="77777777" w:rsidR="00F96C25" w:rsidRPr="004D1975" w:rsidRDefault="00F96C25" w:rsidP="00C427AE">
      <w:pPr>
        <w:pStyle w:val="Heading4"/>
      </w:pPr>
      <w:r w:rsidRPr="00276698">
        <w:t>Nuclear terror risk exaggerated – tech barriers block the process.</w:t>
      </w:r>
    </w:p>
    <w:p w14:paraId="60CA1D55" w14:textId="77777777" w:rsidR="00F96C25" w:rsidRPr="00BC38A7" w:rsidRDefault="00F96C25" w:rsidP="00F96C25">
      <w:pPr>
        <w:rPr>
          <w:rStyle w:val="StyleStyleBold12pt"/>
        </w:rPr>
      </w:pPr>
      <w:r w:rsidRPr="00BC38A7">
        <w:rPr>
          <w:rStyle w:val="StyleStyleBold12pt"/>
        </w:rPr>
        <w:t>Mueller ‘10</w:t>
      </w:r>
    </w:p>
    <w:p w14:paraId="60CA1D56" w14:textId="77777777" w:rsidR="00F96C25" w:rsidRPr="00BC38A7" w:rsidRDefault="00F96C25" w:rsidP="00F96C25">
      <w:pPr>
        <w:rPr>
          <w:sz w:val="16"/>
          <w:szCs w:val="16"/>
        </w:rPr>
      </w:pPr>
      <w:r w:rsidRPr="00BC38A7">
        <w:rPr>
          <w:sz w:val="16"/>
          <w:szCs w:val="16"/>
        </w:rPr>
        <w:t>John Mueller is Professor of Political Science at Ohio State University and the author of "The Remnants of War. Foreign Policy –JANUARY/FEBRUARY 2010 – http://www.foreignpolicy.com/articles/2010/01/04/think_again_nuclear_weapons?page=0,2</w:t>
      </w:r>
    </w:p>
    <w:p w14:paraId="60CA1D57" w14:textId="77777777" w:rsidR="00F96C25" w:rsidRPr="00091016" w:rsidRDefault="00F96C25" w:rsidP="00F96C25">
      <w:pPr>
        <w:rPr>
          <w:b/>
          <w:u w:val="single"/>
        </w:rPr>
      </w:pPr>
    </w:p>
    <w:p w14:paraId="60CA1D58" w14:textId="77777777" w:rsidR="00F96C25" w:rsidRPr="00091016" w:rsidRDefault="00F96C25" w:rsidP="00F96C25">
      <w:pPr>
        <w:rPr>
          <w:b/>
          <w:u w:val="single"/>
        </w:rPr>
      </w:pPr>
      <w:r w:rsidRPr="00091016">
        <w:rPr>
          <w:b/>
          <w:u w:val="single"/>
        </w:rPr>
        <w:t>"Fabricating a Bomb Is 'Child's Play.'"</w:t>
      </w:r>
      <w:r>
        <w:rPr>
          <w:b/>
          <w:u w:val="single"/>
        </w:rPr>
        <w:t xml:space="preserve"> </w:t>
      </w:r>
      <w:r w:rsidRPr="00091016">
        <w:rPr>
          <w:b/>
          <w:u w:val="single"/>
        </w:rPr>
        <w:t xml:space="preserve">Hardly. </w:t>
      </w:r>
      <w:r w:rsidRPr="003E6739">
        <w:rPr>
          <w:sz w:val="16"/>
        </w:rPr>
        <w:t xml:space="preserve">An editorialist in Nature, the esteemed scientific journal, did apply that characterization to the manufacture of uranium bombs, as opposed to plutonium bombs, last January, but even that seems an absurd exaggeration. </w:t>
      </w:r>
      <w:r w:rsidRPr="00091016">
        <w:rPr>
          <w:b/>
          <w:u w:val="single"/>
        </w:rPr>
        <w:t xml:space="preserve">Younger, </w:t>
      </w:r>
      <w:r w:rsidRPr="009A3F9D">
        <w:rPr>
          <w:b/>
          <w:highlight w:val="cyan"/>
          <w:u w:val="single"/>
        </w:rPr>
        <w:t>the former Los Alamos</w:t>
      </w:r>
      <w:r w:rsidRPr="00091016">
        <w:rPr>
          <w:b/>
          <w:u w:val="single"/>
        </w:rPr>
        <w:t xml:space="preserve"> research </w:t>
      </w:r>
      <w:r w:rsidRPr="009A3F9D">
        <w:rPr>
          <w:b/>
          <w:highlight w:val="cyan"/>
          <w:u w:val="single"/>
        </w:rPr>
        <w:t>director, has expressed his amazement at how</w:t>
      </w:r>
      <w:r w:rsidRPr="00091016">
        <w:rPr>
          <w:b/>
          <w:u w:val="single"/>
        </w:rPr>
        <w:t xml:space="preserve"> "</w:t>
      </w:r>
      <w:r w:rsidRPr="009A3F9D">
        <w:rPr>
          <w:b/>
          <w:highlight w:val="cyan"/>
          <w:u w:val="single"/>
        </w:rPr>
        <w:t>self-declared 'nuclear weapons experts</w:t>
      </w:r>
      <w:r w:rsidRPr="00091016">
        <w:rPr>
          <w:b/>
          <w:u w:val="single"/>
        </w:rPr>
        <w:t xml:space="preserve">,' </w:t>
      </w:r>
      <w:r w:rsidRPr="009A3F9D">
        <w:rPr>
          <w:b/>
          <w:highlight w:val="cyan"/>
          <w:u w:val="single"/>
        </w:rPr>
        <w:t xml:space="preserve">many of whom have never seen a real </w:t>
      </w:r>
      <w:r w:rsidRPr="00BC38A7">
        <w:rPr>
          <w:b/>
          <w:u w:val="single"/>
        </w:rPr>
        <w:t>nuclear</w:t>
      </w:r>
      <w:r w:rsidRPr="009A3F9D">
        <w:rPr>
          <w:b/>
          <w:highlight w:val="cyan"/>
          <w:u w:val="single"/>
        </w:rPr>
        <w:t xml:space="preserve"> weapon</w:t>
      </w:r>
      <w:r w:rsidRPr="00091016">
        <w:rPr>
          <w:b/>
          <w:u w:val="single"/>
        </w:rPr>
        <w:t xml:space="preserve">," </w:t>
      </w:r>
      <w:r w:rsidRPr="009A3F9D">
        <w:rPr>
          <w:b/>
          <w:highlight w:val="cyan"/>
          <w:u w:val="single"/>
        </w:rPr>
        <w:t>continue to "hold</w:t>
      </w:r>
      <w:r w:rsidRPr="00091016">
        <w:rPr>
          <w:b/>
          <w:u w:val="single"/>
        </w:rPr>
        <w:t xml:space="preserve"> forth on </w:t>
      </w:r>
      <w:r w:rsidRPr="009A3F9D">
        <w:rPr>
          <w:b/>
          <w:highlight w:val="cyan"/>
          <w:u w:val="single"/>
        </w:rPr>
        <w:t>how easy it is to make a functioning nuclear explosive</w:t>
      </w:r>
      <w:r w:rsidRPr="00091016">
        <w:rPr>
          <w:b/>
          <w:u w:val="single"/>
        </w:rPr>
        <w:t xml:space="preserve">." </w:t>
      </w:r>
      <w:r w:rsidRPr="009A3F9D">
        <w:rPr>
          <w:b/>
          <w:highlight w:val="cyan"/>
          <w:u w:val="single"/>
        </w:rPr>
        <w:t>Uranium is "exceptionally difficult to machine</w:t>
      </w:r>
      <w:r w:rsidRPr="00091016">
        <w:rPr>
          <w:b/>
          <w:u w:val="single"/>
        </w:rPr>
        <w:t xml:space="preserve">," he points out, </w:t>
      </w:r>
      <w:r w:rsidRPr="009A3F9D">
        <w:rPr>
          <w:b/>
          <w:highlight w:val="cyan"/>
          <w:u w:val="single"/>
        </w:rPr>
        <w:t>and "plutonium is one of the most complex metals ever discovered</w:t>
      </w:r>
      <w:r w:rsidRPr="00091016">
        <w:rPr>
          <w:b/>
          <w:u w:val="single"/>
        </w:rPr>
        <w:t xml:space="preserve">, a material whose basic properties are sensitive to exactly how it is processed." </w:t>
      </w:r>
      <w:r w:rsidRPr="009A3F9D">
        <w:rPr>
          <w:b/>
          <w:highlight w:val="cyan"/>
          <w:u w:val="single"/>
        </w:rPr>
        <w:t xml:space="preserve">Special technology </w:t>
      </w:r>
      <w:r w:rsidRPr="009A3F9D">
        <w:rPr>
          <w:rStyle w:val="Emphasis"/>
          <w:highlight w:val="cyan"/>
        </w:rPr>
        <w:t>is required</w:t>
      </w:r>
      <w:r w:rsidRPr="00BC38A7">
        <w:rPr>
          <w:rStyle w:val="Emphasis"/>
        </w:rPr>
        <w:t>,</w:t>
      </w:r>
      <w:r w:rsidRPr="00091016">
        <w:rPr>
          <w:b/>
          <w:u w:val="single"/>
        </w:rPr>
        <w:t xml:space="preserve"> and even the simplest weapons require precise tolerances. Information on the general idea for building a bomb is available online, but none of it, Younger says, is detailed enough to "enable the confident assembly of a real nuclear explosive."</w:t>
      </w:r>
      <w:r>
        <w:rPr>
          <w:b/>
          <w:u w:val="single"/>
        </w:rPr>
        <w:t xml:space="preserve"> </w:t>
      </w:r>
      <w:r w:rsidRPr="009A3F9D">
        <w:rPr>
          <w:b/>
          <w:highlight w:val="cyan"/>
          <w:u w:val="single"/>
        </w:rPr>
        <w:t>A failure to appreciate the</w:t>
      </w:r>
      <w:r w:rsidRPr="00091016">
        <w:rPr>
          <w:b/>
          <w:u w:val="single"/>
        </w:rPr>
        <w:t xml:space="preserve"> costs and </w:t>
      </w:r>
      <w:r w:rsidRPr="009A3F9D">
        <w:rPr>
          <w:b/>
          <w:highlight w:val="cyan"/>
          <w:u w:val="single"/>
        </w:rPr>
        <w:t xml:space="preserve">difficulties of a nuclear program has led to </w:t>
      </w:r>
      <w:r w:rsidRPr="009A3F9D">
        <w:rPr>
          <w:rStyle w:val="Emphasis"/>
          <w:highlight w:val="cyan"/>
        </w:rPr>
        <w:t>massive overestimations</w:t>
      </w:r>
      <w:r w:rsidRPr="009A3F9D">
        <w:rPr>
          <w:b/>
          <w:highlight w:val="cyan"/>
          <w:u w:val="single"/>
        </w:rPr>
        <w:t xml:space="preserve"> of the ability to fabricate nuclear weapons</w:t>
      </w:r>
      <w:r w:rsidRPr="00091016">
        <w:rPr>
          <w:b/>
          <w:u w:val="single"/>
        </w:rPr>
        <w:t xml:space="preserve">. </w:t>
      </w:r>
      <w:r w:rsidRPr="003E6739">
        <w:rPr>
          <w:sz w:val="16"/>
        </w:rPr>
        <w:t xml:space="preserve">As the 2005 Silberman-Robb commission, set up to investigate the intelligence failures that led to the Iraq war, pointed out, </w:t>
      </w:r>
      <w:r w:rsidRPr="009A3F9D">
        <w:rPr>
          <w:b/>
          <w:highlight w:val="cyan"/>
          <w:u w:val="single"/>
        </w:rPr>
        <w:t>it is "a fundamental analytical error" to equate "procurement activity with weapons system capability."</w:t>
      </w:r>
      <w:r w:rsidRPr="00091016">
        <w:rPr>
          <w:b/>
          <w:u w:val="single"/>
        </w:rPr>
        <w:t xml:space="preserve"> </w:t>
      </w:r>
      <w:r w:rsidRPr="003E6739">
        <w:rPr>
          <w:sz w:val="16"/>
        </w:rPr>
        <w:t xml:space="preserve">That is, </w:t>
      </w:r>
      <w:r w:rsidRPr="00091016">
        <w:rPr>
          <w:b/>
          <w:u w:val="single"/>
        </w:rPr>
        <w:t>"simply because a state can buy the parts does not mean it can put them together and make them work."</w:t>
      </w:r>
      <w:r>
        <w:rPr>
          <w:b/>
          <w:u w:val="single"/>
        </w:rPr>
        <w:t xml:space="preserve"> </w:t>
      </w:r>
      <w:r w:rsidRPr="00091016">
        <w:rPr>
          <w:b/>
          <w:u w:val="single"/>
        </w:rPr>
        <w:t xml:space="preserve">For example, after three decades of labor and well over $100 million in expenditures, Libya was unable to make any progress whatsoever toward an atomic bomb. Indeed, </w:t>
      </w:r>
      <w:r w:rsidRPr="00091016">
        <w:rPr>
          <w:b/>
          <w:u w:val="single"/>
        </w:rPr>
        <w:lastRenderedPageBreak/>
        <w:t xml:space="preserve">much of the country's nuclear material, surrendered after it abandoned its program, was still in the original boxes. </w:t>
      </w:r>
    </w:p>
    <w:p w14:paraId="60CA1D59" w14:textId="77777777" w:rsidR="00F96C25" w:rsidRDefault="00F96C25" w:rsidP="00F96C25"/>
    <w:p w14:paraId="60CA1D5A" w14:textId="77777777" w:rsidR="00F96C25" w:rsidRPr="004D1975" w:rsidRDefault="00F96C25" w:rsidP="00C427AE">
      <w:pPr>
        <w:pStyle w:val="Heading4"/>
      </w:pPr>
      <w:r w:rsidRPr="00276698">
        <w:t>non-State actors can’t pull it off.</w:t>
      </w:r>
    </w:p>
    <w:p w14:paraId="60CA1D5B" w14:textId="77777777" w:rsidR="00F96C25" w:rsidRPr="003E6739" w:rsidRDefault="00F96C25" w:rsidP="00F96C25">
      <w:pPr>
        <w:rPr>
          <w:rStyle w:val="StyleStyleBold12pt"/>
        </w:rPr>
      </w:pPr>
      <w:r w:rsidRPr="003E6739">
        <w:rPr>
          <w:rStyle w:val="StyleStyleBold12pt"/>
        </w:rPr>
        <w:t>Mueller ‘8</w:t>
      </w:r>
    </w:p>
    <w:p w14:paraId="60CA1D5C" w14:textId="77777777" w:rsidR="00F96C25" w:rsidRPr="003E6739" w:rsidRDefault="00F96C25" w:rsidP="00F96C25">
      <w:pPr>
        <w:rPr>
          <w:sz w:val="16"/>
          <w:szCs w:val="16"/>
        </w:rPr>
      </w:pPr>
      <w:r w:rsidRPr="003E6739">
        <w:rPr>
          <w:sz w:val="16"/>
          <w:szCs w:val="16"/>
        </w:rPr>
        <w:t>(John, political science professor at Ohio State University, “The Atomic Terrorist: Assessing the Likelihood” Jan. 1 http://polisci.osu.edu/faculty/jmueller/APSACHGO.PDF)</w:t>
      </w:r>
    </w:p>
    <w:p w14:paraId="60CA1D5D" w14:textId="77777777" w:rsidR="00F96C25" w:rsidRPr="00091016" w:rsidRDefault="00F96C25" w:rsidP="00F96C25"/>
    <w:p w14:paraId="60CA1D5E" w14:textId="77777777" w:rsidR="00F96C25" w:rsidRPr="003E6739" w:rsidRDefault="00F96C25" w:rsidP="00F96C25">
      <w:pPr>
        <w:rPr>
          <w:sz w:val="16"/>
        </w:rPr>
      </w:pPr>
      <w:r w:rsidRPr="003E6739">
        <w:rPr>
          <w:sz w:val="16"/>
        </w:rPr>
        <w:t xml:space="preserve">More than a decade ago Allison boldly insisted that it would be "easy" for terrorists to assemble a crude bomb if they could get enough fissile material (Allison et al. 1996, 12).13 Atomic scientists, perhaps laboring under the concern, in Langewiesche's words, that "a declaration of safety can at any time be proved spectacularly wrong" (2007, 49), have been comparatively restrained in cataloguing the difficulties terrorists would face in constructing a bomb. But physicists Wirz and Egger have published a paper that does so, and it concludes that </w:t>
      </w:r>
      <w:r w:rsidRPr="009A3F9D">
        <w:rPr>
          <w:b/>
          <w:highlight w:val="cyan"/>
          <w:u w:val="single"/>
        </w:rPr>
        <w:t xml:space="preserve">the task "could hardly be accomplished </w:t>
      </w:r>
      <w:r w:rsidRPr="009A3F9D">
        <w:rPr>
          <w:rStyle w:val="Emphasis"/>
          <w:highlight w:val="cyan"/>
        </w:rPr>
        <w:t>by a subnational group"</w:t>
      </w:r>
      <w:r w:rsidRPr="003E6739">
        <w:rPr>
          <w:sz w:val="16"/>
        </w:rPr>
        <w:t xml:space="preserve"> (2005, 501). They point out that </w:t>
      </w:r>
      <w:r w:rsidRPr="009A3F9D">
        <w:rPr>
          <w:b/>
          <w:highlight w:val="cyan"/>
          <w:u w:val="single"/>
        </w:rPr>
        <w:t>precise blueprints are required</w:t>
      </w:r>
      <w:r w:rsidRPr="00091016">
        <w:rPr>
          <w:b/>
          <w:u w:val="single"/>
        </w:rPr>
        <w:t xml:space="preserve">, not just sketches and general ideas, </w:t>
      </w:r>
      <w:r w:rsidRPr="009A3F9D">
        <w:rPr>
          <w:b/>
          <w:highlight w:val="cyan"/>
          <w:u w:val="single"/>
        </w:rPr>
        <w:t>and</w:t>
      </w:r>
      <w:r w:rsidRPr="00091016">
        <w:rPr>
          <w:b/>
          <w:u w:val="single"/>
        </w:rPr>
        <w:t xml:space="preserve"> that </w:t>
      </w:r>
      <w:r w:rsidRPr="009A3F9D">
        <w:rPr>
          <w:b/>
          <w:highlight w:val="cyan"/>
          <w:u w:val="single"/>
        </w:rPr>
        <w:t>even with a good blueprint they "would most certainly be forced to redesign</w:t>
      </w:r>
      <w:r w:rsidRPr="00091016">
        <w:rPr>
          <w:b/>
          <w:u w:val="single"/>
        </w:rPr>
        <w:t>"</w:t>
      </w:r>
      <w:r w:rsidRPr="003E6739">
        <w:rPr>
          <w:sz w:val="16"/>
        </w:rPr>
        <w:t xml:space="preserve"> (2005, 499-500). The process could take months or even a year or more (Pluta and Zimmerman 2006, 62), and in distinct contrast with Allison, they stress that </w:t>
      </w:r>
      <w:r w:rsidRPr="009A3F9D">
        <w:rPr>
          <w:b/>
          <w:highlight w:val="cyan"/>
          <w:u w:val="single"/>
        </w:rPr>
        <w:t>the work</w:t>
      </w:r>
      <w:r w:rsidRPr="003E6739">
        <w:rPr>
          <w:sz w:val="16"/>
        </w:rPr>
        <w:t xml:space="preserve">, far from being "easy," </w:t>
      </w:r>
      <w:r w:rsidRPr="009A3F9D">
        <w:rPr>
          <w:b/>
          <w:highlight w:val="cyan"/>
          <w:u w:val="single"/>
        </w:rPr>
        <w:t>is difficult,</w:t>
      </w:r>
      <w:r w:rsidRPr="00091016">
        <w:rPr>
          <w:b/>
          <w:u w:val="single"/>
        </w:rPr>
        <w:t xml:space="preserve"> dangerous, and extremely exacting, </w:t>
      </w:r>
      <w:r w:rsidRPr="009A3F9D">
        <w:rPr>
          <w:b/>
          <w:highlight w:val="cyan"/>
          <w:u w:val="single"/>
        </w:rPr>
        <w:t>and that the technical requirements "in several fields verge on the unfeasible."</w:t>
      </w:r>
      <w:r w:rsidRPr="003E6739">
        <w:rPr>
          <w:sz w:val="16"/>
        </w:rPr>
        <w:t xml:space="preserve"> They conclude that </w:t>
      </w:r>
      <w:r w:rsidRPr="00091016">
        <w:rPr>
          <w:b/>
          <w:u w:val="single"/>
        </w:rPr>
        <w:t>"</w:t>
      </w:r>
      <w:r w:rsidRPr="009A3F9D">
        <w:rPr>
          <w:b/>
          <w:highlight w:val="cyan"/>
          <w:u w:val="single"/>
        </w:rPr>
        <w:t>it takes much more than knowledge</w:t>
      </w:r>
      <w:r w:rsidRPr="00091016">
        <w:rPr>
          <w:b/>
          <w:u w:val="single"/>
        </w:rPr>
        <w:t xml:space="preserve"> of the workings of nuclear weapons </w:t>
      </w:r>
      <w:r w:rsidRPr="009A3F9D">
        <w:rPr>
          <w:b/>
          <w:highlight w:val="cyan"/>
          <w:u w:val="single"/>
        </w:rPr>
        <w:t>and access to fissile material to successfully manufacture a usable weapon</w:t>
      </w:r>
      <w:r w:rsidRPr="00091016">
        <w:rPr>
          <w:b/>
          <w:u w:val="single"/>
        </w:rPr>
        <w:t>"</w:t>
      </w:r>
      <w:r w:rsidRPr="003E6739">
        <w:rPr>
          <w:sz w:val="16"/>
        </w:rPr>
        <w:t xml:space="preserve"> (2005, 501-2). </w:t>
      </w:r>
    </w:p>
    <w:p w14:paraId="60CA1D5F" w14:textId="77777777" w:rsidR="00F96C25" w:rsidRDefault="00F96C25" w:rsidP="00F96C25"/>
    <w:p w14:paraId="60CA1D60" w14:textId="77777777" w:rsidR="00DA6142" w:rsidRDefault="00C427AE" w:rsidP="00C427AE">
      <w:pPr>
        <w:pStyle w:val="Heading2"/>
      </w:pPr>
      <w:r>
        <w:lastRenderedPageBreak/>
        <w:t>FDI</w:t>
      </w:r>
    </w:p>
    <w:p w14:paraId="60CA1D61" w14:textId="77777777" w:rsidR="00C427AE" w:rsidRPr="00C427AE" w:rsidRDefault="00C427AE" w:rsidP="00C427AE">
      <w:pPr>
        <w:pStyle w:val="Heading3"/>
      </w:pPr>
      <w:r>
        <w:lastRenderedPageBreak/>
        <w:t>1NC</w:t>
      </w:r>
    </w:p>
    <w:p w14:paraId="60CA1D62" w14:textId="77777777" w:rsidR="00DA6142" w:rsidRPr="009A3F9D" w:rsidRDefault="00DA6142" w:rsidP="00DA6142"/>
    <w:p w14:paraId="60CA1D63" w14:textId="77777777" w:rsidR="00DA6142" w:rsidRPr="004D1975" w:rsidRDefault="00DA6142" w:rsidP="00C427AE">
      <w:pPr>
        <w:pStyle w:val="Heading4"/>
      </w:pPr>
      <w:r w:rsidRPr="00276698">
        <w:t>Econ resilient</w:t>
      </w:r>
    </w:p>
    <w:p w14:paraId="60CA1D64" w14:textId="77777777" w:rsidR="00DA6142" w:rsidRPr="00223A83" w:rsidRDefault="00DA6142" w:rsidP="00DA6142">
      <w:pPr>
        <w:rPr>
          <w:rStyle w:val="StyleStyleBold12pt"/>
        </w:rPr>
      </w:pPr>
      <w:r w:rsidRPr="00223A83">
        <w:rPr>
          <w:rStyle w:val="StyleStyleBold12pt"/>
        </w:rPr>
        <w:t>E.I.U. ‘11</w:t>
      </w:r>
    </w:p>
    <w:p w14:paraId="60CA1D65" w14:textId="77777777" w:rsidR="00DA6142" w:rsidRPr="00223A83" w:rsidRDefault="00DA6142" w:rsidP="00DA6142">
      <w:pPr>
        <w:rPr>
          <w:sz w:val="16"/>
          <w:szCs w:val="16"/>
        </w:rPr>
      </w:pPr>
      <w:r w:rsidRPr="00223A83">
        <w:rPr>
          <w:sz w:val="16"/>
          <w:szCs w:val="16"/>
        </w:rPr>
        <w:t>(Economist Intelligence Unit – Global Forecasting Service, 11/16/’11</w:t>
      </w:r>
    </w:p>
    <w:p w14:paraId="60CA1D66" w14:textId="77777777" w:rsidR="00DA6142" w:rsidRPr="00223A83" w:rsidRDefault="00DA6142" w:rsidP="00DA6142">
      <w:pPr>
        <w:rPr>
          <w:sz w:val="16"/>
          <w:szCs w:val="16"/>
        </w:rPr>
      </w:pPr>
      <w:r w:rsidRPr="00223A83">
        <w:rPr>
          <w:sz w:val="16"/>
          <w:szCs w:val="16"/>
        </w:rPr>
        <w:t>(http://gfs.eiu.com/Article.aspx?articleType=ge</w:t>
      </w:r>
      <w:r>
        <w:rPr>
          <w:sz w:val="16"/>
          <w:szCs w:val="16"/>
        </w:rPr>
        <w:t xml:space="preserve">f&amp;articleId=668596451&amp;secID=7) </w:t>
      </w:r>
    </w:p>
    <w:p w14:paraId="60CA1D67" w14:textId="77777777" w:rsidR="00DA6142" w:rsidRPr="0046727E" w:rsidRDefault="00DA6142" w:rsidP="00DA6142"/>
    <w:p w14:paraId="60CA1D68" w14:textId="77777777" w:rsidR="00DA6142" w:rsidRPr="00223A83" w:rsidRDefault="00DA6142" w:rsidP="00DA6142">
      <w:pPr>
        <w:rPr>
          <w:sz w:val="16"/>
        </w:rPr>
      </w:pPr>
      <w:r w:rsidRPr="009A3F9D">
        <w:rPr>
          <w:rStyle w:val="UnderlineBold"/>
          <w:highlight w:val="cyan"/>
        </w:rPr>
        <w:t>The US economy</w:t>
      </w:r>
      <w:r w:rsidRPr="00223A83">
        <w:rPr>
          <w:sz w:val="16"/>
        </w:rPr>
        <w:t xml:space="preserve">, by any standard, remains weak, and consumer and business sentiment are close to 2009 lows. That said, the economy </w:t>
      </w:r>
      <w:r w:rsidRPr="009A3F9D">
        <w:rPr>
          <w:rStyle w:val="UnderlineBold"/>
          <w:highlight w:val="cyan"/>
        </w:rPr>
        <w:t xml:space="preserve">has been </w:t>
      </w:r>
      <w:r w:rsidRPr="001F4F8C">
        <w:rPr>
          <w:rStyle w:val="UnderlineBold"/>
        </w:rPr>
        <w:t xml:space="preserve">surprisingly </w:t>
      </w:r>
      <w:r w:rsidRPr="009A3F9D">
        <w:rPr>
          <w:rStyle w:val="UnderlineBold"/>
          <w:highlight w:val="cyan"/>
        </w:rPr>
        <w:t>resilient in the face of</w:t>
      </w:r>
      <w:r w:rsidRPr="009A3F9D">
        <w:rPr>
          <w:sz w:val="16"/>
          <w:highlight w:val="cyan"/>
        </w:rPr>
        <w:t xml:space="preserve"> </w:t>
      </w:r>
      <w:r w:rsidRPr="00223A83">
        <w:rPr>
          <w:sz w:val="16"/>
        </w:rPr>
        <w:t xml:space="preserve">so many </w:t>
      </w:r>
      <w:r w:rsidRPr="009A3F9D">
        <w:rPr>
          <w:rStyle w:val="UnderlineBold"/>
          <w:highlight w:val="cyan"/>
        </w:rPr>
        <w:t>shocks</w:t>
      </w:r>
      <w:r w:rsidRPr="001F4F8C">
        <w:rPr>
          <w:rStyle w:val="UnderlineBold"/>
        </w:rPr>
        <w:t>.</w:t>
      </w:r>
      <w:r w:rsidRPr="00223A83">
        <w:rPr>
          <w:sz w:val="16"/>
        </w:rPr>
        <w:t xml:space="preserve"> US real </w:t>
      </w:r>
      <w:r w:rsidRPr="009A3F9D">
        <w:rPr>
          <w:rStyle w:val="StyleBoldUnderline"/>
          <w:highlight w:val="cyan"/>
        </w:rPr>
        <w:t xml:space="preserve">GDP expanded </w:t>
      </w:r>
      <w:r w:rsidRPr="001F4F8C">
        <w:rPr>
          <w:rStyle w:val="StyleBoldUnderline"/>
        </w:rPr>
        <w:t>by a</w:t>
      </w:r>
      <w:r w:rsidRPr="00223A83">
        <w:rPr>
          <w:sz w:val="16"/>
        </w:rPr>
        <w:t xml:space="preserve"> relatively </w:t>
      </w:r>
      <w:r w:rsidRPr="001F4F8C">
        <w:rPr>
          <w:rStyle w:val="StyleBoldUnderline"/>
        </w:rPr>
        <w:t>robust 2.5%</w:t>
      </w:r>
      <w:r w:rsidRPr="00223A83">
        <w:rPr>
          <w:sz w:val="16"/>
        </w:rPr>
        <w:t xml:space="preserve"> in the third quarter of 2011, twice the rate of the previous quarter. </w:t>
      </w:r>
      <w:r w:rsidRPr="009A3F9D">
        <w:rPr>
          <w:rStyle w:val="StyleBoldUnderline"/>
          <w:highlight w:val="cyan"/>
        </w:rPr>
        <w:t>Consumer spending rose</w:t>
      </w:r>
      <w:r w:rsidRPr="009A3F9D">
        <w:rPr>
          <w:sz w:val="16"/>
          <w:highlight w:val="cyan"/>
        </w:rPr>
        <w:t xml:space="preserve"> </w:t>
      </w:r>
      <w:r w:rsidRPr="00223A83">
        <w:rPr>
          <w:sz w:val="16"/>
        </w:rPr>
        <w:t xml:space="preserve">by 2.4%, which is </w:t>
      </w:r>
      <w:r w:rsidRPr="009A3F9D">
        <w:rPr>
          <w:rStyle w:val="StyleBoldUnderline"/>
          <w:highlight w:val="cyan"/>
        </w:rPr>
        <w:t>impressive given that real incomes dropped</w:t>
      </w:r>
      <w:r w:rsidRPr="009A3F9D">
        <w:rPr>
          <w:sz w:val="16"/>
          <w:highlight w:val="cyan"/>
        </w:rPr>
        <w:t xml:space="preserve"> </w:t>
      </w:r>
      <w:r w:rsidRPr="00223A83">
        <w:rPr>
          <w:sz w:val="16"/>
        </w:rPr>
        <w:t xml:space="preserve">during the quarter (the savings rate fell, which helps to explain the anomaly.) </w:t>
      </w:r>
      <w:r w:rsidRPr="001F4F8C">
        <w:rPr>
          <w:rStyle w:val="StyleBoldUnderline"/>
        </w:rPr>
        <w:t>Historically, US consumers have been willing to spend even in difficult times.</w:t>
      </w:r>
      <w:r w:rsidRPr="00223A83">
        <w:rPr>
          <w:sz w:val="16"/>
        </w:rPr>
        <w:t xml:space="preserve"> Before the 2008-09 slump, personal spending rose in every quarter between 1992 and 2007. That resilience is again in evidence: </w:t>
      </w:r>
      <w:r w:rsidRPr="001F4F8C">
        <w:rPr>
          <w:rStyle w:val="StyleBoldUnderline"/>
        </w:rPr>
        <w:t>retail sales in September were at a seven-month high</w:t>
      </w:r>
      <w:r w:rsidRPr="00223A83">
        <w:rPr>
          <w:sz w:val="16"/>
        </w:rPr>
        <w:t xml:space="preserve">, and sales at chain stores have been strong. </w:t>
      </w:r>
      <w:r w:rsidRPr="009A3F9D">
        <w:rPr>
          <w:rStyle w:val="StyleBoldUnderline"/>
          <w:highlight w:val="cyan"/>
        </w:rPr>
        <w:t xml:space="preserve">Business investment </w:t>
      </w:r>
      <w:r w:rsidRPr="001F4F8C">
        <w:rPr>
          <w:rStyle w:val="StyleBoldUnderline"/>
        </w:rPr>
        <w:t>has been</w:t>
      </w:r>
      <w:r w:rsidRPr="00223A83">
        <w:rPr>
          <w:sz w:val="16"/>
        </w:rPr>
        <w:t xml:space="preserve"> even more </w:t>
      </w:r>
      <w:r w:rsidRPr="001F4F8C">
        <w:rPr>
          <w:rStyle w:val="StyleBoldUnderline"/>
        </w:rPr>
        <w:t>buoyant</w:t>
      </w:r>
      <w:r w:rsidRPr="00223A83">
        <w:rPr>
          <w:sz w:val="16"/>
        </w:rPr>
        <w:t xml:space="preserve">: it expanded in the third quarter by an impressive 16.3% at an annual rate, and </w:t>
      </w:r>
      <w:r w:rsidRPr="001F4F8C">
        <w:rPr>
          <w:rStyle w:val="StyleBoldUnderline"/>
        </w:rPr>
        <w:t>spending by companies</w:t>
      </w:r>
      <w:r w:rsidRPr="00223A83">
        <w:rPr>
          <w:sz w:val="16"/>
        </w:rPr>
        <w:t xml:space="preserve"> in September </w:t>
      </w:r>
      <w:r w:rsidRPr="001F4F8C">
        <w:rPr>
          <w:rStyle w:val="StyleBoldUnderline"/>
        </w:rPr>
        <w:t>on</w:t>
      </w:r>
      <w:r w:rsidRPr="00223A83">
        <w:rPr>
          <w:sz w:val="16"/>
        </w:rPr>
        <w:t xml:space="preserve"> conventional </w:t>
      </w:r>
      <w:r w:rsidRPr="001F4F8C">
        <w:rPr>
          <w:rStyle w:val="StyleBoldUnderline"/>
        </w:rPr>
        <w:t>capital goods</w:t>
      </w:r>
      <w:r w:rsidRPr="00223A83">
        <w:rPr>
          <w:sz w:val="16"/>
        </w:rPr>
        <w:t xml:space="preserve"> (that is, excluding defence and aircraft) </w:t>
      </w:r>
      <w:r w:rsidRPr="009A3F9D">
        <w:rPr>
          <w:rStyle w:val="StyleBoldUnderline"/>
          <w:highlight w:val="cyan"/>
        </w:rPr>
        <w:t xml:space="preserve">grew </w:t>
      </w:r>
      <w:r w:rsidRPr="001F4F8C">
        <w:rPr>
          <w:rStyle w:val="StyleBoldUnderline"/>
        </w:rPr>
        <w:t>by the most since March. This has been made possible</w:t>
      </w:r>
      <w:r w:rsidRPr="00223A83">
        <w:rPr>
          <w:sz w:val="16"/>
        </w:rPr>
        <w:t xml:space="preserve">, in part, </w:t>
      </w:r>
      <w:r w:rsidRPr="001F4F8C">
        <w:rPr>
          <w:rStyle w:val="StyleBoldUnderline"/>
        </w:rPr>
        <w:t>by strong corporate profits.</w:t>
      </w:r>
      <w:r w:rsidRPr="00223A83">
        <w:rPr>
          <w:sz w:val="16"/>
        </w:rPr>
        <w:t xml:space="preserve"> According to data compiled by Bloomberg, earnings for US companies in the S&amp;P 500 rose by 24% year on year in the third quarter. </w:t>
      </w:r>
      <w:r w:rsidRPr="00B6602C">
        <w:rPr>
          <w:rStyle w:val="UnderlineBold"/>
        </w:rPr>
        <w:t xml:space="preserve">All of </w:t>
      </w:r>
      <w:r w:rsidRPr="00196FAA">
        <w:rPr>
          <w:rStyle w:val="UnderlineBold"/>
        </w:rPr>
        <w:t>this</w:t>
      </w:r>
      <w:r w:rsidRPr="00223A83">
        <w:rPr>
          <w:sz w:val="16"/>
        </w:rPr>
        <w:t xml:space="preserve"> has </w:t>
      </w:r>
      <w:r w:rsidRPr="00B6602C">
        <w:rPr>
          <w:rStyle w:val="UnderlineBold"/>
        </w:rPr>
        <w:t xml:space="preserve">occurred </w:t>
      </w:r>
      <w:r w:rsidRPr="009A3F9D">
        <w:rPr>
          <w:rStyle w:val="UnderlineBold"/>
          <w:highlight w:val="cyan"/>
        </w:rPr>
        <w:t xml:space="preserve">despite </w:t>
      </w:r>
      <w:r w:rsidRPr="00B6602C">
        <w:rPr>
          <w:rStyle w:val="UnderlineBold"/>
        </w:rPr>
        <w:t>a debilitating</w:t>
      </w:r>
      <w:r w:rsidRPr="00223A83">
        <w:rPr>
          <w:sz w:val="16"/>
        </w:rPr>
        <w:t xml:space="preserve"> fiscal debate in </w:t>
      </w:r>
      <w:r w:rsidRPr="009A3F9D">
        <w:rPr>
          <w:rStyle w:val="UnderlineBold"/>
          <w:highlight w:val="cyan"/>
        </w:rPr>
        <w:t>Washington</w:t>
      </w:r>
      <w:r w:rsidRPr="00B6602C">
        <w:rPr>
          <w:rStyle w:val="UnderlineBold"/>
        </w:rPr>
        <w:t xml:space="preserve">, a sovereign debt </w:t>
      </w:r>
      <w:r w:rsidRPr="009A3F9D">
        <w:rPr>
          <w:rStyle w:val="UnderlineBold"/>
          <w:highlight w:val="cyan"/>
        </w:rPr>
        <w:t>downgrade</w:t>
      </w:r>
      <w:r w:rsidRPr="009A3F9D">
        <w:rPr>
          <w:sz w:val="16"/>
          <w:highlight w:val="cyan"/>
        </w:rPr>
        <w:t xml:space="preserve"> </w:t>
      </w:r>
      <w:r w:rsidRPr="00223A83">
        <w:rPr>
          <w:sz w:val="16"/>
        </w:rPr>
        <w:t xml:space="preserve">by a major ratings agency </w:t>
      </w:r>
      <w:r w:rsidRPr="009A3F9D">
        <w:rPr>
          <w:rStyle w:val="UnderlineBold"/>
          <w:highlight w:val="cyan"/>
        </w:rPr>
        <w:t xml:space="preserve">and </w:t>
      </w:r>
      <w:r w:rsidRPr="00B6602C">
        <w:rPr>
          <w:rStyle w:val="UnderlineBold"/>
        </w:rPr>
        <w:t xml:space="preserve">exceptional </w:t>
      </w:r>
      <w:r w:rsidRPr="009A3F9D">
        <w:rPr>
          <w:rStyle w:val="UnderlineBold"/>
          <w:highlight w:val="cyan"/>
        </w:rPr>
        <w:t xml:space="preserve">volatility </w:t>
      </w:r>
      <w:r w:rsidRPr="00B6602C">
        <w:rPr>
          <w:rStyle w:val="UnderlineBold"/>
        </w:rPr>
        <w:t>in capital markets.</w:t>
      </w:r>
      <w:r w:rsidRPr="00223A83">
        <w:rPr>
          <w:sz w:val="16"/>
        </w:rPr>
        <w:t xml:space="preserve"> This reinforces our view that </w:t>
      </w:r>
      <w:r w:rsidRPr="009A3F9D">
        <w:rPr>
          <w:rStyle w:val="StyleBoldUnderline"/>
          <w:highlight w:val="cyan"/>
        </w:rPr>
        <w:t>the US economy</w:t>
      </w:r>
      <w:r w:rsidRPr="00223A83">
        <w:rPr>
          <w:sz w:val="16"/>
        </w:rPr>
        <w:t xml:space="preserve">, although weak, </w:t>
      </w:r>
      <w:r w:rsidRPr="009A3F9D">
        <w:rPr>
          <w:rStyle w:val="UnderlineBold"/>
          <w:highlight w:val="cyan"/>
        </w:rPr>
        <w:t xml:space="preserve">is not in danger of </w:t>
      </w:r>
      <w:r w:rsidRPr="00B6602C">
        <w:rPr>
          <w:rStyle w:val="UnderlineBold"/>
        </w:rPr>
        <w:t xml:space="preserve">falling into a </w:t>
      </w:r>
      <w:r w:rsidRPr="009A3F9D">
        <w:rPr>
          <w:rStyle w:val="UnderlineBold"/>
          <w:highlight w:val="cyan"/>
        </w:rPr>
        <w:t>recession</w:t>
      </w:r>
      <w:r w:rsidRPr="009A3F9D">
        <w:rPr>
          <w:sz w:val="16"/>
          <w:highlight w:val="cyan"/>
        </w:rPr>
        <w:t xml:space="preserve"> </w:t>
      </w:r>
      <w:r w:rsidRPr="00223A83">
        <w:rPr>
          <w:sz w:val="16"/>
        </w:rPr>
        <w:t>(absent a shock from the euro zone). US growth will, however, continue to be held back by a weak labour market—the unemployment rate has been at or above 9% for 28 of the last 30 months—and by a moribund housing market.</w:t>
      </w:r>
    </w:p>
    <w:p w14:paraId="60CA1D69" w14:textId="77777777" w:rsidR="00DA6142" w:rsidRDefault="00DA6142" w:rsidP="00DA6142"/>
    <w:p w14:paraId="60CA1D6A" w14:textId="77777777" w:rsidR="00DA6142" w:rsidRPr="004D1975" w:rsidRDefault="00DA6142" w:rsidP="00C427AE">
      <w:pPr>
        <w:pStyle w:val="Heading4"/>
      </w:pPr>
      <w:r w:rsidRPr="00276698">
        <w:t>No diversionary theory – it’ll be small scale if it happens</w:t>
      </w:r>
    </w:p>
    <w:p w14:paraId="60CA1D6B" w14:textId="77777777" w:rsidR="00DA6142" w:rsidRPr="00223A83" w:rsidRDefault="00DA6142" w:rsidP="00DA6142">
      <w:pPr>
        <w:tabs>
          <w:tab w:val="left" w:pos="4335"/>
        </w:tabs>
        <w:rPr>
          <w:b/>
          <w:szCs w:val="20"/>
        </w:rPr>
      </w:pPr>
      <w:r>
        <w:rPr>
          <w:rStyle w:val="StyleStyleBold12pt"/>
        </w:rPr>
        <w:t>Harrison</w:t>
      </w:r>
      <w:r>
        <w:rPr>
          <w:b/>
          <w:szCs w:val="20"/>
        </w:rPr>
        <w:t xml:space="preserve"> ‘</w:t>
      </w:r>
      <w:r>
        <w:rPr>
          <w:rStyle w:val="StyleStyleBold12pt"/>
        </w:rPr>
        <w:t>11</w:t>
      </w:r>
      <w:r>
        <w:rPr>
          <w:b/>
          <w:szCs w:val="20"/>
        </w:rPr>
        <w:t xml:space="preserve"> </w:t>
      </w:r>
    </w:p>
    <w:p w14:paraId="60CA1D6C" w14:textId="77777777" w:rsidR="00DA6142" w:rsidRPr="00223A83" w:rsidRDefault="00DA6142" w:rsidP="00DA6142">
      <w:pPr>
        <w:rPr>
          <w:sz w:val="16"/>
          <w:szCs w:val="16"/>
        </w:rPr>
      </w:pPr>
      <w:r w:rsidRPr="00223A83">
        <w:rPr>
          <w:sz w:val="16"/>
          <w:szCs w:val="16"/>
        </w:rPr>
        <w:t>(Mark, Department of Economics, University of Warwick, Centre for Russian and East European Studies, University of Birmingham, Hoover Institution on War, Revolution, and Peace, Stanford University, “Capitalism at War” Oct 19 http://www2.warwick.ac.uk/fac/soc/economics/staff/academic/harrison/papers/capitalism.pdf)</w:t>
      </w:r>
    </w:p>
    <w:p w14:paraId="60CA1D6D" w14:textId="77777777" w:rsidR="00DA6142" w:rsidRDefault="00DA6142" w:rsidP="00DA6142"/>
    <w:p w14:paraId="60CA1D6E" w14:textId="77777777" w:rsidR="00DA6142" w:rsidRDefault="00DA6142" w:rsidP="00DA6142">
      <w:pPr>
        <w:rPr>
          <w:rStyle w:val="TitleChar"/>
        </w:rPr>
      </w:pPr>
      <w:r w:rsidRPr="00223A83">
        <w:rPr>
          <w:sz w:val="14"/>
          <w:szCs w:val="20"/>
        </w:rPr>
        <w:t xml:space="preserve">Diversionary wars </w:t>
      </w:r>
      <w:r w:rsidRPr="009A3F9D">
        <w:rPr>
          <w:rStyle w:val="TitleChar"/>
          <w:highlight w:val="cyan"/>
        </w:rPr>
        <w:t xml:space="preserve">In </w:t>
      </w:r>
      <w:r>
        <w:rPr>
          <w:rStyle w:val="TitleChar"/>
        </w:rPr>
        <w:t xml:space="preserve">the concept of </w:t>
      </w:r>
      <w:r w:rsidRPr="009A3F9D">
        <w:rPr>
          <w:rStyle w:val="TitleChar"/>
          <w:highlight w:val="cyan"/>
        </w:rPr>
        <w:t>diversionary wars, political leaders</w:t>
      </w:r>
      <w:r>
        <w:rPr>
          <w:rStyle w:val="TitleChar"/>
        </w:rPr>
        <w:t xml:space="preserve"> seek and </w:t>
      </w:r>
      <w:r w:rsidRPr="009A3F9D">
        <w:rPr>
          <w:rStyle w:val="TitleChar"/>
          <w:highlight w:val="cyan"/>
        </w:rPr>
        <w:t>exploit conflict</w:t>
      </w:r>
      <w:r>
        <w:rPr>
          <w:rStyle w:val="TitleChar"/>
        </w:rPr>
        <w:t xml:space="preserve"> with external adversaries </w:t>
      </w:r>
      <w:r w:rsidRPr="009A3F9D">
        <w:rPr>
          <w:rStyle w:val="TitleChar"/>
          <w:highlight w:val="cyan"/>
        </w:rPr>
        <w:t>in order to rally</w:t>
      </w:r>
      <w:r>
        <w:rPr>
          <w:rStyle w:val="TitleChar"/>
        </w:rPr>
        <w:t xml:space="preserve"> domestic </w:t>
      </w:r>
      <w:r w:rsidRPr="009A3F9D">
        <w:rPr>
          <w:rStyle w:val="TitleChar"/>
          <w:highlight w:val="cyan"/>
        </w:rPr>
        <w:t>support</w:t>
      </w:r>
      <w:r w:rsidRPr="00223A83">
        <w:rPr>
          <w:sz w:val="14"/>
          <w:szCs w:val="20"/>
        </w:rPr>
        <w:t xml:space="preserve">. The idea is well established in the literature, perhaps because the theoretical case is quite intuitive, and narrative support is not hard to find. In fact, it may be too easy; as Jack Levy (1989) pointed out, few wars have not been attributed to political leaders’ desire to improve domestic standing. </w:t>
      </w:r>
      <w:r>
        <w:rPr>
          <w:rStyle w:val="TitleChar"/>
        </w:rPr>
        <w:t>The idea of diversionary wars is directly relevant to a discussion of capitalism only if it can be shown that capitalist polities are more likely to exploit foreign adventures.</w:t>
      </w:r>
      <w:r w:rsidRPr="00223A83">
        <w:rPr>
          <w:sz w:val="14"/>
          <w:szCs w:val="20"/>
        </w:rPr>
        <w:t xml:space="preserve"> One reason might be advanced from a Marxist perspective: </w:t>
      </w:r>
      <w:r>
        <w:rPr>
          <w:rStyle w:val="TitleChar"/>
        </w:rPr>
        <w:t>perhaps capitalist societies</w:t>
      </w:r>
      <w:r w:rsidRPr="00223A83">
        <w:rPr>
          <w:sz w:val="14"/>
          <w:szCs w:val="20"/>
        </w:rPr>
        <w:t xml:space="preserve">, being class-divided, </w:t>
      </w:r>
      <w:r>
        <w:rPr>
          <w:rStyle w:val="TitleChar"/>
        </w:rPr>
        <w:t>are more likely to give rise to wars intended to divert the workers from the cause of socialism</w:t>
      </w:r>
      <w:r w:rsidRPr="00223A83">
        <w:rPr>
          <w:sz w:val="14"/>
          <w:szCs w:val="20"/>
        </w:rPr>
        <w:t xml:space="preserve">. A longstanding interpretation of the origins of World War I in domestic German politics conveys exactly this message (Berghahn 1973). </w:t>
      </w:r>
      <w:r>
        <w:rPr>
          <w:rStyle w:val="TitleChar"/>
        </w:rPr>
        <w:t>This view does not sit well with the equally traditional idea that a class-divided society is less able to go to war. The official Soviet histories of World War II used to claim that, under capitalism, divided class interests made the working people reluctant to fight</w:t>
      </w:r>
      <w:r w:rsidRPr="00223A83">
        <w:rPr>
          <w:sz w:val="14"/>
          <w:szCs w:val="20"/>
        </w:rPr>
        <w:t xml:space="preserve"> for the nation. </w:t>
      </w:r>
      <w:r>
        <w:rPr>
          <w:rStyle w:val="TitleChar"/>
        </w:rPr>
        <w:t>Because of this, the workers could be motivated to take part only by “demagogy, deception, bribery, and force</w:t>
      </w:r>
      <w:r w:rsidRPr="00223A83">
        <w:rPr>
          <w:sz w:val="14"/>
          <w:szCs w:val="20"/>
        </w:rPr>
        <w:t xml:space="preserve">” (Grechko et al., eds 1982, vol. 12, p. 38; Pospelov et al., eds 1965, vol. 6, pp. 80-82). Quantitative empirical work has lent little support to the idea (Levy 1989). Exceptions include studies of the use of force by U.S. and British postwar governments by Morgan and Bickers (1992) and Morgan and Anderson (1999). They conclude that the </w:t>
      </w:r>
      <w:r w:rsidRPr="009A3F9D">
        <w:rPr>
          <w:rStyle w:val="TitleChar"/>
          <w:highlight w:val="cyan"/>
        </w:rPr>
        <w:t>use of force is more likely when government approval is high</w:t>
      </w:r>
      <w:r>
        <w:rPr>
          <w:rStyle w:val="TitleChar"/>
        </w:rPr>
        <w:t xml:space="preserve"> but the government’s supporting coalition is suffering erosion</w:t>
      </w:r>
      <w:r w:rsidRPr="00223A83">
        <w:rPr>
          <w:sz w:val="14"/>
          <w:szCs w:val="20"/>
        </w:rPr>
        <w:t xml:space="preserve">. They also suggest that </w:t>
      </w:r>
      <w:r w:rsidRPr="009A3F9D">
        <w:rPr>
          <w:rStyle w:val="TitleChar"/>
          <w:highlight w:val="cyan"/>
        </w:rPr>
        <w:t>force</w:t>
      </w:r>
      <w:r>
        <w:rPr>
          <w:rStyle w:val="TitleChar"/>
        </w:rPr>
        <w:t xml:space="preserve"> </w:t>
      </w:r>
      <w:r w:rsidRPr="009A3F9D">
        <w:rPr>
          <w:rStyle w:val="TitleChar"/>
          <w:highlight w:val="cyan"/>
        </w:rPr>
        <w:t>is unlikely to be used at high intensities under such circumstances</w:t>
      </w:r>
      <w:r w:rsidRPr="00223A83">
        <w:rPr>
          <w:sz w:val="14"/>
          <w:szCs w:val="20"/>
        </w:rPr>
        <w:t xml:space="preserve"> (</w:t>
      </w:r>
      <w:r>
        <w:rPr>
          <w:rStyle w:val="TitleChar"/>
        </w:rPr>
        <w:t xml:space="preserve">because </w:t>
      </w:r>
      <w:r w:rsidRPr="009A3F9D">
        <w:rPr>
          <w:rStyle w:val="TitleChar"/>
          <w:highlight w:val="cyan"/>
        </w:rPr>
        <w:t>likely costs are high, eroding political support)</w:t>
      </w:r>
      <w:r w:rsidRPr="00223A83">
        <w:rPr>
          <w:sz w:val="14"/>
          <w:szCs w:val="20"/>
        </w:rPr>
        <w:t xml:space="preserve"> </w:t>
      </w:r>
      <w:r>
        <w:rPr>
          <w:rStyle w:val="TitleChar"/>
        </w:rPr>
        <w:t xml:space="preserve">or when domestic conflict is high (because conflict would then be polarizing rather than consolidate support). </w:t>
      </w:r>
      <w:r w:rsidRPr="00223A83">
        <w:rPr>
          <w:sz w:val="14"/>
          <w:szCs w:val="20"/>
        </w:rPr>
        <w:t xml:space="preserve">Another line of research suggests that new or incompletely established democracies are particularly vulnerable to risky adventures in nation-building (Mansfield and Snyder 2005). One inspiration for this view was the record of the new democracies born out of the former Soviet Union and Yugoslavia. More recently, Georgia seems to have provided out-of-sample confirmation. </w:t>
      </w:r>
      <w:r>
        <w:rPr>
          <w:rStyle w:val="TitleChar"/>
        </w:rPr>
        <w:t>Suppose diversionary wars exist. Is capitalism somehow more internally conflicted</w:t>
      </w:r>
      <w:r w:rsidRPr="00223A83">
        <w:rPr>
          <w:sz w:val="14"/>
          <w:szCs w:val="20"/>
        </w:rPr>
        <w:t xml:space="preserve"> than other societies, </w:t>
      </w:r>
      <w:r>
        <w:rPr>
          <w:rStyle w:val="TitleChar"/>
        </w:rPr>
        <w:t xml:space="preserve">and so disproportionately likely to externalize conflict? As a comparator, the case of fascism seems </w:t>
      </w:r>
      <w:r>
        <w:rPr>
          <w:rStyle w:val="TitleChar"/>
        </w:rPr>
        <w:lastRenderedPageBreak/>
        <w:t>straightforward</w:t>
      </w:r>
      <w:r w:rsidRPr="00223A83">
        <w:rPr>
          <w:sz w:val="14"/>
          <w:szCs w:val="20"/>
        </w:rPr>
        <w:t xml:space="preserve">. </w:t>
      </w:r>
      <w:r>
        <w:rPr>
          <w:rStyle w:val="TitleChar"/>
        </w:rPr>
        <w:t>Fascism did not produce diversionary wars because, for fascists, war was not a diversion</w:t>
      </w:r>
      <w:r w:rsidRPr="00223A83">
        <w:rPr>
          <w:sz w:val="14"/>
          <w:szCs w:val="20"/>
        </w:rPr>
        <w:t xml:space="preserve">; it was the Schwerpunkt. </w:t>
      </w:r>
      <w:r>
        <w:rPr>
          <w:rStyle w:val="TitleChar"/>
        </w:rPr>
        <w:t>The more interesting case is that of communism. Communists do not seem to have pursued diversionary wars. But the domestic legitimacy of Soviet rule visibly relied on the image of an external enemy, and thrived on tension short of military conflict</w:t>
      </w:r>
      <w:r w:rsidRPr="00223A83">
        <w:rPr>
          <w:sz w:val="14"/>
          <w:szCs w:val="20"/>
        </w:rPr>
        <w:t xml:space="preserve">. </w:t>
      </w:r>
      <w:r>
        <w:rPr>
          <w:rStyle w:val="TitleChar"/>
        </w:rPr>
        <w:t>Soviet leaders used external tension to justify internal controls</w:t>
      </w:r>
      <w:r w:rsidRPr="00223A83">
        <w:rPr>
          <w:sz w:val="14"/>
          <w:szCs w:val="20"/>
        </w:rPr>
        <w:t xml:space="preserve"> on movement, culture, and expression, and the associated apparatus of secrecy, censorship, and surveillance. </w:t>
      </w:r>
      <w:r>
        <w:rPr>
          <w:rStyle w:val="TitleChar"/>
        </w:rPr>
        <w:t>When they tolerated trends towards détente in the 1970s, they subverted their own controls</w:t>
      </w:r>
      <w:r w:rsidRPr="00223A83">
        <w:rPr>
          <w:sz w:val="14"/>
          <w:szCs w:val="20"/>
        </w:rPr>
        <w:t xml:space="preserve">. An East German Stasi officer told his boss, repeating it later to Garton Ash (1997, p. 159): “How can you expect me to prevent [defections and revelations], when we’ve signed all these international agreements for improved relations with the West, working conditions for journalists, freedom of movement, respect for human rights?” If Soviet foreign policy was sometimes expansionist, it sought expansion only up to the point where the desired level of tension was assured. Bolsheviks of the 1917 generation knew well that too much too much conflict abroad encouraged defeatist and counter-revolutionary sentiments at home. Oleg Khlevniuk (1995, p. 174) noted: “The complex relationship between war and revolution, which had almost seen the tsarist regime toppled in 1905 and which finally brought its demise in 1917, was a relationship of which Stalin was acutely aware. The lessons of history had to be learnt lest history repeat itself.” Stalin did all he could to avoid war with Germany in 1941 (Gorodetsky 1999). Postwar Soviet leaders risked war by proxy, but avoided direct conflict with the “main adversary.” Faced with unfavourable odds, they tended to withdraw (from Cuba) or do nothing (in Poland) or accepted them with great reluctance (in Hungary, Czechoslovakia, and Afghanistan). </w:t>
      </w:r>
      <w:r w:rsidRPr="009A3F9D">
        <w:rPr>
          <w:rStyle w:val="TitleChar"/>
          <w:highlight w:val="cyan"/>
        </w:rPr>
        <w:t>Diversionary tension must fall short of diversionary war</w:t>
      </w:r>
      <w:r>
        <w:rPr>
          <w:rStyle w:val="TitleChar"/>
        </w:rPr>
        <w:t>. From this follows an acceptance that capitalism, because of its tendency to give rise to democratic structures and political competition, has been more open to diversionary wars</w:t>
      </w:r>
      <w:r w:rsidRPr="00223A83">
        <w:rPr>
          <w:sz w:val="14"/>
          <w:szCs w:val="20"/>
        </w:rPr>
        <w:t xml:space="preserve"> than other systems. But </w:t>
      </w:r>
      <w:r w:rsidRPr="009A3F9D">
        <w:rPr>
          <w:rStyle w:val="TitleChar"/>
          <w:highlight w:val="cyan"/>
        </w:rPr>
        <w:t xml:space="preserve">the empirical research and analysis that underpin this conclusion also imply that such wars would generally be </w:t>
      </w:r>
      <w:r w:rsidRPr="009A3F9D">
        <w:rPr>
          <w:rStyle w:val="StyleBoldUnderline"/>
          <w:highlight w:val="cyan"/>
        </w:rPr>
        <w:t>small scale and short lived</w:t>
      </w:r>
      <w:r w:rsidRPr="009A3F9D">
        <w:rPr>
          <w:rStyle w:val="TitleChar"/>
          <w:highlight w:val="cyan"/>
        </w:rPr>
        <w:t>,</w:t>
      </w:r>
      <w:r>
        <w:rPr>
          <w:rStyle w:val="TitleChar"/>
        </w:rPr>
        <w:t xml:space="preserve"> and </w:t>
      </w:r>
      <w:r w:rsidRPr="009A3F9D">
        <w:rPr>
          <w:rStyle w:val="TitleChar"/>
          <w:highlight w:val="cyan"/>
        </w:rPr>
        <w:t xml:space="preserve">the circumstances that give rise to them would be </w:t>
      </w:r>
      <w:r w:rsidRPr="009A3F9D">
        <w:rPr>
          <w:rStyle w:val="StyleBoldUnderline"/>
          <w:highlight w:val="cyan"/>
        </w:rPr>
        <w:t>exceptional or transient</w:t>
      </w:r>
      <w:r w:rsidRPr="00223A83">
        <w:rPr>
          <w:sz w:val="14"/>
          <w:szCs w:val="20"/>
        </w:rPr>
        <w:t xml:space="preserve">. </w:t>
      </w:r>
      <w:r>
        <w:rPr>
          <w:rStyle w:val="TitleChar"/>
        </w:rPr>
        <w:t>We should place this in the wider context of the “democratic peace</w:t>
      </w:r>
      <w:r w:rsidRPr="00223A83">
        <w:rPr>
          <w:sz w:val="14"/>
          <w:szCs w:val="20"/>
        </w:rPr>
        <w:t>.” As Levy (1988) wrote: “</w:t>
      </w:r>
      <w:r w:rsidRPr="009A3F9D">
        <w:rPr>
          <w:rStyle w:val="TitleChar"/>
          <w:highlight w:val="cyan"/>
        </w:rPr>
        <w:t>Liberal or democratic states do not fight each other</w:t>
      </w:r>
      <w:r>
        <w:rPr>
          <w:rStyle w:val="TitleChar"/>
        </w:rPr>
        <w:t xml:space="preserve"> … This absence of war between democracies comes as close as anything we have to an </w:t>
      </w:r>
      <w:r>
        <w:rPr>
          <w:rStyle w:val="StyleBoldUnderline"/>
        </w:rPr>
        <w:t>empirical law</w:t>
      </w:r>
      <w:r>
        <w:rPr>
          <w:rStyle w:val="TitleChar"/>
        </w:rPr>
        <w:t xml:space="preserve"> in international relations</w:t>
      </w:r>
      <w:r w:rsidRPr="00223A83">
        <w:rPr>
          <w:sz w:val="14"/>
          <w:szCs w:val="20"/>
        </w:rPr>
        <w:t xml:space="preserve">.” Since </w:t>
      </w:r>
      <w:r>
        <w:rPr>
          <w:rStyle w:val="TitleChar"/>
        </w:rPr>
        <w:t xml:space="preserve">all liberal democracies have also been capitalist on any definition, it is a finding of deep relevance. </w:t>
      </w:r>
    </w:p>
    <w:p w14:paraId="60CA1D6F" w14:textId="77777777" w:rsidR="00DA6142" w:rsidRDefault="00DA6142" w:rsidP="00DA6142"/>
    <w:p w14:paraId="60CA1D70" w14:textId="77777777" w:rsidR="00DA6142" w:rsidRPr="004D1975" w:rsidRDefault="00DA6142" w:rsidP="00C427AE">
      <w:pPr>
        <w:pStyle w:val="Heading4"/>
      </w:pPr>
      <w:r w:rsidRPr="00276698">
        <w:t>Decline doesn’t cause war</w:t>
      </w:r>
    </w:p>
    <w:p w14:paraId="60CA1D71" w14:textId="77777777" w:rsidR="00DA6142" w:rsidRPr="00223A83" w:rsidRDefault="00DA6142" w:rsidP="00DA6142">
      <w:pPr>
        <w:rPr>
          <w:rStyle w:val="StyleStyleBold12pt"/>
        </w:rPr>
      </w:pPr>
      <w:r w:rsidRPr="00223A83">
        <w:rPr>
          <w:rStyle w:val="StyleStyleBold12pt"/>
        </w:rPr>
        <w:t>Barnett ‘ 9</w:t>
      </w:r>
    </w:p>
    <w:p w14:paraId="60CA1D72" w14:textId="77777777" w:rsidR="00DA6142" w:rsidRPr="00223A83" w:rsidRDefault="00DA6142" w:rsidP="00DA6142">
      <w:pPr>
        <w:rPr>
          <w:sz w:val="16"/>
          <w:szCs w:val="16"/>
        </w:rPr>
      </w:pPr>
      <w:r w:rsidRPr="00223A83">
        <w:rPr>
          <w:sz w:val="16"/>
          <w:szCs w:val="16"/>
        </w:rPr>
        <w:t>(Thomas P.M Barnett, senior managing director of Enterra Solutions LLC, contributing editor/online columnist for Esquire, 8/25/’9 – “The New Rules: Security Remains Stable Amid Financial Crisis,” Aprodex, Asset Protection Index, http://www.aprodex.com/the-new-rules--security-remains-stable-ami</w:t>
      </w:r>
      <w:r>
        <w:rPr>
          <w:sz w:val="16"/>
          <w:szCs w:val="16"/>
        </w:rPr>
        <w:t>d-financial-crisis-398-bl.aspx)</w:t>
      </w:r>
    </w:p>
    <w:p w14:paraId="60CA1D73" w14:textId="77777777" w:rsidR="00DA6142" w:rsidRPr="00375EA0" w:rsidRDefault="00DA6142" w:rsidP="00DA6142"/>
    <w:p w14:paraId="60CA1D74" w14:textId="77777777" w:rsidR="00DA6142" w:rsidRPr="00223A83" w:rsidRDefault="00DA6142" w:rsidP="00DA6142">
      <w:pPr>
        <w:rPr>
          <w:sz w:val="16"/>
        </w:rPr>
      </w:pPr>
      <w:r w:rsidRPr="009A3F9D">
        <w:rPr>
          <w:rStyle w:val="StyleBoldUnderline"/>
          <w:highlight w:val="cyan"/>
        </w:rPr>
        <w:t>When</w:t>
      </w:r>
      <w:r w:rsidRPr="003B20A9">
        <w:rPr>
          <w:rStyle w:val="StyleBoldUnderline"/>
        </w:rPr>
        <w:t xml:space="preserve"> the</w:t>
      </w:r>
      <w:r w:rsidRPr="00223A83">
        <w:rPr>
          <w:sz w:val="16"/>
        </w:rPr>
        <w:t xml:space="preserve"> global </w:t>
      </w:r>
      <w:r w:rsidRPr="009A3F9D">
        <w:rPr>
          <w:rStyle w:val="StyleBoldUnderline"/>
          <w:highlight w:val="cyan"/>
        </w:rPr>
        <w:t>financial crisis struck</w:t>
      </w:r>
      <w:r w:rsidRPr="00223A83">
        <w:rPr>
          <w:sz w:val="16"/>
        </w:rPr>
        <w:t xml:space="preserve"> roughly a year ago, </w:t>
      </w:r>
      <w:r w:rsidRPr="009A3F9D">
        <w:rPr>
          <w:rStyle w:val="StyleBoldUnderline"/>
          <w:highlight w:val="cyan"/>
        </w:rPr>
        <w:t>the blogosphere was ablaze with</w:t>
      </w:r>
      <w:r w:rsidRPr="00223A83">
        <w:rPr>
          <w:sz w:val="16"/>
        </w:rPr>
        <w:t xml:space="preserve"> all sorts of </w:t>
      </w:r>
      <w:r w:rsidRPr="009A3F9D">
        <w:rPr>
          <w:rStyle w:val="StyleBoldUnderline"/>
          <w:highlight w:val="cyan"/>
        </w:rPr>
        <w:t>scary predictions</w:t>
      </w:r>
      <w:r w:rsidRPr="003B20A9">
        <w:rPr>
          <w:rStyle w:val="StyleBoldUnderline"/>
        </w:rPr>
        <w:t xml:space="preserve"> of</w:t>
      </w:r>
      <w:r w:rsidRPr="00223A83">
        <w:rPr>
          <w:sz w:val="16"/>
        </w:rPr>
        <w:t xml:space="preserve">, and commentary regarding, ensuing </w:t>
      </w:r>
      <w:r w:rsidRPr="003B20A9">
        <w:rPr>
          <w:rStyle w:val="StyleBoldUnderline"/>
        </w:rPr>
        <w:t>conflict and wars</w:t>
      </w:r>
      <w:r w:rsidRPr="00223A83">
        <w:rPr>
          <w:sz w:val="16"/>
        </w:rPr>
        <w:t xml:space="preserve"> -- </w:t>
      </w:r>
      <w:r w:rsidRPr="003B20A9">
        <w:rPr>
          <w:rStyle w:val="StyleBoldUnderline"/>
        </w:rPr>
        <w:t>a rerun of the Great Depression leading to world war</w:t>
      </w:r>
      <w:r w:rsidRPr="00223A83">
        <w:rPr>
          <w:sz w:val="16"/>
        </w:rPr>
        <w:t xml:space="preserve">, as it were. </w:t>
      </w:r>
      <w:r w:rsidRPr="003B20A9">
        <w:rPr>
          <w:rStyle w:val="StyleBoldUnderline"/>
        </w:rPr>
        <w:t>Now, as</w:t>
      </w:r>
      <w:r w:rsidRPr="00223A83">
        <w:rPr>
          <w:sz w:val="16"/>
        </w:rPr>
        <w:t xml:space="preserve"> global </w:t>
      </w:r>
      <w:r w:rsidRPr="003B20A9">
        <w:rPr>
          <w:rStyle w:val="StyleBoldUnderline"/>
        </w:rPr>
        <w:t>economic news brightens</w:t>
      </w:r>
      <w:r w:rsidRPr="00223A83">
        <w:rPr>
          <w:sz w:val="16"/>
        </w:rPr>
        <w:t xml:space="preserve"> and recovery -- surprisingly led by China and emerging markets -- is the talk of the day, </w:t>
      </w:r>
      <w:r w:rsidRPr="003B20A9">
        <w:rPr>
          <w:rStyle w:val="StyleBoldUnderline"/>
        </w:rPr>
        <w:t>it's interesting to look back</w:t>
      </w:r>
      <w:r w:rsidRPr="00223A83">
        <w:rPr>
          <w:sz w:val="16"/>
        </w:rPr>
        <w:t xml:space="preserve"> over the past year </w:t>
      </w:r>
      <w:r w:rsidRPr="003B20A9">
        <w:rPr>
          <w:rStyle w:val="StyleBoldUnderline"/>
        </w:rPr>
        <w:t xml:space="preserve">and realize how </w:t>
      </w:r>
      <w:r w:rsidRPr="009A3F9D">
        <w:rPr>
          <w:rStyle w:val="StyleBoldUnderline"/>
          <w:highlight w:val="cyan"/>
        </w:rPr>
        <w:t>globalization's first</w:t>
      </w:r>
      <w:r w:rsidRPr="00223A83">
        <w:rPr>
          <w:sz w:val="16"/>
        </w:rPr>
        <w:t xml:space="preserve"> truly </w:t>
      </w:r>
      <w:r w:rsidRPr="009A3F9D">
        <w:rPr>
          <w:rStyle w:val="StyleBoldUnderline"/>
          <w:highlight w:val="cyan"/>
        </w:rPr>
        <w:t>worldwide recession has had</w:t>
      </w:r>
      <w:r w:rsidRPr="00223A83">
        <w:rPr>
          <w:sz w:val="16"/>
        </w:rPr>
        <w:t xml:space="preserve"> virtually </w:t>
      </w:r>
      <w:r w:rsidRPr="009A3F9D">
        <w:rPr>
          <w:rStyle w:val="StyleBoldUnderline"/>
          <w:highlight w:val="cyan"/>
        </w:rPr>
        <w:t>no impact</w:t>
      </w:r>
      <w:r w:rsidRPr="00223A83">
        <w:rPr>
          <w:sz w:val="16"/>
        </w:rPr>
        <w:t xml:space="preserve"> whatsoever </w:t>
      </w:r>
      <w:r w:rsidRPr="009A3F9D">
        <w:rPr>
          <w:rStyle w:val="StyleBoldUnderline"/>
          <w:highlight w:val="cyan"/>
        </w:rPr>
        <w:t>on</w:t>
      </w:r>
      <w:r w:rsidRPr="00223A83">
        <w:rPr>
          <w:sz w:val="16"/>
        </w:rPr>
        <w:t xml:space="preserve"> the </w:t>
      </w:r>
      <w:r w:rsidRPr="003B20A9">
        <w:rPr>
          <w:rStyle w:val="StyleBoldUnderline"/>
        </w:rPr>
        <w:t xml:space="preserve">international </w:t>
      </w:r>
      <w:r w:rsidRPr="009A3F9D">
        <w:rPr>
          <w:rStyle w:val="StyleBoldUnderline"/>
          <w:highlight w:val="cyan"/>
        </w:rPr>
        <w:t>security</w:t>
      </w:r>
      <w:r w:rsidRPr="00223A83">
        <w:rPr>
          <w:sz w:val="16"/>
        </w:rPr>
        <w:t xml:space="preserve"> landscape.</w:t>
      </w:r>
      <w:r w:rsidRPr="00223A83">
        <w:rPr>
          <w:sz w:val="12"/>
        </w:rPr>
        <w:t>¶</w:t>
      </w:r>
      <w:r w:rsidRPr="00223A83">
        <w:rPr>
          <w:sz w:val="16"/>
        </w:rPr>
        <w:t xml:space="preserve"> </w:t>
      </w:r>
      <w:r w:rsidRPr="009A3F9D">
        <w:rPr>
          <w:rStyle w:val="StyleBoldUnderline"/>
          <w:highlight w:val="cyan"/>
        </w:rPr>
        <w:t>None of the</w:t>
      </w:r>
      <w:r w:rsidRPr="00223A83">
        <w:rPr>
          <w:sz w:val="16"/>
        </w:rPr>
        <w:t xml:space="preserve"> more than </w:t>
      </w:r>
      <w:r w:rsidRPr="009A3F9D">
        <w:rPr>
          <w:rStyle w:val="StyleBoldUnderline"/>
          <w:highlight w:val="cyan"/>
        </w:rPr>
        <w:t>three-dozen ongoing conflicts</w:t>
      </w:r>
      <w:r w:rsidRPr="003B20A9">
        <w:rPr>
          <w:rStyle w:val="StyleBoldUnderline"/>
        </w:rPr>
        <w:t xml:space="preserve"> listed by GlobalSecurity</w:t>
      </w:r>
      <w:r w:rsidRPr="00223A83">
        <w:rPr>
          <w:sz w:val="16"/>
        </w:rPr>
        <w:t xml:space="preserve">.org </w:t>
      </w:r>
      <w:r w:rsidRPr="009A3F9D">
        <w:rPr>
          <w:rStyle w:val="StyleBoldUnderline"/>
          <w:highlight w:val="cyan"/>
        </w:rPr>
        <w:t>can be</w:t>
      </w:r>
      <w:r w:rsidRPr="00223A83">
        <w:rPr>
          <w:sz w:val="16"/>
        </w:rPr>
        <w:t xml:space="preserve"> clearly </w:t>
      </w:r>
      <w:r w:rsidRPr="009A3F9D">
        <w:rPr>
          <w:rStyle w:val="StyleBoldUnderline"/>
          <w:highlight w:val="cyan"/>
        </w:rPr>
        <w:t>attributed to</w:t>
      </w:r>
      <w:r w:rsidRPr="003B20A9">
        <w:rPr>
          <w:rStyle w:val="StyleBoldUnderline"/>
        </w:rPr>
        <w:t xml:space="preserve"> the</w:t>
      </w:r>
      <w:r w:rsidRPr="00223A83">
        <w:rPr>
          <w:sz w:val="16"/>
        </w:rPr>
        <w:t xml:space="preserve"> global </w:t>
      </w:r>
      <w:r w:rsidRPr="009A3F9D">
        <w:rPr>
          <w:rStyle w:val="StyleBoldUnderline"/>
          <w:highlight w:val="cyan"/>
        </w:rPr>
        <w:t>recession</w:t>
      </w:r>
      <w:r w:rsidRPr="003B20A9">
        <w:rPr>
          <w:rStyle w:val="StyleBoldUnderline"/>
        </w:rPr>
        <w:t>.</w:t>
      </w:r>
      <w:r w:rsidRPr="00223A83">
        <w:rPr>
          <w:sz w:val="16"/>
        </w:rPr>
        <w:t xml:space="preserve"> Indeed, </w:t>
      </w:r>
      <w:r w:rsidRPr="003B20A9">
        <w:rPr>
          <w:rStyle w:val="StyleBoldUnderline"/>
        </w:rPr>
        <w:t>the last new entry</w:t>
      </w:r>
      <w:r w:rsidRPr="00223A83">
        <w:rPr>
          <w:sz w:val="16"/>
        </w:rPr>
        <w:t xml:space="preserve"> (</w:t>
      </w:r>
      <w:r w:rsidRPr="003B20A9">
        <w:rPr>
          <w:rStyle w:val="StyleBoldUnderline"/>
        </w:rPr>
        <w:t>civil conflict between Hamas and Fatah</w:t>
      </w:r>
      <w:r w:rsidRPr="00223A83">
        <w:rPr>
          <w:sz w:val="16"/>
        </w:rPr>
        <w:t xml:space="preserve"> in the Palestine) </w:t>
      </w:r>
      <w:r w:rsidRPr="003B20A9">
        <w:rPr>
          <w:rStyle w:val="StyleBoldUnderline"/>
        </w:rPr>
        <w:t>predates the economic crisis by a year</w:t>
      </w:r>
      <w:r w:rsidRPr="00223A83">
        <w:rPr>
          <w:sz w:val="16"/>
        </w:rPr>
        <w:t xml:space="preserve">, and three quarters of the chronic struggles began in the last century. Ditto for the 15 low-intensity conflicts listed by Wikipedia (where the latest entry is the Mexican "drug war" begun in 2006). Certainly, the </w:t>
      </w:r>
      <w:r w:rsidRPr="009A3F9D">
        <w:rPr>
          <w:rStyle w:val="StyleBoldUnderline"/>
          <w:highlight w:val="cyan"/>
        </w:rPr>
        <w:t>Russia-Georgia</w:t>
      </w:r>
      <w:r w:rsidRPr="00223A83">
        <w:rPr>
          <w:sz w:val="16"/>
        </w:rPr>
        <w:t xml:space="preserve"> conflict last August </w:t>
      </w:r>
      <w:r w:rsidRPr="003B20A9">
        <w:rPr>
          <w:rStyle w:val="StyleBoldUnderline"/>
        </w:rPr>
        <w:t>was specifically timed, but by most accounts</w:t>
      </w:r>
      <w:r w:rsidRPr="00223A83">
        <w:rPr>
          <w:sz w:val="16"/>
        </w:rPr>
        <w:t xml:space="preserve"> </w:t>
      </w:r>
      <w:r w:rsidRPr="003B20A9">
        <w:rPr>
          <w:rStyle w:val="StyleBoldUnderline"/>
        </w:rPr>
        <w:t xml:space="preserve">the </w:t>
      </w:r>
      <w:r w:rsidRPr="009A3F9D">
        <w:rPr>
          <w:rStyle w:val="StyleBoldUnderline"/>
          <w:highlight w:val="cyan"/>
        </w:rPr>
        <w:t>opening ceremony of the</w:t>
      </w:r>
      <w:r w:rsidRPr="00223A83">
        <w:rPr>
          <w:sz w:val="16"/>
        </w:rPr>
        <w:t xml:space="preserve"> Beijing </w:t>
      </w:r>
      <w:r w:rsidRPr="009A3F9D">
        <w:rPr>
          <w:rStyle w:val="StyleBoldUnderline"/>
          <w:highlight w:val="cyan"/>
        </w:rPr>
        <w:t>Olympics was the</w:t>
      </w:r>
      <w:r w:rsidRPr="00223A83">
        <w:rPr>
          <w:sz w:val="16"/>
        </w:rPr>
        <w:t xml:space="preserve"> most important </w:t>
      </w:r>
      <w:r w:rsidRPr="009A3F9D">
        <w:rPr>
          <w:rStyle w:val="StyleBoldUnderline"/>
          <w:highlight w:val="cyan"/>
        </w:rPr>
        <w:t>external trigger</w:t>
      </w:r>
      <w:r w:rsidRPr="00223A83">
        <w:rPr>
          <w:sz w:val="16"/>
        </w:rPr>
        <w:t xml:space="preserve"> (followed by the U.S. presidential campaign) </w:t>
      </w:r>
      <w:r w:rsidRPr="003B20A9">
        <w:rPr>
          <w:rStyle w:val="StyleBoldUnderline"/>
        </w:rPr>
        <w:t>for that sudden spike in a</w:t>
      </w:r>
      <w:r w:rsidRPr="00223A83">
        <w:rPr>
          <w:sz w:val="16"/>
        </w:rPr>
        <w:t xml:space="preserve">n almost </w:t>
      </w:r>
      <w:r w:rsidRPr="003B20A9">
        <w:rPr>
          <w:rStyle w:val="StyleBoldUnderline"/>
        </w:rPr>
        <w:t>two-decade</w:t>
      </w:r>
      <w:r w:rsidRPr="00223A83">
        <w:rPr>
          <w:sz w:val="16"/>
        </w:rPr>
        <w:t xml:space="preserve"> long </w:t>
      </w:r>
      <w:r w:rsidRPr="003B20A9">
        <w:rPr>
          <w:rStyle w:val="StyleBoldUnderline"/>
        </w:rPr>
        <w:t>struggle</w:t>
      </w:r>
      <w:r w:rsidRPr="00223A83">
        <w:rPr>
          <w:sz w:val="16"/>
        </w:rPr>
        <w:t xml:space="preserve"> between Georgia and its two breakaway regions.</w:t>
      </w:r>
      <w:r w:rsidRPr="00223A83">
        <w:rPr>
          <w:sz w:val="12"/>
        </w:rPr>
        <w:t>¶</w:t>
      </w:r>
      <w:r w:rsidRPr="00223A83">
        <w:rPr>
          <w:sz w:val="16"/>
        </w:rPr>
        <w:t xml:space="preserve"> </w:t>
      </w:r>
      <w:r w:rsidRPr="009A3F9D">
        <w:rPr>
          <w:rStyle w:val="StyleBoldUnderline"/>
          <w:highlight w:val="cyan"/>
        </w:rPr>
        <w:t>Looking over</w:t>
      </w:r>
      <w:r w:rsidRPr="00223A83">
        <w:rPr>
          <w:sz w:val="16"/>
        </w:rPr>
        <w:t xml:space="preserve"> the </w:t>
      </w:r>
      <w:r w:rsidRPr="009A3F9D">
        <w:rPr>
          <w:rStyle w:val="StyleBoldUnderline"/>
          <w:highlight w:val="cyan"/>
        </w:rPr>
        <w:t>various databases</w:t>
      </w:r>
      <w:r w:rsidRPr="00223A83">
        <w:rPr>
          <w:sz w:val="16"/>
        </w:rPr>
        <w:t xml:space="preserve">, then, </w:t>
      </w:r>
      <w:r w:rsidRPr="009A3F9D">
        <w:rPr>
          <w:rStyle w:val="StyleBoldUnderline"/>
          <w:highlight w:val="cyan"/>
        </w:rPr>
        <w:t>we see</w:t>
      </w:r>
      <w:r w:rsidRPr="00223A83">
        <w:rPr>
          <w:sz w:val="16"/>
        </w:rPr>
        <w:t xml:space="preserve"> a most familiar picture: </w:t>
      </w:r>
      <w:r w:rsidRPr="003B20A9">
        <w:rPr>
          <w:rStyle w:val="StyleBoldUnderline"/>
        </w:rPr>
        <w:t xml:space="preserve">the usual </w:t>
      </w:r>
      <w:r w:rsidRPr="009A3F9D">
        <w:rPr>
          <w:rStyle w:val="StyleBoldUnderline"/>
          <w:highlight w:val="cyan"/>
        </w:rPr>
        <w:t>mix of civil conflicts, insurgencies, and liberation</w:t>
      </w:r>
      <w:r w:rsidRPr="003B20A9">
        <w:rPr>
          <w:rStyle w:val="StyleBoldUnderline"/>
        </w:rPr>
        <w:t xml:space="preserve">-themed </w:t>
      </w:r>
      <w:r w:rsidRPr="009A3F9D">
        <w:rPr>
          <w:rStyle w:val="StyleBoldUnderline"/>
          <w:highlight w:val="cyan"/>
        </w:rPr>
        <w:t>terrorist movements</w:t>
      </w:r>
      <w:r w:rsidRPr="003B20A9">
        <w:rPr>
          <w:rStyle w:val="StyleBoldUnderline"/>
        </w:rPr>
        <w:t>.</w:t>
      </w:r>
      <w:r w:rsidRPr="00223A83">
        <w:rPr>
          <w:sz w:val="16"/>
        </w:rPr>
        <w:t xml:space="preserve"> Besides the recent Russia-Georgia dust-up, </w:t>
      </w:r>
      <w:r w:rsidRPr="003B20A9">
        <w:rPr>
          <w:rStyle w:val="StyleBoldUnderline"/>
        </w:rPr>
        <w:t xml:space="preserve">the only two </w:t>
      </w:r>
      <w:r w:rsidRPr="009A3F9D">
        <w:rPr>
          <w:rStyle w:val="StyleBoldUnderline"/>
          <w:highlight w:val="cyan"/>
        </w:rPr>
        <w:t>potential state-on-state wars</w:t>
      </w:r>
      <w:r w:rsidRPr="00223A83">
        <w:rPr>
          <w:sz w:val="16"/>
        </w:rPr>
        <w:t xml:space="preserve"> (North v. South Korea, Israel v. Iran) </w:t>
      </w:r>
      <w:r w:rsidRPr="009A3F9D">
        <w:rPr>
          <w:rStyle w:val="StyleBoldUnderline"/>
          <w:highlight w:val="cyan"/>
        </w:rPr>
        <w:t>are</w:t>
      </w:r>
      <w:r w:rsidRPr="00223A83">
        <w:rPr>
          <w:sz w:val="16"/>
        </w:rPr>
        <w:t xml:space="preserve"> both </w:t>
      </w:r>
      <w:r w:rsidRPr="009A3F9D">
        <w:rPr>
          <w:rStyle w:val="StyleBoldUnderline"/>
          <w:highlight w:val="cyan"/>
        </w:rPr>
        <w:t>tied</w:t>
      </w:r>
      <w:r w:rsidRPr="003B20A9">
        <w:rPr>
          <w:rStyle w:val="StyleBoldUnderline"/>
        </w:rPr>
        <w:t xml:space="preserve"> </w:t>
      </w:r>
      <w:r w:rsidRPr="009A3F9D">
        <w:rPr>
          <w:rStyle w:val="StyleBoldUnderline"/>
          <w:highlight w:val="cyan"/>
        </w:rPr>
        <w:t>to</w:t>
      </w:r>
      <w:r w:rsidRPr="00223A83">
        <w:rPr>
          <w:sz w:val="16"/>
        </w:rPr>
        <w:t xml:space="preserve"> one side acquiring a </w:t>
      </w:r>
      <w:r w:rsidRPr="009A3F9D">
        <w:rPr>
          <w:rStyle w:val="StyleBoldUnderline"/>
          <w:highlight w:val="cyan"/>
        </w:rPr>
        <w:t>nuclear</w:t>
      </w:r>
      <w:r w:rsidRPr="003B20A9">
        <w:rPr>
          <w:rStyle w:val="StyleBoldUnderline"/>
        </w:rPr>
        <w:t xml:space="preserve"> weapon </w:t>
      </w:r>
      <w:r w:rsidRPr="009A3F9D">
        <w:rPr>
          <w:rStyle w:val="StyleBoldUnderline"/>
          <w:highlight w:val="cyan"/>
        </w:rPr>
        <w:t>capacity</w:t>
      </w:r>
      <w:r w:rsidRPr="00223A83">
        <w:rPr>
          <w:sz w:val="16"/>
        </w:rPr>
        <w:t xml:space="preserve"> -- a process wholly </w:t>
      </w:r>
      <w:r w:rsidRPr="003B20A9">
        <w:rPr>
          <w:rStyle w:val="StyleBoldUnderline"/>
        </w:rPr>
        <w:t>unrelated to global economic trends.</w:t>
      </w:r>
      <w:r w:rsidRPr="00223A83">
        <w:rPr>
          <w:rStyle w:val="StyleBoldUnderline"/>
          <w:sz w:val="12"/>
          <w:u w:val="none"/>
        </w:rPr>
        <w:t>¶</w:t>
      </w:r>
      <w:r w:rsidRPr="00223A83">
        <w:rPr>
          <w:rStyle w:val="StyleBoldUnderline"/>
          <w:sz w:val="12"/>
        </w:rPr>
        <w:t xml:space="preserve"> </w:t>
      </w:r>
      <w:r w:rsidRPr="00223A83">
        <w:rPr>
          <w:sz w:val="16"/>
        </w:rPr>
        <w:t xml:space="preserve">And </w:t>
      </w:r>
      <w:r w:rsidRPr="003B20A9">
        <w:rPr>
          <w:rStyle w:val="StyleBoldUnderline"/>
        </w:rPr>
        <w:t>with the U</w:t>
      </w:r>
      <w:r w:rsidRPr="00223A83">
        <w:rPr>
          <w:sz w:val="16"/>
        </w:rPr>
        <w:t xml:space="preserve">nited </w:t>
      </w:r>
      <w:r w:rsidRPr="003B20A9">
        <w:rPr>
          <w:rStyle w:val="StyleBoldUnderline"/>
        </w:rPr>
        <w:t>S</w:t>
      </w:r>
      <w:r w:rsidRPr="00223A83">
        <w:rPr>
          <w:sz w:val="16"/>
        </w:rPr>
        <w:t xml:space="preserve">tates effectively </w:t>
      </w:r>
      <w:r w:rsidRPr="003B20A9">
        <w:rPr>
          <w:rStyle w:val="StyleBoldUnderline"/>
        </w:rPr>
        <w:t>tied down</w:t>
      </w:r>
      <w:r w:rsidRPr="00223A83">
        <w:rPr>
          <w:sz w:val="16"/>
        </w:rPr>
        <w:t xml:space="preserve"> by its two ongoing major interventions (Iraq and Afghanistan-bleeding-into-Pakistan), </w:t>
      </w:r>
      <w:r w:rsidRPr="003B20A9">
        <w:rPr>
          <w:rStyle w:val="StyleBoldUnderline"/>
        </w:rPr>
        <w:t>our involvement elsewhere</w:t>
      </w:r>
      <w:r w:rsidRPr="00223A83">
        <w:rPr>
          <w:sz w:val="16"/>
        </w:rPr>
        <w:t xml:space="preserve"> around the planet </w:t>
      </w:r>
      <w:r w:rsidRPr="003B20A9">
        <w:rPr>
          <w:rStyle w:val="StyleBoldUnderline"/>
        </w:rPr>
        <w:t>has been quite modest</w:t>
      </w:r>
      <w:r w:rsidRPr="00223A83">
        <w:rPr>
          <w:sz w:val="16"/>
        </w:rPr>
        <w:t xml:space="preserve">, both leading up to and </w:t>
      </w:r>
      <w:r w:rsidRPr="003B20A9">
        <w:rPr>
          <w:rStyle w:val="StyleBoldUnderline"/>
        </w:rPr>
        <w:t>following the onset of the</w:t>
      </w:r>
      <w:r w:rsidRPr="00223A83">
        <w:rPr>
          <w:sz w:val="16"/>
        </w:rPr>
        <w:t xml:space="preserve"> economic </w:t>
      </w:r>
      <w:r w:rsidRPr="003B20A9">
        <w:rPr>
          <w:rStyle w:val="StyleBoldUnderline"/>
        </w:rPr>
        <w:t>crisis</w:t>
      </w:r>
      <w:r w:rsidRPr="00223A83">
        <w:rPr>
          <w:sz w:val="16"/>
        </w:rPr>
        <w:t xml:space="preserve">: e.g., the usual counter-drug efforts in Latin America, the usual military exercises with allies across Asia, mixing it up with pirates off Somalia's coast). </w:t>
      </w:r>
      <w:r w:rsidRPr="00F43BE9">
        <w:rPr>
          <w:rStyle w:val="StyleBoldUnderline"/>
        </w:rPr>
        <w:t>Everywhere else we find serious instability we</w:t>
      </w:r>
      <w:r w:rsidRPr="003B20A9">
        <w:rPr>
          <w:rStyle w:val="StyleBoldUnderline"/>
        </w:rPr>
        <w:t xml:space="preserve"> pretty much let it burn, occasionally pressing the</w:t>
      </w:r>
      <w:r w:rsidRPr="00223A83">
        <w:rPr>
          <w:sz w:val="16"/>
        </w:rPr>
        <w:t xml:space="preserve"> </w:t>
      </w:r>
      <w:r w:rsidRPr="003B20A9">
        <w:rPr>
          <w:rStyle w:val="StyleBoldUnderline"/>
        </w:rPr>
        <w:t>Chinese</w:t>
      </w:r>
      <w:r w:rsidRPr="00223A83">
        <w:rPr>
          <w:sz w:val="16"/>
        </w:rPr>
        <w:t xml:space="preserve"> -- unsuccessfully -- </w:t>
      </w:r>
      <w:r w:rsidRPr="003B20A9">
        <w:rPr>
          <w:rStyle w:val="StyleBoldUnderline"/>
        </w:rPr>
        <w:t>to do something.</w:t>
      </w:r>
      <w:r w:rsidRPr="00223A83">
        <w:rPr>
          <w:sz w:val="16"/>
        </w:rPr>
        <w:t xml:space="preserve"> Our new Africa Command, for example, hasn't led us to anything beyond advising and training local forces.</w:t>
      </w:r>
    </w:p>
    <w:p w14:paraId="60CA1D75" w14:textId="77777777" w:rsidR="00DA6142" w:rsidRDefault="00C427AE" w:rsidP="00DA6142">
      <w:pPr>
        <w:pStyle w:val="Heading3"/>
      </w:pPr>
      <w:r>
        <w:lastRenderedPageBreak/>
        <w:t>2NC Resilient</w:t>
      </w:r>
    </w:p>
    <w:p w14:paraId="60CA1D76" w14:textId="77777777" w:rsidR="00DA6142" w:rsidRPr="004D1975" w:rsidRDefault="00DA6142" w:rsidP="00C427AE">
      <w:pPr>
        <w:pStyle w:val="Heading4"/>
      </w:pPr>
      <w:r w:rsidRPr="00276698">
        <w:t>US econ resilient</w:t>
      </w:r>
    </w:p>
    <w:p w14:paraId="60CA1D77" w14:textId="77777777" w:rsidR="00DA6142" w:rsidRDefault="00DA6142" w:rsidP="00DA6142">
      <w:r w:rsidRPr="00A51ED3">
        <w:rPr>
          <w:rStyle w:val="StyleStyleBold12pt"/>
        </w:rPr>
        <w:t>Johnson</w:t>
      </w:r>
      <w:r>
        <w:t xml:space="preserve"> ‘</w:t>
      </w:r>
      <w:r>
        <w:rPr>
          <w:rStyle w:val="StyleStyleBold12pt"/>
        </w:rPr>
        <w:t>13</w:t>
      </w:r>
    </w:p>
    <w:p w14:paraId="60CA1D78" w14:textId="77777777" w:rsidR="00DA6142" w:rsidRPr="003600BC" w:rsidRDefault="00DA6142" w:rsidP="00DA6142">
      <w:pPr>
        <w:rPr>
          <w:sz w:val="16"/>
          <w:szCs w:val="16"/>
        </w:rPr>
      </w:pPr>
      <w:r w:rsidRPr="003600BC">
        <w:rPr>
          <w:sz w:val="16"/>
          <w:szCs w:val="16"/>
        </w:rPr>
        <w:t>(Robert , CFA, director of economic analysis with Morningstar, Morningstar.com, “U.S. Economy Not So Fragile After All” – 1/19 –  http://news.morningstar.com/articlenet/article.aspx?id=581616)</w:t>
      </w:r>
    </w:p>
    <w:p w14:paraId="60CA1D79" w14:textId="77777777" w:rsidR="00DA6142" w:rsidRDefault="00DA6142" w:rsidP="00DA6142"/>
    <w:p w14:paraId="60CA1D7A" w14:textId="77777777" w:rsidR="00DA6142" w:rsidRDefault="00DA6142" w:rsidP="00DA6142">
      <w:pPr>
        <w:rPr>
          <w:rStyle w:val="StyleBoldUnderline"/>
        </w:rPr>
      </w:pPr>
      <w:r w:rsidRPr="00A51ED3">
        <w:rPr>
          <w:rStyle w:val="StyleBoldUnderline"/>
        </w:rPr>
        <w:t>No, the U.S. Economy Has Not Been Fragile</w:t>
      </w:r>
      <w:r w:rsidRPr="00A51ED3">
        <w:rPr>
          <w:sz w:val="16"/>
        </w:rPr>
        <w:t xml:space="preserve"> After All</w:t>
      </w:r>
      <w:r w:rsidRPr="00A51ED3">
        <w:rPr>
          <w:sz w:val="12"/>
        </w:rPr>
        <w:t>¶</w:t>
      </w:r>
      <w:r w:rsidRPr="00A51ED3">
        <w:rPr>
          <w:sz w:val="16"/>
        </w:rPr>
        <w:t xml:space="preserve"> Although most </w:t>
      </w:r>
      <w:r w:rsidRPr="009A3F9D">
        <w:rPr>
          <w:rStyle w:val="StyleBoldUnderline"/>
          <w:highlight w:val="cyan"/>
        </w:rPr>
        <w:t>economists got</w:t>
      </w:r>
      <w:r w:rsidRPr="009A3F9D">
        <w:rPr>
          <w:sz w:val="16"/>
          <w:highlight w:val="cyan"/>
        </w:rPr>
        <w:t xml:space="preserve"> </w:t>
      </w:r>
      <w:r w:rsidRPr="00A51ED3">
        <w:rPr>
          <w:sz w:val="16"/>
        </w:rPr>
        <w:t xml:space="preserve">at least some things right about the U.S. economy over the past two years, the </w:t>
      </w:r>
      <w:r w:rsidRPr="009A3F9D">
        <w:rPr>
          <w:rStyle w:val="StyleBoldUnderline"/>
          <w:highlight w:val="cyan"/>
        </w:rPr>
        <w:t>one</w:t>
      </w:r>
      <w:r w:rsidRPr="009A3F9D">
        <w:rPr>
          <w:sz w:val="16"/>
          <w:highlight w:val="cyan"/>
        </w:rPr>
        <w:t xml:space="preserve"> </w:t>
      </w:r>
      <w:r w:rsidRPr="00A51ED3">
        <w:rPr>
          <w:sz w:val="16"/>
        </w:rPr>
        <w:t xml:space="preserve">nearly </w:t>
      </w:r>
      <w:r w:rsidRPr="009A3F9D">
        <w:rPr>
          <w:rStyle w:val="StyleBoldUnderline"/>
          <w:highlight w:val="cyan"/>
        </w:rPr>
        <w:t>universal error</w:t>
      </w:r>
      <w:r w:rsidRPr="009A3F9D">
        <w:rPr>
          <w:sz w:val="16"/>
          <w:highlight w:val="cyan"/>
        </w:rPr>
        <w:t xml:space="preserve"> </w:t>
      </w:r>
      <w:r w:rsidRPr="00A51ED3">
        <w:rPr>
          <w:sz w:val="16"/>
        </w:rPr>
        <w:t xml:space="preserve">was </w:t>
      </w:r>
      <w:r w:rsidRPr="009A3F9D">
        <w:rPr>
          <w:rStyle w:val="StyleBoldUnderline"/>
          <w:highlight w:val="cyan"/>
        </w:rPr>
        <w:t>the expectation that the economy was fragile</w:t>
      </w:r>
      <w:r w:rsidRPr="00A51ED3">
        <w:rPr>
          <w:rStyle w:val="StyleBoldUnderline"/>
        </w:rPr>
        <w:t>. The U.S. economy has proven to be anything but fragile</w:t>
      </w:r>
      <w:r w:rsidRPr="00A51ED3">
        <w:rPr>
          <w:sz w:val="16"/>
        </w:rPr>
        <w:t>.</w:t>
      </w:r>
      <w:r w:rsidRPr="00A51ED3">
        <w:rPr>
          <w:sz w:val="12"/>
        </w:rPr>
        <w:t>¶</w:t>
      </w:r>
      <w:r w:rsidRPr="00A51ED3">
        <w:rPr>
          <w:sz w:val="16"/>
        </w:rPr>
        <w:t xml:space="preserve"> I believe this to be the single biggest error that economists have made over the last two years. During that time, </w:t>
      </w:r>
      <w:r w:rsidRPr="009A3F9D">
        <w:rPr>
          <w:rStyle w:val="StyleBoldUnderline"/>
          <w:highlight w:val="cyan"/>
        </w:rPr>
        <w:t>the U.S. has survived the fallout from a major debt crisis in Europe, a divisive election</w:t>
      </w:r>
      <w:r w:rsidRPr="00A51ED3">
        <w:rPr>
          <w:sz w:val="16"/>
        </w:rPr>
        <w:t xml:space="preserve">, temporarily </w:t>
      </w:r>
      <w:r w:rsidRPr="009A3F9D">
        <w:rPr>
          <w:rStyle w:val="StyleBoldUnderline"/>
          <w:highlight w:val="cyan"/>
        </w:rPr>
        <w:t>going over the fiscal cliff</w:t>
      </w:r>
      <w:r w:rsidRPr="009A3F9D">
        <w:rPr>
          <w:sz w:val="16"/>
          <w:highlight w:val="cyan"/>
        </w:rPr>
        <w:t xml:space="preserve">, </w:t>
      </w:r>
      <w:r w:rsidRPr="009A3F9D">
        <w:rPr>
          <w:rStyle w:val="StyleBoldUnderline"/>
          <w:highlight w:val="cyan"/>
        </w:rPr>
        <w:t>gasoline prices that have been on a yo-yo, a tsunami in Japan, and Hurricane Sandy</w:t>
      </w:r>
      <w:r w:rsidRPr="00A51ED3">
        <w:rPr>
          <w:rStyle w:val="StyleBoldUnderline"/>
        </w:rPr>
        <w:t>, which shut down New York and even the stock exchanges for a couple of days. These are not signs of a fragile economy.</w:t>
      </w:r>
    </w:p>
    <w:p w14:paraId="60CA1D7B" w14:textId="77777777" w:rsidR="00DA6142" w:rsidRDefault="00DA6142" w:rsidP="00DA6142"/>
    <w:p w14:paraId="60CA1D7C" w14:textId="77777777" w:rsidR="00DA6142" w:rsidRPr="004D1975" w:rsidRDefault="00DA6142" w:rsidP="00C427AE">
      <w:pPr>
        <w:pStyle w:val="Heading4"/>
      </w:pPr>
      <w:r w:rsidRPr="00276698">
        <w:t xml:space="preserve">Econ </w:t>
      </w:r>
      <w:r>
        <w:t>resilient – fundamentals growing</w:t>
      </w:r>
    </w:p>
    <w:p w14:paraId="60CA1D7D" w14:textId="77777777" w:rsidR="00DA6142" w:rsidRDefault="00DA6142" w:rsidP="00DA6142">
      <w:r>
        <w:rPr>
          <w:rStyle w:val="StyleStyleBold12pt"/>
        </w:rPr>
        <w:t>Stewart ‘13</w:t>
      </w:r>
      <w:r>
        <w:t xml:space="preserve"> </w:t>
      </w:r>
    </w:p>
    <w:p w14:paraId="60CA1D7E" w14:textId="77777777" w:rsidR="00DA6142" w:rsidRPr="003600BC" w:rsidRDefault="00DA6142" w:rsidP="00DA6142">
      <w:pPr>
        <w:rPr>
          <w:sz w:val="16"/>
          <w:szCs w:val="16"/>
        </w:rPr>
      </w:pPr>
      <w:r w:rsidRPr="003600BC">
        <w:rPr>
          <w:sz w:val="16"/>
          <w:szCs w:val="16"/>
        </w:rPr>
        <w:t>(Hale Stewart spent 5 years as a bond broker in the late 1990s before returning to law school in the early 2000s. He is currently a tax lawyer in Houston, Texas. He has an LLM from the Thomas Jefferson School of Law in domestic and international taxation where he graduated Magna Cum Laude, seeking alpha, “Is The U.S. Economy Moving Into A Higher Growth Phase? Part 1 - The Positive” – Feb 5</w:t>
      </w:r>
      <w:r w:rsidRPr="003600BC">
        <w:rPr>
          <w:sz w:val="16"/>
          <w:szCs w:val="16"/>
          <w:vertAlign w:val="superscript"/>
        </w:rPr>
        <w:t>th</w:t>
      </w:r>
      <w:r w:rsidRPr="003600BC">
        <w:rPr>
          <w:sz w:val="16"/>
          <w:szCs w:val="16"/>
        </w:rPr>
        <w:t xml:space="preserve"> – http://seekingalpha.com/article/1158011-is-the-u-s-economy-moving-into-a-higher-growth-phase-part-1-the-positive?source=google_news)</w:t>
      </w:r>
    </w:p>
    <w:p w14:paraId="60CA1D7F" w14:textId="77777777" w:rsidR="00DA6142" w:rsidRDefault="00DA6142" w:rsidP="00DA6142"/>
    <w:p w14:paraId="60CA1D80" w14:textId="77777777" w:rsidR="00DA6142" w:rsidRPr="00C427AE" w:rsidRDefault="00DA6142" w:rsidP="00C427AE">
      <w:pPr>
        <w:rPr>
          <w:sz w:val="14"/>
        </w:rPr>
      </w:pPr>
      <w:r w:rsidRPr="00DD1A87">
        <w:rPr>
          <w:sz w:val="14"/>
        </w:rPr>
        <w:t xml:space="preserve">All three of the above sectors -- </w:t>
      </w:r>
      <w:r w:rsidRPr="009A3F9D">
        <w:rPr>
          <w:rStyle w:val="StyleBoldUnderline"/>
          <w:highlight w:val="cyan"/>
        </w:rPr>
        <w:t>housing, autos and manufacturing</w:t>
      </w:r>
      <w:r w:rsidRPr="009A3F9D">
        <w:rPr>
          <w:sz w:val="14"/>
          <w:highlight w:val="cyan"/>
        </w:rPr>
        <w:t xml:space="preserve"> -- </w:t>
      </w:r>
      <w:r w:rsidRPr="009A3F9D">
        <w:rPr>
          <w:rStyle w:val="StyleBoldUnderline"/>
          <w:highlight w:val="cyan"/>
        </w:rPr>
        <w:t>are bedrock components of the econom</w:t>
      </w:r>
      <w:r w:rsidRPr="00DD1A87">
        <w:rPr>
          <w:rStyle w:val="StyleBoldUnderline"/>
        </w:rPr>
        <w:t xml:space="preserve">y. </w:t>
      </w:r>
      <w:r w:rsidRPr="00DD1A87">
        <w:rPr>
          <w:sz w:val="14"/>
        </w:rPr>
        <w:t xml:space="preserve">If </w:t>
      </w:r>
      <w:r w:rsidRPr="00DD1A87">
        <w:rPr>
          <w:rStyle w:val="StyleBoldUnderline"/>
        </w:rPr>
        <w:t>all three are doing fairly well</w:t>
      </w:r>
      <w:r w:rsidRPr="00DD1A87">
        <w:rPr>
          <w:sz w:val="14"/>
        </w:rPr>
        <w:t xml:space="preserve">, </w:t>
      </w:r>
      <w:r w:rsidRPr="00DD1A87">
        <w:rPr>
          <w:rStyle w:val="Emphasis"/>
        </w:rPr>
        <w:t xml:space="preserve">the worst that can happen is slow growth. </w:t>
      </w:r>
      <w:r w:rsidRPr="009A3F9D">
        <w:rPr>
          <w:rStyle w:val="Emphasis"/>
          <w:highlight w:val="cyan"/>
        </w:rPr>
        <w:t>There is simply too much of a multiplier effect of the combined total for a recession to occur with the above three expandin</w:t>
      </w:r>
      <w:r w:rsidRPr="00DD1A87">
        <w:rPr>
          <w:rStyle w:val="Emphasis"/>
        </w:rPr>
        <w:t>g.</w:t>
      </w:r>
      <w:r w:rsidRPr="00DD1A87">
        <w:rPr>
          <w:sz w:val="14"/>
        </w:rPr>
        <w:t xml:space="preserve"> However, this is before we get to the latest and upcoming fiscal follies from the people in Washington. We'll touch on that in Part 2.</w:t>
      </w:r>
    </w:p>
    <w:p w14:paraId="60CA1D81" w14:textId="77777777" w:rsidR="00DA6142" w:rsidRPr="004D1975" w:rsidRDefault="00DA6142" w:rsidP="00C427AE">
      <w:pPr>
        <w:pStyle w:val="Heading4"/>
      </w:pPr>
      <w:r w:rsidRPr="00276698">
        <w:t>Recovery from 2008 proves economy resilient</w:t>
      </w:r>
    </w:p>
    <w:p w14:paraId="60CA1D82" w14:textId="77777777" w:rsidR="00DA6142" w:rsidRPr="003600BC" w:rsidRDefault="00DA6142" w:rsidP="00DA6142">
      <w:pPr>
        <w:rPr>
          <w:rStyle w:val="StyleStyleBold12pt"/>
        </w:rPr>
      </w:pPr>
      <w:r w:rsidRPr="003600BC">
        <w:rPr>
          <w:rStyle w:val="StyleStyleBold12pt"/>
        </w:rPr>
        <w:t>Drezner ‘12</w:t>
      </w:r>
    </w:p>
    <w:p w14:paraId="60CA1D83" w14:textId="77777777" w:rsidR="00DA6142" w:rsidRPr="003600BC" w:rsidRDefault="00DA6142" w:rsidP="00DA6142">
      <w:pPr>
        <w:rPr>
          <w:sz w:val="16"/>
          <w:szCs w:val="16"/>
        </w:rPr>
      </w:pPr>
      <w:r w:rsidRPr="003600BC">
        <w:rPr>
          <w:sz w:val="16"/>
          <w:szCs w:val="16"/>
        </w:rPr>
        <w:t>(Daniel, Professor International Politics Tufts University, October, “The Irony of Global Economic Governance: The System Worked” Council on Foreign Relations International Institutions and Global Governance)</w:t>
      </w:r>
    </w:p>
    <w:p w14:paraId="60CA1D84" w14:textId="77777777" w:rsidR="00DA6142" w:rsidRPr="00902E81" w:rsidRDefault="00DA6142" w:rsidP="00DA6142">
      <w:pPr>
        <w:rPr>
          <w:sz w:val="16"/>
        </w:rPr>
      </w:pPr>
      <w:r w:rsidRPr="00902E81">
        <w:rPr>
          <w:sz w:val="16"/>
        </w:rPr>
        <w:t xml:space="preserve">In looking at outcomes, </w:t>
      </w:r>
      <w:r w:rsidRPr="00157D07">
        <w:rPr>
          <w:rStyle w:val="StyleBoldUnderline"/>
        </w:rPr>
        <w:t>the obvious question is how well the global economy has recovered from the 2008 crisis</w:t>
      </w:r>
      <w:r w:rsidRPr="00902E81">
        <w:rPr>
          <w:sz w:val="16"/>
        </w:rPr>
        <w:t xml:space="preserve">. The current literature on economic downturns suggests two factors that impose significant barriers to a strong recovery from the Great Recession: </w:t>
      </w:r>
      <w:r w:rsidRPr="00157D07">
        <w:rPr>
          <w:rStyle w:val="StyleBoldUnderline"/>
        </w:rPr>
        <w:t>it was triggered by a financial crisis and it was global in scope</w:t>
      </w:r>
      <w:r w:rsidRPr="00902E81">
        <w:rPr>
          <w:sz w:val="16"/>
        </w:rPr>
        <w:t xml:space="preserve">. Whether measuring output, per capita income, or employment, </w:t>
      </w:r>
      <w:r w:rsidRPr="00157D07">
        <w:rPr>
          <w:rStyle w:val="StyleBoldUnderline"/>
        </w:rPr>
        <w:t>financial crashes trigger downturns that last longer</w:t>
      </w:r>
      <w:r w:rsidRPr="00902E81">
        <w:rPr>
          <w:sz w:val="16"/>
        </w:rPr>
        <w:t xml:space="preserve"> and have far weaker recoveries than standard business cycle downturns.10 Furthermore, </w:t>
      </w:r>
      <w:r w:rsidRPr="009A3F9D">
        <w:rPr>
          <w:rStyle w:val="StyleBoldUnderline"/>
          <w:highlight w:val="cyan"/>
        </w:rPr>
        <w:t>the global nature of the crisis makes it extremely difficult for countries to export their way out of the problem</w:t>
      </w:r>
      <w:r w:rsidRPr="00902E81">
        <w:rPr>
          <w:sz w:val="16"/>
        </w:rPr>
        <w:t xml:space="preserve">. Countries that have experienced severe banking crises since World War II have usually done so when the global economy was largely unaffected. That was not the case for the Great Recession. </w:t>
      </w:r>
      <w:r w:rsidRPr="009A3F9D">
        <w:rPr>
          <w:rStyle w:val="StyleBoldUnderline"/>
          <w:highlight w:val="cyan"/>
        </w:rPr>
        <w:t>The global economy has rebounded much better than during the Great Depression</w:t>
      </w:r>
      <w:r w:rsidRPr="009A3F9D">
        <w:rPr>
          <w:sz w:val="16"/>
          <w:highlight w:val="cyan"/>
        </w:rPr>
        <w:t>.</w:t>
      </w:r>
      <w:r w:rsidRPr="00902E81">
        <w:rPr>
          <w:sz w:val="16"/>
        </w:rPr>
        <w:t xml:space="preserve"> Economists Barry Eichengreen and Kevin O’Rourke have compiled data to compare global economic performance from the start of the crises (see Figures 1 and 2).11 Two facts stand out in their comparisons. First, </w:t>
      </w:r>
      <w:r w:rsidRPr="00157D07">
        <w:rPr>
          <w:rStyle w:val="StyleBoldUnderline"/>
        </w:rPr>
        <w:t xml:space="preserve">the </w:t>
      </w:r>
      <w:r w:rsidRPr="009A3F9D">
        <w:rPr>
          <w:rStyle w:val="StyleBoldUnderline"/>
          <w:highlight w:val="cyan"/>
        </w:rPr>
        <w:t>percentage drop in global industrial output</w:t>
      </w:r>
      <w:r w:rsidRPr="00157D07">
        <w:rPr>
          <w:rStyle w:val="StyleBoldUnderline"/>
        </w:rPr>
        <w:t xml:space="preserve"> and world trade levels at the start of the 2008 financial crisis </w:t>
      </w:r>
      <w:r w:rsidRPr="009A3F9D">
        <w:rPr>
          <w:rStyle w:val="StyleBoldUnderline"/>
          <w:highlight w:val="cyan"/>
        </w:rPr>
        <w:t>was more precipitous than the falloffs following the October 1929</w:t>
      </w:r>
      <w:r w:rsidRPr="00157D07">
        <w:rPr>
          <w:rStyle w:val="StyleBoldUnderline"/>
        </w:rPr>
        <w:t xml:space="preserve"> stock market </w:t>
      </w:r>
      <w:r w:rsidRPr="009A3F9D">
        <w:rPr>
          <w:rStyle w:val="StyleBoldUnderline"/>
          <w:highlight w:val="cyan"/>
        </w:rPr>
        <w:t>crash</w:t>
      </w:r>
      <w:r w:rsidRPr="00902E81">
        <w:rPr>
          <w:sz w:val="16"/>
        </w:rPr>
        <w:t xml:space="preserve">. The drop in industrial output was greater in 2008 nine months into the crisis than it was eighty years earlier after the same amount of time. The drop in trade flows was more than twice as large. Second, the post-2008 rebound has been far more robust. Four years after the onset of the Great Recession, </w:t>
      </w:r>
      <w:r w:rsidRPr="009A3F9D">
        <w:rPr>
          <w:rStyle w:val="StyleBoldUnderline"/>
          <w:highlight w:val="cyan"/>
        </w:rPr>
        <w:t>global industrial output is 10 percent higher</w:t>
      </w:r>
      <w:r w:rsidRPr="00157D07">
        <w:rPr>
          <w:rStyle w:val="StyleBoldUnderline"/>
        </w:rPr>
        <w:t xml:space="preserve"> than when the recession began</w:t>
      </w:r>
      <w:r w:rsidRPr="00902E81">
        <w:rPr>
          <w:sz w:val="16"/>
        </w:rPr>
        <w:t xml:space="preserve">. In contrast, </w:t>
      </w:r>
      <w:r w:rsidRPr="00157D07">
        <w:rPr>
          <w:rStyle w:val="StyleBoldUnderline"/>
        </w:rPr>
        <w:t xml:space="preserve">four years after the 1929 stock market crash, industrial output was at only two-thirds of precrisis levels. </w:t>
      </w:r>
      <w:r w:rsidRPr="00902E81">
        <w:rPr>
          <w:sz w:val="16"/>
        </w:rPr>
        <w:t xml:space="preserve">A similar story can be told with aggregate economic growth. According to World Bank figures, </w:t>
      </w:r>
      <w:r w:rsidRPr="00157D07">
        <w:rPr>
          <w:rStyle w:val="StyleBoldUnderline"/>
        </w:rPr>
        <w:t>global economic output rebounded in 2010 with 2.3 percent growth</w:t>
      </w:r>
      <w:r w:rsidRPr="00902E81">
        <w:rPr>
          <w:sz w:val="16"/>
        </w:rPr>
        <w:t xml:space="preserve">, followed up in 2011 with 4.2 percent growth. The global growth rate in 2011 was 44 percent higher than the average of the previous decade. Even more intriguing, the growth continued to be poverty reducing.12 The World Bank’s latest figures suggest that despite the 2008 financial crisis, extreme poverty continued to </w:t>
      </w:r>
      <w:r w:rsidRPr="00902E81">
        <w:rPr>
          <w:sz w:val="16"/>
        </w:rPr>
        <w:lastRenderedPageBreak/>
        <w:t xml:space="preserve">decline across all the major regions of the globe. And the developing world achieved its first Millennium Development Goal of halving the 1990 levels of extreme poverty.13 An important reason for the quick return to positive economic growth is that </w:t>
      </w:r>
      <w:r w:rsidRPr="00157D07">
        <w:rPr>
          <w:rStyle w:val="StyleBoldUnderline"/>
        </w:rPr>
        <w:t>cross-border flows did not dry up after the 2008 crisis</w:t>
      </w:r>
      <w:r w:rsidRPr="00902E81">
        <w:rPr>
          <w:sz w:val="16"/>
        </w:rPr>
        <w:t xml:space="preserve">. Again, compared to the Great Depression, </w:t>
      </w:r>
      <w:r w:rsidRPr="00157D07">
        <w:rPr>
          <w:rStyle w:val="StyleBoldUnderline"/>
        </w:rPr>
        <w:t>trade flows have rebounded extremely well</w:t>
      </w:r>
      <w:r w:rsidRPr="00902E81">
        <w:rPr>
          <w:sz w:val="16"/>
        </w:rPr>
        <w:t>.14 Four years after the 1929 stock market crash, trade flows were off by 25 percent compared to precrisis levels. Current trade flows, in contrast, are more than 5 percent higher than in 2008. Even compared to other postwar recessions, the current period has seen robust crossborder exchange. Indeed, as a report from CFR’s Maurice R. Greenberg Center for Geoeconomic Studies concluded in May 2012, “</w:t>
      </w:r>
      <w:r w:rsidRPr="00157D07">
        <w:rPr>
          <w:rStyle w:val="StyleBoldUnderline"/>
        </w:rPr>
        <w:t>The growth in world trade since the start of the [current] recovery exceeds even the best of the prior postwar experiences</w:t>
      </w:r>
      <w:r w:rsidRPr="00902E81">
        <w:rPr>
          <w:sz w:val="16"/>
        </w:rPr>
        <w:t xml:space="preserve">.”15 Other cross-border flows have also rebounded from 2008–2009 lows. Global foreign direct investment (FDI) has returned to robust levels. FDI inflows rose by 17 percent in 2011 alone. This put annual FDI levels at $1.5 trillion, surpassing the three-year precrisis average, though still approximately 25 percent below the 2007 peak. More generally, global foreign investment assets reached $96 trillion, a 5 percent increase from precrisis highs. Remittances from migrant workers have become an increasingly important revenue stream to the developing world—and the 2008 financial crisis did not dampen that income stream. Cross-border remittances to developing countries quickly rebounded to precrisis levels and then rose to an estimated all-time high of $372 billion in 2011, with growth rates in 2011 that exceeded those in 2010. Total cross-border remittances were more than $501 billion last year, and are estimated to reach $615 billion by 2014.16 Another salient outcome is mass public attitudes about the global economy. </w:t>
      </w:r>
      <w:r w:rsidRPr="00157D07">
        <w:rPr>
          <w:rStyle w:val="StyleBoldUnderline"/>
        </w:rPr>
        <w:t>A general assumption</w:t>
      </w:r>
      <w:r w:rsidRPr="00902E81">
        <w:rPr>
          <w:sz w:val="16"/>
        </w:rPr>
        <w:t xml:space="preserve"> in public opinion research </w:t>
      </w:r>
      <w:r w:rsidRPr="00157D07">
        <w:rPr>
          <w:rStyle w:val="StyleBoldUnderline"/>
        </w:rPr>
        <w:t>is that during a downturn, demand for greater economic closure should spike, as individuals scapegoat foreigners for domestic woes</w:t>
      </w:r>
      <w:r w:rsidRPr="00902E81">
        <w:rPr>
          <w:sz w:val="16"/>
        </w:rPr>
        <w:t xml:space="preserve">. </w:t>
      </w:r>
      <w:r w:rsidRPr="009A3F9D">
        <w:rPr>
          <w:rStyle w:val="StyleBoldUnderline"/>
          <w:highlight w:val="cyan"/>
        </w:rPr>
        <w:t>The global nature of the 2008 crisis, combined with anxiety about the shifting distribution of power, should have triggered a fall in support for an open</w:t>
      </w:r>
      <w:r w:rsidRPr="00157D07">
        <w:rPr>
          <w:rStyle w:val="StyleBoldUnderline"/>
        </w:rPr>
        <w:t xml:space="preserve"> global </w:t>
      </w:r>
      <w:r w:rsidRPr="009A3F9D">
        <w:rPr>
          <w:rStyle w:val="StyleBoldUnderline"/>
          <w:highlight w:val="cyan"/>
        </w:rPr>
        <w:t>economy</w:t>
      </w:r>
      <w:r w:rsidRPr="00902E81">
        <w:rPr>
          <w:sz w:val="16"/>
        </w:rPr>
        <w:t xml:space="preserve">. Somewhat surprisingly, </w:t>
      </w:r>
      <w:r w:rsidRPr="00157D07">
        <w:rPr>
          <w:rStyle w:val="StyleBoldUnderline"/>
        </w:rPr>
        <w:t>however, the reverse is true</w:t>
      </w:r>
      <w:r w:rsidRPr="00902E81">
        <w:rPr>
          <w:sz w:val="16"/>
        </w:rPr>
        <w:t xml:space="preserve">. Pew’s Global Attitudes Project has surveyed a wide spectrum of countries since 2002, asking people about their opinions on both international trade and the free market more generally.17 </w:t>
      </w:r>
      <w:r w:rsidRPr="00157D07">
        <w:rPr>
          <w:rStyle w:val="StyleBoldUnderline"/>
        </w:rPr>
        <w:t xml:space="preserve">The </w:t>
      </w:r>
      <w:r w:rsidRPr="009A3F9D">
        <w:rPr>
          <w:rStyle w:val="StyleBoldUnderline"/>
          <w:highlight w:val="cyan"/>
        </w:rPr>
        <w:t>results show resilient support for expanding trade and business ties</w:t>
      </w:r>
      <w:r w:rsidRPr="00157D07">
        <w:rPr>
          <w:rStyle w:val="StyleBoldUnderline"/>
        </w:rPr>
        <w:t xml:space="preserve"> with other countries</w:t>
      </w:r>
      <w:r w:rsidRPr="00902E81">
        <w:rPr>
          <w:sz w:val="16"/>
        </w:rPr>
        <w:t xml:space="preserve">. Twenty-four countries were surveyed both in 2007 and at least one year after 2008, including a majority of the G20 economies. Overall, eighteen of those twenty-four countries showed equal or greater support for trade in 2009 than two years earlier. By 2011, twenty of twenty-four countries showed greater or equal support for trade compared to 2007. Indeed, between 2007 and 2012, the unweighted average support for more trade in these countries increased from 78.5 percent to 83.6 percent. Contrary to expectation, there has been no mass public rejection of the open global economy. Indeed, public support for the open trading system has strengthened, despite softening public support for free-market economics more generally.18 </w:t>
      </w:r>
      <w:r w:rsidRPr="00157D07">
        <w:rPr>
          <w:rStyle w:val="StyleBoldUnderline"/>
        </w:rPr>
        <w:t>The final outcome addresses</w:t>
      </w:r>
      <w:r w:rsidRPr="00902E81">
        <w:rPr>
          <w:sz w:val="16"/>
        </w:rPr>
        <w:t xml:space="preserve"> a dog that hasn’t barked: </w:t>
      </w:r>
      <w:r w:rsidRPr="00157D07">
        <w:rPr>
          <w:rStyle w:val="StyleBoldUnderline"/>
        </w:rPr>
        <w:t>the effect of the Great Recession on crossborder conflict and violence</w:t>
      </w:r>
      <w:r w:rsidRPr="00902E81">
        <w:rPr>
          <w:sz w:val="16"/>
        </w:rPr>
        <w:t xml:space="preserve">. During the initial stages of the crisis, multiple </w:t>
      </w:r>
      <w:r w:rsidRPr="00157D07">
        <w:rPr>
          <w:rStyle w:val="StyleBoldUnderline"/>
        </w:rPr>
        <w:t>analysts asserted that the financial crisis would lead states to increase their use of force as a tool for staying in power</w:t>
      </w:r>
      <w:r w:rsidRPr="00902E81">
        <w:rPr>
          <w:sz w:val="16"/>
        </w:rPr>
        <w:t xml:space="preserve">.19 </w:t>
      </w:r>
      <w:r w:rsidRPr="00157D07">
        <w:rPr>
          <w:rStyle w:val="StyleBoldUnderline"/>
        </w:rPr>
        <w:t>Whether through greater internal repression, diversionary wars, arms races, or a ratcheting up of great power conflict, there were genuine concerns that the global economic downturn would lead to an increase in conflict.</w:t>
      </w:r>
      <w:r w:rsidRPr="00902E81">
        <w:rPr>
          <w:sz w:val="16"/>
        </w:rPr>
        <w:t xml:space="preserve"> Violence in the Middle East, border disputes in the South China Sea, and even the disruptions of the Occupy movement fuel impressions of surge in global public disorder. </w:t>
      </w:r>
      <w:r w:rsidRPr="009A3F9D">
        <w:rPr>
          <w:rStyle w:val="Emphasis"/>
          <w:highlight w:val="cyan"/>
        </w:rPr>
        <w:t>The aggregate data suggests otherwise</w:t>
      </w:r>
      <w:r w:rsidRPr="00902E81">
        <w:rPr>
          <w:sz w:val="16"/>
        </w:rPr>
        <w:t>, however. A fundamental conclusion from a recent report by the Institute for Economics and Peace is that “</w:t>
      </w:r>
      <w:r w:rsidRPr="00157D07">
        <w:rPr>
          <w:rStyle w:val="StyleBoldUnderline"/>
        </w:rPr>
        <w:t>the average level of peacefulness in 2012 is approximately the same as it was in 2007.”</w:t>
      </w:r>
      <w:r w:rsidRPr="00902E81">
        <w:rPr>
          <w:sz w:val="16"/>
        </w:rPr>
        <w:t xml:space="preserve">20 </w:t>
      </w:r>
      <w:r w:rsidRPr="00157D07">
        <w:rPr>
          <w:rStyle w:val="StyleBoldUnderline"/>
        </w:rPr>
        <w:t>Interstate violence in particular has declined since the start of the financial crisis</w:t>
      </w:r>
      <w:r w:rsidRPr="00902E81">
        <w:rPr>
          <w:sz w:val="16"/>
        </w:rPr>
        <w:t xml:space="preserve">—as have military expenditures in most sampled countries. Other studies confirm that </w:t>
      </w:r>
      <w:r w:rsidRPr="009A3F9D">
        <w:rPr>
          <w:rStyle w:val="Emphasis"/>
          <w:highlight w:val="cyan"/>
        </w:rPr>
        <w:t>the Great Recession has not triggered any increase in violent conflict</w:t>
      </w:r>
      <w:r w:rsidRPr="00902E81">
        <w:rPr>
          <w:sz w:val="16"/>
        </w:rPr>
        <w:t>; the secular decline in violence that started with the end of the Cold War has not been reversed.21</w:t>
      </w:r>
    </w:p>
    <w:p w14:paraId="60CA1D85" w14:textId="77777777" w:rsidR="00DA6142" w:rsidRDefault="00C427AE" w:rsidP="00DA6142">
      <w:pPr>
        <w:pStyle w:val="Heading3"/>
      </w:pPr>
      <w:r>
        <w:lastRenderedPageBreak/>
        <w:t>2NC US Not Key</w:t>
      </w:r>
    </w:p>
    <w:p w14:paraId="60CA1D86" w14:textId="77777777" w:rsidR="00DA6142" w:rsidRPr="00276698" w:rsidRDefault="00DA6142" w:rsidP="00C427AE">
      <w:pPr>
        <w:pStyle w:val="Heading4"/>
      </w:pPr>
      <w:r w:rsidRPr="00276698">
        <w:t>(  ) US not key—global economies decoupling</w:t>
      </w:r>
    </w:p>
    <w:p w14:paraId="60CA1D87" w14:textId="77777777" w:rsidR="00DA6142" w:rsidRPr="004C5CE5" w:rsidRDefault="00DA6142" w:rsidP="00DA6142">
      <w:pPr>
        <w:rPr>
          <w:sz w:val="10"/>
        </w:rPr>
      </w:pPr>
    </w:p>
    <w:p w14:paraId="60CA1D88" w14:textId="77777777" w:rsidR="00DA6142" w:rsidRPr="00991BB5" w:rsidRDefault="00DA6142" w:rsidP="00DA6142">
      <w:r w:rsidRPr="00991BB5">
        <w:rPr>
          <w:rStyle w:val="StyleStyleBold12pt"/>
        </w:rPr>
        <w:t>Caryl</w:t>
      </w:r>
      <w:r>
        <w:t xml:space="preserve"> ‘</w:t>
      </w:r>
      <w:r w:rsidRPr="00991BB5">
        <w:rPr>
          <w:rStyle w:val="StyleStyleBold12pt"/>
        </w:rPr>
        <w:t>10</w:t>
      </w:r>
      <w:r w:rsidRPr="00991BB5">
        <w:t xml:space="preserve"> </w:t>
      </w:r>
    </w:p>
    <w:p w14:paraId="60CA1D89" w14:textId="77777777" w:rsidR="00DA6142" w:rsidRPr="003600BC" w:rsidRDefault="00DA6142" w:rsidP="00DA6142">
      <w:pPr>
        <w:rPr>
          <w:sz w:val="16"/>
          <w:szCs w:val="16"/>
        </w:rPr>
      </w:pPr>
      <w:r w:rsidRPr="003600BC">
        <w:rPr>
          <w:sz w:val="16"/>
          <w:szCs w:val="16"/>
        </w:rPr>
        <w:t>[Christian Caryl is a Editor at Foreign Policy and Newsweek and a Senior Fellow of the CSIS at the Massachusetts Institute of Technology, “Crisis? What Crisis?” 4/5/10 http://www.foreignpolicy.com/articles/2010/04/05/crisis_what_crisis?print=yes&amp;hidecomments=yes&amp;page=full]</w:t>
      </w:r>
    </w:p>
    <w:p w14:paraId="60CA1D8A" w14:textId="77777777" w:rsidR="00DA6142" w:rsidRDefault="00DA6142" w:rsidP="00DA6142">
      <w:pPr>
        <w:rPr>
          <w:b/>
          <w:u w:val="single"/>
        </w:rPr>
      </w:pPr>
      <w:r w:rsidRPr="003600BC">
        <w:rPr>
          <w:sz w:val="16"/>
        </w:rPr>
        <w:t xml:space="preserve">We went through a terrifying moment back in the fall of 2008. </w:t>
      </w:r>
      <w:r w:rsidRPr="009A3F9D">
        <w:rPr>
          <w:highlight w:val="cyan"/>
          <w:u w:val="single"/>
        </w:rPr>
        <w:t xml:space="preserve">The financial system </w:t>
      </w:r>
      <w:r w:rsidRPr="004C5CE5">
        <w:rPr>
          <w:u w:val="single"/>
        </w:rPr>
        <w:t xml:space="preserve">in the United States </w:t>
      </w:r>
      <w:r w:rsidRPr="009A3F9D">
        <w:rPr>
          <w:highlight w:val="cyan"/>
          <w:u w:val="single"/>
        </w:rPr>
        <w:t>was imploding</w:t>
      </w:r>
      <w:r w:rsidRPr="003600BC">
        <w:rPr>
          <w:sz w:val="16"/>
        </w:rPr>
        <w:t xml:space="preserve">. It was impossible to predict how the effects would ripple through the rest of the world, but one outcome seemed inevitable: Developing economies were going to take a terrible hit. There was just no way they could escape the maelstrom without seeing millions of their citizens impoverished. Many emerging-market countries did experience sharp drops in GDP. Their capital markets tanked. Dominique </w:t>
      </w:r>
      <w:r w:rsidRPr="009A3F9D">
        <w:rPr>
          <w:highlight w:val="cyan"/>
          <w:u w:val="single"/>
        </w:rPr>
        <w:t>Strauss-Kahn</w:t>
      </w:r>
      <w:r w:rsidRPr="003600BC">
        <w:rPr>
          <w:sz w:val="16"/>
        </w:rPr>
        <w:t xml:space="preserve">, managing director of the International Monetary Fund (IMF), </w:t>
      </w:r>
      <w:r w:rsidRPr="009A3F9D">
        <w:rPr>
          <w:highlight w:val="cyan"/>
          <w:u w:val="single"/>
        </w:rPr>
        <w:t xml:space="preserve">sounded </w:t>
      </w:r>
      <w:r w:rsidRPr="004C5CE5">
        <w:rPr>
          <w:u w:val="single"/>
        </w:rPr>
        <w:t xml:space="preserve">downright </w:t>
      </w:r>
      <w:r w:rsidRPr="009A3F9D">
        <w:rPr>
          <w:highlight w:val="cyan"/>
          <w:u w:val="single"/>
        </w:rPr>
        <w:t xml:space="preserve">apocalyptic: "All this will affect </w:t>
      </w:r>
      <w:r w:rsidRPr="004C5CE5">
        <w:rPr>
          <w:u w:val="single"/>
        </w:rPr>
        <w:t>dramatically</w:t>
      </w:r>
      <w:r w:rsidRPr="003600BC">
        <w:rPr>
          <w:sz w:val="16"/>
        </w:rPr>
        <w:t xml:space="preserve"> unemployment, and beyond unemployment for many countries it will be at the roots of social unrest, some threat to </w:t>
      </w:r>
      <w:r w:rsidRPr="009A3F9D">
        <w:rPr>
          <w:highlight w:val="cyan"/>
          <w:u w:val="single"/>
        </w:rPr>
        <w:t>democracy, and</w:t>
      </w:r>
      <w:r w:rsidRPr="009A3F9D">
        <w:rPr>
          <w:sz w:val="16"/>
          <w:highlight w:val="cyan"/>
        </w:rPr>
        <w:t xml:space="preserve"> </w:t>
      </w:r>
      <w:r w:rsidRPr="003600BC">
        <w:rPr>
          <w:sz w:val="16"/>
        </w:rPr>
        <w:t xml:space="preserve">maybe for some cases </w:t>
      </w:r>
      <w:r w:rsidRPr="004C5CE5">
        <w:rPr>
          <w:u w:val="single"/>
        </w:rPr>
        <w:t xml:space="preserve">it can also end in </w:t>
      </w:r>
      <w:r w:rsidRPr="009A3F9D">
        <w:rPr>
          <w:highlight w:val="cyan"/>
          <w:u w:val="single"/>
        </w:rPr>
        <w:t>war</w:t>
      </w:r>
      <w:r w:rsidRPr="003600BC">
        <w:rPr>
          <w:sz w:val="16"/>
        </w:rPr>
        <w:t xml:space="preserve">." The Economist recently noted, "The Institute of International Finance (IIF), a think-tank in Washington, DC, forecast that net private capital flows into poor countries in 2009 would be 72% lower than at their peak in 2007, an unprecedented shrinkage." Virtually everyone expected to see the countries that had benefited so dramatically from growth in the years leading up to the crisis to suffer disproportionately in its wake. An entirely rational assumption -- except </w:t>
      </w:r>
      <w:r w:rsidRPr="009A3F9D">
        <w:rPr>
          <w:highlight w:val="cyan"/>
          <w:u w:val="single"/>
        </w:rPr>
        <w:t>it hasn't turned out that way at all</w:t>
      </w:r>
      <w:r w:rsidRPr="004C5CE5">
        <w:rPr>
          <w:u w:val="single"/>
        </w:rPr>
        <w:t>.</w:t>
      </w:r>
      <w:r w:rsidRPr="003600BC">
        <w:rPr>
          <w:sz w:val="16"/>
        </w:rPr>
        <w:t xml:space="preserve"> To be sure, </w:t>
      </w:r>
      <w:r w:rsidRPr="009A3F9D">
        <w:rPr>
          <w:highlight w:val="cyan"/>
          <w:u w:val="single"/>
        </w:rPr>
        <w:t xml:space="preserve">there were </w:t>
      </w:r>
      <w:r w:rsidRPr="004C5CE5">
        <w:rPr>
          <w:u w:val="single"/>
        </w:rPr>
        <w:t xml:space="preserve">far </w:t>
      </w:r>
      <w:r w:rsidRPr="009A3F9D">
        <w:rPr>
          <w:highlight w:val="cyan"/>
          <w:u w:val="single"/>
        </w:rPr>
        <w:t xml:space="preserve">too many poor people </w:t>
      </w:r>
      <w:r w:rsidRPr="004C5CE5">
        <w:rPr>
          <w:u w:val="single"/>
        </w:rPr>
        <w:t xml:space="preserve">in the world </w:t>
      </w:r>
      <w:r w:rsidRPr="009A3F9D">
        <w:rPr>
          <w:highlight w:val="cyan"/>
          <w:u w:val="single"/>
        </w:rPr>
        <w:t>before the crisis</w:t>
      </w:r>
      <w:r w:rsidRPr="004C5CE5">
        <w:rPr>
          <w:u w:val="single"/>
        </w:rPr>
        <w:t>, and that still remains the case</w:t>
      </w:r>
      <w:r w:rsidRPr="003600BC">
        <w:rPr>
          <w:sz w:val="16"/>
        </w:rPr>
        <w:t xml:space="preserve">. Some 3 billion people still live on less than $2.50 a day. But </w:t>
      </w:r>
      <w:r w:rsidRPr="009A3F9D">
        <w:rPr>
          <w:highlight w:val="cyan"/>
          <w:u w:val="single"/>
        </w:rPr>
        <w:t xml:space="preserve">the </w:t>
      </w:r>
      <w:r w:rsidRPr="004C5CE5">
        <w:rPr>
          <w:u w:val="single"/>
        </w:rPr>
        <w:t xml:space="preserve">global economic </w:t>
      </w:r>
      <w:r w:rsidRPr="009A3F9D">
        <w:rPr>
          <w:highlight w:val="cyan"/>
          <w:u w:val="single"/>
        </w:rPr>
        <w:t xml:space="preserve">crisis hasn't added </w:t>
      </w:r>
      <w:r w:rsidRPr="004C5CE5">
        <w:rPr>
          <w:u w:val="single"/>
        </w:rPr>
        <w:t xml:space="preserve">appreciably </w:t>
      </w:r>
      <w:r w:rsidRPr="009A3F9D">
        <w:rPr>
          <w:highlight w:val="cyan"/>
          <w:u w:val="single"/>
        </w:rPr>
        <w:t>to their ranks</w:t>
      </w:r>
      <w:r w:rsidRPr="003600BC">
        <w:rPr>
          <w:sz w:val="16"/>
        </w:rPr>
        <w:t xml:space="preserve">. </w:t>
      </w:r>
      <w:r w:rsidRPr="004C5CE5">
        <w:rPr>
          <w:u w:val="single"/>
        </w:rPr>
        <w:t xml:space="preserve">Just take China, India, and Indonesia, </w:t>
      </w:r>
      <w:r w:rsidRPr="009A3F9D">
        <w:rPr>
          <w:highlight w:val="cyan"/>
          <w:u w:val="single"/>
        </w:rPr>
        <w:t xml:space="preserve">Asia's </w:t>
      </w:r>
      <w:r w:rsidRPr="004C5CE5">
        <w:rPr>
          <w:u w:val="single"/>
        </w:rPr>
        <w:t xml:space="preserve">three biggest emerging </w:t>
      </w:r>
      <w:r w:rsidRPr="009A3F9D">
        <w:rPr>
          <w:highlight w:val="cyan"/>
          <w:u w:val="single"/>
        </w:rPr>
        <w:t>markets</w:t>
      </w:r>
      <w:r w:rsidRPr="004C5CE5">
        <w:rPr>
          <w:u w:val="single"/>
        </w:rPr>
        <w:t xml:space="preserve">. Although growth in all three slowed, it </w:t>
      </w:r>
      <w:r w:rsidRPr="009A3F9D">
        <w:rPr>
          <w:highlight w:val="cyan"/>
          <w:u w:val="single"/>
        </w:rPr>
        <w:t>never went into reverse</w:t>
      </w:r>
      <w:r w:rsidRPr="003600BC">
        <w:rPr>
          <w:sz w:val="16"/>
        </w:rPr>
        <w:t xml:space="preserve">. China's robust growth through the crisis has been much publicized -- but Indonesia's, much less conspicuously. </w:t>
      </w:r>
      <w:r w:rsidRPr="004C5CE5">
        <w:rPr>
          <w:u w:val="single"/>
        </w:rPr>
        <w:t xml:space="preserve">Those countries, as well as </w:t>
      </w:r>
      <w:r w:rsidRPr="009A3F9D">
        <w:rPr>
          <w:highlight w:val="cyan"/>
          <w:u w:val="single"/>
        </w:rPr>
        <w:t>Brazil and Russia</w:t>
      </w:r>
      <w:r w:rsidRPr="004C5CE5">
        <w:rPr>
          <w:u w:val="single"/>
        </w:rPr>
        <w:t xml:space="preserve">, have </w:t>
      </w:r>
      <w:r w:rsidRPr="009A3F9D">
        <w:rPr>
          <w:highlight w:val="cyan"/>
          <w:u w:val="single"/>
        </w:rPr>
        <w:t>rebounded dramatically</w:t>
      </w:r>
      <w:r w:rsidRPr="003600BC">
        <w:rPr>
          <w:sz w:val="16"/>
        </w:rPr>
        <w:t xml:space="preserve">. The Institute of International Finance -- the same people who gave that dramatically skepticism-inducing estimate earlier -- now says that net private capital flows to developing countries could reach $672 billion this year (double the 2009 amount). That's less than the high point of 2007, to be sure. But </w:t>
      </w:r>
      <w:r w:rsidRPr="004C5CE5">
        <w:rPr>
          <w:u w:val="single"/>
        </w:rPr>
        <w:t>it still seems remarkable in light of the dire predictions</w:t>
      </w:r>
      <w:r w:rsidRPr="003600BC">
        <w:rPr>
          <w:sz w:val="16"/>
        </w:rPr>
        <w:t xml:space="preserve">. In short, </w:t>
      </w:r>
      <w:r w:rsidRPr="004C5CE5">
        <w:rPr>
          <w:u w:val="single"/>
        </w:rPr>
        <w:t xml:space="preserve">the </w:t>
      </w:r>
      <w:r w:rsidRPr="009A3F9D">
        <w:rPr>
          <w:highlight w:val="cyan"/>
          <w:u w:val="single"/>
        </w:rPr>
        <w:t xml:space="preserve">countries </w:t>
      </w:r>
      <w:r w:rsidRPr="004C5CE5">
        <w:rPr>
          <w:u w:val="single"/>
        </w:rPr>
        <w:t xml:space="preserve">that have worked the hardest to join the global marketplace </w:t>
      </w:r>
      <w:r w:rsidRPr="009A3F9D">
        <w:rPr>
          <w:highlight w:val="cyan"/>
          <w:u w:val="single"/>
        </w:rPr>
        <w:t xml:space="preserve">are </w:t>
      </w:r>
      <w:r w:rsidRPr="009A3F9D">
        <w:rPr>
          <w:highlight w:val="cyan"/>
          <w:u w:val="single"/>
          <w:bdr w:val="single" w:sz="4" w:space="0" w:color="auto"/>
        </w:rPr>
        <w:t>showing remarkable resilience</w:t>
      </w:r>
      <w:r w:rsidRPr="003600BC">
        <w:rPr>
          <w:sz w:val="16"/>
          <w:bdr w:val="single" w:sz="4" w:space="0" w:color="auto"/>
        </w:rPr>
        <w:t>.</w:t>
      </w:r>
      <w:r w:rsidRPr="003600BC">
        <w:rPr>
          <w:sz w:val="16"/>
        </w:rPr>
        <w:t xml:space="preserve"> It wasn't always this way. Recall what happened back in 1997 and 1998, when the Thai government's devaluation of its currency triggered the Asian financial crisis. Rioting across Indonesia brought down the Suharto government. The administration of Filipino President Joseph Estrada collapsed. The turbulence echoed throughout the region and into the wider world, culminating in the Russian government default and August 1998 ruble devaluation. Brazil and Argentina trembled. The IMF was everywhere, dispensing advice and dictating conditions. It was the emerging markets that bore the brunt of that crisis. </w:t>
      </w:r>
      <w:r w:rsidRPr="004C5CE5">
        <w:rPr>
          <w:u w:val="single"/>
        </w:rPr>
        <w:t>So what's different this time around?</w:t>
      </w:r>
      <w:r w:rsidRPr="003600BC">
        <w:rPr>
          <w:sz w:val="16"/>
        </w:rPr>
        <w:t xml:space="preserve"> The answers differ from place to place, but there are some common denominators. </w:t>
      </w:r>
      <w:r w:rsidRPr="004C5CE5">
        <w:rPr>
          <w:u w:val="single"/>
        </w:rPr>
        <w:t xml:space="preserve">Many of the </w:t>
      </w:r>
      <w:r w:rsidRPr="009A3F9D">
        <w:rPr>
          <w:highlight w:val="cyan"/>
          <w:u w:val="single"/>
        </w:rPr>
        <w:t>BRICs</w:t>
      </w:r>
      <w:r w:rsidRPr="009A3F9D">
        <w:rPr>
          <w:sz w:val="16"/>
          <w:highlight w:val="cyan"/>
        </w:rPr>
        <w:t xml:space="preserve"> </w:t>
      </w:r>
      <w:r w:rsidRPr="003600BC">
        <w:rPr>
          <w:sz w:val="16"/>
        </w:rPr>
        <w:t xml:space="preserve">(Brazil, Russia, India, China) </w:t>
      </w:r>
      <w:r w:rsidRPr="009A3F9D">
        <w:rPr>
          <w:highlight w:val="cyan"/>
          <w:u w:val="single"/>
        </w:rPr>
        <w:t xml:space="preserve">learned vital lessons from </w:t>
      </w:r>
      <w:r w:rsidRPr="004C5CE5">
        <w:rPr>
          <w:u w:val="single"/>
        </w:rPr>
        <w:t xml:space="preserve">the trauma of </w:t>
      </w:r>
      <w:r w:rsidRPr="009A3F9D">
        <w:rPr>
          <w:highlight w:val="cyan"/>
          <w:u w:val="single"/>
        </w:rPr>
        <w:t xml:space="preserve">the </w:t>
      </w:r>
      <w:r w:rsidRPr="004C5CE5">
        <w:rPr>
          <w:u w:val="single"/>
        </w:rPr>
        <w:t xml:space="preserve">late </w:t>
      </w:r>
      <w:r w:rsidRPr="009A3F9D">
        <w:rPr>
          <w:highlight w:val="cyan"/>
          <w:u w:val="single"/>
        </w:rPr>
        <w:t>1990s</w:t>
      </w:r>
      <w:r w:rsidRPr="004C5CE5">
        <w:rPr>
          <w:u w:val="single"/>
        </w:rPr>
        <w:t>, hence the IMF's relatively low-key profile this time around</w:t>
      </w:r>
      <w:r w:rsidRPr="003600BC">
        <w:rPr>
          <w:sz w:val="16"/>
        </w:rPr>
        <w:t xml:space="preserve">. (The fund has been most active in Africa, where they still need the help -- unless you count Greece, of course.) </w:t>
      </w:r>
      <w:r w:rsidRPr="004C5CE5">
        <w:rPr>
          <w:u w:val="single"/>
        </w:rPr>
        <w:t xml:space="preserve">Many emerging </w:t>
      </w:r>
      <w:r w:rsidRPr="009A3F9D">
        <w:rPr>
          <w:highlight w:val="cyan"/>
          <w:u w:val="single"/>
        </w:rPr>
        <w:t xml:space="preserve">economies entered the </w:t>
      </w:r>
      <w:r w:rsidRPr="004C5CE5">
        <w:rPr>
          <w:u w:val="single"/>
        </w:rPr>
        <w:t xml:space="preserve">2008-2009 </w:t>
      </w:r>
      <w:r w:rsidRPr="009A3F9D">
        <w:rPr>
          <w:highlight w:val="cyan"/>
          <w:u w:val="single"/>
        </w:rPr>
        <w:t>crisis with healthy balance sheets</w:t>
      </w:r>
      <w:r w:rsidRPr="004C5CE5">
        <w:rPr>
          <w:u w:val="single"/>
        </w:rPr>
        <w:t xml:space="preserve">. In most cases </w:t>
      </w:r>
      <w:r w:rsidRPr="009A3F9D">
        <w:rPr>
          <w:highlight w:val="cyan"/>
          <w:u w:val="single"/>
        </w:rPr>
        <w:t xml:space="preserve">governments reacted quickly </w:t>
      </w:r>
      <w:r w:rsidRPr="004C5CE5">
        <w:rPr>
          <w:u w:val="single"/>
        </w:rPr>
        <w:t xml:space="preserve">and flexibly, </w:t>
      </w:r>
      <w:r w:rsidRPr="009A3F9D">
        <w:rPr>
          <w:highlight w:val="cyan"/>
          <w:u w:val="single"/>
        </w:rPr>
        <w:t xml:space="preserve">rolling out stimulus </w:t>
      </w:r>
      <w:r w:rsidRPr="004C5CE5">
        <w:rPr>
          <w:u w:val="single"/>
        </w:rPr>
        <w:t xml:space="preserve">programs </w:t>
      </w:r>
      <w:r w:rsidRPr="009A3F9D">
        <w:rPr>
          <w:highlight w:val="cyan"/>
          <w:u w:val="single"/>
        </w:rPr>
        <w:t xml:space="preserve">or </w:t>
      </w:r>
      <w:r w:rsidRPr="004C5CE5">
        <w:rPr>
          <w:u w:val="single"/>
        </w:rPr>
        <w:t xml:space="preserve">even </w:t>
      </w:r>
      <w:r w:rsidRPr="009A3F9D">
        <w:rPr>
          <w:highlight w:val="cyan"/>
          <w:u w:val="single"/>
        </w:rPr>
        <w:t>expanding poverty</w:t>
      </w:r>
      <w:r w:rsidRPr="004C5CE5">
        <w:rPr>
          <w:u w:val="single"/>
        </w:rPr>
        <w:t xml:space="preserve">-reduction </w:t>
      </w:r>
      <w:r w:rsidRPr="009A3F9D">
        <w:rPr>
          <w:highlight w:val="cyan"/>
          <w:u w:val="single"/>
        </w:rPr>
        <w:t>programs</w:t>
      </w:r>
      <w:r w:rsidRPr="003600BC">
        <w:rPr>
          <w:sz w:val="16"/>
        </w:rPr>
        <w:t xml:space="preserve">. Increasingly, </w:t>
      </w:r>
      <w:r w:rsidRPr="004C5CE5">
        <w:rPr>
          <w:u w:val="single"/>
        </w:rPr>
        <w:t xml:space="preserve">the same </w:t>
      </w:r>
      <w:r w:rsidRPr="009A3F9D">
        <w:rPr>
          <w:highlight w:val="cyan"/>
          <w:u w:val="single"/>
        </w:rPr>
        <w:t xml:space="preserve">countries </w:t>
      </w:r>
      <w:r w:rsidRPr="004C5CE5">
        <w:rPr>
          <w:u w:val="single"/>
        </w:rPr>
        <w:t xml:space="preserve">that have </w:t>
      </w:r>
      <w:r w:rsidRPr="009A3F9D">
        <w:rPr>
          <w:highlight w:val="cyan"/>
          <w:u w:val="single"/>
          <w:bdr w:val="single" w:sz="4" w:space="0" w:color="auto"/>
        </w:rPr>
        <w:t>embraced globalization</w:t>
      </w:r>
      <w:r w:rsidRPr="009A3F9D">
        <w:rPr>
          <w:highlight w:val="cyan"/>
          <w:u w:val="single"/>
        </w:rPr>
        <w:t xml:space="preserve"> and </w:t>
      </w:r>
      <w:r w:rsidRPr="004C5CE5">
        <w:rPr>
          <w:u w:val="single"/>
        </w:rPr>
        <w:t xml:space="preserve">markets are starting to </w:t>
      </w:r>
      <w:r w:rsidRPr="009A3F9D">
        <w:rPr>
          <w:highlight w:val="cyan"/>
          <w:u w:val="single"/>
          <w:bdr w:val="single" w:sz="4" w:space="0" w:color="auto"/>
        </w:rPr>
        <w:t>build social safety nets</w:t>
      </w:r>
      <w:r w:rsidRPr="003600BC">
        <w:rPr>
          <w:sz w:val="16"/>
        </w:rPr>
        <w:t xml:space="preserve">. And there's another factor: </w:t>
      </w:r>
      <w:r w:rsidRPr="009A3F9D">
        <w:rPr>
          <w:highlight w:val="cyan"/>
          <w:u w:val="single"/>
          <w:bdr w:val="single" w:sz="4" w:space="0" w:color="auto"/>
        </w:rPr>
        <w:t>Trade is becoming more even</w:t>
      </w:r>
      <w:r w:rsidRPr="004C5CE5">
        <w:rPr>
          <w:u w:val="single"/>
          <w:bdr w:val="single" w:sz="4" w:space="0" w:color="auto"/>
        </w:rPr>
        <w:t>ly distributed</w:t>
      </w:r>
      <w:r w:rsidRPr="004C5CE5">
        <w:rPr>
          <w:u w:val="single"/>
        </w:rPr>
        <w:t xml:space="preserve"> throughout the world. China is now a bigger market for Asian exporters than the United States</w:t>
      </w:r>
      <w:r w:rsidRPr="003600BC">
        <w:rPr>
          <w:sz w:val="16"/>
        </w:rPr>
        <w:t xml:space="preserve">. Some </w:t>
      </w:r>
      <w:r w:rsidRPr="009A3F9D">
        <w:rPr>
          <w:highlight w:val="cyan"/>
          <w:u w:val="single"/>
        </w:rPr>
        <w:t>economists are talking about</w:t>
      </w:r>
      <w:r w:rsidRPr="004C5CE5">
        <w:rPr>
          <w:u w:val="single"/>
        </w:rPr>
        <w:t xml:space="preserve"> "emerging </w:t>
      </w:r>
      <w:r w:rsidRPr="009A3F9D">
        <w:rPr>
          <w:highlight w:val="cyan"/>
          <w:u w:val="single"/>
        </w:rPr>
        <w:t>market decoupling</w:t>
      </w:r>
      <w:r w:rsidRPr="004C5CE5">
        <w:rPr>
          <w:u w:val="single"/>
        </w:rPr>
        <w:t>."</w:t>
      </w:r>
      <w:r w:rsidRPr="003600BC">
        <w:rPr>
          <w:sz w:val="16"/>
        </w:rPr>
        <w:t xml:space="preserve"> Jonathan Anderson, an emerging-markets economist at the Swiss bank UBS, showed in one recent report how </w:t>
      </w:r>
      <w:r w:rsidRPr="004C5CE5">
        <w:rPr>
          <w:u w:val="single"/>
        </w:rPr>
        <w:t>car sales in emerging markets have actually been rising</w:t>
      </w:r>
      <w:r w:rsidRPr="003600BC">
        <w:rPr>
          <w:sz w:val="16"/>
        </w:rPr>
        <w:t xml:space="preserve"> during this latest bout of turmoil -- </w:t>
      </w:r>
      <w:r w:rsidRPr="004C5CE5">
        <w:rPr>
          <w:u w:val="single"/>
        </w:rPr>
        <w:t xml:space="preserve">powerful evidence that </w:t>
      </w:r>
      <w:r w:rsidRPr="009A3F9D">
        <w:rPr>
          <w:highlight w:val="cyan"/>
          <w:u w:val="single"/>
          <w:bdr w:val="single" w:sz="4" w:space="0" w:color="auto"/>
        </w:rPr>
        <w:t xml:space="preserve">emerging economies no longer </w:t>
      </w:r>
      <w:r w:rsidRPr="004C5CE5">
        <w:rPr>
          <w:u w:val="single"/>
          <w:bdr w:val="single" w:sz="4" w:space="0" w:color="auto"/>
        </w:rPr>
        <w:t xml:space="preserve">have to </w:t>
      </w:r>
      <w:r w:rsidRPr="009A3F9D">
        <w:rPr>
          <w:highlight w:val="cyan"/>
          <w:u w:val="single"/>
          <w:bdr w:val="single" w:sz="4" w:space="0" w:color="auto"/>
        </w:rPr>
        <w:t>sneeze when America catches a cold</w:t>
      </w:r>
      <w:r w:rsidRPr="003600BC">
        <w:rPr>
          <w:sz w:val="16"/>
        </w:rPr>
        <w:t>. Aphitchaya Nguanbanchong, a consultant for the British-based aid organization Oxfam, has studied the crisis's effects on Southeast Asian economies. "The research so far shows that the result of the crisis isn't as bad as we were expecting," she says. Indonesia is a case in point: "</w:t>
      </w:r>
      <w:r w:rsidRPr="009A3F9D">
        <w:rPr>
          <w:highlight w:val="cyan"/>
          <w:u w:val="single"/>
        </w:rPr>
        <w:t xml:space="preserve">People </w:t>
      </w:r>
      <w:r w:rsidRPr="004C5CE5">
        <w:rPr>
          <w:u w:val="single"/>
        </w:rPr>
        <w:t xml:space="preserve">in this region and at the policy level </w:t>
      </w:r>
      <w:r w:rsidRPr="009A3F9D">
        <w:rPr>
          <w:highlight w:val="cyan"/>
          <w:u w:val="single"/>
        </w:rPr>
        <w:t>learned a lot from the past crisis</w:t>
      </w:r>
      <w:r w:rsidRPr="004C5CE5">
        <w:rPr>
          <w:u w:val="single"/>
        </w:rPr>
        <w:t xml:space="preserve">." Healthy </w:t>
      </w:r>
      <w:r w:rsidRPr="009A3F9D">
        <w:rPr>
          <w:highlight w:val="cyan"/>
          <w:u w:val="single"/>
        </w:rPr>
        <w:t xml:space="preserve">domestic demand cushioned the shock </w:t>
      </w:r>
      <w:r w:rsidRPr="004C5CE5">
        <w:rPr>
          <w:u w:val="single"/>
        </w:rPr>
        <w:t>when the crisis hit export-oriented industries</w:t>
      </w:r>
      <w:r w:rsidRPr="003600BC">
        <w:rPr>
          <w:sz w:val="16"/>
        </w:rPr>
        <w:t xml:space="preserve">; the government weighed in immediately with hefty stimulus measures. Nguanbanchong says that she has been surprised by the extent to which families throughout the region have kept spending money on education even as incomes have declined for some. </w:t>
      </w:r>
      <w:r w:rsidRPr="004C5CE5">
        <w:rPr>
          <w:u w:val="single"/>
        </w:rPr>
        <w:t>And that</w:t>
      </w:r>
      <w:r w:rsidRPr="003600BC">
        <w:rPr>
          <w:sz w:val="16"/>
        </w:rPr>
        <w:t xml:space="preserve">, she says, </w:t>
      </w:r>
      <w:r w:rsidRPr="004C5CE5">
        <w:rPr>
          <w:u w:val="single"/>
        </w:rPr>
        <w:t>reinforces a major lesson that emerging-market governments can take away from the crisis: "Governments should focus more on social policy</w:t>
      </w:r>
      <w:r w:rsidRPr="003600BC">
        <w:rPr>
          <w:sz w:val="16"/>
        </w:rPr>
        <w:t xml:space="preserve">, on health, education, </w:t>
      </w:r>
      <w:r w:rsidRPr="004C5CE5">
        <w:rPr>
          <w:u w:val="single"/>
        </w:rPr>
        <w:t>and services.</w:t>
      </w:r>
      <w:r w:rsidRPr="004C5CE5">
        <w:rPr>
          <w:sz w:val="14"/>
          <w:u w:val="single"/>
        </w:rPr>
        <w:t xml:space="preserve"> </w:t>
      </w:r>
      <w:r w:rsidRPr="003600BC">
        <w:rPr>
          <w:sz w:val="16"/>
        </w:rPr>
        <w:t xml:space="preserve">They shouldn't be intervening so much directly in the economy itself." This ought to be a big story. But you won't have much luck finding it in the newspapers -- perhaps because it runs so contrary to our habitual thinking about the world economy. The U.N. Development Programme and the Asian Development Bank recently published a report that attempts to assess what effect the crisis will have on the world's progress toward the U.N. Millennium Development Goals, benchmarks that are supposed to be achieved by 2015. At first glance the report's predictions are daunting: It states that 21 million people in the developing world are "at risk" of slipping into extreme poverty and warns that the goals are unlikely to be met. Many experts wonder, of course, whether the V-shaped crisis we've witnessed so far is going to turn into a W, with another sharp downturn still to come. Some argue that the Great Recession's real damage has yet to be felt. Yet the report also contains some interesting indications that this might not be the case. "The global economic crisis has been widely predicted to affect international migration and remittances adversely," it  notes. "But as the crisis unfolds, it is becoming clear that the patterns of migration and remittances may be more complex than was previously imagined." In other words, these </w:t>
      </w:r>
      <w:r w:rsidRPr="009A3F9D">
        <w:rPr>
          <w:highlight w:val="cyan"/>
          <w:u w:val="single"/>
          <w:bdr w:val="single" w:sz="4" w:space="0" w:color="auto"/>
        </w:rPr>
        <w:t xml:space="preserve">interconnections are proving </w:t>
      </w:r>
      <w:r w:rsidRPr="004C5CE5">
        <w:rPr>
          <w:u w:val="single"/>
          <w:bdr w:val="single" w:sz="4" w:space="0" w:color="auto"/>
        </w:rPr>
        <w:t xml:space="preserve">to be much more </w:t>
      </w:r>
      <w:r w:rsidRPr="009A3F9D">
        <w:rPr>
          <w:highlight w:val="cyan"/>
          <w:u w:val="single"/>
          <w:bdr w:val="single" w:sz="4" w:space="0" w:color="auto"/>
        </w:rPr>
        <w:t>resilient</w:t>
      </w:r>
      <w:r w:rsidRPr="009A3F9D">
        <w:rPr>
          <w:highlight w:val="cyan"/>
          <w:u w:val="single"/>
        </w:rPr>
        <w:t xml:space="preserve"> </w:t>
      </w:r>
      <w:r w:rsidRPr="004C5CE5">
        <w:rPr>
          <w:u w:val="single"/>
        </w:rPr>
        <w:t>than anyone might have predicted earlier</w:t>
      </w:r>
      <w:r w:rsidRPr="003600BC">
        <w:rPr>
          <w:sz w:val="16"/>
        </w:rPr>
        <w:t xml:space="preserve">. As the report notes, </w:t>
      </w:r>
      <w:r w:rsidRPr="004C5CE5">
        <w:rPr>
          <w:u w:val="single"/>
        </w:rPr>
        <w:t>receipts of remittances have so far actually increased</w:t>
      </w:r>
      <w:r w:rsidRPr="003600BC">
        <w:rPr>
          <w:sz w:val="16"/>
        </w:rPr>
        <w:t xml:space="preserve"> in Bangladesh, India, Nepal, Pakistan, Philippines, and Sri Lanka. Perhaps migrant workers -- those global experts in entrepreneurship and risk-taking -- know something that a lot of the rest of us don't. So why should we </w:t>
      </w:r>
      <w:r w:rsidRPr="003600BC">
        <w:rPr>
          <w:sz w:val="16"/>
        </w:rPr>
        <w:lastRenderedPageBreak/>
        <w:t>care? Anirudh Krishna, a Duke University political scientist who studies poverty reduction, says that there's a moral to the story: "</w:t>
      </w:r>
      <w:r w:rsidRPr="004C5CE5">
        <w:rPr>
          <w:u w:val="single"/>
        </w:rPr>
        <w:t xml:space="preserve">Certainly </w:t>
      </w:r>
      <w:r w:rsidRPr="009A3F9D">
        <w:rPr>
          <w:highlight w:val="cyan"/>
          <w:u w:val="single"/>
        </w:rPr>
        <w:t xml:space="preserve">cutting countries </w:t>
      </w:r>
      <w:r w:rsidRPr="004C5CE5">
        <w:rPr>
          <w:u w:val="single"/>
        </w:rPr>
        <w:t xml:space="preserve">and people </w:t>
      </w:r>
      <w:r w:rsidRPr="009A3F9D">
        <w:rPr>
          <w:highlight w:val="cyan"/>
          <w:u w:val="single"/>
        </w:rPr>
        <w:t xml:space="preserve">off from markets is no longer </w:t>
      </w:r>
      <w:r w:rsidRPr="004C5CE5">
        <w:rPr>
          <w:u w:val="single"/>
        </w:rPr>
        <w:t xml:space="preserve">a </w:t>
      </w:r>
      <w:r w:rsidRPr="009A3F9D">
        <w:rPr>
          <w:highlight w:val="cyan"/>
          <w:u w:val="single"/>
        </w:rPr>
        <w:t xml:space="preserve">sensible </w:t>
      </w:r>
      <w:r w:rsidRPr="003600BC">
        <w:rPr>
          <w:sz w:val="16"/>
        </w:rPr>
        <w:t xml:space="preserve">thing to do. Expanding those connections, bringing in a larger part of a talent pool into the high-growth sector -- that is what would make most countries grow faster and more individuals climb out of poverty." Echoing Nguanbanchong, he argues that governments are well-advised to concentrate on providing their citizens with education and health care -- the great enablers in the fight for social betterment. Microfinance and income subsidy programs can fill important gaps -- as long as they aim to empower future entrepreneurs, not create cultures of entitlement. This is not to say the outlook is bright on every front, of course. As the Economist noted, the number of people facing hunger recently topped 1 billion, the highest since 1970. The reason for that has more to do with the 2007-2008 spike in food prices than with the financial crisis. (Remember how the price of rice shot up?) We are still a long way from conquering poverty. There is still a huge -- and in some cases growing -- gap between the world's rich and poor. </w:t>
      </w:r>
      <w:r w:rsidRPr="004C5CE5">
        <w:rPr>
          <w:u w:val="single"/>
        </w:rPr>
        <w:t>Yet how remarkable it would be if we could one day look back on the 2008-2009 crisis as the beginning of a more equitable global economy</w:t>
      </w:r>
      <w:r w:rsidRPr="004C5CE5">
        <w:rPr>
          <w:b/>
          <w:u w:val="single"/>
        </w:rPr>
        <w:t>.</w:t>
      </w:r>
    </w:p>
    <w:p w14:paraId="60CA1D8B" w14:textId="77777777" w:rsidR="00DA6142" w:rsidRPr="00276698" w:rsidRDefault="00DA6142" w:rsidP="00C427AE">
      <w:pPr>
        <w:pStyle w:val="Heading4"/>
      </w:pPr>
      <w:r w:rsidRPr="00276698">
        <w:t>(  ) The U.S is not key – Asia fill-in and decoupling</w:t>
      </w:r>
    </w:p>
    <w:p w14:paraId="60CA1D8C" w14:textId="77777777" w:rsidR="00DA6142" w:rsidRPr="003600BC" w:rsidRDefault="00DA6142" w:rsidP="00DA6142"/>
    <w:p w14:paraId="60CA1D8D" w14:textId="77777777" w:rsidR="00DA6142" w:rsidRPr="003600BC" w:rsidRDefault="00DA6142" w:rsidP="00DA6142">
      <w:pPr>
        <w:rPr>
          <w:rStyle w:val="StyleStyleBold12pt"/>
        </w:rPr>
      </w:pPr>
      <w:r w:rsidRPr="003600BC">
        <w:rPr>
          <w:rStyle w:val="StyleStyleBold12pt"/>
        </w:rPr>
        <w:t xml:space="preserve">Xinbo </w:t>
      </w:r>
      <w:r>
        <w:rPr>
          <w:rStyle w:val="StyleStyleBold12pt"/>
        </w:rPr>
        <w:t>‘</w:t>
      </w:r>
      <w:r w:rsidRPr="003600BC">
        <w:rPr>
          <w:rStyle w:val="StyleStyleBold12pt"/>
        </w:rPr>
        <w:t xml:space="preserve">10 </w:t>
      </w:r>
    </w:p>
    <w:p w14:paraId="60CA1D8E" w14:textId="77777777" w:rsidR="00DA6142" w:rsidRPr="003600BC" w:rsidRDefault="00DA6142" w:rsidP="00DA6142">
      <w:pPr>
        <w:rPr>
          <w:sz w:val="16"/>
          <w:szCs w:val="16"/>
        </w:rPr>
      </w:pPr>
      <w:r w:rsidRPr="003600BC">
        <w:rPr>
          <w:sz w:val="16"/>
          <w:szCs w:val="16"/>
        </w:rPr>
        <w:t xml:space="preserve">(Wu, a professor and deputy director of the Center for American Studies at Fudan University in Shanghai, and a member of TWQ’s editorial board“Understanding the Geopolitical Implications of the Global Financial Crisis” The Washington Quarterly – 33:4 pp. –155163http://www.twq.com/10october/docs/10oct_Xinbo.pdf) </w:t>
      </w:r>
    </w:p>
    <w:p w14:paraId="60CA1D8F" w14:textId="77777777" w:rsidR="00DA6142" w:rsidRPr="004C5CE5" w:rsidRDefault="00DA6142" w:rsidP="00DA6142">
      <w:pPr>
        <w:rPr>
          <w:rStyle w:val="StyleBoldUnderline"/>
          <w:b/>
        </w:rPr>
      </w:pPr>
      <w:r w:rsidRPr="003600BC">
        <w:rPr>
          <w:sz w:val="16"/>
        </w:rPr>
        <w:t xml:space="preserve">While </w:t>
      </w:r>
      <w:r w:rsidRPr="00991BB5">
        <w:rPr>
          <w:rStyle w:val="StyleBoldUnderline"/>
        </w:rPr>
        <w:t>China</w:t>
      </w:r>
      <w:r w:rsidRPr="003600BC">
        <w:rPr>
          <w:sz w:val="16"/>
        </w:rPr>
        <w:t xml:space="preserve"> suffered moderately </w:t>
      </w:r>
      <w:r w:rsidRPr="00991BB5">
        <w:rPr>
          <w:rStyle w:val="StyleBoldUnderline"/>
        </w:rPr>
        <w:t>from the crisis</w:t>
      </w:r>
      <w:r w:rsidRPr="003600BC">
        <w:rPr>
          <w:sz w:val="16"/>
        </w:rPr>
        <w:t xml:space="preserve"> economically, it has </w:t>
      </w:r>
      <w:r w:rsidRPr="00991BB5">
        <w:rPr>
          <w:rStyle w:val="StyleBoldUnderline"/>
        </w:rPr>
        <w:t>gained remarkably in politico-economic terms.</w:t>
      </w:r>
      <w:r w:rsidRPr="003600BC">
        <w:rPr>
          <w:sz w:val="16"/>
        </w:rPr>
        <w:t xml:space="preserve"> For one thing, </w:t>
      </w:r>
      <w:r w:rsidRPr="00991BB5">
        <w:rPr>
          <w:rStyle w:val="StyleBoldUnderline"/>
        </w:rPr>
        <w:t>the Chinese model of development</w:t>
      </w:r>
      <w:r w:rsidRPr="003600BC">
        <w:rPr>
          <w:sz w:val="16"/>
        </w:rPr>
        <w:t xml:space="preserve">_ </w:t>
      </w:r>
      <w:r w:rsidRPr="003600BC">
        <w:rPr>
          <w:sz w:val="16"/>
          <w:szCs w:val="12"/>
        </w:rPr>
        <w:t xml:space="preserve">featured by a strong role of the state in economic development, stress on the real rather than the virtual economy, a high savings rate, measured financial market liberalization, etc._has </w:t>
      </w:r>
      <w:r w:rsidRPr="00991BB5">
        <w:rPr>
          <w:rStyle w:val="StyleBoldUnderline"/>
        </w:rPr>
        <w:t>empowered China to better resist the financial storm and</w:t>
      </w:r>
      <w:r w:rsidRPr="003600BC">
        <w:rPr>
          <w:sz w:val="16"/>
        </w:rPr>
        <w:t xml:space="preserve"> </w:t>
      </w:r>
      <w:r w:rsidRPr="00991BB5">
        <w:rPr>
          <w:rStyle w:val="StyleBoldUnderline"/>
        </w:rPr>
        <w:t>minimize</w:t>
      </w:r>
      <w:r w:rsidRPr="003600BC">
        <w:rPr>
          <w:sz w:val="16"/>
        </w:rPr>
        <w:t xml:space="preserve"> the </w:t>
      </w:r>
      <w:r w:rsidRPr="00991BB5">
        <w:rPr>
          <w:rStyle w:val="StyleBoldUnderline"/>
        </w:rPr>
        <w:t>losses</w:t>
      </w:r>
      <w:r w:rsidRPr="003600BC">
        <w:rPr>
          <w:sz w:val="16"/>
        </w:rPr>
        <w:t xml:space="preserve"> associated with it. As a developing country, </w:t>
      </w:r>
      <w:r w:rsidRPr="00991BB5">
        <w:rPr>
          <w:rStyle w:val="StyleBoldUnderline"/>
        </w:rPr>
        <w:t>China’s experience appears more applicable to the developing world.</w:t>
      </w:r>
      <w:r w:rsidRPr="003600BC">
        <w:rPr>
          <w:sz w:val="16"/>
        </w:rPr>
        <w:t xml:space="preserve"> </w:t>
      </w:r>
      <w:r w:rsidRPr="003600BC">
        <w:rPr>
          <w:sz w:val="16"/>
          <w:szCs w:val="12"/>
        </w:rPr>
        <w:t>For instance, as Alex Perry of Time magazine observed, ‘‘African governments look at Western economic instability over the past two years and find a better model in Asia’s extraordinary growth.’’8 In the post—ColdWar era, the U.S. model used to be hailed as the only way to economic prosperity. Now, the Chinese model seems to provide an alternative. To be sure, the Chinese model is not perfect and is actually confronted with many challenges such as a widening income gap, serious environment pollution, and rampant corruption. Yet, the record of tiding over two financial crises (the 1998—1999 Asian financial crisis and the 2008—2009 global financial crisis) and securing three decades of a high economic growth rate testifies to its strength. Unlike Washington</w:t>
      </w:r>
      <w:r w:rsidRPr="003600BC">
        <w:rPr>
          <w:sz w:val="16"/>
        </w:rPr>
        <w:t xml:space="preserve">, </w:t>
      </w:r>
      <w:r w:rsidRPr="00991BB5">
        <w:rPr>
          <w:rStyle w:val="StyleBoldUnderline"/>
        </w:rPr>
        <w:t>Beijing does not like to boast of its model and impose it on others, but the increased appeal</w:t>
      </w:r>
      <w:r w:rsidRPr="003600BC">
        <w:rPr>
          <w:sz w:val="16"/>
        </w:rPr>
        <w:t xml:space="preserve"> of the Chinese experience </w:t>
      </w:r>
      <w:r w:rsidRPr="00991BB5">
        <w:rPr>
          <w:rStyle w:val="StyleBoldUnderline"/>
        </w:rPr>
        <w:t>will</w:t>
      </w:r>
      <w:r w:rsidRPr="003600BC">
        <w:rPr>
          <w:sz w:val="16"/>
        </w:rPr>
        <w:t xml:space="preserve"> certainly </w:t>
      </w:r>
      <w:r w:rsidRPr="00991BB5">
        <w:rPr>
          <w:rStyle w:val="StyleBoldUnderline"/>
        </w:rPr>
        <w:t>enhance Beijing’s international status</w:t>
      </w:r>
      <w:r w:rsidRPr="003600BC">
        <w:rPr>
          <w:sz w:val="16"/>
        </w:rPr>
        <w:t xml:space="preserve"> and augment its influence among developing countries. Even before the recent crisis, </w:t>
      </w:r>
      <w:r w:rsidRPr="009A3F9D">
        <w:rPr>
          <w:rStyle w:val="StyleBoldUnderline"/>
          <w:highlight w:val="cyan"/>
        </w:rPr>
        <w:t>there was already discussion of decoupling Asian economies</w:t>
      </w:r>
      <w:r w:rsidRPr="003600BC">
        <w:rPr>
          <w:sz w:val="16"/>
        </w:rPr>
        <w:t xml:space="preserve"> from the United States, </w:t>
      </w:r>
      <w:r w:rsidRPr="009A3F9D">
        <w:rPr>
          <w:rStyle w:val="StyleBoldUnderline"/>
          <w:highlight w:val="cyan"/>
        </w:rPr>
        <w:t>given growing intra-Asian economic activities</w:t>
      </w:r>
      <w:r w:rsidRPr="003600BC">
        <w:rPr>
          <w:sz w:val="16"/>
        </w:rPr>
        <w:t>.</w:t>
      </w:r>
      <w:r w:rsidRPr="003600BC">
        <w:rPr>
          <w:sz w:val="16"/>
          <w:szCs w:val="14"/>
        </w:rPr>
        <w:t xml:space="preserve">9 </w:t>
      </w:r>
      <w:r w:rsidRPr="003600BC">
        <w:rPr>
          <w:sz w:val="16"/>
        </w:rPr>
        <w:t xml:space="preserve">The reality that </w:t>
      </w:r>
      <w:r w:rsidRPr="009A3F9D">
        <w:rPr>
          <w:rStyle w:val="StyleBoldUnderline"/>
          <w:highlight w:val="cyan"/>
        </w:rPr>
        <w:t>China has</w:t>
      </w:r>
      <w:r w:rsidRPr="003600BC">
        <w:rPr>
          <w:sz w:val="16"/>
        </w:rPr>
        <w:t xml:space="preserve"> already </w:t>
      </w:r>
      <w:r w:rsidRPr="009A3F9D">
        <w:rPr>
          <w:rStyle w:val="StyleBoldUnderline"/>
          <w:highlight w:val="cyan"/>
        </w:rPr>
        <w:t>become the largest trading partner to</w:t>
      </w:r>
      <w:r w:rsidRPr="009A3F9D">
        <w:rPr>
          <w:sz w:val="16"/>
          <w:highlight w:val="cyan"/>
        </w:rPr>
        <w:t xml:space="preserve"> </w:t>
      </w:r>
      <w:r w:rsidRPr="003600BC">
        <w:rPr>
          <w:sz w:val="16"/>
        </w:rPr>
        <w:t xml:space="preserve">some </w:t>
      </w:r>
      <w:r w:rsidRPr="009A3F9D">
        <w:rPr>
          <w:rStyle w:val="StyleBoldUnderline"/>
          <w:highlight w:val="cyan"/>
        </w:rPr>
        <w:t>major regional economies</w:t>
      </w:r>
      <w:r w:rsidRPr="003600BC">
        <w:rPr>
          <w:sz w:val="16"/>
        </w:rPr>
        <w:t xml:space="preserve">, such as Japan, South Korea, and Taiwan, </w:t>
      </w:r>
      <w:r w:rsidRPr="00991BB5">
        <w:rPr>
          <w:rStyle w:val="StyleBoldUnderline"/>
        </w:rPr>
        <w:t>provided an</w:t>
      </w:r>
      <w:r w:rsidRPr="003600BC">
        <w:rPr>
          <w:sz w:val="16"/>
        </w:rPr>
        <w:t xml:space="preserve"> additional </w:t>
      </w:r>
      <w:r w:rsidRPr="00991BB5">
        <w:rPr>
          <w:rStyle w:val="StyleBoldUnderline"/>
        </w:rPr>
        <w:t>incentive to further East Asian</w:t>
      </w:r>
      <w:r w:rsidRPr="003600BC">
        <w:rPr>
          <w:sz w:val="16"/>
        </w:rPr>
        <w:t xml:space="preserve"> regional </w:t>
      </w:r>
      <w:r w:rsidRPr="00991BB5">
        <w:rPr>
          <w:rStyle w:val="StyleBoldUnderline"/>
        </w:rPr>
        <w:t>economic cooperation</w:t>
      </w:r>
      <w:r w:rsidRPr="003600BC">
        <w:rPr>
          <w:sz w:val="16"/>
        </w:rPr>
        <w:t xml:space="preserve">. </w:t>
      </w:r>
      <w:r w:rsidRPr="003600BC">
        <w:rPr>
          <w:sz w:val="16"/>
          <w:szCs w:val="12"/>
        </w:rPr>
        <w:t>Even in Japan, where the Democratic Party of Japan (DPJ) rose to power during the crisis in August 2009, Prime Minister Yukio Hatoyama noted that: [T]he recent financial crisis has suggested to many people that the era of American unilateralism may come to an end. It has also made people harbor doubts about the permanence of the dollar as the key global currency. I also feel that as a result of the failure of the Iraq war and the financial crisis, the era of US-led globalism is coming to an end and that we are moving away from a unipolar world toward an era of multipolarity.10 Hatoyama continued that, ‘</w:t>
      </w:r>
      <w:r w:rsidRPr="003600BC">
        <w:rPr>
          <w:sz w:val="16"/>
        </w:rPr>
        <w:t>‘</w:t>
      </w:r>
      <w:r w:rsidRPr="00991BB5">
        <w:rPr>
          <w:rStyle w:val="StyleBoldUnderline"/>
        </w:rPr>
        <w:t>Current developments show</w:t>
      </w:r>
      <w:r w:rsidRPr="003600BC">
        <w:rPr>
          <w:sz w:val="16"/>
        </w:rPr>
        <w:t xml:space="preserve"> clearly that </w:t>
      </w:r>
      <w:r w:rsidRPr="00991BB5">
        <w:rPr>
          <w:rStyle w:val="StyleBoldUnderline"/>
        </w:rPr>
        <w:t>China</w:t>
      </w:r>
      <w:r w:rsidRPr="003600BC">
        <w:rPr>
          <w:sz w:val="16"/>
        </w:rPr>
        <w:t xml:space="preserve">, which has by far the world’s largest population, </w:t>
      </w:r>
      <w:r w:rsidRPr="00991BB5">
        <w:rPr>
          <w:rStyle w:val="StyleBoldUnderline"/>
        </w:rPr>
        <w:t>will become one of the</w:t>
      </w:r>
      <w:r w:rsidRPr="003600BC">
        <w:rPr>
          <w:sz w:val="16"/>
        </w:rPr>
        <w:t xml:space="preserve"> world’s </w:t>
      </w:r>
      <w:r w:rsidRPr="00991BB5">
        <w:rPr>
          <w:rStyle w:val="StyleBoldUnderline"/>
        </w:rPr>
        <w:t>leading economic nations</w:t>
      </w:r>
      <w:r w:rsidRPr="003600BC">
        <w:rPr>
          <w:sz w:val="16"/>
        </w:rPr>
        <w:t xml:space="preserve">, </w:t>
      </w:r>
      <w:r w:rsidRPr="003600BC">
        <w:rPr>
          <w:sz w:val="16"/>
          <w:szCs w:val="12"/>
        </w:rPr>
        <w:t>while also continuing to expand its military power.’’11 He pledged to strengthen relations with Asian countries, particularly China, and work to build an East Asian Community. Behind this lies a recognition of China’s growing importance to Japan’s economic future. South Korea also expressed enthusiasm for forging a free trade agreement with China as early as possible. Taiwan signed the Economic Cooperation Framework Agreement (ECFA) with mainland China in June 2009, marking a major step forward in relations across the Taiwan Strait. The agreement, focusing on tariff concession and easier market access, will remove tariffs within two years on 539 Taiwan export items to the mainland worth $13.84 billion, as well as 267 mainland export items to Taiwan valued at $2.86 billion. The pact will also give Taiwan firms access to 11 service sectors on the mainland including banking, accounting, insurance, and hospitals.12</w:t>
      </w:r>
      <w:r w:rsidRPr="003600BC">
        <w:rPr>
          <w:sz w:val="16"/>
        </w:rPr>
        <w:t xml:space="preserve"> </w:t>
      </w:r>
      <w:r w:rsidRPr="009A3F9D">
        <w:rPr>
          <w:rStyle w:val="StyleBoldUnderline"/>
          <w:highlight w:val="cyan"/>
        </w:rPr>
        <w:t>The financial crisis also prompted Beijing to boost its domestic consumption</w:t>
      </w:r>
      <w:r w:rsidRPr="003600BC">
        <w:rPr>
          <w:sz w:val="16"/>
        </w:rPr>
        <w:t xml:space="preserve">. </w:t>
      </w:r>
      <w:r w:rsidRPr="003600BC">
        <w:rPr>
          <w:sz w:val="16"/>
          <w:szCs w:val="12"/>
        </w:rPr>
        <w:t>As the great potential of its internal market is further released, it will serve both to thicken China’s economic ties with regional partners and to strengthen its role as an East Asian economic hub. In a nutshell,</w:t>
      </w:r>
      <w:r w:rsidRPr="003600BC">
        <w:rPr>
          <w:sz w:val="16"/>
        </w:rPr>
        <w:t xml:space="preserve"> </w:t>
      </w:r>
      <w:r w:rsidRPr="00991BB5">
        <w:rPr>
          <w:rStyle w:val="Emphasis"/>
        </w:rPr>
        <w:t>the financial and economic turmoil underscored China’s position as the engine of the Asian regional economy and even the global economy as well</w:t>
      </w:r>
      <w:r w:rsidRPr="003600BC">
        <w:rPr>
          <w:sz w:val="16"/>
        </w:rPr>
        <w:t xml:space="preserve">. </w:t>
      </w:r>
      <w:r w:rsidRPr="003600BC">
        <w:rPr>
          <w:sz w:val="16"/>
          <w:szCs w:val="12"/>
        </w:rPr>
        <w:t xml:space="preserve">In international politics, political and economic relations always follow each other. AfterWorldWar II, many regional members developed close economic ties with the United States, following tight political and security arrangements with Washington. By the same token, today and in the future, </w:t>
      </w:r>
      <w:r w:rsidRPr="00991BB5">
        <w:rPr>
          <w:rStyle w:val="StyleBoldUnderline"/>
        </w:rPr>
        <w:t>China’s deepening economic connections with its regional partners promise to expand its political clout in East Asia</w:t>
      </w:r>
      <w:r w:rsidRPr="003600BC">
        <w:rPr>
          <w:sz w:val="16"/>
        </w:rPr>
        <w:t xml:space="preserve">. </w:t>
      </w:r>
      <w:r w:rsidRPr="003600BC">
        <w:rPr>
          <w:sz w:val="16"/>
          <w:szCs w:val="12"/>
        </w:rPr>
        <w:t>Given China’s growing economic size and its excellent performance during the crisis, it is no surprise that the financial turmoil served to raise China’s status in global economic governance.</w:t>
      </w:r>
      <w:r w:rsidRPr="003600BC">
        <w:rPr>
          <w:sz w:val="16"/>
        </w:rPr>
        <w:t xml:space="preserve"> </w:t>
      </w:r>
      <w:r w:rsidRPr="00991BB5">
        <w:rPr>
          <w:rStyle w:val="StyleBoldUnderline"/>
        </w:rPr>
        <w:t>The G-20 emerged</w:t>
      </w:r>
      <w:r w:rsidRPr="003600BC">
        <w:rPr>
          <w:sz w:val="16"/>
        </w:rPr>
        <w:t xml:space="preserve"> from the crisis a</w:t>
      </w:r>
      <w:r w:rsidRPr="00991BB5">
        <w:rPr>
          <w:rStyle w:val="StyleBoldUnderline"/>
        </w:rPr>
        <w:t>s the premier forum for international economic cooperation,</w:t>
      </w:r>
      <w:r w:rsidRPr="003600BC">
        <w:rPr>
          <w:sz w:val="16"/>
        </w:rPr>
        <w:t xml:space="preserve"> </w:t>
      </w:r>
      <w:r w:rsidRPr="003600BC">
        <w:rPr>
          <w:sz w:val="16"/>
          <w:szCs w:val="12"/>
        </w:rPr>
        <w:t>shadowing the traditional role of the G-8 in world economy</w:t>
      </w:r>
      <w:r w:rsidRPr="003600BC">
        <w:rPr>
          <w:sz w:val="16"/>
        </w:rPr>
        <w:t xml:space="preserve">. </w:t>
      </w:r>
      <w:r w:rsidRPr="00991BB5">
        <w:rPr>
          <w:rStyle w:val="StyleBoldUnderline"/>
        </w:rPr>
        <w:t>China</w:t>
      </w:r>
      <w:r w:rsidRPr="003600BC">
        <w:rPr>
          <w:sz w:val="16"/>
        </w:rPr>
        <w:t xml:space="preserve">, as the world’s </w:t>
      </w:r>
      <w:r w:rsidRPr="003600BC">
        <w:rPr>
          <w:sz w:val="16"/>
        </w:rPr>
        <w:lastRenderedPageBreak/>
        <w:t xml:space="preserve">third largest economy and the largest foreign reserve holder, </w:t>
      </w:r>
      <w:r w:rsidRPr="00991BB5">
        <w:rPr>
          <w:rStyle w:val="StyleBoldUnderline"/>
        </w:rPr>
        <w:t>ascended to center stage within the G-20</w:t>
      </w:r>
      <w:r w:rsidRPr="003600BC">
        <w:rPr>
          <w:sz w:val="16"/>
        </w:rPr>
        <w:t xml:space="preserve">. </w:t>
      </w:r>
      <w:r w:rsidRPr="003600BC">
        <w:rPr>
          <w:sz w:val="16"/>
          <w:szCs w:val="12"/>
        </w:rPr>
        <w:t xml:space="preserve">The idea of a G-2, consisting of Beijing and Washington governing the world economy or managing international geopolitics, was tossed around among U.S. scholars and former government officials (although not endorsed by either Beijing or Washington), </w:t>
      </w:r>
      <w:r w:rsidRPr="00991BB5">
        <w:rPr>
          <w:rStyle w:val="StyleBoldUnderline"/>
        </w:rPr>
        <w:t>reflecting a recognition of China’s newly-accrued economic and geopolitical weight</w:t>
      </w:r>
      <w:r w:rsidRPr="003600BC">
        <w:rPr>
          <w:sz w:val="16"/>
        </w:rPr>
        <w:t xml:space="preserve">. In April 2010, the World Bank decided to increase China’s voting rights, making it the third largest voter in the institution. The IMF is also expected to raise China’s representation in its current round of reconstruction endeavors. All in all, </w:t>
      </w:r>
      <w:r w:rsidRPr="009A3F9D">
        <w:rPr>
          <w:rStyle w:val="StyleBoldUnderline"/>
          <w:highlight w:val="cyan"/>
        </w:rPr>
        <w:t>the financial crisis benefited China by quickening the pace of the global economic and financial power transition</w:t>
      </w:r>
      <w:r w:rsidRPr="003600BC">
        <w:rPr>
          <w:sz w:val="16"/>
        </w:rPr>
        <w:t xml:space="preserve">, turning China from a peripheral member into a key player. Last but not least, </w:t>
      </w:r>
      <w:r w:rsidRPr="00991BB5">
        <w:rPr>
          <w:rStyle w:val="StyleBoldUnderline"/>
        </w:rPr>
        <w:t>the crisis gave credit to China’s currency</w:t>
      </w:r>
      <w:r w:rsidRPr="003600BC">
        <w:rPr>
          <w:sz w:val="16"/>
        </w:rPr>
        <w:t xml:space="preserve"> Renminbi (RMB) </w:t>
      </w:r>
      <w:r w:rsidRPr="00991BB5">
        <w:rPr>
          <w:rStyle w:val="StyleBoldUnderline"/>
        </w:rPr>
        <w:t>for its strength and stability</w:t>
      </w:r>
      <w:r w:rsidRPr="003600BC">
        <w:rPr>
          <w:sz w:val="16"/>
        </w:rPr>
        <w:t xml:space="preserve">. Even before the crisis, </w:t>
      </w:r>
      <w:r w:rsidRPr="00991BB5">
        <w:rPr>
          <w:rStyle w:val="StyleBoldUnderline"/>
        </w:rPr>
        <w:t>the RMB was already used in some of China’s neighboring countries</w:t>
      </w:r>
      <w:r w:rsidRPr="003600BC">
        <w:rPr>
          <w:sz w:val="16"/>
        </w:rPr>
        <w:t xml:space="preserve"> for settling accounts in border trade. </w:t>
      </w:r>
      <w:r w:rsidRPr="009A3F9D">
        <w:rPr>
          <w:rStyle w:val="StyleBoldUnderline"/>
          <w:highlight w:val="cyan"/>
        </w:rPr>
        <w:t>The financial storm revealed the</w:t>
      </w:r>
      <w:r w:rsidRPr="009A3F9D">
        <w:rPr>
          <w:sz w:val="16"/>
          <w:highlight w:val="cyan"/>
        </w:rPr>
        <w:t xml:space="preserve"> </w:t>
      </w:r>
      <w:r w:rsidRPr="003600BC">
        <w:rPr>
          <w:sz w:val="16"/>
        </w:rPr>
        <w:t xml:space="preserve">volatility of the U.S. dollar and highlighted the </w:t>
      </w:r>
      <w:r w:rsidRPr="009A3F9D">
        <w:rPr>
          <w:rStyle w:val="StyleBoldUnderline"/>
          <w:highlight w:val="cyan"/>
        </w:rPr>
        <w:t>strength of the Chinese yuan</w:t>
      </w:r>
      <w:r w:rsidRPr="00991BB5">
        <w:rPr>
          <w:rStyle w:val="StyleBoldUnderline"/>
        </w:rPr>
        <w:t>.</w:t>
      </w:r>
      <w:r w:rsidRPr="003600BC">
        <w:rPr>
          <w:sz w:val="16"/>
        </w:rPr>
        <w:t xml:space="preserve"> Although the RMB is not yet freely convertible, </w:t>
      </w:r>
      <w:r w:rsidRPr="009A3F9D">
        <w:rPr>
          <w:rStyle w:val="StyleBoldUnderline"/>
          <w:highlight w:val="cyan"/>
        </w:rPr>
        <w:t>some of China’s major trading partners saw the desirability of increasing its holding as the U.S. dollar has been getting weaker</w:t>
      </w:r>
      <w:r w:rsidRPr="009A3F9D">
        <w:rPr>
          <w:sz w:val="16"/>
          <w:highlight w:val="cyan"/>
        </w:rPr>
        <w:t>,</w:t>
      </w:r>
      <w:r w:rsidRPr="003600BC">
        <w:rPr>
          <w:sz w:val="16"/>
        </w:rPr>
        <w:t xml:space="preserve"> </w:t>
      </w:r>
      <w:r w:rsidRPr="003600BC">
        <w:rPr>
          <w:sz w:val="16"/>
          <w:szCs w:val="12"/>
        </w:rPr>
        <w:t>arousing concerns that an unstable dollar would lead to increased costs and risks for traders. Since the onset of the crisis, China has signed bilateral currency swap agreements with Argentina, Belarus, Iceland, Indonesia, Malaysia, Hong Kong, Singapore, and South Korea, with a total amount of 803.5 billion yuan (about $118.1 billion).</w:t>
      </w:r>
      <w:r w:rsidRPr="003600BC">
        <w:rPr>
          <w:sz w:val="16"/>
        </w:rPr>
        <w:t xml:space="preserve"> </w:t>
      </w:r>
      <w:r w:rsidRPr="00991BB5">
        <w:rPr>
          <w:rStyle w:val="StyleBoldUnderline"/>
        </w:rPr>
        <w:t>Some countries also moved to take the RMB as one of its reserve currencies. It was the crisis that caused Beijing to think seriously about the regionalization of the RMB</w:t>
      </w:r>
      <w:r w:rsidRPr="003600BC">
        <w:rPr>
          <w:sz w:val="16"/>
        </w:rPr>
        <w:t xml:space="preserve">. </w:t>
      </w:r>
      <w:r w:rsidRPr="003600BC">
        <w:rPr>
          <w:sz w:val="16"/>
          <w:szCs w:val="12"/>
        </w:rPr>
        <w:t>To enhance that goal, the Chinese government undertook to push the RMB settlement pilots in the trade between China’s two most important exporting regions, Guangdong and the Yangtze River Delta, with Hong Kong and Macao, and between two Chinese provinces bordering Southeast Asia, Gaungxi and Yunnan, with the members of the Association of Southeast Asian Nations (ASEAN). In early 2009, Beijing also approved Shanghai’s ambitious goal of turning itself into an international financial center by 2020, matching China’s economic influence and the yuan’s international position. It will be a long journey for theRMBto become a major international reserve currency, but it seems that</w:t>
      </w:r>
      <w:r w:rsidRPr="003600BC">
        <w:rPr>
          <w:sz w:val="16"/>
        </w:rPr>
        <w:t xml:space="preserve"> </w:t>
      </w:r>
      <w:r w:rsidRPr="00991BB5">
        <w:rPr>
          <w:rStyle w:val="StyleBoldUnderline"/>
        </w:rPr>
        <w:t xml:space="preserve">the </w:t>
      </w:r>
      <w:r w:rsidRPr="009A3F9D">
        <w:rPr>
          <w:rStyle w:val="StyleBoldUnderline"/>
          <w:highlight w:val="cyan"/>
        </w:rPr>
        <w:t>global financial crisis has turned out to be its starting point.</w:t>
      </w:r>
    </w:p>
    <w:p w14:paraId="60CA1D90" w14:textId="77777777" w:rsidR="00DA6142" w:rsidRPr="004C5CE5" w:rsidRDefault="00DA6142" w:rsidP="00DA6142">
      <w:pPr>
        <w:rPr>
          <w:b/>
          <w:u w:val="single"/>
        </w:rPr>
      </w:pPr>
    </w:p>
    <w:p w14:paraId="60CA1D91" w14:textId="77777777" w:rsidR="00DA6142" w:rsidRPr="00991BB5" w:rsidRDefault="00DA6142" w:rsidP="00DA6142"/>
    <w:p w14:paraId="60CA1D92" w14:textId="77777777" w:rsidR="00DA6142" w:rsidRDefault="00647438" w:rsidP="00DA6142">
      <w:pPr>
        <w:pStyle w:val="Heading3"/>
      </w:pPr>
      <w:r>
        <w:lastRenderedPageBreak/>
        <w:t>2NC AT: Diversionary Theory</w:t>
      </w:r>
    </w:p>
    <w:p w14:paraId="60CA1D93" w14:textId="77777777" w:rsidR="00DA6142" w:rsidRDefault="00DA6142" w:rsidP="00DA6142">
      <w:pPr>
        <w:rPr>
          <w:b/>
        </w:rPr>
      </w:pPr>
    </w:p>
    <w:p w14:paraId="60CA1D94" w14:textId="77777777" w:rsidR="00DA6142" w:rsidRPr="008D5313" w:rsidRDefault="00DA6142" w:rsidP="00647438">
      <w:pPr>
        <w:pStyle w:val="Heading4"/>
      </w:pPr>
      <w:r w:rsidRPr="00276698">
        <w:t>Diversionary war theory is false</w:t>
      </w:r>
    </w:p>
    <w:p w14:paraId="60CA1D95" w14:textId="77777777" w:rsidR="00DA6142" w:rsidRDefault="00DA6142" w:rsidP="00DA6142">
      <w:r>
        <w:rPr>
          <w:rStyle w:val="StyleStyleBold12pt"/>
        </w:rPr>
        <w:t>Boehmer ‘7</w:t>
      </w:r>
      <w:r>
        <w:t xml:space="preserve"> </w:t>
      </w:r>
    </w:p>
    <w:p w14:paraId="60CA1D96" w14:textId="77777777" w:rsidR="00DA6142" w:rsidRPr="003600BC" w:rsidRDefault="00DA6142" w:rsidP="00DA6142">
      <w:pPr>
        <w:rPr>
          <w:sz w:val="16"/>
          <w:szCs w:val="16"/>
        </w:rPr>
      </w:pPr>
      <w:r w:rsidRPr="003600BC">
        <w:rPr>
          <w:sz w:val="16"/>
          <w:szCs w:val="16"/>
        </w:rPr>
        <w:t>(Charles, political science professor at the University of Texas, Politics &amp; Policy, 35:4, “The Effects of Economic Crisis, Domestic Discord, and State Efficacy on the Decision to Initiate Interstate Conflict”)</w:t>
      </w:r>
    </w:p>
    <w:p w14:paraId="60CA1D97" w14:textId="77777777" w:rsidR="00DA6142" w:rsidRPr="003600BC" w:rsidRDefault="00DA6142" w:rsidP="00DA6142">
      <w:pPr>
        <w:rPr>
          <w:sz w:val="16"/>
        </w:rPr>
      </w:pPr>
      <w:r w:rsidRPr="003600BC">
        <w:rPr>
          <w:sz w:val="16"/>
        </w:rPr>
        <w:t xml:space="preserve">This article examines the contemporaneous effect of low economic growth and domestic instability on the threat of regime change and/ or involvement in external militarized conflicts. Many </w:t>
      </w:r>
      <w:r>
        <w:rPr>
          <w:rStyle w:val="StyleBoldUnderline"/>
        </w:rPr>
        <w:t>studies of diversionary conflict argue that lower</w:t>
      </w:r>
      <w:r w:rsidRPr="003600BC">
        <w:rPr>
          <w:sz w:val="16"/>
        </w:rPr>
        <w:t xml:space="preserve"> rates of economic </w:t>
      </w:r>
      <w:r>
        <w:rPr>
          <w:rStyle w:val="StyleBoldUnderline"/>
        </w:rPr>
        <w:t>growth should heighten the risk of international conflict</w:t>
      </w:r>
      <w:r w:rsidRPr="003600BC">
        <w:rPr>
          <w:sz w:val="16"/>
        </w:rPr>
        <w:t xml:space="preserve">. Yet we know that militarized interstate conflicts, and especially wars, are generally rare events whereas lower rates of growth are not. Additionally, a growing body of literature shows that regime changes are also associated with lower rates of economic growth. The question then becomes which event, militarized interstate conflict or regime change, is the most likely to occur with domestic discord and lower rates of economic growth? </w:t>
      </w:r>
      <w:r w:rsidRPr="009A3F9D">
        <w:rPr>
          <w:rStyle w:val="StyleBoldUnderline"/>
          <w:highlight w:val="cyan"/>
        </w:rPr>
        <w:t>Diversionary theory</w:t>
      </w:r>
      <w:r>
        <w:rPr>
          <w:rStyle w:val="StyleBoldUnderline"/>
        </w:rPr>
        <w:t xml:space="preserve"> claims that leaders seek to divert attention away from domestic problems such as a bad economy</w:t>
      </w:r>
      <w:r w:rsidRPr="003600BC">
        <w:rPr>
          <w:sz w:val="16"/>
        </w:rPr>
        <w:t xml:space="preserve"> or political scandals, or to garner increased support prior to elections. Leaders then supposedly externalize discontented domestic sentiments onto other nations, sometimes as scapegoats based on the similar in-group/out-group dynamic found in the research of Coser (1956) and Simmel (1955), where foreign countries are blamed for domestic problems. This process is said to involve a “rally-round-the-flag” effect, where a leader can expect a short-term boost in popularity with the threat or use of force (Blechman, Kaplan, and Hall 1978; Mueller 1973). Scholarship on diversionary conflict has focused most often on the American case1 but recent studies have sought to identify this possible behavior in other countries.2 The Falklands War is often a popular example of diversionary conflict (Levy and Vakili 1992). Argentina was reeling from hyperinflation and rampant unemployment associated with the Latin American debt crisis. It is plausible that a success in the Falklands War may have helped to rally support for the governing Galtieri regime, although Argentina lost the war and the ruling regime lost power. How many other attempts to use diversionary tactics, if they indeed occur, can be seen to generate a similar outcome? The goal of this article is to provide an assessment of the extent to which diversionary strategy is a threat to peace. </w:t>
      </w:r>
      <w:r w:rsidRPr="009A3F9D">
        <w:rPr>
          <w:rStyle w:val="StyleBoldUnderline"/>
          <w:highlight w:val="cyan"/>
        </w:rPr>
        <w:t xml:space="preserve">Is </w:t>
      </w:r>
      <w:r>
        <w:rPr>
          <w:rStyle w:val="StyleBoldUnderline"/>
        </w:rPr>
        <w:t xml:space="preserve">this </w:t>
      </w:r>
      <w:r w:rsidRPr="009A3F9D">
        <w:rPr>
          <w:rStyle w:val="StyleBoldUnderline"/>
          <w:highlight w:val="cyan"/>
        </w:rPr>
        <w:t xml:space="preserve">a </w:t>
      </w:r>
      <w:r>
        <w:rPr>
          <w:rStyle w:val="StyleBoldUnderline"/>
        </w:rPr>
        <w:t xml:space="preserve">colorful </w:t>
      </w:r>
      <w:r w:rsidRPr="009A3F9D">
        <w:rPr>
          <w:rStyle w:val="StyleBoldUnderline"/>
          <w:highlight w:val="cyan"/>
        </w:rPr>
        <w:t xml:space="preserve">theory kept alive by academics that has little bearing </w:t>
      </w:r>
      <w:r>
        <w:rPr>
          <w:rStyle w:val="StyleBoldUnderline"/>
        </w:rPr>
        <w:t>up</w:t>
      </w:r>
      <w:r w:rsidRPr="009A3F9D">
        <w:rPr>
          <w:rStyle w:val="StyleBoldUnderline"/>
          <w:highlight w:val="cyan"/>
        </w:rPr>
        <w:t>on real events</w:t>
      </w:r>
      <w:r w:rsidRPr="003600BC">
        <w:rPr>
          <w:sz w:val="16"/>
        </w:rPr>
        <w:t xml:space="preserve">, or is this a real problem that policy makers should be concerned with? If it is a strategy readily available to leaders, then it is important to know what domestic factors trigger this gambit. Moreover, to know that requires an understanding of the context in external conflict, which occurs relative to regime changes. </w:t>
      </w:r>
      <w:r w:rsidRPr="009A3F9D">
        <w:rPr>
          <w:rStyle w:val="StyleBoldUnderline"/>
          <w:highlight w:val="cyan"/>
        </w:rPr>
        <w:t xml:space="preserve">Theories </w:t>
      </w:r>
      <w:r>
        <w:rPr>
          <w:rStyle w:val="StyleBoldUnderline"/>
        </w:rPr>
        <w:t xml:space="preserve">of diversionary conflict usually </w:t>
      </w:r>
      <w:r w:rsidRPr="009A3F9D">
        <w:rPr>
          <w:rStyle w:val="StyleBoldUnderline"/>
          <w:highlight w:val="cyan"/>
        </w:rPr>
        <w:t xml:space="preserve">emphasize the </w:t>
      </w:r>
      <w:r>
        <w:rPr>
          <w:rStyle w:val="StyleBoldUnderline"/>
        </w:rPr>
        <w:t xml:space="preserve">potential </w:t>
      </w:r>
      <w:r w:rsidRPr="009A3F9D">
        <w:rPr>
          <w:rStyle w:val="StyleBoldUnderline"/>
          <w:highlight w:val="cyan"/>
        </w:rPr>
        <w:t xml:space="preserve">benefits </w:t>
      </w:r>
      <w:r>
        <w:rPr>
          <w:rStyle w:val="StyleBoldUnderline"/>
        </w:rPr>
        <w:t xml:space="preserve">of diversionary tactics, although </w:t>
      </w:r>
      <w:r w:rsidRPr="009A3F9D">
        <w:rPr>
          <w:rStyle w:val="StyleBoldUnderline"/>
          <w:highlight w:val="cyan"/>
        </w:rPr>
        <w:t xml:space="preserve">few pay </w:t>
      </w:r>
      <w:r>
        <w:rPr>
          <w:rStyle w:val="StyleBoldUnderline"/>
        </w:rPr>
        <w:t xml:space="preserve">equal </w:t>
      </w:r>
      <w:r w:rsidRPr="009A3F9D">
        <w:rPr>
          <w:rStyle w:val="StyleBoldUnderline"/>
          <w:highlight w:val="cyan"/>
        </w:rPr>
        <w:t>attention to the prospective costs</w:t>
      </w:r>
      <w:r w:rsidRPr="009A3F9D">
        <w:rPr>
          <w:sz w:val="16"/>
          <w:highlight w:val="cyan"/>
        </w:rPr>
        <w:t xml:space="preserve"> </w:t>
      </w:r>
      <w:r w:rsidRPr="003600BC">
        <w:rPr>
          <w:sz w:val="16"/>
        </w:rPr>
        <w:t xml:space="preserve">associated with such behavior. It is not contentious to claim that leaders typically seek to remain in office. However, </w:t>
      </w:r>
      <w:r w:rsidRPr="009A3F9D">
        <w:rPr>
          <w:rStyle w:val="StyleBoldUnderline"/>
          <w:highlight w:val="cyan"/>
        </w:rPr>
        <w:t>whether they can successfully manipulate public opinion</w:t>
      </w:r>
      <w:r>
        <w:rPr>
          <w:rStyle w:val="StyleBoldUnderline"/>
        </w:rPr>
        <w:t xml:space="preserve"> </w:t>
      </w:r>
      <w:r w:rsidRPr="003600BC">
        <w:rPr>
          <w:sz w:val="16"/>
        </w:rPr>
        <w:t xml:space="preserve">regularly during periods of domestic unpopularity </w:t>
      </w:r>
      <w:r>
        <w:rPr>
          <w:rStyle w:val="StyleBoldUnderline"/>
        </w:rPr>
        <w:t xml:space="preserve">through </w:t>
      </w:r>
      <w:r w:rsidRPr="003600BC">
        <w:rPr>
          <w:sz w:val="16"/>
        </w:rPr>
        <w:t xml:space="preserve">their states’ participation in foreign militarized </w:t>
      </w:r>
      <w:r>
        <w:rPr>
          <w:rStyle w:val="StyleBoldUnderline"/>
        </w:rPr>
        <w:t>conflicts</w:t>
      </w:r>
      <w:r w:rsidRPr="003600BC">
        <w:rPr>
          <w:sz w:val="16"/>
        </w:rPr>
        <w:t>—especially outside of the American case—</w:t>
      </w:r>
      <w:r w:rsidRPr="009A3F9D">
        <w:rPr>
          <w:rStyle w:val="StyleBoldUnderline"/>
          <w:highlight w:val="cyan"/>
        </w:rPr>
        <w:t xml:space="preserve">is </w:t>
      </w:r>
      <w:r w:rsidRPr="003600BC">
        <w:rPr>
          <w:sz w:val="16"/>
        </w:rPr>
        <w:t xml:space="preserve">a question </w:t>
      </w:r>
      <w:r w:rsidRPr="009A3F9D">
        <w:rPr>
          <w:rStyle w:val="StyleBoldUnderline"/>
          <w:highlight w:val="cyan"/>
        </w:rPr>
        <w:t>open for debate</w:t>
      </w:r>
      <w:r w:rsidRPr="009A3F9D">
        <w:rPr>
          <w:sz w:val="16"/>
          <w:highlight w:val="cyan"/>
        </w:rPr>
        <w:t xml:space="preserve">. </w:t>
      </w:r>
      <w:r w:rsidRPr="003600BC">
        <w:rPr>
          <w:sz w:val="16"/>
        </w:rPr>
        <w:t xml:space="preserve">Furthermore, there appears to be a logical disconnect between diversionary theories and extant studies of domestic conflict and regime change. Lower rates of economic growth are purported to increase the risk of both militarized interstate conflicts (and internal conflicts) as well as regime changes (Bloomberg and Hess 2002). This implies that </w:t>
      </w:r>
      <w:r w:rsidRPr="009A3F9D">
        <w:rPr>
          <w:rStyle w:val="StyleBoldUnderline"/>
          <w:highlight w:val="cyan"/>
        </w:rPr>
        <w:t xml:space="preserve">if leaders </w:t>
      </w:r>
      <w:r>
        <w:rPr>
          <w:rStyle w:val="StyleBoldUnderline"/>
        </w:rPr>
        <w:t>do</w:t>
      </w:r>
      <w:r w:rsidRPr="003600BC">
        <w:rPr>
          <w:sz w:val="16"/>
        </w:rPr>
        <w:t xml:space="preserve">, in fact, </w:t>
      </w:r>
      <w:r w:rsidRPr="009A3F9D">
        <w:rPr>
          <w:rStyle w:val="StyleBoldUnderline"/>
          <w:highlight w:val="cyan"/>
        </w:rPr>
        <w:t>undertake diversionary conflicts, many may still be thrown from</w:t>
      </w:r>
      <w:r w:rsidRPr="009A3F9D">
        <w:rPr>
          <w:sz w:val="16"/>
          <w:highlight w:val="cyan"/>
        </w:rPr>
        <w:t xml:space="preserve"> </w:t>
      </w:r>
      <w:r w:rsidRPr="003600BC">
        <w:rPr>
          <w:sz w:val="16"/>
        </w:rPr>
        <w:t xml:space="preserve">the seat of </w:t>
      </w:r>
      <w:r w:rsidRPr="009A3F9D">
        <w:rPr>
          <w:rStyle w:val="StyleBoldUnderline"/>
          <w:highlight w:val="cyan"/>
        </w:rPr>
        <w:t>power</w:t>
      </w:r>
      <w:r>
        <w:rPr>
          <w:rStyle w:val="StyleBoldUnderline"/>
        </w:rPr>
        <w:t>—especially if the outcome is defeat</w:t>
      </w:r>
      <w:r w:rsidRPr="003600BC">
        <w:rPr>
          <w:sz w:val="16"/>
        </w:rPr>
        <w:t xml:space="preserve"> to a foreign enemy. Diversionary conflict would thus seem to be a risky gambit (Smith 1996). Scholars such as MacFie (1938) and Blainey (1988) have nevertheless questioned the validity of </w:t>
      </w:r>
      <w:r w:rsidRPr="009A3F9D">
        <w:rPr>
          <w:rStyle w:val="StyleBoldUnderline"/>
          <w:highlight w:val="cyan"/>
        </w:rPr>
        <w:t xml:space="preserve">the </w:t>
      </w:r>
      <w:r>
        <w:rPr>
          <w:rStyle w:val="StyleBoldUnderline"/>
        </w:rPr>
        <w:t xml:space="preserve">diversionary </w:t>
      </w:r>
      <w:r w:rsidRPr="009A3F9D">
        <w:rPr>
          <w:rStyle w:val="StyleBoldUnderline"/>
          <w:highlight w:val="cyan"/>
        </w:rPr>
        <w:t>thesis</w:t>
      </w:r>
      <w:r w:rsidRPr="003600BC">
        <w:rPr>
          <w:sz w:val="16"/>
        </w:rPr>
        <w:t xml:space="preserve">. As noted by Levy (1989), this perspective </w:t>
      </w:r>
      <w:r w:rsidRPr="009A3F9D">
        <w:rPr>
          <w:rStyle w:val="StyleBoldUnderline"/>
          <w:highlight w:val="cyan"/>
        </w:rPr>
        <w:t xml:space="preserve">is rarely </w:t>
      </w:r>
      <w:r>
        <w:rPr>
          <w:rStyle w:val="StyleBoldUnderline"/>
        </w:rPr>
        <w:t xml:space="preserve">formulated as a </w:t>
      </w:r>
      <w:r w:rsidRPr="009A3F9D">
        <w:rPr>
          <w:rStyle w:val="StyleBoldUnderline"/>
          <w:highlight w:val="cyan"/>
        </w:rPr>
        <w:t>cohesive</w:t>
      </w:r>
      <w:r w:rsidRPr="009A3F9D">
        <w:rPr>
          <w:sz w:val="16"/>
          <w:highlight w:val="cyan"/>
        </w:rPr>
        <w:t xml:space="preserve"> </w:t>
      </w:r>
      <w:r w:rsidRPr="003600BC">
        <w:rPr>
          <w:sz w:val="16"/>
        </w:rPr>
        <w:t xml:space="preserve">and comprehensive </w:t>
      </w:r>
      <w:r>
        <w:rPr>
          <w:rStyle w:val="StyleBoldUnderline"/>
        </w:rPr>
        <w:t>theory</w:t>
      </w:r>
      <w:r w:rsidRPr="003600BC">
        <w:rPr>
          <w:sz w:val="16"/>
        </w:rPr>
        <w:t>, and there has been little or no knowledge cumulation. Later analyses do not necessarily build on past studies and the discrepancies between inquiries are often difficult to unravel. “</w:t>
      </w:r>
      <w:r>
        <w:rPr>
          <w:rStyle w:val="StyleBoldUnderline"/>
        </w:rPr>
        <w:t>Studies have used a variety of research designs</w:t>
      </w:r>
      <w:r w:rsidRPr="003600BC">
        <w:rPr>
          <w:sz w:val="16"/>
        </w:rPr>
        <w:t xml:space="preserve">, different dependent variables (uses of force, major uses of force, militarized disputes), different estimation techniques, </w:t>
      </w:r>
      <w:r>
        <w:rPr>
          <w:rStyle w:val="StyleBoldUnderline"/>
        </w:rPr>
        <w:t>and different data sets</w:t>
      </w:r>
      <w:r w:rsidRPr="003600BC">
        <w:rPr>
          <w:sz w:val="16"/>
        </w:rPr>
        <w:t xml:space="preserve"> covering different time periods and different states” (Bennett and Nordstrom 2000, 39). To these problems, we should add a lack of theoretical precision and incomplete model specification. By a lack of theoretical precision, I am referring to the linkages between economic conditions and domestic strife that remain unclear in some studies (Miller 1995; Russett 1990). Consequently, extant studies are to a degree incommensurate; they offer a step in the right direction but do not provide robust cross-national explanations and tests of economic growth and interstate conflict. Yet a few studies have attempted to provide deductive explanations about when and how diversionary tactics might be employed. Using a Bayesian updating game, Richards and others (1993) theorize that while the use of force would appear to offer leaders a means to boost their popularity, a poorly performing economy acts as a signal to a leader’s constituents about his or her competence. Hence, </w:t>
      </w:r>
      <w:r>
        <w:rPr>
          <w:rStyle w:val="StyleBoldUnderline"/>
        </w:rPr>
        <w:t xml:space="preserve">attempts to use </w:t>
      </w:r>
      <w:r w:rsidRPr="009A3F9D">
        <w:rPr>
          <w:rStyle w:val="StyleBoldUnderline"/>
          <w:highlight w:val="cyan"/>
        </w:rPr>
        <w:t xml:space="preserve">diversion </w:t>
      </w:r>
      <w:r>
        <w:rPr>
          <w:rStyle w:val="StyleBoldUnderline"/>
        </w:rPr>
        <w:t xml:space="preserve">are likely to </w:t>
      </w:r>
      <w:r w:rsidRPr="009A3F9D">
        <w:rPr>
          <w:rStyle w:val="StyleBoldUnderline"/>
          <w:highlight w:val="cyan"/>
        </w:rPr>
        <w:t xml:space="preserve">fail </w:t>
      </w:r>
      <w:r>
        <w:rPr>
          <w:rStyle w:val="StyleBoldUnderline"/>
        </w:rPr>
        <w:t xml:space="preserve">either </w:t>
      </w:r>
      <w:r w:rsidRPr="009A3F9D">
        <w:rPr>
          <w:rStyle w:val="StyleBoldUnderline"/>
          <w:highlight w:val="cyan"/>
        </w:rPr>
        <w:t xml:space="preserve">because </w:t>
      </w:r>
      <w:r>
        <w:rPr>
          <w:rStyle w:val="StyleBoldUnderline"/>
        </w:rPr>
        <w:t xml:space="preserve">incompetent </w:t>
      </w:r>
      <w:r w:rsidRPr="009A3F9D">
        <w:rPr>
          <w:rStyle w:val="StyleBoldUnderline"/>
          <w:highlight w:val="cyan"/>
        </w:rPr>
        <w:t>leaders wil</w:t>
      </w:r>
      <w:r>
        <w:rPr>
          <w:rStyle w:val="StyleBoldUnderline"/>
        </w:rPr>
        <w:t xml:space="preserve">l likewise </w:t>
      </w:r>
      <w:r w:rsidRPr="009A3F9D">
        <w:rPr>
          <w:rStyle w:val="StyleBoldUnderline"/>
          <w:highlight w:val="cyan"/>
        </w:rPr>
        <w:t>fail in foreign policy or people will recognize the gambit</w:t>
      </w:r>
      <w:r>
        <w:rPr>
          <w:rStyle w:val="StyleBoldUnderline"/>
        </w:rPr>
        <w:t xml:space="preserve"> for what it is</w:t>
      </w:r>
      <w:r w:rsidRPr="003600BC">
        <w:rPr>
          <w:sz w:val="16"/>
        </w:rPr>
        <w:t xml:space="preserve">. Instead, these two models conclude that diversion is likely to be undertaken particularly by risk-acceptant leaders. This stress on a heightened risk of removal from office is also apparent in the work of Bueno de Mesquita and others (1999), and Downs and Rocke (1994), where leaders may “gamble for resurrection,” although the diversionary scenario in the former study is only a partial extension of their theory on selectorates, winning coalitions, and leader survival. Again, how often do leaders fail in the process or are removed from positions of power before they can even initiate diversionary tactics? A few studies focusing on leader tenure have examined the removal of leaders following war, although almost no study in the diversionary literature has looked at the effects of domestic problems on the relative risks of regime change, interstate conflict, or both events occurring in the same year.3 </w:t>
      </w:r>
    </w:p>
    <w:p w14:paraId="60CA1D98" w14:textId="77777777" w:rsidR="00DA6142" w:rsidRDefault="00DA6142" w:rsidP="00DA6142">
      <w:pPr>
        <w:rPr>
          <w:b/>
        </w:rPr>
      </w:pPr>
    </w:p>
    <w:p w14:paraId="60CA1D99" w14:textId="77777777" w:rsidR="00DA6142" w:rsidRPr="008D5313" w:rsidRDefault="00DA6142" w:rsidP="00647438">
      <w:pPr>
        <w:pStyle w:val="Heading4"/>
      </w:pPr>
      <w:r w:rsidRPr="00276698">
        <w:t>Low growth makes politicians cautious—they don’t want to risk war because it makes them vulnerable</w:t>
      </w:r>
    </w:p>
    <w:p w14:paraId="60CA1D9A" w14:textId="77777777" w:rsidR="00DA6142" w:rsidRDefault="00DA6142" w:rsidP="00DA6142">
      <w:r>
        <w:rPr>
          <w:rStyle w:val="StyleStyleBold12pt"/>
        </w:rPr>
        <w:t>Boehmer ‘7</w:t>
      </w:r>
      <w:r>
        <w:t xml:space="preserve"> </w:t>
      </w:r>
    </w:p>
    <w:p w14:paraId="60CA1D9B" w14:textId="77777777" w:rsidR="00DA6142" w:rsidRPr="003600BC" w:rsidRDefault="00DA6142" w:rsidP="00DA6142">
      <w:pPr>
        <w:rPr>
          <w:sz w:val="16"/>
          <w:szCs w:val="16"/>
        </w:rPr>
      </w:pPr>
      <w:r w:rsidRPr="003600BC">
        <w:rPr>
          <w:sz w:val="16"/>
          <w:szCs w:val="16"/>
        </w:rPr>
        <w:t>(Charles, political science professor at the University of Texas, Politics &amp; Policy, 35:4, “The Effects of Economic Crisis, Domestic Discord, and State Efficacy on the Decision to Initiate Interstate Conflict”)</w:t>
      </w:r>
    </w:p>
    <w:p w14:paraId="60CA1D9C" w14:textId="77777777" w:rsidR="00DA6142" w:rsidRDefault="00DA6142" w:rsidP="00DA6142">
      <w:pPr>
        <w:rPr>
          <w:sz w:val="16"/>
        </w:rPr>
      </w:pPr>
      <w:r>
        <w:rPr>
          <w:sz w:val="16"/>
        </w:rPr>
        <w:t xml:space="preserve">Economic Growth and Fatal MIDs The theory presented earlier predicts that </w:t>
      </w:r>
      <w:r w:rsidRPr="009A3F9D">
        <w:rPr>
          <w:rStyle w:val="StyleBoldUnderline"/>
          <w:highlight w:val="cyan"/>
        </w:rPr>
        <w:t xml:space="preserve">lower rates of growth suppress participation in </w:t>
      </w:r>
      <w:r>
        <w:rPr>
          <w:rStyle w:val="StyleBoldUnderline"/>
        </w:rPr>
        <w:t xml:space="preserve">foreign </w:t>
      </w:r>
      <w:r w:rsidRPr="009A3F9D">
        <w:rPr>
          <w:rStyle w:val="StyleBoldUnderline"/>
          <w:highlight w:val="cyan"/>
        </w:rPr>
        <w:t>conflicts</w:t>
      </w:r>
      <w:r>
        <w:rPr>
          <w:rStyle w:val="StyleBoldUnderline"/>
        </w:rPr>
        <w:t xml:space="preserve">, particularly concerning conflict </w:t>
      </w:r>
      <w:r w:rsidRPr="009A3F9D">
        <w:rPr>
          <w:rStyle w:val="StyleBoldUnderline"/>
          <w:highlight w:val="cyan"/>
        </w:rPr>
        <w:t xml:space="preserve">initiation and escalation </w:t>
      </w:r>
      <w:r>
        <w:rPr>
          <w:rStyle w:val="StyleBoldUnderline"/>
        </w:rPr>
        <w:t xml:space="preserve">to combat. To sustain combat, </w:t>
      </w:r>
      <w:r w:rsidRPr="009A3F9D">
        <w:rPr>
          <w:rStyle w:val="StyleBoldUnderline"/>
          <w:highlight w:val="cyan"/>
        </w:rPr>
        <w:t xml:space="preserve">states need to be </w:t>
      </w:r>
      <w:r>
        <w:rPr>
          <w:rStyle w:val="StyleBoldUnderline"/>
        </w:rPr>
        <w:t xml:space="preserve">militarily </w:t>
      </w:r>
      <w:r w:rsidRPr="009A3F9D">
        <w:rPr>
          <w:rStyle w:val="StyleBoldUnderline"/>
          <w:highlight w:val="cyan"/>
        </w:rPr>
        <w:t xml:space="preserve">prepared </w:t>
      </w:r>
      <w:r>
        <w:rPr>
          <w:rStyle w:val="StyleBoldUnderline"/>
        </w:rPr>
        <w:t>and not open up a second front when they are already fighting</w:t>
      </w:r>
      <w:r>
        <w:rPr>
          <w:sz w:val="16"/>
        </w:rPr>
        <w:t xml:space="preserve">, or may fear, domestic opposition. A good example would be when the various Afghani resistance fighters expelled the Soviet Union from their territory, but the Taliban crumbled when it had to face the combined forces of the United States and Northern Alliance insurrection. Yet the coefficient for GDP growth and MID initiations was negative but insignificant. However, </w:t>
      </w:r>
      <w:r>
        <w:rPr>
          <w:rStyle w:val="StyleBoldUnderline"/>
        </w:rPr>
        <w:t xml:space="preserve">considering that there are many reasons why states fight, the logic presented earlier should hold </w:t>
      </w:r>
      <w:r w:rsidRPr="009A3F9D">
        <w:rPr>
          <w:rStyle w:val="StyleBoldUnderline"/>
          <w:highlight w:val="cyan"/>
        </w:rPr>
        <w:t xml:space="preserve">especially in regard to </w:t>
      </w:r>
      <w:r>
        <w:rPr>
          <w:rStyle w:val="StyleBoldUnderline"/>
        </w:rPr>
        <w:t xml:space="preserve">the risk of participating in more </w:t>
      </w:r>
      <w:r w:rsidRPr="009A3F9D">
        <w:rPr>
          <w:rStyle w:val="StyleBoldUnderline"/>
          <w:highlight w:val="cyan"/>
        </w:rPr>
        <w:t xml:space="preserve">severe conflicts. Threats </w:t>
      </w:r>
      <w:r>
        <w:rPr>
          <w:rStyle w:val="StyleBoldUnderline"/>
        </w:rPr>
        <w:t xml:space="preserve">to use military force may be safe to make and may be made with both external and internal actors in mind, but in the end may </w:t>
      </w:r>
      <w:r w:rsidRPr="009A3F9D">
        <w:rPr>
          <w:rStyle w:val="StyleBoldUnderline"/>
          <w:highlight w:val="cyan"/>
        </w:rPr>
        <w:t>remain mere cheap talk</w:t>
      </w:r>
      <w:r>
        <w:rPr>
          <w:rStyle w:val="StyleBoldUnderline"/>
        </w:rPr>
        <w:t xml:space="preserve"> that does not risk escalation</w:t>
      </w:r>
      <w:r>
        <w:rPr>
          <w:sz w:val="16"/>
        </w:rPr>
        <w:t xml:space="preserve"> if there is a chance to back down. Chiozza and Goemans (2004b) found that secure leaders were more likely to become involved in war than insecure leaders, supporting the theory and evidence presented here. </w:t>
      </w:r>
      <w:r>
        <w:rPr>
          <w:rStyle w:val="StyleBoldUnderline"/>
        </w:rPr>
        <w:t xml:space="preserve">We should find that </w:t>
      </w:r>
      <w:r w:rsidRPr="009A3F9D">
        <w:rPr>
          <w:rStyle w:val="StyleBoldUnderline"/>
          <w:highlight w:val="cyan"/>
        </w:rPr>
        <w:t>leaders who face domestic opposition and a poor</w:t>
      </w:r>
      <w:r>
        <w:rPr>
          <w:rStyle w:val="StyleBoldUnderline"/>
        </w:rPr>
        <w:t xml:space="preserve">ly performing </w:t>
      </w:r>
      <w:r w:rsidRPr="009A3F9D">
        <w:rPr>
          <w:rStyle w:val="StyleBoldUnderline"/>
          <w:highlight w:val="cyan"/>
        </w:rPr>
        <w:t xml:space="preserve">economy shy away from </w:t>
      </w:r>
      <w:r>
        <w:rPr>
          <w:rStyle w:val="StyleBoldUnderline"/>
        </w:rPr>
        <w:t xml:space="preserve">situations that could escalate to </w:t>
      </w:r>
      <w:r w:rsidRPr="009A3F9D">
        <w:rPr>
          <w:rStyle w:val="StyleBoldUnderline"/>
          <w:highlight w:val="cyan"/>
        </w:rPr>
        <w:t xml:space="preserve">combat </w:t>
      </w:r>
      <w:r>
        <w:rPr>
          <w:rStyle w:val="StyleBoldUnderline"/>
        </w:rPr>
        <w:t xml:space="preserve">if </w:t>
      </w:r>
      <w:r w:rsidRPr="009A3F9D">
        <w:rPr>
          <w:rStyle w:val="StyleBoldUnderline"/>
          <w:highlight w:val="cyan"/>
        </w:rPr>
        <w:t xml:space="preserve">doing so would compromise </w:t>
      </w:r>
      <w:r>
        <w:rPr>
          <w:rStyle w:val="StyleBoldUnderline"/>
        </w:rPr>
        <w:t xml:space="preserve">their ability to retain </w:t>
      </w:r>
      <w:r w:rsidRPr="009A3F9D">
        <w:rPr>
          <w:rStyle w:val="StyleBoldUnderline"/>
          <w:highlight w:val="cyan"/>
        </w:rPr>
        <w:t>power</w:t>
      </w:r>
      <w:r>
        <w:rPr>
          <w:sz w:val="16"/>
        </w:rPr>
        <w:t xml:space="preserve">. </w:t>
      </w:r>
    </w:p>
    <w:p w14:paraId="60CA1D9D" w14:textId="77777777" w:rsidR="00DA6142" w:rsidRPr="00453BA5" w:rsidRDefault="00DA6142" w:rsidP="00DA6142"/>
    <w:p w14:paraId="60CA1D9E" w14:textId="77777777" w:rsidR="00DA6142" w:rsidRPr="00BB0E89" w:rsidRDefault="00DA6142" w:rsidP="00DA6142"/>
    <w:p w14:paraId="60CA1D9F" w14:textId="77777777" w:rsidR="00DA6142" w:rsidRDefault="00647438" w:rsidP="00585C26">
      <w:pPr>
        <w:pStyle w:val="Heading3"/>
      </w:pPr>
      <w:r>
        <w:lastRenderedPageBreak/>
        <w:t>2NC Decline Doesn’t Cause War</w:t>
      </w:r>
    </w:p>
    <w:p w14:paraId="60CA1DA0" w14:textId="77777777" w:rsidR="00DA6142" w:rsidRPr="004D1975" w:rsidRDefault="00DA6142" w:rsidP="00647438">
      <w:pPr>
        <w:pStyle w:val="Heading4"/>
      </w:pPr>
      <w:r w:rsidRPr="00276698">
        <w:t>Economic decline doesn’t cause war</w:t>
      </w:r>
    </w:p>
    <w:p w14:paraId="60CA1DA1" w14:textId="77777777" w:rsidR="00DA6142" w:rsidRDefault="00DA6142" w:rsidP="00DA6142">
      <w:r w:rsidRPr="00AC318D">
        <w:rPr>
          <w:rStyle w:val="StyleStyleBold12pt"/>
        </w:rPr>
        <w:t>Jervis</w:t>
      </w:r>
      <w:r>
        <w:t>,</w:t>
      </w:r>
      <w:r w:rsidRPr="00AC318D">
        <w:rPr>
          <w:rStyle w:val="StyleStyleBold12pt"/>
        </w:rPr>
        <w:t>’11</w:t>
      </w:r>
      <w:r>
        <w:t xml:space="preserve"> </w:t>
      </w:r>
    </w:p>
    <w:p w14:paraId="60CA1DA2" w14:textId="77777777" w:rsidR="00DA6142" w:rsidRPr="003600BC" w:rsidRDefault="00DA6142" w:rsidP="00DA6142">
      <w:pPr>
        <w:rPr>
          <w:sz w:val="16"/>
          <w:szCs w:val="16"/>
        </w:rPr>
      </w:pPr>
      <w:r w:rsidRPr="003600BC">
        <w:rPr>
          <w:sz w:val="16"/>
          <w:szCs w:val="16"/>
        </w:rPr>
        <w:t>(Robert, Professor PolSci Columbia, December, “Force in Our Times” Survival, Vol 25 No 4, p 403-425)</w:t>
      </w:r>
    </w:p>
    <w:p w14:paraId="60CA1DA3" w14:textId="77777777" w:rsidR="00DA6142" w:rsidRPr="002B698E" w:rsidRDefault="00DA6142" w:rsidP="00DA6142">
      <w:pPr>
        <w:rPr>
          <w:b/>
          <w:sz w:val="12"/>
        </w:rPr>
      </w:pPr>
      <w:r w:rsidRPr="00902E81">
        <w:rPr>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9A3F9D">
        <w:rPr>
          <w:rStyle w:val="StyleBoldUnderline"/>
          <w:highlight w:val="cyan"/>
        </w:rPr>
        <w:t xml:space="preserve">worsening </w:t>
      </w:r>
      <w:r w:rsidRPr="002B698E">
        <w:rPr>
          <w:rStyle w:val="StyleBoldUnderline"/>
        </w:rPr>
        <w:t>of</w:t>
      </w:r>
      <w:r w:rsidRPr="00902E81">
        <w:rPr>
          <w:sz w:val="16"/>
          <w:szCs w:val="16"/>
        </w:rPr>
        <w:t xml:space="preserve"> the current </w:t>
      </w:r>
      <w:r w:rsidRPr="009A3F9D">
        <w:rPr>
          <w:rStyle w:val="StyleBoldUnderline"/>
          <w:highlight w:val="cyan"/>
        </w:rPr>
        <w:t>economic difficulties</w:t>
      </w:r>
      <w:r w:rsidRPr="00902E81">
        <w:rPr>
          <w:sz w:val="16"/>
          <w:szCs w:val="16"/>
        </w:rPr>
        <w:t xml:space="preserve">, which </w:t>
      </w:r>
      <w:r w:rsidRPr="009A3F9D">
        <w:rPr>
          <w:rStyle w:val="StyleBoldUnderline"/>
          <w:highlight w:val="cyan"/>
        </w:rPr>
        <w:t>could</w:t>
      </w:r>
      <w:r w:rsidRPr="009A3F9D">
        <w:rPr>
          <w:sz w:val="16"/>
          <w:szCs w:val="16"/>
          <w:highlight w:val="cyan"/>
        </w:rPr>
        <w:t xml:space="preserve"> </w:t>
      </w:r>
      <w:r w:rsidRPr="00902E81">
        <w:rPr>
          <w:sz w:val="16"/>
          <w:szCs w:val="16"/>
        </w:rPr>
        <w:t xml:space="preserve">itself produce greater nationalism, undermine democracy and </w:t>
      </w:r>
      <w:r w:rsidRPr="009A3F9D">
        <w:rPr>
          <w:rStyle w:val="StyleBoldUnderline"/>
          <w:highlight w:val="cyan"/>
        </w:rPr>
        <w:t>bring back</w:t>
      </w:r>
      <w:r w:rsidRPr="009A3F9D">
        <w:rPr>
          <w:sz w:val="16"/>
          <w:szCs w:val="16"/>
          <w:highlight w:val="cyan"/>
        </w:rPr>
        <w:t xml:space="preserve"> </w:t>
      </w:r>
      <w:r w:rsidRPr="00902E81">
        <w:rPr>
          <w:sz w:val="16"/>
          <w:szCs w:val="16"/>
        </w:rPr>
        <w:t xml:space="preserve">old-fashioned </w:t>
      </w:r>
      <w:r w:rsidRPr="009A3F9D">
        <w:rPr>
          <w:rStyle w:val="StyleBoldUnderline"/>
          <w:highlight w:val="cyan"/>
        </w:rPr>
        <w:t>beggar-my-neighbor</w:t>
      </w:r>
      <w:r w:rsidRPr="009A3F9D">
        <w:rPr>
          <w:sz w:val="16"/>
          <w:szCs w:val="16"/>
          <w:highlight w:val="cyan"/>
        </w:rPr>
        <w:t xml:space="preserve"> </w:t>
      </w:r>
      <w:r w:rsidRPr="00902E81">
        <w:rPr>
          <w:sz w:val="16"/>
          <w:szCs w:val="16"/>
        </w:rPr>
        <w:t xml:space="preserve">economic </w:t>
      </w:r>
      <w:r w:rsidRPr="009A3F9D">
        <w:rPr>
          <w:rStyle w:val="StyleBoldUnderline"/>
          <w:highlight w:val="cyan"/>
        </w:rPr>
        <w:t>policies</w:t>
      </w:r>
      <w:r w:rsidRPr="00902E81">
        <w:rPr>
          <w:sz w:val="16"/>
          <w:szCs w:val="16"/>
        </w:rPr>
        <w:t xml:space="preserve">. While these dangers are real, </w:t>
      </w:r>
      <w:r w:rsidRPr="002B698E">
        <w:rPr>
          <w:rStyle w:val="StyleBoldUnderline"/>
        </w:rPr>
        <w:t>it is hard to believe that the conflicts could be great enough to lead the members of the community to contemplate fighting each other</w:t>
      </w:r>
      <w:r w:rsidRPr="00902E81">
        <w:rPr>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9A3F9D">
        <w:rPr>
          <w:rStyle w:val="StyleBoldUnderline"/>
          <w:highlight w:val="cyan"/>
        </w:rPr>
        <w:t>even if the more extreme versions of free trade and economic liberalism become discredited,</w:t>
      </w:r>
      <w:r w:rsidRPr="002B698E">
        <w:rPr>
          <w:rStyle w:val="StyleBoldUnderline"/>
        </w:rPr>
        <w:t xml:space="preserve"> it is </w:t>
      </w:r>
      <w:r w:rsidRPr="004B1C8D">
        <w:rPr>
          <w:rStyle w:val="StyleBoldUnderline"/>
        </w:rPr>
        <w:t>hard to see how without building on a preexisting high level of political conflict leaders and mass opinion would come to believe that their countries could prosper</w:t>
      </w:r>
      <w:r w:rsidRPr="002B698E">
        <w:rPr>
          <w:rStyle w:val="StyleBoldUnderline"/>
        </w:rPr>
        <w:t xml:space="preserve"> by impoverishing or even attacking others</w:t>
      </w:r>
      <w:r w:rsidRPr="00902E81">
        <w:rPr>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9A3F9D">
        <w:rPr>
          <w:rStyle w:val="StyleBoldUnderline"/>
          <w:highlight w:val="cyan"/>
        </w:rPr>
        <w:t xml:space="preserve">the very fact that we have seen </w:t>
      </w:r>
      <w:r w:rsidRPr="002B698E">
        <w:rPr>
          <w:rStyle w:val="StyleBoldUnderline"/>
        </w:rPr>
        <w:t xml:space="preserve">such a sharp economic down-turn without anyone </w:t>
      </w:r>
      <w:r w:rsidRPr="009A3F9D">
        <w:rPr>
          <w:rStyle w:val="StyleBoldUnderline"/>
          <w:highlight w:val="cyan"/>
        </w:rPr>
        <w:t>suggesting that force of arms is the solution shows that even if bad times bring about greater economic conflict, it will not make war thinkabl</w:t>
      </w:r>
      <w:r w:rsidRPr="002B698E">
        <w:rPr>
          <w:rStyle w:val="StyleBoldUnderline"/>
        </w:rPr>
        <w:t>e</w:t>
      </w:r>
      <w:r w:rsidRPr="002B698E">
        <w:rPr>
          <w:b/>
          <w:sz w:val="12"/>
        </w:rPr>
        <w:t>.</w:t>
      </w:r>
    </w:p>
    <w:p w14:paraId="60CA1DA4" w14:textId="77777777" w:rsidR="00DA6142" w:rsidRDefault="00DA6142" w:rsidP="00DA6142">
      <w:pPr>
        <w:rPr>
          <w:b/>
        </w:rPr>
      </w:pPr>
    </w:p>
    <w:p w14:paraId="60CA1DA5" w14:textId="77777777" w:rsidR="00DA6142" w:rsidRPr="004D1975" w:rsidRDefault="00DA6142" w:rsidP="00647438">
      <w:pPr>
        <w:pStyle w:val="Heading4"/>
      </w:pPr>
      <w:r w:rsidRPr="00276698">
        <w:t xml:space="preserve">Multipolarity makes your arguments untrue—economic decline doesn’t cause war </w:t>
      </w:r>
    </w:p>
    <w:p w14:paraId="60CA1DA6" w14:textId="77777777" w:rsidR="00DA6142" w:rsidRDefault="00DA6142" w:rsidP="00DA6142">
      <w:pPr>
        <w:rPr>
          <w:rStyle w:val="StyleStyleBold12pt"/>
        </w:rPr>
      </w:pPr>
      <w:r>
        <w:rPr>
          <w:rStyle w:val="StyleStyleBold12pt"/>
        </w:rPr>
        <w:t>Thirlwell ‘10</w:t>
      </w:r>
    </w:p>
    <w:p w14:paraId="60CA1DA7" w14:textId="77777777" w:rsidR="00DA6142" w:rsidRPr="00453BA5" w:rsidRDefault="00DA6142" w:rsidP="00DA6142">
      <w:pPr>
        <w:rPr>
          <w:rStyle w:val="StyleBoldUnderline"/>
          <w:b/>
        </w:rPr>
      </w:pPr>
      <w:r>
        <w:rPr>
          <w:sz w:val="12"/>
        </w:rPr>
        <w:t>—MPhil in economics from Oxford U, postgraduate qualifications in applied finance from Macquarie U, program director in International Economy for the Lowy Institute for International Policy (Mark, September 2010, “The Return of Geo-economics: Globalisation and National Security”, Lowy Institute for International Policy, google scholar,)</w:t>
      </w:r>
    </w:p>
    <w:p w14:paraId="60CA1DA8" w14:textId="77777777" w:rsidR="00DA6142" w:rsidRPr="003600BC" w:rsidRDefault="00DA6142" w:rsidP="00DA6142">
      <w:pPr>
        <w:rPr>
          <w:sz w:val="16"/>
        </w:rPr>
      </w:pPr>
      <w:r w:rsidRPr="003600BC">
        <w:rPr>
          <w:sz w:val="16"/>
        </w:rPr>
        <w:t xml:space="preserve">Summing up the evidence, then, I would judge that while empirical support for the </w:t>
      </w:r>
      <w:r>
        <w:rPr>
          <w:rStyle w:val="StyleBoldUnderline"/>
        </w:rPr>
        <w:t>Pax Mercatoria</w:t>
      </w:r>
      <w:r w:rsidRPr="003600BC">
        <w:rPr>
          <w:sz w:val="16"/>
        </w:rPr>
        <w:t xml:space="preserve"> is not conclusive, nevertheless it’s still strongly supportive of the general idea that international integration is good for peace, all else equal. Since there is also even stronger evidence that peace is good for trade, this </w:t>
      </w:r>
      <w:r>
        <w:rPr>
          <w:rStyle w:val="StyleBoldUnderline"/>
        </w:rPr>
        <w:t>raises the</w:t>
      </w:r>
      <w:r w:rsidRPr="003600BC">
        <w:rPr>
          <w:sz w:val="16"/>
        </w:rPr>
        <w:t xml:space="preserve"> possibility of a nice </w:t>
      </w:r>
      <w:r>
        <w:rPr>
          <w:rStyle w:val="StyleBoldUnderline"/>
        </w:rPr>
        <w:t>virtuous circle</w:t>
      </w:r>
      <w:r w:rsidRPr="003600BC">
        <w:rPr>
          <w:sz w:val="16"/>
        </w:rPr>
        <w:t xml:space="preserve">: </w:t>
      </w:r>
      <w:r w:rsidRPr="009A3F9D">
        <w:rPr>
          <w:b/>
          <w:highlight w:val="cyan"/>
          <w:u w:val="single"/>
        </w:rPr>
        <w:t>globalisation</w:t>
      </w:r>
      <w:r w:rsidRPr="003600BC">
        <w:rPr>
          <w:sz w:val="16"/>
        </w:rPr>
        <w:t xml:space="preserve"> (trade) </w:t>
      </w:r>
      <w:r w:rsidRPr="009A3F9D">
        <w:rPr>
          <w:b/>
          <w:highlight w:val="cyan"/>
          <w:u w:val="single"/>
        </w:rPr>
        <w:t>promotes peace</w:t>
      </w:r>
      <w:r>
        <w:rPr>
          <w:rStyle w:val="StyleBoldUnderline"/>
        </w:rPr>
        <w:t>, which</w:t>
      </w:r>
      <w:r w:rsidRPr="003600BC">
        <w:rPr>
          <w:sz w:val="16"/>
        </w:rPr>
        <w:t xml:space="preserve"> in turn </w:t>
      </w:r>
      <w:r>
        <w:rPr>
          <w:rStyle w:val="StyleBoldUnderline"/>
        </w:rPr>
        <w:t>promotes</w:t>
      </w:r>
      <w:r w:rsidRPr="003600BC">
        <w:rPr>
          <w:sz w:val="16"/>
        </w:rPr>
        <w:t xml:space="preserve"> more </w:t>
      </w:r>
      <w:r>
        <w:rPr>
          <w:rStyle w:val="StyleBoldUnderline"/>
        </w:rPr>
        <w:t>globalisation. In this</w:t>
      </w:r>
      <w:r w:rsidRPr="003600BC">
        <w:rPr>
          <w:sz w:val="16"/>
        </w:rPr>
        <w:t xml:space="preserve"> kind of </w:t>
      </w:r>
      <w:r>
        <w:rPr>
          <w:rStyle w:val="StyleBoldUnderline"/>
        </w:rPr>
        <w:t>world, we should not worry</w:t>
      </w:r>
      <w:r w:rsidRPr="003600BC">
        <w:rPr>
          <w:sz w:val="16"/>
        </w:rPr>
        <w:t xml:space="preserve"> too much </w:t>
      </w:r>
      <w:r>
        <w:rPr>
          <w:rStyle w:val="StyleBoldUnderline"/>
        </w:rPr>
        <w:t>about the big power shifts</w:t>
      </w:r>
      <w:r w:rsidRPr="003600BC">
        <w:rPr>
          <w:sz w:val="16"/>
        </w:rPr>
        <w:t xml:space="preserve"> described in the previous section, since they are taking place against a backdrop of greater economic integration which should help smooth the whole process. </w:t>
      </w:r>
      <w:r w:rsidRPr="003600BC">
        <w:rPr>
          <w:sz w:val="12"/>
        </w:rPr>
        <w:t>¶</w:t>
      </w:r>
      <w:r w:rsidRPr="003600BC">
        <w:rPr>
          <w:sz w:val="16"/>
        </w:rPr>
        <w:t xml:space="preserve"> Instead of ending this section on that optimistic note, however, it’s worth thinking about some reasons why </w:t>
      </w:r>
      <w:r>
        <w:rPr>
          <w:rStyle w:val="StyleBoldUnderline"/>
        </w:rPr>
        <w:t xml:space="preserve">the Pax Mercatoria </w:t>
      </w:r>
      <w:r w:rsidRPr="009A3F9D">
        <w:rPr>
          <w:rStyle w:val="StyleBoldUnderline"/>
          <w:highlight w:val="cyan"/>
        </w:rPr>
        <w:t>might</w:t>
      </w:r>
      <w:r w:rsidRPr="003600BC">
        <w:rPr>
          <w:sz w:val="16"/>
        </w:rPr>
        <w:t xml:space="preserve"> nevertheless </w:t>
      </w:r>
      <w:r w:rsidRPr="009A3F9D">
        <w:rPr>
          <w:rStyle w:val="StyleBoldUnderline"/>
          <w:highlight w:val="cyan"/>
        </w:rPr>
        <w:t xml:space="preserve">turn out to be a </w:t>
      </w:r>
      <w:r w:rsidRPr="009A3F9D">
        <w:rPr>
          <w:b/>
          <w:highlight w:val="cyan"/>
          <w:u w:val="single"/>
        </w:rPr>
        <w:t>poor</w:t>
      </w:r>
      <w:r w:rsidRPr="003600BC">
        <w:rPr>
          <w:sz w:val="16"/>
        </w:rPr>
        <w:t xml:space="preserve">, or at least overly optimistic, </w:t>
      </w:r>
      <w:r w:rsidRPr="009A3F9D">
        <w:rPr>
          <w:b/>
          <w:highlight w:val="cyan"/>
          <w:u w:val="single"/>
        </w:rPr>
        <w:t>guide</w:t>
      </w:r>
      <w:r>
        <w:rPr>
          <w:b/>
          <w:u w:val="single"/>
        </w:rPr>
        <w:t xml:space="preserve"> to our future</w:t>
      </w:r>
      <w:r>
        <w:rPr>
          <w:rStyle w:val="StyleBoldUnderline"/>
        </w:rPr>
        <w:t>.</w:t>
      </w:r>
      <w:r w:rsidRPr="003600BC">
        <w:rPr>
          <w:sz w:val="12"/>
        </w:rPr>
        <w:t>¶</w:t>
      </w:r>
      <w:r w:rsidRPr="003600BC">
        <w:rPr>
          <w:sz w:val="16"/>
        </w:rPr>
        <w:t xml:space="preserve"> The first is captured by that all important get-out-of-gaol-free card, ‘all else equal’. It’s quite possible that the peace-promoting effects of international commerce will end up being swamped by other factors, just as they were in 1914.</w:t>
      </w:r>
      <w:r w:rsidRPr="003600BC">
        <w:rPr>
          <w:sz w:val="12"/>
        </w:rPr>
        <w:t>¶</w:t>
      </w:r>
      <w:r w:rsidRPr="003600BC">
        <w:rPr>
          <w:sz w:val="16"/>
        </w:rPr>
        <w:t xml:space="preserve"> Second, perhaps the theory itself is wrong. Certainly, a realist like John Mearsheimer would seem to have little time for the optimistic consequences of the rise of new powers implied by the theory. Here’s Mearsheimer on how the US should view China’s economic progress, for example:</w:t>
      </w:r>
      <w:r w:rsidRPr="003600BC">
        <w:rPr>
          <w:sz w:val="12"/>
        </w:rPr>
        <w:t>¶</w:t>
      </w:r>
      <w:r w:rsidRPr="003600BC">
        <w:rPr>
          <w:sz w:val="16"/>
        </w:rPr>
        <w:t xml:space="preserve"> ‘ . . . the United States has a profound interest in seeing Chinese economic growth slow considerably in the years ahead . . . A wealthy China would not be a status quo power but an aggressive state determined to achieve regional hegemony.’ 62</w:t>
      </w:r>
      <w:r w:rsidRPr="003600BC">
        <w:rPr>
          <w:sz w:val="12"/>
        </w:rPr>
        <w:t>¶</w:t>
      </w:r>
      <w:r w:rsidRPr="003600BC">
        <w:rPr>
          <w:sz w:val="16"/>
        </w:rPr>
        <w:t xml:space="preserve"> Such pessimistic (or are they tragic?) views of the world would also seem to run the risk of being self-fulfilling prophecies if they end up guiding actual policy. </w:t>
      </w:r>
      <w:r w:rsidRPr="003600BC">
        <w:rPr>
          <w:sz w:val="12"/>
        </w:rPr>
        <w:t>¶</w:t>
      </w:r>
      <w:r w:rsidRPr="003600BC">
        <w:rPr>
          <w:sz w:val="16"/>
        </w:rPr>
        <w:t xml:space="preserve"> Finally, there is the risk that </w:t>
      </w:r>
      <w:r w:rsidRPr="009A3F9D">
        <w:rPr>
          <w:rStyle w:val="StyleBoldUnderline"/>
          <w:highlight w:val="cyan"/>
        </w:rPr>
        <w:t>the shift to a multipolar world might</w:t>
      </w:r>
      <w:r w:rsidRPr="003600BC">
        <w:rPr>
          <w:sz w:val="16"/>
        </w:rPr>
        <w:t xml:space="preserve"> indirectly </w:t>
      </w:r>
      <w:r w:rsidRPr="009A3F9D">
        <w:rPr>
          <w:b/>
          <w:highlight w:val="cyan"/>
          <w:u w:val="single"/>
        </w:rPr>
        <w:t>undermine</w:t>
      </w:r>
      <w:r w:rsidRPr="003600BC">
        <w:rPr>
          <w:sz w:val="16"/>
        </w:rPr>
        <w:t xml:space="preserve"> some of the </w:t>
      </w:r>
      <w:r w:rsidRPr="009A3F9D">
        <w:rPr>
          <w:b/>
          <w:highlight w:val="cyan"/>
          <w:u w:val="single"/>
        </w:rPr>
        <w:t>supports</w:t>
      </w:r>
      <w:r>
        <w:rPr>
          <w:rStyle w:val="StyleBoldUnderline"/>
        </w:rPr>
        <w:t xml:space="preserve"> needed </w:t>
      </w:r>
      <w:r w:rsidRPr="009A3F9D">
        <w:rPr>
          <w:rStyle w:val="StyleBoldUnderline"/>
          <w:highlight w:val="cyan"/>
        </w:rPr>
        <w:t>to</w:t>
      </w:r>
      <w:r>
        <w:rPr>
          <w:rStyle w:val="StyleBoldUnderline"/>
        </w:rPr>
        <w:t xml:space="preserve"> deliver </w:t>
      </w:r>
      <w:r w:rsidRPr="009A3F9D">
        <w:rPr>
          <w:rStyle w:val="StyleBoldUnderline"/>
          <w:highlight w:val="cyan"/>
        </w:rPr>
        <w:t>globalisation</w:t>
      </w:r>
      <w:r>
        <w:rPr>
          <w:rStyle w:val="StyleBoldUnderline"/>
        </w:rPr>
        <w:t>.</w:t>
      </w:r>
      <w:r w:rsidRPr="003600BC">
        <w:rPr>
          <w:sz w:val="16"/>
        </w:rPr>
        <w:t xml:space="preserve"> Here I am thinking about some simple variant on the idea of hegemonic stability theory (HST) – the proposition that </w:t>
      </w:r>
      <w:r w:rsidRPr="009A3F9D">
        <w:rPr>
          <w:rStyle w:val="StyleBoldUnderline"/>
          <w:highlight w:val="cyan"/>
        </w:rPr>
        <w:t xml:space="preserve">the global economy </w:t>
      </w:r>
      <w:r w:rsidRPr="009A3F9D">
        <w:rPr>
          <w:b/>
          <w:highlight w:val="cyan"/>
          <w:u w:val="single"/>
        </w:rPr>
        <w:t>needs a</w:t>
      </w:r>
      <w:r w:rsidRPr="003600BC">
        <w:rPr>
          <w:sz w:val="16"/>
        </w:rPr>
        <w:t xml:space="preserve"> leader (or ‘</w:t>
      </w:r>
      <w:r w:rsidRPr="009A3F9D">
        <w:rPr>
          <w:b/>
          <w:highlight w:val="cyan"/>
          <w:u w:val="single"/>
        </w:rPr>
        <w:t>hegemon</w:t>
      </w:r>
      <w:r w:rsidRPr="009A3F9D">
        <w:rPr>
          <w:sz w:val="16"/>
          <w:highlight w:val="cyan"/>
        </w:rPr>
        <w:t>’</w:t>
      </w:r>
      <w:r w:rsidRPr="003600BC">
        <w:rPr>
          <w:sz w:val="16"/>
        </w:rPr>
        <w:t xml:space="preserve">) </w:t>
      </w:r>
      <w:r>
        <w:rPr>
          <w:rStyle w:val="StyleBoldUnderline"/>
        </w:rPr>
        <w:t>that is</w:t>
      </w:r>
      <w:r w:rsidRPr="003600BC">
        <w:rPr>
          <w:sz w:val="16"/>
        </w:rPr>
        <w:t xml:space="preserve"> both able and </w:t>
      </w:r>
      <w:r>
        <w:rPr>
          <w:rStyle w:val="StyleBoldUnderline"/>
        </w:rPr>
        <w:t xml:space="preserve">willing </w:t>
      </w:r>
      <w:r w:rsidRPr="009A3F9D">
        <w:rPr>
          <w:rStyle w:val="StyleBoldUnderline"/>
          <w:highlight w:val="cyan"/>
        </w:rPr>
        <w:t>to provide</w:t>
      </w:r>
      <w:r w:rsidRPr="003600BC">
        <w:rPr>
          <w:sz w:val="16"/>
        </w:rPr>
        <w:t xml:space="preserve"> the sorts of international </w:t>
      </w:r>
      <w:r w:rsidRPr="009A3F9D">
        <w:rPr>
          <w:rStyle w:val="StyleBoldUnderline"/>
          <w:highlight w:val="cyan"/>
        </w:rPr>
        <w:t>public goods</w:t>
      </w:r>
      <w:r w:rsidRPr="003600BC">
        <w:rPr>
          <w:sz w:val="16"/>
        </w:rPr>
        <w:t xml:space="preserve"> that are </w:t>
      </w:r>
      <w:r>
        <w:rPr>
          <w:rStyle w:val="StyleBoldUnderline"/>
        </w:rPr>
        <w:t>required for</w:t>
      </w:r>
      <w:r w:rsidRPr="003600BC">
        <w:rPr>
          <w:sz w:val="16"/>
        </w:rPr>
        <w:t xml:space="preserve"> its </w:t>
      </w:r>
      <w:r>
        <w:rPr>
          <w:rStyle w:val="StyleBoldUnderline"/>
        </w:rPr>
        <w:t>smooth functioning</w:t>
      </w:r>
      <w:r w:rsidRPr="003600BC">
        <w:rPr>
          <w:sz w:val="16"/>
        </w:rPr>
        <w:t xml:space="preserve">: </w:t>
      </w:r>
      <w:r w:rsidRPr="009A3F9D">
        <w:rPr>
          <w:rStyle w:val="StyleBoldUnderline"/>
          <w:highlight w:val="cyan"/>
        </w:rPr>
        <w:t>open markets</w:t>
      </w:r>
      <w:r w:rsidRPr="003600BC">
        <w:rPr>
          <w:sz w:val="16"/>
        </w:rPr>
        <w:t xml:space="preserve"> (liberal or ‘free’ trade), </w:t>
      </w:r>
      <w:r>
        <w:rPr>
          <w:rStyle w:val="StyleBoldUnderline"/>
        </w:rPr>
        <w:t>a</w:t>
      </w:r>
      <w:r w:rsidRPr="003600BC">
        <w:rPr>
          <w:sz w:val="16"/>
        </w:rPr>
        <w:t xml:space="preserve"> smoothly </w:t>
      </w:r>
      <w:r w:rsidRPr="009A3F9D">
        <w:rPr>
          <w:rStyle w:val="StyleBoldUnderline"/>
          <w:highlight w:val="cyan"/>
        </w:rPr>
        <w:t>functioning monetary regime</w:t>
      </w:r>
      <w:r w:rsidRPr="003600BC">
        <w:rPr>
          <w:sz w:val="16"/>
        </w:rPr>
        <w:t xml:space="preserve">, liberal capital flows, </w:t>
      </w:r>
      <w:r w:rsidRPr="009A3F9D">
        <w:rPr>
          <w:rStyle w:val="StyleBoldUnderline"/>
          <w:highlight w:val="cyan"/>
        </w:rPr>
        <w:t>and a lender of last resort</w:t>
      </w:r>
      <w:r w:rsidRPr="003600BC">
        <w:rPr>
          <w:sz w:val="16"/>
        </w:rPr>
        <w:t xml:space="preserve"> function. 63 Charles Kindleberger argued that ‘</w:t>
      </w:r>
      <w:r>
        <w:rPr>
          <w:rStyle w:val="StyleBoldUnderline"/>
        </w:rPr>
        <w:t>the 1929 depression was so</w:t>
      </w:r>
      <w:r w:rsidRPr="003600BC">
        <w:rPr>
          <w:sz w:val="16"/>
        </w:rPr>
        <w:t xml:space="preserve"> wide, so deep, and so </w:t>
      </w:r>
      <w:r>
        <w:rPr>
          <w:rStyle w:val="StyleBoldUnderline"/>
        </w:rPr>
        <w:t>long</w:t>
      </w:r>
      <w:r w:rsidRPr="003600BC">
        <w:rPr>
          <w:sz w:val="16"/>
        </w:rPr>
        <w:t xml:space="preserve"> </w:t>
      </w:r>
      <w:r>
        <w:rPr>
          <w:rStyle w:val="StyleBoldUnderline"/>
        </w:rPr>
        <w:t>because the international</w:t>
      </w:r>
      <w:r w:rsidRPr="003600BC">
        <w:rPr>
          <w:sz w:val="16"/>
        </w:rPr>
        <w:t xml:space="preserve"> economic </w:t>
      </w:r>
      <w:r>
        <w:rPr>
          <w:rStyle w:val="StyleBoldUnderline"/>
        </w:rPr>
        <w:t>system was rendered unstable by British inability</w:t>
      </w:r>
      <w:r w:rsidRPr="003600BC">
        <w:rPr>
          <w:sz w:val="16"/>
        </w:rPr>
        <w:t xml:space="preserve"> and US unwillingness </w:t>
      </w:r>
      <w:r>
        <w:rPr>
          <w:rStyle w:val="StyleBoldUnderline"/>
        </w:rPr>
        <w:t>to assume responsibility</w:t>
      </w:r>
      <w:r w:rsidRPr="003600BC">
        <w:rPr>
          <w:sz w:val="16"/>
        </w:rPr>
        <w:t xml:space="preserve"> for stabilizing it’, drawing on the failures of the Great Depression to make the original case for HST:</w:t>
      </w:r>
      <w:r w:rsidRPr="003600BC">
        <w:rPr>
          <w:sz w:val="12"/>
        </w:rPr>
        <w:t>¶</w:t>
      </w:r>
      <w:r w:rsidRPr="003600BC">
        <w:rPr>
          <w:sz w:val="16"/>
        </w:rPr>
        <w:t xml:space="preserve"> ‘ . . . </w:t>
      </w:r>
      <w:r>
        <w:rPr>
          <w:rStyle w:val="StyleBoldUnderline"/>
        </w:rPr>
        <w:t>the international economic</w:t>
      </w:r>
      <w:r w:rsidRPr="003600BC">
        <w:rPr>
          <w:sz w:val="16"/>
        </w:rPr>
        <w:t xml:space="preserve"> and monetary </w:t>
      </w:r>
      <w:r>
        <w:rPr>
          <w:rStyle w:val="StyleBoldUnderline"/>
        </w:rPr>
        <w:t xml:space="preserve">system </w:t>
      </w:r>
      <w:r>
        <w:rPr>
          <w:b/>
          <w:u w:val="single"/>
          <w:bdr w:val="single" w:sz="4" w:space="0" w:color="auto" w:frame="1"/>
        </w:rPr>
        <w:t>needs leadership</w:t>
      </w:r>
      <w:r>
        <w:rPr>
          <w:rStyle w:val="StyleBoldUnderline"/>
        </w:rPr>
        <w:t>, a country that is prepared</w:t>
      </w:r>
      <w:r w:rsidRPr="003600BC">
        <w:rPr>
          <w:sz w:val="16"/>
        </w:rPr>
        <w:t xml:space="preserve"> . . . </w:t>
      </w:r>
      <w:r>
        <w:rPr>
          <w:rStyle w:val="StyleBoldUnderline"/>
        </w:rPr>
        <w:t xml:space="preserve">to </w:t>
      </w:r>
      <w:r>
        <w:rPr>
          <w:b/>
          <w:u w:val="single"/>
        </w:rPr>
        <w:t>set standards of conduct</w:t>
      </w:r>
      <w:r w:rsidRPr="003600BC">
        <w:rPr>
          <w:sz w:val="16"/>
        </w:rPr>
        <w:t xml:space="preserve"> for other countries </w:t>
      </w:r>
      <w:r>
        <w:rPr>
          <w:rStyle w:val="StyleBoldUnderline"/>
        </w:rPr>
        <w:t>and</w:t>
      </w:r>
      <w:r w:rsidRPr="003600BC">
        <w:rPr>
          <w:sz w:val="16"/>
        </w:rPr>
        <w:t xml:space="preserve"> to seek to </w:t>
      </w:r>
      <w:r>
        <w:rPr>
          <w:rStyle w:val="StyleBoldUnderline"/>
        </w:rPr>
        <w:t>get others to follow them</w:t>
      </w:r>
      <w:r w:rsidRPr="003600BC">
        <w:rPr>
          <w:sz w:val="16"/>
        </w:rPr>
        <w:t>, to take on an undue share of the burdens of the system, and in particular to take on its support in adversity...’ 64</w:t>
      </w:r>
      <w:r w:rsidRPr="003600BC">
        <w:rPr>
          <w:sz w:val="12"/>
        </w:rPr>
        <w:t>¶</w:t>
      </w:r>
      <w:r w:rsidRPr="003600BC">
        <w:rPr>
          <w:sz w:val="16"/>
        </w:rPr>
        <w:t xml:space="preserve"> Kindleberger’s assessment appears to capture a rough empirical regularity: As Findlay and O’Rourke remind us, ‘</w:t>
      </w:r>
      <w:r>
        <w:rPr>
          <w:rStyle w:val="StyleBoldUnderline"/>
        </w:rPr>
        <w:t>periods of sustained expansion</w:t>
      </w:r>
      <w:r w:rsidRPr="003600BC">
        <w:rPr>
          <w:sz w:val="16"/>
        </w:rPr>
        <w:t xml:space="preserve"> in world trade have tended to </w:t>
      </w:r>
      <w:r>
        <w:rPr>
          <w:b/>
          <w:u w:val="single"/>
        </w:rPr>
        <w:t>coincide</w:t>
      </w:r>
      <w:r w:rsidRPr="003600BC">
        <w:rPr>
          <w:sz w:val="16"/>
        </w:rPr>
        <w:t xml:space="preserve">d with </w:t>
      </w:r>
      <w:r w:rsidRPr="003600BC">
        <w:rPr>
          <w:sz w:val="16"/>
        </w:rPr>
        <w:lastRenderedPageBreak/>
        <w:t xml:space="preserve">the infrastructure of law and order necessary to keep trade routes open being provided by </w:t>
      </w:r>
      <w:r>
        <w:rPr>
          <w:rStyle w:val="StyleBoldUnderline"/>
        </w:rPr>
        <w:t>a dominant</w:t>
      </w:r>
      <w:r w:rsidRPr="003600BC">
        <w:rPr>
          <w:sz w:val="16"/>
        </w:rPr>
        <w:t xml:space="preserve"> “</w:t>
      </w:r>
      <w:r>
        <w:rPr>
          <w:rStyle w:val="StyleBoldUnderline"/>
        </w:rPr>
        <w:t>hegemon</w:t>
      </w:r>
      <w:r w:rsidRPr="003600BC">
        <w:rPr>
          <w:sz w:val="16"/>
        </w:rPr>
        <w:t xml:space="preserve">” or imperial power’. 65 Thus </w:t>
      </w:r>
      <w:r w:rsidRPr="009A3F9D">
        <w:rPr>
          <w:rStyle w:val="StyleBoldUnderline"/>
          <w:highlight w:val="cyan"/>
        </w:rPr>
        <w:t>periods of globalisation have</w:t>
      </w:r>
      <w:r w:rsidRPr="003600BC">
        <w:rPr>
          <w:sz w:val="16"/>
        </w:rPr>
        <w:t xml:space="preserve"> typically </w:t>
      </w:r>
      <w:r w:rsidRPr="009A3F9D">
        <w:rPr>
          <w:rStyle w:val="StyleBoldUnderline"/>
          <w:highlight w:val="cyan"/>
        </w:rPr>
        <w:t>been associated with</w:t>
      </w:r>
      <w:r>
        <w:rPr>
          <w:rStyle w:val="StyleBoldUnderline"/>
        </w:rPr>
        <w:t xml:space="preserve"> periods of </w:t>
      </w:r>
      <w:r w:rsidRPr="009A3F9D">
        <w:rPr>
          <w:rStyle w:val="StyleBoldUnderline"/>
          <w:highlight w:val="cyan"/>
        </w:rPr>
        <w:t>hegemonic</w:t>
      </w:r>
      <w:r w:rsidRPr="003600BC">
        <w:rPr>
          <w:sz w:val="16"/>
        </w:rPr>
        <w:t xml:space="preserve"> or imperial </w:t>
      </w:r>
      <w:r w:rsidRPr="009A3F9D">
        <w:rPr>
          <w:rStyle w:val="StyleBoldUnderline"/>
          <w:highlight w:val="cyan"/>
        </w:rPr>
        <w:t>power</w:t>
      </w:r>
      <w:r w:rsidRPr="003600BC">
        <w:rPr>
          <w:sz w:val="16"/>
        </w:rPr>
        <w:t>, such as the Pax Mongolica, the Pax Britannica and, most recently, the Pax Americana (Figure 9).</w:t>
      </w:r>
      <w:r w:rsidRPr="003600BC">
        <w:rPr>
          <w:sz w:val="12"/>
        </w:rPr>
        <w:t>¶</w:t>
      </w:r>
      <w:r w:rsidRPr="003600BC">
        <w:rPr>
          <w:sz w:val="16"/>
        </w:rPr>
        <w:t xml:space="preserve"> The risk, then, is that </w:t>
      </w:r>
      <w:r w:rsidRPr="009A3F9D">
        <w:rPr>
          <w:rStyle w:val="StyleBoldUnderline"/>
          <w:highlight w:val="cyan"/>
        </w:rPr>
        <w:t>by reducing the economic clout of the</w:t>
      </w:r>
      <w:r>
        <w:rPr>
          <w:rStyle w:val="StyleBoldUnderline"/>
        </w:rPr>
        <w:t xml:space="preserve"> </w:t>
      </w:r>
      <w:r w:rsidRPr="009A3F9D">
        <w:rPr>
          <w:rStyle w:val="StyleBoldUnderline"/>
          <w:highlight w:val="cyan"/>
        </w:rPr>
        <w:t>U</w:t>
      </w:r>
      <w:r w:rsidRPr="003600BC">
        <w:rPr>
          <w:sz w:val="16"/>
        </w:rPr>
        <w:t xml:space="preserve">nited </w:t>
      </w:r>
      <w:r w:rsidRPr="009A3F9D">
        <w:rPr>
          <w:rStyle w:val="StyleBoldUnderline"/>
          <w:highlight w:val="cyan"/>
        </w:rPr>
        <w:t>S</w:t>
      </w:r>
      <w:r w:rsidRPr="003600BC">
        <w:rPr>
          <w:sz w:val="16"/>
        </w:rPr>
        <w:t xml:space="preserve">tates, it is possible that </w:t>
      </w:r>
      <w:r w:rsidRPr="009A3F9D">
        <w:rPr>
          <w:rStyle w:val="StyleBoldUnderline"/>
          <w:highlight w:val="cyan"/>
        </w:rPr>
        <w:t>the shift to a multipolar world economy might undermine</w:t>
      </w:r>
      <w:r w:rsidRPr="003600BC">
        <w:rPr>
          <w:sz w:val="16"/>
        </w:rPr>
        <w:t xml:space="preserve"> either </w:t>
      </w:r>
      <w:r>
        <w:rPr>
          <w:rStyle w:val="StyleBoldUnderline"/>
        </w:rPr>
        <w:t xml:space="preserve">the </w:t>
      </w:r>
      <w:r w:rsidRPr="009A3F9D">
        <w:rPr>
          <w:rStyle w:val="StyleBoldUnderline"/>
          <w:highlight w:val="cyan"/>
        </w:rPr>
        <w:t>willingness</w:t>
      </w:r>
      <w:r>
        <w:rPr>
          <w:rStyle w:val="StyleBoldUnderline"/>
        </w:rPr>
        <w:t xml:space="preserve"> </w:t>
      </w:r>
      <w:r w:rsidRPr="009A3F9D">
        <w:rPr>
          <w:rStyle w:val="StyleBoldUnderline"/>
          <w:highlight w:val="cyan"/>
        </w:rPr>
        <w:t>or</w:t>
      </w:r>
      <w:r w:rsidRPr="003600BC">
        <w:rPr>
          <w:sz w:val="16"/>
        </w:rPr>
        <w:t xml:space="preserve"> the </w:t>
      </w:r>
      <w:r w:rsidRPr="009A3F9D">
        <w:rPr>
          <w:rStyle w:val="StyleBoldUnderline"/>
          <w:highlight w:val="cyan"/>
        </w:rPr>
        <w:t>ability</w:t>
      </w:r>
      <w:r w:rsidRPr="003600BC">
        <w:rPr>
          <w:sz w:val="16"/>
        </w:rPr>
        <w:t xml:space="preserve"> (or both) </w:t>
      </w:r>
      <w:r w:rsidRPr="009A3F9D">
        <w:rPr>
          <w:rStyle w:val="StyleBoldUnderline"/>
          <w:highlight w:val="cyan"/>
        </w:rPr>
        <w:t>of Washington to</w:t>
      </w:r>
      <w:r>
        <w:rPr>
          <w:rStyle w:val="StyleBoldUnderline"/>
        </w:rPr>
        <w:t xml:space="preserve"> continue to </w:t>
      </w:r>
      <w:r w:rsidRPr="009A3F9D">
        <w:rPr>
          <w:rStyle w:val="StyleBoldUnderline"/>
          <w:highlight w:val="cyan"/>
        </w:rPr>
        <w:t>supply</w:t>
      </w:r>
      <w:r w:rsidRPr="003600BC">
        <w:rPr>
          <w:sz w:val="16"/>
        </w:rPr>
        <w:t xml:space="preserve"> the international </w:t>
      </w:r>
      <w:r w:rsidRPr="009A3F9D">
        <w:rPr>
          <w:rStyle w:val="StyleBoldUnderline"/>
          <w:highlight w:val="cyan"/>
        </w:rPr>
        <w:t>public goods</w:t>
      </w:r>
      <w:r>
        <w:rPr>
          <w:rStyle w:val="StyleBoldUnderline"/>
        </w:rPr>
        <w:t xml:space="preserve"> needed to sustain a</w:t>
      </w:r>
      <w:r w:rsidRPr="003600BC">
        <w:rPr>
          <w:sz w:val="16"/>
        </w:rPr>
        <w:t xml:space="preserve"> (relatively) smoothly </w:t>
      </w:r>
      <w:r>
        <w:rPr>
          <w:rStyle w:val="StyleBoldUnderline"/>
        </w:rPr>
        <w:t>functioning world economy.</w:t>
      </w:r>
      <w:r w:rsidRPr="003600BC">
        <w:rPr>
          <w:sz w:val="16"/>
        </w:rPr>
        <w:t xml:space="preserve"> 66 </w:t>
      </w:r>
      <w:r w:rsidRPr="009A3F9D">
        <w:rPr>
          <w:rStyle w:val="StyleBoldUnderline"/>
          <w:highlight w:val="cyan"/>
        </w:rPr>
        <w:t>That</w:t>
      </w:r>
      <w:r w:rsidRPr="003600BC">
        <w:rPr>
          <w:sz w:val="16"/>
        </w:rPr>
        <w:t xml:space="preserve"> in turn </w:t>
      </w:r>
      <w:r w:rsidRPr="009A3F9D">
        <w:rPr>
          <w:rStyle w:val="StyleBoldUnderline"/>
          <w:highlight w:val="cyan"/>
        </w:rPr>
        <w:t xml:space="preserve">could </w:t>
      </w:r>
      <w:r w:rsidRPr="009A3F9D">
        <w:rPr>
          <w:b/>
          <w:highlight w:val="cyan"/>
          <w:u w:val="single"/>
          <w:bdr w:val="single" w:sz="4" w:space="0" w:color="auto" w:frame="1"/>
        </w:rPr>
        <w:t>undermine</w:t>
      </w:r>
      <w:r>
        <w:rPr>
          <w:b/>
          <w:u w:val="single"/>
          <w:bdr w:val="single" w:sz="4" w:space="0" w:color="auto" w:frame="1"/>
        </w:rPr>
        <w:t xml:space="preserve"> </w:t>
      </w:r>
      <w:r w:rsidRPr="009A3F9D">
        <w:rPr>
          <w:b/>
          <w:highlight w:val="cyan"/>
          <w:u w:val="single"/>
          <w:bdr w:val="single" w:sz="4" w:space="0" w:color="auto" w:frame="1"/>
        </w:rPr>
        <w:t>the</w:t>
      </w:r>
      <w:r>
        <w:rPr>
          <w:b/>
          <w:u w:val="single"/>
          <w:bdr w:val="single" w:sz="4" w:space="0" w:color="auto" w:frame="1"/>
        </w:rPr>
        <w:t xml:space="preserve"> potential </w:t>
      </w:r>
      <w:r w:rsidRPr="009A3F9D">
        <w:rPr>
          <w:b/>
          <w:highlight w:val="cyan"/>
          <w:u w:val="single"/>
          <w:bdr w:val="single" w:sz="4" w:space="0" w:color="auto" w:frame="1"/>
        </w:rPr>
        <w:t>virtuous circle</w:t>
      </w:r>
      <w:r w:rsidRPr="003600BC">
        <w:rPr>
          <w:sz w:val="16"/>
        </w:rPr>
        <w:t xml:space="preserve"> identified above. </w:t>
      </w:r>
    </w:p>
    <w:p w14:paraId="60CA1DA9" w14:textId="77777777" w:rsidR="00DA6142" w:rsidRDefault="00DA6142" w:rsidP="00F96C25"/>
    <w:p w14:paraId="60CA1DAA" w14:textId="77777777" w:rsidR="00647438" w:rsidRDefault="00647438" w:rsidP="00647438">
      <w:pPr>
        <w:pStyle w:val="Heading2"/>
      </w:pPr>
      <w:r>
        <w:lastRenderedPageBreak/>
        <w:t>Solvency</w:t>
      </w:r>
    </w:p>
    <w:p w14:paraId="60CA1DAB" w14:textId="77777777" w:rsidR="000664FA" w:rsidRDefault="00647438" w:rsidP="000664FA">
      <w:pPr>
        <w:pStyle w:val="Heading3"/>
      </w:pPr>
      <w:r>
        <w:lastRenderedPageBreak/>
        <w:t>1NC</w:t>
      </w:r>
    </w:p>
    <w:p w14:paraId="60CA1DAC" w14:textId="77777777" w:rsidR="000664FA" w:rsidRPr="009A3F9D" w:rsidRDefault="000664FA" w:rsidP="000664FA"/>
    <w:p w14:paraId="60CA1DAD" w14:textId="77777777" w:rsidR="000664FA" w:rsidRPr="008D5313" w:rsidRDefault="000664FA" w:rsidP="00647438">
      <w:pPr>
        <w:pStyle w:val="Heading4"/>
      </w:pPr>
      <w:r>
        <w:t xml:space="preserve"> </w:t>
      </w:r>
      <w:r w:rsidRPr="00276698">
        <w:t>Maduro must say “no”. The upside of plan gets outweighed by domestic politics. If he accepts, he’ll get destroyed politically.</w:t>
      </w:r>
    </w:p>
    <w:p w14:paraId="60CA1DAE" w14:textId="77777777" w:rsidR="000664FA" w:rsidRPr="00E30B3E" w:rsidRDefault="000664FA" w:rsidP="000664FA">
      <w:pPr>
        <w:rPr>
          <w:rStyle w:val="StyleStyleBold12pt"/>
        </w:rPr>
      </w:pPr>
      <w:r w:rsidRPr="00E30B3E">
        <w:rPr>
          <w:rStyle w:val="StyleStyleBold12pt"/>
        </w:rPr>
        <w:t>Shifter ‘13</w:t>
      </w:r>
    </w:p>
    <w:p w14:paraId="60CA1DAF" w14:textId="77777777" w:rsidR="000664FA" w:rsidRPr="00E30B3E" w:rsidRDefault="000664FA" w:rsidP="000664FA">
      <w:pPr>
        <w:rPr>
          <w:sz w:val="16"/>
          <w:szCs w:val="16"/>
        </w:rPr>
      </w:pPr>
      <w:r w:rsidRPr="00E30B3E">
        <w:rPr>
          <w:sz w:val="16"/>
          <w:szCs w:val="16"/>
        </w:rPr>
        <w:t>Michael is an Adjunct Professor of Latin American Studies at Georgetown University's School of Foreign Service. He is a member of the Council on Foreign Relations and writes for the Council's journal Foreign Affairs. He serves as the President of Inter-American Dialogue. “A Bolivarian Dream Deferred” – Foreign Policy, June 24, 2013 – http://thedialogue.org/page.cfm?pageID=32&amp;pubID=3338</w:t>
      </w:r>
    </w:p>
    <w:p w14:paraId="60CA1DB0" w14:textId="77777777" w:rsidR="000664FA" w:rsidRDefault="000664FA" w:rsidP="000664FA"/>
    <w:p w14:paraId="60CA1DB1" w14:textId="77777777" w:rsidR="000664FA" w:rsidRPr="00B924A0" w:rsidRDefault="000664FA" w:rsidP="000664FA">
      <w:pPr>
        <w:rPr>
          <w:sz w:val="16"/>
        </w:rPr>
      </w:pPr>
      <w:r w:rsidRPr="009A3F9D">
        <w:rPr>
          <w:rStyle w:val="StyleBoldUnderline"/>
          <w:highlight w:val="cyan"/>
        </w:rPr>
        <w:t>It makes sense for Venezuela to reach out to the United States, but</w:t>
      </w:r>
      <w:r w:rsidRPr="00B924A0">
        <w:rPr>
          <w:sz w:val="16"/>
        </w:rPr>
        <w:t xml:space="preserve"> at least </w:t>
      </w:r>
      <w:r w:rsidRPr="009A3F9D">
        <w:rPr>
          <w:rStyle w:val="StyleBoldUnderline"/>
          <w:highlight w:val="cyan"/>
        </w:rPr>
        <w:t>in the short term</w:t>
      </w:r>
      <w:r w:rsidRPr="00B924A0">
        <w:rPr>
          <w:sz w:val="16"/>
        </w:rPr>
        <w:t xml:space="preserve">, </w:t>
      </w:r>
      <w:r w:rsidRPr="009A3F9D">
        <w:rPr>
          <w:rStyle w:val="StyleBoldUnderline"/>
          <w:highlight w:val="cyan"/>
        </w:rPr>
        <w:t>Maduro will have</w:t>
      </w:r>
      <w:r w:rsidRPr="009A3F9D">
        <w:rPr>
          <w:rStyle w:val="Emphasis"/>
          <w:highlight w:val="cyan"/>
        </w:rPr>
        <w:t xml:space="preserve"> a tough time holding back on </w:t>
      </w:r>
      <w:r w:rsidRPr="00B924A0">
        <w:rPr>
          <w:sz w:val="16"/>
        </w:rPr>
        <w:t>his</w:t>
      </w:r>
      <w:r w:rsidRPr="009A3F9D">
        <w:rPr>
          <w:rStyle w:val="Emphasis"/>
          <w:highlight w:val="cyan"/>
        </w:rPr>
        <w:t xml:space="preserve"> strident, anti-American rhetoric</w:t>
      </w:r>
      <w:r w:rsidRPr="00B924A0">
        <w:rPr>
          <w:sz w:val="16"/>
        </w:rPr>
        <w:t xml:space="preserve">. </w:t>
      </w:r>
      <w:r w:rsidRPr="009A3F9D">
        <w:rPr>
          <w:rStyle w:val="Emphasis"/>
          <w:highlight w:val="cyan"/>
        </w:rPr>
        <w:t>For political survival,</w:t>
      </w:r>
      <w:r w:rsidRPr="00B924A0">
        <w:rPr>
          <w:sz w:val="16"/>
        </w:rPr>
        <w:t xml:space="preserve"> </w:t>
      </w:r>
      <w:r w:rsidRPr="009A3F9D">
        <w:rPr>
          <w:rStyle w:val="StyleBoldUnderline"/>
          <w:highlight w:val="cyan"/>
        </w:rPr>
        <w:t>he needs to prove his Chavista bona fides to the base that brought him to the presidency</w:t>
      </w:r>
      <w:r w:rsidRPr="00B924A0">
        <w:rPr>
          <w:sz w:val="16"/>
        </w:rPr>
        <w:t xml:space="preserve">. </w:t>
      </w:r>
      <w:r w:rsidRPr="009A3F9D">
        <w:rPr>
          <w:rStyle w:val="Emphasis"/>
          <w:highlight w:val="cyan"/>
        </w:rPr>
        <w:t>Whatever happens abroad,</w:t>
      </w:r>
      <w:r w:rsidRPr="009A3F9D">
        <w:rPr>
          <w:rStyle w:val="StyleBoldUnderline"/>
          <w:highlight w:val="cyan"/>
        </w:rPr>
        <w:t xml:space="preserve"> Maduro will be</w:t>
      </w:r>
      <w:r w:rsidRPr="00B924A0">
        <w:rPr>
          <w:sz w:val="16"/>
        </w:rPr>
        <w:t xml:space="preserve"> increasingly </w:t>
      </w:r>
      <w:r w:rsidRPr="009A3F9D">
        <w:rPr>
          <w:rStyle w:val="StyleBoldUnderline"/>
          <w:highlight w:val="cyan"/>
        </w:rPr>
        <w:t>consumed</w:t>
      </w:r>
      <w:r w:rsidRPr="00B924A0">
        <w:rPr>
          <w:sz w:val="16"/>
        </w:rPr>
        <w:t xml:space="preserve"> by Venezuela's staggering problems </w:t>
      </w:r>
      <w:r w:rsidRPr="009A3F9D">
        <w:rPr>
          <w:rStyle w:val="StyleBoldUnderline"/>
          <w:highlight w:val="cyan"/>
        </w:rPr>
        <w:t>at home.</w:t>
      </w:r>
      <w:r w:rsidRPr="00B924A0">
        <w:rPr>
          <w:rStyle w:val="StyleBoldUnderline"/>
        </w:rPr>
        <w:t xml:space="preserve"> </w:t>
      </w:r>
      <w:r w:rsidRPr="00B924A0">
        <w:rPr>
          <w:sz w:val="16"/>
        </w:rPr>
        <w:t xml:space="preserve">Chávez left a country devoid of institutions. Instead, he bequeathed cronies like </w:t>
      </w:r>
      <w:r w:rsidRPr="009A3F9D">
        <w:rPr>
          <w:rStyle w:val="Emphasis"/>
          <w:highlight w:val="cyan"/>
        </w:rPr>
        <w:t>Maduro</w:t>
      </w:r>
      <w:r w:rsidRPr="00B924A0">
        <w:rPr>
          <w:sz w:val="16"/>
        </w:rPr>
        <w:t xml:space="preserve"> who </w:t>
      </w:r>
      <w:r w:rsidRPr="009A3F9D">
        <w:rPr>
          <w:rStyle w:val="Emphasis"/>
          <w:highlight w:val="cyan"/>
        </w:rPr>
        <w:t>has so far been able to fend off criticism</w:t>
      </w:r>
      <w:r w:rsidRPr="00B924A0">
        <w:rPr>
          <w:sz w:val="16"/>
        </w:rPr>
        <w:t xml:space="preserve"> from his neighbors </w:t>
      </w:r>
      <w:r w:rsidRPr="009A3F9D">
        <w:rPr>
          <w:rStyle w:val="StyleBoldUnderline"/>
          <w:highlight w:val="cyan"/>
        </w:rPr>
        <w:t>but is hardly in a position to lead the kind of</w:t>
      </w:r>
      <w:r w:rsidRPr="00B924A0">
        <w:rPr>
          <w:rStyle w:val="StyleBoldUnderline"/>
        </w:rPr>
        <w:t xml:space="preserve"> </w:t>
      </w:r>
      <w:r w:rsidRPr="00B924A0">
        <w:rPr>
          <w:sz w:val="16"/>
        </w:rPr>
        <w:t xml:space="preserve">broad ideological </w:t>
      </w:r>
      <w:r w:rsidRPr="009A3F9D">
        <w:rPr>
          <w:rStyle w:val="StyleBoldUnderline"/>
          <w:highlight w:val="cyan"/>
        </w:rPr>
        <w:t>movement that Chávez was able to cobble together</w:t>
      </w:r>
      <w:r w:rsidRPr="00B924A0">
        <w:rPr>
          <w:sz w:val="16"/>
        </w:rPr>
        <w:t xml:space="preserve"> in his glory days. </w:t>
      </w:r>
    </w:p>
    <w:p w14:paraId="60CA1DB2" w14:textId="77777777" w:rsidR="000664FA" w:rsidRDefault="000664FA" w:rsidP="000664FA"/>
    <w:p w14:paraId="60CA1DB3" w14:textId="77777777" w:rsidR="000664FA" w:rsidRPr="008D5313" w:rsidRDefault="000664FA" w:rsidP="00647438">
      <w:pPr>
        <w:pStyle w:val="Heading4"/>
      </w:pPr>
      <w:r w:rsidRPr="00276698">
        <w:t xml:space="preserve">Snowden affair confirms US has no leverage over Venezuela. </w:t>
      </w:r>
    </w:p>
    <w:p w14:paraId="60CA1DB4" w14:textId="77777777" w:rsidR="000664FA" w:rsidRPr="002714DB" w:rsidRDefault="000664FA" w:rsidP="000664FA">
      <w:pPr>
        <w:rPr>
          <w:rStyle w:val="StyleStyleBold12pt"/>
        </w:rPr>
      </w:pPr>
      <w:r w:rsidRPr="002714DB">
        <w:rPr>
          <w:rStyle w:val="StyleStyleBold12pt"/>
        </w:rPr>
        <w:t>Sanchez ‘13</w:t>
      </w:r>
    </w:p>
    <w:p w14:paraId="60CA1DB5" w14:textId="77777777" w:rsidR="000664FA" w:rsidRPr="002714DB" w:rsidRDefault="000664FA" w:rsidP="000664FA">
      <w:pPr>
        <w:rPr>
          <w:sz w:val="16"/>
          <w:szCs w:val="16"/>
        </w:rPr>
      </w:pPr>
      <w:r w:rsidRPr="002714DB">
        <w:rPr>
          <w:sz w:val="16"/>
          <w:szCs w:val="16"/>
        </w:rPr>
        <w:t>W. Alex Sanchez, Research Fellow, Council on Hemispheric Affairs – “Asylum for Snowden? Why are Venezuela, Nicaragua, others in Latin America doing this?” – Matisak Blog – July 7th – http://matisak.wordpress.com/2013/07/07/asylum-for-snowden-why-are-venezuela-nicaragua-others-in-latin-america-doing-this/</w:t>
      </w:r>
    </w:p>
    <w:p w14:paraId="60CA1DB6" w14:textId="77777777" w:rsidR="000664FA" w:rsidRDefault="000664FA" w:rsidP="000664FA"/>
    <w:p w14:paraId="60CA1DB7" w14:textId="77777777" w:rsidR="000664FA" w:rsidRPr="002714DB" w:rsidRDefault="000664FA" w:rsidP="000664FA">
      <w:pPr>
        <w:rPr>
          <w:rStyle w:val="StyleBoldUnderline"/>
        </w:rPr>
      </w:pPr>
      <w:r w:rsidRPr="009A3F9D">
        <w:rPr>
          <w:rStyle w:val="StyleBoldUnderline"/>
          <w:highlight w:val="cyan"/>
        </w:rPr>
        <w:t>It wouldn’t be outrageous to assume that if Venezuela</w:t>
      </w:r>
      <w:r w:rsidRPr="002714DB">
        <w:rPr>
          <w:sz w:val="16"/>
        </w:rPr>
        <w:t xml:space="preserve"> or Nicaragua </w:t>
      </w:r>
      <w:r w:rsidRPr="009A3F9D">
        <w:rPr>
          <w:rStyle w:val="StyleBoldUnderline"/>
          <w:highlight w:val="cyan"/>
        </w:rPr>
        <w:t>accept Snowden, Washington may want to apply</w:t>
      </w:r>
      <w:r w:rsidRPr="002714DB">
        <w:rPr>
          <w:sz w:val="16"/>
        </w:rPr>
        <w:t xml:space="preserve"> soft power/soft </w:t>
      </w:r>
      <w:r w:rsidRPr="009A3F9D">
        <w:rPr>
          <w:rStyle w:val="StyleBoldUnderline"/>
          <w:highlight w:val="cyan"/>
        </w:rPr>
        <w:t>pressure as some kind of “punishment,”</w:t>
      </w:r>
      <w:r w:rsidRPr="002714DB">
        <w:rPr>
          <w:sz w:val="16"/>
        </w:rPr>
        <w:t xml:space="preserve"> </w:t>
      </w:r>
      <w:r w:rsidRPr="009A3F9D">
        <w:rPr>
          <w:rStyle w:val="StyleBoldUnderline"/>
          <w:highlight w:val="cyan"/>
        </w:rPr>
        <w:t>this may mean</w:t>
      </w:r>
      <w:r w:rsidRPr="002714DB">
        <w:rPr>
          <w:sz w:val="16"/>
        </w:rPr>
        <w:t xml:space="preserve"> calling back ambassadors and diplomatic staff (though at this point I’m amazed there are any U.S. diplomats in Venezuela after the Chavez era), expelling diplomatic staff from these nations from the U.S., or maybe </w:t>
      </w:r>
      <w:r w:rsidRPr="009A3F9D">
        <w:rPr>
          <w:rStyle w:val="StyleBoldUnderline"/>
          <w:highlight w:val="cyan"/>
        </w:rPr>
        <w:t>Washington could cancel some trade deals or impose</w:t>
      </w:r>
      <w:r w:rsidRPr="002714DB">
        <w:rPr>
          <w:sz w:val="16"/>
        </w:rPr>
        <w:t xml:space="preserve"> some kind of </w:t>
      </w:r>
      <w:r w:rsidRPr="009A3F9D">
        <w:rPr>
          <w:rStyle w:val="StyleBoldUnderline"/>
          <w:highlight w:val="cyan"/>
        </w:rPr>
        <w:t>trade embargo</w:t>
      </w:r>
      <w:r w:rsidRPr="002714DB">
        <w:rPr>
          <w:sz w:val="16"/>
        </w:rPr>
        <w:t xml:space="preserve">. For example Ecuador withdrew from the ATPDEA treaty at the same time that it was considering to accept Snowden. But that treaty was going to expire soon anyways and it seemed unlikely that the U.S. would want to renew it (especially if the Quito had accepted Snowden). </w:t>
      </w:r>
      <w:r w:rsidRPr="009A3F9D">
        <w:rPr>
          <w:rStyle w:val="Emphasis"/>
          <w:highlight w:val="cyan"/>
        </w:rPr>
        <w:t>When it comes to Venezuela, it seems clear that Maduro has little interest in strengthening trade</w:t>
      </w:r>
      <w:r w:rsidRPr="002714DB">
        <w:rPr>
          <w:rStyle w:val="Emphasis"/>
        </w:rPr>
        <w:t xml:space="preserve"> </w:t>
      </w:r>
      <w:r w:rsidRPr="002714DB">
        <w:rPr>
          <w:sz w:val="16"/>
        </w:rPr>
        <w:t xml:space="preserve">or diplomatic </w:t>
      </w:r>
      <w:r w:rsidRPr="009A3F9D">
        <w:rPr>
          <w:rStyle w:val="Emphasis"/>
          <w:highlight w:val="cyan"/>
        </w:rPr>
        <w:t>relations with the U.S.</w:t>
      </w:r>
      <w:r w:rsidRPr="002714DB">
        <w:rPr>
          <w:sz w:val="16"/>
        </w:rPr>
        <w:t xml:space="preserve">, so any kind of “punishment” from Washington. With that said, I am slightly surprised about Nicaragua. Certainly, Ortega was no friend of the U.S. during the Cold War, but modern-day Nicaragua-U.S. relations are not particularly bad, or as bad as U.S.-Venezuela relations at least. Recently, SOUTHCOM donated parachutes and some other military equipment to Nicaragua’s special forces (this happened in late June), so some military cooperation between the two governments does exist. </w:t>
      </w:r>
      <w:r w:rsidRPr="009A3F9D">
        <w:rPr>
          <w:rStyle w:val="StyleBoldUnderline"/>
          <w:highlight w:val="cyan"/>
        </w:rPr>
        <w:t>I think Nicaragua potentially stands to lose a lot if Snowden does touch Nicaraguan soil, as compared if the American ends up in Venezuela.</w:t>
      </w:r>
    </w:p>
    <w:p w14:paraId="60CA1DB8" w14:textId="77777777" w:rsidR="000664FA" w:rsidRDefault="000664FA" w:rsidP="000664FA"/>
    <w:p w14:paraId="60CA1DB9" w14:textId="77777777" w:rsidR="000664FA" w:rsidRPr="008D5313" w:rsidRDefault="000664FA" w:rsidP="00647438">
      <w:pPr>
        <w:pStyle w:val="Heading4"/>
      </w:pPr>
      <w:r w:rsidRPr="00276698">
        <w:t>QPQ Negotiations can’t work. Too much tension, too little mutual respect</w:t>
      </w:r>
    </w:p>
    <w:p w14:paraId="60CA1DBA" w14:textId="77777777" w:rsidR="000664FA" w:rsidRPr="00AF6D66" w:rsidRDefault="000664FA" w:rsidP="000664FA">
      <w:pPr>
        <w:rPr>
          <w:rStyle w:val="StyleStyleBold12pt"/>
        </w:rPr>
      </w:pPr>
      <w:r w:rsidRPr="00AF6D66">
        <w:rPr>
          <w:rStyle w:val="StyleStyleBold12pt"/>
        </w:rPr>
        <w:t>O’Reilly ‘13</w:t>
      </w:r>
    </w:p>
    <w:p w14:paraId="60CA1DBB" w14:textId="77777777" w:rsidR="000664FA" w:rsidRPr="00AF6D66" w:rsidRDefault="000664FA" w:rsidP="000664FA">
      <w:pPr>
        <w:rPr>
          <w:sz w:val="16"/>
          <w:szCs w:val="16"/>
        </w:rPr>
      </w:pPr>
      <w:r w:rsidRPr="00AF6D66">
        <w:rPr>
          <w:sz w:val="16"/>
          <w:szCs w:val="16"/>
        </w:rPr>
        <w:t xml:space="preserve">Andrew O'Reilly – Writer/Producer for @FoxNewsLatino. “U.S.-Venezuelan Relations Remain Tense Under Maduro, Experts Claim” – </w:t>
      </w:r>
      <w:r>
        <w:rPr>
          <w:sz w:val="16"/>
          <w:szCs w:val="16"/>
        </w:rPr>
        <w:t xml:space="preserve">  </w:t>
      </w:r>
      <w:r w:rsidRPr="00AF6D66">
        <w:rPr>
          <w:sz w:val="16"/>
          <w:szCs w:val="16"/>
        </w:rPr>
        <w:t xml:space="preserve"> Fox News Latino – April 17 – http://latino.foxnews.com/latino/politics/2013/04/17/us-venezuelan-relations-remain-tense-under-maduro-experts-claim/#ixzz2YYYnvrAl</w:t>
      </w:r>
    </w:p>
    <w:p w14:paraId="60CA1DBC" w14:textId="77777777" w:rsidR="000664FA" w:rsidRDefault="000664FA" w:rsidP="000664FA"/>
    <w:p w14:paraId="60CA1DBD" w14:textId="77777777" w:rsidR="000664FA" w:rsidRPr="00AF6D66" w:rsidRDefault="000664FA" w:rsidP="000664FA">
      <w:pPr>
        <w:rPr>
          <w:sz w:val="16"/>
        </w:rPr>
      </w:pPr>
      <w:r>
        <w:rPr>
          <w:sz w:val="12"/>
        </w:rPr>
        <w:t xml:space="preserve">  </w:t>
      </w:r>
      <w:r w:rsidRPr="00AF6D66">
        <w:rPr>
          <w:sz w:val="16"/>
        </w:rPr>
        <w:t xml:space="preserve"> While the ultimate impact of the Venezuelan presidential election remains to be seen, what's for sure is that </w:t>
      </w:r>
      <w:r w:rsidRPr="009A3F9D">
        <w:rPr>
          <w:rStyle w:val="StyleBoldUnderline"/>
          <w:highlight w:val="cyan"/>
        </w:rPr>
        <w:t>relations between the U</w:t>
      </w:r>
      <w:r w:rsidRPr="00AF6D66">
        <w:rPr>
          <w:rStyle w:val="StyleBoldUnderline"/>
        </w:rPr>
        <w:t>nited</w:t>
      </w:r>
      <w:r w:rsidRPr="009A3F9D">
        <w:rPr>
          <w:rStyle w:val="StyleBoldUnderline"/>
          <w:highlight w:val="cyan"/>
        </w:rPr>
        <w:t xml:space="preserve"> S</w:t>
      </w:r>
      <w:r w:rsidRPr="00AF6D66">
        <w:rPr>
          <w:rStyle w:val="StyleBoldUnderline"/>
        </w:rPr>
        <w:t>tates</w:t>
      </w:r>
      <w:r w:rsidRPr="009A3F9D">
        <w:rPr>
          <w:rStyle w:val="StyleBoldUnderline"/>
          <w:highlight w:val="cyan"/>
        </w:rPr>
        <w:t xml:space="preserve"> and</w:t>
      </w:r>
      <w:r w:rsidRPr="00AF6D66">
        <w:rPr>
          <w:sz w:val="16"/>
        </w:rPr>
        <w:t xml:space="preserve"> the administration of President-elect Nicolás </w:t>
      </w:r>
      <w:r w:rsidRPr="009A3F9D">
        <w:rPr>
          <w:rStyle w:val="StyleBoldUnderline"/>
          <w:highlight w:val="cyan"/>
        </w:rPr>
        <w:t>Maduro will continue to be as tense as under the late</w:t>
      </w:r>
      <w:r w:rsidRPr="00AF6D66">
        <w:rPr>
          <w:sz w:val="16"/>
        </w:rPr>
        <w:t xml:space="preserve"> Hugo </w:t>
      </w:r>
      <w:r w:rsidRPr="009A3F9D">
        <w:rPr>
          <w:rStyle w:val="StyleBoldUnderline"/>
          <w:highlight w:val="cyan"/>
        </w:rPr>
        <w:t>Chávez,</w:t>
      </w:r>
      <w:r w:rsidRPr="00AF6D66">
        <w:rPr>
          <w:sz w:val="16"/>
        </w:rPr>
        <w:t xml:space="preserve"> experts said.</w:t>
      </w:r>
      <w:r>
        <w:rPr>
          <w:sz w:val="12"/>
        </w:rPr>
        <w:t xml:space="preserve">  </w:t>
      </w:r>
      <w:r w:rsidRPr="00AF6D66">
        <w:rPr>
          <w:sz w:val="16"/>
        </w:rPr>
        <w:t xml:space="preserve"> </w:t>
      </w:r>
      <w:r>
        <w:rPr>
          <w:sz w:val="12"/>
        </w:rPr>
        <w:t xml:space="preserve">  </w:t>
      </w:r>
      <w:r w:rsidRPr="00AF6D66">
        <w:rPr>
          <w:sz w:val="16"/>
        </w:rPr>
        <w:t xml:space="preserve"> After voting on Sunday in a Caracas slum, Maduro said that while he would like to reestablish relations with the U.S. “in terms of equality and respect,” Washington will always try to undermine his rule.</w:t>
      </w:r>
      <w:r>
        <w:rPr>
          <w:sz w:val="12"/>
        </w:rPr>
        <w:t xml:space="preserve">  </w:t>
      </w:r>
      <w:r w:rsidRPr="00AF6D66">
        <w:rPr>
          <w:sz w:val="16"/>
        </w:rPr>
        <w:t xml:space="preserve"> </w:t>
      </w:r>
      <w:r>
        <w:rPr>
          <w:sz w:val="12"/>
        </w:rPr>
        <w:t xml:space="preserve">  </w:t>
      </w:r>
      <w:r w:rsidRPr="00AF6D66">
        <w:rPr>
          <w:sz w:val="16"/>
        </w:rPr>
        <w:t xml:space="preserve"> These words followed a steady rhetoric on the campaign trail of Maduro accusing the U.S. of conspiring against him and causing disruptions in Venezuela to unseat his rule, including </w:t>
      </w:r>
      <w:r w:rsidRPr="00AF6D66">
        <w:rPr>
          <w:sz w:val="16"/>
        </w:rPr>
        <w:lastRenderedPageBreak/>
        <w:t xml:space="preserve">working with opposition labor unions and causing electric power blackouts. </w:t>
      </w:r>
      <w:r>
        <w:rPr>
          <w:sz w:val="12"/>
        </w:rPr>
        <w:t xml:space="preserve">  </w:t>
      </w:r>
      <w:r w:rsidRPr="00AF6D66">
        <w:rPr>
          <w:sz w:val="16"/>
        </w:rPr>
        <w:t xml:space="preserve"> </w:t>
      </w:r>
      <w:r>
        <w:rPr>
          <w:sz w:val="12"/>
        </w:rPr>
        <w:t xml:space="preserve">  </w:t>
      </w:r>
      <w:r w:rsidRPr="00AF6D66">
        <w:rPr>
          <w:sz w:val="16"/>
        </w:rPr>
        <w:t xml:space="preserve"> Experts argue that </w:t>
      </w:r>
      <w:r w:rsidRPr="009A3F9D">
        <w:rPr>
          <w:rStyle w:val="StyleBoldUnderline"/>
          <w:highlight w:val="cyan"/>
        </w:rPr>
        <w:t>given Maduro’s anti-American sentiments leading up to the election</w:t>
      </w:r>
      <w:r w:rsidRPr="00AF6D66">
        <w:rPr>
          <w:sz w:val="16"/>
        </w:rPr>
        <w:t xml:space="preserve">, </w:t>
      </w:r>
      <w:r w:rsidRPr="009A3F9D">
        <w:rPr>
          <w:rStyle w:val="StyleBoldUnderline"/>
          <w:highlight w:val="cyan"/>
        </w:rPr>
        <w:t>as well as the controversy surrounding his victory</w:t>
      </w:r>
      <w:r w:rsidRPr="00AF6D66">
        <w:rPr>
          <w:sz w:val="16"/>
        </w:rPr>
        <w:t xml:space="preserve"> and the polarization in Venezuela, </w:t>
      </w:r>
      <w:r w:rsidRPr="009A3F9D">
        <w:rPr>
          <w:rStyle w:val="Emphasis"/>
          <w:highlight w:val="cyan"/>
        </w:rPr>
        <w:t>there is little hope for a change in relations between the countries.</w:t>
      </w:r>
      <w:r>
        <w:rPr>
          <w:rStyle w:val="Emphasis"/>
          <w:b w:val="0"/>
          <w:sz w:val="12"/>
          <w:u w:val="none"/>
        </w:rPr>
        <w:t xml:space="preserve">  </w:t>
      </w:r>
      <w:r w:rsidRPr="00AF6D66">
        <w:rPr>
          <w:rStyle w:val="Emphasis"/>
          <w:sz w:val="12"/>
        </w:rPr>
        <w:t xml:space="preserve"> </w:t>
      </w:r>
      <w:r>
        <w:rPr>
          <w:sz w:val="12"/>
        </w:rPr>
        <w:t xml:space="preserve">  </w:t>
      </w:r>
      <w:r w:rsidRPr="00AF6D66">
        <w:rPr>
          <w:sz w:val="16"/>
        </w:rPr>
        <w:t xml:space="preserve"> “</w:t>
      </w:r>
      <w:r w:rsidRPr="009A3F9D">
        <w:rPr>
          <w:rStyle w:val="StyleBoldUnderline"/>
          <w:highlight w:val="cyan"/>
        </w:rPr>
        <w:t>It’s hard to see [Maduro] backing off his rhetoric in the aftermath of the election</w:t>
      </w:r>
      <w:r w:rsidRPr="00AF6D66">
        <w:rPr>
          <w:sz w:val="16"/>
        </w:rPr>
        <w:t>,” Eric Hershberg, the director of American University’s Center for Latin American and Latino Studies, told Fox News Latino. “</w:t>
      </w:r>
      <w:r w:rsidRPr="009A3F9D">
        <w:rPr>
          <w:rStyle w:val="Emphasis"/>
          <w:highlight w:val="cyan"/>
        </w:rPr>
        <w:t>Americans will insist on a level of respect that he is not going to give them</w:t>
      </w:r>
      <w:r w:rsidRPr="00AF6D66">
        <w:rPr>
          <w:sz w:val="16"/>
        </w:rPr>
        <w:t>.”</w:t>
      </w:r>
    </w:p>
    <w:p w14:paraId="60CA1DBE" w14:textId="77777777" w:rsidR="000664FA" w:rsidRDefault="000664FA" w:rsidP="000664FA"/>
    <w:p w14:paraId="60CA1DBF" w14:textId="77777777" w:rsidR="000664FA" w:rsidRDefault="000664FA" w:rsidP="000664FA"/>
    <w:p w14:paraId="60CA1DC0" w14:textId="77777777" w:rsidR="000664FA" w:rsidRDefault="000664FA" w:rsidP="000664FA"/>
    <w:p w14:paraId="60CA1DC1" w14:textId="77777777" w:rsidR="000664FA" w:rsidRDefault="000664FA" w:rsidP="000664FA"/>
    <w:p w14:paraId="60CA1DC2" w14:textId="77777777" w:rsidR="000664FA" w:rsidRDefault="000664FA" w:rsidP="000664FA"/>
    <w:p w14:paraId="60CA1DC3" w14:textId="77777777" w:rsidR="000664FA" w:rsidRDefault="000664FA" w:rsidP="000664FA"/>
    <w:p w14:paraId="60CA1DC4" w14:textId="77777777" w:rsidR="000664FA" w:rsidRDefault="00647438" w:rsidP="000664FA">
      <w:pPr>
        <w:pStyle w:val="Heading3"/>
      </w:pPr>
      <w:r>
        <w:lastRenderedPageBreak/>
        <w:t>2NC Snowden Proves</w:t>
      </w:r>
    </w:p>
    <w:p w14:paraId="60CA1DC5" w14:textId="77777777" w:rsidR="000664FA" w:rsidRDefault="000664FA" w:rsidP="000664FA"/>
    <w:p w14:paraId="60CA1DC6" w14:textId="77777777" w:rsidR="000664FA" w:rsidRPr="001206E0" w:rsidRDefault="000664FA" w:rsidP="00647438">
      <w:pPr>
        <w:pStyle w:val="Heading4"/>
      </w:pPr>
      <w:r w:rsidRPr="001206E0">
        <w:t xml:space="preserve">Maduro’s making political calculations with Snowden – proves say no </w:t>
      </w:r>
    </w:p>
    <w:p w14:paraId="60CA1DC7" w14:textId="77777777" w:rsidR="000664FA" w:rsidRDefault="000664FA" w:rsidP="000664FA">
      <w:r w:rsidRPr="0005299D">
        <w:rPr>
          <w:rStyle w:val="StyleStyleBold12pt"/>
        </w:rPr>
        <w:t>Grand 7/6</w:t>
      </w:r>
      <w:r>
        <w:t xml:space="preserve">/10, “Edward Snowden Asylum: Venezuelan President Nicolás Maduro is Trolling the U.S.”, Gabe Grand is an editorialist for PolicyMic and an avid scholar of Latin American affairs, </w:t>
      </w:r>
      <w:hyperlink r:id="rId71" w:history="1">
        <w:r w:rsidRPr="00653392">
          <w:rPr>
            <w:rStyle w:val="Hyperlink"/>
          </w:rPr>
          <w:t>http://www.policymic.com/articles/53099/edward-snowden-asylum-venezuelan-president-nicolas-maduro-is-trolling-the-u-s</w:t>
        </w:r>
      </w:hyperlink>
      <w:r>
        <w:t xml:space="preserve"> Mollie </w:t>
      </w:r>
    </w:p>
    <w:p w14:paraId="60CA1DC8" w14:textId="77777777" w:rsidR="000664FA" w:rsidRDefault="000664FA" w:rsidP="000664FA"/>
    <w:p w14:paraId="60CA1DC9" w14:textId="77777777" w:rsidR="000664FA" w:rsidRDefault="000664FA" w:rsidP="000664FA">
      <w:r>
        <w:t xml:space="preserve">On Friday, Venezuela's recently elected President Nicolás Maduro offered asylum to Edward Snowden, making Venezuela the first country to open its arms to the rogue intelligence contractor. Before a military parade marking Venezuela's independence day, July 5, </w:t>
      </w:r>
      <w:r w:rsidRPr="003522C6">
        <w:rPr>
          <w:rStyle w:val="StyleBoldUnderline"/>
          <w:highlight w:val="cyan"/>
        </w:rPr>
        <w:t>Maduro announced, "I have decided to offer</w:t>
      </w:r>
      <w:r w:rsidRPr="00193253">
        <w:rPr>
          <w:rStyle w:val="StyleBoldUnderline"/>
        </w:rPr>
        <w:t xml:space="preserve"> humanitarian </w:t>
      </w:r>
      <w:r w:rsidRPr="003522C6">
        <w:rPr>
          <w:rStyle w:val="StyleBoldUnderline"/>
          <w:highlight w:val="cyan"/>
        </w:rPr>
        <w:t>asylum</w:t>
      </w:r>
      <w:r w:rsidRPr="00193253">
        <w:rPr>
          <w:rStyle w:val="StyleBoldUnderline"/>
        </w:rPr>
        <w:t xml:space="preserve"> to Edward Snowden </w:t>
      </w:r>
      <w:r w:rsidRPr="003522C6">
        <w:rPr>
          <w:rStyle w:val="StyleBoldUnderline"/>
          <w:highlight w:val="cyan"/>
        </w:rPr>
        <w:t>so that he can come and live</w:t>
      </w:r>
      <w:r w:rsidRPr="00193253">
        <w:rPr>
          <w:rStyle w:val="StyleBoldUnderline"/>
        </w:rPr>
        <w:t xml:space="preserve"> in the homeland of Bolivar and Chavez, </w:t>
      </w:r>
      <w:r w:rsidRPr="003522C6">
        <w:rPr>
          <w:rStyle w:val="StyleBoldUnderline"/>
          <w:highlight w:val="cyan"/>
        </w:rPr>
        <w:t>away from the persecution of North American imperialism."</w:t>
      </w:r>
      <w:r>
        <w:rPr>
          <w:rStyle w:val="StyleBoldUnderline"/>
        </w:rPr>
        <w:t xml:space="preserve"> </w:t>
      </w:r>
      <w:r w:rsidRPr="00193253">
        <w:rPr>
          <w:b/>
          <w:u w:val="single"/>
        </w:rPr>
        <w:t>"</w:t>
      </w:r>
      <w:r w:rsidRPr="003522C6">
        <w:rPr>
          <w:b/>
          <w:highlight w:val="cyan"/>
          <w:u w:val="single"/>
        </w:rPr>
        <w:t>He</w:t>
      </w:r>
      <w:r w:rsidRPr="00193253">
        <w:rPr>
          <w:b/>
          <w:u w:val="single"/>
        </w:rPr>
        <w:t xml:space="preserve"> is a young man who </w:t>
      </w:r>
      <w:r w:rsidRPr="003522C6">
        <w:rPr>
          <w:b/>
          <w:highlight w:val="cyan"/>
          <w:u w:val="single"/>
        </w:rPr>
        <w:t>has told the truth, in the spirit of rebellion, about the United States</w:t>
      </w:r>
      <w:r w:rsidRPr="00193253">
        <w:rPr>
          <w:b/>
          <w:u w:val="single"/>
        </w:rPr>
        <w:t xml:space="preserve"> spying on the whole world."</w:t>
      </w:r>
      <w:r>
        <w:t xml:space="preserve"> While Maduro's asylum offer may have answered several pressing questions about Snowden's immediate future, </w:t>
      </w:r>
      <w:r w:rsidRPr="00EA1055">
        <w:rPr>
          <w:b/>
          <w:highlight w:val="cyan"/>
          <w:u w:val="single"/>
        </w:rPr>
        <w:t>it leaves us to wonder about the motivation behind Maduro's decision</w:t>
      </w:r>
      <w:r w:rsidRPr="00193253">
        <w:rPr>
          <w:b/>
          <w:u w:val="single"/>
        </w:rPr>
        <w:t xml:space="preserve">. </w:t>
      </w:r>
      <w:r>
        <w:t xml:space="preserve"> </w:t>
      </w:r>
      <w:r w:rsidRPr="00193253">
        <w:rPr>
          <w:b/>
          <w:u w:val="single"/>
        </w:rPr>
        <w:t>Why, after watching dozens of countries reject Snowden's asylum applications, did Maduro decide to take the whistleblower in</w:t>
      </w:r>
      <w:r w:rsidRPr="00EA1055">
        <w:rPr>
          <w:b/>
          <w:highlight w:val="cyan"/>
          <w:u w:val="single"/>
        </w:rPr>
        <w:t>?</w:t>
      </w:r>
      <w:r w:rsidRPr="00EA1055">
        <w:rPr>
          <w:highlight w:val="cyan"/>
        </w:rPr>
        <w:t xml:space="preserve"> </w:t>
      </w:r>
      <w:r w:rsidRPr="00EA1055">
        <w:rPr>
          <w:b/>
          <w:highlight w:val="cyan"/>
          <w:u w:val="single"/>
        </w:rPr>
        <w:t>What political implications does this move have</w:t>
      </w:r>
      <w:r w:rsidRPr="00EA1055">
        <w:rPr>
          <w:highlight w:val="cyan"/>
        </w:rPr>
        <w:t xml:space="preserve"> </w:t>
      </w:r>
      <w:r w:rsidRPr="00EA1055">
        <w:rPr>
          <w:b/>
          <w:u w:val="single"/>
        </w:rPr>
        <w:t>for</w:t>
      </w:r>
      <w:r>
        <w:t xml:space="preserve"> the </w:t>
      </w:r>
      <w:r w:rsidRPr="00EA1055">
        <w:rPr>
          <w:b/>
          <w:u w:val="single"/>
        </w:rPr>
        <w:t>Maduro</w:t>
      </w:r>
      <w:r>
        <w:t xml:space="preserve"> presidency, both in Venezuela and in its diplomatic relations </w:t>
      </w:r>
      <w:r w:rsidRPr="00EA1055">
        <w:rPr>
          <w:b/>
          <w:u w:val="single"/>
        </w:rPr>
        <w:t>with the United States</w:t>
      </w:r>
      <w:r w:rsidRPr="00193253">
        <w:rPr>
          <w:b/>
          <w:u w:val="single"/>
        </w:rPr>
        <w:t>?</w:t>
      </w:r>
      <w:r>
        <w:t xml:space="preserve"> And why now? It's important to keep in mind that </w:t>
      </w:r>
      <w:r w:rsidRPr="00EA1055">
        <w:rPr>
          <w:b/>
          <w:highlight w:val="cyan"/>
          <w:u w:val="single"/>
        </w:rPr>
        <w:t>Maduro is far from secure in his office</w:t>
      </w:r>
      <w:r w:rsidRPr="00193253">
        <w:rPr>
          <w:b/>
          <w:u w:val="single"/>
        </w:rPr>
        <w:t xml:space="preserve"> as Venezuelan president.</w:t>
      </w:r>
      <w:r>
        <w:t xml:space="preserve"> In the wake of the death of Hugo Chávez in March, </w:t>
      </w:r>
      <w:r w:rsidRPr="00193253">
        <w:rPr>
          <w:b/>
          <w:u w:val="single"/>
        </w:rPr>
        <w:t xml:space="preserve">Maduro rode a wave of pro-Chávez support into office and </w:t>
      </w:r>
      <w:r w:rsidRPr="00EA1055">
        <w:rPr>
          <w:b/>
          <w:highlight w:val="cyan"/>
          <w:u w:val="single"/>
        </w:rPr>
        <w:t>has been striving to fill his mentor's shoes</w:t>
      </w:r>
      <w:r w:rsidRPr="00193253">
        <w:rPr>
          <w:b/>
          <w:u w:val="single"/>
        </w:rPr>
        <w:t xml:space="preserve"> ever since</w:t>
      </w:r>
      <w:r>
        <w:t>. Having pledged to continue the policies of Chávismo</w:t>
      </w:r>
      <w:r w:rsidRPr="00EA1055">
        <w:rPr>
          <w:b/>
          <w:highlight w:val="cyan"/>
          <w:u w:val="single"/>
        </w:rPr>
        <w:t>, Maduro has yet to distinguish himself from his predecessor</w:t>
      </w:r>
      <w:r w:rsidRPr="00193253">
        <w:rPr>
          <w:b/>
          <w:u w:val="single"/>
        </w:rPr>
        <w:t xml:space="preserve"> before the Venezuelan people or the international public.</w:t>
      </w:r>
      <w:r>
        <w:t xml:space="preserve"> </w:t>
      </w:r>
      <w:r w:rsidRPr="00EA1055">
        <w:rPr>
          <w:b/>
          <w:highlight w:val="cyan"/>
          <w:u w:val="single"/>
        </w:rPr>
        <w:t>Granting asylum</w:t>
      </w:r>
      <w:r w:rsidRPr="00193253">
        <w:rPr>
          <w:b/>
          <w:u w:val="single"/>
        </w:rPr>
        <w:t xml:space="preserve"> to Edward Snowden on the anniversary of Venezuela's independence from Spain </w:t>
      </w:r>
      <w:r w:rsidRPr="00EA1055">
        <w:rPr>
          <w:b/>
          <w:highlight w:val="cyan"/>
          <w:u w:val="single"/>
        </w:rPr>
        <w:t>is a politically genius move that was designed to stick the middle finger to Washington and gain Maduro recognition</w:t>
      </w:r>
      <w:r w:rsidRPr="00193253">
        <w:rPr>
          <w:b/>
          <w:u w:val="single"/>
        </w:rPr>
        <w:t xml:space="preserve"> before the greater Latin American community.</w:t>
      </w:r>
      <w:r>
        <w:t xml:space="preserve"> Need proof</w:t>
      </w:r>
      <w:r w:rsidRPr="00193253">
        <w:rPr>
          <w:b/>
          <w:u w:val="single"/>
        </w:rPr>
        <w:t xml:space="preserve">? </w:t>
      </w:r>
      <w:r w:rsidRPr="00EA1055">
        <w:rPr>
          <w:b/>
          <w:highlight w:val="cyan"/>
          <w:u w:val="single"/>
        </w:rPr>
        <w:t>Just take a look at the rhetoric that Maduro employed</w:t>
      </w:r>
      <w:r w:rsidRPr="00193253">
        <w:rPr>
          <w:b/>
          <w:u w:val="single"/>
        </w:rPr>
        <w:t xml:space="preserve"> in his speech.</w:t>
      </w:r>
      <w:r>
        <w:t xml:space="preserve"> "</w:t>
      </w:r>
      <w:r w:rsidRPr="00193253">
        <w:rPr>
          <w:b/>
          <w:u w:val="single"/>
        </w:rPr>
        <w:t>I'd like to announce something in the name of the dignity of Latin America,</w:t>
      </w:r>
      <w:r>
        <w:t xml:space="preserve">" he began. He went on to explain that he had conferred with other Latin American presidents the previous day, and that "Several Latin American governments have expressed their willingness to assume the stance that I am about to announce."  </w:t>
      </w:r>
      <w:r w:rsidRPr="00193253">
        <w:rPr>
          <w:b/>
          <w:u w:val="single"/>
        </w:rPr>
        <w:t xml:space="preserve">Nicolás </w:t>
      </w:r>
      <w:r w:rsidRPr="00EA1055">
        <w:rPr>
          <w:b/>
          <w:highlight w:val="cyan"/>
          <w:u w:val="single"/>
        </w:rPr>
        <w:t>Maduro's</w:t>
      </w:r>
      <w:r w:rsidRPr="00193253">
        <w:rPr>
          <w:b/>
          <w:u w:val="single"/>
        </w:rPr>
        <w:t xml:space="preserve"> </w:t>
      </w:r>
      <w:r w:rsidRPr="00EA1055">
        <w:rPr>
          <w:b/>
          <w:highlight w:val="cyan"/>
          <w:u w:val="single"/>
        </w:rPr>
        <w:t>decision</w:t>
      </w:r>
      <w:r>
        <w:t xml:space="preserve"> to extend asylum to Edward Snowden </w:t>
      </w:r>
      <w:r w:rsidRPr="00EA1055">
        <w:rPr>
          <w:b/>
          <w:highlight w:val="cyan"/>
          <w:u w:val="single"/>
        </w:rPr>
        <w:t>has</w:t>
      </w:r>
      <w:r>
        <w:t xml:space="preserve">, in fact, </w:t>
      </w:r>
      <w:r w:rsidRPr="00EA1055">
        <w:rPr>
          <w:b/>
          <w:highlight w:val="cyan"/>
          <w:u w:val="single"/>
        </w:rPr>
        <w:t>very little to do with Edward Snowden</w:t>
      </w:r>
      <w:r>
        <w:t xml:space="preserve"> himself. </w:t>
      </w:r>
      <w:r w:rsidRPr="00EA1055">
        <w:rPr>
          <w:b/>
          <w:highlight w:val="cyan"/>
          <w:u w:val="single"/>
        </w:rPr>
        <w:t>It is a symbolic move calculated to invoke Latin American unity and solidarity in the face of</w:t>
      </w:r>
      <w:r w:rsidRPr="00193253">
        <w:rPr>
          <w:b/>
          <w:u w:val="single"/>
        </w:rPr>
        <w:t xml:space="preserve"> what many Latin Americans perceive as the impending threat of </w:t>
      </w:r>
      <w:r w:rsidRPr="00EA1055">
        <w:rPr>
          <w:b/>
          <w:highlight w:val="cyan"/>
          <w:u w:val="single"/>
        </w:rPr>
        <w:t>imperialism</w:t>
      </w:r>
      <w:r w:rsidRPr="00193253">
        <w:rPr>
          <w:b/>
          <w:u w:val="single"/>
        </w:rPr>
        <w:t>.</w:t>
      </w:r>
      <w:r>
        <w:t xml:space="preserve"> </w:t>
      </w:r>
      <w:r w:rsidRPr="00B67A9D">
        <w:rPr>
          <w:rStyle w:val="StyleBoldUnderline"/>
        </w:rPr>
        <w:t>Anti-U.S. sentiment in Latin America is starting to boil</w:t>
      </w:r>
      <w:r>
        <w:t>, and Maduro's timing couldn't be better. His announcement comes just days after the United States bullied France, Spain, Italy, and Portugal into obstructing the jet of Bolivian President Evo Morales on the suspicion that Snowden was on board.</w:t>
      </w:r>
    </w:p>
    <w:p w14:paraId="60CA1DCA" w14:textId="77777777" w:rsidR="000664FA" w:rsidRDefault="000664FA" w:rsidP="000664FA"/>
    <w:p w14:paraId="60CA1DCB" w14:textId="77777777" w:rsidR="000664FA" w:rsidRPr="001206E0" w:rsidRDefault="000664FA" w:rsidP="00647438">
      <w:pPr>
        <w:pStyle w:val="Heading4"/>
      </w:pPr>
      <w:r w:rsidRPr="001206E0">
        <w:t xml:space="preserve">Sets the tone for Maduro’s policies </w:t>
      </w:r>
    </w:p>
    <w:p w14:paraId="60CA1DCC" w14:textId="77777777" w:rsidR="000664FA" w:rsidRDefault="000664FA" w:rsidP="000664FA">
      <w:r w:rsidRPr="0005299D">
        <w:rPr>
          <w:rStyle w:val="StyleStyleBold12pt"/>
        </w:rPr>
        <w:t>Grand 7/6</w:t>
      </w:r>
      <w:r>
        <w:t xml:space="preserve">/10, “Edward Snowden Asylum: Venezuelan President Nicolás Maduro is Trolling the U.S.”, Gabe Grand is an editorialist for PolicyMic and an avid scholar of Latin American affairs, </w:t>
      </w:r>
      <w:hyperlink r:id="rId72" w:history="1">
        <w:r w:rsidRPr="00653392">
          <w:rPr>
            <w:rStyle w:val="Hyperlink"/>
          </w:rPr>
          <w:t>http://www.policymic.com/articles/53099/edward-snowden-asylum-venezuelan-president-nicolas-maduro-is-trolling-the-u-s</w:t>
        </w:r>
      </w:hyperlink>
      <w:r>
        <w:t xml:space="preserve"> Mollie </w:t>
      </w:r>
    </w:p>
    <w:p w14:paraId="60CA1DCD" w14:textId="77777777" w:rsidR="000664FA" w:rsidRDefault="000664FA" w:rsidP="000664FA"/>
    <w:p w14:paraId="60CA1DCE" w14:textId="77777777" w:rsidR="000664FA" w:rsidRDefault="000664FA" w:rsidP="000664FA">
      <w:r w:rsidRPr="00483EEA">
        <w:rPr>
          <w:b/>
          <w:highlight w:val="cyan"/>
          <w:u w:val="single"/>
        </w:rPr>
        <w:t>Whether or not Snowden will end up in Venezuela remains to be seen</w:t>
      </w:r>
      <w:r w:rsidRPr="00483EEA">
        <w:rPr>
          <w:highlight w:val="cyan"/>
        </w:rPr>
        <w:t>.</w:t>
      </w:r>
      <w:r>
        <w:t xml:space="preserve"> Even if he decides to accept Maduro's offer, he will have to figure out a way to get there from Moscow's Sheremedevo International Airport, where he has been stuck without a valid passport for nearly two weeks. Regardless, </w:t>
      </w:r>
      <w:r w:rsidRPr="0005299D">
        <w:rPr>
          <w:rStyle w:val="StyleBoldUnderline"/>
        </w:rPr>
        <w:t xml:space="preserve">Nicolás </w:t>
      </w:r>
      <w:r w:rsidRPr="00483EEA">
        <w:rPr>
          <w:rStyle w:val="StyleBoldUnderline"/>
          <w:highlight w:val="cyan"/>
        </w:rPr>
        <w:t xml:space="preserve">Maduro's decision to extend asylum to Snowden provides us with the first </w:t>
      </w:r>
      <w:r w:rsidRPr="00483EEA">
        <w:rPr>
          <w:rStyle w:val="Emphasis"/>
          <w:highlight w:val="cyan"/>
        </w:rPr>
        <w:t>clear signal</w:t>
      </w:r>
      <w:r w:rsidRPr="00483EEA">
        <w:rPr>
          <w:rStyle w:val="StyleBoldUnderline"/>
          <w:highlight w:val="cyan"/>
        </w:rPr>
        <w:t xml:space="preserve"> of what Venezuelan foreign policy will look like during the Maduro presidency</w:t>
      </w:r>
      <w:r w:rsidRPr="00483EEA">
        <w:rPr>
          <w:highlight w:val="cyan"/>
        </w:rPr>
        <w:t>.</w:t>
      </w:r>
      <w:r>
        <w:t xml:space="preserve"> It demonstrates a lack of faith in Washington's ability to cooperate equally with Latin America that stems from a history of political and economic exploitation.</w:t>
      </w:r>
    </w:p>
    <w:p w14:paraId="60CA1DCF" w14:textId="77777777" w:rsidR="000664FA" w:rsidRDefault="000664FA" w:rsidP="000664FA"/>
    <w:p w14:paraId="60CA1DD0" w14:textId="77777777" w:rsidR="000664FA" w:rsidRPr="001206E0" w:rsidRDefault="000664FA" w:rsidP="00647438">
      <w:pPr>
        <w:pStyle w:val="Heading4"/>
      </w:pPr>
      <w:r w:rsidRPr="001206E0">
        <w:lastRenderedPageBreak/>
        <w:t xml:space="preserve">Snowden will go to Venezuela – relations are officially </w:t>
      </w:r>
      <w:r w:rsidRPr="001206E0">
        <w:rPr>
          <w:u w:val="single"/>
        </w:rPr>
        <w:t xml:space="preserve">irreparable </w:t>
      </w:r>
      <w:r w:rsidRPr="001206E0">
        <w:t xml:space="preserve"> and Maduro will </w:t>
      </w:r>
      <w:r w:rsidRPr="001206E0">
        <w:rPr>
          <w:u w:val="single"/>
        </w:rPr>
        <w:t>say</w:t>
      </w:r>
      <w:r w:rsidRPr="001206E0">
        <w:t xml:space="preserve"> </w:t>
      </w:r>
      <w:r w:rsidRPr="001206E0">
        <w:rPr>
          <w:u w:val="single"/>
        </w:rPr>
        <w:t>no</w:t>
      </w:r>
    </w:p>
    <w:p w14:paraId="60CA1DD1" w14:textId="77777777" w:rsidR="000664FA" w:rsidRDefault="000664FA" w:rsidP="000664FA">
      <w:r w:rsidRPr="00A74976">
        <w:rPr>
          <w:rStyle w:val="StyleStyleBold12pt"/>
        </w:rPr>
        <w:t>Forero and Englund 7/8</w:t>
      </w:r>
      <w:r>
        <w:t xml:space="preserve">/13, </w:t>
      </w:r>
      <w:r w:rsidRPr="00A74976">
        <w:t>Juan Forero and Will Englund</w:t>
      </w:r>
      <w:r>
        <w:t>,  Juan Forero is based in Bogota, Colombia, for The Washington Post and is responsible for covering South America. Before joining The Post in September 2006, he was the Bogota bureau chief for the New York Times, covering the Andean region for six years. A native of Bogota, he has also been a staff writer at the Star-Ledger of Newark, N.J., New York Newsday, the San Diego Union-Tribune and other papers. He has also reported from Mexico, Cuba, Nicaragua and other countries., A Pulitzer Prize winner, Will Englund is on his third tour as a Moscow correspondent -- along with his wife, Kathy Lally. In the 1990s he did two stints in Russia for the Baltimore Sun. He was also co-author of a project on shipbreaking that won the Pulitzer for investigative reporting as well as an Overseas Press Club award and a George Polk award. He joined the Post in October 2010. “</w:t>
      </w:r>
      <w:r w:rsidRPr="00A74976">
        <w:t>With Snowden offer, Venezuela’s Maduro is on world stage</w:t>
      </w:r>
      <w:r>
        <w:t xml:space="preserve">”, </w:t>
      </w:r>
      <w:hyperlink r:id="rId73" w:history="1">
        <w:r w:rsidRPr="00653392">
          <w:rPr>
            <w:rStyle w:val="Hyperlink"/>
          </w:rPr>
          <w:t>http://www.washingtonpost.com/world/with-snowden-offer-venezuelas-maduro-is-on-world-stage/2013/07/08/35d83f42-e812-11e2-818e-aa29e855f3ab_story.html</w:t>
        </w:r>
      </w:hyperlink>
      <w:r>
        <w:t xml:space="preserve"> Mollie </w:t>
      </w:r>
    </w:p>
    <w:p w14:paraId="60CA1DD2" w14:textId="77777777" w:rsidR="000664FA" w:rsidRDefault="000664FA" w:rsidP="000664FA">
      <w:r w:rsidRPr="00483EEA">
        <w:t>BOGOTA, Colombia —</w:t>
      </w:r>
      <w:r w:rsidRPr="00483EEA">
        <w:rPr>
          <w:b/>
          <w:u w:val="single"/>
        </w:rPr>
        <w:t>American fugitive Edward Snowden’s diminishing possibilities of remaining free to continue releasing information about secret U.S. surveillance programs increasingly appear to hinge on Venezuela</w:t>
      </w:r>
      <w:r w:rsidRPr="00483EEA">
        <w:t xml:space="preserve">, which awaited word Monday on whether the former National Security Agency contractor would accept its offer of asylum and fly to the oil-rich country. Bolivia and Nicaragua also say they could give refuge to Snowden, who is on the run from American officials and is thought to be marooned in the vast transit zone of Moscow’s Sheremetyevo International Airport. And the president of communist Cuba, Raúl Castro, on Sunday expressed support for Latin American allies that might take in the 30-year-old computer expert, opening the possibility that Snowden could fly through Havana as a first leg on his flight to asylum. </w:t>
      </w:r>
      <w:r w:rsidRPr="00483EEA">
        <w:rPr>
          <w:b/>
          <w:u w:val="single"/>
        </w:rPr>
        <w:t>Among those offering sanctuary to Snowden, anti-imperialist Venezuela stands out: a country with an intense antipathy toward the United States and just enough muscle to make his escape from American law enforcement a possibility. It also appears that Russian officials, eager to end the diplomatic fallout of having Snowden in Moscow, see their close ally, Venezuela, as offering the clearest solution.</w:t>
      </w:r>
      <w:r w:rsidRPr="00483EEA">
        <w:t xml:space="preserve"> </w:t>
      </w:r>
      <w:r w:rsidRPr="00483EEA">
        <w:rPr>
          <w:b/>
          <w:u w:val="single"/>
        </w:rPr>
        <w:t>“The situation with Snowden is creating additional tension in relations with Washington that are complex as they are,</w:t>
      </w:r>
      <w:r w:rsidRPr="00483EEA">
        <w:t>” Alexei Pushkov, head of the foreign affairs committee of the lower house of the Russian parliament, told the newspaper Kommersant on Monday.Pushkov, whose comments dependably reflect the Kremlin’s position on foreign affairs, said</w:t>
      </w:r>
      <w:r w:rsidRPr="00483EEA">
        <w:rPr>
          <w:b/>
        </w:rPr>
        <w:t xml:space="preserve"> </w:t>
      </w:r>
      <w:r w:rsidRPr="00483EEA">
        <w:t>the Snowden saga needed to be settled before President Obama arrives in September to meet with</w:t>
      </w:r>
      <w:r w:rsidRPr="00483EEA">
        <w:rPr>
          <w:b/>
        </w:rPr>
        <w:t xml:space="preserve"> </w:t>
      </w:r>
      <w:r w:rsidRPr="00483EEA">
        <w:t xml:space="preserve">his Russian counterpart, Vladimir Putin. “And judging by the way things are unfolding,” Pushkov told the newspaper, “this is how it’s going to be.”Over the weekend, </w:t>
      </w:r>
      <w:r w:rsidRPr="00483EEA">
        <w:rPr>
          <w:b/>
          <w:u w:val="single"/>
        </w:rPr>
        <w:t>Pushkov had also said that giving asylum to Snowden in Venezuela could not damage Venezuelan President Nicolás Maduro, because his government’s relations with Washington are already in tatters. “It can’t get worse,”</w:t>
      </w:r>
      <w:r w:rsidRPr="00483EEA">
        <w:t xml:space="preserve"> Pushkov said in a Twitter message. Late Tuesday afternoon, Pushkov said on Twitter that </w:t>
      </w:r>
      <w:r w:rsidRPr="00483EEA">
        <w:rPr>
          <w:b/>
          <w:u w:val="single"/>
        </w:rPr>
        <w:t>Snowden, “as expected,” had accepted Maduro’s offer of asylum,</w:t>
      </w:r>
      <w:r w:rsidRPr="00483EEA">
        <w:t xml:space="preserve"> but he didn’t address the question of how Snowden might get to Caracas. Shortly afterward, the tweet was deleted. Pushkov then tweeted again, claiming he had heard the news about Snowden on Russian television. “Direct all your questions to them,” he wrote. By Tuesday evening, Pushkov had issued yet a third tweet: “According to News 24 [a TV news program], with reference to Maduro, Snowden accepted his offer of asylum. If so, he has found that to be the safest option.” </w:t>
      </w:r>
      <w:r w:rsidRPr="00483EEA">
        <w:rPr>
          <w:b/>
          <w:u w:val="single"/>
        </w:rPr>
        <w:t>Newly elected and facing staggering economic problems at home despite the country’s oil wealth, Maduro appears to have made a high-pitched, openly hostile position against</w:t>
      </w:r>
      <w:r w:rsidRPr="00483EEA">
        <w:t xml:space="preserve"> the </w:t>
      </w:r>
      <w:r w:rsidRPr="00483EEA">
        <w:rPr>
          <w:b/>
          <w:u w:val="single"/>
        </w:rPr>
        <w:t>Obama</w:t>
      </w:r>
      <w:r w:rsidRPr="00483EEA">
        <w:t xml:space="preserve"> administration </w:t>
      </w:r>
      <w:r w:rsidRPr="00483EEA">
        <w:rPr>
          <w:b/>
          <w:u w:val="single"/>
        </w:rPr>
        <w:t xml:space="preserve">a </w:t>
      </w:r>
      <w:r w:rsidRPr="00483EEA">
        <w:rPr>
          <w:rStyle w:val="Emphasis"/>
        </w:rPr>
        <w:t>cornerstone</w:t>
      </w:r>
      <w:r w:rsidRPr="00483EEA">
        <w:rPr>
          <w:b/>
          <w:u w:val="single"/>
        </w:rPr>
        <w:t xml:space="preserve"> of his government’s foreign policy</w:t>
      </w:r>
      <w:r w:rsidRPr="00483EEA">
        <w:t>. He took his most provocative stand Friday in announcing that Venezuela would take in Snowden. On Monday, Maduro said that a letter from Snowden requesting asylum had been received and that the young American would simply have to decide when to fly to Caracas.</w:t>
      </w:r>
    </w:p>
    <w:p w14:paraId="60CA1DD3" w14:textId="77777777" w:rsidR="000664FA" w:rsidRDefault="000664FA" w:rsidP="000664FA"/>
    <w:p w14:paraId="60CA1DD4" w14:textId="77777777" w:rsidR="000664FA" w:rsidRPr="008D5313" w:rsidRDefault="000664FA" w:rsidP="00647438">
      <w:pPr>
        <w:pStyle w:val="Heading4"/>
      </w:pPr>
      <w:r w:rsidRPr="00276698">
        <w:t>Snowden affair means the US-side will breakdown Venezuelan negotiations.</w:t>
      </w:r>
    </w:p>
    <w:p w14:paraId="60CA1DD5" w14:textId="77777777" w:rsidR="000664FA" w:rsidRPr="00AF6D66" w:rsidRDefault="000664FA" w:rsidP="000664FA">
      <w:pPr>
        <w:rPr>
          <w:rStyle w:val="StyleStyleBold12pt"/>
        </w:rPr>
      </w:pPr>
      <w:r w:rsidRPr="00AF6D66">
        <w:rPr>
          <w:rStyle w:val="StyleStyleBold12pt"/>
        </w:rPr>
        <w:t>Negroponte ‘13</w:t>
      </w:r>
    </w:p>
    <w:p w14:paraId="60CA1DD6" w14:textId="77777777" w:rsidR="000664FA" w:rsidRPr="00AF6D66" w:rsidRDefault="000664FA" w:rsidP="000664FA">
      <w:pPr>
        <w:rPr>
          <w:sz w:val="16"/>
          <w:szCs w:val="16"/>
        </w:rPr>
      </w:pPr>
      <w:r w:rsidRPr="00AF6D66">
        <w:rPr>
          <w:sz w:val="16"/>
          <w:szCs w:val="16"/>
        </w:rPr>
        <w:t xml:space="preserve">Diana Villiers Negroponte is a nonresident senior fellow at the Brookings Institution, specializing in Latin America. She previously worked at the U.S. Institute of Peace. She travels frequently to Latin America. </w:t>
      </w:r>
      <w:r>
        <w:rPr>
          <w:sz w:val="12"/>
          <w:szCs w:val="16"/>
        </w:rPr>
        <w:t xml:space="preserve">  </w:t>
      </w:r>
      <w:r w:rsidRPr="00AF6D66">
        <w:rPr>
          <w:sz w:val="12"/>
          <w:szCs w:val="16"/>
        </w:rPr>
        <w:t xml:space="preserve"> </w:t>
      </w:r>
      <w:r w:rsidRPr="00AF6D66">
        <w:rPr>
          <w:sz w:val="16"/>
          <w:szCs w:val="16"/>
        </w:rPr>
        <w:t>“Consequences for Venezuela if Maduro Offers Asylum to Edward Snowden” – Brookings Blogs – July 2</w:t>
      </w:r>
      <w:r w:rsidRPr="00AF6D66">
        <w:rPr>
          <w:sz w:val="16"/>
          <w:szCs w:val="16"/>
          <w:vertAlign w:val="superscript"/>
        </w:rPr>
        <w:t>nd</w:t>
      </w:r>
      <w:r w:rsidRPr="00AF6D66">
        <w:rPr>
          <w:sz w:val="16"/>
          <w:szCs w:val="16"/>
        </w:rPr>
        <w:t xml:space="preserve"> – http://www.brookings.edu/blogs/up-front/posts/2013/07/02-snowden-venezuela-asylum-negroponte</w:t>
      </w:r>
    </w:p>
    <w:p w14:paraId="60CA1DD7" w14:textId="77777777" w:rsidR="000664FA" w:rsidRPr="00F30AE2" w:rsidRDefault="000664FA" w:rsidP="000664FA"/>
    <w:p w14:paraId="60CA1DD8" w14:textId="77777777" w:rsidR="000664FA" w:rsidRPr="00DB7F42" w:rsidRDefault="000664FA" w:rsidP="000664FA">
      <w:pPr>
        <w:rPr>
          <w:sz w:val="16"/>
        </w:rPr>
      </w:pPr>
      <w:r w:rsidRPr="00DB7F42">
        <w:rPr>
          <w:sz w:val="16"/>
        </w:rPr>
        <w:t>Within these relations, Secretary of State Kerry met with Foreign Minister Elías Jaua on the margins of the recent OAS meeting in Guatemala. The report of the meeting indicated that Kerry was firm and insisted that improvements had to be made in specific areas before diplomatic relations at the Ambassadorial level could resume. Among those areas of collaboration was Venezuelan permission for Drug Enforcement Agents to carry out counter-narcotics investigations and improvement of airport security. Without serious progress in these areas, relations with Washington would not improve. More recently, the State Department has sent the message to Jaua through his Charge d’Affaire in Washington, Calixto Ortega, that the grant of asylum to Snowden would jeopardize all bilateral projects.</w:t>
      </w:r>
      <w:r>
        <w:rPr>
          <w:sz w:val="12"/>
        </w:rPr>
        <w:t xml:space="preserve">  </w:t>
      </w:r>
      <w:r w:rsidRPr="00DB7F42">
        <w:rPr>
          <w:sz w:val="16"/>
        </w:rPr>
        <w:t xml:space="preserve"> In appointing Ortega to Washington, bilateral relations had begun to improve. “Ortega has a lot of knowledge of U.S. society, and we know that he will contribute a lot towards increasing </w:t>
      </w:r>
      <w:r w:rsidRPr="00DB7F42">
        <w:rPr>
          <w:sz w:val="16"/>
        </w:rPr>
        <w:lastRenderedPageBreak/>
        <w:t xml:space="preserve">dialogue…We want to have the best ties with all the world’s governments, and the U.S. government, but on the basis of respect. There can be no threats,” said Maduro in his April 24th statement reported by www.venezuelanalysis.com. “I have decided to name Calixto Ortega so that dialogue with U.S. society can increase, with the universities, the academic world, the social and union world, the Afro-American community, the Latino community, Congress, senators, representatives, the economic, trade and energy sectors.” </w:t>
      </w:r>
      <w:r w:rsidRPr="009A3F9D">
        <w:rPr>
          <w:rStyle w:val="StyleBoldUnderline"/>
          <w:highlight w:val="cyan"/>
        </w:rPr>
        <w:t>Ortega, the former Venezuelan minister</w:t>
      </w:r>
      <w:r w:rsidRPr="00DB7F42">
        <w:rPr>
          <w:sz w:val="16"/>
        </w:rPr>
        <w:t xml:space="preserve"> to the Latin American parliament </w:t>
      </w:r>
      <w:r w:rsidRPr="009A3F9D">
        <w:rPr>
          <w:rStyle w:val="StyleBoldUnderline"/>
          <w:highlight w:val="cyan"/>
        </w:rPr>
        <w:t>was well received at the State Department and hope exists in Washington that bilateral relations can improve on a steady and pragmatic basis.</w:t>
      </w:r>
      <w:r>
        <w:rPr>
          <w:rStyle w:val="StyleBoldUnderline"/>
          <w:sz w:val="12"/>
        </w:rPr>
        <w:t xml:space="preserve">  </w:t>
      </w:r>
      <w:r w:rsidRPr="00DB7F42">
        <w:rPr>
          <w:sz w:val="16"/>
        </w:rPr>
        <w:t xml:space="preserve"> </w:t>
      </w:r>
      <w:r w:rsidRPr="009A3F9D">
        <w:rPr>
          <w:rStyle w:val="StyleBoldUnderline"/>
          <w:highlight w:val="cyan"/>
        </w:rPr>
        <w:t xml:space="preserve">However, flying Snowden to Venezuela and granting him asylum </w:t>
      </w:r>
      <w:r w:rsidRPr="009A3F9D">
        <w:rPr>
          <w:rStyle w:val="Emphasis"/>
          <w:highlight w:val="cyan"/>
        </w:rPr>
        <w:t>will blow apart the prospects for improved relations</w:t>
      </w:r>
      <w:r w:rsidRPr="009A3F9D">
        <w:rPr>
          <w:rStyle w:val="StyleBoldUnderline"/>
          <w:highlight w:val="cyan"/>
        </w:rPr>
        <w:t>.</w:t>
      </w:r>
      <w:r w:rsidRPr="00DB7F42">
        <w:rPr>
          <w:sz w:val="16"/>
        </w:rPr>
        <w:t xml:space="preserve"> The recently formed Continental Coalition of Social Movements in support of the Bolivarian Alliance (ALBA) may rejoice that Snowden can operate and speak freely in Venezuela, but </w:t>
      </w:r>
      <w:r w:rsidRPr="009A3F9D">
        <w:rPr>
          <w:rStyle w:val="StyleBoldUnderline"/>
          <w:highlight w:val="cyan"/>
        </w:rPr>
        <w:t>the prospects of dialogue with U.S. economic, trade and energy sectors will fizzle out</w:t>
      </w:r>
      <w:r w:rsidRPr="00DB7F42">
        <w:rPr>
          <w:sz w:val="16"/>
        </w:rPr>
        <w:t xml:space="preserve">. Without U.S. support, few nations will step in to help meet Venezuela’s rising debt repayments and falling foreign reserves. In deciding whether to give Snowden a way out of Moscow, Maduro must balance the economic wellbeing of Venezuela against the short term notoriety of saving Snowden. </w:t>
      </w:r>
    </w:p>
    <w:p w14:paraId="60CA1DD9" w14:textId="77777777" w:rsidR="000664FA" w:rsidRDefault="000664FA" w:rsidP="000664FA"/>
    <w:p w14:paraId="60CA1DDA" w14:textId="77777777" w:rsidR="000664FA" w:rsidRDefault="000664FA" w:rsidP="00647438">
      <w:pPr>
        <w:pStyle w:val="Heading4"/>
      </w:pPr>
      <w:r>
        <w:t xml:space="preserve">US-Venezuelan relations are tanked and Venezuela will refuse to cooperate—tensions over Snowden </w:t>
      </w:r>
    </w:p>
    <w:p w14:paraId="60CA1DDB" w14:textId="77777777" w:rsidR="000664FA" w:rsidRPr="007B6A8D" w:rsidRDefault="000664FA" w:rsidP="000664FA">
      <w:pPr>
        <w:rPr>
          <w:sz w:val="16"/>
          <w:szCs w:val="16"/>
        </w:rPr>
      </w:pPr>
      <w:r>
        <w:rPr>
          <w:b/>
        </w:rPr>
        <w:t xml:space="preserve">Global Post ’13 </w:t>
      </w:r>
      <w:r w:rsidRPr="007B6A8D">
        <w:rPr>
          <w:sz w:val="16"/>
          <w:szCs w:val="16"/>
        </w:rPr>
        <w:t>(Global Post- community of international news correspondents and journalists. July 6, 2013. “Venezuela, Nicaragua Offer Asylum To NSA Whistleblower Snowden.” http://www.mintpressnews.com/venezuela-nicaragua-offer-asylum-to-nsa-whistleblower-snowden/164898/)</w:t>
      </w:r>
    </w:p>
    <w:p w14:paraId="60CA1DDC" w14:textId="77777777" w:rsidR="000664FA" w:rsidRDefault="000664FA" w:rsidP="000664FA">
      <w:pPr>
        <w:rPr>
          <w:rStyle w:val="StyleBoldUnderline"/>
        </w:rPr>
      </w:pPr>
      <w:r w:rsidRPr="007B6A8D">
        <w:rPr>
          <w:rStyle w:val="StyleBoldUnderline"/>
        </w:rPr>
        <w:t>Leaders of Venezuela and Nicaragua said Friday they would grant asylum to US intelligence leaker Edward Snowden, the first countries to offer shelter to the whistleblower wanted for leaking details about widespread U.S. surveillance programs</w:t>
      </w:r>
      <w:r w:rsidRPr="007B6A8D">
        <w:rPr>
          <w:sz w:val="16"/>
        </w:rPr>
        <w:t xml:space="preserve">. “I have decided to offer humanitarian asylum to Edward Snowden … to protect this young man from the persecution unleashed by the world’s most powerful empire,” Venezuelan President Nicolas Maduro said during an event marking Venezuela’s independence day, according to Argentina’s La Nacion news website. Venezuela’s close ally Nicaraguan President Daniel Ortega made a similar offer. “We have the sovereign right to help a person who felt remorse after finding out how the United States was using technology to spy on the whole world, and especially its European allies,” Ortega said, according to The Associated Press. The gestures came after Latin American leaders expressed outrage following the rerouting of the Bolivian president’s plane when rumors swirled in Europe that he had spirited Snowden away from Russia. Many suspect the US government was behind the rumor. The former U.S. National Security Agency (NSA) contractor is still believed to be holed up in Moscow’s airport, facing charges of Espionage Act crimes and, if caught, possibly decades in prison. The Snowden saga has already hit China and Russia, and angered U.S. allies in Europe. But </w:t>
      </w:r>
      <w:r w:rsidRPr="007B6A8D">
        <w:rPr>
          <w:rStyle w:val="StyleBoldUnderline"/>
        </w:rPr>
        <w:t>Friday’s asylum offers put the issue squarely in Latin America, where many distrust Washington and root for whistleblowers who appear to confirm their suspicions of its wrongdoing. The remarks by Venezuela’s leader, the chosen successor of President Hugo Chavez, signal the country’s U.S. relations remain very rocky even after the death of the longtime ruler in March. U.S. lawmakers in recent years have voiced concern about Iran’s coziness with countries such as Venezuela and Nicaragua. If either country welcomes a wanted super-leaker like Snowden it would likely put further strain on Washington’s tense relations in the region.</w:t>
      </w:r>
    </w:p>
    <w:p w14:paraId="60CA1DDD" w14:textId="77777777" w:rsidR="000664FA" w:rsidRDefault="000664FA" w:rsidP="000664FA">
      <w:pPr>
        <w:rPr>
          <w:b/>
        </w:rPr>
      </w:pPr>
    </w:p>
    <w:p w14:paraId="60CA1DDE" w14:textId="77777777" w:rsidR="000664FA" w:rsidRPr="00436BD9" w:rsidRDefault="000664FA" w:rsidP="000664FA"/>
    <w:p w14:paraId="60CA1DDF" w14:textId="77777777" w:rsidR="000664FA" w:rsidRPr="008D5313" w:rsidRDefault="000664FA" w:rsidP="000664FA"/>
    <w:p w14:paraId="60CA1DE0" w14:textId="77777777" w:rsidR="000664FA" w:rsidRDefault="00647438" w:rsidP="000664FA">
      <w:pPr>
        <w:pStyle w:val="Heading3"/>
      </w:pPr>
      <w:r>
        <w:lastRenderedPageBreak/>
        <w:t>2NC XT: Say No</w:t>
      </w:r>
    </w:p>
    <w:p w14:paraId="60CA1DE1" w14:textId="77777777" w:rsidR="000664FA" w:rsidRDefault="000664FA" w:rsidP="000664FA"/>
    <w:p w14:paraId="60CA1DE2" w14:textId="77777777" w:rsidR="000664FA" w:rsidRPr="00035AFE" w:rsidRDefault="000664FA" w:rsidP="00647438">
      <w:pPr>
        <w:pStyle w:val="Heading4"/>
      </w:pPr>
      <w:r w:rsidRPr="00035AFE">
        <w:t>Maduro hates Obama—he won’t take any benefits from him</w:t>
      </w:r>
    </w:p>
    <w:p w14:paraId="60CA1DE3" w14:textId="77777777" w:rsidR="000664FA" w:rsidRPr="00035AFE" w:rsidRDefault="000664FA" w:rsidP="000664FA">
      <w:pPr>
        <w:rPr>
          <w:sz w:val="12"/>
        </w:rPr>
      </w:pPr>
      <w:r w:rsidRPr="00035AFE">
        <w:rPr>
          <w:b/>
        </w:rPr>
        <w:t xml:space="preserve">France-Presse 5/5 </w:t>
      </w:r>
      <w:r w:rsidRPr="00035AFE">
        <w:rPr>
          <w:sz w:val="12"/>
        </w:rPr>
        <w:t>(Venezuelan President Nicolas Maduro blasts ‘devil’ Obama By Agence France-Presse Sunday, May 5, 2013 http://www.rawstory.com/rs/2013/05/05/venezuelan-president-nicolas-maduro-blasts-devil-obama/ nkj)</w:t>
      </w:r>
    </w:p>
    <w:p w14:paraId="60CA1DE4" w14:textId="77777777" w:rsidR="000664FA" w:rsidRPr="00035AFE" w:rsidRDefault="000664FA" w:rsidP="000664FA">
      <w:pPr>
        <w:rPr>
          <w:sz w:val="12"/>
        </w:rPr>
      </w:pPr>
    </w:p>
    <w:p w14:paraId="60CA1DE5" w14:textId="77777777" w:rsidR="000664FA" w:rsidRPr="002A5D29" w:rsidRDefault="000664FA" w:rsidP="000664FA">
      <w:pPr>
        <w:rPr>
          <w:u w:val="single"/>
        </w:rPr>
      </w:pPr>
      <w:r w:rsidRPr="002A5D29">
        <w:rPr>
          <w:u w:val="single"/>
        </w:rPr>
        <w:t>Maduro</w:t>
      </w:r>
      <w:r w:rsidRPr="00035AFE">
        <w:rPr>
          <w:sz w:val="12"/>
        </w:rPr>
        <w:t xml:space="preserve">, however, begs to differ. He </w:t>
      </w:r>
      <w:r w:rsidRPr="002A5D29">
        <w:rPr>
          <w:u w:val="single"/>
        </w:rPr>
        <w:t>charged the United States with financially backing the Venezuelan opposition.</w:t>
      </w:r>
    </w:p>
    <w:p w14:paraId="60CA1DE6" w14:textId="77777777" w:rsidR="000664FA" w:rsidRPr="002A5D29" w:rsidRDefault="000664FA" w:rsidP="000664FA">
      <w:pPr>
        <w:rPr>
          <w:u w:val="single"/>
        </w:rPr>
      </w:pPr>
      <w:r w:rsidRPr="002A5D29">
        <w:rPr>
          <w:u w:val="single"/>
        </w:rPr>
        <w:t>“It is Obama himself — as the puppet of the imperial power — who is behind the financing in dollars of this right wing that is seeking to destroy Venezuela’s democracy,” Maduro alleged.</w:t>
      </w:r>
    </w:p>
    <w:p w14:paraId="60CA1DE7" w14:textId="77777777" w:rsidR="000664FA" w:rsidRPr="00035AFE" w:rsidRDefault="000664FA" w:rsidP="000664FA">
      <w:pPr>
        <w:rPr>
          <w:sz w:val="12"/>
        </w:rPr>
      </w:pPr>
      <w:r w:rsidRPr="002A5D29">
        <w:rPr>
          <w:u w:val="single"/>
        </w:rPr>
        <w:t>Tensions have been running high</w:t>
      </w:r>
      <w:r w:rsidRPr="00035AFE">
        <w:rPr>
          <w:sz w:val="12"/>
        </w:rPr>
        <w:t xml:space="preserve"> since the election to replace the larger-than-life Chavez.</w:t>
      </w:r>
    </w:p>
    <w:p w14:paraId="60CA1DE8" w14:textId="77777777" w:rsidR="000664FA" w:rsidRPr="00035AFE" w:rsidRDefault="000664FA" w:rsidP="000664FA">
      <w:pPr>
        <w:rPr>
          <w:sz w:val="12"/>
        </w:rPr>
      </w:pPr>
      <w:r w:rsidRPr="00035AFE">
        <w:rPr>
          <w:sz w:val="12"/>
        </w:rPr>
        <w:t>The government says nine people died in protests in the days after the election.</w:t>
      </w:r>
    </w:p>
    <w:p w14:paraId="60CA1DE9" w14:textId="77777777" w:rsidR="000664FA" w:rsidRPr="002A5D29" w:rsidRDefault="000664FA" w:rsidP="000664FA">
      <w:pPr>
        <w:rPr>
          <w:u w:val="single"/>
        </w:rPr>
      </w:pPr>
      <w:r w:rsidRPr="002A5D29">
        <w:rPr>
          <w:u w:val="single"/>
        </w:rPr>
        <w:t>Opposition and pro-government lawmakers exchanged punches and kicks in a spectacular brawl at the National Assembly on Tuesday. Maduro said this was “planned” ahead of Obama’s trip to Mexico and Central America.</w:t>
      </w:r>
    </w:p>
    <w:p w14:paraId="60CA1DEA" w14:textId="77777777" w:rsidR="000664FA" w:rsidRDefault="000664FA" w:rsidP="000664FA">
      <w:pPr>
        <w:rPr>
          <w:sz w:val="12"/>
        </w:rPr>
      </w:pPr>
      <w:r w:rsidRPr="00035AFE">
        <w:rPr>
          <w:sz w:val="12"/>
        </w:rPr>
        <w:t>Each side held dueling May Day marches on Wednesday, with Maduro calling Capriles a “crybaby” who could not accept defeat.</w:t>
      </w:r>
    </w:p>
    <w:p w14:paraId="60CA1DEB" w14:textId="77777777" w:rsidR="000664FA" w:rsidRDefault="000664FA" w:rsidP="000664FA">
      <w:pPr>
        <w:rPr>
          <w:sz w:val="12"/>
        </w:rPr>
      </w:pPr>
    </w:p>
    <w:p w14:paraId="60CA1DEC" w14:textId="77777777" w:rsidR="000664FA" w:rsidRDefault="000664FA" w:rsidP="000664FA">
      <w:pPr>
        <w:rPr>
          <w:b/>
        </w:rPr>
      </w:pPr>
    </w:p>
    <w:p w14:paraId="60CA1DED" w14:textId="77777777" w:rsidR="000664FA" w:rsidRPr="00674B21" w:rsidRDefault="000664FA" w:rsidP="00647438">
      <w:pPr>
        <w:pStyle w:val="Heading4"/>
      </w:pPr>
      <w:r w:rsidRPr="00674B21">
        <w:t xml:space="preserve">Venezuela defends iran </w:t>
      </w:r>
      <w:r>
        <w:t>- relations strong - will say no</w:t>
      </w:r>
    </w:p>
    <w:p w14:paraId="60CA1DEE" w14:textId="77777777" w:rsidR="000664FA" w:rsidRDefault="000664FA" w:rsidP="000664FA">
      <w:r w:rsidRPr="00674B21">
        <w:rPr>
          <w:b/>
        </w:rPr>
        <w:t>AP 6/18</w:t>
      </w:r>
      <w:r>
        <w:rPr>
          <w:b/>
        </w:rPr>
        <w:t>/13</w:t>
      </w:r>
      <w:r>
        <w:t xml:space="preserve"> - (Associated press, "Venezuela's Maduro to meet Iran's new president-elect Hassan Rowhani, further strengthen ties" http://www.canada.com/business/Venezuelas+Maduro+meet+Irans+presidentelect+Hassan+Rowhani+further/8542358/story.html)</w:t>
      </w:r>
    </w:p>
    <w:p w14:paraId="60CA1DEF" w14:textId="77777777" w:rsidR="000664FA" w:rsidRPr="00674B21" w:rsidRDefault="000664FA" w:rsidP="000664FA">
      <w:r w:rsidRPr="00674B21">
        <w:t xml:space="preserve">CARACAS, Venezuela - </w:t>
      </w:r>
      <w:r w:rsidRPr="00674B21">
        <w:rPr>
          <w:u w:val="single"/>
        </w:rPr>
        <w:t xml:space="preserve">Venezuela's President </w:t>
      </w:r>
      <w:r w:rsidRPr="00674B21">
        <w:t xml:space="preserve">Nicolas </w:t>
      </w:r>
      <w:r w:rsidRPr="00674B21">
        <w:rPr>
          <w:u w:val="single"/>
        </w:rPr>
        <w:t>Maduro says he'll meet soon with Iran's President</w:t>
      </w:r>
      <w:r w:rsidRPr="00674B21">
        <w:t xml:space="preserve">-elect Hassan Rowhani </w:t>
      </w:r>
      <w:r w:rsidRPr="00674B21">
        <w:rPr>
          <w:u w:val="single"/>
        </w:rPr>
        <w:t>to further strengthen already close relations</w:t>
      </w:r>
      <w:r w:rsidRPr="00674B21">
        <w:t>.</w:t>
      </w:r>
    </w:p>
    <w:p w14:paraId="60CA1DF0" w14:textId="77777777" w:rsidR="000664FA" w:rsidRPr="00674B21" w:rsidRDefault="000664FA" w:rsidP="000664FA">
      <w:r w:rsidRPr="00674B21">
        <w:t>Maduro announced plans for a meeting through Twitter on Tuesday, saying that he recently spoke with Rowhani and they agreed to meet. He did not offer details.</w:t>
      </w:r>
    </w:p>
    <w:p w14:paraId="60CA1DF1" w14:textId="77777777" w:rsidR="000664FA" w:rsidRPr="00674B21" w:rsidRDefault="000664FA" w:rsidP="000664FA">
      <w:r w:rsidRPr="00674B21">
        <w:rPr>
          <w:u w:val="single"/>
        </w:rPr>
        <w:t>Venezuela deepened trade with Iran</w:t>
      </w:r>
      <w:r w:rsidRPr="00674B21">
        <w:t xml:space="preserve"> under the leadership of the late president Hugo Chavez. Iranian companies were enlisted to help build public housing in the South American country.</w:t>
      </w:r>
    </w:p>
    <w:p w14:paraId="60CA1DF2" w14:textId="77777777" w:rsidR="000664FA" w:rsidRPr="00674B21" w:rsidRDefault="000664FA" w:rsidP="000664FA">
      <w:pPr>
        <w:rPr>
          <w:u w:val="single"/>
        </w:rPr>
      </w:pPr>
      <w:r w:rsidRPr="00674B21">
        <w:rPr>
          <w:u w:val="single"/>
        </w:rPr>
        <w:t>Iran and Venezuela also launched joint ventures including a tractor factory and dairy plants, and the two countries have been united in their opposition to what they say is Washington's hegemony in international affairs.</w:t>
      </w:r>
    </w:p>
    <w:p w14:paraId="60CA1DF3" w14:textId="77777777" w:rsidR="000664FA" w:rsidRDefault="000664FA" w:rsidP="000664FA">
      <w:r w:rsidRPr="00674B21">
        <w:rPr>
          <w:u w:val="single"/>
        </w:rPr>
        <w:t>Venezuela defends Iran's nuclear energy program.</w:t>
      </w:r>
      <w:r w:rsidRPr="00674B21">
        <w:t xml:space="preserve"> The West suspects Iran intends to build nuclear weapons, a charge Iran denies.</w:t>
      </w:r>
    </w:p>
    <w:p w14:paraId="60CA1DF4" w14:textId="77777777" w:rsidR="000664FA" w:rsidRDefault="000664FA" w:rsidP="000664FA"/>
    <w:p w14:paraId="60CA1DF5" w14:textId="77777777" w:rsidR="000664FA" w:rsidRDefault="000664FA" w:rsidP="000664FA"/>
    <w:p w14:paraId="60CA1DF6" w14:textId="77777777" w:rsidR="000664FA" w:rsidRPr="004D1975" w:rsidRDefault="000664FA" w:rsidP="00647438">
      <w:pPr>
        <w:pStyle w:val="Heading4"/>
      </w:pPr>
      <w:r w:rsidRPr="00276698">
        <w:t>Maduro will say “no” – domestic politics dictates that he must.</w:t>
      </w:r>
    </w:p>
    <w:p w14:paraId="60CA1DF7" w14:textId="77777777" w:rsidR="000664FA" w:rsidRPr="00C604E9" w:rsidRDefault="000664FA" w:rsidP="000664FA">
      <w:pPr>
        <w:rPr>
          <w:rStyle w:val="StyleStyleBold12pt"/>
        </w:rPr>
      </w:pPr>
      <w:r w:rsidRPr="00C604E9">
        <w:rPr>
          <w:rStyle w:val="StyleStyleBold12pt"/>
        </w:rPr>
        <w:t>Forero ‘13</w:t>
      </w:r>
    </w:p>
    <w:p w14:paraId="60CA1DF8" w14:textId="77777777" w:rsidR="000664FA" w:rsidRPr="00C604E9" w:rsidRDefault="000664FA" w:rsidP="000664FA">
      <w:pPr>
        <w:rPr>
          <w:sz w:val="16"/>
          <w:szCs w:val="16"/>
        </w:rPr>
      </w:pPr>
      <w:r w:rsidRPr="00C604E9">
        <w:rPr>
          <w:sz w:val="16"/>
          <w:szCs w:val="16"/>
        </w:rPr>
        <w:t>Juan Forero is The Washington Post's correspondent for Colombia and Venezuela, having previously been The New York Times' Bogotá bureau chief. He joined the Post in September 2006.</w:t>
      </w:r>
      <w:r>
        <w:rPr>
          <w:sz w:val="16"/>
          <w:szCs w:val="16"/>
        </w:rPr>
        <w:t xml:space="preserve">  </w:t>
      </w:r>
      <w:r w:rsidRPr="00C604E9">
        <w:rPr>
          <w:sz w:val="16"/>
          <w:szCs w:val="16"/>
        </w:rPr>
        <w:t xml:space="preserve"> “With Snowden offer, Venezuela’s Maduro is on world stage” – Washington Post – July 8</w:t>
      </w:r>
      <w:r w:rsidRPr="00C604E9">
        <w:rPr>
          <w:sz w:val="16"/>
          <w:szCs w:val="16"/>
          <w:vertAlign w:val="superscript"/>
        </w:rPr>
        <w:t>th</w:t>
      </w:r>
      <w:r w:rsidRPr="00C604E9">
        <w:rPr>
          <w:sz w:val="16"/>
          <w:szCs w:val="16"/>
        </w:rPr>
        <w:t xml:space="preserve"> – </w:t>
      </w:r>
      <w:r>
        <w:rPr>
          <w:sz w:val="16"/>
          <w:szCs w:val="16"/>
        </w:rPr>
        <w:t xml:space="preserve">  </w:t>
      </w:r>
      <w:r w:rsidRPr="00C604E9">
        <w:rPr>
          <w:sz w:val="16"/>
          <w:szCs w:val="16"/>
        </w:rPr>
        <w:t xml:space="preserve"> http://www.washingtonpost.com/world/with-snowden-offer-venezuelas-maduro-is-on-world-stage/2013/07/08/35d83f42-e812-11e2-818e-aa29e855f3ab_story.html</w:t>
      </w:r>
    </w:p>
    <w:p w14:paraId="60CA1DF9" w14:textId="77777777" w:rsidR="000664FA" w:rsidRDefault="000664FA" w:rsidP="000664FA"/>
    <w:p w14:paraId="60CA1DFA" w14:textId="77777777" w:rsidR="000664FA" w:rsidRPr="002E6804" w:rsidRDefault="000664FA" w:rsidP="000664FA">
      <w:pPr>
        <w:rPr>
          <w:rStyle w:val="StyleBoldUnderline"/>
        </w:rPr>
      </w:pPr>
      <w:r w:rsidRPr="002E6804">
        <w:rPr>
          <w:rStyle w:val="StyleBoldUnderline"/>
        </w:rPr>
        <w:t>The Snowden saga</w:t>
      </w:r>
      <w:r w:rsidRPr="00CC6E0F">
        <w:rPr>
          <w:sz w:val="16"/>
        </w:rPr>
        <w:t xml:space="preserve"> — a young American revealing secrets the U.S. government wants to contain — </w:t>
      </w:r>
      <w:r w:rsidRPr="002E6804">
        <w:rPr>
          <w:rStyle w:val="StyleBoldUnderline"/>
        </w:rPr>
        <w:t>provided the perfect opportunity for Maduro to take on</w:t>
      </w:r>
      <w:r w:rsidRPr="00CC6E0F">
        <w:rPr>
          <w:sz w:val="16"/>
        </w:rPr>
        <w:t xml:space="preserve"> the </w:t>
      </w:r>
      <w:r w:rsidRPr="002E6804">
        <w:rPr>
          <w:rStyle w:val="StyleBoldUnderline"/>
        </w:rPr>
        <w:t xml:space="preserve">Obama </w:t>
      </w:r>
      <w:r w:rsidRPr="00CC6E0F">
        <w:rPr>
          <w:sz w:val="16"/>
        </w:rPr>
        <w:t xml:space="preserve">administration, said </w:t>
      </w:r>
      <w:r w:rsidRPr="002E6804">
        <w:rPr>
          <w:rStyle w:val="StyleBoldUnderline"/>
        </w:rPr>
        <w:t>Eduardo Semtei, a former Venezuelan government official.</w:t>
      </w:r>
      <w:r>
        <w:rPr>
          <w:rStyle w:val="StyleBoldUnderline"/>
          <w:sz w:val="12"/>
        </w:rPr>
        <w:t xml:space="preserve">  </w:t>
      </w:r>
      <w:r w:rsidRPr="00CC6E0F">
        <w:rPr>
          <w:sz w:val="16"/>
        </w:rPr>
        <w:t xml:space="preserve"> “</w:t>
      </w:r>
      <w:r w:rsidRPr="002E6804">
        <w:rPr>
          <w:rStyle w:val="StyleBoldUnderline"/>
        </w:rPr>
        <w:t>To</w:t>
      </w:r>
      <w:r w:rsidRPr="00CC6E0F">
        <w:rPr>
          <w:sz w:val="16"/>
        </w:rPr>
        <w:t xml:space="preserve"> figure internationally, to </w:t>
      </w:r>
      <w:r w:rsidRPr="002E6804">
        <w:rPr>
          <w:rStyle w:val="StyleBoldUnderline"/>
        </w:rPr>
        <w:t>show that he is a player</w:t>
      </w:r>
      <w:r w:rsidRPr="00CC6E0F">
        <w:rPr>
          <w:sz w:val="16"/>
        </w:rPr>
        <w:t xml:space="preserve"> among big powers, </w:t>
      </w:r>
      <w:r w:rsidRPr="002E6804">
        <w:rPr>
          <w:rStyle w:val="StyleBoldUnderline"/>
        </w:rPr>
        <w:t>he offered asylum to Snowden</w:t>
      </w:r>
      <w:r w:rsidRPr="00CC6E0F">
        <w:rPr>
          <w:sz w:val="16"/>
        </w:rPr>
        <w:t>,” said Semtei, who had been close to Chávez’s brother, Adán, a leading ideologue in the late president’s radical movement. “</w:t>
      </w:r>
      <w:r w:rsidRPr="002E6804">
        <w:rPr>
          <w:rStyle w:val="StyleBoldUnderline"/>
        </w:rPr>
        <w:t>This</w:t>
      </w:r>
      <w:r w:rsidRPr="00CC6E0F">
        <w:rPr>
          <w:sz w:val="16"/>
        </w:rPr>
        <w:t xml:space="preserve"> grabs headlines, and it </w:t>
      </w:r>
      <w:r w:rsidRPr="002E6804">
        <w:rPr>
          <w:rStyle w:val="StyleBoldUnderline"/>
        </w:rPr>
        <w:t>shows that he’s</w:t>
      </w:r>
      <w:r w:rsidRPr="00CC6E0F">
        <w:rPr>
          <w:sz w:val="16"/>
        </w:rPr>
        <w:t xml:space="preserve"> a strong president, one with character, and that he’s </w:t>
      </w:r>
      <w:r w:rsidRPr="002E6804">
        <w:rPr>
          <w:rStyle w:val="StyleBoldUnderline"/>
        </w:rPr>
        <w:t>capable of challenging the United States</w:t>
      </w:r>
      <w:r w:rsidRPr="00CC6E0F">
        <w:rPr>
          <w:sz w:val="16"/>
        </w:rPr>
        <w:t>.”</w:t>
      </w:r>
      <w:r>
        <w:rPr>
          <w:sz w:val="12"/>
        </w:rPr>
        <w:t xml:space="preserve">  </w:t>
      </w:r>
      <w:r w:rsidRPr="00CC6E0F">
        <w:rPr>
          <w:sz w:val="16"/>
        </w:rPr>
        <w:t xml:space="preserve"> Maduro and Venezuela came late to the Snowden saga, as tiny Ecuador, an ally also committed to opposing American initiatives, heaped praise on Snowden and expressed a willingness to help him after he had flown from Hong Kong to Moscow on June 23 to avoid American justice. When</w:t>
      </w:r>
      <w:r>
        <w:rPr>
          <w:sz w:val="12"/>
        </w:rPr>
        <w:t xml:space="preserve">  </w:t>
      </w:r>
      <w:r w:rsidRPr="00CC6E0F">
        <w:rPr>
          <w:sz w:val="16"/>
        </w:rPr>
        <w:t xml:space="preserve"> Ecuador backed away from its initial enthusiasm over Snowden, Venezuela stepped in last week as Maduro arrived in Moscow for an energy summit.</w:t>
      </w:r>
      <w:r>
        <w:rPr>
          <w:sz w:val="12"/>
        </w:rPr>
        <w:t xml:space="preserve">  </w:t>
      </w:r>
      <w:r w:rsidRPr="00CC6E0F">
        <w:rPr>
          <w:sz w:val="16"/>
        </w:rPr>
        <w:t xml:space="preserve"> The 50-year-old </w:t>
      </w:r>
      <w:r w:rsidRPr="009A3F9D">
        <w:rPr>
          <w:rStyle w:val="StyleBoldUnderline"/>
          <w:highlight w:val="cyan"/>
        </w:rPr>
        <w:t>Maduro</w:t>
      </w:r>
      <w:r w:rsidRPr="00CC6E0F">
        <w:rPr>
          <w:sz w:val="16"/>
        </w:rPr>
        <w:t xml:space="preserve">, who found his political calling as a socialist activist with close ties to Cuba, </w:t>
      </w:r>
      <w:r w:rsidRPr="009A3F9D">
        <w:rPr>
          <w:rStyle w:val="StyleBoldUnderline"/>
          <w:highlight w:val="cyan"/>
        </w:rPr>
        <w:t>took a sharply anti-</w:t>
      </w:r>
      <w:r w:rsidRPr="009A3F9D">
        <w:rPr>
          <w:rStyle w:val="StyleBoldUnderline"/>
          <w:sz w:val="12"/>
          <w:highlight w:val="cyan"/>
        </w:rPr>
        <w:t xml:space="preserve">   </w:t>
      </w:r>
      <w:r w:rsidRPr="009A3F9D">
        <w:rPr>
          <w:rStyle w:val="StyleBoldUnderline"/>
          <w:highlight w:val="cyan"/>
        </w:rPr>
        <w:t>imperialist stand in embracing Snowden</w:t>
      </w:r>
      <w:r w:rsidRPr="00CC6E0F">
        <w:rPr>
          <w:sz w:val="16"/>
        </w:rPr>
        <w:t xml:space="preserve">. </w:t>
      </w:r>
      <w:r w:rsidRPr="009A3F9D">
        <w:rPr>
          <w:rStyle w:val="StyleBoldUnderline"/>
          <w:highlight w:val="cyan"/>
        </w:rPr>
        <w:t>He said the U</w:t>
      </w:r>
      <w:r w:rsidRPr="002E6804">
        <w:rPr>
          <w:rStyle w:val="StyleBoldUnderline"/>
        </w:rPr>
        <w:t>nited</w:t>
      </w:r>
      <w:r w:rsidRPr="009A3F9D">
        <w:rPr>
          <w:rStyle w:val="StyleBoldUnderline"/>
          <w:highlight w:val="cyan"/>
        </w:rPr>
        <w:t xml:space="preserve"> S</w:t>
      </w:r>
      <w:r w:rsidRPr="002E6804">
        <w:rPr>
          <w:rStyle w:val="StyleBoldUnderline"/>
        </w:rPr>
        <w:t>tates</w:t>
      </w:r>
      <w:r w:rsidRPr="009A3F9D">
        <w:rPr>
          <w:rStyle w:val="StyleBoldUnderline"/>
          <w:highlight w:val="cyan"/>
        </w:rPr>
        <w:t xml:space="preserve"> had “created an evil system</w:t>
      </w:r>
      <w:r w:rsidRPr="00CC6E0F">
        <w:rPr>
          <w:sz w:val="16"/>
        </w:rPr>
        <w:t xml:space="preserve">, half Orwellian, </w:t>
      </w:r>
      <w:r w:rsidRPr="009A3F9D">
        <w:rPr>
          <w:rStyle w:val="StyleBoldUnderline"/>
          <w:highlight w:val="cyan"/>
        </w:rPr>
        <w:t>that intends to control the</w:t>
      </w:r>
      <w:r w:rsidRPr="00CC6E0F">
        <w:rPr>
          <w:sz w:val="16"/>
        </w:rPr>
        <w:t xml:space="preserve"> communications of the </w:t>
      </w:r>
      <w:r w:rsidRPr="009A3F9D">
        <w:rPr>
          <w:rStyle w:val="StyleBoldUnderline"/>
          <w:highlight w:val="cyan"/>
        </w:rPr>
        <w:t>world,”</w:t>
      </w:r>
      <w:r w:rsidRPr="00CC6E0F">
        <w:rPr>
          <w:sz w:val="16"/>
        </w:rPr>
        <w:t xml:space="preserve"> and characterized Snowden as an antiwar activist and hero who had unmasked the dastardly plans of America’s ruling elite.</w:t>
      </w:r>
      <w:r>
        <w:rPr>
          <w:sz w:val="12"/>
        </w:rPr>
        <w:t xml:space="preserve">  </w:t>
      </w:r>
      <w:r w:rsidRPr="00CC6E0F">
        <w:rPr>
          <w:sz w:val="16"/>
        </w:rPr>
        <w:t xml:space="preserve"> Political analysts say </w:t>
      </w:r>
      <w:r w:rsidRPr="009A3F9D">
        <w:rPr>
          <w:rStyle w:val="StyleBoldUnderline"/>
          <w:highlight w:val="cyan"/>
        </w:rPr>
        <w:t xml:space="preserve">the </w:t>
      </w:r>
      <w:r w:rsidRPr="009A3F9D">
        <w:rPr>
          <w:rStyle w:val="StyleBoldUnderline"/>
          <w:highlight w:val="cyan"/>
        </w:rPr>
        <w:lastRenderedPageBreak/>
        <w:t xml:space="preserve">opportunity to take sides against Washington was </w:t>
      </w:r>
      <w:r w:rsidRPr="009A3F9D">
        <w:rPr>
          <w:rStyle w:val="Emphasis"/>
          <w:highlight w:val="cyan"/>
        </w:rPr>
        <w:t>simply irresistible</w:t>
      </w:r>
      <w:r w:rsidRPr="00CC6E0F">
        <w:rPr>
          <w:sz w:val="16"/>
        </w:rPr>
        <w:t xml:space="preserve"> </w:t>
      </w:r>
      <w:r w:rsidRPr="009A3F9D">
        <w:rPr>
          <w:rStyle w:val="StyleBoldUnderline"/>
          <w:highlight w:val="cyan"/>
        </w:rPr>
        <w:t>for a government that has</w:t>
      </w:r>
      <w:r w:rsidRPr="00CC6E0F">
        <w:rPr>
          <w:sz w:val="16"/>
        </w:rPr>
        <w:t xml:space="preserve"> for years </w:t>
      </w:r>
      <w:r w:rsidRPr="009A3F9D">
        <w:rPr>
          <w:rStyle w:val="StyleBoldUnderline"/>
          <w:highlight w:val="cyan"/>
        </w:rPr>
        <w:t>characterized itself as a moral force</w:t>
      </w:r>
      <w:r w:rsidRPr="00CC6E0F">
        <w:rPr>
          <w:sz w:val="16"/>
        </w:rPr>
        <w:t xml:space="preserve"> speaking out for the weak </w:t>
      </w:r>
      <w:r w:rsidRPr="009A3F9D">
        <w:rPr>
          <w:rStyle w:val="StyleBoldUnderline"/>
          <w:highlight w:val="cyan"/>
        </w:rPr>
        <w:t>against</w:t>
      </w:r>
      <w:r w:rsidRPr="00CC6E0F">
        <w:rPr>
          <w:sz w:val="16"/>
        </w:rPr>
        <w:t xml:space="preserve"> “the empire,” as </w:t>
      </w:r>
      <w:r w:rsidRPr="009A3F9D">
        <w:rPr>
          <w:rStyle w:val="StyleBoldUnderline"/>
          <w:highlight w:val="cyan"/>
        </w:rPr>
        <w:t>the U</w:t>
      </w:r>
      <w:r w:rsidRPr="002E6804">
        <w:rPr>
          <w:rStyle w:val="StyleBoldUnderline"/>
        </w:rPr>
        <w:t>nited</w:t>
      </w:r>
      <w:r w:rsidRPr="009A3F9D">
        <w:rPr>
          <w:rStyle w:val="StyleBoldUnderline"/>
          <w:highlight w:val="cyan"/>
        </w:rPr>
        <w:t xml:space="preserve"> S</w:t>
      </w:r>
      <w:r w:rsidRPr="002E6804">
        <w:rPr>
          <w:rStyle w:val="StyleBoldUnderline"/>
        </w:rPr>
        <w:t>tates</w:t>
      </w:r>
      <w:r w:rsidRPr="00CC6E0F">
        <w:rPr>
          <w:sz w:val="16"/>
        </w:rPr>
        <w:t xml:space="preserve"> is known in Caracas. And the fact that the secrets Snowden divulged were embarrassing to the Obama administration only gave more fuel to Venezuela, former Venezuelan diplomats and political analysts in Caracas said.</w:t>
      </w:r>
      <w:r>
        <w:rPr>
          <w:sz w:val="12"/>
        </w:rPr>
        <w:t xml:space="preserve">  </w:t>
      </w:r>
      <w:r w:rsidRPr="00CC6E0F">
        <w:rPr>
          <w:sz w:val="16"/>
        </w:rPr>
        <w:t xml:space="preserve"> “Edward </w:t>
      </w:r>
      <w:r w:rsidRPr="009A3F9D">
        <w:rPr>
          <w:rStyle w:val="StyleBoldUnderline"/>
          <w:highlight w:val="cyan"/>
        </w:rPr>
        <w:t>Snowden became the symbol for the anti-imperialist rhetoric</w:t>
      </w:r>
      <w:r w:rsidRPr="00CC6E0F">
        <w:rPr>
          <w:sz w:val="16"/>
        </w:rPr>
        <w:t>, for progressivism, for international radicalism,” said Carlos Romero, an analyst and author who closely tracks Venezuela’s international diplomacy.</w:t>
      </w:r>
      <w:r>
        <w:rPr>
          <w:sz w:val="12"/>
        </w:rPr>
        <w:t xml:space="preserve">  </w:t>
      </w:r>
      <w:r w:rsidRPr="00CC6E0F">
        <w:rPr>
          <w:sz w:val="16"/>
        </w:rPr>
        <w:t xml:space="preserve"> Venezuela helped channel the fury of Argentina, Bolivia, Ecuador, Uruguay and Suriname after Bolivian President Evo Morales’s plane was apparently refused entry into the airspace of as many as four European countries last Tuesday because of the belief that Snowden was hiding aboard. And on Monday, Venezuela’s state media apparatus seemed to take more offense than the Brazilian government over revelations that the NSA had collected data on countless telephone and e-mail conversations in Brazil.</w:t>
      </w:r>
      <w:r>
        <w:rPr>
          <w:sz w:val="12"/>
        </w:rPr>
        <w:t xml:space="preserve">  </w:t>
      </w:r>
      <w:r w:rsidRPr="00CC6E0F">
        <w:rPr>
          <w:sz w:val="16"/>
        </w:rPr>
        <w:t xml:space="preserve"> But former </w:t>
      </w:r>
      <w:r w:rsidRPr="00CC6E0F">
        <w:rPr>
          <w:rStyle w:val="StyleBoldUnderline"/>
        </w:rPr>
        <w:t>diplomats familiar with Venezuela say that there are other aspects to consider in deciphering Maduro’s support for Snowden.</w:t>
      </w:r>
      <w:r>
        <w:rPr>
          <w:rStyle w:val="StyleBoldUnderline"/>
          <w:sz w:val="12"/>
        </w:rPr>
        <w:t xml:space="preserve">  </w:t>
      </w:r>
      <w:r w:rsidRPr="00CC6E0F">
        <w:rPr>
          <w:sz w:val="16"/>
        </w:rPr>
        <w:t xml:space="preserve"> Ignacio Arcaya, a diplomat who served the Chávez government in the United States in the early part of his presidency, said </w:t>
      </w:r>
      <w:r w:rsidRPr="009A3F9D">
        <w:rPr>
          <w:rStyle w:val="StyleBoldUnderline"/>
          <w:highlight w:val="cyan"/>
        </w:rPr>
        <w:t>Maduro has</w:t>
      </w:r>
      <w:r w:rsidRPr="002E6804">
        <w:rPr>
          <w:rStyle w:val="StyleBoldUnderline"/>
        </w:rPr>
        <w:t xml:space="preserve"> had </w:t>
      </w:r>
      <w:r w:rsidRPr="009A3F9D">
        <w:rPr>
          <w:rStyle w:val="StyleBoldUnderline"/>
          <w:highlight w:val="cyan"/>
        </w:rPr>
        <w:t xml:space="preserve">the challenge of trying to ease </w:t>
      </w:r>
      <w:r w:rsidRPr="002E6804">
        <w:rPr>
          <w:rStyle w:val="StyleBoldUnderline"/>
        </w:rPr>
        <w:t>the</w:t>
      </w:r>
      <w:r w:rsidRPr="009A3F9D">
        <w:rPr>
          <w:rStyle w:val="StyleBoldUnderline"/>
          <w:highlight w:val="cyan"/>
        </w:rPr>
        <w:t xml:space="preserve"> concerns of radicalized sectors </w:t>
      </w:r>
      <w:r w:rsidRPr="002E6804">
        <w:rPr>
          <w:rStyle w:val="StyleBoldUnderline"/>
        </w:rPr>
        <w:t xml:space="preserve">in his movement </w:t>
      </w:r>
      <w:r w:rsidRPr="009A3F9D">
        <w:rPr>
          <w:rStyle w:val="StyleBoldUnderline"/>
          <w:highlight w:val="cyan"/>
        </w:rPr>
        <w:t>that have been worried about</w:t>
      </w:r>
      <w:r w:rsidRPr="002E6804">
        <w:rPr>
          <w:rStyle w:val="StyleBoldUnderline"/>
        </w:rPr>
        <w:t xml:space="preserve"> a </w:t>
      </w:r>
      <w:r w:rsidRPr="009A3F9D">
        <w:rPr>
          <w:rStyle w:val="StyleBoldUnderline"/>
          <w:highlight w:val="cyan"/>
        </w:rPr>
        <w:t>resumption of relations with Washington now that Chávez is gone.</w:t>
      </w:r>
      <w:r w:rsidRPr="002E6804">
        <w:rPr>
          <w:rStyle w:val="StyleBoldUnderline"/>
        </w:rPr>
        <w:t xml:space="preserve"> </w:t>
      </w:r>
      <w:r w:rsidRPr="00CC6E0F">
        <w:rPr>
          <w:sz w:val="16"/>
        </w:rPr>
        <w:t>Indeed, until recently, Maduro was spearheading an effort at rapprochement, as shown by a meeting in Guatemala on June 5 between Secretary of State John F. Kerry and his Venezuelan counterpart, Elías Jaua.</w:t>
      </w:r>
      <w:r>
        <w:rPr>
          <w:sz w:val="12"/>
        </w:rPr>
        <w:t xml:space="preserve">  </w:t>
      </w:r>
      <w:r w:rsidRPr="00CC6E0F">
        <w:rPr>
          <w:sz w:val="16"/>
        </w:rPr>
        <w:t xml:space="preserve"> “</w:t>
      </w:r>
      <w:r w:rsidRPr="009A3F9D">
        <w:rPr>
          <w:rStyle w:val="StyleBoldUnderline"/>
          <w:highlight w:val="cyan"/>
        </w:rPr>
        <w:t>What Maduro is doing is aimed at quieting the radical sectors</w:t>
      </w:r>
      <w:r w:rsidRPr="00CC6E0F">
        <w:rPr>
          <w:sz w:val="16"/>
        </w:rPr>
        <w:t xml:space="preserve"> of his party </w:t>
      </w:r>
      <w:r w:rsidRPr="009A3F9D">
        <w:rPr>
          <w:rStyle w:val="StyleBoldUnderline"/>
          <w:highlight w:val="cyan"/>
        </w:rPr>
        <w:t>who think he is negotiating with the U</w:t>
      </w:r>
      <w:r w:rsidRPr="002E6804">
        <w:rPr>
          <w:rStyle w:val="StyleBoldUnderline"/>
        </w:rPr>
        <w:t>nited</w:t>
      </w:r>
      <w:r w:rsidRPr="009A3F9D">
        <w:rPr>
          <w:rStyle w:val="StyleBoldUnderline"/>
          <w:highlight w:val="cyan"/>
        </w:rPr>
        <w:t xml:space="preserve"> S</w:t>
      </w:r>
      <w:r w:rsidRPr="002E6804">
        <w:rPr>
          <w:rStyle w:val="StyleBoldUnderline"/>
        </w:rPr>
        <w:t>tates</w:t>
      </w:r>
      <w:r w:rsidRPr="00CC6E0F">
        <w:rPr>
          <w:sz w:val="16"/>
        </w:rPr>
        <w:t xml:space="preserve"> and think that he’s talking to private industry,” Arcaya said.</w:t>
      </w:r>
      <w:r>
        <w:rPr>
          <w:sz w:val="12"/>
        </w:rPr>
        <w:t xml:space="preserve">  </w:t>
      </w:r>
      <w:r w:rsidRPr="00CC6E0F">
        <w:rPr>
          <w:sz w:val="16"/>
        </w:rPr>
        <w:t xml:space="preserve"> </w:t>
      </w:r>
      <w:r w:rsidRPr="009A3F9D">
        <w:rPr>
          <w:rStyle w:val="StyleBoldUnderline"/>
          <w:highlight w:val="cyan"/>
        </w:rPr>
        <w:t>Maduro</w:t>
      </w:r>
      <w:r w:rsidRPr="00CC6E0F">
        <w:rPr>
          <w:sz w:val="16"/>
        </w:rPr>
        <w:t xml:space="preserve"> also </w:t>
      </w:r>
      <w:r w:rsidRPr="009A3F9D">
        <w:rPr>
          <w:rStyle w:val="Emphasis"/>
          <w:highlight w:val="cyan"/>
        </w:rPr>
        <w:t>has</w:t>
      </w:r>
      <w:r w:rsidRPr="00CC6E0F">
        <w:rPr>
          <w:sz w:val="16"/>
        </w:rPr>
        <w:t xml:space="preserve"> </w:t>
      </w:r>
      <w:r w:rsidRPr="009A3F9D">
        <w:rPr>
          <w:rStyle w:val="StyleBoldUnderline"/>
          <w:highlight w:val="cyan"/>
        </w:rPr>
        <w:t>to consider his own unstable political position after the</w:t>
      </w:r>
      <w:r w:rsidRPr="00CC6E0F">
        <w:rPr>
          <w:sz w:val="16"/>
        </w:rPr>
        <w:t xml:space="preserve"> April 14 </w:t>
      </w:r>
      <w:r w:rsidRPr="009A3F9D">
        <w:rPr>
          <w:rStyle w:val="StyleBoldUnderline"/>
          <w:highlight w:val="cyan"/>
        </w:rPr>
        <w:t>election,</w:t>
      </w:r>
      <w:r w:rsidRPr="002E6804">
        <w:rPr>
          <w:rStyle w:val="StyleBoldUnderline"/>
        </w:rPr>
        <w:t xml:space="preserve"> </w:t>
      </w:r>
      <w:r w:rsidRPr="00CC6E0F">
        <w:rPr>
          <w:sz w:val="16"/>
        </w:rPr>
        <w:t>which is being contested by his challenger, Henrique Capriles, who says the vote was stolen from him. At the same time, Maduro faces millions of Venezuelans tired of the country’s sky-high inflation, rampant homicide rate and serious shortages of everything from chicken to toilet paper.</w:t>
      </w:r>
      <w:r>
        <w:rPr>
          <w:sz w:val="12"/>
        </w:rPr>
        <w:t xml:space="preserve">  </w:t>
      </w:r>
      <w:r w:rsidRPr="00CC6E0F">
        <w:rPr>
          <w:sz w:val="16"/>
        </w:rPr>
        <w:t xml:space="preserve"> Myles R.R. Frechette, a retired American diplomat who served in Venezuela and other Latin American countries, said </w:t>
      </w:r>
      <w:r w:rsidRPr="009A3F9D">
        <w:rPr>
          <w:rStyle w:val="StyleBoldUnderline"/>
          <w:highlight w:val="cyan"/>
        </w:rPr>
        <w:t>Maduro is using a tried-and-true strategy: loudly oppose the United States to distract from domestic problems.</w:t>
      </w:r>
      <w:r>
        <w:rPr>
          <w:rStyle w:val="StyleBoldUnderline"/>
          <w:sz w:val="12"/>
        </w:rPr>
        <w:t xml:space="preserve">  </w:t>
      </w:r>
      <w:r w:rsidRPr="00CC6E0F">
        <w:rPr>
          <w:sz w:val="16"/>
        </w:rPr>
        <w:t xml:space="preserve"> “It plays very well,” said Frechette. “</w:t>
      </w:r>
      <w:r w:rsidRPr="009A3F9D">
        <w:rPr>
          <w:rStyle w:val="StyleBoldUnderline"/>
          <w:highlight w:val="cyan"/>
        </w:rPr>
        <w:t>It’s the card to play</w:t>
      </w:r>
      <w:r w:rsidRPr="00CC6E0F">
        <w:rPr>
          <w:sz w:val="16"/>
        </w:rPr>
        <w:t xml:space="preserve">. It’s what you’ve always got in your drawer. </w:t>
      </w:r>
      <w:r w:rsidRPr="009A3F9D">
        <w:rPr>
          <w:rStyle w:val="StyleBoldUnderline"/>
          <w:highlight w:val="cyan"/>
        </w:rPr>
        <w:t>You open your drawer and play to your most radical elements.”</w:t>
      </w:r>
    </w:p>
    <w:p w14:paraId="60CA1DFB" w14:textId="77777777" w:rsidR="000664FA" w:rsidRDefault="000664FA" w:rsidP="000664FA"/>
    <w:p w14:paraId="60CA1DFC" w14:textId="77777777" w:rsidR="000664FA" w:rsidRDefault="000664FA" w:rsidP="000664FA"/>
    <w:p w14:paraId="60CA1DFD" w14:textId="77777777" w:rsidR="000664FA" w:rsidRPr="00276698" w:rsidRDefault="000664FA" w:rsidP="00647438">
      <w:pPr>
        <w:pStyle w:val="Heading4"/>
      </w:pPr>
      <w:r w:rsidRPr="00276698">
        <w:t>Maduro won’t engage with the US</w:t>
      </w:r>
    </w:p>
    <w:p w14:paraId="60CA1DFE" w14:textId="77777777" w:rsidR="000664FA" w:rsidRPr="00276698" w:rsidRDefault="000664FA" w:rsidP="000664FA">
      <w:pPr>
        <w:rPr>
          <w:b/>
        </w:rPr>
      </w:pPr>
      <w:r w:rsidRPr="00276698">
        <w:rPr>
          <w:b/>
        </w:rPr>
        <w:t>Shinkman ‘13</w:t>
      </w:r>
    </w:p>
    <w:p w14:paraId="60CA1DFF" w14:textId="77777777" w:rsidR="000664FA" w:rsidRPr="002F1417" w:rsidRDefault="000664FA" w:rsidP="000664FA">
      <w:pPr>
        <w:rPr>
          <w:sz w:val="16"/>
          <w:szCs w:val="16"/>
        </w:rPr>
      </w:pPr>
      <w:r w:rsidRPr="002F1417">
        <w:rPr>
          <w:sz w:val="16"/>
          <w:szCs w:val="16"/>
        </w:rPr>
        <w:t xml:space="preserve">Paul – National Security Reporter at U.S. News &amp; World Report – </w:t>
      </w:r>
      <w:r>
        <w:rPr>
          <w:sz w:val="16"/>
          <w:szCs w:val="16"/>
        </w:rPr>
        <w:t xml:space="preserve">internally quoting Doug Farah, a former Washington Post investigative reporter who is now a senior fellow at the Virginia-based International Assessment and Strategy Center. </w:t>
      </w:r>
      <w:r w:rsidRPr="002F1417">
        <w:rPr>
          <w:sz w:val="16"/>
          <w:szCs w:val="16"/>
        </w:rPr>
        <w:t>“Iranian-Sponsored Narco-Terrorism in Venezuela: How Will Maduro Respond?” –  US News and World Report – April 24</w:t>
      </w:r>
      <w:r w:rsidRPr="002F1417">
        <w:rPr>
          <w:sz w:val="16"/>
          <w:szCs w:val="16"/>
          <w:vertAlign w:val="superscript"/>
        </w:rPr>
        <w:t>th</w:t>
      </w:r>
      <w:r w:rsidRPr="002F1417">
        <w:rPr>
          <w:sz w:val="16"/>
          <w:szCs w:val="16"/>
        </w:rPr>
        <w:t xml:space="preserve"> – http://www.usnews.com/news/articles/2013/04/24/iranian-sponsored-narco-terrorism-in-venezuela-how-will-maduro-respond?page=2</w:t>
      </w:r>
    </w:p>
    <w:p w14:paraId="60CA1E00" w14:textId="77777777" w:rsidR="000664FA" w:rsidRDefault="000664FA" w:rsidP="000664FA"/>
    <w:p w14:paraId="60CA1E01" w14:textId="77777777" w:rsidR="000664FA" w:rsidRPr="002F1417" w:rsidRDefault="000664FA" w:rsidP="000664FA">
      <w:pPr>
        <w:rPr>
          <w:rStyle w:val="StyleBoldUnderline"/>
        </w:rPr>
      </w:pPr>
      <w:r w:rsidRPr="002F1417">
        <w:rPr>
          <w:sz w:val="16"/>
        </w:rPr>
        <w:t>[Maduro] has been and will continue to be forced to take all the unpopular macroeconomic steps and corrections that are painful, but Chavez never took," Farah says. "There is going to be, I would guess, a great temptation to turn to [the elites] for money."</w:t>
      </w:r>
      <w:r w:rsidRPr="002F1417">
        <w:rPr>
          <w:sz w:val="12"/>
        </w:rPr>
        <w:t>¶</w:t>
      </w:r>
      <w:r w:rsidRPr="002F1417">
        <w:rPr>
          <w:sz w:val="16"/>
        </w:rPr>
        <w:t xml:space="preserve"> "</w:t>
      </w:r>
      <w:r w:rsidRPr="009A3F9D">
        <w:rPr>
          <w:rStyle w:val="StyleBoldUnderline"/>
          <w:highlight w:val="cyan"/>
        </w:rPr>
        <w:t>Most criminal</w:t>
      </w:r>
      <w:r w:rsidRPr="002F1417">
        <w:rPr>
          <w:sz w:val="16"/>
        </w:rPr>
        <w:t xml:space="preserve">ized </w:t>
      </w:r>
      <w:r w:rsidRPr="009A3F9D">
        <w:rPr>
          <w:rStyle w:val="StyleBoldUnderline"/>
          <w:highlight w:val="cyan"/>
        </w:rPr>
        <w:t>elements of the Boliavarian structure will gain more power because he needs them</w:t>
      </w:r>
      <w:r w:rsidRPr="002F1417">
        <w:rPr>
          <w:sz w:val="16"/>
        </w:rPr>
        <w:t>," he says, adding "it won't be as chummy a relationship" as they enjoyed with the ever-charismatic Chavez.</w:t>
      </w:r>
      <w:r w:rsidRPr="002F1417">
        <w:rPr>
          <w:sz w:val="12"/>
        </w:rPr>
        <w:t>¶</w:t>
      </w:r>
      <w:r w:rsidRPr="002F1417">
        <w:rPr>
          <w:sz w:val="16"/>
        </w:rPr>
        <w:t xml:space="preserve"> </w:t>
      </w:r>
      <w:r w:rsidRPr="009A3F9D">
        <w:rPr>
          <w:rStyle w:val="Emphasis"/>
          <w:highlight w:val="cyan"/>
        </w:rPr>
        <w:t>U.S. officials might try to engage the new Venezuelan president</w:t>
      </w:r>
      <w:r w:rsidRPr="002F1417">
        <w:rPr>
          <w:sz w:val="16"/>
        </w:rPr>
        <w:t xml:space="preserve"> first </w:t>
      </w:r>
      <w:r w:rsidRPr="009A3F9D">
        <w:rPr>
          <w:rStyle w:val="Emphasis"/>
          <w:highlight w:val="cyan"/>
        </w:rPr>
        <w:t>in the hopes of improving the strained ties between the two countries.</w:t>
      </w:r>
      <w:r w:rsidRPr="002F1417">
        <w:rPr>
          <w:rStyle w:val="Emphasis"/>
          <w:b w:val="0"/>
          <w:sz w:val="12"/>
          <w:u w:val="none"/>
        </w:rPr>
        <w:t>¶</w:t>
      </w:r>
      <w:r w:rsidRPr="002F1417">
        <w:rPr>
          <w:sz w:val="16"/>
        </w:rPr>
        <w:t xml:space="preserve"> </w:t>
      </w:r>
      <w:r w:rsidRPr="009A3F9D">
        <w:rPr>
          <w:rStyle w:val="StyleBoldUnderline"/>
          <w:highlight w:val="cyan"/>
        </w:rPr>
        <w:t>But Maduro has never been close with the senior military class in his home country, and will likely adopt a more confrontational approach to the U</w:t>
      </w:r>
      <w:r w:rsidRPr="002F1417">
        <w:rPr>
          <w:sz w:val="16"/>
        </w:rPr>
        <w:t xml:space="preserve">nited </w:t>
      </w:r>
      <w:r w:rsidRPr="009A3F9D">
        <w:rPr>
          <w:rStyle w:val="StyleBoldUnderline"/>
          <w:highlight w:val="cyan"/>
        </w:rPr>
        <w:t>S</w:t>
      </w:r>
      <w:r w:rsidRPr="002F1417">
        <w:rPr>
          <w:sz w:val="16"/>
        </w:rPr>
        <w:t xml:space="preserve">tates </w:t>
      </w:r>
      <w:r w:rsidRPr="009A3F9D">
        <w:rPr>
          <w:rStyle w:val="StyleBoldUnderline"/>
          <w:highlight w:val="cyan"/>
        </w:rPr>
        <w:t>to prove his credentials to these Bolivarian elites.</w:t>
      </w:r>
      <w:r w:rsidRPr="002F1417">
        <w:rPr>
          <w:rStyle w:val="StyleBoldUnderline"/>
          <w:sz w:val="12"/>
        </w:rPr>
        <w:t>¶</w:t>
      </w:r>
      <w:r w:rsidRPr="002F1417">
        <w:rPr>
          <w:sz w:val="16"/>
        </w:rPr>
        <w:t xml:space="preserve"> "</w:t>
      </w:r>
      <w:r w:rsidRPr="009A3F9D">
        <w:rPr>
          <w:rStyle w:val="StyleBoldUnderline"/>
          <w:highlight w:val="cyan"/>
        </w:rPr>
        <w:t>Maybe if he were operating in different circumstances, he could be a pragmatist</w:t>
      </w:r>
      <w:r w:rsidRPr="002F1417">
        <w:rPr>
          <w:sz w:val="16"/>
        </w:rPr>
        <w:t xml:space="preserve">," Farah says. "I </w:t>
      </w:r>
      <w:r w:rsidRPr="009A3F9D">
        <w:rPr>
          <w:rStyle w:val="StyleBoldUnderline"/>
          <w:highlight w:val="cyan"/>
        </w:rPr>
        <w:t>don't think he can be a pragmatist right now."</w:t>
      </w:r>
    </w:p>
    <w:p w14:paraId="60CA1E02" w14:textId="77777777" w:rsidR="000664FA" w:rsidRPr="00F96C25" w:rsidRDefault="000664FA" w:rsidP="00F96C25"/>
    <w:p w14:paraId="60CA1E03" w14:textId="77777777" w:rsidR="005F03D6" w:rsidRDefault="00647438" w:rsidP="001761D4">
      <w:pPr>
        <w:pStyle w:val="Heading3"/>
      </w:pPr>
      <w:r>
        <w:lastRenderedPageBreak/>
        <w:t>2NC XT: Posturing</w:t>
      </w:r>
    </w:p>
    <w:p w14:paraId="60CA1E04" w14:textId="77777777" w:rsidR="005F03D6" w:rsidRDefault="005F03D6" w:rsidP="00647438">
      <w:pPr>
        <w:pStyle w:val="Heading4"/>
      </w:pPr>
      <w:r>
        <w:t xml:space="preserve">Venezuela will say no – any positive action is just political posturing on Maduro’s part. </w:t>
      </w:r>
    </w:p>
    <w:p w14:paraId="60CA1E05" w14:textId="77777777" w:rsidR="005F03D6" w:rsidRDefault="005F03D6" w:rsidP="005F03D6">
      <w:pPr>
        <w:rPr>
          <w:sz w:val="12"/>
        </w:rPr>
      </w:pPr>
      <w:r>
        <w:rPr>
          <w:b/>
        </w:rPr>
        <w:t>Meacham, 13</w:t>
      </w:r>
      <w:r>
        <w:rPr>
          <w:sz w:val="12"/>
        </w:rPr>
        <w:t xml:space="preserve"> -- </w:t>
      </w:r>
      <w:r>
        <w:rPr>
          <w:sz w:val="12"/>
          <w:szCs w:val="16"/>
        </w:rPr>
        <w:t xml:space="preserve">director of the CSIS Americas Program. He joined CSIS from the Senate Foreign Relations Committee (SFRC), where he served on the professional staff for Senator Richard Lugar (R-IN) for over a decade. He served as the senior adviser for Latin America and the Caribbean on the committee, the most senior Republican Senate staff position for this region. In that capacity, he travelled extensively to the region to work with foreign governments, private-sector organizations, and civil society groups. He was also responsible for managing the committee’s relationship with the State Department regarding the Western Hemisphere and overseeing its $2 billion budget. </w:t>
      </w:r>
      <w:r>
        <w:rPr>
          <w:sz w:val="12"/>
        </w:rPr>
        <w:t>(Carl, June 21</w:t>
      </w:r>
      <w:r>
        <w:rPr>
          <w:sz w:val="12"/>
          <w:vertAlign w:val="superscript"/>
        </w:rPr>
        <w:t>st</w:t>
      </w:r>
      <w:r>
        <w:rPr>
          <w:sz w:val="12"/>
        </w:rPr>
        <w:t xml:space="preserve">, “The Kerry-Jaua Meeting: Resetting U.S.-Venezuela Relations?,” CSIS, </w:t>
      </w:r>
      <w:hyperlink r:id="rId74" w:history="1">
        <w:r>
          <w:rPr>
            <w:rStyle w:val="Hyperlink"/>
            <w:sz w:val="12"/>
          </w:rPr>
          <w:t>http://csis.org/publication/kerry-jaua-meeting-resetting-us-venezuela-relations</w:t>
        </w:r>
      </w:hyperlink>
      <w:r>
        <w:rPr>
          <w:sz w:val="12"/>
        </w:rPr>
        <w:t>, amils)</w:t>
      </w:r>
    </w:p>
    <w:p w14:paraId="60CA1E06" w14:textId="77777777" w:rsidR="005F03D6" w:rsidRDefault="005F03D6" w:rsidP="005F03D6">
      <w:pPr>
        <w:rPr>
          <w:sz w:val="12"/>
        </w:rPr>
      </w:pPr>
    </w:p>
    <w:p w14:paraId="60CA1E07" w14:textId="77777777" w:rsidR="005F03D6" w:rsidRDefault="005F03D6" w:rsidP="005F03D6">
      <w:pPr>
        <w:rPr>
          <w:sz w:val="12"/>
        </w:rPr>
      </w:pPr>
      <w:r>
        <w:rPr>
          <w:sz w:val="12"/>
        </w:rPr>
        <w:t>Despite recent discussions with the United States, it doesn’t seem to be the case</w:t>
      </w:r>
      <w:r>
        <w:rPr>
          <w:rStyle w:val="StyleBoldUnderline"/>
        </w:rPr>
        <w:t>. Earlier this year, the Venezuelan government suspended talks between the U.S. State Department and Venezuelan Foreign Ministry that had begun in late 2012, citing alleged U.S. meddling in Venezuela’s April election</w:t>
      </w:r>
      <w:r>
        <w:rPr>
          <w:sz w:val="12"/>
        </w:rPr>
        <w:t xml:space="preserve">. The </w:t>
      </w:r>
      <w:r>
        <w:rPr>
          <w:rStyle w:val="StyleBoldUnderline"/>
        </w:rPr>
        <w:t>Maduro</w:t>
      </w:r>
      <w:r>
        <w:rPr>
          <w:sz w:val="12"/>
        </w:rPr>
        <w:t xml:space="preserve"> government </w:t>
      </w:r>
      <w:r>
        <w:rPr>
          <w:rStyle w:val="StyleBoldUnderline"/>
        </w:rPr>
        <w:t>has</w:t>
      </w:r>
      <w:r>
        <w:rPr>
          <w:sz w:val="12"/>
        </w:rPr>
        <w:t xml:space="preserve"> also largely </w:t>
      </w:r>
      <w:r>
        <w:rPr>
          <w:rStyle w:val="StyleBoldUnderline"/>
        </w:rPr>
        <w:t>followed the Chávez playbook, constantly accusing the U</w:t>
      </w:r>
      <w:r>
        <w:rPr>
          <w:sz w:val="12"/>
        </w:rPr>
        <w:t xml:space="preserve">nited </w:t>
      </w:r>
      <w:r>
        <w:rPr>
          <w:rStyle w:val="StyleBoldUnderline"/>
        </w:rPr>
        <w:t>S</w:t>
      </w:r>
      <w:r>
        <w:rPr>
          <w:sz w:val="12"/>
        </w:rPr>
        <w:t xml:space="preserve">tates </w:t>
      </w:r>
      <w:r>
        <w:rPr>
          <w:rStyle w:val="StyleBoldUnderline"/>
        </w:rPr>
        <w:t>of assassination plots, spying, and economic and political sabotage.</w:t>
      </w:r>
      <w:r>
        <w:rPr>
          <w:sz w:val="12"/>
        </w:rPr>
        <w:t xml:space="preserve"> While the Kerry-Jaua meeting may have made for nice headlines, </w:t>
      </w:r>
      <w:r>
        <w:rPr>
          <w:rStyle w:val="StyleBoldUnderline"/>
        </w:rPr>
        <w:t>it’s difficult to imagine that the Venezuelan government will not play the anti-U.S. card again,</w:t>
      </w:r>
      <w:r>
        <w:rPr>
          <w:sz w:val="12"/>
        </w:rPr>
        <w:t xml:space="preserve"> if needed. </w:t>
      </w:r>
      <w:r>
        <w:rPr>
          <w:sz w:val="12"/>
          <w:szCs w:val="16"/>
        </w:rPr>
        <w:t xml:space="preserve">This week, Calixto Ortega—appointed to handle matters with the United States—will meet with Assistant Secretary of State for Western Hemisphere Affairs Roberta Jacobson to continue discussions and establish a new set of concrete goals to guide the relationship forward. </w:t>
      </w:r>
      <w:r>
        <w:rPr>
          <w:sz w:val="12"/>
        </w:rPr>
        <w:t xml:space="preserve">These </w:t>
      </w:r>
      <w:r>
        <w:rPr>
          <w:rStyle w:val="StyleBoldUnderline"/>
        </w:rPr>
        <w:t xml:space="preserve">good-faith gestures made by the Venezuelan government are neither new nor unheard of. Despite recent efforts, U.S. policymakers should temper any positive expectations, as a core basis of Chavismo is its anti-U.S. ideology. It’s of course difficult to improve relations with a government that consistently defines itself as vehemently against your foreign policy agenda. </w:t>
      </w:r>
      <w:r>
        <w:rPr>
          <w:sz w:val="12"/>
        </w:rPr>
        <w:t xml:space="preserve">This suggests that </w:t>
      </w:r>
      <w:r>
        <w:rPr>
          <w:rStyle w:val="StyleBoldUnderline"/>
        </w:rPr>
        <w:t xml:space="preserve">Venezuela may be looking to reestablish a purely economic relationship—one that will eliminate U.S. sanctions. </w:t>
      </w:r>
      <w:r>
        <w:rPr>
          <w:sz w:val="12"/>
        </w:rPr>
        <w:t xml:space="preserve">Still, even if certain positive steps are taken, </w:t>
      </w:r>
      <w:r>
        <w:rPr>
          <w:rStyle w:val="StyleBoldUnderline"/>
        </w:rPr>
        <w:t xml:space="preserve">history suggests that the Venezuelan government could quickly scuttle progress made, likely with the goal of Maduro shoring up support within his own ranks. </w:t>
      </w:r>
    </w:p>
    <w:p w14:paraId="60CA1E08" w14:textId="77777777" w:rsidR="005F03D6" w:rsidRPr="00AC2BDD" w:rsidRDefault="005F03D6" w:rsidP="005F03D6"/>
    <w:p w14:paraId="60CA1E09" w14:textId="77777777" w:rsidR="00326063" w:rsidRDefault="00647438" w:rsidP="001761D4">
      <w:pPr>
        <w:pStyle w:val="Heading3"/>
      </w:pPr>
      <w:r>
        <w:lastRenderedPageBreak/>
        <w:t>2NC AT: Oil Leverage</w:t>
      </w:r>
    </w:p>
    <w:p w14:paraId="60CA1E0A" w14:textId="77777777" w:rsidR="00326063" w:rsidRDefault="00326063" w:rsidP="00647438">
      <w:pPr>
        <w:pStyle w:val="Heading4"/>
        <w:rPr>
          <w:rStyle w:val="StyleStyleBold12pt"/>
          <w:b/>
        </w:rPr>
      </w:pPr>
      <w:r>
        <w:rPr>
          <w:rStyle w:val="StyleStyleBold12pt"/>
          <w:b/>
        </w:rPr>
        <w:t>Venezuela will say no</w:t>
      </w:r>
    </w:p>
    <w:p w14:paraId="60CA1E0B" w14:textId="77777777" w:rsidR="00326063" w:rsidRPr="00D92D58" w:rsidRDefault="00326063" w:rsidP="00647438">
      <w:pPr>
        <w:pStyle w:val="Heading4"/>
      </w:pPr>
      <w:r>
        <w:t xml:space="preserve">a) empirically uncooperative on terror </w:t>
      </w:r>
    </w:p>
    <w:p w14:paraId="60CA1E0C" w14:textId="77777777" w:rsidR="00326063" w:rsidRDefault="00326063" w:rsidP="00326063">
      <w:r w:rsidRPr="00566D58">
        <w:rPr>
          <w:rStyle w:val="StyleStyleBold12pt"/>
        </w:rPr>
        <w:t>El Colombiano 10</w:t>
      </w:r>
      <w:r w:rsidRPr="00566D58">
        <w:t>, Global Newsroom Berta Lucia Villa Isaza, "U.S. says Venezuela is uncooperative in fight against terror", www.ecbloguer.com/globalnewsroom/?p=8445 Mollie</w:t>
      </w:r>
    </w:p>
    <w:p w14:paraId="60CA1E0D" w14:textId="77777777" w:rsidR="00326063" w:rsidRDefault="00326063" w:rsidP="00326063">
      <w:pPr>
        <w:rPr>
          <w:rStyle w:val="StyleBoldUnderline"/>
        </w:rPr>
      </w:pPr>
      <w:r>
        <w:t xml:space="preserve">In its “Country Reports on Terrorism 2009”, </w:t>
      </w:r>
      <w:r w:rsidRPr="00566D58">
        <w:rPr>
          <w:rStyle w:val="StyleBoldUnderline"/>
        </w:rPr>
        <w:t>the U.S. State Department concluded that Venezuela does not fully cooperate with counter terrorism strategy and allows groups like Farc and the Eln to use its territory</w:t>
      </w:r>
      <w:r>
        <w:t xml:space="preserve">. </w:t>
      </w:r>
      <w:r w:rsidRPr="00566D58">
        <w:rPr>
          <w:rStyle w:val="StyleBoldUnderline"/>
        </w:rPr>
        <w:t>The department stressed</w:t>
      </w:r>
      <w:r>
        <w:t xml:space="preserve"> in its report that </w:t>
      </w:r>
      <w:r w:rsidRPr="00566D58">
        <w:rPr>
          <w:rStyle w:val="StyleBoldUnderline"/>
        </w:rPr>
        <w:t>Venezuela has reduced cooperation to “an absolute minimum”,</w:t>
      </w:r>
      <w:r>
        <w:t xml:space="preserve"> especially since the 2009 signing of a military cooperation agreement which allows the United States’ military to use bases in Colombia. It also highlights that </w:t>
      </w:r>
      <w:r w:rsidRPr="00566D58">
        <w:rPr>
          <w:rStyle w:val="StyleBoldUnderline"/>
        </w:rPr>
        <w:t>Venezuela</w:t>
      </w:r>
      <w:r>
        <w:t xml:space="preserve">n President, Hugo Chavez, </w:t>
      </w:r>
      <w:r w:rsidRPr="00566D58">
        <w:rPr>
          <w:rStyle w:val="StyleBoldUnderline"/>
        </w:rPr>
        <w:t>has continued to strengthen ties with Iran</w:t>
      </w:r>
      <w:r>
        <w:t xml:space="preserve">, a country </w:t>
      </w:r>
      <w:r w:rsidRPr="00566D58">
        <w:rPr>
          <w:rStyle w:val="StyleBoldUnderline"/>
        </w:rPr>
        <w:t>the U.S. has qualified</w:t>
      </w:r>
      <w:r>
        <w:t xml:space="preserve"> as “</w:t>
      </w:r>
      <w:r w:rsidRPr="00566D58">
        <w:rPr>
          <w:rStyle w:val="StyleBoldUnderline"/>
        </w:rPr>
        <w:t>the most active state sponsor of terrorism</w:t>
      </w:r>
      <w:r>
        <w:t xml:space="preserve">”.The document points out that, based on information available, </w:t>
      </w:r>
      <w:r w:rsidRPr="00566D58">
        <w:rPr>
          <w:rStyle w:val="StyleBoldUnderline"/>
        </w:rPr>
        <w:t>groups like Farc and the Eln use Venezuela as a place to “rest and regroup” as well as kidnap and extort money from residents</w:t>
      </w:r>
      <w:r>
        <w:t xml:space="preserve"> in an effort to finance their illegal activities. However, the U.S. says the “degree to which the Venezuelan Government has provided support” for these armed groups during the period in question remains unclear. While the U.S. recalls that </w:t>
      </w:r>
      <w:r w:rsidRPr="00566D58">
        <w:rPr>
          <w:rStyle w:val="StyleBoldUnderline"/>
        </w:rPr>
        <w:t xml:space="preserve">Colombia has often accused Venezuela of being a safe-haven for Farc </w:t>
      </w:r>
      <w:r>
        <w:t xml:space="preserve">leaders, it did not specifically make reference to </w:t>
      </w:r>
      <w:r w:rsidRPr="00566D58">
        <w:rPr>
          <w:rStyle w:val="StyleBoldUnderline"/>
        </w:rPr>
        <w:t>the most recent evidence provided by the Uribe administration to the OAS</w:t>
      </w:r>
      <w:r>
        <w:t xml:space="preserve"> this past July 22, </w:t>
      </w:r>
      <w:r w:rsidRPr="00566D58">
        <w:rPr>
          <w:rStyle w:val="StyleBoldUnderline"/>
        </w:rPr>
        <w:t>an episode that led Hugo Chavez to immediately break diplomatic ties with Colombia.</w:t>
      </w:r>
    </w:p>
    <w:p w14:paraId="60CA1E0E" w14:textId="77777777" w:rsidR="00326063" w:rsidRDefault="00326063" w:rsidP="00326063">
      <w:pPr>
        <w:rPr>
          <w:rStyle w:val="StyleBoldUnderline"/>
        </w:rPr>
      </w:pPr>
    </w:p>
    <w:p w14:paraId="60CA1E0F" w14:textId="77777777" w:rsidR="00326063" w:rsidRDefault="00326063" w:rsidP="00647438">
      <w:pPr>
        <w:pStyle w:val="Heading4"/>
      </w:pPr>
      <w:r>
        <w:t xml:space="preserve">b) Posada </w:t>
      </w:r>
    </w:p>
    <w:p w14:paraId="60CA1E10" w14:textId="77777777" w:rsidR="00326063" w:rsidRDefault="00326063" w:rsidP="00326063">
      <w:r w:rsidRPr="00FB032C">
        <w:rPr>
          <w:rStyle w:val="StyleStyleBold12pt"/>
        </w:rPr>
        <w:t>Reel 05</w:t>
      </w:r>
      <w:r w:rsidRPr="00FB032C">
        <w:t xml:space="preserve">, Monte Reel, Monte Reel is a former South America correspondent for the Washington Post, and he also reported for the newspaper in Washington and Iraq. His first book, The Last of the Tribe (2010), chronicles the story of the last surviving member of an indigenous tribe in the Amazon rainforest., "Venezuela's demand to U.S.: 'respect' / Chavez wields oil supply as potent weapon", SF Gate, originally Washington Post,   </w:t>
      </w:r>
      <w:hyperlink r:id="rId75" w:anchor="page-2" w:history="1">
        <w:r w:rsidRPr="002C79F6">
          <w:rPr>
            <w:rStyle w:val="Hyperlink"/>
          </w:rPr>
          <w:t>www.sfgate.com/politics/article/Venezuela-s-demand-to-U-S-respect-Chavez-2620697.php#page-2</w:t>
        </w:r>
      </w:hyperlink>
      <w:r>
        <w:t xml:space="preserve"> Mollie </w:t>
      </w:r>
    </w:p>
    <w:p w14:paraId="60CA1E11" w14:textId="77777777" w:rsidR="00326063" w:rsidRPr="00D92D58" w:rsidRDefault="00326063" w:rsidP="00326063"/>
    <w:p w14:paraId="60CA1E12" w14:textId="77777777" w:rsidR="00326063" w:rsidRPr="00D92D58" w:rsidRDefault="00326063" w:rsidP="00326063">
      <w:pPr>
        <w:rPr>
          <w:rStyle w:val="StyleBoldUnderline"/>
        </w:rPr>
      </w:pPr>
      <w:r w:rsidRPr="00FB032C">
        <w:rPr>
          <w:rStyle w:val="StyleBoldUnderline"/>
        </w:rPr>
        <w:t>Venezuelan authorities bristle at suggestions that they are being uncooperative in law enforcement. They argue that the U.S. government follows a double standard, pointing in particular to the case of</w:t>
      </w:r>
      <w:r>
        <w:t xml:space="preserve"> Luis </w:t>
      </w:r>
      <w:r w:rsidRPr="00FB032C">
        <w:rPr>
          <w:rStyle w:val="StyleBoldUnderline"/>
        </w:rPr>
        <w:t>Posada</w:t>
      </w:r>
      <w:r>
        <w:t xml:space="preserve"> </w:t>
      </w:r>
      <w:r w:rsidRPr="00FB032C">
        <w:t>Carriles</w:t>
      </w:r>
      <w:r>
        <w:t xml:space="preserve">, </w:t>
      </w:r>
      <w:r w:rsidRPr="00FB032C">
        <w:rPr>
          <w:rStyle w:val="StyleBoldUnderline"/>
        </w:rPr>
        <w:t>a former CIA operative who participated in the failed Bay of Pigs invasion of Cuba in 1961.</w:t>
      </w:r>
      <w:r>
        <w:t xml:space="preserve"> A naturalized Venezuelan citizen now in a Texas prison on immigration charges, </w:t>
      </w:r>
      <w:r w:rsidRPr="00FB032C">
        <w:rPr>
          <w:rStyle w:val="StyleBoldUnderline"/>
        </w:rPr>
        <w:t>Posada, 77, has been accused of bombing a Cuban airliner in 1976,</w:t>
      </w:r>
      <w:r>
        <w:t xml:space="preserve"> killing all 73 aboard. </w:t>
      </w:r>
      <w:r w:rsidRPr="00FB032C">
        <w:rPr>
          <w:rStyle w:val="StyleBoldUnderline"/>
        </w:rPr>
        <w:t>He was arrested</w:t>
      </w:r>
      <w:r>
        <w:t xml:space="preserve"> in Venezuela on terrorism charges </w:t>
      </w:r>
      <w:r w:rsidRPr="00FB032C">
        <w:rPr>
          <w:rStyle w:val="StyleBoldUnderline"/>
        </w:rPr>
        <w:t>but escaped</w:t>
      </w:r>
      <w:r>
        <w:t xml:space="preserve"> from prison in 1985. </w:t>
      </w:r>
      <w:r w:rsidRPr="00FB032C">
        <w:rPr>
          <w:rStyle w:val="StyleBoldUnderline"/>
        </w:rPr>
        <w:t>After</w:t>
      </w:r>
      <w:r>
        <w:t xml:space="preserve"> </w:t>
      </w:r>
      <w:r w:rsidRPr="00FB032C">
        <w:rPr>
          <w:rStyle w:val="StyleBoldUnderline"/>
        </w:rPr>
        <w:t>becoming</w:t>
      </w:r>
      <w:r>
        <w:t xml:space="preserve"> </w:t>
      </w:r>
      <w:r w:rsidRPr="00FB032C">
        <w:rPr>
          <w:rStyle w:val="StyleBoldUnderline"/>
        </w:rPr>
        <w:t>embroiled</w:t>
      </w:r>
      <w:r>
        <w:t xml:space="preserve"> </w:t>
      </w:r>
      <w:r w:rsidRPr="00FB032C">
        <w:rPr>
          <w:rStyle w:val="StyleBoldUnderline"/>
        </w:rPr>
        <w:t>in</w:t>
      </w:r>
      <w:r>
        <w:t xml:space="preserve"> </w:t>
      </w:r>
      <w:r w:rsidRPr="00FB032C">
        <w:rPr>
          <w:rStyle w:val="StyleBoldUnderline"/>
        </w:rPr>
        <w:t>a network</w:t>
      </w:r>
      <w:r>
        <w:t xml:space="preserve"> run by former White House aide Oliver </w:t>
      </w:r>
      <w:r w:rsidRPr="00FB032C">
        <w:rPr>
          <w:rStyle w:val="StyleBoldUnderline"/>
        </w:rPr>
        <w:t>North to smuggle weapons</w:t>
      </w:r>
      <w:r>
        <w:t xml:space="preserve"> to anti-government rebels in Nicaragua, </w:t>
      </w:r>
      <w:r w:rsidRPr="00FB032C">
        <w:rPr>
          <w:rStyle w:val="StyleBoldUnderline"/>
        </w:rPr>
        <w:t xml:space="preserve">and an alleged assassination attempt against </w:t>
      </w:r>
      <w:r>
        <w:t xml:space="preserve">Cuban President Fidel </w:t>
      </w:r>
      <w:r w:rsidRPr="00FB032C">
        <w:rPr>
          <w:rStyle w:val="StyleBoldUnderline"/>
        </w:rPr>
        <w:t>Castro</w:t>
      </w:r>
      <w:r>
        <w:t xml:space="preserve"> for which he was imprisoned in Panama</w:t>
      </w:r>
      <w:r w:rsidRPr="00FB032C">
        <w:rPr>
          <w:rStyle w:val="StyleBoldUnderline"/>
        </w:rPr>
        <w:t>, Posada was spotted in Miami</w:t>
      </w:r>
      <w:r>
        <w:t xml:space="preserve"> earlier this year. U. S. officials indicated they were unaware of his whereabouts, but in May, after he was interviewed by the Miami Herald, he was arrested and sent to a detention facility in El Paso, Texas. </w:t>
      </w:r>
      <w:r w:rsidRPr="00D92D58">
        <w:rPr>
          <w:rStyle w:val="StyleBoldUnderline"/>
        </w:rPr>
        <w:t>Now, Posada is seeking asylum to protect him from a Venezuelan extradition request</w:t>
      </w:r>
      <w:r>
        <w:t xml:space="preserve">. He faces a hearing in August. </w:t>
      </w:r>
      <w:r w:rsidRPr="00FB032C">
        <w:rPr>
          <w:rStyle w:val="StyleBoldUnderline"/>
        </w:rPr>
        <w:t>The Posada case is as complex as a spy novel,</w:t>
      </w:r>
      <w:r>
        <w:t xml:space="preserve"> </w:t>
      </w:r>
      <w:r w:rsidRPr="00FB032C">
        <w:rPr>
          <w:rStyle w:val="StyleBoldUnderline"/>
        </w:rPr>
        <w:t>but Venezuelan authorities say it boils down to this: If the United States is serious about prosecuting the war on terrorism, it should extradite Posada -- whom they compare to Osama bin Laden -- to face justice in the airliner bombing.</w:t>
      </w:r>
    </w:p>
    <w:p w14:paraId="60CA1E13" w14:textId="77777777" w:rsidR="00326063" w:rsidRDefault="00326063" w:rsidP="00326063">
      <w:pPr>
        <w:rPr>
          <w:rStyle w:val="StyleBoldUnderline"/>
        </w:rPr>
      </w:pPr>
    </w:p>
    <w:p w14:paraId="60CA1E14" w14:textId="77777777" w:rsidR="00326063" w:rsidRPr="00647438" w:rsidRDefault="00326063" w:rsidP="00647438">
      <w:pPr>
        <w:pStyle w:val="Heading4"/>
      </w:pPr>
      <w:r w:rsidRPr="00647438">
        <w:t xml:space="preserve">c) no incentive – weapons ban proves </w:t>
      </w:r>
    </w:p>
    <w:p w14:paraId="60CA1E15" w14:textId="77777777" w:rsidR="00326063" w:rsidRPr="003E3BD9" w:rsidRDefault="00326063" w:rsidP="00326063">
      <w:r w:rsidRPr="002A1345">
        <w:rPr>
          <w:rStyle w:val="StyleStyleBold12pt"/>
        </w:rPr>
        <w:t>Bodzin 10</w:t>
      </w:r>
      <w:r w:rsidRPr="00461EBD">
        <w:t>, Bloomberg, Steven Bodzin, lived in Venezuela, correspondant for the Christian Science Monitor, 3/15/10,"Venezuela gets Chinese m</w:t>
      </w:r>
      <w:r>
        <w:t xml:space="preserve">ilitary jets to replace U.S.", </w:t>
      </w:r>
      <w:hyperlink r:id="rId76" w:history="1">
        <w:r w:rsidRPr="002C79F6">
          <w:rPr>
            <w:rStyle w:val="Hyperlink"/>
          </w:rPr>
          <w:t>www.chinapost.com.tw/international/americas/2010/03/15/248330/Venezuela-gets.htm</w:t>
        </w:r>
      </w:hyperlink>
      <w:r>
        <w:t xml:space="preserve"> Mollie </w:t>
      </w:r>
    </w:p>
    <w:p w14:paraId="60CA1E16" w14:textId="77777777" w:rsidR="00326063" w:rsidRPr="00461EBD" w:rsidRDefault="00326063" w:rsidP="00326063">
      <w:pPr>
        <w:rPr>
          <w:rStyle w:val="StyleBoldUnderline"/>
        </w:rPr>
      </w:pPr>
      <w:r w:rsidRPr="007F3591">
        <w:rPr>
          <w:rStyle w:val="StyleBoldUnderline"/>
        </w:rPr>
        <w:t xml:space="preserve">CARACAS -- Venezuelan President Hugo </w:t>
      </w:r>
      <w:r w:rsidRPr="003E3BD9">
        <w:rPr>
          <w:rStyle w:val="StyleBoldUnderline"/>
        </w:rPr>
        <w:t>Chavez inspected the country's first delivery of six Chinese-made K-8W military training jets as he seeks to equip his armed forces with planes made outside the U.S.</w:t>
      </w:r>
      <w:r>
        <w:rPr>
          <w:rStyle w:val="StyleBoldUnderline"/>
        </w:rPr>
        <w:t xml:space="preserve"> </w:t>
      </w:r>
      <w:r w:rsidRPr="007F3591">
        <w:rPr>
          <w:rStyle w:val="StyleBoldUnderline"/>
        </w:rPr>
        <w:t xml:space="preserve">Chavez review of the planes at an air base in the city of Barquisimeto was broadcast on state television. </w:t>
      </w:r>
      <w:r w:rsidRPr="00A96D3B">
        <w:rPr>
          <w:rStyle w:val="StyleBoldUnderline"/>
        </w:rPr>
        <w:t>Each jet can fire air-to-ground missiles and drop bombs, and is capable of 5 hours of flight without refueling</w:t>
      </w:r>
      <w:r w:rsidRPr="007F3591">
        <w:rPr>
          <w:rStyle w:val="StyleBoldUnderline"/>
        </w:rPr>
        <w:t>, Alejandro Gonzalez, a colonel in the Venezuelan air force, told Chavez during the broadcast.</w:t>
      </w:r>
      <w:r>
        <w:rPr>
          <w:rStyle w:val="StyleBoldUnderline"/>
        </w:rPr>
        <w:t xml:space="preserve"> </w:t>
      </w:r>
      <w:r w:rsidRPr="00A96D3B">
        <w:rPr>
          <w:rStyle w:val="StyleBoldUnderline"/>
        </w:rPr>
        <w:t>Venezuela is blocked from buying U.S. military equipment to maintain or replace its aging fleet of F-5 and F-16 jets because the U.S. lists the country as uncooperative against drug smuggling.</w:t>
      </w:r>
      <w:r w:rsidRPr="007F3591">
        <w:rPr>
          <w:rStyle w:val="StyleBoldUnderline"/>
        </w:rPr>
        <w:t xml:space="preserve"> Chavez has previously bought Russian-made Sukhoi fighters. The U.S. blocked Chavez's purchases of jets from Brazil and the Czech Republic.</w:t>
      </w:r>
    </w:p>
    <w:p w14:paraId="60CA1E17" w14:textId="77777777" w:rsidR="00326063" w:rsidRPr="007F3591" w:rsidRDefault="00326063" w:rsidP="00326063">
      <w:pPr>
        <w:rPr>
          <w:rStyle w:val="StyleBoldUnderline"/>
        </w:rPr>
      </w:pPr>
      <w:r w:rsidRPr="007F3591">
        <w:rPr>
          <w:rStyle w:val="StyleBoldUnderline"/>
        </w:rPr>
        <w:t>“These men have been trained and developed only to defend the fatherland,” Chavez said of the first group of 11 pilots, who he said were trained in China. “We have no plans for aggression against anyone.”</w:t>
      </w:r>
      <w:r>
        <w:rPr>
          <w:rStyle w:val="StyleBoldUnderline"/>
        </w:rPr>
        <w:t xml:space="preserve"> </w:t>
      </w:r>
      <w:r w:rsidRPr="00461EBD">
        <w:rPr>
          <w:rStyle w:val="StyleBoldUnderline"/>
        </w:rPr>
        <w:t>Chavez said buying K-8 jets reduces the ability of the U.S. to control Venezuela's military.</w:t>
      </w:r>
      <w:r w:rsidRPr="007F3591">
        <w:rPr>
          <w:rStyle w:val="StyleBoldUnderline"/>
        </w:rPr>
        <w:t xml:space="preserve"> He announced the purchase of the Chinese jets in 2008.</w:t>
      </w:r>
    </w:p>
    <w:p w14:paraId="60CA1E18" w14:textId="77777777" w:rsidR="00326063" w:rsidRPr="009D791D" w:rsidRDefault="00326063" w:rsidP="00326063"/>
    <w:p w14:paraId="60CA1E19" w14:textId="77777777" w:rsidR="00326063" w:rsidRDefault="00326063" w:rsidP="00326063"/>
    <w:p w14:paraId="60CA1E1A" w14:textId="77777777" w:rsidR="00326063" w:rsidRDefault="00326063" w:rsidP="00326063">
      <w:pPr>
        <w:pStyle w:val="Heading4"/>
      </w:pPr>
      <w:r>
        <w:t xml:space="preserve">7 massive alt causes </w:t>
      </w:r>
    </w:p>
    <w:p w14:paraId="60CA1E1B" w14:textId="77777777" w:rsidR="00326063" w:rsidRDefault="00326063" w:rsidP="00326063">
      <w:r w:rsidRPr="00947B36">
        <w:rPr>
          <w:rStyle w:val="StyleStyleBold12pt"/>
        </w:rPr>
        <w:t>CSIS 13</w:t>
      </w:r>
      <w:r w:rsidRPr="00947B36">
        <w:t>, Center for Strategic &amp; International Studies,  "Post-Chavez Outlook for Venezuelan Oil Production", Sarah O. Ladislaw is co-director and senior fellow with the Energy and National Security Program at the Center for Strategic and International Studies (CSIS) in Washington, D.C. Frank Verrastro is senior vice president and James R. Schlesinger Chair for Energy &amp; Geopolitics at CSIS. csis.org/publication/post-chavez-outlook-venezuelan-oil-production</w:t>
      </w:r>
      <w:r>
        <w:t xml:space="preserve">, Mollie </w:t>
      </w:r>
    </w:p>
    <w:p w14:paraId="60CA1E1C" w14:textId="77777777" w:rsidR="00326063" w:rsidRPr="00947B36" w:rsidRDefault="00326063" w:rsidP="00326063"/>
    <w:p w14:paraId="60CA1E1D" w14:textId="77777777" w:rsidR="00326063" w:rsidRDefault="00326063" w:rsidP="00326063">
      <w:r w:rsidRPr="00EB5E81">
        <w:rPr>
          <w:rStyle w:val="StyleBoldUnderline"/>
        </w:rPr>
        <w:t>Even under the best of circumstances, reform in the energy sector will take a long time</w:t>
      </w:r>
      <w:r>
        <w:t xml:space="preserve"> to emerge. </w:t>
      </w:r>
      <w:r w:rsidRPr="00EB5E81">
        <w:rPr>
          <w:rStyle w:val="StyleBoldUnderline"/>
        </w:rPr>
        <w:t>The damage that has been done</w:t>
      </w:r>
      <w:r>
        <w:t xml:space="preserve"> to not only PDVSA but to the institutions of the state and civil society </w:t>
      </w:r>
      <w:r w:rsidRPr="00EB5E81">
        <w:rPr>
          <w:rStyle w:val="StyleBoldUnderline"/>
        </w:rPr>
        <w:t>could take years to rehabilitate. A few key reasons</w:t>
      </w:r>
      <w:r>
        <w:t xml:space="preserve"> for this include:  </w:t>
      </w:r>
      <w:r w:rsidRPr="00EB5E81">
        <w:rPr>
          <w:rStyle w:val="StyleBoldUnderline"/>
        </w:rPr>
        <w:t>1. revenue from the oil and gas sector that is diverted for political purposes and not reinvested in a way that will drive new production</w:t>
      </w:r>
      <w:r>
        <w:t xml:space="preserve"> </w:t>
      </w:r>
      <w:r w:rsidRPr="00EB5E81">
        <w:rPr>
          <w:rStyle w:val="StyleBoldUnderline"/>
        </w:rPr>
        <w:t>will be hard to direct back to useful investment</w:t>
      </w:r>
      <w:r>
        <w:t xml:space="preserve"> in the sector, </w:t>
      </w:r>
      <w:r w:rsidRPr="00EB5E81">
        <w:rPr>
          <w:rStyle w:val="StyleBoldUnderline"/>
        </w:rPr>
        <w:t>2. much of the private sector has been driven away from investment in Venezuela and may be reluctant to return,</w:t>
      </w:r>
      <w:r>
        <w:t xml:space="preserve"> or for the companies in country to re-invest in the short-term given their experience in the 2000s. </w:t>
      </w:r>
      <w:r w:rsidRPr="00EB5E81">
        <w:rPr>
          <w:rStyle w:val="StyleBoldUnderline"/>
        </w:rPr>
        <w:t xml:space="preserve">3. oil field mismanagement and damage </w:t>
      </w:r>
      <w:r w:rsidRPr="00EB5E81">
        <w:t>may have likely occurred over the last decade</w:t>
      </w:r>
      <w:r>
        <w:t xml:space="preserve"> and it will take time and investment to revitalize, </w:t>
      </w:r>
      <w:r w:rsidRPr="00EB5E81">
        <w:rPr>
          <w:rStyle w:val="StyleBoldUnderline"/>
        </w:rPr>
        <w:t xml:space="preserve">4. many of Venezuela’s core assets are in technologically complex and capital-intensive heavy oil projects that take time and resources to develop </w:t>
      </w:r>
      <w:r>
        <w:t xml:space="preserve">and must now be viewed in light of the global array of upstream options that are now on the table for international oil investors as compared to a decade ago,   </w:t>
      </w:r>
      <w:r w:rsidRPr="00947B36">
        <w:rPr>
          <w:rStyle w:val="StyleBoldUnderline"/>
        </w:rPr>
        <w:t>5. some of Venezuela’s current commercial relationships on the upstream or export side may have to be revisited in light of a more commercially-based hydrocarbon polic</w:t>
      </w:r>
      <w:r>
        <w:t xml:space="preserve">y,  6. </w:t>
      </w:r>
      <w:r w:rsidRPr="00947B36">
        <w:rPr>
          <w:rStyle w:val="StyleBoldUnderline"/>
        </w:rPr>
        <w:t>Venezuela’s energy sector is dominated by the state’s decisions</w:t>
      </w:r>
      <w:r>
        <w:t xml:space="preserve"> and management </w:t>
      </w:r>
      <w:r w:rsidRPr="00947B36">
        <w:rPr>
          <w:rStyle w:val="StyleBoldUnderline"/>
        </w:rPr>
        <w:t>and it will take time to replace the managerial competency</w:t>
      </w:r>
      <w:r>
        <w:t xml:space="preserve"> that once existed, </w:t>
      </w:r>
      <w:r w:rsidRPr="00947B36">
        <w:rPr>
          <w:rStyle w:val="StyleBoldUnderline"/>
        </w:rPr>
        <w:t xml:space="preserve">7. highly subsidized oil is a key feature of Venezuelan society and the political will to reform the entire energy sector </w:t>
      </w:r>
      <w:r>
        <w:t xml:space="preserve">into one that is more market-based and open to private investment </w:t>
      </w:r>
      <w:r w:rsidRPr="00947B36">
        <w:rPr>
          <w:rStyle w:val="StyleBoldUnderline"/>
        </w:rPr>
        <w:t>will necessarily have to feed into the domestic demand-side</w:t>
      </w:r>
      <w:r>
        <w:t xml:space="preserve"> of that equation.</w:t>
      </w:r>
    </w:p>
    <w:p w14:paraId="60CA1E1E" w14:textId="77777777" w:rsidR="00326063" w:rsidRDefault="00326063" w:rsidP="00326063">
      <w:pPr>
        <w:pStyle w:val="Heading4"/>
      </w:pPr>
      <w:r>
        <w:t xml:space="preserve">Venezuela sees oil as THEIR bargaining chip – they will say no  </w:t>
      </w:r>
    </w:p>
    <w:p w14:paraId="60CA1E1F" w14:textId="77777777" w:rsidR="00326063" w:rsidRDefault="00326063" w:rsidP="00326063">
      <w:r w:rsidRPr="00FB032C">
        <w:rPr>
          <w:rStyle w:val="StyleStyleBold12pt"/>
        </w:rPr>
        <w:t>Reel 05</w:t>
      </w:r>
      <w:r w:rsidRPr="00FB032C">
        <w:t xml:space="preserve">, Monte Reel, Monte Reel is a former South America correspondent for the Washington Post, and he also reported for the newspaper in Washington and Iraq. His first book, The Last of the Tribe (2010), chronicles the story of the last surviving member of an indigenous tribe in the Amazon rainforest., "Venezuela's demand to U.S.: 'respect' / Chavez wields oil supply as potent weapon", SF Gate, originally Washington Post,   </w:t>
      </w:r>
      <w:hyperlink r:id="rId77" w:anchor="page-2" w:history="1">
        <w:r w:rsidRPr="002C79F6">
          <w:rPr>
            <w:rStyle w:val="Hyperlink"/>
          </w:rPr>
          <w:t>www.sfgate.com/politics/article/Venezuela-s-demand-to-U-S-respect-Chavez-2620697.php#page-2</w:t>
        </w:r>
      </w:hyperlink>
      <w:r>
        <w:t xml:space="preserve"> Mollie </w:t>
      </w:r>
    </w:p>
    <w:p w14:paraId="60CA1E20" w14:textId="77777777" w:rsidR="00326063" w:rsidRPr="00FB032C" w:rsidRDefault="00326063" w:rsidP="00326063">
      <w:pPr>
        <w:rPr>
          <w:rStyle w:val="StyleBoldUnderline"/>
        </w:rPr>
      </w:pPr>
      <w:r>
        <w:t xml:space="preserve">There is little doubt, however, that </w:t>
      </w:r>
      <w:r w:rsidRPr="002A1345">
        <w:rPr>
          <w:rStyle w:val="StyleBoldUnderline"/>
        </w:rPr>
        <w:t>relations between Venezuela and the United States, strained for years, are plunging to new lows.</w:t>
      </w:r>
      <w:r>
        <w:rPr>
          <w:rStyle w:val="StyleBoldUnderline"/>
        </w:rPr>
        <w:t xml:space="preserve"> </w:t>
      </w:r>
      <w:r w:rsidRPr="002A1345">
        <w:rPr>
          <w:rStyle w:val="StyleBoldUnderline"/>
        </w:rPr>
        <w:t>Chavez has always been outspoken in condemning what he calls "U.S. imperialism,"</w:t>
      </w:r>
      <w:r>
        <w:t xml:space="preserve"> mocking President Bush as "Mr. Danger" and Defense Secretary Donald Rumsfeld as "Mr. War." Nevertheless, Venezuelan officials insist his recent threats to sever ties with Washington -- thereby suspending the export of 1.5 million barrels of oil per day -- are more than the rhetoric of a populist rallying domestic support. "When the president talks, it is not a joke," said Mary Pili Hernandez, a senior Foreign Ministry official. "</w:t>
      </w:r>
      <w:r w:rsidRPr="002A1345">
        <w:rPr>
          <w:rStyle w:val="StyleBoldUnderline"/>
        </w:rPr>
        <w:t>The only country Venezuela has bad relations with is the United States; with all other countries, we have good or very good relations</w:t>
      </w:r>
      <w:r>
        <w:t xml:space="preserve">. But </w:t>
      </w:r>
      <w:r w:rsidRPr="002A1345">
        <w:rPr>
          <w:rStyle w:val="StyleBoldUnderline"/>
        </w:rPr>
        <w:t>with just one word, the U.S. could resolve all of the problems. That word is 'respect.' "</w:t>
      </w:r>
      <w:r>
        <w:rPr>
          <w:rStyle w:val="StyleBoldUnderline"/>
        </w:rPr>
        <w:t xml:space="preserve"> </w:t>
      </w:r>
      <w:r w:rsidRPr="0090788A">
        <w:rPr>
          <w:rStyle w:val="StyleBoldUnderline"/>
        </w:rPr>
        <w:t xml:space="preserve">Chavez asserts that the 21st century equivalent of the Cold War is the industrial world's thirst for oil -- and its attempts to manipulate weaker governments to secure it. Oil-rich Venezuela sells 60 to 65 percent of its crude oil to the United States, </w:t>
      </w:r>
      <w:r>
        <w:t xml:space="preserve">making it </w:t>
      </w:r>
      <w:r w:rsidRPr="0090788A">
        <w:rPr>
          <w:rStyle w:val="StyleBoldUnderline"/>
        </w:rPr>
        <w:t xml:space="preserve">the fourth-largest supplier to the U. S. market. </w:t>
      </w:r>
      <w:r>
        <w:t xml:space="preserve">This year, near-record </w:t>
      </w:r>
      <w:r w:rsidRPr="0090788A">
        <w:rPr>
          <w:rStyle w:val="StyleBoldUnderline"/>
        </w:rPr>
        <w:t>oil prices have helped Chavez finance a variety of social programs that he pledges will make Venezuela more independent of American influence</w:t>
      </w:r>
      <w:r>
        <w:t xml:space="preserve">. Observers say </w:t>
      </w:r>
      <w:r w:rsidRPr="0090788A">
        <w:rPr>
          <w:rStyle w:val="StyleBoldUnderline"/>
        </w:rPr>
        <w:t>the oil revenue also has emboldened Chavez's foreign policy strategy</w:t>
      </w:r>
      <w:r>
        <w:t xml:space="preserve">. </w:t>
      </w:r>
      <w:r w:rsidRPr="0090788A">
        <w:rPr>
          <w:rStyle w:val="StyleBoldUnderline"/>
        </w:rPr>
        <w:t>He</w:t>
      </w:r>
      <w:r>
        <w:t xml:space="preserve"> recently </w:t>
      </w:r>
      <w:r w:rsidRPr="0090788A">
        <w:rPr>
          <w:rStyle w:val="StyleBoldUnderline"/>
        </w:rPr>
        <w:t>signed oil agreements with Argentina, Brazil and his Caribbean neighbors</w:t>
      </w:r>
      <w:r>
        <w:t xml:space="preserve"> </w:t>
      </w:r>
      <w:r w:rsidRPr="0090788A">
        <w:rPr>
          <w:rStyle w:val="StyleBoldUnderline"/>
        </w:rPr>
        <w:t>and</w:t>
      </w:r>
      <w:r>
        <w:t xml:space="preserve"> </w:t>
      </w:r>
      <w:r w:rsidRPr="0090788A">
        <w:rPr>
          <w:rStyle w:val="StyleBoldUnderline"/>
        </w:rPr>
        <w:t>has begun to strengthen ties with China</w:t>
      </w:r>
      <w:r>
        <w:t xml:space="preserve"> through oil accords. Rafael Quiroz, </w:t>
      </w:r>
      <w:r w:rsidRPr="00325429">
        <w:rPr>
          <w:rStyle w:val="StyleBoldUnderline"/>
        </w:rPr>
        <w:t>an oil industry analyst in Caracas, said the</w:t>
      </w:r>
      <w:r>
        <w:t xml:space="preserve"> Chavez </w:t>
      </w:r>
      <w:r w:rsidRPr="00325429">
        <w:rPr>
          <w:rStyle w:val="StyleBoldUnderline"/>
        </w:rPr>
        <w:t xml:space="preserve">government believes the conflict between developing countries endowed with such natural resources and nations with high demands will only intensify in coming years. </w:t>
      </w:r>
      <w:r>
        <w:t>Chavez would like to precipitate that conflict, Quiroz said. "I think he's correct to try to speed up that kind of confrontation, because the developing world -- where 85 percent of world reserves are -- will stand in a better place after that," Quiroz said. "</w:t>
      </w:r>
      <w:r w:rsidRPr="00C02DF4">
        <w:rPr>
          <w:rStyle w:val="StyleBoldUnderline"/>
        </w:rPr>
        <w:t>Every day, it is more apparent that oil is fundamental for Venezuela in its international relations, and it is the main ingredient Chavez uses to form strategic alliances."</w:t>
      </w:r>
    </w:p>
    <w:p w14:paraId="60CA1E21" w14:textId="77777777" w:rsidR="00326063" w:rsidRDefault="00326063" w:rsidP="00326063"/>
    <w:p w14:paraId="60CA1E22" w14:textId="77777777" w:rsidR="00326063" w:rsidRPr="00AF5046" w:rsidRDefault="00326063" w:rsidP="00326063"/>
    <w:p w14:paraId="60CA1E23" w14:textId="77777777" w:rsidR="00326063" w:rsidRDefault="00326063" w:rsidP="00326063"/>
    <w:p w14:paraId="60CA1E24" w14:textId="77777777" w:rsidR="00326063" w:rsidRPr="002C57FA" w:rsidRDefault="00326063" w:rsidP="00326063">
      <w:pPr>
        <w:rPr>
          <w:rStyle w:val="StyleBoldUnderline"/>
        </w:rPr>
      </w:pPr>
    </w:p>
    <w:p w14:paraId="60CA1E25" w14:textId="77777777" w:rsidR="00326063" w:rsidRPr="00447AAF" w:rsidRDefault="00326063" w:rsidP="00326063">
      <w:pPr>
        <w:rPr>
          <w:sz w:val="12"/>
        </w:rPr>
      </w:pPr>
    </w:p>
    <w:p w14:paraId="60CA1E26" w14:textId="77777777" w:rsidR="005F03D6" w:rsidRDefault="00647438" w:rsidP="001761D4">
      <w:pPr>
        <w:pStyle w:val="Heading3"/>
      </w:pPr>
      <w:r>
        <w:t>1NC Stability Turn</w:t>
      </w:r>
    </w:p>
    <w:p w14:paraId="60CA1E27" w14:textId="77777777" w:rsidR="005F03D6" w:rsidRDefault="005F03D6" w:rsidP="005F03D6">
      <w:pPr>
        <w:pStyle w:val="Heading4"/>
        <w:rPr>
          <w:rStyle w:val="StyleStyleBold12pt"/>
          <w:b/>
        </w:rPr>
      </w:pPr>
      <w:r>
        <w:rPr>
          <w:rStyle w:val="StyleStyleBold12pt"/>
          <w:b/>
        </w:rPr>
        <w:t xml:space="preserve">Venezuela will say no to the aff </w:t>
      </w:r>
    </w:p>
    <w:p w14:paraId="60CA1E28" w14:textId="77777777" w:rsidR="005F03D6" w:rsidRDefault="005F03D6" w:rsidP="005F03D6">
      <w:r w:rsidRPr="00566D58">
        <w:rPr>
          <w:rStyle w:val="StyleStyleBold12pt"/>
        </w:rPr>
        <w:t>El Colombiano 10</w:t>
      </w:r>
      <w:r w:rsidRPr="00566D58">
        <w:t>, Global Newsroom Berta Lucia Villa Isaza, "U.S. says Venezuela is uncooperative in fight against terror", www.ecbloguer.com/globalnewsroom/?p=8445 Mollie</w:t>
      </w:r>
    </w:p>
    <w:p w14:paraId="60CA1E29" w14:textId="77777777" w:rsidR="005F03D6" w:rsidRDefault="005F03D6" w:rsidP="005F03D6">
      <w:pPr>
        <w:rPr>
          <w:rStyle w:val="StyleBoldUnderline"/>
        </w:rPr>
      </w:pPr>
      <w:r>
        <w:t xml:space="preserve">In its “Country Reports on Terrorism 2009”, </w:t>
      </w:r>
      <w:r w:rsidRPr="00566D58">
        <w:rPr>
          <w:rStyle w:val="StyleBoldUnderline"/>
        </w:rPr>
        <w:t>the U.S. State Department concluded that Venezuela does not fully cooperate with counter terrorism strategy and allows groups like Farc and the Eln to use its territory</w:t>
      </w:r>
      <w:r>
        <w:t xml:space="preserve">. </w:t>
      </w:r>
      <w:r w:rsidRPr="00566D58">
        <w:rPr>
          <w:rStyle w:val="StyleBoldUnderline"/>
        </w:rPr>
        <w:t>The department stressed</w:t>
      </w:r>
      <w:r>
        <w:t xml:space="preserve"> in its report that </w:t>
      </w:r>
      <w:r w:rsidRPr="00566D58">
        <w:rPr>
          <w:rStyle w:val="StyleBoldUnderline"/>
        </w:rPr>
        <w:t>Venezuela has reduced cooperation to “an absolute minimum”,</w:t>
      </w:r>
      <w:r>
        <w:t xml:space="preserve"> especially since the 2009 signing of a military cooperation agreement which allows the United States’ military to use bases in Colombia. It also highlights that </w:t>
      </w:r>
      <w:r w:rsidRPr="00566D58">
        <w:rPr>
          <w:rStyle w:val="StyleBoldUnderline"/>
        </w:rPr>
        <w:t>Venezuela</w:t>
      </w:r>
      <w:r>
        <w:t xml:space="preserve">n President, Hugo Chavez, </w:t>
      </w:r>
      <w:r w:rsidRPr="00566D58">
        <w:rPr>
          <w:rStyle w:val="StyleBoldUnderline"/>
        </w:rPr>
        <w:t>has continued to strengthen ties with Iran</w:t>
      </w:r>
      <w:r>
        <w:t xml:space="preserve">, a country </w:t>
      </w:r>
      <w:r w:rsidRPr="00566D58">
        <w:rPr>
          <w:rStyle w:val="StyleBoldUnderline"/>
        </w:rPr>
        <w:t>the U.S. has qualified</w:t>
      </w:r>
      <w:r>
        <w:t xml:space="preserve"> as “</w:t>
      </w:r>
      <w:r w:rsidRPr="00566D58">
        <w:rPr>
          <w:rStyle w:val="StyleBoldUnderline"/>
        </w:rPr>
        <w:t>the most active state sponsor of terrorism</w:t>
      </w:r>
      <w:r>
        <w:t xml:space="preserve">”.The document points out that, based on information available, </w:t>
      </w:r>
      <w:r w:rsidRPr="00566D58">
        <w:rPr>
          <w:rStyle w:val="StyleBoldUnderline"/>
        </w:rPr>
        <w:t>groups like Farc and the Eln use Venezuela as a place to “rest and regroup” as well as kidnap and extort money from residents</w:t>
      </w:r>
      <w:r>
        <w:t xml:space="preserve"> in an effort to finance their illegal activities. However, the U.S. says the “degree to which the Venezuelan Government has provided support” for these armed groups during the period in question remains unclear. While the U.S. recalls that </w:t>
      </w:r>
      <w:r w:rsidRPr="00566D58">
        <w:rPr>
          <w:rStyle w:val="StyleBoldUnderline"/>
        </w:rPr>
        <w:t xml:space="preserve">Colombia has often accused Venezuela of being a safe-haven for Farc </w:t>
      </w:r>
      <w:r>
        <w:t xml:space="preserve">leaders, it did not specifically make reference to </w:t>
      </w:r>
      <w:r w:rsidRPr="00566D58">
        <w:rPr>
          <w:rStyle w:val="StyleBoldUnderline"/>
        </w:rPr>
        <w:t>the most recent evidence provided by the Uribe administration to the OAS</w:t>
      </w:r>
      <w:r>
        <w:t xml:space="preserve"> this past July 22, </w:t>
      </w:r>
      <w:r w:rsidRPr="00566D58">
        <w:rPr>
          <w:rStyle w:val="StyleBoldUnderline"/>
        </w:rPr>
        <w:t>an episode that led Hugo Chavez to immediately break diplomatic ties with Colombia.</w:t>
      </w:r>
    </w:p>
    <w:p w14:paraId="60CA1E2A" w14:textId="77777777" w:rsidR="005F03D6" w:rsidRDefault="005F03D6" w:rsidP="005F03D6">
      <w:pPr>
        <w:rPr>
          <w:rStyle w:val="StyleBoldUnderline"/>
        </w:rPr>
      </w:pPr>
    </w:p>
    <w:p w14:paraId="60CA1E2B" w14:textId="77777777" w:rsidR="005F03D6" w:rsidRDefault="005F03D6" w:rsidP="005F03D6">
      <w:pPr>
        <w:pStyle w:val="Heading4"/>
      </w:pPr>
      <w:r>
        <w:t>That causes massive instability in Venezuela and kills the peaceful transition</w:t>
      </w:r>
    </w:p>
    <w:p w14:paraId="60CA1E2C" w14:textId="77777777" w:rsidR="005F03D6" w:rsidRDefault="005F03D6" w:rsidP="005F03D6">
      <w:r w:rsidRPr="00947B36">
        <w:rPr>
          <w:rStyle w:val="StyleStyleBold12pt"/>
        </w:rPr>
        <w:t>CSIS 13</w:t>
      </w:r>
      <w:r w:rsidRPr="00947B36">
        <w:t>, Center for Strategic &amp; International Studies,  "Post-Chavez Outlook for Venezuelan Oil Production", Sarah O. Ladislaw is co-director and senior fellow with the Energy and National Security Program at the Center for Strategic and International Studies (CSIS) in Washington, D.C. Frank Verrastro is senior vice president and James R. Schlesinger Chair for Energy &amp; Geopolitics at CSIS. csis.org/publication/post-chavez-outlook-venezuelan-oil-production</w:t>
      </w:r>
      <w:r>
        <w:t xml:space="preserve">, Mollie </w:t>
      </w:r>
    </w:p>
    <w:p w14:paraId="60CA1E2D" w14:textId="77777777" w:rsidR="005F03D6" w:rsidRDefault="005F03D6" w:rsidP="005F03D6"/>
    <w:p w14:paraId="60CA1E2E" w14:textId="77777777" w:rsidR="005F03D6" w:rsidRDefault="005F03D6" w:rsidP="005F03D6">
      <w:r>
        <w:t xml:space="preserve">What about Venezuela’s relationship with the United States? </w:t>
      </w:r>
      <w:r w:rsidRPr="00947B36">
        <w:rPr>
          <w:rStyle w:val="StyleBoldUnderline"/>
        </w:rPr>
        <w:t>Over the last ten years the sustained trading relationship</w:t>
      </w:r>
      <w:r>
        <w:t xml:space="preserve"> between the United States and Venezuela </w:t>
      </w:r>
      <w:r w:rsidRPr="00947B36">
        <w:rPr>
          <w:rStyle w:val="StyleBoldUnderline"/>
        </w:rPr>
        <w:t>has been one of the stabilizing forces in an otherwise contentious and sometimes volatile relationship</w:t>
      </w:r>
      <w:r>
        <w:t xml:space="preserve">. </w:t>
      </w:r>
      <w:r w:rsidRPr="00947B36">
        <w:rPr>
          <w:rStyle w:val="StyleBoldUnderline"/>
        </w:rPr>
        <w:t>U.S. refineries in the Gulf Coast are specifically designed to process Venezuela’s</w:t>
      </w:r>
      <w:r>
        <w:t xml:space="preserve"> sour and medium to heavy </w:t>
      </w:r>
      <w:r w:rsidRPr="00947B36">
        <w:rPr>
          <w:rStyle w:val="StyleBoldUnderline"/>
        </w:rPr>
        <w:t>crude</w:t>
      </w:r>
      <w:r>
        <w:t xml:space="preserve"> and serves as its natural market. Despite oil production being down, </w:t>
      </w:r>
      <w:r w:rsidRPr="00947B36">
        <w:rPr>
          <w:rStyle w:val="StyleBoldUnderline"/>
        </w:rPr>
        <w:t>the United States still imports just under a million barrels of crude per day from Venezuela</w:t>
      </w:r>
      <w:r>
        <w:t xml:space="preserve"> (down from a peak of 1.4 mmbd in 1997) and, as stated earlier, </w:t>
      </w:r>
      <w:r w:rsidRPr="00947B36">
        <w:rPr>
          <w:rStyle w:val="StyleBoldUnderline"/>
        </w:rPr>
        <w:t>the government of Venezuela is highly dependent on those revenues for their ongoing stability</w:t>
      </w:r>
      <w:r>
        <w:t xml:space="preserve">, </w:t>
      </w:r>
      <w:r w:rsidRPr="00947B36">
        <w:rPr>
          <w:rStyle w:val="StyleBoldUnderline"/>
        </w:rPr>
        <w:t>especially as revenue from other exports and domestic consumption decline</w:t>
      </w:r>
      <w:r>
        <w:t xml:space="preserve">. </w:t>
      </w:r>
      <w:r w:rsidRPr="00055612">
        <w:rPr>
          <w:rStyle w:val="StyleBoldUnderline"/>
        </w:rPr>
        <w:t xml:space="preserve">As we look ahead to another period of transition in Venezuela it is important to be mindful of the potential for disruption </w:t>
      </w:r>
      <w:r>
        <w:t>and to look for ways to mitigate the impacts of such disruption, but it is equally important to remember the trade ties that bind the two countries for the time being and to find opportunities to drive change in a positive direction.</w:t>
      </w:r>
    </w:p>
    <w:p w14:paraId="60CA1E2F" w14:textId="77777777" w:rsidR="005F03D6" w:rsidRDefault="005F03D6" w:rsidP="005F03D6">
      <w:pPr>
        <w:rPr>
          <w:rStyle w:val="StyleBoldUnderline"/>
        </w:rPr>
      </w:pPr>
    </w:p>
    <w:p w14:paraId="60CA1E30" w14:textId="77777777" w:rsidR="005F03D6" w:rsidRDefault="00647438" w:rsidP="001761D4">
      <w:pPr>
        <w:pStyle w:val="Heading3"/>
      </w:pPr>
      <w:r>
        <w:t>AT: Relations</w:t>
      </w:r>
    </w:p>
    <w:p w14:paraId="60CA1E31" w14:textId="77777777" w:rsidR="005F03D6" w:rsidRDefault="005F03D6" w:rsidP="00647438">
      <w:pPr>
        <w:pStyle w:val="Heading4"/>
      </w:pPr>
      <w:r>
        <w:t xml:space="preserve">Multiple structural barriers to cooperation the aff doesn’t resolve. </w:t>
      </w:r>
    </w:p>
    <w:p w14:paraId="60CA1E32" w14:textId="77777777" w:rsidR="005F03D6" w:rsidRDefault="005F03D6" w:rsidP="005F03D6">
      <w:pPr>
        <w:rPr>
          <w:sz w:val="12"/>
        </w:rPr>
      </w:pPr>
      <w:r>
        <w:rPr>
          <w:b/>
        </w:rPr>
        <w:t>Meacham, 13</w:t>
      </w:r>
      <w:r>
        <w:rPr>
          <w:sz w:val="12"/>
        </w:rPr>
        <w:t xml:space="preserve"> -- </w:t>
      </w:r>
      <w:r>
        <w:rPr>
          <w:sz w:val="12"/>
          <w:szCs w:val="16"/>
        </w:rPr>
        <w:t xml:space="preserve">director of the CSIS Americas Program. He joined CSIS from the Senate Foreign Relations Committee (SFRC), where he served on the professional staff for Senator Richard Lugar (R-IN) for over a decade. He served as the senior adviser for Latin America and the Caribbean on the committee, the most senior Republican Senate staff position for this region. In that capacity, he travelled extensively to the region to work with foreign governments, private-sector organizations, and civil society groups. He was also responsible for managing the committee’s relationship with the State Department regarding the Western Hemisphere and overseeing its $2 billion budget. </w:t>
      </w:r>
      <w:r>
        <w:rPr>
          <w:sz w:val="12"/>
        </w:rPr>
        <w:t>(Carl, June 21</w:t>
      </w:r>
      <w:r>
        <w:rPr>
          <w:sz w:val="12"/>
          <w:vertAlign w:val="superscript"/>
        </w:rPr>
        <w:t>st</w:t>
      </w:r>
      <w:r>
        <w:rPr>
          <w:sz w:val="12"/>
        </w:rPr>
        <w:t xml:space="preserve">, “The Kerry-Jaua Meeting: Resetting U.S.-Venezuela Relations?,” CSIS, </w:t>
      </w:r>
      <w:hyperlink r:id="rId78" w:history="1">
        <w:r>
          <w:rPr>
            <w:rStyle w:val="Hyperlink"/>
            <w:sz w:val="12"/>
          </w:rPr>
          <w:t>http://csis.org/publication/kerry-jaua-meeting-resetting-us-venezuela-relations</w:t>
        </w:r>
      </w:hyperlink>
      <w:r>
        <w:rPr>
          <w:sz w:val="12"/>
        </w:rPr>
        <w:t>, amils)</w:t>
      </w:r>
    </w:p>
    <w:p w14:paraId="60CA1E33" w14:textId="77777777" w:rsidR="005F03D6" w:rsidRDefault="005F03D6" w:rsidP="005F03D6">
      <w:pPr>
        <w:rPr>
          <w:sz w:val="12"/>
        </w:rPr>
      </w:pPr>
    </w:p>
    <w:p w14:paraId="60CA1E34" w14:textId="77777777" w:rsidR="005F03D6" w:rsidRDefault="005F03D6" w:rsidP="005F03D6">
      <w:pPr>
        <w:rPr>
          <w:sz w:val="12"/>
        </w:rPr>
      </w:pPr>
      <w:r>
        <w:rPr>
          <w:sz w:val="12"/>
        </w:rPr>
        <w:t xml:space="preserve">Despite many fits and starts to advance relations in recent years, </w:t>
      </w:r>
      <w:r>
        <w:rPr>
          <w:rStyle w:val="StyleBoldUnderline"/>
        </w:rPr>
        <w:t>genuine improvements in the relationship have been hard to come by</w:t>
      </w:r>
      <w:r>
        <w:rPr>
          <w:sz w:val="12"/>
        </w:rPr>
        <w:t xml:space="preserve">. </w:t>
      </w:r>
      <w:r>
        <w:rPr>
          <w:rStyle w:val="StyleBoldUnderline"/>
        </w:rPr>
        <w:t xml:space="preserve">Various U.S. government agencies hold sanctions against elements of the Venezuelan government, including on state oil company Petróleos de Venezuela (PDVSA) for trading with Iran; on a former Iran-Venezuela Bank (IVB) for handling money transfers with a Chinese bank on behalf of the Export Development Bank of Iran (EDBI); and on the state-owned Venezuelan Military Industry Company after it traded with Iran, North Korea, and Syria. The U.S. Department of the Treasury’s Office of Foreign Assets Control (OFAC), over the past five years, has also designated more than half a dozen Venezuelan government officials for acting for, or on behalf of, </w:t>
      </w:r>
      <w:r>
        <w:rPr>
          <w:sz w:val="12"/>
        </w:rPr>
        <w:t>the Revolutionary Armed Forces of Colombia (</w:t>
      </w:r>
      <w:r>
        <w:rPr>
          <w:rStyle w:val="StyleBoldUnderline"/>
        </w:rPr>
        <w:t>FARC</w:t>
      </w:r>
      <w:r>
        <w:rPr>
          <w:sz w:val="12"/>
        </w:rPr>
        <w:t xml:space="preserve">), </w:t>
      </w:r>
      <w:r>
        <w:rPr>
          <w:rStyle w:val="StyleBoldUnderline"/>
        </w:rPr>
        <w:t>designated a narco-terrorist organization by the U.S. agency.</w:t>
      </w:r>
      <w:r>
        <w:rPr>
          <w:sz w:val="12"/>
        </w:rPr>
        <w:t xml:space="preserve"> And, let’s not forget that </w:t>
      </w:r>
      <w:r>
        <w:rPr>
          <w:rStyle w:val="StyleBoldUnderline"/>
        </w:rPr>
        <w:t>the reason there are no ambassadors in Caracas or D.C. was Chávez’s refusal in 2010 to accept Obama’s nominee for the post in Venezuela</w:t>
      </w:r>
      <w:r>
        <w:rPr>
          <w:sz w:val="12"/>
        </w:rPr>
        <w:t xml:space="preserve">. Similarly, </w:t>
      </w:r>
      <w:r>
        <w:rPr>
          <w:rStyle w:val="StyleBoldUnderline"/>
        </w:rPr>
        <w:t>Venezuela severed ties with the Drug Enforcement Agency (DEA) in 2005</w:t>
      </w:r>
      <w:r>
        <w:rPr>
          <w:sz w:val="12"/>
        </w:rPr>
        <w:t xml:space="preserve">. On the day Chávez’s death was announced, Maduro, as caretaker, expelled two U.S. air force attachés based in the Caracas embassy, accusing them of espionage. The United States retaliated in kind. </w:t>
      </w:r>
      <w:r>
        <w:rPr>
          <w:rStyle w:val="StyleBoldUnderline"/>
        </w:rPr>
        <w:t>The Maduro government also arrested U.S. filmmaker Tim Tracy for allegedly instigating postelection violence,</w:t>
      </w:r>
      <w:r>
        <w:rPr>
          <w:sz w:val="12"/>
        </w:rPr>
        <w:t xml:space="preserve"> though many pointed out he was simply in Venezuela to film a documentary on politics in the country. (Tracy was released without further explanation the same morning Kerry and Jaua met.) </w:t>
      </w:r>
      <w:r>
        <w:rPr>
          <w:rStyle w:val="StyleBoldUnderline"/>
        </w:rPr>
        <w:t>Suggestions by members of the Venezuelan government that the United States may have given Chávez the cancer that caused his death have certainly not helped relations either</w:t>
      </w:r>
      <w:r>
        <w:rPr>
          <w:sz w:val="12"/>
        </w:rPr>
        <w:t xml:space="preserve">, </w:t>
      </w:r>
      <w:r>
        <w:rPr>
          <w:rStyle w:val="StyleBoldUnderline"/>
        </w:rPr>
        <w:t>neither</w:t>
      </w:r>
      <w:r>
        <w:rPr>
          <w:sz w:val="12"/>
        </w:rPr>
        <w:t xml:space="preserve"> </w:t>
      </w:r>
      <w:r>
        <w:rPr>
          <w:rStyle w:val="StyleBoldUnderline"/>
        </w:rPr>
        <w:t>have repeated accusations targeted</w:t>
      </w:r>
      <w:r>
        <w:rPr>
          <w:sz w:val="12"/>
        </w:rPr>
        <w:t xml:space="preserve"> </w:t>
      </w:r>
      <w:r>
        <w:rPr>
          <w:rStyle w:val="StyleBoldUnderline"/>
        </w:rPr>
        <w:t>at former officials and U.S. military and intelligence involvement in countless evidence-free plots</w:t>
      </w:r>
      <w:r>
        <w:rPr>
          <w:sz w:val="12"/>
        </w:rPr>
        <w:t xml:space="preserve">. </w:t>
      </w:r>
      <w:r>
        <w:rPr>
          <w:rStyle w:val="StyleBoldUnderline"/>
        </w:rPr>
        <w:t>Given the complex reality of the bilateral relationship, it looks like both sides have a long road ahead of them if they seek to enact positive</w:t>
      </w:r>
      <w:r>
        <w:rPr>
          <w:sz w:val="12"/>
        </w:rPr>
        <w:t xml:space="preserve"> </w:t>
      </w:r>
      <w:r>
        <w:rPr>
          <w:rStyle w:val="StyleBoldUnderline"/>
        </w:rPr>
        <w:t>changes</w:t>
      </w:r>
      <w:r>
        <w:rPr>
          <w:sz w:val="12"/>
        </w:rPr>
        <w:t>.</w:t>
      </w:r>
    </w:p>
    <w:p w14:paraId="60CA1E35" w14:textId="77777777" w:rsidR="005F03D6" w:rsidRPr="00AC2BDD" w:rsidRDefault="005F03D6" w:rsidP="005F03D6"/>
    <w:p w14:paraId="60CA1E36" w14:textId="77777777" w:rsidR="005F03D6" w:rsidRDefault="003B3DB6" w:rsidP="00647438">
      <w:pPr>
        <w:pStyle w:val="Heading2"/>
      </w:pPr>
      <w:r>
        <w:t>Miscellaneous</w:t>
      </w:r>
    </w:p>
    <w:p w14:paraId="60CA1E37" w14:textId="77777777" w:rsidR="005F03D6" w:rsidRPr="00647438" w:rsidRDefault="005F03D6" w:rsidP="00647438">
      <w:pPr>
        <w:pStyle w:val="Heading3"/>
      </w:pPr>
      <w:r w:rsidRPr="00647438">
        <w:t>Conditional Engagement/Extracting Concessions Bad</w:t>
      </w:r>
    </w:p>
    <w:p w14:paraId="60CA1E38" w14:textId="77777777" w:rsidR="005F03D6" w:rsidRPr="00E86A01" w:rsidRDefault="005F03D6" w:rsidP="00647438">
      <w:pPr>
        <w:pStyle w:val="Heading4"/>
        <w:rPr>
          <w:rStyle w:val="StyleStyleBold12pt"/>
          <w:b/>
        </w:rPr>
      </w:pPr>
      <w:r>
        <w:rPr>
          <w:rStyle w:val="StyleStyleBold12pt"/>
          <w:b/>
        </w:rPr>
        <w:t xml:space="preserve">Conditional engagement is </w:t>
      </w:r>
      <w:r w:rsidRPr="00AF2026">
        <w:rPr>
          <w:rStyle w:val="StyleStyleBold12pt"/>
          <w:b/>
          <w:u w:val="single"/>
        </w:rPr>
        <w:t>bad</w:t>
      </w:r>
      <w:r>
        <w:rPr>
          <w:rStyle w:val="StyleStyleBold12pt"/>
          <w:b/>
        </w:rPr>
        <w:t xml:space="preserve"> — attempting to extract concessions </w:t>
      </w:r>
      <w:r w:rsidRPr="0061123D">
        <w:rPr>
          <w:rStyle w:val="StyleStyleBold12pt"/>
          <w:b/>
          <w:u w:val="single"/>
        </w:rPr>
        <w:t>crushes U.S. credibility</w:t>
      </w:r>
      <w:r>
        <w:rPr>
          <w:rStyle w:val="StyleStyleBold12pt"/>
          <w:b/>
        </w:rPr>
        <w:t xml:space="preserve"> and </w:t>
      </w:r>
      <w:r w:rsidRPr="0061123D">
        <w:rPr>
          <w:rStyle w:val="StyleStyleBold12pt"/>
          <w:b/>
          <w:u w:val="single"/>
        </w:rPr>
        <w:t>entrenches Chavista governments</w:t>
      </w:r>
    </w:p>
    <w:p w14:paraId="60CA1E39" w14:textId="77777777" w:rsidR="005F03D6" w:rsidRDefault="005F03D6" w:rsidP="005F03D6">
      <w:r w:rsidRPr="003A0C07">
        <w:rPr>
          <w:rStyle w:val="StyleStyleBold12pt"/>
        </w:rPr>
        <w:t>Griffin 13</w:t>
      </w:r>
      <w:r>
        <w:t xml:space="preserve"> — editorial writer for the Harvard Crimson (John Griffin, </w:t>
      </w:r>
      <w:r>
        <w:rPr>
          <w:i/>
        </w:rPr>
        <w:t>The Harvard Crimson,</w:t>
      </w:r>
      <w:r>
        <w:t xml:space="preserve"> 04-03-13, “Engage with Venezuela”, </w:t>
      </w:r>
      <w:hyperlink r:id="rId79" w:history="1">
        <w:r w:rsidRPr="00B62844">
          <w:rPr>
            <w:rStyle w:val="Hyperlink"/>
          </w:rPr>
          <w:t>http://www.thecrimson.com/article/2013/4/3/Harvard-Venezuela-Chavez-death/#</w:t>
        </w:r>
      </w:hyperlink>
      <w:r>
        <w:t>, Accessed 07-01-2013 | AK)</w:t>
      </w:r>
    </w:p>
    <w:p w14:paraId="60CA1E3A" w14:textId="77777777" w:rsidR="005F03D6" w:rsidRPr="00E47993" w:rsidRDefault="005F03D6" w:rsidP="005F03D6"/>
    <w:p w14:paraId="60CA1E3B" w14:textId="77777777" w:rsidR="005F03D6" w:rsidRPr="008919D7" w:rsidRDefault="005F03D6" w:rsidP="005F03D6">
      <w:pPr>
        <w:rPr>
          <w:sz w:val="12"/>
        </w:rPr>
      </w:pPr>
      <w:r w:rsidRPr="008919D7">
        <w:rPr>
          <w:sz w:val="12"/>
        </w:rPr>
        <w:t xml:space="preserve">When Venezuelan President Hugo Chávez died in early February, his country was thrown into a period of national mourning as the political equilibrium in Latin America hung in the balance. As Venezuela chooses its next president, </w:t>
      </w:r>
      <w:r w:rsidRPr="008919D7">
        <w:rPr>
          <w:rStyle w:val="StyleBoldUnderline"/>
        </w:rPr>
        <w:t>Washington should seek to reverse the current trend of acrid relations between the two nations and engage with</w:t>
      </w:r>
      <w:r w:rsidRPr="008919D7">
        <w:rPr>
          <w:sz w:val="12"/>
        </w:rPr>
        <w:t xml:space="preserve"> the Venezuelan government in </w:t>
      </w:r>
      <w:r w:rsidRPr="008919D7">
        <w:rPr>
          <w:rStyle w:val="StyleBoldUnderline"/>
        </w:rPr>
        <w:t>Caracas toward stability and prosperity in the Western hemisphere</w:t>
      </w:r>
      <w:r w:rsidRPr="008919D7">
        <w:rPr>
          <w:sz w:val="12"/>
        </w:rPr>
        <w:t xml:space="preserve">. </w:t>
      </w:r>
      <w:r w:rsidRPr="008919D7">
        <w:rPr>
          <w:rStyle w:val="StyleBoldUnderline"/>
        </w:rPr>
        <w:t>While it might seem likely that relations</w:t>
      </w:r>
      <w:r w:rsidRPr="008919D7">
        <w:rPr>
          <w:sz w:val="12"/>
        </w:rPr>
        <w:t xml:space="preserve"> between the United States and Venezuela </w:t>
      </w:r>
      <w:r w:rsidRPr="008919D7">
        <w:rPr>
          <w:rStyle w:val="StyleBoldUnderline"/>
        </w:rPr>
        <w:t>would naturally improve after the death of</w:t>
      </w:r>
      <w:r w:rsidRPr="008919D7">
        <w:rPr>
          <w:sz w:val="12"/>
        </w:rPr>
        <w:t xml:space="preserve"> the combative </w:t>
      </w:r>
      <w:r w:rsidRPr="008919D7">
        <w:rPr>
          <w:rStyle w:val="StyleBoldUnderline"/>
        </w:rPr>
        <w:t>Chávez, the opposite now seems more likely</w:t>
      </w:r>
      <w:r w:rsidRPr="008919D7">
        <w:rPr>
          <w:sz w:val="12"/>
        </w:rPr>
        <w:t xml:space="preserve">. Before passing away, Chávez had handpicked a successor in Nicholas Maduro, who has assumed power in the interim before the presidential election in April. As Chávez’s handpicked successor, </w:t>
      </w:r>
      <w:r w:rsidRPr="008919D7">
        <w:rPr>
          <w:rStyle w:val="StyleBoldUnderline"/>
        </w:rPr>
        <w:t>Maduro has</w:t>
      </w:r>
      <w:r w:rsidRPr="008919D7">
        <w:rPr>
          <w:sz w:val="12"/>
        </w:rPr>
        <w:t xml:space="preserve"> already </w:t>
      </w:r>
      <w:r w:rsidRPr="008919D7">
        <w:rPr>
          <w:rStyle w:val="StyleBoldUnderline"/>
        </w:rPr>
        <w:t>continued with his mentor’s trend of using anti-American rhetoric to bring popularity to his government</w:t>
      </w:r>
      <w:r w:rsidRPr="008919D7">
        <w:rPr>
          <w:sz w:val="12"/>
        </w:rPr>
        <w:t xml:space="preserve">, even declaring that American agents may have infected Chávez with the cancer that killed him. </w:t>
      </w:r>
      <w:r w:rsidRPr="008919D7">
        <w:rPr>
          <w:rStyle w:val="StyleBoldUnderline"/>
        </w:rPr>
        <w:t>While Washington has</w:t>
      </w:r>
      <w:r w:rsidRPr="008919D7">
        <w:rPr>
          <w:sz w:val="12"/>
        </w:rPr>
        <w:t xml:space="preserve"> officially </w:t>
      </w:r>
      <w:r w:rsidRPr="008919D7">
        <w:rPr>
          <w:rStyle w:val="StyleBoldUnderline"/>
        </w:rPr>
        <w:t>declared that it is committed to a more functional relationship with Venezuela, its actions have not been consistent with this idea</w:t>
      </w:r>
      <w:r w:rsidRPr="008919D7">
        <w:rPr>
          <w:sz w:val="12"/>
        </w:rPr>
        <w:t xml:space="preserve">: The United States offered no official condolences for Chávez’s death, and both nations have started expelling diplomats from the other. </w:t>
      </w:r>
      <w:r w:rsidRPr="008919D7">
        <w:rPr>
          <w:rStyle w:val="StyleBoldUnderline"/>
        </w:rPr>
        <w:t>Neither nation</w:t>
      </w:r>
      <w:r w:rsidRPr="008919D7">
        <w:rPr>
          <w:sz w:val="12"/>
        </w:rPr>
        <w:t xml:space="preserve">, it seems, </w:t>
      </w:r>
      <w:r w:rsidRPr="008919D7">
        <w:rPr>
          <w:rStyle w:val="StyleBoldUnderline"/>
        </w:rPr>
        <w:t>is steering toward more congenial relations with the other</w:t>
      </w:r>
      <w:r w:rsidRPr="008919D7">
        <w:rPr>
          <w:sz w:val="12"/>
        </w:rPr>
        <w:t xml:space="preserve">. Admittedly, the United States has good reason to be less than enthused about more Chávez-style governance in Venezuela. Calling himself a 21st-century socialist, Chávez nationalized the lucrative oil industry, developed strong trade and diplomatic relationships with Iran and Cuba, repeatedly decried the United States as an imperialist force, and cooperated with the Iranians in developing nuclear technology. </w:t>
      </w:r>
      <w:r w:rsidRPr="008919D7">
        <w:rPr>
          <w:rStyle w:val="StyleBoldUnderline"/>
        </w:rPr>
        <w:t>Engaging in petty diplomat-expulsion spats</w:t>
      </w:r>
      <w:r w:rsidRPr="008919D7">
        <w:rPr>
          <w:sz w:val="12"/>
        </w:rPr>
        <w:t xml:space="preserve">, however, </w:t>
      </w:r>
      <w:r w:rsidRPr="008919D7">
        <w:rPr>
          <w:rStyle w:val="StyleBoldUnderline"/>
        </w:rPr>
        <w:t>is no way to deal with any of these problems</w:t>
      </w:r>
      <w:r w:rsidRPr="008919D7">
        <w:rPr>
          <w:sz w:val="12"/>
        </w:rPr>
        <w:t xml:space="preserve">, and </w:t>
      </w:r>
      <w:r w:rsidRPr="008919D7">
        <w:rPr>
          <w:rStyle w:val="StyleBoldUnderline"/>
        </w:rPr>
        <w:t>it</w:t>
      </w:r>
      <w:r w:rsidRPr="008919D7">
        <w:rPr>
          <w:sz w:val="12"/>
        </w:rPr>
        <w:t xml:space="preserve"> in fact </w:t>
      </w:r>
      <w:r w:rsidRPr="008919D7">
        <w:rPr>
          <w:rStyle w:val="StyleBoldUnderline"/>
        </w:rPr>
        <w:t>only strengthens the Chavistas’ hold on their country</w:t>
      </w:r>
      <w:r w:rsidRPr="008919D7">
        <w:rPr>
          <w:sz w:val="12"/>
        </w:rPr>
        <w:t xml:space="preserve">. </w:t>
      </w:r>
      <w:r w:rsidRPr="008919D7">
        <w:rPr>
          <w:rStyle w:val="StyleBoldUnderline"/>
        </w:rPr>
        <w:t>The diplomatic and economic opportunities that would stem from greater engagement would far outweigh the meager benefits reaped from</w:t>
      </w:r>
      <w:r w:rsidRPr="008919D7">
        <w:rPr>
          <w:sz w:val="12"/>
        </w:rPr>
        <w:t xml:space="preserve"> our </w:t>
      </w:r>
      <w:r w:rsidRPr="008919D7">
        <w:rPr>
          <w:rStyle w:val="StyleBoldUnderline"/>
        </w:rPr>
        <w:t>current policies</w:t>
      </w:r>
      <w:r w:rsidRPr="008919D7">
        <w:rPr>
          <w:sz w:val="12"/>
        </w:rPr>
        <w:t xml:space="preserve">. Diplomatically, </w:t>
      </w:r>
      <w:r w:rsidRPr="008919D7">
        <w:rPr>
          <w:rStyle w:val="StyleBoldUnderline"/>
        </w:rPr>
        <w:t xml:space="preserve">positive engagement with Venezuela would be a </w:t>
      </w:r>
      <w:r w:rsidRPr="008919D7">
        <w:rPr>
          <w:rStyle w:val="Emphasis"/>
        </w:rPr>
        <w:t>major step toward building American credibility in the world at large</w:t>
      </w:r>
      <w:r w:rsidRPr="008919D7">
        <w:rPr>
          <w:rStyle w:val="StyleBoldUnderline"/>
        </w:rPr>
        <w:t>, especially in Latin America</w:t>
      </w:r>
      <w:r w:rsidRPr="008919D7">
        <w:rPr>
          <w:sz w:val="12"/>
        </w:rPr>
        <w:t xml:space="preserve">. </w:t>
      </w:r>
      <w:r w:rsidRPr="008919D7">
        <w:rPr>
          <w:rStyle w:val="StyleBoldUnderline"/>
        </w:rPr>
        <w:t>Chávez</w:t>
      </w:r>
      <w:r w:rsidRPr="008919D7">
        <w:rPr>
          <w:sz w:val="12"/>
        </w:rPr>
        <w:t xml:space="preserve"> (along with his friends the Castros in Cuba) </w:t>
      </w:r>
      <w:r w:rsidRPr="008919D7">
        <w:rPr>
          <w:rStyle w:val="StyleBoldUnderline"/>
        </w:rPr>
        <w:t>was able to bolster regional support for his regime by pointing out</w:t>
      </w:r>
      <w:r w:rsidRPr="008919D7">
        <w:rPr>
          <w:sz w:val="12"/>
        </w:rPr>
        <w:t xml:space="preserve"> the </w:t>
      </w:r>
      <w:r w:rsidRPr="008919D7">
        <w:rPr>
          <w:rStyle w:val="StyleBoldUnderline"/>
        </w:rPr>
        <w:t>U</w:t>
      </w:r>
      <w:r w:rsidRPr="008919D7">
        <w:rPr>
          <w:sz w:val="12"/>
        </w:rPr>
        <w:t xml:space="preserve">nited </w:t>
      </w:r>
      <w:r w:rsidRPr="008919D7">
        <w:rPr>
          <w:rStyle w:val="StyleBoldUnderline"/>
        </w:rPr>
        <w:t>S</w:t>
      </w:r>
      <w:r w:rsidRPr="008919D7">
        <w:rPr>
          <w:sz w:val="12"/>
        </w:rPr>
        <w:t xml:space="preserve">tates’ </w:t>
      </w:r>
      <w:r w:rsidRPr="008919D7">
        <w:rPr>
          <w:rStyle w:val="StyleBoldUnderline"/>
        </w:rPr>
        <w:t>attempts to forcibly intervene in Venezuelan politics</w:t>
      </w:r>
      <w:r w:rsidRPr="008919D7">
        <w:rPr>
          <w:sz w:val="12"/>
        </w:rPr>
        <w:t xml:space="preserve">. Soon, a number of populist governments in Latin America had rallied around Chávez and his anti-American policies. In 2004, Bolivia, Ecuador, Nicaragua, and three Caribbean nations joined with Venezuela and Cuba to form the Bolivarian Alliance for the Peoples of our America, an organization in direct opposition to the Free Trade Area in the Americas proposed (but never realized) by the Bush administration. </w:t>
      </w:r>
      <w:r w:rsidRPr="008919D7">
        <w:rPr>
          <w:rStyle w:val="StyleBoldUnderline"/>
        </w:rPr>
        <w:t>Chávez galvanized these nations</w:t>
      </w:r>
      <w:r w:rsidRPr="008919D7">
        <w:rPr>
          <w:sz w:val="12"/>
        </w:rPr>
        <w:t>—</w:t>
      </w:r>
      <w:r w:rsidRPr="008919D7">
        <w:rPr>
          <w:rStyle w:val="StyleBoldUnderline"/>
        </w:rPr>
        <w:t>many of whom have experienced American interventionist tactics</w:t>
      </w:r>
      <w:r w:rsidRPr="008919D7">
        <w:rPr>
          <w:sz w:val="12"/>
        </w:rPr>
        <w:t>—</w:t>
      </w:r>
      <w:r w:rsidRPr="008919D7">
        <w:rPr>
          <w:rStyle w:val="StyleBoldUnderline"/>
        </w:rPr>
        <w:t>by vilifying America as a common, imperial enemy</w:t>
      </w:r>
      <w:r w:rsidRPr="008919D7">
        <w:rPr>
          <w:sz w:val="12"/>
        </w:rPr>
        <w:t xml:space="preserve">. Unfortunately </w:t>
      </w:r>
      <w:r w:rsidRPr="008919D7">
        <w:rPr>
          <w:rStyle w:val="StyleBoldUnderline"/>
        </w:rPr>
        <w:t>for the U</w:t>
      </w:r>
      <w:r w:rsidRPr="008919D7">
        <w:rPr>
          <w:sz w:val="12"/>
        </w:rPr>
        <w:t xml:space="preserve">nited </w:t>
      </w:r>
      <w:r w:rsidRPr="008919D7">
        <w:rPr>
          <w:rStyle w:val="StyleBoldUnderline"/>
        </w:rPr>
        <w:t>S</w:t>
      </w:r>
      <w:r w:rsidRPr="008919D7">
        <w:rPr>
          <w:sz w:val="12"/>
        </w:rPr>
        <w:t xml:space="preserve">tates, </w:t>
      </w:r>
      <w:r w:rsidRPr="008919D7">
        <w:rPr>
          <w:rStyle w:val="StyleBoldUnderline"/>
        </w:rPr>
        <w:t>its general strategy</w:t>
      </w:r>
      <w:r w:rsidRPr="008919D7">
        <w:rPr>
          <w:sz w:val="12"/>
        </w:rPr>
        <w:t xml:space="preserve"> regarding Venezuela </w:t>
      </w:r>
      <w:r w:rsidRPr="008919D7">
        <w:rPr>
          <w:rStyle w:val="StyleBoldUnderline"/>
        </w:rPr>
        <w:t>has often strengthened Chávez’s position</w:t>
      </w:r>
      <w:r w:rsidRPr="008919D7">
        <w:rPr>
          <w:sz w:val="12"/>
        </w:rPr>
        <w:t xml:space="preserve">. </w:t>
      </w:r>
      <w:r w:rsidRPr="008919D7">
        <w:rPr>
          <w:rStyle w:val="StyleBoldUnderline"/>
        </w:rPr>
        <w:t xml:space="preserve">Every time Washington </w:t>
      </w:r>
      <w:r w:rsidRPr="008919D7">
        <w:rPr>
          <w:rStyle w:val="Emphasis"/>
        </w:rPr>
        <w:t>chastises Venezuela for opposing American interests</w:t>
      </w:r>
      <w:r w:rsidRPr="008919D7">
        <w:rPr>
          <w:rStyle w:val="StyleBoldUnderline"/>
        </w:rPr>
        <w:t xml:space="preserve"> or attempts to bring sanctions against the Latin American country, the leader in Caracas</w:t>
      </w:r>
      <w:r w:rsidRPr="008919D7">
        <w:rPr>
          <w:sz w:val="12"/>
        </w:rPr>
        <w:t xml:space="preserve"> (whether it be Chávez or Maduro) simply </w:t>
      </w:r>
      <w:r w:rsidRPr="008919D7">
        <w:rPr>
          <w:rStyle w:val="StyleBoldUnderline"/>
        </w:rPr>
        <w:t>gains more evidence toward his claim that Washington is a neo-colonialist meddler</w:t>
      </w:r>
      <w:r w:rsidRPr="008919D7">
        <w:rPr>
          <w:sz w:val="12"/>
        </w:rPr>
        <w:t xml:space="preserve">. </w:t>
      </w:r>
      <w:r w:rsidRPr="008919D7">
        <w:rPr>
          <w:rStyle w:val="StyleBoldUnderline"/>
        </w:rPr>
        <w:t>This weakens the United States’ diplomatic position, while</w:t>
      </w:r>
      <w:r w:rsidRPr="008919D7">
        <w:rPr>
          <w:sz w:val="12"/>
        </w:rPr>
        <w:t xml:space="preserve"> simultaneously </w:t>
      </w:r>
      <w:r w:rsidRPr="008919D7">
        <w:rPr>
          <w:rStyle w:val="StyleBoldUnderline"/>
        </w:rPr>
        <w:t>strengthening Venezuela’s</w:t>
      </w:r>
      <w:r w:rsidRPr="008919D7">
        <w:rPr>
          <w:sz w:val="12"/>
        </w:rPr>
        <w:t xml:space="preserve">. </w:t>
      </w:r>
      <w:r w:rsidRPr="008919D7">
        <w:rPr>
          <w:rStyle w:val="StyleBoldUnderline"/>
        </w:rPr>
        <w:t>If Washington wants Latin America to stop its current trend of electing</w:t>
      </w:r>
      <w:r w:rsidRPr="008919D7">
        <w:rPr>
          <w:sz w:val="12"/>
        </w:rPr>
        <w:t xml:space="preserve"> leftist, </w:t>
      </w:r>
      <w:r w:rsidRPr="008919D7">
        <w:rPr>
          <w:rStyle w:val="StyleBoldUnderline"/>
        </w:rPr>
        <w:t>Chavista governments, its first step should be to adopt a less astringent tone in dealing with Venezuela</w:t>
      </w:r>
      <w:r w:rsidRPr="008919D7">
        <w:rPr>
          <w:sz w:val="12"/>
        </w:rPr>
        <w:t xml:space="preserve">. </w:t>
      </w:r>
      <w:r w:rsidRPr="008919D7">
        <w:rPr>
          <w:rStyle w:val="StyleBoldUnderline"/>
        </w:rPr>
        <w:t>Caracas will be unable to paint Washington as an aggressor</w:t>
      </w:r>
      <w:r w:rsidRPr="008919D7">
        <w:rPr>
          <w:sz w:val="12"/>
        </w:rPr>
        <w:t xml:space="preserve">, and </w:t>
      </w:r>
      <w:r w:rsidRPr="008919D7">
        <w:rPr>
          <w:rStyle w:val="Emphasis"/>
        </w:rPr>
        <w:t>Washington will in turn gain a better image in Latin America</w:t>
      </w:r>
      <w:r w:rsidRPr="008919D7">
        <w:rPr>
          <w:sz w:val="12"/>
        </w:rPr>
        <w:t xml:space="preserve">. </w:t>
      </w:r>
      <w:r w:rsidRPr="008919D7">
        <w:rPr>
          <w:rStyle w:val="StyleBoldUnderline"/>
        </w:rPr>
        <w:t>Beyond leading to more amicable, cooperative relationships with Latin American nations, engagement with Venezuela would</w:t>
      </w:r>
      <w:r w:rsidRPr="008919D7">
        <w:rPr>
          <w:sz w:val="12"/>
        </w:rPr>
        <w:t xml:space="preserve"> also </w:t>
      </w:r>
      <w:r w:rsidRPr="008919D7">
        <w:rPr>
          <w:rStyle w:val="StyleBoldUnderline"/>
        </w:rPr>
        <w:t>be economically advisable</w:t>
      </w:r>
      <w:r w:rsidRPr="008919D7">
        <w:rPr>
          <w:sz w:val="12"/>
        </w:rPr>
        <w:t xml:space="preserve">. </w:t>
      </w:r>
      <w:r w:rsidRPr="008919D7">
        <w:rPr>
          <w:rStyle w:val="StyleBoldUnderline"/>
        </w:rPr>
        <w:t>With the world’s largest oil reserves, countless other valuable resources</w:t>
      </w:r>
      <w:r w:rsidRPr="008919D7">
        <w:rPr>
          <w:sz w:val="12"/>
        </w:rPr>
        <w:t xml:space="preserve">, and stunning natural beauty to attract scores of tourists, </w:t>
      </w:r>
      <w:r w:rsidRPr="008919D7">
        <w:rPr>
          <w:rStyle w:val="StyleBoldUnderline"/>
        </w:rPr>
        <w:t>Venezuela has quite a bit to offer economically</w:t>
      </w:r>
      <w:r w:rsidRPr="008919D7">
        <w:rPr>
          <w:sz w:val="12"/>
        </w:rPr>
        <w:t xml:space="preserve">. Even now, America can see the possible benefits of economic engagement with Caracas by looking at one of the few extant cases of such cooperation: Each year, thousands of needy Americans are able to keep their homes heated because of the cooperation between Venezuela and a Boston-area oil company. </w:t>
      </w:r>
      <w:r w:rsidRPr="008919D7">
        <w:rPr>
          <w:rStyle w:val="StyleBoldUnderline"/>
        </w:rPr>
        <w:t xml:space="preserve">Engagement with Venezuela would also lead to </w:t>
      </w:r>
      <w:r w:rsidRPr="008919D7">
        <w:rPr>
          <w:rStyle w:val="Emphasis"/>
        </w:rPr>
        <w:t>stronger economic cooperation with the entirety of Latin America</w:t>
      </w:r>
      <w:r w:rsidRPr="008919D7">
        <w:rPr>
          <w:sz w:val="12"/>
        </w:rPr>
        <w:t xml:space="preserve">. It was mostly through Venezuela’s efforts that the United States was unable to create a “Free Trade Area of the Americas,” an endeavor that would have eliminated most trade barriers among participant nations, thereby leading to more lucrative trade. </w:t>
      </w:r>
      <w:r w:rsidRPr="008919D7">
        <w:rPr>
          <w:rStyle w:val="StyleBoldUnderline"/>
        </w:rPr>
        <w:t>In a world where the U</w:t>
      </w:r>
      <w:r w:rsidRPr="008919D7">
        <w:rPr>
          <w:sz w:val="12"/>
        </w:rPr>
        <w:t xml:space="preserve">nited </w:t>
      </w:r>
      <w:r w:rsidRPr="008919D7">
        <w:rPr>
          <w:rStyle w:val="StyleBoldUnderline"/>
        </w:rPr>
        <w:t>S</w:t>
      </w:r>
      <w:r w:rsidRPr="008919D7">
        <w:rPr>
          <w:sz w:val="12"/>
        </w:rPr>
        <w:t xml:space="preserve">tates </w:t>
      </w:r>
      <w:r w:rsidRPr="008919D7">
        <w:rPr>
          <w:rStyle w:val="StyleBoldUnderline"/>
        </w:rPr>
        <w:t>and Venezuela were to enjoy normalized relations, all nations involved would benefit</w:t>
      </w:r>
      <w:r w:rsidRPr="008919D7">
        <w:rPr>
          <w:sz w:val="12"/>
        </w:rPr>
        <w:t xml:space="preserve"> from such agreements. </w:t>
      </w:r>
      <w:r w:rsidRPr="008919D7">
        <w:rPr>
          <w:rStyle w:val="StyleBoldUnderline"/>
        </w:rPr>
        <w:t>For both diplomatic and economic reasons</w:t>
      </w:r>
      <w:r w:rsidRPr="008919D7">
        <w:rPr>
          <w:sz w:val="12"/>
        </w:rPr>
        <w:t xml:space="preserve">, then, </w:t>
      </w:r>
      <w:r w:rsidRPr="008919D7">
        <w:rPr>
          <w:rStyle w:val="StyleBoldUnderline"/>
        </w:rPr>
        <w:t>positive engagement is the best course of action</w:t>
      </w:r>
      <w:r w:rsidRPr="008919D7">
        <w:rPr>
          <w:sz w:val="12"/>
        </w:rPr>
        <w:t xml:space="preserve"> for the United States. As it stands, </w:t>
      </w:r>
      <w:r w:rsidRPr="008919D7">
        <w:rPr>
          <w:rStyle w:val="StyleBoldUnderline"/>
        </w:rPr>
        <w:t>the negative relationship</w:t>
      </w:r>
      <w:r w:rsidRPr="008919D7">
        <w:rPr>
          <w:sz w:val="12"/>
        </w:rPr>
        <w:t xml:space="preserve"> between the countries </w:t>
      </w:r>
      <w:r w:rsidRPr="008919D7">
        <w:rPr>
          <w:rStyle w:val="StyleBoldUnderline"/>
        </w:rPr>
        <w:t>has created an atmosphere of animosity in the hemisphere, hindering dialogue and making economic cooperation</w:t>
      </w:r>
      <w:r w:rsidRPr="008919D7">
        <w:rPr>
          <w:sz w:val="12"/>
        </w:rPr>
        <w:t xml:space="preserve"> nearly </w:t>
      </w:r>
      <w:r w:rsidRPr="008919D7">
        <w:rPr>
          <w:rStyle w:val="StyleBoldUnderline"/>
        </w:rPr>
        <w:t>impossible</w:t>
      </w:r>
      <w:r w:rsidRPr="008919D7">
        <w:rPr>
          <w:sz w:val="12"/>
        </w:rPr>
        <w:t xml:space="preserve">. </w:t>
      </w:r>
      <w:r w:rsidRPr="008919D7">
        <w:rPr>
          <w:rStyle w:val="StyleBoldUnderline"/>
        </w:rPr>
        <w:t>While there is much for which the Venezuelan government can rightly be criticized</w:t>
      </w:r>
      <w:r w:rsidRPr="008919D7">
        <w:rPr>
          <w:sz w:val="12"/>
        </w:rPr>
        <w:t>—authoritarian rule, abuse of human rights, lack of market-friendly policies—</w:t>
      </w:r>
      <w:r w:rsidRPr="008919D7">
        <w:rPr>
          <w:rStyle w:val="StyleBoldUnderline"/>
        </w:rPr>
        <w:t>nothing that the U</w:t>
      </w:r>
      <w:r w:rsidRPr="008919D7">
        <w:rPr>
          <w:sz w:val="12"/>
        </w:rPr>
        <w:t xml:space="preserve">nited </w:t>
      </w:r>
      <w:r w:rsidRPr="008919D7">
        <w:rPr>
          <w:rStyle w:val="StyleBoldUnderline"/>
        </w:rPr>
        <w:t>S</w:t>
      </w:r>
      <w:r w:rsidRPr="008919D7">
        <w:rPr>
          <w:sz w:val="12"/>
        </w:rPr>
        <w:t xml:space="preserve">tates </w:t>
      </w:r>
      <w:r w:rsidRPr="008919D7">
        <w:rPr>
          <w:rStyle w:val="StyleBoldUnderline"/>
        </w:rPr>
        <w:t>is doing to counter those drawbacks is having any effect</w:t>
      </w:r>
      <w:r w:rsidRPr="008919D7">
        <w:rPr>
          <w:sz w:val="12"/>
        </w:rPr>
        <w:t xml:space="preserve">. </w:t>
      </w:r>
      <w:r w:rsidRPr="008919D7">
        <w:rPr>
          <w:rStyle w:val="StyleBoldUnderline"/>
        </w:rPr>
        <w:t>The U</w:t>
      </w:r>
      <w:r w:rsidRPr="008919D7">
        <w:rPr>
          <w:sz w:val="12"/>
        </w:rPr>
        <w:t xml:space="preserve">nited </w:t>
      </w:r>
      <w:r w:rsidRPr="008919D7">
        <w:rPr>
          <w:rStyle w:val="StyleBoldUnderline"/>
        </w:rPr>
        <w:t>S</w:t>
      </w:r>
      <w:r w:rsidRPr="008919D7">
        <w:rPr>
          <w:sz w:val="12"/>
        </w:rPr>
        <w:t xml:space="preserve">tates </w:t>
      </w:r>
      <w:r w:rsidRPr="008919D7">
        <w:rPr>
          <w:rStyle w:val="StyleBoldUnderline"/>
        </w:rPr>
        <w:t xml:space="preserve">should </w:t>
      </w:r>
      <w:r w:rsidRPr="008919D7">
        <w:rPr>
          <w:rStyle w:val="Emphasis"/>
        </w:rPr>
        <w:t>stop playing “tough guy” with Venezuela</w:t>
      </w:r>
      <w:r w:rsidRPr="008919D7">
        <w:rPr>
          <w:rStyle w:val="StyleBoldUnderline"/>
        </w:rPr>
        <w:t>, bite the bullet, and work toward stability and prosperity for the entire hemisphere</w:t>
      </w:r>
      <w:r w:rsidRPr="008919D7">
        <w:rPr>
          <w:sz w:val="12"/>
        </w:rPr>
        <w:t xml:space="preserve">. </w:t>
      </w:r>
      <w:r w:rsidRPr="008919D7">
        <w:rPr>
          <w:rStyle w:val="StyleBoldUnderline"/>
        </w:rPr>
        <w:t>We aren’t catching any flies with our vinegar</w:t>
      </w:r>
      <w:r w:rsidRPr="008919D7">
        <w:rPr>
          <w:sz w:val="12"/>
        </w:rPr>
        <w:t>—</w:t>
      </w:r>
      <w:r w:rsidRPr="008919D7">
        <w:rPr>
          <w:rStyle w:val="StyleBoldUnderline"/>
        </w:rPr>
        <w:t>it’s high time we started trying to catch them with honey</w:t>
      </w:r>
      <w:r w:rsidRPr="008919D7">
        <w:rPr>
          <w:sz w:val="12"/>
        </w:rPr>
        <w:t>.</w:t>
      </w:r>
    </w:p>
    <w:p w14:paraId="60CA1E3C" w14:textId="77777777" w:rsidR="005F03D6" w:rsidRPr="00647438" w:rsidRDefault="005F03D6" w:rsidP="00647438">
      <w:pPr>
        <w:pStyle w:val="Heading3"/>
      </w:pPr>
      <w:r w:rsidRPr="00647438">
        <w:t>Cuban Embargo CP</w:t>
      </w:r>
    </w:p>
    <w:p w14:paraId="60CA1E3D" w14:textId="77777777" w:rsidR="005F03D6" w:rsidRDefault="005F03D6" w:rsidP="005F03D6"/>
    <w:p w14:paraId="60CA1E3E" w14:textId="77777777" w:rsidR="005F03D6" w:rsidRPr="00076A36" w:rsidRDefault="005F03D6" w:rsidP="005F03D6">
      <w:pPr>
        <w:pStyle w:val="Heading4"/>
        <w:rPr>
          <w:rStyle w:val="StyleStyleBold12pt"/>
          <w:b/>
        </w:rPr>
      </w:pPr>
      <w:r>
        <w:rPr>
          <w:rStyle w:val="StyleStyleBold12pt"/>
          <w:b/>
        </w:rPr>
        <w:t>Lifting the Cuban embargo solves the case</w:t>
      </w:r>
    </w:p>
    <w:p w14:paraId="60CA1E3F" w14:textId="77777777" w:rsidR="005F03D6" w:rsidRDefault="005F03D6" w:rsidP="005F03D6">
      <w:r w:rsidRPr="00076A36">
        <w:rPr>
          <w:rStyle w:val="StyleStyleBold12pt"/>
        </w:rPr>
        <w:t>Pagano 13</w:t>
      </w:r>
      <w:r>
        <w:t xml:space="preserve"> — Project Assistant at the National Democratic Institute and contributing writer to the Truman Doctrine (James Pagano, Truman National Security Project, 03-18-13, “Moving Venezuela to the Center”, </w:t>
      </w:r>
      <w:hyperlink r:id="rId80" w:history="1">
        <w:r w:rsidRPr="003A10E5">
          <w:rPr>
            <w:rStyle w:val="Hyperlink"/>
          </w:rPr>
          <w:t>http://trumanproject.org/doctrine-blog/moving-venezuela-to-the-center/</w:t>
        </w:r>
      </w:hyperlink>
      <w:r>
        <w:t>, Accessed 07-03-2013 | AK)</w:t>
      </w:r>
    </w:p>
    <w:p w14:paraId="60CA1E40" w14:textId="77777777" w:rsidR="005F03D6" w:rsidRDefault="005F03D6" w:rsidP="005F03D6"/>
    <w:p w14:paraId="60CA1E41" w14:textId="77777777" w:rsidR="00516462" w:rsidRPr="005F03D6" w:rsidRDefault="005F03D6" w:rsidP="005F03D6">
      <w:pPr>
        <w:rPr>
          <w:sz w:val="12"/>
        </w:rPr>
      </w:pPr>
      <w:r w:rsidRPr="00076A36">
        <w:rPr>
          <w:sz w:val="12"/>
        </w:rPr>
        <w:t xml:space="preserve">After over a decade in power, Hugo </w:t>
      </w:r>
      <w:r w:rsidRPr="00076A36">
        <w:rPr>
          <w:rStyle w:val="StyleBoldUnderline"/>
        </w:rPr>
        <w:t>Chavez is now dead</w:t>
      </w:r>
      <w:r w:rsidRPr="00076A36">
        <w:rPr>
          <w:sz w:val="12"/>
        </w:rPr>
        <w:t xml:space="preserve">, </w:t>
      </w:r>
      <w:r w:rsidRPr="00076A36">
        <w:rPr>
          <w:rStyle w:val="StyleBoldUnderline"/>
        </w:rPr>
        <w:t>providing U.S. policy makers an opening to mend fences and steer Venezuela’s next president towards the center</w:t>
      </w:r>
      <w:r w:rsidRPr="00076A36">
        <w:rPr>
          <w:sz w:val="12"/>
        </w:rPr>
        <w:t xml:space="preserve">. </w:t>
      </w:r>
      <w:r w:rsidRPr="00076A36">
        <w:rPr>
          <w:rStyle w:val="StyleBoldUnderline"/>
        </w:rPr>
        <w:t>With smart policy and a light touch, the U</w:t>
      </w:r>
      <w:r w:rsidRPr="00076A36">
        <w:rPr>
          <w:sz w:val="12"/>
        </w:rPr>
        <w:t xml:space="preserve">nited </w:t>
      </w:r>
      <w:r w:rsidRPr="00076A36">
        <w:rPr>
          <w:rStyle w:val="StyleBoldUnderline"/>
        </w:rPr>
        <w:t>S</w:t>
      </w:r>
      <w:r w:rsidRPr="00076A36">
        <w:rPr>
          <w:sz w:val="12"/>
        </w:rPr>
        <w:t xml:space="preserve">tates </w:t>
      </w:r>
      <w:r w:rsidRPr="00076A36">
        <w:rPr>
          <w:rStyle w:val="StyleBoldUnderline"/>
        </w:rPr>
        <w:t>can help Venezuela’s next president lead his country out of the mess that Chavez built</w:t>
      </w:r>
      <w:r w:rsidRPr="00076A36">
        <w:rPr>
          <w:sz w:val="12"/>
        </w:rPr>
        <w:t xml:space="preserve">. Chavez won the presidency in 1999 on a promise to “sow” the oil wealth of Venezuela into its social program. Bolstered by record high oil prices, Chavez spent billions on such programs. While millions of Venezuelans were able to obtain healthcare and an education, the poorly designed programs left little money to reinvest in oil exploration; output in Venezuela declined threatening the longevity of all Chavez’s initiatives. Meanwhile, Chavez became an increasingly authoritarian leader, consolidating power in the executive. He blacklisted opposition figures, altered the constitution and unevenly enforced laws for personal benefit. By creating a steeply slanted playing field, Chavez was able to retain power. </w:t>
      </w:r>
      <w:r w:rsidRPr="00076A36">
        <w:rPr>
          <w:rStyle w:val="StyleBoldUnderline"/>
        </w:rPr>
        <w:t>Venezuela’s next president will have to decide whether to reverse these trends, or continue the slide to outright authoritarianism</w:t>
      </w:r>
      <w:r w:rsidRPr="00076A36">
        <w:rPr>
          <w:sz w:val="12"/>
        </w:rPr>
        <w:t xml:space="preserve">. </w:t>
      </w:r>
      <w:r w:rsidRPr="00076A36">
        <w:rPr>
          <w:rStyle w:val="StyleBoldUnderline"/>
        </w:rPr>
        <w:t>The U</w:t>
      </w:r>
      <w:r w:rsidRPr="00076A36">
        <w:rPr>
          <w:sz w:val="12"/>
        </w:rPr>
        <w:t xml:space="preserve">nited </w:t>
      </w:r>
      <w:r w:rsidRPr="00076A36">
        <w:rPr>
          <w:rStyle w:val="StyleBoldUnderline"/>
        </w:rPr>
        <w:t>S</w:t>
      </w:r>
      <w:r w:rsidRPr="00076A36">
        <w:rPr>
          <w:sz w:val="12"/>
        </w:rPr>
        <w:t xml:space="preserve">tates </w:t>
      </w:r>
      <w:r w:rsidRPr="00076A36">
        <w:rPr>
          <w:rStyle w:val="StyleBoldUnderline"/>
        </w:rPr>
        <w:t>can and should influence this decision</w:t>
      </w:r>
      <w:r w:rsidRPr="00076A36">
        <w:rPr>
          <w:sz w:val="12"/>
        </w:rPr>
        <w:t xml:space="preserve">. </w:t>
      </w:r>
      <w:r w:rsidRPr="00076A36">
        <w:rPr>
          <w:rStyle w:val="StyleBoldUnderline"/>
        </w:rPr>
        <w:t>The United States must support the democratic process and engage</w:t>
      </w:r>
      <w:r w:rsidRPr="00076A36">
        <w:rPr>
          <w:sz w:val="12"/>
        </w:rPr>
        <w:t xml:space="preserve"> the likely winner of April’s election, Chavez’s chosen successor, Nicolás </w:t>
      </w:r>
      <w:r w:rsidRPr="00076A36">
        <w:rPr>
          <w:rStyle w:val="StyleBoldUnderline"/>
        </w:rPr>
        <w:t>Maduro</w:t>
      </w:r>
      <w:r w:rsidRPr="00076A36">
        <w:rPr>
          <w:sz w:val="12"/>
        </w:rPr>
        <w:t xml:space="preserve">. </w:t>
      </w:r>
      <w:r w:rsidRPr="00076A36">
        <w:rPr>
          <w:rStyle w:val="StyleBoldUnderline"/>
        </w:rPr>
        <w:t>He will have a real opportunity to put Venezuela back on the path to a free-market democracy</w:t>
      </w:r>
      <w:r w:rsidRPr="00076A36">
        <w:rPr>
          <w:sz w:val="12"/>
        </w:rPr>
        <w:t xml:space="preserve">. The next president will face an extremely politicized Supreme Court and military and reforms are likely more palatable if made by Maduro. Changes to apportionment, food subsidies or tax rates coming from Enrique Capriles (the opposition candidate) could spark a legal challenge from the supreme court; or worse, opposition from the military. What should </w:t>
      </w:r>
      <w:r w:rsidRPr="00076A36">
        <w:rPr>
          <w:rStyle w:val="StyleBoldUnderline"/>
        </w:rPr>
        <w:t>the U.S.</w:t>
      </w:r>
      <w:r w:rsidRPr="00076A36">
        <w:rPr>
          <w:sz w:val="12"/>
        </w:rPr>
        <w:t xml:space="preserve"> role be? It </w:t>
      </w:r>
      <w:r w:rsidRPr="00076A36">
        <w:rPr>
          <w:rStyle w:val="StyleBoldUnderline"/>
        </w:rPr>
        <w:t>must work with its Latin American allies in the region</w:t>
      </w:r>
      <w:r w:rsidRPr="00076A36">
        <w:rPr>
          <w:sz w:val="12"/>
        </w:rPr>
        <w:t xml:space="preserve">, Chile, Brazil, Colombia and Mexico </w:t>
      </w:r>
      <w:r w:rsidRPr="00076A36">
        <w:rPr>
          <w:rStyle w:val="StyleBoldUnderline"/>
        </w:rPr>
        <w:t>to gently pressure Maduro into making the types of institutional and economic changes necessary for Venezuela to prosper</w:t>
      </w:r>
      <w:r w:rsidRPr="00076A36">
        <w:rPr>
          <w:sz w:val="12"/>
        </w:rPr>
        <w:t xml:space="preserve">. </w:t>
      </w:r>
      <w:r w:rsidRPr="00076A36">
        <w:rPr>
          <w:rStyle w:val="StyleBoldUnderline"/>
        </w:rPr>
        <w:t xml:space="preserve">Failure to do so could lead to the </w:t>
      </w:r>
      <w:r w:rsidRPr="00076A36">
        <w:rPr>
          <w:rStyle w:val="Emphasis"/>
        </w:rPr>
        <w:t>reemergence of authoritarianism</w:t>
      </w:r>
      <w:r w:rsidRPr="00076A36">
        <w:rPr>
          <w:rStyle w:val="StyleBoldUnderline"/>
        </w:rPr>
        <w:t xml:space="preserve"> in Latin America, </w:t>
      </w:r>
      <w:r w:rsidRPr="00076A36">
        <w:rPr>
          <w:rStyle w:val="Emphasis"/>
        </w:rPr>
        <w:t>instability in world oil markets</w:t>
      </w:r>
      <w:r w:rsidRPr="00076A36">
        <w:rPr>
          <w:rStyle w:val="StyleBoldUnderline"/>
        </w:rPr>
        <w:t xml:space="preserve"> and </w:t>
      </w:r>
      <w:r w:rsidRPr="00076A36">
        <w:rPr>
          <w:rStyle w:val="Emphasis"/>
        </w:rPr>
        <w:t>serious regional security repercussions</w:t>
      </w:r>
      <w:r w:rsidRPr="00076A36">
        <w:rPr>
          <w:sz w:val="12"/>
        </w:rPr>
        <w:t xml:space="preserve">. Chavez was infamous for his anti-American tirades. George W. Bush’s poor global standing gave Chavez an easy target. </w:t>
      </w:r>
      <w:r w:rsidRPr="00076A36">
        <w:rPr>
          <w:rStyle w:val="StyleBoldUnderline"/>
        </w:rPr>
        <w:t>With a more positive global image, the most important step</w:t>
      </w:r>
      <w:r w:rsidRPr="00076A36">
        <w:rPr>
          <w:sz w:val="12"/>
        </w:rPr>
        <w:t xml:space="preserve"> President </w:t>
      </w:r>
      <w:r w:rsidRPr="00076A36">
        <w:rPr>
          <w:rStyle w:val="StyleBoldUnderline"/>
        </w:rPr>
        <w:t xml:space="preserve">Obama can take is to </w:t>
      </w:r>
      <w:r w:rsidRPr="00076A36">
        <w:rPr>
          <w:rStyle w:val="Emphasis"/>
        </w:rPr>
        <w:t>normalize relations with Cuba</w:t>
      </w:r>
      <w:r w:rsidRPr="00076A36">
        <w:rPr>
          <w:sz w:val="12"/>
        </w:rPr>
        <w:t xml:space="preserve">. </w:t>
      </w:r>
      <w:r w:rsidRPr="00076A36">
        <w:rPr>
          <w:rStyle w:val="StyleBoldUnderline"/>
        </w:rPr>
        <w:t>As Venezuela’s closest ally, Cuba has remained a persistent problem in U.S.-Latin American relations</w:t>
      </w:r>
      <w:r w:rsidRPr="00076A36">
        <w:rPr>
          <w:sz w:val="12"/>
        </w:rPr>
        <w:t xml:space="preserve">. </w:t>
      </w:r>
      <w:r w:rsidRPr="00076A36">
        <w:rPr>
          <w:rStyle w:val="StyleBoldUnderline"/>
        </w:rPr>
        <w:t xml:space="preserve">By normalizing relations, Obama would take a </w:t>
      </w:r>
      <w:r w:rsidRPr="00076A36">
        <w:rPr>
          <w:rStyle w:val="Emphasis"/>
        </w:rPr>
        <w:t>huge step in reducing anti-Americanism in Venezuela</w:t>
      </w:r>
      <w:r w:rsidRPr="00076A36">
        <w:rPr>
          <w:sz w:val="12"/>
        </w:rPr>
        <w:t xml:space="preserve">. Simultaneously, </w:t>
      </w:r>
      <w:r w:rsidRPr="00076A36">
        <w:rPr>
          <w:rStyle w:val="StyleBoldUnderline"/>
        </w:rPr>
        <w:t>Obama would ingratiate himself to the rest of the region by ending the dated embargo</w:t>
      </w:r>
      <w:r w:rsidRPr="00076A36">
        <w:rPr>
          <w:sz w:val="12"/>
        </w:rPr>
        <w:t xml:space="preserve">. Perhaps most importantly, </w:t>
      </w:r>
      <w:r w:rsidRPr="00076A36">
        <w:rPr>
          <w:rStyle w:val="StyleBoldUnderline"/>
        </w:rPr>
        <w:t>eliminating this issue would give Venezuela’s next president the political cover necessary to mend relations with the United States</w:t>
      </w:r>
      <w:r w:rsidRPr="00076A36">
        <w:rPr>
          <w:sz w:val="12"/>
        </w:rPr>
        <w:t xml:space="preserve">. </w:t>
      </w:r>
      <w:r w:rsidRPr="00076A36">
        <w:rPr>
          <w:rStyle w:val="StyleBoldUnderline"/>
        </w:rPr>
        <w:t>The U.S. should push for economic reform with the help of Brazil</w:t>
      </w:r>
      <w:r w:rsidRPr="00076A36">
        <w:rPr>
          <w:sz w:val="12"/>
        </w:rPr>
        <w:t xml:space="preserve"> which seeks a greater role in international and regional politics. Former Brazilian President </w:t>
      </w:r>
      <w:r w:rsidRPr="00076A36">
        <w:rPr>
          <w:rStyle w:val="StyleBoldUnderline"/>
        </w:rPr>
        <w:t>Lula</w:t>
      </w:r>
      <w:r w:rsidRPr="00076A36">
        <w:rPr>
          <w:sz w:val="12"/>
        </w:rPr>
        <w:t xml:space="preserve"> da Silva </w:t>
      </w:r>
      <w:r w:rsidRPr="00076A36">
        <w:rPr>
          <w:rStyle w:val="StyleBoldUnderline"/>
        </w:rPr>
        <w:t>has close ties to Venezuela</w:t>
      </w:r>
      <w:r w:rsidRPr="00076A36">
        <w:rPr>
          <w:sz w:val="12"/>
        </w:rPr>
        <w:t xml:space="preserve">, and </w:t>
      </w:r>
      <w:r w:rsidRPr="00076A36">
        <w:rPr>
          <w:rStyle w:val="StyleBoldUnderline"/>
        </w:rPr>
        <w:t>touting the recent successes of his center-left government in Brazil could help persuade Maduro to moderate his government</w:t>
      </w:r>
      <w:r w:rsidRPr="00076A36">
        <w:rPr>
          <w:sz w:val="12"/>
        </w:rPr>
        <w:t xml:space="preserve">. Brazil has made huge societal gains without suffering the kind of economic setbacks seen in Venezuela. </w:t>
      </w:r>
      <w:r w:rsidRPr="00076A36">
        <w:rPr>
          <w:rStyle w:val="StyleBoldUnderline"/>
        </w:rPr>
        <w:t>Friendly cajoling, along with the promise of closer economic ties could help lead Maduro onto a path of economic reform necessary to extend certain “Chavista” social programs</w:t>
      </w:r>
      <w:r w:rsidRPr="00076A36">
        <w:rPr>
          <w:sz w:val="12"/>
        </w:rPr>
        <w:t xml:space="preserve">. </w:t>
      </w:r>
      <w:r w:rsidRPr="00076A36">
        <w:rPr>
          <w:rStyle w:val="StyleBoldUnderline"/>
        </w:rPr>
        <w:t>Colombia, Brazil and the U.S.</w:t>
      </w:r>
      <w:r w:rsidRPr="00076A36">
        <w:rPr>
          <w:sz w:val="12"/>
        </w:rPr>
        <w:t xml:space="preserve"> also </w:t>
      </w:r>
      <w:r w:rsidRPr="00076A36">
        <w:rPr>
          <w:rStyle w:val="StyleBoldUnderline"/>
        </w:rPr>
        <w:t>have a shared interest in improving Venezuelan security</w:t>
      </w:r>
      <w:r w:rsidRPr="00076A36">
        <w:rPr>
          <w:sz w:val="12"/>
        </w:rPr>
        <w:t xml:space="preserve">. Under Chavez, Venezuela became on the most violent countries in Latin America, as drug related crimes skyrocketed. Violence is the number one concern of Venezuelans, and significant reductions would be a major political victory for whoever is in power. Brazil and Colombia together should pressure Venezuela to accept sorely needed D.E.A assistance with the tacit acceptance of modest political reforms, most importantly freer press. </w:t>
      </w:r>
      <w:r w:rsidRPr="00076A36">
        <w:rPr>
          <w:rStyle w:val="StyleBoldUnderline"/>
        </w:rPr>
        <w:t xml:space="preserve">The death of Chavez is a </w:t>
      </w:r>
      <w:r w:rsidRPr="00076A36">
        <w:rPr>
          <w:rStyle w:val="Emphasis"/>
        </w:rPr>
        <w:t>critical juncture in U.S.-Latin American relations</w:t>
      </w:r>
      <w:r w:rsidRPr="00076A36">
        <w:rPr>
          <w:rStyle w:val="StyleBoldUnderline"/>
        </w:rPr>
        <w:t xml:space="preserve"> and it is important the United States not miss this opportunity</w:t>
      </w:r>
      <w:r w:rsidRPr="00076A36">
        <w:rPr>
          <w:sz w:val="12"/>
        </w:rPr>
        <w:t xml:space="preserve">. Having </w:t>
      </w:r>
      <w:r w:rsidRPr="00076A36">
        <w:rPr>
          <w:rStyle w:val="StyleBoldUnderline"/>
        </w:rPr>
        <w:t>a stable trustworthy Venezuela would allow the U</w:t>
      </w:r>
      <w:r w:rsidRPr="00076A36">
        <w:rPr>
          <w:sz w:val="12"/>
        </w:rPr>
        <w:t xml:space="preserve">nited </w:t>
      </w:r>
      <w:r w:rsidRPr="00076A36">
        <w:rPr>
          <w:rStyle w:val="StyleBoldUnderline"/>
        </w:rPr>
        <w:t>S</w:t>
      </w:r>
      <w:r w:rsidRPr="00076A36">
        <w:rPr>
          <w:sz w:val="12"/>
        </w:rPr>
        <w:t xml:space="preserve">tates </w:t>
      </w:r>
      <w:r w:rsidRPr="00076A36">
        <w:rPr>
          <w:rStyle w:val="StyleBoldUnderline"/>
        </w:rPr>
        <w:t>to continue to draw down operations in the ever-volatile Middle East, fight narcotrafficking and expand trade</w:t>
      </w:r>
      <w:r w:rsidRPr="00076A36">
        <w:rPr>
          <w:sz w:val="12"/>
        </w:rPr>
        <w:t xml:space="preserve">. </w:t>
      </w:r>
      <w:r w:rsidRPr="00076A36">
        <w:rPr>
          <w:rStyle w:val="StyleBoldUnderline"/>
        </w:rPr>
        <w:t>Careful, well thought-out</w:t>
      </w:r>
      <w:r w:rsidRPr="00076A36">
        <w:rPr>
          <w:sz w:val="12"/>
        </w:rPr>
        <w:t xml:space="preserve"> overtures and </w:t>
      </w:r>
      <w:r w:rsidRPr="00076A36">
        <w:rPr>
          <w:rStyle w:val="StyleBoldUnderline"/>
        </w:rPr>
        <w:t>policy changes will help quell lingering anti-Americanism while also improving regional stability</w:t>
      </w:r>
      <w:r w:rsidRPr="00076A36">
        <w:rPr>
          <w:sz w:val="12"/>
        </w:rPr>
        <w:t xml:space="preserve">. </w:t>
      </w:r>
      <w:r w:rsidRPr="00076A36">
        <w:rPr>
          <w:rStyle w:val="StyleBoldUnderline"/>
        </w:rPr>
        <w:t>Ending the</w:t>
      </w:r>
      <w:r w:rsidRPr="00076A36">
        <w:rPr>
          <w:sz w:val="12"/>
        </w:rPr>
        <w:t xml:space="preserve"> Cuban </w:t>
      </w:r>
      <w:r w:rsidRPr="00076A36">
        <w:rPr>
          <w:rStyle w:val="StyleBoldUnderline"/>
        </w:rPr>
        <w:t>embargo would provide absolute economic gain for all parties, while providing cover for Maduro to thaw relations</w:t>
      </w:r>
      <w:r w:rsidRPr="00076A36">
        <w:rPr>
          <w:sz w:val="12"/>
        </w:rPr>
        <w:t xml:space="preserve"> with the United States </w:t>
      </w:r>
      <w:r w:rsidRPr="00076A36">
        <w:rPr>
          <w:rStyle w:val="StyleBoldUnderline"/>
        </w:rPr>
        <w:t>and receive aid to stop uncontrollable violence</w:t>
      </w:r>
      <w:r w:rsidRPr="00076A36">
        <w:rPr>
          <w:sz w:val="12"/>
        </w:rPr>
        <w:t xml:space="preserve">. </w:t>
      </w:r>
      <w:r w:rsidRPr="00076A36">
        <w:rPr>
          <w:rStyle w:val="StyleBoldUnderline"/>
        </w:rPr>
        <w:t>Strategic engagement with regional allies could help spur the economic and institutional reforms necessary for Venezuela to prosper moving forward</w:t>
      </w:r>
      <w:r w:rsidRPr="00076A36">
        <w:rPr>
          <w:sz w:val="12"/>
        </w:rPr>
        <w:t>. The situation in Venezuela could be potentially destabilizing to the region. The United must act deliberately to make Hugo Chavez’s passing an unmitigated positive development.</w:t>
      </w:r>
    </w:p>
    <w:p w14:paraId="60CA1E42" w14:textId="77777777" w:rsidR="00516462" w:rsidRDefault="00516462" w:rsidP="005F03D6"/>
    <w:sectPr w:rsidR="005164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CA1E45" w14:textId="77777777" w:rsidR="00467713" w:rsidRDefault="00467713" w:rsidP="005F5576">
      <w:r>
        <w:separator/>
      </w:r>
    </w:p>
  </w:endnote>
  <w:endnote w:type="continuationSeparator" w:id="0">
    <w:p w14:paraId="60CA1E46" w14:textId="77777777" w:rsidR="00467713" w:rsidRDefault="0046771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Heavy">
    <w:altName w:val="Arial"/>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CA1E43" w14:textId="77777777" w:rsidR="00467713" w:rsidRDefault="00467713" w:rsidP="005F5576">
      <w:r>
        <w:separator/>
      </w:r>
    </w:p>
  </w:footnote>
  <w:footnote w:type="continuationSeparator" w:id="0">
    <w:p w14:paraId="60CA1E44" w14:textId="77777777" w:rsidR="00467713" w:rsidRDefault="00467713"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CA3533"/>
    <w:multiLevelType w:val="hybridMultilevel"/>
    <w:tmpl w:val="14986D74"/>
    <w:lvl w:ilvl="0" w:tplc="89364C22">
      <w:start w:val="3"/>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401136"/>
    <w:multiLevelType w:val="hybridMultilevel"/>
    <w:tmpl w:val="063EC192"/>
    <w:lvl w:ilvl="0" w:tplc="AB9E688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51538D"/>
    <w:multiLevelType w:val="hybridMultilevel"/>
    <w:tmpl w:val="B7049B04"/>
    <w:lvl w:ilvl="0" w:tplc="D1ECD47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06245E"/>
    <w:multiLevelType w:val="hybridMultilevel"/>
    <w:tmpl w:val="44B8A34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46F436E1"/>
    <w:multiLevelType w:val="hybridMultilevel"/>
    <w:tmpl w:val="9AD092A6"/>
    <w:lvl w:ilvl="0" w:tplc="11706754">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78D4F66"/>
    <w:multiLevelType w:val="hybridMultilevel"/>
    <w:tmpl w:val="E8408332"/>
    <w:lvl w:ilvl="0" w:tplc="80F23EF6">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36534DC"/>
    <w:multiLevelType w:val="hybridMultilevel"/>
    <w:tmpl w:val="E630716A"/>
    <w:lvl w:ilvl="0" w:tplc="38462F3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62663DC"/>
    <w:multiLevelType w:val="hybridMultilevel"/>
    <w:tmpl w:val="4C84D6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5"/>
  </w:num>
  <w:num w:numId="4">
    <w:abstractNumId w:val="2"/>
  </w:num>
  <w:num w:numId="5">
    <w:abstractNumId w:val="1"/>
  </w:num>
  <w:num w:numId="6">
    <w:abstractNumId w:val="7"/>
  </w:num>
  <w:num w:numId="7">
    <w:abstractNumId w:val="6"/>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46AD"/>
    <w:rsid w:val="000022F2"/>
    <w:rsid w:val="0000459F"/>
    <w:rsid w:val="00004EB4"/>
    <w:rsid w:val="00014BA2"/>
    <w:rsid w:val="0002196C"/>
    <w:rsid w:val="00021F29"/>
    <w:rsid w:val="000244FE"/>
    <w:rsid w:val="00025740"/>
    <w:rsid w:val="00025810"/>
    <w:rsid w:val="00027EED"/>
    <w:rsid w:val="0003041D"/>
    <w:rsid w:val="00033028"/>
    <w:rsid w:val="00034CA6"/>
    <w:rsid w:val="000360A7"/>
    <w:rsid w:val="00041E3F"/>
    <w:rsid w:val="00044E81"/>
    <w:rsid w:val="0005245F"/>
    <w:rsid w:val="00052A1D"/>
    <w:rsid w:val="00055E12"/>
    <w:rsid w:val="00064A59"/>
    <w:rsid w:val="000664FA"/>
    <w:rsid w:val="0007162E"/>
    <w:rsid w:val="00073839"/>
    <w:rsid w:val="00073B9A"/>
    <w:rsid w:val="00076A36"/>
    <w:rsid w:val="00086062"/>
    <w:rsid w:val="0008701F"/>
    <w:rsid w:val="00090287"/>
    <w:rsid w:val="00090BA2"/>
    <w:rsid w:val="00093102"/>
    <w:rsid w:val="000978A3"/>
    <w:rsid w:val="00097D7E"/>
    <w:rsid w:val="000A1D39"/>
    <w:rsid w:val="000A4FA5"/>
    <w:rsid w:val="000A5623"/>
    <w:rsid w:val="000A5A5C"/>
    <w:rsid w:val="000B28EB"/>
    <w:rsid w:val="000B61C8"/>
    <w:rsid w:val="000C213B"/>
    <w:rsid w:val="000C767D"/>
    <w:rsid w:val="000D0912"/>
    <w:rsid w:val="000D0B76"/>
    <w:rsid w:val="000D2414"/>
    <w:rsid w:val="000D2AE5"/>
    <w:rsid w:val="000D3A26"/>
    <w:rsid w:val="000D3D8D"/>
    <w:rsid w:val="000E0007"/>
    <w:rsid w:val="000E41A3"/>
    <w:rsid w:val="000F37E7"/>
    <w:rsid w:val="001024EE"/>
    <w:rsid w:val="0010560B"/>
    <w:rsid w:val="001123E8"/>
    <w:rsid w:val="00113C68"/>
    <w:rsid w:val="00114663"/>
    <w:rsid w:val="0012057B"/>
    <w:rsid w:val="00120FBE"/>
    <w:rsid w:val="00121067"/>
    <w:rsid w:val="00125B32"/>
    <w:rsid w:val="00126D92"/>
    <w:rsid w:val="001301AC"/>
    <w:rsid w:val="001304DF"/>
    <w:rsid w:val="00131102"/>
    <w:rsid w:val="00134F7F"/>
    <w:rsid w:val="00140397"/>
    <w:rsid w:val="0014072D"/>
    <w:rsid w:val="00141F7D"/>
    <w:rsid w:val="00141FBF"/>
    <w:rsid w:val="0016509D"/>
    <w:rsid w:val="0016711C"/>
    <w:rsid w:val="00167A9F"/>
    <w:rsid w:val="001711E1"/>
    <w:rsid w:val="00175018"/>
    <w:rsid w:val="001761D4"/>
    <w:rsid w:val="00177828"/>
    <w:rsid w:val="00177A1E"/>
    <w:rsid w:val="00182D51"/>
    <w:rsid w:val="001847AB"/>
    <w:rsid w:val="0018565A"/>
    <w:rsid w:val="00191F76"/>
    <w:rsid w:val="0019587B"/>
    <w:rsid w:val="001A4F0E"/>
    <w:rsid w:val="001B0A04"/>
    <w:rsid w:val="001B3CEC"/>
    <w:rsid w:val="001C1D82"/>
    <w:rsid w:val="001C2147"/>
    <w:rsid w:val="001C29C4"/>
    <w:rsid w:val="001C587E"/>
    <w:rsid w:val="001C7C90"/>
    <w:rsid w:val="001D0D51"/>
    <w:rsid w:val="001D0F26"/>
    <w:rsid w:val="001D2DB0"/>
    <w:rsid w:val="001E36E2"/>
    <w:rsid w:val="001E5DCA"/>
    <w:rsid w:val="001F2949"/>
    <w:rsid w:val="001F65AF"/>
    <w:rsid w:val="001F7572"/>
    <w:rsid w:val="0020006E"/>
    <w:rsid w:val="002009AE"/>
    <w:rsid w:val="002101DA"/>
    <w:rsid w:val="00217499"/>
    <w:rsid w:val="00222B0A"/>
    <w:rsid w:val="00224069"/>
    <w:rsid w:val="00234FE2"/>
    <w:rsid w:val="00237EC6"/>
    <w:rsid w:val="0024023F"/>
    <w:rsid w:val="00240C4E"/>
    <w:rsid w:val="00243DC0"/>
    <w:rsid w:val="00250E16"/>
    <w:rsid w:val="0025386E"/>
    <w:rsid w:val="00257696"/>
    <w:rsid w:val="00260403"/>
    <w:rsid w:val="0026382E"/>
    <w:rsid w:val="00263A75"/>
    <w:rsid w:val="002663E0"/>
    <w:rsid w:val="00272786"/>
    <w:rsid w:val="00273DC8"/>
    <w:rsid w:val="00284833"/>
    <w:rsid w:val="00287AB7"/>
    <w:rsid w:val="00294D00"/>
    <w:rsid w:val="00294DC6"/>
    <w:rsid w:val="002A1AE8"/>
    <w:rsid w:val="002A213E"/>
    <w:rsid w:val="002A3BF6"/>
    <w:rsid w:val="002A612B"/>
    <w:rsid w:val="002B68A4"/>
    <w:rsid w:val="002C571D"/>
    <w:rsid w:val="002C5772"/>
    <w:rsid w:val="002D0374"/>
    <w:rsid w:val="002D2946"/>
    <w:rsid w:val="002D48A3"/>
    <w:rsid w:val="002D5177"/>
    <w:rsid w:val="002D529E"/>
    <w:rsid w:val="002D541E"/>
    <w:rsid w:val="002D65AB"/>
    <w:rsid w:val="002D6BD6"/>
    <w:rsid w:val="002E4DD9"/>
    <w:rsid w:val="002F0314"/>
    <w:rsid w:val="002F604B"/>
    <w:rsid w:val="0031033A"/>
    <w:rsid w:val="0031182D"/>
    <w:rsid w:val="00314B9D"/>
    <w:rsid w:val="00315CA2"/>
    <w:rsid w:val="00316FEB"/>
    <w:rsid w:val="003216BD"/>
    <w:rsid w:val="0032472A"/>
    <w:rsid w:val="00326063"/>
    <w:rsid w:val="00326EEB"/>
    <w:rsid w:val="0033078A"/>
    <w:rsid w:val="00331559"/>
    <w:rsid w:val="00337539"/>
    <w:rsid w:val="00341D6C"/>
    <w:rsid w:val="00344E91"/>
    <w:rsid w:val="00346ECF"/>
    <w:rsid w:val="00347123"/>
    <w:rsid w:val="0034756E"/>
    <w:rsid w:val="00347E74"/>
    <w:rsid w:val="00351D97"/>
    <w:rsid w:val="00354B5B"/>
    <w:rsid w:val="00361EB4"/>
    <w:rsid w:val="003643BE"/>
    <w:rsid w:val="0037338C"/>
    <w:rsid w:val="00383E0A"/>
    <w:rsid w:val="003847C7"/>
    <w:rsid w:val="00385298"/>
    <w:rsid w:val="003852CE"/>
    <w:rsid w:val="00390796"/>
    <w:rsid w:val="00392E92"/>
    <w:rsid w:val="00395C83"/>
    <w:rsid w:val="003A0C07"/>
    <w:rsid w:val="003A2A3B"/>
    <w:rsid w:val="003A440C"/>
    <w:rsid w:val="003B024E"/>
    <w:rsid w:val="003B03AD"/>
    <w:rsid w:val="003B0C84"/>
    <w:rsid w:val="003B183E"/>
    <w:rsid w:val="003B2F3E"/>
    <w:rsid w:val="003B3DB6"/>
    <w:rsid w:val="003B4E57"/>
    <w:rsid w:val="003B55B7"/>
    <w:rsid w:val="003C06D6"/>
    <w:rsid w:val="003C756E"/>
    <w:rsid w:val="003D2C33"/>
    <w:rsid w:val="003D4F40"/>
    <w:rsid w:val="003E4831"/>
    <w:rsid w:val="003E48DE"/>
    <w:rsid w:val="003E6DCE"/>
    <w:rsid w:val="003E7E8B"/>
    <w:rsid w:val="003F3030"/>
    <w:rsid w:val="003F343C"/>
    <w:rsid w:val="003F47AE"/>
    <w:rsid w:val="00403971"/>
    <w:rsid w:val="0040525C"/>
    <w:rsid w:val="00406667"/>
    <w:rsid w:val="00407386"/>
    <w:rsid w:val="00413225"/>
    <w:rsid w:val="004138EF"/>
    <w:rsid w:val="00415484"/>
    <w:rsid w:val="00425BD0"/>
    <w:rsid w:val="004314F0"/>
    <w:rsid w:val="004319DE"/>
    <w:rsid w:val="00435232"/>
    <w:rsid w:val="004400EA"/>
    <w:rsid w:val="00440B2E"/>
    <w:rsid w:val="00447AAF"/>
    <w:rsid w:val="00450882"/>
    <w:rsid w:val="00451C20"/>
    <w:rsid w:val="00452001"/>
    <w:rsid w:val="0045442E"/>
    <w:rsid w:val="004564E2"/>
    <w:rsid w:val="00462418"/>
    <w:rsid w:val="00467713"/>
    <w:rsid w:val="004711FD"/>
    <w:rsid w:val="00471A70"/>
    <w:rsid w:val="00472566"/>
    <w:rsid w:val="00473A79"/>
    <w:rsid w:val="00475E03"/>
    <w:rsid w:val="00476723"/>
    <w:rsid w:val="0047798D"/>
    <w:rsid w:val="00487D66"/>
    <w:rsid w:val="004931DE"/>
    <w:rsid w:val="00495A51"/>
    <w:rsid w:val="004A6083"/>
    <w:rsid w:val="004A6E81"/>
    <w:rsid w:val="004A7806"/>
    <w:rsid w:val="004A78F1"/>
    <w:rsid w:val="004B0545"/>
    <w:rsid w:val="004B7520"/>
    <w:rsid w:val="004B7E46"/>
    <w:rsid w:val="004C6DA4"/>
    <w:rsid w:val="004D0A7A"/>
    <w:rsid w:val="004D1984"/>
    <w:rsid w:val="004D3745"/>
    <w:rsid w:val="004D3987"/>
    <w:rsid w:val="004E294C"/>
    <w:rsid w:val="004E3132"/>
    <w:rsid w:val="004E4E44"/>
    <w:rsid w:val="004E552E"/>
    <w:rsid w:val="004E656D"/>
    <w:rsid w:val="004F0849"/>
    <w:rsid w:val="004F173C"/>
    <w:rsid w:val="004F1B8C"/>
    <w:rsid w:val="004F33F3"/>
    <w:rsid w:val="004F45B0"/>
    <w:rsid w:val="005020C3"/>
    <w:rsid w:val="005111F8"/>
    <w:rsid w:val="00513FA2"/>
    <w:rsid w:val="00514387"/>
    <w:rsid w:val="00516459"/>
    <w:rsid w:val="00516462"/>
    <w:rsid w:val="00516980"/>
    <w:rsid w:val="00520153"/>
    <w:rsid w:val="0052412E"/>
    <w:rsid w:val="005349E1"/>
    <w:rsid w:val="005369B3"/>
    <w:rsid w:val="00537EF5"/>
    <w:rsid w:val="005420CC"/>
    <w:rsid w:val="005434D0"/>
    <w:rsid w:val="0054437C"/>
    <w:rsid w:val="00546D61"/>
    <w:rsid w:val="0054706D"/>
    <w:rsid w:val="005579BF"/>
    <w:rsid w:val="00560C3E"/>
    <w:rsid w:val="005612FC"/>
    <w:rsid w:val="00563468"/>
    <w:rsid w:val="00564EC2"/>
    <w:rsid w:val="00565EAE"/>
    <w:rsid w:val="00573677"/>
    <w:rsid w:val="00573686"/>
    <w:rsid w:val="00575F7D"/>
    <w:rsid w:val="0057663E"/>
    <w:rsid w:val="0057724C"/>
    <w:rsid w:val="00580383"/>
    <w:rsid w:val="00580E40"/>
    <w:rsid w:val="00585C26"/>
    <w:rsid w:val="00590731"/>
    <w:rsid w:val="00595DCF"/>
    <w:rsid w:val="005A45DB"/>
    <w:rsid w:val="005A506B"/>
    <w:rsid w:val="005A701C"/>
    <w:rsid w:val="005A7170"/>
    <w:rsid w:val="005B2444"/>
    <w:rsid w:val="005B2D14"/>
    <w:rsid w:val="005B3140"/>
    <w:rsid w:val="005B67E3"/>
    <w:rsid w:val="005C0B05"/>
    <w:rsid w:val="005D0052"/>
    <w:rsid w:val="005D0649"/>
    <w:rsid w:val="005D1156"/>
    <w:rsid w:val="005E0681"/>
    <w:rsid w:val="005E3B08"/>
    <w:rsid w:val="005E3FE4"/>
    <w:rsid w:val="005E572E"/>
    <w:rsid w:val="005F03D6"/>
    <w:rsid w:val="005F5576"/>
    <w:rsid w:val="006014AB"/>
    <w:rsid w:val="006058E3"/>
    <w:rsid w:val="00605F20"/>
    <w:rsid w:val="0061123D"/>
    <w:rsid w:val="00615F15"/>
    <w:rsid w:val="0061680A"/>
    <w:rsid w:val="00621FF8"/>
    <w:rsid w:val="00623B70"/>
    <w:rsid w:val="00633581"/>
    <w:rsid w:val="0063578B"/>
    <w:rsid w:val="00636B3D"/>
    <w:rsid w:val="00641025"/>
    <w:rsid w:val="00647438"/>
    <w:rsid w:val="00650E98"/>
    <w:rsid w:val="00656C61"/>
    <w:rsid w:val="00657F81"/>
    <w:rsid w:val="006672D8"/>
    <w:rsid w:val="00670D96"/>
    <w:rsid w:val="00672877"/>
    <w:rsid w:val="00673E43"/>
    <w:rsid w:val="00681125"/>
    <w:rsid w:val="00683154"/>
    <w:rsid w:val="00690115"/>
    <w:rsid w:val="00690898"/>
    <w:rsid w:val="00693039"/>
    <w:rsid w:val="00693A5A"/>
    <w:rsid w:val="006A191B"/>
    <w:rsid w:val="006A2224"/>
    <w:rsid w:val="006B302F"/>
    <w:rsid w:val="006C3C9E"/>
    <w:rsid w:val="006C64D4"/>
    <w:rsid w:val="006D177F"/>
    <w:rsid w:val="006E4370"/>
    <w:rsid w:val="006E53F0"/>
    <w:rsid w:val="006F46C3"/>
    <w:rsid w:val="006F7CDF"/>
    <w:rsid w:val="00700BDB"/>
    <w:rsid w:val="0070121B"/>
    <w:rsid w:val="00701E73"/>
    <w:rsid w:val="007038A1"/>
    <w:rsid w:val="007044A1"/>
    <w:rsid w:val="00711FE2"/>
    <w:rsid w:val="00712649"/>
    <w:rsid w:val="00714BC9"/>
    <w:rsid w:val="00723F91"/>
    <w:rsid w:val="00725623"/>
    <w:rsid w:val="00732103"/>
    <w:rsid w:val="00743059"/>
    <w:rsid w:val="00744F58"/>
    <w:rsid w:val="00745DBF"/>
    <w:rsid w:val="00750CED"/>
    <w:rsid w:val="007546A3"/>
    <w:rsid w:val="00756865"/>
    <w:rsid w:val="00760A29"/>
    <w:rsid w:val="00771E18"/>
    <w:rsid w:val="007739F1"/>
    <w:rsid w:val="007745C6"/>
    <w:rsid w:val="007755AD"/>
    <w:rsid w:val="007755F6"/>
    <w:rsid w:val="007761AD"/>
    <w:rsid w:val="00777387"/>
    <w:rsid w:val="007815E5"/>
    <w:rsid w:val="007862CF"/>
    <w:rsid w:val="00787343"/>
    <w:rsid w:val="00787C0F"/>
    <w:rsid w:val="00790BFA"/>
    <w:rsid w:val="00791121"/>
    <w:rsid w:val="00791C88"/>
    <w:rsid w:val="00797B76"/>
    <w:rsid w:val="007A2AB1"/>
    <w:rsid w:val="007A3D06"/>
    <w:rsid w:val="007B34FF"/>
    <w:rsid w:val="007B383B"/>
    <w:rsid w:val="007C350D"/>
    <w:rsid w:val="007C3689"/>
    <w:rsid w:val="007C3C9B"/>
    <w:rsid w:val="007C6C0D"/>
    <w:rsid w:val="007D3012"/>
    <w:rsid w:val="007D65A7"/>
    <w:rsid w:val="007E3F59"/>
    <w:rsid w:val="007E5043"/>
    <w:rsid w:val="007E5183"/>
    <w:rsid w:val="007F5057"/>
    <w:rsid w:val="007F6E7D"/>
    <w:rsid w:val="0080146A"/>
    <w:rsid w:val="00801E89"/>
    <w:rsid w:val="00805BCA"/>
    <w:rsid w:val="008069D5"/>
    <w:rsid w:val="008133F9"/>
    <w:rsid w:val="00815956"/>
    <w:rsid w:val="00817AD1"/>
    <w:rsid w:val="00823AAC"/>
    <w:rsid w:val="00830828"/>
    <w:rsid w:val="0084333C"/>
    <w:rsid w:val="008442BC"/>
    <w:rsid w:val="00854C66"/>
    <w:rsid w:val="008553E1"/>
    <w:rsid w:val="00855632"/>
    <w:rsid w:val="00857890"/>
    <w:rsid w:val="00875607"/>
    <w:rsid w:val="0087643B"/>
    <w:rsid w:val="00877669"/>
    <w:rsid w:val="008919D7"/>
    <w:rsid w:val="00892FCB"/>
    <w:rsid w:val="00897F92"/>
    <w:rsid w:val="008A64C9"/>
    <w:rsid w:val="008B180A"/>
    <w:rsid w:val="008B1E2A"/>
    <w:rsid w:val="008B24B7"/>
    <w:rsid w:val="008C1428"/>
    <w:rsid w:val="008C2CD8"/>
    <w:rsid w:val="008C3C9C"/>
    <w:rsid w:val="008C5743"/>
    <w:rsid w:val="008C68EE"/>
    <w:rsid w:val="008C7F44"/>
    <w:rsid w:val="008D3D56"/>
    <w:rsid w:val="008D4273"/>
    <w:rsid w:val="008D4EF3"/>
    <w:rsid w:val="008E0E4F"/>
    <w:rsid w:val="008E1FD5"/>
    <w:rsid w:val="008E4139"/>
    <w:rsid w:val="008F322F"/>
    <w:rsid w:val="008F4061"/>
    <w:rsid w:val="008F4B81"/>
    <w:rsid w:val="00901A93"/>
    <w:rsid w:val="00907DFE"/>
    <w:rsid w:val="009127C1"/>
    <w:rsid w:val="00912E95"/>
    <w:rsid w:val="00914596"/>
    <w:rsid w:val="009146BF"/>
    <w:rsid w:val="00915AD4"/>
    <w:rsid w:val="00915EF1"/>
    <w:rsid w:val="00917126"/>
    <w:rsid w:val="00924C08"/>
    <w:rsid w:val="00927D88"/>
    <w:rsid w:val="00930D1F"/>
    <w:rsid w:val="00931735"/>
    <w:rsid w:val="00935127"/>
    <w:rsid w:val="0094025E"/>
    <w:rsid w:val="0094256C"/>
    <w:rsid w:val="00953F11"/>
    <w:rsid w:val="00965A08"/>
    <w:rsid w:val="009706C1"/>
    <w:rsid w:val="009746AD"/>
    <w:rsid w:val="00976675"/>
    <w:rsid w:val="00976FBF"/>
    <w:rsid w:val="00984B38"/>
    <w:rsid w:val="009853AD"/>
    <w:rsid w:val="00985DAB"/>
    <w:rsid w:val="00986F97"/>
    <w:rsid w:val="00990A95"/>
    <w:rsid w:val="009A0636"/>
    <w:rsid w:val="009A1FD7"/>
    <w:rsid w:val="009A6FF5"/>
    <w:rsid w:val="009B2B47"/>
    <w:rsid w:val="009B35DB"/>
    <w:rsid w:val="009C4298"/>
    <w:rsid w:val="009D318C"/>
    <w:rsid w:val="009D6639"/>
    <w:rsid w:val="009F2811"/>
    <w:rsid w:val="00A03FDE"/>
    <w:rsid w:val="00A10B8B"/>
    <w:rsid w:val="00A20D78"/>
    <w:rsid w:val="00A2174A"/>
    <w:rsid w:val="00A26733"/>
    <w:rsid w:val="00A3595E"/>
    <w:rsid w:val="00A41C5D"/>
    <w:rsid w:val="00A4564C"/>
    <w:rsid w:val="00A46C7F"/>
    <w:rsid w:val="00A47F9F"/>
    <w:rsid w:val="00A57C34"/>
    <w:rsid w:val="00A57DB8"/>
    <w:rsid w:val="00A57F71"/>
    <w:rsid w:val="00A621D0"/>
    <w:rsid w:val="00A642B3"/>
    <w:rsid w:val="00A73245"/>
    <w:rsid w:val="00A74172"/>
    <w:rsid w:val="00A77145"/>
    <w:rsid w:val="00A82989"/>
    <w:rsid w:val="00A864DB"/>
    <w:rsid w:val="00A901D2"/>
    <w:rsid w:val="00A904FE"/>
    <w:rsid w:val="00A9262C"/>
    <w:rsid w:val="00AA1C7D"/>
    <w:rsid w:val="00AB3B76"/>
    <w:rsid w:val="00AB61DD"/>
    <w:rsid w:val="00AC222F"/>
    <w:rsid w:val="00AC2BDD"/>
    <w:rsid w:val="00AC2CC7"/>
    <w:rsid w:val="00AC58FE"/>
    <w:rsid w:val="00AC650C"/>
    <w:rsid w:val="00AC7B3B"/>
    <w:rsid w:val="00AD143F"/>
    <w:rsid w:val="00AD3CE6"/>
    <w:rsid w:val="00AE1307"/>
    <w:rsid w:val="00AE7586"/>
    <w:rsid w:val="00AF0441"/>
    <w:rsid w:val="00AF2026"/>
    <w:rsid w:val="00AF79C6"/>
    <w:rsid w:val="00AF7A65"/>
    <w:rsid w:val="00B06710"/>
    <w:rsid w:val="00B07EBF"/>
    <w:rsid w:val="00B166CB"/>
    <w:rsid w:val="00B17053"/>
    <w:rsid w:val="00B235E1"/>
    <w:rsid w:val="00B272CF"/>
    <w:rsid w:val="00B3145D"/>
    <w:rsid w:val="00B351C5"/>
    <w:rsid w:val="00B357BA"/>
    <w:rsid w:val="00B564DB"/>
    <w:rsid w:val="00B65022"/>
    <w:rsid w:val="00B7509B"/>
    <w:rsid w:val="00B768B6"/>
    <w:rsid w:val="00B816A3"/>
    <w:rsid w:val="00B82C33"/>
    <w:rsid w:val="00B8481F"/>
    <w:rsid w:val="00B908D1"/>
    <w:rsid w:val="00B91C5C"/>
    <w:rsid w:val="00B940D1"/>
    <w:rsid w:val="00B97CE1"/>
    <w:rsid w:val="00BB58BD"/>
    <w:rsid w:val="00BB5C88"/>
    <w:rsid w:val="00BB6A26"/>
    <w:rsid w:val="00BC1034"/>
    <w:rsid w:val="00BC593D"/>
    <w:rsid w:val="00BE2408"/>
    <w:rsid w:val="00BE3EC6"/>
    <w:rsid w:val="00BE5BEB"/>
    <w:rsid w:val="00BE6528"/>
    <w:rsid w:val="00BF545D"/>
    <w:rsid w:val="00C0087A"/>
    <w:rsid w:val="00C05F9D"/>
    <w:rsid w:val="00C260BB"/>
    <w:rsid w:val="00C27212"/>
    <w:rsid w:val="00C32FEB"/>
    <w:rsid w:val="00C33456"/>
    <w:rsid w:val="00C34185"/>
    <w:rsid w:val="00C343CE"/>
    <w:rsid w:val="00C427AE"/>
    <w:rsid w:val="00C42DD6"/>
    <w:rsid w:val="00C47335"/>
    <w:rsid w:val="00C545E7"/>
    <w:rsid w:val="00C54684"/>
    <w:rsid w:val="00C559D6"/>
    <w:rsid w:val="00C61B9C"/>
    <w:rsid w:val="00C66858"/>
    <w:rsid w:val="00C716FF"/>
    <w:rsid w:val="00C72E69"/>
    <w:rsid w:val="00C7411E"/>
    <w:rsid w:val="00C74BF9"/>
    <w:rsid w:val="00C77C82"/>
    <w:rsid w:val="00C82527"/>
    <w:rsid w:val="00C84988"/>
    <w:rsid w:val="00C8572E"/>
    <w:rsid w:val="00C9033A"/>
    <w:rsid w:val="00C9554F"/>
    <w:rsid w:val="00CA4AF6"/>
    <w:rsid w:val="00CA59CA"/>
    <w:rsid w:val="00CB2356"/>
    <w:rsid w:val="00CB4075"/>
    <w:rsid w:val="00CB4E6D"/>
    <w:rsid w:val="00CC078F"/>
    <w:rsid w:val="00CC23DE"/>
    <w:rsid w:val="00CC3D2B"/>
    <w:rsid w:val="00CD3E3A"/>
    <w:rsid w:val="00CD7459"/>
    <w:rsid w:val="00CE55A6"/>
    <w:rsid w:val="00CF13FC"/>
    <w:rsid w:val="00CF4AAF"/>
    <w:rsid w:val="00CF561A"/>
    <w:rsid w:val="00CF6C18"/>
    <w:rsid w:val="00CF7EA8"/>
    <w:rsid w:val="00D004DA"/>
    <w:rsid w:val="00D01673"/>
    <w:rsid w:val="00D0309A"/>
    <w:rsid w:val="00D07BA4"/>
    <w:rsid w:val="00D109BA"/>
    <w:rsid w:val="00D141AB"/>
    <w:rsid w:val="00D176BE"/>
    <w:rsid w:val="00D17C4E"/>
    <w:rsid w:val="00D21359"/>
    <w:rsid w:val="00D215F6"/>
    <w:rsid w:val="00D22BE1"/>
    <w:rsid w:val="00D2498C"/>
    <w:rsid w:val="00D2765B"/>
    <w:rsid w:val="00D31DF7"/>
    <w:rsid w:val="00D324E0"/>
    <w:rsid w:val="00D33B91"/>
    <w:rsid w:val="00D415C6"/>
    <w:rsid w:val="00D420EA"/>
    <w:rsid w:val="00D4639E"/>
    <w:rsid w:val="00D51ABF"/>
    <w:rsid w:val="00D5444B"/>
    <w:rsid w:val="00D55302"/>
    <w:rsid w:val="00D57CBF"/>
    <w:rsid w:val="00D66ABC"/>
    <w:rsid w:val="00D71CFC"/>
    <w:rsid w:val="00D82696"/>
    <w:rsid w:val="00D8484D"/>
    <w:rsid w:val="00D86024"/>
    <w:rsid w:val="00D86EDE"/>
    <w:rsid w:val="00D94CA3"/>
    <w:rsid w:val="00D96595"/>
    <w:rsid w:val="00DA018C"/>
    <w:rsid w:val="00DA1D07"/>
    <w:rsid w:val="00DA3B20"/>
    <w:rsid w:val="00DA3C9D"/>
    <w:rsid w:val="00DA4AC4"/>
    <w:rsid w:val="00DA6142"/>
    <w:rsid w:val="00DB0F7E"/>
    <w:rsid w:val="00DB3614"/>
    <w:rsid w:val="00DB5489"/>
    <w:rsid w:val="00DB627D"/>
    <w:rsid w:val="00DB68BF"/>
    <w:rsid w:val="00DB6C98"/>
    <w:rsid w:val="00DB7921"/>
    <w:rsid w:val="00DB7B51"/>
    <w:rsid w:val="00DC567B"/>
    <w:rsid w:val="00DC6830"/>
    <w:rsid w:val="00DC701C"/>
    <w:rsid w:val="00DD40D0"/>
    <w:rsid w:val="00DD7F91"/>
    <w:rsid w:val="00DE0F47"/>
    <w:rsid w:val="00DF407C"/>
    <w:rsid w:val="00E00376"/>
    <w:rsid w:val="00E01016"/>
    <w:rsid w:val="00E031EC"/>
    <w:rsid w:val="00E043B1"/>
    <w:rsid w:val="00E14EBD"/>
    <w:rsid w:val="00E16734"/>
    <w:rsid w:val="00E23260"/>
    <w:rsid w:val="00E2367A"/>
    <w:rsid w:val="00E278C5"/>
    <w:rsid w:val="00E27BC7"/>
    <w:rsid w:val="00E35FC9"/>
    <w:rsid w:val="00E377A4"/>
    <w:rsid w:val="00E40BF3"/>
    <w:rsid w:val="00E41346"/>
    <w:rsid w:val="00E420E9"/>
    <w:rsid w:val="00E44FCC"/>
    <w:rsid w:val="00E4635D"/>
    <w:rsid w:val="00E47993"/>
    <w:rsid w:val="00E605FF"/>
    <w:rsid w:val="00E61CBE"/>
    <w:rsid w:val="00E61D76"/>
    <w:rsid w:val="00E674DB"/>
    <w:rsid w:val="00E70912"/>
    <w:rsid w:val="00E75F28"/>
    <w:rsid w:val="00E83B7A"/>
    <w:rsid w:val="00E86A01"/>
    <w:rsid w:val="00E90AA6"/>
    <w:rsid w:val="00E955EA"/>
    <w:rsid w:val="00E977B8"/>
    <w:rsid w:val="00E97AD1"/>
    <w:rsid w:val="00EA109B"/>
    <w:rsid w:val="00EA15A8"/>
    <w:rsid w:val="00EA2926"/>
    <w:rsid w:val="00EA757C"/>
    <w:rsid w:val="00EB2CDE"/>
    <w:rsid w:val="00EB5EE5"/>
    <w:rsid w:val="00EB6DD4"/>
    <w:rsid w:val="00EC1A81"/>
    <w:rsid w:val="00EC5A98"/>
    <w:rsid w:val="00EC5D7A"/>
    <w:rsid w:val="00EC7E5C"/>
    <w:rsid w:val="00ED5EFA"/>
    <w:rsid w:val="00ED78F1"/>
    <w:rsid w:val="00EE4DCA"/>
    <w:rsid w:val="00EF0F62"/>
    <w:rsid w:val="00F007E1"/>
    <w:rsid w:val="00F0134E"/>
    <w:rsid w:val="00F02813"/>
    <w:rsid w:val="00F057C6"/>
    <w:rsid w:val="00F17D96"/>
    <w:rsid w:val="00F22565"/>
    <w:rsid w:val="00F32745"/>
    <w:rsid w:val="00F3380E"/>
    <w:rsid w:val="00F40837"/>
    <w:rsid w:val="00F42F79"/>
    <w:rsid w:val="00F47773"/>
    <w:rsid w:val="00F5019D"/>
    <w:rsid w:val="00F530A4"/>
    <w:rsid w:val="00F56308"/>
    <w:rsid w:val="00F634D6"/>
    <w:rsid w:val="00F64385"/>
    <w:rsid w:val="00F6445D"/>
    <w:rsid w:val="00F6473F"/>
    <w:rsid w:val="00F76366"/>
    <w:rsid w:val="00F805C0"/>
    <w:rsid w:val="00F808C1"/>
    <w:rsid w:val="00F85AE1"/>
    <w:rsid w:val="00F930B0"/>
    <w:rsid w:val="00F96C25"/>
    <w:rsid w:val="00FB31EB"/>
    <w:rsid w:val="00FB4261"/>
    <w:rsid w:val="00FB43B1"/>
    <w:rsid w:val="00FC0608"/>
    <w:rsid w:val="00FC2155"/>
    <w:rsid w:val="00FC41A7"/>
    <w:rsid w:val="00FD675B"/>
    <w:rsid w:val="00FD7483"/>
    <w:rsid w:val="00FE1E71"/>
    <w:rsid w:val="00FE352F"/>
    <w:rsid w:val="00FE380E"/>
    <w:rsid w:val="00FE4404"/>
    <w:rsid w:val="00FF3D19"/>
    <w:rsid w:val="00FF4EE8"/>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CA1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D177F"/>
    <w:rPr>
      <w:rFonts w:ascii="Times New Roman" w:hAnsi="Times New Roman"/>
      <w:szCs w:val="22"/>
    </w:rPr>
  </w:style>
  <w:style w:type="paragraph" w:styleId="Heading1">
    <w:name w:val="heading 1"/>
    <w:aliases w:val="Pocket"/>
    <w:basedOn w:val="Normal"/>
    <w:next w:val="Normal"/>
    <w:link w:val="Heading1Char"/>
    <w:uiPriority w:val="1"/>
    <w:qFormat/>
    <w:rsid w:val="006D177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b/>
      <w:bCs/>
      <w:sz w:val="52"/>
      <w:szCs w:val="28"/>
    </w:rPr>
  </w:style>
  <w:style w:type="paragraph" w:styleId="Heading2">
    <w:name w:val="heading 2"/>
    <w:aliases w:val="Hat"/>
    <w:basedOn w:val="Normal"/>
    <w:next w:val="Normal"/>
    <w:link w:val="Heading2Char"/>
    <w:uiPriority w:val="2"/>
    <w:qFormat/>
    <w:rsid w:val="006D177F"/>
    <w:pPr>
      <w:keepNext/>
      <w:keepLines/>
      <w:pageBreakBefore/>
      <w:spacing w:before="480"/>
      <w:jc w:val="center"/>
      <w:outlineLvl w:val="1"/>
    </w:pPr>
    <w:rPr>
      <w:rFonts w:eastAsia="Times New Roman"/>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6D177F"/>
    <w:pPr>
      <w:keepNext/>
      <w:keepLines/>
      <w:pageBreakBefore/>
      <w:spacing w:before="200"/>
      <w:jc w:val="center"/>
      <w:outlineLvl w:val="2"/>
    </w:pPr>
    <w:rPr>
      <w:rFonts w:eastAsia="Times New Roman"/>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6D177F"/>
    <w:pPr>
      <w:keepNext/>
      <w:keepLines/>
      <w:spacing w:before="200"/>
      <w:outlineLvl w:val="3"/>
    </w:pPr>
    <w:rPr>
      <w:rFonts w:eastAsia="Times New Roman"/>
      <w:b/>
      <w:bCs/>
      <w:iCs/>
      <w:sz w:val="24"/>
    </w:rPr>
  </w:style>
  <w:style w:type="character" w:default="1" w:styleId="DefaultParagraphFont">
    <w:name w:val="Default Paragraph Font"/>
    <w:uiPriority w:val="1"/>
    <w:semiHidden/>
    <w:unhideWhenUsed/>
    <w:rsid w:val="006D17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177F"/>
  </w:style>
  <w:style w:type="character" w:customStyle="1" w:styleId="Heading1Char">
    <w:name w:val="Heading 1 Char"/>
    <w:aliases w:val="Pocket Char"/>
    <w:link w:val="Heading1"/>
    <w:uiPriority w:val="1"/>
    <w:rsid w:val="006D177F"/>
    <w:rPr>
      <w:rFonts w:ascii="Times New Roman" w:eastAsia="Times New Roman" w:hAnsi="Times New Roman"/>
      <w:b/>
      <w:bCs/>
      <w:sz w:val="52"/>
      <w:szCs w:val="28"/>
    </w:rPr>
  </w:style>
  <w:style w:type="character" w:customStyle="1" w:styleId="Heading2Char">
    <w:name w:val="Heading 2 Char"/>
    <w:aliases w:val="Hat Char"/>
    <w:link w:val="Heading2"/>
    <w:uiPriority w:val="2"/>
    <w:rsid w:val="006D177F"/>
    <w:rPr>
      <w:rFonts w:ascii="Times New Roman" w:eastAsia="Times New Roman" w:hAnsi="Times New Roman"/>
      <w:b/>
      <w:bCs/>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link w:val="Heading3"/>
    <w:uiPriority w:val="3"/>
    <w:rsid w:val="006D177F"/>
    <w:rPr>
      <w:rFonts w:ascii="Times New Roman" w:eastAsia="Times New Roman" w:hAnsi="Times New Roman"/>
      <w:b/>
      <w:bCs/>
      <w:sz w:val="32"/>
      <w:szCs w:val="22"/>
      <w:u w:val="single"/>
    </w:rPr>
  </w:style>
  <w:style w:type="character" w:customStyle="1" w:styleId="Heading4Char">
    <w:name w:val="Heading 4 Char"/>
    <w:aliases w:val="Tag Char,Big card Char,body Char,small text Char,Normal Tag Char,heading 2 Char, Ch Char,Heading 2 Char2 Char Char1,Heading 2 Char1 Char Char Char1,TAG Char2,Ch Char,no read Char,No Spacing211 Char,No Spacing12 Char,No Spacing2111 Char"/>
    <w:link w:val="Heading4"/>
    <w:uiPriority w:val="4"/>
    <w:rsid w:val="006D177F"/>
    <w:rPr>
      <w:rFonts w:ascii="Times New Roman" w:eastAsia="Times New Roman" w:hAnsi="Times New Roman"/>
      <w:b/>
      <w:bCs/>
      <w:iCs/>
      <w:sz w:val="24"/>
      <w:szCs w:val="22"/>
    </w:rPr>
  </w:style>
  <w:style w:type="character" w:styleId="Emphasis">
    <w:name w:val="Emphasis"/>
    <w:aliases w:val="Evidence,Minimized,minimized,Highlighted,tag2,Size 10,emphasis in card,CD Card,ED - Tag,Underlined,emphasis,Emphasis!!,small,Bold Underline"/>
    <w:uiPriority w:val="7"/>
    <w:qFormat/>
    <w:rsid w:val="006D177F"/>
    <w:rPr>
      <w:rFonts w:ascii="Times New Roman" w:hAnsi="Times New Roman" w:cs="Times New Roman"/>
      <w:b/>
      <w:i w:val="0"/>
      <w:iCs/>
      <w:sz w:val="20"/>
      <w:u w:val="single"/>
      <w:bdr w:val="single" w:sz="18" w:space="0" w:color="auto"/>
    </w:rPr>
  </w:style>
  <w:style w:type="character" w:customStyle="1" w:styleId="StyleBold">
    <w:name w:val="Style Bold"/>
    <w:uiPriority w:val="9"/>
    <w:semiHidden/>
    <w:rsid w:val="006D177F"/>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uiPriority w:val="6"/>
    <w:qFormat/>
    <w:rsid w:val="006D177F"/>
    <w:rPr>
      <w:b w:val="0"/>
      <w:bCs/>
      <w:sz w:val="24"/>
      <w:u w:val="single"/>
    </w:rPr>
  </w:style>
  <w:style w:type="character" w:customStyle="1" w:styleId="StyleStyleBold12pt">
    <w:name w:val="Style Style Bold + 12 pt"/>
    <w:aliases w:val="Cite,Style Style Bold,Style Style Bold + 12pt,Style Style + 12 pt,Style Style Bo... +,Old Cite,Style Style Bold + 10 pt"/>
    <w:uiPriority w:val="5"/>
    <w:qFormat/>
    <w:rsid w:val="006D177F"/>
    <w:rPr>
      <w:b/>
      <w:bCs/>
      <w:sz w:val="24"/>
      <w:u w:val="none"/>
    </w:rPr>
  </w:style>
  <w:style w:type="paragraph" w:styleId="Header">
    <w:name w:val="header"/>
    <w:basedOn w:val="Normal"/>
    <w:link w:val="HeaderChar"/>
    <w:uiPriority w:val="99"/>
    <w:semiHidden/>
    <w:rsid w:val="006D177F"/>
    <w:pPr>
      <w:tabs>
        <w:tab w:val="center" w:pos="4680"/>
        <w:tab w:val="right" w:pos="9360"/>
      </w:tabs>
    </w:pPr>
  </w:style>
  <w:style w:type="character" w:customStyle="1" w:styleId="HeaderChar">
    <w:name w:val="Header Char"/>
    <w:link w:val="Header"/>
    <w:uiPriority w:val="99"/>
    <w:semiHidden/>
    <w:rsid w:val="006D177F"/>
    <w:rPr>
      <w:rFonts w:ascii="Times New Roman" w:hAnsi="Times New Roman"/>
      <w:szCs w:val="22"/>
    </w:rPr>
  </w:style>
  <w:style w:type="paragraph" w:styleId="Footer">
    <w:name w:val="footer"/>
    <w:basedOn w:val="Normal"/>
    <w:link w:val="FooterChar"/>
    <w:uiPriority w:val="99"/>
    <w:semiHidden/>
    <w:rsid w:val="006D177F"/>
    <w:pPr>
      <w:tabs>
        <w:tab w:val="center" w:pos="4680"/>
        <w:tab w:val="right" w:pos="9360"/>
      </w:tabs>
    </w:pPr>
  </w:style>
  <w:style w:type="character" w:customStyle="1" w:styleId="FooterChar">
    <w:name w:val="Footer Char"/>
    <w:link w:val="Footer"/>
    <w:uiPriority w:val="99"/>
    <w:semiHidden/>
    <w:rsid w:val="006D177F"/>
    <w:rPr>
      <w:rFonts w:ascii="Times New Roman" w:hAnsi="Times New Roman"/>
      <w:szCs w:val="22"/>
    </w:rPr>
  </w:style>
  <w:style w:type="character" w:styleId="Hyperlink">
    <w:name w:val="Hyperlink"/>
    <w:aliases w:val="heading 1 (block title),Important,Read,Card Text,Internet Link"/>
    <w:uiPriority w:val="99"/>
    <w:rsid w:val="006D177F"/>
    <w:rPr>
      <w:color w:val="auto"/>
      <w:u w:val="none"/>
    </w:rPr>
  </w:style>
  <w:style w:type="character" w:styleId="FollowedHyperlink">
    <w:name w:val="FollowedHyperlink"/>
    <w:uiPriority w:val="99"/>
    <w:semiHidden/>
    <w:rsid w:val="006D177F"/>
    <w:rPr>
      <w:color w:val="auto"/>
      <w:u w:val="none"/>
    </w:rPr>
  </w:style>
  <w:style w:type="paragraph" w:styleId="ListParagraph">
    <w:name w:val="List Paragraph"/>
    <w:basedOn w:val="Normal"/>
    <w:uiPriority w:val="34"/>
    <w:qFormat/>
    <w:rsid w:val="00B8481F"/>
    <w:pPr>
      <w:ind w:left="720"/>
      <w:contextualSpacing/>
    </w:pPr>
  </w:style>
  <w:style w:type="character" w:customStyle="1" w:styleId="apple-converted-space">
    <w:name w:val="apple-converted-space"/>
    <w:rsid w:val="00B8481F"/>
  </w:style>
  <w:style w:type="character" w:customStyle="1" w:styleId="underline">
    <w:name w:val="underline"/>
    <w:qFormat/>
    <w:rsid w:val="00B8481F"/>
    <w:rPr>
      <w:b w:val="0"/>
      <w:u w:val="single"/>
    </w:rPr>
  </w:style>
  <w:style w:type="paragraph" w:customStyle="1" w:styleId="card">
    <w:name w:val="card"/>
    <w:basedOn w:val="Normal"/>
    <w:next w:val="Normal"/>
    <w:link w:val="cardChar"/>
    <w:qFormat/>
    <w:rsid w:val="00B8481F"/>
    <w:pPr>
      <w:ind w:left="288" w:right="288"/>
    </w:pPr>
  </w:style>
  <w:style w:type="character" w:customStyle="1" w:styleId="cardChar">
    <w:name w:val="card Char"/>
    <w:link w:val="card"/>
    <w:rsid w:val="00B8481F"/>
    <w:rPr>
      <w:rFonts w:cs="Calibri"/>
      <w:sz w:val="22"/>
      <w:szCs w:val="22"/>
    </w:rPr>
  </w:style>
  <w:style w:type="paragraph" w:customStyle="1" w:styleId="tag">
    <w:name w:val="tag"/>
    <w:basedOn w:val="Normal"/>
    <w:next w:val="Normal"/>
    <w:link w:val="tagChar"/>
    <w:qFormat/>
    <w:rsid w:val="00B8481F"/>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w:link w:val="tag"/>
    <w:rsid w:val="00B8481F"/>
    <w:rPr>
      <w:rFonts w:cs="Calibri"/>
      <w:b/>
      <w:sz w:val="24"/>
      <w:szCs w:val="22"/>
    </w:rPr>
  </w:style>
  <w:style w:type="character" w:customStyle="1" w:styleId="Emphasis2">
    <w:name w:val="Emphasis2"/>
    <w:rsid w:val="00B8481F"/>
    <w:rPr>
      <w:rFonts w:ascii="Franklin Gothic Heavy" w:hAnsi="Franklin Gothic Heavy" w:cs="Times New Roman"/>
      <w:iCs/>
      <w:u w:val="single"/>
    </w:rPr>
  </w:style>
  <w:style w:type="character" w:customStyle="1" w:styleId="pmterms1">
    <w:name w:val="pmterms1"/>
    <w:rsid w:val="00B8481F"/>
  </w:style>
  <w:style w:type="character" w:customStyle="1" w:styleId="tagCharChar">
    <w:name w:val="tag Char Char"/>
    <w:rsid w:val="00B8481F"/>
    <w:rPr>
      <w:b/>
      <w:sz w:val="24"/>
      <w:lang w:val="en-US" w:eastAsia="en-US" w:bidi="ar-SA"/>
    </w:rPr>
  </w:style>
  <w:style w:type="paragraph" w:styleId="NormalWeb">
    <w:name w:val="Normal (Web)"/>
    <w:basedOn w:val="Normal"/>
    <w:uiPriority w:val="99"/>
    <w:semiHidden/>
    <w:unhideWhenUsed/>
    <w:rsid w:val="00B8481F"/>
    <w:pPr>
      <w:spacing w:before="100" w:beforeAutospacing="1" w:after="100" w:afterAutospacing="1"/>
    </w:pPr>
    <w:rPr>
      <w:rFonts w:eastAsia="Times New Roman"/>
      <w:sz w:val="24"/>
      <w:szCs w:val="24"/>
    </w:rPr>
  </w:style>
  <w:style w:type="paragraph" w:styleId="Title">
    <w:name w:val="Title"/>
    <w:aliases w:val="Bold Underlined,UNDERLINE"/>
    <w:basedOn w:val="Normal"/>
    <w:next w:val="Normal"/>
    <w:link w:val="TitleChar"/>
    <w:uiPriority w:val="6"/>
    <w:qFormat/>
    <w:rsid w:val="00B8481F"/>
    <w:pPr>
      <w:pBdr>
        <w:bottom w:val="single" w:sz="8" w:space="4" w:color="4F81BD"/>
      </w:pBdr>
      <w:spacing w:after="300"/>
      <w:contextualSpacing/>
    </w:pPr>
    <w:rPr>
      <w:bCs/>
      <w:u w:val="single"/>
    </w:rPr>
  </w:style>
  <w:style w:type="character" w:customStyle="1" w:styleId="TitleChar">
    <w:name w:val="Title Char"/>
    <w:aliases w:val="Bold Underlined Char,UNDERLINE Char"/>
    <w:link w:val="Title"/>
    <w:uiPriority w:val="6"/>
    <w:qFormat/>
    <w:rsid w:val="00B8481F"/>
    <w:rPr>
      <w:bCs/>
      <w:sz w:val="22"/>
      <w:szCs w:val="22"/>
      <w:u w:val="single"/>
    </w:rPr>
  </w:style>
  <w:style w:type="character" w:customStyle="1" w:styleId="UnderlineBold">
    <w:name w:val="Underline + Bold"/>
    <w:uiPriority w:val="1"/>
    <w:qFormat/>
    <w:rsid w:val="00DA6142"/>
    <w:rPr>
      <w:rFonts w:ascii="Arial" w:hAnsi="Arial"/>
      <w:b/>
      <w:sz w:val="20"/>
      <w:u w:val="single"/>
    </w:rPr>
  </w:style>
  <w:style w:type="paragraph" w:customStyle="1" w:styleId="evidencetext">
    <w:name w:val="evidence text"/>
    <w:basedOn w:val="Normal"/>
    <w:rsid w:val="00E40BF3"/>
    <w:pPr>
      <w:ind w:left="1728" w:right="1008"/>
    </w:pPr>
    <w:rPr>
      <w:rFonts w:ascii="Arial" w:hAnsi="Arial"/>
      <w:color w:val="000000"/>
      <w:sz w:val="18"/>
      <w:szCs w:val="24"/>
    </w:rPr>
  </w:style>
  <w:style w:type="paragraph" w:customStyle="1" w:styleId="Cards">
    <w:name w:val="Cards"/>
    <w:basedOn w:val="Normal"/>
    <w:link w:val="CardsChar1"/>
    <w:rsid w:val="00E40BF3"/>
    <w:pPr>
      <w:autoSpaceDE w:val="0"/>
      <w:autoSpaceDN w:val="0"/>
      <w:adjustRightInd w:val="0"/>
      <w:ind w:left="432" w:right="432"/>
      <w:jc w:val="both"/>
    </w:pPr>
  </w:style>
  <w:style w:type="character" w:customStyle="1" w:styleId="CardsChar1">
    <w:name w:val="Cards Char1"/>
    <w:link w:val="Cards"/>
    <w:rsid w:val="00E40BF3"/>
    <w:rPr>
      <w:rFonts w:cs="Calibri"/>
      <w:sz w:val="22"/>
      <w:szCs w:val="22"/>
    </w:rPr>
  </w:style>
  <w:style w:type="character" w:customStyle="1" w:styleId="Heading1Char1">
    <w:name w:val="Heading 1 Char1"/>
    <w:aliases w:val="Pocket Char1"/>
    <w:uiPriority w:val="1"/>
    <w:rsid w:val="00E40BF3"/>
    <w:rPr>
      <w:rFonts w:ascii="Cambria" w:eastAsia="Times New Roman" w:hAnsi="Cambria" w:cs="Times New Roman"/>
      <w:color w:val="365F91"/>
      <w:sz w:val="32"/>
      <w:szCs w:val="32"/>
    </w:rPr>
  </w:style>
  <w:style w:type="character" w:customStyle="1" w:styleId="TitleChar1">
    <w:name w:val="Title Char1"/>
    <w:aliases w:val="Bold Underlined Char1,UNDERLINE Char1"/>
    <w:uiPriority w:val="6"/>
    <w:rsid w:val="00E40BF3"/>
    <w:rPr>
      <w:rFonts w:ascii="Cambria" w:eastAsia="Times New Roman" w:hAnsi="Cambria" w:cs="Times New Roman"/>
      <w:spacing w:val="-10"/>
      <w:kern w:val="28"/>
      <w:sz w:val="56"/>
      <w:szCs w:val="5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D177F"/>
    <w:rPr>
      <w:rFonts w:ascii="Times New Roman" w:hAnsi="Times New Roman"/>
      <w:szCs w:val="22"/>
    </w:rPr>
  </w:style>
  <w:style w:type="paragraph" w:styleId="Heading1">
    <w:name w:val="heading 1"/>
    <w:aliases w:val="Pocket"/>
    <w:basedOn w:val="Normal"/>
    <w:next w:val="Normal"/>
    <w:link w:val="Heading1Char"/>
    <w:uiPriority w:val="1"/>
    <w:qFormat/>
    <w:rsid w:val="006D177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b/>
      <w:bCs/>
      <w:sz w:val="52"/>
      <w:szCs w:val="28"/>
    </w:rPr>
  </w:style>
  <w:style w:type="paragraph" w:styleId="Heading2">
    <w:name w:val="heading 2"/>
    <w:aliases w:val="Hat"/>
    <w:basedOn w:val="Normal"/>
    <w:next w:val="Normal"/>
    <w:link w:val="Heading2Char"/>
    <w:uiPriority w:val="2"/>
    <w:qFormat/>
    <w:rsid w:val="006D177F"/>
    <w:pPr>
      <w:keepNext/>
      <w:keepLines/>
      <w:pageBreakBefore/>
      <w:spacing w:before="480"/>
      <w:jc w:val="center"/>
      <w:outlineLvl w:val="1"/>
    </w:pPr>
    <w:rPr>
      <w:rFonts w:eastAsia="Times New Roman"/>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6D177F"/>
    <w:pPr>
      <w:keepNext/>
      <w:keepLines/>
      <w:pageBreakBefore/>
      <w:spacing w:before="200"/>
      <w:jc w:val="center"/>
      <w:outlineLvl w:val="2"/>
    </w:pPr>
    <w:rPr>
      <w:rFonts w:eastAsia="Times New Roman"/>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6D177F"/>
    <w:pPr>
      <w:keepNext/>
      <w:keepLines/>
      <w:spacing w:before="200"/>
      <w:outlineLvl w:val="3"/>
    </w:pPr>
    <w:rPr>
      <w:rFonts w:eastAsia="Times New Roman"/>
      <w:b/>
      <w:bCs/>
      <w:iCs/>
      <w:sz w:val="24"/>
    </w:rPr>
  </w:style>
  <w:style w:type="character" w:default="1" w:styleId="DefaultParagraphFont">
    <w:name w:val="Default Paragraph Font"/>
    <w:uiPriority w:val="1"/>
    <w:semiHidden/>
    <w:unhideWhenUsed/>
    <w:rsid w:val="006D17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177F"/>
  </w:style>
  <w:style w:type="character" w:customStyle="1" w:styleId="Heading1Char">
    <w:name w:val="Heading 1 Char"/>
    <w:aliases w:val="Pocket Char"/>
    <w:link w:val="Heading1"/>
    <w:uiPriority w:val="1"/>
    <w:rsid w:val="006D177F"/>
    <w:rPr>
      <w:rFonts w:ascii="Times New Roman" w:eastAsia="Times New Roman" w:hAnsi="Times New Roman"/>
      <w:b/>
      <w:bCs/>
      <w:sz w:val="52"/>
      <w:szCs w:val="28"/>
    </w:rPr>
  </w:style>
  <w:style w:type="character" w:customStyle="1" w:styleId="Heading2Char">
    <w:name w:val="Heading 2 Char"/>
    <w:aliases w:val="Hat Char"/>
    <w:link w:val="Heading2"/>
    <w:uiPriority w:val="2"/>
    <w:rsid w:val="006D177F"/>
    <w:rPr>
      <w:rFonts w:ascii="Times New Roman" w:eastAsia="Times New Roman" w:hAnsi="Times New Roman"/>
      <w:b/>
      <w:bCs/>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link w:val="Heading3"/>
    <w:uiPriority w:val="3"/>
    <w:rsid w:val="006D177F"/>
    <w:rPr>
      <w:rFonts w:ascii="Times New Roman" w:eastAsia="Times New Roman" w:hAnsi="Times New Roman"/>
      <w:b/>
      <w:bCs/>
      <w:sz w:val="32"/>
      <w:szCs w:val="22"/>
      <w:u w:val="single"/>
    </w:rPr>
  </w:style>
  <w:style w:type="character" w:customStyle="1" w:styleId="Heading4Char">
    <w:name w:val="Heading 4 Char"/>
    <w:aliases w:val="Tag Char,Big card Char,body Char,small text Char,Normal Tag Char,heading 2 Char, Ch Char,Heading 2 Char2 Char Char1,Heading 2 Char1 Char Char Char1,TAG Char2,Ch Char,no read Char,No Spacing211 Char,No Spacing12 Char,No Spacing2111 Char"/>
    <w:link w:val="Heading4"/>
    <w:uiPriority w:val="4"/>
    <w:rsid w:val="006D177F"/>
    <w:rPr>
      <w:rFonts w:ascii="Times New Roman" w:eastAsia="Times New Roman" w:hAnsi="Times New Roman"/>
      <w:b/>
      <w:bCs/>
      <w:iCs/>
      <w:sz w:val="24"/>
      <w:szCs w:val="22"/>
    </w:rPr>
  </w:style>
  <w:style w:type="character" w:styleId="Emphasis">
    <w:name w:val="Emphasis"/>
    <w:aliases w:val="Evidence,Minimized,minimized,Highlighted,tag2,Size 10,emphasis in card,CD Card,ED - Tag,Underlined,emphasis,Emphasis!!,small,Bold Underline"/>
    <w:uiPriority w:val="7"/>
    <w:qFormat/>
    <w:rsid w:val="006D177F"/>
    <w:rPr>
      <w:rFonts w:ascii="Times New Roman" w:hAnsi="Times New Roman" w:cs="Times New Roman"/>
      <w:b/>
      <w:i w:val="0"/>
      <w:iCs/>
      <w:sz w:val="20"/>
      <w:u w:val="single"/>
      <w:bdr w:val="single" w:sz="18" w:space="0" w:color="auto"/>
    </w:rPr>
  </w:style>
  <w:style w:type="character" w:customStyle="1" w:styleId="StyleBold">
    <w:name w:val="Style Bold"/>
    <w:uiPriority w:val="9"/>
    <w:semiHidden/>
    <w:rsid w:val="006D177F"/>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uiPriority w:val="6"/>
    <w:qFormat/>
    <w:rsid w:val="006D177F"/>
    <w:rPr>
      <w:b w:val="0"/>
      <w:bCs/>
      <w:sz w:val="24"/>
      <w:u w:val="single"/>
    </w:rPr>
  </w:style>
  <w:style w:type="character" w:customStyle="1" w:styleId="StyleStyleBold12pt">
    <w:name w:val="Style Style Bold + 12 pt"/>
    <w:aliases w:val="Cite,Style Style Bold,Style Style Bold + 12pt,Style Style + 12 pt,Style Style Bo... +,Old Cite,Style Style Bold + 10 pt"/>
    <w:uiPriority w:val="5"/>
    <w:qFormat/>
    <w:rsid w:val="006D177F"/>
    <w:rPr>
      <w:b/>
      <w:bCs/>
      <w:sz w:val="24"/>
      <w:u w:val="none"/>
    </w:rPr>
  </w:style>
  <w:style w:type="paragraph" w:styleId="Header">
    <w:name w:val="header"/>
    <w:basedOn w:val="Normal"/>
    <w:link w:val="HeaderChar"/>
    <w:uiPriority w:val="99"/>
    <w:semiHidden/>
    <w:rsid w:val="006D177F"/>
    <w:pPr>
      <w:tabs>
        <w:tab w:val="center" w:pos="4680"/>
        <w:tab w:val="right" w:pos="9360"/>
      </w:tabs>
    </w:pPr>
  </w:style>
  <w:style w:type="character" w:customStyle="1" w:styleId="HeaderChar">
    <w:name w:val="Header Char"/>
    <w:link w:val="Header"/>
    <w:uiPriority w:val="99"/>
    <w:semiHidden/>
    <w:rsid w:val="006D177F"/>
    <w:rPr>
      <w:rFonts w:ascii="Times New Roman" w:hAnsi="Times New Roman"/>
      <w:szCs w:val="22"/>
    </w:rPr>
  </w:style>
  <w:style w:type="paragraph" w:styleId="Footer">
    <w:name w:val="footer"/>
    <w:basedOn w:val="Normal"/>
    <w:link w:val="FooterChar"/>
    <w:uiPriority w:val="99"/>
    <w:semiHidden/>
    <w:rsid w:val="006D177F"/>
    <w:pPr>
      <w:tabs>
        <w:tab w:val="center" w:pos="4680"/>
        <w:tab w:val="right" w:pos="9360"/>
      </w:tabs>
    </w:pPr>
  </w:style>
  <w:style w:type="character" w:customStyle="1" w:styleId="FooterChar">
    <w:name w:val="Footer Char"/>
    <w:link w:val="Footer"/>
    <w:uiPriority w:val="99"/>
    <w:semiHidden/>
    <w:rsid w:val="006D177F"/>
    <w:rPr>
      <w:rFonts w:ascii="Times New Roman" w:hAnsi="Times New Roman"/>
      <w:szCs w:val="22"/>
    </w:rPr>
  </w:style>
  <w:style w:type="character" w:styleId="Hyperlink">
    <w:name w:val="Hyperlink"/>
    <w:aliases w:val="heading 1 (block title),Important,Read,Card Text,Internet Link"/>
    <w:uiPriority w:val="99"/>
    <w:rsid w:val="006D177F"/>
    <w:rPr>
      <w:color w:val="auto"/>
      <w:u w:val="none"/>
    </w:rPr>
  </w:style>
  <w:style w:type="character" w:styleId="FollowedHyperlink">
    <w:name w:val="FollowedHyperlink"/>
    <w:uiPriority w:val="99"/>
    <w:semiHidden/>
    <w:rsid w:val="006D177F"/>
    <w:rPr>
      <w:color w:val="auto"/>
      <w:u w:val="none"/>
    </w:rPr>
  </w:style>
  <w:style w:type="paragraph" w:styleId="ListParagraph">
    <w:name w:val="List Paragraph"/>
    <w:basedOn w:val="Normal"/>
    <w:uiPriority w:val="34"/>
    <w:qFormat/>
    <w:rsid w:val="00B8481F"/>
    <w:pPr>
      <w:ind w:left="720"/>
      <w:contextualSpacing/>
    </w:pPr>
  </w:style>
  <w:style w:type="character" w:customStyle="1" w:styleId="apple-converted-space">
    <w:name w:val="apple-converted-space"/>
    <w:rsid w:val="00B8481F"/>
  </w:style>
  <w:style w:type="character" w:customStyle="1" w:styleId="underline">
    <w:name w:val="underline"/>
    <w:qFormat/>
    <w:rsid w:val="00B8481F"/>
    <w:rPr>
      <w:b w:val="0"/>
      <w:u w:val="single"/>
    </w:rPr>
  </w:style>
  <w:style w:type="paragraph" w:customStyle="1" w:styleId="card">
    <w:name w:val="card"/>
    <w:basedOn w:val="Normal"/>
    <w:next w:val="Normal"/>
    <w:link w:val="cardChar"/>
    <w:qFormat/>
    <w:rsid w:val="00B8481F"/>
    <w:pPr>
      <w:ind w:left="288" w:right="288"/>
    </w:pPr>
  </w:style>
  <w:style w:type="character" w:customStyle="1" w:styleId="cardChar">
    <w:name w:val="card Char"/>
    <w:link w:val="card"/>
    <w:rsid w:val="00B8481F"/>
    <w:rPr>
      <w:rFonts w:cs="Calibri"/>
      <w:sz w:val="22"/>
      <w:szCs w:val="22"/>
    </w:rPr>
  </w:style>
  <w:style w:type="paragraph" w:customStyle="1" w:styleId="tag">
    <w:name w:val="tag"/>
    <w:basedOn w:val="Normal"/>
    <w:next w:val="Normal"/>
    <w:link w:val="tagChar"/>
    <w:qFormat/>
    <w:rsid w:val="00B8481F"/>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w:link w:val="tag"/>
    <w:rsid w:val="00B8481F"/>
    <w:rPr>
      <w:rFonts w:cs="Calibri"/>
      <w:b/>
      <w:sz w:val="24"/>
      <w:szCs w:val="22"/>
    </w:rPr>
  </w:style>
  <w:style w:type="character" w:customStyle="1" w:styleId="Emphasis2">
    <w:name w:val="Emphasis2"/>
    <w:rsid w:val="00B8481F"/>
    <w:rPr>
      <w:rFonts w:ascii="Franklin Gothic Heavy" w:hAnsi="Franklin Gothic Heavy" w:cs="Times New Roman"/>
      <w:iCs/>
      <w:u w:val="single"/>
    </w:rPr>
  </w:style>
  <w:style w:type="character" w:customStyle="1" w:styleId="pmterms1">
    <w:name w:val="pmterms1"/>
    <w:rsid w:val="00B8481F"/>
  </w:style>
  <w:style w:type="character" w:customStyle="1" w:styleId="tagCharChar">
    <w:name w:val="tag Char Char"/>
    <w:rsid w:val="00B8481F"/>
    <w:rPr>
      <w:b/>
      <w:sz w:val="24"/>
      <w:lang w:val="en-US" w:eastAsia="en-US" w:bidi="ar-SA"/>
    </w:rPr>
  </w:style>
  <w:style w:type="paragraph" w:styleId="NormalWeb">
    <w:name w:val="Normal (Web)"/>
    <w:basedOn w:val="Normal"/>
    <w:uiPriority w:val="99"/>
    <w:semiHidden/>
    <w:unhideWhenUsed/>
    <w:rsid w:val="00B8481F"/>
    <w:pPr>
      <w:spacing w:before="100" w:beforeAutospacing="1" w:after="100" w:afterAutospacing="1"/>
    </w:pPr>
    <w:rPr>
      <w:rFonts w:eastAsia="Times New Roman"/>
      <w:sz w:val="24"/>
      <w:szCs w:val="24"/>
    </w:rPr>
  </w:style>
  <w:style w:type="paragraph" w:styleId="Title">
    <w:name w:val="Title"/>
    <w:aliases w:val="Bold Underlined,UNDERLINE"/>
    <w:basedOn w:val="Normal"/>
    <w:next w:val="Normal"/>
    <w:link w:val="TitleChar"/>
    <w:uiPriority w:val="6"/>
    <w:qFormat/>
    <w:rsid w:val="00B8481F"/>
    <w:pPr>
      <w:pBdr>
        <w:bottom w:val="single" w:sz="8" w:space="4" w:color="4F81BD"/>
      </w:pBdr>
      <w:spacing w:after="300"/>
      <w:contextualSpacing/>
    </w:pPr>
    <w:rPr>
      <w:bCs/>
      <w:u w:val="single"/>
    </w:rPr>
  </w:style>
  <w:style w:type="character" w:customStyle="1" w:styleId="TitleChar">
    <w:name w:val="Title Char"/>
    <w:aliases w:val="Bold Underlined Char,UNDERLINE Char"/>
    <w:link w:val="Title"/>
    <w:uiPriority w:val="6"/>
    <w:qFormat/>
    <w:rsid w:val="00B8481F"/>
    <w:rPr>
      <w:bCs/>
      <w:sz w:val="22"/>
      <w:szCs w:val="22"/>
      <w:u w:val="single"/>
    </w:rPr>
  </w:style>
  <w:style w:type="character" w:customStyle="1" w:styleId="UnderlineBold">
    <w:name w:val="Underline + Bold"/>
    <w:uiPriority w:val="1"/>
    <w:qFormat/>
    <w:rsid w:val="00DA6142"/>
    <w:rPr>
      <w:rFonts w:ascii="Arial" w:hAnsi="Arial"/>
      <w:b/>
      <w:sz w:val="20"/>
      <w:u w:val="single"/>
    </w:rPr>
  </w:style>
  <w:style w:type="paragraph" w:customStyle="1" w:styleId="evidencetext">
    <w:name w:val="evidence text"/>
    <w:basedOn w:val="Normal"/>
    <w:rsid w:val="00E40BF3"/>
    <w:pPr>
      <w:ind w:left="1728" w:right="1008"/>
    </w:pPr>
    <w:rPr>
      <w:rFonts w:ascii="Arial" w:hAnsi="Arial"/>
      <w:color w:val="000000"/>
      <w:sz w:val="18"/>
      <w:szCs w:val="24"/>
    </w:rPr>
  </w:style>
  <w:style w:type="paragraph" w:customStyle="1" w:styleId="Cards">
    <w:name w:val="Cards"/>
    <w:basedOn w:val="Normal"/>
    <w:link w:val="CardsChar1"/>
    <w:rsid w:val="00E40BF3"/>
    <w:pPr>
      <w:autoSpaceDE w:val="0"/>
      <w:autoSpaceDN w:val="0"/>
      <w:adjustRightInd w:val="0"/>
      <w:ind w:left="432" w:right="432"/>
      <w:jc w:val="both"/>
    </w:pPr>
  </w:style>
  <w:style w:type="character" w:customStyle="1" w:styleId="CardsChar1">
    <w:name w:val="Cards Char1"/>
    <w:link w:val="Cards"/>
    <w:rsid w:val="00E40BF3"/>
    <w:rPr>
      <w:rFonts w:cs="Calibri"/>
      <w:sz w:val="22"/>
      <w:szCs w:val="22"/>
    </w:rPr>
  </w:style>
  <w:style w:type="character" w:customStyle="1" w:styleId="Heading1Char1">
    <w:name w:val="Heading 1 Char1"/>
    <w:aliases w:val="Pocket Char1"/>
    <w:uiPriority w:val="1"/>
    <w:rsid w:val="00E40BF3"/>
    <w:rPr>
      <w:rFonts w:ascii="Cambria" w:eastAsia="Times New Roman" w:hAnsi="Cambria" w:cs="Times New Roman"/>
      <w:color w:val="365F91"/>
      <w:sz w:val="32"/>
      <w:szCs w:val="32"/>
    </w:rPr>
  </w:style>
  <w:style w:type="character" w:customStyle="1" w:styleId="TitleChar1">
    <w:name w:val="Title Char1"/>
    <w:aliases w:val="Bold Underlined Char1,UNDERLINE Char1"/>
    <w:uiPriority w:val="6"/>
    <w:rsid w:val="00E40BF3"/>
    <w:rPr>
      <w:rFonts w:ascii="Cambria" w:eastAsia="Times New Roman" w:hAnsi="Cambria" w:cs="Times New Roman"/>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819749">
      <w:bodyDiv w:val="1"/>
      <w:marLeft w:val="0"/>
      <w:marRight w:val="0"/>
      <w:marTop w:val="0"/>
      <w:marBottom w:val="0"/>
      <w:divBdr>
        <w:top w:val="none" w:sz="0" w:space="0" w:color="auto"/>
        <w:left w:val="none" w:sz="0" w:space="0" w:color="auto"/>
        <w:bottom w:val="none" w:sz="0" w:space="0" w:color="auto"/>
        <w:right w:val="none" w:sz="0" w:space="0" w:color="auto"/>
      </w:divBdr>
    </w:div>
    <w:div w:id="1357194529">
      <w:bodyDiv w:val="1"/>
      <w:marLeft w:val="0"/>
      <w:marRight w:val="0"/>
      <w:marTop w:val="0"/>
      <w:marBottom w:val="0"/>
      <w:divBdr>
        <w:top w:val="none" w:sz="0" w:space="0" w:color="auto"/>
        <w:left w:val="none" w:sz="0" w:space="0" w:color="auto"/>
        <w:bottom w:val="none" w:sz="0" w:space="0" w:color="auto"/>
        <w:right w:val="none" w:sz="0" w:space="0" w:color="auto"/>
      </w:divBdr>
    </w:div>
    <w:div w:id="2039548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dragonstrail.wordpress.com/" TargetMode="External"/><Relationship Id="rId18" Type="http://schemas.openxmlformats.org/officeDocument/2006/relationships/hyperlink" Target="http://dragonstrail.wordpress.com/" TargetMode="External"/><Relationship Id="rId26" Type="http://schemas.openxmlformats.org/officeDocument/2006/relationships/hyperlink" Target="http://www.globalresearch.ca/venezuela-destabilization-plan-colombian-government-meets-venezuelan-opposition/5338592" TargetMode="External"/><Relationship Id="rId39" Type="http://schemas.openxmlformats.org/officeDocument/2006/relationships/hyperlink" Target="http://cnsnews.com/news/article/iran-venezuela-links-examined-amid-fresh-calls-terror-sponsor-designation" TargetMode="External"/><Relationship Id="rId21" Type="http://schemas.openxmlformats.org/officeDocument/2006/relationships/hyperlink" Target="http://www.usnews.com/opinion/blogs/world-report/2013/03/15/after-chavez-us-must-encourage-democratic-venezuela" TargetMode="External"/><Relationship Id="rId34" Type="http://schemas.openxmlformats.org/officeDocument/2006/relationships/hyperlink" Target="http://cnsnews.com/news/article/iran-venezuela-links-examined-amid-fresh-calls-terror-sponsor-designation" TargetMode="External"/><Relationship Id="rId42" Type="http://schemas.openxmlformats.org/officeDocument/2006/relationships/hyperlink" Target="http://www.hoover.org/publications/policy-review/article/94006" TargetMode="External"/><Relationship Id="rId47" Type="http://schemas.openxmlformats.org/officeDocument/2006/relationships/hyperlink" Target="http://www.huffingtonpost.com/nikolas-kozloff/maduro-elections-venezuela_b_3078387.html" TargetMode="External"/><Relationship Id="rId50" Type="http://schemas.openxmlformats.org/officeDocument/2006/relationships/hyperlink" Target="http://www.thejc.com/news/world-news/29926/analysis-in-venezuela-antisemitism-state-policy" TargetMode="External"/><Relationship Id="rId55" Type="http://schemas.openxmlformats.org/officeDocument/2006/relationships/hyperlink" Target="http://www.economonitor.com/blog/2013/07/venezuela-and-iran-the-end-of-the-affair/" TargetMode="External"/><Relationship Id="rId63" Type="http://schemas.openxmlformats.org/officeDocument/2006/relationships/hyperlink" Target="http://topics.bloomberg.com/venezuela/" TargetMode="External"/><Relationship Id="rId68" Type="http://schemas.openxmlformats.org/officeDocument/2006/relationships/hyperlink" Target="http://topics.bloomberg.com/washington/" TargetMode="External"/><Relationship Id="rId76" Type="http://schemas.openxmlformats.org/officeDocument/2006/relationships/hyperlink" Target="http://www.chinapost.com.tw/international/americas/2010/03/15/248330/Venezuela-gets.htm" TargetMode="External"/><Relationship Id="rId7" Type="http://schemas.microsoft.com/office/2007/relationships/stylesWithEffects" Target="stylesWithEffects.xml"/><Relationship Id="rId71" Type="http://schemas.openxmlformats.org/officeDocument/2006/relationships/hyperlink" Target="http://www.policymic.com/articles/53099/edward-snowden-asylum-venezuelan-president-nicolas-maduro-is-trolling-the-u-s" TargetMode="External"/><Relationship Id="rId2" Type="http://schemas.openxmlformats.org/officeDocument/2006/relationships/customXml" Target="../customXml/item2.xml"/><Relationship Id="rId16" Type="http://schemas.openxmlformats.org/officeDocument/2006/relationships/hyperlink" Target="http://dragonstrail.wordpress.com/" TargetMode="External"/><Relationship Id="rId29" Type="http://schemas.openxmlformats.org/officeDocument/2006/relationships/hyperlink" Target="http://www.blackstarnews.com/global-politics/south-america/john-kerry-spits-on-maduros-hand-hostility-promotes-venezuela" TargetMode="External"/><Relationship Id="rId11" Type="http://schemas.openxmlformats.org/officeDocument/2006/relationships/endnotes" Target="endnotes.xml"/><Relationship Id="rId24" Type="http://schemas.openxmlformats.org/officeDocument/2006/relationships/hyperlink" Target="http://www.fas.org/sgp/crs/row/R42989.pdf" TargetMode="External"/><Relationship Id="rId32" Type="http://schemas.openxmlformats.org/officeDocument/2006/relationships/hyperlink" Target="http://americasquarterly.org/node/2058" TargetMode="External"/><Relationship Id="rId37" Type="http://schemas.openxmlformats.org/officeDocument/2006/relationships/hyperlink" Target="http://www.mining.com/web/foreign-oil-and-gas-companies-look-to-status-quo-in-venezuela/" TargetMode="External"/><Relationship Id="rId40" Type="http://schemas.openxmlformats.org/officeDocument/2006/relationships/hyperlink" Target="http://www.hoover.org/publications/policy-review/article/94006" TargetMode="External"/><Relationship Id="rId45" Type="http://schemas.openxmlformats.org/officeDocument/2006/relationships/hyperlink" Target="http://venezuelanalysis.com/news/7283" TargetMode="External"/><Relationship Id="rId53" Type="http://schemas.openxmlformats.org/officeDocument/2006/relationships/hyperlink" Target="http://www.usnews.com/opinion/blogs/world-report/2013/06/13/us-overtures-to-chavez-successor-maduro-hurt-venezuelas-opposition" TargetMode="External"/><Relationship Id="rId58" Type="http://schemas.openxmlformats.org/officeDocument/2006/relationships/hyperlink" Target="http://topics.bloomberg.com/mahmoud-ahmadinejad/" TargetMode="External"/><Relationship Id="rId66" Type="http://schemas.openxmlformats.org/officeDocument/2006/relationships/hyperlink" Target="http://topics.bloomberg.com/ecuador/" TargetMode="External"/><Relationship Id="rId74" Type="http://schemas.openxmlformats.org/officeDocument/2006/relationships/hyperlink" Target="http://csis.org/publication/kerry-jaua-meeting-resetting-us-venezuela-relations" TargetMode="External"/><Relationship Id="rId79" Type="http://schemas.openxmlformats.org/officeDocument/2006/relationships/hyperlink" Target="http://www.thecrimson.com/article/2013/4/3/Harvard-Venezuela-Chavez-death/" TargetMode="External"/><Relationship Id="rId5" Type="http://schemas.openxmlformats.org/officeDocument/2006/relationships/numbering" Target="numbering.xml"/><Relationship Id="rId61" Type="http://schemas.openxmlformats.org/officeDocument/2006/relationships/hyperlink" Target="http://topics.bloomberg.com/nicolas-maduro/" TargetMode="External"/><Relationship Id="rId82"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www.google.com/url?sa=t&amp;rct=j&amp;q=&amp;esrc=s&amp;source=web&amp;cd=3&amp;cad=rja&amp;ved=0CD8QFjAC&amp;url=http%3A%2F%2Fwww.peacebuilding.no%2Fvar%2Fezflow_site%2Fstorage%2Foriginal%2Fapplication%2F26ff1a0cc3c0b6d5692c8afbc054aad9.pdf&amp;ei=hdzWUca8JILk4AOij4CoDw&amp;usg=AFQjCNGHKw3VP72fVH4crRtY3_Llw-iu0g&amp;sig2=ICkNV90oFC_0Mp3rvFM0Fg&amp;bvm=bv.48705608,d.dmg" TargetMode="External"/><Relationship Id="rId31" Type="http://schemas.openxmlformats.org/officeDocument/2006/relationships/hyperlink" Target="http://www.politico.com/story/2013/04/nicolas-maduro-venezuela-john-kerry-90208.html" TargetMode="External"/><Relationship Id="rId44" Type="http://schemas.openxmlformats.org/officeDocument/2006/relationships/hyperlink" Target="http://www.capitolhillcubans.com/2013/01/venezuelas-coup-made-in-cuba.html" TargetMode="External"/><Relationship Id="rId52" Type="http://schemas.openxmlformats.org/officeDocument/2006/relationships/hyperlink" Target="http://sistemas.mre.gov.br/kitweb/datafiles/IRBr/pt-br/file/CAD/LXII%20CAD/Pol%C3%ADtica/Why%20Iran%20Should%20Get%20the%20Bomb.pdf" TargetMode="External"/><Relationship Id="rId60" Type="http://schemas.openxmlformats.org/officeDocument/2006/relationships/hyperlink" Target="http://topics.bloomberg.com/christopher-sabatini/" TargetMode="External"/><Relationship Id="rId65" Type="http://schemas.openxmlformats.org/officeDocument/2006/relationships/hyperlink" Target="http://topics.bloomberg.com/oil-refinery/" TargetMode="External"/><Relationship Id="rId73" Type="http://schemas.openxmlformats.org/officeDocument/2006/relationships/hyperlink" Target="http://www.washingtonpost.com/world/with-snowden-offer-venezuelas-maduro-is-on-world-stage/2013/07/08/35d83f42-e812-11e2-818e-aa29e855f3ab_story.html" TargetMode="External"/><Relationship Id="rId78" Type="http://schemas.openxmlformats.org/officeDocument/2006/relationships/hyperlink" Target="http://csis.org/publication/kerry-jaua-meeting-resetting-us-venezuela-relations"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google.com/url?sa=t&amp;rct=j&amp;q=&amp;esrc=s&amp;source=web&amp;cd=3&amp;cad=rja&amp;ved=0CD8QFjAC&amp;url=http%3A%2F%2Fwww.peacebuilding.no%2Fvar%2Fezflow_site%2Fstorage%2Foriginal%2Fapplication%2F26ff1a0cc3c0b6d5692c8afbc054aad9.pdf&amp;ei=hdzWUca8JILk4AOij4CoDw&amp;usg=AFQjCNGHKw3VP72fVH4crRtY3_Llw-iu0g&amp;sig2=ICkNV90oFC_0Mp3rvFM0Fg&amp;bvm=bv.48705608,d.dmg" TargetMode="External"/><Relationship Id="rId22" Type="http://schemas.openxmlformats.org/officeDocument/2006/relationships/hyperlink" Target="http://csis.org/publication/kerry-jaua-meeting-resetting-us-venezuela-relations" TargetMode="External"/><Relationship Id="rId27" Type="http://schemas.openxmlformats.org/officeDocument/2006/relationships/hyperlink" Target="http://www.globalresearch.ca/venezuela-destabilization-plan-colombian-government-meets-venezuelan-opposition/5338592" TargetMode="External"/><Relationship Id="rId30" Type="http://schemas.openxmlformats.org/officeDocument/2006/relationships/hyperlink" Target="http://www.politico.com/story/2013/04/nicolas-maduro-venezuela-john-kerry-90208.html" TargetMode="External"/><Relationship Id="rId35" Type="http://schemas.openxmlformats.org/officeDocument/2006/relationships/hyperlink" Target="http://www.heritage.org/research/reports/2010/01/state-sponsors-of-terrorism-time-to-add-venezuela-to-the-list" TargetMode="External"/><Relationship Id="rId43" Type="http://schemas.openxmlformats.org/officeDocument/2006/relationships/hyperlink" Target="http://www.newrepublic.com/article/112596/hugo-chavez-dead-cuba-defined-him-much-venezuela-did" TargetMode="External"/><Relationship Id="rId48" Type="http://schemas.openxmlformats.org/officeDocument/2006/relationships/hyperlink" Target="http://www.miamiherald.com/2012/07/11/v-fullstory/2891728/republicans-attack-obama-for-chavez.html" TargetMode="External"/><Relationship Id="rId56" Type="http://schemas.openxmlformats.org/officeDocument/2006/relationships/hyperlink" Target="http://topics.bloomberg.com/iran/" TargetMode="External"/><Relationship Id="rId64" Type="http://schemas.openxmlformats.org/officeDocument/2006/relationships/hyperlink" Target="http://www.bid.com.ve/indexsp.htm" TargetMode="External"/><Relationship Id="rId69" Type="http://schemas.openxmlformats.org/officeDocument/2006/relationships/hyperlink" Target="http://sistemas.mre.gov.br/kitweb/datafiles/IRBr/pt-br/file/CAD/LXII%20CAD/Pol%C3%ADtica/Why%20Iran%20Should%20Get%20the%20Bomb.pdf" TargetMode="External"/><Relationship Id="rId77" Type="http://schemas.openxmlformats.org/officeDocument/2006/relationships/hyperlink" Target="http://www.sfgate.com/politics/article/Venezuela-s-demand-to-U-S-respect-Chavez-2620697.php" TargetMode="External"/><Relationship Id="rId8" Type="http://schemas.openxmlformats.org/officeDocument/2006/relationships/settings" Target="settings.xml"/><Relationship Id="rId51" Type="http://schemas.openxmlformats.org/officeDocument/2006/relationships/hyperlink" Target="http://www.worldpoliticsreview.com/articles/12615/world-citizen-will-venezuela-iran-links-survive-chavez" TargetMode="External"/><Relationship Id="rId72" Type="http://schemas.openxmlformats.org/officeDocument/2006/relationships/hyperlink" Target="http://www.policymic.com/articles/53099/edward-snowden-asylum-venezuelan-president-nicolas-maduro-is-trolling-the-u-s" TargetMode="External"/><Relationship Id="rId80" Type="http://schemas.openxmlformats.org/officeDocument/2006/relationships/hyperlink" Target="http://trumanproject.org/doctrine-blog/moving-venezuela-to-the-center/" TargetMode="External"/><Relationship Id="rId3" Type="http://schemas.openxmlformats.org/officeDocument/2006/relationships/customXml" Target="../customXml/item3.xml"/><Relationship Id="rId12" Type="http://schemas.openxmlformats.org/officeDocument/2006/relationships/hyperlink" Target="http://www.economonitor.com/blog/2013/07/venezuela-and-iran-the-end-of-the-affair/" TargetMode="External"/><Relationship Id="rId17" Type="http://schemas.openxmlformats.org/officeDocument/2006/relationships/hyperlink" Target="http://dragonstrail.wordpress.com/" TargetMode="External"/><Relationship Id="rId25" Type="http://schemas.openxmlformats.org/officeDocument/2006/relationships/hyperlink" Target="http://www.fpif.org/articles/us_efforts_to_block_democracy_in_venezuela_harm_relations_in_the_hemisphere" TargetMode="External"/><Relationship Id="rId33" Type="http://schemas.openxmlformats.org/officeDocument/2006/relationships/hyperlink" Target="http://www.examiner.com/article/obama-urged-to-place-venezuela-on-terrorist-sponsor-list" TargetMode="External"/><Relationship Id="rId38" Type="http://schemas.openxmlformats.org/officeDocument/2006/relationships/hyperlink" Target="http://www.newrepublic.com/article/112596/hugo-chavez-dead-cuba-defined-him-much-venezuela-did" TargetMode="External"/><Relationship Id="rId46" Type="http://schemas.openxmlformats.org/officeDocument/2006/relationships/hyperlink" Target="http://www.huffingtonpost.com/nikolas-kozloff/maduro-elections-venezuela_b_3078387.html" TargetMode="External"/><Relationship Id="rId59" Type="http://schemas.openxmlformats.org/officeDocument/2006/relationships/hyperlink" Target="http://topics.bloomberg.com/hugo-chavez/" TargetMode="External"/><Relationship Id="rId67" Type="http://schemas.openxmlformats.org/officeDocument/2006/relationships/hyperlink" Target="http://topics.bloomberg.com/hillary-clinton/" TargetMode="External"/><Relationship Id="rId20" Type="http://schemas.openxmlformats.org/officeDocument/2006/relationships/hyperlink" Target="http://www.foreignpolicyi.org/files/2013-04-19-Bulletin-Venezuelan%20Elections_1.pdf" TargetMode="External"/><Relationship Id="rId41" Type="http://schemas.openxmlformats.org/officeDocument/2006/relationships/hyperlink" Target="http://americasquarterly.org/node/2058" TargetMode="External"/><Relationship Id="rId54" Type="http://schemas.openxmlformats.org/officeDocument/2006/relationships/hyperlink" Target="http://www.businessweek.com/news/2013-06-26/iran-s-influence-waning-in-latin-america-state-department-says" TargetMode="External"/><Relationship Id="rId62" Type="http://schemas.openxmlformats.org/officeDocument/2006/relationships/hyperlink" Target="http://topics.bloomberg.com/latin-america/" TargetMode="External"/><Relationship Id="rId70" Type="http://schemas.openxmlformats.org/officeDocument/2006/relationships/hyperlink" Target="http://www.latimes.com/news/nation-and-world/la-na-obama-nuclear4-2010jan04,0,2198537,full.story" TargetMode="External"/><Relationship Id="rId75" Type="http://schemas.openxmlformats.org/officeDocument/2006/relationships/hyperlink" Target="http://www.sfgate.com/politics/article/Venezuela-s-demand-to-U-S-respect-Chavez-2620697.php"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ogle.com/url?sa=t&amp;rct=j&amp;q=&amp;esrc=s&amp;source=web&amp;cd=3&amp;cad=rja&amp;ved=0CD8QFjAC&amp;url=http%3A%2F%2Fwww.peacebuilding.no%2Fvar%2Fezflow_site%2Fstorage%2Foriginal%2Fapplication%2F26ff1a0cc3c0b6d5692c8afbc054aad9.pdf&amp;ei=hdzWUca8JILk4AOij4CoDw&amp;usg=AFQjCNGHKw3VP72fVH4crRtY3_Llw-iu0g&amp;sig2=ICkNV90oFC_0Mp3rvFM0Fg&amp;bvm=bv.48705608,d.dmg" TargetMode="External"/><Relationship Id="rId23" Type="http://schemas.openxmlformats.org/officeDocument/2006/relationships/hyperlink" Target="http://www.csmonitor.com/World/Americas/2013/0517/Venezuela-s-Maduro-still-waiting-on-Washington-s-recognition" TargetMode="External"/><Relationship Id="rId28" Type="http://schemas.openxmlformats.org/officeDocument/2006/relationships/hyperlink" Target="http://americasquarterly.org/node/2058" TargetMode="External"/><Relationship Id="rId36" Type="http://schemas.openxmlformats.org/officeDocument/2006/relationships/hyperlink" Target="http://cnsnews.com/news/article/iran-venezuela-links-examined-amid-fresh-calls-terror-sponsor-designation" TargetMode="External"/><Relationship Id="rId49" Type="http://schemas.openxmlformats.org/officeDocument/2006/relationships/hyperlink" Target="http://www.guernicamag.com/daily/juan_cole_ahmadinejad_in_latin/" TargetMode="External"/><Relationship Id="rId57" Type="http://schemas.openxmlformats.org/officeDocument/2006/relationships/hyperlink" Target="http://topics.bloomberg.com/barack-obam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A095EF-9A10-46B8-96D9-9CDF37C6F2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A508AE-D70B-4754-A30B-FDC67F3374A1}">
  <ds:schemaRefs>
    <ds:schemaRef ds:uri="http://schemas.microsoft.com/sharepoint/v3/contenttype/forms"/>
  </ds:schemaRefs>
</ds:datastoreItem>
</file>

<file path=customXml/itemProps3.xml><?xml version="1.0" encoding="utf-8"?>
<ds:datastoreItem xmlns:ds="http://schemas.openxmlformats.org/officeDocument/2006/customXml" ds:itemID="{FC633B84-22F4-494A-B6F4-2987CEF8E640}">
  <ds:schemaRefs>
    <ds:schemaRef ds:uri="http://www.w3.org/XML/1998/namespace"/>
    <ds:schemaRef ds:uri="http://schemas.openxmlformats.org/package/2006/metadata/core-properties"/>
    <ds:schemaRef ds:uri="http://schemas.microsoft.com/office/infopath/2007/PartnerControls"/>
    <ds:schemaRef ds:uri="http://purl.org/dc/dcmitype/"/>
    <ds:schemaRef ds:uri="http://purl.org/dc/terms/"/>
    <ds:schemaRef ds:uri="http://schemas.microsoft.com/office/2006/metadata/properties"/>
    <ds:schemaRef ds:uri="http://purl.org/dc/elements/1.1/"/>
    <ds:schemaRef ds:uri="http://schemas.microsoft.com/office/2006/documentManagement/types"/>
  </ds:schemaRefs>
</ds:datastoreItem>
</file>

<file path=customXml/itemProps4.xml><?xml version="1.0" encoding="utf-8"?>
<ds:datastoreItem xmlns:ds="http://schemas.openxmlformats.org/officeDocument/2006/customXml" ds:itemID="{C8618176-DBB0-471D-9392-D74B25663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105</Pages>
  <Words>66660</Words>
  <Characters>379966</Characters>
  <Application>Microsoft Office Word</Application>
  <DocSecurity>0</DocSecurity>
  <Lines>3166</Lines>
  <Paragraphs>891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445735</CharactersWithSpaces>
  <SharedDoc>false</SharedDoc>
  <HLinks>
    <vt:vector size="414" baseType="variant">
      <vt:variant>
        <vt:i4>2424893</vt:i4>
      </vt:variant>
      <vt:variant>
        <vt:i4>204</vt:i4>
      </vt:variant>
      <vt:variant>
        <vt:i4>0</vt:i4>
      </vt:variant>
      <vt:variant>
        <vt:i4>5</vt:i4>
      </vt:variant>
      <vt:variant>
        <vt:lpwstr>http://trumanproject.org/doctrine-blog/moving-venezuela-to-the-center/</vt:lpwstr>
      </vt:variant>
      <vt:variant>
        <vt:lpwstr/>
      </vt:variant>
      <vt:variant>
        <vt:i4>7667819</vt:i4>
      </vt:variant>
      <vt:variant>
        <vt:i4>201</vt:i4>
      </vt:variant>
      <vt:variant>
        <vt:i4>0</vt:i4>
      </vt:variant>
      <vt:variant>
        <vt:i4>5</vt:i4>
      </vt:variant>
      <vt:variant>
        <vt:lpwstr>http://www.thecrimson.com/article/2013/4/3/Harvard-Venezuela-Chavez-death/</vt:lpwstr>
      </vt:variant>
      <vt:variant>
        <vt:lpwstr/>
      </vt:variant>
      <vt:variant>
        <vt:i4>3407931</vt:i4>
      </vt:variant>
      <vt:variant>
        <vt:i4>198</vt:i4>
      </vt:variant>
      <vt:variant>
        <vt:i4>0</vt:i4>
      </vt:variant>
      <vt:variant>
        <vt:i4>5</vt:i4>
      </vt:variant>
      <vt:variant>
        <vt:lpwstr>http://csis.org/publication/kerry-jaua-meeting-resetting-us-venezuela-relations</vt:lpwstr>
      </vt:variant>
      <vt:variant>
        <vt:lpwstr/>
      </vt:variant>
      <vt:variant>
        <vt:i4>589844</vt:i4>
      </vt:variant>
      <vt:variant>
        <vt:i4>195</vt:i4>
      </vt:variant>
      <vt:variant>
        <vt:i4>0</vt:i4>
      </vt:variant>
      <vt:variant>
        <vt:i4>5</vt:i4>
      </vt:variant>
      <vt:variant>
        <vt:lpwstr>http://www.sfgate.com/politics/article/Venezuela-s-demand-to-U-S-respect-Chavez-2620697.php</vt:lpwstr>
      </vt:variant>
      <vt:variant>
        <vt:lpwstr>page-2</vt:lpwstr>
      </vt:variant>
      <vt:variant>
        <vt:i4>2621565</vt:i4>
      </vt:variant>
      <vt:variant>
        <vt:i4>192</vt:i4>
      </vt:variant>
      <vt:variant>
        <vt:i4>0</vt:i4>
      </vt:variant>
      <vt:variant>
        <vt:i4>5</vt:i4>
      </vt:variant>
      <vt:variant>
        <vt:lpwstr>http://www.chinapost.com.tw/international/americas/2010/03/15/248330/Venezuela-gets.htm</vt:lpwstr>
      </vt:variant>
      <vt:variant>
        <vt:lpwstr/>
      </vt:variant>
      <vt:variant>
        <vt:i4>589844</vt:i4>
      </vt:variant>
      <vt:variant>
        <vt:i4>189</vt:i4>
      </vt:variant>
      <vt:variant>
        <vt:i4>0</vt:i4>
      </vt:variant>
      <vt:variant>
        <vt:i4>5</vt:i4>
      </vt:variant>
      <vt:variant>
        <vt:lpwstr>http://www.sfgate.com/politics/article/Venezuela-s-demand-to-U-S-respect-Chavez-2620697.php</vt:lpwstr>
      </vt:variant>
      <vt:variant>
        <vt:lpwstr>page-2</vt:lpwstr>
      </vt:variant>
      <vt:variant>
        <vt:i4>3407931</vt:i4>
      </vt:variant>
      <vt:variant>
        <vt:i4>186</vt:i4>
      </vt:variant>
      <vt:variant>
        <vt:i4>0</vt:i4>
      </vt:variant>
      <vt:variant>
        <vt:i4>5</vt:i4>
      </vt:variant>
      <vt:variant>
        <vt:lpwstr>http://csis.org/publication/kerry-jaua-meeting-resetting-us-venezuela-relations</vt:lpwstr>
      </vt:variant>
      <vt:variant>
        <vt:lpwstr/>
      </vt:variant>
      <vt:variant>
        <vt:i4>65646</vt:i4>
      </vt:variant>
      <vt:variant>
        <vt:i4>183</vt:i4>
      </vt:variant>
      <vt:variant>
        <vt:i4>0</vt:i4>
      </vt:variant>
      <vt:variant>
        <vt:i4>5</vt:i4>
      </vt:variant>
      <vt:variant>
        <vt:lpwstr>http://www.washingtonpost.com/world/with-snowden-offer-venezuelas-maduro-is-on-world-stage/2013/07/08/35d83f42-e812-11e2-818e-aa29e855f3ab_story.html</vt:lpwstr>
      </vt:variant>
      <vt:variant>
        <vt:lpwstr/>
      </vt:variant>
      <vt:variant>
        <vt:i4>720914</vt:i4>
      </vt:variant>
      <vt:variant>
        <vt:i4>180</vt:i4>
      </vt:variant>
      <vt:variant>
        <vt:i4>0</vt:i4>
      </vt:variant>
      <vt:variant>
        <vt:i4>5</vt:i4>
      </vt:variant>
      <vt:variant>
        <vt:lpwstr>http://www.policymic.com/articles/53099/edward-snowden-asylum-venezuelan-president-nicolas-maduro-is-trolling-the-u-s</vt:lpwstr>
      </vt:variant>
      <vt:variant>
        <vt:lpwstr/>
      </vt:variant>
      <vt:variant>
        <vt:i4>720914</vt:i4>
      </vt:variant>
      <vt:variant>
        <vt:i4>177</vt:i4>
      </vt:variant>
      <vt:variant>
        <vt:i4>0</vt:i4>
      </vt:variant>
      <vt:variant>
        <vt:i4>5</vt:i4>
      </vt:variant>
      <vt:variant>
        <vt:lpwstr>http://www.policymic.com/articles/53099/edward-snowden-asylum-venezuelan-president-nicolas-maduro-is-trolling-the-u-s</vt:lpwstr>
      </vt:variant>
      <vt:variant>
        <vt:lpwstr/>
      </vt:variant>
      <vt:variant>
        <vt:i4>5505046</vt:i4>
      </vt:variant>
      <vt:variant>
        <vt:i4>174</vt:i4>
      </vt:variant>
      <vt:variant>
        <vt:i4>0</vt:i4>
      </vt:variant>
      <vt:variant>
        <vt:i4>5</vt:i4>
      </vt:variant>
      <vt:variant>
        <vt:lpwstr>http://www.latimes.com/news/nation-and-world/la-na-obama-nuclear4-2010jan04,0,2198537,full.story</vt:lpwstr>
      </vt:variant>
      <vt:variant>
        <vt:lpwstr/>
      </vt:variant>
      <vt:variant>
        <vt:i4>6553698</vt:i4>
      </vt:variant>
      <vt:variant>
        <vt:i4>171</vt:i4>
      </vt:variant>
      <vt:variant>
        <vt:i4>0</vt:i4>
      </vt:variant>
      <vt:variant>
        <vt:i4>5</vt:i4>
      </vt:variant>
      <vt:variant>
        <vt:lpwstr>http://sistemas.mre.gov.br/kitweb/datafiles/IRBr/pt-br/file/CAD/LXII CAD/Pol%C3%ADtica/Why Iran Should Get the Bomb.pdf</vt:lpwstr>
      </vt:variant>
      <vt:variant>
        <vt:lpwstr/>
      </vt:variant>
      <vt:variant>
        <vt:i4>6422645</vt:i4>
      </vt:variant>
      <vt:variant>
        <vt:i4>168</vt:i4>
      </vt:variant>
      <vt:variant>
        <vt:i4>0</vt:i4>
      </vt:variant>
      <vt:variant>
        <vt:i4>5</vt:i4>
      </vt:variant>
      <vt:variant>
        <vt:lpwstr>http://topics.bloomberg.com/washington/</vt:lpwstr>
      </vt:variant>
      <vt:variant>
        <vt:lpwstr/>
      </vt:variant>
      <vt:variant>
        <vt:i4>458780</vt:i4>
      </vt:variant>
      <vt:variant>
        <vt:i4>165</vt:i4>
      </vt:variant>
      <vt:variant>
        <vt:i4>0</vt:i4>
      </vt:variant>
      <vt:variant>
        <vt:i4>5</vt:i4>
      </vt:variant>
      <vt:variant>
        <vt:lpwstr>http://topics.bloomberg.com/hillary-clinton/</vt:lpwstr>
      </vt:variant>
      <vt:variant>
        <vt:lpwstr/>
      </vt:variant>
      <vt:variant>
        <vt:i4>6094870</vt:i4>
      </vt:variant>
      <vt:variant>
        <vt:i4>162</vt:i4>
      </vt:variant>
      <vt:variant>
        <vt:i4>0</vt:i4>
      </vt:variant>
      <vt:variant>
        <vt:i4>5</vt:i4>
      </vt:variant>
      <vt:variant>
        <vt:lpwstr>http://topics.bloomberg.com/ecuador/</vt:lpwstr>
      </vt:variant>
      <vt:variant>
        <vt:lpwstr/>
      </vt:variant>
      <vt:variant>
        <vt:i4>4915227</vt:i4>
      </vt:variant>
      <vt:variant>
        <vt:i4>159</vt:i4>
      </vt:variant>
      <vt:variant>
        <vt:i4>0</vt:i4>
      </vt:variant>
      <vt:variant>
        <vt:i4>5</vt:i4>
      </vt:variant>
      <vt:variant>
        <vt:lpwstr>http://topics.bloomberg.com/oil-refinery/</vt:lpwstr>
      </vt:variant>
      <vt:variant>
        <vt:lpwstr/>
      </vt:variant>
      <vt:variant>
        <vt:i4>5767262</vt:i4>
      </vt:variant>
      <vt:variant>
        <vt:i4>156</vt:i4>
      </vt:variant>
      <vt:variant>
        <vt:i4>0</vt:i4>
      </vt:variant>
      <vt:variant>
        <vt:i4>5</vt:i4>
      </vt:variant>
      <vt:variant>
        <vt:lpwstr>http://www.bid.com.ve/indexsp.htm</vt:lpwstr>
      </vt:variant>
      <vt:variant>
        <vt:lpwstr/>
      </vt:variant>
      <vt:variant>
        <vt:i4>2687094</vt:i4>
      </vt:variant>
      <vt:variant>
        <vt:i4>153</vt:i4>
      </vt:variant>
      <vt:variant>
        <vt:i4>0</vt:i4>
      </vt:variant>
      <vt:variant>
        <vt:i4>5</vt:i4>
      </vt:variant>
      <vt:variant>
        <vt:lpwstr>http://topics.bloomberg.com/venezuela/</vt:lpwstr>
      </vt:variant>
      <vt:variant>
        <vt:lpwstr/>
      </vt:variant>
      <vt:variant>
        <vt:i4>6881386</vt:i4>
      </vt:variant>
      <vt:variant>
        <vt:i4>150</vt:i4>
      </vt:variant>
      <vt:variant>
        <vt:i4>0</vt:i4>
      </vt:variant>
      <vt:variant>
        <vt:i4>5</vt:i4>
      </vt:variant>
      <vt:variant>
        <vt:lpwstr>http://topics.bloomberg.com/latin-america/</vt:lpwstr>
      </vt:variant>
      <vt:variant>
        <vt:lpwstr/>
      </vt:variant>
      <vt:variant>
        <vt:i4>3014777</vt:i4>
      </vt:variant>
      <vt:variant>
        <vt:i4>147</vt:i4>
      </vt:variant>
      <vt:variant>
        <vt:i4>0</vt:i4>
      </vt:variant>
      <vt:variant>
        <vt:i4>5</vt:i4>
      </vt:variant>
      <vt:variant>
        <vt:lpwstr>http://topics.bloomberg.com/nicolas-maduro/</vt:lpwstr>
      </vt:variant>
      <vt:variant>
        <vt:lpwstr/>
      </vt:variant>
      <vt:variant>
        <vt:i4>5373964</vt:i4>
      </vt:variant>
      <vt:variant>
        <vt:i4>144</vt:i4>
      </vt:variant>
      <vt:variant>
        <vt:i4>0</vt:i4>
      </vt:variant>
      <vt:variant>
        <vt:i4>5</vt:i4>
      </vt:variant>
      <vt:variant>
        <vt:lpwstr>http://topics.bloomberg.com/christopher-sabatini/</vt:lpwstr>
      </vt:variant>
      <vt:variant>
        <vt:lpwstr/>
      </vt:variant>
      <vt:variant>
        <vt:i4>5046358</vt:i4>
      </vt:variant>
      <vt:variant>
        <vt:i4>141</vt:i4>
      </vt:variant>
      <vt:variant>
        <vt:i4>0</vt:i4>
      </vt:variant>
      <vt:variant>
        <vt:i4>5</vt:i4>
      </vt:variant>
      <vt:variant>
        <vt:lpwstr>http://topics.bloomberg.com/hugo-chavez/</vt:lpwstr>
      </vt:variant>
      <vt:variant>
        <vt:lpwstr/>
      </vt:variant>
      <vt:variant>
        <vt:i4>22</vt:i4>
      </vt:variant>
      <vt:variant>
        <vt:i4>138</vt:i4>
      </vt:variant>
      <vt:variant>
        <vt:i4>0</vt:i4>
      </vt:variant>
      <vt:variant>
        <vt:i4>5</vt:i4>
      </vt:variant>
      <vt:variant>
        <vt:lpwstr>http://topics.bloomberg.com/mahmoud-ahmadinejad/</vt:lpwstr>
      </vt:variant>
      <vt:variant>
        <vt:lpwstr/>
      </vt:variant>
      <vt:variant>
        <vt:i4>1769537</vt:i4>
      </vt:variant>
      <vt:variant>
        <vt:i4>135</vt:i4>
      </vt:variant>
      <vt:variant>
        <vt:i4>0</vt:i4>
      </vt:variant>
      <vt:variant>
        <vt:i4>5</vt:i4>
      </vt:variant>
      <vt:variant>
        <vt:lpwstr>http://topics.bloomberg.com/barack-obama/</vt:lpwstr>
      </vt:variant>
      <vt:variant>
        <vt:lpwstr/>
      </vt:variant>
      <vt:variant>
        <vt:i4>196632</vt:i4>
      </vt:variant>
      <vt:variant>
        <vt:i4>132</vt:i4>
      </vt:variant>
      <vt:variant>
        <vt:i4>0</vt:i4>
      </vt:variant>
      <vt:variant>
        <vt:i4>5</vt:i4>
      </vt:variant>
      <vt:variant>
        <vt:lpwstr>http://topics.bloomberg.com/iran/</vt:lpwstr>
      </vt:variant>
      <vt:variant>
        <vt:lpwstr/>
      </vt:variant>
      <vt:variant>
        <vt:i4>3080289</vt:i4>
      </vt:variant>
      <vt:variant>
        <vt:i4>129</vt:i4>
      </vt:variant>
      <vt:variant>
        <vt:i4>0</vt:i4>
      </vt:variant>
      <vt:variant>
        <vt:i4>5</vt:i4>
      </vt:variant>
      <vt:variant>
        <vt:lpwstr>http://www.economonitor.com/blog/2013/07/venezuela-and-iran-the-end-of-the-affair/</vt:lpwstr>
      </vt:variant>
      <vt:variant>
        <vt:lpwstr/>
      </vt:variant>
      <vt:variant>
        <vt:i4>3473532</vt:i4>
      </vt:variant>
      <vt:variant>
        <vt:i4>126</vt:i4>
      </vt:variant>
      <vt:variant>
        <vt:i4>0</vt:i4>
      </vt:variant>
      <vt:variant>
        <vt:i4>5</vt:i4>
      </vt:variant>
      <vt:variant>
        <vt:lpwstr>http://www.businessweek.com/news/2013-06-26/iran-s-influence-waning-in-latin-america-state-department-says</vt:lpwstr>
      </vt:variant>
      <vt:variant>
        <vt:lpwstr/>
      </vt:variant>
      <vt:variant>
        <vt:i4>3080295</vt:i4>
      </vt:variant>
      <vt:variant>
        <vt:i4>123</vt:i4>
      </vt:variant>
      <vt:variant>
        <vt:i4>0</vt:i4>
      </vt:variant>
      <vt:variant>
        <vt:i4>5</vt:i4>
      </vt:variant>
      <vt:variant>
        <vt:lpwstr>http://www.usnews.com/opinion/blogs/world-report/2013/06/13/us-overtures-to-chavez-successor-maduro-hurt-venezuelas-opposition</vt:lpwstr>
      </vt:variant>
      <vt:variant>
        <vt:lpwstr/>
      </vt:variant>
      <vt:variant>
        <vt:i4>6553698</vt:i4>
      </vt:variant>
      <vt:variant>
        <vt:i4>120</vt:i4>
      </vt:variant>
      <vt:variant>
        <vt:i4>0</vt:i4>
      </vt:variant>
      <vt:variant>
        <vt:i4>5</vt:i4>
      </vt:variant>
      <vt:variant>
        <vt:lpwstr>http://sistemas.mre.gov.br/kitweb/datafiles/IRBr/pt-br/file/CAD/LXII CAD/Pol%C3%ADtica/Why Iran Should Get the Bomb.pdf</vt:lpwstr>
      </vt:variant>
      <vt:variant>
        <vt:lpwstr/>
      </vt:variant>
      <vt:variant>
        <vt:i4>6</vt:i4>
      </vt:variant>
      <vt:variant>
        <vt:i4>117</vt:i4>
      </vt:variant>
      <vt:variant>
        <vt:i4>0</vt:i4>
      </vt:variant>
      <vt:variant>
        <vt:i4>5</vt:i4>
      </vt:variant>
      <vt:variant>
        <vt:lpwstr>http://www.worldpoliticsreview.com/articles/12615/world-citizen-will-venezuela-iran-links-survive-chavez</vt:lpwstr>
      </vt:variant>
      <vt:variant>
        <vt:lpwstr/>
      </vt:variant>
      <vt:variant>
        <vt:i4>2228268</vt:i4>
      </vt:variant>
      <vt:variant>
        <vt:i4>114</vt:i4>
      </vt:variant>
      <vt:variant>
        <vt:i4>0</vt:i4>
      </vt:variant>
      <vt:variant>
        <vt:i4>5</vt:i4>
      </vt:variant>
      <vt:variant>
        <vt:lpwstr>http://www.thejc.com/news/world-news/29926/analysis-in-venezuela-antisemitism-state-policy</vt:lpwstr>
      </vt:variant>
      <vt:variant>
        <vt:lpwstr/>
      </vt:variant>
      <vt:variant>
        <vt:i4>1245210</vt:i4>
      </vt:variant>
      <vt:variant>
        <vt:i4>111</vt:i4>
      </vt:variant>
      <vt:variant>
        <vt:i4>0</vt:i4>
      </vt:variant>
      <vt:variant>
        <vt:i4>5</vt:i4>
      </vt:variant>
      <vt:variant>
        <vt:lpwstr>http://www.guernicamag.com/daily/juan_cole_ahmadinejad_in_latin/</vt:lpwstr>
      </vt:variant>
      <vt:variant>
        <vt:lpwstr/>
      </vt:variant>
      <vt:variant>
        <vt:i4>2359356</vt:i4>
      </vt:variant>
      <vt:variant>
        <vt:i4>108</vt:i4>
      </vt:variant>
      <vt:variant>
        <vt:i4>0</vt:i4>
      </vt:variant>
      <vt:variant>
        <vt:i4>5</vt:i4>
      </vt:variant>
      <vt:variant>
        <vt:lpwstr>http://www.miamiherald.com/2012/07/11/v-fullstory/2891728/republicans-attack-obama-for-chavez.html</vt:lpwstr>
      </vt:variant>
      <vt:variant>
        <vt:lpwstr/>
      </vt:variant>
      <vt:variant>
        <vt:i4>3866656</vt:i4>
      </vt:variant>
      <vt:variant>
        <vt:i4>105</vt:i4>
      </vt:variant>
      <vt:variant>
        <vt:i4>0</vt:i4>
      </vt:variant>
      <vt:variant>
        <vt:i4>5</vt:i4>
      </vt:variant>
      <vt:variant>
        <vt:lpwstr>http://www.huffingtonpost.com/nikolas-kozloff/maduro-elections-venezuela_b_3078387.html</vt:lpwstr>
      </vt:variant>
      <vt:variant>
        <vt:lpwstr/>
      </vt:variant>
      <vt:variant>
        <vt:i4>3866656</vt:i4>
      </vt:variant>
      <vt:variant>
        <vt:i4>102</vt:i4>
      </vt:variant>
      <vt:variant>
        <vt:i4>0</vt:i4>
      </vt:variant>
      <vt:variant>
        <vt:i4>5</vt:i4>
      </vt:variant>
      <vt:variant>
        <vt:lpwstr>http://www.huffingtonpost.com/nikolas-kozloff/maduro-elections-venezuela_b_3078387.html</vt:lpwstr>
      </vt:variant>
      <vt:variant>
        <vt:lpwstr/>
      </vt:variant>
      <vt:variant>
        <vt:i4>4915224</vt:i4>
      </vt:variant>
      <vt:variant>
        <vt:i4>99</vt:i4>
      </vt:variant>
      <vt:variant>
        <vt:i4>0</vt:i4>
      </vt:variant>
      <vt:variant>
        <vt:i4>5</vt:i4>
      </vt:variant>
      <vt:variant>
        <vt:lpwstr>http://venezuelanalysis.com/news/7283</vt:lpwstr>
      </vt:variant>
      <vt:variant>
        <vt:lpwstr/>
      </vt:variant>
      <vt:variant>
        <vt:i4>7864366</vt:i4>
      </vt:variant>
      <vt:variant>
        <vt:i4>96</vt:i4>
      </vt:variant>
      <vt:variant>
        <vt:i4>0</vt:i4>
      </vt:variant>
      <vt:variant>
        <vt:i4>5</vt:i4>
      </vt:variant>
      <vt:variant>
        <vt:lpwstr>http://www.capitolhillcubans.com/2013/01/venezuelas-coup-made-in-cuba.html</vt:lpwstr>
      </vt:variant>
      <vt:variant>
        <vt:lpwstr/>
      </vt:variant>
      <vt:variant>
        <vt:i4>2293809</vt:i4>
      </vt:variant>
      <vt:variant>
        <vt:i4>93</vt:i4>
      </vt:variant>
      <vt:variant>
        <vt:i4>0</vt:i4>
      </vt:variant>
      <vt:variant>
        <vt:i4>5</vt:i4>
      </vt:variant>
      <vt:variant>
        <vt:lpwstr>http://www.newrepublic.com/article/112596/hugo-chavez-dead-cuba-defined-him-much-venezuela-did</vt:lpwstr>
      </vt:variant>
      <vt:variant>
        <vt:lpwstr/>
      </vt:variant>
      <vt:variant>
        <vt:i4>2949228</vt:i4>
      </vt:variant>
      <vt:variant>
        <vt:i4>90</vt:i4>
      </vt:variant>
      <vt:variant>
        <vt:i4>0</vt:i4>
      </vt:variant>
      <vt:variant>
        <vt:i4>5</vt:i4>
      </vt:variant>
      <vt:variant>
        <vt:lpwstr>http://www.hoover.org/publications/policy-review/article/94006</vt:lpwstr>
      </vt:variant>
      <vt:variant>
        <vt:lpwstr/>
      </vt:variant>
      <vt:variant>
        <vt:i4>7143542</vt:i4>
      </vt:variant>
      <vt:variant>
        <vt:i4>87</vt:i4>
      </vt:variant>
      <vt:variant>
        <vt:i4>0</vt:i4>
      </vt:variant>
      <vt:variant>
        <vt:i4>5</vt:i4>
      </vt:variant>
      <vt:variant>
        <vt:lpwstr>http://americasquarterly.org/node/2058</vt:lpwstr>
      </vt:variant>
      <vt:variant>
        <vt:lpwstr/>
      </vt:variant>
      <vt:variant>
        <vt:i4>2949228</vt:i4>
      </vt:variant>
      <vt:variant>
        <vt:i4>84</vt:i4>
      </vt:variant>
      <vt:variant>
        <vt:i4>0</vt:i4>
      </vt:variant>
      <vt:variant>
        <vt:i4>5</vt:i4>
      </vt:variant>
      <vt:variant>
        <vt:lpwstr>http://www.hoover.org/publications/policy-review/article/94006</vt:lpwstr>
      </vt:variant>
      <vt:variant>
        <vt:lpwstr/>
      </vt:variant>
      <vt:variant>
        <vt:i4>1835037</vt:i4>
      </vt:variant>
      <vt:variant>
        <vt:i4>81</vt:i4>
      </vt:variant>
      <vt:variant>
        <vt:i4>0</vt:i4>
      </vt:variant>
      <vt:variant>
        <vt:i4>5</vt:i4>
      </vt:variant>
      <vt:variant>
        <vt:lpwstr>http://cnsnews.com/news/article/iran-venezuela-links-examined-amid-fresh-calls-terror-sponsor-designation</vt:lpwstr>
      </vt:variant>
      <vt:variant>
        <vt:lpwstr/>
      </vt:variant>
      <vt:variant>
        <vt:i4>2293809</vt:i4>
      </vt:variant>
      <vt:variant>
        <vt:i4>78</vt:i4>
      </vt:variant>
      <vt:variant>
        <vt:i4>0</vt:i4>
      </vt:variant>
      <vt:variant>
        <vt:i4>5</vt:i4>
      </vt:variant>
      <vt:variant>
        <vt:lpwstr>http://www.newrepublic.com/article/112596/hugo-chavez-dead-cuba-defined-him-much-venezuela-did</vt:lpwstr>
      </vt:variant>
      <vt:variant>
        <vt:lpwstr/>
      </vt:variant>
      <vt:variant>
        <vt:i4>1179651</vt:i4>
      </vt:variant>
      <vt:variant>
        <vt:i4>75</vt:i4>
      </vt:variant>
      <vt:variant>
        <vt:i4>0</vt:i4>
      </vt:variant>
      <vt:variant>
        <vt:i4>5</vt:i4>
      </vt:variant>
      <vt:variant>
        <vt:lpwstr>http://www.mining.com/web/foreign-oil-and-gas-companies-look-to-status-quo-in-venezuela/</vt:lpwstr>
      </vt:variant>
      <vt:variant>
        <vt:lpwstr/>
      </vt:variant>
      <vt:variant>
        <vt:i4>1835037</vt:i4>
      </vt:variant>
      <vt:variant>
        <vt:i4>72</vt:i4>
      </vt:variant>
      <vt:variant>
        <vt:i4>0</vt:i4>
      </vt:variant>
      <vt:variant>
        <vt:i4>5</vt:i4>
      </vt:variant>
      <vt:variant>
        <vt:lpwstr>http://cnsnews.com/news/article/iran-venezuela-links-examined-amid-fresh-calls-terror-sponsor-designation</vt:lpwstr>
      </vt:variant>
      <vt:variant>
        <vt:lpwstr/>
      </vt:variant>
      <vt:variant>
        <vt:i4>2097197</vt:i4>
      </vt:variant>
      <vt:variant>
        <vt:i4>69</vt:i4>
      </vt:variant>
      <vt:variant>
        <vt:i4>0</vt:i4>
      </vt:variant>
      <vt:variant>
        <vt:i4>5</vt:i4>
      </vt:variant>
      <vt:variant>
        <vt:lpwstr>http://www.heritage.org/research/reports/2010/01/state-sponsors-of-terrorism-time-to-add-venezuela-to-the-list</vt:lpwstr>
      </vt:variant>
      <vt:variant>
        <vt:lpwstr/>
      </vt:variant>
      <vt:variant>
        <vt:i4>1835037</vt:i4>
      </vt:variant>
      <vt:variant>
        <vt:i4>66</vt:i4>
      </vt:variant>
      <vt:variant>
        <vt:i4>0</vt:i4>
      </vt:variant>
      <vt:variant>
        <vt:i4>5</vt:i4>
      </vt:variant>
      <vt:variant>
        <vt:lpwstr>http://cnsnews.com/news/article/iran-venezuela-links-examined-amid-fresh-calls-terror-sponsor-designation</vt:lpwstr>
      </vt:variant>
      <vt:variant>
        <vt:lpwstr/>
      </vt:variant>
      <vt:variant>
        <vt:i4>4718602</vt:i4>
      </vt:variant>
      <vt:variant>
        <vt:i4>63</vt:i4>
      </vt:variant>
      <vt:variant>
        <vt:i4>0</vt:i4>
      </vt:variant>
      <vt:variant>
        <vt:i4>5</vt:i4>
      </vt:variant>
      <vt:variant>
        <vt:lpwstr>http://www.examiner.com/article/obama-urged-to-place-venezuela-on-terrorist-sponsor-list</vt:lpwstr>
      </vt:variant>
      <vt:variant>
        <vt:lpwstr/>
      </vt:variant>
      <vt:variant>
        <vt:i4>7143542</vt:i4>
      </vt:variant>
      <vt:variant>
        <vt:i4>60</vt:i4>
      </vt:variant>
      <vt:variant>
        <vt:i4>0</vt:i4>
      </vt:variant>
      <vt:variant>
        <vt:i4>5</vt:i4>
      </vt:variant>
      <vt:variant>
        <vt:lpwstr>http://americasquarterly.org/node/2058</vt:lpwstr>
      </vt:variant>
      <vt:variant>
        <vt:lpwstr/>
      </vt:variant>
      <vt:variant>
        <vt:i4>1114186</vt:i4>
      </vt:variant>
      <vt:variant>
        <vt:i4>57</vt:i4>
      </vt:variant>
      <vt:variant>
        <vt:i4>0</vt:i4>
      </vt:variant>
      <vt:variant>
        <vt:i4>5</vt:i4>
      </vt:variant>
      <vt:variant>
        <vt:lpwstr>http://www.politico.com/story/2013/04/nicolas-maduro-venezuela-john-kerry-90208.html</vt:lpwstr>
      </vt:variant>
      <vt:variant>
        <vt:lpwstr>ixzz2YgFAriqs</vt:lpwstr>
      </vt:variant>
      <vt:variant>
        <vt:i4>2031686</vt:i4>
      </vt:variant>
      <vt:variant>
        <vt:i4>54</vt:i4>
      </vt:variant>
      <vt:variant>
        <vt:i4>0</vt:i4>
      </vt:variant>
      <vt:variant>
        <vt:i4>5</vt:i4>
      </vt:variant>
      <vt:variant>
        <vt:lpwstr>http://www.politico.com/story/2013/04/nicolas-maduro-venezuela-john-kerry-90208.html</vt:lpwstr>
      </vt:variant>
      <vt:variant>
        <vt:lpwstr>ixzz2YgF49046</vt:lpwstr>
      </vt:variant>
      <vt:variant>
        <vt:i4>917584</vt:i4>
      </vt:variant>
      <vt:variant>
        <vt:i4>51</vt:i4>
      </vt:variant>
      <vt:variant>
        <vt:i4>0</vt:i4>
      </vt:variant>
      <vt:variant>
        <vt:i4>5</vt:i4>
      </vt:variant>
      <vt:variant>
        <vt:lpwstr>http://www.blackstarnews.com/global-politics/south-america/john-kerry-spits-on-maduros-hand-hostility-promotes-venezuela</vt:lpwstr>
      </vt:variant>
      <vt:variant>
        <vt:lpwstr>sthash.FJk0MYmg.dpuf</vt:lpwstr>
      </vt:variant>
      <vt:variant>
        <vt:i4>7143542</vt:i4>
      </vt:variant>
      <vt:variant>
        <vt:i4>48</vt:i4>
      </vt:variant>
      <vt:variant>
        <vt:i4>0</vt:i4>
      </vt:variant>
      <vt:variant>
        <vt:i4>5</vt:i4>
      </vt:variant>
      <vt:variant>
        <vt:lpwstr>http://americasquarterly.org/node/2058</vt:lpwstr>
      </vt:variant>
      <vt:variant>
        <vt:lpwstr/>
      </vt:variant>
      <vt:variant>
        <vt:i4>6225928</vt:i4>
      </vt:variant>
      <vt:variant>
        <vt:i4>45</vt:i4>
      </vt:variant>
      <vt:variant>
        <vt:i4>0</vt:i4>
      </vt:variant>
      <vt:variant>
        <vt:i4>5</vt:i4>
      </vt:variant>
      <vt:variant>
        <vt:lpwstr>http://www.globalresearch.ca/venezuela-destabilization-plan-colombian-government-meets-venezuelan-opposition/5338592</vt:lpwstr>
      </vt:variant>
      <vt:variant>
        <vt:lpwstr/>
      </vt:variant>
      <vt:variant>
        <vt:i4>6225928</vt:i4>
      </vt:variant>
      <vt:variant>
        <vt:i4>42</vt:i4>
      </vt:variant>
      <vt:variant>
        <vt:i4>0</vt:i4>
      </vt:variant>
      <vt:variant>
        <vt:i4>5</vt:i4>
      </vt:variant>
      <vt:variant>
        <vt:lpwstr>http://www.globalresearch.ca/venezuela-destabilization-plan-colombian-government-meets-venezuelan-opposition/5338592</vt:lpwstr>
      </vt:variant>
      <vt:variant>
        <vt:lpwstr/>
      </vt:variant>
      <vt:variant>
        <vt:i4>5701694</vt:i4>
      </vt:variant>
      <vt:variant>
        <vt:i4>39</vt:i4>
      </vt:variant>
      <vt:variant>
        <vt:i4>0</vt:i4>
      </vt:variant>
      <vt:variant>
        <vt:i4>5</vt:i4>
      </vt:variant>
      <vt:variant>
        <vt:lpwstr>http://www.fpif.org/articles/us_efforts_to_block_democracy_in_venezuela_harm_relations_in_the_hemisphere</vt:lpwstr>
      </vt:variant>
      <vt:variant>
        <vt:lpwstr/>
      </vt:variant>
      <vt:variant>
        <vt:i4>1179731</vt:i4>
      </vt:variant>
      <vt:variant>
        <vt:i4>36</vt:i4>
      </vt:variant>
      <vt:variant>
        <vt:i4>0</vt:i4>
      </vt:variant>
      <vt:variant>
        <vt:i4>5</vt:i4>
      </vt:variant>
      <vt:variant>
        <vt:lpwstr>http://www.fas.org/sgp/crs/row/R42989.pdf</vt:lpwstr>
      </vt:variant>
      <vt:variant>
        <vt:lpwstr/>
      </vt:variant>
      <vt:variant>
        <vt:i4>8126589</vt:i4>
      </vt:variant>
      <vt:variant>
        <vt:i4>33</vt:i4>
      </vt:variant>
      <vt:variant>
        <vt:i4>0</vt:i4>
      </vt:variant>
      <vt:variant>
        <vt:i4>5</vt:i4>
      </vt:variant>
      <vt:variant>
        <vt:lpwstr>http://www.csmonitor.com/World/Americas/2013/0517/Venezuela-s-Maduro-still-waiting-on-Washington-s-recognition</vt:lpwstr>
      </vt:variant>
      <vt:variant>
        <vt:lpwstr/>
      </vt:variant>
      <vt:variant>
        <vt:i4>3407931</vt:i4>
      </vt:variant>
      <vt:variant>
        <vt:i4>30</vt:i4>
      </vt:variant>
      <vt:variant>
        <vt:i4>0</vt:i4>
      </vt:variant>
      <vt:variant>
        <vt:i4>5</vt:i4>
      </vt:variant>
      <vt:variant>
        <vt:lpwstr>http://csis.org/publication/kerry-jaua-meeting-resetting-us-venezuela-relations</vt:lpwstr>
      </vt:variant>
      <vt:variant>
        <vt:lpwstr/>
      </vt:variant>
      <vt:variant>
        <vt:i4>3145839</vt:i4>
      </vt:variant>
      <vt:variant>
        <vt:i4>27</vt:i4>
      </vt:variant>
      <vt:variant>
        <vt:i4>0</vt:i4>
      </vt:variant>
      <vt:variant>
        <vt:i4>5</vt:i4>
      </vt:variant>
      <vt:variant>
        <vt:lpwstr>http://www.usnews.com/opinion/blogs/world-report/2013/03/15/after-chavez-us-must-encourage-democratic-venezuela</vt:lpwstr>
      </vt:variant>
      <vt:variant>
        <vt:lpwstr/>
      </vt:variant>
      <vt:variant>
        <vt:i4>2555908</vt:i4>
      </vt:variant>
      <vt:variant>
        <vt:i4>24</vt:i4>
      </vt:variant>
      <vt:variant>
        <vt:i4>0</vt:i4>
      </vt:variant>
      <vt:variant>
        <vt:i4>5</vt:i4>
      </vt:variant>
      <vt:variant>
        <vt:lpwstr>http://www.foreignpolicyi.org/files/2013-04-19-Bulletin-Venezuelan Elections_1.pdf</vt:lpwstr>
      </vt:variant>
      <vt:variant>
        <vt:lpwstr/>
      </vt:variant>
      <vt:variant>
        <vt:i4>5242916</vt:i4>
      </vt:variant>
      <vt:variant>
        <vt:i4>21</vt:i4>
      </vt:variant>
      <vt:variant>
        <vt:i4>0</vt:i4>
      </vt:variant>
      <vt:variant>
        <vt:i4>5</vt:i4>
      </vt:variant>
      <vt:variant>
        <vt:lpwstr>http://www.google.com/url?sa=t&amp;rct=j&amp;q=&amp;esrc=s&amp;source=web&amp;cd=3&amp;cad=rja&amp;ved=0CD8QFjAC&amp;url=http%3A%2F%2Fwww.peacebuilding.no%2Fvar%2Fezflow_site%2Fstorage%2Foriginal%2Fapplication%2F26ff1a0cc3c0b6d5692c8afbc054aad9.pdf&amp;ei=hdzWUca8JILk4AOij4CoDw&amp;usg=AFQjCNGHKw3VP72fVH4crRtY3_Llw-iu0g&amp;sig2=ICkNV90oFC_0Mp3rvFM0Fg&amp;bvm=bv.48705608,d.dmg</vt:lpwstr>
      </vt:variant>
      <vt:variant>
        <vt:lpwstr/>
      </vt:variant>
      <vt:variant>
        <vt:i4>6488166</vt:i4>
      </vt:variant>
      <vt:variant>
        <vt:i4>18</vt:i4>
      </vt:variant>
      <vt:variant>
        <vt:i4>0</vt:i4>
      </vt:variant>
      <vt:variant>
        <vt:i4>5</vt:i4>
      </vt:variant>
      <vt:variant>
        <vt:lpwstr>http://dragonstrail.wordpress.com/</vt:lpwstr>
      </vt:variant>
      <vt:variant>
        <vt:lpwstr/>
      </vt:variant>
      <vt:variant>
        <vt:i4>6488166</vt:i4>
      </vt:variant>
      <vt:variant>
        <vt:i4>15</vt:i4>
      </vt:variant>
      <vt:variant>
        <vt:i4>0</vt:i4>
      </vt:variant>
      <vt:variant>
        <vt:i4>5</vt:i4>
      </vt:variant>
      <vt:variant>
        <vt:lpwstr>http://dragonstrail.wordpress.com/</vt:lpwstr>
      </vt:variant>
      <vt:variant>
        <vt:lpwstr/>
      </vt:variant>
      <vt:variant>
        <vt:i4>6488166</vt:i4>
      </vt:variant>
      <vt:variant>
        <vt:i4>12</vt:i4>
      </vt:variant>
      <vt:variant>
        <vt:i4>0</vt:i4>
      </vt:variant>
      <vt:variant>
        <vt:i4>5</vt:i4>
      </vt:variant>
      <vt:variant>
        <vt:lpwstr>http://dragonstrail.wordpress.com/</vt:lpwstr>
      </vt:variant>
      <vt:variant>
        <vt:lpwstr/>
      </vt:variant>
      <vt:variant>
        <vt:i4>5242916</vt:i4>
      </vt:variant>
      <vt:variant>
        <vt:i4>9</vt:i4>
      </vt:variant>
      <vt:variant>
        <vt:i4>0</vt:i4>
      </vt:variant>
      <vt:variant>
        <vt:i4>5</vt:i4>
      </vt:variant>
      <vt:variant>
        <vt:lpwstr>http://www.google.com/url?sa=t&amp;rct=j&amp;q=&amp;esrc=s&amp;source=web&amp;cd=3&amp;cad=rja&amp;ved=0CD8QFjAC&amp;url=http%3A%2F%2Fwww.peacebuilding.no%2Fvar%2Fezflow_site%2Fstorage%2Foriginal%2Fapplication%2F26ff1a0cc3c0b6d5692c8afbc054aad9.pdf&amp;ei=hdzWUca8JILk4AOij4CoDw&amp;usg=AFQjCNGHKw3VP72fVH4crRtY3_Llw-iu0g&amp;sig2=ICkNV90oFC_0Mp3rvFM0Fg&amp;bvm=bv.48705608,d.dmg</vt:lpwstr>
      </vt:variant>
      <vt:variant>
        <vt:lpwstr/>
      </vt:variant>
      <vt:variant>
        <vt:i4>5242916</vt:i4>
      </vt:variant>
      <vt:variant>
        <vt:i4>6</vt:i4>
      </vt:variant>
      <vt:variant>
        <vt:i4>0</vt:i4>
      </vt:variant>
      <vt:variant>
        <vt:i4>5</vt:i4>
      </vt:variant>
      <vt:variant>
        <vt:lpwstr>http://www.google.com/url?sa=t&amp;rct=j&amp;q=&amp;esrc=s&amp;source=web&amp;cd=3&amp;cad=rja&amp;ved=0CD8QFjAC&amp;url=http%3A%2F%2Fwww.peacebuilding.no%2Fvar%2Fezflow_site%2Fstorage%2Foriginal%2Fapplication%2F26ff1a0cc3c0b6d5692c8afbc054aad9.pdf&amp;ei=hdzWUca8JILk4AOij4CoDw&amp;usg=AFQjCNGHKw3VP72fVH4crRtY3_Llw-iu0g&amp;sig2=ICkNV90oFC_0Mp3rvFM0Fg&amp;bvm=bv.48705608,d.dmg</vt:lpwstr>
      </vt:variant>
      <vt:variant>
        <vt:lpwstr/>
      </vt:variant>
      <vt:variant>
        <vt:i4>6488166</vt:i4>
      </vt:variant>
      <vt:variant>
        <vt:i4>3</vt:i4>
      </vt:variant>
      <vt:variant>
        <vt:i4>0</vt:i4>
      </vt:variant>
      <vt:variant>
        <vt:i4>5</vt:i4>
      </vt:variant>
      <vt:variant>
        <vt:lpwstr>http://dragonstrail.wordpress.com/</vt:lpwstr>
      </vt:variant>
      <vt:variant>
        <vt:lpwstr/>
      </vt:variant>
      <vt:variant>
        <vt:i4>3080289</vt:i4>
      </vt:variant>
      <vt:variant>
        <vt:i4>0</vt:i4>
      </vt:variant>
      <vt:variant>
        <vt:i4>0</vt:i4>
      </vt:variant>
      <vt:variant>
        <vt:i4>5</vt:i4>
      </vt:variant>
      <vt:variant>
        <vt:lpwstr>http://www.economonitor.com/blog/2013/07/venezuela-and-iran-the-end-of-the-affair/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Arjun Krishnan, Team 2012</dc:creator>
  <cp:lastModifiedBy>debateadmin, Team 2011</cp:lastModifiedBy>
  <cp:revision>2</cp:revision>
  <dcterms:created xsi:type="dcterms:W3CDTF">2013-07-26T12:09:00Z</dcterms:created>
  <dcterms:modified xsi:type="dcterms:W3CDTF">2013-07-26T12:09:00Z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