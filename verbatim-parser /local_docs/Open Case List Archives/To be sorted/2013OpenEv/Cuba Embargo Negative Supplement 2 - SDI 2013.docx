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2C2A02" w:rsidRDefault="00FC3BE5" w:rsidP="00FC3BE5">
      <w:pPr>
        <w:pStyle w:val="Heading2"/>
        <w:rPr>
          <w:rFonts w:cs="Times New Roman"/>
        </w:rPr>
      </w:pPr>
      <w:r w:rsidRPr="002C2A02">
        <w:rPr>
          <w:rFonts w:cs="Times New Roman"/>
        </w:rPr>
        <w:t>UN</w:t>
      </w:r>
    </w:p>
    <w:p w:rsidR="00FC3BE5" w:rsidRPr="002C2A02" w:rsidRDefault="00FC3BE5" w:rsidP="00FC3BE5">
      <w:pPr>
        <w:pStyle w:val="Heading3"/>
        <w:rPr>
          <w:rFonts w:cs="Times New Roman"/>
        </w:rPr>
      </w:pPr>
      <w:r w:rsidRPr="002C2A02">
        <w:rPr>
          <w:rFonts w:cs="Times New Roman"/>
        </w:rPr>
        <w:lastRenderedPageBreak/>
        <w:t>Focus on Gitmo</w:t>
      </w:r>
    </w:p>
    <w:p w:rsidR="00FC3BE5" w:rsidRPr="002C2A02" w:rsidRDefault="00FC3BE5" w:rsidP="00FC3BE5">
      <w:pPr>
        <w:pStyle w:val="Heading4"/>
        <w:rPr>
          <w:rFonts w:cs="Times New Roman"/>
        </w:rPr>
      </w:pPr>
      <w:r w:rsidRPr="002C2A02">
        <w:rPr>
          <w:rFonts w:cs="Times New Roman"/>
        </w:rPr>
        <w:t>The UN is focused on Guantanamo Bay</w:t>
      </w:r>
    </w:p>
    <w:p w:rsidR="00FC3BE5" w:rsidRPr="002C2A02" w:rsidRDefault="00FC3BE5" w:rsidP="00FC3BE5">
      <w:r w:rsidRPr="002C2A02">
        <w:rPr>
          <w:rStyle w:val="StyleStyleBold12pt"/>
        </w:rPr>
        <w:t>BBC News 6</w:t>
      </w:r>
      <w:r w:rsidRPr="002C2A02">
        <w:t xml:space="preserve"> (2/16/06. BBC News “UN calls for Guantanamo </w:t>
      </w:r>
      <w:proofErr w:type="spellStart"/>
      <w:r w:rsidRPr="002C2A02">
        <w:t>closure”http</w:t>
      </w:r>
      <w:proofErr w:type="spellEnd"/>
      <w:r w:rsidRPr="002C2A02">
        <w:t>://news.bbc.co.uk/2/hi/</w:t>
      </w:r>
      <w:proofErr w:type="spellStart"/>
      <w:r w:rsidRPr="002C2A02">
        <w:t>americas</w:t>
      </w:r>
      <w:proofErr w:type="spellEnd"/>
      <w:r w:rsidRPr="002C2A02">
        <w:t>/4718724.stm. NS)</w:t>
      </w:r>
    </w:p>
    <w:p w:rsidR="00FC3BE5" w:rsidRPr="002C2A02" w:rsidRDefault="00FC3BE5" w:rsidP="00FC3BE5">
      <w:r w:rsidRPr="002C2A02">
        <w:rPr>
          <w:rStyle w:val="StyleBoldUnderline"/>
        </w:rPr>
        <w:t>UN</w:t>
      </w:r>
      <w:r w:rsidRPr="002C2A02">
        <w:t xml:space="preserve"> human rights </w:t>
      </w:r>
      <w:r w:rsidRPr="002C2A02">
        <w:rPr>
          <w:rStyle w:val="StyleBoldUnderline"/>
        </w:rPr>
        <w:t>investigators have called for the immediate closure of</w:t>
      </w:r>
      <w:r w:rsidRPr="002C2A02">
        <w:t xml:space="preserve"> the US detention camp at </w:t>
      </w:r>
      <w:r w:rsidRPr="002C2A02">
        <w:rPr>
          <w:rStyle w:val="StyleBoldUnderline"/>
        </w:rPr>
        <w:t>Guantanamo Bay. A UN report on conditions</w:t>
      </w:r>
      <w:r w:rsidRPr="002C2A02">
        <w:t xml:space="preserve"> in the Cuba camp </w:t>
      </w:r>
      <w:r w:rsidRPr="002C2A02">
        <w:rPr>
          <w:rStyle w:val="StyleBoldUnderline"/>
        </w:rPr>
        <w:t>says the US should try all inmates or free them "without further delay". Some aspects</w:t>
      </w:r>
      <w:r w:rsidRPr="002C2A02">
        <w:t xml:space="preserve"> of the treatment of the 500-strong camp population </w:t>
      </w:r>
      <w:r w:rsidRPr="002C2A02">
        <w:rPr>
          <w:rStyle w:val="StyleBoldUnderline"/>
        </w:rPr>
        <w:t>amount to torture, the UN team alleges. The US has rejected the</w:t>
      </w:r>
      <w:r w:rsidRPr="002C2A02">
        <w:t xml:space="preserve"> closure </w:t>
      </w:r>
      <w:r w:rsidRPr="002C2A02">
        <w:rPr>
          <w:rStyle w:val="StyleBoldUnderline"/>
        </w:rPr>
        <w:t>call</w:t>
      </w:r>
      <w:r w:rsidRPr="002C2A02">
        <w:t xml:space="preserve">, with White House spokesman Scott McClellan saying that the facility houses "dangerous terrorists". One of the five investigators responsible for the report, </w:t>
      </w:r>
      <w:r w:rsidRPr="002C2A02">
        <w:rPr>
          <w:rStyle w:val="StyleBoldUnderline"/>
        </w:rPr>
        <w:t>UN special rapporteur on torture</w:t>
      </w:r>
      <w:r w:rsidRPr="002C2A02">
        <w:t xml:space="preserve"> Manfred Nowak, </w:t>
      </w:r>
      <w:r w:rsidRPr="002C2A02">
        <w:rPr>
          <w:rStyle w:val="StyleBoldUnderline"/>
        </w:rPr>
        <w:t xml:space="preserve">said the detention of inmates for years without charge amounted to arbitrary detention. </w:t>
      </w:r>
      <w:r w:rsidRPr="002C2A02">
        <w:t xml:space="preserve">"Those </w:t>
      </w:r>
      <w:r w:rsidRPr="002C2A02">
        <w:rPr>
          <w:rStyle w:val="StyleBoldUnderline"/>
        </w:rPr>
        <w:t>persons either have to be released immediately or</w:t>
      </w:r>
      <w:r w:rsidRPr="002C2A02">
        <w:t xml:space="preserve"> they </w:t>
      </w:r>
      <w:r w:rsidRPr="002C2A02">
        <w:rPr>
          <w:rStyle w:val="StyleBoldUnderline"/>
        </w:rPr>
        <w:t>should be brought to a</w:t>
      </w:r>
      <w:r w:rsidRPr="002C2A02">
        <w:t xml:space="preserve"> proper and competent </w:t>
      </w:r>
      <w:r w:rsidRPr="002C2A02">
        <w:rPr>
          <w:rStyle w:val="StyleBoldUnderline"/>
        </w:rPr>
        <w:t>court and tried</w:t>
      </w:r>
      <w:r w:rsidRPr="002C2A02">
        <w:t xml:space="preserve"> for the offences they are charged with," he told the BBC. Health threat In London, </w:t>
      </w:r>
      <w:r w:rsidRPr="002C2A02">
        <w:rPr>
          <w:rStyle w:val="StyleBoldUnderline"/>
        </w:rPr>
        <w:t>UN High Commissioner for Human Rights</w:t>
      </w:r>
      <w:r w:rsidRPr="002C2A02">
        <w:t xml:space="preserve"> Louise </w:t>
      </w:r>
      <w:proofErr w:type="spellStart"/>
      <w:r w:rsidRPr="002C2A02">
        <w:rPr>
          <w:rStyle w:val="StyleBoldUnderline"/>
        </w:rPr>
        <w:t>Arbour</w:t>
      </w:r>
      <w:proofErr w:type="spellEnd"/>
      <w:r w:rsidRPr="002C2A02">
        <w:rPr>
          <w:rStyle w:val="StyleBoldUnderline"/>
        </w:rPr>
        <w:t xml:space="preserve"> said</w:t>
      </w:r>
      <w:r w:rsidRPr="002C2A02">
        <w:t xml:space="preserve"> she could not endorse every recommendation made by the report - but that </w:t>
      </w:r>
      <w:r w:rsidRPr="002C2A02">
        <w:rPr>
          <w:rStyle w:val="StyleBoldUnderline"/>
        </w:rPr>
        <w:t xml:space="preserve">she could </w:t>
      </w:r>
      <w:r w:rsidRPr="002C2A02">
        <w:rPr>
          <w:rStyle w:val="Emphasis"/>
        </w:rPr>
        <w:t>see little alternative to closing down the camp</w:t>
      </w:r>
      <w:r w:rsidRPr="002C2A02">
        <w:rPr>
          <w:rStyle w:val="StyleBoldUnderline"/>
        </w:rPr>
        <w:t xml:space="preserve">. </w:t>
      </w:r>
      <w:r w:rsidRPr="002C2A02">
        <w:t xml:space="preserve">GUANTANAMO TIMELINE Jan 2002: First "illegal combatants" arrive at Camp X-ray. Transferred to Camp Delta in April Feb 2002: More than 100 out of nearly 600 detainees stage first of many hunger strikes Oct 2002: First releases include four men returned to Afghanistan and Pakistan Feb 2004: US officials announce the first charges against two detainees Mar-May 2004: Dozens of detainees released July 2004: First military tribunal Jan 2005: US announces investigation into allegations of abuse May 2005: US magazine report - later retracted - alleges copies of the Koran mishandled by guards, sparking worldwide protests. US later confirms five cases of mishandling The report says the US treatment of detainees, some of whom have been held for more than four years, violates their rights to physical and mental health. The report expresses concern at the use of excessive force during transportation and force-feeding through nasal tubes during hunger strikes, which it says amounts to torture. </w:t>
      </w:r>
      <w:r w:rsidRPr="002C2A02">
        <w:rPr>
          <w:rStyle w:val="StyleBoldUnderline"/>
        </w:rPr>
        <w:t>The lack of</w:t>
      </w:r>
      <w:r w:rsidRPr="002C2A02">
        <w:t xml:space="preserve"> any </w:t>
      </w:r>
      <w:r w:rsidRPr="002C2A02">
        <w:rPr>
          <w:rStyle w:val="StyleBoldUnderline"/>
        </w:rPr>
        <w:t>US investigation</w:t>
      </w:r>
      <w:r w:rsidRPr="002C2A02">
        <w:t xml:space="preserve"> into these allegations </w:t>
      </w:r>
      <w:r w:rsidRPr="002C2A02">
        <w:rPr>
          <w:rStyle w:val="StyleBoldUnderline"/>
        </w:rPr>
        <w:t>is a breach of the UN Convention against Torture</w:t>
      </w:r>
      <w:r w:rsidRPr="002C2A02">
        <w:t xml:space="preserve">, it adds. The report ends by </w:t>
      </w:r>
      <w:r w:rsidRPr="002C2A02">
        <w:rPr>
          <w:rStyle w:val="Emphasis"/>
        </w:rPr>
        <w:t>demanding that the UN be granted full and unrestricted access to the camp's facilities</w:t>
      </w:r>
      <w:r w:rsidRPr="002C2A02">
        <w:rPr>
          <w:rStyle w:val="StyleBoldUnderline"/>
        </w:rPr>
        <w:t xml:space="preserve">, including private interviews with detainees. </w:t>
      </w:r>
      <w:r w:rsidRPr="002C2A02">
        <w:t xml:space="preserve">Access row </w:t>
      </w:r>
      <w:r w:rsidRPr="002C2A02">
        <w:rPr>
          <w:rStyle w:val="StyleBoldUnderline"/>
        </w:rPr>
        <w:t>The US invited the UN to the camp last year</w:t>
      </w:r>
      <w:r w:rsidRPr="002C2A02">
        <w:t xml:space="preserve"> after years of requests, </w:t>
      </w:r>
      <w:r w:rsidRPr="002C2A02">
        <w:rPr>
          <w:rStyle w:val="StyleBoldUnderline"/>
        </w:rPr>
        <w:t>but refused to grant the investigators the right to speak</w:t>
      </w:r>
      <w:r w:rsidRPr="002C2A02">
        <w:t xml:space="preserve"> to detainees </w:t>
      </w:r>
      <w:r w:rsidRPr="002C2A02">
        <w:rPr>
          <w:rStyle w:val="StyleBoldUnderline"/>
        </w:rPr>
        <w:t>in private</w:t>
      </w:r>
      <w:r w:rsidRPr="002C2A02">
        <w:t>. HAVE YOUR SAY Charge them or release them Craig Frater, London/</w:t>
      </w:r>
      <w:proofErr w:type="spellStart"/>
      <w:r w:rsidRPr="002C2A02">
        <w:t>Stornoway</w:t>
      </w:r>
      <w:proofErr w:type="spellEnd"/>
      <w:r w:rsidRPr="002C2A02">
        <w:t xml:space="preserve"> Send us your comments </w:t>
      </w:r>
      <w:r w:rsidRPr="002C2A02">
        <w:rPr>
          <w:rStyle w:val="StyleBoldUnderline"/>
        </w:rPr>
        <w:t>The UN said private interviews were a "totally non-negotiable pre-condition" for conducting the visit and refused to send investigators.</w:t>
      </w:r>
      <w:r w:rsidRPr="002C2A02">
        <w:t xml:space="preserve"> </w:t>
      </w:r>
    </w:p>
    <w:p w:rsidR="00FC3BE5" w:rsidRPr="002C2A02" w:rsidRDefault="00FC3BE5" w:rsidP="00FC3BE5"/>
    <w:p w:rsidR="00FC3BE5" w:rsidRPr="002C2A02" w:rsidRDefault="00FC3BE5" w:rsidP="00FC3BE5"/>
    <w:p w:rsidR="00FC3BE5" w:rsidRPr="002C2A02" w:rsidRDefault="00FC3BE5" w:rsidP="00FC3BE5">
      <w:pPr>
        <w:pStyle w:val="Heading3"/>
        <w:rPr>
          <w:rFonts w:cs="Times New Roman"/>
        </w:rPr>
      </w:pPr>
      <w:r w:rsidRPr="002C2A02">
        <w:rPr>
          <w:rFonts w:cs="Times New Roman"/>
        </w:rPr>
        <w:lastRenderedPageBreak/>
        <w:t>Peacekeeping fails</w:t>
      </w:r>
    </w:p>
    <w:p w:rsidR="00FC3BE5" w:rsidRPr="002C2A02" w:rsidRDefault="00FC3BE5" w:rsidP="00FC3BE5">
      <w:pPr>
        <w:pStyle w:val="Heading4"/>
        <w:rPr>
          <w:rFonts w:cs="Times New Roman"/>
        </w:rPr>
      </w:pPr>
      <w:r w:rsidRPr="002C2A02">
        <w:rPr>
          <w:rFonts w:cs="Times New Roman"/>
        </w:rPr>
        <w:t>UN peacekeeping missions fail</w:t>
      </w:r>
    </w:p>
    <w:p w:rsidR="00FC3BE5" w:rsidRPr="002C2A02" w:rsidRDefault="00FC3BE5" w:rsidP="00FC3BE5">
      <w:r w:rsidRPr="002C2A02">
        <w:rPr>
          <w:rStyle w:val="StyleStyleBold12pt"/>
        </w:rPr>
        <w:t>Boot 2k</w:t>
      </w:r>
      <w:r w:rsidRPr="002C2A02">
        <w:t xml:space="preserve"> (Max Boot is an American author, consultant, editorialist, lecturer, and military historian. March/April 2000. Council on Foreign Relations, “Paving the Road to Hell: The Failure of U.N. Peacekeeping” </w:t>
      </w:r>
      <w:hyperlink r:id="rId10" w:history="1">
        <w:r w:rsidRPr="002C2A02">
          <w:rPr>
            <w:rStyle w:val="Hyperlink"/>
          </w:rPr>
          <w:t>http://www.foreignaffairs.com/articles/55875/max-boot/paving-the-road-to-hell-the-failure-of-u-n-peacekeeping</w:t>
        </w:r>
      </w:hyperlink>
      <w:r w:rsidRPr="002C2A02">
        <w:t xml:space="preserve"> NS)</w:t>
      </w:r>
    </w:p>
    <w:p w:rsidR="00FC3BE5" w:rsidRPr="002C2A02" w:rsidRDefault="00FC3BE5" w:rsidP="00FC3BE5">
      <w:r w:rsidRPr="002C2A02">
        <w:rPr>
          <w:rStyle w:val="StyleBoldUnderline"/>
        </w:rPr>
        <w:t>The United Nations started</w:t>
      </w:r>
      <w:r w:rsidRPr="002C2A02">
        <w:t xml:space="preserve"> the 1990s </w:t>
      </w:r>
      <w:r w:rsidRPr="002C2A02">
        <w:rPr>
          <w:rStyle w:val="StyleBoldUnderline"/>
        </w:rPr>
        <w:t>with such high hopes</w:t>
      </w:r>
      <w:r w:rsidRPr="002C2A02">
        <w:t xml:space="preserve">. With the end of the Cold War, </w:t>
      </w:r>
      <w:r w:rsidRPr="002C2A02">
        <w:rPr>
          <w:rStyle w:val="StyleBoldUnderline"/>
        </w:rPr>
        <w:t>the U.S.-Soviet rivalry that had paralyzed the Security Council had become a thing of the past, supposedly freeing the U.N. to become more assertive</w:t>
      </w:r>
      <w:r w:rsidRPr="002C2A02">
        <w:t xml:space="preserve">. </w:t>
      </w:r>
      <w:r w:rsidRPr="002C2A02">
        <w:rPr>
          <w:rStyle w:val="StyleBoldUnderline"/>
        </w:rPr>
        <w:t>The Gulf War</w:t>
      </w:r>
      <w:r w:rsidRPr="002C2A02">
        <w:t xml:space="preserve">, the U.N.'s second-ever military victory, </w:t>
      </w:r>
      <w:r w:rsidRPr="002C2A02">
        <w:rPr>
          <w:rStyle w:val="StyleBoldUnderline"/>
        </w:rPr>
        <w:t>seemed to vindicate those hopes</w:t>
      </w:r>
      <w:r w:rsidRPr="002C2A02">
        <w:t xml:space="preserve"> -- </w:t>
      </w:r>
      <w:r w:rsidRPr="002C2A02">
        <w:rPr>
          <w:rStyle w:val="StyleBoldUnderline"/>
        </w:rPr>
        <w:t xml:space="preserve">even though, as in the Korean War, the baby-blue banner was used as a mere flag of convenience </w:t>
      </w:r>
      <w:r w:rsidRPr="002C2A02">
        <w:t xml:space="preserve">for an American-led alliance. President Bush spoke of a "new world order." Candidate Clinton talked about giving the United Nations more power and even its own standing military force. It is hard to find any U.S. officials making similar suggestions today, only a decade later. They have been chastened, presumably, by </w:t>
      </w:r>
      <w:r w:rsidRPr="002C2A02">
        <w:rPr>
          <w:rStyle w:val="Emphasis"/>
        </w:rPr>
        <w:t xml:space="preserve">the U.N.'s almost unrelieved record of failure in its peacekeeping missions. </w:t>
      </w:r>
      <w:r w:rsidRPr="002C2A02">
        <w:t xml:space="preserve">The United Nations itself has recently released reports documenting two of its worst stumbles. According to these confessions, </w:t>
      </w:r>
      <w:r w:rsidRPr="002C2A02">
        <w:rPr>
          <w:rStyle w:val="StyleBoldUnderline"/>
        </w:rPr>
        <w:t>U.N. peacekeepers in Rwanda stood by as Hutu slaughtered some 800,000 Tutsi. In Bosnia, the U.N. declared safe areas for Muslims but did nothing to secure them, letting the Serbs slaughter thousands in Srebrenica</w:t>
      </w:r>
      <w:r w:rsidRPr="002C2A02">
        <w:t xml:space="preserve">. </w:t>
      </w:r>
      <w:r w:rsidRPr="002C2A02">
        <w:rPr>
          <w:rStyle w:val="Emphasis"/>
        </w:rPr>
        <w:t>The organization's meddling was worse than useless</w:t>
      </w:r>
      <w:r w:rsidRPr="002C2A02">
        <w:t xml:space="preserve">: </w:t>
      </w:r>
      <w:r w:rsidRPr="002C2A02">
        <w:rPr>
          <w:rStyle w:val="StyleBoldUnderline"/>
        </w:rPr>
        <w:t>its blue-helmeted troops were used as hostages</w:t>
      </w:r>
      <w:r w:rsidRPr="002C2A02">
        <w:t xml:space="preserve"> by the Serbs </w:t>
      </w:r>
      <w:r w:rsidRPr="002C2A02">
        <w:rPr>
          <w:rStyle w:val="StyleBoldUnderline"/>
        </w:rPr>
        <w:t>to deter</w:t>
      </w:r>
      <w:r w:rsidRPr="002C2A02">
        <w:t xml:space="preserve"> </w:t>
      </w:r>
      <w:r w:rsidRPr="002C2A02">
        <w:rPr>
          <w:rStyle w:val="StyleBoldUnderline"/>
        </w:rPr>
        <w:t>a</w:t>
      </w:r>
      <w:r w:rsidRPr="002C2A02">
        <w:t xml:space="preserve"> military </w:t>
      </w:r>
      <w:r w:rsidRPr="002C2A02">
        <w:rPr>
          <w:rStyle w:val="StyleBoldUnderline"/>
        </w:rPr>
        <w:t>response from the West.</w:t>
      </w:r>
      <w:r w:rsidRPr="002C2A02">
        <w:t xml:space="preserve"> Presumably, Secretary-General Kofi Annan -- who was head of the U.N.'s peacekeeping department at the time -- hopes that an institutional mea culpa now will wipe the slate clean and allow the organization to play a more vigorous role in the future.</w:t>
      </w:r>
    </w:p>
    <w:p w:rsidR="00FC3BE5" w:rsidRPr="002C2A02" w:rsidRDefault="00FC3BE5" w:rsidP="00FC3BE5"/>
    <w:p w:rsidR="00FC3BE5" w:rsidRPr="002C2A02" w:rsidRDefault="00FC3BE5" w:rsidP="00FC3BE5">
      <w:pPr>
        <w:pStyle w:val="Heading3"/>
        <w:rPr>
          <w:rFonts w:cs="Times New Roman"/>
        </w:rPr>
      </w:pPr>
      <w:r w:rsidRPr="002C2A02">
        <w:rPr>
          <w:rFonts w:cs="Times New Roman"/>
        </w:rPr>
        <w:lastRenderedPageBreak/>
        <w:t>UN fail</w:t>
      </w:r>
    </w:p>
    <w:p w:rsidR="00FC3BE5" w:rsidRPr="002C2A02" w:rsidRDefault="00FC3BE5" w:rsidP="00FC3BE5">
      <w:pPr>
        <w:pStyle w:val="Heading4"/>
        <w:rPr>
          <w:rFonts w:cs="Times New Roman"/>
        </w:rPr>
      </w:pPr>
      <w:r w:rsidRPr="002C2A02">
        <w:rPr>
          <w:rFonts w:cs="Times New Roman"/>
        </w:rPr>
        <w:t>UN completely ineffective at everything</w:t>
      </w:r>
    </w:p>
    <w:p w:rsidR="00FC3BE5" w:rsidRPr="002C2A02" w:rsidRDefault="00FC3BE5" w:rsidP="00FC3BE5">
      <w:r w:rsidRPr="002C2A02">
        <w:rPr>
          <w:rStyle w:val="StyleStyleBold12pt"/>
        </w:rPr>
        <w:t xml:space="preserve">Anderson 12 </w:t>
      </w:r>
      <w:r w:rsidRPr="002C2A02">
        <w:t xml:space="preserve">(Kenneth Anderson is a professor of international law at Washington College of Law, American University, Washington, DC, and a visiting fellow at the Hoover Institution. He specializes in international law. </w:t>
      </w:r>
      <w:proofErr w:type="gramStart"/>
      <w:r w:rsidRPr="002C2A02">
        <w:t>Formerly general counsel to the Open Society Institute and director of the Human Rights Watch Arms Division.</w:t>
      </w:r>
      <w:proofErr w:type="gramEnd"/>
      <w:r w:rsidRPr="002C2A02">
        <w:t xml:space="preserve"> July 25, 2012. Hoover Institution. “Why Does the UN Still Exist?</w:t>
      </w:r>
      <w:proofErr w:type="gramStart"/>
      <w:r w:rsidRPr="002C2A02">
        <w:t>”.</w:t>
      </w:r>
      <w:proofErr w:type="gramEnd"/>
      <w:r w:rsidRPr="002C2A02">
        <w:t xml:space="preserve"> </w:t>
      </w:r>
      <w:hyperlink r:id="rId11" w:history="1">
        <w:r w:rsidRPr="002C2A02">
          <w:rPr>
            <w:rStyle w:val="Hyperlink"/>
          </w:rPr>
          <w:t>http://www.hoover.org/publications/defining-ideas/article/123451</w:t>
        </w:r>
      </w:hyperlink>
      <w:r w:rsidRPr="002C2A02">
        <w:t xml:space="preserve">  NS)</w:t>
      </w:r>
    </w:p>
    <w:p w:rsidR="00FC3BE5" w:rsidRPr="002C2A02" w:rsidRDefault="00FC3BE5" w:rsidP="00FC3BE5">
      <w:pPr>
        <w:rPr>
          <w:rStyle w:val="Emphasis"/>
        </w:rPr>
      </w:pPr>
      <w:r w:rsidRPr="002C2A02">
        <w:rPr>
          <w:sz w:val="16"/>
        </w:rPr>
        <w:t xml:space="preserve">What exactly is the United Nations and, for that matter, </w:t>
      </w:r>
      <w:r w:rsidRPr="002C2A02">
        <w:rPr>
          <w:rStyle w:val="StyleBoldUnderline"/>
        </w:rPr>
        <w:t>why is there still a United Nations</w:t>
      </w:r>
      <w:r w:rsidRPr="002C2A02">
        <w:rPr>
          <w:sz w:val="16"/>
        </w:rPr>
        <w:t xml:space="preserve"> at all? How has it managed to survive over time, from 1945 down to the present—</w:t>
      </w:r>
      <w:r w:rsidRPr="002C2A02">
        <w:rPr>
          <w:rStyle w:val="StyleBoldUnderline"/>
        </w:rPr>
        <w:t xml:space="preserve">given its long record of </w:t>
      </w:r>
      <w:r w:rsidRPr="002C2A02">
        <w:rPr>
          <w:rStyle w:val="Emphasis"/>
        </w:rPr>
        <w:t>underperformance, frequent outright failure, and even more frequent irrelevance</w:t>
      </w:r>
      <w:r w:rsidRPr="002C2A02">
        <w:rPr>
          <w:rStyle w:val="StyleBoldUnderline"/>
        </w:rPr>
        <w:t>?</w:t>
      </w:r>
      <w:r w:rsidRPr="002C2A02">
        <w:rPr>
          <w:sz w:val="16"/>
        </w:rPr>
        <w:t xml:space="preserve"> </w:t>
      </w:r>
      <w:r w:rsidRPr="002C2A02">
        <w:rPr>
          <w:rStyle w:val="StyleBoldUnderline"/>
        </w:rPr>
        <w:t>On the United Nations’ core issues</w:t>
      </w:r>
      <w:r w:rsidRPr="002C2A02">
        <w:rPr>
          <w:sz w:val="16"/>
        </w:rPr>
        <w:t>—collective peace and security, development, and universal human values and rights—</w:t>
      </w:r>
      <w:r w:rsidRPr="002C2A02">
        <w:rPr>
          <w:rStyle w:val="StyleBoldUnderline"/>
        </w:rPr>
        <w:t>its record is mediocre, unless one counts sheer institutional persistence as enough</w:t>
      </w:r>
      <w:r w:rsidRPr="002C2A02">
        <w:rPr>
          <w:sz w:val="16"/>
        </w:rPr>
        <w:t xml:space="preserve">. And </w:t>
      </w:r>
      <w:r w:rsidRPr="002C2A02">
        <w:rPr>
          <w:rStyle w:val="StyleBoldUnderline"/>
        </w:rPr>
        <w:t>that record is particularly poor concerning</w:t>
      </w:r>
      <w:r w:rsidRPr="002C2A02">
        <w:rPr>
          <w:sz w:val="16"/>
        </w:rPr>
        <w:t xml:space="preserve"> the issue from which the collective sprang in 1945: </w:t>
      </w:r>
      <w:r w:rsidRPr="002C2A02">
        <w:rPr>
          <w:rStyle w:val="StyleBoldUnderline"/>
        </w:rPr>
        <w:t>international peace and security through the collective itself</w:t>
      </w:r>
      <w:r w:rsidRPr="002C2A02">
        <w:rPr>
          <w:sz w:val="16"/>
        </w:rPr>
        <w:t xml:space="preserve">. Why, then, has not the ruthless evolutionary logic of history pruned it as a failed institutional sapling in a relentlessly competitive forest, as the League was pruned? The textbooks in international law and organizations provide one set of answers to account for the persistence of the United Nations. They tell us the heroic story of the United Nations’ founding in 1945 and the first meetings in San Francisco; Eleanor Roosevelt et al. They tell us about the efforts of the Second World War Allies to create an organization that would be able to establish true collective security and avoid the fatal—and predictable—errors of international organizations that yielded, among other things, the failed League of Nations and the naïve Kellogg-Briand Pact. They describe the present-day organization as an attempt to provide global governance in a recalcitrant world. They tend, above all, to tell a progressive moral history—“Whig history”—of advances toward greater and better international order through international law and organizations. DESCRIPTIVE TEXT Delegates take a vote at the San Francisco conference, 1945 (via UN Photos) Accounts from the field of international relations tend to be more skeptical, but their skepticism comes typically from a realist perspective. The skepticism is descriptive rather than normative. These international-relations accounts do not necessarily challenge the normative goals of the United Nations and international order but instead note just how difficult the task is and the limited success the institution has had. But descriptive and normative accounts of the United Nations, successes and failures, seen from the outside are not the only accounts that matter. One would get a rather different perspective on the United Nations than either of these big-picture external accounts by perusing the institution’s finances. </w:t>
      </w:r>
      <w:r w:rsidRPr="002C2A02">
        <w:rPr>
          <w:rStyle w:val="StyleBoldUnderline"/>
        </w:rPr>
        <w:t>For those</w:t>
      </w:r>
      <w:r w:rsidRPr="002C2A02">
        <w:rPr>
          <w:sz w:val="16"/>
        </w:rPr>
        <w:t xml:space="preserve"> (few) </w:t>
      </w:r>
      <w:r w:rsidRPr="002C2A02">
        <w:rPr>
          <w:rStyle w:val="StyleBoldUnderline"/>
        </w:rPr>
        <w:t>willing to delve into its internal budget, management, fiscal control, accounting, managerial structures, and labor relations, a striking organizational beast emerges</w:t>
      </w:r>
      <w:r w:rsidRPr="002C2A02">
        <w:rPr>
          <w:sz w:val="16"/>
        </w:rPr>
        <w:t xml:space="preserve">. The organization’s priorities are mirrored in its budgets and fiscal structures that allocate its resources. </w:t>
      </w:r>
      <w:r w:rsidRPr="002C2A02">
        <w:rPr>
          <w:rStyle w:val="Emphasis"/>
        </w:rPr>
        <w:t xml:space="preserve">This is a picture of the United Nations characterized by rent-seeking and sometimes outright corruption, lack of fiscal discipline or control, and a chief executive officer, the secretary-general, who has no exact idea how many people work for his organization. </w:t>
      </w:r>
      <w:r w:rsidRPr="002C2A02">
        <w:rPr>
          <w:sz w:val="16"/>
        </w:rPr>
        <w:t xml:space="preserve">These are not facts that many experts on UN diplomacy choose to pay much attention to. Rather, </w:t>
      </w:r>
      <w:r w:rsidRPr="002C2A02">
        <w:rPr>
          <w:rStyle w:val="StyleBoldUnderline"/>
        </w:rPr>
        <w:t>the diplomats often find them tiresome when forced on their attention, for they distract from the grand issues of diplomacy and international law that make the United Nations exciting.</w:t>
      </w:r>
      <w:r w:rsidRPr="002C2A02">
        <w:rPr>
          <w:sz w:val="16"/>
        </w:rPr>
        <w:t xml:space="preserve"> The international-relations specialists find that they distract from accounts of power relations among states at the United Nations. But they are surely relevant, too, in establishing the terms of US-UN relations. Yet </w:t>
      </w:r>
      <w:r w:rsidRPr="002C2A02">
        <w:rPr>
          <w:rStyle w:val="StyleBoldUnderline"/>
        </w:rPr>
        <w:t>none of these accounts of the United Nations</w:t>
      </w:r>
      <w:r w:rsidRPr="002C2A02">
        <w:rPr>
          <w:sz w:val="16"/>
        </w:rPr>
        <w:t xml:space="preserve">, useful and interesting though each may be, </w:t>
      </w:r>
      <w:r w:rsidRPr="002C2A02">
        <w:rPr>
          <w:rStyle w:val="StyleBoldUnderline"/>
        </w:rPr>
        <w:t>provides much of a basis for guiding the United States in its dealings with the United Nations</w:t>
      </w:r>
      <w:r w:rsidRPr="002C2A02">
        <w:rPr>
          <w:sz w:val="16"/>
        </w:rPr>
        <w:t xml:space="preserve">. That requires an account not merely of the United Nations’ heroic self-conception, </w:t>
      </w:r>
      <w:proofErr w:type="gramStart"/>
      <w:r w:rsidRPr="002C2A02">
        <w:rPr>
          <w:sz w:val="16"/>
        </w:rPr>
        <w:t>its</w:t>
      </w:r>
      <w:proofErr w:type="gramEnd"/>
      <w:r w:rsidRPr="002C2A02">
        <w:rPr>
          <w:sz w:val="16"/>
        </w:rPr>
        <w:t xml:space="preserve"> less-than stellar record, or its tawdry organizational reality—but also of its intellectual and ideological trajectory, in relation to the United States, from the past into the future, and those in relation to the ideals and interests of the United States. We need ways of explaining the United Nations so as to explain and predict how it will evolve and whether and when that evolution will support US ideals and interests or conflict with them. A Crisis of Identity at the UN </w:t>
      </w:r>
      <w:proofErr w:type="gramStart"/>
      <w:r w:rsidRPr="002C2A02">
        <w:rPr>
          <w:sz w:val="16"/>
        </w:rPr>
        <w:t>So</w:t>
      </w:r>
      <w:proofErr w:type="gramEnd"/>
      <w:r w:rsidRPr="002C2A02">
        <w:rPr>
          <w:sz w:val="16"/>
        </w:rPr>
        <w:t xml:space="preserve"> let us shift to another, quite different means of explaining the United Nations. The master issue, in this explanation, is the institution’s source of legitimacy</w:t>
      </w:r>
      <w:r w:rsidRPr="002C2A02">
        <w:rPr>
          <w:rStyle w:val="StyleBoldUnderline"/>
        </w:rPr>
        <w:t>. The key to relations between the United States and the United Nations is fundamentally to address their contrasting</w:t>
      </w:r>
      <w:r w:rsidRPr="002C2A02">
        <w:rPr>
          <w:sz w:val="16"/>
        </w:rPr>
        <w:t>—sometimes supporting and sometimes competing—</w:t>
      </w:r>
      <w:r w:rsidRPr="002C2A02">
        <w:rPr>
          <w:rStyle w:val="StyleBoldUnderline"/>
        </w:rPr>
        <w:t>legitimacies</w:t>
      </w:r>
      <w:r w:rsidRPr="002C2A02">
        <w:rPr>
          <w:sz w:val="16"/>
        </w:rPr>
        <w:t xml:space="preserve">. Doing that begins with a close look at the source and nature of the United Nations’ legitimacy and how the peculiar limits of that legitimacy contribute to the institution’s most persistent large-scale feature—paralysis, a very particular kind of paralysis, to be sure, because it consists of marching, constant marching, but marching in place. Call it </w:t>
      </w:r>
      <w:proofErr w:type="spellStart"/>
      <w:r w:rsidRPr="002C2A02">
        <w:rPr>
          <w:sz w:val="16"/>
        </w:rPr>
        <w:t>immobilité</w:t>
      </w:r>
      <w:proofErr w:type="spellEnd"/>
      <w:r w:rsidRPr="002C2A02">
        <w:rPr>
          <w:sz w:val="16"/>
        </w:rPr>
        <w:t xml:space="preserve"> </w:t>
      </w:r>
      <w:proofErr w:type="spellStart"/>
      <w:r w:rsidRPr="002C2A02">
        <w:rPr>
          <w:sz w:val="16"/>
        </w:rPr>
        <w:t>perpétuelle</w:t>
      </w:r>
      <w:proofErr w:type="spellEnd"/>
      <w:r w:rsidRPr="002C2A02">
        <w:rPr>
          <w:sz w:val="16"/>
        </w:rPr>
        <w:t xml:space="preserve">. </w:t>
      </w:r>
      <w:r w:rsidRPr="002C2A02">
        <w:rPr>
          <w:rStyle w:val="Emphasis"/>
        </w:rPr>
        <w:t>The United Nations consists of deep contradictions</w:t>
      </w:r>
      <w:r w:rsidRPr="002C2A02">
        <w:rPr>
          <w:sz w:val="16"/>
        </w:rPr>
        <w:t xml:space="preserve">. More exactly, the United Nations consists of antinomies—profound, connected </w:t>
      </w:r>
      <w:r w:rsidRPr="002C2A02">
        <w:rPr>
          <w:rStyle w:val="StyleBoldUnderline"/>
        </w:rPr>
        <w:t>opposites</w:t>
      </w:r>
      <w:r w:rsidRPr="002C2A02">
        <w:rPr>
          <w:sz w:val="16"/>
        </w:rPr>
        <w:t xml:space="preserve"> that </w:t>
      </w:r>
      <w:r w:rsidRPr="002C2A02">
        <w:rPr>
          <w:rStyle w:val="StyleBoldUnderline"/>
        </w:rPr>
        <w:t>are “baked into” the institution’s structure, history, incentives, and motivations.</w:t>
      </w:r>
      <w:r w:rsidRPr="002C2A02">
        <w:rPr>
          <w:sz w:val="16"/>
        </w:rPr>
        <w:t xml:space="preserve"> </w:t>
      </w:r>
      <w:r w:rsidRPr="002C2A02">
        <w:rPr>
          <w:rStyle w:val="StyleBoldUnderline"/>
        </w:rPr>
        <w:t>The United Nations is an independent institution with</w:t>
      </w:r>
      <w:r w:rsidRPr="002C2A02">
        <w:rPr>
          <w:sz w:val="16"/>
        </w:rPr>
        <w:t xml:space="preserve"> independent </w:t>
      </w:r>
      <w:r w:rsidRPr="002C2A02">
        <w:rPr>
          <w:rStyle w:val="StyleBoldUnderline"/>
        </w:rPr>
        <w:t>global claims to govern; the U</w:t>
      </w:r>
      <w:r w:rsidRPr="002C2A02">
        <w:rPr>
          <w:sz w:val="16"/>
        </w:rPr>
        <w:t xml:space="preserve">nited </w:t>
      </w:r>
      <w:r w:rsidRPr="002C2A02">
        <w:rPr>
          <w:rStyle w:val="StyleBoldUnderline"/>
        </w:rPr>
        <w:t>N</w:t>
      </w:r>
      <w:r w:rsidRPr="002C2A02">
        <w:rPr>
          <w:sz w:val="16"/>
        </w:rPr>
        <w:t xml:space="preserve">ations </w:t>
      </w:r>
      <w:r w:rsidRPr="002C2A02">
        <w:rPr>
          <w:rStyle w:val="StyleBoldUnderline"/>
        </w:rPr>
        <w:t>is a mere instrumentality of the member states. The</w:t>
      </w:r>
      <w:r w:rsidRPr="002C2A02">
        <w:rPr>
          <w:sz w:val="16"/>
        </w:rPr>
        <w:t xml:space="preserve"> </w:t>
      </w:r>
      <w:r w:rsidRPr="002C2A02">
        <w:rPr>
          <w:rStyle w:val="StyleBoldUnderline"/>
        </w:rPr>
        <w:t>U</w:t>
      </w:r>
      <w:r w:rsidRPr="002C2A02">
        <w:rPr>
          <w:sz w:val="16"/>
        </w:rPr>
        <w:t xml:space="preserve">nited </w:t>
      </w:r>
      <w:r w:rsidRPr="002C2A02">
        <w:rPr>
          <w:rStyle w:val="StyleBoldUnderline"/>
        </w:rPr>
        <w:t>N</w:t>
      </w:r>
      <w:r w:rsidRPr="002C2A02">
        <w:rPr>
          <w:sz w:val="16"/>
        </w:rPr>
        <w:t xml:space="preserve">ations </w:t>
      </w:r>
      <w:r w:rsidRPr="002C2A02">
        <w:rPr>
          <w:rStyle w:val="StyleBoldUnderline"/>
        </w:rPr>
        <w:t>is</w:t>
      </w:r>
      <w:r w:rsidRPr="002C2A02">
        <w:rPr>
          <w:sz w:val="16"/>
        </w:rPr>
        <w:t xml:space="preserve"> an institution </w:t>
      </w:r>
      <w:r w:rsidRPr="002C2A02">
        <w:rPr>
          <w:rStyle w:val="StyleBoldUnderline"/>
        </w:rPr>
        <w:t>based around the sovereign equality of states</w:t>
      </w:r>
      <w:r w:rsidRPr="002C2A02">
        <w:rPr>
          <w:sz w:val="16"/>
        </w:rPr>
        <w:t xml:space="preserve"> participating in a universal institution; </w:t>
      </w:r>
      <w:r w:rsidRPr="002C2A02">
        <w:rPr>
          <w:rStyle w:val="StyleBoldUnderline"/>
        </w:rPr>
        <w:t>the U</w:t>
      </w:r>
      <w:r w:rsidRPr="002C2A02">
        <w:rPr>
          <w:sz w:val="16"/>
        </w:rPr>
        <w:t xml:space="preserve">nited </w:t>
      </w:r>
      <w:r w:rsidRPr="002C2A02">
        <w:rPr>
          <w:rStyle w:val="StyleBoldUnderline"/>
        </w:rPr>
        <w:t>N</w:t>
      </w:r>
      <w:r w:rsidRPr="002C2A02">
        <w:rPr>
          <w:sz w:val="16"/>
        </w:rPr>
        <w:t xml:space="preserve">ations </w:t>
      </w:r>
      <w:r w:rsidRPr="002C2A02">
        <w:rPr>
          <w:rStyle w:val="StyleBoldUnderline"/>
        </w:rPr>
        <w:t xml:space="preserve">is committed to certain values and yet, at least in principle, there are standards to be met by states as a condition of joining and participating. </w:t>
      </w:r>
      <w:r w:rsidRPr="002C2A02">
        <w:rPr>
          <w:sz w:val="16"/>
        </w:rPr>
        <w:t xml:space="preserve">The United Nations is the talking shop of the nations; the United Nations is a genuinely shared society of the world and not just the meeting ground of states’ politics. The United Nations is merely the humble servant of its states-party; the United Nations is an independent governmental actor directly representing the “peoples” of the world. The secretary-general is merely the ministerial servant of the member states of the United Nations; the secretary-general is something approaching, albeit weakly, the “president” of the world. The United Nations is about global governance; yet it is said to be governance without a global government. The False Dream of Tomorrow But the most powerful of the </w:t>
      </w:r>
      <w:r w:rsidRPr="002C2A02">
        <w:rPr>
          <w:sz w:val="16"/>
        </w:rPr>
        <w:lastRenderedPageBreak/>
        <w:t xml:space="preserve">United Nations’ many and varied </w:t>
      </w:r>
      <w:proofErr w:type="gramStart"/>
      <w:r w:rsidRPr="002C2A02">
        <w:rPr>
          <w:sz w:val="16"/>
        </w:rPr>
        <w:t>antinomies is</w:t>
      </w:r>
      <w:proofErr w:type="gramEnd"/>
      <w:r w:rsidRPr="002C2A02">
        <w:rPr>
          <w:sz w:val="16"/>
        </w:rPr>
        <w:t xml:space="preserve"> the one that ironically turns the institution’s very failures into its most potent source of legitimacy. The distinctive salience of the United Nations is that it is a failure today—and a hope for tomorrow. And this is so even though it is always a failure today, each and every day—and yet always a hope for tomorrow. </w:t>
      </w:r>
      <w:r w:rsidRPr="002C2A02">
        <w:rPr>
          <w:rStyle w:val="StyleBoldUnderline"/>
        </w:rPr>
        <w:t xml:space="preserve">Imagine the United Nations as a sickly sapling. Sickly as it is today, however, it still holds out the promise of growing to become a glorious overarching tree—the glorious sheltering tree of global governance—but tomorrow, and always tomorrow. </w:t>
      </w:r>
      <w:r w:rsidRPr="002C2A02">
        <w:rPr>
          <w:rStyle w:val="Emphasis"/>
        </w:rPr>
        <w:t>The tree never seems to grow or overcome its pathologies; it always remains the same sickly sapling</w:t>
      </w:r>
      <w:r w:rsidRPr="002C2A02">
        <w:rPr>
          <w:sz w:val="16"/>
        </w:rPr>
        <w:t xml:space="preserve">. But likewise the promise of tomorrow, too, always remains as glorious. This paradox points to one of the fundamental reasons for the persistence of the United Nations over time. The chronic promise of tomorrow provides a reason to put up with the chronic failures of today. Everything the organization does today, no matter how ineffective, ineffectual, corrupt, rent-seeking, or just plain wrong, has to be excused on the basis of what the organization will someday be. </w:t>
      </w:r>
      <w:r w:rsidRPr="002C2A02">
        <w:rPr>
          <w:rStyle w:val="StyleBoldUnderline"/>
        </w:rPr>
        <w:t>It does not finally matter what the scandal</w:t>
      </w:r>
      <w:r w:rsidRPr="002C2A02">
        <w:rPr>
          <w:sz w:val="16"/>
        </w:rPr>
        <w:t xml:space="preserve">, the appallingly bad behavior, the failure of management or of execution or of fiscal control happens to be. </w:t>
      </w:r>
      <w:r w:rsidRPr="002C2A02">
        <w:rPr>
          <w:rStyle w:val="StyleBoldUnderline"/>
        </w:rPr>
        <w:t>It can be wholesale mismanagement and corruption through the Oil-for-Food program (does anyone still recall that multi-billion dollar scandal?)</w:t>
      </w:r>
      <w:r w:rsidRPr="002C2A02">
        <w:rPr>
          <w:sz w:val="16"/>
        </w:rPr>
        <w:t xml:space="preserve"> and the flight of a senior UN executive to his extradition-free home state. </w:t>
      </w:r>
      <w:r w:rsidRPr="002C2A02">
        <w:rPr>
          <w:rStyle w:val="StyleBoldUnderline"/>
        </w:rPr>
        <w:t>It might be rape and sexual predation against the young, not only by UN peacekeeping troops trading sex for food but also by UN civilian staff in African conflicts—followed by stern pronouncements of zero tolerance but no actual criminal prosecutions</w:t>
      </w:r>
      <w:r w:rsidRPr="002C2A02">
        <w:rPr>
          <w:sz w:val="16"/>
        </w:rPr>
        <w:t xml:space="preserve">. Or it might be the unveiling of a $23 million mural on the ceiling of the UN Human Rights Council chambers—the main sponsor, Spain, having raided its international development aid budget to help pay for it. It might be the relentless orchestration of reports, statements, declarations, resolutions, and investigations by that same Human Rights Council, beneath its magnificent mural, and its members and various “independent” experts and NGO enablers against a single state: Israel. Or </w:t>
      </w:r>
      <w:r w:rsidRPr="002C2A02">
        <w:rPr>
          <w:rStyle w:val="StyleBoldUnderline"/>
        </w:rPr>
        <w:t>it could be the utter and disastrous inability of the United Nations to actually get aid</w:t>
      </w:r>
      <w:r w:rsidRPr="002C2A02">
        <w:rPr>
          <w:sz w:val="16"/>
        </w:rPr>
        <w:t xml:space="preserve"> in a timely fashion </w:t>
      </w:r>
      <w:r w:rsidRPr="002C2A02">
        <w:rPr>
          <w:rStyle w:val="StyleBoldUnderline"/>
        </w:rPr>
        <w:t>to victims of the 2004 tsunami</w:t>
      </w:r>
      <w:r w:rsidRPr="002C2A02">
        <w:rPr>
          <w:sz w:val="16"/>
        </w:rPr>
        <w:t xml:space="preserve">, </w:t>
      </w:r>
      <w:r w:rsidRPr="002C2A02">
        <w:rPr>
          <w:rStyle w:val="StyleBoldUnderline"/>
        </w:rPr>
        <w:t>as its aid czar</w:t>
      </w:r>
      <w:r w:rsidRPr="002C2A02">
        <w:rPr>
          <w:sz w:val="16"/>
        </w:rPr>
        <w:t xml:space="preserve"> held press conferences and sent observers to reconnoiter and </w:t>
      </w:r>
      <w:r w:rsidRPr="002C2A02">
        <w:rPr>
          <w:rStyle w:val="StyleBoldUnderline"/>
        </w:rPr>
        <w:t>finally fell into the usual default</w:t>
      </w:r>
      <w:r w:rsidRPr="002C2A02">
        <w:rPr>
          <w:sz w:val="16"/>
        </w:rPr>
        <w:t xml:space="preserve"> activity </w:t>
      </w:r>
      <w:r w:rsidRPr="002C2A02">
        <w:rPr>
          <w:rStyle w:val="StyleBoldUnderline"/>
        </w:rPr>
        <w:t>of blaming the United States</w:t>
      </w:r>
      <w:r w:rsidRPr="002C2A02">
        <w:rPr>
          <w:sz w:val="16"/>
        </w:rPr>
        <w:t>. Or—at the largest political levels, looking back across UN history—</w:t>
      </w:r>
      <w:r w:rsidRPr="002C2A02">
        <w:rPr>
          <w:rStyle w:val="StyleBoldUnderline"/>
        </w:rPr>
        <w:t xml:space="preserve">it might be UN inaction in genocide in Rwanda and Bosnia. </w:t>
      </w:r>
      <w:r w:rsidRPr="002C2A02">
        <w:rPr>
          <w:sz w:val="16"/>
        </w:rPr>
        <w:t>This leaves aside the question of whether the United Nations’ general inability to create positive outcomes, even when not acting badly but merely inefficaciously, is a reason to wonder about whether it is an organization worth having around in the long run. It leaves aside the dangling question of whether the United Nations might be better replaced with some other structure of global political coordination. After all, such institutions of global coordination as do exist with some effectiveness—the World Trade Organization, for example—</w:t>
      </w:r>
      <w:proofErr w:type="gramStart"/>
      <w:r w:rsidRPr="002C2A02">
        <w:rPr>
          <w:sz w:val="16"/>
        </w:rPr>
        <w:t>are</w:t>
      </w:r>
      <w:proofErr w:type="gramEnd"/>
      <w:r w:rsidRPr="002C2A02">
        <w:rPr>
          <w:sz w:val="16"/>
        </w:rPr>
        <w:t xml:space="preserve"> formally reckoned part of the UN system through, as it were, branding but in fact are governed under their own mandates. Those successful global coordination exercises share a couple of defining features. First, they tend to be about economic matters in which a reasonably large group of states have reasonably overlapping interests, whatever their other conflicts. Second, they see their activities as fundamentally self-limiting to that particular activity, function, and justification—not leading beyond it into grand political projects, regardless of how much theorists of governance would like to see </w:t>
      </w:r>
      <w:proofErr w:type="gramStart"/>
      <w:r w:rsidRPr="002C2A02">
        <w:rPr>
          <w:sz w:val="16"/>
        </w:rPr>
        <w:t>themselves</w:t>
      </w:r>
      <w:proofErr w:type="gramEnd"/>
      <w:r w:rsidRPr="002C2A02">
        <w:rPr>
          <w:sz w:val="16"/>
        </w:rPr>
        <w:t xml:space="preserve"> gradually building into some grander political structure. The successful and reasonably effective institutions of global coordination have a deeply </w:t>
      </w:r>
      <w:proofErr w:type="spellStart"/>
      <w:r w:rsidRPr="002C2A02">
        <w:rPr>
          <w:sz w:val="16"/>
        </w:rPr>
        <w:t>Burkean</w:t>
      </w:r>
      <w:proofErr w:type="spellEnd"/>
      <w:r w:rsidRPr="002C2A02">
        <w:rPr>
          <w:sz w:val="16"/>
        </w:rPr>
        <w:t xml:space="preserve"> sense of limits: the length of time it takes to elaborate limited institutions of coordination and how quickly that coordination can be eroded or even toppled. These are not the qualities of </w:t>
      </w:r>
      <w:r w:rsidRPr="002C2A02">
        <w:rPr>
          <w:rStyle w:val="Emphasis"/>
        </w:rPr>
        <w:t>the United Nations</w:t>
      </w:r>
      <w:r w:rsidRPr="002C2A02">
        <w:rPr>
          <w:sz w:val="16"/>
        </w:rPr>
        <w:t xml:space="preserve"> as such; its </w:t>
      </w:r>
      <w:r w:rsidRPr="002C2A02">
        <w:rPr>
          <w:rStyle w:val="Emphasis"/>
        </w:rPr>
        <w:t>mandate is by its nature political</w:t>
      </w:r>
      <w:r w:rsidRPr="002C2A02">
        <w:rPr>
          <w:sz w:val="16"/>
        </w:rPr>
        <w:t xml:space="preserve"> and invites expansion on every metric save effectiveness. Indeed, rather than inviting grander political projects in global governance, the United Nations’ manifest failures ought rationally to invite the question of whether the United Nations’ existence has the unfortunate effect of impeding the very possibility of the emergence of an alternative structure—some evolution towards something else, something with fewer contradictions, antinomies, and ambiguities. The Platonic Ideal of Global Governance But the deepest of these is the way in which future promises lock in failure today. The rhetoric that surrounds the United Nations, the rhetoric that gives us the persistent ideal of “The Parliament of Man,” has this constant and peculiar trope. It is always looking beyond the dismal present day of the United Nations to the glorious transcendental future of global governance, always on offer, but always on offer tomorrow. Call it “UN </w:t>
      </w:r>
      <w:proofErr w:type="spellStart"/>
      <w:r w:rsidRPr="002C2A02">
        <w:rPr>
          <w:sz w:val="16"/>
        </w:rPr>
        <w:t>platonism</w:t>
      </w:r>
      <w:proofErr w:type="spellEnd"/>
      <w:r w:rsidRPr="002C2A02">
        <w:rPr>
          <w:sz w:val="16"/>
        </w:rPr>
        <w:t xml:space="preserve">.” Or maybe call it—the non-falsifiable idea of the United Nations. It amounts to an infatuation with “global governance” as an ideal platonic form. </w:t>
      </w:r>
      <w:r w:rsidRPr="002C2A02">
        <w:rPr>
          <w:rStyle w:val="StyleBoldUnderline"/>
        </w:rPr>
        <w:t>There are apparently no circumstances in the real world in which the ideal of the platonic United Nations could be found definitively wanting</w:t>
      </w:r>
      <w:r w:rsidRPr="002C2A02">
        <w:rPr>
          <w:sz w:val="16"/>
        </w:rPr>
        <w:t xml:space="preserve">. </w:t>
      </w:r>
      <w:proofErr w:type="gramStart"/>
      <w:r w:rsidRPr="002C2A02">
        <w:rPr>
          <w:sz w:val="16"/>
        </w:rPr>
        <w:t xml:space="preserve">The persistence of global </w:t>
      </w:r>
      <w:r w:rsidRPr="002C2A02">
        <w:rPr>
          <w:rStyle w:val="StyleBoldUnderline"/>
        </w:rPr>
        <w:t>hunger?</w:t>
      </w:r>
      <w:proofErr w:type="gramEnd"/>
      <w:r w:rsidRPr="002C2A02">
        <w:rPr>
          <w:rStyle w:val="StyleBoldUnderline"/>
        </w:rPr>
        <w:t xml:space="preserve"> Inevitably it means we must commit</w:t>
      </w:r>
      <w:r w:rsidRPr="002C2A02">
        <w:rPr>
          <w:sz w:val="16"/>
        </w:rPr>
        <w:t xml:space="preserve"> ever </w:t>
      </w:r>
      <w:r w:rsidRPr="002C2A02">
        <w:rPr>
          <w:rStyle w:val="StyleBoldUnderline"/>
        </w:rPr>
        <w:t>more deeply to the U</w:t>
      </w:r>
      <w:r w:rsidRPr="002C2A02">
        <w:rPr>
          <w:sz w:val="16"/>
        </w:rPr>
        <w:t xml:space="preserve">nited </w:t>
      </w:r>
      <w:r w:rsidRPr="002C2A02">
        <w:rPr>
          <w:rStyle w:val="StyleBoldUnderline"/>
        </w:rPr>
        <w:t>N</w:t>
      </w:r>
      <w:r w:rsidRPr="002C2A02">
        <w:rPr>
          <w:sz w:val="16"/>
        </w:rPr>
        <w:t xml:space="preserve">ations and give more to its development program. </w:t>
      </w:r>
      <w:r w:rsidRPr="002C2A02">
        <w:rPr>
          <w:rStyle w:val="StyleBoldUnderline"/>
        </w:rPr>
        <w:t>An outbreak</w:t>
      </w:r>
      <w:r w:rsidRPr="002C2A02">
        <w:rPr>
          <w:sz w:val="16"/>
        </w:rPr>
        <w:t xml:space="preserve"> </w:t>
      </w:r>
      <w:r w:rsidRPr="002C2A02">
        <w:rPr>
          <w:rStyle w:val="StyleBoldUnderline"/>
        </w:rPr>
        <w:t>of</w:t>
      </w:r>
      <w:r w:rsidRPr="002C2A02">
        <w:rPr>
          <w:sz w:val="16"/>
        </w:rPr>
        <w:t xml:space="preserve"> epidemic </w:t>
      </w:r>
      <w:r w:rsidRPr="002C2A02">
        <w:rPr>
          <w:rStyle w:val="StyleBoldUnderline"/>
        </w:rPr>
        <w:t>disease</w:t>
      </w:r>
      <w:r w:rsidRPr="002C2A02">
        <w:rPr>
          <w:sz w:val="16"/>
        </w:rPr>
        <w:t xml:space="preserve"> sweeps the planet</w:t>
      </w:r>
      <w:r w:rsidRPr="002C2A02">
        <w:rPr>
          <w:rStyle w:val="StyleBoldUnderline"/>
        </w:rPr>
        <w:t>? Clearly, we need to invest more in UN agencies</w:t>
      </w:r>
      <w:r w:rsidRPr="002C2A02">
        <w:rPr>
          <w:sz w:val="16"/>
        </w:rPr>
        <w:t xml:space="preserve"> and should have done so earlier. </w:t>
      </w:r>
      <w:r w:rsidRPr="002C2A02">
        <w:rPr>
          <w:rStyle w:val="StyleBoldUnderline"/>
        </w:rPr>
        <w:t xml:space="preserve">Nuclear war breaks out </w:t>
      </w:r>
      <w:r w:rsidRPr="002C2A02">
        <w:rPr>
          <w:sz w:val="16"/>
        </w:rPr>
        <w:t>between regional powers</w:t>
      </w:r>
      <w:r w:rsidRPr="002C2A02">
        <w:rPr>
          <w:rStyle w:val="StyleBoldUnderline"/>
        </w:rPr>
        <w:t>?</w:t>
      </w:r>
      <w:r w:rsidRPr="002C2A02">
        <w:rPr>
          <w:sz w:val="16"/>
        </w:rPr>
        <w:t xml:space="preserve"> </w:t>
      </w:r>
      <w:r w:rsidRPr="002C2A02">
        <w:rPr>
          <w:rStyle w:val="StyleBoldUnderline"/>
        </w:rPr>
        <w:t>The problem must surely have been that insufficient emphasis was placed on</w:t>
      </w:r>
      <w:r w:rsidRPr="002C2A02">
        <w:rPr>
          <w:sz w:val="16"/>
        </w:rPr>
        <w:t xml:space="preserve"> engagement through </w:t>
      </w:r>
      <w:r w:rsidRPr="002C2A02">
        <w:rPr>
          <w:rStyle w:val="StyleBoldUnderline"/>
        </w:rPr>
        <w:t>the United Nations’</w:t>
      </w:r>
      <w:r w:rsidRPr="002C2A02">
        <w:rPr>
          <w:sz w:val="16"/>
        </w:rPr>
        <w:t xml:space="preserve"> multilateral disarmament and nuclear </w:t>
      </w:r>
      <w:r w:rsidRPr="002C2A02">
        <w:rPr>
          <w:rStyle w:val="StyleBoldUnderline"/>
        </w:rPr>
        <w:t>nonproliferation negotiations</w:t>
      </w:r>
      <w:r w:rsidRPr="002C2A02">
        <w:rPr>
          <w:sz w:val="16"/>
        </w:rPr>
        <w:t xml:space="preserve">. </w:t>
      </w:r>
      <w:r w:rsidRPr="002C2A02">
        <w:rPr>
          <w:rStyle w:val="Emphasis"/>
        </w:rPr>
        <w:t>The United Nations always remains the default answer, no matter</w:t>
      </w:r>
      <w:r w:rsidRPr="002C2A02">
        <w:rPr>
          <w:rStyle w:val="StyleBoldUnderline"/>
        </w:rPr>
        <w:t xml:space="preserve"> what the question and </w:t>
      </w:r>
      <w:r w:rsidRPr="002C2A02">
        <w:rPr>
          <w:rStyle w:val="Emphasis"/>
        </w:rPr>
        <w:t>no matter how badly its own failures contributed to the problem.</w:t>
      </w:r>
    </w:p>
    <w:p w:rsidR="00FC3BE5" w:rsidRPr="002C2A02" w:rsidRDefault="00FC3BE5" w:rsidP="00FC3BE5">
      <w:pPr>
        <w:rPr>
          <w:rStyle w:val="Emphasis"/>
        </w:rPr>
      </w:pPr>
    </w:p>
    <w:p w:rsidR="00FC3BE5" w:rsidRPr="002C2A02" w:rsidRDefault="00FC3BE5" w:rsidP="00FC3BE5">
      <w:pPr>
        <w:pStyle w:val="Heading4"/>
        <w:rPr>
          <w:rFonts w:cs="Times New Roman"/>
        </w:rPr>
      </w:pPr>
      <w:r w:rsidRPr="002C2A02">
        <w:rPr>
          <w:rFonts w:cs="Times New Roman"/>
        </w:rPr>
        <w:t>UN fails at peacekeeping and can’t solve their impacts</w:t>
      </w:r>
    </w:p>
    <w:p w:rsidR="00FC3BE5" w:rsidRPr="002C2A02" w:rsidRDefault="00FC3BE5" w:rsidP="00FC3BE5">
      <w:proofErr w:type="spellStart"/>
      <w:r w:rsidRPr="002C2A02">
        <w:rPr>
          <w:rStyle w:val="StyleStyleBold12pt"/>
        </w:rPr>
        <w:t>Ogwyn</w:t>
      </w:r>
      <w:proofErr w:type="spellEnd"/>
      <w:r w:rsidRPr="002C2A02">
        <w:rPr>
          <w:rStyle w:val="StyleStyleBold12pt"/>
        </w:rPr>
        <w:t xml:space="preserve"> 5</w:t>
      </w:r>
      <w:r w:rsidRPr="002C2A02">
        <w:t xml:space="preserve"> (John H. </w:t>
      </w:r>
      <w:proofErr w:type="spellStart"/>
      <w:r w:rsidRPr="002C2A02">
        <w:t>Ogwyn</w:t>
      </w:r>
      <w:proofErr w:type="spellEnd"/>
      <w:r w:rsidRPr="002C2A02">
        <w:t xml:space="preserve"> is a writer for tomorrowsworld.org. September-October 2005. Tomorrowsworld.org. “The United Nations: Man's Last, Best Hope?” </w:t>
      </w:r>
      <w:hyperlink r:id="rId12" w:history="1">
        <w:r w:rsidRPr="002C2A02">
          <w:rPr>
            <w:rStyle w:val="Hyperlink"/>
          </w:rPr>
          <w:t>http://www.tomorrowsworld.org/node/760</w:t>
        </w:r>
      </w:hyperlink>
      <w:r w:rsidRPr="002C2A02">
        <w:t xml:space="preserve">  NS)</w:t>
      </w:r>
    </w:p>
    <w:p w:rsidR="00FC3BE5" w:rsidRPr="002C2A02" w:rsidRDefault="00FC3BE5" w:rsidP="00FC3BE5">
      <w:r w:rsidRPr="002C2A02">
        <w:t xml:space="preserve">As World War II came to a close, world leaders did not want to repeat their previous mistake. A new organization, replacing the League of Nations, would get it right this time. The UN was going to be different. This time, the United States—emerging from World War II as the preeminent world power—was going to take a leading role. The Allies had cooperated to crush Nazi tyranny and Japanese imperialism, and now they would cooperate to end war. By establishing an international forum where questions of global import could be debated and resolved, the world would be spared a third devastating World War. Nations would put aside their petty differences and warlike ambitions, and form a united world body that would guide mankind into a new and peaceful era. </w:t>
      </w:r>
      <w:r w:rsidRPr="002C2A02">
        <w:rPr>
          <w:rStyle w:val="StyleBoldUnderline"/>
        </w:rPr>
        <w:t xml:space="preserve">The rhetoric </w:t>
      </w:r>
      <w:r w:rsidRPr="002C2A02">
        <w:rPr>
          <w:rStyle w:val="StyleBoldUnderline"/>
        </w:rPr>
        <w:lastRenderedPageBreak/>
        <w:t>sounded beautiful, and the plan sounded grand—but the reality proved to be far, far different from what most expected.</w:t>
      </w:r>
      <w:r w:rsidRPr="002C2A02">
        <w:t xml:space="preserve"> What Went Wrong? Few foresaw that wartime alliances would so quickly shatter and give rise to new rivalries and conflicts. The Soviet Union under Joseph Stalin had its own agenda for the spread of international communism, and planned to use any means available to achieve its goals. The U.S. would later discover that communist influence had infiltrated even the highest echelons of American government. Men such as Alger Hiss and Harry Dexter White, later identified as members of the Communist Party USA, were key advisors to an ailing President Franklin D. Roosevelt at Yalta, where Stalin was given the go-ahead to occupy Eastern Europe and make it part of the post-war Soviet sphere of influence. Hiss later chaired the committee that drafted the UN charter. In the years following World War II, the world moved very quickly from one form of warfare to another. By the end of the 1940s, the world had entered the "Cold War," which continued with great intensity through the 1950s and 1960s and beyond. This "Cold War" produced a "bipolar" world that was generally divided between the U.S. and its allies, and the Soviet Union and its allies. As European colonial empires began to be dismantled, an apparent third group arose—a movement of "non-aligned nations, mostly from the less-developed "third world." These nations, however—though officially allied with neither the U.S. nor the Soviet Union—were generally far more attracted to Soviet communism than western capitalism as the model for their future development. From India's Nehru to Ghana's Kwame Nkrumah, most of the leaders who rose to power after colonial independence embraced socialism at home and could be counted upon to denounce the U.S. and Britain during debates in the UN General Assembly. When votes were taken, they could generally be counted upon to side with the Soviet bloc. As a result, the UN became very unpopular with much of the American electorate by the early 1960s. The UN was caught in the middle of a Cold War rivalry that it could not transcend. Each side tried to manipulate that rivalry to its own advantage. Whichever side had the votes on a particular issue championed the UN, while the other side disregarded it. </w:t>
      </w:r>
      <w:r w:rsidRPr="002C2A02">
        <w:rPr>
          <w:rStyle w:val="StyleBoldUnderline"/>
        </w:rPr>
        <w:t>It quickly became evident that the UN was as powerless as the League of Nations had been to stop</w:t>
      </w:r>
      <w:r w:rsidRPr="002C2A02">
        <w:t xml:space="preserve"> the regional </w:t>
      </w:r>
      <w:r w:rsidRPr="002C2A02">
        <w:rPr>
          <w:rStyle w:val="StyleBoldUnderline"/>
        </w:rPr>
        <w:t>conflicts that were fueled by superpower rivalry</w:t>
      </w:r>
      <w:r w:rsidRPr="002C2A02">
        <w:t xml:space="preserve">. </w:t>
      </w:r>
      <w:r w:rsidRPr="002C2A02">
        <w:rPr>
          <w:rStyle w:val="StyleBoldUnderline"/>
        </w:rPr>
        <w:t>Whether it</w:t>
      </w:r>
      <w:r w:rsidRPr="002C2A02">
        <w:t xml:space="preserve"> was </w:t>
      </w:r>
      <w:r w:rsidRPr="002C2A02">
        <w:rPr>
          <w:rStyle w:val="StyleBoldUnderline"/>
        </w:rPr>
        <w:t>the</w:t>
      </w:r>
      <w:r w:rsidRPr="002C2A02">
        <w:t xml:space="preserve"> long-standing </w:t>
      </w:r>
      <w:r w:rsidRPr="002C2A02">
        <w:rPr>
          <w:rStyle w:val="StyleBoldUnderline"/>
        </w:rPr>
        <w:t>Vietnam conflict or Israel's Six Day War</w:t>
      </w:r>
      <w:r w:rsidRPr="002C2A02">
        <w:t xml:space="preserve"> against the Arab League, </w:t>
      </w:r>
      <w:r w:rsidRPr="002C2A02">
        <w:rPr>
          <w:rStyle w:val="Emphasis"/>
        </w:rPr>
        <w:t xml:space="preserve">the UN was neither able to prevent conflict nor to resolve it effectively once it had begun. </w:t>
      </w:r>
      <w:r w:rsidRPr="002C2A02">
        <w:t xml:space="preserve">United Nations Peacekeepers </w:t>
      </w:r>
      <w:proofErr w:type="gramStart"/>
      <w:r w:rsidRPr="002C2A02">
        <w:rPr>
          <w:rStyle w:val="StyleBoldUnderline"/>
        </w:rPr>
        <w:t>From</w:t>
      </w:r>
      <w:proofErr w:type="gramEnd"/>
      <w:r w:rsidRPr="002C2A02">
        <w:rPr>
          <w:rStyle w:val="StyleBoldUnderline"/>
        </w:rPr>
        <w:t xml:space="preserve"> the Congo to Bosnia to Somalia, </w:t>
      </w:r>
      <w:r w:rsidRPr="002C2A02">
        <w:rPr>
          <w:rStyle w:val="Emphasis"/>
        </w:rPr>
        <w:t>UN peacekeeping operations have earned a reputation of being far worse than ineffective</w:t>
      </w:r>
      <w:r w:rsidRPr="002C2A02">
        <w:t xml:space="preserve">. </w:t>
      </w:r>
      <w:r w:rsidRPr="002C2A02">
        <w:rPr>
          <w:rStyle w:val="StyleBoldUnderline"/>
        </w:rPr>
        <w:t>Notorious for their lack of discipline, UN troops have regularly been accused of rape and brutality</w:t>
      </w:r>
      <w:r w:rsidRPr="002C2A02">
        <w:t xml:space="preserve">. Generally drawn from third-world countries, </w:t>
      </w:r>
      <w:r w:rsidRPr="002C2A02">
        <w:rPr>
          <w:rStyle w:val="StyleBoldUnderline"/>
        </w:rPr>
        <w:t xml:space="preserve">these "peacekeepers" have never been much of a force for peace. </w:t>
      </w:r>
      <w:r w:rsidRPr="002C2A02">
        <w:t xml:space="preserve">In 1960 the Congo gained independence from Belgium under the leadership of Patrice Lumumba, a self-proclaimed communist. Within weeks, the nation descended into anarchy as rape and looting became widespread. Belgium responded by sending in troops to protect its nationals, and a firestorm was set off at the UN. Russia and its allies demanded that UN troops be sent to protect Congo's independence from the "imperialists." At this point, Katanga province leader </w:t>
      </w:r>
      <w:proofErr w:type="spellStart"/>
      <w:r w:rsidRPr="002C2A02">
        <w:t>Moise</w:t>
      </w:r>
      <w:proofErr w:type="spellEnd"/>
      <w:r w:rsidRPr="002C2A02">
        <w:t xml:space="preserve"> </w:t>
      </w:r>
      <w:proofErr w:type="spellStart"/>
      <w:r w:rsidRPr="002C2A02">
        <w:t>Tshombe</w:t>
      </w:r>
      <w:proofErr w:type="spellEnd"/>
      <w:r w:rsidRPr="002C2A02">
        <w:t xml:space="preserve"> declared independence, announcing that he was "seceding from chaos." In the ensuing months, there were coups and counter coups in the Congo. Lumumba was finally assassinated. However, it was against Katanga province that the ire of the UN forces was directed. From the pitched battles launched by UN forces in the fall, to the infamous UN bombing of the Elizabethtown Hospital in Katanga shortly before Christmas 1961, the situation went from bad to worse. Over the next year, there were a succession of battles and ceasefires. By January 1963, Katanga was finally subjugated by UN peacekeepers. By that time, </w:t>
      </w:r>
      <w:r w:rsidRPr="002C2A02">
        <w:rPr>
          <w:rStyle w:val="StyleBoldUnderline"/>
        </w:rPr>
        <w:t>the UN's record of atrocities was well documented by both civilian physicians and western journalists present in Katanga</w:t>
      </w:r>
      <w:r w:rsidRPr="002C2A02">
        <w:t xml:space="preserve"> during the fighting</w:t>
      </w:r>
      <w:r w:rsidRPr="002C2A02">
        <w:rPr>
          <w:rStyle w:val="StyleBoldUnderline"/>
        </w:rPr>
        <w:t xml:space="preserve">. </w:t>
      </w:r>
      <w:r w:rsidRPr="002C2A02">
        <w:rPr>
          <w:rStyle w:val="Emphasis"/>
        </w:rPr>
        <w:t>Sadly, what happened there was not an isolated case of UN misconduct</w:t>
      </w:r>
      <w:r w:rsidRPr="002C2A02">
        <w:rPr>
          <w:rStyle w:val="StyleBoldUnderline"/>
        </w:rPr>
        <w:t>, though it was one of the most egregious examples</w:t>
      </w:r>
      <w:r w:rsidRPr="002C2A02">
        <w:t xml:space="preserve">. How about a much more recent example? The UN mission to Eritrea and Ethiopia was launched in 2000. Barely three months into its mission, </w:t>
      </w:r>
      <w:proofErr w:type="gramStart"/>
      <w:r w:rsidRPr="002C2A02">
        <w:t>reports</w:t>
      </w:r>
      <w:proofErr w:type="gramEnd"/>
      <w:r w:rsidRPr="002C2A02">
        <w:t xml:space="preserve"> surfaced of Danish peacekeepers sexually abusing a 13-year-old Eritrean girl. No corrective actions were ever taken. Three-and-a-half years after the launch of the UN mission, the Eritrean government declared that all the UN had accomplished was to efficiently squander about a billion dollars! </w:t>
      </w:r>
      <w:r w:rsidRPr="002C2A02">
        <w:rPr>
          <w:rStyle w:val="Emphasis"/>
        </w:rPr>
        <w:t>Accused of sexual exploitation of women and children, torture and murder of civilians, and using diplomatic immunity for trafficking in everything from narcotics to people, the reputation of the UN's peacekeeping forces had reached a nadir</w:t>
      </w:r>
      <w:r w:rsidRPr="002C2A02">
        <w:t xml:space="preserve">. </w:t>
      </w:r>
      <w:r w:rsidRPr="002C2A02">
        <w:rPr>
          <w:rStyle w:val="StyleBoldUnderline"/>
        </w:rPr>
        <w:t>Such accusations against the UN do not come merely from obscure sources or right-wing critics.</w:t>
      </w:r>
      <w:r w:rsidRPr="002C2A02">
        <w:t xml:space="preserve"> Notice excerpts from an article, "The U.N., Preying on the Weak," found in the April 12, 2005 issue of the </w:t>
      </w:r>
      <w:r w:rsidRPr="002C2A02">
        <w:rPr>
          <w:rStyle w:val="StyleBoldUnderline"/>
        </w:rPr>
        <w:t>Washington Post: "Anyone who was shocked by the most recent revelation of sexual misconduct by United Nations staff has never set foot in a U.N.-sponsored refugee camp</w:t>
      </w:r>
      <w:r w:rsidRPr="002C2A02">
        <w:t xml:space="preserve">. </w:t>
      </w:r>
      <w:r w:rsidRPr="002C2A02">
        <w:rPr>
          <w:rStyle w:val="StyleBoldUnderline"/>
        </w:rPr>
        <w:t xml:space="preserve">Sex crimes are only one especially disturbing symptom of a culture of abuse that exists in the United Nations precisely because the United Nations and its staff lack accountability." </w:t>
      </w:r>
      <w:r w:rsidRPr="002C2A02">
        <w:t xml:space="preserve">Corrupt and Ineffective Conduct of "Peacekeeper" troops in country after country is only one small part of the problem. </w:t>
      </w:r>
      <w:r w:rsidRPr="002C2A02">
        <w:rPr>
          <w:rStyle w:val="Emphasis"/>
        </w:rPr>
        <w:t xml:space="preserve">A culture of arrogance and corruption has </w:t>
      </w:r>
      <w:r w:rsidRPr="002C2A02">
        <w:rPr>
          <w:rStyle w:val="Emphasis"/>
        </w:rPr>
        <w:lastRenderedPageBreak/>
        <w:t>permeated the institution and brought the UN into widespread disrepute.</w:t>
      </w:r>
      <w:r w:rsidRPr="002C2A02">
        <w:t xml:space="preserve"> The scandal involving </w:t>
      </w:r>
      <w:r w:rsidRPr="002C2A02">
        <w:rPr>
          <w:rStyle w:val="StyleBoldUnderline"/>
        </w:rPr>
        <w:t>the oil-for-food program</w:t>
      </w:r>
      <w:r w:rsidRPr="002C2A02">
        <w:t xml:space="preserve"> in pre-war Iraq </w:t>
      </w:r>
      <w:r w:rsidRPr="002C2A02">
        <w:rPr>
          <w:rStyle w:val="StyleBoldUnderline"/>
        </w:rPr>
        <w:t>is one of the more recent cases in point</w:t>
      </w:r>
      <w:r w:rsidRPr="002C2A02">
        <w:t xml:space="preserve">. </w:t>
      </w:r>
      <w:r w:rsidRPr="002C2A02">
        <w:rPr>
          <w:rStyle w:val="Emphasis"/>
        </w:rPr>
        <w:t xml:space="preserve">Investigations have shown involvement reaching to the highest levels of the </w:t>
      </w:r>
      <w:proofErr w:type="gramStart"/>
      <w:r w:rsidRPr="002C2A02">
        <w:rPr>
          <w:rStyle w:val="Emphasis"/>
        </w:rPr>
        <w:t>UN,</w:t>
      </w:r>
      <w:proofErr w:type="gramEnd"/>
      <w:r w:rsidRPr="002C2A02">
        <w:t xml:space="preserve"> </w:t>
      </w:r>
      <w:r w:rsidRPr="002C2A02">
        <w:rPr>
          <w:rStyle w:val="StyleBoldUnderline"/>
        </w:rPr>
        <w:t>yet no real disciplinary actions took place</w:t>
      </w:r>
      <w:r w:rsidRPr="002C2A02">
        <w:t xml:space="preserve">. U.S. Senator Norm Coleman led a seven-month investigation into the UN-sponsored oil-for-food program and ended up calling for the resignation of UN Secretary General Kofi Annan because of the corruption associated with this program. Senator Coleman claimed that </w:t>
      </w:r>
      <w:r w:rsidRPr="002C2A02">
        <w:rPr>
          <w:rStyle w:val="StyleBoldUnderline"/>
        </w:rPr>
        <w:t>Saddam Hussein had defrauded the program of $21 billion</w:t>
      </w:r>
      <w:r w:rsidRPr="002C2A02">
        <w:t xml:space="preserve"> and that this was made possible </w:t>
      </w:r>
      <w:r w:rsidRPr="002C2A02">
        <w:rPr>
          <w:rStyle w:val="StyleBoldUnderline"/>
        </w:rPr>
        <w:t>by</w:t>
      </w:r>
      <w:r w:rsidRPr="002C2A02">
        <w:t xml:space="preserve"> a combination of both passive and active </w:t>
      </w:r>
      <w:r w:rsidRPr="002C2A02">
        <w:rPr>
          <w:rStyle w:val="StyleBoldUnderline"/>
        </w:rPr>
        <w:t>help from UN officials</w:t>
      </w:r>
      <w:r w:rsidRPr="002C2A02">
        <w:t xml:space="preserve">. Writing in the Wall Street Journal, Senator Coleman declared, "We have obtained evidence that Saddam doled out lucrative oil allotments to foreign officials, sympathetic journalists and even one senior U. N. official. We are gathering evidence that </w:t>
      </w:r>
      <w:r w:rsidRPr="002C2A02">
        <w:rPr>
          <w:rStyle w:val="StyleBoldUnderline"/>
        </w:rPr>
        <w:t>Saddam gave</w:t>
      </w:r>
      <w:r w:rsidRPr="002C2A02">
        <w:t xml:space="preserve"> hundreds of thousands—maybe even </w:t>
      </w:r>
      <w:r w:rsidRPr="002C2A02">
        <w:rPr>
          <w:rStyle w:val="StyleBoldUnderline"/>
        </w:rPr>
        <w:t>millions—of Oil-for-Food dollars to terrorists and terror organizations… under the supposedly vigilant eye of the U.N." Where it is not</w:t>
      </w:r>
      <w:r w:rsidRPr="002C2A02">
        <w:t xml:space="preserve"> found </w:t>
      </w:r>
      <w:r w:rsidRPr="002C2A02">
        <w:rPr>
          <w:rStyle w:val="StyleBoldUnderline"/>
        </w:rPr>
        <w:t>corrupt, the U.N. is consistently</w:t>
      </w:r>
      <w:r w:rsidRPr="002C2A02">
        <w:t xml:space="preserve"> found </w:t>
      </w:r>
      <w:r w:rsidRPr="002C2A02">
        <w:rPr>
          <w:rStyle w:val="StyleBoldUnderline"/>
        </w:rPr>
        <w:t>ineffective</w:t>
      </w:r>
      <w:r w:rsidRPr="002C2A02">
        <w:t>. The crisis in Bosnia, back in the mid-1990s, illustrated the UN's utter inability to deal with the very problems it was set up to prevent. Newsweek magazine, in its July 14, 1995 issue, detailed some of the atrocities that illustrated the genocide taking place in Bosnia. One graphic example was of a Bosnian mother sitting at the table eating a meal with her family when Serbian troops forced their way into the house. A soldier pulled a large knife and killed her oldest son before her eyes, then arrested her 15-year-old son and took him away. "Later that afternoon, the Serbs rounded up all males in their teens and older and took them off for 'interrogation'—leaving 10,000 or more people unaccounted for and raising fears of a mass atrocity."</w:t>
      </w:r>
    </w:p>
    <w:p w:rsidR="0018188C" w:rsidRPr="002C2A02" w:rsidRDefault="0018188C" w:rsidP="00FC3BE5"/>
    <w:p w:rsidR="0018188C" w:rsidRPr="002C2A02" w:rsidRDefault="0018188C" w:rsidP="0018188C">
      <w:pPr>
        <w:pStyle w:val="Heading4"/>
        <w:rPr>
          <w:rFonts w:cs="Times New Roman"/>
        </w:rPr>
      </w:pPr>
      <w:r w:rsidRPr="002C2A02">
        <w:rPr>
          <w:rFonts w:cs="Times New Roman"/>
        </w:rPr>
        <w:t>UN can’t solve war and other nations fill in</w:t>
      </w:r>
    </w:p>
    <w:p w:rsidR="0018188C" w:rsidRPr="002C2A02" w:rsidRDefault="0018188C" w:rsidP="0018188C">
      <w:proofErr w:type="spellStart"/>
      <w:r w:rsidRPr="002C2A02">
        <w:rPr>
          <w:b/>
          <w:bCs/>
          <w:sz w:val="28"/>
        </w:rPr>
        <w:t>Perle</w:t>
      </w:r>
      <w:proofErr w:type="spellEnd"/>
      <w:r w:rsidRPr="002C2A02">
        <w:rPr>
          <w:b/>
          <w:bCs/>
          <w:sz w:val="28"/>
        </w:rPr>
        <w:t xml:space="preserve"> ’03</w:t>
      </w:r>
      <w:r w:rsidRPr="002C2A02">
        <w:t xml:space="preserve"> (Richard, Chair – Defense Policy Board, </w:t>
      </w:r>
      <w:proofErr w:type="gramStart"/>
      <w:r w:rsidRPr="002C2A02">
        <w:t>The</w:t>
      </w:r>
      <w:proofErr w:type="gramEnd"/>
      <w:r w:rsidRPr="002C2A02">
        <w:t xml:space="preserve"> Guardian, 3-21, Lexis)</w:t>
      </w:r>
    </w:p>
    <w:p w:rsidR="0018188C" w:rsidRPr="002C2A02" w:rsidRDefault="0018188C" w:rsidP="0018188C">
      <w:pPr>
        <w:overflowPunct w:val="0"/>
        <w:autoSpaceDE w:val="0"/>
        <w:autoSpaceDN w:val="0"/>
        <w:adjustRightInd w:val="0"/>
        <w:textAlignment w:val="baseline"/>
        <w:rPr>
          <w:rFonts w:eastAsia="Times New Roman"/>
          <w:bCs/>
          <w:color w:val="000000"/>
          <w:szCs w:val="20"/>
        </w:rPr>
      </w:pPr>
    </w:p>
    <w:p w:rsidR="0018188C" w:rsidRPr="002C2A02" w:rsidRDefault="0018188C" w:rsidP="0018188C">
      <w:pPr>
        <w:overflowPunct w:val="0"/>
        <w:autoSpaceDE w:val="0"/>
        <w:autoSpaceDN w:val="0"/>
        <w:adjustRightInd w:val="0"/>
        <w:textAlignment w:val="baseline"/>
        <w:rPr>
          <w:rFonts w:eastAsia="Times New Roman"/>
          <w:szCs w:val="20"/>
        </w:rPr>
      </w:pPr>
      <w:r w:rsidRPr="002C2A02">
        <w:rPr>
          <w:rFonts w:eastAsia="Times New Roman"/>
          <w:sz w:val="16"/>
          <w:szCs w:val="20"/>
        </w:rPr>
        <w:t xml:space="preserve">But </w:t>
      </w:r>
      <w:r w:rsidRPr="002C2A02">
        <w:rPr>
          <w:rFonts w:eastAsia="Times New Roman"/>
          <w:b/>
          <w:color w:val="000000"/>
          <w:szCs w:val="20"/>
          <w:highlight w:val="cyan"/>
          <w:u w:val="single"/>
        </w:rPr>
        <w:t xml:space="preserve">is the </w:t>
      </w:r>
      <w:proofErr w:type="gramStart"/>
      <w:r w:rsidRPr="002C2A02">
        <w:rPr>
          <w:rFonts w:eastAsia="Times New Roman"/>
          <w:b/>
          <w:color w:val="000000"/>
          <w:szCs w:val="20"/>
          <w:highlight w:val="cyan"/>
          <w:u w:val="single"/>
        </w:rPr>
        <w:t>security council</w:t>
      </w:r>
      <w:proofErr w:type="gramEnd"/>
      <w:r w:rsidRPr="002C2A02">
        <w:rPr>
          <w:rFonts w:eastAsia="Times New Roman"/>
          <w:b/>
          <w:color w:val="000000"/>
          <w:szCs w:val="20"/>
          <w:highlight w:val="cyan"/>
          <w:u w:val="single"/>
        </w:rPr>
        <w:t xml:space="preserve"> capable of ensuring order </w:t>
      </w:r>
      <w:r w:rsidRPr="002C2A02">
        <w:rPr>
          <w:rFonts w:eastAsia="Times New Roman"/>
          <w:color w:val="000000"/>
          <w:sz w:val="16"/>
          <w:szCs w:val="20"/>
        </w:rPr>
        <w:t xml:space="preserve">and saving us from anarchy? </w:t>
      </w:r>
      <w:r w:rsidRPr="002C2A02">
        <w:rPr>
          <w:rFonts w:eastAsia="Times New Roman"/>
          <w:b/>
          <w:color w:val="000000"/>
          <w:szCs w:val="20"/>
          <w:highlight w:val="cyan"/>
          <w:u w:val="single"/>
        </w:rPr>
        <w:t>History suggests not</w:t>
      </w:r>
      <w:r w:rsidRPr="002C2A02">
        <w:rPr>
          <w:rFonts w:eastAsia="Times New Roman"/>
          <w:sz w:val="16"/>
          <w:szCs w:val="20"/>
        </w:rPr>
        <w:t xml:space="preserve">. </w:t>
      </w:r>
      <w:r w:rsidRPr="002C2A02">
        <w:rPr>
          <w:rFonts w:eastAsia="Times New Roman"/>
          <w:color w:val="000000"/>
          <w:sz w:val="16"/>
          <w:szCs w:val="20"/>
        </w:rPr>
        <w:t xml:space="preserve">The UN arose from the ashes of a war that the League of Nations was unable to avert. It was simply not up to confronting Italy in Abyssinia, much less - had it survived that debacle - to taking on Nazi Germany. In the heady aftermath of the allied victory, the hope that security could be made collective was embodied in the UN </w:t>
      </w:r>
      <w:proofErr w:type="gramStart"/>
      <w:r w:rsidRPr="002C2A02">
        <w:rPr>
          <w:rFonts w:eastAsia="Times New Roman"/>
          <w:color w:val="000000"/>
          <w:sz w:val="16"/>
          <w:szCs w:val="20"/>
        </w:rPr>
        <w:t>security council</w:t>
      </w:r>
      <w:proofErr w:type="gramEnd"/>
      <w:r w:rsidRPr="002C2A02">
        <w:rPr>
          <w:rFonts w:eastAsia="Times New Roman"/>
          <w:color w:val="000000"/>
          <w:sz w:val="16"/>
          <w:szCs w:val="20"/>
        </w:rPr>
        <w:t xml:space="preserve"> - with abject results</w:t>
      </w:r>
      <w:r w:rsidRPr="002C2A02">
        <w:rPr>
          <w:rFonts w:eastAsia="Times New Roman"/>
          <w:sz w:val="16"/>
          <w:szCs w:val="20"/>
        </w:rPr>
        <w:t xml:space="preserve">. </w:t>
      </w:r>
      <w:r w:rsidRPr="002C2A02">
        <w:rPr>
          <w:rFonts w:eastAsia="SimSun"/>
          <w:b/>
          <w:color w:val="000000"/>
          <w:szCs w:val="20"/>
          <w:highlight w:val="cyan"/>
          <w:u w:val="single"/>
        </w:rPr>
        <w:t xml:space="preserve">During the cold war the </w:t>
      </w:r>
      <w:proofErr w:type="gramStart"/>
      <w:r w:rsidRPr="002C2A02">
        <w:rPr>
          <w:rFonts w:eastAsia="SimSun"/>
          <w:b/>
          <w:color w:val="000000"/>
          <w:szCs w:val="20"/>
          <w:highlight w:val="cyan"/>
          <w:u w:val="single"/>
        </w:rPr>
        <w:t>security council</w:t>
      </w:r>
      <w:proofErr w:type="gramEnd"/>
      <w:r w:rsidRPr="002C2A02">
        <w:rPr>
          <w:rFonts w:eastAsia="SimSun"/>
          <w:b/>
          <w:color w:val="000000"/>
          <w:szCs w:val="20"/>
          <w:highlight w:val="cyan"/>
          <w:u w:val="single"/>
        </w:rPr>
        <w:t xml:space="preserve"> was </w:t>
      </w:r>
      <w:r w:rsidRPr="002C2A02">
        <w:rPr>
          <w:rFonts w:eastAsia="SimSun"/>
          <w:b/>
          <w:color w:val="000000"/>
          <w:szCs w:val="20"/>
          <w:u w:val="single"/>
        </w:rPr>
        <w:t xml:space="preserve">hopelessly </w:t>
      </w:r>
      <w:proofErr w:type="spellStart"/>
      <w:r w:rsidRPr="002C2A02">
        <w:rPr>
          <w:rFonts w:eastAsia="SimSun"/>
          <w:b/>
          <w:color w:val="000000"/>
          <w:szCs w:val="20"/>
          <w:highlight w:val="cyan"/>
          <w:u w:val="single"/>
        </w:rPr>
        <w:t>paralysed</w:t>
      </w:r>
      <w:proofErr w:type="spellEnd"/>
      <w:r w:rsidRPr="002C2A02">
        <w:rPr>
          <w:rFonts w:eastAsia="Times New Roman"/>
          <w:sz w:val="16"/>
          <w:szCs w:val="20"/>
        </w:rPr>
        <w:t xml:space="preserve">. </w:t>
      </w:r>
      <w:r w:rsidRPr="002C2A02">
        <w:rPr>
          <w:rFonts w:eastAsia="SimSun"/>
          <w:b/>
          <w:color w:val="000000"/>
          <w:szCs w:val="20"/>
          <w:u w:val="single"/>
        </w:rPr>
        <w:t xml:space="preserve">The </w:t>
      </w:r>
      <w:r w:rsidRPr="002C2A02">
        <w:rPr>
          <w:rFonts w:eastAsia="SimSun"/>
          <w:b/>
          <w:color w:val="000000"/>
          <w:szCs w:val="20"/>
          <w:highlight w:val="cyan"/>
          <w:u w:val="single"/>
        </w:rPr>
        <w:t>Soviet empire was wrestled to the ground</w:t>
      </w:r>
      <w:r w:rsidRPr="002C2A02">
        <w:rPr>
          <w:rFonts w:eastAsia="Times New Roman"/>
          <w:sz w:val="16"/>
          <w:szCs w:val="20"/>
        </w:rPr>
        <w:t xml:space="preserve">, </w:t>
      </w:r>
      <w:r w:rsidRPr="002C2A02">
        <w:rPr>
          <w:rFonts w:eastAsia="Times New Roman"/>
          <w:color w:val="000000"/>
          <w:sz w:val="16"/>
          <w:szCs w:val="20"/>
        </w:rPr>
        <w:t xml:space="preserve">and </w:t>
      </w:r>
      <w:proofErr w:type="gramStart"/>
      <w:r w:rsidRPr="002C2A02">
        <w:rPr>
          <w:rFonts w:eastAsia="Times New Roman"/>
          <w:color w:val="000000"/>
          <w:sz w:val="16"/>
          <w:szCs w:val="20"/>
        </w:rPr>
        <w:t>eastern</w:t>
      </w:r>
      <w:proofErr w:type="gramEnd"/>
      <w:r w:rsidRPr="002C2A02">
        <w:rPr>
          <w:rFonts w:eastAsia="Times New Roman"/>
          <w:color w:val="000000"/>
          <w:sz w:val="16"/>
          <w:szCs w:val="20"/>
        </w:rPr>
        <w:t xml:space="preserve"> Europe liberated, </w:t>
      </w:r>
      <w:r w:rsidRPr="002C2A02">
        <w:rPr>
          <w:rFonts w:eastAsia="SimSun"/>
          <w:b/>
          <w:color w:val="000000"/>
          <w:szCs w:val="20"/>
          <w:highlight w:val="cyan"/>
          <w:u w:val="single"/>
        </w:rPr>
        <w:t xml:space="preserve">not by the UN, but by </w:t>
      </w:r>
      <w:r w:rsidRPr="002C2A02">
        <w:rPr>
          <w:rFonts w:eastAsia="Times New Roman"/>
          <w:color w:val="000000"/>
          <w:sz w:val="16"/>
          <w:szCs w:val="20"/>
        </w:rPr>
        <w:t xml:space="preserve">the mother of all </w:t>
      </w:r>
      <w:r w:rsidRPr="002C2A02">
        <w:rPr>
          <w:rFonts w:eastAsia="SimSun"/>
          <w:b/>
          <w:color w:val="000000"/>
          <w:szCs w:val="20"/>
          <w:highlight w:val="cyan"/>
          <w:u w:val="single"/>
        </w:rPr>
        <w:t>coalitions</w:t>
      </w:r>
      <w:r w:rsidRPr="002C2A02">
        <w:rPr>
          <w:rFonts w:eastAsia="Times New Roman"/>
          <w:color w:val="000000"/>
          <w:sz w:val="16"/>
          <w:szCs w:val="20"/>
        </w:rPr>
        <w:t xml:space="preserve">, </w:t>
      </w:r>
      <w:proofErr w:type="spellStart"/>
      <w:r w:rsidRPr="002C2A02">
        <w:rPr>
          <w:rFonts w:eastAsia="Times New Roman"/>
          <w:color w:val="000000"/>
          <w:sz w:val="16"/>
          <w:szCs w:val="20"/>
        </w:rPr>
        <w:t>Nato</w:t>
      </w:r>
      <w:proofErr w:type="spellEnd"/>
      <w:r w:rsidRPr="002C2A02">
        <w:rPr>
          <w:rFonts w:eastAsia="Times New Roman"/>
          <w:color w:val="000000"/>
          <w:sz w:val="16"/>
          <w:szCs w:val="20"/>
        </w:rPr>
        <w:t xml:space="preserve">. Apart from minor skirmishes and sporadic peacekeeping missions, the only case of the </w:t>
      </w:r>
      <w:proofErr w:type="gramStart"/>
      <w:r w:rsidRPr="002C2A02">
        <w:rPr>
          <w:rFonts w:eastAsia="Times New Roman"/>
          <w:color w:val="000000"/>
          <w:sz w:val="16"/>
          <w:szCs w:val="20"/>
        </w:rPr>
        <w:t>security council</w:t>
      </w:r>
      <w:proofErr w:type="gramEnd"/>
      <w:r w:rsidRPr="002C2A02">
        <w:rPr>
          <w:rFonts w:eastAsia="Times New Roman"/>
          <w:color w:val="000000"/>
          <w:sz w:val="16"/>
          <w:szCs w:val="20"/>
        </w:rPr>
        <w:t xml:space="preserve"> acting during the cold war was its use of force to halt the invasion of South Korea - and that was only possible because the Soviets were not in the chamber to veto it. It was a mistake they did not make again. Facing Milosevic's multiple aggressions, </w:t>
      </w:r>
      <w:r w:rsidRPr="002C2A02">
        <w:rPr>
          <w:rFonts w:eastAsia="SimSun"/>
          <w:b/>
          <w:color w:val="000000"/>
          <w:szCs w:val="20"/>
          <w:u w:val="single"/>
        </w:rPr>
        <w:t xml:space="preserve">the </w:t>
      </w:r>
      <w:r w:rsidRPr="002C2A02">
        <w:rPr>
          <w:rFonts w:eastAsia="SimSun"/>
          <w:b/>
          <w:color w:val="000000"/>
          <w:szCs w:val="20"/>
          <w:highlight w:val="cyan"/>
          <w:u w:val="single"/>
        </w:rPr>
        <w:t xml:space="preserve">UN could not stop </w:t>
      </w:r>
      <w:r w:rsidRPr="002C2A02">
        <w:rPr>
          <w:rFonts w:eastAsia="SimSun"/>
          <w:b/>
          <w:color w:val="000000"/>
          <w:szCs w:val="20"/>
          <w:u w:val="single"/>
        </w:rPr>
        <w:t xml:space="preserve">the </w:t>
      </w:r>
      <w:r w:rsidRPr="002C2A02">
        <w:rPr>
          <w:rFonts w:eastAsia="SimSun"/>
          <w:b/>
          <w:color w:val="000000"/>
          <w:szCs w:val="20"/>
          <w:highlight w:val="cyan"/>
          <w:u w:val="single"/>
        </w:rPr>
        <w:t>Balkan wars</w:t>
      </w:r>
      <w:r w:rsidRPr="002C2A02">
        <w:rPr>
          <w:rFonts w:eastAsia="Times New Roman"/>
          <w:b/>
          <w:color w:val="000000"/>
          <w:szCs w:val="20"/>
          <w:highlight w:val="cyan"/>
          <w:u w:val="single"/>
        </w:rPr>
        <w:t xml:space="preserve"> </w:t>
      </w:r>
      <w:r w:rsidRPr="002C2A02">
        <w:rPr>
          <w:rFonts w:eastAsia="Times New Roman"/>
          <w:color w:val="000000"/>
          <w:sz w:val="12"/>
          <w:szCs w:val="12"/>
        </w:rPr>
        <w:t xml:space="preserve">or even protect its victims. It took a coalition of the willing to save Bosnia from extinction. And when the war was over, peace was made in Dayton, Ohio, not in the UN. The rescue of Muslims in Kosovo was not a UN action: their cause never gained </w:t>
      </w:r>
      <w:proofErr w:type="gramStart"/>
      <w:r w:rsidRPr="002C2A02">
        <w:rPr>
          <w:rFonts w:eastAsia="Times New Roman"/>
          <w:color w:val="000000"/>
          <w:sz w:val="12"/>
          <w:szCs w:val="12"/>
        </w:rPr>
        <w:t>security council</w:t>
      </w:r>
      <w:proofErr w:type="gramEnd"/>
      <w:r w:rsidRPr="002C2A02">
        <w:rPr>
          <w:rFonts w:eastAsia="Times New Roman"/>
          <w:color w:val="000000"/>
          <w:sz w:val="12"/>
          <w:szCs w:val="12"/>
        </w:rPr>
        <w:t xml:space="preserve"> approval. The United Kingdom, not the United Nations, saved the Falklands. This new century now challenges the hopes for a new world order in new ways. We will not defeat or even contain fanatical terror unless we can carry the war to the territories from which it is launched. This will sometimes require that we use force against states that </w:t>
      </w:r>
      <w:proofErr w:type="spellStart"/>
      <w:r w:rsidRPr="002C2A02">
        <w:rPr>
          <w:rFonts w:eastAsia="Times New Roman"/>
          <w:color w:val="000000"/>
          <w:sz w:val="12"/>
          <w:szCs w:val="12"/>
        </w:rPr>
        <w:t>harbour</w:t>
      </w:r>
      <w:proofErr w:type="spellEnd"/>
      <w:r w:rsidRPr="002C2A02">
        <w:rPr>
          <w:rFonts w:eastAsia="Times New Roman"/>
          <w:color w:val="000000"/>
          <w:sz w:val="12"/>
          <w:szCs w:val="12"/>
        </w:rPr>
        <w:t xml:space="preserve"> terrorists, as we did in destroying the Taliban regime in Afghanistan. The most dangerous of these states are those that also possess weapons of mass destruction. Iraq is one, but there are others. Whatever hope there is that they can be persuaded to withdraw support or sanctuary from terrorists rests on the certainty and effectiveness with which they are confronted. The chronic failure of the </w:t>
      </w:r>
      <w:proofErr w:type="gramStart"/>
      <w:r w:rsidRPr="002C2A02">
        <w:rPr>
          <w:rFonts w:eastAsia="Times New Roman"/>
          <w:color w:val="000000"/>
          <w:sz w:val="12"/>
          <w:szCs w:val="12"/>
        </w:rPr>
        <w:t>security council</w:t>
      </w:r>
      <w:proofErr w:type="gramEnd"/>
      <w:r w:rsidRPr="002C2A02">
        <w:rPr>
          <w:rFonts w:eastAsia="Times New Roman"/>
          <w:color w:val="000000"/>
          <w:sz w:val="12"/>
          <w:szCs w:val="12"/>
        </w:rPr>
        <w:t xml:space="preserve"> to enforce its own resolutions is unmistakable: it is simply not up to the task. We are left with</w:t>
      </w:r>
      <w:r w:rsidRPr="002C2A02">
        <w:rPr>
          <w:rFonts w:eastAsia="Times New Roman"/>
          <w:color w:val="000000"/>
          <w:sz w:val="16"/>
          <w:szCs w:val="20"/>
        </w:rPr>
        <w:t xml:space="preserve"> </w:t>
      </w:r>
      <w:r w:rsidRPr="002C2A02">
        <w:rPr>
          <w:rFonts w:eastAsia="Times New Roman"/>
          <w:b/>
          <w:color w:val="000000"/>
          <w:szCs w:val="20"/>
          <w:highlight w:val="cyan"/>
          <w:u w:val="single"/>
        </w:rPr>
        <w:t xml:space="preserve">coalitions </w:t>
      </w:r>
      <w:r w:rsidRPr="002C2A02">
        <w:rPr>
          <w:rFonts w:eastAsia="Times New Roman"/>
          <w:color w:val="000000"/>
          <w:sz w:val="16"/>
          <w:szCs w:val="20"/>
        </w:rPr>
        <w:t xml:space="preserve">of the willing. Far from disparaging them as a threat to a new world order, we should </w:t>
      </w:r>
      <w:proofErr w:type="spellStart"/>
      <w:r w:rsidRPr="002C2A02">
        <w:rPr>
          <w:rFonts w:eastAsia="Times New Roman"/>
          <w:color w:val="000000"/>
          <w:sz w:val="16"/>
          <w:szCs w:val="20"/>
        </w:rPr>
        <w:t>recognise</w:t>
      </w:r>
      <w:proofErr w:type="spellEnd"/>
      <w:r w:rsidRPr="002C2A02">
        <w:rPr>
          <w:rFonts w:eastAsia="Times New Roman"/>
          <w:color w:val="000000"/>
          <w:sz w:val="16"/>
          <w:szCs w:val="20"/>
        </w:rPr>
        <w:t xml:space="preserve"> that they </w:t>
      </w:r>
      <w:r w:rsidRPr="002C2A02">
        <w:rPr>
          <w:rFonts w:eastAsia="SimSun"/>
          <w:b/>
          <w:color w:val="000000"/>
          <w:szCs w:val="20"/>
          <w:highlight w:val="cyan"/>
          <w:u w:val="single"/>
        </w:rPr>
        <w:t>are</w:t>
      </w:r>
      <w:r w:rsidRPr="002C2A02">
        <w:rPr>
          <w:rFonts w:eastAsia="Times New Roman"/>
          <w:sz w:val="16"/>
          <w:szCs w:val="20"/>
        </w:rPr>
        <w:t xml:space="preserve">, </w:t>
      </w:r>
      <w:r w:rsidRPr="002C2A02">
        <w:rPr>
          <w:rFonts w:eastAsia="Times New Roman"/>
          <w:color w:val="000000"/>
          <w:sz w:val="16"/>
          <w:szCs w:val="20"/>
        </w:rPr>
        <w:t>by default</w:t>
      </w:r>
      <w:r w:rsidRPr="002C2A02">
        <w:rPr>
          <w:rFonts w:eastAsia="Times New Roman"/>
          <w:sz w:val="16"/>
          <w:szCs w:val="20"/>
        </w:rPr>
        <w:t xml:space="preserve">, </w:t>
      </w:r>
      <w:r w:rsidRPr="002C2A02">
        <w:rPr>
          <w:rFonts w:eastAsia="SimSun"/>
          <w:b/>
          <w:color w:val="000000"/>
          <w:szCs w:val="20"/>
          <w:highlight w:val="cyan"/>
          <w:u w:val="single"/>
        </w:rPr>
        <w:t xml:space="preserve">the best hope for that order, and the true alternative to </w:t>
      </w:r>
      <w:r w:rsidRPr="002C2A02">
        <w:rPr>
          <w:rFonts w:eastAsia="Times New Roman"/>
          <w:color w:val="000000"/>
          <w:sz w:val="16"/>
          <w:szCs w:val="20"/>
        </w:rPr>
        <w:t xml:space="preserve">the anarchy of </w:t>
      </w:r>
      <w:r w:rsidRPr="002C2A02">
        <w:rPr>
          <w:rFonts w:eastAsia="SimSun"/>
          <w:b/>
          <w:color w:val="000000"/>
          <w:szCs w:val="20"/>
          <w:highlight w:val="cyan"/>
          <w:u w:val="single"/>
        </w:rPr>
        <w:t xml:space="preserve">the </w:t>
      </w:r>
      <w:r w:rsidRPr="002C2A02">
        <w:rPr>
          <w:rFonts w:eastAsia="Times New Roman"/>
          <w:b/>
          <w:color w:val="000000"/>
          <w:szCs w:val="20"/>
          <w:u w:val="single"/>
        </w:rPr>
        <w:t>abject</w:t>
      </w:r>
      <w:r w:rsidRPr="002C2A02">
        <w:rPr>
          <w:rFonts w:eastAsia="SimSun"/>
          <w:b/>
          <w:color w:val="000000"/>
          <w:szCs w:val="20"/>
          <w:u w:val="single"/>
        </w:rPr>
        <w:t xml:space="preserve"> </w:t>
      </w:r>
      <w:r w:rsidRPr="002C2A02">
        <w:rPr>
          <w:rFonts w:eastAsia="SimSun"/>
          <w:b/>
          <w:color w:val="000000"/>
          <w:szCs w:val="20"/>
          <w:highlight w:val="cyan"/>
          <w:u w:val="single"/>
        </w:rPr>
        <w:t>failure of the UN</w:t>
      </w:r>
      <w:r w:rsidRPr="002C2A02">
        <w:rPr>
          <w:rFonts w:eastAsia="Times New Roman"/>
          <w:sz w:val="16"/>
          <w:szCs w:val="20"/>
        </w:rPr>
        <w:t>.</w:t>
      </w:r>
    </w:p>
    <w:p w:rsidR="0018188C" w:rsidRPr="002C2A02" w:rsidRDefault="0018188C" w:rsidP="0018188C"/>
    <w:p w:rsidR="0018188C" w:rsidRPr="002C2A02" w:rsidRDefault="0018188C" w:rsidP="0018188C">
      <w:pPr>
        <w:rPr>
          <w:b/>
          <w:sz w:val="24"/>
        </w:rPr>
      </w:pPr>
      <w:r w:rsidRPr="002C2A02">
        <w:br w:type="page"/>
      </w:r>
    </w:p>
    <w:p w:rsidR="0018188C" w:rsidRPr="002C2A02" w:rsidRDefault="0018188C" w:rsidP="0018188C">
      <w:pPr>
        <w:pStyle w:val="Heading4"/>
        <w:rPr>
          <w:rFonts w:cs="Times New Roman"/>
        </w:rPr>
      </w:pPr>
      <w:r w:rsidRPr="002C2A02">
        <w:rPr>
          <w:rFonts w:cs="Times New Roman"/>
        </w:rPr>
        <w:lastRenderedPageBreak/>
        <w:t>UN is counterproductive – hinders action, cooperation, and weakens international law</w:t>
      </w:r>
    </w:p>
    <w:p w:rsidR="0018188C" w:rsidRPr="002C2A02" w:rsidRDefault="0018188C" w:rsidP="0018188C">
      <w:r w:rsidRPr="002C2A02">
        <w:rPr>
          <w:b/>
          <w:bCs/>
          <w:sz w:val="28"/>
        </w:rPr>
        <w:t xml:space="preserve">Posner and </w:t>
      </w:r>
      <w:proofErr w:type="spellStart"/>
      <w:r w:rsidRPr="002C2A02">
        <w:rPr>
          <w:b/>
          <w:bCs/>
          <w:sz w:val="28"/>
        </w:rPr>
        <w:t>Yoo</w:t>
      </w:r>
      <w:proofErr w:type="spellEnd"/>
      <w:r w:rsidRPr="002C2A02">
        <w:rPr>
          <w:b/>
          <w:bCs/>
          <w:sz w:val="28"/>
        </w:rPr>
        <w:t xml:space="preserve"> ’05</w:t>
      </w:r>
      <w:r w:rsidRPr="002C2A02">
        <w:t xml:space="preserve"> (Eric A., Teacher – U Chicago Law, and John C., Prof UC Berkeley Law, LA Times, 4-19, Lexis)</w:t>
      </w:r>
    </w:p>
    <w:p w:rsidR="0018188C" w:rsidRPr="002C2A02" w:rsidRDefault="0018188C" w:rsidP="0018188C"/>
    <w:p w:rsidR="0018188C" w:rsidRPr="002C2A02" w:rsidRDefault="0018188C" w:rsidP="0018188C">
      <w:pPr>
        <w:overflowPunct w:val="0"/>
        <w:autoSpaceDE w:val="0"/>
        <w:autoSpaceDN w:val="0"/>
        <w:adjustRightInd w:val="0"/>
        <w:textAlignment w:val="baseline"/>
        <w:rPr>
          <w:rFonts w:eastAsia="Times New Roman"/>
          <w:b/>
          <w:color w:val="000000"/>
          <w:szCs w:val="20"/>
          <w:u w:val="single"/>
        </w:rPr>
      </w:pPr>
      <w:r w:rsidRPr="002C2A02">
        <w:rPr>
          <w:rFonts w:eastAsia="Times New Roman"/>
          <w:color w:val="000000"/>
          <w:sz w:val="16"/>
          <w:szCs w:val="20"/>
        </w:rPr>
        <w:t xml:space="preserve">By design, </w:t>
      </w:r>
      <w:r w:rsidRPr="002C2A02">
        <w:rPr>
          <w:rFonts w:eastAsia="Times New Roman"/>
          <w:b/>
          <w:color w:val="000000"/>
          <w:szCs w:val="20"/>
          <w:u w:val="single"/>
        </w:rPr>
        <w:t xml:space="preserve">the </w:t>
      </w:r>
      <w:r w:rsidRPr="002C2A02">
        <w:rPr>
          <w:rFonts w:eastAsia="Times New Roman"/>
          <w:b/>
          <w:color w:val="000000"/>
          <w:szCs w:val="20"/>
          <w:highlight w:val="cyan"/>
          <w:u w:val="single"/>
        </w:rPr>
        <w:t xml:space="preserve">U.N. inhibits </w:t>
      </w:r>
      <w:r w:rsidRPr="002C2A02">
        <w:rPr>
          <w:rFonts w:eastAsia="Times New Roman"/>
          <w:color w:val="000000"/>
          <w:sz w:val="16"/>
          <w:szCs w:val="20"/>
        </w:rPr>
        <w:t xml:space="preserve">multilateral </w:t>
      </w:r>
      <w:r w:rsidRPr="002C2A02">
        <w:rPr>
          <w:rFonts w:eastAsia="Times New Roman"/>
          <w:b/>
          <w:color w:val="000000"/>
          <w:szCs w:val="20"/>
          <w:highlight w:val="cyan"/>
          <w:u w:val="single"/>
        </w:rPr>
        <w:t>action</w:t>
      </w:r>
      <w:r w:rsidRPr="002C2A02">
        <w:rPr>
          <w:rFonts w:eastAsia="Times New Roman"/>
          <w:sz w:val="16"/>
          <w:szCs w:val="20"/>
        </w:rPr>
        <w:t xml:space="preserve">. </w:t>
      </w:r>
      <w:r w:rsidRPr="002C2A02">
        <w:rPr>
          <w:rFonts w:eastAsia="Times New Roman"/>
          <w:color w:val="000000"/>
          <w:sz w:val="16"/>
          <w:szCs w:val="20"/>
        </w:rPr>
        <w:t xml:space="preserve">The five permanent members of the Security Council -- Britain, France, Russia, China and the U.S. -- all have an absolute veto over authorizing military action, applying sanctions and sending peacekeepers. </w:t>
      </w:r>
      <w:r w:rsidRPr="002C2A02">
        <w:rPr>
          <w:rFonts w:eastAsia="Times New Roman"/>
          <w:b/>
          <w:color w:val="000000"/>
          <w:szCs w:val="20"/>
          <w:u w:val="single"/>
        </w:rPr>
        <w:t xml:space="preserve">Because </w:t>
      </w:r>
      <w:r w:rsidRPr="002C2A02">
        <w:rPr>
          <w:rFonts w:eastAsia="Times New Roman"/>
          <w:color w:val="000000"/>
          <w:sz w:val="16"/>
          <w:szCs w:val="20"/>
        </w:rPr>
        <w:t xml:space="preserve">these </w:t>
      </w:r>
      <w:r w:rsidRPr="002C2A02">
        <w:rPr>
          <w:rFonts w:eastAsia="Times New Roman"/>
          <w:b/>
          <w:color w:val="000000"/>
          <w:szCs w:val="20"/>
          <w:highlight w:val="cyan"/>
          <w:u w:val="single"/>
        </w:rPr>
        <w:t xml:space="preserve">states rarely </w:t>
      </w:r>
      <w:r w:rsidRPr="002C2A02">
        <w:rPr>
          <w:rFonts w:eastAsia="Times New Roman"/>
          <w:b/>
          <w:color w:val="000000"/>
          <w:szCs w:val="20"/>
          <w:u w:val="single"/>
        </w:rPr>
        <w:t xml:space="preserve">can </w:t>
      </w:r>
      <w:r w:rsidRPr="002C2A02">
        <w:rPr>
          <w:rFonts w:eastAsia="Times New Roman"/>
          <w:b/>
          <w:color w:val="000000"/>
          <w:szCs w:val="20"/>
          <w:highlight w:val="cyan"/>
          <w:u w:val="single"/>
        </w:rPr>
        <w:t xml:space="preserve">reach </w:t>
      </w:r>
      <w:r w:rsidRPr="002C2A02">
        <w:rPr>
          <w:rFonts w:eastAsia="Times New Roman"/>
          <w:b/>
          <w:color w:val="000000"/>
          <w:szCs w:val="20"/>
          <w:u w:val="single"/>
        </w:rPr>
        <w:t xml:space="preserve">a </w:t>
      </w:r>
      <w:r w:rsidRPr="002C2A02">
        <w:rPr>
          <w:rFonts w:eastAsia="Times New Roman"/>
          <w:b/>
          <w:color w:val="000000"/>
          <w:szCs w:val="20"/>
          <w:highlight w:val="cyan"/>
          <w:u w:val="single"/>
        </w:rPr>
        <w:t>consensus</w:t>
      </w:r>
      <w:r w:rsidRPr="002C2A02">
        <w:rPr>
          <w:rFonts w:eastAsia="Times New Roman"/>
          <w:b/>
          <w:color w:val="000000"/>
          <w:szCs w:val="20"/>
          <w:u w:val="single"/>
        </w:rPr>
        <w:t xml:space="preserve">, </w:t>
      </w:r>
      <w:r w:rsidRPr="002C2A02">
        <w:rPr>
          <w:rFonts w:eastAsia="Times New Roman"/>
          <w:b/>
          <w:color w:val="000000"/>
          <w:szCs w:val="20"/>
          <w:highlight w:val="cyan"/>
          <w:u w:val="single"/>
        </w:rPr>
        <w:t>the Security Council rarely acts</w:t>
      </w:r>
      <w:r w:rsidRPr="002C2A02">
        <w:rPr>
          <w:rFonts w:eastAsia="Times New Roman"/>
          <w:b/>
          <w:color w:val="000000"/>
          <w:szCs w:val="20"/>
          <w:u w:val="single"/>
        </w:rPr>
        <w:t xml:space="preserve">. In the past, the </w:t>
      </w:r>
      <w:r w:rsidRPr="002C2A02">
        <w:rPr>
          <w:rFonts w:eastAsia="Times New Roman"/>
          <w:b/>
          <w:color w:val="000000"/>
          <w:szCs w:val="20"/>
          <w:highlight w:val="cyan"/>
          <w:u w:val="single"/>
        </w:rPr>
        <w:t xml:space="preserve">U.S. accomplished its </w:t>
      </w:r>
      <w:r w:rsidRPr="002C2A02">
        <w:rPr>
          <w:rFonts w:eastAsia="Times New Roman"/>
          <w:b/>
          <w:color w:val="000000"/>
          <w:szCs w:val="20"/>
          <w:u w:val="single"/>
        </w:rPr>
        <w:t xml:space="preserve">foreign policy </w:t>
      </w:r>
      <w:r w:rsidRPr="002C2A02">
        <w:rPr>
          <w:rFonts w:eastAsia="Times New Roman"/>
          <w:b/>
          <w:color w:val="000000"/>
          <w:szCs w:val="20"/>
          <w:highlight w:val="cyan"/>
          <w:u w:val="single"/>
        </w:rPr>
        <w:t>goals by working around the U.N., not through it</w:t>
      </w:r>
      <w:r w:rsidRPr="002C2A02">
        <w:rPr>
          <w:rFonts w:eastAsia="Times New Roman"/>
          <w:b/>
          <w:color w:val="000000"/>
          <w:szCs w:val="20"/>
          <w:u w:val="single"/>
        </w:rPr>
        <w:t xml:space="preserve">. </w:t>
      </w:r>
      <w:r w:rsidRPr="002C2A02">
        <w:rPr>
          <w:rFonts w:eastAsia="Times New Roman"/>
          <w:color w:val="000000"/>
          <w:sz w:val="16"/>
          <w:szCs w:val="20"/>
        </w:rPr>
        <w:t>Washington's successful anti-Soviet containment policy, implemented with allies as diverse as France, Germany, Turkey and Japan, proceeded independently of the U.N. U.S.-led efforts to stop British and French seizure of the Suez Canal and to end the Israeli-Arab wars occurred with little help from the U.N. NATO's intervention during the wars in the former Yugoslavia was, in large part, a violation of the U.N. Charter. More recently, efforts to contain North Korea</w:t>
      </w:r>
      <w:r w:rsidRPr="002C2A02">
        <w:rPr>
          <w:rFonts w:eastAsia="Times New Roman"/>
          <w:b/>
          <w:color w:val="000000"/>
          <w:sz w:val="16"/>
          <w:szCs w:val="20"/>
        </w:rPr>
        <w:t xml:space="preserve">, </w:t>
      </w:r>
      <w:r w:rsidRPr="002C2A02">
        <w:rPr>
          <w:rFonts w:eastAsia="Times New Roman"/>
          <w:color w:val="000000"/>
          <w:sz w:val="16"/>
          <w:szCs w:val="20"/>
        </w:rPr>
        <w:t>to limit conflict between India and Pakistan, to keep the peace between Taiwan and China and to remove Saddam Hussein have owed little or nothing to the U.N. Historically, then</w:t>
      </w:r>
      <w:r w:rsidRPr="002C2A02">
        <w:rPr>
          <w:rFonts w:eastAsia="Times New Roman"/>
          <w:sz w:val="16"/>
          <w:szCs w:val="20"/>
        </w:rPr>
        <w:t xml:space="preserve">, </w:t>
      </w:r>
      <w:r w:rsidRPr="002C2A02">
        <w:rPr>
          <w:rFonts w:eastAsia="Times New Roman"/>
          <w:b/>
          <w:color w:val="000000"/>
          <w:szCs w:val="20"/>
          <w:highlight w:val="cyan"/>
          <w:u w:val="single"/>
        </w:rPr>
        <w:t>the U.N. has been mostly irrelevant</w:t>
      </w:r>
      <w:r w:rsidRPr="002C2A02">
        <w:rPr>
          <w:rFonts w:eastAsia="Times New Roman"/>
          <w:b/>
          <w:color w:val="000000"/>
          <w:szCs w:val="20"/>
          <w:u w:val="single"/>
        </w:rPr>
        <w:t xml:space="preserve">, </w:t>
      </w:r>
      <w:r w:rsidRPr="002C2A02">
        <w:rPr>
          <w:rFonts w:eastAsia="Times New Roman"/>
          <w:color w:val="000000"/>
          <w:sz w:val="16"/>
          <w:szCs w:val="20"/>
        </w:rPr>
        <w:t xml:space="preserve">but with the end of the Cold War, it acquired new prestige, based mainly on the hope that the relaxation of superpower tensions would finally allow it to act. The </w:t>
      </w:r>
      <w:r w:rsidRPr="002C2A02">
        <w:rPr>
          <w:rFonts w:eastAsia="Times New Roman"/>
          <w:b/>
          <w:color w:val="000000"/>
          <w:szCs w:val="20"/>
          <w:highlight w:val="cyan"/>
          <w:u w:val="single"/>
        </w:rPr>
        <w:t xml:space="preserve">foreign veto-holders </w:t>
      </w:r>
      <w:r w:rsidRPr="002C2A02">
        <w:rPr>
          <w:rFonts w:eastAsia="Times New Roman"/>
          <w:color w:val="000000"/>
          <w:sz w:val="16"/>
          <w:szCs w:val="20"/>
        </w:rPr>
        <w:t xml:space="preserve">on the Security Council have an interest in maintaining the U.N.'s new popularity because it gives them a kind of equality with the U.S. that they lack in reality. Exploiting these rules, a single opponent </w:t>
      </w:r>
      <w:r w:rsidRPr="002C2A02">
        <w:rPr>
          <w:rFonts w:eastAsia="Times New Roman"/>
          <w:b/>
          <w:color w:val="000000"/>
          <w:szCs w:val="20"/>
          <w:highlight w:val="cyan"/>
          <w:u w:val="single"/>
        </w:rPr>
        <w:t>can prevent action that a group may prefer</w:t>
      </w:r>
      <w:r w:rsidRPr="002C2A02">
        <w:rPr>
          <w:rFonts w:eastAsia="Times New Roman"/>
          <w:sz w:val="16"/>
          <w:szCs w:val="20"/>
        </w:rPr>
        <w:t xml:space="preserve">. </w:t>
      </w:r>
      <w:r w:rsidRPr="002C2A02">
        <w:rPr>
          <w:rFonts w:eastAsia="Times New Roman"/>
          <w:color w:val="000000"/>
          <w:sz w:val="16"/>
          <w:szCs w:val="20"/>
        </w:rPr>
        <w:t xml:space="preserve">Russia vetoed U.N. action in Kosovo. During the recent Iraq conflict, the delay caused by seeking U.N. approval interfered with the timetable for the invasion, and the lack of approval gave some nations a free ride -- they had an excuse for not joining the effort, a forum for objecting to it, and yet they could still benefit from it. If the U.N. continues its rise as a political forum for opposition to U.S. military force, American </w:t>
      </w:r>
      <w:r w:rsidRPr="002C2A02">
        <w:rPr>
          <w:rFonts w:eastAsia="Times New Roman"/>
          <w:b/>
          <w:color w:val="000000"/>
          <w:szCs w:val="20"/>
          <w:u w:val="single"/>
        </w:rPr>
        <w:t xml:space="preserve">diplomats should be marginalizing it, not strengthening it. </w:t>
      </w:r>
      <w:r w:rsidRPr="002C2A02">
        <w:rPr>
          <w:rFonts w:eastAsia="Times New Roman"/>
          <w:b/>
          <w:color w:val="000000"/>
          <w:szCs w:val="20"/>
          <w:highlight w:val="cyan"/>
          <w:u w:val="single"/>
        </w:rPr>
        <w:t xml:space="preserve">The U.N. </w:t>
      </w:r>
      <w:r w:rsidRPr="002C2A02">
        <w:rPr>
          <w:rFonts w:eastAsia="Times New Roman"/>
          <w:b/>
          <w:color w:val="000000"/>
          <w:szCs w:val="20"/>
          <w:u w:val="single"/>
        </w:rPr>
        <w:t xml:space="preserve">also </w:t>
      </w:r>
      <w:r w:rsidRPr="002C2A02">
        <w:rPr>
          <w:rFonts w:eastAsia="Times New Roman"/>
          <w:b/>
          <w:color w:val="000000"/>
          <w:szCs w:val="20"/>
          <w:highlight w:val="cyan"/>
          <w:u w:val="single"/>
        </w:rPr>
        <w:t xml:space="preserve">undermines </w:t>
      </w:r>
      <w:r w:rsidRPr="002C2A02">
        <w:rPr>
          <w:rFonts w:eastAsia="Times New Roman"/>
          <w:b/>
          <w:color w:val="000000"/>
          <w:szCs w:val="20"/>
          <w:u w:val="single"/>
        </w:rPr>
        <w:t xml:space="preserve">the advance of </w:t>
      </w:r>
      <w:r w:rsidRPr="002C2A02">
        <w:rPr>
          <w:rFonts w:eastAsia="Times New Roman"/>
          <w:b/>
          <w:color w:val="000000"/>
          <w:szCs w:val="20"/>
          <w:highlight w:val="cyan"/>
          <w:u w:val="single"/>
        </w:rPr>
        <w:t>international law</w:t>
      </w:r>
      <w:r w:rsidRPr="002C2A02">
        <w:rPr>
          <w:rFonts w:eastAsia="Times New Roman"/>
          <w:sz w:val="16"/>
          <w:szCs w:val="20"/>
        </w:rPr>
        <w:t xml:space="preserve">. </w:t>
      </w:r>
      <w:r w:rsidRPr="002C2A02">
        <w:rPr>
          <w:rFonts w:eastAsia="Times New Roman"/>
          <w:color w:val="000000"/>
          <w:sz w:val="16"/>
          <w:szCs w:val="20"/>
        </w:rPr>
        <w:t>Its charter outlaws war except in self-defense or with the authorization of the Security Council -- a quixotic, unenforceable rule. There have been dozens of wars since 1945 and the U.N's birth. Pretending that nations will not engage in war, and that the U.N. can be the world's policeman, guaranteeing the safety of all, only breeds cynicism. It works against using international law realistically to prevent humanitarian disasters, eliminate threats to regional peace, and stop state supporters of terrorism. Not every U.N.-sponsored treaty has been a failure, but it is notable that the world's most successful treaties -- GATT and the WTO, the European Union, arms control agreements and NATO -- have had little to do with the U.N. These treaties were negotiated by states for well-defined purposes, and they have generated clear gains even if they also involve trade-offs reflecting balance of power realities. By contrast, the U.N. is less effective because it is committed to an unattainable ideal of equality among states, when it is not immobilized by the vetoes held by five of them. The U.N.'s structure reflects post-World War II hopes that have not materialized. As long as ordinary people continue to put faith in it, and governments play politics through it</w:t>
      </w:r>
      <w:r w:rsidRPr="002C2A02">
        <w:rPr>
          <w:rFonts w:eastAsia="Times New Roman"/>
          <w:sz w:val="16"/>
          <w:szCs w:val="20"/>
        </w:rPr>
        <w:t xml:space="preserve">, </w:t>
      </w:r>
      <w:r w:rsidRPr="002C2A02">
        <w:rPr>
          <w:rFonts w:eastAsia="Times New Roman"/>
          <w:b/>
          <w:color w:val="000000"/>
          <w:szCs w:val="20"/>
          <w:highlight w:val="cyan"/>
          <w:u w:val="single"/>
        </w:rPr>
        <w:t>the U.N. can only hinder international cooperation and the advance of international law</w:t>
      </w:r>
      <w:r w:rsidRPr="002C2A02">
        <w:rPr>
          <w:rFonts w:eastAsia="Times New Roman"/>
          <w:b/>
          <w:color w:val="000000"/>
          <w:szCs w:val="20"/>
          <w:u w:val="single"/>
        </w:rPr>
        <w:t xml:space="preserve">. </w:t>
      </w:r>
      <w:r w:rsidRPr="002C2A02">
        <w:rPr>
          <w:rFonts w:eastAsia="Times New Roman"/>
          <w:color w:val="000000"/>
          <w:sz w:val="16"/>
          <w:szCs w:val="20"/>
        </w:rPr>
        <w:t xml:space="preserve">The U.S. and its envoy must understand that demolition is the order of the day -- and </w:t>
      </w:r>
      <w:r w:rsidRPr="002C2A02">
        <w:rPr>
          <w:rFonts w:eastAsia="Times New Roman"/>
          <w:b/>
          <w:color w:val="000000"/>
          <w:szCs w:val="20"/>
          <w:u w:val="single"/>
        </w:rPr>
        <w:t>sometimes demolition is best accomplished from within.</w:t>
      </w:r>
    </w:p>
    <w:p w:rsidR="0018188C" w:rsidRPr="002C2A02" w:rsidRDefault="0018188C" w:rsidP="00FC3BE5"/>
    <w:p w:rsidR="00FC3BE5" w:rsidRPr="002C2A02" w:rsidRDefault="00FC3BE5" w:rsidP="00FC3BE5"/>
    <w:p w:rsidR="00FC3BE5" w:rsidRPr="002C2A02" w:rsidRDefault="00FC3BE5" w:rsidP="00FC3BE5">
      <w:pPr>
        <w:pStyle w:val="Heading3"/>
        <w:rPr>
          <w:rFonts w:cs="Times New Roman"/>
        </w:rPr>
      </w:pPr>
      <w:r w:rsidRPr="002C2A02">
        <w:rPr>
          <w:rFonts w:cs="Times New Roman"/>
        </w:rPr>
        <w:lastRenderedPageBreak/>
        <w:t>Can’t Solve Warming</w:t>
      </w:r>
    </w:p>
    <w:p w:rsidR="00FC3BE5" w:rsidRPr="002C2A02" w:rsidRDefault="00FC3BE5" w:rsidP="00FC3BE5">
      <w:pPr>
        <w:pStyle w:val="Heading4"/>
        <w:rPr>
          <w:rFonts w:cs="Times New Roman"/>
        </w:rPr>
      </w:pPr>
      <w:r w:rsidRPr="002C2A02">
        <w:rPr>
          <w:rFonts w:cs="Times New Roman"/>
        </w:rPr>
        <w:t>The UN can’t solve Climate Change- Countries must act outside of the United Nations</w:t>
      </w:r>
    </w:p>
    <w:p w:rsidR="00FC3BE5" w:rsidRPr="002C2A02" w:rsidRDefault="00FC3BE5" w:rsidP="00FC3BE5">
      <w:r w:rsidRPr="002C2A02">
        <w:rPr>
          <w:rStyle w:val="StyleStyleBold12pt"/>
        </w:rPr>
        <w:t>Arup ’10</w:t>
      </w:r>
      <w:r w:rsidRPr="002C2A02">
        <w:t xml:space="preserve"> (July 8, 2010, Tom Arup, The Age, “The UN won’t deliver on Climate Change,” http://www.theage.com.au/national/un-wont-deliver-on-climate-change-20100707-100oc.html)</w:t>
      </w:r>
    </w:p>
    <w:p w:rsidR="00FC3BE5" w:rsidRPr="002C2A02" w:rsidRDefault="00FC3BE5" w:rsidP="00FC3BE5"/>
    <w:p w:rsidR="00FC3BE5" w:rsidRPr="002C2A02" w:rsidRDefault="00FC3BE5" w:rsidP="00FC3BE5">
      <w:pPr>
        <w:rPr>
          <w:rStyle w:val="StyleBoldUnderline"/>
        </w:rPr>
      </w:pPr>
      <w:r w:rsidRPr="002C2A02">
        <w:rPr>
          <w:rStyle w:val="StyleBoldUnderline"/>
          <w:highlight w:val="yellow"/>
        </w:rPr>
        <w:t>THE urgent need to act on climate change means the world's major economies cannot wait for a global agreement to be struck through the UN</w:t>
      </w:r>
      <w:r w:rsidRPr="002C2A02">
        <w:rPr>
          <w:rStyle w:val="StyleBoldUnderline"/>
        </w:rPr>
        <w:t xml:space="preserve"> and should now consider other options</w:t>
      </w:r>
      <w:r w:rsidRPr="002C2A02">
        <w:rPr>
          <w:sz w:val="12"/>
        </w:rPr>
        <w:t xml:space="preserve">, prominent economist and Reserve Bank board member Warwick </w:t>
      </w:r>
      <w:proofErr w:type="spellStart"/>
      <w:r w:rsidRPr="002C2A02">
        <w:rPr>
          <w:sz w:val="12"/>
        </w:rPr>
        <w:t>McKibbin</w:t>
      </w:r>
      <w:proofErr w:type="spellEnd"/>
      <w:r w:rsidRPr="002C2A02">
        <w:rPr>
          <w:sz w:val="12"/>
        </w:rPr>
        <w:t xml:space="preserve"> says. In a paper released by the Lowy Institute yesterday, Professor </w:t>
      </w:r>
      <w:proofErr w:type="spellStart"/>
      <w:r w:rsidRPr="002C2A02">
        <w:rPr>
          <w:sz w:val="12"/>
        </w:rPr>
        <w:t>McKibbin</w:t>
      </w:r>
      <w:proofErr w:type="spellEnd"/>
      <w:r w:rsidRPr="002C2A02">
        <w:rPr>
          <w:sz w:val="12"/>
        </w:rPr>
        <w:t xml:space="preserve"> says </w:t>
      </w:r>
      <w:r w:rsidRPr="002C2A02">
        <w:rPr>
          <w:rStyle w:val="StyleBoldUnderline"/>
          <w:highlight w:val="yellow"/>
        </w:rPr>
        <w:t>in the wake of last year's failed Copenhagen summit</w:t>
      </w:r>
      <w:r w:rsidRPr="002C2A02">
        <w:rPr>
          <w:rStyle w:val="StyleBoldUnderline"/>
        </w:rPr>
        <w:t xml:space="preserve"> the world's biggest emitting countries should agree to adopt similar carbon prices that rise over time. </w:t>
      </w:r>
      <w:r w:rsidRPr="002C2A02">
        <w:rPr>
          <w:sz w:val="12"/>
        </w:rPr>
        <w:t>An emissions trading scheme, carbon tax or direct regulation - which would create a shadow carbon price - could be used at the national level to establish the ''</w:t>
      </w:r>
      <w:proofErr w:type="spellStart"/>
      <w:r w:rsidRPr="002C2A02">
        <w:rPr>
          <w:sz w:val="12"/>
        </w:rPr>
        <w:t>standardised</w:t>
      </w:r>
      <w:proofErr w:type="spellEnd"/>
      <w:r w:rsidRPr="002C2A02">
        <w:rPr>
          <w:sz w:val="12"/>
        </w:rPr>
        <w:t xml:space="preserve">'' carbon price. </w:t>
      </w:r>
      <w:r w:rsidRPr="002C2A02">
        <w:rPr>
          <w:rStyle w:val="StyleBoldUnderline"/>
        </w:rPr>
        <w:t>The Lowy paper</w:t>
      </w:r>
      <w:r w:rsidRPr="002C2A02">
        <w:rPr>
          <w:sz w:val="12"/>
        </w:rPr>
        <w:t xml:space="preserve">, written with former Australian climate change negotiator Greg Picker and lawyer Fergus Green, </w:t>
      </w:r>
      <w:r w:rsidRPr="002C2A02">
        <w:rPr>
          <w:rStyle w:val="StyleBoldUnderline"/>
        </w:rPr>
        <w:t xml:space="preserve">recommends </w:t>
      </w:r>
      <w:r w:rsidRPr="002C2A02">
        <w:rPr>
          <w:rStyle w:val="StyleBoldUnderline"/>
          <w:highlight w:val="yellow"/>
        </w:rPr>
        <w:t>the Major Economies Forum, not the UN, be the body to negotiate a carbon price agreement</w:t>
      </w:r>
      <w:r w:rsidRPr="002C2A02">
        <w:rPr>
          <w:rStyle w:val="StyleBoldUnderline"/>
        </w:rPr>
        <w:t xml:space="preserve"> because its 17 member countries are responsible for 80 per cent of the world's carbon emissions. The agreement could be then be included in any global climate change deal negotiated later through the UN. Observers fear </w:t>
      </w:r>
      <w:r w:rsidRPr="002C2A02">
        <w:rPr>
          <w:rStyle w:val="StyleBoldUnderline"/>
          <w:highlight w:val="yellow"/>
        </w:rPr>
        <w:t>UN negotiations have stalled after the last year's tumultuous Copenhagen summit where countries bickered over targets and verification.</w:t>
      </w:r>
      <w:r w:rsidRPr="002C2A02">
        <w:rPr>
          <w:rStyle w:val="StyleBoldUnderline"/>
        </w:rPr>
        <w:t xml:space="preserve"> The Copenhagen summit also failed to adopt a hastily drawn up agreement known as the Copenhagen Accord. </w:t>
      </w:r>
      <w:r w:rsidRPr="002C2A02">
        <w:rPr>
          <w:rStyle w:val="StyleBoldUnderline"/>
          <w:highlight w:val="yellow"/>
        </w:rPr>
        <w:t>It is also unlikely the 193 member countries of the UN</w:t>
      </w:r>
      <w:r w:rsidRPr="002C2A02">
        <w:rPr>
          <w:rStyle w:val="StyleBoldUnderline"/>
        </w:rPr>
        <w:t>'s climate change framework convention</w:t>
      </w:r>
      <w:r w:rsidRPr="002C2A02">
        <w:rPr>
          <w:sz w:val="12"/>
        </w:rPr>
        <w:t xml:space="preserve">, any one of which can veto a deal, </w:t>
      </w:r>
      <w:r w:rsidRPr="002C2A02">
        <w:rPr>
          <w:rStyle w:val="StyleBoldUnderline"/>
          <w:highlight w:val="yellow"/>
        </w:rPr>
        <w:t>will adopt a comprehensive agreement at its next major meeting</w:t>
      </w:r>
      <w:r w:rsidRPr="002C2A02">
        <w:rPr>
          <w:rStyle w:val="StyleBoldUnderline"/>
        </w:rPr>
        <w:t xml:space="preserve"> in Mexico this November. ''The sheer urgency of weaning the world off carbon means we also sorely need a framework for international climate policy that provokes immediate, progressive responses from governments, businesses and citizens, while fostering the trust and cooperation among countries that will be essential for a sufficient and fair long-term mitigation effort,</w:t>
      </w:r>
      <w:r w:rsidRPr="002C2A02">
        <w:rPr>
          <w:sz w:val="12"/>
        </w:rPr>
        <w:t xml:space="preserve">'' the Lowy report says. </w:t>
      </w:r>
      <w:r w:rsidRPr="002C2A02">
        <w:rPr>
          <w:sz w:val="12"/>
          <w:highlight w:val="yellow"/>
        </w:rPr>
        <w:t>'</w:t>
      </w:r>
      <w:r w:rsidRPr="002C2A02">
        <w:rPr>
          <w:rStyle w:val="StyleBoldUnderline"/>
          <w:highlight w:val="yellow"/>
        </w:rPr>
        <w:t>'This framework must be built from the bottom up - outside</w:t>
      </w:r>
      <w:r w:rsidRPr="002C2A02">
        <w:rPr>
          <w:rStyle w:val="StyleBoldUnderline"/>
        </w:rPr>
        <w:t xml:space="preserve">, but in parallel with, </w:t>
      </w:r>
      <w:r w:rsidRPr="002C2A02">
        <w:rPr>
          <w:rStyle w:val="StyleBoldUnderline"/>
          <w:highlight w:val="yellow"/>
        </w:rPr>
        <w:t>the ongoing UN process.''</w:t>
      </w:r>
    </w:p>
    <w:p w:rsidR="00FC3BE5" w:rsidRPr="002C2A02" w:rsidRDefault="00FC3BE5" w:rsidP="00FC3BE5"/>
    <w:p w:rsidR="00FC3BE5" w:rsidRPr="002C2A02" w:rsidRDefault="00FC3BE5" w:rsidP="00FC3BE5">
      <w:pPr>
        <w:pStyle w:val="Heading3"/>
        <w:rPr>
          <w:rFonts w:cs="Times New Roman"/>
        </w:rPr>
      </w:pPr>
      <w:r w:rsidRPr="002C2A02">
        <w:rPr>
          <w:rFonts w:cs="Times New Roman"/>
        </w:rPr>
        <w:lastRenderedPageBreak/>
        <w:t xml:space="preserve">Can’t Solve </w:t>
      </w:r>
      <w:proofErr w:type="spellStart"/>
      <w:r w:rsidRPr="002C2A02">
        <w:rPr>
          <w:rFonts w:cs="Times New Roman"/>
        </w:rPr>
        <w:t>Prolif</w:t>
      </w:r>
      <w:proofErr w:type="spellEnd"/>
    </w:p>
    <w:p w:rsidR="00FC3BE5" w:rsidRPr="002C2A02" w:rsidRDefault="00FC3BE5" w:rsidP="00FC3BE5">
      <w:pPr>
        <w:pStyle w:val="Heading4"/>
        <w:rPr>
          <w:rFonts w:cs="Times New Roman"/>
        </w:rPr>
      </w:pPr>
      <w:r w:rsidRPr="002C2A02">
        <w:rPr>
          <w:rFonts w:cs="Times New Roman"/>
        </w:rPr>
        <w:t>North Korea and lack of resolution specificity prove UN non-</w:t>
      </w:r>
      <w:proofErr w:type="spellStart"/>
      <w:r w:rsidRPr="002C2A02">
        <w:rPr>
          <w:rFonts w:cs="Times New Roman"/>
        </w:rPr>
        <w:t>prolif</w:t>
      </w:r>
      <w:proofErr w:type="spellEnd"/>
      <w:r w:rsidRPr="002C2A02">
        <w:rPr>
          <w:rFonts w:cs="Times New Roman"/>
        </w:rPr>
        <w:t xml:space="preserve"> efforts fail </w:t>
      </w:r>
    </w:p>
    <w:p w:rsidR="00FC3BE5" w:rsidRPr="002C2A02" w:rsidRDefault="00FC3BE5" w:rsidP="00FC3BE5">
      <w:r w:rsidRPr="002C2A02">
        <w:rPr>
          <w:rStyle w:val="StyleStyleBold12pt"/>
        </w:rPr>
        <w:t xml:space="preserve">Wall 10 </w:t>
      </w:r>
      <w:r w:rsidRPr="002C2A02">
        <w:t>– senior international trade partner in the Washington, D.C., office of Pillsbury Winthrop Shaw Pittman LLP, served as U.S. assistant secretary of commerce for export administration from 2008 to 2009., (June 8, 2010, Christopher R., Foreign Policy, “Weak Tea” http://www.foreignpolicy.com/articles/2010/06/08/weak_tea, accessed 8-4-13, BH)</w:t>
      </w:r>
    </w:p>
    <w:p w:rsidR="00FC3BE5" w:rsidRPr="002C2A02" w:rsidRDefault="00FC3BE5" w:rsidP="00FC3BE5"/>
    <w:p w:rsidR="00FC3BE5" w:rsidRPr="002C2A02" w:rsidRDefault="00FC3BE5" w:rsidP="00FC3BE5">
      <w:pPr>
        <w:rPr>
          <w:rStyle w:val="StyleBoldUnderline"/>
        </w:rPr>
      </w:pPr>
      <w:r w:rsidRPr="002C2A02">
        <w:t xml:space="preserve">The new draft resolution displays in the clearest possible terms the contrast between the administration's boundless faith in international institutions and reality. The White House considers it a major accomplishment that the resolution simply names the Islamic Revolutionary Guard Corps (IRGC) and the Islamic Republic of Iran Shipping Lines (IRISL), Iran's principal maritime shipping company. </w:t>
      </w:r>
      <w:r w:rsidRPr="002C2A02">
        <w:rPr>
          <w:rStyle w:val="StyleBoldUnderline"/>
        </w:rPr>
        <w:t>The resolution</w:t>
      </w:r>
      <w:r w:rsidRPr="002C2A02">
        <w:t xml:space="preserve"> also </w:t>
      </w:r>
      <w:r w:rsidRPr="002C2A02">
        <w:rPr>
          <w:rStyle w:val="StyleBoldUnderline"/>
        </w:rPr>
        <w:t>includes entities acting on behalf of the IRGC and IRISL, as well as entities that are owned or controlled by them. However, it falls short of actually mandating international action against these entities.</w:t>
      </w:r>
      <w:r w:rsidRPr="002C2A02">
        <w:rPr>
          <w:sz w:val="12"/>
        </w:rPr>
        <w:t xml:space="preserve">¶ </w:t>
      </w:r>
      <w:proofErr w:type="gramStart"/>
      <w:r w:rsidRPr="002C2A02">
        <w:t>The</w:t>
      </w:r>
      <w:proofErr w:type="gramEnd"/>
      <w:r w:rsidRPr="002C2A02">
        <w:t xml:space="preserve"> new sanctions will only require countries to block IRGC or IRISL assets if these entities are proven to be engaged in activities that are "proliferation sensitive." In other words, </w:t>
      </w:r>
      <w:r w:rsidRPr="002C2A02">
        <w:rPr>
          <w:rStyle w:val="StyleBoldUnderline"/>
        </w:rPr>
        <w:t>if a country does not catch them red-handed while shipping centrifuges to Iran, it does not have to act.</w:t>
      </w:r>
      <w:r w:rsidRPr="002C2A02">
        <w:rPr>
          <w:rStyle w:val="StyleBoldUnderline"/>
          <w:sz w:val="12"/>
        </w:rPr>
        <w:t>¶</w:t>
      </w:r>
      <w:r w:rsidRPr="002C2A02">
        <w:rPr>
          <w:sz w:val="12"/>
        </w:rPr>
        <w:t xml:space="preserve"> </w:t>
      </w:r>
      <w:proofErr w:type="gramStart"/>
      <w:r w:rsidRPr="002C2A02">
        <w:t>The</w:t>
      </w:r>
      <w:proofErr w:type="gramEnd"/>
      <w:r w:rsidRPr="002C2A02">
        <w:t xml:space="preserve"> same qualification applies to the financial-services sanctions, which include a prohibition on opening new banks, branches of Iranian banks, and correspondent relationships. </w:t>
      </w:r>
      <w:r w:rsidRPr="002C2A02">
        <w:rPr>
          <w:rStyle w:val="StyleBoldUnderline"/>
        </w:rPr>
        <w:t>The sanctions only apply if there are grounds to believe a specific financial transaction relates to proliferation-sensitive activities. The Central Bank of Iran is mentioned only in passing, and the resolution only "encourages" countries to exercise vigilance over its transactions.</w:t>
      </w:r>
      <w:r w:rsidRPr="002C2A02">
        <w:rPr>
          <w:rStyle w:val="StyleBoldUnderline"/>
          <w:sz w:val="12"/>
        </w:rPr>
        <w:t xml:space="preserve">¶ </w:t>
      </w:r>
      <w:proofErr w:type="gramStart"/>
      <w:r w:rsidRPr="002C2A02">
        <w:rPr>
          <w:rStyle w:val="StyleBoldUnderline"/>
        </w:rPr>
        <w:t>The</w:t>
      </w:r>
      <w:proofErr w:type="gramEnd"/>
      <w:r w:rsidRPr="002C2A02">
        <w:rPr>
          <w:rStyle w:val="StyleBoldUnderline"/>
        </w:rPr>
        <w:t xml:space="preserve"> resolution</w:t>
      </w:r>
      <w:r w:rsidRPr="002C2A02">
        <w:t xml:space="preserve"> does offer some encouraging </w:t>
      </w:r>
      <w:r w:rsidRPr="002C2A02">
        <w:rPr>
          <w:rStyle w:val="StyleBoldUnderline"/>
        </w:rPr>
        <w:t>developments</w:t>
      </w:r>
      <w:r w:rsidRPr="002C2A02">
        <w:t xml:space="preserve">, but they </w:t>
      </w:r>
      <w:r w:rsidRPr="002C2A02">
        <w:rPr>
          <w:rStyle w:val="StyleBoldUnderline"/>
        </w:rPr>
        <w:t>are unlikely to have sufficient impact to change Iranian behavior.</w:t>
      </w:r>
      <w:r w:rsidRPr="002C2A02">
        <w:t xml:space="preserve"> The sanctions give countries the authority to interdict ships they believe are carrying prohibited nuclear items to Iran. </w:t>
      </w:r>
      <w:r w:rsidRPr="002C2A02">
        <w:rPr>
          <w:rStyle w:val="StyleBoldUnderline"/>
        </w:rPr>
        <w:t>U.N. Security Council Resolution 1874</w:t>
      </w:r>
      <w:r w:rsidRPr="002C2A02">
        <w:t xml:space="preserve">, imposed after North Korea's 2009 nuclear-weapons test, </w:t>
      </w:r>
      <w:r w:rsidRPr="002C2A02">
        <w:rPr>
          <w:rStyle w:val="StyleBoldUnderline"/>
        </w:rPr>
        <w:t>gave countries the authority to stop North Korean vessels</w:t>
      </w:r>
      <w:r w:rsidRPr="002C2A02">
        <w:t xml:space="preserve">, and some countries -- including India, Thailand, and the United Arab Emirates -- have actually used it. However, </w:t>
      </w:r>
      <w:r w:rsidRPr="002C2A02">
        <w:rPr>
          <w:rStyle w:val="StyleBoldUnderline"/>
        </w:rPr>
        <w:t xml:space="preserve">this has obviously not stopped Kim Jong </w:t>
      </w:r>
      <w:proofErr w:type="gramStart"/>
      <w:r w:rsidRPr="002C2A02">
        <w:rPr>
          <w:rStyle w:val="StyleBoldUnderline"/>
        </w:rPr>
        <w:t>Il's</w:t>
      </w:r>
      <w:proofErr w:type="gramEnd"/>
      <w:r w:rsidRPr="002C2A02">
        <w:rPr>
          <w:rStyle w:val="StyleBoldUnderline"/>
        </w:rPr>
        <w:t xml:space="preserve"> nuclear program, which proceeds apace.</w:t>
      </w:r>
    </w:p>
    <w:p w:rsidR="00FC3BE5" w:rsidRPr="002C2A02" w:rsidRDefault="00FC3BE5" w:rsidP="00FC3BE5">
      <w:pPr>
        <w:rPr>
          <w:rStyle w:val="StyleBoldUnderline"/>
        </w:rPr>
      </w:pPr>
    </w:p>
    <w:p w:rsidR="00FC3BE5" w:rsidRPr="002C2A02" w:rsidRDefault="00FC3BE5" w:rsidP="00FC3BE5">
      <w:pPr>
        <w:pStyle w:val="Heading4"/>
        <w:rPr>
          <w:rFonts w:cs="Times New Roman"/>
        </w:rPr>
      </w:pPr>
      <w:r w:rsidRPr="002C2A02">
        <w:rPr>
          <w:rFonts w:cs="Times New Roman"/>
        </w:rPr>
        <w:t>Power dynamics in the UN render non-</w:t>
      </w:r>
      <w:proofErr w:type="spellStart"/>
      <w:r w:rsidRPr="002C2A02">
        <w:rPr>
          <w:rFonts w:cs="Times New Roman"/>
        </w:rPr>
        <w:t>prolif</w:t>
      </w:r>
      <w:proofErr w:type="spellEnd"/>
      <w:r w:rsidRPr="002C2A02">
        <w:rPr>
          <w:rFonts w:cs="Times New Roman"/>
        </w:rPr>
        <w:t xml:space="preserve"> efforts futile</w:t>
      </w:r>
    </w:p>
    <w:p w:rsidR="00FC3BE5" w:rsidRPr="002C2A02" w:rsidRDefault="00FC3BE5" w:rsidP="00FC3BE5">
      <w:proofErr w:type="spellStart"/>
      <w:r w:rsidRPr="002C2A02">
        <w:rPr>
          <w:rStyle w:val="StyleStyleBold12pt"/>
        </w:rPr>
        <w:t>Hartmaan</w:t>
      </w:r>
      <w:proofErr w:type="spellEnd"/>
      <w:r w:rsidRPr="002C2A02">
        <w:rPr>
          <w:rStyle w:val="StyleStyleBold12pt"/>
        </w:rPr>
        <w:t xml:space="preserve"> 13 </w:t>
      </w:r>
      <w:r w:rsidRPr="002C2A02">
        <w:t>– international relations student, internal: Oxford University(April 8, 2013, Susanne, e-International Relations, “Is the United Nations an Effective Institution?” http://www.e-ir.info/2013/04/08/is-the-united-nations-an-effective-institution-2/, accessed 8-4-13, BH)</w:t>
      </w:r>
    </w:p>
    <w:p w:rsidR="00FC3BE5" w:rsidRPr="002C2A02" w:rsidRDefault="00FC3BE5" w:rsidP="00FC3BE5">
      <w:pPr>
        <w:rPr>
          <w:rStyle w:val="StyleBoldUnderline"/>
        </w:rPr>
      </w:pPr>
    </w:p>
    <w:p w:rsidR="00FC3BE5" w:rsidRPr="002C2A02" w:rsidRDefault="00FC3BE5" w:rsidP="00FC3BE5">
      <w:r w:rsidRPr="002C2A02">
        <w:t xml:space="preserve">The liberal idea that international security and order can develop out of an international organization has initially lead to the creation of the UN. However, </w:t>
      </w:r>
      <w:r w:rsidRPr="002C2A02">
        <w:rPr>
          <w:rStyle w:val="StyleBoldUnderline"/>
        </w:rPr>
        <w:t>the ideological differences between member-states lead to a decline of the effectiveness of the UN.</w:t>
      </w:r>
      <w:r w:rsidRPr="002C2A02">
        <w:t xml:space="preserve"> As outlined in Chapter II of the Charter of the UN, “membership in the UN is open to all other peace-loving states” (United Nations, 1945). In fact, </w:t>
      </w:r>
      <w:r w:rsidRPr="002C2A02">
        <w:rPr>
          <w:rStyle w:val="StyleBoldUnderline"/>
        </w:rPr>
        <w:t>around 85% of the members of the United Nations ratified the International Covenant on Civil and Political Rights</w:t>
      </w:r>
      <w:r w:rsidRPr="002C2A02">
        <w:t xml:space="preserve"> (United Nations, 2012).  </w:t>
      </w:r>
      <w:r w:rsidRPr="002C2A02">
        <w:rPr>
          <w:rStyle w:val="StyleBoldUnderline"/>
        </w:rPr>
        <w:t>This can be traced back to Kant’s Democratic Peace Theory, as according to him it is highly unlikely that democracies go to war with each other. However, the UN consists of a high number of diverse ideologies.</w:t>
      </w:r>
      <w:r w:rsidRPr="002C2A02">
        <w:t xml:space="preserve"> This can be the cause for different stances on how to govern and to intervene, </w:t>
      </w:r>
      <w:r w:rsidRPr="002C2A02">
        <w:rPr>
          <w:rStyle w:val="StyleBoldUnderline"/>
        </w:rPr>
        <w:t>resulting in ineffective procedures</w:t>
      </w:r>
      <w:r w:rsidRPr="002C2A02">
        <w:t xml:space="preserve">. Even then, the UN must try to treat every nation equally. Once a democratic vote has taken place or a resolution has passed, it is important that all member-states of the UN abide by the same rules. </w:t>
      </w:r>
      <w:r w:rsidRPr="002C2A02">
        <w:rPr>
          <w:rStyle w:val="StyleBoldUnderline"/>
        </w:rPr>
        <w:t>The nuclear proliferation treaty</w:t>
      </w:r>
      <w:r w:rsidRPr="002C2A02">
        <w:t xml:space="preserve"> (NPT), for example, </w:t>
      </w:r>
      <w:r w:rsidRPr="002C2A02">
        <w:rPr>
          <w:rStyle w:val="StyleBoldUnderline"/>
        </w:rPr>
        <w:t>aims to limit the spread of nuclear weapons</w:t>
      </w:r>
      <w:r w:rsidRPr="002C2A02">
        <w:t>, and is a good “expression of the practices of international law and multilateralism in the field of arms control” (</w:t>
      </w:r>
      <w:proofErr w:type="spellStart"/>
      <w:r w:rsidRPr="002C2A02">
        <w:t>Baylis</w:t>
      </w:r>
      <w:proofErr w:type="spellEnd"/>
      <w:r w:rsidRPr="002C2A02">
        <w:t xml:space="preserve"> &amp; Smith, 2011:281). </w:t>
      </w:r>
      <w:r w:rsidRPr="002C2A02">
        <w:rPr>
          <w:rStyle w:val="StyleBoldUnderline"/>
        </w:rPr>
        <w:t xml:space="preserve">However, still today, the United States and many other states that signed the treaty are still in possession of and/or developing nuclear weapons. This seems to go back to realist assumptions that states feel a need to have means of defense. The current nuclear situation and disagreement between the United States and Iran mirror this need. The hegemonic United States want to make use of the NPT and forbid Iran to possess nuclear weapons, as, according to the realist idea of the security-dilemma, they see the actions of Iran as an offense. At the same time, they are not willing to let </w:t>
      </w:r>
      <w:proofErr w:type="spellStart"/>
      <w:r w:rsidRPr="002C2A02">
        <w:rPr>
          <w:rStyle w:val="StyleBoldUnderline"/>
        </w:rPr>
        <w:t>lose</w:t>
      </w:r>
      <w:proofErr w:type="spellEnd"/>
      <w:r w:rsidRPr="002C2A02">
        <w:rPr>
          <w:rStyle w:val="StyleBoldUnderline"/>
        </w:rPr>
        <w:t xml:space="preserve"> of their weapons.</w:t>
      </w:r>
      <w:r w:rsidRPr="002C2A02">
        <w:t xml:space="preserve"> This illustrates how ineffective the treaties of the UN can be, as Great Powers don’t seem equal to smaller member-states.</w:t>
      </w:r>
    </w:p>
    <w:p w:rsidR="00FC3BE5" w:rsidRPr="002C2A02" w:rsidRDefault="00FC3BE5" w:rsidP="00FC3BE5"/>
    <w:p w:rsidR="00FC3BE5" w:rsidRPr="002C2A02" w:rsidRDefault="00FC3BE5" w:rsidP="00FC3BE5">
      <w:pPr>
        <w:pStyle w:val="Heading4"/>
        <w:rPr>
          <w:rFonts w:cs="Times New Roman"/>
        </w:rPr>
      </w:pPr>
      <w:r w:rsidRPr="002C2A02">
        <w:rPr>
          <w:rFonts w:cs="Times New Roman"/>
        </w:rPr>
        <w:lastRenderedPageBreak/>
        <w:t xml:space="preserve">UN peacekeeping fails on large scale issues like </w:t>
      </w:r>
      <w:proofErr w:type="spellStart"/>
      <w:r w:rsidRPr="002C2A02">
        <w:rPr>
          <w:rFonts w:cs="Times New Roman"/>
        </w:rPr>
        <w:t>prolif</w:t>
      </w:r>
      <w:proofErr w:type="spellEnd"/>
      <w:r w:rsidRPr="002C2A02">
        <w:rPr>
          <w:rFonts w:cs="Times New Roman"/>
        </w:rPr>
        <w:t xml:space="preserve"> </w:t>
      </w:r>
    </w:p>
    <w:p w:rsidR="00FC3BE5" w:rsidRPr="002C2A02" w:rsidRDefault="00FC3BE5" w:rsidP="00FC3BE5">
      <w:proofErr w:type="spellStart"/>
      <w:proofErr w:type="gramStart"/>
      <w:r w:rsidRPr="002C2A02">
        <w:rPr>
          <w:rStyle w:val="StyleStyleBold12pt"/>
        </w:rPr>
        <w:t>Muravchik</w:t>
      </w:r>
      <w:proofErr w:type="spellEnd"/>
      <w:r w:rsidRPr="002C2A02">
        <w:rPr>
          <w:rStyle w:val="StyleStyleBold12pt"/>
        </w:rPr>
        <w:t xml:space="preserve"> 6 </w:t>
      </w:r>
      <w:r w:rsidRPr="002C2A02">
        <w:t>– scholar formerly at the American Enterprise Institute for Public Policy Research and now a fellow at the School of Advanced International Studies (SAIS) of Johns Hopkins University.</w:t>
      </w:r>
      <w:proofErr w:type="gramEnd"/>
      <w:r w:rsidRPr="002C2A02">
        <w:t xml:space="preserve"> He is an adjunct professor at the DC based Institute of World Politics (September 28, 2006, Joshua, Council on Foreign Relations, “The Effectiveness of the UN Security Council” http://www.cfr.org/international-organizations-and-alliances/effectiveness-un-security-council/p11520, accessed 8-4-13, BH)</w:t>
      </w:r>
    </w:p>
    <w:p w:rsidR="00FC3BE5" w:rsidRPr="002C2A02" w:rsidRDefault="00FC3BE5" w:rsidP="00FC3BE5">
      <w:pPr>
        <w:rPr>
          <w:rStyle w:val="StyleBoldUnderline"/>
          <w:b/>
        </w:rPr>
      </w:pPr>
    </w:p>
    <w:p w:rsidR="00FC3BE5" w:rsidRPr="002C2A02" w:rsidRDefault="00FC3BE5" w:rsidP="00FC3BE5">
      <w:r w:rsidRPr="002C2A02">
        <w:rPr>
          <w:rStyle w:val="StyleBoldUnderline"/>
        </w:rPr>
        <w:t>My description of the limits of UN peacekeeping</w:t>
      </w:r>
      <w:r w:rsidRPr="002C2A02">
        <w:t xml:space="preserve"> is not from the Cold War but from Kofi Annan’s formula of the mid-1990s. If that </w:t>
      </w:r>
      <w:r w:rsidRPr="002C2A02">
        <w:rPr>
          <w:rStyle w:val="StyleBoldUnderline"/>
        </w:rPr>
        <w:t xml:space="preserve">has “no bearing on what the Security Council does,” then what does it do? To say that UN peacekeeping has a high budget and many personnel is not an answer. </w:t>
      </w:r>
      <w:r w:rsidRPr="002C2A02">
        <w:rPr>
          <w:rStyle w:val="StyleBoldUnderline"/>
          <w:sz w:val="12"/>
        </w:rPr>
        <w:t xml:space="preserve">¶ </w:t>
      </w:r>
      <w:proofErr w:type="gramStart"/>
      <w:r w:rsidRPr="002C2A02">
        <w:rPr>
          <w:rStyle w:val="StyleBoldUnderline"/>
        </w:rPr>
        <w:t>Patrolling</w:t>
      </w:r>
      <w:proofErr w:type="gramEnd"/>
      <w:r w:rsidRPr="002C2A02">
        <w:rPr>
          <w:rStyle w:val="StyleBoldUnderline"/>
        </w:rPr>
        <w:t xml:space="preserve"> the streets of Haiti, Congo, and the like is a worthy mission. It is fine to have an international mechanism to do it. But it is dangerous to entrust big issues of world peace—terrorism, </w:t>
      </w:r>
      <w:r w:rsidRPr="002C2A02">
        <w:rPr>
          <w:rStyle w:val="Emphasis"/>
        </w:rPr>
        <w:t>nuclear proliferation</w:t>
      </w:r>
      <w:r w:rsidRPr="002C2A02">
        <w:rPr>
          <w:rStyle w:val="StyleBoldUnderline"/>
        </w:rPr>
        <w:t>, etc.—to a body that is more often paralytic or capricious than effective.</w:t>
      </w:r>
    </w:p>
    <w:p w:rsidR="00FC3BE5" w:rsidRPr="002C2A02" w:rsidRDefault="00FC3BE5" w:rsidP="00FC3BE5"/>
    <w:p w:rsidR="00FC3BE5" w:rsidRPr="002C2A02" w:rsidRDefault="00FC3BE5" w:rsidP="00FC3BE5">
      <w:pPr>
        <w:pStyle w:val="Heading4"/>
        <w:rPr>
          <w:rFonts w:cs="Times New Roman"/>
        </w:rPr>
      </w:pPr>
      <w:r w:rsidRPr="002C2A02">
        <w:rPr>
          <w:rFonts w:cs="Times New Roman"/>
        </w:rPr>
        <w:t>UN targeted sanctions fail to change proliferating states</w:t>
      </w:r>
    </w:p>
    <w:p w:rsidR="00FC3BE5" w:rsidRPr="002C2A02" w:rsidRDefault="00FC3BE5" w:rsidP="00FC3BE5">
      <w:r w:rsidRPr="002C2A02">
        <w:rPr>
          <w:rStyle w:val="StyleStyleBold12pt"/>
        </w:rPr>
        <w:t xml:space="preserve">Eckert and </w:t>
      </w:r>
      <w:proofErr w:type="spellStart"/>
      <w:r w:rsidRPr="002C2A02">
        <w:rPr>
          <w:rStyle w:val="StyleStyleBold12pt"/>
        </w:rPr>
        <w:t>Biersteker</w:t>
      </w:r>
      <w:proofErr w:type="spellEnd"/>
      <w:r w:rsidRPr="002C2A02">
        <w:rPr>
          <w:rStyle w:val="StyleStyleBold12pt"/>
        </w:rPr>
        <w:t xml:space="preserve"> 12 </w:t>
      </w:r>
      <w:r w:rsidRPr="002C2A02">
        <w:t xml:space="preserve">– Sue: Watson Institute for International Studies, Brown University, Thomas: Centre on Conflict, Development and </w:t>
      </w:r>
      <w:proofErr w:type="spellStart"/>
      <w:r w:rsidRPr="002C2A02">
        <w:t>Peacebuilding</w:t>
      </w:r>
      <w:proofErr w:type="spellEnd"/>
      <w:r w:rsidRPr="002C2A02">
        <w:t xml:space="preserve">, </w:t>
      </w:r>
      <w:proofErr w:type="gramStart"/>
      <w:r w:rsidRPr="002C2A02">
        <w:t>The</w:t>
      </w:r>
      <w:proofErr w:type="gramEnd"/>
      <w:r w:rsidRPr="002C2A02">
        <w:t xml:space="preserve"> Graduate Institute, Geneva (2012, Sue, Thomas, Foreign Affairs, Trade and Development Canada, “The Impacts and Effectiveness of UN Nonproliferation Sanctions: A Provisional Report” http://www.international.gc.ca/arms-armes/isrop-prisi/research-recherche/nonproliferation/CCDP_Sanctions.aspx, accessed 8-4-13, BH)</w:t>
      </w:r>
    </w:p>
    <w:p w:rsidR="00FC3BE5" w:rsidRPr="002C2A02" w:rsidRDefault="00FC3BE5" w:rsidP="00FC3BE5"/>
    <w:p w:rsidR="00FC3BE5" w:rsidRPr="002C2A02" w:rsidRDefault="00FC3BE5" w:rsidP="00FC3BE5">
      <w:r w:rsidRPr="002C2A02">
        <w:t xml:space="preserve">That being said, targeted sanctions against Iran and North Korea are more difficult to implement than comprehensive measures. Member States need to have legal authority and administrative mechanisms on the national level to freeze assets, prohibit exports, screen travel, and ban arms exports. Selective or </w:t>
      </w:r>
      <w:r w:rsidRPr="002C2A02">
        <w:rPr>
          <w:rStyle w:val="StyleBoldUnderline"/>
        </w:rPr>
        <w:t>targeted sanctions may also be relatively more difficult to enforce because permissible transactions can be used as cover for illicit trade or financial flows</w:t>
      </w:r>
      <w:r w:rsidRPr="002C2A02">
        <w:t>. In addition, the networks for illicit goods and their financing are well developed in the nuclear arena as the Khan network and its fractured successors have proven. The ‘capturing contraband’ and ‘increasing the cost of illicit activities’ side of sanctions does exist in each case, but generally the criminal networks in these goods remain a step ahead of the reach of targeted sanctions.</w:t>
      </w:r>
      <w:r w:rsidRPr="002C2A02">
        <w:rPr>
          <w:sz w:val="12"/>
        </w:rPr>
        <w:t xml:space="preserve">¶ </w:t>
      </w:r>
      <w:r w:rsidRPr="002C2A02">
        <w:t xml:space="preserve">In addition, </w:t>
      </w:r>
      <w:r w:rsidRPr="002C2A02">
        <w:rPr>
          <w:rStyle w:val="StyleBoldUnderline"/>
        </w:rPr>
        <w:t>targeted sanctions have been perceived as “weaker”</w:t>
      </w:r>
      <w:r w:rsidRPr="002C2A02">
        <w:t xml:space="preserve"> by some </w:t>
      </w:r>
      <w:r w:rsidRPr="002C2A02">
        <w:rPr>
          <w:rStyle w:val="StyleBoldUnderline"/>
        </w:rPr>
        <w:t xml:space="preserve">because they are less coercive and by design, have less impact on the macro economy of the targeted country. It may be that the political, psychological, or economic effects of </w:t>
      </w:r>
      <w:r w:rsidRPr="002C2A02">
        <w:rPr>
          <w:rStyle w:val="Emphasis"/>
        </w:rPr>
        <w:t>targeted sanctions are insufficient to induce potential proliferators to change their behavior</w:t>
      </w:r>
      <w:r w:rsidRPr="002C2A02">
        <w:t>, but that could also be true of comprehensive sanctions. Targeted sanctions may still be useful to signal disapproval of the target’s behavior and support for international norms, and do so at far lower cost to senders than comprehensive sanctions.</w:t>
      </w:r>
    </w:p>
    <w:p w:rsidR="00FC3BE5" w:rsidRPr="002C2A02" w:rsidRDefault="00FC3BE5" w:rsidP="00FC3BE5"/>
    <w:p w:rsidR="00FC3BE5" w:rsidRPr="002C2A02" w:rsidRDefault="00FC3BE5" w:rsidP="00FC3BE5">
      <w:pPr>
        <w:pStyle w:val="Heading4"/>
        <w:rPr>
          <w:rFonts w:cs="Times New Roman"/>
        </w:rPr>
      </w:pPr>
      <w:r w:rsidRPr="002C2A02">
        <w:rPr>
          <w:rFonts w:cs="Times New Roman"/>
        </w:rPr>
        <w:t>UN targeted sanctions fail to change proliferating states</w:t>
      </w:r>
    </w:p>
    <w:p w:rsidR="00FC3BE5" w:rsidRPr="002C2A02" w:rsidRDefault="00FC3BE5" w:rsidP="00FC3BE5">
      <w:proofErr w:type="spellStart"/>
      <w:r w:rsidRPr="002C2A02">
        <w:rPr>
          <w:rStyle w:val="StyleStyleBold12pt"/>
        </w:rPr>
        <w:t>Koring</w:t>
      </w:r>
      <w:proofErr w:type="spellEnd"/>
      <w:r w:rsidRPr="002C2A02">
        <w:rPr>
          <w:rStyle w:val="StyleStyleBold12pt"/>
        </w:rPr>
        <w:t xml:space="preserve"> 12 </w:t>
      </w:r>
      <w:r w:rsidRPr="002C2A02">
        <w:t>– foreign affairs and international security correspondent for The Globe and Mail (December 12, 2012, Paul, The Globe and Mail, “N. Korean rocket success a failure of nuclear non-proliferation regime” http://www.theglobeandmail.com/news/world/n-korean-rocket-success-a-failure-of-nuclear-non-proliferation-regime/article6228596/, accessed 8-4-13, BH)</w:t>
      </w:r>
    </w:p>
    <w:p w:rsidR="00FC3BE5" w:rsidRPr="002C2A02" w:rsidRDefault="00FC3BE5" w:rsidP="00FC3BE5"/>
    <w:p w:rsidR="00FC3BE5" w:rsidRPr="002C2A02" w:rsidRDefault="00FC3BE5" w:rsidP="00FC3BE5">
      <w:r w:rsidRPr="002C2A02">
        <w:rPr>
          <w:rStyle w:val="StyleBoldUnderline"/>
        </w:rPr>
        <w:t>In the face of stark warnings and a UN ban outlawing both nuclear and long-distance missile testing, Pyongyang has done both –underscoring the failure of the international community to make good on vague threats against rogue states or enforce United Nations resolutions.</w:t>
      </w:r>
      <w:r w:rsidRPr="002C2A02">
        <w:rPr>
          <w:rStyle w:val="StyleBoldUnderline"/>
          <w:sz w:val="12"/>
        </w:rPr>
        <w:t>¶</w:t>
      </w:r>
      <w:r w:rsidRPr="002C2A02">
        <w:rPr>
          <w:sz w:val="12"/>
        </w:rPr>
        <w:t xml:space="preserve"> </w:t>
      </w:r>
      <w:r w:rsidRPr="002C2A02">
        <w:t xml:space="preserve">Whether North Korea’s defiance emboldens others to regard UN Security Council resolutions as hollow and easily ignored threats remains unclear, but </w:t>
      </w:r>
      <w:r w:rsidRPr="002C2A02">
        <w:rPr>
          <w:rStyle w:val="StyleBoldUnderline"/>
        </w:rPr>
        <w:t>the missile test underscored just how flawed the planet’s non-proliferation regime has become.</w:t>
      </w:r>
      <w:r w:rsidRPr="002C2A02">
        <w:rPr>
          <w:rStyle w:val="StyleBoldUnderline"/>
          <w:sz w:val="12"/>
        </w:rPr>
        <w:t>¶</w:t>
      </w:r>
      <w:r w:rsidRPr="002C2A02">
        <w:rPr>
          <w:sz w:val="12"/>
        </w:rPr>
        <w:t xml:space="preserve"> </w:t>
      </w:r>
      <w:r w:rsidRPr="002C2A02">
        <w:rPr>
          <w:rStyle w:val="StyleBoldUnderline"/>
        </w:rPr>
        <w:t>Israel, Pakistan, India and North Korea have all developed nuclear weapons in defiance of the non-proliferation treaty over the last few decades. Iran is on the verge of having sufficient nuclear material to make warheads</w:t>
      </w:r>
      <w:r w:rsidRPr="002C2A02">
        <w:t xml:space="preserve"> and already has the missiles capable of delivering them thousands of </w:t>
      </w:r>
      <w:proofErr w:type="spellStart"/>
      <w:r w:rsidRPr="002C2A02">
        <w:t>kilometres</w:t>
      </w:r>
      <w:proofErr w:type="spellEnd"/>
      <w:r w:rsidRPr="002C2A02">
        <w:t>.</w:t>
      </w:r>
    </w:p>
    <w:p w:rsidR="00FC3BE5" w:rsidRPr="002C2A02" w:rsidRDefault="00FC3BE5" w:rsidP="00FC3BE5"/>
    <w:p w:rsidR="00FC3BE5" w:rsidRPr="002C2A02" w:rsidRDefault="00FC3BE5" w:rsidP="00FC3BE5">
      <w:pPr>
        <w:pStyle w:val="Heading2"/>
        <w:rPr>
          <w:rFonts w:cs="Times New Roman"/>
        </w:rPr>
      </w:pPr>
      <w:r w:rsidRPr="002C2A02">
        <w:rPr>
          <w:rFonts w:cs="Times New Roman"/>
        </w:rPr>
        <w:lastRenderedPageBreak/>
        <w:t>Russia Relations</w:t>
      </w:r>
    </w:p>
    <w:p w:rsidR="00FC3BE5" w:rsidRPr="002C2A02" w:rsidRDefault="00FC3BE5" w:rsidP="00FC3BE5">
      <w:pPr>
        <w:pStyle w:val="Heading3"/>
        <w:rPr>
          <w:rFonts w:cs="Times New Roman"/>
        </w:rPr>
      </w:pPr>
      <w:r w:rsidRPr="002C2A02">
        <w:rPr>
          <w:rFonts w:cs="Times New Roman"/>
        </w:rPr>
        <w:lastRenderedPageBreak/>
        <w:t>Snowden Thumps</w:t>
      </w:r>
    </w:p>
    <w:p w:rsidR="00FC3BE5" w:rsidRPr="002C2A02" w:rsidRDefault="00FC3BE5" w:rsidP="00FC3BE5">
      <w:pPr>
        <w:pStyle w:val="Heading4"/>
        <w:rPr>
          <w:rFonts w:cs="Times New Roman"/>
        </w:rPr>
      </w:pPr>
      <w:r w:rsidRPr="002C2A02">
        <w:rPr>
          <w:rFonts w:cs="Times New Roman"/>
        </w:rPr>
        <w:t>Snowden case illustrates decline in US Russia relations</w:t>
      </w:r>
    </w:p>
    <w:p w:rsidR="00FC3BE5" w:rsidRPr="002C2A02" w:rsidRDefault="00FC3BE5" w:rsidP="00FC3BE5">
      <w:pPr>
        <w:rPr>
          <w:sz w:val="16"/>
          <w:szCs w:val="16"/>
        </w:rPr>
      </w:pPr>
      <w:proofErr w:type="spellStart"/>
      <w:r w:rsidRPr="002C2A02">
        <w:rPr>
          <w:rStyle w:val="StyleStyleBold12pt"/>
        </w:rPr>
        <w:t>Keleman</w:t>
      </w:r>
      <w:proofErr w:type="spellEnd"/>
      <w:r w:rsidRPr="002C2A02">
        <w:rPr>
          <w:rStyle w:val="StyleStyleBold12pt"/>
        </w:rPr>
        <w:t xml:space="preserve"> 8/4</w:t>
      </w:r>
      <w:r w:rsidRPr="002C2A02">
        <w:t xml:space="preserve">/13 </w:t>
      </w:r>
      <w:r w:rsidRPr="002C2A02">
        <w:rPr>
          <w:sz w:val="16"/>
          <w:szCs w:val="16"/>
        </w:rPr>
        <w:t xml:space="preserve">A former NPR Moscow bureau chief, Michele </w:t>
      </w:r>
      <w:proofErr w:type="spellStart"/>
      <w:r w:rsidRPr="002C2A02">
        <w:rPr>
          <w:sz w:val="16"/>
          <w:szCs w:val="16"/>
        </w:rPr>
        <w:t>Kelemen</w:t>
      </w:r>
      <w:proofErr w:type="spellEnd"/>
      <w:r w:rsidRPr="002C2A02">
        <w:rPr>
          <w:sz w:val="16"/>
          <w:szCs w:val="16"/>
        </w:rPr>
        <w:t xml:space="preserve"> now covers the State Department and Washington's diplomatic corps. Her reports can be heard on all NPR News programs, including Morning Edition and All Things Considered.(“ Snowden Case Illustrates Decline In U.S.-Russia Relations” </w:t>
      </w:r>
      <w:hyperlink r:id="rId13" w:history="1">
        <w:r w:rsidRPr="002C2A02">
          <w:rPr>
            <w:rStyle w:val="Hyperlink"/>
            <w:sz w:val="16"/>
            <w:szCs w:val="16"/>
          </w:rPr>
          <w:t>http://www.npr.org/2013/08/04/208796058/snowden-case-illustrates-decline-in-u-s-russia-relations</w:t>
        </w:r>
      </w:hyperlink>
      <w:r w:rsidRPr="002C2A02">
        <w:rPr>
          <w:sz w:val="16"/>
          <w:szCs w:val="16"/>
        </w:rPr>
        <w:t>)</w:t>
      </w:r>
    </w:p>
    <w:p w:rsidR="00FC3BE5" w:rsidRPr="002C2A02" w:rsidRDefault="00FC3BE5" w:rsidP="00FC3BE5"/>
    <w:p w:rsidR="00FC3BE5" w:rsidRPr="002C2A02" w:rsidRDefault="00FC3BE5" w:rsidP="00FC3BE5">
      <w:pPr>
        <w:rPr>
          <w:sz w:val="18"/>
          <w:szCs w:val="18"/>
        </w:rPr>
      </w:pPr>
      <w:r w:rsidRPr="002C2A02">
        <w:rPr>
          <w:rStyle w:val="StyleBoldUnderline"/>
        </w:rPr>
        <w:t>U.S.-Russia relations hit a new low this week, when Moscow ignored U.S. requests and gave temporary asylum to a man who leaked classified documents on U.S. government surveillance programs</w:t>
      </w:r>
      <w:r w:rsidRPr="002C2A02">
        <w:rPr>
          <w:sz w:val="18"/>
          <w:szCs w:val="18"/>
        </w:rPr>
        <w:t xml:space="preserve">. </w:t>
      </w:r>
      <w:r w:rsidRPr="002C2A02">
        <w:rPr>
          <w:rStyle w:val="StyleBoldUnderline"/>
        </w:rPr>
        <w:t>Many in Congress are complaining that the Edward Snowden case is just the latest example of how the Kremlin is thumbing its nose at the White House.</w:t>
      </w:r>
      <w:r w:rsidRPr="002C2A02">
        <w:rPr>
          <w:sz w:val="18"/>
          <w:szCs w:val="18"/>
        </w:rPr>
        <w:t xml:space="preserve"> The Obama administration famously reset relations with Russia when Dmitry Medvedev was president. But now that Russian President Vladimir Putin is back in the Kremlin, it seems to be having a more difficult time. Presidents Obama and Putin had what looked to be a very awkward meeting in Northern Ireland this year. While Obama tried to lighten the mood by talking about their waning sports skills as they age, Putin coldly remarked that the U.S. president was just trying to relax him. And the statement that came out of that meeting glossed over key differences, says David Kramer, president of the human rights watchdog Freedom House. "Instead they were talking about mutual respect, equality and genuine respect for each other's interests," Kramer says. "It was a Soviet-like communique and frankly, I don't know what respect we should have for Putin, given the way he treats his own people ... Why the U.S. president would agree to a statement like that is baffling to me." Kramer, a former State Department official who worked on Russia, is among those calling on Obama to cancel plans for a summit next month. "Why Obama would want to subject himself to more of Putin and not come away with anything substantive is a mystery to me," he says. The White House says it is reconsidering the utility of such a summit. Angela Stent, a professor at Georgetown University, says Washington should take a hint from the Snowden affair. </w:t>
      </w:r>
      <w:r w:rsidRPr="002C2A02">
        <w:rPr>
          <w:rStyle w:val="StyleBoldUnderline"/>
        </w:rPr>
        <w:t>"Granting Snowden asylum was a clear signal from Putin that it was more important for him politically to do this than to take actions which would have enabled the president to come to have a summit with him, and in a sense validate a lot more of what Russia is doing</w:t>
      </w:r>
      <w:r w:rsidRPr="002C2A02">
        <w:rPr>
          <w:sz w:val="18"/>
          <w:szCs w:val="18"/>
        </w:rPr>
        <w:t xml:space="preserve">," Stent says. "This was Putin's choice, and we should take that as a signal and step back." Stent, the author of a forthcoming book about U.S.-Russian relations, says it was clear already in 2011 that ties were going to take a turn for the worse. Putin was facing protests over his plans to return to the Kremlin, and he pointed his finger at then-Secretary of State Hillary Clinton. She set the tone for some of the activists in our country, gave them a signal, Putin said, adding they heard the signal and started their work with the support of the State Department. After he resumed the presidency, tensions rose further. Russia shut down programs funded by the U.S. Agency for International Development. Congress passed a law to punish Russian human rights violators, and Moscow responded by barring American families from adopting Russian children. Stent says it's time that the Obama </w:t>
      </w:r>
      <w:proofErr w:type="gramStart"/>
      <w:r w:rsidRPr="002C2A02">
        <w:rPr>
          <w:sz w:val="18"/>
          <w:szCs w:val="18"/>
        </w:rPr>
        <w:t>administration stop</w:t>
      </w:r>
      <w:proofErr w:type="gramEnd"/>
      <w:r w:rsidRPr="002C2A02">
        <w:rPr>
          <w:sz w:val="18"/>
          <w:szCs w:val="18"/>
        </w:rPr>
        <w:t xml:space="preserve"> raising expectations that it might find a better way to deal with Russia. "President Obama has three more years," she says. "He has a lot of other things he needs to pay attention to, so from his point and the White House's point of view, it will be a question of how much attention do you want to devote to this. And it doesn't seem to me that there's any particular opening on the Russian side for improving the relationship." That said, Stent says the United States can't ignore Russia. She thinks the secretaries of State and Defense should go ahead with their planned talks with their Russian counterparts this month, though those talks are also under review.</w:t>
      </w:r>
    </w:p>
    <w:p w:rsidR="00FC3BE5" w:rsidRPr="002C2A02" w:rsidRDefault="00FC3BE5" w:rsidP="00FC3BE5"/>
    <w:p w:rsidR="00FC3BE5" w:rsidRPr="002C2A02" w:rsidRDefault="00FC3BE5" w:rsidP="00FC3BE5">
      <w:pPr>
        <w:pStyle w:val="Heading2"/>
        <w:rPr>
          <w:rFonts w:cs="Times New Roman"/>
        </w:rPr>
      </w:pPr>
      <w:r w:rsidRPr="002C2A02">
        <w:rPr>
          <w:rFonts w:cs="Times New Roman"/>
        </w:rPr>
        <w:lastRenderedPageBreak/>
        <w:t>Cartel</w:t>
      </w:r>
    </w:p>
    <w:p w:rsidR="00FC3BE5" w:rsidRPr="002C2A02" w:rsidRDefault="00FC3BE5" w:rsidP="00FC3BE5"/>
    <w:p w:rsidR="00FC3BE5" w:rsidRPr="002C2A02" w:rsidRDefault="00FC3BE5" w:rsidP="00FC3BE5">
      <w:pPr>
        <w:pStyle w:val="Heading3"/>
        <w:rPr>
          <w:rFonts w:cs="Times New Roman"/>
        </w:rPr>
      </w:pPr>
      <w:r w:rsidRPr="002C2A02">
        <w:rPr>
          <w:rFonts w:cs="Times New Roman"/>
        </w:rPr>
        <w:lastRenderedPageBreak/>
        <w:t>Violence Down/</w:t>
      </w:r>
      <w:proofErr w:type="spellStart"/>
      <w:r w:rsidRPr="002C2A02">
        <w:rPr>
          <w:rFonts w:cs="Times New Roman"/>
        </w:rPr>
        <w:t>Squo</w:t>
      </w:r>
      <w:proofErr w:type="spellEnd"/>
      <w:r w:rsidRPr="002C2A02">
        <w:rPr>
          <w:rFonts w:cs="Times New Roman"/>
        </w:rPr>
        <w:t xml:space="preserve"> Solves</w:t>
      </w:r>
    </w:p>
    <w:p w:rsidR="00FC3BE5" w:rsidRPr="002C2A02" w:rsidRDefault="00FC3BE5" w:rsidP="00FC3BE5">
      <w:pPr>
        <w:pStyle w:val="Heading4"/>
        <w:rPr>
          <w:rStyle w:val="StyleBoldUnderline"/>
          <w:rFonts w:cs="Times New Roman"/>
          <w:b w:val="0"/>
          <w:u w:val="none"/>
        </w:rPr>
      </w:pPr>
      <w:r w:rsidRPr="002C2A02">
        <w:rPr>
          <w:rStyle w:val="StyleBoldUnderline"/>
          <w:rFonts w:cs="Times New Roman"/>
          <w:u w:val="none"/>
        </w:rPr>
        <w:t xml:space="preserve">Homicides as a result of drug cartels on the decline in major cities-prefer our evidence, it’s most recent </w:t>
      </w:r>
    </w:p>
    <w:p w:rsidR="00FC3BE5" w:rsidRPr="002C2A02" w:rsidRDefault="00FC3BE5" w:rsidP="00FC3BE5">
      <w:pPr>
        <w:rPr>
          <w:rStyle w:val="StyleBoldUnderline"/>
          <w:b/>
          <w:u w:val="none"/>
        </w:rPr>
      </w:pPr>
    </w:p>
    <w:p w:rsidR="00FC3BE5" w:rsidRPr="002C2A02" w:rsidRDefault="00FC3BE5" w:rsidP="00FC3BE5">
      <w:pPr>
        <w:rPr>
          <w:rStyle w:val="StyleBoldUnderline"/>
          <w:u w:val="none"/>
        </w:rPr>
      </w:pPr>
      <w:r w:rsidRPr="002C2A02">
        <w:rPr>
          <w:rStyle w:val="StyleBoldUnderline"/>
          <w:b/>
          <w:u w:val="none"/>
        </w:rPr>
        <w:t>Laredo Morning Times 13-</w:t>
      </w:r>
      <w:r w:rsidRPr="002C2A02">
        <w:rPr>
          <w:rStyle w:val="StyleBoldUnderline"/>
          <w:u w:val="none"/>
        </w:rPr>
        <w:t xml:space="preserve">daily publication in Laredo Texas (8/2/13, “Mexico Homicide Rate down in Some Cities”, </w:t>
      </w:r>
      <w:hyperlink r:id="rId14" w:history="1">
        <w:r w:rsidRPr="002C2A02">
          <w:rPr>
            <w:rStyle w:val="Hyperlink"/>
          </w:rPr>
          <w:t>http://www.lmtonline.com/articles/2013/08/02/front/news/doc51fbe57f5e6f7080007263.txt</w:t>
        </w:r>
      </w:hyperlink>
      <w:r w:rsidRPr="002C2A02">
        <w:rPr>
          <w:rStyle w:val="StyleBoldUnderline"/>
          <w:u w:val="none"/>
        </w:rPr>
        <w:t>) HC</w:t>
      </w:r>
    </w:p>
    <w:p w:rsidR="00FC3BE5" w:rsidRPr="002C2A02" w:rsidRDefault="00FC3BE5" w:rsidP="00FC3BE5">
      <w:pPr>
        <w:rPr>
          <w:rStyle w:val="StyleBoldUnderline"/>
        </w:rPr>
      </w:pPr>
    </w:p>
    <w:p w:rsidR="00FC3BE5" w:rsidRPr="002C2A02" w:rsidRDefault="00FC3BE5" w:rsidP="00FC3BE5">
      <w:pPr>
        <w:rPr>
          <w:sz w:val="16"/>
        </w:rPr>
      </w:pPr>
      <w:r w:rsidRPr="002C2A02">
        <w:rPr>
          <w:rStyle w:val="StyleBoldUnderline"/>
        </w:rPr>
        <w:t>Mexico’s homicide rate dropped slightly to 22 per 100,000 people last year from 24 per 100,000 in 2011, according to new estimates by the country’s National Statistics and Geography Institute</w:t>
      </w:r>
      <w:r w:rsidRPr="002C2A02">
        <w:rPr>
          <w:sz w:val="16"/>
        </w:rPr>
        <w:t xml:space="preserve">. Experts said Tuesday the drop was uneven, </w:t>
      </w:r>
      <w:r w:rsidRPr="002C2A02">
        <w:rPr>
          <w:rStyle w:val="StyleBoldUnderline"/>
        </w:rPr>
        <w:t xml:space="preserve">with some of Mexico’s most violent states posting big declines </w:t>
      </w:r>
      <w:r w:rsidRPr="002C2A02">
        <w:rPr>
          <w:sz w:val="16"/>
        </w:rPr>
        <w:t>and others showing big increases. For example, both the northern border state of Chihuahua and the southern Pacific coast state of Guerrero recorded 77 homicides per 100,000 inhabitants in 2012.</w:t>
      </w:r>
      <w:r w:rsidRPr="002C2A02">
        <w:rPr>
          <w:rStyle w:val="StyleBoldUnderline"/>
        </w:rPr>
        <w:t>Yet Chihuahua, home to the violent border city of Ciudad Juarez, has seen the number of homicides fall from 6,407 in 2010, when it began a stepped-up policing effort, to 2,783 killings in 2012.</w:t>
      </w:r>
      <w:r w:rsidRPr="002C2A02">
        <w:rPr>
          <w:sz w:val="16"/>
        </w:rPr>
        <w:t xml:space="preserve"> </w:t>
      </w:r>
      <w:proofErr w:type="gramStart"/>
      <w:r w:rsidRPr="002C2A02">
        <w:rPr>
          <w:sz w:val="16"/>
        </w:rPr>
        <w:t xml:space="preserve">Guerrero, home to the resort city of Acapulco, had homicides jump from 1,555 to 2,684 during those </w:t>
      </w:r>
      <w:proofErr w:type="spellStart"/>
      <w:r w:rsidRPr="002C2A02">
        <w:rPr>
          <w:sz w:val="16"/>
        </w:rPr>
        <w:t>years.Bloodshed</w:t>
      </w:r>
      <w:proofErr w:type="spellEnd"/>
      <w:r w:rsidRPr="002C2A02">
        <w:rPr>
          <w:sz w:val="16"/>
        </w:rPr>
        <w:t xml:space="preserve"> also worsened in the border state of Coahuila, where homicides rose from 730 to 1,158.</w:t>
      </w:r>
      <w:proofErr w:type="gramEnd"/>
      <w:r w:rsidRPr="002C2A02">
        <w:rPr>
          <w:sz w:val="16"/>
        </w:rPr>
        <w:t xml:space="preserve"> But </w:t>
      </w:r>
      <w:r w:rsidRPr="002C2A02">
        <w:rPr>
          <w:rStyle w:val="StyleBoldUnderline"/>
        </w:rPr>
        <w:t>Baja California, home to the once-violent border city of Tijuana, had homicides fall sharply, from 1,528 to 584.</w:t>
      </w:r>
      <w:r w:rsidRPr="002C2A02">
        <w:rPr>
          <w:sz w:val="16"/>
        </w:rPr>
        <w:t xml:space="preserve">The institute said in a statement this week that a total of 26,037 homicides were recorded last year across Mexico, a country whose population is now estimated at 117.3 </w:t>
      </w:r>
      <w:proofErr w:type="spellStart"/>
      <w:r w:rsidRPr="002C2A02">
        <w:rPr>
          <w:sz w:val="16"/>
        </w:rPr>
        <w:t>million.By</w:t>
      </w:r>
      <w:proofErr w:type="spellEnd"/>
      <w:r w:rsidRPr="002C2A02">
        <w:rPr>
          <w:sz w:val="16"/>
        </w:rPr>
        <w:t xml:space="preserve"> comparison, Honduras had a 2011 homicide rate of 91.6 per 100,000. Brazil’s 2011 figure was about 21.8, according to the United </w:t>
      </w:r>
      <w:proofErr w:type="spellStart"/>
      <w:r w:rsidRPr="002C2A02">
        <w:rPr>
          <w:sz w:val="16"/>
        </w:rPr>
        <w:t>Nations.Alejandro</w:t>
      </w:r>
      <w:proofErr w:type="spellEnd"/>
      <w:r w:rsidRPr="002C2A02">
        <w:rPr>
          <w:sz w:val="16"/>
        </w:rPr>
        <w:t xml:space="preserve"> Hope, a former member of Mexico’s domestic intelligence service, said the Mexican figures suggested that states which made real efforts to overhaul their police forces showed </w:t>
      </w:r>
      <w:proofErr w:type="spellStart"/>
      <w:r w:rsidRPr="002C2A02">
        <w:rPr>
          <w:sz w:val="16"/>
        </w:rPr>
        <w:t>improvement.“What</w:t>
      </w:r>
      <w:proofErr w:type="spellEnd"/>
      <w:r w:rsidRPr="002C2A02">
        <w:rPr>
          <w:sz w:val="16"/>
        </w:rPr>
        <w:t xml:space="preserve"> this shows is that the ability of the state government in question counts, the level of their commitment counts,” Hope said. “Wherever there has been a serious reform effort — for example, in Chihuahua — there have been </w:t>
      </w:r>
      <w:proofErr w:type="spellStart"/>
      <w:r w:rsidRPr="002C2A02">
        <w:rPr>
          <w:sz w:val="16"/>
        </w:rPr>
        <w:t>improvements.”</w:t>
      </w:r>
      <w:r w:rsidRPr="002C2A02">
        <w:rPr>
          <w:rStyle w:val="StyleBoldUnderline"/>
        </w:rPr>
        <w:t>Other</w:t>
      </w:r>
      <w:proofErr w:type="spellEnd"/>
      <w:r w:rsidRPr="002C2A02">
        <w:rPr>
          <w:rStyle w:val="StyleBoldUnderline"/>
        </w:rPr>
        <w:t xml:space="preserve"> characteristics, like</w:t>
      </w:r>
      <w:r w:rsidRPr="002C2A02">
        <w:rPr>
          <w:sz w:val="16"/>
        </w:rPr>
        <w:t xml:space="preserve"> territorial disputes between </w:t>
      </w:r>
      <w:r w:rsidRPr="002C2A02">
        <w:rPr>
          <w:rStyle w:val="StyleBoldUnderline"/>
        </w:rPr>
        <w:t xml:space="preserve">drug cartels, also play a role in where homicide rates rose or </w:t>
      </w:r>
      <w:proofErr w:type="spellStart"/>
      <w:r w:rsidRPr="002C2A02">
        <w:rPr>
          <w:rStyle w:val="StyleBoldUnderline"/>
        </w:rPr>
        <w:t>fell.Homicides</w:t>
      </w:r>
      <w:proofErr w:type="spellEnd"/>
      <w:r w:rsidRPr="002C2A02">
        <w:rPr>
          <w:rStyle w:val="StyleBoldUnderline"/>
        </w:rPr>
        <w:t xml:space="preserve"> in Mexico </w:t>
      </w:r>
      <w:r w:rsidRPr="002C2A02">
        <w:rPr>
          <w:sz w:val="16"/>
        </w:rPr>
        <w:t xml:space="preserve">appear to have peaked at 27,199 in 2011, and </w:t>
      </w:r>
      <w:r w:rsidRPr="002C2A02">
        <w:rPr>
          <w:rStyle w:val="StyleBoldUnderline"/>
        </w:rPr>
        <w:t xml:space="preserve">may continue dropping, </w:t>
      </w:r>
      <w:r w:rsidRPr="002C2A02">
        <w:rPr>
          <w:sz w:val="16"/>
        </w:rPr>
        <w:t xml:space="preserve">Hope </w:t>
      </w:r>
      <w:proofErr w:type="spellStart"/>
      <w:r w:rsidRPr="002C2A02">
        <w:rPr>
          <w:sz w:val="16"/>
        </w:rPr>
        <w:t>said.“In</w:t>
      </w:r>
      <w:proofErr w:type="spellEnd"/>
      <w:r w:rsidRPr="002C2A02">
        <w:rPr>
          <w:sz w:val="16"/>
        </w:rPr>
        <w:t xml:space="preserve"> a year from now, when the institute releases the figures, they will be around 23,000 or 24</w:t>
      </w:r>
      <w:proofErr w:type="gramStart"/>
      <w:r w:rsidRPr="002C2A02">
        <w:rPr>
          <w:sz w:val="16"/>
        </w:rPr>
        <w:t>,000</w:t>
      </w:r>
      <w:proofErr w:type="gramEnd"/>
      <w:r w:rsidRPr="002C2A02">
        <w:rPr>
          <w:sz w:val="16"/>
        </w:rPr>
        <w:t>,” Hope predicted.</w:t>
      </w:r>
    </w:p>
    <w:p w:rsidR="00FC3BE5" w:rsidRPr="002C2A02" w:rsidRDefault="00FC3BE5" w:rsidP="00FC3BE5">
      <w:pPr>
        <w:rPr>
          <w:sz w:val="16"/>
        </w:rPr>
      </w:pPr>
    </w:p>
    <w:p w:rsidR="00FC3BE5" w:rsidRPr="002C2A02" w:rsidRDefault="00FC3BE5" w:rsidP="00FC3BE5">
      <w:pPr>
        <w:pStyle w:val="Heading4"/>
        <w:rPr>
          <w:rFonts w:cs="Times New Roman"/>
        </w:rPr>
      </w:pPr>
      <w:r w:rsidRPr="002C2A02">
        <w:rPr>
          <w:rFonts w:cs="Times New Roman"/>
        </w:rPr>
        <w:t>Homicide rates in the most volatile Mexican cities are declining –major cartels have consolidated their power</w:t>
      </w:r>
    </w:p>
    <w:p w:rsidR="00FC3BE5" w:rsidRPr="002C2A02" w:rsidRDefault="00FC3BE5" w:rsidP="00FC3BE5">
      <w:pPr>
        <w:rPr>
          <w:b/>
        </w:rPr>
      </w:pPr>
    </w:p>
    <w:p w:rsidR="00FC3BE5" w:rsidRPr="002C2A02" w:rsidRDefault="00FC3BE5" w:rsidP="00FC3BE5">
      <w:r w:rsidRPr="002C2A02">
        <w:rPr>
          <w:b/>
        </w:rPr>
        <w:t>Dibble 13-</w:t>
      </w:r>
      <w:r w:rsidRPr="002C2A02">
        <w:t xml:space="preserve">former writer for Miami Herald for 10 years, part of a </w:t>
      </w:r>
      <w:proofErr w:type="spellStart"/>
      <w:r w:rsidRPr="002C2A02">
        <w:t>Pulitizer</w:t>
      </w:r>
      <w:proofErr w:type="spellEnd"/>
      <w:r w:rsidRPr="002C2A02">
        <w:t xml:space="preserve"> Prize winning team uncovering Reagan’s support of Contras, former </w:t>
      </w:r>
      <w:proofErr w:type="spellStart"/>
      <w:r w:rsidRPr="002C2A02">
        <w:t>NatGeo</w:t>
      </w:r>
      <w:proofErr w:type="spellEnd"/>
      <w:r w:rsidRPr="002C2A02">
        <w:t xml:space="preserve"> reporter (2/2/13, Sandra, UT San Diego, “Has violent crime declined in Mexico?”, 2http://www.utsandiego.com/news/2013/Feb/06/mexico-drug-violence-san-diego/2/?#article-copy) HC</w:t>
      </w:r>
    </w:p>
    <w:p w:rsidR="00FC3BE5" w:rsidRPr="002C2A02" w:rsidRDefault="00FC3BE5" w:rsidP="00FC3BE5">
      <w:pPr>
        <w:rPr>
          <w:sz w:val="16"/>
        </w:rPr>
      </w:pPr>
    </w:p>
    <w:p w:rsidR="00FC3BE5" w:rsidRPr="002C2A02" w:rsidRDefault="00FC3BE5" w:rsidP="00FC3BE5">
      <w:pPr>
        <w:rPr>
          <w:rStyle w:val="StyleBoldUnderline"/>
        </w:rPr>
      </w:pPr>
      <w:r w:rsidRPr="002C2A02">
        <w:rPr>
          <w:rStyle w:val="StyleBoldUnderline"/>
        </w:rPr>
        <w:t>Violence in Mexico appears to have leveled off or declined in the past year,</w:t>
      </w:r>
      <w:r w:rsidRPr="002C2A02">
        <w:rPr>
          <w:sz w:val="14"/>
        </w:rPr>
        <w:t xml:space="preserve"> according to a new report by the Trans-Border Institute at the University of San Diego. </w:t>
      </w:r>
      <w:r w:rsidRPr="002C2A02">
        <w:rPr>
          <w:rStyle w:val="StyleBoldUnderline"/>
        </w:rPr>
        <w:t>“Things are looking a bit better in Mexico</w:t>
      </w:r>
      <w:r w:rsidRPr="002C2A02">
        <w:rPr>
          <w:sz w:val="14"/>
        </w:rPr>
        <w:t>,” said David Shirk, the institute’s director and one of the report’s authors. “</w:t>
      </w:r>
      <w:r w:rsidRPr="002C2A02">
        <w:rPr>
          <w:rStyle w:val="StyleBoldUnderline"/>
        </w:rPr>
        <w:t>Particularly in places like Tijuana and Ciudad Juarez, we can say violence has gone down.” The report’s analysis suggests that Mexico could be turning a corner following a period of unprecedented violence as trafficking groups battled each other and government forces. It estimates that the total number of homicides in 2012 fell to “somewhere between 20,000 and 25,000” following a record high in 2011, when one Mexican government tally showed more than 27,000 killings</w:t>
      </w:r>
      <w:r w:rsidRPr="002C2A02">
        <w:rPr>
          <w:sz w:val="14"/>
        </w:rPr>
        <w:t xml:space="preserve"> “Available evidence suggests that there has indeed been a significant slowdown in homicides and organized-crime-style killings over the last two years,” the report states. “The main question remains whether violence is in decline or has reached a </w:t>
      </w:r>
      <w:proofErr w:type="spellStart"/>
      <w:r w:rsidRPr="002C2A02">
        <w:rPr>
          <w:sz w:val="14"/>
        </w:rPr>
        <w:t>plateau.”The</w:t>
      </w:r>
      <w:proofErr w:type="spellEnd"/>
      <w:r w:rsidRPr="002C2A02">
        <w:rPr>
          <w:sz w:val="14"/>
        </w:rPr>
        <w:t xml:space="preserve"> report’s release on Tuesday comes at a key time for </w:t>
      </w:r>
      <w:proofErr w:type="gramStart"/>
      <w:r w:rsidRPr="002C2A02">
        <w:rPr>
          <w:sz w:val="14"/>
        </w:rPr>
        <w:t>Mexico,</w:t>
      </w:r>
      <w:proofErr w:type="gramEnd"/>
      <w:r w:rsidRPr="002C2A02">
        <w:rPr>
          <w:sz w:val="14"/>
        </w:rPr>
        <w:t xml:space="preserve"> about two months after President Enrique Peña Nieto began a six-year term and pledged to bring down the levels of violence in the country. Peña Nieto has promised to focus on crime prevention — a different strategy from his predecessor, Felipe </w:t>
      </w:r>
      <w:proofErr w:type="spellStart"/>
      <w:r w:rsidRPr="002C2A02">
        <w:rPr>
          <w:sz w:val="14"/>
        </w:rPr>
        <w:t>Calderón</w:t>
      </w:r>
      <w:proofErr w:type="spellEnd"/>
      <w:r w:rsidRPr="002C2A02">
        <w:rPr>
          <w:sz w:val="14"/>
        </w:rPr>
        <w:t xml:space="preserve">, who concentrated on dismantling drug-trafficking organizations and arresting their top leaders. Shirk said one of the report’s goals is “to get some clarity on what is the true nature of the security situation in Mexico.” The country’s safety and security are “a vital issue for the United States,” he said. “It’s a country that Americans travel to more than any other country in the world.” At the same time, the study’s authors said, “Mexico’s security situation has arguably attracted a disproportionate amount of attention and concern in international media and policy circles compared to other countries in Latin America.” Honduras has more than four times as many homicides per capita as Mexico, Guatemala twice as many and Colombia one-and-a-half times much, according to the report. The authors said tracking homicide numbers in Mexico is a difficult task, a challenge often raised by academics and human-rights activists in Mexico. The institute’s analysis for 2012 looked at data from the Mexican National Security System, as well as figures reported by two Mexican media organizations, </w:t>
      </w:r>
      <w:proofErr w:type="spellStart"/>
      <w:r w:rsidRPr="002C2A02">
        <w:rPr>
          <w:sz w:val="14"/>
        </w:rPr>
        <w:t>Reforma</w:t>
      </w:r>
      <w:proofErr w:type="spellEnd"/>
      <w:r w:rsidRPr="002C2A02">
        <w:rPr>
          <w:sz w:val="14"/>
        </w:rPr>
        <w:t xml:space="preserve"> and </w:t>
      </w:r>
      <w:proofErr w:type="spellStart"/>
      <w:r w:rsidRPr="002C2A02">
        <w:rPr>
          <w:sz w:val="14"/>
        </w:rPr>
        <w:t>Milenio</w:t>
      </w:r>
      <w:proofErr w:type="spellEnd"/>
      <w:r w:rsidRPr="002C2A02">
        <w:rPr>
          <w:sz w:val="14"/>
        </w:rPr>
        <w:t xml:space="preserve">. These sources’ numbers typically do not coincide, and that makes it tough to draw definitive conclusions. As a result, “we don’t know if we could say if it was a significant decrease, but it was at least a leveling off or a modest decrease,” Shirk said. “The concern that I have is just as these critical changes are occurring, the Mexican government has begun to reduce access to data and information that corroborates this. We want to have a measure of whether the Mexican government is succeeding in solving the public-security problem or not.” Mexican scholar </w:t>
      </w:r>
      <w:proofErr w:type="spellStart"/>
      <w:r w:rsidRPr="002C2A02">
        <w:rPr>
          <w:sz w:val="14"/>
        </w:rPr>
        <w:t>Raúl</w:t>
      </w:r>
      <w:proofErr w:type="spellEnd"/>
      <w:r w:rsidRPr="002C2A02">
        <w:rPr>
          <w:sz w:val="14"/>
        </w:rPr>
        <w:t xml:space="preserve"> </w:t>
      </w:r>
      <w:proofErr w:type="spellStart"/>
      <w:r w:rsidRPr="002C2A02">
        <w:rPr>
          <w:sz w:val="14"/>
        </w:rPr>
        <w:t>Benítez</w:t>
      </w:r>
      <w:proofErr w:type="spellEnd"/>
      <w:r w:rsidRPr="002C2A02">
        <w:rPr>
          <w:sz w:val="14"/>
        </w:rPr>
        <w:t xml:space="preserve"> </w:t>
      </w:r>
      <w:proofErr w:type="spellStart"/>
      <w:r w:rsidRPr="002C2A02">
        <w:rPr>
          <w:sz w:val="14"/>
        </w:rPr>
        <w:t>Manaut</w:t>
      </w:r>
      <w:proofErr w:type="spellEnd"/>
      <w:r w:rsidRPr="002C2A02">
        <w:rPr>
          <w:sz w:val="14"/>
        </w:rPr>
        <w:t xml:space="preserve">, president of the Collective for the Analysis of Security </w:t>
      </w:r>
      <w:proofErr w:type="gramStart"/>
      <w:r w:rsidRPr="002C2A02">
        <w:rPr>
          <w:sz w:val="14"/>
        </w:rPr>
        <w:t>With</w:t>
      </w:r>
      <w:proofErr w:type="gramEnd"/>
      <w:r w:rsidRPr="002C2A02">
        <w:rPr>
          <w:sz w:val="14"/>
        </w:rPr>
        <w:t xml:space="preserve"> Democracy, said the Trans-Border Institute’s report “is a good effort, but it doesn’t give me reason for optimism.” While violence in Mexico has decreased, he said, “</w:t>
      </w:r>
      <w:proofErr w:type="gramStart"/>
      <w:r w:rsidRPr="002C2A02">
        <w:rPr>
          <w:sz w:val="14"/>
        </w:rPr>
        <w:t>it</w:t>
      </w:r>
      <w:proofErr w:type="gramEnd"/>
      <w:r w:rsidRPr="002C2A02">
        <w:rPr>
          <w:sz w:val="14"/>
        </w:rPr>
        <w:t xml:space="preserve"> is not a significant </w:t>
      </w:r>
      <w:proofErr w:type="spellStart"/>
      <w:r w:rsidRPr="002C2A02">
        <w:rPr>
          <w:sz w:val="14"/>
        </w:rPr>
        <w:t>amount.”The</w:t>
      </w:r>
      <w:proofErr w:type="spellEnd"/>
      <w:r w:rsidRPr="002C2A02">
        <w:rPr>
          <w:sz w:val="14"/>
        </w:rPr>
        <w:t xml:space="preserve"> study found that </w:t>
      </w:r>
      <w:r w:rsidRPr="002C2A02">
        <w:rPr>
          <w:rStyle w:val="StyleBoldUnderline"/>
        </w:rPr>
        <w:t xml:space="preserve">the fewer homicides in northern Mexican states during the past two years — including Baja California, Sonora and Chihuahua </w:t>
      </w:r>
      <w:r w:rsidRPr="002C2A02">
        <w:rPr>
          <w:sz w:val="14"/>
        </w:rPr>
        <w:t xml:space="preserve">— were “offset by increases in homicides elsewhere in the country, notably Colima, Guerrero and Nuevo Leon.” In 2012, the researchers wrote, “the worst violence has remained concentrated in fewer than 10 percent of Mexico’s 2,457 </w:t>
      </w:r>
      <w:proofErr w:type="spellStart"/>
      <w:r w:rsidRPr="002C2A02">
        <w:rPr>
          <w:sz w:val="14"/>
        </w:rPr>
        <w:t>municipalities.”Mexican</w:t>
      </w:r>
      <w:proofErr w:type="spellEnd"/>
      <w:r w:rsidRPr="002C2A02">
        <w:rPr>
          <w:sz w:val="14"/>
        </w:rPr>
        <w:t xml:space="preserve"> authorities have credited the drop in crime in areas such as Baja California to the combined efforts of military and law-enforcement agencies. </w:t>
      </w:r>
      <w:r w:rsidRPr="002C2A02">
        <w:rPr>
          <w:rStyle w:val="StyleBoldUnderline"/>
        </w:rPr>
        <w:t xml:space="preserve">But the report said the dynamics of drug-trafficking groups have played a key </w:t>
      </w:r>
      <w:proofErr w:type="spellStart"/>
      <w:r w:rsidRPr="002C2A02">
        <w:rPr>
          <w:rStyle w:val="StyleBoldUnderline"/>
        </w:rPr>
        <w:t>role</w:t>
      </w:r>
      <w:proofErr w:type="gramStart"/>
      <w:r w:rsidRPr="002C2A02">
        <w:rPr>
          <w:rStyle w:val="StyleBoldUnderline"/>
        </w:rPr>
        <w:t>.“</w:t>
      </w:r>
      <w:proofErr w:type="gramEnd"/>
      <w:r w:rsidRPr="002C2A02">
        <w:rPr>
          <w:rStyle w:val="StyleBoldUnderline"/>
        </w:rPr>
        <w:t>While</w:t>
      </w:r>
      <w:proofErr w:type="spellEnd"/>
      <w:r w:rsidRPr="002C2A02">
        <w:rPr>
          <w:rStyle w:val="StyleBoldUnderline"/>
        </w:rPr>
        <w:t xml:space="preserve"> important law-enforcement efforts no doubt explain some of this decline, the ability of the Sinaloa cartel to consolidate its power in the northern states of Baja California, Sinaloa, Sonora and Chihuahua appears to be the major factor,” the authors wrote</w:t>
      </w:r>
    </w:p>
    <w:p w:rsidR="00FC3BE5" w:rsidRPr="002C2A02" w:rsidRDefault="00FC3BE5" w:rsidP="00FC3BE5">
      <w:pPr>
        <w:rPr>
          <w:rStyle w:val="StyleBoldUnderline"/>
        </w:rPr>
      </w:pPr>
    </w:p>
    <w:p w:rsidR="00FC3BE5" w:rsidRPr="002C2A02" w:rsidRDefault="00FC3BE5" w:rsidP="00FC3BE5">
      <w:pPr>
        <w:pStyle w:val="Heading4"/>
        <w:rPr>
          <w:rStyle w:val="StyleBoldUnderline"/>
          <w:rFonts w:cs="Times New Roman"/>
          <w:b w:val="0"/>
          <w:u w:val="none"/>
        </w:rPr>
      </w:pPr>
      <w:r w:rsidRPr="002C2A02">
        <w:rPr>
          <w:rStyle w:val="StyleBoldUnderline"/>
          <w:rFonts w:cs="Times New Roman"/>
          <w:u w:val="none"/>
        </w:rPr>
        <w:t>Move away from Mexican cartel violence-greater focus on economic growth under the Nieto administration</w:t>
      </w:r>
    </w:p>
    <w:p w:rsidR="00FC3BE5" w:rsidRPr="002C2A02" w:rsidRDefault="00FC3BE5" w:rsidP="00FC3BE5">
      <w:pPr>
        <w:rPr>
          <w:rStyle w:val="StyleBoldUnderline"/>
          <w:b/>
          <w:u w:val="none"/>
        </w:rPr>
      </w:pPr>
    </w:p>
    <w:p w:rsidR="00FC3BE5" w:rsidRPr="002C2A02" w:rsidRDefault="00FC3BE5" w:rsidP="00FC3BE5">
      <w:pPr>
        <w:rPr>
          <w:rStyle w:val="StyleBoldUnderline"/>
          <w:u w:val="none"/>
        </w:rPr>
      </w:pPr>
      <w:proofErr w:type="spellStart"/>
      <w:r w:rsidRPr="002C2A02">
        <w:rPr>
          <w:rStyle w:val="StyleBoldUnderline"/>
          <w:b/>
          <w:u w:val="none"/>
        </w:rPr>
        <w:t>Agren</w:t>
      </w:r>
      <w:proofErr w:type="spellEnd"/>
      <w:r w:rsidRPr="002C2A02">
        <w:rPr>
          <w:rStyle w:val="StyleBoldUnderline"/>
          <w:b/>
          <w:u w:val="none"/>
        </w:rPr>
        <w:t xml:space="preserve"> 13-</w:t>
      </w:r>
      <w:r w:rsidRPr="002C2A02">
        <w:rPr>
          <w:rStyle w:val="StyleBoldUnderline"/>
          <w:u w:val="none"/>
        </w:rPr>
        <w:t xml:space="preserve">staff writer for USA Today (4/30/13, David, USA Today, “Mexico Shifts Focus to Dollars, not Drug Cartels”, </w:t>
      </w:r>
      <w:hyperlink r:id="rId15" w:history="1">
        <w:r w:rsidRPr="002C2A02">
          <w:rPr>
            <w:rStyle w:val="Hyperlink"/>
          </w:rPr>
          <w:t>http://www.usatoday.com/story/news/world/2013/04/30/mexico-obama-drug-war/2123107/</w:t>
        </w:r>
      </w:hyperlink>
      <w:r w:rsidRPr="002C2A02">
        <w:rPr>
          <w:rStyle w:val="StyleBoldUnderline"/>
          <w:u w:val="none"/>
        </w:rPr>
        <w:t>) HC</w:t>
      </w:r>
    </w:p>
    <w:p w:rsidR="00FC3BE5" w:rsidRPr="002C2A02" w:rsidRDefault="00FC3BE5" w:rsidP="00FC3BE5">
      <w:pPr>
        <w:rPr>
          <w:rStyle w:val="StyleBoldUnderline"/>
        </w:rPr>
      </w:pPr>
    </w:p>
    <w:p w:rsidR="00FC3BE5" w:rsidRPr="002C2A02" w:rsidRDefault="00FC3BE5" w:rsidP="00FC3BE5">
      <w:pPr>
        <w:rPr>
          <w:sz w:val="12"/>
        </w:rPr>
      </w:pPr>
      <w:r w:rsidRPr="002C2A02">
        <w:rPr>
          <w:rStyle w:val="StyleBoldUnderline"/>
        </w:rPr>
        <w:t xml:space="preserve"> </w:t>
      </w:r>
      <w:r w:rsidRPr="002C2A02">
        <w:rPr>
          <w:sz w:val="12"/>
        </w:rPr>
        <w:t xml:space="preserve">Catholic priest </w:t>
      </w:r>
      <w:proofErr w:type="spellStart"/>
      <w:r w:rsidRPr="002C2A02">
        <w:rPr>
          <w:sz w:val="12"/>
        </w:rPr>
        <w:t>Jesús</w:t>
      </w:r>
      <w:proofErr w:type="spellEnd"/>
      <w:r w:rsidRPr="002C2A02">
        <w:rPr>
          <w:sz w:val="12"/>
        </w:rPr>
        <w:t xml:space="preserve"> Mendoza ministers to a working-class neighborhood in the hills of Acapulco that are a world away from the tourist resort destination below. He says one parishioner had three of his daughters abducted for a $2,500 ransom. Business owners are being forced to pay off extortionists. And 120 parishioners are either missing, kidnapped or have been killed over the past six years. As Mexico prepares for the arrival of President Obama on Thursday, he will come to a country that is still suffering from widespread violence against ordinary citizens from organized criminal and drug cartels. But he will also find that Mexico President Enrique Peña Nieto, who took office Dec. 1, has little interest in talking about crime or getting more help from the United States to combat it.</w:t>
      </w:r>
      <w:r w:rsidRPr="002C2A02">
        <w:rPr>
          <w:rStyle w:val="StyleBoldUnderline"/>
        </w:rPr>
        <w:t xml:space="preserve"> "This new government has a m</w:t>
      </w:r>
      <w:r w:rsidRPr="002C2A02">
        <w:rPr>
          <w:sz w:val="12"/>
        </w:rPr>
        <w:t xml:space="preserve">edia </w:t>
      </w:r>
      <w:r w:rsidRPr="002C2A02">
        <w:rPr>
          <w:rStyle w:val="StyleBoldUnderline"/>
        </w:rPr>
        <w:t>strategy to minimize the subject of violence as the country's main problem and give the impression that good times are coming, beginning with their actions</w:t>
      </w:r>
      <w:r w:rsidRPr="002C2A02">
        <w:rPr>
          <w:sz w:val="12"/>
        </w:rPr>
        <w:t xml:space="preserve">," Mendoza says. That campaign, say Mendoza and others, is to market Mexico to the world by tamping down talk of country where drug kingpins control whole districts with unremitting violence and portray </w:t>
      </w:r>
      <w:r w:rsidRPr="002C2A02">
        <w:rPr>
          <w:rStyle w:val="StyleBoldUnderline"/>
        </w:rPr>
        <w:t xml:space="preserve">Mexico as an emerging economic power and safe haven for foreign </w:t>
      </w:r>
      <w:proofErr w:type="spellStart"/>
      <w:r w:rsidRPr="002C2A02">
        <w:rPr>
          <w:rStyle w:val="StyleBoldUnderline"/>
        </w:rPr>
        <w:t>investment.</w:t>
      </w:r>
      <w:r w:rsidRPr="002C2A02">
        <w:rPr>
          <w:sz w:val="12"/>
        </w:rPr>
        <w:t>That</w:t>
      </w:r>
      <w:proofErr w:type="spellEnd"/>
      <w:r w:rsidRPr="002C2A02">
        <w:rPr>
          <w:sz w:val="12"/>
        </w:rPr>
        <w:t xml:space="preserve"> strategy was on display this week when the Interior Ministry announced that U.S. federal law enforcement agencies will no longer be allowed to work directly with its police and intelligence departments but must go through the ministry itself. The move is part of several aimed at preventing crime rather than undertaking large-scale operations to eliminate the drug kingpins who are a primary concern of the United </w:t>
      </w:r>
      <w:proofErr w:type="spellStart"/>
      <w:r w:rsidRPr="002C2A02">
        <w:rPr>
          <w:sz w:val="12"/>
        </w:rPr>
        <w:t>States.Mexico's</w:t>
      </w:r>
      <w:proofErr w:type="spellEnd"/>
      <w:r w:rsidRPr="002C2A02">
        <w:rPr>
          <w:sz w:val="12"/>
        </w:rPr>
        <w:t xml:space="preserve"> drug syndicates are the No. 1 supplier of illegal drugs into the United States. The U.S. Drug Enforcement Administration has said Mexico cartels are also infiltrating drug-selling operations in major U.S. cities and taking over. According to a 2011 Justice Department report, Mexican drug cartels "represent the greatest organized crime threat to the United States." Obama visits Mexico on Thursday and Friday for meetings expected to touch on economic issues as much the security situation. But</w:t>
      </w:r>
      <w:r w:rsidRPr="002C2A02">
        <w:rPr>
          <w:rStyle w:val="StyleBoldUnderline"/>
        </w:rPr>
        <w:t xml:space="preserve"> the Peña Nieto administration intends to emphasize matters such as achieving structural changes in the energy sector and tax system, creating jobs and growing the </w:t>
      </w:r>
      <w:r w:rsidRPr="002C2A02">
        <w:rPr>
          <w:sz w:val="12"/>
        </w:rPr>
        <w:t xml:space="preserve">Mexican economy. Security often topped the agendas of past meetings between Obama and then-president Felipe </w:t>
      </w:r>
      <w:proofErr w:type="spellStart"/>
      <w:r w:rsidRPr="002C2A02">
        <w:rPr>
          <w:sz w:val="12"/>
        </w:rPr>
        <w:t>Calderón</w:t>
      </w:r>
      <w:proofErr w:type="spellEnd"/>
      <w:r w:rsidRPr="002C2A02">
        <w:rPr>
          <w:sz w:val="12"/>
        </w:rPr>
        <w:t xml:space="preserve">. U.S. agents began working in greater numbers south of the border under President George W. Bush and that help has continued under Obama. But analysts say Peña Nieto is distancing himself from the security problems to improve Mexico's image abroad. "He is downplaying the number of murders," says George Grayson, Mexico expert at the College of William &amp; Mary. "He wants to turn the debate to social and economic </w:t>
      </w:r>
      <w:proofErr w:type="spellStart"/>
      <w:r w:rsidRPr="002C2A02">
        <w:rPr>
          <w:sz w:val="12"/>
        </w:rPr>
        <w:t>issues."Peña</w:t>
      </w:r>
      <w:proofErr w:type="spellEnd"/>
      <w:r w:rsidRPr="002C2A02">
        <w:rPr>
          <w:sz w:val="12"/>
        </w:rPr>
        <w:t xml:space="preserve"> Nieto has stopped publicizing the high-profile arrests and police actions that </w:t>
      </w:r>
      <w:proofErr w:type="spellStart"/>
      <w:r w:rsidRPr="002C2A02">
        <w:rPr>
          <w:sz w:val="12"/>
        </w:rPr>
        <w:t>Calderón</w:t>
      </w:r>
      <w:proofErr w:type="spellEnd"/>
      <w:r w:rsidRPr="002C2A02">
        <w:rPr>
          <w:sz w:val="12"/>
        </w:rPr>
        <w:t xml:space="preserve"> trumpeted in his administration's anti-crime crackdown. Though the arrests made headlines in the United States, less well known are the 65,000 Mexicans killed and 25,000 people missing from the cartels' war against each other and the government's operations to break them. Peña Nieto has ended the </w:t>
      </w:r>
      <w:proofErr w:type="spellStart"/>
      <w:r w:rsidRPr="002C2A02">
        <w:rPr>
          <w:sz w:val="12"/>
        </w:rPr>
        <w:t>perp</w:t>
      </w:r>
      <w:proofErr w:type="spellEnd"/>
      <w:r w:rsidRPr="002C2A02">
        <w:rPr>
          <w:sz w:val="12"/>
        </w:rPr>
        <w:t xml:space="preserve"> walks, when captured cartel kingpins were paraded before the press. The military no longer invites the media here to witness soldiers burning marijuana plantations and tanks rolling over seized weapons. Mexican media are downplaying the violence, too</w:t>
      </w:r>
      <w:r w:rsidRPr="002C2A02">
        <w:rPr>
          <w:rStyle w:val="StyleBoldUnderline"/>
        </w:rPr>
        <w:t>. The Observatory for Coverage of Violence reported that the words "organized crime" were published 50% less frequently on newspaper front pages and have appeared 70% less often on TV since Dec. 1. Some analysts say that pushing economic initiatives instead of security solutions plays to the strengths of the new administration. "</w:t>
      </w:r>
      <w:r w:rsidRPr="002C2A02">
        <w:rPr>
          <w:sz w:val="12"/>
        </w:rPr>
        <w:t xml:space="preserve">The inside circle of this government (contains) people promoting an economic agenda," says Shannon O'Neil, analyst at the Council on Foreign Relations. Cooperation between the U.S. and Mexico on security had been increasing over the past six years. In 2007, the Congress-approved Plan Mérida got underway in which the United States provided to Mexico law enforcement high-tech assets such as Black Hawk helicopters and advanced U.S. technology to break the cartels. That $1.9 billion endeavor ended in 2010, and the program evolved into one that funded training for the Mexico judiciary to promote legal changes to a system prone to corruption. The number of U.S. agents based in Mexico and working on anti-drug, intelligence and security matters has also expanded. It's uncertain those agents will continue having close contact with their Mexican counterparts under the Peña Nieto administration, says Alejandro Hope, security analyst with the Mexican Institute for Competiveness think </w:t>
      </w:r>
      <w:proofErr w:type="spellStart"/>
      <w:r w:rsidRPr="002C2A02">
        <w:rPr>
          <w:sz w:val="12"/>
        </w:rPr>
        <w:t>tank."To</w:t>
      </w:r>
      <w:proofErr w:type="spellEnd"/>
      <w:r w:rsidRPr="002C2A02">
        <w:rPr>
          <w:sz w:val="12"/>
        </w:rPr>
        <w:t xml:space="preserve"> some extent, Mexican agencies have become somewhat dependent on U.S. sources for some types of operations," Hope says. "The risk is that the Americans would be less forthcoming" if cooperation is less close or U.S. agents cannot access Mexican control centers. Peña Nieto campaigned for president on economic and social issues primarily. On the subject of crime, which he raised rarely, he promised to safeguard ordinary Mexicans from widespread extortions, homicides and kidnappings. He barely mentioned cartels, which control significant portions of Mexico, own many legitimate businesses and use violence and bribery to prevent police, judges and politicians from disrupting their </w:t>
      </w:r>
      <w:proofErr w:type="spellStart"/>
      <w:r w:rsidRPr="002C2A02">
        <w:rPr>
          <w:sz w:val="12"/>
        </w:rPr>
        <w:t>operations</w:t>
      </w:r>
      <w:r w:rsidRPr="002C2A02">
        <w:rPr>
          <w:rStyle w:val="StyleBoldUnderline"/>
        </w:rPr>
        <w:t>.The</w:t>
      </w:r>
      <w:proofErr w:type="spellEnd"/>
      <w:r w:rsidRPr="002C2A02">
        <w:rPr>
          <w:rStyle w:val="StyleBoldUnderline"/>
        </w:rPr>
        <w:t xml:space="preserve"> Interior Ministry insists security is </w:t>
      </w:r>
      <w:proofErr w:type="spellStart"/>
      <w:r w:rsidRPr="002C2A02">
        <w:rPr>
          <w:rStyle w:val="StyleBoldUnderline"/>
        </w:rPr>
        <w:t>improving.It</w:t>
      </w:r>
      <w:proofErr w:type="spellEnd"/>
      <w:r w:rsidRPr="002C2A02">
        <w:rPr>
          <w:rStyle w:val="StyleBoldUnderline"/>
        </w:rPr>
        <w:t xml:space="preserve"> reported a 17% reduction in the number of homicides related to organized crime during the first four months of Peña Nieto's administration compared to the same period last year. </w:t>
      </w:r>
      <w:r w:rsidRPr="002C2A02">
        <w:rPr>
          <w:sz w:val="12"/>
        </w:rPr>
        <w:t xml:space="preserve">But estimates by news organizations show little change. And Hope says a review of the government figures reveal an unexplained spike in non-organized crime </w:t>
      </w:r>
      <w:proofErr w:type="spellStart"/>
      <w:r w:rsidRPr="002C2A02">
        <w:rPr>
          <w:sz w:val="12"/>
        </w:rPr>
        <w:t>killings.Some</w:t>
      </w:r>
      <w:proofErr w:type="spellEnd"/>
      <w:r w:rsidRPr="002C2A02">
        <w:rPr>
          <w:sz w:val="12"/>
        </w:rPr>
        <w:t xml:space="preserve"> observers, including Hope, say Peña Nieto's plans to combat crime – such as boosting social programs and crime prevention and creating a 10,000-member militarized police – have yet to be implemented. Meanwhile, Mexico newspapers report that villagers in some states are forming armed self-defense groups to defend their homes and families and </w:t>
      </w:r>
      <w:proofErr w:type="spellStart"/>
      <w:r w:rsidRPr="002C2A02">
        <w:rPr>
          <w:sz w:val="12"/>
        </w:rPr>
        <w:t>businesses.Mendoza</w:t>
      </w:r>
      <w:proofErr w:type="spellEnd"/>
      <w:r w:rsidRPr="002C2A02">
        <w:rPr>
          <w:sz w:val="12"/>
        </w:rPr>
        <w:t xml:space="preserve">, the Acapulco priest, says the groups are indicative of the frustrations felt by ordinary Mexicans over the absence of the authorities. He is not optimistic that things will change </w:t>
      </w:r>
      <w:proofErr w:type="spellStart"/>
      <w:r w:rsidRPr="002C2A02">
        <w:rPr>
          <w:sz w:val="12"/>
        </w:rPr>
        <w:t>soon."This</w:t>
      </w:r>
      <w:proofErr w:type="spellEnd"/>
      <w:r w:rsidRPr="002C2A02">
        <w:rPr>
          <w:sz w:val="12"/>
        </w:rPr>
        <w:t xml:space="preserve"> violence developed over decades," he says. "It's not going to be resolved in one six-year term, even if there's a correct strategy."</w:t>
      </w:r>
    </w:p>
    <w:p w:rsidR="00FC3BE5" w:rsidRPr="002C2A02" w:rsidRDefault="00FC3BE5" w:rsidP="00FC3BE5"/>
    <w:p w:rsidR="00FC3BE5" w:rsidRPr="002C2A02" w:rsidRDefault="00FC3BE5" w:rsidP="00FC3BE5">
      <w:pPr>
        <w:pStyle w:val="Heading4"/>
        <w:rPr>
          <w:rFonts w:cs="Times New Roman"/>
        </w:rPr>
      </w:pPr>
      <w:r w:rsidRPr="002C2A02">
        <w:rPr>
          <w:rFonts w:cs="Times New Roman"/>
        </w:rPr>
        <w:t>Claims of drug violence are overhyped</w:t>
      </w:r>
    </w:p>
    <w:p w:rsidR="00FC3BE5" w:rsidRPr="002C2A02" w:rsidRDefault="00FC3BE5" w:rsidP="00FC3BE5">
      <w:r w:rsidRPr="002C2A02">
        <w:rPr>
          <w:rStyle w:val="StyleStyleBold12pt"/>
        </w:rPr>
        <w:t>Shirk 12</w:t>
      </w:r>
      <w:r w:rsidRPr="002C2A02">
        <w:t xml:space="preserve"> (David A., San Diego’s </w:t>
      </w:r>
      <w:proofErr w:type="spellStart"/>
      <w:r w:rsidRPr="002C2A02">
        <w:t>Transborder</w:t>
      </w:r>
      <w:proofErr w:type="spellEnd"/>
      <w:r w:rsidRPr="002C2A02">
        <w:t xml:space="preserve"> Institute, BBC News, July 1</w:t>
      </w:r>
      <w:r w:rsidRPr="002C2A02">
        <w:rPr>
          <w:vertAlign w:val="superscript"/>
        </w:rPr>
        <w:t>st</w:t>
      </w:r>
      <w:r w:rsidRPr="002C2A02">
        <w:t xml:space="preserve">, “Viewpoint: Time to look beyond Mexico drug violence”, </w:t>
      </w:r>
      <w:hyperlink r:id="rId16" w:history="1">
        <w:r w:rsidRPr="002C2A02">
          <w:rPr>
            <w:rStyle w:val="Hyperlink"/>
          </w:rPr>
          <w:t>http://www.bbc.co.uk/news/world-latin-america-18396739</w:t>
        </w:r>
      </w:hyperlink>
      <w:r w:rsidRPr="002C2A02">
        <w:t>, TL)</w:t>
      </w:r>
    </w:p>
    <w:p w:rsidR="00FC3BE5" w:rsidRPr="002C2A02" w:rsidRDefault="00FC3BE5" w:rsidP="00FC3BE5"/>
    <w:p w:rsidR="00FC3BE5" w:rsidRPr="002C2A02" w:rsidRDefault="00FC3BE5" w:rsidP="00FC3BE5">
      <w:r w:rsidRPr="002C2A02">
        <w:rPr>
          <w:rStyle w:val="StyleBoldUnderline"/>
        </w:rPr>
        <w:t>News about Mexico in the past few years has been dominated by gruesome drug violence.</w:t>
      </w:r>
      <w:r w:rsidRPr="002C2A02">
        <w:t xml:space="preserve"> But as Mexicans prepare to elect a new president on 1 July, David A Shirk of San Diego University's Trans-Border Institute argues for an end to overly negative views of the country: If Mexico were a stock, now might be the time to buy. The country has been severely under-valued in recent years. </w:t>
      </w:r>
      <w:r w:rsidRPr="002C2A02">
        <w:rPr>
          <w:rStyle w:val="StyleBoldUnderline"/>
        </w:rPr>
        <w:t xml:space="preserve">Despite high rates of crime and violence elsewhere in Latin America, the media tend to focus relentlessly on Mexico's drug war. The murder rate is </w:t>
      </w:r>
      <w:r w:rsidRPr="002C2A02">
        <w:t xml:space="preserve">nearly 20 homicides per 100,000 inhabitants, but this is </w:t>
      </w:r>
      <w:r w:rsidRPr="002C2A02">
        <w:rPr>
          <w:rStyle w:val="StyleBoldUnderline"/>
        </w:rPr>
        <w:t xml:space="preserve">significantly lower than in Brazil, Colombia, and Puerto Rico. </w:t>
      </w:r>
      <w:r w:rsidRPr="002C2A02">
        <w:t xml:space="preserve">And the Central American nations of </w:t>
      </w:r>
      <w:r w:rsidRPr="002C2A02">
        <w:rPr>
          <w:rStyle w:val="StyleBoldUnderline"/>
        </w:rPr>
        <w:t xml:space="preserve">Belize, Guatemala and Honduras have murder rates nearly twice that of Mexico. </w:t>
      </w:r>
      <w:r w:rsidRPr="002C2A02">
        <w:t xml:space="preserve">Still, because of </w:t>
      </w:r>
      <w:r w:rsidRPr="002C2A02">
        <w:rPr>
          <w:rStyle w:val="StyleBoldUnderline"/>
        </w:rPr>
        <w:t>exaggerated fears that Mexico is</w:t>
      </w:r>
      <w:r w:rsidRPr="002C2A02">
        <w:t xml:space="preserve"> becoming a "failed state" or </w:t>
      </w:r>
      <w:r w:rsidRPr="002C2A02">
        <w:rPr>
          <w:rStyle w:val="StyleBoldUnderline"/>
        </w:rPr>
        <w:t>sliding into a "</w:t>
      </w:r>
      <w:proofErr w:type="spellStart"/>
      <w:r w:rsidRPr="002C2A02">
        <w:rPr>
          <w:rStyle w:val="StyleBoldUnderline"/>
        </w:rPr>
        <w:t>narco</w:t>
      </w:r>
      <w:proofErr w:type="spellEnd"/>
      <w:r w:rsidRPr="002C2A02">
        <w:rPr>
          <w:rStyle w:val="StyleBoldUnderline"/>
        </w:rPr>
        <w:t>-insurgency,"</w:t>
      </w:r>
      <w:r w:rsidRPr="002C2A02">
        <w:t xml:space="preserve"> many tourists and investors have shied away from the country. And these fears in turn </w:t>
      </w:r>
      <w:r w:rsidRPr="002C2A02">
        <w:rPr>
          <w:rStyle w:val="StyleBoldUnderline"/>
        </w:rPr>
        <w:t>fuel often unfounded concerns about Mexico.</w:t>
      </w:r>
      <w:r w:rsidRPr="002C2A02">
        <w:t xml:space="preserve"> When five burned bodies were found in the Arizona desert earlier this month, the local authorities were quick to blame spillover violence from Mexico. Post-mortem reports now indicate that the incident was probably something that is, unfortunately, more typical of the US: a murder-suicide in a troubled marriage. Bad press Mexico's public relations problems have not been limited to security. Three years ago, Mexico bore the brunt of the global H1N1 or swine flu crisis. Some reports initially called it the Mexican influenza, even though the epidemic may well have started elsewhere in North America. And in the latest wave of panic among global investors, the Mexican peso took </w:t>
      </w:r>
      <w:r w:rsidRPr="002C2A02">
        <w:lastRenderedPageBreak/>
        <w:t xml:space="preserve">an unexpected dive this month. Tourist beach in Baja California - file photo Mexico is a major holiday destination for US tourists With some opinion polls showing increased support for Andres Manuel Lopez </w:t>
      </w:r>
      <w:proofErr w:type="spellStart"/>
      <w:r w:rsidRPr="002C2A02">
        <w:t>Obrador</w:t>
      </w:r>
      <w:proofErr w:type="spellEnd"/>
      <w:r w:rsidRPr="002C2A02">
        <w:t xml:space="preserve">, the leftist candidate, the peso's value dropped by 12% from its long, stable 13:1 ratio against the dollar. But </w:t>
      </w:r>
      <w:r w:rsidRPr="002C2A02">
        <w:rPr>
          <w:rStyle w:val="StyleBoldUnderline"/>
        </w:rPr>
        <w:t>for long-term Mexico observers, things are not as bleak as they might first appear.</w:t>
      </w:r>
      <w:r w:rsidRPr="002C2A02">
        <w:t xml:space="preserve"> </w:t>
      </w:r>
      <w:r w:rsidRPr="002C2A02">
        <w:rPr>
          <w:rStyle w:val="StyleBoldUnderline"/>
        </w:rPr>
        <w:t>According to the latest analysis by the Trans-Border Institute,</w:t>
      </w:r>
      <w:r w:rsidRPr="002C2A02">
        <w:t xml:space="preserve"> </w:t>
      </w:r>
      <w:r w:rsidRPr="002C2A02">
        <w:rPr>
          <w:rStyle w:val="StyleBoldUnderline"/>
        </w:rPr>
        <w:t>drug-related homicides were down by some 19%</w:t>
      </w:r>
      <w:r w:rsidRPr="002C2A02">
        <w:t xml:space="preserve"> compared with the same time last year. </w:t>
      </w:r>
    </w:p>
    <w:p w:rsidR="00FC3BE5" w:rsidRPr="002C2A02" w:rsidRDefault="00FC3BE5" w:rsidP="00FC3BE5"/>
    <w:p w:rsidR="00FC3BE5" w:rsidRPr="002C2A02" w:rsidRDefault="00FC3BE5" w:rsidP="00FC3BE5">
      <w:pPr>
        <w:pStyle w:val="Heading3"/>
        <w:rPr>
          <w:rFonts w:cs="Times New Roman"/>
        </w:rPr>
      </w:pPr>
      <w:r w:rsidRPr="002C2A02">
        <w:rPr>
          <w:rFonts w:cs="Times New Roman"/>
        </w:rPr>
        <w:lastRenderedPageBreak/>
        <w:t xml:space="preserve">No Spillover </w:t>
      </w:r>
    </w:p>
    <w:p w:rsidR="00FC3BE5" w:rsidRPr="002C2A02" w:rsidRDefault="00FC3BE5" w:rsidP="00FC3BE5">
      <w:pPr>
        <w:pStyle w:val="Heading4"/>
        <w:rPr>
          <w:rFonts w:cs="Times New Roman"/>
        </w:rPr>
      </w:pPr>
      <w:r w:rsidRPr="002C2A02">
        <w:rPr>
          <w:rFonts w:cs="Times New Roman"/>
        </w:rPr>
        <w:t>No spillover – drug violence is overhyped</w:t>
      </w:r>
    </w:p>
    <w:p w:rsidR="00FC3BE5" w:rsidRPr="002C2A02" w:rsidRDefault="00FC3BE5" w:rsidP="00FC3BE5">
      <w:r w:rsidRPr="002C2A02">
        <w:rPr>
          <w:rStyle w:val="StyleStyleBold12pt"/>
        </w:rPr>
        <w:t>O’Neil</w:t>
      </w:r>
      <w:r w:rsidRPr="002C2A02">
        <w:t xml:space="preserve"> </w:t>
      </w:r>
      <w:r w:rsidRPr="002C2A02">
        <w:rPr>
          <w:rStyle w:val="StyleStyleBold12pt"/>
        </w:rPr>
        <w:t>11</w:t>
      </w:r>
      <w:r w:rsidRPr="002C2A02">
        <w:t xml:space="preserve"> (Shannon K., Senior Fellow for Latin America Studies at the Council on Foreign Relations, Council on Foreign Relations, August 24</w:t>
      </w:r>
      <w:r w:rsidRPr="002C2A02">
        <w:rPr>
          <w:vertAlign w:val="superscript"/>
        </w:rPr>
        <w:t>th</w:t>
      </w:r>
      <w:r w:rsidRPr="002C2A02">
        <w:t xml:space="preserve">, “Myths and Realities of U.S.-Mexico Border Spillover Effects”, </w:t>
      </w:r>
      <w:hyperlink r:id="rId17" w:history="1">
        <w:r w:rsidRPr="002C2A02">
          <w:rPr>
            <w:rStyle w:val="Hyperlink"/>
          </w:rPr>
          <w:t>http://blogs.cfr.org/oneil/2011/08/24/myths-and-realities-of-u-s-mexico-border-spillover-effects/</w:t>
        </w:r>
      </w:hyperlink>
      <w:r w:rsidRPr="002C2A02">
        <w:t>, TL)</w:t>
      </w:r>
    </w:p>
    <w:p w:rsidR="00FC3BE5" w:rsidRPr="002C2A02" w:rsidRDefault="00FC3BE5" w:rsidP="00FC3BE5"/>
    <w:p w:rsidR="00FC3BE5" w:rsidRPr="002C2A02" w:rsidRDefault="00FC3BE5" w:rsidP="00FC3BE5">
      <w:r w:rsidRPr="002C2A02">
        <w:t xml:space="preserve">The </w:t>
      </w:r>
      <w:r w:rsidRPr="002C2A02">
        <w:rPr>
          <w:rStyle w:val="StyleBoldUnderline"/>
        </w:rPr>
        <w:t>U.S. debates over Mexico’s drug war increasingly focus on spillover violence</w:t>
      </w:r>
      <w:r w:rsidRPr="002C2A02">
        <w:t xml:space="preserve">. Border </w:t>
      </w:r>
      <w:r w:rsidRPr="002C2A02">
        <w:rPr>
          <w:rStyle w:val="StyleBoldUnderline"/>
        </w:rPr>
        <w:t>state governors</w:t>
      </w:r>
      <w:r w:rsidRPr="002C2A02">
        <w:t xml:space="preserve"> Rick Perry and Jan Brewer insist that Mexican cartels are hitting their states hard, </w:t>
      </w:r>
      <w:r w:rsidRPr="002C2A02">
        <w:rPr>
          <w:rStyle w:val="StyleBoldUnderline"/>
        </w:rPr>
        <w:t>portray</w:t>
      </w:r>
      <w:r w:rsidRPr="002C2A02">
        <w:t xml:space="preserve">ing </w:t>
      </w:r>
      <w:r w:rsidRPr="002C2A02">
        <w:rPr>
          <w:rStyle w:val="StyleBoldUnderline"/>
        </w:rPr>
        <w:t>the border as a lawless “war zone”</w:t>
      </w:r>
      <w:r w:rsidRPr="002C2A02">
        <w:t xml:space="preserve"> in which the drug cartels and illegal Mexicans incite “terror and mayhem” on a daily basis. </w:t>
      </w:r>
      <w:r w:rsidRPr="002C2A02">
        <w:rPr>
          <w:rStyle w:val="StyleBoldUnderline"/>
        </w:rPr>
        <w:t>In stark contrast</w:t>
      </w:r>
      <w:r w:rsidRPr="002C2A02">
        <w:t>, Customs and Border Protection (</w:t>
      </w:r>
      <w:r w:rsidRPr="002C2A02">
        <w:rPr>
          <w:rStyle w:val="StyleBoldUnderline"/>
        </w:rPr>
        <w:t>CBP) Commissioner</w:t>
      </w:r>
      <w:r w:rsidRPr="002C2A02">
        <w:t xml:space="preserve"> Alan </w:t>
      </w:r>
      <w:proofErr w:type="spellStart"/>
      <w:r w:rsidRPr="002C2A02">
        <w:rPr>
          <w:rStyle w:val="StyleBoldUnderline"/>
        </w:rPr>
        <w:t>Bersin</w:t>
      </w:r>
      <w:proofErr w:type="spellEnd"/>
      <w:r w:rsidRPr="002C2A02">
        <w:rPr>
          <w:rStyle w:val="StyleBoldUnderline"/>
        </w:rPr>
        <w:t xml:space="preserve"> and Homeland Security Secretary</w:t>
      </w:r>
      <w:r w:rsidRPr="002C2A02">
        <w:t xml:space="preserve"> Janet </w:t>
      </w:r>
      <w:r w:rsidRPr="002C2A02">
        <w:rPr>
          <w:rStyle w:val="StyleBoldUnderline"/>
        </w:rPr>
        <w:t xml:space="preserve">Napolitano contend that the border has never been safer. </w:t>
      </w:r>
      <w:r w:rsidRPr="002C2A02">
        <w:t xml:space="preserve">The statistics bear out the latter position. A recent study based on FBI figures shows that violent crime in cities within 50 miles of the border is consistently lower than state and national averages. The robbery rate in the Texas border region, for example, remained at least 30 percent lower than the state average for every year in the past decade. The data also show that the number of kidnapping cases in border areas dropped by more than half since 2009.  This doesn’t mean that </w:t>
      </w:r>
      <w:r w:rsidRPr="002C2A02">
        <w:rPr>
          <w:rStyle w:val="StyleBoldUnderline"/>
        </w:rPr>
        <w:t>bad things</w:t>
      </w:r>
      <w:r w:rsidRPr="002C2A02">
        <w:t xml:space="preserve"> don’t happen – they do. But they</w:t>
      </w:r>
      <w:r w:rsidRPr="002C2A02">
        <w:rPr>
          <w:rStyle w:val="StyleBoldUnderline"/>
        </w:rPr>
        <w:t xml:space="preserve"> happen less frequently along the borde</w:t>
      </w:r>
      <w:r w:rsidRPr="002C2A02">
        <w:t xml:space="preserve">r, on average, than in other parts of the United States. Despite local politicians’ concerns and rhetoric, </w:t>
      </w:r>
      <w:r w:rsidRPr="002C2A02">
        <w:rPr>
          <w:rStyle w:val="StyleBoldUnderline"/>
        </w:rPr>
        <w:t>the border is more secure than in the past, and in fact safer than the rest of the country.</w:t>
      </w:r>
    </w:p>
    <w:p w:rsidR="00FC3BE5" w:rsidRPr="002C2A02" w:rsidRDefault="00FC3BE5" w:rsidP="00FC3BE5">
      <w:pPr>
        <w:pStyle w:val="Heading4"/>
        <w:rPr>
          <w:rFonts w:cs="Times New Roman"/>
        </w:rPr>
      </w:pPr>
      <w:proofErr w:type="spellStart"/>
      <w:r w:rsidRPr="002C2A02">
        <w:rPr>
          <w:rFonts w:cs="Times New Roman"/>
        </w:rPr>
        <w:t>Squo</w:t>
      </w:r>
      <w:proofErr w:type="spellEnd"/>
      <w:r w:rsidRPr="002C2A02">
        <w:rPr>
          <w:rFonts w:cs="Times New Roman"/>
        </w:rPr>
        <w:t xml:space="preserve"> checks instability spillover – aid packages</w:t>
      </w:r>
    </w:p>
    <w:p w:rsidR="00FC3BE5" w:rsidRPr="002C2A02" w:rsidRDefault="00FC3BE5" w:rsidP="00FC3BE5">
      <w:proofErr w:type="spellStart"/>
      <w:r w:rsidRPr="002C2A02">
        <w:rPr>
          <w:rStyle w:val="StyleStyleBold12pt"/>
        </w:rPr>
        <w:t>Spetalnick</w:t>
      </w:r>
      <w:proofErr w:type="spellEnd"/>
      <w:r w:rsidRPr="002C2A02">
        <w:rPr>
          <w:rStyle w:val="StyleStyleBold12pt"/>
        </w:rPr>
        <w:t xml:space="preserve"> and Bull 11</w:t>
      </w:r>
      <w:r w:rsidRPr="002C2A02">
        <w:t xml:space="preserve"> (Matt and </w:t>
      </w:r>
      <w:proofErr w:type="spellStart"/>
      <w:r w:rsidRPr="002C2A02">
        <w:t>Alister</w:t>
      </w:r>
      <w:proofErr w:type="spellEnd"/>
      <w:r w:rsidRPr="002C2A02">
        <w:t xml:space="preserve">, Matt </w:t>
      </w:r>
      <w:proofErr w:type="spellStart"/>
      <w:r w:rsidRPr="002C2A02">
        <w:t>Spetalnick</w:t>
      </w:r>
      <w:proofErr w:type="spellEnd"/>
      <w:r w:rsidRPr="002C2A02">
        <w:t xml:space="preserve"> is a White House correspondent who has covered news on four continents for Reuters, including Latin American coups and drug wars, </w:t>
      </w:r>
      <w:proofErr w:type="spellStart"/>
      <w:r w:rsidRPr="002C2A02">
        <w:t>Alister</w:t>
      </w:r>
      <w:proofErr w:type="spellEnd"/>
      <w:r w:rsidRPr="002C2A02">
        <w:t xml:space="preserve"> Bull is a White House Correspondent based in the United States for six years covering the economy and Federal Reserve before moving to the White House, March 23</w:t>
      </w:r>
      <w:r w:rsidRPr="002C2A02">
        <w:rPr>
          <w:vertAlign w:val="superscript"/>
        </w:rPr>
        <w:t>rd</w:t>
      </w:r>
      <w:r w:rsidRPr="002C2A02">
        <w:t xml:space="preserve">, “Obama pledges $200 million to Central America drug war”, </w:t>
      </w:r>
      <w:hyperlink r:id="rId18" w:history="1">
        <w:r w:rsidRPr="002C2A02">
          <w:rPr>
            <w:rStyle w:val="Hyperlink"/>
          </w:rPr>
          <w:t>http://www.borderlandbeat.com/2011/03/obama-pledges-200-million-to-central.html</w:t>
        </w:r>
      </w:hyperlink>
      <w:r w:rsidRPr="002C2A02">
        <w:t>, TL)</w:t>
      </w:r>
    </w:p>
    <w:p w:rsidR="00FC3BE5" w:rsidRPr="002C2A02" w:rsidRDefault="00FC3BE5" w:rsidP="00FC3BE5"/>
    <w:p w:rsidR="00FC3BE5" w:rsidRPr="002C2A02" w:rsidRDefault="00FC3BE5" w:rsidP="00FC3BE5">
      <w:r w:rsidRPr="002C2A02">
        <w:t xml:space="preserve">SAN SALVADOR – President Barack </w:t>
      </w:r>
      <w:r w:rsidRPr="002C2A02">
        <w:rPr>
          <w:rStyle w:val="StyleBoldUnderline"/>
        </w:rPr>
        <w:t>Obama pledged $200 million</w:t>
      </w:r>
      <w:r w:rsidRPr="002C2A02">
        <w:t xml:space="preserve"> on Tuesday </w:t>
      </w:r>
      <w:r w:rsidRPr="002C2A02">
        <w:rPr>
          <w:rStyle w:val="StyleBoldUnderline"/>
        </w:rPr>
        <w:t>to Central America's anti-drug fight on the final leg of a regional tour to bolster U.S. ties with southern neighbors</w:t>
      </w:r>
      <w:r w:rsidRPr="002C2A02">
        <w:t xml:space="preserve"> who have often felt neglected by Washington. Obama unveiled the aid plan as aides announced he would cut short his El Salvador visit slightly on Wednesday and head back to Washington, where the political debate over the U.S. military role in air assaults against Libya's Muammar Gaddafi was gathering momentum. Shifting to tiny, impoverished El Salvador after visiting economically thriving Brazil and Chile, Obama arrived with his attention split as he faced questions and criticism at home and abroad over U.S. goals in the U.N.-approved Libya campaign. </w:t>
      </w:r>
      <w:r w:rsidRPr="002C2A02">
        <w:rPr>
          <w:rStyle w:val="StyleBoldUnderline"/>
        </w:rPr>
        <w:t>The final visit of Obama's Latin American tour marked a change in emphasis from issues of trade and investment that dominated his first stops</w:t>
      </w:r>
      <w:r w:rsidRPr="002C2A02">
        <w:t xml:space="preserve">, which were aimed at reasserting U.S. interests in countries where China poses growing competition. </w:t>
      </w:r>
      <w:r w:rsidRPr="002C2A02">
        <w:rPr>
          <w:rStyle w:val="StyleBoldUnderline"/>
        </w:rPr>
        <w:t xml:space="preserve">Talks with President Mauricio </w:t>
      </w:r>
      <w:proofErr w:type="spellStart"/>
      <w:r w:rsidRPr="002C2A02">
        <w:rPr>
          <w:rStyle w:val="StyleBoldUnderline"/>
        </w:rPr>
        <w:t>Funes</w:t>
      </w:r>
      <w:proofErr w:type="spellEnd"/>
      <w:r w:rsidRPr="002C2A02">
        <w:t>, a moderate leftist the White House sees as an emerging partner</w:t>
      </w:r>
      <w:r w:rsidRPr="002C2A02">
        <w:rPr>
          <w:rStyle w:val="StyleBoldUnderline"/>
        </w:rPr>
        <w:t>, focused on reassuring him of cooperation on drug enforcement</w:t>
      </w:r>
      <w:r w:rsidRPr="002C2A02">
        <w:t xml:space="preserve"> and searching for common ground on volatile immigration matters. Both issues resonate loudly with Washington's neighbors and among U.S. voters. At a joint news conference, </w:t>
      </w:r>
      <w:r w:rsidRPr="002C2A02">
        <w:rPr>
          <w:rStyle w:val="StyleBoldUnderline"/>
        </w:rPr>
        <w:t>Obama offered $200 million fresh funding to governments combating drug traffickers and street gangs in Central America,</w:t>
      </w:r>
      <w:r w:rsidRPr="002C2A02">
        <w:t xml:space="preserve"> which has suffered a spillover of drug violence from Mexico's powerful narcotics cartels. </w:t>
      </w:r>
      <w:r w:rsidRPr="002C2A02">
        <w:rPr>
          <w:rStyle w:val="StyleBoldUnderline"/>
        </w:rPr>
        <w:t xml:space="preserve">"We are launching a new effort against gangs in Central America to support efforts here in the region ... including the social and economic forces that drive young people toward criminality," Obama said. He said it would help train security forces, strengthen courts and tackle underlying poverty. </w:t>
      </w:r>
      <w:proofErr w:type="spellStart"/>
      <w:r w:rsidRPr="002C2A02">
        <w:t>Funes</w:t>
      </w:r>
      <w:proofErr w:type="spellEnd"/>
      <w:r w:rsidRPr="002C2A02">
        <w:t xml:space="preserve"> welcomed the new initiative and praised Obama for acknowledging the need for greater U.S. efforts to curb U.S. demand for illegal drugs, which countries in the region see as the root of the problem. U.S. drug consumption and gun-running have been a particular source of tension with Mexico.</w:t>
      </w:r>
    </w:p>
    <w:p w:rsidR="00FC3BE5" w:rsidRPr="002C2A02" w:rsidRDefault="00FC3BE5" w:rsidP="00FC3BE5"/>
    <w:p w:rsidR="00FC3BE5" w:rsidRPr="002C2A02" w:rsidRDefault="00FC3BE5" w:rsidP="00FC3BE5">
      <w:pPr>
        <w:pStyle w:val="Heading2"/>
        <w:rPr>
          <w:rFonts w:cs="Times New Roman"/>
        </w:rPr>
      </w:pPr>
      <w:r w:rsidRPr="002C2A02">
        <w:rPr>
          <w:rFonts w:cs="Times New Roman"/>
        </w:rPr>
        <w:lastRenderedPageBreak/>
        <w:t>OFAC</w:t>
      </w:r>
    </w:p>
    <w:p w:rsidR="00FC3BE5" w:rsidRPr="002C2A02" w:rsidRDefault="00FC3BE5" w:rsidP="00FC3BE5">
      <w:pPr>
        <w:rPr>
          <w:b/>
        </w:rPr>
      </w:pPr>
    </w:p>
    <w:p w:rsidR="00FC3BE5" w:rsidRPr="002C2A02" w:rsidRDefault="00FC3BE5" w:rsidP="00FC3BE5">
      <w:pPr>
        <w:pStyle w:val="Heading3"/>
        <w:rPr>
          <w:rFonts w:cs="Times New Roman"/>
          <w:bCs w:val="0"/>
        </w:rPr>
      </w:pPr>
      <w:r w:rsidRPr="002C2A02">
        <w:rPr>
          <w:rFonts w:cs="Times New Roman"/>
          <w:bCs w:val="0"/>
        </w:rPr>
        <w:lastRenderedPageBreak/>
        <w:t>OFAC can’t solve</w:t>
      </w:r>
    </w:p>
    <w:p w:rsidR="00FC3BE5" w:rsidRPr="002C2A02" w:rsidRDefault="00FC3BE5" w:rsidP="00FC3BE5">
      <w:pPr>
        <w:pStyle w:val="Heading4"/>
        <w:rPr>
          <w:rFonts w:cs="Times New Roman"/>
        </w:rPr>
      </w:pPr>
      <w:r w:rsidRPr="002C2A02">
        <w:rPr>
          <w:rFonts w:cs="Times New Roman"/>
        </w:rPr>
        <w:t>Procuring licenses takes too long to solve</w:t>
      </w:r>
    </w:p>
    <w:p w:rsidR="00FC3BE5" w:rsidRPr="002C2A02" w:rsidRDefault="00FC3BE5" w:rsidP="00FC3BE5">
      <w:pPr>
        <w:rPr>
          <w:sz w:val="16"/>
          <w:szCs w:val="16"/>
        </w:rPr>
      </w:pPr>
      <w:proofErr w:type="gramStart"/>
      <w:r w:rsidRPr="002C2A02">
        <w:rPr>
          <w:rStyle w:val="StyleStyleBold12pt"/>
        </w:rPr>
        <w:t xml:space="preserve">CDA ’11 </w:t>
      </w:r>
      <w:r w:rsidRPr="002C2A02">
        <w:rPr>
          <w:rStyle w:val="StyleStyleBold12pt"/>
          <w:sz w:val="16"/>
          <w:szCs w:val="16"/>
        </w:rPr>
        <w:t xml:space="preserve">– </w:t>
      </w:r>
      <w:r w:rsidRPr="002C2A02">
        <w:rPr>
          <w:sz w:val="16"/>
          <w:szCs w:val="16"/>
        </w:rPr>
        <w:t>The Center for Democracy in the Americas (CDA).</w:t>
      </w:r>
      <w:proofErr w:type="gramEnd"/>
      <w:r w:rsidRPr="002C2A02">
        <w:rPr>
          <w:sz w:val="16"/>
          <w:szCs w:val="16"/>
        </w:rPr>
        <w:t xml:space="preserve"> </w:t>
      </w:r>
      <w:proofErr w:type="gramStart"/>
      <w:r w:rsidRPr="002C2A02">
        <w:rPr>
          <w:sz w:val="16"/>
          <w:szCs w:val="16"/>
        </w:rPr>
        <w:t>Changing U.S. policy toward the countries of the Americas by basing our relations on mutual respect, fostering dialogue with those governments, and recognizing positive trends in democracy and governance.</w:t>
      </w:r>
      <w:proofErr w:type="gramEnd"/>
      <w:r w:rsidRPr="002C2A02">
        <w:rPr>
          <w:sz w:val="16"/>
          <w:szCs w:val="16"/>
        </w:rPr>
        <w:t xml:space="preserve"> The CDA is an independent, non-profit organization that does not receive financial support from the U.S. or any foreign government. (February 15, 2011, “As Cuba plans to drill in the Gulf of Mexico, U.S. policy poses needless risks to our national interest”, http://democracyinamericas.org/pdfs/Cuba_Drilling_and_US_Policy.pdf, HH)</w:t>
      </w:r>
    </w:p>
    <w:p w:rsidR="00FC3BE5" w:rsidRPr="002C2A02" w:rsidRDefault="00FC3BE5" w:rsidP="00FC3BE5"/>
    <w:p w:rsidR="00FC3BE5" w:rsidRPr="002C2A02" w:rsidRDefault="00FC3BE5" w:rsidP="00FC3BE5">
      <w:pPr>
        <w:rPr>
          <w:sz w:val="16"/>
        </w:rPr>
      </w:pPr>
      <w:r w:rsidRPr="002C2A02">
        <w:rPr>
          <w:rStyle w:val="StyleBoldUnderline"/>
        </w:rPr>
        <w:t>OFAC</w:t>
      </w:r>
      <w:r w:rsidRPr="002C2A02">
        <w:rPr>
          <w:sz w:val="16"/>
        </w:rPr>
        <w:t xml:space="preserve">, the Treasury Department office that administers and enforces trade sanctions, </w:t>
      </w:r>
      <w:r w:rsidRPr="002C2A02">
        <w:rPr>
          <w:rStyle w:val="StyleBoldUnderline"/>
        </w:rPr>
        <w:t>has authority to issue licenses</w:t>
      </w:r>
      <w:r w:rsidRPr="002C2A02">
        <w:rPr>
          <w:sz w:val="16"/>
        </w:rPr>
        <w:t xml:space="preserve"> on an emergency basis, </w:t>
      </w:r>
      <w:r w:rsidRPr="002C2A02">
        <w:rPr>
          <w:rStyle w:val="StyleBoldUnderline"/>
        </w:rPr>
        <w:t>but the BP spill shows that the early, critical response needed would be made slower by the time required to procure licenses.</w:t>
      </w:r>
      <w:r w:rsidRPr="002C2A02">
        <w:rPr>
          <w:sz w:val="16"/>
        </w:rPr>
        <w:t xml:space="preserve">55 The Obama administration argues that some firms are pre-cleared to respond. But experts say </w:t>
      </w:r>
      <w:r w:rsidRPr="002C2A02">
        <w:rPr>
          <w:u w:val="single"/>
        </w:rPr>
        <w:t>the current scheme makes it impossible to pre-clear the correct technology</w:t>
      </w:r>
      <w:r w:rsidRPr="002C2A02">
        <w:rPr>
          <w:sz w:val="16"/>
        </w:rPr>
        <w:t>, and that much more needs to be done—and can be done—under current law</w:t>
      </w:r>
    </w:p>
    <w:p w:rsidR="00FC3BE5" w:rsidRPr="002C2A02" w:rsidRDefault="00FC3BE5" w:rsidP="00FC3BE5">
      <w:pPr>
        <w:pStyle w:val="Heading3"/>
        <w:rPr>
          <w:rFonts w:cs="Times New Roman"/>
          <w:bCs w:val="0"/>
        </w:rPr>
      </w:pPr>
      <w:r w:rsidRPr="002C2A02">
        <w:rPr>
          <w:rFonts w:cs="Times New Roman"/>
          <w:bCs w:val="0"/>
        </w:rPr>
        <w:lastRenderedPageBreak/>
        <w:t>OFAC Iran Advantage</w:t>
      </w:r>
    </w:p>
    <w:p w:rsidR="002C2A02" w:rsidRPr="002C2A02" w:rsidRDefault="002C2A02" w:rsidP="002C2A02">
      <w:pPr>
        <w:pStyle w:val="Heading4"/>
        <w:rPr>
          <w:rFonts w:cs="Times New Roman"/>
        </w:rPr>
      </w:pPr>
      <w:r w:rsidRPr="002C2A02">
        <w:rPr>
          <w:rFonts w:cs="Times New Roman"/>
        </w:rPr>
        <w:t>Sanctions increasing on Iran now</w:t>
      </w:r>
    </w:p>
    <w:p w:rsidR="002C2A02" w:rsidRPr="002C2A02" w:rsidRDefault="002C2A02" w:rsidP="002C2A02">
      <w:r w:rsidRPr="002C2A02">
        <w:t xml:space="preserve">Erich </w:t>
      </w:r>
      <w:r w:rsidRPr="002C2A02">
        <w:rPr>
          <w:rStyle w:val="StyleStyleBold12pt"/>
        </w:rPr>
        <w:t>Ferrari</w:t>
      </w:r>
      <w:r w:rsidRPr="002C2A02">
        <w:t xml:space="preserve"> 5/14/</w:t>
      </w:r>
      <w:r w:rsidRPr="002C2A02">
        <w:rPr>
          <w:rStyle w:val="StyleStyleBold12pt"/>
        </w:rPr>
        <w:t>13</w:t>
      </w:r>
      <w:r w:rsidRPr="002C2A02">
        <w:t xml:space="preserve"> (attorney specializing in OFAC matters, </w:t>
      </w:r>
      <w:proofErr w:type="spellStart"/>
      <w:r w:rsidRPr="002C2A02">
        <w:t>SanctionLaw</w:t>
      </w:r>
      <w:proofErr w:type="spellEnd"/>
      <w:r w:rsidRPr="002C2A02">
        <w:t>, “Iran Sanctions Bonanza: New Designations and Legislation” http://www.sanctionlaw.com/2013/05/14/iran-sanctions-bonanza-new-designations-and-legislation/)</w:t>
      </w:r>
    </w:p>
    <w:p w:rsidR="002C2A02" w:rsidRPr="002C2A02" w:rsidRDefault="002C2A02" w:rsidP="002C2A02"/>
    <w:p w:rsidR="002C2A02" w:rsidRPr="002C2A02" w:rsidRDefault="002C2A02" w:rsidP="002C2A02">
      <w:pPr>
        <w:rPr>
          <w:sz w:val="14"/>
        </w:rPr>
      </w:pPr>
      <w:r w:rsidRPr="002C2A02">
        <w:rPr>
          <w:sz w:val="14"/>
        </w:rPr>
        <w:t xml:space="preserve">With the Iranian Presidential elections exactly one month away </w:t>
      </w:r>
      <w:r w:rsidRPr="002C2A02">
        <w:rPr>
          <w:rStyle w:val="StyleBoldUnderline"/>
        </w:rPr>
        <w:t>the U.S. has</w:t>
      </w:r>
      <w:r w:rsidRPr="002C2A02">
        <w:rPr>
          <w:sz w:val="14"/>
        </w:rPr>
        <w:t xml:space="preserve"> taken the opportunity to </w:t>
      </w:r>
      <w:r w:rsidRPr="002C2A02">
        <w:rPr>
          <w:rStyle w:val="StyleBoldUnderline"/>
        </w:rPr>
        <w:t>ratchet</w:t>
      </w:r>
      <w:r w:rsidRPr="002C2A02">
        <w:rPr>
          <w:sz w:val="14"/>
        </w:rPr>
        <w:t xml:space="preserve"> </w:t>
      </w:r>
      <w:r w:rsidRPr="002C2A02">
        <w:rPr>
          <w:rStyle w:val="StyleBoldUnderline"/>
        </w:rPr>
        <w:t>up sanctions on the Islamic Republic</w:t>
      </w:r>
      <w:r w:rsidRPr="002C2A02">
        <w:rPr>
          <w:sz w:val="14"/>
        </w:rPr>
        <w:t xml:space="preserve">. Last week, </w:t>
      </w:r>
      <w:r w:rsidRPr="002C2A02">
        <w:rPr>
          <w:rStyle w:val="StyleBoldUnderline"/>
        </w:rPr>
        <w:t xml:space="preserve">both the President and Congress took aim at Iran </w:t>
      </w:r>
      <w:proofErr w:type="spellStart"/>
      <w:proofErr w:type="gramStart"/>
      <w:r w:rsidRPr="002C2A02">
        <w:rPr>
          <w:rStyle w:val="StyleBoldUnderline"/>
        </w:rPr>
        <w:t>vis</w:t>
      </w:r>
      <w:proofErr w:type="spellEnd"/>
      <w:proofErr w:type="gramEnd"/>
      <w:r w:rsidRPr="002C2A02">
        <w:rPr>
          <w:rStyle w:val="StyleBoldUnderline"/>
        </w:rPr>
        <w:t xml:space="preserve"> a </w:t>
      </w:r>
      <w:proofErr w:type="spellStart"/>
      <w:r w:rsidRPr="002C2A02">
        <w:rPr>
          <w:rStyle w:val="StyleBoldUnderline"/>
        </w:rPr>
        <w:t>vis</w:t>
      </w:r>
      <w:proofErr w:type="spellEnd"/>
      <w:r w:rsidRPr="002C2A02">
        <w:rPr>
          <w:sz w:val="14"/>
        </w:rPr>
        <w:t xml:space="preserve"> the utilization of </w:t>
      </w:r>
      <w:r w:rsidRPr="002C2A02">
        <w:rPr>
          <w:rStyle w:val="StyleBoldUnderline"/>
        </w:rPr>
        <w:t>economic sanctions</w:t>
      </w:r>
      <w:r w:rsidRPr="002C2A02">
        <w:rPr>
          <w:sz w:val="14"/>
        </w:rPr>
        <w:t xml:space="preserve">. The President acted when Treasury designated an individual, as well as a number of vessels and entities, under Executive Orders 13382 and 13599. While Congress didn’t necessarily take immediate action </w:t>
      </w:r>
      <w:r w:rsidRPr="002C2A02">
        <w:rPr>
          <w:rStyle w:val="StyleBoldUnderline"/>
        </w:rPr>
        <w:t>a bill was introduced in the Senate which would target Iran’s ability to obtain and use foreign currencies.</w:t>
      </w:r>
      <w:r w:rsidRPr="002C2A02">
        <w:rPr>
          <w:sz w:val="14"/>
        </w:rPr>
        <w:t xml:space="preserve"> The bill, known as the Iran Loophole Elimination Act, provides authority to apply sanctions to parties who knowingly facilitate foreign exchange transactions in a currency other than the currency of that person or entity’s home country, on behalf of the Central Bank of Iran or any Iranian financial institution designated pursuant to the President’s authority under the International Emergency Economic Powers Act (IEEPA), or as described in the Iran Freedom and Counter Proliferation Act (IFCPA).</w:t>
      </w:r>
      <w:r w:rsidRPr="002C2A02">
        <w:rPr>
          <w:sz w:val="12"/>
        </w:rPr>
        <w:t>¶</w:t>
      </w:r>
      <w:r w:rsidRPr="002C2A02">
        <w:rPr>
          <w:sz w:val="14"/>
        </w:rPr>
        <w:t xml:space="preserve"> Of last week’s actions, </w:t>
      </w:r>
      <w:r w:rsidRPr="002C2A02">
        <w:rPr>
          <w:rStyle w:val="StyleBoldUnderline"/>
        </w:rPr>
        <w:t>the new legislation has the potential to have the greatest impact.</w:t>
      </w:r>
      <w:r w:rsidRPr="002C2A02">
        <w:rPr>
          <w:sz w:val="14"/>
        </w:rPr>
        <w:t xml:space="preserve"> This is particularly true because although it provides a rule of construction relating to the non-applicability of the authority on humanitarian trade in agricultural commodities, medicine, and medical devices, </w:t>
      </w:r>
      <w:r w:rsidRPr="002C2A02">
        <w:rPr>
          <w:rStyle w:val="StyleBoldUnderline"/>
        </w:rPr>
        <w:t>it</w:t>
      </w:r>
      <w:r w:rsidRPr="002C2A02">
        <w:rPr>
          <w:sz w:val="14"/>
        </w:rPr>
        <w:t xml:space="preserve"> still </w:t>
      </w:r>
      <w:r w:rsidRPr="002C2A02">
        <w:rPr>
          <w:rStyle w:val="StyleBoldUnderline"/>
        </w:rPr>
        <w:t>requires</w:t>
      </w:r>
      <w:r w:rsidRPr="002C2A02">
        <w:rPr>
          <w:sz w:val="14"/>
        </w:rPr>
        <w:t xml:space="preserve"> that such </w:t>
      </w:r>
      <w:r w:rsidRPr="002C2A02">
        <w:rPr>
          <w:rStyle w:val="StyleBoldUnderline"/>
        </w:rPr>
        <w:t>trade</w:t>
      </w:r>
      <w:r w:rsidRPr="002C2A02">
        <w:rPr>
          <w:sz w:val="14"/>
        </w:rPr>
        <w:t xml:space="preserve"> </w:t>
      </w:r>
      <w:r w:rsidRPr="002C2A02">
        <w:rPr>
          <w:rStyle w:val="StyleBoldUnderline"/>
        </w:rPr>
        <w:t>be done in the currency of the country which the person facilitating the transfer is operating in at the time</w:t>
      </w:r>
      <w:r w:rsidRPr="002C2A02">
        <w:rPr>
          <w:sz w:val="14"/>
        </w:rPr>
        <w:t>. For example, a bank in Japan could still facilitate sales of medicine on behalf of Iranian banks with correspondent banking relationships, however, it could only facilitate that trade in Yen; there could be no exchange of the Yen into Euro, or any other currency, as it may do so now to facilitate the trade, lest the Japanese bank be subject to targeting for sanctions by the U.S.</w:t>
      </w:r>
    </w:p>
    <w:p w:rsidR="00FC3BE5" w:rsidRPr="002C2A02" w:rsidRDefault="00FC3BE5" w:rsidP="00FC3BE5">
      <w:pPr>
        <w:pStyle w:val="Heading4"/>
        <w:rPr>
          <w:rFonts w:cs="Times New Roman"/>
        </w:rPr>
      </w:pPr>
      <w:r w:rsidRPr="002C2A02">
        <w:rPr>
          <w:rFonts w:cs="Times New Roman"/>
        </w:rPr>
        <w:t>Iran is finding ways around OFAC regulations – increasing enforcement is key</w:t>
      </w:r>
    </w:p>
    <w:p w:rsidR="00FC3BE5" w:rsidRPr="002C2A02" w:rsidRDefault="00FC3BE5" w:rsidP="00FC3BE5">
      <w:r w:rsidRPr="002C2A02">
        <w:rPr>
          <w:rStyle w:val="StyleStyleBold12pt"/>
        </w:rPr>
        <w:t>Gladstone ’13</w:t>
      </w:r>
      <w:r w:rsidRPr="002C2A02">
        <w:t xml:space="preserve"> </w:t>
      </w:r>
      <w:r w:rsidRPr="002C2A02">
        <w:rPr>
          <w:sz w:val="16"/>
          <w:szCs w:val="16"/>
        </w:rPr>
        <w:t>-  Staff writer for the New York Times,</w:t>
      </w:r>
      <w:r w:rsidRPr="002C2A02">
        <w:t xml:space="preserve"> </w:t>
      </w:r>
      <w:r w:rsidRPr="002C2A02">
        <w:rPr>
          <w:sz w:val="16"/>
          <w:szCs w:val="16"/>
        </w:rPr>
        <w:t xml:space="preserve">(January 10, 2013, New York Times, “Iran Finding Some Ways to Evade Sanctions, Treasury Department Says”, </w:t>
      </w:r>
      <w:hyperlink r:id="rId19" w:history="1">
        <w:r w:rsidRPr="002C2A02">
          <w:rPr>
            <w:rStyle w:val="Hyperlink"/>
            <w:sz w:val="16"/>
            <w:szCs w:val="16"/>
          </w:rPr>
          <w:t>http://www.nytimes.com/2013/01/11/world/middleeast/iran-finding-ways-to-circumvent-sanctions-treasury-department-says.html?_r=0</w:t>
        </w:r>
      </w:hyperlink>
      <w:r w:rsidRPr="002C2A02">
        <w:rPr>
          <w:sz w:val="16"/>
          <w:szCs w:val="16"/>
        </w:rPr>
        <w:t>, HH)</w:t>
      </w:r>
    </w:p>
    <w:p w:rsidR="00FC3BE5" w:rsidRPr="002C2A02" w:rsidRDefault="00FC3BE5" w:rsidP="00FC3BE5"/>
    <w:p w:rsidR="00FC3BE5" w:rsidRPr="002C2A02" w:rsidRDefault="00FC3BE5" w:rsidP="00FC3BE5">
      <w:pPr>
        <w:rPr>
          <w:sz w:val="16"/>
        </w:rPr>
      </w:pPr>
      <w:r w:rsidRPr="002C2A02">
        <w:rPr>
          <w:sz w:val="16"/>
        </w:rPr>
        <w:t xml:space="preserve">Despite onerous sanctions that have basically shut </w:t>
      </w:r>
      <w:r w:rsidRPr="002C2A02">
        <w:rPr>
          <w:rStyle w:val="StyleBoldUnderline"/>
        </w:rPr>
        <w:t>Iran</w:t>
      </w:r>
      <w:r w:rsidRPr="002C2A02">
        <w:rPr>
          <w:sz w:val="16"/>
        </w:rPr>
        <w:t xml:space="preserve"> out of the global financial system, the country </w:t>
      </w:r>
      <w:r w:rsidRPr="002C2A02">
        <w:rPr>
          <w:rStyle w:val="StyleBoldUnderline"/>
        </w:rPr>
        <w:t xml:space="preserve">is still finding </w:t>
      </w:r>
      <w:r w:rsidRPr="002C2A02">
        <w:rPr>
          <w:sz w:val="16"/>
        </w:rPr>
        <w:t>some</w:t>
      </w:r>
      <w:r w:rsidRPr="002C2A02">
        <w:rPr>
          <w:rStyle w:val="StyleBoldUnderline"/>
        </w:rPr>
        <w:t xml:space="preserve"> ways to bypass them, </w:t>
      </w:r>
      <w:proofErr w:type="gramStart"/>
      <w:r w:rsidRPr="002C2A02">
        <w:rPr>
          <w:rStyle w:val="StyleBoldUnderline"/>
        </w:rPr>
        <w:t>the</w:t>
      </w:r>
      <w:proofErr w:type="gramEnd"/>
      <w:r w:rsidRPr="002C2A02">
        <w:rPr>
          <w:rStyle w:val="StyleBoldUnderline"/>
        </w:rPr>
        <w:t xml:space="preserve"> Treasury Department said</w:t>
      </w:r>
      <w:r w:rsidRPr="002C2A02">
        <w:rPr>
          <w:sz w:val="16"/>
        </w:rPr>
        <w:t xml:space="preserve"> Thursday, </w:t>
      </w:r>
      <w:r w:rsidRPr="002C2A02">
        <w:rPr>
          <w:rStyle w:val="StyleBoldUnderline"/>
        </w:rPr>
        <w:t>describing</w:t>
      </w:r>
      <w:r w:rsidRPr="002C2A02">
        <w:rPr>
          <w:sz w:val="16"/>
        </w:rPr>
        <w:t xml:space="preserve"> what it called </w:t>
      </w:r>
      <w:r w:rsidRPr="002C2A02">
        <w:rPr>
          <w:rStyle w:val="StyleBoldUnderline"/>
        </w:rPr>
        <w:t>a small but “emerging threat” to the</w:t>
      </w:r>
      <w:r w:rsidRPr="002C2A02">
        <w:rPr>
          <w:sz w:val="16"/>
        </w:rPr>
        <w:t xml:space="preserve"> effectiveness of the </w:t>
      </w:r>
      <w:r w:rsidRPr="002C2A02">
        <w:rPr>
          <w:rStyle w:val="StyleBoldUnderline"/>
        </w:rPr>
        <w:t>sanctions effort.</w:t>
      </w:r>
    </w:p>
    <w:p w:rsidR="00FC3BE5" w:rsidRPr="002C2A02" w:rsidRDefault="00FC3BE5" w:rsidP="00FC3BE5">
      <w:pPr>
        <w:rPr>
          <w:sz w:val="16"/>
        </w:rPr>
      </w:pPr>
      <w:r w:rsidRPr="002C2A02">
        <w:rPr>
          <w:sz w:val="16"/>
        </w:rPr>
        <w:t xml:space="preserve">Adam </w:t>
      </w:r>
      <w:proofErr w:type="spellStart"/>
      <w:r w:rsidRPr="002C2A02">
        <w:rPr>
          <w:rStyle w:val="StyleBoldUnderline"/>
        </w:rPr>
        <w:t>Szubin</w:t>
      </w:r>
      <w:proofErr w:type="spellEnd"/>
      <w:r w:rsidRPr="002C2A02">
        <w:rPr>
          <w:sz w:val="16"/>
        </w:rPr>
        <w:t xml:space="preserve">, director of the Treasury’s Office of Foreign Assets Control, which supervises American enforcement of the sanctions, </w:t>
      </w:r>
      <w:r w:rsidRPr="002C2A02">
        <w:rPr>
          <w:rStyle w:val="StyleBoldUnderline"/>
        </w:rPr>
        <w:t>said the Iranians were using private exchange houses and trading companies</w:t>
      </w:r>
      <w:r w:rsidRPr="002C2A02">
        <w:rPr>
          <w:sz w:val="16"/>
        </w:rPr>
        <w:t xml:space="preserve"> in other countries, </w:t>
      </w:r>
      <w:r w:rsidRPr="002C2A02">
        <w:rPr>
          <w:rStyle w:val="StyleBoldUnderline"/>
        </w:rPr>
        <w:t>masking transactions with fake identities and relying</w:t>
      </w:r>
      <w:r w:rsidRPr="002C2A02">
        <w:rPr>
          <w:sz w:val="16"/>
        </w:rPr>
        <w:t xml:space="preserve"> on the paperless practice known as </w:t>
      </w:r>
      <w:proofErr w:type="spellStart"/>
      <w:r w:rsidRPr="002C2A02">
        <w:rPr>
          <w:rStyle w:val="StyleBoldUnderline"/>
        </w:rPr>
        <w:t>hawala</w:t>
      </w:r>
      <w:proofErr w:type="spellEnd"/>
      <w:r w:rsidRPr="002C2A02">
        <w:rPr>
          <w:sz w:val="16"/>
        </w:rPr>
        <w:t>, common in parts of the Middle East and Asia, in which money is transferred informally and often illegally through trustworthy couriers.</w:t>
      </w:r>
    </w:p>
    <w:p w:rsidR="00FC3BE5" w:rsidRPr="002C2A02" w:rsidRDefault="00FC3BE5" w:rsidP="00FC3BE5">
      <w:pPr>
        <w:rPr>
          <w:rStyle w:val="StyleBoldUnderline"/>
        </w:rPr>
      </w:pPr>
      <w:r w:rsidRPr="002C2A02">
        <w:rPr>
          <w:sz w:val="16"/>
        </w:rPr>
        <w:t xml:space="preserve">Mr. </w:t>
      </w:r>
      <w:proofErr w:type="spellStart"/>
      <w:r w:rsidRPr="002C2A02">
        <w:rPr>
          <w:rStyle w:val="StyleBoldUnderline"/>
        </w:rPr>
        <w:t>Szubin</w:t>
      </w:r>
      <w:r w:rsidRPr="002C2A02">
        <w:rPr>
          <w:sz w:val="16"/>
        </w:rPr>
        <w:t>’s</w:t>
      </w:r>
      <w:proofErr w:type="spellEnd"/>
      <w:r w:rsidRPr="002C2A02">
        <w:rPr>
          <w:sz w:val="16"/>
        </w:rPr>
        <w:t xml:space="preserve"> office </w:t>
      </w:r>
      <w:r w:rsidRPr="002C2A02">
        <w:rPr>
          <w:rStyle w:val="StyleBoldUnderline"/>
        </w:rPr>
        <w:t>issued an advisory</w:t>
      </w:r>
      <w:r w:rsidRPr="002C2A02">
        <w:rPr>
          <w:sz w:val="16"/>
        </w:rPr>
        <w:t xml:space="preserve"> on Thursday aimed at </w:t>
      </w:r>
      <w:r w:rsidRPr="002C2A02">
        <w:rPr>
          <w:rStyle w:val="StyleBoldUnderline"/>
        </w:rPr>
        <w:t>informing American financial institutions about</w:t>
      </w:r>
      <w:r w:rsidRPr="002C2A02">
        <w:rPr>
          <w:sz w:val="16"/>
        </w:rPr>
        <w:t xml:space="preserve"> what it called </w:t>
      </w:r>
      <w:r w:rsidRPr="002C2A02">
        <w:rPr>
          <w:rStyle w:val="StyleBoldUnderline"/>
        </w:rPr>
        <w:t>Iranian evasion techniques to circumvent the sanctions</w:t>
      </w:r>
      <w:r w:rsidRPr="002C2A02">
        <w:rPr>
          <w:sz w:val="16"/>
        </w:rPr>
        <w:t xml:space="preserve">, </w:t>
      </w:r>
      <w:r w:rsidRPr="002C2A02">
        <w:rPr>
          <w:rStyle w:val="StyleBoldUnderline"/>
        </w:rPr>
        <w:t xml:space="preserve">which have been </w:t>
      </w:r>
      <w:r w:rsidRPr="002C2A02">
        <w:rPr>
          <w:sz w:val="16"/>
        </w:rPr>
        <w:t>greatly</w:t>
      </w:r>
      <w:r w:rsidRPr="002C2A02">
        <w:rPr>
          <w:rStyle w:val="StyleBoldUnderline"/>
        </w:rPr>
        <w:t xml:space="preserve"> intensified</w:t>
      </w:r>
      <w:r w:rsidRPr="002C2A02">
        <w:rPr>
          <w:sz w:val="16"/>
        </w:rPr>
        <w:t xml:space="preserve"> partly </w:t>
      </w:r>
      <w:r w:rsidRPr="002C2A02">
        <w:rPr>
          <w:rStyle w:val="StyleBoldUnderline"/>
        </w:rPr>
        <w:t xml:space="preserve">in response to Iran’s </w:t>
      </w:r>
      <w:r w:rsidRPr="002C2A02">
        <w:rPr>
          <w:sz w:val="16"/>
        </w:rPr>
        <w:t>disputed</w:t>
      </w:r>
      <w:r w:rsidRPr="002C2A02">
        <w:rPr>
          <w:rStyle w:val="StyleBoldUnderline"/>
        </w:rPr>
        <w:t xml:space="preserve"> nuclear program.</w:t>
      </w:r>
      <w:r w:rsidRPr="002C2A02">
        <w:rPr>
          <w:sz w:val="16"/>
        </w:rPr>
        <w:t xml:space="preserve"> </w:t>
      </w:r>
      <w:r w:rsidRPr="002C2A02">
        <w:rPr>
          <w:rStyle w:val="StyleBoldUnderline"/>
        </w:rPr>
        <w:t>Iran says the program is for peace</w:t>
      </w:r>
      <w:r w:rsidRPr="002C2A02">
        <w:rPr>
          <w:sz w:val="16"/>
        </w:rPr>
        <w:t xml:space="preserve">ful use, while </w:t>
      </w:r>
      <w:r w:rsidRPr="002C2A02">
        <w:rPr>
          <w:rStyle w:val="StyleBoldUnderline"/>
        </w:rPr>
        <w:t>Western nations and Israel suspect it is meant to develop the ability to make nuclear weapons.</w:t>
      </w:r>
    </w:p>
    <w:p w:rsidR="00FC3BE5" w:rsidRPr="002C2A02" w:rsidRDefault="00FC3BE5" w:rsidP="00FC3BE5">
      <w:pPr>
        <w:rPr>
          <w:sz w:val="16"/>
        </w:rPr>
      </w:pPr>
      <w:r w:rsidRPr="002C2A02">
        <w:rPr>
          <w:rStyle w:val="StyleBoldUnderline"/>
        </w:rPr>
        <w:t>The most vexing sanctions</w:t>
      </w:r>
      <w:r w:rsidRPr="002C2A02">
        <w:rPr>
          <w:sz w:val="16"/>
        </w:rPr>
        <w:t xml:space="preserve">, from Iran’s viewpoint, </w:t>
      </w:r>
      <w:r w:rsidRPr="002C2A02">
        <w:rPr>
          <w:rStyle w:val="StyleBoldUnderline"/>
        </w:rPr>
        <w:t>are financial prohibitions that have blacklisted many Iranian banks, denied them access to international money and credit channels and severely restricted Iran’s ability to sell oil</w:t>
      </w:r>
      <w:r w:rsidRPr="002C2A02">
        <w:rPr>
          <w:sz w:val="16"/>
        </w:rPr>
        <w:t xml:space="preserve">, the most important Iranian export. </w:t>
      </w:r>
      <w:r w:rsidRPr="002C2A02">
        <w:rPr>
          <w:rStyle w:val="StyleBoldUnderline"/>
        </w:rPr>
        <w:t>A new law signed by</w:t>
      </w:r>
      <w:r w:rsidRPr="002C2A02">
        <w:rPr>
          <w:sz w:val="16"/>
        </w:rPr>
        <w:t xml:space="preserve"> President </w:t>
      </w:r>
      <w:r w:rsidRPr="002C2A02">
        <w:rPr>
          <w:rStyle w:val="StyleBoldUnderline"/>
        </w:rPr>
        <w:t>Obama</w:t>
      </w:r>
      <w:r w:rsidRPr="002C2A02">
        <w:rPr>
          <w:sz w:val="16"/>
        </w:rPr>
        <w:t xml:space="preserve"> this month expands the sanctions to include shipping, shipbuilding and energy concerns, </w:t>
      </w:r>
      <w:r w:rsidRPr="002C2A02">
        <w:rPr>
          <w:rStyle w:val="StyleBoldUnderline"/>
        </w:rPr>
        <w:t xml:space="preserve">which are likely to hurt </w:t>
      </w:r>
      <w:r w:rsidRPr="002C2A02">
        <w:rPr>
          <w:sz w:val="16"/>
        </w:rPr>
        <w:t>many</w:t>
      </w:r>
      <w:r w:rsidRPr="002C2A02">
        <w:rPr>
          <w:rStyle w:val="StyleBoldUnderline"/>
        </w:rPr>
        <w:t xml:space="preserve"> Iranian industries, including construction, machinery and </w:t>
      </w:r>
      <w:proofErr w:type="spellStart"/>
      <w:r w:rsidRPr="002C2A02">
        <w:rPr>
          <w:rStyle w:val="StyleBoldUnderline"/>
        </w:rPr>
        <w:t>automaking</w:t>
      </w:r>
      <w:proofErr w:type="spellEnd"/>
      <w:r w:rsidRPr="002C2A02">
        <w:rPr>
          <w:rStyle w:val="StyleBoldUnderline"/>
        </w:rPr>
        <w:t>.</w:t>
      </w:r>
    </w:p>
    <w:p w:rsidR="00FC3BE5" w:rsidRPr="002C2A02" w:rsidRDefault="00FC3BE5" w:rsidP="00FC3BE5">
      <w:pPr>
        <w:rPr>
          <w:sz w:val="16"/>
        </w:rPr>
      </w:pPr>
      <w:r w:rsidRPr="002C2A02">
        <w:rPr>
          <w:sz w:val="16"/>
        </w:rPr>
        <w:t xml:space="preserve">In a conference call with reporters, Mr. </w:t>
      </w:r>
      <w:proofErr w:type="spellStart"/>
      <w:r w:rsidRPr="002C2A02">
        <w:rPr>
          <w:rStyle w:val="StyleBoldUnderline"/>
        </w:rPr>
        <w:t>Szubin</w:t>
      </w:r>
      <w:proofErr w:type="spellEnd"/>
      <w:r w:rsidRPr="002C2A02">
        <w:rPr>
          <w:rStyle w:val="StyleBoldUnderline"/>
        </w:rPr>
        <w:t xml:space="preserve"> described the sanctions as a large achievement that had left Iran </w:t>
      </w:r>
      <w:r w:rsidRPr="002C2A02">
        <w:rPr>
          <w:sz w:val="16"/>
        </w:rPr>
        <w:t xml:space="preserve">“almost </w:t>
      </w:r>
      <w:r w:rsidRPr="002C2A02">
        <w:rPr>
          <w:rStyle w:val="StyleBoldUnderline"/>
        </w:rPr>
        <w:t>without recourse</w:t>
      </w:r>
      <w:r w:rsidRPr="002C2A02">
        <w:rPr>
          <w:sz w:val="16"/>
        </w:rPr>
        <w:t xml:space="preserve"> through ordinary banking channels.” At the same time, he said, </w:t>
      </w:r>
      <w:r w:rsidRPr="002C2A02">
        <w:rPr>
          <w:rStyle w:val="StyleBoldUnderline"/>
        </w:rPr>
        <w:t>“Iran is adapting</w:t>
      </w:r>
      <w:r w:rsidRPr="002C2A02">
        <w:rPr>
          <w:sz w:val="16"/>
        </w:rPr>
        <w:t>.”</w:t>
      </w:r>
    </w:p>
    <w:p w:rsidR="0018188C" w:rsidRPr="002C2A02" w:rsidRDefault="0018188C" w:rsidP="00FC3BE5">
      <w:pPr>
        <w:rPr>
          <w:sz w:val="16"/>
        </w:rPr>
      </w:pPr>
    </w:p>
    <w:p w:rsidR="0018188C" w:rsidRPr="002C2A02" w:rsidRDefault="0018188C" w:rsidP="0018188C">
      <w:pPr>
        <w:pStyle w:val="Heading4"/>
        <w:rPr>
          <w:rFonts w:cs="Times New Roman"/>
        </w:rPr>
      </w:pPr>
      <w:r w:rsidRPr="002C2A02">
        <w:rPr>
          <w:rFonts w:cs="Times New Roman"/>
        </w:rPr>
        <w:t xml:space="preserve">No Iran </w:t>
      </w:r>
      <w:proofErr w:type="spellStart"/>
      <w:r w:rsidRPr="002C2A02">
        <w:rPr>
          <w:rFonts w:cs="Times New Roman"/>
        </w:rPr>
        <w:t>prolif</w:t>
      </w:r>
      <w:proofErr w:type="spellEnd"/>
      <w:r w:rsidRPr="002C2A02">
        <w:rPr>
          <w:rFonts w:cs="Times New Roman"/>
        </w:rPr>
        <w:t xml:space="preserve"> – security estimates overblown*</w:t>
      </w:r>
    </w:p>
    <w:p w:rsidR="0018188C" w:rsidRPr="002C2A02" w:rsidRDefault="0018188C" w:rsidP="0018188C">
      <w:r w:rsidRPr="002C2A02">
        <w:rPr>
          <w:rStyle w:val="StyleStyleBold12pt"/>
        </w:rPr>
        <w:t>Hymans</w:t>
      </w:r>
      <w:r w:rsidRPr="002C2A02">
        <w:t xml:space="preserve">, Professor IR USC, </w:t>
      </w:r>
      <w:r w:rsidRPr="002C2A02">
        <w:rPr>
          <w:rStyle w:val="StyleStyleBold12pt"/>
        </w:rPr>
        <w:t>2-18</w:t>
      </w:r>
      <w:r w:rsidRPr="002C2A02">
        <w:t>-’13 (Jacques, “Iran Is Still Botching the Bomb” Foreign Affairs, http://www.foreignaffairs.com/articles/139013/jacques-e-c-hymans/iran-is-still-botching-the-bomb)</w:t>
      </w:r>
    </w:p>
    <w:p w:rsidR="0018188C" w:rsidRPr="002C2A02" w:rsidRDefault="0018188C" w:rsidP="0018188C">
      <w:pPr>
        <w:rPr>
          <w:rStyle w:val="StyleBoldUnderline"/>
        </w:rPr>
      </w:pPr>
      <w:r w:rsidRPr="002C2A02">
        <w:rPr>
          <w:sz w:val="12"/>
        </w:rPr>
        <w:t xml:space="preserve">At the end of January, </w:t>
      </w:r>
      <w:r w:rsidRPr="002C2A02">
        <w:rPr>
          <w:rStyle w:val="StyleBoldUnderline"/>
        </w:rPr>
        <w:t>Israeli intelligence officials</w:t>
      </w:r>
      <w:r w:rsidRPr="002C2A02">
        <w:rPr>
          <w:sz w:val="12"/>
        </w:rPr>
        <w:t xml:space="preserve"> quietly indicated that they have </w:t>
      </w:r>
      <w:r w:rsidRPr="002C2A02">
        <w:rPr>
          <w:rStyle w:val="StyleBoldUnderline"/>
        </w:rPr>
        <w:t>downgraded their assessments of Iran's ability to build a nuclear bomb</w:t>
      </w:r>
      <w:r w:rsidRPr="002C2A02">
        <w:rPr>
          <w:sz w:val="12"/>
        </w:rPr>
        <w:t xml:space="preserve">. This is surprising because less than six months ago, Israeli Prime Minister Benjamin Netanyahu warned from the tribune of the United Nations that the Iranian nuclear D-Day might come as early as 2013. Now, </w:t>
      </w:r>
      <w:r w:rsidRPr="002C2A02">
        <w:rPr>
          <w:rStyle w:val="StyleBoldUnderline"/>
        </w:rPr>
        <w:t xml:space="preserve">Israel believes that </w:t>
      </w:r>
      <w:r w:rsidRPr="002C2A02">
        <w:rPr>
          <w:rStyle w:val="StyleBoldUnderline"/>
          <w:highlight w:val="yellow"/>
        </w:rPr>
        <w:t>Iran will not have its first nuclear device before</w:t>
      </w:r>
      <w:r w:rsidRPr="002C2A02">
        <w:rPr>
          <w:rStyle w:val="StyleBoldUnderline"/>
        </w:rPr>
        <w:t xml:space="preserve"> 2015 or 20</w:t>
      </w:r>
      <w:r w:rsidRPr="002C2A02">
        <w:rPr>
          <w:rStyle w:val="Emphasis"/>
          <w:highlight w:val="yellow"/>
        </w:rPr>
        <w:t>16</w:t>
      </w:r>
      <w:r w:rsidRPr="002C2A02">
        <w:rPr>
          <w:sz w:val="12"/>
        </w:rPr>
        <w:t xml:space="preserve">. The news comes as a great relief. But it also raises questions. This was a serious intelligence failure, one that has led some of Israel's own officials to wonder aloud, "Did we cry wolf too early?" Indeed, </w:t>
      </w:r>
      <w:r w:rsidRPr="002C2A02">
        <w:rPr>
          <w:rStyle w:val="StyleBoldUnderline"/>
          <w:highlight w:val="yellow"/>
        </w:rPr>
        <w:t>Israel has consistently overestimated Iran's nuclear program</w:t>
      </w:r>
      <w:r w:rsidRPr="002C2A02">
        <w:rPr>
          <w:rStyle w:val="StyleBoldUnderline"/>
        </w:rPr>
        <w:t xml:space="preserve"> for decades</w:t>
      </w:r>
      <w:r w:rsidRPr="002C2A02">
        <w:rPr>
          <w:sz w:val="12"/>
        </w:rPr>
        <w:t xml:space="preserve">. In 1992, then Foreign Minister Shimon Peres announced that Iran was on pace to have the bomb by 1999. Israel's many subsequent estimates have become increasingly frenzied but have been consistently wrong. U.S. intelligence agencies have been only slightly less alarmist, and they, too, have had to extend their timelines repeatedly. Overestimating Iran's nuclear potential might not seem like a big problem. However, similar, unfounded fears were the basis for President George W. Bush's preemptive attack against Iraq and its nonexistent weapons of mass destruction. Israel and the United States need to make sure that this kind of human and foreign policy disaster does not happen again. What explains Israel's most recent intelligence failure? Israeli officials have suggested that Iran decided to </w:t>
      </w:r>
      <w:proofErr w:type="gramStart"/>
      <w:r w:rsidRPr="002C2A02">
        <w:rPr>
          <w:sz w:val="12"/>
        </w:rPr>
        <w:t>downshift</w:t>
      </w:r>
      <w:proofErr w:type="gramEnd"/>
      <w:r w:rsidRPr="002C2A02">
        <w:rPr>
          <w:sz w:val="12"/>
        </w:rPr>
        <w:t xml:space="preserve"> its nuclear program in response to international sanctions and Israel's hawkish posture. But that theory falls apart when judged against Tehran's own recent aggressiveness. In the past few months, Iran has blocked the International Atomic Energy Agency (IAEA) from gaining access to suspect facilities, stalled on diplomatic meetings, and announced a "successful" space shot and the intention to build higher-quality centrifuges. These are not the actions of a state that is purposely slowing down its nuclear program. Even more to the point, if Tehran were really intent on curbing its nuclear work, an explicit announcement of the new policy could be highly beneficial for the country: many states would praise it, sanctions might be lifted, and an Israeli or U.S. military attack would become much less </w:t>
      </w:r>
      <w:r w:rsidRPr="002C2A02">
        <w:rPr>
          <w:sz w:val="12"/>
        </w:rPr>
        <w:lastRenderedPageBreak/>
        <w:t xml:space="preserve">likely. But Iran has not advertised the downshift, and its only modest concession of late has been to convert some of its 20 percent enriched uranium to reactor fuel. It is doubtful that the Iranians would decide to slow down their nuclear program without asking for anything in return. A second hypothesis is that Israeli intelligence estimates have been manipulated for political purposes. This possibility is hard to verify, but it cannot be dismissed out of hand. Preventing the emergence of a nuclear-armed Iran is Netanyahu's signature foreign policy stance, and he had an acute interest in keeping the anti-Iran pot boiling in the run-up to last month's parliamentary elections, which he nearly lost. Now, with the elections over, perhaps Israeli intelligence officials feel freer to convey a more honest assessment of Iran's status. This theory of pre-election spin is not very satisfying, however, because it fails to explain why Israeli governments of all political orientations have been making exaggerated claims about Iran for 20 years -- to say nothing of the United States' own overly dire predictions. The most plausible reason for the consistent pattern of overstatement is that </w:t>
      </w:r>
      <w:r w:rsidRPr="002C2A02">
        <w:rPr>
          <w:rStyle w:val="StyleBoldUnderline"/>
          <w:b/>
        </w:rPr>
        <w:t xml:space="preserve">Israeli and U.S. </w:t>
      </w:r>
      <w:r w:rsidRPr="002C2A02">
        <w:rPr>
          <w:rStyle w:val="StyleBoldUnderline"/>
          <w:b/>
          <w:highlight w:val="yellow"/>
        </w:rPr>
        <w:t>models of Iranian proliferation are flawed</w:t>
      </w:r>
      <w:r w:rsidRPr="002C2A02">
        <w:rPr>
          <w:sz w:val="12"/>
        </w:rPr>
        <w:t xml:space="preserve">. Sure enough, </w:t>
      </w:r>
      <w:r w:rsidRPr="002C2A02">
        <w:rPr>
          <w:rStyle w:val="StyleBoldUnderline"/>
        </w:rPr>
        <w:t>Israeli officials have acknowledged that they did not anticipate the high number of technical problems Iranian scientists have run into recently</w:t>
      </w:r>
      <w:r w:rsidRPr="002C2A02">
        <w:rPr>
          <w:sz w:val="12"/>
        </w:rPr>
        <w:t xml:space="preserve">. Some of those mishaps may have been the product of Israeli or U.S. efforts at sabotage. For instance, the 2010 </w:t>
      </w:r>
      <w:proofErr w:type="spellStart"/>
      <w:r w:rsidRPr="002C2A02">
        <w:rPr>
          <w:sz w:val="12"/>
        </w:rPr>
        <w:t>Stuxnet</w:t>
      </w:r>
      <w:proofErr w:type="spellEnd"/>
      <w:r w:rsidRPr="002C2A02">
        <w:rPr>
          <w:sz w:val="12"/>
        </w:rPr>
        <w:t xml:space="preserve"> computer virus attack on Iran's nuclear facilities reportedly went well. But the long-term impact of such operations is usually small -- or nonexistent: the IAEA and other reputable sources have dismissed the highly publicized claims of a major recent explosion at Iran's </w:t>
      </w:r>
      <w:proofErr w:type="spellStart"/>
      <w:r w:rsidRPr="002C2A02">
        <w:rPr>
          <w:sz w:val="12"/>
        </w:rPr>
        <w:t>Fordow</w:t>
      </w:r>
      <w:proofErr w:type="spellEnd"/>
      <w:r w:rsidRPr="002C2A02">
        <w:rPr>
          <w:sz w:val="12"/>
        </w:rPr>
        <w:t xml:space="preserve"> uranium-enrichment plant, for instance. Rather than being hampered by James Bond exploits, </w:t>
      </w:r>
      <w:r w:rsidRPr="002C2A02">
        <w:rPr>
          <w:rStyle w:val="StyleBoldUnderline"/>
          <w:highlight w:val="yellow"/>
        </w:rPr>
        <w:t>Iran's nuclear program has</w:t>
      </w:r>
      <w:r w:rsidRPr="002C2A02">
        <w:rPr>
          <w:rStyle w:val="StyleBoldUnderline"/>
        </w:rPr>
        <w:t xml:space="preserve"> probably </w:t>
      </w:r>
      <w:r w:rsidRPr="002C2A02">
        <w:rPr>
          <w:rStyle w:val="StyleBoldUnderline"/>
          <w:highlight w:val="yellow"/>
        </w:rPr>
        <w:t>suffered</w:t>
      </w:r>
      <w:r w:rsidRPr="002C2A02">
        <w:rPr>
          <w:rStyle w:val="StyleBoldUnderline"/>
        </w:rPr>
        <w:t xml:space="preserve"> much </w:t>
      </w:r>
      <w:r w:rsidRPr="002C2A02">
        <w:rPr>
          <w:rStyle w:val="StyleBoldUnderline"/>
          <w:highlight w:val="yellow"/>
        </w:rPr>
        <w:t>more</w:t>
      </w:r>
      <w:r w:rsidRPr="002C2A02">
        <w:rPr>
          <w:rStyle w:val="StyleBoldUnderline"/>
        </w:rPr>
        <w:t xml:space="preserve"> from Keystone Kops-like </w:t>
      </w:r>
      <w:r w:rsidRPr="002C2A02">
        <w:rPr>
          <w:rStyle w:val="StyleBoldUnderline"/>
          <w:highlight w:val="yellow"/>
        </w:rPr>
        <w:t xml:space="preserve">blunders: </w:t>
      </w:r>
      <w:r w:rsidRPr="002C2A02">
        <w:rPr>
          <w:rStyle w:val="Emphasis"/>
          <w:highlight w:val="yellow"/>
        </w:rPr>
        <w:t>mistaken technical choices</w:t>
      </w:r>
      <w:r w:rsidRPr="002C2A02">
        <w:rPr>
          <w:rStyle w:val="StyleBoldUnderline"/>
          <w:highlight w:val="yellow"/>
        </w:rPr>
        <w:t xml:space="preserve"> and </w:t>
      </w:r>
      <w:r w:rsidRPr="002C2A02">
        <w:rPr>
          <w:rStyle w:val="Emphasis"/>
          <w:highlight w:val="yellow"/>
        </w:rPr>
        <w:t>poor implementation</w:t>
      </w:r>
      <w:r w:rsidRPr="002C2A02">
        <w:rPr>
          <w:rStyle w:val="StyleBoldUnderline"/>
        </w:rPr>
        <w:t xml:space="preserve"> by the Iranian nuclear establishment</w:t>
      </w:r>
      <w:r w:rsidRPr="002C2A02">
        <w:rPr>
          <w:sz w:val="12"/>
        </w:rPr>
        <w:t xml:space="preserve">. There is ample reason to believe that </w:t>
      </w:r>
      <w:r w:rsidRPr="002C2A02">
        <w:rPr>
          <w:rStyle w:val="StyleBoldUnderline"/>
        </w:rPr>
        <w:t xml:space="preserve">such slipups </w:t>
      </w:r>
      <w:r w:rsidRPr="002C2A02">
        <w:rPr>
          <w:rStyle w:val="StyleBoldUnderline"/>
          <w:highlight w:val="yellow"/>
        </w:rPr>
        <w:t>have been the main cause of</w:t>
      </w:r>
      <w:r w:rsidRPr="002C2A02">
        <w:rPr>
          <w:rStyle w:val="StyleBoldUnderline"/>
        </w:rPr>
        <w:t xml:space="preserve"> Iran's extremely </w:t>
      </w:r>
      <w:r w:rsidRPr="002C2A02">
        <w:rPr>
          <w:rStyle w:val="StyleBoldUnderline"/>
          <w:highlight w:val="yellow"/>
        </w:rPr>
        <w:t>slow pace</w:t>
      </w:r>
      <w:r w:rsidRPr="002C2A02">
        <w:rPr>
          <w:rStyle w:val="StyleBoldUnderline"/>
        </w:rPr>
        <w:t xml:space="preserve"> of nuclear progress all along</w:t>
      </w:r>
      <w:r w:rsidRPr="002C2A02">
        <w:rPr>
          <w:sz w:val="12"/>
        </w:rPr>
        <w:t xml:space="preserve">. The country is rife with other botched projects, especially in the chaotic public sector. It is unlikely that the Iranian nuclear program is immune to these problems. This is not a knock against the quality of Iranian scientists and engineers, but rather against the organizational structures in which they are trapped. In such an environment, where top-down mismanagement and political agendas are abundant, </w:t>
      </w:r>
      <w:r w:rsidRPr="002C2A02">
        <w:rPr>
          <w:rStyle w:val="StyleBoldUnderline"/>
        </w:rPr>
        <w:t xml:space="preserve">even </w:t>
      </w:r>
      <w:r w:rsidRPr="002C2A02">
        <w:rPr>
          <w:rStyle w:val="StyleBoldUnderline"/>
          <w:highlight w:val="yellow"/>
        </w:rPr>
        <w:t xml:space="preserve">easy technical steps often lead to dead ends </w:t>
      </w:r>
      <w:r w:rsidRPr="002C2A02">
        <w:rPr>
          <w:rStyle w:val="StyleBoldUnderline"/>
        </w:rPr>
        <w:t>and pitfalls</w:t>
      </w:r>
      <w:r w:rsidRPr="002C2A02">
        <w:rPr>
          <w:sz w:val="12"/>
        </w:rPr>
        <w:t xml:space="preserve">. Iran is not the only state with a dysfunctional nuclear weapons program. As I argued in a 2012 Foreign Affairs article, </w:t>
      </w:r>
      <w:r w:rsidRPr="002C2A02">
        <w:rPr>
          <w:rStyle w:val="StyleBoldUnderline"/>
        </w:rPr>
        <w:t>since the 1970s, most states seeking entry into the nuclear weapons club have run their weapons programs poorly, leading to a marked slowdown in global proliferation</w:t>
      </w:r>
      <w:r w:rsidRPr="002C2A02">
        <w:rPr>
          <w:sz w:val="12"/>
        </w:rPr>
        <w:t xml:space="preserve">. The cause of this mismanagement is the poor quality of the would-be proliferator's state institutions. Libya and North Korea are two classic examples. Libya essentially made no progress, even after 30 years of trying. North Korea has gotten somewhere -- but only after 50 years, and with many high-profile embarrassments along the way. Iran, whose nuclear weapons drive began in the mid-1980s, seems to be following a similar trajectory. Considering Iran in the broader context of the proliferation slowdown, it becomes clear that </w:t>
      </w:r>
      <w:r w:rsidRPr="002C2A02">
        <w:rPr>
          <w:rStyle w:val="StyleBoldUnderline"/>
        </w:rPr>
        <w:t xml:space="preserve">the </w:t>
      </w:r>
      <w:r w:rsidRPr="002C2A02">
        <w:rPr>
          <w:rStyle w:val="StyleBoldUnderline"/>
          <w:highlight w:val="yellow"/>
        </w:rPr>
        <w:t>technical problems</w:t>
      </w:r>
      <w:r w:rsidRPr="002C2A02">
        <w:rPr>
          <w:rStyle w:val="StyleBoldUnderline"/>
        </w:rPr>
        <w:t xml:space="preserve"> it has encountered </w:t>
      </w:r>
      <w:r w:rsidRPr="002C2A02">
        <w:rPr>
          <w:rStyle w:val="StyleBoldUnderline"/>
          <w:highlight w:val="yellow"/>
        </w:rPr>
        <w:t>are more than unpredictable accidents</w:t>
      </w:r>
      <w:r w:rsidRPr="002C2A02">
        <w:rPr>
          <w:rStyle w:val="StyleBoldUnderline"/>
        </w:rPr>
        <w:t xml:space="preserve"> -- </w:t>
      </w:r>
      <w:r w:rsidRPr="002C2A02">
        <w:rPr>
          <w:rStyle w:val="StyleBoldUnderline"/>
          <w:highlight w:val="yellow"/>
        </w:rPr>
        <w:t xml:space="preserve">they are </w:t>
      </w:r>
      <w:r w:rsidRPr="002C2A02">
        <w:rPr>
          <w:rStyle w:val="StyleBoldUnderline"/>
          <w:b/>
          <w:highlight w:val="yellow"/>
        </w:rPr>
        <w:t>structurally determined</w:t>
      </w:r>
      <w:r w:rsidRPr="002C2A02">
        <w:rPr>
          <w:sz w:val="12"/>
        </w:rPr>
        <w:t xml:space="preserve">. Since </w:t>
      </w:r>
      <w:r w:rsidRPr="002C2A02">
        <w:rPr>
          <w:rStyle w:val="StyleBoldUnderline"/>
        </w:rPr>
        <w:t>U.S. and Israeli intelligence services</w:t>
      </w:r>
      <w:r w:rsidRPr="002C2A02">
        <w:rPr>
          <w:sz w:val="12"/>
        </w:rPr>
        <w:t xml:space="preserve"> have failed to appreciate the weakness of Iran's nuclear weapons program, they </w:t>
      </w:r>
      <w:r w:rsidRPr="002C2A02">
        <w:rPr>
          <w:rStyle w:val="StyleBoldUnderline"/>
        </w:rPr>
        <w:t>have not adjusted their analytical models accordingly</w:t>
      </w:r>
      <w:r w:rsidRPr="002C2A02">
        <w:rPr>
          <w:sz w:val="12"/>
        </w:rPr>
        <w:t xml:space="preserve">. Thus, </w:t>
      </w:r>
      <w:r w:rsidRPr="002C2A02">
        <w:rPr>
          <w:rStyle w:val="StyleBoldUnderline"/>
          <w:highlight w:val="yellow"/>
        </w:rPr>
        <w:t xml:space="preserve">there is reason to </w:t>
      </w:r>
      <w:r w:rsidRPr="002C2A02">
        <w:rPr>
          <w:rStyle w:val="StyleBoldUnderline"/>
          <w:b/>
          <w:highlight w:val="yellow"/>
        </w:rPr>
        <w:t>be skeptical about Israel's</w:t>
      </w:r>
      <w:r w:rsidRPr="002C2A02">
        <w:rPr>
          <w:rStyle w:val="StyleBoldUnderline"/>
          <w:b/>
        </w:rPr>
        <w:t xml:space="preserve"> updated </w:t>
      </w:r>
      <w:r w:rsidRPr="002C2A02">
        <w:rPr>
          <w:rStyle w:val="StyleBoldUnderline"/>
          <w:b/>
          <w:highlight w:val="yellow"/>
        </w:rPr>
        <w:t>estimate of an Iranian bomb</w:t>
      </w:r>
      <w:r w:rsidRPr="002C2A02">
        <w:rPr>
          <w:rStyle w:val="StyleBoldUnderline"/>
          <w:b/>
        </w:rPr>
        <w:t xml:space="preserve"> in the next two or three years</w:t>
      </w:r>
      <w:r w:rsidRPr="002C2A02">
        <w:rPr>
          <w:rStyle w:val="StyleBoldUnderline"/>
        </w:rPr>
        <w:t>. The new date is probably just the product of another ad hoc readjustment</w:t>
      </w:r>
      <w:r w:rsidRPr="002C2A02">
        <w:rPr>
          <w:sz w:val="12"/>
        </w:rPr>
        <w:t xml:space="preserve">, but what is needed is a fundamental rethinking. As the little shepherd boy learned, crying wolf too early and too often destroys one's credibility and leaves one vulnerable and alone. In order to rebuild public trust in their analysis, Jerusalem and Washington need to explain the assumptions on which their scary estimates are based, provide alternative estimates that are also consistent with the data they have gathered, and give a clear indication of the chance that their estimates are wrong and will have to be revised again. The Iranian nuclear effort is highly provocative. The potential for war is real. That is why Israel and </w:t>
      </w:r>
      <w:r w:rsidRPr="002C2A02">
        <w:rPr>
          <w:rStyle w:val="StyleBoldUnderline"/>
          <w:highlight w:val="yellow"/>
        </w:rPr>
        <w:t>the</w:t>
      </w:r>
      <w:r w:rsidRPr="002C2A02">
        <w:rPr>
          <w:rStyle w:val="StyleBoldUnderline"/>
        </w:rPr>
        <w:t xml:space="preserve"> </w:t>
      </w:r>
      <w:r w:rsidRPr="002C2A02">
        <w:rPr>
          <w:rStyle w:val="Emphasis"/>
          <w:highlight w:val="yellow"/>
        </w:rPr>
        <w:t>U</w:t>
      </w:r>
      <w:r w:rsidRPr="002C2A02">
        <w:rPr>
          <w:rStyle w:val="StyleBoldUnderline"/>
        </w:rPr>
        <w:t xml:space="preserve">nited </w:t>
      </w:r>
      <w:r w:rsidRPr="002C2A02">
        <w:rPr>
          <w:rStyle w:val="Emphasis"/>
          <w:highlight w:val="yellow"/>
        </w:rPr>
        <w:t>S</w:t>
      </w:r>
      <w:r w:rsidRPr="002C2A02">
        <w:rPr>
          <w:rStyle w:val="StyleBoldUnderline"/>
        </w:rPr>
        <w:t xml:space="preserve">tates </w:t>
      </w:r>
      <w:r w:rsidRPr="002C2A02">
        <w:rPr>
          <w:rStyle w:val="StyleBoldUnderline"/>
          <w:highlight w:val="yellow"/>
        </w:rPr>
        <w:t>need to avoid peddling unrealistic, worse</w:t>
      </w:r>
      <w:r w:rsidRPr="002C2A02">
        <w:rPr>
          <w:rStyle w:val="StyleBoldUnderline"/>
        </w:rPr>
        <w:t>-than-worst-</w:t>
      </w:r>
      <w:r w:rsidRPr="002C2A02">
        <w:rPr>
          <w:rStyle w:val="StyleBoldUnderline"/>
          <w:highlight w:val="yellow"/>
        </w:rPr>
        <w:t>case scenarios</w:t>
      </w:r>
      <w:r w:rsidRPr="002C2A02">
        <w:rPr>
          <w:rStyle w:val="StyleBoldUnderline"/>
        </w:rPr>
        <w:t>.</w:t>
      </w:r>
    </w:p>
    <w:p w:rsidR="00817E08" w:rsidRPr="002C2A02" w:rsidRDefault="00817E08" w:rsidP="0018188C">
      <w:pPr>
        <w:rPr>
          <w:rStyle w:val="StyleBoldUnderline"/>
        </w:rPr>
      </w:pPr>
    </w:p>
    <w:p w:rsidR="00817E08" w:rsidRPr="002C2A02" w:rsidRDefault="00817E08" w:rsidP="00817E08">
      <w:pPr>
        <w:pStyle w:val="Heading3"/>
        <w:rPr>
          <w:rFonts w:cs="Times New Roman"/>
        </w:rPr>
      </w:pPr>
      <w:r w:rsidRPr="002C2A02">
        <w:rPr>
          <w:rFonts w:cs="Times New Roman"/>
        </w:rPr>
        <w:lastRenderedPageBreak/>
        <w:t>US-Iran sanctions bad</w:t>
      </w:r>
    </w:p>
    <w:p w:rsidR="00817E08" w:rsidRPr="002C2A02" w:rsidRDefault="00817E08" w:rsidP="00817E08">
      <w:pPr>
        <w:pStyle w:val="Heading4"/>
        <w:rPr>
          <w:rFonts w:cs="Times New Roman"/>
        </w:rPr>
      </w:pPr>
      <w:r w:rsidRPr="002C2A02">
        <w:rPr>
          <w:rFonts w:cs="Times New Roman"/>
        </w:rPr>
        <w:t>US policies on Iran increases risk of conflict and proliferation- empirics prove and no impact</w:t>
      </w:r>
    </w:p>
    <w:p w:rsidR="00817E08" w:rsidRPr="002C2A02" w:rsidRDefault="00817E08" w:rsidP="00817E08">
      <w:r w:rsidRPr="002C2A02">
        <w:rPr>
          <w:rStyle w:val="StyleStyleBold12pt"/>
        </w:rPr>
        <w:t xml:space="preserve">Emory 13- Ed. </w:t>
      </w:r>
      <w:proofErr w:type="spellStart"/>
      <w:r w:rsidRPr="002C2A02">
        <w:rPr>
          <w:rStyle w:val="StyleStyleBold12pt"/>
        </w:rPr>
        <w:t>Krinshnamurthy</w:t>
      </w:r>
      <w:proofErr w:type="spellEnd"/>
      <w:r w:rsidRPr="002C2A02">
        <w:rPr>
          <w:rStyle w:val="StyleStyleBold12pt"/>
        </w:rPr>
        <w:t xml:space="preserve">- </w:t>
      </w:r>
      <w:r w:rsidRPr="002C2A02">
        <w:rPr>
          <w:rStyle w:val="StyleStyleBold12pt"/>
          <w:b w:val="0"/>
        </w:rPr>
        <w:t>Major in Philosophy and Economics</w:t>
      </w:r>
      <w:r w:rsidRPr="002C2A02">
        <w:t xml:space="preserve"> (2-11-13, </w:t>
      </w:r>
      <w:proofErr w:type="spellStart"/>
      <w:r w:rsidRPr="002C2A02">
        <w:t>Priyanka</w:t>
      </w:r>
      <w:proofErr w:type="spellEnd"/>
      <w:r w:rsidRPr="002C2A02">
        <w:t xml:space="preserve">, The Emory Wheel, “Iranian Proliferation: Much Ado </w:t>
      </w:r>
      <w:proofErr w:type="gramStart"/>
      <w:r w:rsidRPr="002C2A02">
        <w:t>About</w:t>
      </w:r>
      <w:proofErr w:type="gramEnd"/>
      <w:r w:rsidRPr="002C2A02">
        <w:t xml:space="preserve"> Nothing,” </w:t>
      </w:r>
      <w:hyperlink r:id="rId20" w:history="1">
        <w:r w:rsidRPr="002C2A02">
          <w:rPr>
            <w:rStyle w:val="Hyperlink"/>
          </w:rPr>
          <w:t>http://www.emorywheel.com/iranian-proliferation-much-ado-about-nothing/</w:t>
        </w:r>
      </w:hyperlink>
      <w:r w:rsidRPr="002C2A02">
        <w:t xml:space="preserve"> // AD)</w:t>
      </w:r>
    </w:p>
    <w:p w:rsidR="00817E08" w:rsidRPr="002C2A02" w:rsidRDefault="00817E08" w:rsidP="00817E08">
      <w:pPr>
        <w:rPr>
          <w:sz w:val="16"/>
        </w:rPr>
      </w:pPr>
    </w:p>
    <w:p w:rsidR="00817E08" w:rsidRPr="002C2A02" w:rsidRDefault="00817E08" w:rsidP="00817E08">
      <w:pPr>
        <w:rPr>
          <w:sz w:val="16"/>
        </w:rPr>
      </w:pPr>
    </w:p>
    <w:p w:rsidR="00817E08" w:rsidRPr="002C2A02" w:rsidRDefault="00817E08" w:rsidP="00817E08">
      <w:pPr>
        <w:rPr>
          <w:rStyle w:val="StyleBoldUnderline"/>
        </w:rPr>
      </w:pPr>
      <w:r w:rsidRPr="002C2A02">
        <w:rPr>
          <w:rStyle w:val="StyleBoldUnderline"/>
        </w:rPr>
        <w:t>In the history of nuclear weapons, the only country to ever utilize one is the United States in</w:t>
      </w:r>
      <w:r w:rsidRPr="002C2A02">
        <w:rPr>
          <w:sz w:val="16"/>
        </w:rPr>
        <w:t xml:space="preserve"> 1945 at the end of </w:t>
      </w:r>
      <w:r w:rsidRPr="002C2A02">
        <w:rPr>
          <w:rStyle w:val="StyleBoldUnderline"/>
        </w:rPr>
        <w:t>World War II</w:t>
      </w:r>
      <w:r w:rsidRPr="002C2A02">
        <w:rPr>
          <w:sz w:val="16"/>
        </w:rPr>
        <w:t xml:space="preserve">. President Truman ordered the first and only atomic bombs to be launched against Hiroshima and Nagasaki so the war would come to end. </w:t>
      </w:r>
      <w:r w:rsidRPr="002C2A02">
        <w:rPr>
          <w:rStyle w:val="StyleBoldUnderline"/>
        </w:rPr>
        <w:t>Though there are arguments on both sides as to whether or not this was ethical, the casualties were tremendous</w:t>
      </w:r>
      <w:r w:rsidRPr="002C2A02">
        <w:rPr>
          <w:sz w:val="16"/>
        </w:rPr>
        <w:t xml:space="preserve"> and the sorrow thousands of innocent Japanese people experienced is unfathomable. </w:t>
      </w:r>
      <w:r w:rsidRPr="002C2A02">
        <w:rPr>
          <w:rStyle w:val="StyleBoldUnderline"/>
        </w:rPr>
        <w:t xml:space="preserve">It is hypocritical of the United States to tell another country not to proliferate, considering no damage has been or will be done. Proliferation rhetoric and condemnation is counterproductive </w:t>
      </w:r>
      <w:r w:rsidRPr="002C2A02">
        <w:rPr>
          <w:sz w:val="16"/>
        </w:rPr>
        <w:t xml:space="preserve">and creates a self-fulfilling prophecy. </w:t>
      </w:r>
      <w:r w:rsidRPr="002C2A02">
        <w:rPr>
          <w:rStyle w:val="StyleBoldUnderline"/>
        </w:rPr>
        <w:t>Telling other countries not to do something</w:t>
      </w:r>
      <w:r w:rsidRPr="002C2A02">
        <w:rPr>
          <w:sz w:val="16"/>
        </w:rPr>
        <w:t xml:space="preserve"> by a state who has endorsed such actions in the past </w:t>
      </w:r>
      <w:r w:rsidRPr="002C2A02">
        <w:rPr>
          <w:rStyle w:val="StyleBoldUnderline"/>
        </w:rPr>
        <w:t xml:space="preserve">will just increase the chances of a calamity (such as a nuclear war in the Middle East). This argument is empirically proven and continues to be proven in the status quo. </w:t>
      </w:r>
      <w:r w:rsidRPr="002C2A02">
        <w:rPr>
          <w:sz w:val="16"/>
        </w:rPr>
        <w:t xml:space="preserve">The United States currently has a “no tolerance” policy towards countries that are proliferating (Iran, North Korea) and continue to engage in political and economic sanctions. </w:t>
      </w:r>
      <w:r w:rsidRPr="002C2A02">
        <w:rPr>
          <w:rStyle w:val="StyleBoldUnderline"/>
        </w:rPr>
        <w:t>All these sanctions have done is increase the amount of proliferation by states and muddle relations between the United States and Iran.</w:t>
      </w:r>
    </w:p>
    <w:p w:rsidR="00817E08" w:rsidRPr="002C2A02" w:rsidRDefault="00817E08" w:rsidP="00817E08">
      <w:pPr>
        <w:rPr>
          <w:rStyle w:val="StyleBoldUnderline"/>
        </w:rPr>
      </w:pPr>
    </w:p>
    <w:p w:rsidR="00817E08" w:rsidRPr="002C2A02" w:rsidRDefault="00817E08" w:rsidP="00817E08">
      <w:pPr>
        <w:rPr>
          <w:rStyle w:val="StyleBoldUnderline"/>
        </w:rPr>
      </w:pPr>
    </w:p>
    <w:p w:rsidR="00817E08" w:rsidRPr="002C2A02" w:rsidRDefault="00817E08" w:rsidP="00817E08">
      <w:pPr>
        <w:pStyle w:val="Heading4"/>
        <w:rPr>
          <w:rStyle w:val="StyleBoldUnderline"/>
          <w:rFonts w:cs="Times New Roman"/>
          <w:b w:val="0"/>
          <w:sz w:val="28"/>
          <w:szCs w:val="26"/>
          <w:u w:val="none"/>
        </w:rPr>
      </w:pPr>
      <w:r w:rsidRPr="002C2A02">
        <w:rPr>
          <w:rStyle w:val="StyleBoldUnderline"/>
          <w:rFonts w:cs="Times New Roman"/>
          <w:sz w:val="28"/>
          <w:szCs w:val="26"/>
          <w:u w:val="none"/>
        </w:rPr>
        <w:t xml:space="preserve">Status quo proves- US sanctions boost </w:t>
      </w:r>
      <w:proofErr w:type="spellStart"/>
      <w:r w:rsidRPr="002C2A02">
        <w:rPr>
          <w:rStyle w:val="StyleBoldUnderline"/>
          <w:rFonts w:cs="Times New Roman"/>
          <w:sz w:val="28"/>
          <w:szCs w:val="26"/>
          <w:u w:val="none"/>
        </w:rPr>
        <w:t>prolif</w:t>
      </w:r>
      <w:proofErr w:type="spellEnd"/>
      <w:r w:rsidRPr="002C2A02">
        <w:rPr>
          <w:rStyle w:val="StyleBoldUnderline"/>
          <w:rFonts w:cs="Times New Roman"/>
          <w:sz w:val="28"/>
          <w:szCs w:val="26"/>
          <w:u w:val="none"/>
        </w:rPr>
        <w:t xml:space="preserve"> and deck relations</w:t>
      </w:r>
    </w:p>
    <w:p w:rsidR="00817E08" w:rsidRPr="002C2A02" w:rsidRDefault="00817E08" w:rsidP="00817E08">
      <w:r w:rsidRPr="002C2A02">
        <w:rPr>
          <w:rStyle w:val="StyleStyleBold12pt"/>
        </w:rPr>
        <w:t xml:space="preserve">Emory 13- Ed. </w:t>
      </w:r>
      <w:proofErr w:type="spellStart"/>
      <w:r w:rsidRPr="002C2A02">
        <w:rPr>
          <w:rStyle w:val="StyleStyleBold12pt"/>
        </w:rPr>
        <w:t>Krinshnamurthy</w:t>
      </w:r>
      <w:proofErr w:type="spellEnd"/>
      <w:r w:rsidRPr="002C2A02">
        <w:rPr>
          <w:rStyle w:val="StyleStyleBold12pt"/>
        </w:rPr>
        <w:t xml:space="preserve">- </w:t>
      </w:r>
      <w:r w:rsidRPr="002C2A02">
        <w:rPr>
          <w:rStyle w:val="StyleStyleBold12pt"/>
          <w:b w:val="0"/>
        </w:rPr>
        <w:t>Major in Philosophy and Economics</w:t>
      </w:r>
      <w:r w:rsidRPr="002C2A02">
        <w:t xml:space="preserve"> (2-11-13, </w:t>
      </w:r>
      <w:proofErr w:type="spellStart"/>
      <w:r w:rsidRPr="002C2A02">
        <w:t>Priyanka</w:t>
      </w:r>
      <w:proofErr w:type="spellEnd"/>
      <w:r w:rsidRPr="002C2A02">
        <w:t xml:space="preserve">, The Emory Wheel, “Iranian Proliferation: Much Ado </w:t>
      </w:r>
      <w:proofErr w:type="gramStart"/>
      <w:r w:rsidRPr="002C2A02">
        <w:t>About</w:t>
      </w:r>
      <w:proofErr w:type="gramEnd"/>
      <w:r w:rsidRPr="002C2A02">
        <w:t xml:space="preserve"> Nothing,” </w:t>
      </w:r>
      <w:hyperlink r:id="rId21" w:history="1">
        <w:r w:rsidRPr="002C2A02">
          <w:rPr>
            <w:rStyle w:val="Hyperlink"/>
          </w:rPr>
          <w:t>http://www.emorywheel.com/iranian-proliferation-much-ado-about-nothing/</w:t>
        </w:r>
      </w:hyperlink>
      <w:r w:rsidRPr="002C2A02">
        <w:t xml:space="preserve"> // AD)</w:t>
      </w:r>
    </w:p>
    <w:p w:rsidR="00817E08" w:rsidRPr="002C2A02" w:rsidRDefault="00817E08" w:rsidP="00817E08">
      <w:pPr>
        <w:rPr>
          <w:rStyle w:val="StyleBoldUnderline"/>
        </w:rPr>
      </w:pPr>
    </w:p>
    <w:p w:rsidR="00817E08" w:rsidRPr="002C2A02" w:rsidRDefault="00817E08" w:rsidP="00817E08">
      <w:pPr>
        <w:rPr>
          <w:rStyle w:val="StyleBoldUnderline"/>
        </w:rPr>
      </w:pPr>
      <w:r w:rsidRPr="002C2A02">
        <w:rPr>
          <w:sz w:val="16"/>
        </w:rPr>
        <w:t>In the history of nuclear weapons, the only country to ever utilize one is the United States in 1945 at the end of World War II. President Truman ordered the first and only atomic bombs to be launched against Hiroshima and Nagasaki so the war would come to end. Though there are arguments on both sides as to whether or not this was ethical, the casualties were tremendous and the sorrow thousands of innocent Japanese people experienced is unfathomable. It is hypocritical of the United States to tell another country not to proliferate, considering no damage has been or will be done. Proliferation rhetoric and condemnation is counterproductive and creates a self-fulfilling prophecy. Telling other countries not to do something by a state who has endorsed such actions in the past will just increase the chances of a calamity (such as a nuclear war in the Middle East). This argument is empirically proven and continues to be proven in the status quo.</w:t>
      </w:r>
      <w:r w:rsidRPr="002C2A02">
        <w:rPr>
          <w:rStyle w:val="StyleBoldUnderline"/>
        </w:rPr>
        <w:t xml:space="preserve"> The United States currently has a “no tolerance” policy towards countries that are proliferating (Iran, North Korea) and continue to engage in political and economic sanctions. All these sanctions have done is increase the amount of proliferation by states and muddle relations between the United States and Iran.</w:t>
      </w:r>
    </w:p>
    <w:p w:rsidR="00817E08" w:rsidRPr="002C2A02" w:rsidRDefault="00817E08" w:rsidP="0018188C">
      <w:pPr>
        <w:rPr>
          <w:rStyle w:val="StyleBoldUnderline"/>
        </w:rPr>
      </w:pPr>
    </w:p>
    <w:p w:rsidR="0018188C" w:rsidRPr="002C2A02" w:rsidRDefault="0018188C" w:rsidP="00FC3BE5">
      <w:pPr>
        <w:rPr>
          <w:sz w:val="16"/>
        </w:rPr>
      </w:pPr>
    </w:p>
    <w:p w:rsidR="00FC3BE5" w:rsidRPr="002C2A02" w:rsidRDefault="00FC3BE5" w:rsidP="00FC3BE5">
      <w:pPr>
        <w:pStyle w:val="Heading3"/>
        <w:rPr>
          <w:rFonts w:cs="Times New Roman"/>
          <w:bCs w:val="0"/>
        </w:rPr>
      </w:pPr>
      <w:r w:rsidRPr="002C2A02">
        <w:rPr>
          <w:rFonts w:cs="Times New Roman"/>
          <w:bCs w:val="0"/>
        </w:rPr>
        <w:lastRenderedPageBreak/>
        <w:t>OFAC Narcotics Advantage</w:t>
      </w:r>
    </w:p>
    <w:p w:rsidR="00FC3BE5" w:rsidRPr="002C2A02" w:rsidRDefault="00FC3BE5" w:rsidP="00FC3BE5">
      <w:pPr>
        <w:pStyle w:val="Heading4"/>
        <w:rPr>
          <w:rFonts w:cs="Times New Roman"/>
        </w:rPr>
      </w:pPr>
      <w:r w:rsidRPr="002C2A02">
        <w:rPr>
          <w:rFonts w:cs="Times New Roman"/>
        </w:rPr>
        <w:t xml:space="preserve">Increasing relations solves other problems like drug trafficking </w:t>
      </w:r>
    </w:p>
    <w:p w:rsidR="00FC3BE5" w:rsidRPr="002C2A02" w:rsidRDefault="00FC3BE5" w:rsidP="00FC3BE5">
      <w:pPr>
        <w:rPr>
          <w:sz w:val="16"/>
          <w:szCs w:val="16"/>
        </w:rPr>
      </w:pPr>
      <w:proofErr w:type="spellStart"/>
      <w:r w:rsidRPr="002C2A02">
        <w:rPr>
          <w:rStyle w:val="StyleStyleBold12pt"/>
        </w:rPr>
        <w:t>Thale</w:t>
      </w:r>
      <w:proofErr w:type="spellEnd"/>
      <w:r w:rsidRPr="002C2A02">
        <w:rPr>
          <w:rStyle w:val="StyleStyleBold12pt"/>
        </w:rPr>
        <w:t xml:space="preserve"> 09, </w:t>
      </w:r>
      <w:r w:rsidRPr="002C2A02">
        <w:rPr>
          <w:rStyle w:val="StyleStyleBold12pt"/>
          <w:sz w:val="16"/>
          <w:szCs w:val="16"/>
        </w:rPr>
        <w:t xml:space="preserve">Geoff </w:t>
      </w:r>
      <w:proofErr w:type="spellStart"/>
      <w:r w:rsidRPr="002C2A02">
        <w:rPr>
          <w:rStyle w:val="StyleStyleBold12pt"/>
          <w:sz w:val="16"/>
          <w:szCs w:val="16"/>
        </w:rPr>
        <w:t>Thale</w:t>
      </w:r>
      <w:proofErr w:type="spellEnd"/>
      <w:r w:rsidRPr="002C2A02">
        <w:rPr>
          <w:rStyle w:val="StyleStyleBold12pt"/>
          <w:sz w:val="16"/>
          <w:szCs w:val="16"/>
        </w:rPr>
        <w:t xml:space="preserve"> is a program Director of the Washington Office on Latin America, (4-27-09, Geoff, Hearing on “Examining the Status of U.S. Trade with Cuba and Its Impact on Economic Growth” </w:t>
      </w:r>
      <w:r w:rsidRPr="002C2A02">
        <w:rPr>
          <w:sz w:val="16"/>
          <w:szCs w:val="16"/>
        </w:rPr>
        <w:t>http://democrats.energycommerce.house.gov/Press_111/20090427/testimony_thale.pdf</w:t>
      </w:r>
      <w:r w:rsidRPr="002C2A02">
        <w:rPr>
          <w:rStyle w:val="Hyperlink"/>
          <w:sz w:val="16"/>
          <w:szCs w:val="16"/>
        </w:rPr>
        <w:t xml:space="preserve">, </w:t>
      </w:r>
      <w:r w:rsidRPr="002C2A02">
        <w:rPr>
          <w:sz w:val="16"/>
          <w:szCs w:val="16"/>
        </w:rPr>
        <w:t>HK</w:t>
      </w:r>
    </w:p>
    <w:p w:rsidR="00FC3BE5" w:rsidRPr="002C2A02" w:rsidRDefault="00FC3BE5" w:rsidP="00FC3BE5">
      <w:pPr>
        <w:rPr>
          <w:b/>
          <w:u w:val="single"/>
        </w:rPr>
      </w:pPr>
    </w:p>
    <w:p w:rsidR="00FC3BE5" w:rsidRPr="002C2A02" w:rsidRDefault="00FC3BE5" w:rsidP="00FC3BE5">
      <w:pPr>
        <w:rPr>
          <w:u w:val="single"/>
        </w:rPr>
      </w:pPr>
      <w:r w:rsidRPr="002C2A02">
        <w:rPr>
          <w:u w:val="single"/>
        </w:rPr>
        <w:t>I have argued above that engagement, including open travel and normal trade relations, will more likely further U.S. objectives related to human rights and democratization in Cuba. Engagement would also serve other U.S. objectives, notably U.S. trade and economic objectives.</w:t>
      </w:r>
      <w:r w:rsidRPr="002C2A02">
        <w:rPr>
          <w:sz w:val="16"/>
        </w:rPr>
        <w:t xml:space="preserve"> Before I turn to the opportunities for trade and investment which we are forgoing, and which are of special interest to the subcommittee, let me briefly mention other U.S. national interests in more normal relations with Cuba. From a military and security perspective, Cuba has long- ceased to be a security threat to the United States. Indeed, John. J. “Jack” Sheehan, former Supreme Allied Commander Atlantic for NATO and a retired U.S. Marine </w:t>
      </w:r>
      <w:proofErr w:type="spellStart"/>
      <w:r w:rsidRPr="002C2A02">
        <w:rPr>
          <w:sz w:val="16"/>
        </w:rPr>
        <w:t>Cops</w:t>
      </w:r>
      <w:proofErr w:type="spellEnd"/>
      <w:r w:rsidRPr="002C2A02">
        <w:rPr>
          <w:sz w:val="16"/>
        </w:rPr>
        <w:t xml:space="preserve"> general has said, </w:t>
      </w:r>
      <w:r w:rsidRPr="002C2A02">
        <w:rPr>
          <w:u w:val="single"/>
        </w:rPr>
        <w:t>“Cuba ceased being a security threat to the United States over a decade ago. The rest of the world has changed during that decade. Yet, U.S. policymakers remain wedded to a series of dated policies that cry out for a fresh approach.”</w:t>
      </w:r>
      <w:r w:rsidRPr="002C2A02">
        <w:rPr>
          <w:sz w:val="16"/>
        </w:rPr>
        <w:t xml:space="preserve"> This opinion was recently echoed by a group of retired military leaders including General James T. Hill, former commander of the United States Southern Command, in a letter to President Obama which stated, “The current policy of isolating Cuba has failed, patently, to achieve our ends. Cuba ceased to be a military threat decades ago</w:t>
      </w:r>
      <w:r w:rsidRPr="002C2A02">
        <w:rPr>
          <w:u w:val="single"/>
        </w:rPr>
        <w:t>.” Instead of allowing U.S. policy to be guided by outdated threat calculations, we should concentrate on security issues of common interest, such as migration. US-Cuba migration cooperation could lead to a more effective response to any future outflow of refugees from Cuba</w:t>
      </w:r>
      <w:r w:rsidRPr="002C2A02">
        <w:rPr>
          <w:sz w:val="16"/>
        </w:rPr>
        <w:t>, and joint law-enforcement efforts to combat human smuggling across the Florida Straits has the potential so save human lives</w:t>
      </w:r>
      <w:r w:rsidRPr="002C2A02">
        <w:rPr>
          <w:u w:val="single"/>
        </w:rPr>
        <w:t>. Engagement with Cuba on migration questions, and other common security issues, such as drug trafficking in the Caribbean, would be in our interest.</w:t>
      </w:r>
    </w:p>
    <w:p w:rsidR="00FC3BE5" w:rsidRPr="002C2A02" w:rsidRDefault="00FC3BE5" w:rsidP="00FC3BE5"/>
    <w:p w:rsidR="00FC3BE5" w:rsidRPr="002C2A02" w:rsidRDefault="00FC3BE5" w:rsidP="00FC3BE5"/>
    <w:p w:rsidR="00FC3BE5" w:rsidRPr="002C2A02" w:rsidRDefault="00FC3BE5" w:rsidP="00FC3BE5"/>
    <w:p w:rsidR="00FC3BE5" w:rsidRPr="002C2A02" w:rsidRDefault="00FC3BE5" w:rsidP="00FC3BE5">
      <w:pPr>
        <w:pStyle w:val="Heading3"/>
        <w:rPr>
          <w:rFonts w:cs="Times New Roman"/>
          <w:bCs w:val="0"/>
        </w:rPr>
      </w:pPr>
      <w:r w:rsidRPr="002C2A02">
        <w:rPr>
          <w:rFonts w:cs="Times New Roman"/>
          <w:bCs w:val="0"/>
        </w:rPr>
        <w:lastRenderedPageBreak/>
        <w:t>OFAC Terrorism Advantage</w:t>
      </w:r>
    </w:p>
    <w:p w:rsidR="00FC3BE5" w:rsidRPr="002C2A02" w:rsidRDefault="00FC3BE5" w:rsidP="00FC3BE5"/>
    <w:p w:rsidR="00FC3BE5" w:rsidRPr="002C2A02" w:rsidRDefault="00FC3BE5" w:rsidP="00FC3BE5"/>
    <w:p w:rsidR="00FC3BE5" w:rsidRPr="002C2A02" w:rsidRDefault="00FC3BE5" w:rsidP="00FC3BE5"/>
    <w:p w:rsidR="00FC3BE5" w:rsidRPr="002C2A02" w:rsidRDefault="00FC3BE5" w:rsidP="00FC3BE5">
      <w:pPr>
        <w:pStyle w:val="Heading4"/>
        <w:rPr>
          <w:rFonts w:cs="Times New Roman"/>
        </w:rPr>
      </w:pPr>
      <w:r w:rsidRPr="002C2A02">
        <w:rPr>
          <w:rFonts w:cs="Times New Roman"/>
        </w:rPr>
        <w:t>US should take Cuba of the terrorism list</w:t>
      </w:r>
    </w:p>
    <w:p w:rsidR="00FC3BE5" w:rsidRPr="002C2A02" w:rsidRDefault="00FC3BE5" w:rsidP="00FC3BE5">
      <w:pPr>
        <w:rPr>
          <w:rStyle w:val="StyleStyleBold12pt"/>
        </w:rPr>
      </w:pPr>
      <w:r w:rsidRPr="002C2A02">
        <w:t xml:space="preserve">The editors 13 </w:t>
      </w:r>
      <w:r w:rsidRPr="002C2A02">
        <w:rPr>
          <w:sz w:val="16"/>
          <w:szCs w:val="16"/>
        </w:rPr>
        <w:t xml:space="preserve">- Bloomberg is a premier site for business and financial market news. It delivers world economic news, stock futures, stock quotes, &amp; personal finance </w:t>
      </w:r>
      <w:proofErr w:type="gramStart"/>
      <w:r w:rsidRPr="002C2A02">
        <w:rPr>
          <w:sz w:val="16"/>
          <w:szCs w:val="16"/>
        </w:rPr>
        <w:t>advice(</w:t>
      </w:r>
      <w:proofErr w:type="gramEnd"/>
      <w:r w:rsidRPr="002C2A02">
        <w:rPr>
          <w:sz w:val="16"/>
          <w:szCs w:val="16"/>
        </w:rPr>
        <w:t>5/13/13, the editors, “Bloomberg is a premier site for business and financial market news. It delivers world economic news, stock futures, stock quotes, &amp; personal finance advice”, http://www.bloomberg.com/news/2013-03-03/cuba-sanctions-help-keep-castros-regime-alive.html) NM</w:t>
      </w:r>
    </w:p>
    <w:p w:rsidR="00FC3BE5" w:rsidRPr="002C2A02" w:rsidRDefault="00FC3BE5" w:rsidP="00FC3BE5">
      <w:pPr>
        <w:rPr>
          <w:rStyle w:val="StyleStyleBold12pt"/>
        </w:rPr>
      </w:pPr>
    </w:p>
    <w:p w:rsidR="00FC3BE5" w:rsidRPr="002C2A02" w:rsidRDefault="00FC3BE5" w:rsidP="00FC3BE5">
      <w:pPr>
        <w:rPr>
          <w:rStyle w:val="StyleBoldUnderline"/>
        </w:rPr>
      </w:pPr>
      <w:r w:rsidRPr="002C2A02">
        <w:rPr>
          <w:rStyle w:val="StyleBoldUnderline"/>
        </w:rPr>
        <w:t xml:space="preserve">The first thing Obama can do is take Cuba off the State Department’s list of State Sponsors of Terrorism. It no longer trains or arms revolutionary </w:t>
      </w:r>
      <w:proofErr w:type="gramStart"/>
      <w:r w:rsidRPr="002C2A02">
        <w:rPr>
          <w:rStyle w:val="StyleBoldUnderline"/>
        </w:rPr>
        <w:t>movements,</w:t>
      </w:r>
      <w:proofErr w:type="gramEnd"/>
      <w:r w:rsidRPr="002C2A02">
        <w:rPr>
          <w:rStyle w:val="StyleBoldUnderline"/>
        </w:rPr>
        <w:t xml:space="preserve"> and the U.S. intelligence community decided as far back as 1998 that Cuba posed no threat to national security</w:t>
      </w:r>
      <w:r w:rsidRPr="002C2A02">
        <w:rPr>
          <w:rStyle w:val="StyleStyleBold12pt"/>
          <w:sz w:val="16"/>
          <w:szCs w:val="24"/>
        </w:rPr>
        <w:t xml:space="preserve">. </w:t>
      </w:r>
      <w:r w:rsidRPr="002C2A02">
        <w:rPr>
          <w:sz w:val="16"/>
        </w:rPr>
        <w:t>Indeed</w:t>
      </w:r>
      <w:r w:rsidRPr="002C2A02">
        <w:rPr>
          <w:rStyle w:val="StyleStyleBold12pt"/>
          <w:sz w:val="16"/>
          <w:szCs w:val="24"/>
        </w:rPr>
        <w:t xml:space="preserve">, </w:t>
      </w:r>
      <w:r w:rsidRPr="002C2A02">
        <w:rPr>
          <w:rStyle w:val="StyleBoldUnderline"/>
        </w:rPr>
        <w:t>compared with</w:t>
      </w:r>
      <w:r w:rsidRPr="002C2A02">
        <w:rPr>
          <w:rStyle w:val="StyleStyleBold12pt"/>
          <w:sz w:val="16"/>
          <w:szCs w:val="24"/>
        </w:rPr>
        <w:t xml:space="preserve"> </w:t>
      </w:r>
      <w:r w:rsidRPr="002C2A02">
        <w:rPr>
          <w:sz w:val="16"/>
        </w:rPr>
        <w:t>hostile, nuclear-</w:t>
      </w:r>
      <w:proofErr w:type="spellStart"/>
      <w:r w:rsidRPr="002C2A02">
        <w:rPr>
          <w:sz w:val="16"/>
        </w:rPr>
        <w:t>weaponized</w:t>
      </w:r>
      <w:proofErr w:type="spellEnd"/>
      <w:r w:rsidRPr="002C2A02">
        <w:rPr>
          <w:sz w:val="16"/>
        </w:rPr>
        <w:t xml:space="preserve"> regimes such as</w:t>
      </w:r>
      <w:r w:rsidRPr="002C2A02">
        <w:rPr>
          <w:rStyle w:val="StyleStyleBold12pt"/>
          <w:sz w:val="16"/>
          <w:szCs w:val="24"/>
        </w:rPr>
        <w:t xml:space="preserve"> </w:t>
      </w:r>
      <w:r w:rsidRPr="002C2A02">
        <w:rPr>
          <w:rStyle w:val="StyleBoldUnderline"/>
        </w:rPr>
        <w:t>North Korea (taken off the list in 2008</w:t>
      </w:r>
      <w:r w:rsidRPr="002C2A02">
        <w:rPr>
          <w:rStyle w:val="StyleStyleBold12pt"/>
          <w:sz w:val="16"/>
          <w:szCs w:val="24"/>
        </w:rPr>
        <w:t xml:space="preserve">) </w:t>
      </w:r>
      <w:r w:rsidRPr="002C2A02">
        <w:rPr>
          <w:sz w:val="16"/>
        </w:rPr>
        <w:t>or ostensible U.S. ally Pakistan (with its clandestine links to the Taliban and other violent jihadist groups)</w:t>
      </w:r>
      <w:proofErr w:type="gramStart"/>
      <w:r w:rsidRPr="002C2A02">
        <w:rPr>
          <w:sz w:val="16"/>
        </w:rPr>
        <w:t>,</w:t>
      </w:r>
      <w:proofErr w:type="gramEnd"/>
      <w:r w:rsidRPr="002C2A02">
        <w:rPr>
          <w:rStyle w:val="StyleStyleBold12pt"/>
          <w:sz w:val="16"/>
          <w:szCs w:val="24"/>
        </w:rPr>
        <w:t xml:space="preserve"> </w:t>
      </w:r>
      <w:r w:rsidRPr="002C2A02">
        <w:rPr>
          <w:rStyle w:val="StyleBoldUnderline"/>
        </w:rPr>
        <w:t>Cuba seems a beacon of peace. Removing it from the list would open new avenues of commerce</w:t>
      </w:r>
      <w:r w:rsidRPr="002C2A02">
        <w:rPr>
          <w:rStyle w:val="StyleStyleBold12pt"/>
          <w:sz w:val="16"/>
          <w:szCs w:val="24"/>
        </w:rPr>
        <w:t xml:space="preserve">. </w:t>
      </w:r>
      <w:r w:rsidRPr="002C2A02">
        <w:rPr>
          <w:rStyle w:val="StyleBoldUnderline"/>
        </w:rPr>
        <w:t>It might also break the stalemate over the case of Alan Gross, a U.S. contractor imprisoned in 2009 for distributing computer equipment to members of Cuba’s Jewish community</w:t>
      </w:r>
    </w:p>
    <w:p w:rsidR="00FC3BE5" w:rsidRPr="002C2A02" w:rsidRDefault="00FC3BE5" w:rsidP="00FC3BE5">
      <w:pPr>
        <w:rPr>
          <w:rStyle w:val="StyleStyleBold12pt"/>
        </w:rPr>
      </w:pPr>
    </w:p>
    <w:p w:rsidR="00FC3BE5" w:rsidRPr="002C2A02" w:rsidRDefault="00FC3BE5" w:rsidP="00FC3BE5">
      <w:pPr>
        <w:pStyle w:val="Heading4"/>
        <w:rPr>
          <w:rFonts w:cs="Times New Roman"/>
        </w:rPr>
      </w:pPr>
      <w:r w:rsidRPr="002C2A02">
        <w:rPr>
          <w:rFonts w:cs="Times New Roman"/>
        </w:rPr>
        <w:t xml:space="preserve">Cuban days of funding terrorists are over – its time they come of the terrorist list </w:t>
      </w:r>
    </w:p>
    <w:p w:rsidR="00FC3BE5" w:rsidRPr="002C2A02" w:rsidRDefault="00FC3BE5" w:rsidP="00FC3BE5">
      <w:pPr>
        <w:rPr>
          <w:rStyle w:val="StyleStyleBold12pt"/>
          <w:b w:val="0"/>
        </w:rPr>
      </w:pPr>
      <w:proofErr w:type="gramStart"/>
      <w:r w:rsidRPr="002C2A02">
        <w:rPr>
          <w:rStyle w:val="StyleStyleBold12pt"/>
        </w:rPr>
        <w:t xml:space="preserve">Williams 5/3 </w:t>
      </w:r>
      <w:r w:rsidRPr="002C2A02">
        <w:rPr>
          <w:rStyle w:val="StyleStyleBold12pt"/>
          <w:sz w:val="16"/>
          <w:szCs w:val="16"/>
        </w:rPr>
        <w:t>Los Angeles Times international affairs writer.</w:t>
      </w:r>
      <w:proofErr w:type="gramEnd"/>
      <w:r w:rsidRPr="002C2A02">
        <w:rPr>
          <w:rStyle w:val="StyleStyleBold12pt"/>
          <w:sz w:val="16"/>
          <w:szCs w:val="16"/>
        </w:rPr>
        <w:t xml:space="preserve"> Former foreign correspondent, 25 years covering Europe, Latin America, Asia and the Middle East(5/3/13, Carol, “Political calculus keeps Cuba on U.S. list of terror sponsors”,http://articles.latimes.com/2013/may/03/world/la-fg-wn-cuba-us-terror-list-20130502)</w:t>
      </w:r>
    </w:p>
    <w:p w:rsidR="00FC3BE5" w:rsidRPr="002C2A02" w:rsidRDefault="00FC3BE5" w:rsidP="00FC3BE5"/>
    <w:p w:rsidR="00FC3BE5" w:rsidRPr="002C2A02" w:rsidRDefault="00FC3BE5" w:rsidP="00FC3BE5">
      <w:pPr>
        <w:rPr>
          <w:sz w:val="16"/>
        </w:rPr>
      </w:pPr>
      <w:r w:rsidRPr="002C2A02">
        <w:rPr>
          <w:rStyle w:val="StyleBoldUnderline"/>
        </w:rPr>
        <w:t>Cuba</w:t>
      </w:r>
      <w:r w:rsidRPr="002C2A02">
        <w:rPr>
          <w:sz w:val="16"/>
        </w:rPr>
        <w:t xml:space="preserve">’s communist leadership was quick to send condolences to the victims of the Boston Marathon bombings and to reiterate to Washington that it “rejects and condemns unequivocally all acts of terrorism.” </w:t>
      </w:r>
      <w:proofErr w:type="gramStart"/>
      <w:r w:rsidRPr="002C2A02">
        <w:rPr>
          <w:rStyle w:val="StyleBoldUnderline"/>
        </w:rPr>
        <w:t>Once a key supplier of arms and training to leftist rebels in Latin America, the Castro regime long ago disentangled itself from the Cold War-era confrontations.</w:t>
      </w:r>
      <w:proofErr w:type="gramEnd"/>
      <w:r w:rsidRPr="002C2A02">
        <w:rPr>
          <w:sz w:val="16"/>
        </w:rPr>
        <w:t xml:space="preserve"> </w:t>
      </w:r>
      <w:r w:rsidRPr="002C2A02">
        <w:rPr>
          <w:rStyle w:val="StyleBoldUnderline"/>
        </w:rPr>
        <w:t>Havana now hosts peace talks between the Revolutionary Armed Forces of Colombia that it once supported and the U.S.-allied government the insurgents battled for years</w:t>
      </w:r>
      <w:r w:rsidRPr="002C2A02">
        <w:rPr>
          <w:sz w:val="16"/>
        </w:rPr>
        <w:t xml:space="preserve">. Havana still gives refuge to a few fugitive radicals from the Black Panthers and Basque insurgents, and two years ago a Cuban court convicted 64-year-old development specialist Alan Gross on spying charges for attempting to install satellite equipment without government permission. </w:t>
      </w:r>
      <w:r w:rsidRPr="002C2A02">
        <w:rPr>
          <w:rStyle w:val="StyleBoldUnderline"/>
        </w:rPr>
        <w:t>But nothing that Cuba has done suggests its government is plotting harm against Americans, national security experts say</w:t>
      </w:r>
      <w:r w:rsidRPr="002C2A02">
        <w:rPr>
          <w:sz w:val="16"/>
        </w:rPr>
        <w:t xml:space="preserve">. </w:t>
      </w:r>
      <w:r w:rsidRPr="002C2A02">
        <w:rPr>
          <w:rStyle w:val="StyleBoldUnderline"/>
        </w:rPr>
        <w:t xml:space="preserve">And they criticize as counterproductive the State Department’s decision, disclosed this week, to keep Cuba on its list of “state sponsors of terrorism.” “We ought to reserve that term for nations that actually use the apparatus of statehood to support the targeting of U.S. interests and civilians,” said Juliette </w:t>
      </w:r>
      <w:proofErr w:type="spellStart"/>
      <w:r w:rsidRPr="002C2A02">
        <w:rPr>
          <w:rStyle w:val="StyleBoldUnderline"/>
        </w:rPr>
        <w:t>Kayyem</w:t>
      </w:r>
      <w:proofErr w:type="spellEnd"/>
      <w:r w:rsidRPr="002C2A02">
        <w:rPr>
          <w:rStyle w:val="StyleBoldUnderline"/>
        </w:rPr>
        <w:t>, a former assistant secretary for intergovernmental affairs at the Department of Homeland Security and now writing and lecturing on national security in the Boston area.</w:t>
      </w:r>
      <w:r w:rsidRPr="002C2A02">
        <w:rPr>
          <w:sz w:val="16"/>
        </w:rPr>
        <w:t xml:space="preserve"> “Yes, Cuba does a lot of bad things that we don’t like, but it doesn’t rise to anything on the level of a terrorist threat.” On Wednesday, State Department spokesman Patrick </w:t>
      </w:r>
      <w:proofErr w:type="spellStart"/>
      <w:r w:rsidRPr="002C2A02">
        <w:rPr>
          <w:sz w:val="16"/>
        </w:rPr>
        <w:t>Ventrell</w:t>
      </w:r>
      <w:proofErr w:type="spellEnd"/>
      <w:r w:rsidRPr="002C2A02">
        <w:rPr>
          <w:sz w:val="16"/>
        </w:rPr>
        <w:t xml:space="preserve">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 </w:t>
      </w:r>
      <w:proofErr w:type="spellStart"/>
      <w:r w:rsidRPr="002C2A02">
        <w:rPr>
          <w:sz w:val="16"/>
        </w:rPr>
        <w:t>Kayyem</w:t>
      </w:r>
      <w:proofErr w:type="spellEnd"/>
      <w:r w:rsidRPr="002C2A02">
        <w:rPr>
          <w:sz w:val="16"/>
        </w:rPr>
        <w:t xml:space="preserve"> laments the “diluting” of the terrorist designation based on political or ideological disputes. “We to the mutual threats posed by hurricanes, oil spills and refugee crises are complicated by the set of trade and financial restrictions that comes along with the “state sponsor” censure, </w:t>
      </w:r>
      <w:proofErr w:type="spellStart"/>
      <w:r w:rsidRPr="002C2A02">
        <w:rPr>
          <w:sz w:val="16"/>
        </w:rPr>
        <w:t>Kayyem</w:t>
      </w:r>
      <w:proofErr w:type="spellEnd"/>
      <w:r w:rsidRPr="002C2A02">
        <w:rPr>
          <w:sz w:val="16"/>
        </w:rPr>
        <w:t xml:space="preserve"> said. “There are some real operational impediments when we have a system that begins with ‘no’ rather than ‘why not?’ ” she said of the legally encumbered contacts between Havana and Washington. Politicians who have pushed for a continued hard line against Cuba cheered their victory in getting the Obama administration to keep Cuba on the list. U.S. Rep. Ileana Ros-Lehtinen, a South Florida Republican whose efforts to isolate and punish the Castro regime have been a central plank of her election strategy throughout her 24 years in Congress, hailed the State Department decision as “reaffirming the threat that the Castro regime represents.” </w:t>
      </w:r>
      <w:proofErr w:type="spellStart"/>
      <w:r w:rsidRPr="002C2A02">
        <w:rPr>
          <w:sz w:val="16"/>
        </w:rPr>
        <w:t>Arash</w:t>
      </w:r>
      <w:proofErr w:type="spellEnd"/>
      <w:r w:rsidRPr="002C2A02">
        <w:rPr>
          <w:sz w:val="16"/>
        </w:rPr>
        <w:t xml:space="preserve"> </w:t>
      </w:r>
      <w:proofErr w:type="spellStart"/>
      <w:r w:rsidRPr="002C2A02">
        <w:rPr>
          <w:sz w:val="16"/>
        </w:rPr>
        <w:t>Aramesh</w:t>
      </w:r>
      <w:proofErr w:type="spellEnd"/>
      <w:r w:rsidRPr="002C2A02">
        <w:rPr>
          <w:sz w:val="16"/>
        </w:rPr>
        <w:t xml:space="preserve">, a national security analyst at Stanford Law School, blamed the continued branding of Cuba as a terrorism sponsor on politicians “pandering for a certain political base.” He also said </w:t>
      </w:r>
      <w:r w:rsidRPr="002C2A02">
        <w:rPr>
          <w:rStyle w:val="StyleBoldUnderline"/>
        </w:rPr>
        <w:t xml:space="preserve">President Obama and Secretary of State John F. Kerry have failed to make a priority of removing the impediment to better relations with Cuba. </w:t>
      </w:r>
      <w:proofErr w:type="gramStart"/>
      <w:r w:rsidRPr="002C2A02">
        <w:rPr>
          <w:rStyle w:val="StyleBoldUnderline"/>
        </w:rPr>
        <w:t>work</w:t>
      </w:r>
      <w:proofErr w:type="gramEnd"/>
      <w:r w:rsidRPr="002C2A02">
        <w:rPr>
          <w:rStyle w:val="StyleBoldUnderline"/>
        </w:rPr>
        <w:t xml:space="preserve"> with a lot of countries we don’t like, but the imprimatur of ‘terrorism’ has a ring to it in a way that can be harmful to us</w:t>
      </w:r>
      <w:r w:rsidRPr="002C2A02">
        <w:rPr>
          <w:sz w:val="16"/>
        </w:rPr>
        <w:t xml:space="preserve">,” she said. Collaboration between the United States and Cuba on emergency planning to respond </w:t>
      </w:r>
    </w:p>
    <w:p w:rsidR="00FC3BE5" w:rsidRPr="002C2A02" w:rsidRDefault="00FC3BE5" w:rsidP="00FC3BE5"/>
    <w:p w:rsidR="00611448" w:rsidRDefault="00611448" w:rsidP="00611448">
      <w:pPr>
        <w:pStyle w:val="Heading3"/>
        <w:rPr>
          <w:rFonts w:cs="Times New Roman"/>
        </w:rPr>
      </w:pPr>
      <w:r w:rsidRPr="002C2A02">
        <w:rPr>
          <w:rFonts w:cs="Times New Roman"/>
        </w:rPr>
        <w:lastRenderedPageBreak/>
        <w:t>North Korea</w:t>
      </w:r>
    </w:p>
    <w:p w:rsidR="000F643E" w:rsidRDefault="000F643E" w:rsidP="000F643E"/>
    <w:p w:rsidR="000F643E" w:rsidRDefault="000F643E" w:rsidP="000F643E">
      <w:pPr>
        <w:pStyle w:val="Heading4"/>
      </w:pPr>
      <w:r>
        <w:t xml:space="preserve">UN, not OFAC, is key to make </w:t>
      </w:r>
      <w:proofErr w:type="gramStart"/>
      <w:r>
        <w:t>north</w:t>
      </w:r>
      <w:proofErr w:type="gramEnd"/>
      <w:r>
        <w:t xml:space="preserve"> Korean sanctions effective</w:t>
      </w:r>
    </w:p>
    <w:p w:rsidR="000F643E" w:rsidRPr="000F643E" w:rsidRDefault="000F643E" w:rsidP="000F643E">
      <w:r>
        <w:t xml:space="preserve">Bruce </w:t>
      </w:r>
      <w:proofErr w:type="spellStart"/>
      <w:r w:rsidRPr="000F643E">
        <w:rPr>
          <w:rStyle w:val="StyleStyleBold12pt"/>
        </w:rPr>
        <w:t>Klingner</w:t>
      </w:r>
      <w:proofErr w:type="spellEnd"/>
      <w:r>
        <w:t xml:space="preserve"> </w:t>
      </w:r>
      <w:r w:rsidRPr="000F643E">
        <w:rPr>
          <w:rStyle w:val="StyleStyleBold12pt"/>
        </w:rPr>
        <w:t>7/22</w:t>
      </w:r>
      <w:r>
        <w:t xml:space="preserve">/13 (senior research fellow, northeast </w:t>
      </w:r>
      <w:proofErr w:type="spellStart"/>
      <w:r>
        <w:t>asia</w:t>
      </w:r>
      <w:proofErr w:type="spellEnd"/>
      <w:r>
        <w:t>, heritage foundation</w:t>
      </w:r>
      <w:proofErr w:type="gramStart"/>
      <w:r>
        <w:t>, ”</w:t>
      </w:r>
      <w:proofErr w:type="gramEnd"/>
      <w:r>
        <w:t>North Korean–Cuban Arms Shipment Shows Need to Tighten Sanctions” http://www.heritage.org/research/reports/2013/07/north-korean-cuban-arms-shipment-shows-need-to-tighten-sanctions)</w:t>
      </w:r>
    </w:p>
    <w:p w:rsidR="000F643E" w:rsidRDefault="000F643E" w:rsidP="000F643E"/>
    <w:p w:rsidR="000F643E" w:rsidRPr="000F643E" w:rsidRDefault="000F643E" w:rsidP="000F643E">
      <w:pPr>
        <w:rPr>
          <w:sz w:val="16"/>
        </w:rPr>
      </w:pPr>
      <w:r w:rsidRPr="000F643E">
        <w:rPr>
          <w:sz w:val="16"/>
        </w:rPr>
        <w:t>Closing the Loopholes</w:t>
      </w:r>
      <w:r w:rsidRPr="000F643E">
        <w:rPr>
          <w:sz w:val="12"/>
        </w:rPr>
        <w:t>¶</w:t>
      </w:r>
      <w:r w:rsidRPr="000F643E">
        <w:rPr>
          <w:sz w:val="16"/>
        </w:rPr>
        <w:t xml:space="preserve"> </w:t>
      </w:r>
      <w:proofErr w:type="gramStart"/>
      <w:r w:rsidRPr="000F643E">
        <w:rPr>
          <w:rStyle w:val="StyleBoldUnderline"/>
        </w:rPr>
        <w:t>Although</w:t>
      </w:r>
      <w:proofErr w:type="gramEnd"/>
      <w:r w:rsidRPr="000F643E">
        <w:rPr>
          <w:rStyle w:val="StyleBoldUnderline"/>
        </w:rPr>
        <w:t xml:space="preserve"> the intercepted arms shipment was a relatively minor violation, Washington should use the incident to insist that all nations fully implement U.N. sanctions</w:t>
      </w:r>
      <w:r w:rsidRPr="000F643E">
        <w:rPr>
          <w:sz w:val="16"/>
        </w:rPr>
        <w:t xml:space="preserve">. </w:t>
      </w:r>
      <w:r w:rsidRPr="000F643E">
        <w:rPr>
          <w:rStyle w:val="StyleBoldUnderline"/>
        </w:rPr>
        <w:t>Pyongyang</w:t>
      </w:r>
      <w:r w:rsidRPr="000F643E">
        <w:rPr>
          <w:sz w:val="16"/>
        </w:rPr>
        <w:t xml:space="preserve"> clearly </w:t>
      </w:r>
      <w:r w:rsidRPr="000F643E">
        <w:rPr>
          <w:rStyle w:val="StyleBoldUnderline"/>
        </w:rPr>
        <w:t>continues to defy the international community,</w:t>
      </w:r>
      <w:r w:rsidRPr="000F643E">
        <w:rPr>
          <w:sz w:val="16"/>
        </w:rPr>
        <w:t xml:space="preserve"> and </w:t>
      </w:r>
      <w:r w:rsidRPr="000F643E">
        <w:rPr>
          <w:rStyle w:val="StyleBoldUnderline"/>
        </w:rPr>
        <w:t>action should be taken to prevent North Korean procurement and export of missile- and nuclear-related components.</w:t>
      </w:r>
      <w:r w:rsidRPr="000F643E">
        <w:rPr>
          <w:rStyle w:val="StyleBoldUnderline"/>
          <w:sz w:val="12"/>
          <w:u w:val="none"/>
        </w:rPr>
        <w:t>¶</w:t>
      </w:r>
      <w:r w:rsidRPr="000F643E">
        <w:rPr>
          <w:sz w:val="16"/>
        </w:rPr>
        <w:t xml:space="preserve"> The </w:t>
      </w:r>
      <w:r w:rsidRPr="000F643E">
        <w:rPr>
          <w:rStyle w:val="StyleBoldUnderline"/>
        </w:rPr>
        <w:t>Obama</w:t>
      </w:r>
      <w:r w:rsidRPr="000F643E">
        <w:rPr>
          <w:sz w:val="16"/>
        </w:rPr>
        <w:t xml:space="preserve"> Administration </w:t>
      </w:r>
      <w:r w:rsidRPr="000F643E">
        <w:rPr>
          <w:rStyle w:val="StyleBoldUnderline"/>
        </w:rPr>
        <w:t>should press the UNSC to close the loopholes in existing resolutions</w:t>
      </w:r>
      <w:r w:rsidRPr="000F643E">
        <w:rPr>
          <w:sz w:val="16"/>
        </w:rPr>
        <w:t xml:space="preserve">, such as by adding measures to enable military means to enforce the sanctions. </w:t>
      </w:r>
      <w:r w:rsidRPr="000F643E">
        <w:rPr>
          <w:rStyle w:val="StyleBoldUnderline"/>
        </w:rPr>
        <w:t>Current resolutions do not give naval and law enforcement agencies the authority to board and inspect North Korean ships on the high seas</w:t>
      </w:r>
      <w:r w:rsidRPr="000F643E">
        <w:rPr>
          <w:sz w:val="16"/>
        </w:rPr>
        <w:t xml:space="preserve">, even if suspected of carrying nuclear technology or ballistic missiles. </w:t>
      </w:r>
      <w:r w:rsidRPr="000F643E">
        <w:rPr>
          <w:rStyle w:val="StyleBoldUnderline"/>
        </w:rPr>
        <w:t xml:space="preserve">Doing so would prevent recurrences of the Kang Nam and M/V Light incidents </w:t>
      </w:r>
      <w:r w:rsidRPr="000F643E">
        <w:rPr>
          <w:sz w:val="16"/>
        </w:rPr>
        <w:t xml:space="preserve">of 2009 and 2011, </w:t>
      </w:r>
      <w:r w:rsidRPr="000F643E">
        <w:rPr>
          <w:rStyle w:val="StyleBoldUnderline"/>
        </w:rPr>
        <w:t xml:space="preserve">in which the U.S. Navy was prevented from boarding North Korean ships suspected of being engaged in </w:t>
      </w:r>
      <w:r w:rsidRPr="000F643E">
        <w:rPr>
          <w:rStyle w:val="Emphasis"/>
        </w:rPr>
        <w:t>proliferation</w:t>
      </w:r>
      <w:r w:rsidRPr="000F643E">
        <w:rPr>
          <w:rStyle w:val="StyleBoldUnderline"/>
        </w:rPr>
        <w:t>.</w:t>
      </w:r>
      <w:r w:rsidRPr="000F643E">
        <w:rPr>
          <w:rStyle w:val="StyleBoldUnderline"/>
          <w:sz w:val="12"/>
          <w:u w:val="none"/>
        </w:rPr>
        <w:t>¶</w:t>
      </w:r>
      <w:r w:rsidRPr="000F643E">
        <w:rPr>
          <w:sz w:val="16"/>
        </w:rPr>
        <w:t xml:space="preserve"> To this end, the U.N. should add U.N. Charter Chapter 7, Clause 42 authority to the U.N. resolutions against North Korea rather than the existing weaker Clause 41.</w:t>
      </w:r>
    </w:p>
    <w:p w:rsidR="00611448" w:rsidRPr="002C2A02" w:rsidRDefault="00611448" w:rsidP="00611448">
      <w:pPr>
        <w:pStyle w:val="Heading4"/>
        <w:rPr>
          <w:rFonts w:cs="Times New Roman"/>
        </w:rPr>
      </w:pPr>
      <w:r w:rsidRPr="002C2A02">
        <w:rPr>
          <w:rFonts w:cs="Times New Roman"/>
        </w:rPr>
        <w:t xml:space="preserve">North Korea won’t denuclearize even in the best of situations </w:t>
      </w:r>
    </w:p>
    <w:p w:rsidR="00611448" w:rsidRPr="002C2A02" w:rsidRDefault="00611448" w:rsidP="00611448">
      <w:pPr>
        <w:rPr>
          <w:sz w:val="16"/>
        </w:rPr>
      </w:pPr>
      <w:r w:rsidRPr="002C2A02">
        <w:rPr>
          <w:rStyle w:val="Heading4Char"/>
          <w:rFonts w:cs="Times New Roman"/>
        </w:rPr>
        <w:t>Wit 10</w:t>
      </w:r>
      <w:r w:rsidRPr="002C2A02">
        <w:rPr>
          <w:sz w:val="16"/>
        </w:rPr>
        <w:t xml:space="preserve"> (Joel Wit, visiting fellow at the U.S.-Korea Institute at the Paul H. </w:t>
      </w:r>
      <w:proofErr w:type="spellStart"/>
      <w:r w:rsidRPr="002C2A02">
        <w:rPr>
          <w:sz w:val="16"/>
        </w:rPr>
        <w:t>Nitze</w:t>
      </w:r>
      <w:proofErr w:type="spellEnd"/>
      <w:r w:rsidRPr="002C2A02">
        <w:rPr>
          <w:sz w:val="16"/>
        </w:rPr>
        <w:t xml:space="preserve"> School of Advanced International Studies at Johns Hopkins University, senior research fellow at the </w:t>
      </w:r>
      <w:proofErr w:type="spellStart"/>
      <w:r w:rsidRPr="002C2A02">
        <w:rPr>
          <w:sz w:val="16"/>
        </w:rPr>
        <w:t>Weatherhead</w:t>
      </w:r>
      <w:proofErr w:type="spellEnd"/>
      <w:r w:rsidRPr="002C2A02">
        <w:rPr>
          <w:sz w:val="16"/>
        </w:rPr>
        <w:t xml:space="preserve"> East Asia Institute at Columbia, and former State Department official who worked on U.S. policy towards North Korea from 1993 to 2002, February 2010.)</w:t>
      </w:r>
    </w:p>
    <w:p w:rsidR="00611448" w:rsidRPr="002C2A02" w:rsidRDefault="00611448" w:rsidP="00611448">
      <w:pPr>
        <w:rPr>
          <w:sz w:val="16"/>
        </w:rPr>
      </w:pPr>
    </w:p>
    <w:p w:rsidR="00611448" w:rsidRPr="002C2A02" w:rsidRDefault="00611448" w:rsidP="00611448">
      <w:pPr>
        <w:rPr>
          <w:b/>
          <w:u w:val="thick"/>
        </w:rPr>
      </w:pPr>
      <w:r w:rsidRPr="002C2A02">
        <w:rPr>
          <w:sz w:val="16"/>
        </w:rPr>
        <w:t xml:space="preserve">On the other hand, </w:t>
      </w:r>
      <w:r w:rsidRPr="002C2A02">
        <w:rPr>
          <w:rStyle w:val="StyleBoldUnderline"/>
          <w:highlight w:val="yellow"/>
        </w:rPr>
        <w:t>Pyongyang’s actions</w:t>
      </w:r>
      <w:r w:rsidRPr="002C2A02">
        <w:rPr>
          <w:sz w:val="16"/>
          <w:highlight w:val="yellow"/>
        </w:rPr>
        <w:t xml:space="preserve"> </w:t>
      </w:r>
      <w:r w:rsidRPr="002C2A02">
        <w:rPr>
          <w:sz w:val="16"/>
        </w:rPr>
        <w:t xml:space="preserve">also </w:t>
      </w:r>
      <w:r w:rsidRPr="002C2A02">
        <w:rPr>
          <w:rStyle w:val="StyleBoldUnderline"/>
          <w:highlight w:val="yellow"/>
        </w:rPr>
        <w:t>highlighted</w:t>
      </w:r>
      <w:r w:rsidRPr="002C2A02">
        <w:rPr>
          <w:sz w:val="16"/>
        </w:rPr>
        <w:t xml:space="preserve"> the possibility that </w:t>
      </w:r>
      <w:r w:rsidRPr="002C2A02">
        <w:rPr>
          <w:rStyle w:val="StyleBoldUnderline"/>
          <w:highlight w:val="yellow"/>
        </w:rPr>
        <w:t>it might be unwilling to denuclearize</w:t>
      </w:r>
      <w:r w:rsidRPr="002C2A02">
        <w:rPr>
          <w:rStyle w:val="StyleBoldUnderline"/>
        </w:rPr>
        <w:t xml:space="preserve">, </w:t>
      </w:r>
      <w:r w:rsidRPr="002C2A02">
        <w:rPr>
          <w:rStyle w:val="StyleBoldUnderline"/>
          <w:highlight w:val="yellow"/>
        </w:rPr>
        <w:t>or</w:t>
      </w:r>
      <w:r w:rsidRPr="002C2A02">
        <w:rPr>
          <w:sz w:val="16"/>
        </w:rPr>
        <w:t xml:space="preserve"> that </w:t>
      </w:r>
      <w:r w:rsidRPr="002C2A02">
        <w:rPr>
          <w:rStyle w:val="StyleBoldUnderline"/>
        </w:rPr>
        <w:t>denuclearization might</w:t>
      </w:r>
      <w:r w:rsidRPr="002C2A02">
        <w:rPr>
          <w:sz w:val="16"/>
        </w:rPr>
        <w:t xml:space="preserve"> just </w:t>
      </w:r>
      <w:r w:rsidRPr="002C2A02">
        <w:rPr>
          <w:rStyle w:val="StyleBoldUnderline"/>
          <w:highlight w:val="yellow"/>
        </w:rPr>
        <w:t>be too difficult to achieve</w:t>
      </w:r>
      <w:r w:rsidRPr="002C2A02">
        <w:rPr>
          <w:sz w:val="16"/>
        </w:rPr>
        <w:t xml:space="preserve">. </w:t>
      </w:r>
      <w:r w:rsidRPr="002C2A02">
        <w:rPr>
          <w:rStyle w:val="StyleBoldUnderline"/>
        </w:rPr>
        <w:t>The North</w:t>
      </w:r>
      <w:r w:rsidRPr="002C2A02">
        <w:rPr>
          <w:sz w:val="16"/>
        </w:rPr>
        <w:t xml:space="preserve"> </w:t>
      </w:r>
      <w:r w:rsidRPr="002C2A02">
        <w:rPr>
          <w:rStyle w:val="StyleBoldUnderline"/>
        </w:rPr>
        <w:t>strongly resisted making a full declaration of its nuclear programs</w:t>
      </w:r>
      <w:r w:rsidRPr="002C2A02">
        <w:rPr>
          <w:sz w:val="16"/>
        </w:rPr>
        <w:t xml:space="preserve">, omitting any activities related to the production of highly enriched uranium and others related to the export of technology to countries such as Syria. </w:t>
      </w:r>
      <w:r w:rsidRPr="002C2A02">
        <w:rPr>
          <w:rStyle w:val="StyleBoldUnderline"/>
          <w:highlight w:val="yellow"/>
        </w:rPr>
        <w:t>Pyongyang</w:t>
      </w:r>
      <w:r w:rsidRPr="002C2A02">
        <w:rPr>
          <w:sz w:val="16"/>
        </w:rPr>
        <w:t xml:space="preserve"> also </w:t>
      </w:r>
      <w:r w:rsidRPr="002C2A02">
        <w:rPr>
          <w:rStyle w:val="StyleBoldUnderline"/>
          <w:highlight w:val="yellow"/>
        </w:rPr>
        <w:t>refused to reach agreement on key verification provisions</w:t>
      </w:r>
      <w:r w:rsidRPr="002C2A02">
        <w:rPr>
          <w:sz w:val="16"/>
        </w:rPr>
        <w:t xml:space="preserve"> necessary to make sure that its nuclear declaration was accurate. Moreover, </w:t>
      </w:r>
      <w:r w:rsidRPr="002C2A02">
        <w:rPr>
          <w:rStyle w:val="StyleBoldUnderline"/>
        </w:rPr>
        <w:t>statements by the North</w:t>
      </w:r>
      <w:r w:rsidRPr="002C2A02">
        <w:rPr>
          <w:sz w:val="16"/>
        </w:rPr>
        <w:t xml:space="preserve"> </w:t>
      </w:r>
      <w:r w:rsidRPr="002C2A02">
        <w:rPr>
          <w:rStyle w:val="StyleBoldUnderline"/>
        </w:rPr>
        <w:t xml:space="preserve">only highlighted its view that final </w:t>
      </w:r>
      <w:r w:rsidRPr="002C2A02">
        <w:rPr>
          <w:rStyle w:val="StyleBoldUnderline"/>
          <w:highlight w:val="yellow"/>
        </w:rPr>
        <w:t>denuclearization</w:t>
      </w:r>
      <w:r w:rsidRPr="002C2A02">
        <w:rPr>
          <w:sz w:val="16"/>
        </w:rPr>
        <w:t>—when Pyongyang completely surrenders its nuclear weapons program—</w:t>
      </w:r>
      <w:r w:rsidRPr="002C2A02">
        <w:rPr>
          <w:rStyle w:val="StyleBoldUnderline"/>
          <w:highlight w:val="yellow"/>
        </w:rPr>
        <w:t>would be a long way off</w:t>
      </w:r>
      <w:r w:rsidRPr="002C2A02">
        <w:rPr>
          <w:sz w:val="16"/>
          <w:highlight w:val="yellow"/>
        </w:rPr>
        <w:t xml:space="preserve"> </w:t>
      </w:r>
      <w:r w:rsidRPr="002C2A02">
        <w:rPr>
          <w:rStyle w:val="StyleBoldUnderline"/>
          <w:highlight w:val="yellow"/>
        </w:rPr>
        <w:t>and</w:t>
      </w:r>
      <w:r w:rsidRPr="002C2A02">
        <w:rPr>
          <w:rStyle w:val="StyleBoldUnderline"/>
        </w:rPr>
        <w:t xml:space="preserve"> </w:t>
      </w:r>
      <w:r w:rsidRPr="002C2A02">
        <w:rPr>
          <w:rStyle w:val="StyleBoldUnderline"/>
          <w:highlight w:val="yellow"/>
        </w:rPr>
        <w:t>would occur only after the U.S. ended hostile relations towards North</w:t>
      </w:r>
      <w:r w:rsidRPr="002C2A02">
        <w:rPr>
          <w:rStyle w:val="StyleBoldUnderline"/>
        </w:rPr>
        <w:t xml:space="preserve"> </w:t>
      </w:r>
      <w:r w:rsidRPr="002C2A02">
        <w:rPr>
          <w:rStyle w:val="StyleBoldUnderline"/>
          <w:highlight w:val="yellow"/>
        </w:rPr>
        <w:t>Korea</w:t>
      </w:r>
      <w:r w:rsidRPr="002C2A02">
        <w:rPr>
          <w:rStyle w:val="StyleBoldUnderline"/>
        </w:rPr>
        <w:t>. If that</w:t>
      </w:r>
      <w:r w:rsidRPr="002C2A02">
        <w:rPr>
          <w:sz w:val="16"/>
        </w:rPr>
        <w:t xml:space="preserve"> relationship </w:t>
      </w:r>
      <w:r w:rsidRPr="002C2A02">
        <w:rPr>
          <w:rStyle w:val="StyleBoldUnderline"/>
        </w:rPr>
        <w:t>is not to the North’s satisfaction</w:t>
      </w:r>
      <w:r w:rsidRPr="002C2A02">
        <w:rPr>
          <w:sz w:val="16"/>
        </w:rPr>
        <w:t xml:space="preserve">, then </w:t>
      </w:r>
      <w:r w:rsidRPr="002C2A02">
        <w:rPr>
          <w:rStyle w:val="StyleBoldUnderline"/>
        </w:rPr>
        <w:t xml:space="preserve">its </w:t>
      </w:r>
      <w:r w:rsidRPr="002C2A02">
        <w:rPr>
          <w:rStyle w:val="StyleBoldUnderline"/>
          <w:highlight w:val="yellow"/>
        </w:rPr>
        <w:t>final disarmament might be keyed to disarmament by other nuclear powers</w:t>
      </w:r>
      <w:r w:rsidRPr="002C2A02">
        <w:rPr>
          <w:rStyle w:val="StyleBoldUnderline"/>
        </w:rPr>
        <w:t xml:space="preserve">, a condition </w:t>
      </w:r>
      <w:r w:rsidRPr="002C2A02">
        <w:rPr>
          <w:rStyle w:val="StyleBoldUnderline"/>
          <w:highlight w:val="yellow"/>
        </w:rPr>
        <w:t>that is unlikely to be met</w:t>
      </w:r>
      <w:r w:rsidRPr="002C2A02">
        <w:rPr>
          <w:sz w:val="16"/>
          <w:highlight w:val="yellow"/>
        </w:rPr>
        <w:t>.</w:t>
      </w:r>
      <w:r w:rsidRPr="002C2A02">
        <w:rPr>
          <w:sz w:val="16"/>
        </w:rPr>
        <w:t xml:space="preserve"> Doubts about the North’s ultimate intentions have only been strongly reinforced by its actions during the first year of the Obama administration. </w:t>
      </w:r>
      <w:r w:rsidRPr="002C2A02">
        <w:rPr>
          <w:rStyle w:val="StyleBoldUnderline"/>
        </w:rPr>
        <w:t>Pyongyang’s initial refusal to return to multilateral negotiations followed by a long-range rocket test in April 2009 and its second nuclear test in May only reinforced the view that the North has no intention of eliminating its program.</w:t>
      </w:r>
      <w:r w:rsidRPr="002C2A02">
        <w:rPr>
          <w:sz w:val="16"/>
        </w:rPr>
        <w:t xml:space="preserve"> As a result, its recent shift back to offering to resume dialogue with the United States, South Korea, Japan and others has been viewed with some skepticism, although an argument can still be made that the resumption of talks could eventually lead to denuclearization. However,</w:t>
      </w:r>
      <w:r w:rsidRPr="002C2A02">
        <w:rPr>
          <w:rStyle w:val="StyleBoldUnderline"/>
        </w:rPr>
        <w:t xml:space="preserve"> </w:t>
      </w:r>
      <w:r w:rsidRPr="002C2A02">
        <w:rPr>
          <w:rStyle w:val="StyleBoldUnderline"/>
          <w:highlight w:val="yellow"/>
        </w:rPr>
        <w:t xml:space="preserve">even the </w:t>
      </w:r>
      <w:r w:rsidRPr="002C2A02">
        <w:rPr>
          <w:rStyle w:val="BoldUnderlineChar"/>
          <w:rFonts w:ascii="Times New Roman" w:hAnsi="Times New Roman"/>
          <w:highlight w:val="yellow"/>
          <w:bdr w:val="single" w:sz="4" w:space="0" w:color="auto"/>
        </w:rPr>
        <w:t>most optimistic observer</w:t>
      </w:r>
      <w:r w:rsidRPr="002C2A02">
        <w:rPr>
          <w:rStyle w:val="StyleBoldUnderline"/>
          <w:highlight w:val="yellow"/>
        </w:rPr>
        <w:t xml:space="preserve"> would agree</w:t>
      </w:r>
      <w:r w:rsidRPr="002C2A02">
        <w:rPr>
          <w:sz w:val="16"/>
        </w:rPr>
        <w:t xml:space="preserve"> that </w:t>
      </w:r>
      <w:r w:rsidRPr="002C2A02">
        <w:rPr>
          <w:rStyle w:val="StyleBoldUnderline"/>
          <w:highlight w:val="yellow"/>
        </w:rPr>
        <w:t>such a process will take time</w:t>
      </w:r>
      <w:r w:rsidRPr="002C2A02">
        <w:rPr>
          <w:sz w:val="16"/>
        </w:rPr>
        <w:t xml:space="preserve"> and effort </w:t>
      </w:r>
      <w:r w:rsidRPr="002C2A02">
        <w:rPr>
          <w:rStyle w:val="StyleBoldUnderline"/>
          <w:highlight w:val="yellow"/>
        </w:rPr>
        <w:t>and</w:t>
      </w:r>
      <w:r w:rsidRPr="002C2A02">
        <w:rPr>
          <w:rStyle w:val="StyleBoldUnderline"/>
        </w:rPr>
        <w:t xml:space="preserve"> that the </w:t>
      </w:r>
      <w:r w:rsidRPr="002C2A02">
        <w:rPr>
          <w:rStyle w:val="StyleBoldUnderline"/>
          <w:highlight w:val="yellow"/>
        </w:rPr>
        <w:t xml:space="preserve">chances of </w:t>
      </w:r>
      <w:r w:rsidRPr="002C2A02">
        <w:rPr>
          <w:rStyle w:val="StyleBoldUnderline"/>
        </w:rPr>
        <w:t xml:space="preserve">a “grand bargain” </w:t>
      </w:r>
      <w:r w:rsidRPr="002C2A02">
        <w:rPr>
          <w:rStyle w:val="StyleBoldUnderline"/>
          <w:highlight w:val="yellow"/>
        </w:rPr>
        <w:t>succeeding</w:t>
      </w:r>
      <w:r w:rsidRPr="002C2A02">
        <w:rPr>
          <w:rStyle w:val="BoldUnderlineChar"/>
          <w:rFonts w:ascii="Times New Roman" w:hAnsi="Times New Roman"/>
          <w:highlight w:val="yellow"/>
        </w:rPr>
        <w:t xml:space="preserve"> in the short-run are bleak</w:t>
      </w:r>
      <w:r w:rsidRPr="002C2A02">
        <w:rPr>
          <w:rStyle w:val="BoldUnderlineChar"/>
          <w:rFonts w:ascii="Times New Roman" w:hAnsi="Times New Roman"/>
        </w:rPr>
        <w:t>.</w:t>
      </w:r>
    </w:p>
    <w:p w:rsidR="00611448" w:rsidRPr="002C2A02" w:rsidRDefault="00611448" w:rsidP="00611448"/>
    <w:p w:rsidR="000F643E" w:rsidRDefault="000F643E" w:rsidP="000F643E">
      <w:pPr>
        <w:pStyle w:val="Heading4"/>
      </w:pPr>
      <w:proofErr w:type="spellStart"/>
      <w:r>
        <w:t>Squo</w:t>
      </w:r>
      <w:proofErr w:type="spellEnd"/>
      <w:r>
        <w:t xml:space="preserve"> sanctions sufficient </w:t>
      </w:r>
    </w:p>
    <w:p w:rsidR="000F643E" w:rsidRPr="000F643E" w:rsidRDefault="000F643E" w:rsidP="000F643E">
      <w:r w:rsidRPr="000F643E">
        <w:rPr>
          <w:rStyle w:val="StyleStyleBold12pt"/>
        </w:rPr>
        <w:t>Reuters</w:t>
      </w:r>
      <w:r>
        <w:t xml:space="preserve"> 5/14/</w:t>
      </w:r>
      <w:r w:rsidRPr="000F643E">
        <w:rPr>
          <w:rStyle w:val="StyleStyleBold12pt"/>
        </w:rPr>
        <w:t>13</w:t>
      </w:r>
      <w:r>
        <w:t xml:space="preserve"> (“Exclusive: Sanctions delay North Korea's atom bomb work, U.N. says” http://news.yahoo.com/exclusive-financial-sanctions-delay-north-koreas-atom-bomb-001455374.html)</w:t>
      </w:r>
    </w:p>
    <w:p w:rsidR="000F643E" w:rsidRDefault="000F643E" w:rsidP="00611448"/>
    <w:p w:rsidR="00611448" w:rsidRDefault="000F643E" w:rsidP="00611448">
      <w:pPr>
        <w:rPr>
          <w:sz w:val="14"/>
        </w:rPr>
      </w:pPr>
      <w:r w:rsidRPr="000F643E">
        <w:rPr>
          <w:rStyle w:val="Emphasis"/>
        </w:rPr>
        <w:t>Increasingly</w:t>
      </w:r>
      <w:r w:rsidRPr="000F643E">
        <w:rPr>
          <w:sz w:val="14"/>
        </w:rPr>
        <w:t xml:space="preserve"> </w:t>
      </w:r>
      <w:r w:rsidRPr="000F643E">
        <w:rPr>
          <w:rStyle w:val="StyleBoldUnderline"/>
        </w:rPr>
        <w:t>tough</w:t>
      </w:r>
      <w:r w:rsidRPr="000F643E">
        <w:rPr>
          <w:sz w:val="14"/>
        </w:rPr>
        <w:t xml:space="preserve"> financial </w:t>
      </w:r>
      <w:r w:rsidRPr="000F643E">
        <w:rPr>
          <w:rStyle w:val="StyleBoldUnderline"/>
        </w:rPr>
        <w:t>sanctions</w:t>
      </w:r>
      <w:r w:rsidRPr="000F643E">
        <w:rPr>
          <w:sz w:val="14"/>
        </w:rPr>
        <w:t xml:space="preserve">, </w:t>
      </w:r>
      <w:r w:rsidRPr="000F643E">
        <w:rPr>
          <w:rStyle w:val="StyleBoldUnderline"/>
        </w:rPr>
        <w:t>an arms embargo and other international restrictions on trade with North Korea have significantly delayed expansion of Pyongyang's</w:t>
      </w:r>
      <w:r w:rsidRPr="000F643E">
        <w:rPr>
          <w:sz w:val="14"/>
        </w:rPr>
        <w:t xml:space="preserve"> illicit </w:t>
      </w:r>
      <w:r w:rsidRPr="000F643E">
        <w:rPr>
          <w:rStyle w:val="StyleBoldUnderline"/>
        </w:rPr>
        <w:t>nuclear</w:t>
      </w:r>
      <w:r w:rsidRPr="000F643E">
        <w:rPr>
          <w:sz w:val="14"/>
        </w:rPr>
        <w:t xml:space="preserve"> arms </w:t>
      </w:r>
      <w:r w:rsidRPr="000F643E">
        <w:rPr>
          <w:rStyle w:val="StyleBoldUnderline"/>
        </w:rPr>
        <w:t>program, according to a</w:t>
      </w:r>
      <w:r w:rsidRPr="000F643E">
        <w:rPr>
          <w:sz w:val="14"/>
        </w:rPr>
        <w:t xml:space="preserve"> confidential report by a U.N. </w:t>
      </w:r>
      <w:r w:rsidRPr="000F643E">
        <w:rPr>
          <w:rStyle w:val="StyleBoldUnderline"/>
        </w:rPr>
        <w:t>panel of experts</w:t>
      </w:r>
      <w:r w:rsidRPr="000F643E">
        <w:rPr>
          <w:sz w:val="14"/>
        </w:rPr>
        <w:t xml:space="preserve"> seen by Reuters on Tuesday.</w:t>
      </w:r>
      <w:r w:rsidRPr="000F643E">
        <w:rPr>
          <w:sz w:val="12"/>
        </w:rPr>
        <w:t>¶</w:t>
      </w:r>
      <w:r w:rsidRPr="000F643E">
        <w:rPr>
          <w:sz w:val="14"/>
        </w:rPr>
        <w:t xml:space="preserve"> The latest annual report by the U.N. sanctions-monitoring group comes as the United States seeks to persuade China that applying economic and other sanctions against its neighbor is crucial to halting the program.</w:t>
      </w:r>
      <w:r w:rsidRPr="000F643E">
        <w:rPr>
          <w:sz w:val="12"/>
        </w:rPr>
        <w:t>¶</w:t>
      </w:r>
      <w:r w:rsidRPr="000F643E">
        <w:rPr>
          <w:sz w:val="14"/>
        </w:rPr>
        <w:t xml:space="preserve"> "While </w:t>
      </w:r>
      <w:r w:rsidRPr="000F643E">
        <w:rPr>
          <w:rStyle w:val="StyleBoldUnderline"/>
        </w:rPr>
        <w:t>the imposition of sanctions</w:t>
      </w:r>
      <w:r w:rsidRPr="000F643E">
        <w:rPr>
          <w:sz w:val="14"/>
        </w:rPr>
        <w:t xml:space="preserve"> has not halted the development of nuclear and ballistic missile programs, it </w:t>
      </w:r>
      <w:r w:rsidRPr="000F643E">
        <w:rPr>
          <w:rStyle w:val="StyleBoldUnderline"/>
        </w:rPr>
        <w:t>has</w:t>
      </w:r>
      <w:r w:rsidRPr="000F643E">
        <w:rPr>
          <w:sz w:val="14"/>
        </w:rPr>
        <w:t xml:space="preserve"> in all likelihood </w:t>
      </w:r>
      <w:r w:rsidRPr="000F643E">
        <w:rPr>
          <w:rStyle w:val="StyleBoldUnderline"/>
        </w:rPr>
        <w:t>considerably delayed (North Korea's) timetable and, through the imposition of financial sanctions and the bans on the trade in weapons, has choked off significant funding which would have been channeled into its prohibited activities,</w:t>
      </w:r>
      <w:r w:rsidRPr="000F643E">
        <w:rPr>
          <w:sz w:val="14"/>
        </w:rPr>
        <w:t>" the 52-page report said.</w:t>
      </w:r>
    </w:p>
    <w:p w:rsidR="001E2EBB" w:rsidRDefault="001E2EBB" w:rsidP="00611448">
      <w:pPr>
        <w:rPr>
          <w:sz w:val="14"/>
        </w:rPr>
      </w:pPr>
    </w:p>
    <w:p w:rsidR="001E2EBB" w:rsidRDefault="001E2EBB" w:rsidP="00611448">
      <w:pPr>
        <w:rPr>
          <w:sz w:val="14"/>
        </w:rPr>
      </w:pPr>
    </w:p>
    <w:p w:rsidR="001E2EBB" w:rsidRDefault="001E2EBB" w:rsidP="001E2EBB">
      <w:pPr>
        <w:pStyle w:val="Heading4"/>
      </w:pPr>
      <w:r>
        <w:lastRenderedPageBreak/>
        <w:t>Regional coop now</w:t>
      </w:r>
    </w:p>
    <w:p w:rsidR="001E2EBB" w:rsidRPr="001E2EBB" w:rsidRDefault="001E2EBB" w:rsidP="001E2EBB">
      <w:proofErr w:type="spellStart"/>
      <w:r w:rsidRPr="001E2EBB">
        <w:rPr>
          <w:rStyle w:val="StyleStyleBold12pt"/>
        </w:rPr>
        <w:t>Yonhap</w:t>
      </w:r>
      <w:proofErr w:type="spellEnd"/>
      <w:r>
        <w:t xml:space="preserve"> </w:t>
      </w:r>
      <w:r w:rsidRPr="001E2EBB">
        <w:rPr>
          <w:rStyle w:val="StyleStyleBold12pt"/>
        </w:rPr>
        <w:t>7/30</w:t>
      </w:r>
      <w:r>
        <w:t>/13 (</w:t>
      </w:r>
      <w:proofErr w:type="spellStart"/>
      <w:r>
        <w:t>yonhap</w:t>
      </w:r>
      <w:proofErr w:type="spellEnd"/>
      <w:r>
        <w:t xml:space="preserve"> news, “”S. Korea, U.S. agree to continue sanctions efforts against North, Iran” http://english.yonhapnews.co.kr/national/2013/07/30/19/0301000000AEN20130730006300315F.html)</w:t>
      </w:r>
    </w:p>
    <w:p w:rsidR="001E2EBB" w:rsidRDefault="001E2EBB" w:rsidP="00611448">
      <w:pPr>
        <w:rPr>
          <w:sz w:val="14"/>
        </w:rPr>
      </w:pPr>
    </w:p>
    <w:p w:rsidR="001E2EBB" w:rsidRPr="001E2EBB" w:rsidRDefault="001E2EBB" w:rsidP="001E2EBB">
      <w:pPr>
        <w:rPr>
          <w:sz w:val="14"/>
        </w:rPr>
      </w:pPr>
      <w:r w:rsidRPr="001E2EBB">
        <w:rPr>
          <w:rStyle w:val="StyleBoldUnderline"/>
        </w:rPr>
        <w:t>South Korea and the United States agreed Tuesday to continue their cooperation on implementing sanctions</w:t>
      </w:r>
      <w:r w:rsidRPr="001E2EBB">
        <w:rPr>
          <w:sz w:val="14"/>
        </w:rPr>
        <w:t xml:space="preserve"> against nuclear-ambitious </w:t>
      </w:r>
      <w:r w:rsidRPr="001E2EBB">
        <w:rPr>
          <w:rStyle w:val="StyleBoldUnderline"/>
        </w:rPr>
        <w:t>North Korea</w:t>
      </w:r>
      <w:r w:rsidRPr="001E2EBB">
        <w:rPr>
          <w:sz w:val="14"/>
        </w:rPr>
        <w:t xml:space="preserve"> </w:t>
      </w:r>
      <w:r w:rsidRPr="001E2EBB">
        <w:rPr>
          <w:rStyle w:val="StyleBoldUnderline"/>
        </w:rPr>
        <w:t>while seeking</w:t>
      </w:r>
      <w:r w:rsidRPr="001E2EBB">
        <w:rPr>
          <w:sz w:val="14"/>
        </w:rPr>
        <w:t xml:space="preserve"> further </w:t>
      </w:r>
      <w:r w:rsidRPr="001E2EBB">
        <w:rPr>
          <w:rStyle w:val="StyleBoldUnderline"/>
        </w:rPr>
        <w:t>assistance from China in pushing for the anti-Pyongyang sanctions</w:t>
      </w:r>
      <w:r w:rsidRPr="001E2EBB">
        <w:rPr>
          <w:sz w:val="14"/>
        </w:rPr>
        <w:t>, Seoul's foreign ministry said Tuesday.</w:t>
      </w:r>
      <w:r w:rsidRPr="001E2EBB">
        <w:rPr>
          <w:sz w:val="12"/>
        </w:rPr>
        <w:t>¶</w:t>
      </w:r>
      <w:r w:rsidRPr="001E2EBB">
        <w:rPr>
          <w:sz w:val="14"/>
        </w:rPr>
        <w:t xml:space="preserve"> The agreement came as David S. Cohen, the visiting undersecretary for terrorism and financial intelligence at the U.S. Treasury, met with Seoul's Vice Foreign Minister Kim </w:t>
      </w:r>
      <w:proofErr w:type="spellStart"/>
      <w:r w:rsidRPr="001E2EBB">
        <w:rPr>
          <w:sz w:val="14"/>
        </w:rPr>
        <w:t>Kyou-hyun</w:t>
      </w:r>
      <w:proofErr w:type="spellEnd"/>
      <w:r w:rsidRPr="001E2EBB">
        <w:rPr>
          <w:sz w:val="14"/>
        </w:rPr>
        <w:t xml:space="preserve"> and Cho Tae-</w:t>
      </w:r>
      <w:proofErr w:type="spellStart"/>
      <w:r w:rsidRPr="001E2EBB">
        <w:rPr>
          <w:sz w:val="14"/>
        </w:rPr>
        <w:t>yong</w:t>
      </w:r>
      <w:proofErr w:type="spellEnd"/>
      <w:r w:rsidRPr="001E2EBB">
        <w:rPr>
          <w:sz w:val="14"/>
        </w:rPr>
        <w:t>, the chief negotiator to the long-stalled six-party talks.</w:t>
      </w:r>
      <w:r w:rsidRPr="001E2EBB">
        <w:rPr>
          <w:sz w:val="12"/>
        </w:rPr>
        <w:t>¶</w:t>
      </w:r>
      <w:r w:rsidRPr="001E2EBB">
        <w:rPr>
          <w:sz w:val="14"/>
        </w:rPr>
        <w:t xml:space="preserve"> "</w:t>
      </w:r>
      <w:r w:rsidRPr="001E2EBB">
        <w:rPr>
          <w:rStyle w:val="StyleBoldUnderline"/>
        </w:rPr>
        <w:t>The two sides agreed to keep up their close cooperation after discussing ways to raise collaboration on anti-North Korea sanctions</w:t>
      </w:r>
      <w:r w:rsidRPr="001E2EBB">
        <w:rPr>
          <w:sz w:val="14"/>
        </w:rPr>
        <w:t>," Foreign Ministry Spokesman Cho Tai-young said after the talks.</w:t>
      </w:r>
      <w:r w:rsidRPr="001E2EBB">
        <w:rPr>
          <w:sz w:val="12"/>
        </w:rPr>
        <w:t>¶</w:t>
      </w:r>
      <w:r w:rsidRPr="001E2EBB">
        <w:rPr>
          <w:sz w:val="14"/>
        </w:rPr>
        <w:t xml:space="preserve"> "Assessing China's efforts in implementing the United Nations Security Council resolution against the North is crucial, </w:t>
      </w:r>
      <w:r w:rsidRPr="001E2EBB">
        <w:rPr>
          <w:rStyle w:val="StyleBoldUnderline"/>
        </w:rPr>
        <w:t xml:space="preserve">they agreed to </w:t>
      </w:r>
      <w:bookmarkStart w:id="0" w:name="_GoBack"/>
      <w:bookmarkEnd w:id="0"/>
      <w:r w:rsidRPr="001E2EBB">
        <w:rPr>
          <w:rStyle w:val="StyleBoldUnderline"/>
        </w:rPr>
        <w:t>further strengthen cooperation with China</w:t>
      </w:r>
      <w:r w:rsidRPr="001E2EBB">
        <w:rPr>
          <w:sz w:val="14"/>
        </w:rPr>
        <w:t xml:space="preserve"> down the road," Cho said, adding Seoul also requested U.S. measures to help minimize damage Washington's anti-Iran sanctions could inflict on South Korean companies.</w:t>
      </w:r>
      <w:r w:rsidRPr="001E2EBB">
        <w:rPr>
          <w:sz w:val="12"/>
        </w:rPr>
        <w:t>¶</w:t>
      </w:r>
      <w:r w:rsidRPr="001E2EBB">
        <w:rPr>
          <w:sz w:val="14"/>
        </w:rPr>
        <w:t xml:space="preserve"> The spokesman did not provide further details, but </w:t>
      </w:r>
      <w:r w:rsidRPr="001E2EBB">
        <w:rPr>
          <w:rStyle w:val="StyleBoldUnderline"/>
        </w:rPr>
        <w:t xml:space="preserve">the visit by the top anti-terrorism sanctions official came as the countries seek ways to secure tight implementation of anti-Pyongyang sanctions </w:t>
      </w:r>
      <w:r w:rsidRPr="001E2EBB">
        <w:rPr>
          <w:sz w:val="14"/>
        </w:rPr>
        <w:t>even amid the North's widening gestures to reopen disarmament talks with neighbors.</w:t>
      </w:r>
      <w:r w:rsidRPr="001E2EBB">
        <w:rPr>
          <w:sz w:val="12"/>
        </w:rPr>
        <w:t>¶</w:t>
      </w:r>
      <w:r w:rsidRPr="001E2EBB">
        <w:rPr>
          <w:sz w:val="14"/>
        </w:rPr>
        <w:t xml:space="preserve"> During the Tuesday meeting, the </w:t>
      </w:r>
      <w:r w:rsidRPr="001E2EBB">
        <w:rPr>
          <w:rStyle w:val="StyleBoldUnderline"/>
        </w:rPr>
        <w:t>U.S. anti-terrorism sanctions expert is believed to have discussed ways to close loopholes in some Southeast Asian nations in implementing U.N.- and U.S.-imposed sanctions</w:t>
      </w:r>
      <w:r w:rsidRPr="001E2EBB">
        <w:rPr>
          <w:sz w:val="14"/>
        </w:rPr>
        <w:t>. North Korea reportedly still has access to some Southeast Asian ports, notably in Hong Kong and Taiwan, as routes of transporting prohibited weaponry.</w:t>
      </w:r>
    </w:p>
    <w:p w:rsidR="00611448" w:rsidRPr="002C2A02" w:rsidRDefault="00611448" w:rsidP="00611448">
      <w:pPr>
        <w:pStyle w:val="Heading4"/>
        <w:rPr>
          <w:rFonts w:cs="Times New Roman"/>
          <w:sz w:val="16"/>
        </w:rPr>
      </w:pPr>
      <w:r w:rsidRPr="002C2A02">
        <w:rPr>
          <w:rFonts w:cs="Times New Roman"/>
        </w:rPr>
        <w:t xml:space="preserve">No risk of proliferation breakout – fears of a tipping point are empirically overblown </w:t>
      </w:r>
    </w:p>
    <w:p w:rsidR="00611448" w:rsidRPr="002C2A02" w:rsidRDefault="00611448" w:rsidP="00611448">
      <w:pPr>
        <w:rPr>
          <w:sz w:val="16"/>
        </w:rPr>
      </w:pPr>
      <w:r w:rsidRPr="002C2A02">
        <w:rPr>
          <w:rStyle w:val="Heading4Char"/>
          <w:rFonts w:cs="Times New Roman"/>
        </w:rPr>
        <w:t>Gavin 10</w:t>
      </w:r>
      <w:r w:rsidRPr="002C2A02">
        <w:rPr>
          <w:sz w:val="16"/>
        </w:rPr>
        <w:t xml:space="preserve"> (Francis Gavin, Tom Slick Professor of International Affairs and Director of the Robert S. Strauss Center for International Security and Law, Lyndon B. Johnson School of Public Affairs, University of Texas at Austin, 2010.  International Security, “Same </w:t>
      </w:r>
      <w:proofErr w:type="gramStart"/>
      <w:r w:rsidRPr="002C2A02">
        <w:rPr>
          <w:sz w:val="16"/>
        </w:rPr>
        <w:t>As</w:t>
      </w:r>
      <w:proofErr w:type="gramEnd"/>
      <w:r w:rsidRPr="002C2A02">
        <w:rPr>
          <w:sz w:val="16"/>
        </w:rPr>
        <w:t xml:space="preserve"> It Ever Was; Nuclear Alarmism, Proliferation, and the Cold War,” p. Lexis)</w:t>
      </w:r>
    </w:p>
    <w:p w:rsidR="00611448" w:rsidRPr="002C2A02" w:rsidRDefault="00611448" w:rsidP="00611448">
      <w:pPr>
        <w:rPr>
          <w:sz w:val="16"/>
        </w:rPr>
      </w:pPr>
    </w:p>
    <w:p w:rsidR="00611448" w:rsidRPr="002C2A02" w:rsidRDefault="00611448" w:rsidP="00611448">
      <w:pPr>
        <w:rPr>
          <w:sz w:val="16"/>
        </w:rPr>
      </w:pPr>
      <w:r w:rsidRPr="002C2A02">
        <w:rPr>
          <w:rStyle w:val="StyleBoldUnderline"/>
          <w:highlight w:val="yellow"/>
        </w:rPr>
        <w:t xml:space="preserve">Fears of a tipping </w:t>
      </w:r>
      <w:r w:rsidRPr="002C2A02">
        <w:rPr>
          <w:sz w:val="16"/>
          <w:highlight w:val="yellow"/>
        </w:rPr>
        <w:t>point</w:t>
      </w:r>
      <w:r w:rsidRPr="002C2A02">
        <w:rPr>
          <w:sz w:val="16"/>
        </w:rPr>
        <w:t xml:space="preserve"> were especially </w:t>
      </w:r>
      <w:r w:rsidRPr="002C2A02">
        <w:rPr>
          <w:rStyle w:val="StyleBoldUnderline"/>
        </w:rPr>
        <w:t xml:space="preserve">acute </w:t>
      </w:r>
      <w:r w:rsidRPr="002C2A02">
        <w:rPr>
          <w:rStyle w:val="StyleBoldUnderline"/>
          <w:highlight w:val="yellow"/>
        </w:rPr>
        <w:t>in</w:t>
      </w:r>
      <w:r w:rsidRPr="002C2A02">
        <w:rPr>
          <w:sz w:val="16"/>
        </w:rPr>
        <w:t xml:space="preserve"> the aftermath of China's </w:t>
      </w:r>
      <w:r w:rsidRPr="002C2A02">
        <w:rPr>
          <w:rStyle w:val="StyleBoldUnderline"/>
        </w:rPr>
        <w:t>19</w:t>
      </w:r>
      <w:r w:rsidRPr="002C2A02">
        <w:rPr>
          <w:rStyle w:val="StyleBoldUnderline"/>
          <w:highlight w:val="yellow"/>
        </w:rPr>
        <w:t>64</w:t>
      </w:r>
      <w:r w:rsidRPr="002C2A02">
        <w:rPr>
          <w:sz w:val="16"/>
        </w:rPr>
        <w:t xml:space="preserve"> detonation of an atomic bomb: </w:t>
      </w:r>
      <w:r w:rsidRPr="002C2A02">
        <w:rPr>
          <w:rStyle w:val="StyleBoldUnderline"/>
        </w:rPr>
        <w:t>it was predicted</w:t>
      </w:r>
      <w:r w:rsidRPr="002C2A02">
        <w:rPr>
          <w:sz w:val="16"/>
        </w:rPr>
        <w:t xml:space="preserve"> that </w:t>
      </w:r>
      <w:r w:rsidRPr="002C2A02">
        <w:rPr>
          <w:rStyle w:val="StyleBoldUnderline"/>
        </w:rPr>
        <w:t>India, Indonesia, and Japan might follow, with</w:t>
      </w:r>
      <w:r w:rsidRPr="002C2A02">
        <w:rPr>
          <w:sz w:val="16"/>
        </w:rPr>
        <w:t xml:space="preserve"> consequences worldwide, as "</w:t>
      </w:r>
      <w:r w:rsidRPr="002C2A02">
        <w:rPr>
          <w:rStyle w:val="StyleBoldUnderline"/>
        </w:rPr>
        <w:t xml:space="preserve">Israel, Sweden, Germany, and other </w:t>
      </w:r>
      <w:r w:rsidRPr="002C2A02">
        <w:rPr>
          <w:sz w:val="16"/>
        </w:rPr>
        <w:t xml:space="preserve">potential nuclear </w:t>
      </w:r>
      <w:r w:rsidRPr="002C2A02">
        <w:rPr>
          <w:rStyle w:val="StyleBoldUnderline"/>
        </w:rPr>
        <w:t>countries</w:t>
      </w:r>
      <w:r w:rsidRPr="002C2A02">
        <w:rPr>
          <w:sz w:val="16"/>
        </w:rPr>
        <w:t xml:space="preserve"> far from China and India would be affected by proliferation in Asia." 40 A U.S. government document identified "at least eleven nations (India, Japan, Israel, Sweden, West Germany, Italy, Canada, Czechoslovakia, East Germany, Rumania, and Yugoslavia)" with the capacity to go nuclear, a number that would soon "grow substantially" to include "South Africa, the United Arab Republic, Spain, Brazil and Mexico." 41 A top-secret, blue-ribbon committee established to craft the U.S. response contended that "the [1964] Chinese nuclear explosion has increased the urgency and complexity of this problem by creating strong pressures to develop independent nuclear forces, which, in turn, could strongly influence the plans of other potential nuclear powers." </w:t>
      </w:r>
      <w:proofErr w:type="gramStart"/>
      <w:r w:rsidRPr="002C2A02">
        <w:rPr>
          <w:sz w:val="16"/>
        </w:rPr>
        <w:t xml:space="preserve">42  </w:t>
      </w:r>
      <w:r w:rsidRPr="002C2A02">
        <w:rPr>
          <w:rStyle w:val="StyleBoldUnderline"/>
        </w:rPr>
        <w:t>These</w:t>
      </w:r>
      <w:proofErr w:type="gramEnd"/>
      <w:r w:rsidRPr="002C2A02">
        <w:rPr>
          <w:rStyle w:val="StyleBoldUnderline"/>
        </w:rPr>
        <w:t xml:space="preserve"> predictions </w:t>
      </w:r>
      <w:r w:rsidRPr="002C2A02">
        <w:rPr>
          <w:rStyle w:val="StyleBoldUnderline"/>
          <w:highlight w:val="yellow"/>
        </w:rPr>
        <w:t>were largely wrong</w:t>
      </w:r>
      <w:r w:rsidRPr="002C2A02">
        <w:rPr>
          <w:sz w:val="16"/>
          <w:highlight w:val="yellow"/>
        </w:rPr>
        <w:t>.</w:t>
      </w:r>
      <w:r w:rsidRPr="002C2A02">
        <w:rPr>
          <w:sz w:val="16"/>
        </w:rPr>
        <w:t xml:space="preserve"> In 1985 the National Intelligence Council noted that for "almost thirty years the Intelligence Community has been writing about which nations might next get the bomb." </w:t>
      </w:r>
      <w:r w:rsidRPr="002C2A02">
        <w:rPr>
          <w:rStyle w:val="StyleBoldUnderline"/>
        </w:rPr>
        <w:t>All of</w:t>
      </w:r>
      <w:r w:rsidRPr="002C2A02">
        <w:rPr>
          <w:sz w:val="16"/>
        </w:rPr>
        <w:t xml:space="preserve"> these </w:t>
      </w:r>
      <w:r w:rsidRPr="002C2A02">
        <w:rPr>
          <w:rStyle w:val="StyleBoldUnderline"/>
        </w:rPr>
        <w:t>estimates based</w:t>
      </w:r>
      <w:r w:rsidRPr="002C2A02">
        <w:rPr>
          <w:sz w:val="16"/>
        </w:rPr>
        <w:t xml:space="preserve"> their largely </w:t>
      </w:r>
      <w:r w:rsidRPr="002C2A02">
        <w:rPr>
          <w:rStyle w:val="StyleBoldUnderline"/>
        </w:rPr>
        <w:t>pessimistic and</w:t>
      </w:r>
      <w:r w:rsidRPr="002C2A02">
        <w:rPr>
          <w:sz w:val="16"/>
        </w:rPr>
        <w:t xml:space="preserve"> ultimately incorrect </w:t>
      </w:r>
      <w:r w:rsidRPr="002C2A02">
        <w:rPr>
          <w:rStyle w:val="StyleBoldUnderline"/>
        </w:rPr>
        <w:t>estimates on factors such as the increased "access to fissile materials," improved technical capabilities</w:t>
      </w:r>
      <w:r w:rsidRPr="002C2A02">
        <w:rPr>
          <w:sz w:val="16"/>
        </w:rPr>
        <w:t xml:space="preserve"> in countries, </w:t>
      </w:r>
      <w:r w:rsidRPr="002C2A02">
        <w:rPr>
          <w:rStyle w:val="StyleBoldUnderline"/>
        </w:rPr>
        <w:t>the likelihood of "chain reactions</w:t>
      </w:r>
      <w:r w:rsidRPr="002C2A02">
        <w:rPr>
          <w:sz w:val="16"/>
        </w:rPr>
        <w:t xml:space="preserve">," or a "scramble" to proliferation when "even one additional state demonstrates a nuclear capability." The 1985 report goes on, "The most striking characteristic of the present-day nuclear proliferation scene is that, despite the alarms rung by past Estimates, no additional overt proliferation of nuclear weapons has actually occurred since China tested its bomb in 1964." </w:t>
      </w:r>
      <w:r w:rsidRPr="002C2A02">
        <w:rPr>
          <w:rStyle w:val="StyleBoldUnderline"/>
          <w:highlight w:val="yellow"/>
        </w:rPr>
        <w:t>Although "some proliferation</w:t>
      </w:r>
      <w:r w:rsidRPr="002C2A02">
        <w:rPr>
          <w:sz w:val="16"/>
        </w:rPr>
        <w:t xml:space="preserve"> of nuclear explosive capabilities and other major proliferation-related developments </w:t>
      </w:r>
      <w:r w:rsidRPr="002C2A02">
        <w:rPr>
          <w:rStyle w:val="StyleBoldUnderline"/>
          <w:highlight w:val="yellow"/>
        </w:rPr>
        <w:t>have taken place</w:t>
      </w:r>
      <w:r w:rsidRPr="002C2A02">
        <w:rPr>
          <w:rStyle w:val="StyleBoldUnderline"/>
        </w:rPr>
        <w:t xml:space="preserve"> in the past two decades," </w:t>
      </w:r>
      <w:r w:rsidRPr="002C2A02">
        <w:rPr>
          <w:rStyle w:val="StyleBoldUnderline"/>
          <w:highlight w:val="yellow"/>
        </w:rPr>
        <w:t xml:space="preserve">they did not have "the damaging, </w:t>
      </w:r>
      <w:proofErr w:type="spellStart"/>
      <w:r w:rsidRPr="002C2A02">
        <w:rPr>
          <w:rStyle w:val="StyleBoldUnderline"/>
          <w:highlight w:val="yellow"/>
        </w:rPr>
        <w:t>systemwide</w:t>
      </w:r>
      <w:proofErr w:type="spellEnd"/>
      <w:r w:rsidRPr="002C2A02">
        <w:rPr>
          <w:rStyle w:val="StyleBoldUnderline"/>
          <w:highlight w:val="yellow"/>
        </w:rPr>
        <w:t xml:space="preserve"> impacts that the Intelligence community</w:t>
      </w:r>
      <w:r w:rsidRPr="002C2A02">
        <w:rPr>
          <w:sz w:val="16"/>
        </w:rPr>
        <w:t xml:space="preserve"> generally </w:t>
      </w:r>
      <w:r w:rsidRPr="002C2A02">
        <w:rPr>
          <w:rStyle w:val="StyleBoldUnderline"/>
          <w:highlight w:val="yellow"/>
        </w:rPr>
        <w:t>anticipated</w:t>
      </w:r>
      <w:r w:rsidRPr="002C2A02">
        <w:rPr>
          <w:sz w:val="16"/>
        </w:rPr>
        <w:t xml:space="preserve"> they would." </w:t>
      </w:r>
      <w:proofErr w:type="gramStart"/>
      <w:r w:rsidRPr="002C2A02">
        <w:rPr>
          <w:sz w:val="16"/>
        </w:rPr>
        <w:t xml:space="preserve">43  </w:t>
      </w:r>
      <w:r w:rsidRPr="002C2A02">
        <w:rPr>
          <w:rStyle w:val="StyleBoldUnderline"/>
          <w:highlight w:val="yellow"/>
        </w:rPr>
        <w:t>In</w:t>
      </w:r>
      <w:proofErr w:type="gramEnd"/>
      <w:r w:rsidRPr="002C2A02">
        <w:rPr>
          <w:rStyle w:val="StyleBoldUnderline"/>
          <w:highlight w:val="yellow"/>
        </w:rPr>
        <w:t xml:space="preserve"> his analysis of</w:t>
      </w:r>
      <w:r w:rsidRPr="002C2A02">
        <w:rPr>
          <w:rStyle w:val="StyleBoldUnderline"/>
        </w:rPr>
        <w:t xml:space="preserve"> </w:t>
      </w:r>
      <w:r w:rsidRPr="002C2A02">
        <w:rPr>
          <w:sz w:val="16"/>
        </w:rPr>
        <w:t xml:space="preserve">more than </w:t>
      </w:r>
      <w:r w:rsidRPr="002C2A02">
        <w:rPr>
          <w:rStyle w:val="StyleBoldUnderline"/>
          <w:highlight w:val="yellow"/>
        </w:rPr>
        <w:t>sixty years of failed efforts to accurately predict nuclear proliferation</w:t>
      </w:r>
      <w:r w:rsidRPr="002C2A02">
        <w:rPr>
          <w:sz w:val="16"/>
        </w:rPr>
        <w:t xml:space="preserve">, analyst </w:t>
      </w:r>
      <w:proofErr w:type="spellStart"/>
      <w:r w:rsidRPr="002C2A02">
        <w:rPr>
          <w:sz w:val="16"/>
        </w:rPr>
        <w:t>Moeed</w:t>
      </w:r>
      <w:proofErr w:type="spellEnd"/>
      <w:r w:rsidRPr="002C2A02">
        <w:rPr>
          <w:sz w:val="16"/>
        </w:rPr>
        <w:t xml:space="preserve"> </w:t>
      </w:r>
      <w:r w:rsidRPr="002C2A02">
        <w:rPr>
          <w:rStyle w:val="StyleBoldUnderline"/>
          <w:highlight w:val="yellow"/>
        </w:rPr>
        <w:t>Yusuf concludes</w:t>
      </w:r>
      <w:r w:rsidRPr="002C2A02">
        <w:rPr>
          <w:sz w:val="16"/>
        </w:rPr>
        <w:t xml:space="preserve"> that "</w:t>
      </w:r>
      <w:r w:rsidRPr="002C2A02">
        <w:rPr>
          <w:rStyle w:val="StyleBoldUnderline"/>
          <w:highlight w:val="yellow"/>
        </w:rPr>
        <w:t>the pace</w:t>
      </w:r>
      <w:r w:rsidRPr="002C2A02">
        <w:rPr>
          <w:rStyle w:val="StyleBoldUnderline"/>
        </w:rPr>
        <w:t xml:space="preserve"> of proliferation </w:t>
      </w:r>
      <w:r w:rsidRPr="002C2A02">
        <w:rPr>
          <w:rStyle w:val="StyleBoldUnderline"/>
          <w:highlight w:val="yellow"/>
        </w:rPr>
        <w:t>has been</w:t>
      </w:r>
      <w:r w:rsidRPr="002C2A02">
        <w:rPr>
          <w:rStyle w:val="StyleBoldUnderline"/>
        </w:rPr>
        <w:t xml:space="preserve"> much </w:t>
      </w:r>
      <w:r w:rsidRPr="002C2A02">
        <w:rPr>
          <w:rStyle w:val="StyleBoldUnderline"/>
          <w:highlight w:val="yellow"/>
        </w:rPr>
        <w:t>slower than anticipated</w:t>
      </w:r>
      <w:r w:rsidRPr="002C2A02">
        <w:rPr>
          <w:rStyle w:val="StyleBoldUnderline"/>
        </w:rPr>
        <w:t xml:space="preserve"> by most</w:t>
      </w:r>
      <w:r w:rsidRPr="002C2A02">
        <w:rPr>
          <w:sz w:val="16"/>
          <w:highlight w:val="yellow"/>
        </w:rPr>
        <w:t xml:space="preserve">." </w:t>
      </w:r>
      <w:r w:rsidRPr="002C2A02">
        <w:rPr>
          <w:rStyle w:val="StyleBoldUnderline"/>
          <w:highlight w:val="yellow"/>
        </w:rPr>
        <w:t>The majority of countries suspected of trying to obtain a nuclear weapons</w:t>
      </w:r>
      <w:r w:rsidRPr="002C2A02">
        <w:rPr>
          <w:rStyle w:val="StyleBoldUnderline"/>
        </w:rPr>
        <w:t xml:space="preserve"> capability </w:t>
      </w:r>
      <w:r w:rsidRPr="002C2A02">
        <w:rPr>
          <w:rStyle w:val="StyleBoldUnderline"/>
          <w:highlight w:val="yellow"/>
        </w:rPr>
        <w:t>"never even came close to crossing the threshold</w:t>
      </w:r>
      <w:r w:rsidRPr="002C2A02">
        <w:rPr>
          <w:sz w:val="16"/>
        </w:rPr>
        <w:t xml:space="preserve">. In fact, </w:t>
      </w:r>
      <w:r w:rsidRPr="002C2A02">
        <w:rPr>
          <w:rStyle w:val="StyleBoldUnderline"/>
        </w:rPr>
        <w:t>most did not even initiate a weapons program."</w:t>
      </w:r>
      <w:r w:rsidRPr="002C2A02">
        <w:rPr>
          <w:sz w:val="16"/>
        </w:rPr>
        <w:t xml:space="preserve"> If all the countries that were considered prime suspects over the past sixty years had developed nuclear weapons, "the world would have at least 19 nuclear powers today." 44 As Potter and </w:t>
      </w:r>
      <w:proofErr w:type="spellStart"/>
      <w:r w:rsidRPr="002C2A02">
        <w:rPr>
          <w:sz w:val="16"/>
        </w:rPr>
        <w:t>Mukhatzhanova</w:t>
      </w:r>
      <w:proofErr w:type="spellEnd"/>
      <w:r w:rsidRPr="002C2A02">
        <w:rPr>
          <w:sz w:val="16"/>
        </w:rPr>
        <w:t xml:space="preserve"> argue, </w:t>
      </w:r>
      <w:r w:rsidRPr="002C2A02">
        <w:rPr>
          <w:rStyle w:val="StyleBoldUnderline"/>
        </w:rPr>
        <w:t xml:space="preserve">government and academic </w:t>
      </w:r>
      <w:r w:rsidRPr="002C2A02">
        <w:rPr>
          <w:rStyle w:val="StyleBoldUnderline"/>
          <w:highlight w:val="yellow"/>
        </w:rPr>
        <w:t>experts frequently "exaggerated the scope and pace of</w:t>
      </w:r>
      <w:r w:rsidRPr="002C2A02">
        <w:rPr>
          <w:sz w:val="16"/>
        </w:rPr>
        <w:t xml:space="preserve"> nuclear weapons </w:t>
      </w:r>
      <w:r w:rsidRPr="002C2A02">
        <w:rPr>
          <w:rStyle w:val="StyleBoldUnderline"/>
          <w:highlight w:val="yellow"/>
        </w:rPr>
        <w:t>prolif</w:t>
      </w:r>
      <w:r w:rsidRPr="002C2A02">
        <w:rPr>
          <w:rStyle w:val="StyleBoldUnderline"/>
        </w:rPr>
        <w:t>eration."</w:t>
      </w:r>
      <w:r w:rsidRPr="002C2A02">
        <w:rPr>
          <w:sz w:val="16"/>
        </w:rPr>
        <w:t xml:space="preserve"> </w:t>
      </w:r>
      <w:proofErr w:type="gramStart"/>
      <w:r w:rsidRPr="002C2A02">
        <w:rPr>
          <w:sz w:val="16"/>
        </w:rPr>
        <w:t xml:space="preserve">45  </w:t>
      </w:r>
      <w:r w:rsidRPr="002C2A02">
        <w:rPr>
          <w:rStyle w:val="StyleBoldUnderline"/>
          <w:highlight w:val="yellow"/>
        </w:rPr>
        <w:t>Nor</w:t>
      </w:r>
      <w:proofErr w:type="gramEnd"/>
      <w:r w:rsidRPr="002C2A02">
        <w:rPr>
          <w:rStyle w:val="StyleBoldUnderline"/>
          <w:highlight w:val="yellow"/>
        </w:rPr>
        <w:t xml:space="preserve"> is there compelling evidence</w:t>
      </w:r>
      <w:r w:rsidRPr="002C2A02">
        <w:rPr>
          <w:sz w:val="16"/>
        </w:rPr>
        <w:t xml:space="preserve"> that </w:t>
      </w:r>
      <w:r w:rsidRPr="002C2A02">
        <w:rPr>
          <w:rStyle w:val="StyleBoldUnderline"/>
          <w:highlight w:val="yellow"/>
        </w:rPr>
        <w:t>a</w:t>
      </w:r>
      <w:r w:rsidRPr="002C2A02">
        <w:rPr>
          <w:sz w:val="16"/>
        </w:rPr>
        <w:t xml:space="preserve"> nuclear proliferation </w:t>
      </w:r>
      <w:r w:rsidRPr="002C2A02">
        <w:rPr>
          <w:rStyle w:val="StyleBoldUnderline"/>
          <w:highlight w:val="yellow"/>
        </w:rPr>
        <w:t xml:space="preserve">chain reaction </w:t>
      </w:r>
      <w:r w:rsidRPr="002C2A02">
        <w:rPr>
          <w:rStyle w:val="BoldUnderlineChar"/>
          <w:rFonts w:ascii="Times New Roman" w:hAnsi="Times New Roman"/>
          <w:highlight w:val="yellow"/>
        </w:rPr>
        <w:t>will ever occur</w:t>
      </w:r>
      <w:r w:rsidRPr="002C2A02">
        <w:rPr>
          <w:sz w:val="16"/>
        </w:rPr>
        <w:t xml:space="preserve">. Rather, </w:t>
      </w:r>
      <w:r w:rsidRPr="002C2A02">
        <w:rPr>
          <w:rStyle w:val="StyleBoldUnderline"/>
          <w:highlight w:val="yellow"/>
        </w:rPr>
        <w:t xml:space="preserve">the pool of potential proliferators has been </w:t>
      </w:r>
      <w:r w:rsidRPr="002C2A02">
        <w:rPr>
          <w:rStyle w:val="BoldUnderlineChar"/>
          <w:rFonts w:ascii="Times New Roman" w:hAnsi="Times New Roman"/>
          <w:highlight w:val="yellow"/>
          <w:bdr w:val="single" w:sz="4" w:space="0" w:color="auto"/>
        </w:rPr>
        <w:t>shrinking</w:t>
      </w:r>
      <w:r w:rsidRPr="002C2A02">
        <w:rPr>
          <w:rStyle w:val="StyleBoldUnderline"/>
        </w:rPr>
        <w:t xml:space="preserve">. Proliferation </w:t>
      </w:r>
      <w:r w:rsidRPr="002C2A02">
        <w:rPr>
          <w:rStyle w:val="StyleBoldUnderline"/>
          <w:highlight w:val="yellow"/>
        </w:rPr>
        <w:t>pressures were far greater</w:t>
      </w:r>
      <w:r w:rsidRPr="002C2A02">
        <w:rPr>
          <w:rStyle w:val="StyleBoldUnderline"/>
        </w:rPr>
        <w:t xml:space="preserve"> during the Cold War. </w:t>
      </w:r>
      <w:r w:rsidRPr="002C2A02">
        <w:rPr>
          <w:rStyle w:val="StyleBoldUnderline"/>
          <w:highlight w:val="yellow"/>
        </w:rPr>
        <w:t>In the 1960s</w:t>
      </w:r>
      <w:r w:rsidRPr="002C2A02">
        <w:rPr>
          <w:rStyle w:val="StyleBoldUnderline"/>
        </w:rPr>
        <w:t>,</w:t>
      </w:r>
      <w:r w:rsidRPr="002C2A02">
        <w:rPr>
          <w:sz w:val="16"/>
        </w:rPr>
        <w:t xml:space="preserve"> at least </w:t>
      </w:r>
      <w:r w:rsidRPr="002C2A02">
        <w:rPr>
          <w:rStyle w:val="StyleBoldUnderline"/>
        </w:rPr>
        <w:t>twenty-one countries</w:t>
      </w:r>
      <w:r w:rsidRPr="002C2A02">
        <w:rPr>
          <w:sz w:val="16"/>
        </w:rPr>
        <w:t xml:space="preserve"> either had or </w:t>
      </w:r>
      <w:r w:rsidRPr="002C2A02">
        <w:rPr>
          <w:rStyle w:val="StyleBoldUnderline"/>
        </w:rPr>
        <w:t>were</w:t>
      </w:r>
      <w:r w:rsidRPr="002C2A02">
        <w:rPr>
          <w:sz w:val="16"/>
        </w:rPr>
        <w:t xml:space="preserve"> </w:t>
      </w:r>
      <w:r w:rsidRPr="002C2A02">
        <w:rPr>
          <w:rStyle w:val="StyleBoldUnderline"/>
        </w:rPr>
        <w:t xml:space="preserve">considering nuclear weapons </w:t>
      </w:r>
      <w:r w:rsidRPr="002C2A02">
        <w:rPr>
          <w:sz w:val="16"/>
        </w:rPr>
        <w:t xml:space="preserve">research programs. </w:t>
      </w:r>
      <w:r w:rsidRPr="002C2A02">
        <w:rPr>
          <w:rStyle w:val="StyleBoldUnderline"/>
        </w:rPr>
        <w:t xml:space="preserve">Today only nine countries </w:t>
      </w:r>
      <w:r w:rsidRPr="002C2A02">
        <w:rPr>
          <w:sz w:val="16"/>
        </w:rPr>
        <w:t xml:space="preserve">are known to </w:t>
      </w:r>
      <w:r w:rsidRPr="002C2A02">
        <w:rPr>
          <w:rStyle w:val="StyleBoldUnderline"/>
        </w:rPr>
        <w:t>have nuclear weapons</w:t>
      </w:r>
      <w:r w:rsidRPr="002C2A02">
        <w:rPr>
          <w:sz w:val="16"/>
        </w:rPr>
        <w:t xml:space="preserve">. Belarus, Brazil, Kazakhstan, Libya, South Africa, Sweden, and Ukraine have dismantled their weapons programs. </w:t>
      </w:r>
      <w:r w:rsidRPr="002C2A02">
        <w:rPr>
          <w:rStyle w:val="StyleBoldUnderline"/>
          <w:highlight w:val="yellow"/>
        </w:rPr>
        <w:t>Even rogue states</w:t>
      </w:r>
      <w:r w:rsidRPr="002C2A02">
        <w:rPr>
          <w:sz w:val="16"/>
        </w:rPr>
        <w:t xml:space="preserve"> that are/were a great concern to U.S. policymakers--</w:t>
      </w:r>
      <w:r w:rsidRPr="002C2A02">
        <w:rPr>
          <w:sz w:val="16"/>
          <w:highlight w:val="yellow"/>
        </w:rPr>
        <w:t>Iran</w:t>
      </w:r>
      <w:r w:rsidRPr="002C2A02">
        <w:rPr>
          <w:sz w:val="16"/>
        </w:rPr>
        <w:t xml:space="preserve">, Iraq, Libya, and </w:t>
      </w:r>
      <w:r w:rsidRPr="002C2A02">
        <w:rPr>
          <w:sz w:val="16"/>
          <w:highlight w:val="yellow"/>
        </w:rPr>
        <w:t>North Korea--</w:t>
      </w:r>
      <w:r w:rsidRPr="002C2A02">
        <w:rPr>
          <w:rStyle w:val="StyleBoldUnderline"/>
          <w:highlight w:val="yellow"/>
        </w:rPr>
        <w:t>began their</w:t>
      </w:r>
      <w:r w:rsidRPr="002C2A02">
        <w:rPr>
          <w:rStyle w:val="StyleBoldUnderline"/>
        </w:rPr>
        <w:t xml:space="preserve"> nuclear weapons </w:t>
      </w:r>
      <w:r w:rsidRPr="002C2A02">
        <w:rPr>
          <w:rStyle w:val="StyleBoldUnderline"/>
          <w:highlight w:val="yellow"/>
        </w:rPr>
        <w:t>programs before the Cold War had ended</w:t>
      </w:r>
      <w:r w:rsidRPr="002C2A02">
        <w:rPr>
          <w:rStyle w:val="StyleBoldUnderline"/>
        </w:rPr>
        <w:t>.</w:t>
      </w:r>
      <w:r w:rsidRPr="002C2A02">
        <w:rPr>
          <w:sz w:val="16"/>
        </w:rPr>
        <w:t xml:space="preserve"> 46 As far as is known, </w:t>
      </w:r>
      <w:r w:rsidRPr="002C2A02">
        <w:rPr>
          <w:rStyle w:val="StyleBoldUnderline"/>
          <w:highlight w:val="yellow"/>
        </w:rPr>
        <w:t>no nation has started a new nuclear weapons program since the demise of the Soviet Union</w:t>
      </w:r>
      <w:r w:rsidRPr="002C2A02">
        <w:rPr>
          <w:sz w:val="16"/>
        </w:rPr>
        <w:t xml:space="preserve"> in 1991. 47 Ironically, by focusing on the threat of rogue states, policymakers may have underestimated the potentially far more destabilizing effect of proliferation in "respectable" states such as Germany, Japan, South Korea, and Taiwan.</w:t>
      </w:r>
    </w:p>
    <w:p w:rsidR="00611448" w:rsidRPr="002C2A02" w:rsidRDefault="00611448" w:rsidP="00611448">
      <w:pPr>
        <w:rPr>
          <w:sz w:val="16"/>
        </w:rPr>
      </w:pPr>
    </w:p>
    <w:p w:rsidR="00611448" w:rsidRPr="002C2A02" w:rsidRDefault="00611448" w:rsidP="00611448">
      <w:pPr>
        <w:pStyle w:val="Heading4"/>
        <w:rPr>
          <w:rFonts w:cs="Times New Roman"/>
        </w:rPr>
      </w:pPr>
      <w:r w:rsidRPr="002C2A02">
        <w:rPr>
          <w:rFonts w:cs="Times New Roman"/>
        </w:rPr>
        <w:t>No East Asian war – informal processes maintain peace</w:t>
      </w:r>
    </w:p>
    <w:p w:rsidR="00611448" w:rsidRPr="002C2A02" w:rsidRDefault="00611448" w:rsidP="00611448">
      <w:pPr>
        <w:rPr>
          <w:b/>
          <w:szCs w:val="20"/>
        </w:rPr>
      </w:pPr>
      <w:proofErr w:type="spellStart"/>
      <w:r w:rsidRPr="002C2A02">
        <w:rPr>
          <w:rStyle w:val="Heading4Char"/>
          <w:rFonts w:cs="Times New Roman"/>
        </w:rPr>
        <w:t>Weissmann</w:t>
      </w:r>
      <w:proofErr w:type="spellEnd"/>
      <w:r w:rsidRPr="002C2A02">
        <w:rPr>
          <w:rStyle w:val="Heading4Char"/>
          <w:rFonts w:cs="Times New Roman"/>
        </w:rPr>
        <w:t xml:space="preserve"> 9</w:t>
      </w:r>
      <w:r w:rsidRPr="002C2A02">
        <w:rPr>
          <w:sz w:val="16"/>
          <w:szCs w:val="20"/>
        </w:rPr>
        <w:t xml:space="preserve"> --- senior fellow at the Swedish School of Advanced Asia Pacific Studies (Mikael </w:t>
      </w:r>
      <w:proofErr w:type="spellStart"/>
      <w:r w:rsidRPr="002C2A02">
        <w:rPr>
          <w:sz w:val="16"/>
          <w:szCs w:val="20"/>
        </w:rPr>
        <w:t>Weissmann</w:t>
      </w:r>
      <w:proofErr w:type="spellEnd"/>
      <w:r w:rsidRPr="002C2A02">
        <w:rPr>
          <w:sz w:val="16"/>
          <w:szCs w:val="20"/>
        </w:rPr>
        <w:t xml:space="preserve">, “Understanding the East Asian Peace: Some Findings on the Role of Informal Processes,” Nordic Asia Research Community, November 2, 2009, </w:t>
      </w:r>
      <w:hyperlink r:id="rId22" w:history="1">
        <w:r w:rsidRPr="002C2A02">
          <w:rPr>
            <w:rStyle w:val="Hyperlink"/>
            <w:sz w:val="16"/>
            <w:szCs w:val="20"/>
          </w:rPr>
          <w:t>http://barha.asiaportal.info/blogs/in-focus/2009/november/understanding-east-asian-peace-some-findings-role-informal-processes-mi</w:t>
        </w:r>
      </w:hyperlink>
      <w:r w:rsidRPr="002C2A02">
        <w:rPr>
          <w:sz w:val="16"/>
          <w:szCs w:val="20"/>
        </w:rPr>
        <w:t>)</w:t>
      </w:r>
      <w:r w:rsidRPr="002C2A02">
        <w:rPr>
          <w:b/>
          <w:szCs w:val="20"/>
        </w:rPr>
        <w:t xml:space="preserve"> </w:t>
      </w:r>
    </w:p>
    <w:p w:rsidR="00611448" w:rsidRPr="002C2A02" w:rsidRDefault="00611448" w:rsidP="00611448">
      <w:pPr>
        <w:rPr>
          <w:b/>
          <w:szCs w:val="20"/>
        </w:rPr>
      </w:pPr>
    </w:p>
    <w:p w:rsidR="00611448" w:rsidRPr="002C2A02" w:rsidRDefault="00611448" w:rsidP="00611448">
      <w:pPr>
        <w:rPr>
          <w:sz w:val="16"/>
        </w:rPr>
      </w:pPr>
      <w:r w:rsidRPr="002C2A02">
        <w:rPr>
          <w:rStyle w:val="StyleBoldUnderline"/>
        </w:rPr>
        <w:lastRenderedPageBreak/>
        <w:t xml:space="preserve">The findings concerning </w:t>
      </w:r>
      <w:r w:rsidRPr="002C2A02">
        <w:rPr>
          <w:rStyle w:val="StyleBoldUnderline"/>
          <w:highlight w:val="yellow"/>
        </w:rPr>
        <w:t>China’s role in keeping peace</w:t>
      </w:r>
      <w:r w:rsidRPr="002C2A02">
        <w:rPr>
          <w:rStyle w:val="StyleBoldUnderline"/>
        </w:rPr>
        <w:t xml:space="preserve"> in the Taiwan Strait, the South China Sea, and on the Korean Peninsula </w:t>
      </w:r>
      <w:r w:rsidRPr="002C2A02">
        <w:rPr>
          <w:rStyle w:val="StyleBoldUnderline"/>
          <w:highlight w:val="yellow"/>
        </w:rPr>
        <w:t>confirm the</w:t>
      </w:r>
      <w:r w:rsidRPr="002C2A02">
        <w:rPr>
          <w:rStyle w:val="StyleBoldUnderline"/>
        </w:rPr>
        <w:t xml:space="preserve"> underlying hypothesis </w:t>
      </w:r>
      <w:r w:rsidRPr="002C2A02">
        <w:rPr>
          <w:rStyle w:val="StyleBoldUnderline"/>
          <w:highlight w:val="yellow"/>
        </w:rPr>
        <w:t>that</w:t>
      </w:r>
      <w:r w:rsidRPr="002C2A02">
        <w:rPr>
          <w:rStyle w:val="StyleBoldUnderline"/>
        </w:rPr>
        <w:t xml:space="preserve"> various </w:t>
      </w:r>
      <w:r w:rsidRPr="002C2A02">
        <w:rPr>
          <w:rStyle w:val="StyleBoldUnderline"/>
          <w:highlight w:val="yellow"/>
        </w:rPr>
        <w:t>informal processes</w:t>
      </w:r>
      <w:r w:rsidRPr="002C2A02">
        <w:rPr>
          <w:rStyle w:val="StyleBoldUnderline"/>
        </w:rPr>
        <w:t xml:space="preserve"> and related mechanisms </w:t>
      </w:r>
      <w:r w:rsidRPr="002C2A02">
        <w:rPr>
          <w:rStyle w:val="StyleBoldUnderline"/>
          <w:highlight w:val="yellow"/>
        </w:rPr>
        <w:t>can</w:t>
      </w:r>
      <w:r w:rsidRPr="002C2A02">
        <w:rPr>
          <w:rStyle w:val="StyleBoldUnderline"/>
        </w:rPr>
        <w:t xml:space="preserve"> help </w:t>
      </w:r>
      <w:r w:rsidRPr="002C2A02">
        <w:rPr>
          <w:rStyle w:val="StyleBoldUnderline"/>
          <w:highlight w:val="yellow"/>
        </w:rPr>
        <w:t>explain the</w:t>
      </w:r>
      <w:r w:rsidRPr="002C2A02">
        <w:rPr>
          <w:rStyle w:val="StyleBoldUnderline"/>
        </w:rPr>
        <w:t xml:space="preserve"> relative </w:t>
      </w:r>
      <w:r w:rsidRPr="002C2A02">
        <w:rPr>
          <w:rStyle w:val="StyleBoldUnderline"/>
          <w:highlight w:val="yellow"/>
        </w:rPr>
        <w:t>peace</w:t>
      </w:r>
      <w:r w:rsidRPr="002C2A02">
        <w:rPr>
          <w:sz w:val="16"/>
          <w:szCs w:val="20"/>
        </w:rPr>
        <w:t xml:space="preserve">. Virtually all of the identified processes and related mechanisms have been informal rather than formal. It should be noted that it is not necessarily the same types of processes that have been of importance in each and every case. In different ways </w:t>
      </w:r>
      <w:r w:rsidRPr="002C2A02">
        <w:rPr>
          <w:rStyle w:val="StyleBoldUnderline"/>
        </w:rPr>
        <w:t xml:space="preserve">these </w:t>
      </w:r>
      <w:r w:rsidRPr="002C2A02">
        <w:rPr>
          <w:rStyle w:val="StyleBoldUnderline"/>
          <w:highlight w:val="yellow"/>
        </w:rPr>
        <w:t xml:space="preserve">informal processes have demonstrated that the relative </w:t>
      </w:r>
      <w:proofErr w:type="gramStart"/>
      <w:r w:rsidRPr="002C2A02">
        <w:rPr>
          <w:rStyle w:val="StyleBoldUnderline"/>
          <w:highlight w:val="yellow"/>
        </w:rPr>
        <w:t xml:space="preserve">lack of </w:t>
      </w:r>
      <w:proofErr w:type="spellStart"/>
      <w:r w:rsidRPr="002C2A02">
        <w:rPr>
          <w:rStyle w:val="StyleBoldUnderline"/>
          <w:highlight w:val="yellow"/>
        </w:rPr>
        <w:t>formalised</w:t>
      </w:r>
      <w:proofErr w:type="spellEnd"/>
      <w:r w:rsidRPr="002C2A02">
        <w:rPr>
          <w:rStyle w:val="StyleBoldUnderline"/>
          <w:highlight w:val="yellow"/>
        </w:rPr>
        <w:t xml:space="preserve"> security structures and</w:t>
      </w:r>
      <w:r w:rsidRPr="002C2A02">
        <w:rPr>
          <w:rStyle w:val="StyleBoldUnderline"/>
        </w:rPr>
        <w:t xml:space="preserve">/or </w:t>
      </w:r>
      <w:r w:rsidRPr="002C2A02">
        <w:rPr>
          <w:rStyle w:val="StyleBoldUnderline"/>
          <w:highlight w:val="yellow"/>
        </w:rPr>
        <w:t>mechanisms have</w:t>
      </w:r>
      <w:proofErr w:type="gramEnd"/>
      <w:r w:rsidRPr="002C2A02">
        <w:rPr>
          <w:rStyle w:val="StyleBoldUnderline"/>
          <w:highlight w:val="yellow"/>
        </w:rPr>
        <w:t xml:space="preserve"> not prevented the region from</w:t>
      </w:r>
      <w:r w:rsidRPr="002C2A02">
        <w:rPr>
          <w:rStyle w:val="StyleBoldUnderline"/>
        </w:rPr>
        <w:t xml:space="preserve"> moving towards </w:t>
      </w:r>
      <w:r w:rsidRPr="002C2A02">
        <w:rPr>
          <w:rStyle w:val="StyleBoldUnderline"/>
          <w:highlight w:val="yellow"/>
        </w:rPr>
        <w:t xml:space="preserve">a stable peace. </w:t>
      </w:r>
      <w:r w:rsidRPr="002C2A02">
        <w:rPr>
          <w:rStyle w:val="BoldUnderlineChar"/>
          <w:rFonts w:ascii="Times New Roman" w:hAnsi="Times New Roman"/>
          <w:highlight w:val="yellow"/>
        </w:rPr>
        <w:t>Informal processes</w:t>
      </w:r>
      <w:r w:rsidRPr="002C2A02">
        <w:rPr>
          <w:rStyle w:val="BoldUnderlineChar"/>
          <w:rFonts w:ascii="Times New Roman" w:hAnsi="Times New Roman"/>
        </w:rPr>
        <w:t xml:space="preserve"> have been </w:t>
      </w:r>
      <w:r w:rsidRPr="002C2A02">
        <w:rPr>
          <w:rStyle w:val="BoldUnderlineChar"/>
          <w:rFonts w:ascii="Times New Roman" w:hAnsi="Times New Roman"/>
          <w:highlight w:val="yellow"/>
        </w:rPr>
        <w:t>sufficient both to prevent tension and disputes from escalating into war and for moving East Asia towards a stable peace.</w:t>
      </w:r>
      <w:r w:rsidRPr="002C2A02">
        <w:rPr>
          <w:sz w:val="16"/>
        </w:rPr>
        <w:t xml:space="preserve"> </w:t>
      </w:r>
    </w:p>
    <w:p w:rsidR="00611448" w:rsidRPr="002C2A02" w:rsidRDefault="00611448" w:rsidP="00611448"/>
    <w:p w:rsidR="00817E08" w:rsidRPr="002C2A02" w:rsidRDefault="00817E08" w:rsidP="00817E08">
      <w:pPr>
        <w:pStyle w:val="Heading2"/>
        <w:rPr>
          <w:rFonts w:cs="Times New Roman"/>
        </w:rPr>
      </w:pPr>
      <w:r w:rsidRPr="002C2A02">
        <w:rPr>
          <w:rFonts w:cs="Times New Roman"/>
        </w:rPr>
        <w:lastRenderedPageBreak/>
        <w:t>Cuba Relations</w:t>
      </w:r>
    </w:p>
    <w:p w:rsidR="00817E08" w:rsidRPr="002C2A02" w:rsidRDefault="00817E08" w:rsidP="00817E08">
      <w:pPr>
        <w:pStyle w:val="Heading4"/>
        <w:rPr>
          <w:rFonts w:cs="Times New Roman"/>
        </w:rPr>
      </w:pPr>
      <w:r w:rsidRPr="002C2A02">
        <w:rPr>
          <w:rFonts w:cs="Times New Roman"/>
        </w:rPr>
        <w:t>Can’t solve relations- human rights issues</w:t>
      </w:r>
    </w:p>
    <w:p w:rsidR="00817E08" w:rsidRPr="002C2A02" w:rsidRDefault="00817E08" w:rsidP="00817E08">
      <w:pPr>
        <w:rPr>
          <w:sz w:val="18"/>
          <w:szCs w:val="18"/>
        </w:rPr>
      </w:pPr>
      <w:r w:rsidRPr="002C2A02">
        <w:rPr>
          <w:rStyle w:val="StyleStyleBold12pt"/>
        </w:rPr>
        <w:t>Burk 10</w:t>
      </w:r>
      <w:r w:rsidRPr="002C2A02">
        <w:rPr>
          <w:sz w:val="18"/>
          <w:szCs w:val="18"/>
        </w:rPr>
        <w:t xml:space="preserve"> – co-founder of Center for Advancement in Public Policy, Ph.D. in psychology from University of Texas (4/08/10, Martha, Huffington Post, “Obama and Castro: Sparring </w:t>
      </w:r>
      <w:proofErr w:type="gramStart"/>
      <w:r w:rsidRPr="002C2A02">
        <w:rPr>
          <w:sz w:val="18"/>
          <w:szCs w:val="18"/>
        </w:rPr>
        <w:t>Over</w:t>
      </w:r>
      <w:proofErr w:type="gramEnd"/>
      <w:r w:rsidRPr="002C2A02">
        <w:rPr>
          <w:sz w:val="18"/>
          <w:szCs w:val="18"/>
        </w:rPr>
        <w:t xml:space="preserve"> Human Rights,” </w:t>
      </w:r>
      <w:hyperlink r:id="rId23" w:history="1">
        <w:r w:rsidRPr="002C2A02">
          <w:rPr>
            <w:rStyle w:val="Hyperlink"/>
          </w:rPr>
          <w:t>http://www.huffingtonpost.com/martha-burk/obama-and-castro-sparring_b_529606.html</w:t>
        </w:r>
      </w:hyperlink>
      <w:r w:rsidRPr="002C2A02">
        <w:rPr>
          <w:sz w:val="18"/>
          <w:szCs w:val="18"/>
        </w:rPr>
        <w:t xml:space="preserve"> // AD)</w:t>
      </w:r>
    </w:p>
    <w:p w:rsidR="00817E08" w:rsidRPr="002C2A02" w:rsidRDefault="00817E08" w:rsidP="00817E08">
      <w:pPr>
        <w:rPr>
          <w:sz w:val="18"/>
          <w:szCs w:val="18"/>
        </w:rPr>
      </w:pPr>
    </w:p>
    <w:p w:rsidR="00817E08" w:rsidRPr="002C2A02" w:rsidRDefault="00817E08" w:rsidP="00817E08">
      <w:pPr>
        <w:shd w:val="clear" w:color="auto" w:fill="FFFFFF"/>
        <w:spacing w:after="210" w:line="315" w:lineRule="atLeast"/>
        <w:rPr>
          <w:rStyle w:val="StyleBoldUnderline"/>
        </w:rPr>
      </w:pPr>
      <w:r w:rsidRPr="002C2A02">
        <w:rPr>
          <w:rFonts w:eastAsia="Times New Roman"/>
          <w:color w:val="000000"/>
          <w:sz w:val="16"/>
          <w:szCs w:val="23"/>
        </w:rPr>
        <w:t xml:space="preserve">Likenesses of </w:t>
      </w:r>
      <w:r w:rsidRPr="002C2A02">
        <w:rPr>
          <w:rStyle w:val="StyleBoldUnderline"/>
        </w:rPr>
        <w:t xml:space="preserve">Raul </w:t>
      </w:r>
      <w:r w:rsidRPr="002C2A02">
        <w:rPr>
          <w:rStyle w:val="StyleBoldUnderline"/>
          <w:highlight w:val="yellow"/>
        </w:rPr>
        <w:t>Castro</w:t>
      </w:r>
      <w:r w:rsidRPr="002C2A02">
        <w:rPr>
          <w:rFonts w:eastAsia="Times New Roman"/>
          <w:color w:val="000000"/>
          <w:sz w:val="16"/>
          <w:szCs w:val="23"/>
        </w:rPr>
        <w:t xml:space="preserve"> -- Fidel's brother who fought beside him to take Cuba in 1959 and who now serves as president -- are considerably less in evidence. He </w:t>
      </w:r>
      <w:r w:rsidRPr="002C2A02">
        <w:rPr>
          <w:rStyle w:val="StyleBoldUnderline"/>
        </w:rPr>
        <w:t xml:space="preserve">may not be on the walls, but he </w:t>
      </w:r>
      <w:r w:rsidRPr="002C2A02">
        <w:rPr>
          <w:rStyle w:val="StyleBoldUnderline"/>
          <w:highlight w:val="yellow"/>
        </w:rPr>
        <w:t>has been</w:t>
      </w:r>
      <w:r w:rsidRPr="002C2A02">
        <w:rPr>
          <w:rStyle w:val="StyleBoldUnderline"/>
        </w:rPr>
        <w:t xml:space="preserve"> much in the news lately, </w:t>
      </w:r>
      <w:r w:rsidRPr="002C2A02">
        <w:rPr>
          <w:rStyle w:val="StyleBoldUnderline"/>
          <w:highlight w:val="yellow"/>
        </w:rPr>
        <w:t>sparring with</w:t>
      </w:r>
      <w:r w:rsidRPr="002C2A02">
        <w:rPr>
          <w:rStyle w:val="StyleBoldUnderline"/>
        </w:rPr>
        <w:t xml:space="preserve"> President </w:t>
      </w:r>
      <w:r w:rsidRPr="002C2A02">
        <w:rPr>
          <w:rStyle w:val="StyleBoldUnderline"/>
          <w:highlight w:val="yellow"/>
        </w:rPr>
        <w:t>Obama over human rights</w:t>
      </w:r>
      <w:r w:rsidRPr="002C2A02">
        <w:rPr>
          <w:rStyle w:val="StyleBoldUnderline"/>
        </w:rPr>
        <w:t xml:space="preserve"> abuses. Both leaders claim the other is jailing political prisoners unjustly. </w:t>
      </w:r>
      <w:r w:rsidRPr="002C2A02">
        <w:rPr>
          <w:rFonts w:eastAsia="Times New Roman"/>
          <w:color w:val="000000"/>
          <w:sz w:val="16"/>
          <w:szCs w:val="23"/>
        </w:rPr>
        <w:t xml:space="preserve">On the Cuban side, there is the case of the "Cuban Five." In the late 1990s, five men infiltrated Cuban-American exile organizations that opposed the Castro government, including an activist group called Brothers to the Rescue, which regularly made unauthorized flights over Cuba to drop leaflets. The Five are jailed in the U.S. on charges ranging from spying to acting as unregistered foreign agents and conspiracy to commit crimes against the United States. In Cuba they are seen as political prisoners and martyrs. Their pictures are every bit as numerous as those of Fidel, and are clearly being used to keep the spirit of revolution and the cause of Cuban justice -- as the Castro government sees it -- alive. Castro and company are not the only ones who think these guys were unjustly accused and got a bad deal in the U.S. courts. A three judge panel of the 11th Circuit Court (later overruled) threw out sentences for three of them, finding the punishment too harsh because the government had never proved that they had traded in ''top secret'' intelligence. Robert A. Pastor, President Jimmy Carter's national security adviser for Latin America, put it this way in the </w:t>
      </w:r>
      <w:r w:rsidRPr="002C2A02">
        <w:rPr>
          <w:rFonts w:eastAsia="Times New Roman"/>
          <w:i/>
          <w:iCs/>
          <w:color w:val="000000"/>
          <w:sz w:val="16"/>
          <w:szCs w:val="23"/>
          <w:bdr w:val="none" w:sz="0" w:space="0" w:color="auto" w:frame="1"/>
        </w:rPr>
        <w:t>New York Times</w:t>
      </w:r>
      <w:r w:rsidRPr="002C2A02">
        <w:rPr>
          <w:rFonts w:eastAsia="Times New Roman"/>
          <w:color w:val="000000"/>
          <w:sz w:val="16"/>
          <w:szCs w:val="23"/>
        </w:rPr>
        <w:t xml:space="preserve">: ''Holding a trial for five Cuban intelligence agents in Miami is about as fair as a trial for an Israeli intelligence agent in Tehran. You'd need a lot more than a good lawyer to be taken seriously.'' My delegation, sponsored by the U.S. Women &amp; Cuba Collaboration, which hopes to not only end the U.S. trade embargo but get the Five pardoned, met with the mothers and wives of the men. The women make appearances around the country, publicizing the fact that they have been denied visas for visitation in the U.S. jails where their loved ones are held, and campaigning for their release. Their pleas are heartfelt but seemingly hopeless, as the years slip away and nothing changes. </w:t>
      </w:r>
      <w:r w:rsidRPr="002C2A02">
        <w:rPr>
          <w:sz w:val="18"/>
          <w:szCs w:val="18"/>
        </w:rPr>
        <w:t>Across the Florida straits,</w:t>
      </w:r>
      <w:r w:rsidRPr="002C2A02">
        <w:rPr>
          <w:rStyle w:val="StyleBoldUnderline"/>
        </w:rPr>
        <w:t xml:space="preserve"> President </w:t>
      </w:r>
      <w:r w:rsidRPr="002C2A02">
        <w:rPr>
          <w:rStyle w:val="StyleBoldUnderline"/>
          <w:highlight w:val="yellow"/>
        </w:rPr>
        <w:t>Obama recently denounced the Castro government for human rights abuses</w:t>
      </w:r>
      <w:r w:rsidRPr="002C2A02">
        <w:rPr>
          <w:rStyle w:val="StyleBoldUnderline"/>
        </w:rPr>
        <w:t xml:space="preserve"> in the wake of the death of a jailed hunger striker and reported government crackdowns on political protest. </w:t>
      </w:r>
      <w:r w:rsidRPr="002C2A02">
        <w:rPr>
          <w:rStyle w:val="StyleBoldUnderline"/>
          <w:highlight w:val="yellow"/>
        </w:rPr>
        <w:t>Using his harshest words to date, the President accused Cuba of a "clenched fist" policy toward "the aspirations of the Cuban people."</w:t>
      </w:r>
      <w:r w:rsidRPr="002C2A02">
        <w:rPr>
          <w:rStyle w:val="StyleBoldUnderline"/>
        </w:rPr>
        <w:t xml:space="preserve"> </w:t>
      </w:r>
      <w:r w:rsidRPr="002C2A02">
        <w:rPr>
          <w:rFonts w:eastAsia="Times New Roman"/>
          <w:color w:val="000000"/>
          <w:sz w:val="16"/>
          <w:szCs w:val="23"/>
        </w:rPr>
        <w:t xml:space="preserve">All of this is to say that the honeymoon is over between Presidents Obama and Castro. </w:t>
      </w:r>
      <w:r w:rsidRPr="002C2A02">
        <w:rPr>
          <w:rStyle w:val="StyleBoldUnderline"/>
        </w:rPr>
        <w:t xml:space="preserve">Right after he was elected, </w:t>
      </w:r>
      <w:r w:rsidRPr="002C2A02">
        <w:rPr>
          <w:rStyle w:val="StyleBoldUnderline"/>
          <w:highlight w:val="yellow"/>
        </w:rPr>
        <w:t>Obama pledged to improve relations with Cuba</w:t>
      </w:r>
      <w:r w:rsidRPr="002C2A02">
        <w:rPr>
          <w:rStyle w:val="StyleBoldUnderline"/>
        </w:rPr>
        <w:t xml:space="preserve">, </w:t>
      </w:r>
      <w:r w:rsidRPr="002C2A02">
        <w:rPr>
          <w:sz w:val="18"/>
          <w:szCs w:val="18"/>
        </w:rPr>
        <w:t>and eased some travel restrictions for families.</w:t>
      </w:r>
      <w:r w:rsidRPr="002C2A02">
        <w:rPr>
          <w:rStyle w:val="StyleBoldUnderline"/>
        </w:rPr>
        <w:t xml:space="preserve"> And </w:t>
      </w:r>
      <w:r w:rsidRPr="002C2A02">
        <w:rPr>
          <w:rStyle w:val="StyleBoldUnderline"/>
          <w:highlight w:val="yellow"/>
        </w:rPr>
        <w:t>only a year ago Raul said "We have sent word</w:t>
      </w:r>
      <w:r w:rsidRPr="002C2A02">
        <w:rPr>
          <w:rStyle w:val="StyleBoldUnderline"/>
        </w:rPr>
        <w:t xml:space="preserve"> to the US government in private and in public </w:t>
      </w:r>
      <w:r w:rsidRPr="002C2A02">
        <w:rPr>
          <w:rStyle w:val="StyleBoldUnderline"/>
          <w:highlight w:val="yellow"/>
        </w:rPr>
        <w:t>that we are willing to discuss everything,</w:t>
      </w:r>
      <w:r w:rsidRPr="002C2A02">
        <w:rPr>
          <w:rStyle w:val="StyleBoldUnderline"/>
        </w:rPr>
        <w:t xml:space="preserve"> human rights, freedom of the press, political prisoners, everything." </w:t>
      </w:r>
      <w:proofErr w:type="gramStart"/>
      <w:r w:rsidRPr="002C2A02">
        <w:rPr>
          <w:rStyle w:val="StyleBoldUnderline"/>
          <w:highlight w:val="yellow"/>
        </w:rPr>
        <w:t>No longer</w:t>
      </w:r>
      <w:r w:rsidRPr="002C2A02">
        <w:rPr>
          <w:rStyle w:val="StyleBoldUnderline"/>
        </w:rPr>
        <w:t>.</w:t>
      </w:r>
      <w:proofErr w:type="gramEnd"/>
      <w:r w:rsidRPr="002C2A02">
        <w:rPr>
          <w:rStyle w:val="StyleBoldUnderline"/>
        </w:rPr>
        <w:t xml:space="preserve"> </w:t>
      </w:r>
      <w:r w:rsidRPr="002C2A02">
        <w:rPr>
          <w:rFonts w:eastAsia="Times New Roman"/>
          <w:color w:val="000000"/>
          <w:sz w:val="16"/>
          <w:szCs w:val="23"/>
        </w:rPr>
        <w:t xml:space="preserve">While the drama is playing out over very real human rights questions on both sides, nobody is mentioning the fact that the next election is always on Washington minds. Florida, where a militantly anti-Castro Cuban element has held political sway since they fled their country in 1959, always looms large. No president is going to aggravate them too much -- particularly when Cuba's human rights record remains dubious at best and dismal in the eyes of many. (Conversely, the feeling in Cuba is that the "Florida Mafia" as these ex-pats </w:t>
      </w:r>
      <w:proofErr w:type="gramStart"/>
      <w:r w:rsidRPr="002C2A02">
        <w:rPr>
          <w:rFonts w:eastAsia="Times New Roman"/>
          <w:color w:val="000000"/>
          <w:sz w:val="16"/>
          <w:szCs w:val="23"/>
        </w:rPr>
        <w:t>are</w:t>
      </w:r>
      <w:proofErr w:type="gramEnd"/>
      <w:r w:rsidRPr="002C2A02">
        <w:rPr>
          <w:rFonts w:eastAsia="Times New Roman"/>
          <w:color w:val="000000"/>
          <w:sz w:val="16"/>
          <w:szCs w:val="23"/>
        </w:rPr>
        <w:t xml:space="preserve"> called, is not interested in human rights. They just want their estates and mega-business properties back to pursue the pre-revolution holy grail of capitalism by exploiting Cuban people and lands.) </w:t>
      </w:r>
      <w:r w:rsidRPr="002C2A02">
        <w:rPr>
          <w:rStyle w:val="StyleBoldUnderline"/>
        </w:rPr>
        <w:t xml:space="preserve">Regardless of which side you come down on, at least for now, </w:t>
      </w:r>
      <w:r w:rsidRPr="002C2A02">
        <w:rPr>
          <w:rStyle w:val="StyleBoldUnderline"/>
          <w:highlight w:val="yellow"/>
        </w:rPr>
        <w:t xml:space="preserve">we seem destined to </w:t>
      </w:r>
      <w:proofErr w:type="spellStart"/>
      <w:proofErr w:type="gramStart"/>
      <w:r w:rsidRPr="002C2A02">
        <w:rPr>
          <w:rStyle w:val="StyleBoldUnderline"/>
          <w:highlight w:val="yellow"/>
        </w:rPr>
        <w:t>continue</w:t>
      </w:r>
      <w:r w:rsidRPr="002C2A02">
        <w:rPr>
          <w:rStyle w:val="StyleBoldUnderline"/>
        </w:rPr>
        <w:t>d</w:t>
      </w:r>
      <w:proofErr w:type="spellEnd"/>
      <w:proofErr w:type="gramEnd"/>
      <w:r w:rsidRPr="002C2A02">
        <w:rPr>
          <w:rStyle w:val="StyleBoldUnderline"/>
        </w:rPr>
        <w:t xml:space="preserve"> </w:t>
      </w:r>
      <w:r w:rsidRPr="002C2A02">
        <w:rPr>
          <w:rStyle w:val="StyleBoldUnderline"/>
          <w:highlight w:val="yellow"/>
        </w:rPr>
        <w:t>the</w:t>
      </w:r>
      <w:r w:rsidRPr="002C2A02">
        <w:rPr>
          <w:rStyle w:val="StyleBoldUnderline"/>
        </w:rPr>
        <w:t xml:space="preserve"> 50-plus year dance of </w:t>
      </w:r>
      <w:r w:rsidRPr="002C2A02">
        <w:rPr>
          <w:rStyle w:val="StyleBoldUnderline"/>
          <w:highlight w:val="yellow"/>
        </w:rPr>
        <w:t>mutual animosity</w:t>
      </w:r>
      <w:r w:rsidRPr="002C2A02">
        <w:rPr>
          <w:rStyle w:val="StyleBoldUnderline"/>
        </w:rPr>
        <w:t xml:space="preserve"> between the two countries. </w:t>
      </w:r>
      <w:r w:rsidRPr="002C2A02">
        <w:rPr>
          <w:rStyle w:val="StyleBoldUnderline"/>
          <w:highlight w:val="yellow"/>
        </w:rPr>
        <w:t>The U.S. trade embargo will continue. The war of words will not abate.</w:t>
      </w:r>
    </w:p>
    <w:p w:rsidR="00817E08" w:rsidRPr="002C2A02" w:rsidRDefault="00817E08" w:rsidP="00817E08">
      <w:pPr>
        <w:pStyle w:val="Heading4"/>
        <w:rPr>
          <w:rFonts w:cs="Times New Roman"/>
        </w:rPr>
      </w:pPr>
      <w:r w:rsidRPr="002C2A02">
        <w:rPr>
          <w:rFonts w:cs="Times New Roman"/>
        </w:rPr>
        <w:t>Ideological differences- plan can’t solve relations</w:t>
      </w:r>
    </w:p>
    <w:p w:rsidR="00817E08" w:rsidRPr="002C2A02" w:rsidRDefault="00817E08" w:rsidP="00817E08">
      <w:pPr>
        <w:rPr>
          <w:sz w:val="18"/>
          <w:szCs w:val="18"/>
        </w:rPr>
      </w:pPr>
      <w:r w:rsidRPr="002C2A02">
        <w:rPr>
          <w:rStyle w:val="StyleStyleBold12pt"/>
        </w:rPr>
        <w:t>Hanson and Lee ’13</w:t>
      </w:r>
      <w:r w:rsidRPr="002C2A02">
        <w:rPr>
          <w:sz w:val="18"/>
          <w:szCs w:val="18"/>
        </w:rPr>
        <w:t xml:space="preserve"> - Senior Production Editors at CFR (Updated: 1/31/13, Stephanie, Brianna, Council on Foreign Relations, “U.S.-Cuba Relations”, </w:t>
      </w:r>
    </w:p>
    <w:p w:rsidR="00817E08" w:rsidRPr="002C2A02" w:rsidRDefault="00817E08" w:rsidP="00817E08">
      <w:pPr>
        <w:rPr>
          <w:sz w:val="18"/>
          <w:szCs w:val="18"/>
        </w:rPr>
      </w:pPr>
      <w:hyperlink r:id="rId24" w:anchor="p5" w:history="1">
        <w:r w:rsidRPr="002C2A02">
          <w:rPr>
            <w:rStyle w:val="Hyperlink"/>
          </w:rPr>
          <w:t>http://www.cfr.org/cuba/us-cuba-relations/p11113#p5</w:t>
        </w:r>
      </w:hyperlink>
      <w:r w:rsidRPr="002C2A02">
        <w:rPr>
          <w:sz w:val="18"/>
          <w:szCs w:val="18"/>
        </w:rPr>
        <w:t xml:space="preserve"> // AD)</w:t>
      </w:r>
    </w:p>
    <w:p w:rsidR="00817E08" w:rsidRPr="002C2A02" w:rsidRDefault="00817E08" w:rsidP="00817E08">
      <w:pPr>
        <w:rPr>
          <w:rStyle w:val="StyleStyleBold12pt"/>
          <w:b w:val="0"/>
        </w:rPr>
      </w:pPr>
    </w:p>
    <w:p w:rsidR="00817E08" w:rsidRPr="002C2A02" w:rsidRDefault="00817E08" w:rsidP="00817E08">
      <w:pPr>
        <w:rPr>
          <w:rStyle w:val="StyleBoldUnderline"/>
        </w:rPr>
      </w:pPr>
      <w:r w:rsidRPr="002C2A02">
        <w:rPr>
          <w:rStyle w:val="StyleBoldUnderline"/>
          <w:highlight w:val="yellow"/>
        </w:rPr>
        <w:t xml:space="preserve">What is the main obstacle in U.S.-Cuban relations? </w:t>
      </w:r>
      <w:r w:rsidRPr="002C2A02">
        <w:rPr>
          <w:rStyle w:val="Emphasis"/>
          <w:highlight w:val="yellow"/>
        </w:rPr>
        <w:t>A fundamental incompatibility of political views</w:t>
      </w:r>
      <w:r w:rsidRPr="002C2A02">
        <w:rPr>
          <w:sz w:val="18"/>
          <w:szCs w:val="18"/>
        </w:rPr>
        <w:t xml:space="preserve"> stands in the way of improving U.S.-Cuban relations, experts say. While experts say the United States wants regime change, </w:t>
      </w:r>
      <w:r w:rsidRPr="002C2A02">
        <w:rPr>
          <w:rStyle w:val="StyleBoldUnderline"/>
        </w:rPr>
        <w:t>"</w:t>
      </w:r>
      <w:r w:rsidRPr="002C2A02">
        <w:rPr>
          <w:rStyle w:val="StyleBoldUnderline"/>
          <w:highlight w:val="yellow"/>
        </w:rPr>
        <w:t>the most important objective of the Cuban government is to remain in power</w:t>
      </w:r>
      <w:r w:rsidRPr="002C2A02">
        <w:rPr>
          <w:rStyle w:val="StyleBoldUnderline"/>
        </w:rPr>
        <w:t xml:space="preserve"> at all costs,"</w:t>
      </w:r>
      <w:r w:rsidRPr="002C2A02">
        <w:rPr>
          <w:sz w:val="18"/>
          <w:szCs w:val="18"/>
        </w:rPr>
        <w:t xml:space="preserve"> says Felix Martin, an assistant professor at Florida International University's Cuban Research Institute. Fidel Castro has been an inspiration for Latin American leftists such as Venezuelan President Hugo Chávez and Bolivian President </w:t>
      </w:r>
      <w:proofErr w:type="spellStart"/>
      <w:r w:rsidRPr="002C2A02">
        <w:rPr>
          <w:sz w:val="18"/>
          <w:szCs w:val="18"/>
        </w:rPr>
        <w:t>Evo</w:t>
      </w:r>
      <w:proofErr w:type="spellEnd"/>
      <w:r w:rsidRPr="002C2A02">
        <w:rPr>
          <w:sz w:val="18"/>
          <w:szCs w:val="18"/>
        </w:rPr>
        <w:t xml:space="preserve"> Morales, who have challenged U.S. policy in the region. </w:t>
      </w:r>
      <w:r w:rsidRPr="002C2A02">
        <w:rPr>
          <w:rStyle w:val="StyleBoldUnderline"/>
          <w:highlight w:val="yellow"/>
        </w:rPr>
        <w:t>What are the issues preventing normalization of</w:t>
      </w:r>
      <w:r w:rsidRPr="002C2A02">
        <w:rPr>
          <w:rStyle w:val="StyleBoldUnderline"/>
        </w:rPr>
        <w:t xml:space="preserve"> U.S.-Cuba </w:t>
      </w:r>
      <w:r w:rsidRPr="002C2A02">
        <w:rPr>
          <w:rStyle w:val="StyleBoldUnderline"/>
          <w:highlight w:val="yellow"/>
        </w:rPr>
        <w:t>relations</w:t>
      </w:r>
      <w:r w:rsidRPr="002C2A02">
        <w:rPr>
          <w:rStyle w:val="StyleBoldUnderline"/>
        </w:rPr>
        <w:t xml:space="preserve">? </w:t>
      </w:r>
      <w:r w:rsidRPr="002C2A02">
        <w:rPr>
          <w:sz w:val="18"/>
          <w:szCs w:val="18"/>
        </w:rPr>
        <w:t xml:space="preserve">Experts say these </w:t>
      </w:r>
      <w:r w:rsidRPr="002C2A02">
        <w:rPr>
          <w:rStyle w:val="StyleBoldUnderline"/>
          <w:highlight w:val="yellow"/>
        </w:rPr>
        <w:t xml:space="preserve">issues include: </w:t>
      </w:r>
      <w:r w:rsidRPr="002C2A02">
        <w:rPr>
          <w:rStyle w:val="Emphasis"/>
          <w:highlight w:val="yellow"/>
        </w:rPr>
        <w:t>Human rights violations</w:t>
      </w:r>
      <w:r w:rsidRPr="002C2A02">
        <w:rPr>
          <w:rStyle w:val="Emphasis"/>
        </w:rPr>
        <w:t>.</w:t>
      </w:r>
      <w:r w:rsidRPr="002C2A02">
        <w:rPr>
          <w:rStyle w:val="StyleBoldUnderline"/>
        </w:rPr>
        <w:t xml:space="preserve"> </w:t>
      </w:r>
      <w:r w:rsidRPr="002C2A02">
        <w:rPr>
          <w:sz w:val="18"/>
          <w:szCs w:val="18"/>
        </w:rPr>
        <w:t xml:space="preserve">In March 2003, </w:t>
      </w:r>
      <w:r w:rsidRPr="002C2A02">
        <w:rPr>
          <w:rStyle w:val="StyleBoldUnderline"/>
          <w:highlight w:val="yellow"/>
        </w:rPr>
        <w:t>the Cuban government arrested seventy-five dissidents and journalists</w:t>
      </w:r>
      <w:r w:rsidRPr="002C2A02">
        <w:rPr>
          <w:rStyle w:val="StyleBoldUnderline"/>
        </w:rPr>
        <w:t>, sentencing them to prison terms of up to twenty-eight years on charges of conspiring with the United States to overthrow the state.</w:t>
      </w:r>
      <w:r w:rsidRPr="002C2A02">
        <w:rPr>
          <w:sz w:val="18"/>
          <w:szCs w:val="18"/>
        </w:rPr>
        <w:t xml:space="preserve">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 </w:t>
      </w:r>
      <w:proofErr w:type="gramStart"/>
      <w:r w:rsidRPr="002C2A02">
        <w:rPr>
          <w:rStyle w:val="Emphasis"/>
          <w:highlight w:val="yellow"/>
        </w:rPr>
        <w:t>Guantanamo Bay</w:t>
      </w:r>
      <w:r w:rsidRPr="002C2A02">
        <w:rPr>
          <w:rStyle w:val="StyleBoldUnderline"/>
          <w:highlight w:val="yellow"/>
        </w:rPr>
        <w:t>.</w:t>
      </w:r>
      <w:proofErr w:type="gramEnd"/>
      <w:r w:rsidRPr="002C2A02">
        <w:rPr>
          <w:sz w:val="18"/>
          <w:szCs w:val="18"/>
        </w:rPr>
        <w:t xml:space="preserve"> Cuba indicated after 9/11 that it would not object if the United States brought prisoners to Guantanamo Bay. However, experts such as </w:t>
      </w:r>
      <w:proofErr w:type="spellStart"/>
      <w:r w:rsidRPr="002C2A02">
        <w:rPr>
          <w:sz w:val="18"/>
          <w:szCs w:val="18"/>
        </w:rPr>
        <w:t>Sweig</w:t>
      </w:r>
      <w:proofErr w:type="spellEnd"/>
      <w:r w:rsidRPr="002C2A02">
        <w:rPr>
          <w:sz w:val="18"/>
          <w:szCs w:val="18"/>
        </w:rPr>
        <w:t xml:space="preserve"> say </w:t>
      </w:r>
      <w:r w:rsidRPr="002C2A02">
        <w:rPr>
          <w:rStyle w:val="StyleBoldUnderline"/>
          <w:highlight w:val="yellow"/>
        </w:rPr>
        <w:t>Cuban officials have since seized</w:t>
      </w:r>
      <w:r w:rsidRPr="002C2A02">
        <w:rPr>
          <w:rStyle w:val="StyleBoldUnderline"/>
        </w:rPr>
        <w:t xml:space="preserve"> on the U.S. prison camp--where hundreds of terror suspects have been detained--</w:t>
      </w:r>
      <w:r w:rsidRPr="002C2A02">
        <w:rPr>
          <w:rStyle w:val="StyleBoldUnderline"/>
          <w:highlight w:val="yellow"/>
        </w:rPr>
        <w:t>as a "symbol of solidarity" with the rest of the world against the United States</w:t>
      </w:r>
      <w:r w:rsidRPr="002C2A02">
        <w:rPr>
          <w:rStyle w:val="StyleBoldUnderline"/>
        </w:rPr>
        <w:t>.</w:t>
      </w:r>
      <w:r w:rsidRPr="002C2A02">
        <w:rPr>
          <w:sz w:val="18"/>
          <w:szCs w:val="18"/>
        </w:rPr>
        <w:t xml:space="preserve"> Although Obama ordered Guantanamo to be closed by January 22, 2010, the facility remains open as of January 2013, and many analysts say it is likely to stay in operation for an extended period. </w:t>
      </w:r>
      <w:proofErr w:type="gramStart"/>
      <w:r w:rsidRPr="002C2A02">
        <w:rPr>
          <w:rStyle w:val="Emphasis"/>
          <w:highlight w:val="yellow"/>
        </w:rPr>
        <w:t>Cuban exile community</w:t>
      </w:r>
      <w:r w:rsidRPr="002C2A02">
        <w:rPr>
          <w:rStyle w:val="StyleBoldUnderline"/>
        </w:rPr>
        <w:t>.</w:t>
      </w:r>
      <w:proofErr w:type="gramEnd"/>
      <w:r w:rsidRPr="002C2A02">
        <w:rPr>
          <w:rStyle w:val="StyleBoldUnderline"/>
        </w:rPr>
        <w:t xml:space="preserve"> </w:t>
      </w:r>
      <w:r w:rsidRPr="002C2A02">
        <w:rPr>
          <w:rStyle w:val="StyleBoldUnderline"/>
          <w:highlight w:val="yellow"/>
        </w:rPr>
        <w:t>The Cuban-American community in southern Florida traditionally has heavily influenced U.S. policy with Cuba</w:t>
      </w:r>
      <w:r w:rsidRPr="002C2A02">
        <w:rPr>
          <w:rStyle w:val="StyleBoldUnderline"/>
        </w:rPr>
        <w:t>. Both political parties fear alienating a strong voting bloc in an important swing state in presidential elections.</w:t>
      </w:r>
    </w:p>
    <w:p w:rsidR="00817E08" w:rsidRPr="002C2A02" w:rsidRDefault="00817E08" w:rsidP="00817E08">
      <w:pPr>
        <w:shd w:val="clear" w:color="auto" w:fill="FFFFFF"/>
        <w:spacing w:after="210" w:line="315" w:lineRule="atLeast"/>
        <w:rPr>
          <w:rStyle w:val="StyleBoldUnderline"/>
        </w:rPr>
      </w:pPr>
    </w:p>
    <w:p w:rsidR="00817E08" w:rsidRPr="002C2A02" w:rsidRDefault="00817E08" w:rsidP="00817E08">
      <w:pPr>
        <w:pStyle w:val="Heading4"/>
        <w:rPr>
          <w:rFonts w:cs="Times New Roman"/>
        </w:rPr>
      </w:pPr>
      <w:r w:rsidRPr="002C2A02">
        <w:rPr>
          <w:rFonts w:cs="Times New Roman"/>
        </w:rPr>
        <w:t>Plan can’t solve relations- human rights violations</w:t>
      </w:r>
    </w:p>
    <w:p w:rsidR="00817E08" w:rsidRPr="002C2A02" w:rsidRDefault="00817E08" w:rsidP="00817E08">
      <w:pPr>
        <w:rPr>
          <w:sz w:val="18"/>
          <w:szCs w:val="18"/>
        </w:rPr>
      </w:pPr>
      <w:r w:rsidRPr="002C2A02">
        <w:rPr>
          <w:rStyle w:val="StyleStyleBold12pt"/>
        </w:rPr>
        <w:t>Hanson and Lee ’13</w:t>
      </w:r>
      <w:r w:rsidRPr="002C2A02">
        <w:rPr>
          <w:sz w:val="18"/>
          <w:szCs w:val="18"/>
        </w:rPr>
        <w:t xml:space="preserve"> - Senior Production Editors at CFR (Updated: 1/31/13, Stephanie, Brianna, Council on Foreign Relations, “U.S.-Cuba Relations”, </w:t>
      </w:r>
    </w:p>
    <w:p w:rsidR="00817E08" w:rsidRPr="002C2A02" w:rsidRDefault="00817E08" w:rsidP="00817E08">
      <w:pPr>
        <w:rPr>
          <w:sz w:val="18"/>
          <w:szCs w:val="18"/>
        </w:rPr>
      </w:pPr>
      <w:hyperlink r:id="rId25" w:anchor="p5" w:history="1">
        <w:r w:rsidRPr="002C2A02">
          <w:rPr>
            <w:rStyle w:val="Hyperlink"/>
          </w:rPr>
          <w:t>http://www.cfr.org/cuba/us-cuba-relations/p11113#p5</w:t>
        </w:r>
      </w:hyperlink>
      <w:r w:rsidRPr="002C2A02">
        <w:rPr>
          <w:sz w:val="18"/>
          <w:szCs w:val="18"/>
        </w:rPr>
        <w:t xml:space="preserve"> // AD)</w:t>
      </w:r>
    </w:p>
    <w:p w:rsidR="00817E08" w:rsidRPr="002C2A02" w:rsidRDefault="00817E08" w:rsidP="00817E08">
      <w:pPr>
        <w:rPr>
          <w:rStyle w:val="StyleStyleBold12pt"/>
          <w:b w:val="0"/>
        </w:rPr>
      </w:pPr>
    </w:p>
    <w:p w:rsidR="00817E08" w:rsidRPr="002C2A02" w:rsidRDefault="00817E08" w:rsidP="00817E08">
      <w:r w:rsidRPr="002C2A02">
        <w:rPr>
          <w:rStyle w:val="StyleBoldUnderline"/>
          <w:highlight w:val="yellow"/>
        </w:rPr>
        <w:t xml:space="preserve">What is the main obstacle in U.S.-Cuban relations? </w:t>
      </w:r>
      <w:r w:rsidRPr="002C2A02">
        <w:rPr>
          <w:rStyle w:val="Emphasis"/>
          <w:highlight w:val="yellow"/>
        </w:rPr>
        <w:t>A fundamental incompatibility of political views</w:t>
      </w:r>
      <w:r w:rsidRPr="002C2A02">
        <w:rPr>
          <w:sz w:val="18"/>
          <w:szCs w:val="18"/>
        </w:rPr>
        <w:t xml:space="preserve"> stands in the way of improving U.S.-Cuban relations, experts say. While experts say the United States wants regime change, </w:t>
      </w:r>
      <w:r w:rsidRPr="002C2A02">
        <w:rPr>
          <w:rStyle w:val="StyleBoldUnderline"/>
        </w:rPr>
        <w:t>"the most important objective of the Cuban government is to remain in power at all costs,"</w:t>
      </w:r>
      <w:r w:rsidRPr="002C2A02">
        <w:rPr>
          <w:sz w:val="18"/>
          <w:szCs w:val="18"/>
        </w:rPr>
        <w:t xml:space="preserve"> says Felix Martin, an assistant professor at Florida International University's Cuban Research Institute. Fidel Castro has been an inspiration for Latin American leftists such as Venezuelan President Hugo Chávez and Bolivian President </w:t>
      </w:r>
      <w:proofErr w:type="spellStart"/>
      <w:r w:rsidRPr="002C2A02">
        <w:rPr>
          <w:sz w:val="18"/>
          <w:szCs w:val="18"/>
        </w:rPr>
        <w:t>Evo</w:t>
      </w:r>
      <w:proofErr w:type="spellEnd"/>
      <w:r w:rsidRPr="002C2A02">
        <w:rPr>
          <w:sz w:val="18"/>
          <w:szCs w:val="18"/>
        </w:rPr>
        <w:t xml:space="preserve"> Morales, who have challenged U.S. policy in the region. </w:t>
      </w:r>
      <w:r w:rsidRPr="002C2A02">
        <w:rPr>
          <w:rStyle w:val="StyleBoldUnderline"/>
        </w:rPr>
        <w:t xml:space="preserve">What are the issues preventing normalization of U.S.-Cuba relations? </w:t>
      </w:r>
      <w:r w:rsidRPr="002C2A02">
        <w:rPr>
          <w:sz w:val="18"/>
          <w:szCs w:val="18"/>
        </w:rPr>
        <w:t xml:space="preserve">Experts say these </w:t>
      </w:r>
      <w:r w:rsidRPr="002C2A02">
        <w:rPr>
          <w:rStyle w:val="StyleBoldUnderline"/>
          <w:highlight w:val="yellow"/>
        </w:rPr>
        <w:t xml:space="preserve">issues include: </w:t>
      </w:r>
      <w:r w:rsidRPr="002C2A02">
        <w:rPr>
          <w:rStyle w:val="Emphasis"/>
          <w:highlight w:val="yellow"/>
        </w:rPr>
        <w:t>Human rights violations.</w:t>
      </w:r>
      <w:r w:rsidRPr="002C2A02">
        <w:rPr>
          <w:rStyle w:val="StyleBoldUnderline"/>
        </w:rPr>
        <w:t xml:space="preserve"> </w:t>
      </w:r>
      <w:r w:rsidRPr="002C2A02">
        <w:rPr>
          <w:sz w:val="18"/>
          <w:szCs w:val="18"/>
        </w:rPr>
        <w:t xml:space="preserve">In March 2003, </w:t>
      </w:r>
      <w:r w:rsidRPr="002C2A02">
        <w:rPr>
          <w:rStyle w:val="StyleBoldUnderline"/>
          <w:highlight w:val="yellow"/>
        </w:rPr>
        <w:t>the Cuban government arrested seventy-five dissidents and journalists, sentencing them to prison</w:t>
      </w:r>
      <w:r w:rsidRPr="002C2A02">
        <w:rPr>
          <w:rStyle w:val="StyleBoldUnderline"/>
        </w:rPr>
        <w:t xml:space="preserve"> terms of up to twenty-eight years on charges of conspiring with the United States to overthrow the state.</w:t>
      </w:r>
      <w:r w:rsidRPr="002C2A02">
        <w:rPr>
          <w:sz w:val="18"/>
          <w:szCs w:val="18"/>
        </w:rPr>
        <w:t xml:space="preserve"> </w:t>
      </w:r>
      <w:r w:rsidRPr="002C2A02">
        <w:t xml:space="preserve">The Cuban Commission for Human Rights and National Reconciliation, a Havana-based nongovernmental group, reports that </w:t>
      </w:r>
      <w:r w:rsidRPr="002C2A02">
        <w:rPr>
          <w:rStyle w:val="StyleBoldUnderline"/>
          <w:highlight w:val="yellow"/>
        </w:rPr>
        <w:t>the government has</w:t>
      </w:r>
      <w:r w:rsidRPr="002C2A02">
        <w:t xml:space="preserve"> in recent years </w:t>
      </w:r>
      <w:r w:rsidRPr="002C2A02">
        <w:rPr>
          <w:rStyle w:val="StyleBoldUnderline"/>
          <w:highlight w:val="yellow"/>
        </w:rPr>
        <w:t>resorted to other tactics besides prison</w:t>
      </w:r>
      <w:r w:rsidRPr="002C2A02">
        <w:rPr>
          <w:rStyle w:val="StyleBoldUnderline"/>
        </w:rPr>
        <w:t xml:space="preserve"> </w:t>
      </w:r>
      <w:r w:rsidRPr="002C2A02">
        <w:t xml:space="preserve">--such as firings from state jobs and intimidation on the street-- </w:t>
      </w:r>
      <w:r w:rsidRPr="002C2A02">
        <w:rPr>
          <w:rStyle w:val="StyleBoldUnderline"/>
          <w:highlight w:val="yellow"/>
        </w:rPr>
        <w:t>to silence opposition figures</w:t>
      </w:r>
      <w:r w:rsidRPr="002C2A02">
        <w:rPr>
          <w:rStyle w:val="StyleBoldUnderline"/>
        </w:rPr>
        <w:t xml:space="preserve">. A 2005 </w:t>
      </w:r>
      <w:r w:rsidRPr="002C2A02">
        <w:rPr>
          <w:rStyle w:val="StyleBoldUnderline"/>
          <w:highlight w:val="yellow"/>
        </w:rPr>
        <w:t>UN</w:t>
      </w:r>
      <w:r w:rsidRPr="002C2A02">
        <w:rPr>
          <w:rStyle w:val="StyleBoldUnderline"/>
        </w:rPr>
        <w:t xml:space="preserve"> Human Rights Commission vote </w:t>
      </w:r>
      <w:r w:rsidRPr="002C2A02">
        <w:rPr>
          <w:rStyle w:val="StyleBoldUnderline"/>
          <w:highlight w:val="yellow"/>
        </w:rPr>
        <w:t>condemned Cuba's human rights</w:t>
      </w:r>
      <w:r w:rsidRPr="002C2A02">
        <w:rPr>
          <w:rStyle w:val="StyleBoldUnderline"/>
        </w:rPr>
        <w:t xml:space="preserve"> record</w:t>
      </w:r>
      <w:r w:rsidRPr="002C2A02">
        <w:t xml:space="preserve">, but the country was elected to the new UN Human Rights Council in 2006. </w:t>
      </w:r>
    </w:p>
    <w:p w:rsidR="00817E08" w:rsidRPr="002C2A02" w:rsidRDefault="00817E08" w:rsidP="00817E08"/>
    <w:p w:rsidR="00817E08" w:rsidRPr="002C2A02" w:rsidRDefault="00817E08" w:rsidP="00817E08">
      <w:pPr>
        <w:pStyle w:val="Heading4"/>
        <w:rPr>
          <w:rFonts w:cs="Times New Roman"/>
        </w:rPr>
      </w:pPr>
      <w:r w:rsidRPr="002C2A02">
        <w:rPr>
          <w:rFonts w:cs="Times New Roman"/>
        </w:rPr>
        <w:t>Plan can’t solve relations- Guantanamo Bay</w:t>
      </w:r>
    </w:p>
    <w:p w:rsidR="00817E08" w:rsidRPr="002C2A02" w:rsidRDefault="00817E08" w:rsidP="00817E08">
      <w:pPr>
        <w:rPr>
          <w:sz w:val="18"/>
          <w:szCs w:val="18"/>
        </w:rPr>
      </w:pPr>
      <w:r w:rsidRPr="002C2A02">
        <w:rPr>
          <w:rStyle w:val="StyleStyleBold12pt"/>
        </w:rPr>
        <w:t>Hanson and Lee ’13</w:t>
      </w:r>
      <w:r w:rsidRPr="002C2A02">
        <w:rPr>
          <w:sz w:val="18"/>
          <w:szCs w:val="18"/>
        </w:rPr>
        <w:t xml:space="preserve"> - Senior Production Editors at CFR (Updated: 1/31/13, Stephanie, Brianna, Council on Foreign Relations, “U.S.-Cuba Relations”, </w:t>
      </w:r>
    </w:p>
    <w:p w:rsidR="00817E08" w:rsidRPr="002C2A02" w:rsidRDefault="00817E08" w:rsidP="00817E08">
      <w:pPr>
        <w:rPr>
          <w:sz w:val="18"/>
          <w:szCs w:val="18"/>
        </w:rPr>
      </w:pPr>
      <w:hyperlink r:id="rId26" w:anchor="p5" w:history="1">
        <w:r w:rsidRPr="002C2A02">
          <w:rPr>
            <w:rStyle w:val="Hyperlink"/>
          </w:rPr>
          <w:t>http://www.cfr.org/cuba/us-cuba-relations/p11113#p5</w:t>
        </w:r>
      </w:hyperlink>
      <w:r w:rsidRPr="002C2A02">
        <w:rPr>
          <w:sz w:val="18"/>
          <w:szCs w:val="18"/>
        </w:rPr>
        <w:t xml:space="preserve"> // AD)</w:t>
      </w:r>
    </w:p>
    <w:p w:rsidR="00817E08" w:rsidRPr="002C2A02" w:rsidRDefault="00817E08" w:rsidP="00817E08">
      <w:pPr>
        <w:rPr>
          <w:rStyle w:val="StyleStyleBold12pt"/>
          <w:b w:val="0"/>
        </w:rPr>
      </w:pPr>
    </w:p>
    <w:p w:rsidR="00817E08" w:rsidRPr="002C2A02" w:rsidRDefault="00817E08" w:rsidP="00817E08">
      <w:pPr>
        <w:rPr>
          <w:rStyle w:val="StyleBoldUnderline"/>
        </w:rPr>
      </w:pPr>
      <w:r w:rsidRPr="002C2A02">
        <w:rPr>
          <w:rStyle w:val="StyleBoldUnderline"/>
          <w:highlight w:val="yellow"/>
        </w:rPr>
        <w:t xml:space="preserve">What is the main obstacle in U.S.-Cuban relations? </w:t>
      </w:r>
      <w:r w:rsidRPr="002C2A02">
        <w:rPr>
          <w:rStyle w:val="Emphasis"/>
          <w:highlight w:val="yellow"/>
        </w:rPr>
        <w:t>A fundamental incompatibility of political views</w:t>
      </w:r>
      <w:r w:rsidRPr="002C2A02">
        <w:rPr>
          <w:sz w:val="16"/>
          <w:szCs w:val="18"/>
        </w:rPr>
        <w:t xml:space="preserve"> stands in the way of improving U.S.-Cuban relations, experts say. While experts say the United States wants regime change, </w:t>
      </w:r>
      <w:r w:rsidRPr="002C2A02">
        <w:rPr>
          <w:rStyle w:val="StyleBoldUnderline"/>
        </w:rPr>
        <w:t>"the most important objective of the Cuban government is to remain in power at all costs,"</w:t>
      </w:r>
      <w:r w:rsidRPr="002C2A02">
        <w:rPr>
          <w:sz w:val="16"/>
          <w:szCs w:val="18"/>
        </w:rPr>
        <w:t xml:space="preserve"> says Felix Martin, an assistant professor at Florida International University's Cuban Research Institute. Fidel Castro has been an inspiration for Latin American leftists such as Venezuelan President Hugo Chávez and Bolivian President </w:t>
      </w:r>
      <w:proofErr w:type="spellStart"/>
      <w:r w:rsidRPr="002C2A02">
        <w:rPr>
          <w:sz w:val="16"/>
          <w:szCs w:val="18"/>
        </w:rPr>
        <w:t>Evo</w:t>
      </w:r>
      <w:proofErr w:type="spellEnd"/>
      <w:r w:rsidRPr="002C2A02">
        <w:rPr>
          <w:sz w:val="16"/>
          <w:szCs w:val="18"/>
        </w:rPr>
        <w:t xml:space="preserve"> Morales, who have challenged U.S. policy in the region. </w:t>
      </w:r>
      <w:r w:rsidRPr="002C2A02">
        <w:rPr>
          <w:rStyle w:val="StyleBoldUnderline"/>
          <w:highlight w:val="yellow"/>
        </w:rPr>
        <w:t>What are the issues preventing normalization of</w:t>
      </w:r>
      <w:r w:rsidRPr="002C2A02">
        <w:rPr>
          <w:rStyle w:val="StyleBoldUnderline"/>
        </w:rPr>
        <w:t xml:space="preserve"> U.S.-Cuba </w:t>
      </w:r>
      <w:r w:rsidRPr="002C2A02">
        <w:rPr>
          <w:rStyle w:val="StyleBoldUnderline"/>
          <w:highlight w:val="yellow"/>
        </w:rPr>
        <w:t>relations</w:t>
      </w:r>
      <w:r w:rsidRPr="002C2A02">
        <w:rPr>
          <w:rStyle w:val="StyleBoldUnderline"/>
        </w:rPr>
        <w:t xml:space="preserve">? </w:t>
      </w:r>
      <w:r w:rsidRPr="002C2A02">
        <w:rPr>
          <w:sz w:val="16"/>
          <w:szCs w:val="18"/>
        </w:rPr>
        <w:t xml:space="preserve">Experts say these </w:t>
      </w:r>
      <w:r w:rsidRPr="002C2A02">
        <w:rPr>
          <w:sz w:val="16"/>
        </w:rPr>
        <w:t xml:space="preserve">issues include: Human rights violations.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w:t>
      </w:r>
      <w:r w:rsidRPr="002C2A02">
        <w:rPr>
          <w:sz w:val="16"/>
        </w:rPr>
        <w:lastRenderedPageBreak/>
        <w:t>group, reports that the government has in recent years resorted to other tactics besides prison --such as firings from state jobs and intimidation on the street-- to silence opposition figures. A 2005 UN Human Rights Commission vote condemned Cuba's human rights</w:t>
      </w:r>
      <w:r w:rsidRPr="002C2A02">
        <w:rPr>
          <w:sz w:val="16"/>
          <w:szCs w:val="18"/>
        </w:rPr>
        <w:t xml:space="preserve"> record, but the country was elected to the new UN Human Rights Council in 2006. </w:t>
      </w:r>
      <w:proofErr w:type="gramStart"/>
      <w:r w:rsidRPr="002C2A02">
        <w:rPr>
          <w:rStyle w:val="Emphasis"/>
          <w:highlight w:val="yellow"/>
        </w:rPr>
        <w:t>Guantanamo Bay</w:t>
      </w:r>
      <w:r w:rsidRPr="002C2A02">
        <w:rPr>
          <w:rStyle w:val="StyleBoldUnderline"/>
        </w:rPr>
        <w:t>.</w:t>
      </w:r>
      <w:proofErr w:type="gramEnd"/>
      <w:r w:rsidRPr="002C2A02">
        <w:rPr>
          <w:sz w:val="16"/>
          <w:szCs w:val="18"/>
        </w:rPr>
        <w:t xml:space="preserve"> Cuba indicated after 9/11 that it would not object if the United States brought prisoners to Guantanamo Bay. However, experts such as </w:t>
      </w:r>
      <w:proofErr w:type="spellStart"/>
      <w:r w:rsidRPr="002C2A02">
        <w:rPr>
          <w:sz w:val="16"/>
          <w:szCs w:val="18"/>
        </w:rPr>
        <w:t>Sweig</w:t>
      </w:r>
      <w:proofErr w:type="spellEnd"/>
      <w:r w:rsidRPr="002C2A02">
        <w:rPr>
          <w:sz w:val="16"/>
          <w:szCs w:val="18"/>
        </w:rPr>
        <w:t xml:space="preserve"> say </w:t>
      </w:r>
      <w:r w:rsidRPr="002C2A02">
        <w:rPr>
          <w:rStyle w:val="StyleBoldUnderline"/>
          <w:highlight w:val="yellow"/>
        </w:rPr>
        <w:t>Cuban officials have since seized on the U.S. prison camp</w:t>
      </w:r>
      <w:r w:rsidRPr="002C2A02">
        <w:rPr>
          <w:rStyle w:val="StyleBoldUnderline"/>
        </w:rPr>
        <w:t>--where hundreds of terror suspects have been detained--</w:t>
      </w:r>
      <w:r w:rsidRPr="002C2A02">
        <w:rPr>
          <w:rStyle w:val="StyleBoldUnderline"/>
          <w:highlight w:val="yellow"/>
        </w:rPr>
        <w:t>as a "symbol of solidarity" with the rest of the world against the United States.</w:t>
      </w:r>
      <w:r w:rsidRPr="002C2A02">
        <w:rPr>
          <w:sz w:val="16"/>
          <w:szCs w:val="18"/>
        </w:rPr>
        <w:t xml:space="preserve"> Although Obama ordered Guantanamo to be closed by January 22, 2010, the facility remains open as of January 2013, and many analysts say it is likely to stay in operation for an extended period. </w:t>
      </w:r>
    </w:p>
    <w:p w:rsidR="00817E08" w:rsidRPr="002C2A02" w:rsidRDefault="00817E08" w:rsidP="00817E08">
      <w:pPr>
        <w:rPr>
          <w:rStyle w:val="StyleBoldUnderline"/>
        </w:rPr>
      </w:pPr>
    </w:p>
    <w:p w:rsidR="00817E08" w:rsidRPr="002C2A02" w:rsidRDefault="00817E08" w:rsidP="00817E08">
      <w:pPr>
        <w:pStyle w:val="Heading4"/>
        <w:rPr>
          <w:rFonts w:cs="Times New Roman"/>
        </w:rPr>
      </w:pPr>
      <w:r w:rsidRPr="002C2A02">
        <w:rPr>
          <w:rFonts w:cs="Times New Roman"/>
        </w:rPr>
        <w:t>Plan can’t solve relations- Cuban Exile Community</w:t>
      </w:r>
    </w:p>
    <w:p w:rsidR="00817E08" w:rsidRPr="002C2A02" w:rsidRDefault="00817E08" w:rsidP="00817E08">
      <w:pPr>
        <w:rPr>
          <w:sz w:val="18"/>
          <w:szCs w:val="18"/>
        </w:rPr>
      </w:pPr>
      <w:r w:rsidRPr="002C2A02">
        <w:rPr>
          <w:rStyle w:val="StyleStyleBold12pt"/>
        </w:rPr>
        <w:t>Hanson and Lee ’13</w:t>
      </w:r>
      <w:r w:rsidRPr="002C2A02">
        <w:rPr>
          <w:sz w:val="18"/>
          <w:szCs w:val="18"/>
        </w:rPr>
        <w:t xml:space="preserve"> - Senior Production Editors at CFR (Updated: 1/31/13, Stephanie, Brianna, Council on Foreign Relations, “U.S.-Cuba Relations”, </w:t>
      </w:r>
    </w:p>
    <w:p w:rsidR="00817E08" w:rsidRPr="002C2A02" w:rsidRDefault="00817E08" w:rsidP="00817E08">
      <w:pPr>
        <w:rPr>
          <w:sz w:val="18"/>
          <w:szCs w:val="18"/>
        </w:rPr>
      </w:pPr>
      <w:hyperlink r:id="rId27" w:anchor="p5" w:history="1">
        <w:r w:rsidRPr="002C2A02">
          <w:rPr>
            <w:rStyle w:val="Hyperlink"/>
          </w:rPr>
          <w:t>http://www.cfr.org/cuba/us-cuba-relations/p11113#p5</w:t>
        </w:r>
      </w:hyperlink>
      <w:r w:rsidRPr="002C2A02">
        <w:rPr>
          <w:sz w:val="18"/>
          <w:szCs w:val="18"/>
        </w:rPr>
        <w:t xml:space="preserve"> // AD)</w:t>
      </w:r>
    </w:p>
    <w:p w:rsidR="00817E08" w:rsidRPr="002C2A02" w:rsidRDefault="00817E08" w:rsidP="00817E08">
      <w:pPr>
        <w:rPr>
          <w:rStyle w:val="StyleStyleBold12pt"/>
          <w:b w:val="0"/>
        </w:rPr>
      </w:pPr>
    </w:p>
    <w:p w:rsidR="00817E08" w:rsidRPr="002C2A02" w:rsidRDefault="00817E08" w:rsidP="00817E08">
      <w:pPr>
        <w:rPr>
          <w:rStyle w:val="StyleBoldUnderline"/>
        </w:rPr>
      </w:pPr>
      <w:r w:rsidRPr="002C2A02">
        <w:rPr>
          <w:rStyle w:val="StyleBoldUnderline"/>
          <w:highlight w:val="yellow"/>
        </w:rPr>
        <w:t xml:space="preserve">What is the main obstacle in U.S.-Cuban relations? </w:t>
      </w:r>
      <w:r w:rsidRPr="002C2A02">
        <w:rPr>
          <w:rStyle w:val="Emphasis"/>
          <w:highlight w:val="yellow"/>
        </w:rPr>
        <w:t>A fundamental incompatibility of political views</w:t>
      </w:r>
      <w:r w:rsidRPr="002C2A02">
        <w:rPr>
          <w:sz w:val="18"/>
          <w:szCs w:val="18"/>
        </w:rPr>
        <w:t xml:space="preserve"> stands in the way of improving U.S.-Cuban relations, experts say. While experts say the United States wants regime change, </w:t>
      </w:r>
      <w:r w:rsidRPr="002C2A02">
        <w:rPr>
          <w:rStyle w:val="StyleBoldUnderline"/>
        </w:rPr>
        <w:t>"the most important objective of the Cuban government is to remain in power at all costs,"</w:t>
      </w:r>
      <w:r w:rsidRPr="002C2A02">
        <w:rPr>
          <w:sz w:val="18"/>
          <w:szCs w:val="18"/>
        </w:rPr>
        <w:t xml:space="preserve"> says Felix Martin, an assistant professor at Florida International University's Cuban Research Institute. Fidel Castro has been an inspiration for Latin American leftists such as Venezuelan President Hugo Chávez and Bolivian President </w:t>
      </w:r>
      <w:proofErr w:type="spellStart"/>
      <w:r w:rsidRPr="002C2A02">
        <w:rPr>
          <w:sz w:val="18"/>
          <w:szCs w:val="18"/>
        </w:rPr>
        <w:t>Evo</w:t>
      </w:r>
      <w:proofErr w:type="spellEnd"/>
      <w:r w:rsidRPr="002C2A02">
        <w:rPr>
          <w:sz w:val="18"/>
          <w:szCs w:val="18"/>
        </w:rPr>
        <w:t xml:space="preserve"> Morales, who have challenged U.S. policy in the region. </w:t>
      </w:r>
      <w:r w:rsidRPr="002C2A02">
        <w:rPr>
          <w:rStyle w:val="StyleBoldUnderline"/>
          <w:highlight w:val="yellow"/>
        </w:rPr>
        <w:t>What are the issues preventing normalization of U.S.-Cuba relations?</w:t>
      </w:r>
      <w:r w:rsidRPr="002C2A02">
        <w:rPr>
          <w:rStyle w:val="StyleBoldUnderline"/>
        </w:rPr>
        <w:t xml:space="preserve"> </w:t>
      </w:r>
      <w:r w:rsidRPr="002C2A02">
        <w:rPr>
          <w:sz w:val="18"/>
          <w:szCs w:val="18"/>
        </w:rPr>
        <w:t xml:space="preserve">Experts say these </w:t>
      </w:r>
      <w:r w:rsidRPr="002C2A02">
        <w:rPr>
          <w:sz w:val="16"/>
          <w:szCs w:val="16"/>
        </w:rPr>
        <w:t xml:space="preserve">issues include: Human rights violations.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 besides prison --such as firings from state jobs and intimidation on the street-- to silence opposition figures. A 2005 UN Human Rights Commission vote condemned Cuba's human rights record, but the country was elected to the new UN Human Rights Council in 2006. </w:t>
      </w:r>
      <w:proofErr w:type="gramStart"/>
      <w:r w:rsidRPr="002C2A02">
        <w:rPr>
          <w:sz w:val="16"/>
          <w:szCs w:val="16"/>
        </w:rPr>
        <w:t>Guantanamo Bay.</w:t>
      </w:r>
      <w:proofErr w:type="gramEnd"/>
      <w:r w:rsidRPr="002C2A02">
        <w:rPr>
          <w:sz w:val="16"/>
          <w:szCs w:val="16"/>
        </w:rPr>
        <w:t xml:space="preserve"> Cuba indicated after 9/11 that it would not object if the United States brought prisoners to Guantanamo Bay. However, experts such as </w:t>
      </w:r>
      <w:proofErr w:type="spellStart"/>
      <w:r w:rsidRPr="002C2A02">
        <w:rPr>
          <w:sz w:val="16"/>
          <w:szCs w:val="16"/>
        </w:rPr>
        <w:t>Sweig</w:t>
      </w:r>
      <w:proofErr w:type="spellEnd"/>
      <w:r w:rsidRPr="002C2A02">
        <w:rPr>
          <w:sz w:val="16"/>
          <w:szCs w:val="16"/>
        </w:rPr>
        <w:t xml:space="preserve"> say Cuban officials have since seized on the U.S. prison camp--where hundreds of terror suspects have been detained--as a "symbol of solidarity" with the rest of the world against the United States. Although Obama ordered Guantanamo to be closed by January 22, 2010, the facility remains open as of January 2013, and many analysts say it is likely to stay in operation for an extended period.</w:t>
      </w:r>
      <w:r w:rsidRPr="002C2A02">
        <w:rPr>
          <w:sz w:val="18"/>
          <w:szCs w:val="18"/>
        </w:rPr>
        <w:t xml:space="preserve"> </w:t>
      </w:r>
      <w:proofErr w:type="gramStart"/>
      <w:r w:rsidRPr="002C2A02">
        <w:rPr>
          <w:rStyle w:val="Emphasis"/>
          <w:highlight w:val="yellow"/>
        </w:rPr>
        <w:t>Cuban exile community</w:t>
      </w:r>
      <w:r w:rsidRPr="002C2A02">
        <w:rPr>
          <w:rStyle w:val="StyleBoldUnderline"/>
          <w:highlight w:val="yellow"/>
        </w:rPr>
        <w:t>.</w:t>
      </w:r>
      <w:proofErr w:type="gramEnd"/>
      <w:r w:rsidRPr="002C2A02">
        <w:rPr>
          <w:rStyle w:val="StyleBoldUnderline"/>
          <w:highlight w:val="yellow"/>
        </w:rPr>
        <w:t xml:space="preserve"> The Cuban-American community in southern Florida traditionally has heavily influenced U.S. policy with Cuba</w:t>
      </w:r>
      <w:r w:rsidRPr="002C2A02">
        <w:rPr>
          <w:rStyle w:val="StyleBoldUnderline"/>
        </w:rPr>
        <w:t>. Both political parties fear alienating a strong voting bloc in an important swing state in presidential elections.</w:t>
      </w:r>
    </w:p>
    <w:p w:rsidR="00817E08" w:rsidRPr="002C2A02" w:rsidRDefault="00817E08" w:rsidP="00817E08">
      <w:pPr>
        <w:pStyle w:val="Heading4"/>
        <w:rPr>
          <w:rFonts w:cs="Times New Roman"/>
        </w:rPr>
      </w:pPr>
      <w:r w:rsidRPr="002C2A02">
        <w:rPr>
          <w:rFonts w:cs="Times New Roman"/>
        </w:rPr>
        <w:t xml:space="preserve">Relations too far gone- Alan Gross </w:t>
      </w:r>
    </w:p>
    <w:p w:rsidR="00817E08" w:rsidRPr="002C2A02" w:rsidRDefault="00817E08" w:rsidP="00817E08">
      <w:pPr>
        <w:rPr>
          <w:sz w:val="18"/>
          <w:szCs w:val="18"/>
        </w:rPr>
      </w:pPr>
      <w:r w:rsidRPr="002C2A02">
        <w:rPr>
          <w:rStyle w:val="StyleStyleBold12pt"/>
        </w:rPr>
        <w:t>Hanson and Lee ’13</w:t>
      </w:r>
      <w:r w:rsidRPr="002C2A02">
        <w:rPr>
          <w:sz w:val="18"/>
          <w:szCs w:val="18"/>
        </w:rPr>
        <w:t xml:space="preserve"> - Senior Production Editors at CFR (Updated: 1/31/13, Stephanie, Brianna, Council on Foreign Relations, “U.S.-Cuba Relations”, </w:t>
      </w:r>
    </w:p>
    <w:p w:rsidR="00817E08" w:rsidRPr="002C2A02" w:rsidRDefault="00817E08" w:rsidP="00817E08">
      <w:pPr>
        <w:rPr>
          <w:sz w:val="18"/>
          <w:szCs w:val="18"/>
        </w:rPr>
      </w:pPr>
      <w:hyperlink r:id="rId28" w:anchor="p5" w:history="1">
        <w:r w:rsidRPr="002C2A02">
          <w:rPr>
            <w:rStyle w:val="Hyperlink"/>
          </w:rPr>
          <w:t>http://www.cfr.org/cuba/us-cuba-relations/p11113#p5</w:t>
        </w:r>
      </w:hyperlink>
      <w:r w:rsidRPr="002C2A02">
        <w:rPr>
          <w:sz w:val="18"/>
          <w:szCs w:val="18"/>
        </w:rPr>
        <w:t xml:space="preserve"> // AD)</w:t>
      </w:r>
    </w:p>
    <w:p w:rsidR="00817E08" w:rsidRPr="002C2A02" w:rsidRDefault="00817E08" w:rsidP="00817E08">
      <w:pPr>
        <w:rPr>
          <w:rStyle w:val="StyleBoldUnderline"/>
        </w:rPr>
      </w:pPr>
    </w:p>
    <w:p w:rsidR="00817E08" w:rsidRPr="002C2A02" w:rsidRDefault="00817E08" w:rsidP="00817E08">
      <w:pPr>
        <w:rPr>
          <w:sz w:val="18"/>
          <w:szCs w:val="18"/>
        </w:rPr>
      </w:pPr>
      <w:r w:rsidRPr="002C2A02">
        <w:rPr>
          <w:rStyle w:val="Emphasis"/>
          <w:highlight w:val="yellow"/>
        </w:rPr>
        <w:t>Tension between Cuba and the United States flared</w:t>
      </w:r>
      <w:r w:rsidRPr="002C2A02">
        <w:rPr>
          <w:rStyle w:val="StyleBoldUnderline"/>
        </w:rPr>
        <w:t xml:space="preserve"> in December 2009 </w:t>
      </w:r>
      <w:r w:rsidRPr="002C2A02">
        <w:rPr>
          <w:rStyle w:val="StyleBoldUnderline"/>
          <w:highlight w:val="yellow"/>
        </w:rPr>
        <w:t>with Cuba's arrest of Alan Gross</w:t>
      </w:r>
      <w:r w:rsidRPr="002C2A02">
        <w:rPr>
          <w:sz w:val="18"/>
          <w:szCs w:val="18"/>
          <w:highlight w:val="yellow"/>
        </w:rPr>
        <w:t>,</w:t>
      </w:r>
      <w:r w:rsidRPr="002C2A02">
        <w:rPr>
          <w:sz w:val="18"/>
          <w:szCs w:val="18"/>
        </w:rPr>
        <w:t xml:space="preserve"> a USAID subcontractor who traveled to the country to deliver communications equipment and arrange Internet access for its Jewish community. Cuban authorities alleged Gross was attempting to destabilize the Cuban regime through a USAID-sponsored "democracy promotion" program, and </w:t>
      </w:r>
      <w:r w:rsidRPr="002C2A02">
        <w:rPr>
          <w:rStyle w:val="StyleBoldUnderline"/>
        </w:rPr>
        <w:t xml:space="preserve">he was subsequently </w:t>
      </w:r>
      <w:r w:rsidRPr="002C2A02">
        <w:rPr>
          <w:rStyle w:val="StyleBoldUnderline"/>
          <w:highlight w:val="yellow"/>
        </w:rPr>
        <w:t>sentenced to fifteen years</w:t>
      </w:r>
      <w:r w:rsidRPr="002C2A02">
        <w:rPr>
          <w:rStyle w:val="StyleBoldUnderline"/>
        </w:rPr>
        <w:t xml:space="preserve"> in prison.</w:t>
      </w:r>
      <w:r w:rsidRPr="002C2A02">
        <w:rPr>
          <w:b/>
          <w:bCs/>
          <w:u w:val="single"/>
        </w:rPr>
        <w:t xml:space="preserve"> </w:t>
      </w:r>
      <w:r w:rsidRPr="002C2A02">
        <w:rPr>
          <w:rStyle w:val="StyleBoldUnderline"/>
          <w:highlight w:val="yellow"/>
        </w:rPr>
        <w:t xml:space="preserve">Despite initial optimism over Obama's election, Cuban politicians and citizens are </w:t>
      </w:r>
      <w:r w:rsidRPr="002C2A02">
        <w:rPr>
          <w:rStyle w:val="Emphasis"/>
          <w:highlight w:val="yellow"/>
        </w:rPr>
        <w:t>less hopeful of a positive relationship</w:t>
      </w:r>
      <w:r w:rsidRPr="002C2A02">
        <w:rPr>
          <w:rStyle w:val="StyleBoldUnderline"/>
          <w:highlight w:val="yellow"/>
        </w:rPr>
        <w:t xml:space="preserve"> developing</w:t>
      </w:r>
      <w:r w:rsidRPr="002C2A02">
        <w:rPr>
          <w:rStyle w:val="StyleBoldUnderline"/>
        </w:rPr>
        <w:t xml:space="preserve"> between the two countries.</w:t>
      </w:r>
      <w:r w:rsidRPr="002C2A02">
        <w:rPr>
          <w:sz w:val="18"/>
          <w:szCs w:val="18"/>
        </w:rPr>
        <w:t xml:space="preserve"> </w:t>
      </w:r>
      <w:proofErr w:type="spellStart"/>
      <w:r w:rsidRPr="002C2A02">
        <w:rPr>
          <w:rStyle w:val="StyleBoldUnderline"/>
          <w:highlight w:val="yellow"/>
        </w:rPr>
        <w:t>Raúl</w:t>
      </w:r>
      <w:proofErr w:type="spellEnd"/>
      <w:r w:rsidRPr="002C2A02">
        <w:rPr>
          <w:rStyle w:val="StyleBoldUnderline"/>
          <w:highlight w:val="yellow"/>
        </w:rPr>
        <w:t xml:space="preserve"> and Fidel</w:t>
      </w:r>
      <w:r w:rsidRPr="002C2A02">
        <w:rPr>
          <w:rStyle w:val="StyleBoldUnderline"/>
        </w:rPr>
        <w:t xml:space="preserve"> Castro </w:t>
      </w:r>
      <w:r w:rsidRPr="002C2A02">
        <w:rPr>
          <w:rStyle w:val="StyleBoldUnderline"/>
          <w:highlight w:val="yellow"/>
        </w:rPr>
        <w:t>have both criticized</w:t>
      </w:r>
      <w:r w:rsidRPr="002C2A02">
        <w:rPr>
          <w:rStyle w:val="StyleBoldUnderline"/>
        </w:rPr>
        <w:t xml:space="preserve"> the </w:t>
      </w:r>
      <w:r w:rsidRPr="002C2A02">
        <w:rPr>
          <w:rStyle w:val="StyleBoldUnderline"/>
          <w:highlight w:val="yellow"/>
        </w:rPr>
        <w:t>Obama</w:t>
      </w:r>
      <w:r w:rsidRPr="002C2A02">
        <w:rPr>
          <w:rStyle w:val="StyleBoldUnderline"/>
        </w:rPr>
        <w:t xml:space="preserve"> administration</w:t>
      </w:r>
      <w:r w:rsidRPr="002C2A02">
        <w:rPr>
          <w:sz w:val="18"/>
          <w:szCs w:val="18"/>
        </w:rPr>
        <w:t xml:space="preserve">. In a 2009 speech, </w:t>
      </w:r>
      <w:proofErr w:type="spellStart"/>
      <w:r w:rsidRPr="002C2A02">
        <w:rPr>
          <w:rStyle w:val="StyleBoldUnderline"/>
        </w:rPr>
        <w:t>Raúl</w:t>
      </w:r>
      <w:proofErr w:type="spellEnd"/>
      <w:r w:rsidRPr="002C2A02">
        <w:rPr>
          <w:rStyle w:val="StyleBoldUnderline"/>
        </w:rPr>
        <w:t xml:space="preserve"> Castro accused the United States </w:t>
      </w:r>
      <w:r w:rsidRPr="002C2A02">
        <w:rPr>
          <w:rStyle w:val="StyleBoldUnderline"/>
          <w:highlight w:val="yellow"/>
        </w:rPr>
        <w:t>of</w:t>
      </w:r>
      <w:r w:rsidRPr="002C2A02">
        <w:rPr>
          <w:sz w:val="18"/>
          <w:szCs w:val="18"/>
        </w:rPr>
        <w:t xml:space="preserve"> "giving new breath to open and undercover </w:t>
      </w:r>
      <w:r w:rsidRPr="002C2A02">
        <w:rPr>
          <w:rStyle w:val="StyleBoldUnderline"/>
          <w:highlight w:val="yellow"/>
        </w:rPr>
        <w:t>subversion against Cuba.</w:t>
      </w:r>
      <w:r w:rsidRPr="002C2A02">
        <w:rPr>
          <w:sz w:val="18"/>
          <w:szCs w:val="18"/>
        </w:rPr>
        <w:t>"</w:t>
      </w:r>
    </w:p>
    <w:p w:rsidR="00817E08" w:rsidRPr="002C2A02" w:rsidRDefault="00817E08" w:rsidP="00817E08">
      <w:pPr>
        <w:rPr>
          <w:sz w:val="18"/>
          <w:szCs w:val="18"/>
        </w:rPr>
      </w:pPr>
    </w:p>
    <w:p w:rsidR="00817E08" w:rsidRPr="002C2A02" w:rsidRDefault="00817E08" w:rsidP="00817E08">
      <w:pPr>
        <w:pStyle w:val="Heading4"/>
        <w:rPr>
          <w:rFonts w:cs="Times New Roman"/>
        </w:rPr>
      </w:pPr>
      <w:r w:rsidRPr="002C2A02">
        <w:rPr>
          <w:rFonts w:cs="Times New Roman"/>
        </w:rPr>
        <w:t>Removing sanctions not enough- normalization takes too long</w:t>
      </w:r>
    </w:p>
    <w:p w:rsidR="00817E08" w:rsidRPr="002C2A02" w:rsidRDefault="00817E08" w:rsidP="00817E08">
      <w:pPr>
        <w:rPr>
          <w:sz w:val="18"/>
          <w:szCs w:val="18"/>
        </w:rPr>
      </w:pPr>
      <w:r w:rsidRPr="002C2A02">
        <w:rPr>
          <w:rStyle w:val="StyleStyleBold12pt"/>
        </w:rPr>
        <w:t>Hanson and Lee ’13</w:t>
      </w:r>
      <w:r w:rsidRPr="002C2A02">
        <w:rPr>
          <w:sz w:val="18"/>
          <w:szCs w:val="18"/>
        </w:rPr>
        <w:t xml:space="preserve"> - Senior Production Editors at CFR (Updated: 1/31/13, Stephanie, Brianna, Council on Foreign Relations, “U.S.-Cuba Relations”, </w:t>
      </w:r>
    </w:p>
    <w:p w:rsidR="00817E08" w:rsidRPr="002C2A02" w:rsidRDefault="00817E08" w:rsidP="00817E08">
      <w:pPr>
        <w:rPr>
          <w:sz w:val="18"/>
          <w:szCs w:val="18"/>
        </w:rPr>
      </w:pPr>
      <w:hyperlink r:id="rId29" w:anchor="p5" w:history="1">
        <w:r w:rsidRPr="002C2A02">
          <w:rPr>
            <w:rStyle w:val="Hyperlink"/>
          </w:rPr>
          <w:t>http://www.cfr.org/cuba/us-cuba-relations/p11113#p5</w:t>
        </w:r>
      </w:hyperlink>
      <w:r w:rsidRPr="002C2A02">
        <w:rPr>
          <w:sz w:val="18"/>
          <w:szCs w:val="18"/>
        </w:rPr>
        <w:t xml:space="preserve">  // AD) *Cites </w:t>
      </w:r>
      <w:proofErr w:type="spellStart"/>
      <w:r w:rsidRPr="002C2A02">
        <w:rPr>
          <w:sz w:val="18"/>
          <w:szCs w:val="18"/>
        </w:rPr>
        <w:t>Sweig</w:t>
      </w:r>
      <w:proofErr w:type="spellEnd"/>
      <w:r w:rsidRPr="002C2A02">
        <w:rPr>
          <w:sz w:val="18"/>
          <w:szCs w:val="18"/>
        </w:rPr>
        <w:t>- CFR Director of Latin American Studies</w:t>
      </w:r>
    </w:p>
    <w:p w:rsidR="00817E08" w:rsidRPr="002C2A02" w:rsidRDefault="00817E08" w:rsidP="00817E08">
      <w:pPr>
        <w:rPr>
          <w:sz w:val="28"/>
          <w:szCs w:val="26"/>
        </w:rPr>
      </w:pPr>
    </w:p>
    <w:p w:rsidR="00817E08" w:rsidRPr="002C2A02" w:rsidRDefault="00817E08" w:rsidP="00817E08">
      <w:pPr>
        <w:rPr>
          <w:rStyle w:val="StyleBoldUnderline"/>
        </w:rPr>
      </w:pPr>
      <w:r w:rsidRPr="002C2A02">
        <w:rPr>
          <w:rStyle w:val="StyleBoldUnderline"/>
          <w:highlight w:val="yellow"/>
        </w:rPr>
        <w:t>What is the likelihood that the United States and Cuba will resume diplomatic relations? Given the range of issues</w:t>
      </w:r>
      <w:r w:rsidRPr="002C2A02">
        <w:rPr>
          <w:rStyle w:val="StyleBoldUnderline"/>
        </w:rPr>
        <w:t xml:space="preserve"> dividing the two countries, </w:t>
      </w:r>
      <w:r w:rsidRPr="002C2A02">
        <w:rPr>
          <w:rStyle w:val="StyleBoldUnderline"/>
          <w:highlight w:val="yellow"/>
        </w:rPr>
        <w:t>experts say a long process would precede resumption of</w:t>
      </w:r>
      <w:r w:rsidRPr="002C2A02">
        <w:rPr>
          <w:rStyle w:val="StyleBoldUnderline"/>
        </w:rPr>
        <w:t xml:space="preserve"> diplomatic </w:t>
      </w:r>
      <w:r w:rsidRPr="002C2A02">
        <w:rPr>
          <w:rStyle w:val="StyleBoldUnderline"/>
          <w:highlight w:val="yellow"/>
        </w:rPr>
        <w:t>relations</w:t>
      </w:r>
      <w:r w:rsidRPr="002C2A02">
        <w:rPr>
          <w:sz w:val="18"/>
          <w:szCs w:val="18"/>
        </w:rPr>
        <w:t xml:space="preserve">. Daniel P. Erikson of the Inter-American Dialogue says that though "you could have the resumption of bilateral talks on issues related to </w:t>
      </w:r>
      <w:proofErr w:type="spellStart"/>
      <w:r w:rsidRPr="002C2A02">
        <w:rPr>
          <w:sz w:val="18"/>
          <w:szCs w:val="18"/>
        </w:rPr>
        <w:t>counternarcotics</w:t>
      </w:r>
      <w:proofErr w:type="spellEnd"/>
      <w:r w:rsidRPr="002C2A02">
        <w:rPr>
          <w:sz w:val="18"/>
          <w:szCs w:val="18"/>
        </w:rPr>
        <w:t xml:space="preserve"> or immigration, or a period of détente, </w:t>
      </w:r>
      <w:r w:rsidRPr="002C2A02">
        <w:rPr>
          <w:rStyle w:val="StyleBoldUnderline"/>
        </w:rPr>
        <w:t xml:space="preserve">you are </w:t>
      </w:r>
      <w:r w:rsidRPr="002C2A02">
        <w:rPr>
          <w:rStyle w:val="StyleBoldUnderline"/>
          <w:highlight w:val="yellow"/>
        </w:rPr>
        <w:t>probably not going to see</w:t>
      </w:r>
      <w:r w:rsidRPr="002C2A02">
        <w:rPr>
          <w:rStyle w:val="StyleBoldUnderline"/>
        </w:rPr>
        <w:t xml:space="preserve"> the full </w:t>
      </w:r>
      <w:r w:rsidRPr="002C2A02">
        <w:rPr>
          <w:rStyle w:val="StyleBoldUnderline"/>
          <w:highlight w:val="yellow"/>
        </w:rPr>
        <w:t>restoration</w:t>
      </w:r>
      <w:r w:rsidRPr="002C2A02">
        <w:rPr>
          <w:rStyle w:val="StyleBoldUnderline"/>
        </w:rPr>
        <w:t xml:space="preserve"> of diplomatic relations" </w:t>
      </w:r>
      <w:r w:rsidRPr="002C2A02">
        <w:rPr>
          <w:rStyle w:val="StyleBoldUnderline"/>
          <w:highlight w:val="yellow"/>
        </w:rPr>
        <w:t>in the near term.</w:t>
      </w:r>
      <w:r w:rsidRPr="002C2A02">
        <w:rPr>
          <w:b/>
          <w:bCs/>
          <w:u w:val="single"/>
        </w:rPr>
        <w:t xml:space="preserve"> </w:t>
      </w:r>
      <w:r w:rsidRPr="002C2A02">
        <w:rPr>
          <w:sz w:val="18"/>
          <w:szCs w:val="18"/>
        </w:rPr>
        <w:t xml:space="preserve">Many recent policy reports have recommended that the United States take some unilateral steps to roll back sanctions on Cuba. </w:t>
      </w:r>
      <w:r w:rsidRPr="002C2A02">
        <w:rPr>
          <w:rStyle w:val="StyleBoldUnderline"/>
        </w:rPr>
        <w:t xml:space="preserve">The </w:t>
      </w:r>
      <w:r w:rsidRPr="002C2A02">
        <w:rPr>
          <w:rStyle w:val="StyleBoldUnderline"/>
          <w:highlight w:val="yellow"/>
        </w:rPr>
        <w:t>removal of sanctions</w:t>
      </w:r>
      <w:r w:rsidRPr="002C2A02">
        <w:rPr>
          <w:rStyle w:val="StyleBoldUnderline"/>
        </w:rPr>
        <w:t xml:space="preserve">, however, </w:t>
      </w:r>
      <w:r w:rsidRPr="002C2A02">
        <w:rPr>
          <w:rStyle w:val="StyleBoldUnderline"/>
          <w:highlight w:val="yellow"/>
        </w:rPr>
        <w:t>would be just one step in the process</w:t>
      </w:r>
      <w:r w:rsidRPr="002C2A02">
        <w:rPr>
          <w:rStyle w:val="StyleBoldUnderline"/>
        </w:rPr>
        <w:t xml:space="preserve"> </w:t>
      </w:r>
      <w:r w:rsidRPr="002C2A02">
        <w:rPr>
          <w:rStyle w:val="StyleBoldUnderline"/>
        </w:rPr>
        <w:lastRenderedPageBreak/>
        <w:t>of normalizing relations</w:t>
      </w:r>
      <w:r w:rsidRPr="002C2A02">
        <w:rPr>
          <w:sz w:val="18"/>
          <w:szCs w:val="18"/>
        </w:rPr>
        <w:t xml:space="preserve">. </w:t>
      </w:r>
      <w:r w:rsidRPr="002C2A02">
        <w:rPr>
          <w:rStyle w:val="StyleBoldUnderline"/>
          <w:highlight w:val="yellow"/>
        </w:rPr>
        <w:t>Such a process is sure to be controversial, as indicated by the heated</w:t>
      </w:r>
      <w:r w:rsidRPr="002C2A02">
        <w:rPr>
          <w:rStyle w:val="StyleBoldUnderline"/>
        </w:rPr>
        <w:t xml:space="preserve"> congressional </w:t>
      </w:r>
      <w:r w:rsidRPr="002C2A02">
        <w:rPr>
          <w:rStyle w:val="StyleBoldUnderline"/>
          <w:highlight w:val="yellow"/>
        </w:rPr>
        <w:t>debate</w:t>
      </w:r>
      <w:r w:rsidRPr="002C2A02">
        <w:rPr>
          <w:rStyle w:val="StyleBoldUnderline"/>
        </w:rPr>
        <w:t xml:space="preserve"> spurred in March 2009 </w:t>
      </w:r>
      <w:r w:rsidRPr="002C2A02">
        <w:rPr>
          <w:rStyle w:val="StyleBoldUnderline"/>
          <w:highlight w:val="yellow"/>
        </w:rPr>
        <w:t>by attempts to ease</w:t>
      </w:r>
      <w:r w:rsidRPr="002C2A02">
        <w:rPr>
          <w:rStyle w:val="StyleBoldUnderline"/>
        </w:rPr>
        <w:t xml:space="preserve"> travel and trade </w:t>
      </w:r>
      <w:r w:rsidRPr="002C2A02">
        <w:rPr>
          <w:rStyle w:val="StyleBoldUnderline"/>
          <w:highlight w:val="yellow"/>
        </w:rPr>
        <w:t>restrictions</w:t>
      </w:r>
      <w:r w:rsidRPr="002C2A02">
        <w:rPr>
          <w:sz w:val="18"/>
          <w:szCs w:val="18"/>
        </w:rPr>
        <w:t xml:space="preserve"> in a large appropriations bill. "Whatever we call it--normalization, détente, </w:t>
      </w:r>
      <w:proofErr w:type="spellStart"/>
      <w:r w:rsidRPr="002C2A02">
        <w:rPr>
          <w:sz w:val="18"/>
          <w:szCs w:val="18"/>
        </w:rPr>
        <w:t>rapproachement</w:t>
      </w:r>
      <w:proofErr w:type="spellEnd"/>
      <w:r w:rsidRPr="002C2A02">
        <w:rPr>
          <w:sz w:val="18"/>
          <w:szCs w:val="18"/>
        </w:rPr>
        <w:t>--</w:t>
      </w:r>
      <w:r w:rsidRPr="002C2A02">
        <w:rPr>
          <w:rStyle w:val="StyleBoldUnderline"/>
          <w:highlight w:val="yellow"/>
        </w:rPr>
        <w:t>it is clear that the policy process risks falling victim</w:t>
      </w:r>
      <w:r w:rsidRPr="002C2A02">
        <w:rPr>
          <w:rStyle w:val="StyleBoldUnderline"/>
        </w:rPr>
        <w:t xml:space="preserve"> to the politics of the issue," </w:t>
      </w:r>
      <w:r w:rsidRPr="002C2A02">
        <w:rPr>
          <w:rStyle w:val="StyleBoldUnderline"/>
          <w:highlight w:val="yellow"/>
        </w:rPr>
        <w:t xml:space="preserve">says </w:t>
      </w:r>
      <w:proofErr w:type="spellStart"/>
      <w:r w:rsidRPr="002C2A02">
        <w:rPr>
          <w:rStyle w:val="StyleBoldUnderline"/>
          <w:highlight w:val="yellow"/>
        </w:rPr>
        <w:t>Sweig</w:t>
      </w:r>
      <w:proofErr w:type="spellEnd"/>
      <w:r w:rsidRPr="002C2A02">
        <w:rPr>
          <w:rStyle w:val="StyleBoldUnderline"/>
          <w:highlight w:val="yellow"/>
        </w:rPr>
        <w:t>.</w:t>
      </w:r>
    </w:p>
    <w:p w:rsidR="00817E08" w:rsidRPr="002C2A02" w:rsidRDefault="00817E08" w:rsidP="00817E08"/>
    <w:p w:rsidR="00817E08" w:rsidRPr="002C2A02" w:rsidRDefault="00817E08" w:rsidP="00817E08">
      <w:pPr>
        <w:pStyle w:val="Heading4"/>
        <w:rPr>
          <w:rFonts w:cs="Times New Roman"/>
        </w:rPr>
      </w:pPr>
      <w:r w:rsidRPr="002C2A02">
        <w:rPr>
          <w:rFonts w:cs="Times New Roman"/>
        </w:rPr>
        <w:t>Plan can’t restore relations- Only solution is patience</w:t>
      </w:r>
    </w:p>
    <w:p w:rsidR="00817E08" w:rsidRPr="002C2A02" w:rsidRDefault="00817E08" w:rsidP="00817E08">
      <w:pPr>
        <w:rPr>
          <w:sz w:val="18"/>
          <w:szCs w:val="18"/>
        </w:rPr>
      </w:pPr>
      <w:proofErr w:type="spellStart"/>
      <w:r w:rsidRPr="002C2A02">
        <w:rPr>
          <w:rStyle w:val="StyleStyleBold12pt"/>
        </w:rPr>
        <w:t>Suchlicki</w:t>
      </w:r>
      <w:proofErr w:type="spellEnd"/>
      <w:r w:rsidRPr="002C2A02">
        <w:rPr>
          <w:rStyle w:val="StyleStyleBold12pt"/>
        </w:rPr>
        <w:t xml:space="preserve"> 2k</w:t>
      </w:r>
      <w:r w:rsidRPr="002C2A02">
        <w:rPr>
          <w:sz w:val="18"/>
          <w:szCs w:val="18"/>
        </w:rPr>
        <w:t xml:space="preserve"> - Ph.D., Distinguished Professor and Director, Institute for Cuban and Cuban-American Studies (June 2000, Jaime, University of Miami, “The US Embargo of Cuba,” </w:t>
      </w:r>
      <w:hyperlink r:id="rId30" w:history="1">
        <w:r w:rsidRPr="002C2A02">
          <w:rPr>
            <w:rStyle w:val="Hyperlink"/>
          </w:rPr>
          <w:t>http://www6.miami.edu/iccas/USEmbargo.pdf</w:t>
        </w:r>
      </w:hyperlink>
      <w:r w:rsidRPr="002C2A02">
        <w:rPr>
          <w:sz w:val="18"/>
          <w:szCs w:val="18"/>
        </w:rPr>
        <w:t xml:space="preserve">  // AD)</w:t>
      </w:r>
    </w:p>
    <w:p w:rsidR="00817E08" w:rsidRPr="002C2A02" w:rsidRDefault="00817E08" w:rsidP="00817E08">
      <w:pPr>
        <w:rPr>
          <w:sz w:val="18"/>
          <w:szCs w:val="18"/>
        </w:rPr>
      </w:pPr>
    </w:p>
    <w:p w:rsidR="00817E08" w:rsidRPr="002C2A02" w:rsidRDefault="00817E08" w:rsidP="00817E08">
      <w:pPr>
        <w:rPr>
          <w:rStyle w:val="StyleBoldUnderline"/>
        </w:rPr>
      </w:pPr>
      <w:r w:rsidRPr="002C2A02">
        <w:rPr>
          <w:rStyle w:val="StyleBoldUnderline"/>
          <w:highlight w:val="yellow"/>
        </w:rPr>
        <w:t>Not all</w:t>
      </w:r>
      <w:r w:rsidRPr="002C2A02">
        <w:t xml:space="preserve"> differences and </w:t>
      </w:r>
      <w:r w:rsidRPr="002C2A02">
        <w:rPr>
          <w:rStyle w:val="StyleBoldUnderline"/>
          <w:highlight w:val="yellow"/>
        </w:rPr>
        <w:t>problems</w:t>
      </w:r>
      <w:r w:rsidRPr="002C2A02">
        <w:t xml:space="preserve"> </w:t>
      </w:r>
      <w:r w:rsidRPr="002C2A02">
        <w:rPr>
          <w:rStyle w:val="StyleBoldUnderline"/>
        </w:rPr>
        <w:t xml:space="preserve">in international affairs </w:t>
      </w:r>
      <w:r w:rsidRPr="002C2A02">
        <w:rPr>
          <w:rStyle w:val="StyleBoldUnderline"/>
          <w:highlight w:val="yellow"/>
        </w:rPr>
        <w:t>can be solved through negotiations or</w:t>
      </w:r>
      <w:r w:rsidRPr="002C2A02">
        <w:t xml:space="preserve"> can be solved </w:t>
      </w:r>
      <w:r w:rsidRPr="002C2A02">
        <w:rPr>
          <w:rStyle w:val="StyleBoldUnderline"/>
          <w:highlight w:val="yellow"/>
        </w:rPr>
        <w:t>at all.</w:t>
      </w:r>
      <w:r w:rsidRPr="002C2A02">
        <w:t xml:space="preserve"> There are </w:t>
      </w:r>
      <w:r w:rsidRPr="002C2A02">
        <w:rPr>
          <w:rStyle w:val="StyleBoldUnderline"/>
        </w:rPr>
        <w:t>disputes</w:t>
      </w:r>
      <w:r w:rsidRPr="002C2A02">
        <w:t xml:space="preserve"> that </w:t>
      </w:r>
      <w:r w:rsidRPr="002C2A02">
        <w:rPr>
          <w:rStyle w:val="StyleBoldUnderline"/>
        </w:rPr>
        <w:t>are not negotiable and can only be solved</w:t>
      </w:r>
      <w:r w:rsidRPr="002C2A02">
        <w:t xml:space="preserve"> either </w:t>
      </w:r>
      <w:r w:rsidRPr="002C2A02">
        <w:rPr>
          <w:rStyle w:val="StyleBoldUnderline"/>
        </w:rPr>
        <w:t>through the use of force or</w:t>
      </w:r>
      <w:r w:rsidRPr="002C2A02">
        <w:t xml:space="preserve"> through prolonged </w:t>
      </w:r>
      <w:r w:rsidRPr="002C2A02">
        <w:rPr>
          <w:rStyle w:val="StyleBoldUnderline"/>
        </w:rPr>
        <w:t>patience</w:t>
      </w:r>
      <w:r w:rsidRPr="002C2A02">
        <w:t xml:space="preserve"> </w:t>
      </w:r>
      <w:r w:rsidRPr="002C2A02">
        <w:rPr>
          <w:rStyle w:val="StyleBoldUnderline"/>
        </w:rPr>
        <w:t>until the leadership disappears or situations change</w:t>
      </w:r>
      <w:r w:rsidRPr="002C2A02">
        <w:t xml:space="preserve">. </w:t>
      </w:r>
      <w:r w:rsidRPr="002C2A02">
        <w:rPr>
          <w:rStyle w:val="StyleBoldUnderline"/>
          <w:highlight w:val="yellow"/>
        </w:rPr>
        <w:t>Ignoring or supporting regimes that violate human rights and abuse their population is an ill-advised policy</w:t>
      </w:r>
      <w:r w:rsidRPr="002C2A02">
        <w:rPr>
          <w:highlight w:val="yellow"/>
        </w:rPr>
        <w:t>.</w:t>
      </w:r>
      <w:r w:rsidRPr="002C2A02">
        <w:t xml:space="preserve"> The Castro era may be coming to an end if for no other reason than biological realities. Fidel </w:t>
      </w:r>
      <w:r w:rsidRPr="002C2A02">
        <w:rPr>
          <w:rStyle w:val="StyleBoldUnderline"/>
        </w:rPr>
        <w:t>Castro</w:t>
      </w:r>
      <w:r w:rsidRPr="002C2A02">
        <w:t xml:space="preserve"> </w:t>
      </w:r>
      <w:r w:rsidRPr="002C2A02">
        <w:rPr>
          <w:rStyle w:val="StyleBoldUnderline"/>
        </w:rPr>
        <w:t xml:space="preserve">is </w:t>
      </w:r>
      <w:r w:rsidRPr="002C2A02">
        <w:t xml:space="preserve">seventy-three and </w:t>
      </w:r>
      <w:r w:rsidRPr="002C2A02">
        <w:rPr>
          <w:rStyle w:val="StyleBoldUnderline"/>
          <w:highlight w:val="yellow"/>
        </w:rPr>
        <w:t>deteriorating</w:t>
      </w:r>
      <w:r w:rsidRPr="002C2A02">
        <w:t xml:space="preserve"> physically. </w:t>
      </w:r>
      <w:r w:rsidRPr="002C2A02">
        <w:rPr>
          <w:rStyle w:val="StyleBoldUnderline"/>
          <w:highlight w:val="yellow"/>
        </w:rPr>
        <w:t>U.S. policy should stay the course and wait for Castro’s disappearance</w:t>
      </w:r>
    </w:p>
    <w:p w:rsidR="00817E08" w:rsidRPr="002C2A02" w:rsidRDefault="00817E08" w:rsidP="00817E08"/>
    <w:p w:rsidR="00817E08" w:rsidRPr="002C2A02" w:rsidRDefault="00817E08" w:rsidP="00817E08">
      <w:pPr>
        <w:pStyle w:val="Heading4"/>
        <w:rPr>
          <w:rFonts w:cs="Times New Roman"/>
        </w:rPr>
      </w:pPr>
      <w:r w:rsidRPr="002C2A02">
        <w:rPr>
          <w:rFonts w:cs="Times New Roman"/>
        </w:rPr>
        <w:t>Cuba not key to Latin America Relations- other priorities</w:t>
      </w:r>
    </w:p>
    <w:p w:rsidR="00817E08" w:rsidRPr="002C2A02" w:rsidRDefault="00817E08" w:rsidP="00817E08">
      <w:pPr>
        <w:rPr>
          <w:sz w:val="18"/>
          <w:szCs w:val="18"/>
        </w:rPr>
      </w:pPr>
      <w:proofErr w:type="spellStart"/>
      <w:r w:rsidRPr="002C2A02">
        <w:rPr>
          <w:rStyle w:val="StyleStyleBold12pt"/>
        </w:rPr>
        <w:t>Suchlicki</w:t>
      </w:r>
      <w:proofErr w:type="spellEnd"/>
      <w:r w:rsidRPr="002C2A02">
        <w:rPr>
          <w:rStyle w:val="StyleStyleBold12pt"/>
        </w:rPr>
        <w:t xml:space="preserve"> 2k</w:t>
      </w:r>
      <w:r w:rsidRPr="002C2A02">
        <w:rPr>
          <w:sz w:val="18"/>
          <w:szCs w:val="18"/>
        </w:rPr>
        <w:t xml:space="preserve"> - Ph.D., Distinguished Professor and Director, Institute for Cuban and Cuban-American Studies (June 2000, Jaime, University of Miami, “The US Embargo of Cuba,” </w:t>
      </w:r>
      <w:hyperlink r:id="rId31" w:history="1">
        <w:r w:rsidRPr="002C2A02">
          <w:rPr>
            <w:rStyle w:val="Hyperlink"/>
          </w:rPr>
          <w:t>http://www6.miami.edu/iccas/USEmbargo.pdf</w:t>
        </w:r>
      </w:hyperlink>
      <w:r w:rsidRPr="002C2A02">
        <w:rPr>
          <w:sz w:val="18"/>
          <w:szCs w:val="18"/>
        </w:rPr>
        <w:t xml:space="preserve">  // AD)</w:t>
      </w:r>
    </w:p>
    <w:p w:rsidR="00817E08" w:rsidRPr="002C2A02" w:rsidRDefault="00817E08" w:rsidP="00817E08">
      <w:pPr>
        <w:rPr>
          <w:sz w:val="18"/>
          <w:szCs w:val="18"/>
        </w:rPr>
      </w:pPr>
    </w:p>
    <w:p w:rsidR="00817E08" w:rsidRPr="002C2A02" w:rsidRDefault="00817E08" w:rsidP="00817E08">
      <w:r w:rsidRPr="002C2A02">
        <w:rPr>
          <w:rStyle w:val="StyleBoldUnderline"/>
          <w:highlight w:val="yellow"/>
        </w:rPr>
        <w:t>Cuba is not an important issue in U.S.-Latin American relations.</w:t>
      </w:r>
      <w:r w:rsidRPr="002C2A02">
        <w:rPr>
          <w:highlight w:val="yellow"/>
        </w:rPr>
        <w:t xml:space="preserve"> </w:t>
      </w:r>
      <w:r w:rsidRPr="002C2A02">
        <w:rPr>
          <w:rStyle w:val="StyleBoldUnderline"/>
          <w:highlight w:val="yellow"/>
        </w:rPr>
        <w:t xml:space="preserve">The U.S.-Latin American agenda includes as priority items trade, investment, </w:t>
      </w:r>
      <w:proofErr w:type="gramStart"/>
      <w:r w:rsidRPr="002C2A02">
        <w:rPr>
          <w:rStyle w:val="StyleBoldUnderline"/>
          <w:highlight w:val="yellow"/>
        </w:rPr>
        <w:t>transfer</w:t>
      </w:r>
      <w:proofErr w:type="gramEnd"/>
      <w:r w:rsidRPr="002C2A02">
        <w:rPr>
          <w:rStyle w:val="StyleBoldUnderline"/>
          <w:highlight w:val="yellow"/>
        </w:rPr>
        <w:t xml:space="preserve"> of technology, migration, drugs, environment, and intellectual property rights.</w:t>
      </w:r>
      <w:r w:rsidRPr="002C2A02">
        <w:rPr>
          <w:rStyle w:val="StyleBoldUnderline"/>
        </w:rPr>
        <w:t xml:space="preserve"> </w:t>
      </w:r>
      <w:r w:rsidRPr="002C2A02">
        <w:rPr>
          <w:rStyle w:val="StyleBoldUnderline"/>
          <w:highlight w:val="yellow"/>
        </w:rPr>
        <w:t>Cuba is not a priority item</w:t>
      </w:r>
      <w:r w:rsidRPr="002C2A02">
        <w:rPr>
          <w:rStyle w:val="StyleBoldUnderline"/>
        </w:rPr>
        <w:t xml:space="preserve"> on this agenda.</w:t>
      </w:r>
      <w:r w:rsidRPr="002C2A02">
        <w:t xml:space="preserve"> </w:t>
      </w:r>
    </w:p>
    <w:p w:rsidR="00817E08" w:rsidRPr="002C2A02" w:rsidRDefault="00817E08" w:rsidP="00817E08"/>
    <w:p w:rsidR="002C2A02" w:rsidRPr="002C2A02" w:rsidRDefault="002C2A02" w:rsidP="002C2A02">
      <w:pPr>
        <w:pStyle w:val="Heading2"/>
        <w:rPr>
          <w:rFonts w:cs="Times New Roman"/>
        </w:rPr>
      </w:pPr>
      <w:r w:rsidRPr="002C2A02">
        <w:rPr>
          <w:rFonts w:cs="Times New Roman"/>
        </w:rPr>
        <w:lastRenderedPageBreak/>
        <w:t>WTO</w:t>
      </w:r>
    </w:p>
    <w:p w:rsidR="002C2A02" w:rsidRPr="002C2A02" w:rsidRDefault="002C2A02" w:rsidP="002C2A02">
      <w:pPr>
        <w:pStyle w:val="Heading4"/>
        <w:rPr>
          <w:rFonts w:cs="Times New Roman"/>
          <w:lang w:eastAsia="ja-JP"/>
        </w:rPr>
      </w:pPr>
      <w:r w:rsidRPr="002C2A02">
        <w:rPr>
          <w:rFonts w:cs="Times New Roman"/>
          <w:lang w:eastAsia="ja-JP"/>
        </w:rPr>
        <w:t>Alt cause - Antigua</w:t>
      </w:r>
    </w:p>
    <w:p w:rsidR="002C2A02" w:rsidRPr="002C2A02" w:rsidRDefault="002C2A02" w:rsidP="002C2A02">
      <w:pPr>
        <w:rPr>
          <w:sz w:val="16"/>
          <w:szCs w:val="16"/>
        </w:rPr>
      </w:pPr>
      <w:proofErr w:type="spellStart"/>
      <w:r w:rsidRPr="002C2A02">
        <w:rPr>
          <w:rStyle w:val="StyleStyleBold12pt"/>
        </w:rPr>
        <w:t>Levick</w:t>
      </w:r>
      <w:proofErr w:type="spellEnd"/>
      <w:r w:rsidRPr="002C2A02">
        <w:rPr>
          <w:rStyle w:val="StyleStyleBold12pt"/>
        </w:rPr>
        <w:t xml:space="preserve"> 12</w:t>
      </w:r>
      <w:r w:rsidRPr="002C2A02">
        <w:t xml:space="preserve"> </w:t>
      </w:r>
      <w:r w:rsidRPr="002C2A02">
        <w:rPr>
          <w:sz w:val="16"/>
          <w:szCs w:val="16"/>
        </w:rPr>
        <w:t xml:space="preserve">(9/18/2012, Richard </w:t>
      </w:r>
      <w:proofErr w:type="spellStart"/>
      <w:r w:rsidRPr="002C2A02">
        <w:rPr>
          <w:sz w:val="16"/>
          <w:szCs w:val="16"/>
        </w:rPr>
        <w:t>Levick</w:t>
      </w:r>
      <w:proofErr w:type="spellEnd"/>
      <w:r w:rsidRPr="002C2A02">
        <w:rPr>
          <w:sz w:val="16"/>
          <w:szCs w:val="16"/>
        </w:rPr>
        <w:t xml:space="preserve">, Forbes, “Obama’s Case </w:t>
      </w:r>
      <w:proofErr w:type="gramStart"/>
      <w:r w:rsidRPr="002C2A02">
        <w:rPr>
          <w:sz w:val="16"/>
          <w:szCs w:val="16"/>
        </w:rPr>
        <w:t>Against</w:t>
      </w:r>
      <w:proofErr w:type="gramEnd"/>
      <w:r w:rsidRPr="002C2A02">
        <w:rPr>
          <w:sz w:val="16"/>
          <w:szCs w:val="16"/>
        </w:rPr>
        <w:t xml:space="preserve"> China: The US has a WTO credibility Gap”, http://www.forbes.com/sites/richardlevick/2012/09/18/obamas-case-against-china-the-u-s-has-a-wto-credibility-gap/)</w:t>
      </w:r>
    </w:p>
    <w:p w:rsidR="002C2A02" w:rsidRPr="002C2A02" w:rsidRDefault="002C2A02" w:rsidP="002C2A02">
      <w:pPr>
        <w:rPr>
          <w:sz w:val="16"/>
          <w:szCs w:val="16"/>
          <w:lang w:eastAsia="ja-JP"/>
        </w:rPr>
      </w:pPr>
      <w:r w:rsidRPr="002C2A02">
        <w:rPr>
          <w:lang w:eastAsia="ja-JP"/>
        </w:rPr>
        <w:t xml:space="preserve">¶ </w:t>
      </w:r>
      <w:proofErr w:type="gramStart"/>
      <w:r w:rsidRPr="002C2A02">
        <w:rPr>
          <w:sz w:val="16"/>
          <w:szCs w:val="16"/>
          <w:lang w:eastAsia="ja-JP"/>
        </w:rPr>
        <w:t>The</w:t>
      </w:r>
      <w:proofErr w:type="gramEnd"/>
      <w:r w:rsidRPr="002C2A02">
        <w:rPr>
          <w:sz w:val="16"/>
          <w:szCs w:val="16"/>
          <w:lang w:eastAsia="ja-JP"/>
        </w:rPr>
        <w:t xml:space="preserve"> first reason for the Chinese to balk is fairly obvious. President Obama is announcing the initiative amid the heat of the election and he’s doing so in battleground Ohio. It’s a fair guess the Chinese will try to derail his initiatives by highlighting the blatantly ulterior motives at play.¶</w:t>
      </w:r>
      <w:r w:rsidRPr="002C2A02">
        <w:rPr>
          <w:lang w:eastAsia="ja-JP"/>
        </w:rPr>
        <w:t xml:space="preserve"> </w:t>
      </w:r>
      <w:proofErr w:type="gramStart"/>
      <w:r w:rsidRPr="002C2A02">
        <w:rPr>
          <w:rStyle w:val="StyleBoldUnderline"/>
        </w:rPr>
        <w:t>The</w:t>
      </w:r>
      <w:proofErr w:type="gramEnd"/>
      <w:r w:rsidRPr="002C2A02">
        <w:rPr>
          <w:rStyle w:val="StyleBoldUnderline"/>
        </w:rPr>
        <w:t xml:space="preserve"> second reason</w:t>
      </w:r>
      <w:r w:rsidRPr="002C2A02">
        <w:rPr>
          <w:lang w:eastAsia="ja-JP"/>
        </w:rPr>
        <w:t xml:space="preserve"> </w:t>
      </w:r>
      <w:r w:rsidRPr="002C2A02">
        <w:rPr>
          <w:sz w:val="16"/>
          <w:szCs w:val="16"/>
          <w:lang w:eastAsia="ja-JP"/>
        </w:rPr>
        <w:t>is even more important because it potentially</w:t>
      </w:r>
      <w:r w:rsidRPr="002C2A02">
        <w:rPr>
          <w:lang w:eastAsia="ja-JP"/>
        </w:rPr>
        <w:t xml:space="preserve"> </w:t>
      </w:r>
      <w:r w:rsidRPr="002C2A02">
        <w:rPr>
          <w:rStyle w:val="StyleBoldUnderline"/>
        </w:rPr>
        <w:t>compromises any case the U.S. might bring before the WTO</w:t>
      </w:r>
      <w:r w:rsidRPr="002C2A02">
        <w:rPr>
          <w:lang w:eastAsia="ja-JP"/>
        </w:rPr>
        <w:t xml:space="preserve">. </w:t>
      </w:r>
      <w:r w:rsidRPr="002C2A02">
        <w:rPr>
          <w:sz w:val="16"/>
          <w:szCs w:val="16"/>
          <w:lang w:eastAsia="ja-JP"/>
        </w:rPr>
        <w:t xml:space="preserve">It involves an ongoing dispute, dating back to the early part of this century, between the government of Antigua and Barbuda (“Antigua”) and the government of the United States. </w:t>
      </w:r>
      <w:r w:rsidRPr="002C2A02">
        <w:rPr>
          <w:rStyle w:val="StyleBoldUnderline"/>
        </w:rPr>
        <w:t>At issue is the</w:t>
      </w:r>
      <w:r w:rsidRPr="002C2A02">
        <w:rPr>
          <w:lang w:eastAsia="ja-JP"/>
        </w:rPr>
        <w:t xml:space="preserve"> </w:t>
      </w:r>
      <w:r w:rsidRPr="002C2A02">
        <w:rPr>
          <w:sz w:val="16"/>
          <w:szCs w:val="16"/>
          <w:lang w:eastAsia="ja-JP"/>
        </w:rPr>
        <w:t>total</w:t>
      </w:r>
      <w:r w:rsidRPr="002C2A02">
        <w:rPr>
          <w:lang w:eastAsia="ja-JP"/>
        </w:rPr>
        <w:t xml:space="preserve"> </w:t>
      </w:r>
      <w:r w:rsidRPr="002C2A02">
        <w:rPr>
          <w:rStyle w:val="StyleBoldUnderline"/>
        </w:rPr>
        <w:t>prohibition</w:t>
      </w:r>
      <w:r w:rsidRPr="002C2A02">
        <w:rPr>
          <w:lang w:eastAsia="ja-JP"/>
        </w:rPr>
        <w:t xml:space="preserve"> </w:t>
      </w:r>
      <w:r w:rsidRPr="002C2A02">
        <w:rPr>
          <w:sz w:val="16"/>
          <w:szCs w:val="16"/>
          <w:lang w:eastAsia="ja-JP"/>
        </w:rPr>
        <w:t>by the U.S.</w:t>
      </w:r>
      <w:r w:rsidRPr="002C2A02">
        <w:rPr>
          <w:lang w:eastAsia="ja-JP"/>
        </w:rPr>
        <w:t xml:space="preserve"> </w:t>
      </w:r>
      <w:r w:rsidRPr="002C2A02">
        <w:rPr>
          <w:rStyle w:val="StyleBoldUnderline"/>
        </w:rPr>
        <w:t>of cross-border gambling services</w:t>
      </w:r>
      <w:r w:rsidRPr="002C2A02">
        <w:rPr>
          <w:lang w:eastAsia="ja-JP"/>
        </w:rPr>
        <w:t xml:space="preserve"> </w:t>
      </w:r>
      <w:r w:rsidRPr="002C2A02">
        <w:rPr>
          <w:sz w:val="16"/>
          <w:szCs w:val="16"/>
          <w:lang w:eastAsia="ja-JP"/>
        </w:rPr>
        <w:t xml:space="preserve">provided via the Internet. Antigua has challenged that prohibition.¶ It seems a relatively narrow issue but there’s a catch: </w:t>
      </w:r>
      <w:r w:rsidRPr="002C2A02">
        <w:rPr>
          <w:rStyle w:val="StyleBoldUnderline"/>
        </w:rPr>
        <w:t>the WTO ruled on the matter and came heavily down on the side of Antigua</w:t>
      </w:r>
      <w:r w:rsidRPr="002C2A02">
        <w:rPr>
          <w:lang w:eastAsia="ja-JP"/>
        </w:rPr>
        <w:t>,</w:t>
      </w:r>
      <w:r w:rsidRPr="002C2A02">
        <w:rPr>
          <w:sz w:val="16"/>
          <w:szCs w:val="16"/>
          <w:lang w:eastAsia="ja-JP"/>
        </w:rPr>
        <w:t xml:space="preserve"> which is the smallest WTO member to have ever opposed, much less prevailed against, the organization’s largest member in such a proceeding.¶ ¶ So far, however,</w:t>
      </w:r>
      <w:r w:rsidRPr="002C2A02">
        <w:rPr>
          <w:lang w:eastAsia="ja-JP"/>
        </w:rPr>
        <w:t xml:space="preserve"> </w:t>
      </w:r>
      <w:r w:rsidRPr="002C2A02">
        <w:rPr>
          <w:rStyle w:val="StyleBoldUnderline"/>
        </w:rPr>
        <w:t>the U.S. has simply not complied with the ruling. We have neither lifted the restrictions nor satisfied a damages penalty that continues to mount annually</w:t>
      </w:r>
      <w:r w:rsidRPr="002C2A02">
        <w:rPr>
          <w:lang w:eastAsia="ja-JP"/>
        </w:rPr>
        <w:t xml:space="preserve">. </w:t>
      </w:r>
      <w:r w:rsidRPr="002C2A02">
        <w:rPr>
          <w:sz w:val="16"/>
          <w:szCs w:val="16"/>
          <w:lang w:eastAsia="ja-JP"/>
        </w:rPr>
        <w:t xml:space="preserve">It is levied each year the U.S. fails to pay up in full.¶ </w:t>
      </w:r>
      <w:proofErr w:type="gramStart"/>
      <w:r w:rsidRPr="002C2A02">
        <w:rPr>
          <w:sz w:val="16"/>
          <w:szCs w:val="16"/>
          <w:lang w:eastAsia="ja-JP"/>
        </w:rPr>
        <w:t>Typically</w:t>
      </w:r>
      <w:proofErr w:type="gramEnd"/>
      <w:r w:rsidRPr="002C2A02">
        <w:rPr>
          <w:sz w:val="16"/>
          <w:szCs w:val="16"/>
          <w:lang w:eastAsia="ja-JP"/>
        </w:rPr>
        <w:t>, the United States takes a pretty high-minded approach to compliance with global regimens of all sorts, from WTO rulings to anti-corruption initiatives. We have aggressively sought a leadership role and more or less achieved it. Caesar’s wife must now be beyond reproach. The consequences of hypocrisy are unacceptable, while</w:t>
      </w:r>
      <w:r w:rsidRPr="002C2A02">
        <w:rPr>
          <w:lang w:eastAsia="ja-JP"/>
        </w:rPr>
        <w:t xml:space="preserve"> </w:t>
      </w:r>
      <w:r w:rsidRPr="002C2A02">
        <w:rPr>
          <w:rStyle w:val="StyleBoldUnderline"/>
        </w:rPr>
        <w:t>only one instance of non-compliance is needed to expose such hypocrisy.</w:t>
      </w:r>
      <w:r w:rsidRPr="002C2A02">
        <w:rPr>
          <w:b/>
          <w:sz w:val="16"/>
          <w:szCs w:val="16"/>
          <w:u w:val="single"/>
          <w:lang w:eastAsia="ja-JP"/>
        </w:rPr>
        <w:t>¶</w:t>
      </w:r>
      <w:r w:rsidRPr="002C2A02">
        <w:rPr>
          <w:sz w:val="16"/>
          <w:szCs w:val="16"/>
          <w:lang w:eastAsia="ja-JP"/>
        </w:rPr>
        <w:t xml:space="preserve"> </w:t>
      </w:r>
      <w:proofErr w:type="gramStart"/>
      <w:r w:rsidRPr="002C2A02">
        <w:rPr>
          <w:sz w:val="16"/>
          <w:szCs w:val="16"/>
          <w:lang w:eastAsia="ja-JP"/>
        </w:rPr>
        <w:t>Never</w:t>
      </w:r>
      <w:proofErr w:type="gramEnd"/>
      <w:r w:rsidRPr="002C2A02">
        <w:rPr>
          <w:sz w:val="16"/>
          <w:szCs w:val="16"/>
          <w:lang w:eastAsia="ja-JP"/>
        </w:rPr>
        <w:t xml:space="preserve"> mind a blatantly political instance like the current Obama case over auto and supply subsidies. Imagine you’re the People’s Bank of China, which has taken a number of steps since 2001 that discriminate against foreign suppliers of electronic payment systems. On September 1, a WTO Panel Report found in favor of a case brought by the U.S. “This decision makes it clear that </w:t>
      </w:r>
      <w:r w:rsidRPr="002C2A02">
        <w:rPr>
          <w:rStyle w:val="StyleBoldUnderline"/>
        </w:rPr>
        <w:t xml:space="preserve">China should honor its WTO </w:t>
      </w:r>
      <w:r w:rsidRPr="002C2A02">
        <w:rPr>
          <w:b/>
          <w:sz w:val="16"/>
          <w:szCs w:val="16"/>
          <w:u w:val="single"/>
          <w:lang w:eastAsia="ja-JP"/>
        </w:rPr>
        <w:t>commitments</w:t>
      </w:r>
      <w:r w:rsidRPr="002C2A02">
        <w:rPr>
          <w:sz w:val="16"/>
          <w:szCs w:val="16"/>
          <w:lang w:eastAsia="ja-JP"/>
        </w:rPr>
        <w:t xml:space="preserve"> to play by the rules and stop discriminating against American financial services providers,” said U.S. Trade Representative Ron Kirk.¶</w:t>
      </w:r>
      <w:r w:rsidRPr="002C2A02">
        <w:rPr>
          <w:lang w:eastAsia="ja-JP"/>
        </w:rPr>
        <w:t xml:space="preserve"> </w:t>
      </w:r>
      <w:r w:rsidRPr="002C2A02">
        <w:rPr>
          <w:rStyle w:val="StyleBoldUnderline"/>
        </w:rPr>
        <w:t>But why should it play by the rules? We don’t</w:t>
      </w:r>
      <w:r w:rsidRPr="002C2A02">
        <w:rPr>
          <w:lang w:eastAsia="ja-JP"/>
        </w:rPr>
        <w:t xml:space="preserve">, at least not in this case.¶ </w:t>
      </w:r>
      <w:proofErr w:type="gramStart"/>
      <w:r w:rsidRPr="002C2A02">
        <w:rPr>
          <w:rStyle w:val="StyleBoldUnderline"/>
        </w:rPr>
        <w:t>A</w:t>
      </w:r>
      <w:proofErr w:type="gramEnd"/>
      <w:r w:rsidRPr="002C2A02">
        <w:rPr>
          <w:rStyle w:val="StyleBoldUnderline"/>
        </w:rPr>
        <w:t xml:space="preserve"> compromised WTO is only one consequence of our non-compliance</w:t>
      </w:r>
      <w:r w:rsidRPr="002C2A02">
        <w:rPr>
          <w:lang w:eastAsia="ja-JP"/>
        </w:rPr>
        <w:t xml:space="preserve">. </w:t>
      </w:r>
      <w:r w:rsidRPr="002C2A02">
        <w:rPr>
          <w:sz w:val="16"/>
          <w:szCs w:val="16"/>
          <w:lang w:eastAsia="ja-JP"/>
        </w:rPr>
        <w:t>Equally portentous</w:t>
      </w:r>
      <w:r w:rsidRPr="002C2A02">
        <w:rPr>
          <w:lang w:eastAsia="ja-JP"/>
        </w:rPr>
        <w:t xml:space="preserve">, </w:t>
      </w:r>
      <w:r w:rsidRPr="002C2A02">
        <w:rPr>
          <w:rStyle w:val="StyleBoldUnderline"/>
        </w:rPr>
        <w:t>the WTO could</w:t>
      </w:r>
      <w:r w:rsidRPr="002C2A02">
        <w:rPr>
          <w:sz w:val="16"/>
          <w:szCs w:val="16"/>
          <w:lang w:eastAsia="ja-JP"/>
        </w:rPr>
        <w:t xml:space="preserve"> itself </w:t>
      </w:r>
      <w:r w:rsidRPr="002C2A02">
        <w:rPr>
          <w:rStyle w:val="StyleBoldUnderline"/>
        </w:rPr>
        <w:t>approve violations of U.S. intellectual property as fair retaliation</w:t>
      </w:r>
      <w:r w:rsidRPr="002C2A02">
        <w:rPr>
          <w:sz w:val="16"/>
          <w:szCs w:val="16"/>
          <w:lang w:eastAsia="ja-JP"/>
        </w:rPr>
        <w:t xml:space="preserve"> for unfair trade practices. </w:t>
      </w:r>
      <w:r w:rsidRPr="002C2A02">
        <w:rPr>
          <w:rStyle w:val="StyleBoldUnderline"/>
        </w:rPr>
        <w:t>In 2010</w:t>
      </w:r>
      <w:r w:rsidRPr="002C2A02">
        <w:rPr>
          <w:sz w:val="16"/>
          <w:szCs w:val="16"/>
          <w:lang w:eastAsia="ja-JP"/>
        </w:rPr>
        <w:t>, for example,</w:t>
      </w:r>
      <w:r w:rsidRPr="002C2A02">
        <w:rPr>
          <w:lang w:eastAsia="ja-JP"/>
        </w:rPr>
        <w:t xml:space="preserve"> </w:t>
      </w:r>
      <w:r w:rsidRPr="002C2A02">
        <w:rPr>
          <w:rStyle w:val="StyleBoldUnderline"/>
        </w:rPr>
        <w:t>the U.S. settled a dispute with Brazil</w:t>
      </w:r>
      <w:r w:rsidRPr="002C2A02">
        <w:rPr>
          <w:sz w:val="16"/>
          <w:szCs w:val="16"/>
          <w:lang w:eastAsia="ja-JP"/>
        </w:rPr>
        <w:t xml:space="preserve"> over American subsidies to cotton growers, one day before Brazil was to begin sanctions – with WTO authorization – totaling $830 million. The sanctions included tariffs on such items as autos, pharmaceuticals, medical equipment, electronics, textiles, and wheat.¶ </w:t>
      </w:r>
      <w:r w:rsidRPr="002C2A02">
        <w:rPr>
          <w:rStyle w:val="StyleBoldUnderline"/>
        </w:rPr>
        <w:t>Brazil would</w:t>
      </w:r>
      <w:r w:rsidRPr="002C2A02">
        <w:rPr>
          <w:sz w:val="16"/>
          <w:szCs w:val="16"/>
          <w:lang w:eastAsia="ja-JP"/>
        </w:rPr>
        <w:t xml:space="preserve"> also </w:t>
      </w:r>
      <w:r w:rsidRPr="002C2A02">
        <w:rPr>
          <w:rStyle w:val="StyleBoldUnderline"/>
        </w:rPr>
        <w:t>have been the first country to infringe American intellectual property rights with the WTO’s blessings</w:t>
      </w:r>
      <w:r w:rsidRPr="002C2A02">
        <w:rPr>
          <w:lang w:eastAsia="ja-JP"/>
        </w:rPr>
        <w:t xml:space="preserve">. </w:t>
      </w:r>
      <w:r w:rsidRPr="002C2A02">
        <w:rPr>
          <w:sz w:val="16"/>
          <w:szCs w:val="16"/>
          <w:lang w:eastAsia="ja-JP"/>
        </w:rPr>
        <w:t>Brazilian farmers would have no longer been charged fees for seeds developed by American biotech companies. American pharmaceutical patents would have been directly violated prior to expiration. The prospective costs to U.S. businesses were estimated at $239 million</w:t>
      </w:r>
      <w:r w:rsidRPr="002C2A02">
        <w:rPr>
          <w:lang w:eastAsia="ja-JP"/>
        </w:rPr>
        <w:t xml:space="preserve">.¶ </w:t>
      </w:r>
      <w:r w:rsidRPr="002C2A02">
        <w:rPr>
          <w:rStyle w:val="StyleBoldUnderline"/>
        </w:rPr>
        <w:t>The United States blinked then – and it better blink now in its dispute with Antigua, or risk providing its global competitors with a powerful excuse for why they too can ignore the rules</w:t>
      </w:r>
      <w:r w:rsidRPr="002C2A02">
        <w:rPr>
          <w:lang w:eastAsia="ja-JP"/>
        </w:rPr>
        <w:t xml:space="preserve"> </w:t>
      </w:r>
      <w:r w:rsidRPr="002C2A02">
        <w:rPr>
          <w:sz w:val="16"/>
          <w:szCs w:val="16"/>
          <w:lang w:eastAsia="ja-JP"/>
        </w:rPr>
        <w:t xml:space="preserve">or simply stonewall when called to task for doing so.¶ The Antigua matter is especially intriguing because it also raises a number of related questions about how global business is trending in the Internet Age. In March 2003, Antigua took its case to the WTO after several months trying to engage the U.S. in meaningful negotiations. A year later, the Dispute Panel Report found that the restrictions against online gambling violated the General Agreement on Trade in Services (GATS) treaty. The ruling caused quite a stir in the gaming industry as it presaged a new era of unambiguously legalized online gambling.¶ </w:t>
      </w:r>
    </w:p>
    <w:p w:rsidR="002C2A02" w:rsidRPr="002C2A02" w:rsidRDefault="002C2A02" w:rsidP="002C2A02">
      <w:pPr>
        <w:rPr>
          <w:sz w:val="16"/>
          <w:szCs w:val="16"/>
          <w:lang w:eastAsia="ja-JP"/>
        </w:rPr>
      </w:pPr>
    </w:p>
    <w:p w:rsidR="002C2A02" w:rsidRPr="002C2A02" w:rsidRDefault="002C2A02" w:rsidP="002C2A02">
      <w:pPr>
        <w:pStyle w:val="Heading4"/>
        <w:rPr>
          <w:rFonts w:cs="Times New Roman"/>
          <w:lang w:eastAsia="ja-JP"/>
        </w:rPr>
      </w:pPr>
      <w:r w:rsidRPr="002C2A02">
        <w:rPr>
          <w:rFonts w:cs="Times New Roman"/>
          <w:lang w:eastAsia="ja-JP"/>
        </w:rPr>
        <w:t>WTO Hurts biodiversity and global health (this is also a neoliberalism link)</w:t>
      </w:r>
    </w:p>
    <w:p w:rsidR="002C2A02" w:rsidRPr="002C2A02" w:rsidRDefault="002C2A02" w:rsidP="002C2A02">
      <w:pPr>
        <w:rPr>
          <w:sz w:val="16"/>
          <w:szCs w:val="16"/>
        </w:rPr>
      </w:pPr>
      <w:r w:rsidRPr="002C2A02">
        <w:rPr>
          <w:rStyle w:val="StyleStyleBold12pt"/>
        </w:rPr>
        <w:t xml:space="preserve">Shah 07 </w:t>
      </w:r>
      <w:r w:rsidRPr="002C2A02">
        <w:rPr>
          <w:rStyle w:val="StyleStyleBold12pt"/>
          <w:b w:val="0"/>
          <w:sz w:val="16"/>
          <w:szCs w:val="16"/>
        </w:rPr>
        <w:t xml:space="preserve">(7/2/2007, </w:t>
      </w:r>
      <w:proofErr w:type="spellStart"/>
      <w:r w:rsidRPr="002C2A02">
        <w:rPr>
          <w:rStyle w:val="StyleStyleBold12pt"/>
          <w:b w:val="0"/>
          <w:sz w:val="16"/>
          <w:szCs w:val="16"/>
        </w:rPr>
        <w:t>Anup</w:t>
      </w:r>
      <w:proofErr w:type="spellEnd"/>
      <w:r w:rsidRPr="002C2A02">
        <w:rPr>
          <w:rStyle w:val="StyleStyleBold12pt"/>
          <w:b w:val="0"/>
          <w:sz w:val="16"/>
          <w:szCs w:val="16"/>
        </w:rPr>
        <w:t xml:space="preserve"> Shah, Global Issues, “The WTO and Free Trade”, </w:t>
      </w:r>
      <w:hyperlink r:id="rId32" w:history="1">
        <w:r w:rsidRPr="002C2A02">
          <w:rPr>
            <w:rStyle w:val="Hyperlink"/>
            <w:sz w:val="16"/>
            <w:szCs w:val="16"/>
          </w:rPr>
          <w:t>http://www.globalissues.org/article/42/the-wto-and-free-trade</w:t>
        </w:r>
      </w:hyperlink>
      <w:r w:rsidRPr="002C2A02">
        <w:rPr>
          <w:sz w:val="16"/>
          <w:szCs w:val="16"/>
        </w:rPr>
        <w:t>)</w:t>
      </w:r>
    </w:p>
    <w:p w:rsidR="002C2A02" w:rsidRPr="002C2A02" w:rsidRDefault="002C2A02" w:rsidP="002C2A02">
      <w:pPr>
        <w:rPr>
          <w:sz w:val="16"/>
          <w:szCs w:val="16"/>
        </w:rPr>
      </w:pPr>
    </w:p>
    <w:p w:rsidR="002C2A02" w:rsidRPr="002C2A02" w:rsidRDefault="002C2A02" w:rsidP="002C2A02">
      <w:pPr>
        <w:rPr>
          <w:sz w:val="16"/>
          <w:szCs w:val="16"/>
          <w:lang w:eastAsia="ja-JP"/>
        </w:rPr>
      </w:pPr>
      <w:r w:rsidRPr="002C2A02">
        <w:rPr>
          <w:sz w:val="16"/>
          <w:szCs w:val="16"/>
          <w:lang w:eastAsia="ja-JP"/>
        </w:rPr>
        <w:t>As principles, many of these sound good. Certainly the vast majority of the world’s nations believe so for they have signed up to the WTO.¶ However, in reality,</w:t>
      </w:r>
      <w:r w:rsidRPr="002C2A02">
        <w:rPr>
          <w:lang w:eastAsia="ja-JP"/>
        </w:rPr>
        <w:t xml:space="preserve"> </w:t>
      </w:r>
      <w:r w:rsidRPr="002C2A02">
        <w:rPr>
          <w:rStyle w:val="StyleBoldUnderline"/>
        </w:rPr>
        <w:t>power politics has meant</w:t>
      </w:r>
      <w:r w:rsidRPr="002C2A02">
        <w:rPr>
          <w:lang w:eastAsia="ja-JP"/>
        </w:rPr>
        <w:t xml:space="preserve"> </w:t>
      </w:r>
      <w:r w:rsidRPr="002C2A02">
        <w:rPr>
          <w:sz w:val="16"/>
          <w:szCs w:val="16"/>
          <w:lang w:eastAsia="ja-JP"/>
        </w:rPr>
        <w:t>that the WTO has received criticized by various groups and third world countries for numerous things, including:¶ Being very opaque and</w:t>
      </w:r>
      <w:r w:rsidRPr="002C2A02">
        <w:rPr>
          <w:lang w:eastAsia="ja-JP"/>
        </w:rPr>
        <w:t xml:space="preserve"> </w:t>
      </w:r>
      <w:r w:rsidRPr="002C2A02">
        <w:rPr>
          <w:rStyle w:val="StyleBoldUnderline"/>
        </w:rPr>
        <w:t>not allowing enough public participation, while being very welcoming to large corporations</w:t>
      </w:r>
      <w:r w:rsidRPr="002C2A02">
        <w:rPr>
          <w:lang w:eastAsia="ja-JP"/>
        </w:rPr>
        <w:t>.</w:t>
      </w:r>
      <w:r w:rsidRPr="002C2A02">
        <w:rPr>
          <w:sz w:val="16"/>
          <w:szCs w:val="16"/>
          <w:lang w:eastAsia="ja-JP"/>
        </w:rPr>
        <w:t xml:space="preserve"> (That doesn’t help the claims of free, open and democratic!)¶ That while importing nations cannot distinguish how something is made when trading, though it sounds good at first along the lines of equality and non-discrimination, the reality is that some</w:t>
      </w:r>
      <w:r w:rsidRPr="002C2A02">
        <w:rPr>
          <w:lang w:eastAsia="ja-JP"/>
        </w:rPr>
        <w:t xml:space="preserve"> </w:t>
      </w:r>
      <w:r w:rsidRPr="002C2A02">
        <w:rPr>
          <w:rStyle w:val="StyleBoldUnderline"/>
        </w:rPr>
        <w:t>national laws and decisions for safety and protection of people’s health, environment and national economies have been deemed as barriers to free trade</w:t>
      </w:r>
      <w:r w:rsidRPr="002C2A02">
        <w:rPr>
          <w:lang w:eastAsia="ja-JP"/>
        </w:rPr>
        <w:t xml:space="preserve">. </w:t>
      </w:r>
      <w:r w:rsidRPr="002C2A02">
        <w:rPr>
          <w:sz w:val="16"/>
          <w:szCs w:val="16"/>
          <w:lang w:eastAsia="ja-JP"/>
        </w:rPr>
        <w:t>Take the following as a very small set of examples</w:t>
      </w:r>
      <w:r w:rsidRPr="002C2A02">
        <w:rPr>
          <w:lang w:eastAsia="ja-JP"/>
        </w:rPr>
        <w:t xml:space="preserve">:¶ </w:t>
      </w:r>
      <w:r w:rsidRPr="002C2A02">
        <w:rPr>
          <w:rStyle w:val="StyleBoldUnderline"/>
        </w:rPr>
        <w:t>Countries cannot say no to genetically engineered food¶ or milk that contains genetically engineered growth hormones known to cause health problems¶ or trees that have been felled from pristine forests and so on.¶</w:t>
      </w:r>
      <w:r w:rsidRPr="002C2A02">
        <w:rPr>
          <w:lang w:eastAsia="ja-JP"/>
        </w:rPr>
        <w:t xml:space="preserve"> </w:t>
      </w:r>
      <w:r w:rsidRPr="002C2A02">
        <w:rPr>
          <w:rStyle w:val="StyleBoldUnderline"/>
        </w:rPr>
        <w:t>Guatemala took efforts to</w:t>
      </w:r>
      <w:r w:rsidRPr="002C2A02">
        <w:rPr>
          <w:lang w:eastAsia="ja-JP"/>
        </w:rPr>
        <w:t xml:space="preserve"> help </w:t>
      </w:r>
      <w:r w:rsidRPr="002C2A02">
        <w:rPr>
          <w:rStyle w:val="StyleBoldUnderline"/>
        </w:rPr>
        <w:t>reduce infant mortality</w:t>
      </w:r>
      <w:r w:rsidRPr="002C2A02">
        <w:rPr>
          <w:lang w:eastAsia="ja-JP"/>
        </w:rPr>
        <w:t xml:space="preserve">, </w:t>
      </w:r>
      <w:r w:rsidRPr="002C2A02">
        <w:rPr>
          <w:sz w:val="16"/>
          <w:szCs w:val="16"/>
          <w:lang w:eastAsia="ja-JP"/>
        </w:rPr>
        <w:t>in accordance with the World Health Organization’s guidelines, and to counter aggressive marketing by baby food companies aimed at convincing mothers their products are superior to the more nutritious and disease-protecting breast milk for their babies.</w:t>
      </w:r>
      <w:r w:rsidRPr="002C2A02">
        <w:rPr>
          <w:lang w:eastAsia="ja-JP"/>
        </w:rPr>
        <w:t xml:space="preserve"> </w:t>
      </w:r>
      <w:proofErr w:type="gramStart"/>
      <w:r w:rsidRPr="002C2A02">
        <w:rPr>
          <w:rStyle w:val="StyleBoldUnderline"/>
        </w:rPr>
        <w:t>The result?</w:t>
      </w:r>
      <w:proofErr w:type="gramEnd"/>
      <w:r w:rsidRPr="002C2A02">
        <w:rPr>
          <w:rStyle w:val="StyleBoldUnderline"/>
        </w:rPr>
        <w:t xml:space="preserve"> The affected corporations managed to</w:t>
      </w:r>
      <w:r w:rsidRPr="002C2A02">
        <w:rPr>
          <w:lang w:eastAsia="ja-JP"/>
        </w:rPr>
        <w:t xml:space="preserve"> </w:t>
      </w:r>
      <w:r w:rsidRPr="002C2A02">
        <w:rPr>
          <w:sz w:val="16"/>
          <w:szCs w:val="16"/>
          <w:lang w:eastAsia="ja-JP"/>
        </w:rPr>
        <w:t>take this to GATT (the predecessor to the WTO) and</w:t>
      </w:r>
      <w:r w:rsidRPr="002C2A02">
        <w:rPr>
          <w:lang w:eastAsia="ja-JP"/>
        </w:rPr>
        <w:t xml:space="preserve"> </w:t>
      </w:r>
      <w:r w:rsidRPr="002C2A02">
        <w:rPr>
          <w:rStyle w:val="StyleBoldUnderline"/>
        </w:rPr>
        <w:t>get a reversal</w:t>
      </w:r>
      <w:r w:rsidRPr="002C2A02">
        <w:rPr>
          <w:lang w:eastAsia="ja-JP"/>
        </w:rPr>
        <w:t xml:space="preserve"> </w:t>
      </w:r>
      <w:r w:rsidRPr="002C2A02">
        <w:rPr>
          <w:sz w:val="16"/>
          <w:szCs w:val="16"/>
          <w:lang w:eastAsia="ja-JP"/>
        </w:rPr>
        <w:t>of the law amidst the threat of sanctions</w:t>
      </w:r>
      <w:r w:rsidRPr="002C2A02">
        <w:rPr>
          <w:lang w:eastAsia="ja-JP"/>
        </w:rPr>
        <w:t xml:space="preserve">. </w:t>
      </w:r>
      <w:r w:rsidRPr="002C2A02">
        <w:rPr>
          <w:rStyle w:val="StyleBoldUnderline"/>
        </w:rPr>
        <w:t>Profits prevailed</w:t>
      </w:r>
      <w:r w:rsidRPr="002C2A02">
        <w:rPr>
          <w:lang w:eastAsia="ja-JP"/>
        </w:rPr>
        <w:t xml:space="preserve">.¶ </w:t>
      </w:r>
      <w:r w:rsidRPr="002C2A02">
        <w:rPr>
          <w:sz w:val="16"/>
          <w:szCs w:val="16"/>
          <w:lang w:eastAsia="ja-JP"/>
        </w:rPr>
        <w:t>Canada complained to the WTO about France’s ban on asbestos. (The previous link also makes the point of how the victim’s views are not heard in WTO proceedings, nor are they p</w:t>
      </w:r>
      <w:r w:rsidRPr="002C2A02">
        <w:rPr>
          <w:sz w:val="18"/>
          <w:szCs w:val="17"/>
          <w:lang w:eastAsia="ja-JP"/>
        </w:rPr>
        <w:t>a</w:t>
      </w:r>
      <w:r w:rsidRPr="002C2A02">
        <w:rPr>
          <w:sz w:val="16"/>
          <w:szCs w:val="16"/>
          <w:lang w:eastAsia="ja-JP"/>
        </w:rPr>
        <w:t>rt of the debate, even though there may be thousands of them.)¶</w:t>
      </w:r>
      <w:r w:rsidRPr="002C2A02">
        <w:rPr>
          <w:lang w:eastAsia="ja-JP"/>
        </w:rPr>
        <w:t xml:space="preserve"> </w:t>
      </w:r>
      <w:r w:rsidRPr="002C2A02">
        <w:rPr>
          <w:rStyle w:val="StyleBoldUnderline"/>
        </w:rPr>
        <w:t>The United States’ attempt to ban</w:t>
      </w:r>
      <w:r w:rsidRPr="002C2A02">
        <w:rPr>
          <w:lang w:eastAsia="ja-JP"/>
        </w:rPr>
        <w:t xml:space="preserve"> </w:t>
      </w:r>
      <w:r w:rsidRPr="002C2A02">
        <w:rPr>
          <w:sz w:val="16"/>
          <w:szCs w:val="16"/>
          <w:lang w:eastAsia="ja-JP"/>
        </w:rPr>
        <w:t xml:space="preserve">shrimp caught using </w:t>
      </w:r>
      <w:r w:rsidRPr="002C2A02">
        <w:rPr>
          <w:rStyle w:val="StyleBoldUnderline"/>
        </w:rPr>
        <w:t xml:space="preserve">apparatus that were harmful to endangered sea </w:t>
      </w:r>
      <w:r w:rsidRPr="002C2A02">
        <w:rPr>
          <w:rStyle w:val="StyleBoldUnderline"/>
        </w:rPr>
        <w:lastRenderedPageBreak/>
        <w:t>turtles has been ruled as WTO-illegal</w:t>
      </w:r>
      <w:r w:rsidRPr="002C2A02">
        <w:rPr>
          <w:lang w:eastAsia="ja-JP"/>
        </w:rPr>
        <w:t xml:space="preserve">, </w:t>
      </w:r>
      <w:r w:rsidRPr="002C2A02">
        <w:rPr>
          <w:sz w:val="16"/>
          <w:szCs w:val="16"/>
          <w:lang w:eastAsia="ja-JP"/>
        </w:rPr>
        <w:t>forcing the US to reverse its decision.¶ Lori Wallach, Director of Global Trade Watch, provides further examples in a video clip (6 minutes, transcript) also noting that various</w:t>
      </w:r>
      <w:r w:rsidRPr="002C2A02">
        <w:rPr>
          <w:lang w:eastAsia="ja-JP"/>
        </w:rPr>
        <w:t xml:space="preserve"> </w:t>
      </w:r>
      <w:r w:rsidRPr="002C2A02">
        <w:rPr>
          <w:rStyle w:val="StyleBoldUnderline"/>
        </w:rPr>
        <w:t>global trade agreements have been pushed in such a way that they</w:t>
      </w:r>
      <w:r w:rsidRPr="002C2A02">
        <w:rPr>
          <w:b/>
          <w:sz w:val="16"/>
          <w:szCs w:val="16"/>
          <w:u w:val="single"/>
          <w:lang w:eastAsia="ja-JP"/>
        </w:rPr>
        <w:t xml:space="preserve"> </w:t>
      </w:r>
      <w:r w:rsidRPr="002C2A02">
        <w:rPr>
          <w:sz w:val="16"/>
          <w:szCs w:val="16"/>
          <w:lang w:eastAsia="ja-JP"/>
        </w:rPr>
        <w:t>often</w:t>
      </w:r>
      <w:r w:rsidRPr="002C2A02">
        <w:rPr>
          <w:b/>
          <w:sz w:val="16"/>
          <w:szCs w:val="16"/>
          <w:u w:val="single"/>
          <w:lang w:eastAsia="ja-JP"/>
        </w:rPr>
        <w:t xml:space="preserve"> </w:t>
      </w:r>
      <w:r w:rsidRPr="002C2A02">
        <w:rPr>
          <w:rStyle w:val="StyleBoldUnderline"/>
        </w:rPr>
        <w:t>undermine local laws and constitutions</w:t>
      </w:r>
      <w:r w:rsidRPr="002C2A02">
        <w:rPr>
          <w:lang w:eastAsia="ja-JP"/>
        </w:rPr>
        <w:t xml:space="preserve">. </w:t>
      </w:r>
      <w:r w:rsidRPr="002C2A02">
        <w:rPr>
          <w:rStyle w:val="StyleBoldUnderline"/>
        </w:rPr>
        <w:t xml:space="preserve">If </w:t>
      </w:r>
      <w:r w:rsidRPr="002C2A02">
        <w:rPr>
          <w:sz w:val="16"/>
          <w:szCs w:val="16"/>
          <w:lang w:eastAsia="ja-JP"/>
        </w:rPr>
        <w:t>for example</w:t>
      </w:r>
      <w:r w:rsidRPr="002C2A02">
        <w:rPr>
          <w:lang w:eastAsia="ja-JP"/>
        </w:rPr>
        <w:t xml:space="preserve">, </w:t>
      </w:r>
      <w:r w:rsidRPr="002C2A02">
        <w:rPr>
          <w:rStyle w:val="StyleBoldUnderline"/>
        </w:rPr>
        <w:t>health or environmental protections</w:t>
      </w:r>
      <w:r w:rsidRPr="002C2A02">
        <w:rPr>
          <w:lang w:eastAsia="ja-JP"/>
        </w:rPr>
        <w:t xml:space="preserve"> </w:t>
      </w:r>
      <w:r w:rsidRPr="002C2A02">
        <w:rPr>
          <w:rStyle w:val="StyleBoldUnderline"/>
        </w:rPr>
        <w:t>get in the way of</w:t>
      </w:r>
      <w:r w:rsidRPr="002C2A02">
        <w:rPr>
          <w:lang w:eastAsia="ja-JP"/>
        </w:rPr>
        <w:t xml:space="preserve"> </w:t>
      </w:r>
      <w:r w:rsidRPr="002C2A02">
        <w:rPr>
          <w:sz w:val="16"/>
          <w:szCs w:val="16"/>
          <w:lang w:eastAsia="ja-JP"/>
        </w:rPr>
        <w:t>the</w:t>
      </w:r>
      <w:r w:rsidRPr="002C2A02">
        <w:rPr>
          <w:lang w:eastAsia="ja-JP"/>
        </w:rPr>
        <w:t xml:space="preserve"> </w:t>
      </w:r>
      <w:r w:rsidRPr="002C2A02">
        <w:rPr>
          <w:rStyle w:val="StyleBoldUnderline"/>
        </w:rPr>
        <w:t>trade</w:t>
      </w:r>
      <w:r w:rsidRPr="002C2A02">
        <w:rPr>
          <w:lang w:eastAsia="ja-JP"/>
        </w:rPr>
        <w:t xml:space="preserve"> </w:t>
      </w:r>
      <w:r w:rsidRPr="002C2A02">
        <w:rPr>
          <w:sz w:val="16"/>
          <w:szCs w:val="16"/>
          <w:lang w:eastAsia="ja-JP"/>
        </w:rPr>
        <w:t>agreement, then</w:t>
      </w:r>
      <w:r w:rsidRPr="002C2A02">
        <w:rPr>
          <w:lang w:eastAsia="ja-JP"/>
        </w:rPr>
        <w:t xml:space="preserve"> </w:t>
      </w:r>
      <w:r w:rsidRPr="002C2A02">
        <w:rPr>
          <w:rStyle w:val="StyleBoldUnderline"/>
        </w:rPr>
        <w:t>they</w:t>
      </w:r>
      <w:r w:rsidRPr="002C2A02">
        <w:rPr>
          <w:lang w:eastAsia="ja-JP"/>
        </w:rPr>
        <w:t xml:space="preserve"> often </w:t>
      </w:r>
      <w:r w:rsidRPr="002C2A02">
        <w:rPr>
          <w:rStyle w:val="StyleBoldUnderline"/>
        </w:rPr>
        <w:t>have to be revoked or changed</w:t>
      </w:r>
      <w:r w:rsidRPr="002C2A02">
        <w:rPr>
          <w:lang w:eastAsia="ja-JP"/>
        </w:rPr>
        <w:t xml:space="preserve"> </w:t>
      </w:r>
      <w:r w:rsidRPr="002C2A02">
        <w:rPr>
          <w:sz w:val="16"/>
          <w:szCs w:val="16"/>
          <w:lang w:eastAsia="ja-JP"/>
        </w:rPr>
        <w:t>in favor of trade agreements:¶ Lori Wallach, Free Trade—The Price Paid (Part Two), April 13, 2005,¶ © Big Picture TV¶ That instead of respecting the reasons why there has been special and differential treatment for developing countries</w:t>
      </w:r>
      <w:r w:rsidRPr="002C2A02">
        <w:rPr>
          <w:lang w:eastAsia="ja-JP"/>
        </w:rPr>
        <w:t xml:space="preserve">, </w:t>
      </w:r>
      <w:r w:rsidRPr="002C2A02">
        <w:rPr>
          <w:rStyle w:val="StyleBoldUnderline"/>
        </w:rPr>
        <w:t>rich countries</w:t>
      </w:r>
      <w:r w:rsidRPr="002C2A02">
        <w:rPr>
          <w:sz w:val="16"/>
          <w:szCs w:val="16"/>
          <w:lang w:eastAsia="ja-JP"/>
        </w:rPr>
        <w:t xml:space="preserve"> instead want to </w:t>
      </w:r>
      <w:r w:rsidRPr="002C2A02">
        <w:rPr>
          <w:rStyle w:val="StyleBoldUnderline"/>
        </w:rPr>
        <w:t>push poor countries to reciprocate equally</w:t>
      </w:r>
      <w:r w:rsidRPr="002C2A02">
        <w:rPr>
          <w:lang w:eastAsia="ja-JP"/>
        </w:rPr>
        <w:t xml:space="preserve">, </w:t>
      </w:r>
      <w:r w:rsidRPr="002C2A02">
        <w:rPr>
          <w:rStyle w:val="StyleBoldUnderline"/>
        </w:rPr>
        <w:t>in what would</w:t>
      </w:r>
      <w:r w:rsidRPr="002C2A02">
        <w:rPr>
          <w:sz w:val="16"/>
          <w:szCs w:val="16"/>
          <w:lang w:eastAsia="ja-JP"/>
        </w:rPr>
        <w:t xml:space="preserve"> therefore actually </w:t>
      </w:r>
      <w:r w:rsidRPr="002C2A02">
        <w:rPr>
          <w:rStyle w:val="StyleBoldUnderline"/>
        </w:rPr>
        <w:t>be an unequal result</w:t>
      </w:r>
      <w:r w:rsidRPr="002C2A02">
        <w:rPr>
          <w:lang w:eastAsia="ja-JP"/>
        </w:rPr>
        <w:t xml:space="preserve"> </w:t>
      </w:r>
      <w:r w:rsidRPr="002C2A02">
        <w:rPr>
          <w:sz w:val="16"/>
          <w:szCs w:val="16"/>
          <w:lang w:eastAsia="ja-JP"/>
        </w:rPr>
        <w:t>(as it would maintain the unequal terms of trade.)¶ A number of countries have also spoken out against the WTO saying that there needs to be more co-operation between the North and South (a general term to refer to the Rich and Developing countries, respectively) with regards to international trade.¶ During the week of May 20, 1998, celebrations marked 50 years of multilateral trade. However, as the following link mentions, the African nations did not feel that there was much to rejoice at and said that it was a party where only the rich nations has something to celebrate.¶</w:t>
      </w:r>
      <w:r w:rsidRPr="002C2A02">
        <w:rPr>
          <w:lang w:eastAsia="ja-JP"/>
        </w:rPr>
        <w:t xml:space="preserve"> </w:t>
      </w:r>
      <w:r w:rsidRPr="002C2A02">
        <w:rPr>
          <w:rStyle w:val="StyleBoldUnderline"/>
        </w:rPr>
        <w:t>Most people in the world have not benefited from the current form of “multilateral” trading systems</w:t>
      </w:r>
      <w:r w:rsidRPr="002C2A02">
        <w:rPr>
          <w:lang w:eastAsia="ja-JP"/>
        </w:rPr>
        <w:t>.</w:t>
      </w:r>
      <w:r w:rsidRPr="002C2A02">
        <w:rPr>
          <w:sz w:val="16"/>
          <w:szCs w:val="16"/>
          <w:lang w:eastAsia="ja-JP"/>
        </w:rPr>
        <w:t xml:space="preserve">¶ At a </w:t>
      </w:r>
      <w:proofErr w:type="spellStart"/>
      <w:r w:rsidRPr="002C2A02">
        <w:rPr>
          <w:sz w:val="16"/>
          <w:szCs w:val="16"/>
          <w:lang w:eastAsia="ja-JP"/>
        </w:rPr>
        <w:t>Mercosur</w:t>
      </w:r>
      <w:proofErr w:type="spellEnd"/>
      <w:r w:rsidRPr="002C2A02">
        <w:rPr>
          <w:sz w:val="16"/>
          <w:szCs w:val="16"/>
          <w:lang w:eastAsia="ja-JP"/>
        </w:rPr>
        <w:t xml:space="preserve"> (South America’s Southern Common Market) summit, then South African President, Nelson </w:t>
      </w:r>
      <w:r w:rsidRPr="002C2A02">
        <w:rPr>
          <w:rStyle w:val="StyleBoldUnderline"/>
        </w:rPr>
        <w:t>Mandela, had spoken of the need to ensure that there is more fairness in the globalization process</w:t>
      </w:r>
      <w:r w:rsidRPr="002C2A02">
        <w:rPr>
          <w:lang w:eastAsia="ja-JP"/>
        </w:rPr>
        <w:t xml:space="preserve">. </w:t>
      </w:r>
      <w:proofErr w:type="spellStart"/>
      <w:r w:rsidRPr="002C2A02">
        <w:rPr>
          <w:sz w:val="16"/>
          <w:szCs w:val="16"/>
          <w:lang w:eastAsia="ja-JP"/>
        </w:rPr>
        <w:t>Mercosur</w:t>
      </w:r>
      <w:proofErr w:type="spellEnd"/>
      <w:r w:rsidRPr="002C2A02">
        <w:rPr>
          <w:sz w:val="16"/>
          <w:szCs w:val="16"/>
          <w:lang w:eastAsia="ja-JP"/>
        </w:rPr>
        <w:t xml:space="preserve"> is the world’s fourth largest economic power, after the United States, European Union and Japan.¶ There have been so many examples, it is impossible to list here. For more, see other parts of this site’s section on Trade, Economy, &amp; Related Issues.</w:t>
      </w:r>
    </w:p>
    <w:p w:rsidR="002C2A02" w:rsidRPr="002C2A02" w:rsidRDefault="002C2A02" w:rsidP="002C2A02">
      <w:pPr>
        <w:rPr>
          <w:lang w:eastAsia="ja-JP"/>
        </w:rPr>
      </w:pPr>
    </w:p>
    <w:p w:rsidR="002C2A02" w:rsidRPr="002C2A02" w:rsidRDefault="002C2A02" w:rsidP="002C2A02">
      <w:pPr>
        <w:pStyle w:val="Heading4"/>
        <w:rPr>
          <w:rFonts w:cs="Times New Roman"/>
          <w:lang w:eastAsia="ja-JP"/>
        </w:rPr>
      </w:pPr>
      <w:r w:rsidRPr="002C2A02">
        <w:rPr>
          <w:rFonts w:cs="Times New Roman"/>
          <w:lang w:eastAsia="ja-JP"/>
        </w:rPr>
        <w:t>Alt causes – Doha and Mega-</w:t>
      </w:r>
      <w:proofErr w:type="spellStart"/>
      <w:r w:rsidRPr="002C2A02">
        <w:rPr>
          <w:rFonts w:cs="Times New Roman"/>
          <w:lang w:eastAsia="ja-JP"/>
        </w:rPr>
        <w:t>Bilaterals</w:t>
      </w:r>
      <w:proofErr w:type="spellEnd"/>
      <w:r w:rsidRPr="002C2A02">
        <w:rPr>
          <w:rFonts w:cs="Times New Roman"/>
          <w:lang w:eastAsia="ja-JP"/>
        </w:rPr>
        <w:t>.</w:t>
      </w:r>
    </w:p>
    <w:p w:rsidR="002C2A02" w:rsidRPr="002C2A02" w:rsidRDefault="002C2A02" w:rsidP="002C2A02">
      <w:pPr>
        <w:rPr>
          <w:sz w:val="16"/>
          <w:szCs w:val="16"/>
        </w:rPr>
      </w:pPr>
      <w:r w:rsidRPr="002C2A02">
        <w:rPr>
          <w:rStyle w:val="StyleStyleBold12pt"/>
        </w:rPr>
        <w:t>Reuters 1/13</w:t>
      </w:r>
      <w:r w:rsidRPr="002C2A02">
        <w:t xml:space="preserve"> </w:t>
      </w:r>
      <w:r w:rsidRPr="002C2A02">
        <w:rPr>
          <w:sz w:val="16"/>
          <w:szCs w:val="16"/>
        </w:rPr>
        <w:t>(1/13/2013, Reuters, CNBC, “Is WTO About to Abandon Dream of Free Trade?</w:t>
      </w:r>
      <w:proofErr w:type="gramStart"/>
      <w:r w:rsidRPr="002C2A02">
        <w:rPr>
          <w:sz w:val="16"/>
          <w:szCs w:val="16"/>
        </w:rPr>
        <w:t>”,</w:t>
      </w:r>
      <w:proofErr w:type="gramEnd"/>
      <w:r w:rsidRPr="002C2A02">
        <w:rPr>
          <w:sz w:val="16"/>
          <w:szCs w:val="16"/>
        </w:rPr>
        <w:t xml:space="preserve"> </w:t>
      </w:r>
      <w:hyperlink r:id="rId33" w:history="1">
        <w:r w:rsidRPr="002C2A02">
          <w:rPr>
            <w:rStyle w:val="Hyperlink"/>
            <w:sz w:val="16"/>
            <w:szCs w:val="16"/>
          </w:rPr>
          <w:t>http://www.cnbc.com/id/100375831</w:t>
        </w:r>
      </w:hyperlink>
      <w:r w:rsidRPr="002C2A02">
        <w:rPr>
          <w:sz w:val="16"/>
          <w:szCs w:val="16"/>
        </w:rPr>
        <w:t>)</w:t>
      </w:r>
    </w:p>
    <w:p w:rsidR="002C2A02" w:rsidRPr="002C2A02" w:rsidRDefault="002C2A02" w:rsidP="002C2A02"/>
    <w:p w:rsidR="002C2A02" w:rsidRPr="002C2A02" w:rsidRDefault="002C2A02" w:rsidP="002C2A02">
      <w:pPr>
        <w:rPr>
          <w:rStyle w:val="StyleBoldUnderline"/>
        </w:rPr>
      </w:pPr>
      <w:r w:rsidRPr="002C2A02">
        <w:rPr>
          <w:sz w:val="16"/>
          <w:szCs w:val="16"/>
        </w:rPr>
        <w:t>As it seeks a new chief to lead it out of a negotiating death-spiral,</w:t>
      </w:r>
      <w:r w:rsidRPr="002C2A02">
        <w:t xml:space="preserve"> </w:t>
      </w:r>
      <w:r w:rsidRPr="002C2A02">
        <w:rPr>
          <w:rStyle w:val="StyleBoldUnderline"/>
        </w:rPr>
        <w:t>the W</w:t>
      </w:r>
      <w:r w:rsidRPr="002C2A02">
        <w:rPr>
          <w:sz w:val="16"/>
          <w:szCs w:val="16"/>
        </w:rPr>
        <w:t xml:space="preserve">orld </w:t>
      </w:r>
      <w:r w:rsidRPr="002C2A02">
        <w:rPr>
          <w:rStyle w:val="StyleBoldUnderline"/>
        </w:rPr>
        <w:t>T</w:t>
      </w:r>
      <w:r w:rsidRPr="002C2A02">
        <w:rPr>
          <w:sz w:val="16"/>
          <w:szCs w:val="16"/>
        </w:rPr>
        <w:t xml:space="preserve">rade </w:t>
      </w:r>
      <w:r w:rsidRPr="002C2A02">
        <w:rPr>
          <w:rStyle w:val="StyleBoldUnderline"/>
        </w:rPr>
        <w:t>O</w:t>
      </w:r>
      <w:r w:rsidRPr="002C2A02">
        <w:rPr>
          <w:sz w:val="16"/>
          <w:szCs w:val="16"/>
        </w:rPr>
        <w:t xml:space="preserve">rganization </w:t>
      </w:r>
      <w:r w:rsidRPr="002C2A02">
        <w:rPr>
          <w:rStyle w:val="StyleBoldUnderline"/>
        </w:rPr>
        <w:t>looks doomed to be fatally undermined by new global carve-ups</w:t>
      </w:r>
      <w:r w:rsidRPr="002C2A02">
        <w:t xml:space="preserve"> </w:t>
      </w:r>
      <w:r w:rsidRPr="002C2A02">
        <w:rPr>
          <w:sz w:val="16"/>
          <w:szCs w:val="16"/>
        </w:rPr>
        <w:t>that will leave many of the world's poorest sidelined.¶ At its creation 18 years ago, as the "third pillar" of the post-World War Two economic system alongside the World Bank and the International Monetary Fund, tariffs fell by a third and world markets, from farm produce to finance, were opened up.¶ A boom in commerce ensued, gathering pace when China became a member in 2001. But then,</w:t>
      </w:r>
      <w:r w:rsidRPr="002C2A02">
        <w:t xml:space="preserve"> </w:t>
      </w:r>
      <w:r w:rsidRPr="002C2A02">
        <w:rPr>
          <w:rStyle w:val="StyleBoldUnderline"/>
        </w:rPr>
        <w:t>at a meeting in Doha</w:t>
      </w:r>
      <w:r w:rsidRPr="002C2A02">
        <w:t xml:space="preserve"> </w:t>
      </w:r>
      <w:r w:rsidRPr="002C2A02">
        <w:rPr>
          <w:sz w:val="16"/>
          <w:szCs w:val="16"/>
        </w:rPr>
        <w:t>that year,</w:t>
      </w:r>
      <w:r w:rsidRPr="002C2A02">
        <w:t xml:space="preserve"> </w:t>
      </w:r>
      <w:r w:rsidRPr="002C2A02">
        <w:rPr>
          <w:rStyle w:val="StyleBoldUnderline"/>
        </w:rPr>
        <w:t>the WTO launched an</w:t>
      </w:r>
      <w:r w:rsidRPr="002C2A02">
        <w:t xml:space="preserve"> </w:t>
      </w:r>
      <w:r w:rsidRPr="002C2A02">
        <w:rPr>
          <w:sz w:val="16"/>
          <w:szCs w:val="16"/>
        </w:rPr>
        <w:t>ambitious</w:t>
      </w:r>
      <w:r w:rsidRPr="002C2A02">
        <w:t xml:space="preserve"> </w:t>
      </w:r>
      <w:r w:rsidRPr="002C2A02">
        <w:rPr>
          <w:rStyle w:val="StyleBoldUnderline"/>
        </w:rPr>
        <w:t>attempt to push for further liberalization</w:t>
      </w:r>
      <w:r w:rsidRPr="002C2A02">
        <w:t xml:space="preserve"> </w:t>
      </w:r>
      <w:r w:rsidRPr="002C2A02">
        <w:rPr>
          <w:sz w:val="16"/>
          <w:szCs w:val="16"/>
        </w:rPr>
        <w:t xml:space="preserve">that would help developing countries most of all.¶ (Read More: No Outbreak of 'Protectionist Disease': WTO's </w:t>
      </w:r>
      <w:proofErr w:type="spellStart"/>
      <w:r w:rsidRPr="002C2A02">
        <w:rPr>
          <w:sz w:val="16"/>
          <w:szCs w:val="16"/>
        </w:rPr>
        <w:t>Lamy</w:t>
      </w:r>
      <w:proofErr w:type="spellEnd"/>
      <w:r w:rsidRPr="002C2A02">
        <w:rPr>
          <w:sz w:val="16"/>
          <w:szCs w:val="16"/>
        </w:rPr>
        <w:t>)¶</w:t>
      </w:r>
      <w:r w:rsidRPr="002C2A02">
        <w:t xml:space="preserve"> </w:t>
      </w:r>
      <w:r w:rsidRPr="002C2A02">
        <w:rPr>
          <w:rStyle w:val="StyleBoldUnderline"/>
        </w:rPr>
        <w:t>The talks dragged on for 10 years, failing to resolve a split</w:t>
      </w:r>
      <w:r w:rsidRPr="002C2A02">
        <w:t xml:space="preserve"> </w:t>
      </w:r>
      <w:r w:rsidRPr="002C2A02">
        <w:rPr>
          <w:sz w:val="16"/>
          <w:szCs w:val="16"/>
        </w:rPr>
        <w:t>between the developed and developing worlds, mostly</w:t>
      </w:r>
      <w:r w:rsidRPr="002C2A02">
        <w:t xml:space="preserve"> </w:t>
      </w:r>
      <w:r w:rsidRPr="002C2A02">
        <w:rPr>
          <w:rStyle w:val="StyleBoldUnderline"/>
        </w:rPr>
        <w:t>over agriculture</w:t>
      </w:r>
      <w:r w:rsidRPr="002C2A02">
        <w:t xml:space="preserve">. </w:t>
      </w:r>
      <w:r w:rsidRPr="002C2A02">
        <w:rPr>
          <w:sz w:val="16"/>
          <w:szCs w:val="16"/>
        </w:rPr>
        <w:t>WTO Director-General Pascal</w:t>
      </w:r>
      <w:r w:rsidRPr="002C2A02">
        <w:t xml:space="preserve"> </w:t>
      </w:r>
      <w:proofErr w:type="spellStart"/>
      <w:r w:rsidRPr="002C2A02">
        <w:rPr>
          <w:rStyle w:val="StyleBoldUnderline"/>
        </w:rPr>
        <w:t>Lamy</w:t>
      </w:r>
      <w:proofErr w:type="spellEnd"/>
      <w:r w:rsidRPr="002C2A02">
        <w:rPr>
          <w:rStyle w:val="StyleBoldUnderline"/>
        </w:rPr>
        <w:t>,</w:t>
      </w:r>
      <w:r w:rsidRPr="002C2A02">
        <w:t xml:space="preserve"> </w:t>
      </w:r>
      <w:r w:rsidRPr="002C2A02">
        <w:rPr>
          <w:sz w:val="16"/>
          <w:szCs w:val="16"/>
        </w:rPr>
        <w:t>who vowed in 2005 to make them his "first, second and third priority", finally</w:t>
      </w:r>
      <w:r w:rsidRPr="002C2A02">
        <w:t xml:space="preserve"> </w:t>
      </w:r>
      <w:r w:rsidRPr="002C2A02">
        <w:rPr>
          <w:rStyle w:val="StyleBoldUnderline"/>
        </w:rPr>
        <w:t>declared an "impasse" in 2011.</w:t>
      </w:r>
      <w:r w:rsidRPr="002C2A02">
        <w:t xml:space="preserve">¶ </w:t>
      </w:r>
      <w:r w:rsidRPr="002C2A02">
        <w:rPr>
          <w:sz w:val="16"/>
          <w:szCs w:val="16"/>
        </w:rPr>
        <w:t>The WTO's first head, Peter</w:t>
      </w:r>
      <w:r w:rsidRPr="002C2A02">
        <w:t xml:space="preserve"> </w:t>
      </w:r>
      <w:r w:rsidRPr="002C2A02">
        <w:rPr>
          <w:rStyle w:val="StyleBoldUnderline"/>
        </w:rPr>
        <w:t>Sutherland, wrote</w:t>
      </w:r>
      <w:r w:rsidRPr="002C2A02">
        <w:t xml:space="preserve"> </w:t>
      </w:r>
      <w:r w:rsidRPr="002C2A02">
        <w:rPr>
          <w:sz w:val="16"/>
          <w:szCs w:val="16"/>
        </w:rPr>
        <w:t>in an op-ed published on Dec. 31</w:t>
      </w:r>
      <w:r w:rsidRPr="002C2A02">
        <w:t xml:space="preserve"> </w:t>
      </w:r>
      <w:r w:rsidRPr="002C2A02">
        <w:rPr>
          <w:rStyle w:val="StyleBoldUnderline"/>
        </w:rPr>
        <w:t>that it was "a unique failure in the history of multilateral trade negotiations"</w:t>
      </w:r>
      <w:r w:rsidRPr="002C2A02">
        <w:t>.¶ T</w:t>
      </w:r>
      <w:r w:rsidRPr="002C2A02">
        <w:rPr>
          <w:rStyle w:val="StyleBoldUnderline"/>
        </w:rPr>
        <w:t>he stalemate triggered a scramble to arrange preferential trade terms outside the WTO</w:t>
      </w:r>
      <w:r w:rsidRPr="002C2A02">
        <w:t xml:space="preserve"> - </w:t>
      </w:r>
      <w:r w:rsidRPr="002C2A02">
        <w:rPr>
          <w:sz w:val="16"/>
          <w:szCs w:val="16"/>
        </w:rPr>
        <w:t>regional deals such as the U.S.-led Trans-Pacific Partnership and bilateral agreements such as the one the European Union is pursuing with the United States.¶ (Slideshow: America's Biggest Trading Partners)¶</w:t>
      </w:r>
      <w:r w:rsidRPr="002C2A02">
        <w:t xml:space="preserve"> "</w:t>
      </w:r>
      <w:r w:rsidRPr="002C2A02">
        <w:rPr>
          <w:rStyle w:val="StyleBoldUnderline"/>
        </w:rPr>
        <w:t>If either ever comes to pass</w:t>
      </w:r>
      <w:r w:rsidRPr="002C2A02">
        <w:t xml:space="preserve">, </w:t>
      </w:r>
      <w:r w:rsidRPr="002C2A02">
        <w:rPr>
          <w:sz w:val="16"/>
          <w:szCs w:val="16"/>
        </w:rPr>
        <w:t>which I doubt</w:t>
      </w:r>
      <w:r w:rsidRPr="002C2A02">
        <w:t xml:space="preserve">, </w:t>
      </w:r>
      <w:r w:rsidRPr="002C2A02">
        <w:rPr>
          <w:rStyle w:val="StyleBoldUnderline"/>
        </w:rPr>
        <w:t>a huge share of world trade would be conducted within a discriminatory framework,</w:t>
      </w:r>
      <w:r w:rsidRPr="002C2A02">
        <w:t xml:space="preserve">" </w:t>
      </w:r>
      <w:r w:rsidRPr="002C2A02">
        <w:rPr>
          <w:sz w:val="16"/>
          <w:szCs w:val="16"/>
        </w:rPr>
        <w:t>wrote Sutherland</w:t>
      </w:r>
      <w:r w:rsidRPr="002C2A02">
        <w:t xml:space="preserve">.¶ </w:t>
      </w:r>
      <w:r w:rsidRPr="002C2A02">
        <w:rPr>
          <w:rStyle w:val="StyleBoldUnderline"/>
        </w:rPr>
        <w:t>Such deals</w:t>
      </w:r>
      <w:r w:rsidRPr="002C2A02">
        <w:t xml:space="preserve"> </w:t>
      </w:r>
      <w:r w:rsidRPr="002C2A02">
        <w:rPr>
          <w:sz w:val="16"/>
          <w:szCs w:val="16"/>
        </w:rPr>
        <w:t>were already common before the "impasse", but afterwards they</w:t>
      </w:r>
      <w:r w:rsidRPr="002C2A02">
        <w:t xml:space="preserve"> </w:t>
      </w:r>
      <w:r w:rsidRPr="002C2A02">
        <w:rPr>
          <w:rStyle w:val="StyleBoldUnderline"/>
        </w:rPr>
        <w:t>became the main focus for many countries seeking a route back to economic growth</w:t>
      </w:r>
      <w:r w:rsidRPr="002C2A02">
        <w:t xml:space="preserve">. </w:t>
      </w:r>
      <w:r w:rsidRPr="002C2A02">
        <w:rPr>
          <w:sz w:val="16"/>
          <w:szCs w:val="16"/>
        </w:rPr>
        <w:t xml:space="preserve">British Prime Minister David Cameron has made an EU-U.S. deal one of three priorities for the UK's presidency of the G8 group of nations, which began this month.¶ "The big question is this: does the WTO retain its centrality in the trading system? It's down to the next WTO head," said Simon </w:t>
      </w:r>
      <w:proofErr w:type="spellStart"/>
      <w:r w:rsidRPr="002C2A02">
        <w:rPr>
          <w:sz w:val="16"/>
          <w:szCs w:val="16"/>
        </w:rPr>
        <w:t>Evenett</w:t>
      </w:r>
      <w:proofErr w:type="spellEnd"/>
      <w:r w:rsidRPr="002C2A02">
        <w:rPr>
          <w:sz w:val="16"/>
          <w:szCs w:val="16"/>
        </w:rPr>
        <w:t xml:space="preserve">, professor of international trade at St </w:t>
      </w:r>
      <w:proofErr w:type="spellStart"/>
      <w:r w:rsidRPr="002C2A02">
        <w:rPr>
          <w:sz w:val="16"/>
          <w:szCs w:val="16"/>
        </w:rPr>
        <w:t>Gallen</w:t>
      </w:r>
      <w:proofErr w:type="spellEnd"/>
      <w:r w:rsidRPr="002C2A02">
        <w:rPr>
          <w:sz w:val="16"/>
          <w:szCs w:val="16"/>
        </w:rPr>
        <w:t xml:space="preserve"> University in Switzerland.¶ </w:t>
      </w:r>
      <w:proofErr w:type="spellStart"/>
      <w:r w:rsidRPr="002C2A02">
        <w:rPr>
          <w:sz w:val="16"/>
          <w:szCs w:val="16"/>
        </w:rPr>
        <w:t>Jagdish</w:t>
      </w:r>
      <w:proofErr w:type="spellEnd"/>
      <w:r w:rsidRPr="002C2A02">
        <w:t xml:space="preserve"> </w:t>
      </w:r>
      <w:proofErr w:type="spellStart"/>
      <w:r w:rsidRPr="002C2A02">
        <w:rPr>
          <w:rStyle w:val="StyleBoldUnderline"/>
        </w:rPr>
        <w:t>Bhagwati</w:t>
      </w:r>
      <w:proofErr w:type="spellEnd"/>
      <w:r w:rsidRPr="002C2A02">
        <w:t xml:space="preserve">, </w:t>
      </w:r>
      <w:r w:rsidRPr="002C2A02">
        <w:rPr>
          <w:sz w:val="16"/>
          <w:szCs w:val="16"/>
        </w:rPr>
        <w:t>professor of economics at Columbia University in New York</w:t>
      </w:r>
      <w:r w:rsidRPr="002C2A02">
        <w:t xml:space="preserve">, </w:t>
      </w:r>
      <w:r w:rsidRPr="002C2A02">
        <w:rPr>
          <w:rStyle w:val="StyleBoldUnderline"/>
        </w:rPr>
        <w:t>compared the WTO system to a three-legged stool</w:t>
      </w:r>
      <w:r w:rsidRPr="002C2A02">
        <w:t xml:space="preserve">, </w:t>
      </w:r>
      <w:r w:rsidRPr="002C2A02">
        <w:rPr>
          <w:sz w:val="16"/>
          <w:szCs w:val="16"/>
        </w:rPr>
        <w:t>resting on negotiations, rule-making and dispute settlement</w:t>
      </w:r>
      <w:r w:rsidRPr="002C2A02">
        <w:t xml:space="preserve">. </w:t>
      </w:r>
      <w:r w:rsidRPr="002C2A02">
        <w:rPr>
          <w:rStyle w:val="StyleBoldUnderline"/>
        </w:rPr>
        <w:t>With one leg broken, the others start to wobble.¶</w:t>
      </w:r>
      <w:r w:rsidRPr="002C2A02">
        <w:t xml:space="preserve"> "</w:t>
      </w:r>
      <w:r w:rsidRPr="002C2A02">
        <w:rPr>
          <w:sz w:val="16"/>
          <w:szCs w:val="16"/>
        </w:rPr>
        <w:t xml:space="preserve">You can't do away with </w:t>
      </w:r>
      <w:proofErr w:type="spellStart"/>
      <w:r w:rsidRPr="002C2A02">
        <w:rPr>
          <w:sz w:val="16"/>
          <w:szCs w:val="16"/>
        </w:rPr>
        <w:t>bilaterals</w:t>
      </w:r>
      <w:proofErr w:type="spellEnd"/>
      <w:r w:rsidRPr="002C2A02">
        <w:rPr>
          <w:sz w:val="16"/>
          <w:szCs w:val="16"/>
        </w:rPr>
        <w:t xml:space="preserve"> and regionals, but as long as the first leg is not broken, the second and third won't be," he said. "The director-general has to come in and say that these things are here to stay, but how do I reconcile all this with the purposes of the WTO system which I am guardian of?"¶ Not </w:t>
      </w:r>
      <w:proofErr w:type="gramStart"/>
      <w:r w:rsidRPr="002C2A02">
        <w:rPr>
          <w:sz w:val="16"/>
          <w:szCs w:val="16"/>
        </w:rPr>
        <w:t>Out</w:t>
      </w:r>
      <w:proofErr w:type="gramEnd"/>
      <w:r w:rsidRPr="002C2A02">
        <w:rPr>
          <w:sz w:val="16"/>
          <w:szCs w:val="16"/>
        </w:rPr>
        <w:t xml:space="preserve"> Finest Hour¶ Nine candidates vying to succeed </w:t>
      </w:r>
      <w:proofErr w:type="spellStart"/>
      <w:r w:rsidRPr="002C2A02">
        <w:rPr>
          <w:sz w:val="16"/>
          <w:szCs w:val="16"/>
        </w:rPr>
        <w:t>Lamy</w:t>
      </w:r>
      <w:proofErr w:type="spellEnd"/>
      <w:r w:rsidRPr="002C2A02">
        <w:rPr>
          <w:sz w:val="16"/>
          <w:szCs w:val="16"/>
        </w:rPr>
        <w:t xml:space="preserve"> will make their pitch to the WTO's membership at the end of this month. Many in the audience have spent a decade toiling over Doha, so none of the hopefuls is likely to trash it or claim to have an easy fix.¶ (Watch Now: WTO's </w:t>
      </w:r>
      <w:proofErr w:type="spellStart"/>
      <w:r w:rsidRPr="002C2A02">
        <w:rPr>
          <w:sz w:val="16"/>
          <w:szCs w:val="16"/>
        </w:rPr>
        <w:t>Lamy</w:t>
      </w:r>
      <w:proofErr w:type="spellEnd"/>
      <w:r w:rsidRPr="002C2A02">
        <w:rPr>
          <w:sz w:val="16"/>
          <w:szCs w:val="16"/>
        </w:rPr>
        <w:t xml:space="preserve"> Defends Trade Dispute Rise)¶ Instead, </w:t>
      </w:r>
      <w:proofErr w:type="spellStart"/>
      <w:r w:rsidRPr="002C2A02">
        <w:rPr>
          <w:sz w:val="16"/>
          <w:szCs w:val="16"/>
        </w:rPr>
        <w:t>Evenett</w:t>
      </w:r>
      <w:proofErr w:type="spellEnd"/>
      <w:r w:rsidRPr="002C2A02">
        <w:rPr>
          <w:sz w:val="16"/>
          <w:szCs w:val="16"/>
        </w:rPr>
        <w:t xml:space="preserve"> said, they will distance themselves obliquely, with lines like: "It was not our finest hour" or "There's still some way to go", while suggesting they could be part of a creative process to try and figure out how to move on.¶ "This is not business as usual," said Richard Baldwin, professor of international economics at the Graduate Institute of Geneva.¶ "By analogy,</w:t>
      </w:r>
      <w:r w:rsidRPr="002C2A02">
        <w:t xml:space="preserve"> </w:t>
      </w:r>
      <w:r w:rsidRPr="002C2A02">
        <w:rPr>
          <w:rStyle w:val="StyleBoldUnderline"/>
        </w:rPr>
        <w:t>the WTO needs a</w:t>
      </w:r>
      <w:r w:rsidRPr="002C2A02">
        <w:t xml:space="preserve"> </w:t>
      </w:r>
      <w:r w:rsidRPr="002C2A02">
        <w:rPr>
          <w:sz w:val="16"/>
          <w:szCs w:val="16"/>
        </w:rPr>
        <w:t xml:space="preserve">Bernanke or </w:t>
      </w:r>
      <w:proofErr w:type="spellStart"/>
      <w:r w:rsidRPr="002C2A02">
        <w:rPr>
          <w:sz w:val="16"/>
          <w:szCs w:val="16"/>
        </w:rPr>
        <w:t>Draghi</w:t>
      </w:r>
      <w:proofErr w:type="spellEnd"/>
      <w:r w:rsidRPr="002C2A02">
        <w:rPr>
          <w:sz w:val="16"/>
          <w:szCs w:val="16"/>
        </w:rPr>
        <w:t xml:space="preserve"> - a</w:t>
      </w:r>
      <w:r w:rsidRPr="002C2A02">
        <w:t xml:space="preserve"> </w:t>
      </w:r>
      <w:r w:rsidRPr="002C2A02">
        <w:rPr>
          <w:rStyle w:val="StyleBoldUnderline"/>
        </w:rPr>
        <w:t>policy leader who can think out of the box</w:t>
      </w:r>
      <w:r w:rsidRPr="002C2A02">
        <w:t xml:space="preserve"> </w:t>
      </w:r>
      <w:r w:rsidRPr="002C2A02">
        <w:rPr>
          <w:sz w:val="16"/>
          <w:szCs w:val="16"/>
        </w:rPr>
        <w:t xml:space="preserve">and understand how the world has changed and how the policy must change with it - not a Greenspan or </w:t>
      </w:r>
      <w:proofErr w:type="spellStart"/>
      <w:r w:rsidRPr="002C2A02">
        <w:rPr>
          <w:sz w:val="16"/>
          <w:szCs w:val="16"/>
        </w:rPr>
        <w:t>Trichet</w:t>
      </w:r>
      <w:proofErr w:type="spellEnd"/>
      <w:r w:rsidRPr="002C2A02">
        <w:rPr>
          <w:sz w:val="16"/>
          <w:szCs w:val="16"/>
        </w:rPr>
        <w:t>, who were simply implementing the old rules in a faithful, dogmatic style," he added.¶</w:t>
      </w:r>
      <w:r w:rsidRPr="002C2A02">
        <w:t xml:space="preserve"> </w:t>
      </w:r>
      <w:r w:rsidRPr="002C2A02">
        <w:rPr>
          <w:rStyle w:val="StyleBoldUnderline"/>
        </w:rPr>
        <w:t>But the chances of a revolution are slim.¶</w:t>
      </w:r>
      <w:r w:rsidRPr="002C2A02">
        <w:t xml:space="preserve"> "</w:t>
      </w:r>
      <w:r w:rsidRPr="002C2A02">
        <w:rPr>
          <w:sz w:val="16"/>
          <w:szCs w:val="16"/>
        </w:rPr>
        <w:t>The way I see it now," said Baldwin,</w:t>
      </w:r>
      <w:r w:rsidRPr="002C2A02">
        <w:t xml:space="preserve"> "</w:t>
      </w:r>
      <w:r w:rsidRPr="002C2A02">
        <w:rPr>
          <w:rStyle w:val="StyleBoldUnderline"/>
        </w:rPr>
        <w:t>the U.S. and China are happy to let the WTO languish -</w:t>
      </w:r>
      <w:r w:rsidRPr="002C2A02">
        <w:t xml:space="preserve"> </w:t>
      </w:r>
      <w:r w:rsidRPr="002C2A02">
        <w:rPr>
          <w:sz w:val="16"/>
          <w:szCs w:val="16"/>
        </w:rPr>
        <w:t xml:space="preserve">China has nothing to complain about that could be fixed by any conceivable version of Doha, and the U.S. sees no substantial gains from finishing Doha on the current terms."¶ </w:t>
      </w:r>
      <w:proofErr w:type="gramStart"/>
      <w:r w:rsidRPr="002C2A02">
        <w:rPr>
          <w:sz w:val="16"/>
          <w:szCs w:val="16"/>
        </w:rPr>
        <w:t>Both</w:t>
      </w:r>
      <w:proofErr w:type="gramEnd"/>
      <w:r w:rsidRPr="002C2A02">
        <w:rPr>
          <w:sz w:val="16"/>
          <w:szCs w:val="16"/>
        </w:rPr>
        <w:t xml:space="preserve"> he and </w:t>
      </w:r>
      <w:proofErr w:type="spellStart"/>
      <w:r w:rsidRPr="002C2A02">
        <w:rPr>
          <w:sz w:val="16"/>
          <w:szCs w:val="16"/>
        </w:rPr>
        <w:t>Evenett</w:t>
      </w:r>
      <w:proofErr w:type="spellEnd"/>
      <w:r w:rsidRPr="002C2A02">
        <w:rPr>
          <w:sz w:val="16"/>
          <w:szCs w:val="16"/>
        </w:rPr>
        <w:t xml:space="preserve"> said</w:t>
      </w:r>
      <w:r w:rsidRPr="002C2A02">
        <w:t xml:space="preserve"> </w:t>
      </w:r>
      <w:r w:rsidRPr="002C2A02">
        <w:rPr>
          <w:rStyle w:val="StyleBoldUnderline"/>
        </w:rPr>
        <w:t>there was a chance that the WTO would pick a "placeholder</w:t>
      </w:r>
      <w:r w:rsidRPr="002C2A02">
        <w:t xml:space="preserve">" </w:t>
      </w:r>
      <w:r w:rsidRPr="002C2A02">
        <w:rPr>
          <w:sz w:val="16"/>
          <w:szCs w:val="16"/>
        </w:rPr>
        <w:t xml:space="preserve">director-general.¶ "If they want a quiet time, you might not want a particularly ambitious WTO head. Someone who just treads water might be acceptable," said </w:t>
      </w:r>
      <w:proofErr w:type="spellStart"/>
      <w:r w:rsidRPr="002C2A02">
        <w:rPr>
          <w:sz w:val="16"/>
          <w:szCs w:val="16"/>
        </w:rPr>
        <w:t>Evenett</w:t>
      </w:r>
      <w:proofErr w:type="spellEnd"/>
      <w:r w:rsidRPr="002C2A02">
        <w:rPr>
          <w:sz w:val="16"/>
          <w:szCs w:val="16"/>
        </w:rPr>
        <w:t>.¶</w:t>
      </w:r>
      <w:r w:rsidRPr="002C2A02">
        <w:t xml:space="preserve"> </w:t>
      </w:r>
      <w:proofErr w:type="gramStart"/>
      <w:r w:rsidRPr="002C2A02">
        <w:rPr>
          <w:rStyle w:val="StyleBoldUnderline"/>
        </w:rPr>
        <w:t>That</w:t>
      </w:r>
      <w:proofErr w:type="gramEnd"/>
      <w:r w:rsidRPr="002C2A02">
        <w:rPr>
          <w:rStyle w:val="StyleBoldUnderline"/>
        </w:rPr>
        <w:t xml:space="preserve"> would allow the surge of regional deals to continue unchecked. They would entrench and lubricate corporate supply chains, a bonus to big business, but would do nothing to assuage developing countries wanting a fairer deal on agriculture or better access to rich markets for their exports and services</w:t>
      </w:r>
      <w:r w:rsidRPr="002C2A02">
        <w:t xml:space="preserve">.¶ </w:t>
      </w:r>
      <w:proofErr w:type="spellStart"/>
      <w:r w:rsidRPr="002C2A02">
        <w:rPr>
          <w:sz w:val="16"/>
          <w:szCs w:val="16"/>
        </w:rPr>
        <w:t>Bhagwati</w:t>
      </w:r>
      <w:proofErr w:type="spellEnd"/>
      <w:r w:rsidRPr="002C2A02">
        <w:rPr>
          <w:sz w:val="16"/>
          <w:szCs w:val="16"/>
        </w:rPr>
        <w:t xml:space="preserve"> said the TPP was </w:t>
      </w:r>
      <w:proofErr w:type="spellStart"/>
      <w:r w:rsidRPr="002C2A02">
        <w:rPr>
          <w:sz w:val="16"/>
          <w:szCs w:val="16"/>
        </w:rPr>
        <w:t>untransparent</w:t>
      </w:r>
      <w:proofErr w:type="spellEnd"/>
      <w:r w:rsidRPr="002C2A02">
        <w:rPr>
          <w:sz w:val="16"/>
          <w:szCs w:val="16"/>
        </w:rPr>
        <w:t xml:space="preserve"> and influenced by lobbyists, ensuring that it was full of side conditions, such as stipulations on labor and intellectual property, which made it impossible for developing countries to sign up to.¶ "The lobbyists have to be sidelined," he said</w:t>
      </w:r>
      <w:r w:rsidRPr="002C2A02">
        <w:t xml:space="preserve">. </w:t>
      </w:r>
      <w:r w:rsidRPr="002C2A02">
        <w:rPr>
          <w:rStyle w:val="StyleBoldUnderline"/>
        </w:rPr>
        <w:t>If the TPP and the "mega-</w:t>
      </w:r>
      <w:proofErr w:type="spellStart"/>
      <w:r w:rsidRPr="002C2A02">
        <w:rPr>
          <w:rStyle w:val="StyleBoldUnderline"/>
        </w:rPr>
        <w:t>bilaterals</w:t>
      </w:r>
      <w:proofErr w:type="spellEnd"/>
      <w:r w:rsidRPr="002C2A02">
        <w:rPr>
          <w:rStyle w:val="StyleBoldUnderline"/>
        </w:rPr>
        <w:t>" succeed</w:t>
      </w:r>
      <w:r w:rsidRPr="002C2A02">
        <w:t xml:space="preserve">, </w:t>
      </w:r>
      <w:r w:rsidRPr="002C2A02">
        <w:rPr>
          <w:sz w:val="16"/>
          <w:szCs w:val="16"/>
        </w:rPr>
        <w:t>Baldwin said, global</w:t>
      </w:r>
      <w:r w:rsidRPr="002C2A02">
        <w:t xml:space="preserve"> </w:t>
      </w:r>
      <w:r w:rsidRPr="002C2A02">
        <w:rPr>
          <w:rStyle w:val="StyleBoldUnderline"/>
        </w:rPr>
        <w:t>trade will be</w:t>
      </w:r>
      <w:r w:rsidRPr="002C2A02">
        <w:t xml:space="preserve"> </w:t>
      </w:r>
      <w:r w:rsidRPr="002C2A02">
        <w:rPr>
          <w:sz w:val="16"/>
          <w:szCs w:val="16"/>
        </w:rPr>
        <w:t>back to the pre-WTO days</w:t>
      </w:r>
      <w:r w:rsidRPr="002C2A02">
        <w:t xml:space="preserve">, </w:t>
      </w:r>
      <w:r w:rsidRPr="002C2A02">
        <w:rPr>
          <w:rStyle w:val="StyleBoldUnderline"/>
        </w:rPr>
        <w:t>dominated by the "Quad</w:t>
      </w:r>
      <w:r w:rsidRPr="002C2A02">
        <w:t xml:space="preserve">" - </w:t>
      </w:r>
      <w:r w:rsidRPr="002C2A02">
        <w:rPr>
          <w:sz w:val="16"/>
          <w:szCs w:val="16"/>
        </w:rPr>
        <w:t>the United States, EU, Canada and Japan, with</w:t>
      </w:r>
      <w:r w:rsidRPr="002C2A02">
        <w:t xml:space="preserve"> </w:t>
      </w:r>
      <w:r w:rsidRPr="002C2A02">
        <w:rPr>
          <w:rStyle w:val="StyleBoldUnderline"/>
        </w:rPr>
        <w:t>negotiations run by and mostly for the Quad members</w:t>
      </w:r>
      <w:r w:rsidRPr="002C2A02">
        <w:t xml:space="preserve">.¶ </w:t>
      </w:r>
      <w:r w:rsidRPr="002C2A02">
        <w:rPr>
          <w:rStyle w:val="StyleBoldUnderline"/>
        </w:rPr>
        <w:t>"This will threaten China, India and Brazil (and others) with exclusion</w:t>
      </w:r>
      <w:r w:rsidRPr="002C2A02">
        <w:t xml:space="preserve">, </w:t>
      </w:r>
      <w:r w:rsidRPr="002C2A02">
        <w:rPr>
          <w:sz w:val="16"/>
          <w:szCs w:val="16"/>
        </w:rPr>
        <w:t xml:space="preserve">and at that point, we'll see the current stalemate destroyed. There will be room for discussions to </w:t>
      </w:r>
      <w:r w:rsidRPr="002C2A02">
        <w:rPr>
          <w:sz w:val="16"/>
          <w:szCs w:val="16"/>
        </w:rPr>
        <w:lastRenderedPageBreak/>
        <w:t>bring the TPP-like disciplines to the multilateral level."¶ But</w:t>
      </w:r>
      <w:r w:rsidRPr="002C2A02">
        <w:t xml:space="preserve"> </w:t>
      </w:r>
      <w:r w:rsidRPr="002C2A02">
        <w:rPr>
          <w:rStyle w:val="StyleBoldUnderline"/>
        </w:rPr>
        <w:t>the WTO cannot wait</w:t>
      </w:r>
      <w:r w:rsidRPr="002C2A02">
        <w:t xml:space="preserve"> </w:t>
      </w:r>
      <w:r w:rsidRPr="002C2A02">
        <w:rPr>
          <w:sz w:val="16"/>
          <w:szCs w:val="16"/>
        </w:rPr>
        <w:t xml:space="preserve">for the regional deals to develop to the point they can be </w:t>
      </w:r>
      <w:proofErr w:type="spellStart"/>
      <w:r w:rsidRPr="002C2A02">
        <w:rPr>
          <w:sz w:val="16"/>
          <w:szCs w:val="16"/>
        </w:rPr>
        <w:t>harmonised</w:t>
      </w:r>
      <w:proofErr w:type="spellEnd"/>
      <w:r w:rsidRPr="002C2A02">
        <w:rPr>
          <w:sz w:val="16"/>
          <w:szCs w:val="16"/>
        </w:rPr>
        <w:t xml:space="preserve"> into one whole. Even if that eventually happened - and Baldwin thinks it will require a new body, a WTO 2.0 -</w:t>
      </w:r>
      <w:r w:rsidRPr="002C2A02">
        <w:t xml:space="preserve"> </w:t>
      </w:r>
      <w:r w:rsidRPr="002C2A02">
        <w:rPr>
          <w:rStyle w:val="StyleBoldUnderline"/>
        </w:rPr>
        <w:t>Sutherland believes that regional deals are already doing lasting damage to the credibility of the WTO.¶</w:t>
      </w:r>
      <w:r w:rsidRPr="002C2A02">
        <w:t xml:space="preserve"> "</w:t>
      </w:r>
      <w:r w:rsidRPr="002C2A02">
        <w:rPr>
          <w:sz w:val="16"/>
          <w:szCs w:val="16"/>
        </w:rPr>
        <w:t xml:space="preserve">Now we are really in danger," said </w:t>
      </w:r>
      <w:proofErr w:type="spellStart"/>
      <w:r w:rsidRPr="002C2A02">
        <w:rPr>
          <w:sz w:val="16"/>
          <w:szCs w:val="16"/>
        </w:rPr>
        <w:t>Bhagwati</w:t>
      </w:r>
      <w:proofErr w:type="spellEnd"/>
      <w:r w:rsidRPr="002C2A02">
        <w:rPr>
          <w:sz w:val="16"/>
          <w:szCs w:val="16"/>
        </w:rPr>
        <w:t>. "Let's hope it works out because</w:t>
      </w:r>
      <w:r w:rsidRPr="002C2A02">
        <w:t xml:space="preserve"> </w:t>
      </w:r>
      <w:r w:rsidRPr="002C2A02">
        <w:rPr>
          <w:rStyle w:val="StyleBoldUnderline"/>
        </w:rPr>
        <w:t>this is our last chance to save the WTO."</w:t>
      </w:r>
    </w:p>
    <w:p w:rsidR="002C2A02" w:rsidRPr="002C2A02" w:rsidRDefault="002C2A02" w:rsidP="002C2A02">
      <w:pPr>
        <w:pStyle w:val="Heading4"/>
        <w:rPr>
          <w:rFonts w:cs="Times New Roman"/>
          <w:b w:val="0"/>
          <w:sz w:val="16"/>
          <w:szCs w:val="16"/>
        </w:rPr>
      </w:pPr>
      <w:r w:rsidRPr="002C2A02">
        <w:rPr>
          <w:rFonts w:cs="Times New Roman"/>
        </w:rPr>
        <w:t xml:space="preserve">WTO undermines democracy, human rights, and the environment </w:t>
      </w:r>
      <w:r w:rsidRPr="002C2A02">
        <w:rPr>
          <w:rStyle w:val="StyleStyleBold12pt"/>
          <w:rFonts w:cs="Times New Roman"/>
        </w:rPr>
        <w:t xml:space="preserve">Global Exchange, No Date </w:t>
      </w:r>
      <w:r w:rsidRPr="002C2A02">
        <w:rPr>
          <w:rStyle w:val="StyleStyleBold12pt"/>
          <w:rFonts w:cs="Times New Roman"/>
          <w:sz w:val="16"/>
          <w:szCs w:val="16"/>
        </w:rPr>
        <w:t>(</w:t>
      </w:r>
      <w:proofErr w:type="spellStart"/>
      <w:r w:rsidRPr="002C2A02">
        <w:rPr>
          <w:rStyle w:val="StyleStyleBold12pt"/>
          <w:rFonts w:cs="Times New Roman"/>
          <w:sz w:val="16"/>
          <w:szCs w:val="16"/>
        </w:rPr>
        <w:t>nd</w:t>
      </w:r>
      <w:proofErr w:type="spellEnd"/>
      <w:r w:rsidRPr="002C2A02">
        <w:rPr>
          <w:rStyle w:val="StyleStyleBold12pt"/>
          <w:rFonts w:cs="Times New Roman"/>
          <w:sz w:val="16"/>
          <w:szCs w:val="16"/>
        </w:rPr>
        <w:t xml:space="preserve">, Global Exchange, “World Trade Organization”, </w:t>
      </w:r>
      <w:r w:rsidRPr="002C2A02">
        <w:rPr>
          <w:rFonts w:cs="Times New Roman"/>
          <w:b w:val="0"/>
          <w:sz w:val="16"/>
          <w:szCs w:val="16"/>
        </w:rPr>
        <w:t>http://www.globalexchange.org/resources/WTO)</w:t>
      </w:r>
    </w:p>
    <w:p w:rsidR="002C2A02" w:rsidRPr="002C2A02" w:rsidRDefault="002C2A02" w:rsidP="002C2A02"/>
    <w:p w:rsidR="002C2A02" w:rsidRPr="002C2A02" w:rsidRDefault="002C2A02" w:rsidP="002C2A02">
      <w:pPr>
        <w:rPr>
          <w:sz w:val="16"/>
          <w:szCs w:val="16"/>
        </w:rPr>
      </w:pPr>
      <w:r w:rsidRPr="002C2A02">
        <w:rPr>
          <w:sz w:val="16"/>
          <w:szCs w:val="16"/>
        </w:rPr>
        <w:t>The World Trade Organization (WTO) is the most powerful legislative and judicial body in the world.</w:t>
      </w:r>
      <w:r w:rsidRPr="002C2A02">
        <w:t xml:space="preserve"> </w:t>
      </w:r>
      <w:r w:rsidRPr="002C2A02">
        <w:rPr>
          <w:rStyle w:val="StyleBoldUnderline"/>
        </w:rPr>
        <w:t>By promoting the free trade agenda of multinational corporations above the interests of local communities, working families, and the environment, the WTO has systematically undermined democracy around the world</w:t>
      </w:r>
      <w:r w:rsidRPr="002C2A02">
        <w:t xml:space="preserve">.¶ </w:t>
      </w:r>
      <w:r w:rsidRPr="002C2A02">
        <w:rPr>
          <w:rStyle w:val="StyleBoldUnderline"/>
        </w:rPr>
        <w:t>Unlike U</w:t>
      </w:r>
      <w:r w:rsidRPr="002C2A02">
        <w:rPr>
          <w:sz w:val="16"/>
          <w:szCs w:val="16"/>
        </w:rPr>
        <w:t xml:space="preserve">nited </w:t>
      </w:r>
      <w:r w:rsidRPr="002C2A02">
        <w:rPr>
          <w:rStyle w:val="StyleBoldUnderline"/>
        </w:rPr>
        <w:t>N</w:t>
      </w:r>
      <w:r w:rsidRPr="002C2A02">
        <w:rPr>
          <w:sz w:val="16"/>
          <w:szCs w:val="16"/>
        </w:rPr>
        <w:t>ations</w:t>
      </w:r>
      <w:r w:rsidRPr="002C2A02">
        <w:t xml:space="preserve"> </w:t>
      </w:r>
      <w:r w:rsidRPr="002C2A02">
        <w:rPr>
          <w:rStyle w:val="StyleBoldUnderline"/>
        </w:rPr>
        <w:t>treaties</w:t>
      </w:r>
      <w:r w:rsidRPr="002C2A02">
        <w:rPr>
          <w:sz w:val="16"/>
          <w:szCs w:val="16"/>
        </w:rPr>
        <w:t>, the</w:t>
      </w:r>
      <w:r w:rsidRPr="002C2A02">
        <w:t xml:space="preserve"> </w:t>
      </w:r>
      <w:r w:rsidRPr="002C2A02">
        <w:rPr>
          <w:rStyle w:val="StyleBoldUnderline"/>
        </w:rPr>
        <w:t>I</w:t>
      </w:r>
      <w:r w:rsidRPr="002C2A02">
        <w:rPr>
          <w:sz w:val="16"/>
          <w:szCs w:val="16"/>
        </w:rPr>
        <w:t xml:space="preserve">nternational </w:t>
      </w:r>
      <w:r w:rsidRPr="002C2A02">
        <w:rPr>
          <w:rStyle w:val="StyleBoldUnderline"/>
        </w:rPr>
        <w:t>L</w:t>
      </w:r>
      <w:r w:rsidRPr="002C2A02">
        <w:rPr>
          <w:sz w:val="16"/>
          <w:szCs w:val="16"/>
        </w:rPr>
        <w:t xml:space="preserve">abor </w:t>
      </w:r>
      <w:r w:rsidRPr="002C2A02">
        <w:rPr>
          <w:rStyle w:val="StyleBoldUnderline"/>
        </w:rPr>
        <w:t>O</w:t>
      </w:r>
      <w:r w:rsidRPr="002C2A02">
        <w:rPr>
          <w:sz w:val="16"/>
          <w:szCs w:val="16"/>
        </w:rPr>
        <w:t xml:space="preserve">rganization </w:t>
      </w:r>
      <w:r w:rsidRPr="002C2A02">
        <w:rPr>
          <w:rStyle w:val="StyleBoldUnderline"/>
        </w:rPr>
        <w:t>conventions, or multilateral environmental agreements, WTO rules can be enforced through sanctions. This gives the WTO more power than any other international body.</w:t>
      </w:r>
      <w:r w:rsidRPr="002C2A02">
        <w:rPr>
          <w:sz w:val="16"/>
          <w:szCs w:val="16"/>
        </w:rPr>
        <w:t xml:space="preserve"> The WTO's authority even eclipses national governments.¶ ¶ In November 1999, 50,000 people went to Seattle to challenge this corporate agenda and to demand a more democratic, socially just and environmentally sustainable global economy. The protests succeeded in shutting down the trade talks and derailing the expansion of the WTO. Global Exchange stood with those outside the halls and rooms where lobbyists and government delegates negotiated, loudly declaring our opposition to the WTO because</w:t>
      </w:r>
      <w:proofErr w:type="gramStart"/>
      <w:r w:rsidRPr="002C2A02">
        <w:rPr>
          <w:sz w:val="16"/>
          <w:szCs w:val="16"/>
        </w:rPr>
        <w:t>:¶</w:t>
      </w:r>
      <w:proofErr w:type="gramEnd"/>
      <w:r w:rsidRPr="002C2A02">
        <w:rPr>
          <w:sz w:val="16"/>
          <w:szCs w:val="16"/>
        </w:rPr>
        <w:t xml:space="preserve"> ¶</w:t>
      </w:r>
      <w:r w:rsidRPr="002C2A02">
        <w:rPr>
          <w:b/>
          <w:sz w:val="16"/>
          <w:szCs w:val="16"/>
          <w:u w:val="single"/>
        </w:rPr>
        <w:t xml:space="preserve"> </w:t>
      </w:r>
      <w:r w:rsidRPr="002C2A02">
        <w:rPr>
          <w:rStyle w:val="StyleBoldUnderline"/>
        </w:rPr>
        <w:t xml:space="preserve">WTO rules </w:t>
      </w:r>
      <w:r w:rsidRPr="002C2A02">
        <w:rPr>
          <w:sz w:val="16"/>
          <w:szCs w:val="16"/>
        </w:rPr>
        <w:t>are written by and for corporations,</w:t>
      </w:r>
      <w:r w:rsidRPr="002C2A02">
        <w:t xml:space="preserve"> </w:t>
      </w:r>
      <w:r w:rsidRPr="002C2A02">
        <w:rPr>
          <w:rStyle w:val="StyleBoldUnderline"/>
        </w:rPr>
        <w:t>put</w:t>
      </w:r>
      <w:r w:rsidRPr="002C2A02">
        <w:rPr>
          <w:sz w:val="16"/>
          <w:szCs w:val="16"/>
        </w:rPr>
        <w:t>ting p</w:t>
      </w:r>
      <w:r w:rsidRPr="002C2A02">
        <w:rPr>
          <w:rStyle w:val="StyleBoldUnderline"/>
        </w:rPr>
        <w:t>rofits above people and the planet.</w:t>
      </w:r>
      <w:r w:rsidRPr="002C2A02">
        <w:rPr>
          <w:sz w:val="16"/>
          <w:szCs w:val="16"/>
        </w:rPr>
        <w:t xml:space="preserve">¶ WTO rules </w:t>
      </w:r>
      <w:r w:rsidRPr="002C2A02">
        <w:rPr>
          <w:rStyle w:val="StyleBoldUnderline"/>
        </w:rPr>
        <w:t>trample labor and human rights.</w:t>
      </w:r>
      <w:r w:rsidRPr="002C2A02">
        <w:rPr>
          <w:b/>
          <w:sz w:val="16"/>
          <w:szCs w:val="16"/>
          <w:u w:val="single"/>
        </w:rPr>
        <w:t>¶</w:t>
      </w:r>
      <w:r w:rsidRPr="002C2A02">
        <w:rPr>
          <w:sz w:val="16"/>
          <w:szCs w:val="16"/>
        </w:rPr>
        <w:t xml:space="preserve"> WTO rules</w:t>
      </w:r>
      <w:r w:rsidRPr="002C2A02">
        <w:rPr>
          <w:b/>
          <w:sz w:val="16"/>
          <w:szCs w:val="16"/>
          <w:u w:val="single"/>
        </w:rPr>
        <w:t xml:space="preserve"> </w:t>
      </w:r>
      <w:r w:rsidRPr="002C2A02">
        <w:rPr>
          <w:rStyle w:val="StyleBoldUnderline"/>
        </w:rPr>
        <w:t>render environmental protections illegal.</w:t>
      </w:r>
      <w:r w:rsidRPr="002C2A02">
        <w:rPr>
          <w:sz w:val="16"/>
          <w:szCs w:val="16"/>
        </w:rPr>
        <w:t xml:space="preserve">¶ WTO rules </w:t>
      </w:r>
      <w:r w:rsidRPr="002C2A02">
        <w:rPr>
          <w:rStyle w:val="StyleBoldUnderline"/>
        </w:rPr>
        <w:t>stand between dying people and the medicine that will save their lives.</w:t>
      </w:r>
      <w:r w:rsidRPr="002C2A02">
        <w:rPr>
          <w:b/>
          <w:sz w:val="16"/>
          <w:szCs w:val="16"/>
          <w:u w:val="single"/>
        </w:rPr>
        <w:t xml:space="preserve"> </w:t>
      </w:r>
      <w:r w:rsidRPr="002C2A02">
        <w:rPr>
          <w:sz w:val="16"/>
          <w:szCs w:val="16"/>
        </w:rPr>
        <w:t xml:space="preserve">¶ ¶ Since the Battle in Seattle, the WTO has continued to meet in various inaccessible and remote locations around the world to forage onwards. </w:t>
      </w:r>
    </w:p>
    <w:p w:rsidR="002C2A02" w:rsidRPr="002C2A02" w:rsidRDefault="002C2A02" w:rsidP="002C2A02">
      <w:pPr>
        <w:pStyle w:val="Heading4"/>
        <w:rPr>
          <w:rFonts w:cs="Times New Roman"/>
        </w:rPr>
      </w:pPr>
      <w:r w:rsidRPr="002C2A02">
        <w:rPr>
          <w:rFonts w:cs="Times New Roman"/>
        </w:rPr>
        <w:t>WTO decreases food Security and increases poverty</w:t>
      </w:r>
    </w:p>
    <w:p w:rsidR="002C2A02" w:rsidRPr="002C2A02" w:rsidRDefault="002C2A02" w:rsidP="002C2A02">
      <w:pPr>
        <w:rPr>
          <w:b/>
        </w:rPr>
      </w:pPr>
      <w:proofErr w:type="spellStart"/>
      <w:r w:rsidRPr="002C2A02">
        <w:rPr>
          <w:rStyle w:val="StyleStyleBold12pt"/>
        </w:rPr>
        <w:t>Raghavan</w:t>
      </w:r>
      <w:proofErr w:type="spellEnd"/>
      <w:r w:rsidRPr="002C2A02">
        <w:rPr>
          <w:rStyle w:val="StyleStyleBold12pt"/>
        </w:rPr>
        <w:t xml:space="preserve"> 01</w:t>
      </w:r>
      <w:r w:rsidRPr="002C2A02">
        <w:rPr>
          <w:sz w:val="22"/>
        </w:rPr>
        <w:t xml:space="preserve"> – </w:t>
      </w:r>
      <w:r w:rsidRPr="002C2A02">
        <w:t xml:space="preserve">Chief </w:t>
      </w:r>
      <w:proofErr w:type="gramStart"/>
      <w:r w:rsidRPr="002C2A02">
        <w:t>editor</w:t>
      </w:r>
      <w:proofErr w:type="gramEnd"/>
      <w:r w:rsidRPr="002C2A02">
        <w:t xml:space="preserve"> of “South-North Development Monitor” and editor of “Third World Economics” (2/16/2001, </w:t>
      </w:r>
      <w:proofErr w:type="spellStart"/>
      <w:r w:rsidRPr="002C2A02">
        <w:t>Chakravarthi</w:t>
      </w:r>
      <w:proofErr w:type="spellEnd"/>
      <w:r w:rsidRPr="002C2A02">
        <w:t xml:space="preserve"> </w:t>
      </w:r>
      <w:proofErr w:type="spellStart"/>
      <w:r w:rsidRPr="002C2A02">
        <w:t>Raghavan</w:t>
      </w:r>
      <w:proofErr w:type="spellEnd"/>
      <w:r w:rsidRPr="002C2A02">
        <w:t>, Third World network, “More losers than winners from WTO’s ‘free trade’”, http://www.twnside.org.sg/title/losers.htm)</w:t>
      </w:r>
    </w:p>
    <w:p w:rsidR="002C2A02" w:rsidRPr="002C2A02" w:rsidRDefault="002C2A02" w:rsidP="002C2A02"/>
    <w:p w:rsidR="002C2A02" w:rsidRPr="002C2A02" w:rsidRDefault="002C2A02" w:rsidP="002C2A02">
      <w:r w:rsidRPr="002C2A02">
        <w:rPr>
          <w:sz w:val="16"/>
          <w:szCs w:val="16"/>
        </w:rPr>
        <w:t xml:space="preserve">¶ More losers than winners from WTO’s “free trade”¶ ¶ by </w:t>
      </w:r>
      <w:proofErr w:type="spellStart"/>
      <w:r w:rsidRPr="002C2A02">
        <w:rPr>
          <w:sz w:val="16"/>
          <w:szCs w:val="16"/>
        </w:rPr>
        <w:t>Chakravarthi</w:t>
      </w:r>
      <w:proofErr w:type="spellEnd"/>
      <w:r w:rsidRPr="002C2A02">
        <w:rPr>
          <w:sz w:val="16"/>
          <w:szCs w:val="16"/>
        </w:rPr>
        <w:t xml:space="preserve"> </w:t>
      </w:r>
      <w:proofErr w:type="spellStart"/>
      <w:r w:rsidRPr="002C2A02">
        <w:rPr>
          <w:sz w:val="16"/>
          <w:szCs w:val="16"/>
        </w:rPr>
        <w:t>Raghavan</w:t>
      </w:r>
      <w:proofErr w:type="spellEnd"/>
      <w:r w:rsidRPr="002C2A02">
        <w:rPr>
          <w:sz w:val="16"/>
          <w:szCs w:val="16"/>
        </w:rPr>
        <w:t xml:space="preserve">¶ ¶ Geneva, 16 Feb 2001 --   Accumulating evidence on the relationships between trade </w:t>
      </w:r>
      <w:proofErr w:type="spellStart"/>
      <w:r w:rsidRPr="002C2A02">
        <w:rPr>
          <w:sz w:val="16"/>
          <w:szCs w:val="16"/>
        </w:rPr>
        <w:t>liberalisation</w:t>
      </w:r>
      <w:proofErr w:type="spellEnd"/>
      <w:r w:rsidRPr="002C2A02">
        <w:rPr>
          <w:sz w:val="16"/>
          <w:szCs w:val="16"/>
        </w:rPr>
        <w:t>, the global prescription for the world’s continued economic growth and prosperity, and food security and poverty suggests that there</w:t>
      </w:r>
      <w:r w:rsidRPr="002C2A02">
        <w:t xml:space="preserve"> </w:t>
      </w:r>
      <w:r w:rsidRPr="002C2A02">
        <w:rPr>
          <w:rStyle w:val="StyleBoldUnderline"/>
        </w:rPr>
        <w:t xml:space="preserve">will be more losers than winners, says a new study by </w:t>
      </w:r>
      <w:r w:rsidRPr="002C2A02">
        <w:rPr>
          <w:b/>
        </w:rPr>
        <w:t xml:space="preserve">John </w:t>
      </w:r>
      <w:proofErr w:type="spellStart"/>
      <w:r w:rsidRPr="002C2A02">
        <w:rPr>
          <w:rStyle w:val="StyleBoldUnderline"/>
        </w:rPr>
        <w:t>Madeley</w:t>
      </w:r>
      <w:proofErr w:type="spellEnd"/>
      <w:r w:rsidRPr="002C2A02">
        <w:t xml:space="preserve">.¶ ¶ </w:t>
      </w:r>
      <w:r w:rsidRPr="002C2A02">
        <w:rPr>
          <w:rStyle w:val="StyleBoldUnderline"/>
        </w:rPr>
        <w:t>The study</w:t>
      </w:r>
      <w:r w:rsidRPr="002C2A02">
        <w:t xml:space="preserve"> </w:t>
      </w:r>
      <w:r w:rsidRPr="002C2A02">
        <w:rPr>
          <w:sz w:val="16"/>
          <w:szCs w:val="16"/>
        </w:rPr>
        <w:t xml:space="preserve">by John </w:t>
      </w:r>
      <w:proofErr w:type="spellStart"/>
      <w:r w:rsidRPr="002C2A02">
        <w:rPr>
          <w:sz w:val="16"/>
          <w:szCs w:val="16"/>
        </w:rPr>
        <w:t>Madeley</w:t>
      </w:r>
      <w:proofErr w:type="spellEnd"/>
      <w:r w:rsidRPr="002C2A02">
        <w:rPr>
          <w:sz w:val="16"/>
          <w:szCs w:val="16"/>
        </w:rPr>
        <w:t>, “Trade and Hunger”,</w:t>
      </w:r>
      <w:r w:rsidRPr="002C2A02">
        <w:t xml:space="preserve"> </w:t>
      </w:r>
      <w:r w:rsidRPr="002C2A02">
        <w:rPr>
          <w:rStyle w:val="StyleBoldUnderline"/>
        </w:rPr>
        <w:t xml:space="preserve">has been compiled from 27 impact assessments on effects of trade </w:t>
      </w:r>
      <w:proofErr w:type="spellStart"/>
      <w:r w:rsidRPr="002C2A02">
        <w:rPr>
          <w:rStyle w:val="StyleBoldUnderline"/>
        </w:rPr>
        <w:t>liberalisation</w:t>
      </w:r>
      <w:proofErr w:type="spellEnd"/>
      <w:r w:rsidRPr="002C2A02">
        <w:rPr>
          <w:rStyle w:val="StyleBoldUnderline"/>
        </w:rPr>
        <w:t xml:space="preserve"> from 39 countries in Africa, Asia, Latin America and Eastern Europe</w:t>
      </w:r>
      <w:r w:rsidRPr="002C2A02">
        <w:t xml:space="preserve">, </w:t>
      </w:r>
      <w:r w:rsidRPr="002C2A02">
        <w:rPr>
          <w:sz w:val="16"/>
          <w:szCs w:val="16"/>
        </w:rPr>
        <w:t xml:space="preserve">and extracts from the study are in Seedling, a quarterly newsletter of Genetic Resources Action International (GRAIN).¶ ¶ </w:t>
      </w:r>
      <w:r w:rsidRPr="002C2A02">
        <w:rPr>
          <w:rStyle w:val="StyleBoldUnderline"/>
        </w:rPr>
        <w:t>A conclusion</w:t>
      </w:r>
      <w:r w:rsidRPr="002C2A02">
        <w:t xml:space="preserve"> </w:t>
      </w:r>
      <w:r w:rsidRPr="002C2A02">
        <w:rPr>
          <w:sz w:val="16"/>
          <w:szCs w:val="16"/>
        </w:rPr>
        <w:t>of the study</w:t>
      </w:r>
      <w:r w:rsidRPr="002C2A02">
        <w:t xml:space="preserve"> </w:t>
      </w:r>
      <w:r w:rsidRPr="002C2A02">
        <w:rPr>
          <w:rStyle w:val="StyleBoldUnderline"/>
        </w:rPr>
        <w:t xml:space="preserve">is that </w:t>
      </w:r>
      <w:r w:rsidRPr="002C2A02">
        <w:rPr>
          <w:sz w:val="16"/>
          <w:szCs w:val="16"/>
        </w:rPr>
        <w:t>the so-called</w:t>
      </w:r>
      <w:r w:rsidRPr="002C2A02">
        <w:t xml:space="preserve"> “</w:t>
      </w:r>
      <w:r w:rsidRPr="002C2A02">
        <w:rPr>
          <w:rStyle w:val="StyleBoldUnderline"/>
        </w:rPr>
        <w:t>free trade” as promoted by the W</w:t>
      </w:r>
      <w:r w:rsidRPr="002C2A02">
        <w:rPr>
          <w:sz w:val="16"/>
          <w:szCs w:val="16"/>
        </w:rPr>
        <w:t>orld</w:t>
      </w:r>
      <w:r w:rsidRPr="002C2A02">
        <w:t xml:space="preserve"> </w:t>
      </w:r>
      <w:r w:rsidRPr="002C2A02">
        <w:rPr>
          <w:rStyle w:val="StyleBoldUnderline"/>
        </w:rPr>
        <w:t>T</w:t>
      </w:r>
      <w:r w:rsidRPr="002C2A02">
        <w:rPr>
          <w:sz w:val="16"/>
          <w:szCs w:val="16"/>
        </w:rPr>
        <w:t>rade</w:t>
      </w:r>
      <w:r w:rsidRPr="002C2A02">
        <w:t xml:space="preserve"> </w:t>
      </w:r>
      <w:r w:rsidRPr="002C2A02">
        <w:rPr>
          <w:rStyle w:val="StyleBoldUnderline"/>
        </w:rPr>
        <w:t>O</w:t>
      </w:r>
      <w:r w:rsidRPr="002C2A02">
        <w:rPr>
          <w:sz w:val="16"/>
          <w:szCs w:val="16"/>
        </w:rPr>
        <w:t>rganization</w:t>
      </w:r>
      <w:r w:rsidRPr="002C2A02">
        <w:t xml:space="preserve"> </w:t>
      </w:r>
      <w:r w:rsidRPr="002C2A02">
        <w:rPr>
          <w:rStyle w:val="StyleBoldUnderline"/>
        </w:rPr>
        <w:t>benefits only the rich, while making the poor more vulnerable to food insecurity.</w:t>
      </w:r>
      <w:r w:rsidRPr="002C2A02">
        <w:t xml:space="preserve">¶ ¶ </w:t>
      </w:r>
      <w:r w:rsidRPr="002C2A02">
        <w:rPr>
          <w:sz w:val="16"/>
          <w:szCs w:val="16"/>
        </w:rPr>
        <w:t xml:space="preserve">The study was done for the Church of Sweden Aid, </w:t>
      </w:r>
      <w:proofErr w:type="spellStart"/>
      <w:r w:rsidRPr="002C2A02">
        <w:rPr>
          <w:sz w:val="16"/>
          <w:szCs w:val="16"/>
        </w:rPr>
        <w:t>Diakonia</w:t>
      </w:r>
      <w:proofErr w:type="spellEnd"/>
      <w:r w:rsidRPr="002C2A02">
        <w:rPr>
          <w:sz w:val="16"/>
          <w:szCs w:val="16"/>
        </w:rPr>
        <w:t xml:space="preserve">, Forum </w:t>
      </w:r>
      <w:proofErr w:type="spellStart"/>
      <w:r w:rsidRPr="002C2A02">
        <w:rPr>
          <w:sz w:val="16"/>
          <w:szCs w:val="16"/>
        </w:rPr>
        <w:t>Syd</w:t>
      </w:r>
      <w:proofErr w:type="spellEnd"/>
      <w:r w:rsidRPr="002C2A02">
        <w:rPr>
          <w:sz w:val="16"/>
          <w:szCs w:val="16"/>
        </w:rPr>
        <w:t xml:space="preserve">, the Swedish Society for Nature Conservation and the </w:t>
      </w:r>
      <w:proofErr w:type="spellStart"/>
      <w:r w:rsidRPr="002C2A02">
        <w:rPr>
          <w:sz w:val="16"/>
          <w:szCs w:val="16"/>
        </w:rPr>
        <w:t>Programme</w:t>
      </w:r>
      <w:proofErr w:type="spellEnd"/>
      <w:r w:rsidRPr="002C2A02">
        <w:rPr>
          <w:sz w:val="16"/>
          <w:szCs w:val="16"/>
        </w:rPr>
        <w:t xml:space="preserve"> of Global Studies and available from its website (http://www.forumsyd.</w:t>
      </w:r>
      <w:r w:rsidRPr="002C2A02">
        <w:t>se</w:t>
      </w:r>
      <w:r w:rsidRPr="002C2A02">
        <w:rPr>
          <w:sz w:val="16"/>
          <w:szCs w:val="16"/>
        </w:rPr>
        <w:t xml:space="preserve">)¶ ¶ Trade </w:t>
      </w:r>
      <w:proofErr w:type="spellStart"/>
      <w:r w:rsidRPr="002C2A02">
        <w:rPr>
          <w:sz w:val="16"/>
          <w:szCs w:val="16"/>
        </w:rPr>
        <w:t>liberalisation</w:t>
      </w:r>
      <w:proofErr w:type="spellEnd"/>
      <w:r w:rsidRPr="002C2A02">
        <w:rPr>
          <w:sz w:val="16"/>
          <w:szCs w:val="16"/>
        </w:rPr>
        <w:t xml:space="preserve"> -  removal or reduction of barriers to international trade in goods and services -  has become a global prescription for global economic growth and universal prosperity. “But</w:t>
      </w:r>
      <w:r w:rsidRPr="002C2A02">
        <w:t xml:space="preserve"> </w:t>
      </w:r>
      <w:r w:rsidRPr="002C2A02">
        <w:rPr>
          <w:rStyle w:val="StyleBoldUnderline"/>
        </w:rPr>
        <w:t xml:space="preserve">the accumulating evidence on the relationship between trade </w:t>
      </w:r>
      <w:proofErr w:type="spellStart"/>
      <w:r w:rsidRPr="002C2A02">
        <w:rPr>
          <w:rStyle w:val="StyleBoldUnderline"/>
        </w:rPr>
        <w:t>liberalisation</w:t>
      </w:r>
      <w:proofErr w:type="spellEnd"/>
      <w:r w:rsidRPr="002C2A02">
        <w:rPr>
          <w:rStyle w:val="StyleBoldUnderline"/>
        </w:rPr>
        <w:t>, food security and poverty suggests that there will be more losers than winners</w:t>
      </w:r>
      <w:r w:rsidRPr="002C2A02">
        <w:rPr>
          <w:sz w:val="16"/>
          <w:szCs w:val="16"/>
        </w:rPr>
        <w:t>.”¶ ¶ The</w:t>
      </w:r>
      <w:r w:rsidRPr="002C2A02">
        <w:t xml:space="preserve"> </w:t>
      </w:r>
      <w:proofErr w:type="spellStart"/>
      <w:r w:rsidRPr="002C2A02">
        <w:rPr>
          <w:rStyle w:val="StyleBoldUnderline"/>
        </w:rPr>
        <w:t>Madeley</w:t>
      </w:r>
      <w:proofErr w:type="spellEnd"/>
      <w:r w:rsidRPr="002C2A02">
        <w:t xml:space="preserve"> </w:t>
      </w:r>
      <w:r w:rsidRPr="002C2A02">
        <w:rPr>
          <w:sz w:val="16"/>
          <w:szCs w:val="16"/>
        </w:rPr>
        <w:t>study</w:t>
      </w:r>
      <w:r w:rsidRPr="002C2A02">
        <w:t xml:space="preserve"> </w:t>
      </w:r>
      <w:r w:rsidRPr="002C2A02">
        <w:rPr>
          <w:rStyle w:val="StyleBoldUnderline"/>
        </w:rPr>
        <w:t xml:space="preserve">examines the trade </w:t>
      </w:r>
      <w:proofErr w:type="spellStart"/>
      <w:r w:rsidRPr="002C2A02">
        <w:rPr>
          <w:rStyle w:val="StyleBoldUnderline"/>
        </w:rPr>
        <w:t>liberalisation</w:t>
      </w:r>
      <w:proofErr w:type="spellEnd"/>
      <w:r w:rsidRPr="002C2A02">
        <w:rPr>
          <w:rStyle w:val="StyleBoldUnderline"/>
        </w:rPr>
        <w:t xml:space="preserve"> under the W</w:t>
      </w:r>
      <w:r w:rsidRPr="002C2A02">
        <w:rPr>
          <w:sz w:val="16"/>
          <w:szCs w:val="16"/>
        </w:rPr>
        <w:t>orld</w:t>
      </w:r>
      <w:r w:rsidRPr="002C2A02">
        <w:rPr>
          <w:b/>
          <w:sz w:val="16"/>
          <w:szCs w:val="16"/>
          <w:u w:val="single"/>
        </w:rPr>
        <w:t xml:space="preserve"> </w:t>
      </w:r>
      <w:r w:rsidRPr="002C2A02">
        <w:rPr>
          <w:rStyle w:val="StyleBoldUnderline"/>
        </w:rPr>
        <w:t>T</w:t>
      </w:r>
      <w:r w:rsidRPr="002C2A02">
        <w:rPr>
          <w:sz w:val="16"/>
          <w:szCs w:val="16"/>
        </w:rPr>
        <w:t>rade</w:t>
      </w:r>
      <w:r w:rsidRPr="002C2A02">
        <w:rPr>
          <w:b/>
          <w:sz w:val="16"/>
          <w:szCs w:val="16"/>
          <w:u w:val="single"/>
        </w:rPr>
        <w:t xml:space="preserve"> </w:t>
      </w:r>
      <w:r w:rsidRPr="002C2A02">
        <w:rPr>
          <w:rStyle w:val="StyleBoldUnderline"/>
        </w:rPr>
        <w:t>O</w:t>
      </w:r>
      <w:r w:rsidRPr="002C2A02">
        <w:rPr>
          <w:sz w:val="16"/>
          <w:szCs w:val="16"/>
        </w:rPr>
        <w:t>rganization</w:t>
      </w:r>
      <w:r w:rsidRPr="002C2A02">
        <w:rPr>
          <w:rStyle w:val="StyleBoldUnderline"/>
        </w:rPr>
        <w:t>’s</w:t>
      </w:r>
      <w:r w:rsidRPr="002C2A02">
        <w:t xml:space="preserve"> </w:t>
      </w:r>
      <w:r w:rsidRPr="002C2A02">
        <w:rPr>
          <w:sz w:val="16"/>
          <w:szCs w:val="16"/>
        </w:rPr>
        <w:t>Agreement on Agriculture</w:t>
      </w:r>
      <w:r w:rsidRPr="002C2A02">
        <w:t xml:space="preserve"> (</w:t>
      </w:r>
      <w:proofErr w:type="spellStart"/>
      <w:r w:rsidRPr="002C2A02">
        <w:rPr>
          <w:rStyle w:val="StyleBoldUnderline"/>
        </w:rPr>
        <w:t>AoA</w:t>
      </w:r>
      <w:proofErr w:type="spellEnd"/>
      <w:r w:rsidRPr="002C2A02">
        <w:t xml:space="preserve">), </w:t>
      </w:r>
      <w:r w:rsidRPr="002C2A02">
        <w:rPr>
          <w:sz w:val="16"/>
          <w:szCs w:val="16"/>
        </w:rPr>
        <w:t xml:space="preserve">the World Bank-International Monetary Fund imposed structural adjustment </w:t>
      </w:r>
      <w:proofErr w:type="spellStart"/>
      <w:r w:rsidRPr="002C2A02">
        <w:rPr>
          <w:sz w:val="16"/>
          <w:szCs w:val="16"/>
        </w:rPr>
        <w:t>programmes</w:t>
      </w:r>
      <w:proofErr w:type="spellEnd"/>
      <w:r w:rsidRPr="002C2A02">
        <w:t xml:space="preserve"> (</w:t>
      </w:r>
      <w:r w:rsidRPr="002C2A02">
        <w:rPr>
          <w:rStyle w:val="StyleBoldUnderline"/>
        </w:rPr>
        <w:t>SAPs</w:t>
      </w:r>
      <w:r w:rsidRPr="002C2A02">
        <w:rPr>
          <w:sz w:val="16"/>
          <w:szCs w:val="16"/>
        </w:rPr>
        <w:t xml:space="preserve">) - which have been going on since 1980s and led to wide-spread </w:t>
      </w:r>
      <w:proofErr w:type="spellStart"/>
      <w:r w:rsidRPr="002C2A02">
        <w:rPr>
          <w:sz w:val="16"/>
          <w:szCs w:val="16"/>
        </w:rPr>
        <w:t>liberalisation</w:t>
      </w:r>
      <w:proofErr w:type="spellEnd"/>
      <w:r w:rsidRPr="002C2A02">
        <w:rPr>
          <w:sz w:val="16"/>
          <w:szCs w:val="16"/>
        </w:rPr>
        <w:t xml:space="preserve"> of economies of most developing countries, well before the 1994 Marrakesh Agreement</w:t>
      </w:r>
      <w:r w:rsidRPr="002C2A02">
        <w:t xml:space="preserve">, </w:t>
      </w:r>
      <w:r w:rsidRPr="002C2A02">
        <w:rPr>
          <w:rStyle w:val="StyleBoldUnderline"/>
        </w:rPr>
        <w:t>and</w:t>
      </w:r>
      <w:r w:rsidRPr="002C2A02">
        <w:t xml:space="preserve"> </w:t>
      </w:r>
      <w:r w:rsidRPr="002C2A02">
        <w:rPr>
          <w:sz w:val="16"/>
          <w:szCs w:val="16"/>
        </w:rPr>
        <w:t>under</w:t>
      </w:r>
      <w:r w:rsidRPr="002C2A02">
        <w:t xml:space="preserve"> </w:t>
      </w:r>
      <w:r w:rsidRPr="002C2A02">
        <w:rPr>
          <w:rStyle w:val="StyleBoldUnderline"/>
        </w:rPr>
        <w:t>regional free trade agreements</w:t>
      </w:r>
      <w:r w:rsidRPr="002C2A02">
        <w:rPr>
          <w:sz w:val="16"/>
          <w:szCs w:val="16"/>
        </w:rPr>
        <w:t xml:space="preserve">.¶ ¶ </w:t>
      </w:r>
      <w:r w:rsidRPr="002C2A02">
        <w:rPr>
          <w:rStyle w:val="StyleBoldUnderline"/>
        </w:rPr>
        <w:t xml:space="preserve">Under SAPs and </w:t>
      </w:r>
      <w:proofErr w:type="spellStart"/>
      <w:r w:rsidRPr="002C2A02">
        <w:rPr>
          <w:rStyle w:val="StyleBoldUnderline"/>
        </w:rPr>
        <w:t>AoA</w:t>
      </w:r>
      <w:proofErr w:type="spellEnd"/>
      <w:r w:rsidRPr="002C2A02">
        <w:rPr>
          <w:rStyle w:val="StyleBoldUnderline"/>
        </w:rPr>
        <w:t>, developing countries have to make significant changes in their food and agriculture policies, and open up their economies to cheap food imports, while reducing and limiting support for their farmers</w:t>
      </w:r>
      <w:r w:rsidRPr="002C2A02">
        <w:t xml:space="preserve">. </w:t>
      </w:r>
      <w:r w:rsidRPr="002C2A02">
        <w:rPr>
          <w:sz w:val="16"/>
          <w:szCs w:val="16"/>
        </w:rPr>
        <w:t xml:space="preserve">While the </w:t>
      </w:r>
      <w:proofErr w:type="spellStart"/>
      <w:r w:rsidRPr="002C2A02">
        <w:rPr>
          <w:sz w:val="16"/>
          <w:szCs w:val="16"/>
        </w:rPr>
        <w:t>AoA</w:t>
      </w:r>
      <w:proofErr w:type="spellEnd"/>
      <w:r w:rsidRPr="002C2A02">
        <w:rPr>
          <w:sz w:val="16"/>
          <w:szCs w:val="16"/>
        </w:rPr>
        <w:t xml:space="preserve"> itself requires WTO members to reduce tariffs on food imports by 24% over a 10-year period, most SAPs require more sweeping </w:t>
      </w:r>
      <w:proofErr w:type="spellStart"/>
      <w:r w:rsidRPr="002C2A02">
        <w:rPr>
          <w:sz w:val="16"/>
          <w:szCs w:val="16"/>
        </w:rPr>
        <w:t>liberalisation</w:t>
      </w:r>
      <w:proofErr w:type="spellEnd"/>
      <w:r w:rsidRPr="002C2A02">
        <w:rPr>
          <w:sz w:val="16"/>
          <w:szCs w:val="16"/>
        </w:rPr>
        <w:t xml:space="preserve"> measures than are required under the </w:t>
      </w:r>
      <w:proofErr w:type="spellStart"/>
      <w:r w:rsidRPr="002C2A02">
        <w:rPr>
          <w:sz w:val="16"/>
          <w:szCs w:val="16"/>
        </w:rPr>
        <w:t>AoA</w:t>
      </w:r>
      <w:proofErr w:type="spellEnd"/>
      <w:r w:rsidRPr="002C2A02">
        <w:rPr>
          <w:sz w:val="16"/>
          <w:szCs w:val="16"/>
        </w:rPr>
        <w:t>, and demand-related measures such as privatization of state-run enterprises, elimination of subsidies and price controls, and abolition of marketing boards.</w:t>
      </w:r>
      <w:r w:rsidRPr="002C2A02">
        <w:rPr>
          <w:sz w:val="12"/>
          <w:szCs w:val="12"/>
        </w:rPr>
        <w:t>¶ ¶</w:t>
      </w:r>
      <w:r w:rsidRPr="002C2A02">
        <w:t xml:space="preserve"> </w:t>
      </w:r>
      <w:r w:rsidRPr="002C2A02">
        <w:rPr>
          <w:sz w:val="16"/>
          <w:szCs w:val="16"/>
        </w:rPr>
        <w:t>Though the WTO and its agreement are billed by the WTO leaders and the secretariat as one arrived at by consensus and with the largest participation of developing countries</w:t>
      </w:r>
      <w:r w:rsidRPr="002C2A02">
        <w:rPr>
          <w:sz w:val="16"/>
          <w:szCs w:val="16"/>
          <w:u w:val="single"/>
        </w:rPr>
        <w:t xml:space="preserve">, </w:t>
      </w:r>
      <w:r w:rsidRPr="002C2A02">
        <w:rPr>
          <w:rStyle w:val="StyleBoldUnderline"/>
        </w:rPr>
        <w:t xml:space="preserve">the </w:t>
      </w:r>
      <w:proofErr w:type="spellStart"/>
      <w:r w:rsidRPr="002C2A02">
        <w:rPr>
          <w:rStyle w:val="StyleBoldUnderline"/>
        </w:rPr>
        <w:t>AoA</w:t>
      </w:r>
      <w:proofErr w:type="spellEnd"/>
      <w:r w:rsidRPr="002C2A02">
        <w:t xml:space="preserve">, </w:t>
      </w:r>
      <w:proofErr w:type="spellStart"/>
      <w:r w:rsidRPr="002C2A02">
        <w:rPr>
          <w:sz w:val="16"/>
          <w:szCs w:val="16"/>
        </w:rPr>
        <w:t>Madeley</w:t>
      </w:r>
      <w:proofErr w:type="spellEnd"/>
      <w:r w:rsidRPr="002C2A02">
        <w:rPr>
          <w:sz w:val="16"/>
          <w:szCs w:val="16"/>
        </w:rPr>
        <w:t xml:space="preserve"> points out, </w:t>
      </w:r>
      <w:r w:rsidRPr="002C2A02">
        <w:rPr>
          <w:rStyle w:val="StyleBoldUnderline"/>
        </w:rPr>
        <w:t>was a deal largely stitched up between the US and the EU, under pressure from the global transnational corporations, and tightens up the screw of structural adjustment on developing countries</w:t>
      </w:r>
      <w:r w:rsidRPr="002C2A02">
        <w:t xml:space="preserve">.¶ ¶ </w:t>
      </w:r>
      <w:r w:rsidRPr="002C2A02">
        <w:rPr>
          <w:sz w:val="16"/>
          <w:szCs w:val="16"/>
        </w:rPr>
        <w:t xml:space="preserve">Oxfam, the British charity, calls </w:t>
      </w:r>
      <w:r w:rsidRPr="002C2A02">
        <w:rPr>
          <w:rStyle w:val="StyleBoldUnderline"/>
        </w:rPr>
        <w:t xml:space="preserve">the </w:t>
      </w:r>
      <w:proofErr w:type="spellStart"/>
      <w:r w:rsidRPr="002C2A02">
        <w:rPr>
          <w:rStyle w:val="StyleBoldUnderline"/>
        </w:rPr>
        <w:t>AoA</w:t>
      </w:r>
      <w:proofErr w:type="spellEnd"/>
      <w:r w:rsidRPr="002C2A02">
        <w:t xml:space="preserve"> </w:t>
      </w:r>
      <w:r w:rsidRPr="002C2A02">
        <w:rPr>
          <w:sz w:val="16"/>
          <w:szCs w:val="16"/>
        </w:rPr>
        <w:t>“an act of fraud” and one that</w:t>
      </w:r>
      <w:r w:rsidRPr="002C2A02">
        <w:t xml:space="preserve"> </w:t>
      </w:r>
      <w:r w:rsidRPr="002C2A02">
        <w:rPr>
          <w:rStyle w:val="StyleBoldUnderline"/>
        </w:rPr>
        <w:t>will give rise to “increased competition from imports and intensify rural poverty and destroy small-holder livelihoods</w:t>
      </w:r>
      <w:r w:rsidRPr="002C2A02">
        <w:t xml:space="preserve">.” </w:t>
      </w:r>
      <w:r w:rsidRPr="002C2A02">
        <w:rPr>
          <w:sz w:val="16"/>
          <w:szCs w:val="16"/>
        </w:rPr>
        <w:t xml:space="preserve">And unlike SAPs, the </w:t>
      </w:r>
      <w:proofErr w:type="spellStart"/>
      <w:r w:rsidRPr="002C2A02">
        <w:rPr>
          <w:sz w:val="16"/>
          <w:szCs w:val="16"/>
        </w:rPr>
        <w:t>AoA</w:t>
      </w:r>
      <w:proofErr w:type="spellEnd"/>
      <w:r w:rsidRPr="002C2A02">
        <w:rPr>
          <w:sz w:val="16"/>
          <w:szCs w:val="16"/>
        </w:rPr>
        <w:t xml:space="preserve"> and its rules are binding on WTO members.¶ ¶ The </w:t>
      </w:r>
      <w:proofErr w:type="spellStart"/>
      <w:r w:rsidRPr="002C2A02">
        <w:rPr>
          <w:sz w:val="16"/>
          <w:szCs w:val="16"/>
        </w:rPr>
        <w:t>Madeley</w:t>
      </w:r>
      <w:proofErr w:type="spellEnd"/>
      <w:r w:rsidRPr="002C2A02">
        <w:rPr>
          <w:sz w:val="16"/>
          <w:szCs w:val="16"/>
        </w:rPr>
        <w:t xml:space="preserve"> study finds that trade </w:t>
      </w:r>
      <w:proofErr w:type="spellStart"/>
      <w:r w:rsidRPr="002C2A02">
        <w:rPr>
          <w:sz w:val="16"/>
          <w:szCs w:val="16"/>
        </w:rPr>
        <w:t>liberalisation</w:t>
      </w:r>
      <w:proofErr w:type="spellEnd"/>
      <w:r w:rsidRPr="002C2A02">
        <w:rPr>
          <w:sz w:val="16"/>
          <w:szCs w:val="16"/>
        </w:rPr>
        <w:t xml:space="preserve"> is failing the poor in a number of different ways.¶ ¶ </w:t>
      </w:r>
      <w:r w:rsidRPr="002C2A02">
        <w:rPr>
          <w:rStyle w:val="StyleBoldUnderline"/>
        </w:rPr>
        <w:t>The majority of the people in developing countries are from farming families</w:t>
      </w:r>
      <w:r w:rsidRPr="002C2A02">
        <w:t xml:space="preserve"> </w:t>
      </w:r>
      <w:r w:rsidRPr="002C2A02">
        <w:rPr>
          <w:sz w:val="16"/>
          <w:szCs w:val="16"/>
        </w:rPr>
        <w:t>-  small-scale farmers, with at best a few hectares of land and often much less. Most of the case studies bring out that these farmers and farming families are</w:t>
      </w:r>
      <w:r w:rsidRPr="002C2A02">
        <w:t xml:space="preserve"> </w:t>
      </w:r>
      <w:r w:rsidRPr="002C2A02">
        <w:rPr>
          <w:rStyle w:val="StyleBoldUnderline"/>
        </w:rPr>
        <w:t xml:space="preserve">hit by cheap imports made possible by trade </w:t>
      </w:r>
      <w:proofErr w:type="spellStart"/>
      <w:r w:rsidRPr="002C2A02">
        <w:rPr>
          <w:rStyle w:val="StyleBoldUnderline"/>
        </w:rPr>
        <w:t>liberalisation</w:t>
      </w:r>
      <w:proofErr w:type="spellEnd"/>
      <w:r w:rsidRPr="002C2A02">
        <w:rPr>
          <w:rStyle w:val="StyleBoldUnderline"/>
        </w:rPr>
        <w:t>.¶</w:t>
      </w:r>
      <w:r w:rsidRPr="002C2A02">
        <w:t xml:space="preserve"> </w:t>
      </w:r>
      <w:r w:rsidRPr="002C2A02">
        <w:rPr>
          <w:sz w:val="16"/>
          <w:szCs w:val="16"/>
        </w:rPr>
        <w:t>¶ The cheap imports come from the developed countries, especially the US and the EU, and in some cases also from other developing countries for e.g. sugar imports into the Philippines from Thailand.¶ ¶</w:t>
      </w:r>
      <w:r w:rsidRPr="002C2A02">
        <w:t xml:space="preserve"> </w:t>
      </w:r>
      <w:r w:rsidRPr="002C2A02">
        <w:rPr>
          <w:rStyle w:val="StyleBoldUnderline"/>
        </w:rPr>
        <w:t>The farmers are put out of business by this competition</w:t>
      </w:r>
      <w:r w:rsidRPr="002C2A02">
        <w:t xml:space="preserve"> </w:t>
      </w:r>
      <w:r w:rsidRPr="002C2A02">
        <w:rPr>
          <w:rStyle w:val="StyleBoldUnderline"/>
        </w:rPr>
        <w:t>from cheap imports</w:t>
      </w:r>
      <w:r w:rsidRPr="002C2A02">
        <w:t xml:space="preserve">, </w:t>
      </w:r>
      <w:r w:rsidRPr="002C2A02">
        <w:rPr>
          <w:sz w:val="16"/>
          <w:szCs w:val="16"/>
        </w:rPr>
        <w:t>which come from both commercial channels</w:t>
      </w:r>
      <w:r w:rsidRPr="002C2A02">
        <w:t xml:space="preserve"> </w:t>
      </w:r>
      <w:r w:rsidRPr="002C2A02">
        <w:rPr>
          <w:rStyle w:val="StyleBoldUnderline"/>
        </w:rPr>
        <w:t xml:space="preserve">as well as through dumping  by food sold below cost of production to dispose </w:t>
      </w:r>
      <w:proofErr w:type="spellStart"/>
      <w:r w:rsidRPr="002C2A02">
        <w:rPr>
          <w:rStyle w:val="StyleBoldUnderline"/>
        </w:rPr>
        <w:t>off</w:t>
      </w:r>
      <w:proofErr w:type="spellEnd"/>
      <w:r w:rsidRPr="002C2A02">
        <w:rPr>
          <w:rStyle w:val="StyleBoldUnderline"/>
        </w:rPr>
        <w:t xml:space="preserve"> surpluses</w:t>
      </w:r>
      <w:r w:rsidRPr="002C2A02">
        <w:t xml:space="preserve">, </w:t>
      </w:r>
      <w:r w:rsidRPr="002C2A02">
        <w:rPr>
          <w:sz w:val="16"/>
          <w:szCs w:val="16"/>
        </w:rPr>
        <w:t>and usually cheaper than commercial imports.¶ ¶</w:t>
      </w:r>
      <w:r w:rsidRPr="002C2A02">
        <w:t xml:space="preserve"> </w:t>
      </w:r>
      <w:r w:rsidRPr="002C2A02">
        <w:rPr>
          <w:rStyle w:val="StyleBoldUnderline"/>
        </w:rPr>
        <w:t>Ghana is one of many examples</w:t>
      </w:r>
      <w:r w:rsidRPr="002C2A02">
        <w:t xml:space="preserve"> </w:t>
      </w:r>
      <w:r w:rsidRPr="002C2A02">
        <w:rPr>
          <w:sz w:val="16"/>
          <w:szCs w:val="16"/>
        </w:rPr>
        <w:t>of food imports demoralizing small-scale farming. Having produced corn, rice, soybeans, rabbit, sheep and goats, the</w:t>
      </w:r>
      <w:r w:rsidRPr="002C2A02">
        <w:t xml:space="preserve"> </w:t>
      </w:r>
      <w:r w:rsidRPr="002C2A02">
        <w:rPr>
          <w:rStyle w:val="StyleBoldUnderline"/>
        </w:rPr>
        <w:lastRenderedPageBreak/>
        <w:t>farmers cannot get an economic price</w:t>
      </w:r>
      <w:r w:rsidRPr="002C2A02">
        <w:t xml:space="preserve"> </w:t>
      </w:r>
      <w:r w:rsidRPr="002C2A02">
        <w:rPr>
          <w:sz w:val="16"/>
          <w:szCs w:val="16"/>
        </w:rPr>
        <w:t>for them,</w:t>
      </w:r>
      <w:r w:rsidRPr="002C2A02">
        <w:t xml:space="preserve"> </w:t>
      </w:r>
      <w:r w:rsidRPr="002C2A02">
        <w:rPr>
          <w:rStyle w:val="StyleBoldUnderline"/>
        </w:rPr>
        <w:t xml:space="preserve">even in village markets, because of competition from cheap imports. This threatens domestic food production and </w:t>
      </w:r>
      <w:proofErr w:type="spellStart"/>
      <w:r w:rsidRPr="002C2A02">
        <w:rPr>
          <w:rStyle w:val="StyleBoldUnderline"/>
        </w:rPr>
        <w:t>jeopardises</w:t>
      </w:r>
      <w:proofErr w:type="spellEnd"/>
      <w:r w:rsidRPr="002C2A02">
        <w:rPr>
          <w:rStyle w:val="StyleBoldUnderline"/>
        </w:rPr>
        <w:t xml:space="preserve"> the entire agricultural sector.</w:t>
      </w:r>
    </w:p>
    <w:p w:rsidR="002C2A02" w:rsidRPr="002C2A02" w:rsidRDefault="002C2A02" w:rsidP="002C2A02">
      <w:pPr>
        <w:pStyle w:val="Heading4"/>
        <w:rPr>
          <w:rFonts w:cs="Times New Roman"/>
        </w:rPr>
      </w:pPr>
      <w:r w:rsidRPr="002C2A02">
        <w:rPr>
          <w:rFonts w:cs="Times New Roman"/>
        </w:rPr>
        <w:t>WTO obsolete</w:t>
      </w:r>
    </w:p>
    <w:p w:rsidR="002C2A02" w:rsidRPr="002C2A02" w:rsidRDefault="002C2A02" w:rsidP="002C2A02">
      <w:r w:rsidRPr="002C2A02">
        <w:rPr>
          <w:rStyle w:val="StyleStyleBold12pt"/>
        </w:rPr>
        <w:t xml:space="preserve">Altman 11 </w:t>
      </w:r>
      <w:r w:rsidRPr="002C2A02">
        <w:rPr>
          <w:sz w:val="16"/>
          <w:szCs w:val="16"/>
        </w:rPr>
        <w:t>(2/20/2011, David Altman, Newsweek, “Goodbye and Good Riddance: “Why the WTO could soon be obsolete”, http://www.thedailybeast.com/newsweek/2011/02/20/goodbye-and-good-riddance.html)</w:t>
      </w:r>
    </w:p>
    <w:p w:rsidR="002C2A02" w:rsidRPr="002C2A02" w:rsidRDefault="002C2A02" w:rsidP="002C2A02"/>
    <w:p w:rsidR="002C2A02" w:rsidRPr="002C2A02" w:rsidRDefault="002C2A02" w:rsidP="002C2A02">
      <w:r w:rsidRPr="002C2A02">
        <w:rPr>
          <w:sz w:val="16"/>
          <w:szCs w:val="16"/>
        </w:rPr>
        <w:t>3 nations and regions will meet in Geneva this week to try and salvage one of the longest and most laborious trade negotiations in modern times. For almost a decade, the World Trade Organization has been trying to lower trade barriers for thousands of goods and services, and now a self-imposed deadline is looming at the end of this year. But</w:t>
      </w:r>
      <w:r w:rsidRPr="002C2A02">
        <w:t xml:space="preserve"> </w:t>
      </w:r>
      <w:r w:rsidRPr="002C2A02">
        <w:rPr>
          <w:rStyle w:val="StyleBoldUnderline"/>
        </w:rPr>
        <w:t>whether the WTO succeeds</w:t>
      </w:r>
      <w:r w:rsidRPr="002C2A02">
        <w:t xml:space="preserve"> </w:t>
      </w:r>
      <w:r w:rsidRPr="002C2A02">
        <w:rPr>
          <w:sz w:val="16"/>
          <w:szCs w:val="16"/>
        </w:rPr>
        <w:t>or not</w:t>
      </w:r>
      <w:r w:rsidRPr="002C2A02">
        <w:t xml:space="preserve"> </w:t>
      </w:r>
      <w:r w:rsidRPr="002C2A02">
        <w:rPr>
          <w:rStyle w:val="StyleBoldUnderline"/>
        </w:rPr>
        <w:t>will make little difference</w:t>
      </w:r>
      <w:r w:rsidRPr="002C2A02">
        <w:t xml:space="preserve"> to most people; </w:t>
      </w:r>
      <w:r w:rsidRPr="002C2A02">
        <w:rPr>
          <w:rStyle w:val="StyleBoldUnderline"/>
        </w:rPr>
        <w:t>indeed, trade negotiations would actually go much further if the WTO simply closed down its talks altogether</w:t>
      </w:r>
      <w:r w:rsidRPr="002C2A02">
        <w:t xml:space="preserve">.¶ </w:t>
      </w:r>
      <w:r w:rsidRPr="002C2A02">
        <w:rPr>
          <w:sz w:val="16"/>
          <w:szCs w:val="16"/>
        </w:rPr>
        <w:t xml:space="preserve">The current trade talks, dubbed the Doha development round, are, at least in principle, intended to give developing countries a trade-fueled boost. Back in 2001, the WTO’s own experts estimated that halving trade barriers would inject $200 billion per year into developing countries, or about 2 percent of their total output today. Of course, </w:t>
      </w:r>
      <w:r w:rsidRPr="002C2A02">
        <w:rPr>
          <w:rStyle w:val="StyleBoldUnderline"/>
        </w:rPr>
        <w:t>most of the boost from any deal would go not to places like Niger and Nepal, but to big traders like China and Brazil</w:t>
      </w:r>
      <w:r w:rsidRPr="002C2A02">
        <w:rPr>
          <w:sz w:val="16"/>
          <w:szCs w:val="16"/>
        </w:rPr>
        <w:t xml:space="preserve">—countries that have already made huge strides against poverty. Moreover, to make the deadline, negotiators will almost certainly have to settle for a deal that falls far short of the 2 percent figure.¶ WTO officials and political leaders have played the deadline game before, with no success. But </w:t>
      </w:r>
      <w:r w:rsidRPr="002C2A02">
        <w:rPr>
          <w:rStyle w:val="StyleBoldUnderline"/>
        </w:rPr>
        <w:t>it’s not as though trade negotiations have been paralyzed during the past 10 years</w:t>
      </w:r>
      <w:r w:rsidRPr="002C2A02">
        <w:rPr>
          <w:sz w:val="16"/>
          <w:szCs w:val="16"/>
        </w:rPr>
        <w:t xml:space="preserve">. </w:t>
      </w:r>
      <w:r w:rsidRPr="002C2A02">
        <w:rPr>
          <w:rStyle w:val="StyleBoldUnderline"/>
        </w:rPr>
        <w:t>Countries have been signing free-trade agreements,</w:t>
      </w:r>
      <w:r w:rsidRPr="002C2A02">
        <w:rPr>
          <w:sz w:val="16"/>
          <w:szCs w:val="16"/>
        </w:rPr>
        <w:t xml:space="preserve"> both in pairs and at the regional level, </w:t>
      </w:r>
      <w:r w:rsidRPr="002C2A02">
        <w:rPr>
          <w:rStyle w:val="StyleBoldUnderline"/>
        </w:rPr>
        <w:t>more rapidly than ever before</w:t>
      </w:r>
      <w:r w:rsidRPr="002C2A02">
        <w:rPr>
          <w:sz w:val="16"/>
          <w:szCs w:val="16"/>
        </w:rPr>
        <w:t xml:space="preserve">. And this is where </w:t>
      </w:r>
      <w:r w:rsidRPr="002C2A02">
        <w:rPr>
          <w:rStyle w:val="StyleBoldUnderline"/>
        </w:rPr>
        <w:t>the future of free trade lies: in pragmatic regional deals, not utopian global ones</w:t>
      </w:r>
      <w:r w:rsidRPr="002C2A02">
        <w:rPr>
          <w:sz w:val="16"/>
          <w:szCs w:val="16"/>
        </w:rPr>
        <w:t xml:space="preserve">.¶ </w:t>
      </w:r>
      <w:r w:rsidRPr="002C2A02">
        <w:rPr>
          <w:rStyle w:val="StyleBoldUnderline"/>
        </w:rPr>
        <w:t>One of the WTO’s major problems is</w:t>
      </w:r>
      <w:r w:rsidRPr="002C2A02">
        <w:rPr>
          <w:sz w:val="16"/>
          <w:szCs w:val="16"/>
        </w:rPr>
        <w:t xml:space="preserve"> also touted as one of its virtues: </w:t>
      </w:r>
      <w:r w:rsidRPr="002C2A02">
        <w:rPr>
          <w:rStyle w:val="StyleBoldUnderline"/>
        </w:rPr>
        <w:t>every member has a veto</w:t>
      </w:r>
      <w:r w:rsidRPr="002C2A02">
        <w:rPr>
          <w:sz w:val="16"/>
          <w:szCs w:val="16"/>
        </w:rPr>
        <w:t xml:space="preserve">. In theory, the veto means that no country can be coerced into a lousy deal. In practice, </w:t>
      </w:r>
      <w:r w:rsidRPr="002C2A02">
        <w:rPr>
          <w:rStyle w:val="StyleBoldUnderline"/>
        </w:rPr>
        <w:t xml:space="preserve">getting all 153 members to agree to lower trade barriers has been akin to teaching </w:t>
      </w:r>
      <w:proofErr w:type="gramStart"/>
      <w:r w:rsidRPr="002C2A02">
        <w:rPr>
          <w:rStyle w:val="StyleBoldUnderline"/>
        </w:rPr>
        <w:t>puppies</w:t>
      </w:r>
      <w:proofErr w:type="gramEnd"/>
      <w:r w:rsidRPr="002C2A02">
        <w:rPr>
          <w:rStyle w:val="StyleBoldUnderline"/>
        </w:rPr>
        <w:t xml:space="preserve"> synchronized swimming</w:t>
      </w:r>
      <w:r w:rsidRPr="002C2A02">
        <w:rPr>
          <w:sz w:val="16"/>
          <w:szCs w:val="16"/>
        </w:rPr>
        <w:t xml:space="preserve">. A few countries have always taken an obstructive stance, either on principle or to push their own priorities. Canada, for example, has insisted that its unique system of supply management be enshrined in any global deal. And France won’t even entertain the idea of reducing its massive farm subsidies without major concessions from poor countries.¶ </w:t>
      </w:r>
      <w:proofErr w:type="gramStart"/>
      <w:r w:rsidRPr="002C2A02">
        <w:rPr>
          <w:rStyle w:val="StyleBoldUnderline"/>
        </w:rPr>
        <w:t>The</w:t>
      </w:r>
      <w:proofErr w:type="gramEnd"/>
      <w:r w:rsidRPr="002C2A02">
        <w:rPr>
          <w:rStyle w:val="StyleBoldUnderline"/>
        </w:rPr>
        <w:t xml:space="preserve"> only way forward is liberation from the WTO</w:t>
      </w:r>
      <w:r w:rsidRPr="002C2A02">
        <w:rPr>
          <w:sz w:val="16"/>
          <w:szCs w:val="16"/>
        </w:rPr>
        <w:t xml:space="preserve">. The majority of nations can simply leave the obstructionists behind and move forward with regional trading partners. </w:t>
      </w:r>
      <w:r w:rsidRPr="002C2A02">
        <w:rPr>
          <w:rStyle w:val="StyleBoldUnderline"/>
        </w:rPr>
        <w:t>Eventually, most of the world’s trading nations will arrange themselves into just a few big blocs. These blocs will be diverse, including rich and poor countries, since these complementary groupings often unlock the biggest gains from trade</w:t>
      </w:r>
      <w:r w:rsidRPr="002C2A02">
        <w:rPr>
          <w:sz w:val="16"/>
          <w:szCs w:val="16"/>
        </w:rPr>
        <w:t>; rich countries like to use cheap materials and labor in poor countries, and poor countries like to export their products to high-income consumers. In fact, the blocs may be so big and diverse that they won’t need to worry about lowering trade barriers</w:t>
      </w:r>
    </w:p>
    <w:p w:rsidR="002C2A02" w:rsidRPr="002C2A02" w:rsidRDefault="002C2A02" w:rsidP="002C2A02">
      <w:pPr>
        <w:pStyle w:val="Heading4"/>
        <w:rPr>
          <w:rFonts w:cs="Times New Roman"/>
        </w:rPr>
      </w:pPr>
      <w:r w:rsidRPr="002C2A02">
        <w:rPr>
          <w:rFonts w:cs="Times New Roman"/>
        </w:rPr>
        <w:t>WTO credibility not Key to expanding free trade</w:t>
      </w:r>
    </w:p>
    <w:p w:rsidR="002C2A02" w:rsidRPr="002C2A02" w:rsidRDefault="002C2A02" w:rsidP="002C2A02">
      <w:pPr>
        <w:rPr>
          <w:sz w:val="16"/>
          <w:szCs w:val="16"/>
        </w:rPr>
      </w:pPr>
      <w:r w:rsidRPr="002C2A02">
        <w:rPr>
          <w:rStyle w:val="StyleStyleBold12pt"/>
        </w:rPr>
        <w:t xml:space="preserve">Griswold 11 </w:t>
      </w:r>
      <w:r w:rsidRPr="002C2A02">
        <w:rPr>
          <w:rStyle w:val="StyleStyleBold12pt"/>
          <w:sz w:val="16"/>
          <w:szCs w:val="16"/>
        </w:rPr>
        <w:t xml:space="preserve">- </w:t>
      </w:r>
      <w:r w:rsidRPr="002C2A02">
        <w:rPr>
          <w:sz w:val="16"/>
          <w:szCs w:val="16"/>
        </w:rPr>
        <w:t>Associated Director of the Center for Trade Policy Studies at the CATO Institute</w:t>
      </w:r>
      <w:r w:rsidRPr="002C2A02">
        <w:rPr>
          <w:rStyle w:val="StyleStyleBold12pt"/>
          <w:b w:val="0"/>
          <w:sz w:val="16"/>
          <w:szCs w:val="16"/>
        </w:rPr>
        <w:t xml:space="preserve"> (12/15/2011, Daniel Griswold, “A Limping WTO Remains a Force for Good”,</w:t>
      </w:r>
      <w:r w:rsidRPr="002C2A02">
        <w:rPr>
          <w:rStyle w:val="StyleStyleBold12pt"/>
          <w:b w:val="0"/>
          <w:sz w:val="12"/>
          <w:szCs w:val="16"/>
        </w:rPr>
        <w:t xml:space="preserve"> </w:t>
      </w:r>
      <w:r w:rsidRPr="002C2A02">
        <w:rPr>
          <w:sz w:val="16"/>
          <w:szCs w:val="16"/>
        </w:rPr>
        <w:t>http://madabouttrade.wordpress.com/2011/12/15/a-limping-wto-remains-a-force-for-good/</w:t>
      </w:r>
    </w:p>
    <w:p w:rsidR="002C2A02" w:rsidRPr="002C2A02" w:rsidRDefault="002C2A02" w:rsidP="002C2A02">
      <w:pPr>
        <w:rPr>
          <w:sz w:val="16"/>
          <w:szCs w:val="16"/>
        </w:rPr>
      </w:pPr>
      <w:r w:rsidRPr="002C2A02">
        <w:rPr>
          <w:sz w:val="16"/>
          <w:szCs w:val="16"/>
        </w:rPr>
        <w:t xml:space="preserve">Trade ministers from more than 150 countries are gathering today in Geneva, Switzerland, for a three-day ministerial meeting of the World Trade Organization. These meetings happen every two years or so. No great breakthroughs are expected at this one, but it does offer an opportunity to take stock of where the WTO and world trade stand a decade after China’s entry into the organization and the launch of the still ongoing Doha Development Round.¶ News from the first day is a reminder that </w:t>
      </w:r>
      <w:r w:rsidRPr="002C2A02">
        <w:rPr>
          <w:rStyle w:val="StyleBoldUnderline"/>
        </w:rPr>
        <w:t>the organization can still deliver real trade liberalization</w:t>
      </w:r>
      <w:r w:rsidRPr="002C2A02">
        <w:t xml:space="preserve">. </w:t>
      </w:r>
      <w:r w:rsidRPr="002C2A02">
        <w:rPr>
          <w:rStyle w:val="StyleBoldUnderline"/>
        </w:rPr>
        <w:t>Forty-two members</w:t>
      </w:r>
      <w:r w:rsidRPr="002C2A02">
        <w:t>,</w:t>
      </w:r>
      <w:r w:rsidRPr="002C2A02">
        <w:rPr>
          <w:sz w:val="16"/>
          <w:szCs w:val="16"/>
        </w:rPr>
        <w:t xml:space="preserve"> including the United States, </w:t>
      </w:r>
      <w:r w:rsidRPr="002C2A02">
        <w:rPr>
          <w:rStyle w:val="StyleBoldUnderline"/>
        </w:rPr>
        <w:t>announced</w:t>
      </w:r>
      <w:r w:rsidRPr="002C2A02">
        <w:rPr>
          <w:sz w:val="16"/>
          <w:szCs w:val="16"/>
        </w:rPr>
        <w:t xml:space="preserve"> just a few hours ago </w:t>
      </w:r>
      <w:r w:rsidRPr="002C2A02">
        <w:rPr>
          <w:rStyle w:val="StyleBoldUnderline"/>
        </w:rPr>
        <w:t>that they had revised the WTO’s G</w:t>
      </w:r>
      <w:r w:rsidRPr="002C2A02">
        <w:rPr>
          <w:sz w:val="16"/>
          <w:szCs w:val="16"/>
        </w:rPr>
        <w:t xml:space="preserve">overnment </w:t>
      </w:r>
      <w:r w:rsidRPr="002C2A02">
        <w:rPr>
          <w:rStyle w:val="StyleBoldUnderline"/>
        </w:rPr>
        <w:t>P</w:t>
      </w:r>
      <w:r w:rsidRPr="002C2A02">
        <w:rPr>
          <w:sz w:val="16"/>
          <w:szCs w:val="16"/>
        </w:rPr>
        <w:t xml:space="preserve">rocurement </w:t>
      </w:r>
      <w:r w:rsidRPr="002C2A02">
        <w:rPr>
          <w:rStyle w:val="StyleBoldUnderline"/>
        </w:rPr>
        <w:t>A</w:t>
      </w:r>
      <w:r w:rsidRPr="002C2A02">
        <w:rPr>
          <w:sz w:val="16"/>
          <w:szCs w:val="16"/>
        </w:rPr>
        <w:t>greement</w:t>
      </w:r>
      <w:r w:rsidRPr="002C2A02">
        <w:t xml:space="preserve"> </w:t>
      </w:r>
      <w:r w:rsidRPr="002C2A02">
        <w:rPr>
          <w:rStyle w:val="StyleBoldUnderline"/>
        </w:rPr>
        <w:t>to open up</w:t>
      </w:r>
      <w:r w:rsidRPr="002C2A02">
        <w:t xml:space="preserve"> </w:t>
      </w:r>
      <w:r w:rsidRPr="002C2A02">
        <w:rPr>
          <w:sz w:val="16"/>
          <w:szCs w:val="16"/>
        </w:rPr>
        <w:t>an estimated</w:t>
      </w:r>
      <w:r w:rsidRPr="002C2A02">
        <w:t xml:space="preserve"> $</w:t>
      </w:r>
      <w:r w:rsidRPr="002C2A02">
        <w:rPr>
          <w:rStyle w:val="StyleBoldUnderline"/>
        </w:rPr>
        <w:t>100 billion</w:t>
      </w:r>
      <w:r w:rsidRPr="002C2A02">
        <w:t xml:space="preserve"> </w:t>
      </w:r>
      <w:r w:rsidRPr="002C2A02">
        <w:rPr>
          <w:sz w:val="16"/>
          <w:szCs w:val="16"/>
        </w:rPr>
        <w:t>in annual government purchases</w:t>
      </w:r>
      <w:r w:rsidRPr="002C2A02">
        <w:t xml:space="preserve"> </w:t>
      </w:r>
      <w:r w:rsidRPr="002C2A02">
        <w:rPr>
          <w:rStyle w:val="StyleBoldUnderline"/>
        </w:rPr>
        <w:t>to more international competition</w:t>
      </w:r>
      <w:r w:rsidRPr="002C2A02">
        <w:t xml:space="preserve">, </w:t>
      </w:r>
      <w:r w:rsidRPr="002C2A02">
        <w:rPr>
          <w:sz w:val="16"/>
          <w:szCs w:val="16"/>
        </w:rPr>
        <w:t xml:space="preserve">potentially saving taxpayers billions of dollars a year.¶ </w:t>
      </w:r>
      <w:r w:rsidRPr="002C2A02">
        <w:rPr>
          <w:rStyle w:val="StyleBoldUnderline"/>
        </w:rPr>
        <w:t>The revised GPA will also give U.S. companies a fairer shot at winning contracts</w:t>
      </w:r>
      <w:r w:rsidRPr="002C2A02">
        <w:t xml:space="preserve"> </w:t>
      </w:r>
      <w:r w:rsidRPr="002C2A02">
        <w:rPr>
          <w:sz w:val="16"/>
          <w:szCs w:val="16"/>
        </w:rPr>
        <w:t xml:space="preserve">to supply goods and services to foreign governments. It is a partial antidote to the protectionist trend in the United States and elsewhere to restrict government spending to domestic suppliers in the misguided view that that will stimulate domestic demand.¶ </w:t>
      </w:r>
      <w:r w:rsidRPr="002C2A02">
        <w:rPr>
          <w:rStyle w:val="StyleBoldUnderline"/>
        </w:rPr>
        <w:t>The Doha Round may be stalled, but global trade has continued to expand</w:t>
      </w:r>
      <w:r w:rsidRPr="002C2A02">
        <w:t xml:space="preserve">. </w:t>
      </w:r>
      <w:r w:rsidRPr="002C2A02">
        <w:rPr>
          <w:rStyle w:val="StyleBoldUnderline"/>
        </w:rPr>
        <w:t>Even with the sharp downturn</w:t>
      </w:r>
      <w:r w:rsidRPr="002C2A02">
        <w:rPr>
          <w:sz w:val="16"/>
          <w:szCs w:val="16"/>
        </w:rPr>
        <w:t xml:space="preserve"> in trade during the recent Great Recession, </w:t>
      </w:r>
      <w:r w:rsidRPr="002C2A02">
        <w:rPr>
          <w:rStyle w:val="StyleBoldUnderline"/>
        </w:rPr>
        <w:t>in the decade since 2001 global trade volume has increased 44 percent</w:t>
      </w:r>
      <w:r w:rsidRPr="002C2A02">
        <w:rPr>
          <w:sz w:val="16"/>
          <w:szCs w:val="16"/>
        </w:rPr>
        <w:t xml:space="preserve">, according to the WTO web site. </w:t>
      </w:r>
      <w:r w:rsidRPr="002C2A02">
        <w:rPr>
          <w:rStyle w:val="StyleBoldUnderline"/>
        </w:rPr>
        <w:t>Trade growth has been especially robust in East Asia and other emerging markets.</w:t>
      </w:r>
      <w:r w:rsidRPr="002C2A02">
        <w:t xml:space="preserve"> </w:t>
      </w:r>
      <w:r w:rsidRPr="002C2A02">
        <w:rPr>
          <w:sz w:val="16"/>
          <w:szCs w:val="16"/>
        </w:rPr>
        <w:t xml:space="preserve">The anti-market protestors can take some satisfaction in the lack of progress in negotiations, but globalization marches on.¶ </w:t>
      </w:r>
      <w:proofErr w:type="gramStart"/>
      <w:r w:rsidRPr="002C2A02">
        <w:rPr>
          <w:sz w:val="16"/>
          <w:szCs w:val="16"/>
        </w:rPr>
        <w:t>A</w:t>
      </w:r>
      <w:proofErr w:type="gramEnd"/>
      <w:r w:rsidRPr="002C2A02">
        <w:rPr>
          <w:sz w:val="16"/>
          <w:szCs w:val="16"/>
        </w:rPr>
        <w:t xml:space="preserve"> decade after its entry into the organization, China remains a mixed economy with significant trade barriers, but it has become one of the more open major developing economies. And it is now subject to the WTO dispute settlement mechanism and other disciplines that keep its economy more open than it would be outside the organization. There were dire warnings about a flood of imports from China if we allowed it to join, but in the past decade U.S. exports to China have grown significantly faster than imports from China.¶ As the chart below shows, since China’s entry into the WTO in December 2001, U.S. exports of goods to China have grown more than five-fold while U.S. imports of Chinese goods have grown four-fold. The robust export growth reflects both the growth of the Chinese economy and the decline of its trade barriers against goods of major export interest to the United States. For that we can give the WTO a major share of the credit.¶ As I’ve written elsewhere, there are other good reasons to see the WTO as a positive if modest factor in the global economy–to the benefit of the United States and the freedom to trade across the world.¶ </w:t>
      </w:r>
    </w:p>
    <w:p w:rsidR="002C2A02" w:rsidRPr="002C2A02" w:rsidRDefault="002C2A02" w:rsidP="002C2A02">
      <w:pPr>
        <w:pStyle w:val="Heading4"/>
        <w:rPr>
          <w:rFonts w:cs="Times New Roman"/>
        </w:rPr>
      </w:pPr>
      <w:r w:rsidRPr="002C2A02">
        <w:rPr>
          <w:rFonts w:cs="Times New Roman"/>
        </w:rPr>
        <w:t>No clear sovereignty norms, so no violation</w:t>
      </w:r>
    </w:p>
    <w:p w:rsidR="002C2A02" w:rsidRPr="002C2A02" w:rsidRDefault="002C2A02" w:rsidP="002C2A02">
      <w:pPr>
        <w:rPr>
          <w:rStyle w:val="StyleStyleBold12pt"/>
          <w:b w:val="0"/>
          <w:sz w:val="16"/>
          <w:szCs w:val="16"/>
        </w:rPr>
      </w:pPr>
      <w:proofErr w:type="spellStart"/>
      <w:r w:rsidRPr="002C2A02">
        <w:rPr>
          <w:rStyle w:val="StyleStyleBold12pt"/>
        </w:rPr>
        <w:t>Porotsky</w:t>
      </w:r>
      <w:proofErr w:type="spellEnd"/>
      <w:r w:rsidRPr="002C2A02">
        <w:rPr>
          <w:rStyle w:val="StyleStyleBold12pt"/>
        </w:rPr>
        <w:t xml:space="preserve"> 95 </w:t>
      </w:r>
      <w:r w:rsidRPr="002C2A02">
        <w:rPr>
          <w:rStyle w:val="StyleStyleBold12pt"/>
          <w:b w:val="0"/>
        </w:rPr>
        <w:t xml:space="preserve">– </w:t>
      </w:r>
      <w:r w:rsidRPr="002C2A02">
        <w:rPr>
          <w:rStyle w:val="StyleStyleBold12pt"/>
          <w:b w:val="0"/>
          <w:sz w:val="16"/>
          <w:szCs w:val="16"/>
        </w:rPr>
        <w:t>litigator (October 1995, Richard D., Vanderbilt Journal of International law, “Economic Coercion and the General Assembly: a Post-</w:t>
      </w:r>
      <w:proofErr w:type="spellStart"/>
      <w:r w:rsidRPr="002C2A02">
        <w:rPr>
          <w:rStyle w:val="StyleStyleBold12pt"/>
          <w:b w:val="0"/>
          <w:sz w:val="16"/>
          <w:szCs w:val="16"/>
        </w:rPr>
        <w:t>ColdWar</w:t>
      </w:r>
      <w:proofErr w:type="spellEnd"/>
      <w:r w:rsidRPr="002C2A02">
        <w:rPr>
          <w:rStyle w:val="StyleStyleBold12pt"/>
          <w:b w:val="0"/>
          <w:sz w:val="16"/>
          <w:szCs w:val="16"/>
        </w:rPr>
        <w:t xml:space="preserve"> Assessment of the Legality and Utility of the Thirty-Five-Year Old Embargo Against Cuba”, http://www.lexisnexis.com.proxy2.cl.msu.edu/hottopics/lnacademic/?verb=sr&amp;csi=305891)</w:t>
      </w:r>
    </w:p>
    <w:p w:rsidR="002C2A02" w:rsidRPr="002C2A02" w:rsidRDefault="002C2A02" w:rsidP="002C2A02">
      <w:pPr>
        <w:widowControl w:val="0"/>
        <w:autoSpaceDE w:val="0"/>
        <w:autoSpaceDN w:val="0"/>
        <w:adjustRightInd w:val="0"/>
        <w:rPr>
          <w:lang w:eastAsia="ja-JP"/>
        </w:rPr>
      </w:pPr>
    </w:p>
    <w:p w:rsidR="002C2A02" w:rsidRPr="002C2A02" w:rsidRDefault="002C2A02" w:rsidP="002C2A02">
      <w:pPr>
        <w:widowControl w:val="0"/>
        <w:autoSpaceDE w:val="0"/>
        <w:autoSpaceDN w:val="0"/>
        <w:adjustRightInd w:val="0"/>
        <w:rPr>
          <w:u w:val="single"/>
          <w:lang w:eastAsia="ja-JP"/>
        </w:rPr>
      </w:pPr>
      <w:r w:rsidRPr="002C2A02">
        <w:rPr>
          <w:u w:val="single"/>
          <w:lang w:eastAsia="ja-JP"/>
        </w:rPr>
        <w:lastRenderedPageBreak/>
        <w:t>Over the past thirty years</w:t>
      </w:r>
      <w:r w:rsidRPr="002C2A02">
        <w:rPr>
          <w:lang w:eastAsia="ja-JP"/>
        </w:rPr>
        <w:t xml:space="preserve">, </w:t>
      </w:r>
      <w:r w:rsidRPr="002C2A02">
        <w:rPr>
          <w:sz w:val="16"/>
          <w:szCs w:val="16"/>
          <w:lang w:eastAsia="ja-JP"/>
        </w:rPr>
        <w:t>despite several notable United Nations resolutions, developing</w:t>
      </w:r>
      <w:r w:rsidRPr="002C2A02">
        <w:rPr>
          <w:lang w:eastAsia="ja-JP"/>
        </w:rPr>
        <w:t xml:space="preserve"> </w:t>
      </w:r>
      <w:r w:rsidRPr="002C2A02">
        <w:rPr>
          <w:u w:val="single"/>
          <w:lang w:eastAsia="ja-JP"/>
        </w:rPr>
        <w:t>nations failed to establish a</w:t>
      </w:r>
      <w:r w:rsidRPr="002C2A02">
        <w:rPr>
          <w:lang w:eastAsia="ja-JP"/>
        </w:rPr>
        <w:t xml:space="preserve"> </w:t>
      </w:r>
      <w:r w:rsidRPr="002C2A02">
        <w:rPr>
          <w:sz w:val="16"/>
          <w:szCs w:val="16"/>
          <w:lang w:eastAsia="ja-JP"/>
        </w:rPr>
        <w:t>clear</w:t>
      </w:r>
      <w:r w:rsidRPr="002C2A02">
        <w:rPr>
          <w:lang w:eastAsia="ja-JP"/>
        </w:rPr>
        <w:t xml:space="preserve"> </w:t>
      </w:r>
      <w:r w:rsidRPr="002C2A02">
        <w:rPr>
          <w:u w:val="single"/>
          <w:lang w:eastAsia="ja-JP"/>
        </w:rPr>
        <w:t>norm prohibiting economic coercion</w:t>
      </w:r>
      <w:r w:rsidRPr="002C2A02">
        <w:rPr>
          <w:lang w:eastAsia="ja-JP"/>
        </w:rPr>
        <w:t xml:space="preserve">. </w:t>
      </w:r>
      <w:r w:rsidRPr="002C2A02">
        <w:rPr>
          <w:sz w:val="16"/>
          <w:szCs w:val="16"/>
          <w:lang w:eastAsia="ja-JP"/>
        </w:rPr>
        <w:t>Cuba has attempted to parlay international anger into world condemnation of alleged U.S. economic coercion in the wake of U.S. passage of the Cuban Democracy Act of 1992, which impacts third party states while clamping down on Cuba. Indeed, from 1992 to 1994 the U.N. General Assembly overwhelmingly passed several resolutions critical of the United States</w:t>
      </w:r>
      <w:r w:rsidRPr="002C2A02">
        <w:rPr>
          <w:lang w:eastAsia="ja-JP"/>
        </w:rPr>
        <w:t xml:space="preserve">. </w:t>
      </w:r>
      <w:r w:rsidRPr="002C2A02">
        <w:rPr>
          <w:sz w:val="16"/>
          <w:szCs w:val="16"/>
          <w:lang w:eastAsia="ja-JP"/>
        </w:rPr>
        <w:t>However</w:t>
      </w:r>
      <w:r w:rsidRPr="002C2A02">
        <w:rPr>
          <w:u w:val="single"/>
          <w:lang w:eastAsia="ja-JP"/>
        </w:rPr>
        <w:t>, analysis of the text of the resolutions and the positions of individual voting members reveals that there has been little or no movement toward a norm prohibiting the use of economic coercion.</w:t>
      </w:r>
    </w:p>
    <w:p w:rsidR="002C2A02" w:rsidRPr="002C2A02" w:rsidRDefault="002C2A02" w:rsidP="002C2A02"/>
    <w:p w:rsidR="002C2A02" w:rsidRPr="002C2A02" w:rsidRDefault="002C2A02" w:rsidP="002C2A02"/>
    <w:sectPr w:rsidR="002C2A02" w:rsidRPr="002C2A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BE1" w:rsidRDefault="009A5BE1" w:rsidP="005F5576">
      <w:r>
        <w:separator/>
      </w:r>
    </w:p>
  </w:endnote>
  <w:endnote w:type="continuationSeparator" w:id="0">
    <w:p w:rsidR="009A5BE1" w:rsidRDefault="009A5BE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BE1" w:rsidRDefault="009A5BE1" w:rsidP="005F5576">
      <w:r>
        <w:separator/>
      </w:r>
    </w:p>
  </w:footnote>
  <w:footnote w:type="continuationSeparator" w:id="0">
    <w:p w:rsidR="009A5BE1" w:rsidRDefault="009A5BE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BE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643E"/>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188C"/>
    <w:rsid w:val="00182D51"/>
    <w:rsid w:val="0018565A"/>
    <w:rsid w:val="0019587B"/>
    <w:rsid w:val="001A4F0E"/>
    <w:rsid w:val="001B0A04"/>
    <w:rsid w:val="001B3CEC"/>
    <w:rsid w:val="001C1D82"/>
    <w:rsid w:val="001C2147"/>
    <w:rsid w:val="001C587E"/>
    <w:rsid w:val="001C7C90"/>
    <w:rsid w:val="001D0D51"/>
    <w:rsid w:val="001E2EBB"/>
    <w:rsid w:val="001F7572"/>
    <w:rsid w:val="0020006E"/>
    <w:rsid w:val="002009AE"/>
    <w:rsid w:val="002101DA"/>
    <w:rsid w:val="00216CC5"/>
    <w:rsid w:val="00217499"/>
    <w:rsid w:val="0024023F"/>
    <w:rsid w:val="00240C4E"/>
    <w:rsid w:val="00243DC0"/>
    <w:rsid w:val="00250E16"/>
    <w:rsid w:val="00257696"/>
    <w:rsid w:val="0026382E"/>
    <w:rsid w:val="00272786"/>
    <w:rsid w:val="0028439F"/>
    <w:rsid w:val="00287AB7"/>
    <w:rsid w:val="00294D00"/>
    <w:rsid w:val="002A213E"/>
    <w:rsid w:val="002A612B"/>
    <w:rsid w:val="002B68A4"/>
    <w:rsid w:val="002C2A02"/>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6F5"/>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4F92"/>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1448"/>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7E08"/>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5BE1"/>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1F02"/>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3BE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Bo"/>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Heading"/>
    <w:basedOn w:val="DefaultParagraphFont"/>
    <w:link w:val="Heading4"/>
    <w:uiPriority w:val="4"/>
    <w:rsid w:val="00D176BE"/>
    <w:rPr>
      <w:rFonts w:ascii="Times New Roman" w:eastAsiaTheme="majorEastAsia" w:hAnsi="Times New Roman" w:cstheme="majorBidi"/>
      <w:b/>
      <w:bCs/>
      <w:iCs/>
      <w:sz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611448"/>
    <w:rPr>
      <w:rFonts w:ascii="Arial Narrow" w:eastAsia="Calibri" w:hAnsi="Arial Narrow"/>
      <w:u w:val="thick"/>
    </w:rPr>
  </w:style>
  <w:style w:type="paragraph" w:customStyle="1" w:styleId="BoldUnderline">
    <w:name w:val="Bold Underline"/>
    <w:basedOn w:val="Normal"/>
    <w:link w:val="BoldUnderlineChar"/>
    <w:qFormat/>
    <w:rsid w:val="00611448"/>
    <w:rPr>
      <w:rFonts w:ascii="Arial Narrow" w:eastAsia="Calibri" w:hAnsi="Arial Narrow"/>
      <w:b/>
      <w:u w:val="thick"/>
    </w:rPr>
  </w:style>
  <w:style w:type="character" w:customStyle="1" w:styleId="BoldUnderlineChar">
    <w:name w:val="Bold Underline Char"/>
    <w:link w:val="BoldUnderline"/>
    <w:rsid w:val="00611448"/>
    <w:rPr>
      <w:rFonts w:ascii="Arial Narrow" w:eastAsia="Calibri" w:hAnsi="Arial Narrow" w:cs="Times New Roman"/>
      <w:b/>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Emphasi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no Char,Bo"/>
    <w:basedOn w:val="DefaultParagraphFont"/>
    <w:uiPriority w:val="6"/>
    <w:qFormat/>
    <w:rsid w:val="00D176BE"/>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Heading"/>
    <w:basedOn w:val="DefaultParagraphFont"/>
    <w:link w:val="Heading4"/>
    <w:uiPriority w:val="4"/>
    <w:rsid w:val="00D176BE"/>
    <w:rPr>
      <w:rFonts w:ascii="Times New Roman" w:eastAsiaTheme="majorEastAsia" w:hAnsi="Times New Roman" w:cstheme="majorBidi"/>
      <w:b/>
      <w:bCs/>
      <w:iCs/>
      <w:sz w:val="20"/>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611448"/>
    <w:rPr>
      <w:rFonts w:ascii="Arial Narrow" w:eastAsia="Calibri" w:hAnsi="Arial Narrow"/>
      <w:u w:val="thick"/>
    </w:rPr>
  </w:style>
  <w:style w:type="paragraph" w:customStyle="1" w:styleId="BoldUnderline">
    <w:name w:val="Bold Underline"/>
    <w:basedOn w:val="Normal"/>
    <w:link w:val="BoldUnderlineChar"/>
    <w:qFormat/>
    <w:rsid w:val="00611448"/>
    <w:rPr>
      <w:rFonts w:ascii="Arial Narrow" w:eastAsia="Calibri" w:hAnsi="Arial Narrow"/>
      <w:b/>
      <w:u w:val="thick"/>
    </w:rPr>
  </w:style>
  <w:style w:type="character" w:customStyle="1" w:styleId="BoldUnderlineChar">
    <w:name w:val="Bold Underline Char"/>
    <w:link w:val="BoldUnderline"/>
    <w:rsid w:val="00611448"/>
    <w:rPr>
      <w:rFonts w:ascii="Arial Narrow" w:eastAsia="Calibri" w:hAnsi="Arial Narrow" w:cs="Times New Roman"/>
      <w:b/>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pr.org/2013/08/04/208796058/snowden-case-illustrates-decline-in-u-s-russia-relations" TargetMode="External"/><Relationship Id="rId18" Type="http://schemas.openxmlformats.org/officeDocument/2006/relationships/hyperlink" Target="http://www.borderlandbeat.com/2011/03/obama-pledges-200-million-to-central.html" TargetMode="External"/><Relationship Id="rId26" Type="http://schemas.openxmlformats.org/officeDocument/2006/relationships/hyperlink" Target="http://www.cfr.org/cuba/us-cuba-relations/p11113" TargetMode="External"/><Relationship Id="rId3" Type="http://schemas.openxmlformats.org/officeDocument/2006/relationships/customXml" Target="../customXml/item3.xml"/><Relationship Id="rId21" Type="http://schemas.openxmlformats.org/officeDocument/2006/relationships/hyperlink" Target="http://www.emorywheel.com/iranian-proliferation-much-ado-about-nothing/"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tomorrowsworld.org/node/760" TargetMode="External"/><Relationship Id="rId17" Type="http://schemas.openxmlformats.org/officeDocument/2006/relationships/hyperlink" Target="http://blogs.cfr.org/oneil/2011/08/24/myths-and-realities-of-u-s-mexico-border-spillover-effects/" TargetMode="External"/><Relationship Id="rId25" Type="http://schemas.openxmlformats.org/officeDocument/2006/relationships/hyperlink" Target="http://www.cfr.org/cuba/us-cuba-relations/p11113" TargetMode="External"/><Relationship Id="rId33" Type="http://schemas.openxmlformats.org/officeDocument/2006/relationships/hyperlink" Target="http://www.cnbc.com/id/100375831" TargetMode="External"/><Relationship Id="rId2" Type="http://schemas.openxmlformats.org/officeDocument/2006/relationships/customXml" Target="../customXml/item2.xml"/><Relationship Id="rId16" Type="http://schemas.openxmlformats.org/officeDocument/2006/relationships/hyperlink" Target="http://www.bbc.co.uk/news/world-latin-america-18396739" TargetMode="External"/><Relationship Id="rId20" Type="http://schemas.openxmlformats.org/officeDocument/2006/relationships/hyperlink" Target="http://www.emorywheel.com/iranian-proliferation-much-ado-about-nothing/" TargetMode="External"/><Relationship Id="rId29" Type="http://schemas.openxmlformats.org/officeDocument/2006/relationships/hyperlink" Target="http://www.cfr.org/cuba/us-cuba-relations/p1111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oover.org/publications/defining-ideas/article/123451" TargetMode="External"/><Relationship Id="rId24" Type="http://schemas.openxmlformats.org/officeDocument/2006/relationships/hyperlink" Target="http://www.cfr.org/cuba/us-cuba-relations/p11113" TargetMode="External"/><Relationship Id="rId32" Type="http://schemas.openxmlformats.org/officeDocument/2006/relationships/hyperlink" Target="http://www.globalissues.org/article/42/the-wto-and-free-trade" TargetMode="External"/><Relationship Id="rId5" Type="http://schemas.microsoft.com/office/2007/relationships/stylesWithEffects" Target="stylesWithEffects.xml"/><Relationship Id="rId15" Type="http://schemas.openxmlformats.org/officeDocument/2006/relationships/hyperlink" Target="http://www.usatoday.com/story/news/world/2013/04/30/mexico-obama-drug-war/2123107/" TargetMode="External"/><Relationship Id="rId23" Type="http://schemas.openxmlformats.org/officeDocument/2006/relationships/hyperlink" Target="http://www.huffingtonpost.com/martha-burk/obama-and-castro-sparring_b_529606.html" TargetMode="External"/><Relationship Id="rId28" Type="http://schemas.openxmlformats.org/officeDocument/2006/relationships/hyperlink" Target="http://www.cfr.org/cuba/us-cuba-relations/p11113" TargetMode="External"/><Relationship Id="rId10" Type="http://schemas.openxmlformats.org/officeDocument/2006/relationships/hyperlink" Target="http://www.foreignaffairs.com/articles/55875/max-boot/paving-the-road-to-hell-the-failure-of-u-n-peacekeeping" TargetMode="External"/><Relationship Id="rId19" Type="http://schemas.openxmlformats.org/officeDocument/2006/relationships/hyperlink" Target="http://www.nytimes.com/2013/01/11/world/middleeast/iran-finding-ways-to-circumvent-sanctions-treasury-department-says.html?_r=0" TargetMode="External"/><Relationship Id="rId31" Type="http://schemas.openxmlformats.org/officeDocument/2006/relationships/hyperlink" Target="http://www6.miami.edu/iccas/USEmbargo.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lmtonline.com/articles/2013/08/02/front/news/doc51fbe57f5e6f7080007263.txt" TargetMode="External"/><Relationship Id="rId22" Type="http://schemas.openxmlformats.org/officeDocument/2006/relationships/hyperlink" Target="http://barha.asiaportal.info/blogs/in-focus/2009/november/understanding-east-asian-peace-some-findings-role-informal-processes-mi" TargetMode="External"/><Relationship Id="rId27" Type="http://schemas.openxmlformats.org/officeDocument/2006/relationships/hyperlink" Target="http://www.cfr.org/cuba/us-cuba-relations/p11113" TargetMode="External"/><Relationship Id="rId30" Type="http://schemas.openxmlformats.org/officeDocument/2006/relationships/hyperlink" Target="http://www6.miami.edu/iccas/USEmbargo.pdf" TargetMode="External"/><Relationship Id="rId35" Type="http://schemas.openxmlformats.org/officeDocument/2006/relationships/theme" Target="theme/theme1.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2604CB-B1C0-4A24-9EC7-25D21E561F38}"/>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77</TotalTime>
  <Pages>37</Pages>
  <Words>22737</Words>
  <Characters>129606</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152039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Caporal</dc:creator>
  <cp:lastModifiedBy>Jack Caporal</cp:lastModifiedBy>
  <cp:revision>8</cp:revision>
  <dcterms:created xsi:type="dcterms:W3CDTF">2013-08-05T17:41:00Z</dcterms:created>
  <dcterms:modified xsi:type="dcterms:W3CDTF">2013-08-05T19:10:00Z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