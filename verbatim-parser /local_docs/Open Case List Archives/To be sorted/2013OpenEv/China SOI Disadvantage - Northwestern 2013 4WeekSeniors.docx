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0617" w:rsidRDefault="00CB0617" w:rsidP="00CB0617">
      <w:pPr>
        <w:pStyle w:val="Heading1"/>
      </w:pPr>
      <w:r>
        <w:t xml:space="preserve">China Sphere of Influence DA </w:t>
      </w:r>
    </w:p>
    <w:p w:rsidR="00CB0617" w:rsidRDefault="00CA7BA7" w:rsidP="00CA7BA7">
      <w:pPr>
        <w:pStyle w:val="Heading2"/>
      </w:pPr>
      <w:r>
        <w:lastRenderedPageBreak/>
        <w:t>1NC</w:t>
      </w:r>
    </w:p>
    <w:p w:rsidR="000756D1" w:rsidRDefault="000756D1" w:rsidP="00AD34C4">
      <w:pPr>
        <w:pStyle w:val="Heading3"/>
      </w:pPr>
      <w:r>
        <w:lastRenderedPageBreak/>
        <w:t xml:space="preserve">1NC </w:t>
      </w:r>
    </w:p>
    <w:p w:rsidR="00DF4BE0" w:rsidRDefault="00DF4BE0" w:rsidP="000756D1">
      <w:pPr>
        <w:rPr>
          <w:rStyle w:val="StyleStyleBold12pt"/>
        </w:rPr>
      </w:pPr>
      <w:r>
        <w:rPr>
          <w:rStyle w:val="StyleStyleBold12pt"/>
        </w:rPr>
        <w:t xml:space="preserve">China is </w:t>
      </w:r>
      <w:r w:rsidRPr="00DF4BE0">
        <w:rPr>
          <w:rStyle w:val="StyleStyleBold12pt"/>
          <w:u w:val="single"/>
        </w:rPr>
        <w:t xml:space="preserve">overtaking the US </w:t>
      </w:r>
      <w:r>
        <w:rPr>
          <w:rStyle w:val="StyleStyleBold12pt"/>
        </w:rPr>
        <w:t xml:space="preserve">in Latin America but </w:t>
      </w:r>
      <w:r w:rsidRPr="00DF4BE0">
        <w:rPr>
          <w:rStyle w:val="StyleStyleBold12pt"/>
          <w:u w:val="single"/>
        </w:rPr>
        <w:t>economic engagement in the second term</w:t>
      </w:r>
      <w:r>
        <w:rPr>
          <w:rStyle w:val="StyleStyleBold12pt"/>
        </w:rPr>
        <w:t xml:space="preserve"> revers that---key to US influence in TPP negotiations which edge china out in East asia </w:t>
      </w:r>
    </w:p>
    <w:p w:rsidR="00D04BE9" w:rsidRDefault="00D04BE9" w:rsidP="000756D1">
      <w:r w:rsidRPr="00D04BE9">
        <w:rPr>
          <w:rStyle w:val="StyleStyleBold12pt"/>
        </w:rPr>
        <w:t>Padgett 5/13</w:t>
      </w:r>
      <w:r>
        <w:t>/13 (Padgett is a Miami-based journalist and TIME contributor “The Obama Administration Looks to Latin America After Years of Neglect,” http://world.time.com/2013/05</w:t>
      </w:r>
      <w:bookmarkStart w:id="0" w:name="_GoBack"/>
      <w:bookmarkEnd w:id="0"/>
      <w:r>
        <w:t xml:space="preserve">/13/has-washington-finally-discovered-latin-america/) </w:t>
      </w:r>
    </w:p>
    <w:p w:rsidR="006562F9" w:rsidRPr="00D04BE9" w:rsidRDefault="00D04BE9" w:rsidP="000756D1">
      <w:pPr>
        <w:rPr>
          <w:rStyle w:val="StyleBoldUnderline"/>
        </w:rPr>
      </w:pPr>
      <w:r w:rsidRPr="00C83B9A">
        <w:rPr>
          <w:sz w:val="16"/>
        </w:rPr>
        <w:t xml:space="preserve">So why this sudden spate of south-of-the-border schmoozing? Even Biden calls it “the most active stretch of high-level engagement on Latin America in a long, long time.” Maybe </w:t>
      </w:r>
      <w:r w:rsidRPr="00EA6688">
        <w:rPr>
          <w:rStyle w:val="StyleBoldUnderline"/>
        </w:rPr>
        <w:t>the U.S. feels it can show its face in the region</w:t>
      </w:r>
      <w:r w:rsidRPr="00D04BE9">
        <w:rPr>
          <w:rStyle w:val="StyleBoldUnderline"/>
        </w:rPr>
        <w:t xml:space="preserve"> </w:t>
      </w:r>
      <w:r w:rsidRPr="00C83B9A">
        <w:rPr>
          <w:sz w:val="16"/>
        </w:rPr>
        <w:t xml:space="preserve">again a year </w:t>
      </w:r>
      <w:r w:rsidRPr="00D04BE9">
        <w:rPr>
          <w:rStyle w:val="StyleBoldUnderline"/>
        </w:rPr>
        <w:t xml:space="preserve">after a posse of Secret Service agents was caught partying with prostitutes in </w:t>
      </w:r>
      <w:r w:rsidRPr="00C83B9A">
        <w:rPr>
          <w:sz w:val="16"/>
        </w:rPr>
        <w:t>Cartagena, Colombia</w:t>
      </w:r>
      <w:r w:rsidRPr="00D04BE9">
        <w:rPr>
          <w:rStyle w:val="StyleBoldUnderline"/>
        </w:rPr>
        <w:t>,</w:t>
      </w:r>
      <w:r w:rsidRPr="00C83B9A">
        <w:rPr>
          <w:sz w:val="16"/>
        </w:rPr>
        <w:t xml:space="preserve"> on the eve of the Summit of the Americas. But the serious explanation is economics: after a decade of boom in Latin America, </w:t>
      </w:r>
      <w:r w:rsidRPr="00EA6688">
        <w:rPr>
          <w:rStyle w:val="StyleBoldUnderline"/>
          <w:highlight w:val="cyan"/>
        </w:rPr>
        <w:t>the Administration</w:t>
      </w:r>
      <w:r w:rsidRPr="00EA6688">
        <w:rPr>
          <w:sz w:val="16"/>
          <w:highlight w:val="cyan"/>
        </w:rPr>
        <w:t xml:space="preserve"> </w:t>
      </w:r>
      <w:r w:rsidRPr="00EA6688">
        <w:rPr>
          <w:sz w:val="16"/>
        </w:rPr>
        <w:t xml:space="preserve">has finally </w:t>
      </w:r>
      <w:r w:rsidRPr="00EA6688">
        <w:rPr>
          <w:rStyle w:val="StyleBoldUnderline"/>
          <w:highlight w:val="cyan"/>
        </w:rPr>
        <w:t>figured out that many of the region’s economies are strong enough</w:t>
      </w:r>
      <w:r w:rsidRPr="00EA6688">
        <w:rPr>
          <w:sz w:val="16"/>
          <w:highlight w:val="cyan"/>
        </w:rPr>
        <w:t xml:space="preserve"> </w:t>
      </w:r>
      <w:r w:rsidRPr="00EA6688">
        <w:rPr>
          <w:rStyle w:val="StyleBoldUnderline"/>
          <w:highlight w:val="cyan"/>
        </w:rPr>
        <w:t>global players</w:t>
      </w:r>
      <w:r w:rsidRPr="00C83B9A">
        <w:rPr>
          <w:sz w:val="16"/>
        </w:rPr>
        <w:t xml:space="preserve"> now </w:t>
      </w:r>
      <w:r w:rsidRPr="00EA6688">
        <w:rPr>
          <w:rStyle w:val="StyleBoldUnderline"/>
          <w:highlight w:val="cyan"/>
        </w:rPr>
        <w:t>to be useful to the U.S. as bloc partners in its bid to stay ahead of China’s</w:t>
      </w:r>
      <w:r w:rsidRPr="00C83B9A">
        <w:rPr>
          <w:sz w:val="16"/>
        </w:rPr>
        <w:t xml:space="preserve"> </w:t>
      </w:r>
      <w:r w:rsidRPr="00D04BE9">
        <w:rPr>
          <w:rStyle w:val="StyleBoldUnderline"/>
        </w:rPr>
        <w:t xml:space="preserve">burgeoning </w:t>
      </w:r>
      <w:r w:rsidRPr="00EA6688">
        <w:rPr>
          <w:rStyle w:val="StyleBoldUnderline"/>
          <w:highlight w:val="cyan"/>
        </w:rPr>
        <w:t>trade and financial power</w:t>
      </w:r>
      <w:r w:rsidRPr="00C83B9A">
        <w:rPr>
          <w:sz w:val="16"/>
        </w:rPr>
        <w:t xml:space="preserve">. </w:t>
      </w:r>
      <w:r w:rsidRPr="00EA6688">
        <w:rPr>
          <w:rStyle w:val="StyleBoldUnderline"/>
          <w:highlight w:val="cyan"/>
        </w:rPr>
        <w:t>By incorporating dynamos</w:t>
      </w:r>
      <w:r w:rsidRPr="00EA6688">
        <w:rPr>
          <w:sz w:val="16"/>
          <w:highlight w:val="cyan"/>
        </w:rPr>
        <w:t xml:space="preserve"> </w:t>
      </w:r>
      <w:r w:rsidRPr="00EA6688">
        <w:rPr>
          <w:rStyle w:val="StyleBoldUnderline"/>
          <w:highlight w:val="cyan"/>
        </w:rPr>
        <w:t>like</w:t>
      </w:r>
      <w:r w:rsidRPr="00C83B9A">
        <w:rPr>
          <w:sz w:val="16"/>
        </w:rPr>
        <w:t xml:space="preserve"> Chile, Peru and </w:t>
      </w:r>
      <w:r w:rsidRPr="00EA6688">
        <w:rPr>
          <w:rStyle w:val="StyleBoldUnderline"/>
          <w:highlight w:val="cyan"/>
        </w:rPr>
        <w:t>Mexico</w:t>
      </w:r>
      <w:r w:rsidRPr="00C83B9A">
        <w:rPr>
          <w:sz w:val="16"/>
        </w:rPr>
        <w:t xml:space="preserve"> (countries with whom the U.S. already has free-trade agreements) </w:t>
      </w:r>
      <w:r w:rsidRPr="00EA6688">
        <w:rPr>
          <w:rStyle w:val="StyleBoldUnderline"/>
          <w:highlight w:val="cyan"/>
        </w:rPr>
        <w:t>into major new free-trade initiatives like the</w:t>
      </w:r>
      <w:r w:rsidRPr="00C83B9A">
        <w:rPr>
          <w:sz w:val="16"/>
        </w:rPr>
        <w:t xml:space="preserve"> Trans-Pacific Partnership (</w:t>
      </w:r>
      <w:r w:rsidRPr="00EA6688">
        <w:rPr>
          <w:rStyle w:val="StyleBoldUnderline"/>
          <w:highlight w:val="cyan"/>
        </w:rPr>
        <w:t>TPP), Washington hopes to flex more muscle when it engages formidable regions like Asia</w:t>
      </w:r>
      <w:r w:rsidRPr="00D04BE9">
        <w:rPr>
          <w:rStyle w:val="StyleBoldUnderline"/>
        </w:rPr>
        <w:t>.</w:t>
      </w:r>
      <w:r w:rsidRPr="00C83B9A">
        <w:rPr>
          <w:sz w:val="16"/>
        </w:rPr>
        <w:t xml:space="preserve"> On the one hand, this development ought to make Latin America’s day. For once the region can feel as though Washington is approaching it from a standpoint of pragmatism instead of paternalism — “not out of geopolitical security fears or some sense of First World noblesse oblige,” says Christopher Sabatini, senior director of policy at the Americas Society and Council of the Americas in New York City, “but out of a realistic sense that it needs closer ties to these Latin American markets.” Trade between the U.S. and Latin America, in fact, is hitting record highs: $843 billion in goods alone last year, a 6% increase over 2011. Latin America purchases 25% of U.S. exports; Mexico alone buys 75% more from the U.S. than China does. The U.S., meanwhile, has inked free-trade pacts with more than a third of the hemisphere’s nations. </w:t>
      </w:r>
      <w:r w:rsidR="006562F9" w:rsidRPr="00D04BE9">
        <w:rPr>
          <w:rStyle w:val="StyleBoldUnderline"/>
        </w:rPr>
        <w:t>Analysts</w:t>
      </w:r>
      <w:r w:rsidR="006562F9" w:rsidRPr="00C83B9A">
        <w:rPr>
          <w:sz w:val="16"/>
        </w:rPr>
        <w:t xml:space="preserve"> now </w:t>
      </w:r>
      <w:r w:rsidR="006562F9" w:rsidRPr="00D04BE9">
        <w:rPr>
          <w:rStyle w:val="StyleBoldUnderline"/>
        </w:rPr>
        <w:t xml:space="preserve">see </w:t>
      </w:r>
      <w:r w:rsidR="006562F9" w:rsidRPr="00EA6688">
        <w:rPr>
          <w:rStyle w:val="StyleBoldUnderline"/>
          <w:highlight w:val="cyan"/>
        </w:rPr>
        <w:t>the U.S. waking up to the fact that it can leverage its links with other hemispheric</w:t>
      </w:r>
      <w:r w:rsidR="006562F9" w:rsidRPr="00EA6688">
        <w:rPr>
          <w:sz w:val="16"/>
          <w:highlight w:val="cyan"/>
        </w:rPr>
        <w:t xml:space="preserve"> </w:t>
      </w:r>
      <w:r w:rsidR="006562F9" w:rsidRPr="00EA6688">
        <w:rPr>
          <w:rStyle w:val="StyleBoldUnderline"/>
          <w:highlight w:val="cyan"/>
        </w:rPr>
        <w:t>markets</w:t>
      </w:r>
      <w:r w:rsidR="006562F9" w:rsidRPr="00EA6688">
        <w:rPr>
          <w:sz w:val="16"/>
          <w:highlight w:val="cyan"/>
        </w:rPr>
        <w:t xml:space="preserve"> </w:t>
      </w:r>
      <w:r w:rsidR="006562F9" w:rsidRPr="00EA6688">
        <w:rPr>
          <w:rStyle w:val="StyleBoldUnderline"/>
          <w:highlight w:val="cyan"/>
        </w:rPr>
        <w:t>to fashion</w:t>
      </w:r>
      <w:r w:rsidR="006562F9" w:rsidRPr="00C83B9A">
        <w:rPr>
          <w:sz w:val="16"/>
        </w:rPr>
        <w:t xml:space="preserve"> what Sabatini calls “</w:t>
      </w:r>
      <w:r w:rsidR="006562F9" w:rsidRPr="00EA6688">
        <w:rPr>
          <w:rStyle w:val="StyleBoldUnderline"/>
          <w:highlight w:val="cyan"/>
        </w:rPr>
        <w:t>a stronger hinge to help it project itself more effectively</w:t>
      </w:r>
      <w:r w:rsidR="006562F9" w:rsidRPr="00C83B9A">
        <w:rPr>
          <w:sz w:val="16"/>
        </w:rPr>
        <w:t xml:space="preserve">, especially </w:t>
      </w:r>
      <w:r w:rsidR="006562F9" w:rsidRPr="00EA6688">
        <w:rPr>
          <w:rStyle w:val="StyleBoldUnderline"/>
          <w:highlight w:val="cyan"/>
        </w:rPr>
        <w:t>to the Pacific and Asia</w:t>
      </w:r>
      <w:r w:rsidR="006562F9" w:rsidRPr="00C83B9A">
        <w:rPr>
          <w:sz w:val="16"/>
        </w:rPr>
        <w:t xml:space="preserve">.” As Ed </w:t>
      </w:r>
      <w:r w:rsidR="006562F9" w:rsidRPr="00D04BE9">
        <w:rPr>
          <w:rStyle w:val="StyleBoldUnderline"/>
        </w:rPr>
        <w:t>Gerwin</w:t>
      </w:r>
      <w:r w:rsidR="006562F9" w:rsidRPr="00C83B9A">
        <w:rPr>
          <w:sz w:val="16"/>
        </w:rPr>
        <w:t xml:space="preserve">, </w:t>
      </w:r>
      <w:r w:rsidR="006562F9" w:rsidRPr="00D04BE9">
        <w:rPr>
          <w:rStyle w:val="StyleBoldUnderline"/>
        </w:rPr>
        <w:t>senior fellow for trade</w:t>
      </w:r>
      <w:r w:rsidR="006562F9" w:rsidRPr="00C83B9A">
        <w:rPr>
          <w:sz w:val="16"/>
        </w:rPr>
        <w:t xml:space="preserve">-and-economic policy </w:t>
      </w:r>
      <w:r w:rsidR="006562F9" w:rsidRPr="00D04BE9">
        <w:rPr>
          <w:rStyle w:val="StyleBoldUnderline"/>
        </w:rPr>
        <w:t>at</w:t>
      </w:r>
      <w:r w:rsidR="006562F9" w:rsidRPr="00C83B9A">
        <w:rPr>
          <w:sz w:val="16"/>
        </w:rPr>
        <w:t xml:space="preserve"> </w:t>
      </w:r>
      <w:r w:rsidR="006562F9" w:rsidRPr="00D04BE9">
        <w:rPr>
          <w:rStyle w:val="StyleBoldUnderline"/>
        </w:rPr>
        <w:t>the Third Way</w:t>
      </w:r>
      <w:r w:rsidR="006562F9" w:rsidRPr="00C83B9A">
        <w:rPr>
          <w:sz w:val="16"/>
        </w:rPr>
        <w:t xml:space="preserve"> think tank in Washington, D.C., </w:t>
      </w:r>
      <w:r w:rsidR="006562F9" w:rsidRPr="00D04BE9">
        <w:rPr>
          <w:rStyle w:val="StyleBoldUnderline"/>
        </w:rPr>
        <w:t xml:space="preserve">pointed out </w:t>
      </w:r>
      <w:r w:rsidR="006562F9" w:rsidRPr="00C83B9A">
        <w:rPr>
          <w:sz w:val="16"/>
        </w:rPr>
        <w:t xml:space="preserve">recently for GE’s Ideas Lab, </w:t>
      </w:r>
      <w:r w:rsidR="006562F9" w:rsidRPr="00D04BE9">
        <w:rPr>
          <w:rStyle w:val="StyleBoldUnderline"/>
        </w:rPr>
        <w:t>it makes Economics</w:t>
      </w:r>
      <w:r w:rsidR="006562F9" w:rsidRPr="00C83B9A">
        <w:rPr>
          <w:sz w:val="16"/>
        </w:rPr>
        <w:t xml:space="preserve"> 101 </w:t>
      </w:r>
      <w:r w:rsidR="006562F9" w:rsidRPr="00D04BE9">
        <w:rPr>
          <w:rStyle w:val="StyleBoldUnderline"/>
        </w:rPr>
        <w:t>sense for the U.S.</w:t>
      </w:r>
      <w:r w:rsidR="006562F9" w:rsidRPr="00C83B9A">
        <w:rPr>
          <w:sz w:val="16"/>
        </w:rPr>
        <w:t xml:space="preserve"> </w:t>
      </w:r>
      <w:r w:rsidR="006562F9" w:rsidRPr="00EA6688">
        <w:rPr>
          <w:rStyle w:val="StyleBoldUnderline"/>
          <w:highlight w:val="cyan"/>
        </w:rPr>
        <w:t>Under NAFTA</w:t>
      </w:r>
      <w:r w:rsidR="006562F9" w:rsidRPr="00C83B9A">
        <w:rPr>
          <w:sz w:val="16"/>
        </w:rPr>
        <w:t>, for example, “</w:t>
      </w:r>
      <w:r w:rsidR="006562F9" w:rsidRPr="00EA6688">
        <w:rPr>
          <w:rStyle w:val="StyleBoldUnderline"/>
          <w:highlight w:val="cyan"/>
        </w:rPr>
        <w:t>Exports from Canada</w:t>
      </w:r>
      <w:r w:rsidR="006562F9" w:rsidRPr="00D04BE9">
        <w:rPr>
          <w:rStyle w:val="StyleBoldUnderline"/>
        </w:rPr>
        <w:t xml:space="preserve"> </w:t>
      </w:r>
      <w:r w:rsidR="006562F9" w:rsidRPr="00EA6688">
        <w:rPr>
          <w:rStyle w:val="StyleBoldUnderline"/>
          <w:highlight w:val="cyan"/>
        </w:rPr>
        <w:t>and Mexico</w:t>
      </w:r>
      <w:r w:rsidR="006562F9" w:rsidRPr="00C83B9A">
        <w:rPr>
          <w:sz w:val="16"/>
        </w:rPr>
        <w:t xml:space="preserve"> often </w:t>
      </w:r>
      <w:r w:rsidR="006562F9" w:rsidRPr="00EA6688">
        <w:rPr>
          <w:rStyle w:val="StyleBoldUnderline"/>
          <w:highlight w:val="cyan"/>
        </w:rPr>
        <w:t>contain an extraordinarily high level of ‘embedded’</w:t>
      </w:r>
      <w:r w:rsidR="006562F9" w:rsidRPr="00D04BE9">
        <w:rPr>
          <w:rStyle w:val="StyleBoldUnderline"/>
        </w:rPr>
        <w:t xml:space="preserve"> U</w:t>
      </w:r>
      <w:r w:rsidR="006562F9" w:rsidRPr="00EA6688">
        <w:rPr>
          <w:rStyle w:val="StyleBoldUnderline"/>
          <w:highlight w:val="cyan"/>
        </w:rPr>
        <w:t>.S. content</w:t>
      </w:r>
      <w:r w:rsidR="006562F9" w:rsidRPr="00C83B9A">
        <w:rPr>
          <w:sz w:val="16"/>
        </w:rPr>
        <w:t>,” Gerwin writes. “</w:t>
      </w:r>
      <w:r w:rsidR="006562F9" w:rsidRPr="00EA6688">
        <w:rPr>
          <w:rStyle w:val="StyleBoldUnderline"/>
          <w:highlight w:val="cyan"/>
        </w:rPr>
        <w:t>Because of</w:t>
      </w:r>
      <w:r w:rsidR="006562F9" w:rsidRPr="00D04BE9">
        <w:rPr>
          <w:rStyle w:val="StyleBoldUnderline"/>
        </w:rPr>
        <w:t xml:space="preserve"> </w:t>
      </w:r>
      <w:r w:rsidR="006562F9" w:rsidRPr="00EA6688">
        <w:rPr>
          <w:rStyle w:val="StyleBoldUnderline"/>
          <w:highlight w:val="cyan"/>
        </w:rPr>
        <w:t>this</w:t>
      </w:r>
      <w:r w:rsidR="006562F9" w:rsidRPr="00C83B9A">
        <w:rPr>
          <w:sz w:val="16"/>
        </w:rPr>
        <w:t xml:space="preserve"> significant </w:t>
      </w:r>
      <w:r w:rsidR="006562F9" w:rsidRPr="00EA6688">
        <w:rPr>
          <w:rStyle w:val="StyleBoldUnderline"/>
          <w:highlight w:val="cyan"/>
        </w:rPr>
        <w:t>integration</w:t>
      </w:r>
      <w:r w:rsidR="006562F9" w:rsidRPr="00D04BE9">
        <w:rPr>
          <w:rStyle w:val="StyleBoldUnderline"/>
        </w:rPr>
        <w:t xml:space="preserve">, </w:t>
      </w:r>
      <w:r w:rsidR="006562F9" w:rsidRPr="00EA6688">
        <w:rPr>
          <w:rStyle w:val="StyleBoldUnderline"/>
          <w:highlight w:val="cyan"/>
        </w:rPr>
        <w:t>the U.S</w:t>
      </w:r>
      <w:r w:rsidR="006562F9" w:rsidRPr="00D04BE9">
        <w:rPr>
          <w:rStyle w:val="StyleBoldUnderline"/>
        </w:rPr>
        <w:t xml:space="preserve">. often </w:t>
      </w:r>
      <w:r w:rsidR="006562F9" w:rsidRPr="00EA6688">
        <w:rPr>
          <w:rStyle w:val="StyleBoldUnderline"/>
          <w:highlight w:val="cyan"/>
        </w:rPr>
        <w:t>wins when Canada and Mexico succeed</w:t>
      </w:r>
      <w:r w:rsidR="006562F9" w:rsidRPr="00C83B9A">
        <w:rPr>
          <w:sz w:val="16"/>
        </w:rPr>
        <w:t xml:space="preserve"> in global markets.” </w:t>
      </w:r>
      <w:r w:rsidR="006562F9" w:rsidRPr="00D04BE9">
        <w:rPr>
          <w:rStyle w:val="StyleBoldUnderline"/>
        </w:rPr>
        <w:t>That’s</w:t>
      </w:r>
      <w:r w:rsidR="006562F9" w:rsidRPr="00C83B9A">
        <w:rPr>
          <w:sz w:val="16"/>
        </w:rPr>
        <w:t xml:space="preserve"> </w:t>
      </w:r>
      <w:r w:rsidR="006562F9" w:rsidRPr="00D04BE9">
        <w:rPr>
          <w:rStyle w:val="StyleBoldUnderline"/>
        </w:rPr>
        <w:t>a big reason the U.S. brought those next-door neighbors into TPP negotiations</w:t>
      </w:r>
      <w:r w:rsidR="006562F9" w:rsidRPr="00C83B9A">
        <w:rPr>
          <w:sz w:val="16"/>
        </w:rPr>
        <w:t xml:space="preserve"> last year — and although it doesn’t share that degree of integration with other countries in </w:t>
      </w:r>
      <w:r w:rsidR="006562F9" w:rsidRPr="00EA6688">
        <w:rPr>
          <w:rStyle w:val="StyleBoldUnderline"/>
          <w:highlight w:val="cyan"/>
        </w:rPr>
        <w:t>the Americas</w:t>
      </w:r>
      <w:r w:rsidR="006562F9" w:rsidRPr="00C83B9A">
        <w:rPr>
          <w:sz w:val="16"/>
        </w:rPr>
        <w:t xml:space="preserve">, </w:t>
      </w:r>
      <w:r w:rsidR="006562F9" w:rsidRPr="00D04BE9">
        <w:rPr>
          <w:rStyle w:val="StyleBoldUnderline"/>
        </w:rPr>
        <w:t xml:space="preserve">their </w:t>
      </w:r>
      <w:r w:rsidR="006562F9" w:rsidRPr="00EA6688">
        <w:rPr>
          <w:rStyle w:val="StyleBoldUnderline"/>
          <w:highlight w:val="cyan"/>
        </w:rPr>
        <w:t>sheer proximity</w:t>
      </w:r>
      <w:r w:rsidR="006562F9" w:rsidRPr="00D04BE9">
        <w:rPr>
          <w:rStyle w:val="StyleBoldUnderline"/>
        </w:rPr>
        <w:t xml:space="preserve"> as well as </w:t>
      </w:r>
      <w:r w:rsidR="006562F9" w:rsidRPr="00EA6688">
        <w:rPr>
          <w:rStyle w:val="StyleBoldUnderline"/>
          <w:highlight w:val="cyan"/>
        </w:rPr>
        <w:t>growing economic clout</w:t>
      </w:r>
      <w:r w:rsidR="006562F9" w:rsidRPr="00D04BE9">
        <w:rPr>
          <w:rStyle w:val="StyleBoldUnderline"/>
        </w:rPr>
        <w:t xml:space="preserve"> </w:t>
      </w:r>
      <w:r w:rsidR="006562F9" w:rsidRPr="00EA6688">
        <w:rPr>
          <w:rStyle w:val="StyleBoldUnderline"/>
          <w:highlight w:val="cyan"/>
        </w:rPr>
        <w:t>are an impetus for</w:t>
      </w:r>
      <w:r w:rsidR="006562F9" w:rsidRPr="00D04BE9">
        <w:rPr>
          <w:rStyle w:val="StyleBoldUnderline"/>
        </w:rPr>
        <w:t>,</w:t>
      </w:r>
      <w:r w:rsidR="006562F9" w:rsidRPr="00C83B9A">
        <w:rPr>
          <w:sz w:val="16"/>
        </w:rPr>
        <w:t xml:space="preserve"> as Biden puts it, </w:t>
      </w:r>
      <w:r w:rsidR="006562F9" w:rsidRPr="00D04BE9">
        <w:rPr>
          <w:rStyle w:val="StyleBoldUnderline"/>
        </w:rPr>
        <w:t xml:space="preserve">greater </w:t>
      </w:r>
      <w:r w:rsidR="006562F9" w:rsidRPr="00EA6688">
        <w:rPr>
          <w:rStyle w:val="StyleBoldUnderline"/>
          <w:highlight w:val="cyan"/>
        </w:rPr>
        <w:t>high-level engagement</w:t>
      </w:r>
      <w:r w:rsidR="006562F9" w:rsidRPr="00D04BE9">
        <w:rPr>
          <w:rStyle w:val="StyleBoldUnderline"/>
        </w:rPr>
        <w:t xml:space="preserve"> than Washington usually accords the region.</w:t>
      </w:r>
      <w:r>
        <w:rPr>
          <w:rStyle w:val="StyleBoldUnderline"/>
        </w:rPr>
        <w:t xml:space="preserve"> </w:t>
      </w:r>
      <w:r w:rsidR="006562F9" w:rsidRPr="00C83B9A">
        <w:rPr>
          <w:sz w:val="16"/>
        </w:rPr>
        <w:t xml:space="preserve">On the other hand, Latin America can also be excused if it’s a little irked — if it’s asking the U.S., Why did you wait so long to make this outreach, if you really are making a genuine outreach? </w:t>
      </w:r>
      <w:r w:rsidR="006562F9" w:rsidRPr="00EA6688">
        <w:rPr>
          <w:rStyle w:val="StyleBoldUnderline"/>
          <w:highlight w:val="cyan"/>
        </w:rPr>
        <w:t>Washington feels</w:t>
      </w:r>
      <w:r w:rsidR="006562F9" w:rsidRPr="00C83B9A">
        <w:rPr>
          <w:sz w:val="16"/>
        </w:rPr>
        <w:t xml:space="preserve"> more </w:t>
      </w:r>
      <w:r w:rsidR="006562F9" w:rsidRPr="00EA6688">
        <w:rPr>
          <w:rStyle w:val="StyleBoldUnderline"/>
          <w:highlight w:val="cyan"/>
        </w:rPr>
        <w:t>urgency to look south</w:t>
      </w:r>
      <w:r w:rsidR="006562F9" w:rsidRPr="00D04BE9">
        <w:rPr>
          <w:rStyle w:val="StyleBoldUnderline"/>
        </w:rPr>
        <w:t xml:space="preserve"> at the moment largely </w:t>
      </w:r>
      <w:r w:rsidR="006562F9" w:rsidRPr="00EA6688">
        <w:rPr>
          <w:rStyle w:val="StyleBoldUnderline"/>
          <w:highlight w:val="cyan"/>
        </w:rPr>
        <w:t>because of China’s increasing incursion into the hemisphere</w:t>
      </w:r>
      <w:r w:rsidR="006562F9" w:rsidRPr="00D04BE9">
        <w:rPr>
          <w:rStyle w:val="StyleBoldUnderline"/>
        </w:rPr>
        <w:t xml:space="preserve">: annual </w:t>
      </w:r>
      <w:r w:rsidR="006562F9" w:rsidRPr="00EA6688">
        <w:rPr>
          <w:rStyle w:val="StyleBoldUnderline"/>
          <w:highlight w:val="cyan"/>
        </w:rPr>
        <w:t>China–Latin America trade exceeds $200 billion today</w:t>
      </w:r>
      <w:r w:rsidR="006562F9" w:rsidRPr="00D04BE9">
        <w:rPr>
          <w:rStyle w:val="StyleBoldUnderline"/>
        </w:rPr>
        <w:t xml:space="preserve"> </w:t>
      </w:r>
      <w:r w:rsidR="006562F9" w:rsidRPr="00EA6688">
        <w:rPr>
          <w:rStyle w:val="StyleBoldUnderline"/>
          <w:highlight w:val="cyan"/>
        </w:rPr>
        <w:t>compared with less than $10 billion in 2000</w:t>
      </w:r>
      <w:r w:rsidR="006562F9" w:rsidRPr="00D04BE9">
        <w:rPr>
          <w:rStyle w:val="StyleBoldUnderline"/>
        </w:rPr>
        <w:t xml:space="preserve">. </w:t>
      </w:r>
      <w:r w:rsidR="006562F9" w:rsidRPr="00EA6688">
        <w:rPr>
          <w:rStyle w:val="StyleBoldUnderline"/>
          <w:highlight w:val="cyan"/>
        </w:rPr>
        <w:t xml:space="preserve">U.S.–Latin America trade may be robust. But </w:t>
      </w:r>
      <w:r w:rsidR="006562F9" w:rsidRPr="00EA6688">
        <w:rPr>
          <w:rStyle w:val="StyleBoldUnderline"/>
        </w:rPr>
        <w:t xml:space="preserve">this month </w:t>
      </w:r>
      <w:r w:rsidR="006562F9" w:rsidRPr="00EA6688">
        <w:rPr>
          <w:rStyle w:val="StyleBoldUnderline"/>
          <w:highlight w:val="cyan"/>
        </w:rPr>
        <w:t>Sabatini’s publication, Americas Quarterly, lays out striking evidence of U.S. decline</w:t>
      </w:r>
      <w:r w:rsidR="006562F9" w:rsidRPr="00EA6688">
        <w:rPr>
          <w:sz w:val="16"/>
          <w:highlight w:val="cyan"/>
        </w:rPr>
        <w:t>:</w:t>
      </w:r>
      <w:r w:rsidR="006562F9" w:rsidRPr="00C83B9A">
        <w:rPr>
          <w:sz w:val="16"/>
        </w:rPr>
        <w:t xml:space="preserve"> in 1995, for example, the U.S. sent Brazil, Latin America’s largest economy and now the world’s sixth largest, more than a fifth of that country’s imports; by 2011 it was 15%, the same share sent from China. Ditto with regard to Brazil’s exports: in 1995 the U.S. bought 21%, but just 10% in 2011, while for China it was 17%. </w:t>
      </w:r>
      <w:r w:rsidR="006562F9" w:rsidRPr="00D04BE9">
        <w:rPr>
          <w:rStyle w:val="StyleBoldUnderline"/>
        </w:rPr>
        <w:t>China</w:t>
      </w:r>
      <w:r w:rsidR="006562F9" w:rsidRPr="00C83B9A">
        <w:rPr>
          <w:sz w:val="16"/>
        </w:rPr>
        <w:t xml:space="preserve">, as a result, </w:t>
      </w:r>
      <w:r w:rsidR="006562F9" w:rsidRPr="00D04BE9">
        <w:rPr>
          <w:rStyle w:val="StyleBoldUnderline"/>
        </w:rPr>
        <w:t xml:space="preserve">surpassed the U.S. as Brazil’s top trading partner </w:t>
      </w:r>
      <w:r w:rsidR="006562F9" w:rsidRPr="00C83B9A">
        <w:rPr>
          <w:sz w:val="16"/>
        </w:rPr>
        <w:t xml:space="preserve">in 2009. What’s more, </w:t>
      </w:r>
      <w:r w:rsidR="006562F9" w:rsidRPr="00D04BE9">
        <w:rPr>
          <w:rStyle w:val="StyleBoldUnderline"/>
        </w:rPr>
        <w:t>business with the Americas as a share of total U.S. trade has actually dropped over the past decade.</w:t>
      </w:r>
      <w:r>
        <w:rPr>
          <w:rStyle w:val="StyleBoldUnderline"/>
        </w:rPr>
        <w:t xml:space="preserve"> </w:t>
      </w:r>
      <w:r w:rsidR="006562F9" w:rsidRPr="00C83B9A">
        <w:rPr>
          <w:sz w:val="16"/>
        </w:rPr>
        <w:t xml:space="preserve">The investment tally is even more striking: </w:t>
      </w:r>
      <w:r w:rsidR="006562F9" w:rsidRPr="00D04BE9">
        <w:rPr>
          <w:rStyle w:val="StyleBoldUnderline"/>
        </w:rPr>
        <w:t>in 1995, the U.S. accounted for 37% of Brazil’s foreign direct investment vs. 10% in 2011</w:t>
      </w:r>
      <w:r w:rsidR="006562F9" w:rsidRPr="00C83B9A">
        <w:rPr>
          <w:sz w:val="16"/>
        </w:rPr>
        <w:t xml:space="preserve"> — </w:t>
      </w:r>
      <w:r w:rsidR="006562F9" w:rsidRPr="00D04BE9">
        <w:rPr>
          <w:rStyle w:val="StyleBoldUnderline"/>
        </w:rPr>
        <w:t>less than China’s</w:t>
      </w:r>
      <w:r w:rsidR="006562F9" w:rsidRPr="00C83B9A">
        <w:rPr>
          <w:sz w:val="16"/>
        </w:rPr>
        <w:t xml:space="preserve">. Granted, </w:t>
      </w:r>
      <w:r w:rsidR="006562F9" w:rsidRPr="00EA6688">
        <w:rPr>
          <w:rStyle w:val="StyleBoldUnderline"/>
          <w:highlight w:val="cyan"/>
        </w:rPr>
        <w:t>it’s good for Latin America to be less dependent on the U.S</w:t>
      </w:r>
      <w:r w:rsidR="006562F9" w:rsidRPr="00D04BE9">
        <w:rPr>
          <w:rStyle w:val="StyleBoldUnderline"/>
        </w:rPr>
        <w:t>.</w:t>
      </w:r>
      <w:r w:rsidR="006562F9" w:rsidRPr="00C83B9A">
        <w:rPr>
          <w:sz w:val="16"/>
        </w:rPr>
        <w:t xml:space="preserve"> But </w:t>
      </w:r>
      <w:r w:rsidR="006562F9" w:rsidRPr="00EA6688">
        <w:rPr>
          <w:rStyle w:val="StyleBoldUnderline"/>
          <w:highlight w:val="cyan"/>
        </w:rPr>
        <w:t>it’s</w:t>
      </w:r>
      <w:r w:rsidR="006562F9" w:rsidRPr="00D04BE9">
        <w:rPr>
          <w:rStyle w:val="StyleBoldUnderline"/>
        </w:rPr>
        <w:t xml:space="preserve"> </w:t>
      </w:r>
      <w:r w:rsidR="006562F9" w:rsidRPr="00EA6688">
        <w:rPr>
          <w:rStyle w:val="StyleBoldUnderline"/>
          <w:highlight w:val="cyan"/>
        </w:rPr>
        <w:t xml:space="preserve">hardly unreasonable to conclude </w:t>
      </w:r>
      <w:r w:rsidR="006562F9" w:rsidRPr="00EA6688">
        <w:rPr>
          <w:rStyle w:val="StyleBoldUnderline"/>
        </w:rPr>
        <w:t xml:space="preserve">that </w:t>
      </w:r>
      <w:r w:rsidR="006562F9" w:rsidRPr="00EA6688">
        <w:rPr>
          <w:rStyle w:val="StyleBoldUnderline"/>
          <w:highlight w:val="cyan"/>
        </w:rPr>
        <w:t xml:space="preserve">Washington wouldn’t be facing this China syndrome </w:t>
      </w:r>
      <w:r w:rsidR="006562F9" w:rsidRPr="00EA6688">
        <w:rPr>
          <w:sz w:val="16"/>
        </w:rPr>
        <w:t xml:space="preserve">in its own hemisphere </w:t>
      </w:r>
      <w:r w:rsidR="006562F9" w:rsidRPr="00EA6688">
        <w:rPr>
          <w:rStyle w:val="StyleBoldUnderline"/>
          <w:highlight w:val="cyan"/>
        </w:rPr>
        <w:t>if</w:t>
      </w:r>
      <w:r w:rsidR="006562F9" w:rsidRPr="00EA6688">
        <w:rPr>
          <w:sz w:val="16"/>
          <w:highlight w:val="cyan"/>
        </w:rPr>
        <w:t xml:space="preserve"> </w:t>
      </w:r>
      <w:r w:rsidR="006562F9" w:rsidRPr="00EA6688">
        <w:rPr>
          <w:rStyle w:val="StyleBoldUnderline"/>
          <w:highlight w:val="cyan"/>
        </w:rPr>
        <w:t>it</w:t>
      </w:r>
      <w:r w:rsidR="006562F9" w:rsidRPr="00EA6688">
        <w:rPr>
          <w:sz w:val="16"/>
          <w:highlight w:val="cyan"/>
        </w:rPr>
        <w:t xml:space="preserve"> </w:t>
      </w:r>
      <w:r w:rsidR="006562F9" w:rsidRPr="00EA6688">
        <w:rPr>
          <w:rStyle w:val="StyleBoldUnderline"/>
          <w:highlight w:val="cyan"/>
        </w:rPr>
        <w:t>had</w:t>
      </w:r>
      <w:r w:rsidR="006562F9" w:rsidRPr="00EA6688">
        <w:rPr>
          <w:sz w:val="16"/>
          <w:highlight w:val="cyan"/>
        </w:rPr>
        <w:t xml:space="preserve"> </w:t>
      </w:r>
      <w:r w:rsidR="006562F9" w:rsidRPr="00EA6688">
        <w:rPr>
          <w:sz w:val="16"/>
        </w:rPr>
        <w:t xml:space="preserve">simply </w:t>
      </w:r>
      <w:r w:rsidR="006562F9" w:rsidRPr="00EA6688">
        <w:rPr>
          <w:rStyle w:val="StyleBoldUnderline"/>
          <w:highlight w:val="cyan"/>
        </w:rPr>
        <w:t>taken “high-level engagement on Latin America” more seriously</w:t>
      </w:r>
      <w:r w:rsidR="006562F9" w:rsidRPr="00EA6688">
        <w:rPr>
          <w:sz w:val="16"/>
          <w:highlight w:val="cyan"/>
        </w:rPr>
        <w:t xml:space="preserve"> </w:t>
      </w:r>
      <w:r w:rsidR="006562F9" w:rsidRPr="00EA6688">
        <w:rPr>
          <w:sz w:val="16"/>
        </w:rPr>
        <w:t>a decade or more ago. Or even four years ago, when Obama took office pledging a more benign U.S. foreign policy toward the region and then used that, say critics, as an excuse for benign neglect.</w:t>
      </w:r>
      <w:r w:rsidRPr="00EA6688">
        <w:rPr>
          <w:sz w:val="16"/>
        </w:rPr>
        <w:t xml:space="preserve"> </w:t>
      </w:r>
      <w:r w:rsidR="006562F9" w:rsidRPr="00EA6688">
        <w:rPr>
          <w:rStyle w:val="StyleBoldUnderline"/>
          <w:highlight w:val="cyan"/>
        </w:rPr>
        <w:t>Obama’s</w:t>
      </w:r>
      <w:r w:rsidR="006562F9" w:rsidRPr="00EA6688">
        <w:rPr>
          <w:sz w:val="16"/>
          <w:highlight w:val="cyan"/>
        </w:rPr>
        <w:t xml:space="preserve"> </w:t>
      </w:r>
      <w:r w:rsidR="006562F9" w:rsidRPr="00EA6688">
        <w:rPr>
          <w:rStyle w:val="StyleBoldUnderline"/>
          <w:highlight w:val="cyan"/>
        </w:rPr>
        <w:t xml:space="preserve">aides argue </w:t>
      </w:r>
      <w:r w:rsidR="006562F9" w:rsidRPr="00EA6688">
        <w:rPr>
          <w:sz w:val="16"/>
        </w:rPr>
        <w:t xml:space="preserve">that </w:t>
      </w:r>
      <w:r w:rsidR="006562F9" w:rsidRPr="00EA6688">
        <w:rPr>
          <w:rStyle w:val="StyleBoldUnderline"/>
          <w:highlight w:val="cyan"/>
        </w:rPr>
        <w:t>distractions</w:t>
      </w:r>
      <w:r w:rsidR="006562F9" w:rsidRPr="00EA6688">
        <w:rPr>
          <w:sz w:val="16"/>
          <w:highlight w:val="cyan"/>
        </w:rPr>
        <w:t xml:space="preserve"> </w:t>
      </w:r>
      <w:r w:rsidR="006562F9" w:rsidRPr="00EA6688">
        <w:rPr>
          <w:sz w:val="16"/>
        </w:rPr>
        <w:t xml:space="preserve">like the 2009 Honduras coup and </w:t>
      </w:r>
      <w:r w:rsidR="006562F9" w:rsidRPr="00EA6688">
        <w:rPr>
          <w:sz w:val="16"/>
          <w:highlight w:val="cyan"/>
        </w:rPr>
        <w:t>t</w:t>
      </w:r>
      <w:r w:rsidR="006562F9" w:rsidRPr="00C83B9A">
        <w:rPr>
          <w:sz w:val="16"/>
        </w:rPr>
        <w:t xml:space="preserve">he relentless anti-Yanqui noise from Venezuela’s now deceased President Hugo Chávez, not to mention U.S. wars in Iraq and Afghanistan, </w:t>
      </w:r>
      <w:r w:rsidR="006562F9" w:rsidRPr="00EA6688">
        <w:rPr>
          <w:rStyle w:val="StyleBoldUnderline"/>
          <w:highlight w:val="cyan"/>
        </w:rPr>
        <w:t>made</w:t>
      </w:r>
      <w:r w:rsidR="006562F9" w:rsidRPr="00C83B9A">
        <w:rPr>
          <w:sz w:val="16"/>
        </w:rPr>
        <w:t xml:space="preserve"> more substantive </w:t>
      </w:r>
      <w:r w:rsidR="006562F9" w:rsidRPr="00EA6688">
        <w:rPr>
          <w:rStyle w:val="StyleBoldUnderline"/>
          <w:highlight w:val="cyan"/>
        </w:rPr>
        <w:t>dealings</w:t>
      </w:r>
      <w:r w:rsidR="006562F9" w:rsidRPr="00D04BE9">
        <w:rPr>
          <w:rStyle w:val="StyleBoldUnderline"/>
        </w:rPr>
        <w:t xml:space="preserve"> </w:t>
      </w:r>
      <w:r w:rsidR="006562F9" w:rsidRPr="00EA6688">
        <w:rPr>
          <w:rStyle w:val="StyleBoldUnderline"/>
          <w:highlight w:val="cyan"/>
        </w:rPr>
        <w:t>harde</w:t>
      </w:r>
      <w:r w:rsidR="006562F9" w:rsidRPr="00D04BE9">
        <w:rPr>
          <w:rStyle w:val="StyleBoldUnderline"/>
        </w:rPr>
        <w:t>r in his first term</w:t>
      </w:r>
      <w:r w:rsidR="006562F9" w:rsidRPr="00C83B9A">
        <w:rPr>
          <w:sz w:val="16"/>
        </w:rPr>
        <w:t xml:space="preserve"> — </w:t>
      </w:r>
      <w:r w:rsidR="006562F9" w:rsidRPr="00D04BE9">
        <w:rPr>
          <w:rStyle w:val="StyleBoldUnderline"/>
        </w:rPr>
        <w:t>and</w:t>
      </w:r>
      <w:r w:rsidR="006562F9" w:rsidRPr="00C83B9A">
        <w:rPr>
          <w:sz w:val="16"/>
        </w:rPr>
        <w:t xml:space="preserve"> that </w:t>
      </w:r>
      <w:r w:rsidR="006562F9" w:rsidRPr="00D04BE9">
        <w:rPr>
          <w:rStyle w:val="StyleBoldUnderline"/>
        </w:rPr>
        <w:t xml:space="preserve">factors like </w:t>
      </w:r>
      <w:r w:rsidR="006562F9" w:rsidRPr="00EA6688">
        <w:rPr>
          <w:rStyle w:val="StyleBoldUnderline"/>
          <w:highlight w:val="cyan"/>
        </w:rPr>
        <w:t xml:space="preserve">the Latin </w:t>
      </w:r>
      <w:r w:rsidR="006562F9" w:rsidRPr="00EA6688">
        <w:rPr>
          <w:rStyle w:val="StyleBoldUnderline"/>
          <w:highlight w:val="cyan"/>
        </w:rPr>
        <w:lastRenderedPageBreak/>
        <w:t>American left’s current weakness</w:t>
      </w:r>
      <w:r w:rsidR="006562F9" w:rsidRPr="00C83B9A">
        <w:rPr>
          <w:sz w:val="16"/>
        </w:rPr>
        <w:t xml:space="preserve"> (</w:t>
      </w:r>
      <w:r w:rsidR="006562F9" w:rsidRPr="00EA6688">
        <w:rPr>
          <w:rStyle w:val="StyleBoldUnderline"/>
          <w:highlight w:val="cyan"/>
        </w:rPr>
        <w:t>including</w:t>
      </w:r>
      <w:r w:rsidR="006562F9" w:rsidRPr="00C83B9A">
        <w:rPr>
          <w:sz w:val="16"/>
        </w:rPr>
        <w:t xml:space="preserve"> last month’s slim election victory for Chávez’s handpicked successor, Nicolás </w:t>
      </w:r>
      <w:r w:rsidR="006562F9" w:rsidRPr="00EA6688">
        <w:rPr>
          <w:rStyle w:val="StyleBoldUnderline"/>
          <w:highlight w:val="cyan"/>
        </w:rPr>
        <w:t>Maduro</w:t>
      </w:r>
      <w:r w:rsidR="006562F9" w:rsidRPr="00C83B9A">
        <w:rPr>
          <w:sz w:val="16"/>
        </w:rPr>
        <w:t xml:space="preserve">) </w:t>
      </w:r>
      <w:r w:rsidR="006562F9" w:rsidRPr="00EA6688">
        <w:rPr>
          <w:rStyle w:val="StyleBoldUnderline"/>
          <w:highlight w:val="cyan"/>
        </w:rPr>
        <w:t>make it easier</w:t>
      </w:r>
      <w:r w:rsidR="006562F9" w:rsidRPr="00D04BE9">
        <w:rPr>
          <w:rStyle w:val="StyleBoldUnderline"/>
        </w:rPr>
        <w:t xml:space="preserve"> in his second</w:t>
      </w:r>
      <w:r w:rsidR="006562F9" w:rsidRPr="00C83B9A">
        <w:rPr>
          <w:sz w:val="16"/>
        </w:rPr>
        <w:t xml:space="preserve">. </w:t>
      </w:r>
      <w:r w:rsidR="006562F9" w:rsidRPr="00EA6688">
        <w:rPr>
          <w:rStyle w:val="StyleBoldUnderline"/>
          <w:highlight w:val="cyan"/>
        </w:rPr>
        <w:t>If</w:t>
      </w:r>
      <w:r w:rsidR="006562F9" w:rsidRPr="00C83B9A">
        <w:rPr>
          <w:sz w:val="16"/>
        </w:rPr>
        <w:t xml:space="preserve"> </w:t>
      </w:r>
      <w:r w:rsidR="006562F9" w:rsidRPr="00EA6688">
        <w:rPr>
          <w:rStyle w:val="StyleBoldUnderline"/>
          <w:highlight w:val="cyan"/>
        </w:rPr>
        <w:t>Obama</w:t>
      </w:r>
      <w:r w:rsidR="006562F9" w:rsidRPr="00C83B9A">
        <w:rPr>
          <w:sz w:val="16"/>
        </w:rPr>
        <w:t xml:space="preserve"> really </w:t>
      </w:r>
      <w:r w:rsidR="006562F9" w:rsidRPr="00D04BE9">
        <w:rPr>
          <w:rStyle w:val="StyleBoldUnderline"/>
        </w:rPr>
        <w:t xml:space="preserve">has </w:t>
      </w:r>
      <w:r w:rsidR="006562F9" w:rsidRPr="00EA6688">
        <w:rPr>
          <w:rStyle w:val="StyleBoldUnderline"/>
          <w:highlight w:val="cyan"/>
        </w:rPr>
        <w:t>embarked on a more attentive Latin America strategy</w:t>
      </w:r>
      <w:r w:rsidR="006562F9" w:rsidRPr="00C83B9A">
        <w:rPr>
          <w:sz w:val="16"/>
        </w:rPr>
        <w:t xml:space="preserve"> (a wait-and-see approach is best at this point), “I think </w:t>
      </w:r>
      <w:r w:rsidR="006562F9" w:rsidRPr="00EA6688">
        <w:rPr>
          <w:rStyle w:val="StyleBoldUnderline"/>
          <w:highlight w:val="cyan"/>
        </w:rPr>
        <w:t>it could</w:t>
      </w:r>
      <w:r w:rsidR="006562F9" w:rsidRPr="00D04BE9">
        <w:rPr>
          <w:rStyle w:val="StyleBoldUnderline"/>
        </w:rPr>
        <w:t xml:space="preserve"> </w:t>
      </w:r>
      <w:r w:rsidR="006562F9" w:rsidRPr="00EA6688">
        <w:rPr>
          <w:rStyle w:val="StyleBoldUnderline"/>
          <w:highlight w:val="cyan"/>
        </w:rPr>
        <w:t>be one of the more interesting things the U.S. has done post–Cold War</w:t>
      </w:r>
      <w:r w:rsidR="006562F9" w:rsidRPr="00EA6688">
        <w:rPr>
          <w:sz w:val="16"/>
          <w:highlight w:val="cyan"/>
        </w:rPr>
        <w:t>,”</w:t>
      </w:r>
      <w:r w:rsidR="006562F9" w:rsidRPr="00C83B9A">
        <w:rPr>
          <w:sz w:val="16"/>
        </w:rPr>
        <w:t xml:space="preserve"> </w:t>
      </w:r>
      <w:r w:rsidR="006562F9" w:rsidRPr="00D04BE9">
        <w:rPr>
          <w:rStyle w:val="StyleBoldUnderline"/>
        </w:rPr>
        <w:t xml:space="preserve">says Sabatini. </w:t>
      </w:r>
      <w:r w:rsidR="006562F9" w:rsidRPr="00EA6688">
        <w:rPr>
          <w:rStyle w:val="Emphasis"/>
          <w:highlight w:val="cyan"/>
        </w:rPr>
        <w:t>Better late than never</w:t>
      </w:r>
      <w:r w:rsidR="006562F9" w:rsidRPr="00D04BE9">
        <w:rPr>
          <w:rStyle w:val="StyleBoldUnderline"/>
        </w:rPr>
        <w:t>.</w:t>
      </w:r>
    </w:p>
    <w:p w:rsidR="00D04BE9" w:rsidRDefault="00D04BE9" w:rsidP="000756D1"/>
    <w:p w:rsidR="00DF4BE0" w:rsidRDefault="00DF4BE0" w:rsidP="00D04BE9">
      <w:pPr>
        <w:rPr>
          <w:rStyle w:val="StyleStyleBold12pt"/>
        </w:rPr>
      </w:pPr>
      <w:r>
        <w:rPr>
          <w:rStyle w:val="StyleStyleBold12pt"/>
        </w:rPr>
        <w:t xml:space="preserve">Strong trade leverage in the TPP is the lynchpin to an effective Asia pivot </w:t>
      </w:r>
    </w:p>
    <w:p w:rsidR="00D04BE9" w:rsidRDefault="00D04BE9" w:rsidP="00D04BE9">
      <w:r>
        <w:rPr>
          <w:rStyle w:val="StyleStyleBold12pt"/>
        </w:rPr>
        <w:t>Barfield-AEI-1/10</w:t>
      </w:r>
      <w:r>
        <w:t xml:space="preserve">/13 </w:t>
      </w:r>
    </w:p>
    <w:p w:rsidR="00D04BE9" w:rsidRDefault="00572650" w:rsidP="00D04BE9">
      <w:hyperlink r:id="rId9" w:history="1">
        <w:r w:rsidR="00D04BE9">
          <w:rPr>
            <w:rStyle w:val="Hyperlink"/>
          </w:rPr>
          <w:t>http://www.eastasiaforum.org/2013/01/10/crunch-time-for-the-tpp/</w:t>
        </w:r>
      </w:hyperlink>
    </w:p>
    <w:p w:rsidR="00D04BE9" w:rsidRDefault="00D04BE9" w:rsidP="00D04BE9">
      <w:r>
        <w:t>Crunch time for the TPP</w:t>
      </w:r>
    </w:p>
    <w:p w:rsidR="00D04BE9" w:rsidRDefault="00D04BE9" w:rsidP="00D04BE9">
      <w:pPr>
        <w:rPr>
          <w:sz w:val="16"/>
        </w:rPr>
      </w:pPr>
      <w:r>
        <w:rPr>
          <w:sz w:val="16"/>
        </w:rPr>
        <w:t xml:space="preserve">During President Obama’s recent trip to Asia, TPP nations set a deadline of October 2013 to conclude the negotiations. TPP members have blown past a previous deadline of November 2011: should they fail again at the end of 2013 there is the real danger that the talks will unravel, and East Asian nations will turn to alternatives, pushed strongly by China. On 18 November, as President Obama embarked on the highly symbolic trip to Asia, his top security and </w:t>
      </w:r>
      <w:r>
        <w:rPr>
          <w:rStyle w:val="StyleBoldUnderline"/>
          <w:highlight w:val="yellow"/>
        </w:rPr>
        <w:t>economic adviser</w:t>
      </w:r>
      <w:r>
        <w:rPr>
          <w:sz w:val="16"/>
        </w:rPr>
        <w:t xml:space="preserve">, Thomas </w:t>
      </w:r>
      <w:r>
        <w:rPr>
          <w:rStyle w:val="StyleBoldUnderline"/>
          <w:highlight w:val="yellow"/>
        </w:rPr>
        <w:t xml:space="preserve">Donilon, asserted that the TPP agreement is ‘the most significant negotiation currently underway in the international trading system’. It is also the </w:t>
      </w:r>
      <w:r>
        <w:rPr>
          <w:rStyle w:val="Emphasis"/>
          <w:highlight w:val="yellow"/>
        </w:rPr>
        <w:t>central lynchpin</w:t>
      </w:r>
      <w:r>
        <w:rPr>
          <w:rStyle w:val="StyleBoldUnderline"/>
          <w:highlight w:val="yellow"/>
        </w:rPr>
        <w:t xml:space="preserve"> of</w:t>
      </w:r>
      <w:r>
        <w:rPr>
          <w:sz w:val="16"/>
          <w:highlight w:val="yellow"/>
        </w:rPr>
        <w:t xml:space="preserve"> </w:t>
      </w:r>
      <w:r>
        <w:rPr>
          <w:rStyle w:val="StyleBoldUnderline"/>
          <w:highlight w:val="yellow"/>
        </w:rPr>
        <w:t>the Obama administration’s</w:t>
      </w:r>
      <w:r>
        <w:rPr>
          <w:rStyle w:val="StyleBoldUnderline"/>
        </w:rPr>
        <w:t xml:space="preserve"> </w:t>
      </w:r>
      <w:r>
        <w:rPr>
          <w:sz w:val="16"/>
        </w:rPr>
        <w:t xml:space="preserve">much touted </w:t>
      </w:r>
      <w:r>
        <w:rPr>
          <w:rStyle w:val="Emphasis"/>
          <w:highlight w:val="yellow"/>
        </w:rPr>
        <w:t>diplomatic and security ‘pivot’ to Asia.</w:t>
      </w:r>
      <w:r>
        <w:rPr>
          <w:rStyle w:val="StyleBoldUnderline"/>
        </w:rPr>
        <w:t xml:space="preserve"> </w:t>
      </w:r>
      <w:r>
        <w:rPr>
          <w:sz w:val="16"/>
        </w:rPr>
        <w:t xml:space="preserve">Thus, </w:t>
      </w:r>
      <w:r>
        <w:rPr>
          <w:rStyle w:val="StyleBoldUnderline"/>
          <w:highlight w:val="yellow"/>
        </w:rPr>
        <w:t xml:space="preserve">should the negotiations falter or fail, the result would be not only a severe economic setback, but also a </w:t>
      </w:r>
      <w:r>
        <w:rPr>
          <w:rStyle w:val="Emphasis"/>
          <w:highlight w:val="yellow"/>
        </w:rPr>
        <w:t>dramatic symbolic defeat for US leadership in the region</w:t>
      </w:r>
      <w:r>
        <w:rPr>
          <w:sz w:val="16"/>
        </w:rPr>
        <w:t xml:space="preserve">. </w:t>
      </w:r>
      <w:r>
        <w:rPr>
          <w:rStyle w:val="StyleBoldUnderline"/>
        </w:rPr>
        <w:t>Positively, in an era in which the United States is deeply divided over globalisation and free trade initiatives, the TPP enjoys unusual bipartisan support.</w:t>
      </w:r>
      <w:r>
        <w:rPr>
          <w:sz w:val="16"/>
        </w:rPr>
        <w:t xml:space="preserve"> Launched under the Bush administration, the agreement has been taken up as a signature accomplishment for President Obama’s second term. During the 2012 presidential campaign, however, Republican Party candidate Mitt Romney also voiced strong support for the pact. Since the election, Texan Republican Kevin Brady, who heads the all-important House trade subcommittee, has urged the president to ‘go big’ on trade during his second term, and complete the TPP in 2013. Just what is the TPP and why is it so significant? The current negotiations grew out of a four-nation agreement concluded in 2006 by Chile, New Zealand, Brunei and Singapore. Subsequently, Australia, Peru, Vietnam and the United States signed on, followed in 2010 by Malaysia, and most recently by Mexico and Canada. Detailed negotiations began in early 2010, and since then there have been 15 formal sessions. </w:t>
      </w:r>
      <w:r>
        <w:rPr>
          <w:rStyle w:val="StyleBoldUnderline"/>
        </w:rPr>
        <w:t>The ultimate goal of the TPP is to include all of the nations in the APEC forum</w:t>
      </w:r>
      <w:r>
        <w:rPr>
          <w:sz w:val="16"/>
        </w:rPr>
        <w:t xml:space="preserve">. At the present time, </w:t>
      </w:r>
      <w:r>
        <w:rPr>
          <w:rStyle w:val="StyleBoldUnderline"/>
        </w:rPr>
        <w:t>should the 11-nation negotiation be successful, the TPP would encompass a free trade area covering some 658 million people</w:t>
      </w:r>
      <w:r>
        <w:rPr>
          <w:sz w:val="16"/>
        </w:rPr>
        <w:t xml:space="preserve">, and almost US$21 trillion in economic activity. </w:t>
      </w:r>
      <w:r>
        <w:rPr>
          <w:rStyle w:val="StyleBoldUnderline"/>
        </w:rPr>
        <w:t xml:space="preserve">If South Korea and Japan join the negotiations, as many expect </w:t>
      </w:r>
      <w:r>
        <w:rPr>
          <w:sz w:val="16"/>
        </w:rPr>
        <w:t xml:space="preserve">in 2013–14, </w:t>
      </w:r>
      <w:r>
        <w:rPr>
          <w:rStyle w:val="StyleBoldUnderline"/>
        </w:rPr>
        <w:t>the free market territory would expand to</w:t>
      </w:r>
      <w:r>
        <w:rPr>
          <w:sz w:val="16"/>
        </w:rPr>
        <w:t xml:space="preserve"> </w:t>
      </w:r>
      <w:r>
        <w:rPr>
          <w:rStyle w:val="StyleBoldUnderline"/>
        </w:rPr>
        <w:t>a combined GDP of US$26 trillion, constituting 30 per cent of world exports.</w:t>
      </w:r>
      <w:r>
        <w:rPr>
          <w:sz w:val="16"/>
        </w:rPr>
        <w:t xml:space="preserve"> The TPP has been called the first ‘21st-Century Agreement’. If successful, it will put in place international trade rules to lower or eliminate behind-the-border domestic barriers to foreign competition. Among the 29 chapters under negotiation will be rules to open government procurement contracts to foreign competitors; rules to liberalise service sectors, such as telecommunications, banking and accounting; non-discriminatory health and safety regulations; fair competition with state-owned enterprises; and a level playing field for foreign investment. Despite the emphasis on 21st-century regulatory reform, there are also longstanding 20th-century trade issues that will prove difficult to resolve. For the United States, the greatest challenges stem from sugar, dairy and cotton protection and subsidies; textile and so-called rules of origin that hamper clothing supply chains; and, finally, union demands for interference with the labour laws of TPP trading partners. In the end, the key to success will come down to trade-offs between 21st-century liberalisation and old-fashioned 20th-century protectionism. </w:t>
      </w:r>
      <w:r>
        <w:rPr>
          <w:rStyle w:val="StyleBoldUnderline"/>
          <w:highlight w:val="yellow"/>
        </w:rPr>
        <w:t>The urgency to successfully conclude TPP negotiations is heightened by the appearance of an alternative path for Asian regionalism that does not include the United States</w:t>
      </w:r>
      <w:r>
        <w:rPr>
          <w:sz w:val="16"/>
        </w:rPr>
        <w:t xml:space="preserve">. At the November 2012 East Asia Summit, ASEAN leaders, as well as Australia, China, India, Japan, New Zealand and South Korea, formally announced that they would begin negotiations in 2013 for a Regional Comprehensive Economic Partnership (RCEP), with the goal of concluding the pact by 2015. </w:t>
      </w:r>
      <w:r>
        <w:rPr>
          <w:rStyle w:val="StyleBoldUnderline"/>
          <w:highlight w:val="yellow"/>
        </w:rPr>
        <w:t>Much of the impetus for this launch came from China,</w:t>
      </w:r>
      <w:r>
        <w:rPr>
          <w:rStyle w:val="StyleBoldUnderline"/>
        </w:rPr>
        <w:t xml:space="preserve"> </w:t>
      </w:r>
      <w:r>
        <w:rPr>
          <w:sz w:val="16"/>
        </w:rPr>
        <w:t xml:space="preserve">which has long pressed for an exclusive, intra-Asian regional economic architecture. </w:t>
      </w:r>
      <w:r>
        <w:rPr>
          <w:rStyle w:val="StyleBoldUnderline"/>
          <w:highlight w:val="yellow"/>
        </w:rPr>
        <w:t>Given the diversity of the membership</w:t>
      </w:r>
      <w:r>
        <w:rPr>
          <w:rStyle w:val="StyleBoldUnderline"/>
        </w:rPr>
        <w:t xml:space="preserve"> </w:t>
      </w:r>
      <w:r>
        <w:rPr>
          <w:sz w:val="16"/>
        </w:rPr>
        <w:t xml:space="preserve">(including still-closed economies, such as India and Indonesia, and less-developed economies, such as Laos and Cambodia) </w:t>
      </w:r>
      <w:r>
        <w:rPr>
          <w:rStyle w:val="StyleBoldUnderline"/>
          <w:highlight w:val="yellow"/>
        </w:rPr>
        <w:t>and an uncertain timetable, RCEP is not an immediate challenge to the TPP. But should the US-led pact dissolve into contentious, even intractable, conflicts that defy resolution, China’s preferred option of the RCEP will provide a hard-to-resist alternative.</w:t>
      </w:r>
      <w:r>
        <w:rPr>
          <w:rStyle w:val="StyleBoldUnderline"/>
        </w:rPr>
        <w:t xml:space="preserve"> </w:t>
      </w:r>
      <w:r>
        <w:rPr>
          <w:sz w:val="16"/>
        </w:rPr>
        <w:t>Thus, much is riding on the ability of the Obama administration to advance TPP liberalisation goals, while crafting compromises that are acceptable both to other TPP partners and to the US Congress and business community.</w:t>
      </w:r>
    </w:p>
    <w:p w:rsidR="00D04BE9" w:rsidRDefault="00D04BE9" w:rsidP="00D04BE9">
      <w:pPr>
        <w:rPr>
          <w:sz w:val="16"/>
        </w:rPr>
      </w:pPr>
    </w:p>
    <w:p w:rsidR="00D04BE9" w:rsidRDefault="00DF4BE0" w:rsidP="00D04BE9">
      <w:pPr>
        <w:pStyle w:val="Heading4"/>
      </w:pPr>
      <w:r>
        <w:lastRenderedPageBreak/>
        <w:t xml:space="preserve">Pivot </w:t>
      </w:r>
      <w:r w:rsidR="00D04BE9">
        <w:t xml:space="preserve">risks multiple miscalculated nuclear wars </w:t>
      </w:r>
    </w:p>
    <w:p w:rsidR="00D04BE9" w:rsidRDefault="00D04BE9" w:rsidP="00D04BE9">
      <w:r w:rsidRPr="009B7298">
        <w:rPr>
          <w:rStyle w:val="StyleStyleBold12pt"/>
        </w:rPr>
        <w:t>Gross 2012</w:t>
      </w:r>
      <w:r>
        <w:t xml:space="preserve"> (Donald Gross, a Pacific Forum CSIS Senior Associate, is a former White House and State Department official whose new book, The China Fallacy: How the U.S. Can Benefit from China’s Rise and Avoid Another Cold War, was published in October by Bloomsbury.</w:t>
      </w:r>
    </w:p>
    <w:p w:rsidR="00D04BE9" w:rsidRPr="009B7298" w:rsidRDefault="00D04BE9" w:rsidP="00D04BE9">
      <w:pPr>
        <w:rPr>
          <w:rStyle w:val="StyleBoldUnderline"/>
        </w:rPr>
      </w:pPr>
      <w:r w:rsidRPr="00661144">
        <w:rPr>
          <w:sz w:val="16"/>
        </w:rPr>
        <w:t xml:space="preserve">Now is the time to rethink America’s policy toward China. </w:t>
      </w:r>
      <w:r w:rsidRPr="00661144">
        <w:rPr>
          <w:rStyle w:val="StyleBoldUnderline"/>
          <w:highlight w:val="cyan"/>
        </w:rPr>
        <w:t>The U</w:t>
      </w:r>
      <w:r w:rsidRPr="00661144">
        <w:rPr>
          <w:sz w:val="16"/>
        </w:rPr>
        <w:t xml:space="preserve">nited </w:t>
      </w:r>
      <w:r w:rsidRPr="00661144">
        <w:rPr>
          <w:rStyle w:val="StyleBoldUnderline"/>
          <w:highlight w:val="cyan"/>
        </w:rPr>
        <w:t>S</w:t>
      </w:r>
      <w:r w:rsidRPr="00661144">
        <w:rPr>
          <w:sz w:val="16"/>
        </w:rPr>
        <w:t xml:space="preserve">tates </w:t>
      </w:r>
      <w:r w:rsidRPr="00661144">
        <w:rPr>
          <w:rStyle w:val="StyleBoldUnderline"/>
          <w:highlight w:val="cyan"/>
        </w:rPr>
        <w:t>can benefit economically</w:t>
      </w:r>
      <w:r w:rsidRPr="00661144">
        <w:rPr>
          <w:sz w:val="16"/>
        </w:rPr>
        <w:t xml:space="preserve"> </w:t>
      </w:r>
      <w:r w:rsidRPr="00661144">
        <w:rPr>
          <w:rStyle w:val="StyleBoldUnderline"/>
          <w:highlight w:val="cyan"/>
        </w:rPr>
        <w:t>from China’s rise</w:t>
      </w:r>
      <w:r w:rsidRPr="00661144">
        <w:rPr>
          <w:sz w:val="16"/>
        </w:rPr>
        <w:t xml:space="preserve">, strengthen Chinese advocates of human rights and democracy, </w:t>
      </w:r>
      <w:r w:rsidRPr="00661144">
        <w:rPr>
          <w:rStyle w:val="StyleBoldUnderline"/>
          <w:highlight w:val="cyan"/>
        </w:rPr>
        <w:t>and avoid a new</w:t>
      </w:r>
      <w:r w:rsidRPr="00661144">
        <w:rPr>
          <w:sz w:val="16"/>
        </w:rPr>
        <w:t xml:space="preserve"> </w:t>
      </w:r>
      <w:r w:rsidRPr="00661144">
        <w:rPr>
          <w:rStyle w:val="StyleBoldUnderline"/>
          <w:highlight w:val="cyan"/>
        </w:rPr>
        <w:t>Cold War</w:t>
      </w:r>
      <w:r w:rsidRPr="00661144">
        <w:rPr>
          <w:sz w:val="16"/>
        </w:rPr>
        <w:t xml:space="preserve">. We urgently need a national debate about U.S.–China policy to prevent doing permanent damage to American interests in Asia. Fortunately, this is a propitious period to have that debate. In the United States, President Barack </w:t>
      </w:r>
      <w:r w:rsidRPr="00661144">
        <w:rPr>
          <w:rStyle w:val="StyleBoldUnderline"/>
          <w:highlight w:val="cyan"/>
        </w:rPr>
        <w:t>Obama will</w:t>
      </w:r>
      <w:r w:rsidRPr="00661144">
        <w:rPr>
          <w:sz w:val="16"/>
          <w:highlight w:val="cyan"/>
        </w:rPr>
        <w:t xml:space="preserve"> </w:t>
      </w:r>
      <w:r w:rsidRPr="00661144">
        <w:rPr>
          <w:rStyle w:val="StyleBoldUnderline"/>
          <w:highlight w:val="cyan"/>
        </w:rPr>
        <w:t>shortly embark on his second term in office</w:t>
      </w:r>
      <w:r w:rsidRPr="00661144">
        <w:rPr>
          <w:sz w:val="16"/>
        </w:rPr>
        <w:t xml:space="preserve">, </w:t>
      </w:r>
      <w:r w:rsidRPr="00661144">
        <w:rPr>
          <w:rStyle w:val="StyleBoldUnderline"/>
          <w:highlight w:val="cyan"/>
        </w:rPr>
        <w:t>so will be able to guide</w:t>
      </w:r>
      <w:r w:rsidRPr="009B7298">
        <w:rPr>
          <w:rStyle w:val="StyleBoldUnderline"/>
        </w:rPr>
        <w:t xml:space="preserve"> American </w:t>
      </w:r>
      <w:r w:rsidRPr="00661144">
        <w:rPr>
          <w:rStyle w:val="StyleBoldUnderline"/>
          <w:highlight w:val="cyan"/>
        </w:rPr>
        <w:t>foreign policy</w:t>
      </w:r>
      <w:r w:rsidRPr="00661144">
        <w:rPr>
          <w:sz w:val="16"/>
        </w:rPr>
        <w:t xml:space="preserve"> without the ever-present political pressures of a re-election campaign. </w:t>
      </w:r>
      <w:r w:rsidRPr="00661144">
        <w:rPr>
          <w:sz w:val="16"/>
          <w:highlight w:val="cyan"/>
        </w:rPr>
        <w:t xml:space="preserve">In </w:t>
      </w:r>
      <w:r w:rsidRPr="00661144">
        <w:rPr>
          <w:rStyle w:val="StyleBoldUnderline"/>
          <w:highlight w:val="cyan"/>
        </w:rPr>
        <w:t>China, a new generation of leaders are coming to power</w:t>
      </w:r>
      <w:r w:rsidRPr="00661144">
        <w:rPr>
          <w:sz w:val="16"/>
        </w:rPr>
        <w:t xml:space="preserve"> with a mandate to address the country’s daunting domestic challenges—including corruption and cronyism within the Chinese Communist Party (CCP), environmental degradation, frequent “mass incidents” of social unrest, inflation, and glaring social inequalities. The leaders who take office in March—including President Xi Jinping and Premier Li Keqiang—know firsthand some of the worst excesses of the CCP. They were victims of Mao’s Great Proletarian Cultural Revolution, when an entire generation of young people—many from prominent families—were “sent down” to rural areas to perform backbreaking manual labor for years. </w:t>
      </w:r>
      <w:r w:rsidRPr="00661144">
        <w:rPr>
          <w:rStyle w:val="StyleBoldUnderline"/>
          <w:highlight w:val="cyan"/>
        </w:rPr>
        <w:t>Having experienced</w:t>
      </w:r>
      <w:r w:rsidRPr="009B7298">
        <w:rPr>
          <w:rStyle w:val="StyleBoldUnderline"/>
        </w:rPr>
        <w:t xml:space="preserve"> and survived the </w:t>
      </w:r>
      <w:r w:rsidRPr="00661144">
        <w:rPr>
          <w:rStyle w:val="StyleBoldUnderline"/>
          <w:highlight w:val="cyan"/>
        </w:rPr>
        <w:t>widespread human rights abuses</w:t>
      </w:r>
      <w:r w:rsidRPr="009B7298">
        <w:rPr>
          <w:rStyle w:val="StyleBoldUnderline"/>
        </w:rPr>
        <w:t xml:space="preserve"> that occurred</w:t>
      </w:r>
      <w:r w:rsidRPr="00661144">
        <w:rPr>
          <w:sz w:val="16"/>
        </w:rPr>
        <w:t xml:space="preserve"> between 1966 and 1976, the year of Mao’s death, </w:t>
      </w:r>
      <w:r w:rsidRPr="00661144">
        <w:rPr>
          <w:rStyle w:val="StyleBoldUnderline"/>
          <w:highlight w:val="cyan"/>
        </w:rPr>
        <w:t>China’s new leadership will be more receptive to</w:t>
      </w:r>
      <w:r w:rsidRPr="00661144">
        <w:rPr>
          <w:sz w:val="16"/>
        </w:rPr>
        <w:t xml:space="preserve"> </w:t>
      </w:r>
      <w:r w:rsidRPr="009B7298">
        <w:rPr>
          <w:rStyle w:val="StyleBoldUnderline"/>
        </w:rPr>
        <w:t xml:space="preserve">calls for </w:t>
      </w:r>
      <w:r w:rsidRPr="00661144">
        <w:rPr>
          <w:rStyle w:val="StyleBoldUnderline"/>
          <w:highlight w:val="cyan"/>
        </w:rPr>
        <w:t>political reform</w:t>
      </w:r>
      <w:r w:rsidRPr="00661144">
        <w:rPr>
          <w:sz w:val="16"/>
        </w:rPr>
        <w:t xml:space="preserve"> from the country’s middle class and liberal intellectuals, who are highly critical of increasing corruption and cronyism within the CCCP. </w:t>
      </w:r>
      <w:r w:rsidRPr="009B7298">
        <w:rPr>
          <w:rStyle w:val="StyleBoldUnderline"/>
        </w:rPr>
        <w:t>China’s new leaders will welcome overtures from the United States that aim to assist China in meeting its challenges</w:t>
      </w:r>
      <w:r w:rsidRPr="00661144">
        <w:rPr>
          <w:sz w:val="16"/>
        </w:rPr>
        <w:t xml:space="preserve">. </w:t>
      </w:r>
      <w:r w:rsidRPr="00661144">
        <w:rPr>
          <w:rStyle w:val="StyleBoldUnderline"/>
          <w:highlight w:val="cyan"/>
        </w:rPr>
        <w:t>But harsh American</w:t>
      </w:r>
      <w:r w:rsidRPr="00661144">
        <w:rPr>
          <w:sz w:val="16"/>
        </w:rPr>
        <w:t xml:space="preserve"> </w:t>
      </w:r>
      <w:r w:rsidRPr="00BA7BCC">
        <w:rPr>
          <w:rStyle w:val="StyleBoldUnderline"/>
          <w:highlight w:val="cyan"/>
        </w:rPr>
        <w:t>trade measures</w:t>
      </w:r>
      <w:r w:rsidRPr="00661144">
        <w:rPr>
          <w:sz w:val="16"/>
        </w:rPr>
        <w:t xml:space="preserve"> </w:t>
      </w:r>
      <w:r w:rsidRPr="00BA7BCC">
        <w:rPr>
          <w:rStyle w:val="StyleBoldUnderline"/>
          <w:highlight w:val="cyan"/>
        </w:rPr>
        <w:t>or</w:t>
      </w:r>
      <w:r w:rsidRPr="00661144">
        <w:rPr>
          <w:sz w:val="16"/>
        </w:rPr>
        <w:t xml:space="preserve"> heightened </w:t>
      </w:r>
      <w:r w:rsidRPr="00661144">
        <w:rPr>
          <w:rStyle w:val="StyleBoldUnderline"/>
          <w:highlight w:val="cyan"/>
        </w:rPr>
        <w:t>military pressure</w:t>
      </w:r>
      <w:r w:rsidRPr="00661144">
        <w:rPr>
          <w:sz w:val="16"/>
          <w:highlight w:val="cyan"/>
        </w:rPr>
        <w:t xml:space="preserve"> </w:t>
      </w:r>
      <w:r w:rsidRPr="00661144">
        <w:rPr>
          <w:rStyle w:val="Emphasis"/>
          <w:highlight w:val="cyan"/>
        </w:rPr>
        <w:t>will likely be met with a tough response</w:t>
      </w:r>
      <w:r w:rsidRPr="00661144">
        <w:rPr>
          <w:sz w:val="16"/>
        </w:rPr>
        <w:t xml:space="preserve">, as the new leaders seek to prove their mettle and their capability to defend China’s national interests. </w:t>
      </w:r>
      <w:r w:rsidRPr="00661144">
        <w:rPr>
          <w:rStyle w:val="StyleBoldUnderline"/>
          <w:highlight w:val="cyan"/>
        </w:rPr>
        <w:t>Increased</w:t>
      </w:r>
      <w:r w:rsidRPr="00661144">
        <w:rPr>
          <w:sz w:val="16"/>
        </w:rPr>
        <w:t xml:space="preserve"> </w:t>
      </w:r>
      <w:r w:rsidRPr="00661144">
        <w:rPr>
          <w:rStyle w:val="StyleBoldUnderline"/>
          <w:highlight w:val="cyan"/>
        </w:rPr>
        <w:t>tensions</w:t>
      </w:r>
      <w:r w:rsidRPr="00661144">
        <w:rPr>
          <w:sz w:val="16"/>
        </w:rPr>
        <w:t xml:space="preserve"> with China </w:t>
      </w:r>
      <w:r w:rsidRPr="00661144">
        <w:rPr>
          <w:rStyle w:val="Emphasis"/>
          <w:highlight w:val="cyan"/>
        </w:rPr>
        <w:t>could have dire consequences</w:t>
      </w:r>
      <w:r w:rsidRPr="00661144">
        <w:rPr>
          <w:sz w:val="16"/>
        </w:rPr>
        <w:t xml:space="preserve">. </w:t>
      </w:r>
      <w:r w:rsidRPr="00661144">
        <w:rPr>
          <w:rStyle w:val="StyleBoldUnderline"/>
          <w:highlight w:val="cyan"/>
        </w:rPr>
        <w:t>They could lead to a military conflict over</w:t>
      </w:r>
      <w:r w:rsidRPr="00661144">
        <w:rPr>
          <w:sz w:val="16"/>
        </w:rPr>
        <w:t xml:space="preserve"> </w:t>
      </w:r>
      <w:r w:rsidRPr="00661144">
        <w:rPr>
          <w:rStyle w:val="Emphasis"/>
          <w:highlight w:val="cyan"/>
        </w:rPr>
        <w:t>Taiwan</w:t>
      </w:r>
      <w:r w:rsidRPr="00661144">
        <w:rPr>
          <w:sz w:val="16"/>
        </w:rPr>
        <w:t xml:space="preserve">’s political status, </w:t>
      </w:r>
      <w:r w:rsidRPr="00661144">
        <w:rPr>
          <w:rStyle w:val="StyleBoldUnderline"/>
          <w:highlight w:val="cyan"/>
        </w:rPr>
        <w:t>over</w:t>
      </w:r>
      <w:r w:rsidRPr="00661144">
        <w:rPr>
          <w:sz w:val="16"/>
        </w:rPr>
        <w:t xml:space="preserve"> </w:t>
      </w:r>
      <w:r w:rsidRPr="009B7298">
        <w:rPr>
          <w:rStyle w:val="StyleBoldUnderline"/>
        </w:rPr>
        <w:t xml:space="preserve">whether </w:t>
      </w:r>
      <w:r w:rsidRPr="00661144">
        <w:rPr>
          <w:rStyle w:val="StyleBoldUnderline"/>
          <w:highlight w:val="cyan"/>
        </w:rPr>
        <w:t>Japan or China</w:t>
      </w:r>
      <w:r w:rsidRPr="009B7298">
        <w:rPr>
          <w:rStyle w:val="StyleBoldUnderline"/>
        </w:rPr>
        <w:t xml:space="preserve"> holds </w:t>
      </w:r>
      <w:r w:rsidRPr="00661144">
        <w:rPr>
          <w:rStyle w:val="StyleBoldUnderline"/>
          <w:highlight w:val="cyan"/>
        </w:rPr>
        <w:t>sovereignty</w:t>
      </w:r>
      <w:r w:rsidRPr="00661144">
        <w:rPr>
          <w:sz w:val="16"/>
        </w:rPr>
        <w:t xml:space="preserve"> </w:t>
      </w:r>
      <w:r w:rsidRPr="009B7298">
        <w:rPr>
          <w:rStyle w:val="StyleBoldUnderline"/>
        </w:rPr>
        <w:t>to a group of</w:t>
      </w:r>
      <w:r w:rsidRPr="00661144">
        <w:rPr>
          <w:sz w:val="16"/>
        </w:rPr>
        <w:t xml:space="preserve"> uninhabitable </w:t>
      </w:r>
      <w:r w:rsidRPr="009B7298">
        <w:rPr>
          <w:rStyle w:val="StyleBoldUnderline"/>
        </w:rPr>
        <w:t>islands and offshore energy resources</w:t>
      </w:r>
      <w:r w:rsidRPr="00661144">
        <w:rPr>
          <w:sz w:val="16"/>
        </w:rPr>
        <w:t xml:space="preserve"> </w:t>
      </w:r>
      <w:r w:rsidRPr="00661144">
        <w:rPr>
          <w:sz w:val="16"/>
          <w:highlight w:val="cyan"/>
        </w:rPr>
        <w:t xml:space="preserve">in </w:t>
      </w:r>
      <w:r w:rsidRPr="00661144">
        <w:rPr>
          <w:rStyle w:val="StyleBoldUnderline"/>
          <w:highlight w:val="cyan"/>
        </w:rPr>
        <w:t>the East China Sea</w:t>
      </w:r>
      <w:r w:rsidRPr="00661144">
        <w:rPr>
          <w:sz w:val="16"/>
          <w:highlight w:val="cyan"/>
        </w:rPr>
        <w:t xml:space="preserve"> </w:t>
      </w:r>
      <w:r w:rsidRPr="00661144">
        <w:rPr>
          <w:rStyle w:val="StyleBoldUnderline"/>
          <w:highlight w:val="cyan"/>
        </w:rPr>
        <w:t>or</w:t>
      </w:r>
      <w:r w:rsidRPr="00661144">
        <w:rPr>
          <w:sz w:val="16"/>
        </w:rPr>
        <w:t xml:space="preserve"> over the ownership of small islands and energy resources in </w:t>
      </w:r>
      <w:r w:rsidRPr="00661144">
        <w:rPr>
          <w:rStyle w:val="StyleBoldUnderline"/>
          <w:highlight w:val="cyan"/>
        </w:rPr>
        <w:t>the South China Sea</w:t>
      </w:r>
      <w:r w:rsidRPr="00661144">
        <w:rPr>
          <w:sz w:val="16"/>
        </w:rPr>
        <w:t xml:space="preserve">. In a worst case scenario, </w:t>
      </w:r>
      <w:r w:rsidRPr="00661144">
        <w:rPr>
          <w:rStyle w:val="StyleBoldUnderline"/>
          <w:highlight w:val="cyan"/>
        </w:rPr>
        <w:t>those conflicts could escalate</w:t>
      </w:r>
      <w:r w:rsidRPr="00661144">
        <w:rPr>
          <w:sz w:val="16"/>
        </w:rPr>
        <w:t xml:space="preserve">, </w:t>
      </w:r>
      <w:r w:rsidRPr="00661144">
        <w:rPr>
          <w:rStyle w:val="StyleBoldUnderline"/>
          <w:highlight w:val="cyan"/>
        </w:rPr>
        <w:t>by</w:t>
      </w:r>
      <w:r w:rsidRPr="00661144">
        <w:rPr>
          <w:sz w:val="16"/>
          <w:highlight w:val="cyan"/>
        </w:rPr>
        <w:t xml:space="preserve"> </w:t>
      </w:r>
      <w:r w:rsidRPr="00661144">
        <w:rPr>
          <w:rStyle w:val="Emphasis"/>
          <w:highlight w:val="cyan"/>
        </w:rPr>
        <w:t>accident or by design</w:t>
      </w:r>
      <w:r w:rsidRPr="00661144">
        <w:rPr>
          <w:sz w:val="16"/>
          <w:highlight w:val="cyan"/>
        </w:rPr>
        <w:t xml:space="preserve">, </w:t>
      </w:r>
      <w:r w:rsidRPr="00661144">
        <w:rPr>
          <w:rStyle w:val="Emphasis"/>
          <w:highlight w:val="cyan"/>
        </w:rPr>
        <w:t>to a nuclear exchange</w:t>
      </w:r>
      <w:r w:rsidRPr="00661144">
        <w:rPr>
          <w:sz w:val="16"/>
        </w:rPr>
        <w:t xml:space="preserve">. </w:t>
      </w:r>
      <w:r w:rsidRPr="009B7298">
        <w:rPr>
          <w:rStyle w:val="StyleBoldUnderline"/>
        </w:rPr>
        <w:t>It is essential to remember that China’s rise</w:t>
      </w:r>
      <w:r w:rsidRPr="00661144">
        <w:rPr>
          <w:sz w:val="16"/>
        </w:rPr>
        <w:t xml:space="preserve"> </w:t>
      </w:r>
      <w:r w:rsidRPr="009B7298">
        <w:rPr>
          <w:rStyle w:val="StyleBoldUnderline"/>
        </w:rPr>
        <w:t>strengthens America’s economy and future prosperity</w:t>
      </w:r>
      <w:r w:rsidRPr="00661144">
        <w:rPr>
          <w:sz w:val="16"/>
        </w:rPr>
        <w:t xml:space="preserve">. Today, </w:t>
      </w:r>
      <w:r w:rsidRPr="009B7298">
        <w:rPr>
          <w:rStyle w:val="StyleBoldUnderline"/>
        </w:rPr>
        <w:t>China is the largest growth market in the world for U.S. goods and services. Trade with China, America’s third-largest export market and the leading market for U.S. agricultural products, has helped America’s recovery from the global financial crisis.</w:t>
      </w:r>
    </w:p>
    <w:p w:rsidR="00D04BE9" w:rsidRDefault="00D04BE9" w:rsidP="00D04BE9">
      <w:pPr>
        <w:rPr>
          <w:sz w:val="16"/>
        </w:rPr>
      </w:pPr>
    </w:p>
    <w:p w:rsidR="00D04BE9" w:rsidRDefault="00D04BE9" w:rsidP="000756D1"/>
    <w:p w:rsidR="006562F9" w:rsidRDefault="006562F9" w:rsidP="000756D1"/>
    <w:p w:rsidR="006562F9" w:rsidRDefault="006562F9" w:rsidP="000756D1"/>
    <w:p w:rsidR="006562F9" w:rsidRDefault="006562F9" w:rsidP="000756D1"/>
    <w:p w:rsidR="00CA7BA7" w:rsidRDefault="00CA7BA7" w:rsidP="00CA7BA7">
      <w:pPr>
        <w:pStyle w:val="Heading2"/>
      </w:pPr>
      <w:r>
        <w:lastRenderedPageBreak/>
        <w:t xml:space="preserve">Uniqueness </w:t>
      </w:r>
    </w:p>
    <w:p w:rsidR="00CA7BA7" w:rsidRDefault="00CA7BA7" w:rsidP="00AD34C4">
      <w:pPr>
        <w:pStyle w:val="Heading3"/>
      </w:pPr>
      <w:r>
        <w:lastRenderedPageBreak/>
        <w:t xml:space="preserve">UQ---China Winning---2NC </w:t>
      </w:r>
    </w:p>
    <w:p w:rsidR="00CA7BA7" w:rsidRPr="00CA7BA7" w:rsidRDefault="00CA7BA7" w:rsidP="00CA7BA7">
      <w:pPr>
        <w:pStyle w:val="Heading4"/>
      </w:pPr>
      <w:r w:rsidRPr="00CA7BA7">
        <w:rPr>
          <w:u w:val="single"/>
        </w:rPr>
        <w:t>China is owning us</w:t>
      </w:r>
      <w:r w:rsidRPr="00CA7BA7">
        <w:t>---China–Latin America trade exceeds $200 billion, up fr</w:t>
      </w:r>
      <w:r>
        <w:t xml:space="preserve">om only 10 billion 13 years ago---its because Obama was too distracted in his first term to exercise US influence but that </w:t>
      </w:r>
      <w:r w:rsidRPr="00CA7BA7">
        <w:rPr>
          <w:u w:val="single"/>
        </w:rPr>
        <w:t>can change in the second term</w:t>
      </w:r>
      <w:r>
        <w:t xml:space="preserve">, a weakening left in LACs creates a window of opportunity; that’s </w:t>
      </w:r>
      <w:r w:rsidRPr="00CA7BA7">
        <w:t>Padgett</w:t>
      </w:r>
    </w:p>
    <w:p w:rsidR="00CA7BA7" w:rsidRDefault="00CA7BA7" w:rsidP="00CA7BA7"/>
    <w:p w:rsidR="002B2613" w:rsidRPr="002B2613" w:rsidRDefault="002B2613" w:rsidP="00CA7BA7">
      <w:pPr>
        <w:rPr>
          <w:rStyle w:val="StyleStyleBold12pt"/>
        </w:rPr>
      </w:pPr>
      <w:r>
        <w:rPr>
          <w:rStyle w:val="StyleStyleBold12pt"/>
        </w:rPr>
        <w:t xml:space="preserve">LAC’s strongly </w:t>
      </w:r>
      <w:r w:rsidRPr="002B2613">
        <w:rPr>
          <w:rStyle w:val="StyleStyleBold12pt"/>
          <w:u w:val="single"/>
        </w:rPr>
        <w:t>prefer China</w:t>
      </w:r>
      <w:r>
        <w:rPr>
          <w:rStyle w:val="StyleStyleBold12pt"/>
          <w:u w:val="single"/>
        </w:rPr>
        <w:t xml:space="preserve"> now</w:t>
      </w:r>
      <w:r>
        <w:rPr>
          <w:rStyle w:val="StyleStyleBold12pt"/>
        </w:rPr>
        <w:t xml:space="preserve"> but if the US establishes a stronger policy towards the region it will flip</w:t>
      </w:r>
    </w:p>
    <w:p w:rsidR="002B2613" w:rsidRDefault="002B2613" w:rsidP="00CA7BA7">
      <w:r w:rsidRPr="002B2613">
        <w:rPr>
          <w:rStyle w:val="StyleStyleBold12pt"/>
        </w:rPr>
        <w:t>Martinez 13</w:t>
      </w:r>
      <w:r>
        <w:t xml:space="preserve"> (Guillermo I. Martinez, Columnist Sun Sentinel, “America losing influence throughout Latin America,” http://articles.sun-sentinel.com/2013-05-23/news/fl-gmcol-oped0523-20130523_1_drug-cartels-latin-america-pri) </w:t>
      </w:r>
    </w:p>
    <w:p w:rsidR="00CA7BA7" w:rsidRPr="00CA7BA7" w:rsidRDefault="00CA7BA7" w:rsidP="00CA7BA7">
      <w:r w:rsidRPr="00CA7BA7">
        <w:t xml:space="preserve">Finally, </w:t>
      </w:r>
      <w:r w:rsidRPr="00CA7BA7">
        <w:rPr>
          <w:rStyle w:val="StyleBoldUnderline"/>
        </w:rPr>
        <w:t>China</w:t>
      </w:r>
      <w:r w:rsidRPr="00CA7BA7">
        <w:t xml:space="preserve"> has </w:t>
      </w:r>
      <w:r w:rsidRPr="00CA7BA7">
        <w:rPr>
          <w:rStyle w:val="StyleBoldUnderline"/>
        </w:rPr>
        <w:t>helped change the equation</w:t>
      </w:r>
      <w:r w:rsidRPr="00CA7BA7">
        <w:t xml:space="preserve">. After the fall of the Soviet Union and the Berlin Wall, for several years the United States was the only super power. </w:t>
      </w:r>
      <w:r w:rsidRPr="00CA7BA7">
        <w:rPr>
          <w:rStyle w:val="StyleBoldUnderline"/>
        </w:rPr>
        <w:t>When American presidents spoke, the world listened. Now China offers</w:t>
      </w:r>
      <w:r w:rsidRPr="00CA7BA7">
        <w:t xml:space="preserve"> both </w:t>
      </w:r>
      <w:r w:rsidRPr="00CA7BA7">
        <w:rPr>
          <w:rStyle w:val="StyleBoldUnderline"/>
        </w:rPr>
        <w:t>a challenge</w:t>
      </w:r>
      <w:r w:rsidRPr="00CA7BA7">
        <w:t xml:space="preserve"> to the United States, as a second super power, </w:t>
      </w:r>
      <w:r w:rsidRPr="00CA7BA7">
        <w:rPr>
          <w:rStyle w:val="StyleBoldUnderline"/>
        </w:rPr>
        <w:t>and has</w:t>
      </w:r>
      <w:r w:rsidRPr="00CA7BA7">
        <w:t xml:space="preserve"> </w:t>
      </w:r>
      <w:r w:rsidRPr="00CA7BA7">
        <w:rPr>
          <w:rStyle w:val="StyleBoldUnderline"/>
        </w:rPr>
        <w:t>become an alternative economic trading partner</w:t>
      </w:r>
      <w:r w:rsidRPr="00CA7BA7">
        <w:t xml:space="preserve"> for countries throughout the world.</w:t>
      </w:r>
      <w:r>
        <w:t xml:space="preserve"> </w:t>
      </w:r>
      <w:r w:rsidRPr="00CA7BA7">
        <w:t xml:space="preserve">Still, </w:t>
      </w:r>
      <w:r w:rsidRPr="00CA7BA7">
        <w:rPr>
          <w:rStyle w:val="StyleBoldUnderline"/>
        </w:rPr>
        <w:t>it is inconceivable</w:t>
      </w:r>
      <w:r w:rsidRPr="00CA7BA7">
        <w:t xml:space="preserve"> that </w:t>
      </w:r>
      <w:r w:rsidRPr="00CA7BA7">
        <w:rPr>
          <w:rStyle w:val="StyleBoldUnderline"/>
        </w:rPr>
        <w:t>American</w:t>
      </w:r>
      <w:r w:rsidRPr="00CA7BA7">
        <w:t xml:space="preserve"> media and </w:t>
      </w:r>
      <w:r w:rsidRPr="00CA7BA7">
        <w:rPr>
          <w:rStyle w:val="StyleBoldUnderline"/>
        </w:rPr>
        <w:t>officials pay so little attention to the region</w:t>
      </w:r>
      <w:r w:rsidRPr="00CA7BA7">
        <w:t>. Maybe those around President Obama have not told him that Iran has close ties with Argentina, Cuba and Venezuela. Certainly the administration must know Cuba and Venezuela are so close that many critics of President Nicolás Maduro are now saying Cubans are helping to keep him in power. They talk, only part in jest, that there is a new country in the region called Cubazuela – the alliance between Cuba's Raúl Castro and Maduro's supporters is so close.</w:t>
      </w:r>
      <w:r>
        <w:t xml:space="preserve"> It is true all have heard the main culprit of the drug trade in the world is American and European consumption. Yet </w:t>
      </w:r>
      <w:r w:rsidRPr="002B2613">
        <w:rPr>
          <w:rStyle w:val="StyleBoldUnderline"/>
        </w:rPr>
        <w:t xml:space="preserve">the </w:t>
      </w:r>
      <w:r w:rsidRPr="002B2613">
        <w:rPr>
          <w:rStyle w:val="Emphasis"/>
        </w:rPr>
        <w:t>U</w:t>
      </w:r>
      <w:r>
        <w:t xml:space="preserve">nited </w:t>
      </w:r>
      <w:r w:rsidRPr="002B2613">
        <w:rPr>
          <w:rStyle w:val="Emphasis"/>
        </w:rPr>
        <w:t>S</w:t>
      </w:r>
      <w:r>
        <w:t xml:space="preserve">tates </w:t>
      </w:r>
      <w:r w:rsidRPr="002B2613">
        <w:rPr>
          <w:rStyle w:val="StyleBoldUnderline"/>
        </w:rPr>
        <w:t>has waged war on the producers and</w:t>
      </w:r>
      <w:r>
        <w:t xml:space="preserve"> </w:t>
      </w:r>
      <w:r w:rsidRPr="002B2613">
        <w:rPr>
          <w:rStyle w:val="StyleBoldUnderline"/>
        </w:rPr>
        <w:t>importers</w:t>
      </w:r>
      <w:r>
        <w:t xml:space="preserve">, </w:t>
      </w:r>
      <w:r w:rsidRPr="002B2613">
        <w:rPr>
          <w:rStyle w:val="StyleBoldUnderline"/>
        </w:rPr>
        <w:t>and not on the consumers at home</w:t>
      </w:r>
      <w:r>
        <w:t xml:space="preserve">. </w:t>
      </w:r>
      <w:r w:rsidRPr="002B2613">
        <w:rPr>
          <w:rStyle w:val="StyleBoldUnderline"/>
        </w:rPr>
        <w:t xml:space="preserve">Seldom has Latin America </w:t>
      </w:r>
      <w:r w:rsidRPr="002B2613">
        <w:rPr>
          <w:rStyle w:val="Emphasis"/>
        </w:rPr>
        <w:t>been further</w:t>
      </w:r>
      <w:r w:rsidRPr="002B2613">
        <w:rPr>
          <w:rStyle w:val="StyleBoldUnderline"/>
        </w:rPr>
        <w:t xml:space="preserve"> from American influence</w:t>
      </w:r>
      <w:r>
        <w:t xml:space="preserve">. Many of the leftists' </w:t>
      </w:r>
      <w:r w:rsidRPr="002B2613">
        <w:rPr>
          <w:rStyle w:val="StyleBoldUnderline"/>
        </w:rPr>
        <w:t>presidents in the region</w:t>
      </w:r>
      <w:r>
        <w:t xml:space="preserve"> consider the United States their enemy. Others maintain cordial, or even friendly relations with Washington, but </w:t>
      </w:r>
      <w:r w:rsidRPr="002B2613">
        <w:rPr>
          <w:rStyle w:val="Emphasis"/>
        </w:rPr>
        <w:t>are quick to negotiate economic deals with China</w:t>
      </w:r>
      <w:r>
        <w:t xml:space="preserve">. The task is not easy, granted. Yet </w:t>
      </w:r>
      <w:r w:rsidRPr="002B2613">
        <w:rPr>
          <w:rStyle w:val="StyleBoldUnderline"/>
        </w:rPr>
        <w:t>it would help if</w:t>
      </w:r>
      <w:r>
        <w:t xml:space="preserve"> </w:t>
      </w:r>
      <w:r w:rsidRPr="002B2613">
        <w:rPr>
          <w:rStyle w:val="Emphasis"/>
        </w:rPr>
        <w:t>the U</w:t>
      </w:r>
      <w:r>
        <w:t xml:space="preserve">nited </w:t>
      </w:r>
      <w:r w:rsidRPr="002B2613">
        <w:rPr>
          <w:rStyle w:val="Emphasis"/>
        </w:rPr>
        <w:t>S</w:t>
      </w:r>
      <w:r>
        <w:t xml:space="preserve">tates and the Obama Administration </w:t>
      </w:r>
      <w:r w:rsidRPr="002B2613">
        <w:rPr>
          <w:rStyle w:val="Emphasis"/>
        </w:rPr>
        <w:t>articulated a policy for its neighbors</w:t>
      </w:r>
      <w:r>
        <w:t xml:space="preserve"> </w:t>
      </w:r>
      <w:r w:rsidRPr="002B2613">
        <w:rPr>
          <w:rStyle w:val="StyleBoldUnderline"/>
        </w:rPr>
        <w:t>in Latin America</w:t>
      </w:r>
      <w:r>
        <w:t xml:space="preserve">. </w:t>
      </w:r>
      <w:r w:rsidRPr="002B2613">
        <w:rPr>
          <w:rStyle w:val="StyleBoldUnderline"/>
        </w:rPr>
        <w:t>They should not be a second thought in America foreign policy.</w:t>
      </w:r>
      <w:r>
        <w:t xml:space="preserve"> </w:t>
      </w:r>
      <w:r w:rsidRPr="002B2613">
        <w:rPr>
          <w:rStyle w:val="Emphasis"/>
        </w:rPr>
        <w:t>The region deserves better</w:t>
      </w:r>
      <w:r>
        <w:t xml:space="preserve">. So does the United States. </w:t>
      </w:r>
      <w:r w:rsidRPr="002B2613">
        <w:rPr>
          <w:rStyle w:val="Emphasis"/>
        </w:rPr>
        <w:t>This country needs to improve those ties</w:t>
      </w:r>
      <w:r>
        <w:t xml:space="preserve"> or continue to lose status as a premier world power.</w:t>
      </w:r>
    </w:p>
    <w:p w:rsidR="00CA7BA7" w:rsidRPr="00CA7BA7" w:rsidRDefault="00CA7BA7" w:rsidP="00CA7BA7"/>
    <w:p w:rsidR="00CA7BA7" w:rsidRDefault="00CA7BA7" w:rsidP="00CA7BA7">
      <w:pPr>
        <w:rPr>
          <w:rStyle w:val="StyleStyleBold12pt"/>
        </w:rPr>
      </w:pPr>
      <w:r>
        <w:rPr>
          <w:rStyle w:val="StyleStyleBold12pt"/>
        </w:rPr>
        <w:t xml:space="preserve">Their market share is higher and China has better public approval </w:t>
      </w:r>
    </w:p>
    <w:p w:rsidR="00CA7BA7" w:rsidRDefault="00CA7BA7" w:rsidP="00CA7BA7">
      <w:r w:rsidRPr="00CA7BA7">
        <w:rPr>
          <w:rStyle w:val="StyleStyleBold12pt"/>
        </w:rPr>
        <w:t>Gordon 12</w:t>
      </w:r>
      <w:r>
        <w:t xml:space="preserve"> (J.D. Gordon is a retired Navy commander who served as a Pentagon spokesman in the Office of the Secretary of Defense from 2005-2009. “GORDON: Five signs Obama is losing Latin America,” http://www.washingtontimes.com/news/2012/jul/16/five-signs-obama-is-losing-latin-america/?page=all#pagebreak) </w:t>
      </w:r>
    </w:p>
    <w:p w:rsidR="00CA7BA7" w:rsidRPr="00CA7BA7" w:rsidRDefault="00CA7BA7" w:rsidP="00CA7BA7">
      <w:pPr>
        <w:rPr>
          <w:sz w:val="16"/>
        </w:rPr>
      </w:pPr>
      <w:r w:rsidRPr="00CA7BA7">
        <w:rPr>
          <w:sz w:val="16"/>
        </w:rPr>
        <w:t xml:space="preserve">Meanwhile, </w:t>
      </w:r>
      <w:r w:rsidRPr="00CA7BA7">
        <w:rPr>
          <w:rStyle w:val="Emphasis"/>
        </w:rPr>
        <w:t>China is making economic gains while we lose market share</w:t>
      </w:r>
      <w:r w:rsidRPr="00CA7BA7">
        <w:rPr>
          <w:sz w:val="16"/>
        </w:rPr>
        <w:t xml:space="preserve">. </w:t>
      </w:r>
      <w:r w:rsidRPr="00CA7BA7">
        <w:rPr>
          <w:rStyle w:val="StyleBoldUnderline"/>
        </w:rPr>
        <w:t>China is now the third-largest investor in the region with $22.7 billion in 2011</w:t>
      </w:r>
      <w:r w:rsidRPr="00CA7BA7">
        <w:rPr>
          <w:sz w:val="16"/>
        </w:rPr>
        <w:t xml:space="preserve">, according to the U.N. Economic Commission for Latin America, and has increased its appetite for regional exports five-fold since 2000. U.S. imports have dropped from over half to about one-third the total in recent years. Latin Americans have lost faith in Mr. Obama. </w:t>
      </w:r>
      <w:r w:rsidRPr="00CA7BA7">
        <w:rPr>
          <w:rStyle w:val="StyleBoldUnderline"/>
        </w:rPr>
        <w:t>Roughly paralleling U.S. polls</w:t>
      </w:r>
      <w:r w:rsidRPr="00CA7BA7">
        <w:rPr>
          <w:sz w:val="16"/>
        </w:rPr>
        <w:t xml:space="preserve">, </w:t>
      </w:r>
      <w:r w:rsidRPr="00CA7BA7">
        <w:rPr>
          <w:rStyle w:val="StyleBoldUnderline"/>
        </w:rPr>
        <w:t>a Gallup Poll shows</w:t>
      </w:r>
      <w:r w:rsidRPr="00CA7BA7">
        <w:rPr>
          <w:sz w:val="16"/>
        </w:rPr>
        <w:t xml:space="preserve"> that Mr. </w:t>
      </w:r>
      <w:r w:rsidRPr="00CA7BA7">
        <w:rPr>
          <w:rStyle w:val="StyleBoldUnderline"/>
        </w:rPr>
        <w:t>Obama went from 62 percent to 47 percent approval rating in the region</w:t>
      </w:r>
      <w:r w:rsidRPr="00CA7BA7">
        <w:rPr>
          <w:sz w:val="16"/>
        </w:rPr>
        <w:t xml:space="preserve"> </w:t>
      </w:r>
      <w:r w:rsidRPr="00CA7BA7">
        <w:rPr>
          <w:rStyle w:val="StyleBoldUnderline"/>
        </w:rPr>
        <w:t>from 2009 to 2011</w:t>
      </w:r>
      <w:r w:rsidRPr="00CA7BA7">
        <w:rPr>
          <w:sz w:val="16"/>
        </w:rPr>
        <w:t xml:space="preserve">. The same poll shows 43 percent believed Mr. Obama would strengthen relations after his inauguration, however only 24 percent thought so just two years later. </w:t>
      </w:r>
      <w:r w:rsidRPr="00CA7BA7">
        <w:rPr>
          <w:rStyle w:val="StyleBoldUnderline"/>
        </w:rPr>
        <w:t xml:space="preserve">This was all before the Summit of the Americas “Secret Service-Gate” in Cartagena, Colombia, in April — a </w:t>
      </w:r>
      <w:r w:rsidRPr="00CA7BA7">
        <w:rPr>
          <w:rStyle w:val="StyleBoldUnderline"/>
        </w:rPr>
        <w:lastRenderedPageBreak/>
        <w:t>deeply embarrassing episode for</w:t>
      </w:r>
      <w:r w:rsidRPr="00CA7BA7">
        <w:rPr>
          <w:sz w:val="16"/>
        </w:rPr>
        <w:t xml:space="preserve"> Mr. </w:t>
      </w:r>
      <w:r w:rsidRPr="00CA7BA7">
        <w:rPr>
          <w:rStyle w:val="StyleBoldUnderline"/>
        </w:rPr>
        <w:t>Obama</w:t>
      </w:r>
      <w:r w:rsidRPr="00CA7BA7">
        <w:rPr>
          <w:sz w:val="16"/>
        </w:rPr>
        <w:t xml:space="preserve">. U.S. investors have to fend for themselves. </w:t>
      </w:r>
      <w:r w:rsidRPr="00CA7BA7">
        <w:rPr>
          <w:rStyle w:val="StyleBoldUnderline"/>
        </w:rPr>
        <w:t>With</w:t>
      </w:r>
      <w:r w:rsidRPr="00CA7BA7">
        <w:rPr>
          <w:sz w:val="16"/>
        </w:rPr>
        <w:t xml:space="preserve"> Mr. </w:t>
      </w:r>
      <w:r w:rsidRPr="00CA7BA7">
        <w:rPr>
          <w:rStyle w:val="StyleBoldUnderline"/>
        </w:rPr>
        <w:t>Obama’s lack of forceful leadership</w:t>
      </w:r>
      <w:r w:rsidRPr="00CA7BA7">
        <w:rPr>
          <w:sz w:val="16"/>
        </w:rPr>
        <w:t xml:space="preserve">, some </w:t>
      </w:r>
      <w:r w:rsidRPr="00CA7BA7">
        <w:rPr>
          <w:rStyle w:val="StyleBoldUnderline"/>
        </w:rPr>
        <w:t>governments have been emboldened</w:t>
      </w:r>
      <w:r w:rsidRPr="00CA7BA7">
        <w:rPr>
          <w:sz w:val="16"/>
        </w:rPr>
        <w:t xml:space="preserve"> to cheat investors out of hundreds of millions of dollars through nationalization of commodities, expropriation without compensation, and unfair trade practices. The World Bank’s current arbitration for Pacific Rim Mining versus El Salvador comes to mind, where the company spent $77 million on a decade of exploration permits and related costs, only to be denied extraction permits once they actually discovered gold. Team Obama’s reaction? Ignore it while continuing to grant El Salvador hundreds of millions in U.S. taxpayer dollars for aid programs. Mr. </w:t>
      </w:r>
      <w:r w:rsidRPr="00CA7BA7">
        <w:rPr>
          <w:rStyle w:val="StyleBoldUnderline"/>
        </w:rPr>
        <w:t>Obama’s silence on press crackdowns in Venezuela and Ecuador</w:t>
      </w:r>
      <w:r w:rsidRPr="00CA7BA7">
        <w:rPr>
          <w:sz w:val="16"/>
        </w:rPr>
        <w:t xml:space="preserve">. </w:t>
      </w:r>
      <w:r w:rsidRPr="00CA7BA7">
        <w:rPr>
          <w:rStyle w:val="StyleBoldUnderline"/>
        </w:rPr>
        <w:t>Despite</w:t>
      </w:r>
      <w:r w:rsidRPr="00CA7BA7">
        <w:rPr>
          <w:sz w:val="16"/>
        </w:rPr>
        <w:t xml:space="preserve"> U.S. </w:t>
      </w:r>
      <w:r w:rsidRPr="00CA7BA7">
        <w:rPr>
          <w:rStyle w:val="StyleBoldUnderline"/>
        </w:rPr>
        <w:t>leadership shining</w:t>
      </w:r>
      <w:r w:rsidRPr="00CA7BA7">
        <w:rPr>
          <w:sz w:val="16"/>
        </w:rPr>
        <w:t xml:space="preserve"> as a beacon of freedom for more than two centuries, Mr. </w:t>
      </w:r>
      <w:r w:rsidRPr="00CA7BA7">
        <w:rPr>
          <w:rStyle w:val="StyleBoldUnderline"/>
        </w:rPr>
        <w:t>Obama is conspicuously silent as the free press remains under siege</w:t>
      </w:r>
      <w:r w:rsidRPr="00CA7BA7">
        <w:rPr>
          <w:sz w:val="16"/>
        </w:rPr>
        <w:t>. Mr. Chavez relentlessly attacks media outlets that criticize him, like Globovision TV, shuttering their offices and issuing arrest warrants for their leadership. Ecuador’s Rafael Correa jailed three publishers and an opinion columnist from El Universo newspaper for alleging his personal involvement in brutally halting a coup attempt. Though the journalists were later pardoned, Mr. Correa’s message was clear: There is no free press in Ecuador. Where’s Mr. Obama been on all of this? Nowhere.</w:t>
      </w:r>
    </w:p>
    <w:p w:rsidR="00CA7BA7" w:rsidRDefault="00CA7BA7" w:rsidP="00CA7BA7"/>
    <w:p w:rsidR="00220296" w:rsidRPr="00347FD7" w:rsidRDefault="00220296" w:rsidP="00220296">
      <w:pPr>
        <w:rPr>
          <w:rStyle w:val="StyleBoldUnderline"/>
        </w:rPr>
      </w:pPr>
    </w:p>
    <w:p w:rsidR="002B2613" w:rsidRDefault="002B2613" w:rsidP="002B2613">
      <w:pPr>
        <w:pStyle w:val="Heading3"/>
      </w:pPr>
      <w:r>
        <w:lastRenderedPageBreak/>
        <w:t xml:space="preserve">UQ---China Influence High---2NC </w:t>
      </w:r>
    </w:p>
    <w:p w:rsidR="00220296" w:rsidRDefault="00220296" w:rsidP="00220296">
      <w:pPr>
        <w:pStyle w:val="Heading4"/>
      </w:pPr>
      <w:r>
        <w:t>China influence in LA high now</w:t>
      </w:r>
    </w:p>
    <w:p w:rsidR="00220296" w:rsidRDefault="00220296" w:rsidP="00220296">
      <w:r w:rsidRPr="000F6E2B">
        <w:rPr>
          <w:rStyle w:val="StyleStyleBold12pt"/>
        </w:rPr>
        <w:t>Xiaoxia 05-06-13</w:t>
      </w:r>
      <w:r>
        <w:t xml:space="preserve"> (Wang, “IN AMERICA'S BACKYARD: CHINA'S RISING INFLUENCE IN LATIN AMERICA,” </w:t>
      </w:r>
      <w:hyperlink r:id="rId10" w:history="1">
        <w:r w:rsidRPr="007C1C6D">
          <w:rPr>
            <w:rStyle w:val="Hyperlink"/>
          </w:rPr>
          <w:t>http://www.worldcrunch.com/china-2.0/in-america-039-s-backyard-china-039-s-rising-influence-in-latin-america/foreign-policy-trade-economy-investments-energy/c9s11647/</w:t>
        </w:r>
      </w:hyperlink>
      <w:r>
        <w:t>)</w:t>
      </w:r>
    </w:p>
    <w:p w:rsidR="00220296" w:rsidRPr="001549F4" w:rsidRDefault="00220296" w:rsidP="00220296"/>
    <w:p w:rsidR="00220296" w:rsidRPr="00347FD7" w:rsidRDefault="00220296" w:rsidP="00220296">
      <w:pPr>
        <w:rPr>
          <w:rStyle w:val="StyleBoldUnderline"/>
        </w:rPr>
      </w:pPr>
      <w:r w:rsidRPr="00347FD7">
        <w:rPr>
          <w:rStyle w:val="StyleBoldUnderline"/>
        </w:rPr>
        <w:t>Over the past five years, Chinese businesses have been expanding their footprint in Latin America in a number of ways,</w:t>
      </w:r>
      <w:r>
        <w:t xml:space="preserve"> beginning with enhanced trade to ensure a steady supply of bulk commodities such as oil, copper and soybeans. </w:t>
      </w:r>
      <w:r w:rsidRPr="00347FD7">
        <w:rPr>
          <w:rStyle w:val="StyleBoldUnderline"/>
        </w:rPr>
        <w:t xml:space="preserve">At this year's Boao Forum for Asia, for the first time a Latin American sub-forum was created that included the participation of several heads of state from the region.¶ Since 2011, China has </w:t>
      </w:r>
      <w:r w:rsidRPr="00347FD7">
        <w:t>overtaken the Netherlands to</w:t>
      </w:r>
      <w:r w:rsidRPr="00347FD7">
        <w:rPr>
          <w:rStyle w:val="StyleBoldUnderline"/>
        </w:rPr>
        <w:t xml:space="preserve"> become Latin America’s second biggest investor</w:t>
      </w:r>
      <w:r>
        <w:t xml:space="preserve"> behind the United States. </w:t>
      </w:r>
      <w:r w:rsidRPr="00347FD7">
        <w:rPr>
          <w:rStyle w:val="StyleBoldUnderline"/>
        </w:rPr>
        <w:t>China has signed a series of large cooperation agreements with Latin American countries in such fields as finance, resources and energy.¶ According to the latest statistics of the General Administration of Customs of China, Sino-Latin American trade grew in 2012 to a total of $261.2 billion, a year-on-year increase of 8.18%.</w:t>
      </w:r>
    </w:p>
    <w:p w:rsidR="00220296" w:rsidRDefault="00220296" w:rsidP="00220296"/>
    <w:p w:rsidR="00220296" w:rsidRDefault="00220296" w:rsidP="00220296">
      <w:pPr>
        <w:pStyle w:val="Heading4"/>
      </w:pPr>
      <w:r>
        <w:t>China heavily involved in LA now</w:t>
      </w:r>
    </w:p>
    <w:p w:rsidR="00220296" w:rsidRDefault="00220296" w:rsidP="00220296">
      <w:r w:rsidRPr="00D25B50">
        <w:rPr>
          <w:rStyle w:val="StyleStyleBold12pt"/>
        </w:rPr>
        <w:t>Sarmiento-Saher Mar-14-13</w:t>
      </w:r>
      <w:r>
        <w:t xml:space="preserve"> (Sebastian, “China and Latin America: Big Business and Big Competition,” </w:t>
      </w:r>
      <w:r w:rsidRPr="001420B8">
        <w:t>Editorial Assistant</w:t>
      </w:r>
      <w:r>
        <w:t xml:space="preserve"> for The Diplomat, </w:t>
      </w:r>
      <w:hyperlink r:id="rId11" w:history="1">
        <w:r w:rsidRPr="00496617">
          <w:rPr>
            <w:rStyle w:val="Hyperlink"/>
          </w:rPr>
          <w:t>http://thediplomat.com/china-power/china-and-latin-america-big-business-and-big-competition/</w:t>
        </w:r>
      </w:hyperlink>
      <w:r>
        <w:t>)</w:t>
      </w:r>
    </w:p>
    <w:p w:rsidR="00220296" w:rsidRPr="00347996" w:rsidRDefault="00220296" w:rsidP="00220296"/>
    <w:p w:rsidR="00220296" w:rsidRDefault="00220296" w:rsidP="00220296">
      <w:pPr>
        <w:rPr>
          <w:rStyle w:val="StyleBoldUnderline"/>
        </w:rPr>
      </w:pPr>
      <w:r>
        <w:t xml:space="preserve">Latin America’s prospects have attracted serious attention, especially from Chinese firms and policymakers keen to benefit from growing opportunities and access to raw materials in LAC. </w:t>
      </w:r>
      <w:r w:rsidRPr="009D2EE6">
        <w:rPr>
          <w:rStyle w:val="StyleBoldUnderline"/>
        </w:rPr>
        <w:t>Under President Hu Jintao China deepened its ties with Latin American countries through initiatives like the 2008 Asia-Pacific Economic Cooperation (APEC) summit in Lima, Peru. China’s new President, Xi Jinping, is also no stranger to the region after having made several state visits there as vice president.¶ According to Barbara Stallings, Chinese exports to Latin America grew substantially from U.S. $6.9 billion in 2000 to U.S. $69.7 billion in 2008; while LAC exports to China increased from U.S. $5.3 billion in 2000 to U.S. $70.3 billion in 2008.</w:t>
      </w:r>
    </w:p>
    <w:p w:rsidR="00220296" w:rsidRDefault="00220296" w:rsidP="00220296"/>
    <w:p w:rsidR="00220296" w:rsidRDefault="00220296" w:rsidP="00220296">
      <w:pPr>
        <w:pStyle w:val="Heading4"/>
      </w:pPr>
      <w:r>
        <w:t>China heavily involved in LA now</w:t>
      </w:r>
    </w:p>
    <w:p w:rsidR="00220296" w:rsidRDefault="00220296" w:rsidP="00220296">
      <w:r w:rsidRPr="0083123B">
        <w:rPr>
          <w:rStyle w:val="StyleStyleBold12pt"/>
        </w:rPr>
        <w:t>Domínguez Jun-06</w:t>
      </w:r>
      <w:r>
        <w:t xml:space="preserve"> (Jorge I., Harvard University, “China’s Relations With Latin America: Shared Gains, Asymmetric Hopes,” </w:t>
      </w:r>
      <w:hyperlink r:id="rId12" w:history="1">
        <w:r w:rsidRPr="00496617">
          <w:rPr>
            <w:rStyle w:val="Hyperlink"/>
          </w:rPr>
          <w:t>http://www.thedialogue.org/PublicationFiles/china.pdf</w:t>
        </w:r>
      </w:hyperlink>
      <w:r>
        <w:t>)</w:t>
      </w:r>
    </w:p>
    <w:p w:rsidR="00220296" w:rsidRDefault="00220296" w:rsidP="00220296"/>
    <w:p w:rsidR="00220296" w:rsidRDefault="00220296" w:rsidP="00220296">
      <w:r>
        <w:t xml:space="preserve">In short, </w:t>
      </w:r>
      <w:r w:rsidRPr="00593868">
        <w:rPr>
          <w:rStyle w:val="StyleBoldUnderline"/>
        </w:rPr>
        <w:t>China has developed an impressive ¶ systematic long-term strategy to engage ¶ with Latin American countries. It has ¶ invested the time of its top leaders and the ¶ resources of its government. It has formulated symbolically productive discourses ¶ to characterize its relations with Latin ¶ American countries</w:t>
      </w:r>
      <w:r>
        <w:t xml:space="preserve">, and to assess the quality of relations between countries across </w:t>
      </w:r>
      <w:r w:rsidRPr="006676D7">
        <w:rPr>
          <w:sz w:val="12"/>
        </w:rPr>
        <w:t xml:space="preserve">¶ </w:t>
      </w:r>
      <w:r>
        <w:t xml:space="preserve">time and signal the scope of likely trends. It </w:t>
      </w:r>
      <w:r w:rsidRPr="006676D7">
        <w:rPr>
          <w:sz w:val="12"/>
        </w:rPr>
        <w:t xml:space="preserve">¶ </w:t>
      </w:r>
      <w:r>
        <w:t xml:space="preserve">has a nuanced understanding of the interest in some quarters in Latin America that </w:t>
      </w:r>
      <w:r w:rsidRPr="006676D7">
        <w:rPr>
          <w:sz w:val="12"/>
        </w:rPr>
        <w:t xml:space="preserve">¶ </w:t>
      </w:r>
      <w:r>
        <w:t xml:space="preserve">China should help to balance U.S. power </w:t>
      </w:r>
      <w:r w:rsidRPr="006676D7">
        <w:rPr>
          <w:sz w:val="12"/>
        </w:rPr>
        <w:t xml:space="preserve">¶ </w:t>
      </w:r>
      <w:r>
        <w:t>but shies away from embracing that hope.</w:t>
      </w:r>
    </w:p>
    <w:p w:rsidR="002B2613" w:rsidRDefault="002B2613" w:rsidP="00220296"/>
    <w:p w:rsidR="002B2613" w:rsidRDefault="002B2613" w:rsidP="002B2613">
      <w:pPr>
        <w:pStyle w:val="Heading4"/>
      </w:pPr>
      <w:r>
        <w:lastRenderedPageBreak/>
        <w:t>China the largest lender in LA</w:t>
      </w:r>
    </w:p>
    <w:p w:rsidR="002B2613" w:rsidRDefault="002B2613" w:rsidP="002B2613">
      <w:r w:rsidRPr="002641E2">
        <w:rPr>
          <w:rStyle w:val="StyleStyleBold12pt"/>
        </w:rPr>
        <w:t>Gallagher May-30-2013</w:t>
      </w:r>
      <w:r w:rsidRPr="002641E2">
        <w:t xml:space="preserve"> </w:t>
      </w:r>
      <w:r>
        <w:t xml:space="preserve">(Kevin, “Latin America playing a risky game by welcoming in the Chinese dragon: Chinese finance is more in tune with what Latin America wants, rather than what western development experts say it needs,” </w:t>
      </w:r>
      <w:r w:rsidRPr="00F84B07">
        <w:t>Associate Professor of International Relations</w:t>
      </w:r>
      <w:r>
        <w:t xml:space="preserve">, </w:t>
      </w:r>
      <w:hyperlink r:id="rId13" w:history="1">
        <w:r w:rsidRPr="00D024C6">
          <w:rPr>
            <w:rStyle w:val="Hyperlink"/>
          </w:rPr>
          <w:t>http://www.guardian.co.uk/global-development/poverty-matters/2013/may/30/latin-america-risky-chinese-dragon</w:t>
        </w:r>
      </w:hyperlink>
      <w:r>
        <w:t>)</w:t>
      </w:r>
    </w:p>
    <w:p w:rsidR="002B2613" w:rsidRPr="002641E2" w:rsidRDefault="002B2613" w:rsidP="002B2613"/>
    <w:p w:rsidR="002B2613" w:rsidRDefault="002B2613" w:rsidP="002B2613">
      <w:r w:rsidRPr="002641E2">
        <w:t xml:space="preserve">Although China's impact in Africa receives the most attention, China trades just as much in Latin America as in Africa, and has more investments in the region. </w:t>
      </w:r>
      <w:r w:rsidRPr="00E27125">
        <w:rPr>
          <w:rStyle w:val="StyleBoldUnderline"/>
        </w:rPr>
        <w:t>Chinese finance in Latin America</w:t>
      </w:r>
      <w:r w:rsidRPr="002641E2">
        <w:t xml:space="preserve"> – chiefly from the China Development Bank and the Export-Import Bank of China – </w:t>
      </w:r>
      <w:r w:rsidRPr="00E27125">
        <w:rPr>
          <w:rStyle w:val="StyleBoldUnderline"/>
        </w:rPr>
        <w:t>is staggeringly large and growing.</w:t>
      </w:r>
      <w:r w:rsidRPr="002641E2">
        <w:t xml:space="preserve"> In a recently updated report, colleagues and I estimate that, </w:t>
      </w:r>
      <w:r w:rsidRPr="00E27125">
        <w:rPr>
          <w:rStyle w:val="StyleBoldUnderline"/>
        </w:rPr>
        <w:t xml:space="preserve">since 2005, China has provided loan commitments of more than $86bn to Latin American countries. That is more than the World Bank or the Inter-American Development Bank have provided to the region </w:t>
      </w:r>
      <w:r w:rsidRPr="00E27125">
        <w:t>during the same period.</w:t>
      </w:r>
    </w:p>
    <w:p w:rsidR="002B2613" w:rsidRDefault="002B2613" w:rsidP="002B2613"/>
    <w:p w:rsidR="002B2613" w:rsidRDefault="002B2613" w:rsidP="002B2613">
      <w:pPr>
        <w:pStyle w:val="Heading4"/>
      </w:pPr>
      <w:r>
        <w:t>China overtaking the US in LA—lending proves</w:t>
      </w:r>
    </w:p>
    <w:p w:rsidR="002B2613" w:rsidRDefault="002B2613" w:rsidP="002B2613">
      <w:r w:rsidRPr="00F84B07">
        <w:rPr>
          <w:rStyle w:val="StyleStyleBold12pt"/>
        </w:rPr>
        <w:t>GALLAGHER JUN-19-13</w:t>
      </w:r>
      <w:r>
        <w:t xml:space="preserve"> (KEVIN P. </w:t>
      </w:r>
      <w:r w:rsidRPr="00F84B07">
        <w:t>Associate Professor of International Relations</w:t>
      </w:r>
      <w:r>
        <w:t xml:space="preserve">, “A U.S. ‘pivot’ to Latin America is long overdue,” </w:t>
      </w:r>
      <w:hyperlink r:id="rId14" w:anchor=".UdsakT7wLdJ" w:history="1">
        <w:r w:rsidRPr="00D024C6">
          <w:rPr>
            <w:rStyle w:val="Hyperlink"/>
          </w:rPr>
          <w:t>http://www.japantimes.co.jp/opinion/2013/06/19/commentary/a-u-s-pivot-to-latin-america-is-long-overdue/#.UdsakT7wLdJ</w:t>
        </w:r>
      </w:hyperlink>
      <w:r>
        <w:t>)</w:t>
      </w:r>
    </w:p>
    <w:p w:rsidR="002B2613" w:rsidRPr="00F84B07" w:rsidRDefault="002B2613" w:rsidP="002B2613"/>
    <w:p w:rsidR="002B2613" w:rsidRPr="00F84B07" w:rsidRDefault="002B2613" w:rsidP="002B2613">
      <w:r>
        <w:t xml:space="preserve">Making available this financing comes on top of the already </w:t>
      </w:r>
      <w:r w:rsidRPr="00FE0EEC">
        <w:rPr>
          <w:rStyle w:val="StyleBoldUnderline"/>
        </w:rPr>
        <w:t>$86 billion in financing provided by China to Latin America</w:t>
      </w:r>
      <w:r>
        <w:t>n governments since 2003. Granted, that amount — large as it sounds — seems just like another number in today’s world.</w:t>
      </w:r>
      <w:r w:rsidRPr="00F84B07">
        <w:rPr>
          <w:sz w:val="12"/>
        </w:rPr>
        <w:t xml:space="preserve">¶ </w:t>
      </w:r>
      <w:r>
        <w:t xml:space="preserve">To put it into proper perspective, consider this: Since 2003, thus over the past decade, </w:t>
      </w:r>
      <w:r w:rsidRPr="00FE0EEC">
        <w:rPr>
          <w:rStyle w:val="StyleBoldUnderline"/>
        </w:rPr>
        <w:t>China’s policy banks have provided more finance to Latin America than their counterparts at the World Bank, the Inter-American Development Bank and the U.S. Export-Import Bank.</w:t>
      </w:r>
      <w:r w:rsidRPr="00F84B07">
        <w:rPr>
          <w:sz w:val="12"/>
        </w:rPr>
        <w:t xml:space="preserve">¶ </w:t>
      </w:r>
      <w:r>
        <w:t xml:space="preserve">If anything ought to awaken the U.S. from its past slumber and taking Latin America essentially for granted, that comparison ought to do it. Simply put, </w:t>
      </w:r>
      <w:r w:rsidRPr="00FE0EEC">
        <w:rPr>
          <w:rStyle w:val="StyleBoldUnderline"/>
        </w:rPr>
        <w:t>the U.S. and the array of largely Western-dominated international financial institutions have been outgunned by China’s financial muscle.</w:t>
      </w:r>
      <w:r>
        <w:t xml:space="preserve"> Welcome to the brave new world!</w:t>
      </w:r>
    </w:p>
    <w:p w:rsidR="002B2613" w:rsidRPr="00786228" w:rsidRDefault="002B2613" w:rsidP="002B2613"/>
    <w:p w:rsidR="002B2613" w:rsidRPr="00F9762D" w:rsidRDefault="002B2613" w:rsidP="002B2613"/>
    <w:p w:rsidR="002B2613" w:rsidRDefault="002B2613" w:rsidP="002B2613">
      <w:pPr>
        <w:pStyle w:val="Heading4"/>
      </w:pPr>
      <w:r>
        <w:t>China influence in LA high now, US influence in LA low now</w:t>
      </w:r>
    </w:p>
    <w:p w:rsidR="002B2613" w:rsidRDefault="002B2613" w:rsidP="002B2613">
      <w:r w:rsidRPr="000F6E2B">
        <w:rPr>
          <w:rStyle w:val="StyleStyleBold12pt"/>
        </w:rPr>
        <w:t>Mallén June-28-13</w:t>
      </w:r>
      <w:r w:rsidRPr="00C11B14">
        <w:t xml:space="preserve"> (Patricia Rey, “Latin America Increases Relations With China: What Does That Mean For The US?”</w:t>
      </w:r>
      <w:r>
        <w:t xml:space="preserve"> Patricia covers Latin America for the International Business Times. </w:t>
      </w:r>
    </w:p>
    <w:p w:rsidR="002B2613" w:rsidRDefault="002B2613" w:rsidP="002B2613">
      <w:r>
        <w:t xml:space="preserve">Before joining IBT in May 2013, she worked at BBC America in New York, La República in Lima, La2 TV in Madrid and the UN in Brussels. </w:t>
      </w:r>
      <w:hyperlink r:id="rId15" w:history="1">
        <w:r w:rsidRPr="007C1C6D">
          <w:rPr>
            <w:rStyle w:val="Hyperlink"/>
          </w:rPr>
          <w:t>http://www.ibtimes.com/latin-america-increases-relations-china-what-does-mean-us-1317981</w:t>
        </w:r>
      </w:hyperlink>
      <w:r>
        <w:t>)</w:t>
      </w:r>
    </w:p>
    <w:p w:rsidR="002B2613" w:rsidRPr="001549F4" w:rsidRDefault="002B2613" w:rsidP="002B2613"/>
    <w:p w:rsidR="002B2613" w:rsidRDefault="002B2613" w:rsidP="002B2613">
      <w:pPr>
        <w:rPr>
          <w:rStyle w:val="StyleBoldUnderline"/>
        </w:rPr>
      </w:pPr>
      <w:r w:rsidRPr="00347FD7">
        <w:rPr>
          <w:rStyle w:val="StyleBoldUnderline"/>
        </w:rPr>
        <w:t>China has had its sights on Latin America for the past decade and is now positioning itself as a competitive trade partner in the region.</w:t>
      </w:r>
      <w:r>
        <w:t xml:space="preserve"> The populous, rapidly developing Asian nation covets oil, soybeans and gold, of which Latin America has plenty, and has been </w:t>
      </w:r>
      <w:r w:rsidRPr="00347FD7">
        <w:rPr>
          <w:rStyle w:val="StyleBoldUnderline"/>
        </w:rPr>
        <w:t>slowly but steadily increasing its presence and its trade with several countries there.¶ The U.S.</w:t>
      </w:r>
      <w:r>
        <w:t xml:space="preserve">, whose history of blocking outside political influence in Latin America going back to the Monroe Doctrine, </w:t>
      </w:r>
      <w:r w:rsidRPr="00347FD7">
        <w:rPr>
          <w:rStyle w:val="StyleBoldUnderline"/>
        </w:rPr>
        <w:t>has been directing its attention elsewhere, as Michael Cerna of the China Research Center observed. “[The U.S.'] attention of late has been focused on Iraq and Afghanistan, and Latin America fell lower and lower on America’s list of priorities. China has been all too willing to fill any void,” Cerna said.</w:t>
      </w:r>
    </w:p>
    <w:p w:rsidR="002B2613" w:rsidRPr="00E27125" w:rsidRDefault="002B2613" w:rsidP="002B2613">
      <w:pPr>
        <w:rPr>
          <w:rStyle w:val="StyleBoldUnderline"/>
        </w:rPr>
      </w:pPr>
    </w:p>
    <w:p w:rsidR="002B2613" w:rsidRPr="009D2EE6" w:rsidRDefault="002B2613" w:rsidP="00220296"/>
    <w:p w:rsidR="00220296" w:rsidRDefault="00220296" w:rsidP="00220296"/>
    <w:p w:rsidR="002B2613" w:rsidRDefault="002B2613" w:rsidP="002B2613">
      <w:pPr>
        <w:pStyle w:val="Heading3"/>
      </w:pPr>
      <w:r>
        <w:lastRenderedPageBreak/>
        <w:t xml:space="preserve">UQ---US Ignoring---2NC </w:t>
      </w:r>
    </w:p>
    <w:p w:rsidR="00220296" w:rsidRDefault="00220296" w:rsidP="00220296">
      <w:pPr>
        <w:pStyle w:val="Heading4"/>
      </w:pPr>
      <w:r>
        <w:t>US power declining in LA</w:t>
      </w:r>
    </w:p>
    <w:p w:rsidR="00220296" w:rsidRDefault="00220296" w:rsidP="00220296">
      <w:r w:rsidRPr="00A81010">
        <w:rPr>
          <w:rStyle w:val="StyleStyleBold12pt"/>
        </w:rPr>
        <w:t>Ami Jun-5-13</w:t>
      </w:r>
      <w:r>
        <w:t xml:space="preserve"> (</w:t>
      </w:r>
      <w:r w:rsidRPr="00A81010">
        <w:t>Shlomo Ben</w:t>
      </w:r>
      <w:r>
        <w:t>,</w:t>
      </w:r>
      <w:r w:rsidRPr="00A81010">
        <w:t xml:space="preserve"> </w:t>
      </w:r>
      <w:r>
        <w:t>“</w:t>
      </w:r>
      <w:r w:rsidRPr="00A81010">
        <w:t>Is the US Losing Latin America?</w:t>
      </w:r>
      <w:r>
        <w:t xml:space="preserve">” </w:t>
      </w:r>
      <w:r w:rsidRPr="00A81010">
        <w:t>Shlomo Ben Ami, a former Israeli foreign minister who now serves as Vice President of the Toledo International Center for Peace, is the author of Scars of War, Wounds of Peace: The Israeli-Arab Tragedy.</w:t>
      </w:r>
      <w:r>
        <w:t xml:space="preserve"> </w:t>
      </w:r>
      <w:hyperlink r:id="rId16" w:history="1">
        <w:r w:rsidRPr="00D024C6">
          <w:rPr>
            <w:rStyle w:val="Hyperlink"/>
          </w:rPr>
          <w:t>http://www.project-syndicate.org/commentary/the-new-nature-of-us-influence-in-latin-america-by-shlomo-ben-ami</w:t>
        </w:r>
      </w:hyperlink>
      <w:r>
        <w:t>)</w:t>
      </w:r>
    </w:p>
    <w:p w:rsidR="00220296" w:rsidRPr="00A81010" w:rsidRDefault="00220296" w:rsidP="00220296"/>
    <w:p w:rsidR="00220296" w:rsidRDefault="00220296" w:rsidP="00220296">
      <w:r>
        <w:t xml:space="preserve">MADRID – It is </w:t>
      </w:r>
      <w:r w:rsidRPr="00E40002">
        <w:rPr>
          <w:rStyle w:val="StyleBoldUnderline"/>
        </w:rPr>
        <w:t>a mantra</w:t>
      </w:r>
      <w:r>
        <w:t xml:space="preserve"> increasingly heard around the world: </w:t>
      </w:r>
      <w:r w:rsidRPr="00A81010">
        <w:rPr>
          <w:rStyle w:val="StyleBoldUnderline"/>
        </w:rPr>
        <w:t>US power is in decline.</w:t>
      </w:r>
      <w:r>
        <w:t xml:space="preserve"> And </w:t>
      </w:r>
      <w:r w:rsidRPr="00A81010">
        <w:rPr>
          <w:rStyle w:val="StyleBoldUnderline"/>
        </w:rPr>
        <w:t>nowhere does this seem truer than in Latin America.</w:t>
      </w:r>
      <w:r>
        <w:t xml:space="preserve"> No longer is the region regarded as America’s “backyard”; on the contrary, the continent has arguably never been so united and independent. But this view fails to capture the true nature of US influence in Latin America – and elsewhere as well.</w:t>
      </w:r>
      <w:r w:rsidRPr="00A81010">
        <w:rPr>
          <w:sz w:val="12"/>
        </w:rPr>
        <w:t xml:space="preserve">¶ </w:t>
      </w:r>
      <w:r>
        <w:t xml:space="preserve">It is true that </w:t>
      </w:r>
      <w:r w:rsidRPr="00E40002">
        <w:rPr>
          <w:rStyle w:val="StyleBoldUnderline"/>
        </w:rPr>
        <w:t>US attention to Latin America has waned in recent years. President George W. Bush was more focused on his “global war on terror.” His successor, Barack Obama, seemed to give the region little thought as well</w:t>
      </w:r>
      <w:r>
        <w:t>, at least in his first term.</w:t>
      </w:r>
    </w:p>
    <w:p w:rsidR="00583EBC" w:rsidRDefault="00583EBC" w:rsidP="00220296"/>
    <w:p w:rsidR="00583EBC" w:rsidRDefault="00583EBC" w:rsidP="00583EBC">
      <w:pPr>
        <w:pStyle w:val="Heading3"/>
      </w:pPr>
      <w:r>
        <w:lastRenderedPageBreak/>
        <w:t>AT: Chinese Influence Inevitable---2NC</w:t>
      </w:r>
    </w:p>
    <w:p w:rsidR="00583EBC" w:rsidRDefault="00583EBC" w:rsidP="00583EBC">
      <w:pPr>
        <w:rPr>
          <w:rStyle w:val="StyleStyleBold12pt"/>
        </w:rPr>
      </w:pPr>
      <w:r>
        <w:rPr>
          <w:rStyle w:val="StyleStyleBold12pt"/>
        </w:rPr>
        <w:t xml:space="preserve">Obama gives the US a second chance to reclaim credibility </w:t>
      </w:r>
    </w:p>
    <w:p w:rsidR="00583EBC" w:rsidRDefault="00583EBC" w:rsidP="00583EBC">
      <w:r w:rsidRPr="009B51C3">
        <w:rPr>
          <w:rStyle w:val="StyleStyleBold12pt"/>
        </w:rPr>
        <w:t>Inter-American Dialogue 9</w:t>
      </w:r>
      <w:r>
        <w:t xml:space="preserve"> (“</w:t>
      </w:r>
      <w:r w:rsidRPr="009B51C3">
        <w:t>A Second Chance: US Policy in the Americas</w:t>
      </w:r>
      <w:r>
        <w:t xml:space="preserve">,” </w:t>
      </w:r>
    </w:p>
    <w:p w:rsidR="00583EBC" w:rsidRPr="009B51C3" w:rsidRDefault="00583EBC" w:rsidP="00583EBC">
      <w:r>
        <w:t xml:space="preserve">http://www.thedialogue.org/PublicationFiles/A%20Second%20Chance,%20FINAL%20to%20post.pdf) </w:t>
      </w:r>
    </w:p>
    <w:p w:rsidR="00583EBC" w:rsidRPr="00583EBC" w:rsidRDefault="00583EBC" w:rsidP="00583EBC">
      <w:pPr>
        <w:rPr>
          <w:rStyle w:val="StyleBoldUnderline"/>
        </w:rPr>
      </w:pPr>
      <w:r w:rsidRPr="00261D1D">
        <w:rPr>
          <w:rStyle w:val="StyleBoldUnderline"/>
        </w:rPr>
        <w:t>Washington</w:t>
      </w:r>
      <w:r w:rsidRPr="00583EBC">
        <w:rPr>
          <w:sz w:val="16"/>
        </w:rPr>
        <w:t xml:space="preserve"> today </w:t>
      </w:r>
      <w:r w:rsidRPr="00261D1D">
        <w:rPr>
          <w:rStyle w:val="Emphasis"/>
        </w:rPr>
        <w:t>has a “second chance</w:t>
      </w:r>
      <w:r w:rsidRPr="00583EBC">
        <w:rPr>
          <w:sz w:val="16"/>
        </w:rPr>
        <w:t>”—to borrow the title and theme of a recent book by Zbigniew Brzezinski—</w:t>
      </w:r>
      <w:r w:rsidRPr="00261D1D">
        <w:rPr>
          <w:rStyle w:val="Emphasis"/>
        </w:rPr>
        <w:t>to restore U .S . credibility</w:t>
      </w:r>
      <w:r w:rsidRPr="00583EBC">
        <w:rPr>
          <w:sz w:val="16"/>
        </w:rPr>
        <w:t xml:space="preserve"> </w:t>
      </w:r>
      <w:r w:rsidRPr="00261D1D">
        <w:rPr>
          <w:rStyle w:val="StyleBoldUnderline"/>
        </w:rPr>
        <w:t>and fashion a constructive, long-term relationship with</w:t>
      </w:r>
      <w:r w:rsidRPr="00583EBC">
        <w:rPr>
          <w:sz w:val="16"/>
        </w:rPr>
        <w:t xml:space="preserve"> the countries of </w:t>
      </w:r>
      <w:r>
        <w:rPr>
          <w:rStyle w:val="StyleBoldUnderline"/>
        </w:rPr>
        <w:t>Latin America and the C</w:t>
      </w:r>
      <w:r w:rsidRPr="00261D1D">
        <w:rPr>
          <w:rStyle w:val="StyleBoldUnderline"/>
        </w:rPr>
        <w:t>aribbean</w:t>
      </w:r>
      <w:r w:rsidRPr="00583EBC">
        <w:rPr>
          <w:sz w:val="16"/>
        </w:rPr>
        <w:t xml:space="preserve"> . In fact, there have been many earlier opportunities. The most recent, and perhaps the most promising, came as the cold War was winding down, and Latin America was both emerging from its “lost decade” of economic stagnation and completing its transition from military to civilian democratic rule. President George H.W. Bush made a good start. Within weeks of taking office in 1989, he announced a debt relief strategy to help Latin America recover from a decade-long economic slump, and then followed up with other initiatives—negotiations to settle central America’s civil wars, the signing of NAFTA with Mexico and Canada, and a sweeping proposal for creating a hemisphere-wide free trade arrangement . His administration took a lead role in crafting the first OAS resolution authorizing joint action by the hemisphere’s governments in defense of democracy. Although widely repudiated in Latin America, the invasion of Panama did not detract from the overall positive assessment of the first Bush administration’s agenda That agenda was carried forward by the Clinton administration, which gained congressional approval of the NAFTA accord, convened the first Summit of the Americas, joined with other governments to initiate regional free trade negotiations, and provided multibillion-dollar loans to Mexico and Brazil to stem their economic crises. But inter-American cooperation waned in Clinton’s second term. The administration disappointed many Latin American governments by failing to secure the fast track negotiating authority needed to advance regional trade talks, while the United States and Brazil diverged more and more on trade matters and Venezuela emerged as a disruptive adversary .during the presidency of George W . Bush, U .S .–Latin American relations fell back to their lowest point since the end of the cold War, although with a modest improvement during the administration’s last two years . President </w:t>
      </w:r>
      <w:r w:rsidRPr="00583EBC">
        <w:rPr>
          <w:rStyle w:val="StyleBoldUnderline"/>
        </w:rPr>
        <w:t>Obama’s election gives the U</w:t>
      </w:r>
      <w:r w:rsidRPr="00583EBC">
        <w:rPr>
          <w:sz w:val="16"/>
        </w:rPr>
        <w:t xml:space="preserve">nited </w:t>
      </w:r>
      <w:r w:rsidRPr="00583EBC">
        <w:rPr>
          <w:rStyle w:val="StyleBoldUnderline"/>
        </w:rPr>
        <w:t>S</w:t>
      </w:r>
      <w:r w:rsidRPr="00583EBC">
        <w:rPr>
          <w:sz w:val="16"/>
        </w:rPr>
        <w:t xml:space="preserve">tates </w:t>
      </w:r>
      <w:r w:rsidRPr="00583EBC">
        <w:rPr>
          <w:rStyle w:val="Emphasis"/>
        </w:rPr>
        <w:t>another chance</w:t>
      </w:r>
      <w:r w:rsidRPr="00583EBC">
        <w:rPr>
          <w:sz w:val="16"/>
        </w:rPr>
        <w:t xml:space="preserve"> </w:t>
      </w:r>
      <w:r w:rsidRPr="00583EBC">
        <w:rPr>
          <w:rStyle w:val="StyleBoldUnderline"/>
        </w:rPr>
        <w:t>in Latin America and the Caribbean</w:t>
      </w:r>
      <w:r w:rsidRPr="00583EBC">
        <w:rPr>
          <w:sz w:val="16"/>
        </w:rPr>
        <w:t xml:space="preserve">. </w:t>
      </w:r>
      <w:r w:rsidRPr="00583EBC">
        <w:rPr>
          <w:rStyle w:val="StyleBoldUnderline"/>
        </w:rPr>
        <w:t>With the Americas and the world in economic crisis and the United States confronting an array of other, more urgent domestic and international challenges</w:t>
      </w:r>
      <w:r w:rsidRPr="00583EBC">
        <w:rPr>
          <w:sz w:val="16"/>
        </w:rPr>
        <w:t xml:space="preserve">, </w:t>
      </w:r>
      <w:r w:rsidRPr="00583EBC">
        <w:rPr>
          <w:rStyle w:val="StyleBoldUnderline"/>
        </w:rPr>
        <w:t>conditions appear less favorable than they were two decades ago.</w:t>
      </w:r>
      <w:r w:rsidRPr="00583EBC">
        <w:rPr>
          <w:sz w:val="16"/>
        </w:rPr>
        <w:t xml:space="preserve"> </w:t>
      </w:r>
      <w:r w:rsidRPr="00583EBC">
        <w:rPr>
          <w:rStyle w:val="StyleBoldUnderline"/>
        </w:rPr>
        <w:t>Throughout the region, there is a widespread sense of disappointment with the U</w:t>
      </w:r>
      <w:r w:rsidRPr="00583EBC">
        <w:rPr>
          <w:sz w:val="16"/>
        </w:rPr>
        <w:t xml:space="preserve">nited </w:t>
      </w:r>
      <w:r w:rsidRPr="00583EBC">
        <w:rPr>
          <w:rStyle w:val="StyleBoldUnderline"/>
        </w:rPr>
        <w:t>S</w:t>
      </w:r>
      <w:r w:rsidRPr="00583EBC">
        <w:rPr>
          <w:sz w:val="16"/>
        </w:rPr>
        <w:t xml:space="preserve">tates. </w:t>
      </w:r>
      <w:r w:rsidRPr="00583EBC">
        <w:rPr>
          <w:rStyle w:val="StyleBoldUnderline"/>
        </w:rPr>
        <w:t>Latin American governments are distrustful of Washington, and many have come to doubt that the U</w:t>
      </w:r>
      <w:r w:rsidRPr="00583EBC">
        <w:rPr>
          <w:sz w:val="16"/>
        </w:rPr>
        <w:t xml:space="preserve">nited </w:t>
      </w:r>
      <w:r w:rsidRPr="00583EBC">
        <w:rPr>
          <w:rStyle w:val="StyleBoldUnderline"/>
        </w:rPr>
        <w:t>S</w:t>
      </w:r>
      <w:r w:rsidRPr="00583EBC">
        <w:rPr>
          <w:sz w:val="16"/>
        </w:rPr>
        <w:t xml:space="preserve">tates </w:t>
      </w:r>
      <w:r w:rsidRPr="00583EBC">
        <w:rPr>
          <w:rStyle w:val="StyleBoldUnderline"/>
        </w:rPr>
        <w:t>can be counted on as a reliable partner</w:t>
      </w:r>
      <w:r w:rsidRPr="00583EBC">
        <w:rPr>
          <w:sz w:val="16"/>
        </w:rPr>
        <w:t xml:space="preserve">. </w:t>
      </w:r>
      <w:r w:rsidRPr="00583EBC">
        <w:rPr>
          <w:rStyle w:val="StyleBoldUnderline"/>
        </w:rPr>
        <w:t>Yet the increasing assertiveness and independence of Latin America and the Caribbean</w:t>
      </w:r>
      <w:r w:rsidRPr="00583EBC">
        <w:rPr>
          <w:sz w:val="16"/>
        </w:rPr>
        <w:t xml:space="preserve">—and the willingness of many countries to challenge, at times defy, the United States—may open the way for a healthier and more productive relationship with Washington . In fact, Latin America today may offer better conditions than ever for the development of a long-term, robust partnership with the United States </w:t>
      </w:r>
      <w:r w:rsidRPr="00583EBC">
        <w:rPr>
          <w:rStyle w:val="StyleBoldUnderline"/>
        </w:rPr>
        <w:t>The vast majority of Latin American governments want good relations with Washington. They know that the United States is vital to their interests and that their nations and the United States share basic values</w:t>
      </w:r>
      <w:r w:rsidRPr="00583EBC">
        <w:rPr>
          <w:sz w:val="16"/>
        </w:rPr>
        <w:t xml:space="preserve">. </w:t>
      </w:r>
      <w:r w:rsidRPr="00583EBC">
        <w:rPr>
          <w:rStyle w:val="StyleBoldUnderline"/>
        </w:rPr>
        <w:t>They want strong trade links and other economic ties</w:t>
      </w:r>
      <w:r w:rsidRPr="00583EBC">
        <w:rPr>
          <w:sz w:val="16"/>
        </w:rPr>
        <w:t xml:space="preserve">, and </w:t>
      </w:r>
      <w:r w:rsidRPr="00583EBC">
        <w:rPr>
          <w:rStyle w:val="StyleBoldUnderline"/>
        </w:rPr>
        <w:t>they want to work with the U</w:t>
      </w:r>
      <w:r w:rsidRPr="00583EBC">
        <w:rPr>
          <w:sz w:val="16"/>
        </w:rPr>
        <w:t xml:space="preserve">nited </w:t>
      </w:r>
      <w:r w:rsidRPr="00583EBC">
        <w:rPr>
          <w:rStyle w:val="StyleBoldUnderline"/>
        </w:rPr>
        <w:t>S</w:t>
      </w:r>
      <w:r w:rsidRPr="00583EBC">
        <w:rPr>
          <w:sz w:val="16"/>
        </w:rPr>
        <w:t xml:space="preserve">tates </w:t>
      </w:r>
      <w:r>
        <w:rPr>
          <w:rStyle w:val="StyleBoldUnderline"/>
        </w:rPr>
        <w:t>to solve other problems</w:t>
      </w:r>
      <w:r w:rsidRPr="00583EBC">
        <w:rPr>
          <w:rStyle w:val="StyleBoldUnderline"/>
        </w:rPr>
        <w:t>.</w:t>
      </w:r>
      <w:r>
        <w:rPr>
          <w:rStyle w:val="StyleBoldUnderline"/>
        </w:rPr>
        <w:t xml:space="preserve"> And they are hopeful that the O</w:t>
      </w:r>
      <w:r w:rsidRPr="00583EBC">
        <w:rPr>
          <w:rStyle w:val="StyleBoldUnderline"/>
        </w:rPr>
        <w:t>bama presidency will bring needed changes in inter-American</w:t>
      </w:r>
      <w:r w:rsidRPr="00583EBC">
        <w:rPr>
          <w:sz w:val="16"/>
        </w:rPr>
        <w:t xml:space="preserve"> </w:t>
      </w:r>
      <w:r w:rsidRPr="00583EBC">
        <w:rPr>
          <w:rStyle w:val="StyleBoldUnderline"/>
        </w:rPr>
        <w:t>relations</w:t>
      </w:r>
      <w:r w:rsidRPr="00583EBC">
        <w:rPr>
          <w:sz w:val="16"/>
        </w:rPr>
        <w:t xml:space="preserve"> . </w:t>
      </w:r>
      <w:r w:rsidRPr="00583EBC">
        <w:rPr>
          <w:rStyle w:val="StyleBoldUnderline"/>
        </w:rPr>
        <w:t>Washington should make every effort to seize this chance to develop a respectful and cooperative relationship with the na</w:t>
      </w:r>
      <w:r>
        <w:rPr>
          <w:rStyle w:val="StyleBoldUnderline"/>
        </w:rPr>
        <w:t>tions of Latin America and the C</w:t>
      </w:r>
      <w:r w:rsidRPr="00583EBC">
        <w:rPr>
          <w:rStyle w:val="StyleBoldUnderline"/>
        </w:rPr>
        <w:t xml:space="preserve">aribbean </w:t>
      </w:r>
    </w:p>
    <w:p w:rsidR="00583EBC" w:rsidRPr="00964CFF" w:rsidRDefault="00583EBC" w:rsidP="00583EBC">
      <w:pPr>
        <w:pStyle w:val="Heading4"/>
      </w:pPr>
      <w:r w:rsidRPr="00964CFF">
        <w:t xml:space="preserve">Not inevitable---US has a geographic advantage </w:t>
      </w:r>
    </w:p>
    <w:p w:rsidR="00583EBC" w:rsidRDefault="00583EBC" w:rsidP="00583EBC">
      <w:r w:rsidRPr="000B7406">
        <w:rPr>
          <w:rStyle w:val="StyleStyleBold12pt"/>
        </w:rPr>
        <w:t>Ben Ami 13</w:t>
      </w:r>
      <w:r>
        <w:t xml:space="preserve"> (Shlomo Ben Ami, a former Israeli foreign minister who now serves as Vice President of the Toledo International Center for Peace “Is the US Losing Latin America?” http://www.project-syndicate.org/commentary/the-new-nature-of-us-influence-in-latin-america-by-shlomo-ben-ami) </w:t>
      </w:r>
    </w:p>
    <w:p w:rsidR="00583EBC" w:rsidRPr="007C1372" w:rsidRDefault="00583EBC" w:rsidP="00583EBC">
      <w:pPr>
        <w:rPr>
          <w:rStyle w:val="StyleBoldUnderline"/>
        </w:rPr>
      </w:pPr>
      <w:r w:rsidRPr="007C1372">
        <w:rPr>
          <w:rStyle w:val="StyleBoldUnderline"/>
        </w:rPr>
        <w:t>Gone are the days when</w:t>
      </w:r>
      <w:r>
        <w:t xml:space="preserve"> </w:t>
      </w:r>
      <w:r w:rsidRPr="007C1372">
        <w:rPr>
          <w:rStyle w:val="StyleBoldUnderline"/>
        </w:rPr>
        <w:t>military muscle</w:t>
      </w:r>
      <w:r>
        <w:t xml:space="preserve"> and </w:t>
      </w:r>
      <w:r w:rsidRPr="007C1372">
        <w:rPr>
          <w:rStyle w:val="StyleBoldUnderline"/>
        </w:rPr>
        <w:t xml:space="preserve">the politics of subversion could secure US influence – in Latin America </w:t>
      </w:r>
      <w:r>
        <w:t>or anywhere else</w:t>
      </w:r>
      <w:r w:rsidRPr="007C1372">
        <w:rPr>
          <w:rStyle w:val="StyleBoldUnderline"/>
        </w:rPr>
        <w:t>. A world power today is one that can combine economic vigor and a popular culture with global outreach on the basis of shared interests.</w:t>
      </w:r>
      <w:r>
        <w:t xml:space="preserve"> </w:t>
      </w:r>
      <w:r w:rsidRPr="007C1372">
        <w:rPr>
          <w:rStyle w:val="StyleBoldUnderline"/>
        </w:rPr>
        <w:t xml:space="preserve">The US is better positioned than any other power in this respect, particularly when it comes to </w:t>
      </w:r>
      <w:r w:rsidRPr="007C1372">
        <w:rPr>
          <w:rStyle w:val="Emphasis"/>
        </w:rPr>
        <w:t>applying these advantages</w:t>
      </w:r>
      <w:r w:rsidRPr="007C1372">
        <w:rPr>
          <w:rStyle w:val="StyleBoldUnderline"/>
        </w:rPr>
        <w:t xml:space="preserve"> in its </w:t>
      </w:r>
      <w:r w:rsidRPr="007C1372">
        <w:rPr>
          <w:rStyle w:val="Emphasis"/>
        </w:rPr>
        <w:t>immediate vicinity</w:t>
      </w:r>
      <w:r w:rsidRPr="007C1372">
        <w:rPr>
          <w:rStyle w:val="StyleBoldUnderline"/>
        </w:rPr>
        <w:t>.</w:t>
      </w:r>
    </w:p>
    <w:p w:rsidR="00583EBC" w:rsidRDefault="00583EBC" w:rsidP="00220296"/>
    <w:p w:rsidR="00220296" w:rsidRDefault="00220296" w:rsidP="00220296"/>
    <w:p w:rsidR="00261D1D" w:rsidRDefault="00261D1D" w:rsidP="00220296"/>
    <w:p w:rsidR="00220296" w:rsidRDefault="00220296" w:rsidP="00220296"/>
    <w:p w:rsidR="000B7406" w:rsidRDefault="000B7406" w:rsidP="004D3987"/>
    <w:p w:rsidR="000B7406" w:rsidRDefault="000B7406" w:rsidP="004D3987"/>
    <w:p w:rsidR="00CA7BA7" w:rsidRDefault="00CA7BA7" w:rsidP="00CA7BA7">
      <w:pPr>
        <w:pStyle w:val="Heading2"/>
      </w:pPr>
      <w:r>
        <w:lastRenderedPageBreak/>
        <w:t xml:space="preserve">Link </w:t>
      </w:r>
    </w:p>
    <w:p w:rsidR="00CF6D6A" w:rsidRDefault="00070A97" w:rsidP="000B7406">
      <w:pPr>
        <w:pStyle w:val="Heading3"/>
      </w:pPr>
      <w:r>
        <w:lastRenderedPageBreak/>
        <w:t>Link---Generic</w:t>
      </w:r>
      <w:r w:rsidR="00294B56">
        <w:t>---2NC</w:t>
      </w:r>
      <w:r>
        <w:t xml:space="preserve"> </w:t>
      </w:r>
    </w:p>
    <w:p w:rsidR="00070A97" w:rsidRDefault="00070A97" w:rsidP="00CF6D6A">
      <w:pPr>
        <w:pStyle w:val="Heading4"/>
      </w:pPr>
      <w:r>
        <w:t>3 Links---</w:t>
      </w:r>
    </w:p>
    <w:p w:rsidR="002B2613" w:rsidRPr="002B2613" w:rsidRDefault="00070A97" w:rsidP="00CF6D6A">
      <w:pPr>
        <w:pStyle w:val="Heading4"/>
      </w:pPr>
      <w:r w:rsidRPr="00070A97">
        <w:t>1.</w:t>
      </w:r>
      <w:r w:rsidRPr="00070A97">
        <w:rPr>
          <w:u w:val="single"/>
        </w:rPr>
        <w:t>New ties</w:t>
      </w:r>
      <w:r>
        <w:t>---</w:t>
      </w:r>
      <w:r w:rsidR="002B2613">
        <w:t xml:space="preserve">Economic ties with Latin America is critical for the US strategy to box out China in East asia---the regions </w:t>
      </w:r>
      <w:r w:rsidR="002B2613" w:rsidRPr="002B2613">
        <w:rPr>
          <w:u w:val="single"/>
        </w:rPr>
        <w:t>emerging economic power</w:t>
      </w:r>
      <w:r w:rsidR="002B2613">
        <w:rPr>
          <w:u w:val="single"/>
        </w:rPr>
        <w:t xml:space="preserve"> </w:t>
      </w:r>
      <w:r w:rsidR="002B2613">
        <w:t xml:space="preserve">gives the US leverage </w:t>
      </w:r>
      <w:r w:rsidR="002B2613" w:rsidRPr="002B2613">
        <w:rPr>
          <w:u w:val="single"/>
        </w:rPr>
        <w:t>ONLY IF</w:t>
      </w:r>
      <w:r w:rsidR="002B2613">
        <w:t xml:space="preserve"> ties are established---thats </w:t>
      </w:r>
      <w:r w:rsidR="002B2613" w:rsidRPr="002B2613">
        <w:t>Padgett</w:t>
      </w:r>
    </w:p>
    <w:p w:rsidR="00CF6D6A" w:rsidRDefault="00070A97" w:rsidP="00CF6D6A">
      <w:pPr>
        <w:pStyle w:val="Heading4"/>
      </w:pPr>
      <w:r w:rsidRPr="00070A97">
        <w:t xml:space="preserve">2. </w:t>
      </w:r>
      <w:r w:rsidRPr="00070A97">
        <w:rPr>
          <w:u w:val="single"/>
        </w:rPr>
        <w:t>Regional Neglect</w:t>
      </w:r>
      <w:r>
        <w:t>---</w:t>
      </w:r>
      <w:r w:rsidR="00CF6D6A">
        <w:t>China has moved in bc of a lack of LA engagement in Obama’s second term</w:t>
      </w:r>
      <w:r>
        <w:t xml:space="preserve">---the plan </w:t>
      </w:r>
      <w:r w:rsidRPr="00070A97">
        <w:rPr>
          <w:u w:val="single"/>
        </w:rPr>
        <w:t>reverses this trend</w:t>
      </w:r>
      <w:r>
        <w:t xml:space="preserve"> </w:t>
      </w:r>
    </w:p>
    <w:p w:rsidR="00CF6D6A" w:rsidRDefault="00CF6D6A" w:rsidP="00CF6D6A">
      <w:r w:rsidRPr="00A4206A">
        <w:rPr>
          <w:rStyle w:val="StyleStyleBold12pt"/>
        </w:rPr>
        <w:t>Regenstreif Jun-12-13</w:t>
      </w:r>
      <w:r w:rsidRPr="00A4206A">
        <w:t xml:space="preserve"> </w:t>
      </w:r>
      <w:r>
        <w:t>(</w:t>
      </w:r>
      <w:r w:rsidRPr="00A4206A">
        <w:t>Gary</w:t>
      </w:r>
      <w:r>
        <w:t>,</w:t>
      </w:r>
      <w:r w:rsidRPr="00A4206A">
        <w:t xml:space="preserve"> </w:t>
      </w:r>
      <w:r>
        <w:t>“</w:t>
      </w:r>
      <w:r w:rsidRPr="00A4206A">
        <w:t>The looming U.S.-China rivalry over Latin America</w:t>
      </w:r>
      <w:r>
        <w:t xml:space="preserve">,” </w:t>
      </w:r>
      <w:r w:rsidRPr="00A4206A">
        <w:t>Gary Regenstreif is Editor at Large at Reuters</w:t>
      </w:r>
      <w:r>
        <w:t xml:space="preserve">, </w:t>
      </w:r>
      <w:hyperlink r:id="rId17" w:history="1">
        <w:r w:rsidRPr="00B21BD5">
          <w:rPr>
            <w:rStyle w:val="Hyperlink"/>
          </w:rPr>
          <w:t>http://www.trust.org/item/20130612201137-eda5t</w:t>
        </w:r>
      </w:hyperlink>
      <w:r>
        <w:t>)</w:t>
      </w:r>
    </w:p>
    <w:p w:rsidR="00CF6D6A" w:rsidRDefault="00CF6D6A" w:rsidP="00CF6D6A">
      <w:pPr>
        <w:rPr>
          <w:sz w:val="16"/>
        </w:rPr>
      </w:pPr>
      <w:r w:rsidRPr="001201ED">
        <w:rPr>
          <w:rStyle w:val="StyleBoldUnderline"/>
        </w:rPr>
        <w:t>In Obama's first term</w:t>
      </w:r>
      <w:r w:rsidRPr="00070A97">
        <w:rPr>
          <w:sz w:val="16"/>
        </w:rPr>
        <w:t xml:space="preserve">, however, </w:t>
      </w:r>
      <w:r w:rsidRPr="001201ED">
        <w:rPr>
          <w:rStyle w:val="StyleBoldUnderline"/>
        </w:rPr>
        <w:t>the administration was widely viewed as neglecting Latin America. And China has moved in fast.¶ China built its annual trade with the region from virtually nothing in 2000 to about $260 billion in 2012.</w:t>
      </w:r>
      <w:r w:rsidRPr="00070A97">
        <w:rPr>
          <w:sz w:val="16"/>
        </w:rPr>
        <w:t xml:space="preserve"> In 2009, it overtook the United States as the largest trading partner of Brazil, the region's powerhouse - largely through massive purchases of iron ore and soy.¶ Other data is telling: In 1995, for example, the United States accounted for 37 percent of Brazil's foreign direct investment. That dropped to 10 percent in 2011, according to the Council of the Americas, which seeks to foster hemispheric ties.</w:t>
      </w:r>
    </w:p>
    <w:p w:rsidR="00070A97" w:rsidRDefault="00070A97" w:rsidP="00070A97">
      <w:pPr>
        <w:pStyle w:val="Heading4"/>
      </w:pPr>
      <w:r w:rsidRPr="00070A97">
        <w:t xml:space="preserve">3. </w:t>
      </w:r>
      <w:r>
        <w:rPr>
          <w:u w:val="single"/>
        </w:rPr>
        <w:t>P</w:t>
      </w:r>
      <w:r w:rsidRPr="00070A97">
        <w:rPr>
          <w:u w:val="single"/>
        </w:rPr>
        <w:t>erception</w:t>
      </w:r>
      <w:r>
        <w:t xml:space="preserve"> is a key factor </w:t>
      </w:r>
    </w:p>
    <w:p w:rsidR="00070A97" w:rsidRDefault="00070A97" w:rsidP="00070A97">
      <w:r w:rsidRPr="00364720">
        <w:rPr>
          <w:rStyle w:val="StyleStyleBold12pt"/>
        </w:rPr>
        <w:t>Ferchen April-6-12</w:t>
      </w:r>
      <w:r>
        <w:t xml:space="preserve"> (Matt, “China’s Latin American Interests,” </w:t>
      </w:r>
      <w:r w:rsidRPr="000C5C33">
        <w:t>Ferchen specializes in China’s political-economic relations with emerging economies. At the Carnegie–Tsinghua Center for Global Policy, he runs a program on China’s economic and political relations with the developing world, including Latin America.</w:t>
      </w:r>
      <w:r>
        <w:t xml:space="preserve"> </w:t>
      </w:r>
      <w:hyperlink r:id="rId18" w:history="1">
        <w:r w:rsidRPr="00496617">
          <w:rPr>
            <w:rStyle w:val="Hyperlink"/>
          </w:rPr>
          <w:t>http://carnegieendowment.org/2012/04/06/china-s-latin-american-interests/a7av</w:t>
        </w:r>
      </w:hyperlink>
      <w:r>
        <w:t>)</w:t>
      </w:r>
    </w:p>
    <w:p w:rsidR="00070A97" w:rsidRPr="00070A97" w:rsidRDefault="00070A97" w:rsidP="00070A97">
      <w:pPr>
        <w:rPr>
          <w:sz w:val="16"/>
        </w:rPr>
      </w:pPr>
      <w:r w:rsidRPr="00070A97">
        <w:rPr>
          <w:sz w:val="16"/>
        </w:rPr>
        <w:t xml:space="preserve">While overall the United States remains the region’s main trade and investment partner, </w:t>
      </w:r>
      <w:r w:rsidRPr="00590F1C">
        <w:rPr>
          <w:rStyle w:val="StyleBoldUnderline"/>
        </w:rPr>
        <w:t>the perception that China’s star is rising and America’s is falling means the United States must reengage the region both economically and politically in a way that is seen as contributing to rather than inhibiting Latin American economic and political development.</w:t>
      </w:r>
      <w:r w:rsidRPr="00070A97">
        <w:rPr>
          <w:sz w:val="16"/>
        </w:rPr>
        <w:t xml:space="preserve"> And even if the idea of a China Model or Beijing Consensus remains vague and open to various interpretations, the idea that </w:t>
      </w:r>
      <w:r w:rsidRPr="00590F1C">
        <w:rPr>
          <w:rStyle w:val="StyleBoldUnderline"/>
        </w:rPr>
        <w:t>China</w:t>
      </w:r>
      <w:r w:rsidRPr="00070A97">
        <w:rPr>
          <w:sz w:val="16"/>
        </w:rPr>
        <w:t xml:space="preserve"> itself presents a successful model of development, and </w:t>
      </w:r>
      <w:r w:rsidRPr="00590F1C">
        <w:rPr>
          <w:rStyle w:val="StyleBoldUnderline"/>
        </w:rPr>
        <w:t>is a major new trade and investment partner for the region</w:t>
      </w:r>
      <w:r w:rsidRPr="00070A97">
        <w:rPr>
          <w:sz w:val="16"/>
        </w:rPr>
        <w:t>, exposes the need for the United States to rethink its own approach toward both economic and political development issues in Latin America and elsewhere.</w:t>
      </w:r>
    </w:p>
    <w:p w:rsidR="00070A97" w:rsidRDefault="00070A97" w:rsidP="00CF6D6A">
      <w:pPr>
        <w:rPr>
          <w:rStyle w:val="StyleStyleBold12pt"/>
          <w:u w:val="single"/>
        </w:rPr>
      </w:pPr>
    </w:p>
    <w:p w:rsidR="00070A97" w:rsidRDefault="00070A97" w:rsidP="00CF6D6A">
      <w:pPr>
        <w:rPr>
          <w:rStyle w:val="StyleStyleBold12pt"/>
        </w:rPr>
      </w:pPr>
      <w:r w:rsidRPr="00070A97">
        <w:rPr>
          <w:rStyle w:val="StyleStyleBold12pt"/>
        </w:rPr>
        <w:t>4.</w:t>
      </w:r>
      <w:r w:rsidRPr="00070A97">
        <w:rPr>
          <w:rStyle w:val="StyleStyleBold12pt"/>
          <w:u w:val="single"/>
        </w:rPr>
        <w:t>Chinese Retrenchment</w:t>
      </w:r>
      <w:r>
        <w:rPr>
          <w:rStyle w:val="StyleStyleBold12pt"/>
        </w:rPr>
        <w:t xml:space="preserve"> China will </w:t>
      </w:r>
      <w:r w:rsidRPr="00070A97">
        <w:rPr>
          <w:rStyle w:val="StyleStyleBold12pt"/>
          <w:u w:val="single"/>
        </w:rPr>
        <w:t>back off</w:t>
      </w:r>
      <w:r>
        <w:rPr>
          <w:rStyle w:val="StyleStyleBold12pt"/>
        </w:rPr>
        <w:t xml:space="preserve"> after the plan---they don’t want to encroach  </w:t>
      </w:r>
    </w:p>
    <w:p w:rsidR="00CF6D6A" w:rsidRDefault="00CF6D6A" w:rsidP="00CF6D6A">
      <w:r w:rsidRPr="00D25B50">
        <w:rPr>
          <w:rStyle w:val="StyleStyleBold12pt"/>
        </w:rPr>
        <w:t>Castillo June-18-09</w:t>
      </w:r>
      <w:r>
        <w:t xml:space="preserve"> (Antonio, “China in Latin America,” </w:t>
      </w:r>
      <w:r w:rsidRPr="000C5C33">
        <w:t>PhD University of Western Sydney</w:t>
      </w:r>
      <w:r>
        <w:t xml:space="preserve">. </w:t>
      </w:r>
      <w:r w:rsidRPr="000C5C33">
        <w:t>Antonio Castillo is a journalist. He joined the Department of Media and Communications in 2008. His research interests include international journalism practice, democracy and journalism and international news. He has also done research into ethnic and social media representation.</w:t>
      </w:r>
      <w:r>
        <w:t xml:space="preserve"> </w:t>
      </w:r>
      <w:hyperlink r:id="rId19" w:history="1">
        <w:r w:rsidRPr="00280EC4">
          <w:rPr>
            <w:rStyle w:val="Hyperlink"/>
          </w:rPr>
          <w:t>http://thediplomat.com/2009/06/18/china-in-latin-america/?all=true</w:t>
        </w:r>
      </w:hyperlink>
      <w:r>
        <w:t>)</w:t>
      </w:r>
    </w:p>
    <w:p w:rsidR="00CF6D6A" w:rsidRDefault="00CF6D6A" w:rsidP="00CF6D6A">
      <w:pPr>
        <w:rPr>
          <w:rStyle w:val="StyleBoldUnderline"/>
        </w:rPr>
      </w:pPr>
      <w:r w:rsidRPr="0090606E">
        <w:rPr>
          <w:rStyle w:val="Emphasis"/>
        </w:rPr>
        <w:t>The Chinese leap forward into Latin America has occurred in the context of the lowest point of US-Latin American relations since the end of the Cold War</w:t>
      </w:r>
      <w:r w:rsidRPr="0090606E">
        <w:rPr>
          <w:rStyle w:val="StyleBoldUnderline"/>
        </w:rPr>
        <w:t>. While it is true that the US has tended to stop looking southwards since 9/11, Latin America is still in Washington’s zone of influence. This is a powerful reason for China to be cautious in its move to the region. As Gonzalo Paz says, ‘China doesn’t want to change the strategic paradigm in the region and doesn’t want to be seen as a threat to the US.’</w:t>
      </w:r>
    </w:p>
    <w:p w:rsidR="009B51C3" w:rsidRDefault="009B51C3" w:rsidP="00CF6D6A">
      <w:pPr>
        <w:rPr>
          <w:rStyle w:val="StyleBoldUnderline"/>
        </w:rPr>
      </w:pPr>
    </w:p>
    <w:p w:rsidR="00070A97" w:rsidRDefault="00070A97" w:rsidP="000B7406">
      <w:pPr>
        <w:pStyle w:val="Heading3"/>
      </w:pPr>
      <w:r>
        <w:lastRenderedPageBreak/>
        <w:t xml:space="preserve">Link---Cuba---2NC </w:t>
      </w:r>
    </w:p>
    <w:p w:rsidR="009B51C3" w:rsidRPr="00ED6930" w:rsidRDefault="009B51C3" w:rsidP="009B51C3">
      <w:pPr>
        <w:rPr>
          <w:rStyle w:val="StyleStyleBold12pt"/>
        </w:rPr>
      </w:pPr>
      <w:r w:rsidRPr="00ED6930">
        <w:rPr>
          <w:rStyle w:val="StyleStyleBold12pt"/>
          <w:u w:val="single"/>
        </w:rPr>
        <w:t xml:space="preserve">Engaging Cuba </w:t>
      </w:r>
      <w:r w:rsidR="00ED6930">
        <w:rPr>
          <w:rStyle w:val="StyleStyleBold12pt"/>
        </w:rPr>
        <w:t xml:space="preserve">sends a signal the US has new intentions on Latin America---increases relations and influence in the region </w:t>
      </w:r>
    </w:p>
    <w:p w:rsidR="009B51C3" w:rsidRDefault="009B51C3" w:rsidP="009B51C3">
      <w:r w:rsidRPr="009B51C3">
        <w:rPr>
          <w:rStyle w:val="StyleStyleBold12pt"/>
        </w:rPr>
        <w:t>Inter-American Dialogue 9</w:t>
      </w:r>
      <w:r>
        <w:t xml:space="preserve"> (“</w:t>
      </w:r>
      <w:r w:rsidRPr="009B51C3">
        <w:t>A Second Chance: US Policy in the Americas</w:t>
      </w:r>
      <w:r>
        <w:t xml:space="preserve">,” </w:t>
      </w:r>
    </w:p>
    <w:p w:rsidR="009B51C3" w:rsidRPr="009B51C3" w:rsidRDefault="009B51C3" w:rsidP="009B51C3">
      <w:r>
        <w:t xml:space="preserve">http://www.thedialogue.org/PublicationFiles/A%20Second%20Chance,%20FINAL%20to%20post.pdf) </w:t>
      </w:r>
    </w:p>
    <w:p w:rsidR="009B51C3" w:rsidRPr="009B51C3" w:rsidRDefault="009B51C3" w:rsidP="009B51C3">
      <w:pPr>
        <w:rPr>
          <w:rStyle w:val="StyleBoldUnderline"/>
        </w:rPr>
      </w:pPr>
      <w:r w:rsidRPr="009B51C3">
        <w:rPr>
          <w:rStyle w:val="StyleBoldUnderline"/>
        </w:rPr>
        <w:t>Cuba is not</w:t>
      </w:r>
      <w:r>
        <w:t xml:space="preserve">, in itself, </w:t>
      </w:r>
      <w:r w:rsidRPr="009B51C3">
        <w:rPr>
          <w:rStyle w:val="StyleBoldUnderline"/>
        </w:rPr>
        <w:t>an urgent concern for the United States .</w:t>
      </w:r>
      <w:r>
        <w:t xml:space="preserve"> But </w:t>
      </w:r>
      <w:r w:rsidRPr="009B51C3">
        <w:rPr>
          <w:rStyle w:val="StyleBoldUnderline"/>
        </w:rPr>
        <w:t xml:space="preserve">there is no other issue on which Washington is so out of step with the rest of the region </w:t>
      </w:r>
      <w:r>
        <w:t xml:space="preserve">. </w:t>
      </w:r>
      <w:r w:rsidRPr="009B51C3">
        <w:rPr>
          <w:rStyle w:val="Emphasis"/>
        </w:rPr>
        <w:t>Nothing would better demonstrate the new administration’s intention to pursue a fresh approach to Latin America</w:t>
      </w:r>
      <w:r>
        <w:t xml:space="preserve"> </w:t>
      </w:r>
      <w:r w:rsidRPr="009B51C3">
        <w:rPr>
          <w:rStyle w:val="StyleBoldUnderline"/>
        </w:rPr>
        <w:t xml:space="preserve">than making a quick start to dismantle the web of restrictions that the </w:t>
      </w:r>
      <w:r>
        <w:rPr>
          <w:rStyle w:val="StyleBoldUnderline"/>
        </w:rPr>
        <w:t>United States has imposed on C</w:t>
      </w:r>
      <w:r w:rsidRPr="009B51C3">
        <w:rPr>
          <w:rStyle w:val="StyleBoldUnderline"/>
        </w:rPr>
        <w:t>uba</w:t>
      </w:r>
      <w:r>
        <w:t xml:space="preserve"> . </w:t>
      </w:r>
      <w:r w:rsidRPr="009B51C3">
        <w:rPr>
          <w:rStyle w:val="Emphasis"/>
        </w:rPr>
        <w:t>A policy shift on cuba</w:t>
      </w:r>
      <w:r>
        <w:t>, w</w:t>
      </w:r>
      <w:r w:rsidRPr="009B51C3">
        <w:rPr>
          <w:rStyle w:val="StyleBoldUnderline"/>
        </w:rPr>
        <w:t>hich carries great symbolic weight in the region, would be a powerful signal that Washington will be more responsive to Latin American views</w:t>
      </w:r>
      <w:r>
        <w:t xml:space="preserve"> . The Cuban American community, which has effectively blocked any easing of U .S .Cuba policy to date, is politically weaker and more diverse than it once was . Still, it will have considerable influence in shaping the U .S . approach to the island, and its views will have to be taken into account . </w:t>
      </w:r>
      <w:r>
        <w:rPr>
          <w:rStyle w:val="StyleBoldUnderline"/>
        </w:rPr>
        <w:t>That is why the O</w:t>
      </w:r>
      <w:r w:rsidRPr="009B51C3">
        <w:rPr>
          <w:rStyle w:val="StyleBoldUnderline"/>
        </w:rPr>
        <w:t>bama administration should start, as it has promised, by scrapping the barriers to family trav</w:t>
      </w:r>
      <w:r>
        <w:rPr>
          <w:rStyle w:val="StyleBoldUnderline"/>
        </w:rPr>
        <w:t>el and remittance transfers to C</w:t>
      </w:r>
      <w:r w:rsidRPr="009B51C3">
        <w:rPr>
          <w:rStyle w:val="StyleBoldUnderline"/>
        </w:rPr>
        <w:t xml:space="preserve">uba </w:t>
      </w:r>
    </w:p>
    <w:p w:rsidR="00070A97" w:rsidRDefault="00070A97" w:rsidP="00070A97">
      <w:pPr>
        <w:pStyle w:val="Heading4"/>
      </w:pPr>
      <w:r>
        <w:t xml:space="preserve">The embargo isolates the US from the rest of latin America </w:t>
      </w:r>
      <w:r>
        <w:tab/>
      </w:r>
    </w:p>
    <w:p w:rsidR="00070A97" w:rsidRDefault="00070A97" w:rsidP="00070A97">
      <w:r w:rsidRPr="00377839">
        <w:rPr>
          <w:rStyle w:val="StyleStyleBold12pt"/>
        </w:rPr>
        <w:t>Tisdall 13</w:t>
      </w:r>
      <w:r>
        <w:t xml:space="preserve"> (Simon, is an assistant editor of the Guardian and a foreign affairs columnist, “Time for U.S. and Cuba to kiss and make up,”http://www.cnn.com/2013/04/08/opinion/opinion-simon-tisdall-cuba</w:t>
      </w:r>
    </w:p>
    <w:p w:rsidR="00070A97" w:rsidRDefault="00070A97" w:rsidP="00070A97">
      <w:r w:rsidRPr="006C005A">
        <w:rPr>
          <w:rStyle w:val="StyleBoldUnderline"/>
        </w:rPr>
        <w:t>Chavez was not interested in a rapprochement with the U.S.,</w:t>
      </w:r>
      <w:r>
        <w:t xml:space="preserve"> either by Cuba or Venezuela. His revolutionary beliefs did not allow for an accommodation with the American "imperialists." His successors may not take so militant a line, especially given that Venezuela continues to trade heavily with the U.S., a privilege not allowed Cuba. </w:t>
      </w:r>
      <w:r w:rsidRPr="006C005A">
        <w:rPr>
          <w:rStyle w:val="StyleBoldUnderline"/>
        </w:rPr>
        <w:t>The</w:t>
      </w:r>
      <w:r>
        <w:t xml:space="preserve"> so-called "</w:t>
      </w:r>
      <w:r w:rsidRPr="006C005A">
        <w:rPr>
          <w:rStyle w:val="StyleBoldUnderline"/>
        </w:rPr>
        <w:t>pink tide</w:t>
      </w:r>
      <w:r>
        <w:t xml:space="preserve">" that has </w:t>
      </w:r>
      <w:r w:rsidRPr="006C005A">
        <w:rPr>
          <w:rStyle w:val="StyleBoldUnderline"/>
        </w:rPr>
        <w:t>brought several left-wing leaders to power in Latin America</w:t>
      </w:r>
      <w:r>
        <w:t xml:space="preserve"> in the past decade is not exactly on the ebb, but the hostility countries such as Brazil, Ecuador and Bolivia felt towards the Bush administration has abated. In fact, according to Sweig's article, </w:t>
      </w:r>
      <w:r w:rsidRPr="006C005A">
        <w:rPr>
          <w:rStyle w:val="StyleBoldUnderline"/>
        </w:rPr>
        <w:t>U.S. business with Latin</w:t>
      </w:r>
      <w:r>
        <w:t xml:space="preserve"> </w:t>
      </w:r>
      <w:r w:rsidRPr="006C005A">
        <w:rPr>
          <w:rStyle w:val="StyleBoldUnderline"/>
        </w:rPr>
        <w:t>America</w:t>
      </w:r>
      <w:r>
        <w:t xml:space="preserve"> as a whole </w:t>
      </w:r>
      <w:r w:rsidRPr="006C005A">
        <w:rPr>
          <w:rStyle w:val="StyleBoldUnderline"/>
        </w:rPr>
        <w:t>is booming, up</w:t>
      </w:r>
      <w:r>
        <w:t xml:space="preserve"> 20% in 2011. The U.S. imports more crude oil from Venezuela and Mexico than from the Persian Gulf, including Saudi Arabia. The U.S. does three times more business with Latin America than with China. </w:t>
      </w:r>
      <w:r w:rsidRPr="006C005A">
        <w:rPr>
          <w:rStyle w:val="StyleBoldUnderline"/>
        </w:rPr>
        <w:t xml:space="preserve">The stand-off over Cuba is an </w:t>
      </w:r>
      <w:r w:rsidRPr="006C005A">
        <w:rPr>
          <w:rStyle w:val="Emphasis"/>
        </w:rPr>
        <w:t>obstacle to advancing U.S. interests</w:t>
      </w:r>
      <w:r w:rsidRPr="006C005A">
        <w:rPr>
          <w:rStyle w:val="StyleBoldUnderline"/>
        </w:rPr>
        <w:t xml:space="preserve"> and business in Latin American</w:t>
      </w:r>
      <w:r>
        <w:t xml:space="preserve"> countries, and vice versa. </w:t>
      </w:r>
      <w:r w:rsidRPr="006C005A">
        <w:rPr>
          <w:rStyle w:val="StyleBoldUnderline"/>
        </w:rPr>
        <w:t xml:space="preserve">The continuation of the embargo has left the U.S. almost </w:t>
      </w:r>
      <w:r w:rsidRPr="006C005A">
        <w:rPr>
          <w:rStyle w:val="Emphasis"/>
        </w:rPr>
        <w:t>totally isolated</w:t>
      </w:r>
      <w:r>
        <w:t xml:space="preserve"> at the United Nations, and at sharp odds with its major allies, including Britain and the EU.</w:t>
      </w:r>
    </w:p>
    <w:p w:rsidR="00070A97" w:rsidRPr="006C005A" w:rsidRDefault="00070A97" w:rsidP="00070A97">
      <w:pPr>
        <w:pStyle w:val="Heading4"/>
      </w:pPr>
      <w:r w:rsidRPr="006C005A">
        <w:t xml:space="preserve">More evidence </w:t>
      </w:r>
    </w:p>
    <w:p w:rsidR="00070A97" w:rsidRDefault="00070A97" w:rsidP="00070A97">
      <w:r w:rsidRPr="00910AF8">
        <w:rPr>
          <w:rStyle w:val="StyleStyleBold12pt"/>
        </w:rPr>
        <w:t>Nikandrov 12</w:t>
      </w:r>
      <w:r>
        <w:t xml:space="preserve"> (Nil is a s a Moscow-based journalist covering Latin America's politics, “The US and Latin America Drift Apart Over Cuba,” http://www.strategic-culture.org/news/2012/03/22/the-us-and-latin-america-drift-apart-over-cuba.html) </w:t>
      </w:r>
    </w:p>
    <w:p w:rsidR="00070A97" w:rsidRPr="006C005A" w:rsidRDefault="00070A97" w:rsidP="00070A97">
      <w:pPr>
        <w:rPr>
          <w:rStyle w:val="StyleStyleBold12pt"/>
          <w:sz w:val="16"/>
        </w:rPr>
      </w:pPr>
      <w:r w:rsidRPr="006C005A">
        <w:rPr>
          <w:sz w:val="16"/>
        </w:rPr>
        <w:t xml:space="preserve">As before, </w:t>
      </w:r>
      <w:r w:rsidRPr="00910AF8">
        <w:rPr>
          <w:rStyle w:val="StyleBoldUnderline"/>
        </w:rPr>
        <w:t>Washington</w:t>
      </w:r>
      <w:r w:rsidRPr="006C005A">
        <w:rPr>
          <w:sz w:val="16"/>
        </w:rPr>
        <w:t xml:space="preserve"> </w:t>
      </w:r>
      <w:r w:rsidRPr="00910AF8">
        <w:rPr>
          <w:rStyle w:val="StyleBoldUnderline"/>
        </w:rPr>
        <w:t>made sure</w:t>
      </w:r>
      <w:r w:rsidRPr="006C005A">
        <w:rPr>
          <w:sz w:val="16"/>
        </w:rPr>
        <w:t xml:space="preserve"> that </w:t>
      </w:r>
      <w:r w:rsidRPr="00910AF8">
        <w:rPr>
          <w:rStyle w:val="StyleBoldUnderline"/>
        </w:rPr>
        <w:t>no invitation</w:t>
      </w:r>
      <w:r w:rsidRPr="006C005A">
        <w:rPr>
          <w:sz w:val="16"/>
        </w:rPr>
        <w:t xml:space="preserve"> on the occasion </w:t>
      </w:r>
      <w:r w:rsidRPr="00910AF8">
        <w:rPr>
          <w:rStyle w:val="StyleBoldUnderline"/>
        </w:rPr>
        <w:t>was sent to Havana</w:t>
      </w:r>
      <w:r w:rsidRPr="006C005A">
        <w:rPr>
          <w:sz w:val="16"/>
        </w:rPr>
        <w:t xml:space="preserve">. US President Obama, Vice President J. Biden, and Secretary of State H. Clinton rolled out a standard grievances list - the suppression of free speech and public protests, the communist party's dictate, and the imprisonment of dissenters in Cuba - to justify shutting the country out of the summit, while a number of US congressmen threatened to boycott it in case Raul Castro shows up. Thus </w:t>
      </w:r>
      <w:r w:rsidRPr="00910AF8">
        <w:rPr>
          <w:rStyle w:val="StyleBoldUnderline"/>
        </w:rPr>
        <w:t xml:space="preserve">the US diplomacy made a thinly disguised attempt to intimidate the ALBA leaders who felt </w:t>
      </w:r>
      <w:r w:rsidRPr="006C005A">
        <w:rPr>
          <w:sz w:val="16"/>
        </w:rPr>
        <w:t xml:space="preserve">very </w:t>
      </w:r>
      <w:r w:rsidRPr="00910AF8">
        <w:rPr>
          <w:rStyle w:val="StyleBoldUnderline"/>
        </w:rPr>
        <w:t>strong about their Cuban peer</w:t>
      </w:r>
      <w:r w:rsidRPr="006C005A">
        <w:rPr>
          <w:sz w:val="16"/>
        </w:rPr>
        <w:t xml:space="preserve"> </w:t>
      </w:r>
      <w:r w:rsidRPr="00910AF8">
        <w:rPr>
          <w:rStyle w:val="StyleBoldUnderline"/>
        </w:rPr>
        <w:t>joining them</w:t>
      </w:r>
      <w:r w:rsidRPr="006C005A">
        <w:rPr>
          <w:sz w:val="16"/>
        </w:rPr>
        <w:t xml:space="preserve"> at the forum. Last February, Venezuelan president Hugo Chavez expressed resolute opposition to the policy of isolating Havana and, citing the SELAC summit which condemned the inhumane US blockade of Cuba, warned that the US position prompted outrage across Latin America. In fact, the US pressure led ALBA countries to consider shunning the forum in response. For example, </w:t>
      </w:r>
      <w:r w:rsidRPr="00910AF8">
        <w:rPr>
          <w:rStyle w:val="StyleBoldUnderline"/>
        </w:rPr>
        <w:t xml:space="preserve">Bolivian president </w:t>
      </w:r>
      <w:r w:rsidRPr="006C005A">
        <w:rPr>
          <w:sz w:val="16"/>
        </w:rPr>
        <w:t xml:space="preserve">Evo </w:t>
      </w:r>
      <w:r w:rsidRPr="00910AF8">
        <w:rPr>
          <w:rStyle w:val="StyleBoldUnderline"/>
        </w:rPr>
        <w:t xml:space="preserve">Morales said the US conduct was undemocratic, discriminatory, and </w:t>
      </w:r>
      <w:r w:rsidRPr="006C005A">
        <w:rPr>
          <w:sz w:val="16"/>
        </w:rPr>
        <w:t xml:space="preserve">even </w:t>
      </w:r>
      <w:r w:rsidRPr="00910AF8">
        <w:rPr>
          <w:rStyle w:val="StyleBoldUnderline"/>
        </w:rPr>
        <w:t>racist</w:t>
      </w:r>
      <w:r w:rsidRPr="006C005A">
        <w:rPr>
          <w:sz w:val="16"/>
        </w:rPr>
        <w:t xml:space="preserve"> as Cuba drives progressive change in the region and </w:t>
      </w:r>
      <w:r w:rsidRPr="006C005A">
        <w:rPr>
          <w:sz w:val="16"/>
        </w:rPr>
        <w:lastRenderedPageBreak/>
        <w:t xml:space="preserve">just one country - the US - should not be allowed to impose its approaches on the whole Latin America. </w:t>
      </w:r>
      <w:r w:rsidRPr="00910AF8">
        <w:rPr>
          <w:rStyle w:val="StyleBoldUnderline"/>
        </w:rPr>
        <w:t>Colombian president</w:t>
      </w:r>
      <w:r w:rsidRPr="006C005A">
        <w:rPr>
          <w:sz w:val="16"/>
        </w:rPr>
        <w:t xml:space="preserve"> Juan Manuel </w:t>
      </w:r>
      <w:r w:rsidRPr="00910AF8">
        <w:rPr>
          <w:rStyle w:val="StyleBoldUnderline"/>
        </w:rPr>
        <w:t>Santos faced an uphill task of preventing a diplomatic escalation</w:t>
      </w:r>
      <w:r w:rsidRPr="006C005A">
        <w:rPr>
          <w:sz w:val="16"/>
        </w:rPr>
        <w:t xml:space="preserve">, and at the highest point of the mission, on March 7 </w:t>
      </w:r>
      <w:r w:rsidRPr="00910AF8">
        <w:rPr>
          <w:rStyle w:val="StyleBoldUnderline"/>
        </w:rPr>
        <w:t>he paid a visit to Havana to apologize for so awkwardly conforming to the US demand</w:t>
      </w:r>
      <w:r w:rsidRPr="006C005A">
        <w:rPr>
          <w:sz w:val="16"/>
        </w:rPr>
        <w:t xml:space="preserve">. The move was widely seen as a sign of profound transformation in the international relations - in the past epoch, the countries politically trailing the U.S used to ignore Cuba and displayed no sense of embarrassment. Formally, Santos went to Havana, where Chavez is getting medical treatment at the moment, to pen a package of trade agreements with Venezuela, but it was an easy guess that the Venezuelan leader agreed to hold the signing ceremony in Cuba to facilitate an informal contact between Santos and Raul Castro. The meeting opened up an opportunity to break the stalemate: the Cuban leader made it clear that he understood Santos' concerns and a priori did not plan to attend the summit, but still remarked that the situation which the Colombian president described as lack of consensus was owed entirely to the US unilateralism. In return, </w:t>
      </w:r>
      <w:r w:rsidRPr="00910AF8">
        <w:rPr>
          <w:rStyle w:val="StyleBoldUnderline"/>
        </w:rPr>
        <w:t>Santos promised</w:t>
      </w:r>
      <w:r w:rsidRPr="006C005A">
        <w:rPr>
          <w:sz w:val="16"/>
        </w:rPr>
        <w:t xml:space="preserve"> </w:t>
      </w:r>
      <w:r w:rsidRPr="00910AF8">
        <w:rPr>
          <w:rStyle w:val="StyleBoldUnderline"/>
        </w:rPr>
        <w:t>to</w:t>
      </w:r>
      <w:r w:rsidRPr="006C005A">
        <w:rPr>
          <w:sz w:val="16"/>
        </w:rPr>
        <w:t xml:space="preserve"> Raul </w:t>
      </w:r>
      <w:r w:rsidRPr="00910AF8">
        <w:rPr>
          <w:rStyle w:val="StyleBoldUnderline"/>
        </w:rPr>
        <w:t>Castro that accommodating Cuba</w:t>
      </w:r>
      <w:r w:rsidRPr="006C005A">
        <w:rPr>
          <w:sz w:val="16"/>
        </w:rPr>
        <w:t xml:space="preserve"> </w:t>
      </w:r>
      <w:r w:rsidRPr="00910AF8">
        <w:rPr>
          <w:rStyle w:val="StyleBoldUnderline"/>
        </w:rPr>
        <w:t>in</w:t>
      </w:r>
      <w:r w:rsidRPr="006C005A">
        <w:rPr>
          <w:sz w:val="16"/>
        </w:rPr>
        <w:t xml:space="preserve"> </w:t>
      </w:r>
      <w:r w:rsidRPr="00910AF8">
        <w:rPr>
          <w:rStyle w:val="StyleBoldUnderline"/>
        </w:rPr>
        <w:t>the future forums would be</w:t>
      </w:r>
      <w:r w:rsidRPr="006C005A">
        <w:rPr>
          <w:sz w:val="16"/>
        </w:rPr>
        <w:t xml:space="preserve"> </w:t>
      </w:r>
      <w:r w:rsidRPr="00910AF8">
        <w:rPr>
          <w:rStyle w:val="StyleBoldUnderline"/>
        </w:rPr>
        <w:t>given a line on the agenda in Cartagena de Indias</w:t>
      </w:r>
      <w:r w:rsidRPr="006C005A">
        <w:rPr>
          <w:sz w:val="16"/>
        </w:rPr>
        <w:t xml:space="preserve"> and thanked him for helping Columbia and the summit route around a serious problem. Cuban foreign minister Bruno Eduardo Rodriguez said in a reference to the «Latin American consensus» on debarring Cuba from the forums held by the countries of the US-dominated continent that Cuba's involvement in the upcoming summit «in a remote mode” would nevertheless be impossible to overlook. He also mentioned that April 14-15 are the dates when Cubans celebrate the anniversary of the collapse of the Playa Giron intervention organized by the CIA, the point being that Cuba neither was nor is a country to ever crack under pressure. There is confidence in Havana that not only the ALBA countries but also the UNASUR and SELAC members will throw their support behind it in Cartagena de Indias. In contrast, Washington can realistically expect to be backed exclusively by Canada, a disciplined minor partner of the US whose partaking in subversive operations against Cuba is an open secret. Visiting the Cartagena de Indias forum</w:t>
      </w:r>
      <w:r w:rsidRPr="00910AF8">
        <w:rPr>
          <w:rStyle w:val="StyleBoldUnderline"/>
        </w:rPr>
        <w:t>, the US president will have to realize</w:t>
      </w:r>
      <w:r w:rsidRPr="006C005A">
        <w:rPr>
          <w:sz w:val="16"/>
        </w:rPr>
        <w:t xml:space="preserve"> – by no means for the first time - that </w:t>
      </w:r>
      <w:r w:rsidRPr="00910AF8">
        <w:rPr>
          <w:rStyle w:val="StyleBoldUnderline"/>
        </w:rPr>
        <w:t>the majority of his Latin American colleagues are on Cuba's side</w:t>
      </w:r>
      <w:r w:rsidRPr="006C005A">
        <w:rPr>
          <w:sz w:val="16"/>
        </w:rPr>
        <w:t xml:space="preserve">. The positions of Argentina’s Cristina Fernandez de Kirchner and Brazil’s Dilma Rousseff will draw heightened attention, and it should be borne in mind in the context that the foreign ministers of the two countries Hector Timerman and Antonio Patriota voiced a shared the view at a March 14 media conference in San Paulo - the forum in Columbia must become the last one from which Cuba is absent, since the mismatch between the title of the gathering and its actual capacity is becoming impossible to explain away. </w:t>
      </w:r>
      <w:r w:rsidRPr="00910AF8">
        <w:rPr>
          <w:rStyle w:val="StyleBoldUnderline"/>
        </w:rPr>
        <w:t>There is ample evidence</w:t>
      </w:r>
      <w:r w:rsidRPr="006C005A">
        <w:rPr>
          <w:sz w:val="16"/>
        </w:rPr>
        <w:t xml:space="preserve">, on the other hand, that </w:t>
      </w:r>
      <w:r w:rsidRPr="00910AF8">
        <w:rPr>
          <w:rStyle w:val="StyleBoldUnderline"/>
        </w:rPr>
        <w:t>US diplomats are working closely with Washington’s regional allies</w:t>
      </w:r>
      <w:r w:rsidRPr="006C005A">
        <w:rPr>
          <w:sz w:val="16"/>
        </w:rPr>
        <w:t xml:space="preserve"> - Mexico, Honduras, Guatemala, Salvador, Costa Rica, Panama, and Chile - </w:t>
      </w:r>
      <w:r w:rsidRPr="00910AF8">
        <w:rPr>
          <w:rStyle w:val="StyleBoldUnderline"/>
        </w:rPr>
        <w:t>to draw them into Washington’s camp over Cuba</w:t>
      </w:r>
      <w:r w:rsidRPr="006C005A">
        <w:rPr>
          <w:sz w:val="16"/>
        </w:rPr>
        <w:t xml:space="preserve"> and to coerce them into urging the country to hastily launch democratic and free-market reforms which Havana is instead implementing in line with its own carefully calculated schedule. </w:t>
      </w:r>
      <w:r w:rsidRPr="00910AF8">
        <w:rPr>
          <w:rStyle w:val="StyleBoldUnderline"/>
        </w:rPr>
        <w:t>The US will be</w:t>
      </w:r>
      <w:r w:rsidRPr="006C005A">
        <w:rPr>
          <w:sz w:val="16"/>
        </w:rPr>
        <w:t xml:space="preserve"> </w:t>
      </w:r>
      <w:r w:rsidRPr="00910AF8">
        <w:rPr>
          <w:rStyle w:val="StyleBoldUnderline"/>
        </w:rPr>
        <w:t>confronted</w:t>
      </w:r>
      <w:r w:rsidRPr="006C005A">
        <w:rPr>
          <w:sz w:val="16"/>
        </w:rPr>
        <w:t xml:space="preserve"> at the summit </w:t>
      </w:r>
      <w:r w:rsidRPr="00910AF8">
        <w:rPr>
          <w:rStyle w:val="StyleBoldUnderline"/>
        </w:rPr>
        <w:t>with an array of pro-Cuban demands</w:t>
      </w:r>
      <w:r w:rsidRPr="006C005A">
        <w:rPr>
          <w:sz w:val="16"/>
        </w:rPr>
        <w:t xml:space="preserve"> upheld by the ALBA, SELAC, and UNASUR countries and </w:t>
      </w:r>
      <w:r w:rsidRPr="00910AF8">
        <w:rPr>
          <w:rStyle w:val="StyleBoldUnderline"/>
        </w:rPr>
        <w:t>with calls to lift the blockade as required by U.N. resolutions</w:t>
      </w:r>
      <w:r w:rsidRPr="006C005A">
        <w:rPr>
          <w:sz w:val="16"/>
        </w:rPr>
        <w:t xml:space="preserve">. The theme will no doubt feature prominently at the social forum which will parallel the presidential part of the meeting. Activists from public, trade-union, student, and native-American groups from across Latin America will flock to Columbia to air their perspectives on global developments, the US-enforced globalization, the CIA conspiracies aimed at toppling the continent's populist regimes, and the deployment of US military bases in the region. Unsure that Morales would choose to visit the summit, Santos invited him to give a concluding talk at the social forum, and Morales accepted the invitation. The Bolivian leader stated during his recent tour of Austria that his country was in the process of building socialism and therefore could, like Cuba, face US efforts to isolate it. Morales maintained that the rise of Marxist regimes was a steady Latin American trend and said his country should opt out of the Organization of American States since Cuba's membership in it had been suspended as a punishment for socialism. Anti-imperialist countries are being falsely accused of terrorism, authoritarian rule, and drug trafficking, said Morales, adding that history is repeating itself. Ecuadoran president Rafael </w:t>
      </w:r>
      <w:r w:rsidRPr="00910AF8">
        <w:rPr>
          <w:rStyle w:val="StyleBoldUnderline"/>
        </w:rPr>
        <w:t>Correa announced that he would skip the VI and all further summits if the US policy of isolating Cuba remains untamed</w:t>
      </w:r>
      <w:r w:rsidRPr="006C005A">
        <w:rPr>
          <w:sz w:val="16"/>
        </w:rPr>
        <w:t xml:space="preserve">. Correa criticized the Latin American forums for failing to bring into the spotlight the bulk of the continent's real problems such as the economic blockade of Cuba or the British occupation of the Falklands, charging that the exclusion of a Latin American country from Latin American summits makes no sense and that the outpourings of pro-democracy rhetoric in their framework appear completely unrelated to reality. Correa's strongly worded statement resonated as a warning issued in concert by the populist regimes against the policy of sidelining Cuba. Unless extraordinary circumstances arise, Summits of the Americas take place every three years. The next one is due in 2015, and </w:t>
      </w:r>
      <w:r w:rsidRPr="00910AF8">
        <w:rPr>
          <w:rStyle w:val="StyleBoldUnderline"/>
        </w:rPr>
        <w:t>the current impression is that Washington is determined to go on keeping Cuba under pressure at any cost. The defiant Freedom Island, though, managed to survive half a century of US aggression, terrorism, and conspiracies. The Castro brothers</w:t>
      </w:r>
      <w:r w:rsidRPr="006C005A">
        <w:rPr>
          <w:sz w:val="16"/>
        </w:rPr>
        <w:t xml:space="preserve"> who have long deserved a place in the Cuban history boast enviable health and energy and must </w:t>
      </w:r>
      <w:r w:rsidRPr="00910AF8">
        <w:rPr>
          <w:rStyle w:val="StyleBoldUnderline"/>
        </w:rPr>
        <w:t>be credited with the ability to plan long ahead and to increasingly outplay Cuba's geopolitical opponents</w:t>
      </w:r>
      <w:r w:rsidRPr="006C005A">
        <w:rPr>
          <w:sz w:val="16"/>
        </w:rPr>
        <w:t xml:space="preserve">, at </w:t>
      </w:r>
      <w:r w:rsidRPr="00910AF8">
        <w:rPr>
          <w:rStyle w:val="StyleBoldUnderline"/>
        </w:rPr>
        <w:t>times causing Washington to sink into downright hysteria. The future is</w:t>
      </w:r>
      <w:r w:rsidRPr="006C005A">
        <w:rPr>
          <w:sz w:val="16"/>
        </w:rPr>
        <w:t xml:space="preserve"> always </w:t>
      </w:r>
      <w:r w:rsidRPr="00910AF8">
        <w:rPr>
          <w:rStyle w:val="StyleBoldUnderline"/>
        </w:rPr>
        <w:t>a mystery but both Castro brothers will always be remembered as the leaders who defeated the Empire, and Latin American politicians regardless of their views are switching to Havana's side in the US-Cuban conflict.</w:t>
      </w:r>
      <w:r>
        <w:rPr>
          <w:rStyle w:val="StyleBoldUnderline"/>
        </w:rPr>
        <w:t xml:space="preserve"> </w:t>
      </w:r>
    </w:p>
    <w:p w:rsidR="00070A97" w:rsidRDefault="00070A97" w:rsidP="00070A97">
      <w:pPr>
        <w:rPr>
          <w:rStyle w:val="StyleStyleBold12pt"/>
        </w:rPr>
      </w:pPr>
    </w:p>
    <w:p w:rsidR="00070A97" w:rsidRPr="00070A97" w:rsidRDefault="00070A97" w:rsidP="00070A97"/>
    <w:p w:rsidR="009B51C3" w:rsidRDefault="009B51C3" w:rsidP="000B7406">
      <w:pPr>
        <w:pStyle w:val="Heading3"/>
      </w:pPr>
      <w:r>
        <w:lastRenderedPageBreak/>
        <w:t xml:space="preserve">Link---Mexico---2NC </w:t>
      </w:r>
    </w:p>
    <w:p w:rsidR="009B51C3" w:rsidRPr="009B51C3" w:rsidRDefault="00ED6930" w:rsidP="00ED6930">
      <w:pPr>
        <w:pStyle w:val="Heading4"/>
      </w:pPr>
      <w:r w:rsidRPr="00ED6930">
        <w:t xml:space="preserve">Mexico is the best opportunity for cooperation and influence in the hemisphere </w:t>
      </w:r>
      <w:r w:rsidRPr="00ED6930">
        <w:br/>
      </w:r>
      <w:r w:rsidR="009B51C3" w:rsidRPr="00ED6930">
        <w:t>Inter-American Dialogue 9 (“A Second Chance: US Policy in the Americas,” http://www.thedialogue.org/PublicationFiles/A%20Second%20Chance,%20FINAL%20to%20post.pdf)</w:t>
      </w:r>
      <w:r w:rsidR="009B51C3">
        <w:t xml:space="preserve"> </w:t>
      </w:r>
    </w:p>
    <w:p w:rsidR="009B51C3" w:rsidRPr="009B51C3" w:rsidRDefault="009B51C3" w:rsidP="009B51C3">
      <w:r w:rsidRPr="009B51C3">
        <w:rPr>
          <w:rStyle w:val="StyleBoldUnderline"/>
        </w:rPr>
        <w:t>Mexico is the country most likely to present the new U.S. Administration with both its toughest challenges and greatest opportunities for</w:t>
      </w:r>
      <w:r>
        <w:t xml:space="preserve"> </w:t>
      </w:r>
      <w:r w:rsidRPr="009B51C3">
        <w:rPr>
          <w:rStyle w:val="Emphasis"/>
        </w:rPr>
        <w:t>productive cooperation in the hemisphere</w:t>
      </w:r>
      <w:r>
        <w:t xml:space="preserve">. </w:t>
      </w:r>
      <w:r w:rsidRPr="009B51C3">
        <w:rPr>
          <w:rStyle w:val="StyleBoldUnderline"/>
        </w:rPr>
        <w:t>For both countries, sustained cooperation on an array of bilateral, regional, and global issues is essential</w:t>
      </w:r>
      <w:r>
        <w:t xml:space="preserve">. </w:t>
      </w:r>
      <w:r w:rsidRPr="009B51C3">
        <w:rPr>
          <w:rStyle w:val="StyleBoldUnderline"/>
        </w:rPr>
        <w:t>They have no choice: no other country affects the lives of U .S. citizens more than Mexico—and none affects the lives of Mexicans more than the United States</w:t>
      </w:r>
      <w:r>
        <w:t xml:space="preserve"> . The two nations share a 2,000-mile border that is crossed legally some 250 million times per year . Mexico sends upwards of 80 percent of its exports to U .S. markets and is the United States’ third largest trading partner after Canada and China. </w:t>
      </w:r>
      <w:r w:rsidRPr="009B51C3">
        <w:rPr>
          <w:rStyle w:val="StyleBoldUnderline"/>
        </w:rPr>
        <w:t xml:space="preserve">It is also overwhelmingly the largest source of immigrants to the United States—both legal and illegal. Over the longer run, the central challenge for U .S .-Mexican relations is </w:t>
      </w:r>
      <w:r w:rsidRPr="009B51C3">
        <w:rPr>
          <w:rStyle w:val="Emphasis"/>
        </w:rPr>
        <w:t xml:space="preserve">managing the accelerating economic </w:t>
      </w:r>
      <w:r w:rsidRPr="009B51C3">
        <w:rPr>
          <w:rStyle w:val="StyleBoldUnderline"/>
        </w:rPr>
        <w:t xml:space="preserve">and demographic integration of the two vastly different nations </w:t>
      </w:r>
      <w:r>
        <w:t xml:space="preserve">. It was no surprise that Mexican president Felipe calderón was the only foreign leader invited to meet with Obama before his inauguration </w:t>
      </w:r>
    </w:p>
    <w:p w:rsidR="00CF6D6A" w:rsidRDefault="00070A97" w:rsidP="000B7406">
      <w:pPr>
        <w:pStyle w:val="Heading3"/>
      </w:pPr>
      <w:r>
        <w:lastRenderedPageBreak/>
        <w:t xml:space="preserve">Link---Unconditionally---2NC </w:t>
      </w:r>
      <w:r w:rsidR="00CF6D6A">
        <w:t xml:space="preserve"> </w:t>
      </w:r>
    </w:p>
    <w:p w:rsidR="00CF6D6A" w:rsidRDefault="00CF6D6A" w:rsidP="00CF6D6A">
      <w:pPr>
        <w:pStyle w:val="Heading4"/>
      </w:pPr>
      <w:r>
        <w:t>US unconditional action would push China out of LA—their dominance there relies on only them engaging unconditionally</w:t>
      </w:r>
    </w:p>
    <w:p w:rsidR="00CF6D6A" w:rsidRDefault="00CF6D6A" w:rsidP="00CF6D6A">
      <w:r w:rsidRPr="00F84B07">
        <w:rPr>
          <w:rStyle w:val="StyleStyleBold12pt"/>
        </w:rPr>
        <w:t>GALLAGHER JUN-19-13</w:t>
      </w:r>
      <w:r>
        <w:t xml:space="preserve"> (KEVIN P. </w:t>
      </w:r>
      <w:r w:rsidRPr="00F84B07">
        <w:t>Associate Professor of International Relations</w:t>
      </w:r>
      <w:r>
        <w:t xml:space="preserve">, “A U.S. ‘pivot’ to Latin America is long overdue,” </w:t>
      </w:r>
      <w:hyperlink r:id="rId20" w:anchor=".UdsakT7wLdJ" w:history="1">
        <w:r w:rsidRPr="00D024C6">
          <w:rPr>
            <w:rStyle w:val="Hyperlink"/>
          </w:rPr>
          <w:t>http://www.japantimes.co.jp/opinion/2013/06/19/commentary/a-u-s-pivot-to-latin-america-is-long-overdue/#.UdsakT7wLdJ</w:t>
        </w:r>
      </w:hyperlink>
      <w:r>
        <w:t>)</w:t>
      </w:r>
    </w:p>
    <w:p w:rsidR="00CF6D6A" w:rsidRDefault="00CF6D6A" w:rsidP="00CF6D6A">
      <w:pPr>
        <w:rPr>
          <w:rStyle w:val="StyleBoldUnderline"/>
        </w:rPr>
      </w:pPr>
      <w:r>
        <w:t xml:space="preserve">But </w:t>
      </w:r>
      <w:r w:rsidRPr="00D4589B">
        <w:rPr>
          <w:rStyle w:val="StyleBoldUnderline"/>
        </w:rPr>
        <w:t xml:space="preserve">it’s not just a matter of sheer numbers. Unlike U.S. trade treaties or the finance from the international financial institutions largely under U.S. control, China offers up its loans come with few strings attached.¶ In </w:t>
      </w:r>
      <w:r w:rsidRPr="0032784B">
        <w:rPr>
          <w:rStyle w:val="Emphasis"/>
        </w:rPr>
        <w:t>a region</w:t>
      </w:r>
      <w:r w:rsidRPr="00D4589B">
        <w:rPr>
          <w:rStyle w:val="StyleBoldUnderline"/>
        </w:rPr>
        <w:t xml:space="preserve"> </w:t>
      </w:r>
      <w:r w:rsidRPr="0032784B">
        <w:t>that is understandably</w:t>
      </w:r>
      <w:r w:rsidRPr="00D4589B">
        <w:rPr>
          <w:rStyle w:val="StyleBoldUnderline"/>
        </w:rPr>
        <w:t xml:space="preserve"> </w:t>
      </w:r>
      <w:r w:rsidRPr="0032784B">
        <w:rPr>
          <w:rStyle w:val="Emphasis"/>
        </w:rPr>
        <w:t>very sensitive to any notions of conditionality</w:t>
      </w:r>
      <w:r w:rsidRPr="00D4589B">
        <w:rPr>
          <w:rStyle w:val="StyleBoldUnderline"/>
        </w:rPr>
        <w:t xml:space="preserve"> due to painful past experiences with the IMF and the World Bank, China makes sure that its policy is not based on conditionalities.</w:t>
      </w:r>
    </w:p>
    <w:p w:rsidR="00CF6D6A" w:rsidRPr="00DE6F08" w:rsidRDefault="00CF6D6A" w:rsidP="00CF6D6A"/>
    <w:p w:rsidR="00CF6D6A" w:rsidRDefault="00CF6D6A" w:rsidP="00CF6D6A">
      <w:pPr>
        <w:pStyle w:val="Heading4"/>
      </w:pPr>
      <w:r w:rsidRPr="00DE6F08">
        <w:t>China’s power in LA due to giving LA unconditional aid</w:t>
      </w:r>
      <w:r>
        <w:t>—countries don’t accept US aid because of conditions</w:t>
      </w:r>
    </w:p>
    <w:p w:rsidR="00CF6D6A" w:rsidRDefault="00CF6D6A" w:rsidP="00CF6D6A">
      <w:r w:rsidRPr="002641E2">
        <w:rPr>
          <w:rStyle w:val="StyleStyleBold12pt"/>
        </w:rPr>
        <w:t>Gallagher May-30-2013</w:t>
      </w:r>
      <w:r w:rsidRPr="002641E2">
        <w:t xml:space="preserve"> </w:t>
      </w:r>
      <w:r>
        <w:t xml:space="preserve">(Kevin, “Latin America playing a risky game by welcoming in the Chinese dragon: Chinese finance is more in tune with what Latin America wants, rather than what western development experts say it needs,” </w:t>
      </w:r>
      <w:r w:rsidRPr="00F84B07">
        <w:t>Associate Professor of International Relations</w:t>
      </w:r>
      <w:r>
        <w:t xml:space="preserve">, </w:t>
      </w:r>
      <w:hyperlink r:id="rId21" w:history="1">
        <w:r w:rsidRPr="00D024C6">
          <w:rPr>
            <w:rStyle w:val="Hyperlink"/>
          </w:rPr>
          <w:t>http://www.guardian.co.uk/global-development/poverty-matters/2013/may/30/latin-america-risky-chinese-dragon</w:t>
        </w:r>
      </w:hyperlink>
      <w:r>
        <w:t>)</w:t>
      </w:r>
    </w:p>
    <w:p w:rsidR="00CF6D6A" w:rsidRPr="00DE6F08" w:rsidRDefault="00CF6D6A" w:rsidP="00CF6D6A">
      <w:pPr>
        <w:rPr>
          <w:rStyle w:val="StyleBoldUnderline"/>
        </w:rPr>
      </w:pPr>
      <w:r w:rsidRPr="00DE6F08">
        <w:rPr>
          <w:rStyle w:val="StyleBoldUnderline"/>
        </w:rPr>
        <w:t>Chinese finance is more in tune with what Latin American nations want</w:t>
      </w:r>
      <w:r>
        <w:t>, rather than with what western development experts say they "need". Whereas the US and international financial institutions (IFIs) such as the World Bank and IMF tend to finance in line with the latest development fads such as trade liberalisation and micro-anti-poverty programmes, Chinese loans tend to go into energy and infrastructure projects in a region that has an annual infrastructure gap of $260bn.</w:t>
      </w:r>
      <w:r w:rsidRPr="00DE6F08">
        <w:rPr>
          <w:sz w:val="12"/>
        </w:rPr>
        <w:t xml:space="preserve">¶ </w:t>
      </w:r>
      <w:r w:rsidRPr="00DE6F08">
        <w:rPr>
          <w:rStyle w:val="StyleBoldUnderline"/>
        </w:rPr>
        <w:t>Neither do Chinese loans come with the harsh strings attached to IFI finance. The IFIs are notorious for their "conditionalities" that make borrowers sign up to austerity and structural adjustment programmes that have had questionable outcomes on growth and equality in the region.</w:t>
      </w:r>
    </w:p>
    <w:p w:rsidR="00CF6D6A" w:rsidRPr="00CF6D6A" w:rsidRDefault="00CF6D6A" w:rsidP="00CF6D6A"/>
    <w:p w:rsidR="00CF6D6A" w:rsidRDefault="00070A97" w:rsidP="000B7406">
      <w:pPr>
        <w:pStyle w:val="Heading3"/>
      </w:pPr>
      <w:r>
        <w:lastRenderedPageBreak/>
        <w:t>Link---</w:t>
      </w:r>
      <w:r w:rsidR="00CF6D6A">
        <w:t>Zero Sum</w:t>
      </w:r>
      <w:r>
        <w:t xml:space="preserve">---2NC </w:t>
      </w:r>
      <w:r w:rsidR="00CF6D6A">
        <w:t xml:space="preserve"> </w:t>
      </w:r>
    </w:p>
    <w:p w:rsidR="00180FBA" w:rsidRPr="00180FBA" w:rsidRDefault="00180FBA" w:rsidP="00180FBA">
      <w:pPr>
        <w:pStyle w:val="Heading4"/>
      </w:pPr>
      <w:r w:rsidRPr="00180FBA">
        <w:t xml:space="preserve">US engagement </w:t>
      </w:r>
      <w:r>
        <w:t xml:space="preserve">trades off with Chinese </w:t>
      </w:r>
    </w:p>
    <w:p w:rsidR="00821C4E" w:rsidRDefault="00821C4E" w:rsidP="00821C4E">
      <w:r w:rsidRPr="00821C4E">
        <w:rPr>
          <w:rStyle w:val="StyleStyleBold12pt"/>
        </w:rPr>
        <w:t>Ellis 12</w:t>
      </w:r>
      <w:r>
        <w:t xml:space="preserve"> (R. Evan Ellis is an Assistant Professor of National Security Studies in the Center for Hemispheric Defense Studies at the National Defense University “The United States, Latin America and China: A “Triangular Relationship”?” http://theedmundsgroup.com/assetmanager/assets/US%20China%20Latin%20America%20-%20A%20Triangular%20Relationship%20.pdf) </w:t>
      </w:r>
    </w:p>
    <w:p w:rsidR="00261D1D" w:rsidRPr="00180FBA" w:rsidRDefault="00261D1D" w:rsidP="00261D1D">
      <w:pPr>
        <w:rPr>
          <w:sz w:val="16"/>
        </w:rPr>
      </w:pPr>
      <w:r w:rsidRPr="00180FBA">
        <w:rPr>
          <w:sz w:val="16"/>
        </w:rPr>
        <w:t xml:space="preserve">At the political level, </w:t>
      </w:r>
      <w:r w:rsidRPr="00180FBA">
        <w:rPr>
          <w:rStyle w:val="StyleBoldUnderline"/>
        </w:rPr>
        <w:t>US engagement with Latin American countries has impacted the ability of the PRC to</w:t>
      </w:r>
      <w:r w:rsidRPr="00180FBA">
        <w:rPr>
          <w:sz w:val="16"/>
        </w:rPr>
        <w:t xml:space="preserve"> </w:t>
      </w:r>
      <w:r w:rsidRPr="00180FBA">
        <w:rPr>
          <w:rStyle w:val="StyleBoldUnderline"/>
        </w:rPr>
        <w:t>develop</w:t>
      </w:r>
      <w:r w:rsidRPr="00180FBA">
        <w:rPr>
          <w:sz w:val="16"/>
        </w:rPr>
        <w:t xml:space="preserve"> military and </w:t>
      </w:r>
      <w:r w:rsidRPr="00180FBA">
        <w:rPr>
          <w:rStyle w:val="StyleBoldUnderline"/>
        </w:rPr>
        <w:t>other ties in the region</w:t>
      </w:r>
      <w:r w:rsidRPr="00180FBA">
        <w:rPr>
          <w:sz w:val="16"/>
        </w:rPr>
        <w:t xml:space="preserve">. Although journalistic and academic accounts often suggest that the 19th century Monroe Doctrine continues to be pursued by contemporary US policymakers, with a presumed desire to “keep China out” of the region,26 official US policy has repeatedly met Chinese initiatives in the hemisphere with a cautiously welcoming tone.27 Nonetheless, </w:t>
      </w:r>
      <w:r w:rsidRPr="00180FBA">
        <w:rPr>
          <w:rStyle w:val="StyleBoldUnderline"/>
        </w:rPr>
        <w:t>Latin America’s own leadership has responded to Chinese initiatives with a view of how engagement with China could damage its relationship</w:t>
      </w:r>
      <w:r w:rsidRPr="00180FBA">
        <w:rPr>
          <w:sz w:val="16"/>
        </w:rPr>
        <w:t xml:space="preserve"> with the United States. Colombia’s close relationship with the United States, for example, made the military leadership of the country reluctant to procure major military items from the PRC.28 The same logic has also applied to countries such as Venezuela, Ecuador and Bolivia, for whom embracing the PRC politically and economically signaled displeasure with the United States. </w:t>
      </w:r>
      <w:r w:rsidRPr="00180FBA">
        <w:rPr>
          <w:rStyle w:val="StyleBoldUnderline"/>
        </w:rPr>
        <w:t>The degree to which a “bad” relationship with the U</w:t>
      </w:r>
      <w:r w:rsidRPr="00180FBA">
        <w:rPr>
          <w:sz w:val="16"/>
        </w:rPr>
        <w:t xml:space="preserve">nited </w:t>
      </w:r>
      <w:r w:rsidRPr="00180FBA">
        <w:rPr>
          <w:rStyle w:val="StyleBoldUnderline"/>
        </w:rPr>
        <w:t>S</w:t>
      </w:r>
      <w:r w:rsidRPr="00180FBA">
        <w:rPr>
          <w:sz w:val="16"/>
        </w:rPr>
        <w:t xml:space="preserve">tates </w:t>
      </w:r>
      <w:r w:rsidRPr="00180FBA">
        <w:rPr>
          <w:rStyle w:val="StyleBoldUnderline"/>
        </w:rPr>
        <w:t>has propelled a “positive” relationship with China has increasingly gone beyond symbolism</w:t>
      </w:r>
      <w:r w:rsidRPr="00180FBA">
        <w:rPr>
          <w:sz w:val="16"/>
        </w:rPr>
        <w:t xml:space="preserve">. </w:t>
      </w:r>
      <w:r w:rsidRPr="00180FBA">
        <w:rPr>
          <w:rStyle w:val="StyleBoldUnderline"/>
        </w:rPr>
        <w:t>The desire of</w:t>
      </w:r>
      <w:r w:rsidRPr="00180FBA">
        <w:rPr>
          <w:sz w:val="16"/>
        </w:rPr>
        <w:t xml:space="preserve"> Venezuelan President Hugo </w:t>
      </w:r>
      <w:r w:rsidRPr="00180FBA">
        <w:rPr>
          <w:rStyle w:val="StyleBoldUnderline"/>
        </w:rPr>
        <w:t>Chávez to diversify away from Venezuelan dependence on the U</w:t>
      </w:r>
      <w:r w:rsidRPr="00180FBA">
        <w:rPr>
          <w:sz w:val="16"/>
        </w:rPr>
        <w:t xml:space="preserve">nited </w:t>
      </w:r>
      <w:r w:rsidRPr="00180FBA">
        <w:rPr>
          <w:rStyle w:val="StyleBoldUnderline"/>
        </w:rPr>
        <w:t>S</w:t>
      </w:r>
      <w:r w:rsidRPr="00180FBA">
        <w:rPr>
          <w:sz w:val="16"/>
        </w:rPr>
        <w:t xml:space="preserve">tates </w:t>
      </w:r>
      <w:r w:rsidRPr="00180FBA">
        <w:rPr>
          <w:rStyle w:val="StyleBoldUnderline"/>
        </w:rPr>
        <w:t>as the nation’s primary oil export market,</w:t>
      </w:r>
      <w:r w:rsidRPr="00180FBA">
        <w:rPr>
          <w:sz w:val="16"/>
        </w:rPr>
        <w:t xml:space="preserve"> for example, </w:t>
      </w:r>
      <w:r w:rsidRPr="00180FBA">
        <w:rPr>
          <w:rStyle w:val="StyleBoldUnderline"/>
        </w:rPr>
        <w:t>opened the door for massive loan-backed Chinese construction projects, the purchase of Chinese commercial goods and greatly expanded participation by Chinese oil companies</w:t>
      </w:r>
      <w:r w:rsidRPr="00180FBA">
        <w:rPr>
          <w:sz w:val="16"/>
        </w:rPr>
        <w:t>.29 US refusal to sell F-16 fighter aircraft and components to Venezuela in 2006 prompted Venezuela to engage with China, and other countries, to procure military hardware. Similarly, Bolivia purchased Chinese K-8s after the United States blocked it from acquiring a comparable aircraft from the Czech Republic.30</w:t>
      </w:r>
    </w:p>
    <w:p w:rsidR="00CF6D6A" w:rsidRDefault="00CF6D6A" w:rsidP="00CF6D6A">
      <w:pPr>
        <w:pStyle w:val="Heading4"/>
      </w:pPr>
      <w:r>
        <w:t>China is expanding into LA as part of a zero-sum game because the US is disengaging there now</w:t>
      </w:r>
    </w:p>
    <w:p w:rsidR="00CF6D6A" w:rsidRDefault="00CF6D6A" w:rsidP="00CF6D6A">
      <w:r w:rsidRPr="009E35B6">
        <w:rPr>
          <w:rStyle w:val="StyleStyleBold12pt"/>
        </w:rPr>
        <w:t>Frost April-18-09</w:t>
      </w:r>
      <w:r>
        <w:t xml:space="preserve"> (Patrick, “</w:t>
      </w:r>
      <w:r w:rsidRPr="009E35B6">
        <w:t>Latin America: Bush, China, &amp; Obama</w:t>
      </w:r>
      <w:r>
        <w:t xml:space="preserve">,” </w:t>
      </w:r>
      <w:r w:rsidRPr="009E35B6">
        <w:t>Hello, I’m Patrick Frost the creator, writer, and host for GPP. I’m a Californian who has a BA in modern history, a MA in International Relations from NYU, write for Foreign Policy Association’s blog network, and have taught political science/international rela</w:t>
      </w:r>
      <w:r>
        <w:t xml:space="preserve">tions at San Diego City College, </w:t>
      </w:r>
      <w:hyperlink r:id="rId22" w:history="1">
        <w:r w:rsidRPr="00906CB9">
          <w:rPr>
            <w:rStyle w:val="Hyperlink"/>
          </w:rPr>
          <w:t>http://greatpowerpolitics.com/?p=1282</w:t>
        </w:r>
      </w:hyperlink>
      <w:r>
        <w:rPr>
          <w:rStyle w:val="Hyperlink"/>
        </w:rPr>
        <w:t>)</w:t>
      </w:r>
    </w:p>
    <w:p w:rsidR="00CF6D6A" w:rsidRPr="0015616D" w:rsidRDefault="00CF6D6A" w:rsidP="00CF6D6A"/>
    <w:p w:rsidR="00CF6D6A" w:rsidRDefault="00CF6D6A" w:rsidP="00CF6D6A">
      <w:r w:rsidRPr="00CD5760">
        <w:rPr>
          <w:rStyle w:val="StyleBoldUnderline"/>
        </w:rPr>
        <w:t>The Bush administration’s track record in Latin America</w:t>
      </w:r>
      <w:r>
        <w:t xml:space="preserve"> had its moments (Free trade agreements with Central America, Chile, and one with Colombia yet to be ratified, effective assistance in helping the Colombian state come close to defeating the FARC), but he rightly deserves criticism for </w:t>
      </w:r>
      <w:r w:rsidRPr="00CD5760">
        <w:rPr>
          <w:rStyle w:val="StyleBoldUnderline"/>
        </w:rPr>
        <w:t xml:space="preserve">a lack of attention to many of Latin America’s needs and wants. For instance, in his visits to the region he seemed to focus on global terrorism, when the leaders and peoples of the region were really concerned with economic growth and trade. </w:t>
      </w:r>
      <w:r w:rsidRPr="00005F37">
        <w:rPr>
          <w:rStyle w:val="Emphasis"/>
        </w:rPr>
        <w:t>The downside to this lack of attention was the growth of Chinese influence that can now be found in the region.¶</w:t>
      </w:r>
      <w:r w:rsidRPr="00CD5760">
        <w:rPr>
          <w:rStyle w:val="StyleBoldUnderline"/>
        </w:rPr>
        <w:t xml:space="preserve"> Beijing has</w:t>
      </w:r>
      <w:r>
        <w:t xml:space="preserve"> effectively utilized its checkbook diplomacy with no strings attached to </w:t>
      </w:r>
      <w:r w:rsidRPr="002F4D28">
        <w:rPr>
          <w:rStyle w:val="StyleBoldUnderline"/>
        </w:rPr>
        <w:t>gain a strong foothold in many South American countries</w:t>
      </w:r>
      <w:r>
        <w:t xml:space="preserve"> and in many ways </w:t>
      </w:r>
      <w:r w:rsidRPr="00005F37">
        <w:rPr>
          <w:rStyle w:val="Emphasis"/>
        </w:rPr>
        <w:t xml:space="preserve">this is </w:t>
      </w:r>
      <w:r>
        <w:rPr>
          <w:rStyle w:val="Emphasis"/>
        </w:rPr>
        <w:t xml:space="preserve">a </w:t>
      </w:r>
      <w:r w:rsidRPr="00005F37">
        <w:rPr>
          <w:rStyle w:val="Emphasis"/>
        </w:rPr>
        <w:t>zero-sum game</w:t>
      </w:r>
      <w:r>
        <w:t xml:space="preserve"> where US interests have been compromised. </w:t>
      </w:r>
      <w:r w:rsidRPr="002F4D28">
        <w:rPr>
          <w:rStyle w:val="StyleBoldUnderline"/>
        </w:rPr>
        <w:t>The Chinese have provided aid and loans in the billions of dollars to Venezuela</w:t>
      </w:r>
      <w:r>
        <w:t xml:space="preserve">, Brazil, and Argentina, </w:t>
      </w:r>
      <w:r w:rsidRPr="002F4D28">
        <w:rPr>
          <w:rStyle w:val="StyleBoldUnderline"/>
        </w:rPr>
        <w:t>securing oil shipments</w:t>
      </w:r>
      <w:r>
        <w:t xml:space="preserve"> and political influence in return. </w:t>
      </w:r>
      <w:r w:rsidRPr="002F4D28">
        <w:rPr>
          <w:rStyle w:val="StyleBoldUnderline"/>
        </w:rPr>
        <w:t>This has come at a time when the US sponsored and controlled Inter-American Bank is losing money and appears to be struggling to maintain relevance</w:t>
      </w:r>
      <w:r>
        <w:t xml:space="preserve">, as Brazil has not even taken billions of dollars put in it for them alone. China’s money must </w:t>
      </w:r>
      <w:r>
        <w:lastRenderedPageBreak/>
        <w:t>seem welcoming to these South American powers as it comes from a far away power who demands less oversight and domestic changes in return for the financial resources.</w:t>
      </w:r>
    </w:p>
    <w:p w:rsidR="00CF6D6A" w:rsidRDefault="00CF6D6A" w:rsidP="00CF6D6A"/>
    <w:p w:rsidR="00CF6D6A" w:rsidRDefault="00CF6D6A" w:rsidP="00CF6D6A">
      <w:pPr>
        <w:pStyle w:val="Heading4"/>
      </w:pPr>
      <w:r>
        <w:t>US vs. China rise is a zero-sum game and winning is dependent on perception</w:t>
      </w:r>
    </w:p>
    <w:p w:rsidR="00CF6D6A" w:rsidRDefault="00CF6D6A" w:rsidP="00CF6D6A">
      <w:r w:rsidRPr="009B3FCD">
        <w:rPr>
          <w:rStyle w:val="StyleStyleBold12pt"/>
        </w:rPr>
        <w:t>XUETONG Nov-20-11</w:t>
      </w:r>
      <w:r>
        <w:t xml:space="preserve"> (YAN, “How China Can Defeat America,” </w:t>
      </w:r>
      <w:r w:rsidRPr="00B524E7">
        <w:t>Yan Xuetong, the author of “Ancient Chinese Thought, Modern Chinese Power,” is a professor of political science and dean of the Institute of Modern International Relations at Tsinghua University. This essay was translated by Zhaowen Wu and David Liu from the Chinese.</w:t>
      </w:r>
      <w:r>
        <w:t xml:space="preserve"> </w:t>
      </w:r>
      <w:hyperlink r:id="rId23" w:history="1">
        <w:r w:rsidRPr="00906CB9">
          <w:rPr>
            <w:rStyle w:val="Hyperlink"/>
          </w:rPr>
          <w:t>http://www.nytimes.com/2011/11/21/opinion/how-china-can-defeat-america.html?_r=1&amp;hpw=&amp;pagewanted=all</w:t>
        </w:r>
      </w:hyperlink>
      <w:r>
        <w:t>)</w:t>
      </w:r>
    </w:p>
    <w:p w:rsidR="00CF6D6A" w:rsidRDefault="00CF6D6A" w:rsidP="00CF6D6A"/>
    <w:p w:rsidR="00CF6D6A" w:rsidRDefault="00CF6D6A" w:rsidP="00CF6D6A">
      <w:r w:rsidRPr="00C864F8">
        <w:rPr>
          <w:rStyle w:val="StyleBoldUnderline"/>
        </w:rPr>
        <w:t>This will mean competing with the United States politically, economically and technologically. Such competition may cause diplomatic tensions</w:t>
      </w:r>
      <w:r>
        <w:t>, but there is little danger of military clashes.</w:t>
      </w:r>
      <w:r w:rsidRPr="009B3FCD">
        <w:rPr>
          <w:sz w:val="12"/>
        </w:rPr>
        <w:t xml:space="preserve">¶ </w:t>
      </w:r>
      <w:r>
        <w:t>That’s because future Chinese-American competition will differ from that between the United States and the Soviet Union during the cold war. Neither China nor America needs proxy wars to protect its strategic interests or to gain access to natural resources and technology.</w:t>
      </w:r>
      <w:r w:rsidRPr="009B3FCD">
        <w:rPr>
          <w:sz w:val="12"/>
        </w:rPr>
        <w:t xml:space="preserve">¶ </w:t>
      </w:r>
      <w:r w:rsidRPr="00261CDC">
        <w:rPr>
          <w:rStyle w:val="Emphasis"/>
        </w:rPr>
        <w:t>China’s quest to enhance its world leadership status and America’s effort to maintain its present position is a zero-sum game.</w:t>
      </w:r>
      <w:r w:rsidRPr="00C864F8">
        <w:rPr>
          <w:rStyle w:val="StyleBoldUnderline"/>
        </w:rPr>
        <w:t xml:space="preserve"> It is the battle for people’s hearts and minds that will determine who eventually prevails.</w:t>
      </w:r>
      <w:r>
        <w:t xml:space="preserve"> And, as China’s ancient philosophers predicted, the country that displays more humane authority will win.</w:t>
      </w:r>
    </w:p>
    <w:p w:rsidR="00CF6D6A" w:rsidRDefault="00CF6D6A" w:rsidP="00CF6D6A"/>
    <w:p w:rsidR="00CF6D6A" w:rsidRDefault="00CF6D6A" w:rsidP="00CF6D6A">
      <w:pPr>
        <w:pStyle w:val="Heading4"/>
      </w:pPr>
      <w:r>
        <w:t>US vs. China is a zero-sum game</w:t>
      </w:r>
    </w:p>
    <w:p w:rsidR="00CF6D6A" w:rsidRDefault="00CF6D6A" w:rsidP="00CF6D6A">
      <w:r w:rsidRPr="004720BA">
        <w:rPr>
          <w:rStyle w:val="StyleStyleBold12pt"/>
        </w:rPr>
        <w:t>Rachman Jun-11</w:t>
      </w:r>
      <w:r w:rsidRPr="004720BA">
        <w:t xml:space="preserve"> </w:t>
      </w:r>
      <w:r>
        <w:t>(Gideon,</w:t>
      </w:r>
      <w:r w:rsidRPr="004720BA">
        <w:t xml:space="preserve"> </w:t>
      </w:r>
      <w:r>
        <w:t xml:space="preserve">“Zero-sum </w:t>
      </w:r>
      <w:r w:rsidRPr="004720BA">
        <w:rPr>
          <w:sz w:val="12"/>
        </w:rPr>
        <w:t xml:space="preserve">¶ </w:t>
      </w:r>
      <w:r>
        <w:t xml:space="preserve">world: politics, </w:t>
      </w:r>
      <w:r w:rsidRPr="004720BA">
        <w:rPr>
          <w:sz w:val="12"/>
        </w:rPr>
        <w:t xml:space="preserve">¶ </w:t>
      </w:r>
      <w:r>
        <w:t xml:space="preserve">power and </w:t>
      </w:r>
      <w:r w:rsidRPr="004720BA">
        <w:rPr>
          <w:sz w:val="12"/>
        </w:rPr>
        <w:t xml:space="preserve">¶ </w:t>
      </w:r>
      <w:r>
        <w:t xml:space="preserve">prosperity </w:t>
      </w:r>
      <w:r w:rsidRPr="004720BA">
        <w:rPr>
          <w:sz w:val="12"/>
        </w:rPr>
        <w:t xml:space="preserve">¶ </w:t>
      </w:r>
      <w:r>
        <w:t xml:space="preserve">after </w:t>
      </w:r>
      <w:r w:rsidRPr="004720BA">
        <w:rPr>
          <w:sz w:val="12"/>
        </w:rPr>
        <w:t xml:space="preserve">¶ </w:t>
      </w:r>
      <w:r>
        <w:t xml:space="preserve">the fall,” Chief Foreign Affairs Columnist, Financial Times, </w:t>
      </w:r>
      <w:hyperlink r:id="rId24" w:history="1">
        <w:r w:rsidRPr="004039FA">
          <w:rPr>
            <w:rStyle w:val="Hyperlink"/>
          </w:rPr>
          <w:t>http://perspectives.pictet.com/wp-content/uploads/2013/03/201106-Pictet-Report-EN.pdf</w:t>
        </w:r>
      </w:hyperlink>
      <w:r>
        <w:t>)</w:t>
      </w:r>
    </w:p>
    <w:p w:rsidR="00CF6D6A" w:rsidRPr="004720BA" w:rsidRDefault="00CF6D6A" w:rsidP="00CF6D6A">
      <w:pPr>
        <w:rPr>
          <w:color w:val="0000FF" w:themeColor="hyperlink"/>
          <w:u w:val="single"/>
        </w:rPr>
      </w:pPr>
    </w:p>
    <w:p w:rsidR="00CF6D6A" w:rsidRDefault="00CF6D6A" w:rsidP="00CF6D6A">
      <w:r>
        <w:t xml:space="preserve">But that period is now at least under </w:t>
      </w:r>
      <w:r w:rsidRPr="001F1DF0">
        <w:rPr>
          <w:sz w:val="12"/>
        </w:rPr>
        <w:t xml:space="preserve">¶ </w:t>
      </w:r>
      <w:r>
        <w:t xml:space="preserve">question. My argument is that </w:t>
      </w:r>
      <w:r w:rsidRPr="001F1DF0">
        <w:rPr>
          <w:rStyle w:val="StyleBoldUnderline"/>
        </w:rPr>
        <w:t xml:space="preserve">the ¶ economic crisis has introduced new ¶ tensions and rivalries into the international system. We have moved from ¶ a win-win world into </w:t>
      </w:r>
      <w:r w:rsidRPr="001F1DF0">
        <w:rPr>
          <w:rStyle w:val="Emphasis"/>
        </w:rPr>
        <w:t>a world that is ¶ looking more zero-sum.</w:t>
      </w:r>
      <w:r w:rsidRPr="001F1DF0">
        <w:t xml:space="preserve"> In the period ¶ before the financial crisis, all the major ¶ powers—</w:t>
      </w:r>
      <w:r>
        <w:t xml:space="preserve">India, </w:t>
      </w:r>
      <w:r w:rsidRPr="001F1DF0">
        <w:rPr>
          <w:rStyle w:val="StyleBoldUnderline"/>
        </w:rPr>
        <w:t>China</w:t>
      </w:r>
      <w:r>
        <w:t xml:space="preserve">, the European </w:t>
      </w:r>
      <w:r w:rsidRPr="001F1DF0">
        <w:rPr>
          <w:sz w:val="12"/>
        </w:rPr>
        <w:t xml:space="preserve">¶ </w:t>
      </w:r>
      <w:r>
        <w:t xml:space="preserve">union, </w:t>
      </w:r>
      <w:r w:rsidRPr="001F1DF0">
        <w:rPr>
          <w:rStyle w:val="StyleBoldUnderline"/>
        </w:rPr>
        <w:t>the US</w:t>
      </w:r>
      <w:r>
        <w:t>—</w:t>
      </w:r>
      <w:r w:rsidRPr="001F1DF0">
        <w:rPr>
          <w:rStyle w:val="StyleBoldUnderline"/>
        </w:rPr>
        <w:t>felt globalisation ¶ was working well for them</w:t>
      </w:r>
      <w:r>
        <w:t xml:space="preserve">, producing political, and above all economic, </w:t>
      </w:r>
      <w:r w:rsidRPr="001F1DF0">
        <w:rPr>
          <w:sz w:val="12"/>
        </w:rPr>
        <w:t xml:space="preserve">¶ </w:t>
      </w:r>
      <w:r>
        <w:t xml:space="preserve">benefits. In other words, </w:t>
      </w:r>
      <w:r w:rsidRPr="001F1DF0">
        <w:rPr>
          <w:rStyle w:val="StyleBoldUnderline"/>
        </w:rPr>
        <w:t>win-win. ¶ But in the aftermath of the crisis, ¶ that is being questioned</w:t>
      </w:r>
      <w:r>
        <w:t xml:space="preserve"> in the Eu</w:t>
      </w:r>
      <w:r w:rsidRPr="001F1DF0">
        <w:rPr>
          <w:sz w:val="12"/>
        </w:rPr>
        <w:t xml:space="preserve">¶ </w:t>
      </w:r>
      <w:r>
        <w:t xml:space="preserve">and the uS, </w:t>
      </w:r>
      <w:r w:rsidRPr="001F1DF0">
        <w:rPr>
          <w:rStyle w:val="StyleBoldUnderline"/>
        </w:rPr>
        <w:t>in economic and political ¶ terms.</w:t>
      </w:r>
      <w:r>
        <w:t xml:space="preserve"> There is an increasing anxiety that </w:t>
      </w:r>
      <w:r w:rsidRPr="001F1DF0">
        <w:rPr>
          <w:rStyle w:val="Emphasis"/>
        </w:rPr>
        <w:t>a richer, stronger China</w:t>
      </w:r>
      <w:r>
        <w:t xml:space="preserve"> and </w:t>
      </w:r>
      <w:r w:rsidRPr="001F1DF0">
        <w:rPr>
          <w:sz w:val="12"/>
        </w:rPr>
        <w:t xml:space="preserve">¶ </w:t>
      </w:r>
      <w:r>
        <w:t xml:space="preserve">India </w:t>
      </w:r>
      <w:r w:rsidRPr="001F1DF0">
        <w:rPr>
          <w:rStyle w:val="Emphasis"/>
        </w:rPr>
        <w:t xml:space="preserve">is not </w:t>
      </w:r>
      <w:r w:rsidRPr="001F1DF0">
        <w:t>necessarily</w:t>
      </w:r>
      <w:r w:rsidRPr="001F1DF0">
        <w:rPr>
          <w:rStyle w:val="Emphasis"/>
        </w:rPr>
        <w:t xml:space="preserve"> conducive to a ¶ richer, stronger west</w:t>
      </w:r>
      <w:r>
        <w:t xml:space="preserve">, and may in fact </w:t>
      </w:r>
      <w:r w:rsidRPr="001F1DF0">
        <w:rPr>
          <w:sz w:val="12"/>
        </w:rPr>
        <w:t xml:space="preserve">¶ </w:t>
      </w:r>
      <w:r>
        <w:t xml:space="preserve">lead to higher unemployment. The </w:t>
      </w:r>
      <w:r w:rsidRPr="001F1DF0">
        <w:rPr>
          <w:sz w:val="12"/>
        </w:rPr>
        <w:t xml:space="preserve">¶ </w:t>
      </w:r>
      <w:r>
        <w:t xml:space="preserve">uS is questioning its own power in a </w:t>
      </w:r>
      <w:r w:rsidRPr="001F1DF0">
        <w:rPr>
          <w:sz w:val="12"/>
        </w:rPr>
        <w:t xml:space="preserve">¶ </w:t>
      </w:r>
      <w:r>
        <w:t xml:space="preserve">way that it has not done since the end </w:t>
      </w:r>
      <w:r w:rsidRPr="001F1DF0">
        <w:rPr>
          <w:sz w:val="12"/>
        </w:rPr>
        <w:t xml:space="preserve">¶ </w:t>
      </w:r>
      <w:r>
        <w:t xml:space="preserve">of the Cold War, looking at the rise </w:t>
      </w:r>
      <w:r w:rsidRPr="001F1DF0">
        <w:rPr>
          <w:sz w:val="12"/>
        </w:rPr>
        <w:t xml:space="preserve">¶ </w:t>
      </w:r>
      <w:r>
        <w:t xml:space="preserve">of China and concluding that there </w:t>
      </w:r>
      <w:r w:rsidRPr="001F1DF0">
        <w:rPr>
          <w:sz w:val="12"/>
        </w:rPr>
        <w:t xml:space="preserve">¶ </w:t>
      </w:r>
      <w:r>
        <w:t xml:space="preserve">is more than just an economic aspect </w:t>
      </w:r>
      <w:r w:rsidRPr="001F1DF0">
        <w:rPr>
          <w:sz w:val="12"/>
        </w:rPr>
        <w:t xml:space="preserve">¶ </w:t>
      </w:r>
      <w:r>
        <w:t xml:space="preserve">to this change. </w:t>
      </w:r>
      <w:r w:rsidRPr="001F1DF0">
        <w:rPr>
          <w:rStyle w:val="StyleBoldUnderline"/>
        </w:rPr>
        <w:t>These concerns are ¶ reflected in diplomacy, increasingly ¶ obvious strategic competition and ¶ debates about economics.</w:t>
      </w:r>
    </w:p>
    <w:p w:rsidR="00CF6D6A" w:rsidRDefault="00CF6D6A" w:rsidP="00CF6D6A"/>
    <w:p w:rsidR="00CF6D6A" w:rsidRDefault="00CF6D6A" w:rsidP="00CF6D6A">
      <w:pPr>
        <w:pStyle w:val="Heading4"/>
      </w:pPr>
      <w:r>
        <w:t>US-China competition is zero-sum</w:t>
      </w:r>
    </w:p>
    <w:p w:rsidR="00CF6D6A" w:rsidRDefault="00CF6D6A" w:rsidP="00CF6D6A">
      <w:r w:rsidRPr="005C1A1B">
        <w:rPr>
          <w:rStyle w:val="StyleStyleBold12pt"/>
        </w:rPr>
        <w:t>Fukuyama and Ikenberry 05</w:t>
      </w:r>
      <w:r>
        <w:t xml:space="preserve"> (Francis and G. John, “REPORT OF THE WORKING GROUP ON GRAND STRATEGIC CHOICES,” Johns Hopkins University and Princeton University, </w:t>
      </w:r>
      <w:hyperlink r:id="rId25" w:history="1">
        <w:r w:rsidRPr="00A11038">
          <w:rPr>
            <w:rStyle w:val="Hyperlink"/>
          </w:rPr>
          <w:t>http://isites.harvard.edu/fs/docs/icb.topic107326.files/I__Great_Power_Rivalry/Fukuyama_and_Ikenberry.pdf</w:t>
        </w:r>
      </w:hyperlink>
      <w:r>
        <w:t>)</w:t>
      </w:r>
    </w:p>
    <w:p w:rsidR="00CF6D6A" w:rsidRPr="00F81367" w:rsidRDefault="00CF6D6A" w:rsidP="00CF6D6A"/>
    <w:p w:rsidR="00CF6D6A" w:rsidRDefault="00CF6D6A" w:rsidP="00CF6D6A">
      <w:r w:rsidRPr="005C1A1B">
        <w:rPr>
          <w:rStyle w:val="Emphasis"/>
        </w:rPr>
        <w:lastRenderedPageBreak/>
        <w:t>Competition is zero-sum with little or no ¶ prospect for mutual advancement</w:t>
      </w:r>
      <w:r w:rsidRPr="005C1A1B">
        <w:rPr>
          <w:rStyle w:val="StyleBoldUnderline"/>
        </w:rPr>
        <w:t xml:space="preserve"> since the shadow of future intentions looms large.</w:t>
      </w:r>
      <w:r>
        <w:t xml:space="preserve"> In </w:t>
      </w:r>
      <w:r w:rsidRPr="00F81367">
        <w:rPr>
          <w:sz w:val="12"/>
        </w:rPr>
        <w:t xml:space="preserve">¶ </w:t>
      </w:r>
      <w:r>
        <w:t xml:space="preserve">other words, </w:t>
      </w:r>
      <w:r w:rsidRPr="005C1A1B">
        <w:rPr>
          <w:rStyle w:val="StyleBoldUnderline"/>
        </w:rPr>
        <w:t>it does not matter</w:t>
      </w:r>
      <w:r>
        <w:t xml:space="preserve"> too much </w:t>
      </w:r>
      <w:r w:rsidRPr="005C1A1B">
        <w:rPr>
          <w:rStyle w:val="StyleBoldUnderline"/>
        </w:rPr>
        <w:t xml:space="preserve">what China wants now, the real danger rests in ¶ what it might want in the future. </w:t>
      </w:r>
      <w:r w:rsidRPr="005C1A1B">
        <w:t>Retarding and limiting China’s capability is the only ¶ way</w:t>
      </w:r>
      <w:r>
        <w:t xml:space="preserve">, according to this school, to address this concern, thus ensuring that there is less raw </w:t>
      </w:r>
      <w:r w:rsidRPr="00F81367">
        <w:rPr>
          <w:sz w:val="12"/>
        </w:rPr>
        <w:t xml:space="preserve">¶ </w:t>
      </w:r>
      <w:r>
        <w:t>power for ill intentioned leaders of the future to wield, use, and abuse.13</w:t>
      </w:r>
    </w:p>
    <w:p w:rsidR="00CF6D6A" w:rsidRDefault="00CF6D6A" w:rsidP="00CF6D6A"/>
    <w:p w:rsidR="00CF6D6A" w:rsidRDefault="00CF6D6A" w:rsidP="00CF6D6A">
      <w:pPr>
        <w:pStyle w:val="Heading4"/>
      </w:pPr>
      <w:r>
        <w:t>China-US influence is even more zero-sum today because of the global economic downturn</w:t>
      </w:r>
    </w:p>
    <w:p w:rsidR="00CF6D6A" w:rsidRDefault="00CF6D6A" w:rsidP="00CF6D6A">
      <w:r w:rsidRPr="008D63B4">
        <w:rPr>
          <w:rStyle w:val="StyleStyleBold12pt"/>
        </w:rPr>
        <w:t>RACHMAN JAN-24-12</w:t>
      </w:r>
      <w:r w:rsidRPr="008D63B4">
        <w:t xml:space="preserve"> </w:t>
      </w:r>
      <w:r>
        <w:t>(</w:t>
      </w:r>
      <w:r w:rsidRPr="008D63B4">
        <w:t>GIDEON</w:t>
      </w:r>
      <w:r>
        <w:t>,</w:t>
      </w:r>
      <w:r w:rsidRPr="008D63B4">
        <w:t xml:space="preserve"> </w:t>
      </w:r>
      <w:r>
        <w:t>“</w:t>
      </w:r>
      <w:r w:rsidRPr="008D63B4">
        <w:t>The End of the Win-Win World</w:t>
      </w:r>
      <w:r>
        <w:t xml:space="preserve">: </w:t>
      </w:r>
      <w:r w:rsidRPr="008D63B4">
        <w:t>Why China’s rise really is bad for America -- and other dark forces at work.</w:t>
      </w:r>
      <w:r>
        <w:t xml:space="preserve">” Chief Foreign Affairs Columnist, Financial Times, </w:t>
      </w:r>
      <w:hyperlink r:id="rId26" w:history="1">
        <w:r w:rsidRPr="00CB6A02">
          <w:rPr>
            <w:rStyle w:val="Hyperlink"/>
          </w:rPr>
          <w:t>http://www.foreignpolicy.com/articles/2012/01/24/the_end_of_the_win_win_world</w:t>
        </w:r>
      </w:hyperlink>
      <w:r>
        <w:t>)</w:t>
      </w:r>
    </w:p>
    <w:p w:rsidR="00CF6D6A" w:rsidRDefault="00CF6D6A" w:rsidP="00CF6D6A"/>
    <w:p w:rsidR="00CF6D6A" w:rsidRDefault="00CF6D6A" w:rsidP="00CF6D6A">
      <w:r w:rsidRPr="00DE67E8">
        <w:t>In</w:t>
      </w:r>
      <w:r>
        <w:t xml:space="preserve"> my book </w:t>
      </w:r>
      <w:r w:rsidRPr="00DE67E8">
        <w:rPr>
          <w:rStyle w:val="StyleBoldUnderline"/>
        </w:rPr>
        <w:t>Zero-Sum Future</w:t>
      </w:r>
      <w:r>
        <w:t xml:space="preserve">, written </w:t>
      </w:r>
      <w:r w:rsidRPr="00DE67E8">
        <w:rPr>
          <w:rStyle w:val="StyleBoldUnderline"/>
        </w:rPr>
        <w:t>in 2009</w:t>
      </w:r>
      <w:r>
        <w:t xml:space="preserve">, I attempted to predict how the global economic crisis would change international politics. As the rather bleak title implied, I argued that </w:t>
      </w:r>
      <w:r w:rsidRPr="00DE67E8">
        <w:rPr>
          <w:rStyle w:val="StyleBoldUnderline"/>
        </w:rPr>
        <w:t>relations between the major powers were likely to become increasingly tense and conflict-ridden. In a worsening economic climate, it would be harder for the big economies to see their relationships as mutually beneficial -- as a win-win. Instead, they would increasingly judge their relationships in zero-sum terms. What was good for China would be seen as bad for America.</w:t>
      </w:r>
      <w:r>
        <w:t xml:space="preserve"> What was good for Germany would be bad for Italy, Spain, and Greece.</w:t>
      </w:r>
      <w:r w:rsidRPr="00DE67E8">
        <w:rPr>
          <w:sz w:val="12"/>
        </w:rPr>
        <w:t xml:space="preserve">¶ </w:t>
      </w:r>
      <w:r w:rsidRPr="00DE67E8">
        <w:rPr>
          <w:rStyle w:val="StyleBoldUnderline"/>
        </w:rPr>
        <w:t>Now</w:t>
      </w:r>
      <w:r>
        <w:t xml:space="preserve">, as the paperback edition of my book comes out, </w:t>
      </w:r>
      <w:r w:rsidRPr="00DE67E8">
        <w:rPr>
          <w:rStyle w:val="StyleBoldUnderline"/>
        </w:rPr>
        <w:t>the prediction is being borne out</w:t>
      </w:r>
      <w:r>
        <w:t xml:space="preserve"> -- which is gratifying as an author, although slightly worrying as a member of the human race. </w:t>
      </w:r>
      <w:r w:rsidRPr="00DE67E8">
        <w:rPr>
          <w:rStyle w:val="StyleBoldUnderline"/>
        </w:rPr>
        <w:t>The rise of zero-sum logic is the common thread, tying together seemingly disparate strands in international politics</w:t>
      </w:r>
      <w:r>
        <w:t xml:space="preserve">: the crisis inside the European Union, </w:t>
      </w:r>
      <w:r w:rsidRPr="00DE67E8">
        <w:rPr>
          <w:rStyle w:val="StyleBoldUnderline"/>
        </w:rPr>
        <w:t>deteriorating U.S.-Chinese relations</w:t>
      </w:r>
      <w:r>
        <w:t>, and the deadlock in global governance.</w:t>
      </w:r>
    </w:p>
    <w:p w:rsidR="00CF6D6A" w:rsidRDefault="00CF6D6A" w:rsidP="00CF6D6A"/>
    <w:p w:rsidR="00CF6D6A" w:rsidRDefault="00CF6D6A" w:rsidP="00CF6D6A">
      <w:pPr>
        <w:pStyle w:val="Heading4"/>
      </w:pPr>
      <w:r>
        <w:t>UN voting trends prove US-China influence in LA is zero-sum</w:t>
      </w:r>
    </w:p>
    <w:p w:rsidR="00CF6D6A" w:rsidRDefault="00CF6D6A" w:rsidP="00CF6D6A">
      <w:r w:rsidRPr="0091037F">
        <w:rPr>
          <w:rStyle w:val="StyleStyleBold12pt"/>
        </w:rPr>
        <w:t>Kreps and Flores-Macías May-17-13</w:t>
      </w:r>
      <w:r>
        <w:t xml:space="preserve"> (Sarah E. and Gustavo A. “No Strings Attached? Evaluating China’s Trade Relations Abroad,” </w:t>
      </w:r>
      <w:r w:rsidRPr="0091037F">
        <w:t>Sarah E. Kreps is Assistant Professor of Government at Cornell University and author of Coalitions of Convenience: United States Military Operations After the Cold War (Oxford University Press 2011). Gustavo A. Flores-Macías is Assistant Professor of Government at Cornell University and author of After Neoliberalism? The Left and Economic Reforms in Latin America (Oxford University Press 2012). They are the authors of "The Foreign Policy Consequences of Aid: China’s Commercial Relations with Africa and Latin America, 1992–2006," which appears in the most recent is</w:t>
      </w:r>
      <w:r>
        <w:t xml:space="preserve">sue of the Journal of Politics. </w:t>
      </w:r>
      <w:hyperlink r:id="rId27" w:history="1">
        <w:r w:rsidRPr="00D024C6">
          <w:rPr>
            <w:rStyle w:val="Hyperlink"/>
          </w:rPr>
          <w:t>http://thediplomat.com/china-power/no-strings-attached-evaluating-chinas-trade-relations-abroad/</w:t>
        </w:r>
      </w:hyperlink>
      <w:r>
        <w:t>)</w:t>
      </w:r>
    </w:p>
    <w:p w:rsidR="00CF6D6A" w:rsidRDefault="00CF6D6A" w:rsidP="00CF6D6A"/>
    <w:p w:rsidR="00CF6D6A" w:rsidRPr="000E38F4" w:rsidRDefault="00CF6D6A" w:rsidP="00CF6D6A">
      <w:pPr>
        <w:rPr>
          <w:rStyle w:val="StyleBoldUnderline"/>
        </w:rPr>
      </w:pPr>
      <w:r w:rsidRPr="000E38F4">
        <w:t xml:space="preserve">A second set of </w:t>
      </w:r>
      <w:r w:rsidRPr="000E38F4">
        <w:rPr>
          <w:rStyle w:val="StyleBoldUnderline"/>
        </w:rPr>
        <w:t>implications</w:t>
      </w:r>
      <w:r w:rsidRPr="000E38F4">
        <w:t xml:space="preserve"> deals </w:t>
      </w:r>
      <w:r w:rsidRPr="000E38F4">
        <w:rPr>
          <w:rStyle w:val="StyleBoldUnderline"/>
        </w:rPr>
        <w:t>with the United States. During the same period in which China’s trade with</w:t>
      </w:r>
      <w:r w:rsidRPr="000E38F4">
        <w:t xml:space="preserve"> Africa and </w:t>
      </w:r>
      <w:r w:rsidRPr="000E38F4">
        <w:rPr>
          <w:rStyle w:val="StyleBoldUnderline"/>
        </w:rPr>
        <w:t>Latin America and foreign policy convergence have increased, the United States and China have</w:t>
      </w:r>
      <w:r w:rsidRPr="000E38F4">
        <w:t xml:space="preserve"> actually </w:t>
      </w:r>
      <w:r w:rsidRPr="000E38F4">
        <w:rPr>
          <w:rStyle w:val="StyleBoldUnderline"/>
        </w:rPr>
        <w:t>diverged</w:t>
      </w:r>
      <w:r w:rsidRPr="000E38F4">
        <w:t xml:space="preserve"> in their overall UNGA voting behavior.  </w:t>
      </w:r>
      <w:r w:rsidRPr="000E38F4">
        <w:rPr>
          <w:rStyle w:val="StyleBoldUnderline"/>
        </w:rPr>
        <w:t>This suggests something of a zero sum dynamic in which China’s growing trade relations make it easier to attract allies in international forums whil</w:t>
      </w:r>
      <w:r>
        <w:rPr>
          <w:rStyle w:val="StyleBoldUnderline"/>
        </w:rPr>
        <w:t>e US influence is diminishing.</w:t>
      </w:r>
    </w:p>
    <w:p w:rsidR="00CF6D6A" w:rsidRPr="00CF6D6A" w:rsidRDefault="00CF6D6A" w:rsidP="00CF6D6A"/>
    <w:p w:rsidR="00377839" w:rsidRPr="00377839" w:rsidRDefault="00377839" w:rsidP="00377839"/>
    <w:p w:rsidR="00890338" w:rsidRDefault="00890338" w:rsidP="00F13227"/>
    <w:p w:rsidR="00890338" w:rsidRDefault="00890338" w:rsidP="00F13227"/>
    <w:p w:rsidR="00CA7BA7" w:rsidRDefault="00CA7BA7" w:rsidP="00821C4E">
      <w:pPr>
        <w:pStyle w:val="Heading1"/>
        <w:rPr>
          <w:rStyle w:val="StyleStyleBold12pt"/>
          <w:b/>
        </w:rPr>
      </w:pPr>
      <w:r>
        <w:rPr>
          <w:rStyle w:val="StyleStyleBold12pt"/>
          <w:b/>
        </w:rPr>
        <w:lastRenderedPageBreak/>
        <w:t xml:space="preserve">Impact </w:t>
      </w:r>
    </w:p>
    <w:p w:rsidR="00821C4E" w:rsidRDefault="00821C4E" w:rsidP="00821C4E">
      <w:pPr>
        <w:pStyle w:val="Heading2"/>
      </w:pPr>
      <w:r>
        <w:lastRenderedPageBreak/>
        <w:t xml:space="preserve">Top Level </w:t>
      </w:r>
    </w:p>
    <w:p w:rsidR="003F7F93" w:rsidRDefault="003F7F93" w:rsidP="00070A97">
      <w:pPr>
        <w:pStyle w:val="Heading3"/>
      </w:pPr>
      <w:r>
        <w:lastRenderedPageBreak/>
        <w:t xml:space="preserve">Impact Calc---2NC </w:t>
      </w:r>
    </w:p>
    <w:p w:rsidR="00AE6FFA" w:rsidRDefault="00AE6FFA" w:rsidP="00AE6FFA">
      <w:pPr>
        <w:pStyle w:val="Heading4"/>
      </w:pPr>
      <w:r w:rsidRPr="00AE6FFA">
        <w:t>Chinese encirclement</w:t>
      </w:r>
      <w:r w:rsidR="001D5624">
        <w:t xml:space="preserve"> collapses relations and</w:t>
      </w:r>
      <w:r w:rsidRPr="00AE6FFA">
        <w:t xml:space="preserve"> creates multiple scenarios for miscalculated nuclear conflict over Taiwan, sovereignty disputes and the south china sea, that’s Gross</w:t>
      </w:r>
    </w:p>
    <w:p w:rsidR="00AE6FFA" w:rsidRPr="00AE6FFA" w:rsidRDefault="00AE6FFA" w:rsidP="00AE6FFA">
      <w:pPr>
        <w:pStyle w:val="Heading4"/>
      </w:pPr>
      <w:r w:rsidRPr="00AE6FFA">
        <w:t xml:space="preserve">Outweighs </w:t>
      </w:r>
    </w:p>
    <w:p w:rsidR="00AE6FFA" w:rsidRPr="00AE6FFA" w:rsidRDefault="00AE6FFA" w:rsidP="00AE6FFA">
      <w:pPr>
        <w:pStyle w:val="Heading4"/>
      </w:pPr>
      <w:r w:rsidRPr="00AE6FFA">
        <w:t xml:space="preserve">a.) Escalation---intentional conflicts can be talked down or mediated, not true of accidents, miscalc can also happen at any time making it impossible to plan for prevents mitigation. </w:t>
      </w:r>
    </w:p>
    <w:p w:rsidR="00AE6FFA" w:rsidRPr="00AE6FFA" w:rsidRDefault="00AE6FFA" w:rsidP="00AE6FFA">
      <w:pPr>
        <w:pStyle w:val="Heading4"/>
      </w:pPr>
      <w:r w:rsidRPr="00AE6FFA">
        <w:t xml:space="preserve">b.) Probability---East asia is a powerder keg---several reasons </w:t>
      </w:r>
    </w:p>
    <w:p w:rsidR="00AE6FFA" w:rsidRDefault="00AE6FFA" w:rsidP="00AE6FFA">
      <w:r w:rsidRPr="00AE6FFA">
        <w:rPr>
          <w:rStyle w:val="StyleStyleBold12pt"/>
        </w:rPr>
        <w:t>Tellis 4</w:t>
      </w:r>
      <w:r>
        <w:t xml:space="preserve"> (Ashley, is a senior associate at the Carnegie Endowment for International Peace specializing in international security, defense, and Asian strategic issues.Assessing America’s War on Terror: Confronting Insurgency, Cementing Primacy</w:t>
      </w:r>
    </w:p>
    <w:p w:rsidR="00AE6FFA" w:rsidRPr="00BA7BCC" w:rsidRDefault="00AE6FFA" w:rsidP="00AE6FFA">
      <w:pPr>
        <w:rPr>
          <w:sz w:val="16"/>
        </w:rPr>
      </w:pPr>
      <w:r w:rsidRPr="00BA7BCC">
        <w:rPr>
          <w:sz w:val="16"/>
        </w:rPr>
        <w:t xml:space="preserve">While much of Asia’s demand for military capabilities has been fuelled by the interaction of continuing interstate insecurity and robust economic growth, even economic failure, in some instances, has not prevented the acquisition of various kinds of weapons of mass destruction. One analyst, Gaurav Kampani, summarized the problem arrestingly: Three out of the world’s four remaining states suspected of possessing chemical weapons are in Asia, and all of the states with biological weapons programs are Asian as well. Similarly, five of the current eight nuclear weapon powers are located on the continent, which is also home to the two other countries widely suspected of pursuing nuclear weapons programs—North Korea and Iran. </w:t>
      </w:r>
      <w:r w:rsidRPr="00AE6FFA">
        <w:rPr>
          <w:rStyle w:val="StyleBoldUnderline"/>
          <w:highlight w:val="cyan"/>
        </w:rPr>
        <w:t>The intersection of mass destruction capabilities and the rise of religious extremism, political disaffection, economic disarray, and deep interstate and intrastate conflicts make Asia the most disaster-prone region in the world</w:t>
      </w:r>
      <w:r w:rsidRPr="00BA7BCC">
        <w:rPr>
          <w:sz w:val="16"/>
        </w:rPr>
        <w:t>.89</w:t>
      </w:r>
    </w:p>
    <w:p w:rsidR="00AE6FFA" w:rsidRDefault="00AE6FFA" w:rsidP="00AE6FFA"/>
    <w:p w:rsidR="00AE6FFA" w:rsidRDefault="00AE6FFA" w:rsidP="00AE6FFA">
      <w:pPr>
        <w:rPr>
          <w:rStyle w:val="StyleStyleBold12pt"/>
        </w:rPr>
      </w:pPr>
      <w:r>
        <w:rPr>
          <w:rStyle w:val="StyleStyleBold12pt"/>
        </w:rPr>
        <w:t xml:space="preserve">Especially true of the SCS </w:t>
      </w:r>
    </w:p>
    <w:p w:rsidR="00AE6FFA" w:rsidRPr="00F55529" w:rsidRDefault="00AE6FFA" w:rsidP="00AE6FFA">
      <w:pPr>
        <w:rPr>
          <w:sz w:val="16"/>
        </w:rPr>
      </w:pPr>
      <w:r w:rsidRPr="000C05C4">
        <w:rPr>
          <w:rStyle w:val="StyleStyleBold12pt"/>
        </w:rPr>
        <w:t>Glaser, CSIS Senior Fellow, 12</w:t>
      </w:r>
      <w:r w:rsidRPr="00F55529">
        <w:rPr>
          <w:sz w:val="16"/>
        </w:rPr>
        <w:t xml:space="preserve"> (Bonnie, Senior Fellow,Center for Strategic and International Studies,  Armed Clash in the South China Sea, http://www.cfr.org/east-asia/armed-clash-south-china-sea/p27883)</w:t>
      </w:r>
    </w:p>
    <w:p w:rsidR="00AE6FFA" w:rsidRDefault="00AE6FFA" w:rsidP="00AE6FFA">
      <w:pPr>
        <w:rPr>
          <w:sz w:val="16"/>
        </w:rPr>
      </w:pPr>
      <w:r w:rsidRPr="00BA7BCC">
        <w:rPr>
          <w:rStyle w:val="StyleBoldUnderline"/>
          <w:highlight w:val="cyan"/>
        </w:rPr>
        <w:t>The risk of conflict in the S</w:t>
      </w:r>
      <w:r w:rsidRPr="00AE6FFA">
        <w:rPr>
          <w:rStyle w:val="StyleBoldUnderline"/>
        </w:rPr>
        <w:t xml:space="preserve">outh </w:t>
      </w:r>
      <w:r w:rsidRPr="00BA7BCC">
        <w:rPr>
          <w:rStyle w:val="StyleBoldUnderline"/>
          <w:highlight w:val="cyan"/>
        </w:rPr>
        <w:t>C</w:t>
      </w:r>
      <w:r w:rsidRPr="00AE6FFA">
        <w:rPr>
          <w:rStyle w:val="StyleBoldUnderline"/>
        </w:rPr>
        <w:t xml:space="preserve">hina </w:t>
      </w:r>
      <w:r w:rsidRPr="00BA7BCC">
        <w:rPr>
          <w:rStyle w:val="StyleBoldUnderline"/>
          <w:highlight w:val="cyan"/>
        </w:rPr>
        <w:t>S</w:t>
      </w:r>
      <w:r w:rsidRPr="00AE6FFA">
        <w:rPr>
          <w:rStyle w:val="StyleBoldUnderline"/>
        </w:rPr>
        <w:t xml:space="preserve">ea </w:t>
      </w:r>
      <w:r w:rsidRPr="00BA7BCC">
        <w:rPr>
          <w:rStyle w:val="StyleBoldUnderline"/>
          <w:highlight w:val="cyan"/>
        </w:rPr>
        <w:t>is significant</w:t>
      </w:r>
      <w:r w:rsidRPr="0028573B">
        <w:rPr>
          <w:rStyle w:val="StyleBoldUnderline"/>
        </w:rPr>
        <w:t>.</w:t>
      </w:r>
      <w:r w:rsidRPr="00F55529">
        <w:rPr>
          <w:sz w:val="16"/>
        </w:rPr>
        <w:t xml:space="preserve"> </w:t>
      </w:r>
      <w:r w:rsidRPr="0028573B">
        <w:rPr>
          <w:rStyle w:val="StyleBoldUnderline"/>
        </w:rPr>
        <w:t>China, Taiwan, Vietnam, Malaysia, Brunei,</w:t>
      </w:r>
      <w:r>
        <w:rPr>
          <w:rStyle w:val="StyleBoldUnderline"/>
        </w:rPr>
        <w:t xml:space="preserve"> </w:t>
      </w:r>
      <w:r w:rsidRPr="0028573B">
        <w:rPr>
          <w:rStyle w:val="StyleBoldUnderline"/>
        </w:rPr>
        <w:t xml:space="preserve">and the Philippines have competing territorial </w:t>
      </w:r>
      <w:r w:rsidRPr="00F55529">
        <w:rPr>
          <w:sz w:val="16"/>
        </w:rPr>
        <w:t xml:space="preserve">and jurisdictional </w:t>
      </w:r>
      <w:r w:rsidRPr="00BA7BCC">
        <w:rPr>
          <w:rStyle w:val="StyleBoldUnderline"/>
        </w:rPr>
        <w:t>claims, particularly over</w:t>
      </w:r>
      <w:r w:rsidRPr="00F55529">
        <w:rPr>
          <w:sz w:val="16"/>
        </w:rPr>
        <w:t xml:space="preserve"> rights to exploit the region’s possibly extensive </w:t>
      </w:r>
      <w:r w:rsidRPr="00AE6FFA">
        <w:rPr>
          <w:rStyle w:val="StyleBoldUnderline"/>
        </w:rPr>
        <w:t xml:space="preserve">reserves of </w:t>
      </w:r>
      <w:r w:rsidRPr="00BA7BCC">
        <w:rPr>
          <w:rStyle w:val="StyleBoldUnderline"/>
        </w:rPr>
        <w:t>oil and gas</w:t>
      </w:r>
      <w:r w:rsidRPr="0028573B">
        <w:rPr>
          <w:rStyle w:val="StyleBoldUnderline"/>
        </w:rPr>
        <w:t>.</w:t>
      </w:r>
      <w:r w:rsidRPr="00F55529">
        <w:rPr>
          <w:sz w:val="16"/>
        </w:rPr>
        <w:t xml:space="preserve"> </w:t>
      </w:r>
      <w:r w:rsidRPr="00BA7BCC">
        <w:rPr>
          <w:rStyle w:val="StyleBoldUnderline"/>
          <w:highlight w:val="cyan"/>
        </w:rPr>
        <w:t xml:space="preserve">Freedom of navigation </w:t>
      </w:r>
      <w:r w:rsidRPr="00BA7BCC">
        <w:rPr>
          <w:rStyle w:val="StyleBoldUnderline"/>
        </w:rPr>
        <w:t xml:space="preserve">in the region </w:t>
      </w:r>
      <w:r w:rsidRPr="00BA7BCC">
        <w:rPr>
          <w:rStyle w:val="StyleBoldUnderline"/>
          <w:highlight w:val="cyan"/>
        </w:rPr>
        <w:t xml:space="preserve">is </w:t>
      </w:r>
      <w:r w:rsidRPr="00BA7BCC">
        <w:rPr>
          <w:rStyle w:val="StyleBoldUnderline"/>
        </w:rPr>
        <w:t xml:space="preserve">also a </w:t>
      </w:r>
      <w:r w:rsidRPr="00BA7BCC">
        <w:rPr>
          <w:rStyle w:val="StyleBoldUnderline"/>
          <w:highlight w:val="cyan"/>
        </w:rPr>
        <w:t>contentious</w:t>
      </w:r>
      <w:r w:rsidRPr="0028573B">
        <w:rPr>
          <w:rStyle w:val="StyleBoldUnderline"/>
        </w:rPr>
        <w:t xml:space="preserve"> issue, especially </w:t>
      </w:r>
      <w:r w:rsidRPr="00BA7BCC">
        <w:rPr>
          <w:rStyle w:val="StyleBoldUnderline"/>
          <w:highlight w:val="cyan"/>
        </w:rPr>
        <w:t>between the</w:t>
      </w:r>
      <w:r w:rsidRPr="00BA7BCC">
        <w:rPr>
          <w:sz w:val="16"/>
          <w:highlight w:val="cyan"/>
        </w:rPr>
        <w:t xml:space="preserve"> </w:t>
      </w:r>
      <w:r w:rsidRPr="00BA7BCC">
        <w:rPr>
          <w:rStyle w:val="Emphasis"/>
          <w:highlight w:val="cyan"/>
        </w:rPr>
        <w:t>U</w:t>
      </w:r>
      <w:r w:rsidRPr="00F55529">
        <w:rPr>
          <w:sz w:val="16"/>
        </w:rPr>
        <w:t xml:space="preserve">nited </w:t>
      </w:r>
      <w:r w:rsidRPr="00BA7BCC">
        <w:rPr>
          <w:rStyle w:val="Emphasis"/>
          <w:highlight w:val="cyan"/>
        </w:rPr>
        <w:t>S</w:t>
      </w:r>
      <w:r w:rsidRPr="00F55529">
        <w:rPr>
          <w:sz w:val="16"/>
        </w:rPr>
        <w:t xml:space="preserve">tates </w:t>
      </w:r>
      <w:r w:rsidRPr="00BA7BCC">
        <w:rPr>
          <w:rStyle w:val="StyleBoldUnderline"/>
          <w:highlight w:val="cyan"/>
        </w:rPr>
        <w:t>and China</w:t>
      </w:r>
      <w:r w:rsidRPr="00F55529">
        <w:rPr>
          <w:sz w:val="16"/>
        </w:rPr>
        <w:t xml:space="preserve"> over the right of U.S. military vessels to operate in China’s two-hundred-mile exclusive economic zone (EEZ). These tensions are shaping—and being shaped by—rising apprehensions about the growth of China’s military power and its regional intentions. </w:t>
      </w:r>
      <w:r w:rsidRPr="0028573B">
        <w:rPr>
          <w:rStyle w:val="StyleBoldUnderline"/>
        </w:rPr>
        <w:t>China has embarked on a substantial modernization of its maritime</w:t>
      </w:r>
      <w:r>
        <w:rPr>
          <w:rStyle w:val="StyleBoldUnderline"/>
        </w:rPr>
        <w:t xml:space="preserve"> </w:t>
      </w:r>
      <w:r w:rsidRPr="0028573B">
        <w:rPr>
          <w:rStyle w:val="StyleBoldUnderline"/>
        </w:rPr>
        <w:t>paramilitary forces as well as naval capabilities to enforce its sovereignty and jurisdiction claims by</w:t>
      </w:r>
      <w:r>
        <w:rPr>
          <w:rStyle w:val="StyleBoldUnderline"/>
        </w:rPr>
        <w:t xml:space="preserve"> </w:t>
      </w:r>
      <w:r w:rsidRPr="0028573B">
        <w:rPr>
          <w:rStyle w:val="StyleBoldUnderline"/>
        </w:rPr>
        <w:t>force if necessary.</w:t>
      </w:r>
      <w:r w:rsidRPr="00F55529">
        <w:rPr>
          <w:sz w:val="16"/>
        </w:rPr>
        <w:t xml:space="preserve"> At the same time, it is developing capabilities that would put U.S. forces in the region at risk in a conflict, thus potentially denying access to the U.S. Navy in the western Pacific. </w:t>
      </w:r>
      <w:r w:rsidRPr="00BA7BCC">
        <w:rPr>
          <w:rStyle w:val="StyleBoldUnderline"/>
          <w:highlight w:val="cyan"/>
        </w:rPr>
        <w:t>Given the growing importance of the U.S.-China relationship</w:t>
      </w:r>
      <w:r w:rsidRPr="00F55529">
        <w:rPr>
          <w:sz w:val="16"/>
        </w:rPr>
        <w:t xml:space="preserve">, and the Asia-Pacific region more generally, to the global economy, </w:t>
      </w:r>
      <w:r w:rsidRPr="00BA7BCC">
        <w:rPr>
          <w:rStyle w:val="StyleBoldUnderline"/>
          <w:highlight w:val="cyan"/>
        </w:rPr>
        <w:t xml:space="preserve">the </w:t>
      </w:r>
      <w:r w:rsidRPr="00BA7BCC">
        <w:rPr>
          <w:rStyle w:val="Emphasis"/>
          <w:highlight w:val="cyan"/>
        </w:rPr>
        <w:t>U</w:t>
      </w:r>
      <w:r w:rsidRPr="00F55529">
        <w:rPr>
          <w:sz w:val="16"/>
        </w:rPr>
        <w:t xml:space="preserve">nited </w:t>
      </w:r>
      <w:r w:rsidRPr="00BA7BCC">
        <w:rPr>
          <w:rStyle w:val="Emphasis"/>
          <w:highlight w:val="cyan"/>
        </w:rPr>
        <w:t>S</w:t>
      </w:r>
      <w:r w:rsidRPr="00F55529">
        <w:rPr>
          <w:sz w:val="16"/>
        </w:rPr>
        <w:t xml:space="preserve">tates </w:t>
      </w:r>
      <w:r w:rsidRPr="00BA7BCC">
        <w:rPr>
          <w:rStyle w:val="StyleBoldUnderline"/>
          <w:highlight w:val="cyan"/>
        </w:rPr>
        <w:t xml:space="preserve">has a major interest in preventing </w:t>
      </w:r>
      <w:r w:rsidRPr="00AE6FFA">
        <w:rPr>
          <w:rStyle w:val="StyleBoldUnderline"/>
        </w:rPr>
        <w:t>any</w:t>
      </w:r>
      <w:r>
        <w:rPr>
          <w:rStyle w:val="StyleBoldUnderline"/>
        </w:rPr>
        <w:t xml:space="preserve"> </w:t>
      </w:r>
      <w:r w:rsidRPr="00AE6FFA">
        <w:rPr>
          <w:rStyle w:val="StyleBoldUnderline"/>
        </w:rPr>
        <w:t xml:space="preserve">one of </w:t>
      </w:r>
      <w:r w:rsidRPr="00BA7BCC">
        <w:rPr>
          <w:rStyle w:val="StyleBoldUnderline"/>
          <w:highlight w:val="cyan"/>
        </w:rPr>
        <w:t>the various disputes in the S</w:t>
      </w:r>
      <w:r w:rsidRPr="00AE6FFA">
        <w:rPr>
          <w:rStyle w:val="StyleBoldUnderline"/>
        </w:rPr>
        <w:t xml:space="preserve">outh </w:t>
      </w:r>
      <w:r w:rsidRPr="00BA7BCC">
        <w:rPr>
          <w:rStyle w:val="StyleBoldUnderline"/>
          <w:highlight w:val="cyan"/>
        </w:rPr>
        <w:t>C</w:t>
      </w:r>
      <w:r w:rsidRPr="00AE6FFA">
        <w:rPr>
          <w:rStyle w:val="StyleBoldUnderline"/>
        </w:rPr>
        <w:t xml:space="preserve">hina </w:t>
      </w:r>
      <w:r w:rsidRPr="00BA7BCC">
        <w:rPr>
          <w:rStyle w:val="StyleBoldUnderline"/>
          <w:highlight w:val="cyan"/>
        </w:rPr>
        <w:t>S</w:t>
      </w:r>
      <w:r w:rsidRPr="00AE6FFA">
        <w:rPr>
          <w:rStyle w:val="StyleBoldUnderline"/>
        </w:rPr>
        <w:t xml:space="preserve">ea </w:t>
      </w:r>
      <w:r w:rsidRPr="00BA7BCC">
        <w:rPr>
          <w:rStyle w:val="StyleBoldUnderline"/>
          <w:highlight w:val="cyan"/>
        </w:rPr>
        <w:t>from escalating</w:t>
      </w:r>
      <w:r w:rsidRPr="00285074">
        <w:rPr>
          <w:rStyle w:val="StyleBoldUnderline"/>
        </w:rPr>
        <w:t xml:space="preserve"> militarily</w:t>
      </w:r>
      <w:r w:rsidRPr="00F55529">
        <w:rPr>
          <w:sz w:val="16"/>
        </w:rPr>
        <w:t>.</w:t>
      </w:r>
    </w:p>
    <w:p w:rsidR="006C384A" w:rsidRDefault="006C384A" w:rsidP="00070A97">
      <w:pPr>
        <w:pStyle w:val="Heading3"/>
      </w:pPr>
      <w:r>
        <w:lastRenderedPageBreak/>
        <w:t xml:space="preserve">Impact---Relations---2NC </w:t>
      </w:r>
    </w:p>
    <w:p w:rsidR="00E5519F" w:rsidRDefault="00E5519F" w:rsidP="00E5519F">
      <w:pPr>
        <w:pStyle w:val="Heading4"/>
      </w:pPr>
      <w:r>
        <w:t xml:space="preserve">China won’t move to upset the US but increasing presence in the region guts relations </w:t>
      </w:r>
    </w:p>
    <w:p w:rsidR="006C384A" w:rsidRDefault="00E5519F" w:rsidP="006C384A">
      <w:r w:rsidRPr="00E5519F">
        <w:rPr>
          <w:rStyle w:val="StyleStyleBold12pt"/>
        </w:rPr>
        <w:t>Watson 4</w:t>
      </w:r>
      <w:r>
        <w:t xml:space="preserve"> (Cynthia A. Watson is professor of strategy at the National War College</w:t>
      </w:r>
      <w:r w:rsidR="006C384A">
        <w:t>“U.S. Responses to China’s Growing Interests in Latin America: Dawning Recognition of a Changing Hemisphere,”</w:t>
      </w:r>
      <w:r>
        <w:t xml:space="preserve"> http://www.wilsoncenter.org/sites/default/files/EnterDragonFinal.pdf) </w:t>
      </w:r>
    </w:p>
    <w:p w:rsidR="00E5519F" w:rsidRDefault="00E5519F" w:rsidP="006C384A">
      <w:r w:rsidRPr="00E5519F">
        <w:rPr>
          <w:rStyle w:val="StyleBoldUnderline"/>
        </w:rPr>
        <w:t>Beijing</w:t>
      </w:r>
      <w:r>
        <w:t xml:space="preserve">, with either malevolent strategic goals or benevolent national interests, </w:t>
      </w:r>
      <w:r w:rsidRPr="00E5519F">
        <w:rPr>
          <w:rStyle w:val="StyleBoldUnderline"/>
        </w:rPr>
        <w:t>moved into the void created by Washington’s preoccupation</w:t>
      </w:r>
      <w:r>
        <w:t xml:space="preserve"> elsewhere. </w:t>
      </w:r>
      <w:r w:rsidRPr="00E5519F">
        <w:rPr>
          <w:rStyle w:val="StyleBoldUnderline"/>
        </w:rPr>
        <w:t>These actions</w:t>
      </w:r>
      <w:r>
        <w:t xml:space="preserve">, however, </w:t>
      </w:r>
      <w:r w:rsidRPr="00E5519F">
        <w:rPr>
          <w:rStyle w:val="StyleBoldUnderline"/>
        </w:rPr>
        <w:t>have been</w:t>
      </w:r>
      <w:r>
        <w:t xml:space="preserve"> relatively </w:t>
      </w:r>
      <w:r w:rsidRPr="00E5519F">
        <w:rPr>
          <w:rStyle w:val="StyleBoldUnderline"/>
        </w:rPr>
        <w:t>calibrated and cautious</w:t>
      </w:r>
      <w:r>
        <w:t xml:space="preserve"> </w:t>
      </w:r>
      <w:r w:rsidRPr="00E5519F">
        <w:rPr>
          <w:rStyle w:val="StyleBoldUnderline"/>
        </w:rPr>
        <w:t>because the PRC’s overall objective</w:t>
      </w:r>
      <w:r>
        <w:t xml:space="preserve"> </w:t>
      </w:r>
      <w:r w:rsidRPr="00E5519F">
        <w:rPr>
          <w:rStyle w:val="StyleBoldUnderline"/>
        </w:rPr>
        <w:t>of increasing</w:t>
      </w:r>
      <w:r>
        <w:t xml:space="preserve"> economic </w:t>
      </w:r>
      <w:r w:rsidRPr="00E5519F">
        <w:rPr>
          <w:rStyle w:val="StyleBoldUnderline"/>
        </w:rPr>
        <w:t>growth depends ﬁ rst</w:t>
      </w:r>
      <w:r>
        <w:t xml:space="preserve"> and foremost </w:t>
      </w:r>
      <w:r w:rsidRPr="00E5519F">
        <w:rPr>
          <w:rStyle w:val="StyleBoldUnderline"/>
        </w:rPr>
        <w:t>on good ties with Washington</w:t>
      </w:r>
      <w:r>
        <w:t xml:space="preserve">. </w:t>
      </w:r>
      <w:r w:rsidRPr="00E5519F">
        <w:rPr>
          <w:rStyle w:val="StyleBoldUnderline"/>
        </w:rPr>
        <w:t>As the PRC has highlighted its self-perceived ‘peaceful rise’</w:t>
      </w:r>
      <w:r>
        <w:t xml:space="preserve"> in the international system, </w:t>
      </w:r>
      <w:r w:rsidRPr="00E5519F">
        <w:rPr>
          <w:rStyle w:val="StyleBoldUnderline"/>
        </w:rPr>
        <w:t>its emphasis is actually on the peaceful environment</w:t>
      </w:r>
      <w:r>
        <w:t xml:space="preserve"> </w:t>
      </w:r>
      <w:r w:rsidRPr="00E5519F">
        <w:rPr>
          <w:rStyle w:val="StyleBoldUnderline"/>
        </w:rPr>
        <w:t>Beijing desires</w:t>
      </w:r>
      <w:r>
        <w:t xml:space="preserve"> in order to achieve its goals. </w:t>
      </w:r>
      <w:r w:rsidRPr="00E5519F">
        <w:rPr>
          <w:rStyle w:val="Emphasis"/>
        </w:rPr>
        <w:t>Activating major anti-Chinese activities</w:t>
      </w:r>
      <w:r>
        <w:t xml:space="preserve"> </w:t>
      </w:r>
      <w:r w:rsidRPr="00E5519F">
        <w:rPr>
          <w:rStyle w:val="StyleBoldUnderline"/>
        </w:rPr>
        <w:t xml:space="preserve">in Washington would not beneﬁ t Beijing </w:t>
      </w:r>
      <w:r w:rsidRPr="00E5519F">
        <w:rPr>
          <w:rStyle w:val="Emphasis"/>
        </w:rPr>
        <w:t>nor would the results of the enhanced ties</w:t>
      </w:r>
      <w:r>
        <w:t xml:space="preserve"> w</w:t>
      </w:r>
      <w:r w:rsidRPr="00E5519F">
        <w:rPr>
          <w:rStyle w:val="StyleBoldUnderline"/>
        </w:rPr>
        <w:t xml:space="preserve">ith Latin America outweigh the </w:t>
      </w:r>
      <w:r w:rsidRPr="00E5519F">
        <w:rPr>
          <w:rStyle w:val="Emphasis"/>
        </w:rPr>
        <w:t xml:space="preserve">costs of losing goodwill </w:t>
      </w:r>
      <w:r>
        <w:t xml:space="preserve">from the United States. In sum, Washington remains more important for Beijing than any or all of Latin America. </w:t>
      </w:r>
    </w:p>
    <w:p w:rsidR="00E5519F" w:rsidRDefault="00E5519F" w:rsidP="006C384A"/>
    <w:p w:rsidR="00E5519F" w:rsidRDefault="00E5519F" w:rsidP="00E5519F">
      <w:pPr>
        <w:pStyle w:val="Heading4"/>
      </w:pPr>
      <w:r>
        <w:t xml:space="preserve">Strong relations are key to solve their impact---flips try or die </w:t>
      </w:r>
    </w:p>
    <w:p w:rsidR="00E5519F" w:rsidRDefault="00E5519F" w:rsidP="00E5519F">
      <w:r w:rsidRPr="001D5624">
        <w:rPr>
          <w:rStyle w:val="StyleStyleBold12pt"/>
        </w:rPr>
        <w:t>Manning 7/9/13</w:t>
      </w:r>
      <w:r>
        <w:t xml:space="preserve"> (Robert A. Manning is a senior fellow of the Brent Scowcroft Center for International Security at the Atlantic Council. “US counterbalancing China, not containing,” http://www.eastasiaforum.org/2013/07/09/us-counterbalancing-china-not-containing/) </w:t>
      </w:r>
    </w:p>
    <w:p w:rsidR="00E5519F" w:rsidRPr="001D5624" w:rsidRDefault="00E5519F" w:rsidP="00E5519F">
      <w:pPr>
        <w:rPr>
          <w:rStyle w:val="StyleBoldUnderline"/>
        </w:rPr>
      </w:pPr>
      <w:r w:rsidRPr="001D5624">
        <w:rPr>
          <w:rStyle w:val="StyleBoldUnderline"/>
        </w:rPr>
        <w:t>Counterbalancing</w:t>
      </w:r>
      <w:r w:rsidRPr="001D5624">
        <w:rPr>
          <w:sz w:val="16"/>
        </w:rPr>
        <w:t xml:space="preserve"> means mobilising resources and partners to offset a perceived challenge to the existing strategic balance. The danger is that this </w:t>
      </w:r>
      <w:r w:rsidRPr="001D5624">
        <w:rPr>
          <w:rStyle w:val="StyleBoldUnderline"/>
        </w:rPr>
        <w:t>can create a dynamic known as a ‘security dilemma’</w:t>
      </w:r>
      <w:r w:rsidRPr="001D5624">
        <w:rPr>
          <w:sz w:val="16"/>
        </w:rPr>
        <w:t xml:space="preserve"> in international relations theory. One state increasing its military strength because it feels vulnerable may produce an unintended reaction in another state which feels threatened, leading to </w:t>
      </w:r>
      <w:r w:rsidRPr="001D5624">
        <w:rPr>
          <w:rStyle w:val="Emphasis"/>
        </w:rPr>
        <w:t xml:space="preserve">a spiral of increased tensions and conflict. </w:t>
      </w:r>
      <w:r w:rsidRPr="001D5624">
        <w:rPr>
          <w:rStyle w:val="StyleBoldUnderline"/>
        </w:rPr>
        <w:t>This is evident in US–China relations</w:t>
      </w:r>
      <w:r w:rsidRPr="001D5624">
        <w:rPr>
          <w:sz w:val="16"/>
        </w:rPr>
        <w:t xml:space="preserve">. </w:t>
      </w:r>
      <w:r w:rsidRPr="001D5624">
        <w:rPr>
          <w:rStyle w:val="StyleBoldUnderline"/>
        </w:rPr>
        <w:t>The US ‘rebalance’</w:t>
      </w:r>
      <w:r w:rsidRPr="001D5624">
        <w:rPr>
          <w:sz w:val="16"/>
        </w:rPr>
        <w:t xml:space="preserve"> reflects a response to a growing Chinese military power, a concern that a longtime core US interest — maritime access — </w:t>
      </w:r>
      <w:r w:rsidRPr="001D5624">
        <w:rPr>
          <w:rStyle w:val="StyleBoldUnderline"/>
        </w:rPr>
        <w:t>may be at risk</w:t>
      </w:r>
      <w:r w:rsidRPr="001D5624">
        <w:rPr>
          <w:sz w:val="16"/>
        </w:rPr>
        <w:t xml:space="preserve">. And as prominent strategic thinker Dr Wu </w:t>
      </w:r>
      <w:r w:rsidRPr="001D5624">
        <w:rPr>
          <w:rStyle w:val="StyleBoldUnderline"/>
        </w:rPr>
        <w:t>Xinbo</w:t>
      </w:r>
      <w:r w:rsidRPr="001D5624">
        <w:rPr>
          <w:sz w:val="16"/>
        </w:rPr>
        <w:t xml:space="preserve"> </w:t>
      </w:r>
      <w:r w:rsidRPr="001D5624">
        <w:rPr>
          <w:rStyle w:val="StyleBoldUnderline"/>
        </w:rPr>
        <w:t>of Fudan University</w:t>
      </w:r>
      <w:r w:rsidRPr="001D5624">
        <w:rPr>
          <w:sz w:val="16"/>
        </w:rPr>
        <w:t xml:space="preserve"> </w:t>
      </w:r>
      <w:r w:rsidRPr="001D5624">
        <w:rPr>
          <w:rStyle w:val="StyleBoldUnderline"/>
        </w:rPr>
        <w:t>has written, ‘China has responded by continuing to develop its “area-denial” and “anti-access” capabilities so as to maintain a reliable deterrent</w:t>
      </w:r>
      <w:r w:rsidRPr="001D5624">
        <w:rPr>
          <w:sz w:val="16"/>
        </w:rPr>
        <w:t xml:space="preserve"> against US forces within the so-called first island chain’. From the US perspective, this may have cause and effect backwards, but it captures the action–reaction dynamic at play. </w:t>
      </w:r>
      <w:r w:rsidRPr="001D5624">
        <w:rPr>
          <w:rStyle w:val="StyleBoldUnderline"/>
        </w:rPr>
        <w:t>This</w:t>
      </w:r>
      <w:r w:rsidRPr="001D5624">
        <w:rPr>
          <w:sz w:val="16"/>
        </w:rPr>
        <w:t xml:space="preserve"> Pentagon–PLA </w:t>
      </w:r>
      <w:r w:rsidRPr="001D5624">
        <w:rPr>
          <w:rStyle w:val="StyleBoldUnderline"/>
        </w:rPr>
        <w:t>mirror-imaging and reflexive competition lies behind the strategic distrust in US–China relations</w:t>
      </w:r>
      <w:r w:rsidRPr="001D5624">
        <w:rPr>
          <w:sz w:val="16"/>
        </w:rPr>
        <w:t xml:space="preserve">. It is also why Presidents Obama and Xi agreed on the need to create a new type of relationship at the recent US–China Summit in California. The challenge to the US–China relationship, and more broadly to stability in East Asia, is how to move from strategic distrust to strategic reassurance. The reality is that </w:t>
      </w:r>
      <w:r w:rsidRPr="001D5624">
        <w:rPr>
          <w:rStyle w:val="StyleBoldUnderline"/>
        </w:rPr>
        <w:t>mutual vulnerabilities</w:t>
      </w:r>
      <w:r w:rsidRPr="001D5624">
        <w:rPr>
          <w:sz w:val="16"/>
        </w:rPr>
        <w:t xml:space="preserve">, </w:t>
      </w:r>
      <w:r w:rsidRPr="001D5624">
        <w:rPr>
          <w:rStyle w:val="StyleBoldUnderline"/>
        </w:rPr>
        <w:t xml:space="preserve">from </w:t>
      </w:r>
      <w:r w:rsidRPr="001D5624">
        <w:rPr>
          <w:rStyle w:val="Emphasis"/>
        </w:rPr>
        <w:t>economic</w:t>
      </w:r>
      <w:r w:rsidRPr="001D5624">
        <w:rPr>
          <w:sz w:val="16"/>
        </w:rPr>
        <w:t xml:space="preserve"> and financial </w:t>
      </w:r>
      <w:r w:rsidRPr="001D5624">
        <w:rPr>
          <w:rStyle w:val="Emphasis"/>
        </w:rPr>
        <w:t>to cyberspace</w:t>
      </w:r>
      <w:r w:rsidRPr="001D5624">
        <w:rPr>
          <w:sz w:val="16"/>
        </w:rPr>
        <w:t xml:space="preserve">, </w:t>
      </w:r>
      <w:r w:rsidRPr="001D5624">
        <w:rPr>
          <w:rStyle w:val="Emphasis"/>
        </w:rPr>
        <w:t>outer space</w:t>
      </w:r>
      <w:r w:rsidRPr="001D5624">
        <w:rPr>
          <w:sz w:val="16"/>
        </w:rPr>
        <w:t xml:space="preserve"> </w:t>
      </w:r>
      <w:r w:rsidRPr="001D5624">
        <w:rPr>
          <w:rStyle w:val="Emphasis"/>
        </w:rPr>
        <w:t>and climate change, are</w:t>
      </w:r>
      <w:r w:rsidRPr="001D5624">
        <w:rPr>
          <w:sz w:val="16"/>
        </w:rPr>
        <w:t xml:space="preserve"> </w:t>
      </w:r>
      <w:r w:rsidRPr="001D5624">
        <w:rPr>
          <w:rStyle w:val="StyleBoldUnderline"/>
        </w:rPr>
        <w:t>shared interests</w:t>
      </w:r>
      <w:r w:rsidRPr="001D5624">
        <w:rPr>
          <w:sz w:val="16"/>
        </w:rPr>
        <w:t xml:space="preserve">. At the end of the day, </w:t>
      </w:r>
      <w:r w:rsidRPr="001D5624">
        <w:rPr>
          <w:rStyle w:val="StyleBoldUnderline"/>
        </w:rPr>
        <w:t xml:space="preserve">whether US–China relations become more cooperative or competitive will be a major factor shaping the </w:t>
      </w:r>
      <w:r w:rsidRPr="001D5624">
        <w:rPr>
          <w:rStyle w:val="Emphasis"/>
        </w:rPr>
        <w:t>international order</w:t>
      </w:r>
      <w:r w:rsidRPr="001D5624">
        <w:rPr>
          <w:rStyle w:val="StyleBoldUnderline"/>
        </w:rPr>
        <w:t xml:space="preserve"> in the 21st century. </w:t>
      </w:r>
    </w:p>
    <w:p w:rsidR="00E5519F" w:rsidRPr="006C384A" w:rsidRDefault="00E5519F" w:rsidP="006C384A"/>
    <w:p w:rsidR="00E5519F" w:rsidRDefault="00E5519F" w:rsidP="00070A97">
      <w:pPr>
        <w:pStyle w:val="Heading3"/>
      </w:pPr>
      <w:r>
        <w:lastRenderedPageBreak/>
        <w:t xml:space="preserve">Turns Case---Hegemony---2NC </w:t>
      </w:r>
    </w:p>
    <w:p w:rsidR="00E5519F" w:rsidRDefault="00E5519F" w:rsidP="00E5519F">
      <w:pPr>
        <w:pStyle w:val="Heading4"/>
      </w:pPr>
      <w:r>
        <w:t xml:space="preserve">Expanding Chinese influence will benefit the US down the road---solves the economy and hegemony </w:t>
      </w:r>
    </w:p>
    <w:p w:rsidR="00E5519F" w:rsidRDefault="00E5519F" w:rsidP="00E5519F">
      <w:r w:rsidRPr="00E5519F">
        <w:rPr>
          <w:rStyle w:val="StyleStyleBold12pt"/>
        </w:rPr>
        <w:t>Heine 8</w:t>
      </w:r>
      <w:r>
        <w:t xml:space="preserve"> (Jamie Heine is a COHA Research Associate “CHINA’S CLAIM IN LATIN AMERICA: SO FAR, A PARTNER NOT A THREAT,” http://www.coha.org/china%E2%80%99s-claim-in-latin-america-so-far-a-partner-not-a-threat/) </w:t>
      </w:r>
    </w:p>
    <w:p w:rsidR="00E5519F" w:rsidRPr="00E5519F" w:rsidRDefault="00E5519F" w:rsidP="00E5519F">
      <w:pPr>
        <w:rPr>
          <w:rStyle w:val="StyleBoldUnderline"/>
        </w:rPr>
      </w:pPr>
      <w:r w:rsidRPr="00E5519F">
        <w:rPr>
          <w:rStyle w:val="StyleBoldUnderline"/>
        </w:rPr>
        <w:t>Ramifications for</w:t>
      </w:r>
      <w:r>
        <w:t xml:space="preserve"> the U.S. </w:t>
      </w:r>
      <w:r w:rsidRPr="00E5519F">
        <w:rPr>
          <w:rStyle w:val="StyleBoldUnderline"/>
        </w:rPr>
        <w:t>China’s expanding economic relations with Latin America could</w:t>
      </w:r>
      <w:r>
        <w:t xml:space="preserve"> potentially </w:t>
      </w:r>
      <w:r w:rsidRPr="00E5519F">
        <w:rPr>
          <w:rStyle w:val="StyleBoldUnderline"/>
        </w:rPr>
        <w:t>have</w:t>
      </w:r>
      <w:r>
        <w:t xml:space="preserve"> </w:t>
      </w:r>
      <w:r w:rsidRPr="00E5519F">
        <w:rPr>
          <w:rStyle w:val="StyleBoldUnderline"/>
        </w:rPr>
        <w:t>an important impact on U.S. economic interests in the region</w:t>
      </w:r>
      <w:r>
        <w:t xml:space="preserve">. Primarily, </w:t>
      </w:r>
      <w:r w:rsidRPr="00E5519F">
        <w:rPr>
          <w:rStyle w:val="StyleBoldUnderline"/>
        </w:rPr>
        <w:t>China’s expanding</w:t>
      </w:r>
      <w:r>
        <w:t xml:space="preserve"> economic </w:t>
      </w:r>
      <w:r w:rsidRPr="00E5519F">
        <w:rPr>
          <w:rStyle w:val="StyleBoldUnderline"/>
        </w:rPr>
        <w:t>presence should increase the economic strength of its Latin American partners.</w:t>
      </w:r>
      <w:r>
        <w:t xml:space="preserve"> “The expanding relationship with China is transforming Latin America. </w:t>
      </w:r>
      <w:r w:rsidRPr="00E5519F">
        <w:rPr>
          <w:rStyle w:val="StyleBoldUnderline"/>
        </w:rPr>
        <w:t>Major infrastructure projects, including contemplated rail, road and pipeline projects, are focused on getting goods to and from Pacific ports”</w:t>
      </w:r>
      <w:r>
        <w:t xml:space="preserve"> (China-Latin America Task Force 2006). </w:t>
      </w:r>
      <w:r w:rsidRPr="00E5519F">
        <w:rPr>
          <w:rStyle w:val="StyleBoldUnderline"/>
        </w:rPr>
        <w:t>Growth in Latin American economies generated by increased trade with China would significantly increase opportunities for the U.S. to engage in mutually beneficial trade with Latin America</w:t>
      </w:r>
      <w:r>
        <w:t xml:space="preserve">. In fact, researcher Daniel </w:t>
      </w:r>
      <w:r w:rsidRPr="00E5519F">
        <w:rPr>
          <w:rStyle w:val="StyleBoldUnderline"/>
        </w:rPr>
        <w:t>Erikson has argued</w:t>
      </w:r>
      <w:r>
        <w:t>, “</w:t>
      </w:r>
      <w:r w:rsidRPr="00E5519F">
        <w:rPr>
          <w:rStyle w:val="StyleBoldUnderline"/>
        </w:rPr>
        <w:t>To the extent that China’s involvement is sparking economic growth in Latin America, it may contribute to economic stability and well-being in a manner that suits the U.S. desire to see a prosperous and healthy neighborhood”</w:t>
      </w:r>
      <w:r>
        <w:t xml:space="preserve"> (Erikson 2008). Therefore, </w:t>
      </w:r>
      <w:r w:rsidRPr="00E5519F">
        <w:rPr>
          <w:rStyle w:val="StyleBoldUnderline"/>
        </w:rPr>
        <w:t>China</w:t>
      </w:r>
      <w:r>
        <w:t xml:space="preserve"> is unlikely to automatically encroach on potential U.S. markets in Latin America because its </w:t>
      </w:r>
      <w:r w:rsidRPr="00E5519F">
        <w:rPr>
          <w:rStyle w:val="StyleBoldUnderline"/>
        </w:rPr>
        <w:t>enhanced</w:t>
      </w:r>
      <w:r>
        <w:t xml:space="preserve"> </w:t>
      </w:r>
      <w:r w:rsidRPr="00E5519F">
        <w:rPr>
          <w:rStyle w:val="StyleBoldUnderline"/>
        </w:rPr>
        <w:t>presence</w:t>
      </w:r>
      <w:r>
        <w:t xml:space="preserve"> </w:t>
      </w:r>
      <w:r w:rsidRPr="00E5519F">
        <w:rPr>
          <w:rStyle w:val="StyleBoldUnderline"/>
        </w:rPr>
        <w:t>will</w:t>
      </w:r>
      <w:r>
        <w:t xml:space="preserve"> help </w:t>
      </w:r>
      <w:r w:rsidRPr="00E5519F">
        <w:rPr>
          <w:rStyle w:val="StyleBoldUnderline"/>
        </w:rPr>
        <w:t>spur the development of entirely new markets in Latin America to which the U.S. will have access.</w:t>
      </w:r>
    </w:p>
    <w:p w:rsidR="004275B2" w:rsidRDefault="004275B2" w:rsidP="00070A97">
      <w:pPr>
        <w:pStyle w:val="Heading3"/>
      </w:pPr>
      <w:r>
        <w:lastRenderedPageBreak/>
        <w:t xml:space="preserve">Turns Case---Foreign Aid---2NC </w:t>
      </w:r>
    </w:p>
    <w:p w:rsidR="006176FA" w:rsidRPr="00964CFF" w:rsidRDefault="006176FA" w:rsidP="00964CFF">
      <w:pPr>
        <w:pStyle w:val="Heading4"/>
      </w:pPr>
      <w:r w:rsidRPr="00964CFF">
        <w:t xml:space="preserve">US aid gets rejected by the country and </w:t>
      </w:r>
      <w:r w:rsidR="0061192E" w:rsidRPr="00964CFF">
        <w:t xml:space="preserve">congress---only Chinese assistance is sustainable </w:t>
      </w:r>
    </w:p>
    <w:p w:rsidR="00A514ED" w:rsidRDefault="006176FA" w:rsidP="004275B2">
      <w:r w:rsidRPr="006176FA">
        <w:rPr>
          <w:rStyle w:val="StyleStyleBold12pt"/>
        </w:rPr>
        <w:t>Roett et al 8</w:t>
      </w:r>
      <w:r>
        <w:t xml:space="preserve"> (Professor Riordan Roett is a Brazil expert at the Johns Hopkins School of Advanced International Studies in Washington. </w:t>
      </w:r>
      <w:r w:rsidR="00A514ED">
        <w:t xml:space="preserve">“China's Expansion Into the Western Hemisphere: Implications for Latin America and the United States,” Google Books) </w:t>
      </w:r>
    </w:p>
    <w:p w:rsidR="004275B2" w:rsidRPr="006176FA" w:rsidRDefault="004275B2" w:rsidP="006176FA">
      <w:pPr>
        <w:rPr>
          <w:rStyle w:val="StyleBoldUnderline"/>
        </w:rPr>
      </w:pPr>
      <w:r>
        <w:t xml:space="preserve">A final consideration in U.S.-Latin American relations is the emergence of what some have called the wrong left, as opposed to the right left. As Jorge Castefiada wrote: </w:t>
      </w:r>
      <w:r w:rsidRPr="006176FA">
        <w:rPr>
          <w:rStyle w:val="StyleBoldUnderline"/>
        </w:rPr>
        <w:t>The leftist leaders who have arisen from a populist, nationalist past with few ideological underpinnings—Chavez with his military background, Kirchner with his Peronist roots.</w:t>
      </w:r>
      <w:r>
        <w:t xml:space="preserve"> Morales with his coca-leaf growers' militancy and agitprop, Lopez Obrador with his origins in the PRI— have proved much less responsive to modernizing influences. For them, rhetoric is more important than substance, and the fact of power is more important than its responsible exercise. </w:t>
      </w:r>
      <w:r w:rsidRPr="006176FA">
        <w:rPr>
          <w:rStyle w:val="StyleBoldUnderline"/>
        </w:rPr>
        <w:t>The despair of poor constituencies is a tool rather than a challenge, and taunting the U</w:t>
      </w:r>
      <w:r>
        <w:t xml:space="preserve">nited </w:t>
      </w:r>
      <w:r w:rsidRPr="006176FA">
        <w:rPr>
          <w:rStyle w:val="StyleBoldUnderline"/>
        </w:rPr>
        <w:t>S</w:t>
      </w:r>
      <w:r>
        <w:t xml:space="preserve">tates </w:t>
      </w:r>
      <w:r w:rsidRPr="006176FA">
        <w:rPr>
          <w:rStyle w:val="Emphasis"/>
        </w:rPr>
        <w:t>trumps</w:t>
      </w:r>
      <w:r>
        <w:t xml:space="preserve"> </w:t>
      </w:r>
      <w:r w:rsidRPr="006176FA">
        <w:rPr>
          <w:rStyle w:val="StyleBoldUnderline"/>
        </w:rPr>
        <w:t>promoting their countries' real interests</w:t>
      </w:r>
      <w:r>
        <w:t xml:space="preserve"> in the world.*'8 From the viewpoint of some analysts as well as government officials, </w:t>
      </w:r>
      <w:r w:rsidRPr="006176FA">
        <w:rPr>
          <w:rStyle w:val="StyleBoldUnderline"/>
        </w:rPr>
        <w:t>the wrong left appears to have the upper hand, at least in terms of rhetoric</w:t>
      </w:r>
      <w:r>
        <w:t xml:space="preserve">. For others, </w:t>
      </w:r>
      <w:r w:rsidRPr="006176FA">
        <w:rPr>
          <w:rStyle w:val="Emphasis"/>
        </w:rPr>
        <w:t>the situation is more nuanced</w:t>
      </w:r>
      <w:r>
        <w:t xml:space="preserve">. </w:t>
      </w:r>
      <w:r w:rsidRPr="006176FA">
        <w:rPr>
          <w:rStyle w:val="StyleBoldUnderline"/>
        </w:rPr>
        <w:t>Some leaders committed to social change and development are also fiscal conservatives, such as the presidents of Chile, Brazil, and Uruguay.</w:t>
      </w:r>
      <w:r>
        <w:t xml:space="preserve"> But Hugo Chavez of Venezuela embodies an ideological threat in the Americas not seen since Fidel Castro came to power in 1959. The wrong lefl is indeed anti-American, anlimarket,anti-FTAA, antiDoha, and antiimperialist. But is it the future of the region? And is it predominantly against any U.S. presence in the Western Hemisphere, or does it speak for long excluded and marginalized sectors of society that have never benefited from any model of economic development? </w:t>
      </w:r>
      <w:r w:rsidRPr="006176FA">
        <w:rPr>
          <w:rStyle w:val="StyleBoldUnderline"/>
        </w:rPr>
        <w:t>The United States fares badly in this debate</w:t>
      </w:r>
      <w:r>
        <w:t xml:space="preserve">. </w:t>
      </w:r>
      <w:r w:rsidRPr="006176FA">
        <w:rPr>
          <w:rStyle w:val="StyleBoldUnderline"/>
        </w:rPr>
        <w:t>With huge budget and trade deficits, there is little disposable wealth to address pressing social needs.</w:t>
      </w:r>
      <w:r>
        <w:t xml:space="preserve"> </w:t>
      </w:r>
      <w:r w:rsidRPr="006176FA">
        <w:rPr>
          <w:rStyle w:val="Emphasis"/>
        </w:rPr>
        <w:t>Foreign aid is not popular in Congress or with the American people</w:t>
      </w:r>
      <w:r>
        <w:t xml:space="preserve">. Moreover, in the region, </w:t>
      </w:r>
      <w:r w:rsidRPr="006176FA">
        <w:rPr>
          <w:rStyle w:val="StyleBoldUnderline"/>
        </w:rPr>
        <w:t>the wrong left views institutions such as the IMF</w:t>
      </w:r>
      <w:r>
        <w:t>, th</w:t>
      </w:r>
      <w:r w:rsidRPr="006176FA">
        <w:rPr>
          <w:rStyle w:val="StyleBoldUnderline"/>
        </w:rPr>
        <w:t xml:space="preserve">e World Bank, and the 1ADB with great suspicion and as stalking horses for the United States. </w:t>
      </w:r>
      <w:r>
        <w:t xml:space="preserve">For the pessimists, </w:t>
      </w:r>
      <w:r w:rsidRPr="006176FA">
        <w:t>the arrival of China in the Americas is inexorably going to lead to a strengthening</w:t>
      </w:r>
      <w:r>
        <w:t xml:space="preserve"> of the wrong left. China's Communist Parly and its ideological stance loom large for those leery of Beijing's strategic interests in the region. For those more optimistic, </w:t>
      </w:r>
      <w:r w:rsidRPr="006176FA">
        <w:rPr>
          <w:rStyle w:val="StyleBoldUnderline"/>
        </w:rPr>
        <w:t>the expansion of China's interests in Latin America is a logical development given the mainland's rapidly growing economy</w:t>
      </w:r>
      <w:r>
        <w:t xml:space="preserve">, </w:t>
      </w:r>
      <w:r w:rsidRPr="006176FA">
        <w:rPr>
          <w:rStyle w:val="StyleBoldUnderline"/>
        </w:rPr>
        <w:t>the need for natural resources and commodities, and the complementarities of its economy with most of the region's.</w:t>
      </w:r>
    </w:p>
    <w:p w:rsidR="00294B56" w:rsidRDefault="00294B56" w:rsidP="00070A97">
      <w:pPr>
        <w:pStyle w:val="Heading3"/>
      </w:pPr>
      <w:r>
        <w:lastRenderedPageBreak/>
        <w:t xml:space="preserve">Turns Case---Cuba Economy---2NC </w:t>
      </w:r>
    </w:p>
    <w:p w:rsidR="00294B56" w:rsidRDefault="00294B56" w:rsidP="00294B56">
      <w:pPr>
        <w:rPr>
          <w:rStyle w:val="StyleStyleBold12pt"/>
        </w:rPr>
      </w:pPr>
      <w:r>
        <w:rPr>
          <w:rStyle w:val="StyleStyleBold12pt"/>
        </w:rPr>
        <w:t xml:space="preserve">China helps make Cuba more capitalist---key to their economy  </w:t>
      </w:r>
    </w:p>
    <w:p w:rsidR="00294B56" w:rsidRDefault="00294B56" w:rsidP="00294B56">
      <w:r w:rsidRPr="00167A3D">
        <w:rPr>
          <w:rStyle w:val="StyleStyleBold12pt"/>
        </w:rPr>
        <w:t>Hearn 12</w:t>
      </w:r>
      <w:r>
        <w:t xml:space="preserve"> (Dr. Adrian H. Hearn is Australian Research Council (ARC) Future Fellow at the University of Sydney and co-chair of the Latin American Studies Association “China, Global Governance and the Future of Cuba,” http://journals.sub.uni-hamburg.de/giga/jcca/article/viewFile/498/496)  </w:t>
      </w:r>
    </w:p>
    <w:p w:rsidR="00294B56" w:rsidRPr="006C005A" w:rsidRDefault="00294B56" w:rsidP="00294B56">
      <w:pPr>
        <w:rPr>
          <w:rStyle w:val="StyleBoldUnderline"/>
        </w:rPr>
      </w:pPr>
      <w:r w:rsidRPr="006C005A">
        <w:rPr>
          <w:rStyle w:val="StyleBoldUnderline"/>
        </w:rPr>
        <w:t>Sino-Cuban coop</w:t>
      </w:r>
      <w:r>
        <w:t xml:space="preserve">eration </w:t>
      </w:r>
      <w:r w:rsidRPr="006C005A">
        <w:rPr>
          <w:rStyle w:val="StyleBoldUnderline"/>
        </w:rPr>
        <w:t>is</w:t>
      </w:r>
      <w:r>
        <w:t xml:space="preserve"> indeed </w:t>
      </w:r>
      <w:r w:rsidRPr="006C005A">
        <w:rPr>
          <w:rStyle w:val="StyleBoldUnderline"/>
        </w:rPr>
        <w:t>driven by a political strategy</w:t>
      </w:r>
      <w:r>
        <w:t xml:space="preserve">, but </w:t>
      </w:r>
      <w:r w:rsidRPr="006C005A">
        <w:rPr>
          <w:rStyle w:val="StyleBoldUnderline"/>
        </w:rPr>
        <w:t>it is focused less on undermining</w:t>
      </w:r>
      <w:r>
        <w:t xml:space="preserve"> </w:t>
      </w:r>
      <w:r w:rsidRPr="006C005A">
        <w:rPr>
          <w:rStyle w:val="StyleBoldUnderline"/>
        </w:rPr>
        <w:t>the U</w:t>
      </w:r>
      <w:r>
        <w:t xml:space="preserve">nited </w:t>
      </w:r>
      <w:r w:rsidRPr="006C005A">
        <w:rPr>
          <w:rStyle w:val="StyleBoldUnderline"/>
        </w:rPr>
        <w:t>S</w:t>
      </w:r>
      <w:r>
        <w:t xml:space="preserve">tates </w:t>
      </w:r>
      <w:r w:rsidRPr="006C005A">
        <w:rPr>
          <w:rStyle w:val="StyleBoldUnderline"/>
        </w:rPr>
        <w:t>than on the longterm</w:t>
      </w:r>
      <w:r>
        <w:t xml:space="preserve"> (and less newsworthy) </w:t>
      </w:r>
      <w:r w:rsidRPr="006C005A">
        <w:rPr>
          <w:rStyle w:val="StyleBoldUnderline"/>
        </w:rPr>
        <w:t>goal of upgrading and coordinating</w:t>
      </w:r>
      <w:r>
        <w:t xml:space="preserve"> </w:t>
      </w:r>
      <w:r w:rsidRPr="006C005A">
        <w:rPr>
          <w:rStyle w:val="StyleBoldUnderline"/>
        </w:rPr>
        <w:t>Cuba’s industrial capacities</w:t>
      </w:r>
      <w:r>
        <w:t xml:space="preserve">. Although </w:t>
      </w:r>
      <w:r w:rsidRPr="006C005A">
        <w:rPr>
          <w:rStyle w:val="StyleBoldUnderline"/>
        </w:rPr>
        <w:t>Chinese “assistance</w:t>
      </w:r>
      <w:r>
        <w:t xml:space="preserve">” to </w:t>
      </w:r>
      <w:r w:rsidRPr="006C005A">
        <w:rPr>
          <w:rStyle w:val="StyleBoldUnderline"/>
        </w:rPr>
        <w:t>Cuba is managed through governmental</w:t>
      </w:r>
      <w:r>
        <w:t xml:space="preserve"> </w:t>
      </w:r>
      <w:r w:rsidRPr="006C005A">
        <w:rPr>
          <w:rStyle w:val="StyleBoldUnderline"/>
        </w:rPr>
        <w:t>channels</w:t>
      </w:r>
      <w:r>
        <w:t xml:space="preserve">, </w:t>
      </w:r>
      <w:r w:rsidRPr="006C005A">
        <w:rPr>
          <w:rStyle w:val="StyleBoldUnderline"/>
        </w:rPr>
        <w:t>it has been accompanied by advice from Beijing about the benefits of</w:t>
      </w:r>
      <w:r>
        <w:t xml:space="preserve"> </w:t>
      </w:r>
      <w:r w:rsidRPr="006C005A">
        <w:rPr>
          <w:rStyle w:val="StyleBoldUnderline"/>
        </w:rPr>
        <w:t>incorporating a greater degree of private initiative</w:t>
      </w:r>
      <w:r>
        <w:t xml:space="preserve"> into the existing state-led system. </w:t>
      </w:r>
      <w:r w:rsidRPr="006C005A">
        <w:rPr>
          <w:rStyle w:val="StyleBoldUnderline"/>
        </w:rPr>
        <w:t xml:space="preserve">Under the leadership of Raúl </w:t>
      </w:r>
      <w:r>
        <w:t xml:space="preserve">Castro since 2008, </w:t>
      </w:r>
      <w:r w:rsidRPr="006C005A">
        <w:rPr>
          <w:rStyle w:val="StyleBoldUnderline"/>
        </w:rPr>
        <w:t>the Cuban government has begun to heed this advice</w:t>
      </w:r>
      <w:r>
        <w:t xml:space="preserve"> as it seeks to open the island’s economy in a controlled manner. The next section examines recent advances in Sino-Cuban cooperation, including bilateral efforts to plan the latter’s industrial evolution and implement market reforms. </w:t>
      </w:r>
      <w:r w:rsidRPr="006C005A">
        <w:rPr>
          <w:rStyle w:val="StyleBoldUnderline"/>
        </w:rPr>
        <w:t>These developments</w:t>
      </w:r>
      <w:r>
        <w:t xml:space="preserve"> suggest that </w:t>
      </w:r>
      <w:r w:rsidRPr="006C005A">
        <w:rPr>
          <w:rStyle w:val="StyleBoldUnderline"/>
        </w:rPr>
        <w:t>the Cuban government is distancing itself from Fidel Castro’s 50-year-long rejection of capitalism, and moreover</w:t>
      </w:r>
      <w:r>
        <w:t xml:space="preserve">, </w:t>
      </w:r>
      <w:r w:rsidRPr="006C005A">
        <w:rPr>
          <w:rStyle w:val="StyleBoldUnderline"/>
        </w:rPr>
        <w:t xml:space="preserve">that China is committed to guiding the Western hemisphere’s only communist nation toward reconciliation with international conventions. </w:t>
      </w:r>
    </w:p>
    <w:p w:rsidR="00294B56" w:rsidRDefault="00294B56" w:rsidP="00294B56">
      <w:pPr>
        <w:rPr>
          <w:rStyle w:val="StyleBoldUnderline"/>
        </w:rPr>
      </w:pPr>
    </w:p>
    <w:p w:rsidR="00294B56" w:rsidRPr="006C005A" w:rsidRDefault="00294B56" w:rsidP="00294B56">
      <w:pPr>
        <w:pStyle w:val="Heading4"/>
      </w:pPr>
      <w:r w:rsidRPr="006C005A">
        <w:t xml:space="preserve">China is key to make the 2011 cuban reforms successful---critical to growth </w:t>
      </w:r>
    </w:p>
    <w:p w:rsidR="00294B56" w:rsidRDefault="00294B56" w:rsidP="00294B56">
      <w:r w:rsidRPr="00167A3D">
        <w:rPr>
          <w:rStyle w:val="StyleStyleBold12pt"/>
        </w:rPr>
        <w:t>Hearn 12</w:t>
      </w:r>
      <w:r>
        <w:t xml:space="preserve"> (Dr. Adrian H. Hearn is Australian Research Council (ARC) Future Fellow at the University of Sydney and co-chair of the Latin American Studies Association “China, Global Governance and the Future of Cuba,” http://journals.sub.uni-hamburg.de/giga/jcca/article/viewFile/498/496)  </w:t>
      </w:r>
    </w:p>
    <w:p w:rsidR="00294B56" w:rsidRDefault="00294B56" w:rsidP="00294B56">
      <w:r w:rsidRPr="006C005A">
        <w:rPr>
          <w:rStyle w:val="StyleBoldUnderline"/>
        </w:rPr>
        <w:t>State cooperation</w:t>
      </w:r>
      <w:r>
        <w:t xml:space="preserve"> </w:t>
      </w:r>
      <w:r w:rsidRPr="006C005A">
        <w:rPr>
          <w:rStyle w:val="StyleBoldUnderline"/>
        </w:rPr>
        <w:t>with China has helped Cuba to establish the basic infrastructure it needs for economic growth.</w:t>
      </w:r>
      <w:r>
        <w:t xml:space="preserve"> The challenge now facing the island is to employ this platform to support private initiative and harness the productive potentials of the market. As Robert B. Reich famously wrote three decades ago, “</w:t>
      </w:r>
      <w:r w:rsidRPr="006C005A">
        <w:rPr>
          <w:rStyle w:val="StyleBoldUnderline"/>
        </w:rPr>
        <w:t>Economies are like bicycles. The faster they move, the better they maintain their balance unaided</w:t>
      </w:r>
      <w:r>
        <w:t xml:space="preserve">” (Reich 1982). The Chinese government adopted this strategy of gradual liberalisation at home in the early 1980s, and has repeatedly advocated it to Cuban officials ever since Fidel Castro’s 1995 meeting with Premier Li Peng in Beijing (Cheng 2007; Jiang 2009). After 15 years of hearing their advice, </w:t>
      </w:r>
      <w:r w:rsidRPr="006C005A">
        <w:rPr>
          <w:rStyle w:val="StyleBoldUnderline"/>
        </w:rPr>
        <w:t>Cuba’s reformers</w:t>
      </w:r>
      <w:r>
        <w:t xml:space="preserve"> – led by Raúl Castro – </w:t>
      </w:r>
      <w:r w:rsidRPr="006C005A">
        <w:rPr>
          <w:rStyle w:val="StyleBoldUnderline"/>
        </w:rPr>
        <w:t>are now listening</w:t>
      </w:r>
      <w:r>
        <w:t xml:space="preserve">. </w:t>
      </w:r>
      <w:r w:rsidRPr="006C005A">
        <w:rPr>
          <w:rStyle w:val="StyleBoldUnderline"/>
        </w:rPr>
        <w:t>Cuba’s sixth Communist Party Congress, which took place in April 2011, showed a growing acceptance of the market as a catalyst for national development.</w:t>
      </w:r>
      <w:r>
        <w:t xml:space="preserve"> The Economic and Social Policy Guidelines approved by the congress declared that ownership of private property, long considered antithetical to socialism, is now considered acceptable on the condition that it is not “concentrated” (República de Cuba 2011: 5, 11). The critical concern has therefore become how the state might leverage its considerable institutional capacities to optimise and guide economic performance. Critics argue that unlike China, Cuba’s commitment to “updating the socialist system” constitutes a justification for maintaining the 50year-old status quo, and that in light of the regime’s longevity, “nothing much will change” (Azel 2011). Others view the 2011 reforms as “a significant realignment of the paternalistic relationship that has existed between the state and its citizenry since the revolutionary period began in 1959” (Laverty 2011: 4). </w:t>
      </w:r>
      <w:r w:rsidRPr="006C005A">
        <w:rPr>
          <w:rStyle w:val="StyleBoldUnderline"/>
        </w:rPr>
        <w:t>Even Cuba’s long-time critic, Freedom House, has found that “the opening of a private sector, while still limited, is driving genuine change in Cuba”</w:t>
      </w:r>
      <w:r>
        <w:t xml:space="preserve"> (Moreno and Calingaert 2011: 25). </w:t>
      </w:r>
      <w:r w:rsidRPr="006C005A">
        <w:rPr>
          <w:rStyle w:val="StyleBoldUnderline"/>
        </w:rPr>
        <w:t>Especially significant, argues Cuba analyst Arturo Lopez-Levy, is the loosening of restrictions on the sale of real estate and automobiles</w:t>
      </w:r>
      <w:r>
        <w:t xml:space="preserve">: There is much political continuity in Raúl Castro’s government, but the recent announcement that Cubans will be able to sell and buy houses and their used carsrepresents an important change. </w:t>
      </w:r>
      <w:r w:rsidRPr="006C005A">
        <w:rPr>
          <w:rStyle w:val="StyleBoldUnderline"/>
        </w:rPr>
        <w:t xml:space="preserve">These are visible economic reforms with direct impacts on Cuban lives. The marketisation of these assets unleashes </w:t>
      </w:r>
      <w:r w:rsidRPr="006C005A">
        <w:rPr>
          <w:rStyle w:val="StyleBoldUnderline"/>
        </w:rPr>
        <w:lastRenderedPageBreak/>
        <w:t xml:space="preserve">Cuban entrepreneurial spirit and might increase the remittances received from relatives and friends abroad </w:t>
      </w:r>
      <w:r>
        <w:t xml:space="preserve">(Lopez-Levy 2011a). </w:t>
      </w:r>
      <w:r w:rsidRPr="006C005A">
        <w:rPr>
          <w:rStyle w:val="StyleBoldUnderline"/>
        </w:rPr>
        <w:t>Effective implementation of the 2011 reforms will require a phased and coordinated approach, and in this regard China can provide some useful lessons</w:t>
      </w:r>
      <w:r>
        <w:t xml:space="preserve">. </w:t>
      </w:r>
      <w:r w:rsidRPr="006C005A">
        <w:rPr>
          <w:rStyle w:val="StyleBoldUnderline"/>
        </w:rPr>
        <w:t>Among the insights Cuba has derived from China – with varying degrees of attentiveness – are the gradual sequencing of reforms under the management of a state-appointed reform commission</w:t>
      </w:r>
      <w:r>
        <w:t xml:space="preserve"> (Laverty 2011: 65; Lopez-Levy 2011b: 9, 2011c: 43-44), </w:t>
      </w:r>
      <w:r w:rsidRPr="006C005A">
        <w:rPr>
          <w:rStyle w:val="StyleBoldUnderline"/>
        </w:rPr>
        <w:t>the adaptation of socialist principles to national conditions</w:t>
      </w:r>
      <w:r>
        <w:t xml:space="preserve"> (Mao et al. 2011: 199), </w:t>
      </w:r>
      <w:r w:rsidRPr="006C005A">
        <w:rPr>
          <w:rStyle w:val="StyleBoldUnderline"/>
        </w:rPr>
        <w:t>the military management of commercial activities</w:t>
      </w:r>
      <w:r>
        <w:t xml:space="preserve"> (Klepak 2010), </w:t>
      </w:r>
      <w:r w:rsidRPr="006C005A">
        <w:rPr>
          <w:rStyle w:val="StyleBoldUnderline"/>
        </w:rPr>
        <w:t>the attraction of investment from emigrants</w:t>
      </w:r>
      <w:r>
        <w:t xml:space="preserve"> (Ratliff 2004: 21-22), </w:t>
      </w:r>
      <w:r w:rsidRPr="006C005A">
        <w:rPr>
          <w:rStyle w:val="StyleBoldUnderline"/>
        </w:rPr>
        <w:t>and the testing of liberalisation in target territories prior to wider implementation</w:t>
      </w:r>
      <w:r>
        <w:t xml:space="preserve"> (Heilmann 2008).</w:t>
      </w:r>
    </w:p>
    <w:p w:rsidR="00821C4E" w:rsidRDefault="00821C4E" w:rsidP="00821C4E">
      <w:pPr>
        <w:pStyle w:val="Heading2"/>
        <w:rPr>
          <w:rStyle w:val="StyleStyleBold12pt"/>
          <w:b/>
        </w:rPr>
      </w:pPr>
      <w:r>
        <w:rPr>
          <w:rStyle w:val="StyleStyleBold12pt"/>
          <w:b/>
        </w:rPr>
        <w:lastRenderedPageBreak/>
        <w:t xml:space="preserve">Economy Impact </w:t>
      </w:r>
    </w:p>
    <w:p w:rsidR="00905A71" w:rsidRPr="00905A71" w:rsidRDefault="00294B56" w:rsidP="00905A71">
      <w:pPr>
        <w:pStyle w:val="Heading3"/>
        <w:rPr>
          <w:rStyle w:val="StyleStyleBold12pt"/>
          <w:b/>
        </w:rPr>
      </w:pPr>
      <w:r>
        <w:rPr>
          <w:rStyle w:val="StyleStyleBold12pt"/>
          <w:b/>
        </w:rPr>
        <w:lastRenderedPageBreak/>
        <w:t>Economy Impact---2NC</w:t>
      </w:r>
    </w:p>
    <w:p w:rsidR="00905A71" w:rsidRPr="00905A71" w:rsidRDefault="00905A71" w:rsidP="00905A71">
      <w:pPr>
        <w:pStyle w:val="Heading4"/>
      </w:pPr>
      <w:r w:rsidRPr="00905A71">
        <w:t>Chinese economic engagement with LACs is critical to their economy</w:t>
      </w:r>
    </w:p>
    <w:p w:rsidR="00890338" w:rsidRDefault="0054616E" w:rsidP="00890338">
      <w:r w:rsidRPr="0054616E">
        <w:rPr>
          <w:rStyle w:val="StyleStyleBold12pt"/>
        </w:rPr>
        <w:t xml:space="preserve">Myers and Hongbo 13 </w:t>
      </w:r>
      <w:r>
        <w:t xml:space="preserve">(Margaret Myers, director of the China and Latin America program at the Inter-American Dialogue, Sun Hongbo, associate professor at the Institute of Latin American Studies of the Chinese Academy of Social Sciences in Beijing, </w:t>
      </w:r>
      <w:r w:rsidR="00905A71">
        <w:t xml:space="preserve">each answering a question from the Inter-American Dialogue </w:t>
      </w:r>
      <w:r w:rsidR="00890338">
        <w:t xml:space="preserve">“How 'Strategically Important' Is Latin America for China?” http://www.thedialogue.org/page.cfm?pageID=32&amp;pubID=3210) </w:t>
      </w:r>
    </w:p>
    <w:p w:rsidR="00890338" w:rsidRDefault="00890338" w:rsidP="00890338">
      <w:pPr>
        <w:rPr>
          <w:rStyle w:val="StyleBoldUnderline"/>
        </w:rPr>
      </w:pPr>
      <w:r w:rsidRPr="00905A71">
        <w:rPr>
          <w:sz w:val="16"/>
        </w:rPr>
        <w:t>A: Margaret Myers, director of the China and Latin America program at the Inter-American Dialogue: "</w:t>
      </w:r>
      <w:r w:rsidRPr="0054616E">
        <w:rPr>
          <w:rStyle w:val="StyleBoldUnderline"/>
        </w:rPr>
        <w:t>Latin America became</w:t>
      </w:r>
      <w:r w:rsidRPr="00905A71">
        <w:rPr>
          <w:sz w:val="16"/>
        </w:rPr>
        <w:t xml:space="preserve"> </w:t>
      </w:r>
      <w:r w:rsidRPr="0054616E">
        <w:rPr>
          <w:rStyle w:val="StyleBoldUnderline"/>
        </w:rPr>
        <w:t xml:space="preserve">a strategically important market for Chinese exporters </w:t>
      </w:r>
      <w:r w:rsidRPr="00905A71">
        <w:rPr>
          <w:sz w:val="16"/>
        </w:rPr>
        <w:t xml:space="preserve">a few years ago </w:t>
      </w:r>
      <w:r w:rsidRPr="0054616E">
        <w:rPr>
          <w:rStyle w:val="StyleBoldUnderline"/>
        </w:rPr>
        <w:t>following</w:t>
      </w:r>
      <w:r w:rsidRPr="00905A71">
        <w:rPr>
          <w:sz w:val="16"/>
        </w:rPr>
        <w:t xml:space="preserve"> </w:t>
      </w:r>
      <w:r w:rsidRPr="0054616E">
        <w:rPr>
          <w:rStyle w:val="Emphasis"/>
        </w:rPr>
        <w:t>decreases in demand</w:t>
      </w:r>
      <w:r w:rsidRPr="00905A71">
        <w:rPr>
          <w:sz w:val="16"/>
        </w:rPr>
        <w:t xml:space="preserve"> </w:t>
      </w:r>
      <w:r w:rsidRPr="0054616E">
        <w:rPr>
          <w:rStyle w:val="StyleBoldUnderline"/>
        </w:rPr>
        <w:t>for Chinese goods from Europe and the U</w:t>
      </w:r>
      <w:r w:rsidRPr="00905A71">
        <w:rPr>
          <w:sz w:val="16"/>
        </w:rPr>
        <w:t xml:space="preserve">nited </w:t>
      </w:r>
      <w:r w:rsidRPr="0054616E">
        <w:rPr>
          <w:rStyle w:val="StyleBoldUnderline"/>
        </w:rPr>
        <w:t>S</w:t>
      </w:r>
      <w:r w:rsidRPr="00905A71">
        <w:rPr>
          <w:sz w:val="16"/>
        </w:rPr>
        <w:t xml:space="preserve">tates. Chinese exports to Europe fell 9 percent in 2011 in comparison with export levels in 2010, for example, and exports to the United States fell 5 percent. </w:t>
      </w:r>
      <w:r w:rsidRPr="0054616E">
        <w:rPr>
          <w:rStyle w:val="StyleBoldUnderline"/>
        </w:rPr>
        <w:t>As U.S. and European demand continues to lag, Latin American nations should expect sustained interest in their markets and new market</w:t>
      </w:r>
      <w:r w:rsidRPr="00905A71">
        <w:rPr>
          <w:sz w:val="16"/>
        </w:rPr>
        <w:t xml:space="preserve">- and efficiency-seeking investments. As China continues its process of industrial upgrading, Latin America will also see more in the way of high-tech goods, as well as marketing of distinctly Chinese brands. </w:t>
      </w:r>
      <w:r w:rsidRPr="0054616E">
        <w:rPr>
          <w:rStyle w:val="StyleBoldUnderline"/>
        </w:rPr>
        <w:t>Chinese cars are already being sold in several Latin American countries</w:t>
      </w:r>
      <w:r w:rsidRPr="00905A71">
        <w:rPr>
          <w:sz w:val="16"/>
        </w:rPr>
        <w:t xml:space="preserve">, including Brazil, Peru, Venezuela and Colombia. And Chinese cell phones and computers are increasingly popular among Latin American consumers. As the former LAC director general at China's Ministry of Foreign Affairs, Ambassador Yang is uniquely familiar with both the promises and pitfalls of trade with Latin America. While Latin America remains an appealing market for exports, Chinese producers and officials are painfully aware of growing protectionism in response to China's market-seeking endeavors. The Chinese Academy of Social Sciences cited nationalization and trade protectionism trends among the top 20 notable events in the region in 2012. </w:t>
      </w:r>
      <w:r w:rsidRPr="0054616E">
        <w:rPr>
          <w:rStyle w:val="StyleBoldUnderline"/>
        </w:rPr>
        <w:t>China expects to avoid protectionist measures by building mutually beneficial, 'win-win' trade relations.</w:t>
      </w:r>
      <w:r w:rsidRPr="00905A71">
        <w:rPr>
          <w:sz w:val="16"/>
        </w:rPr>
        <w:t xml:space="preserve"> </w:t>
      </w:r>
      <w:r w:rsidRPr="0054616E">
        <w:rPr>
          <w:rStyle w:val="StyleBoldUnderline"/>
        </w:rPr>
        <w:t>Chinese government and commercial entities in Latin America will indeed be working to build stronger trade relations in the coming years</w:t>
      </w:r>
      <w:r w:rsidRPr="00905A71">
        <w:rPr>
          <w:sz w:val="16"/>
        </w:rPr>
        <w:t>."</w:t>
      </w:r>
      <w:r w:rsidR="00905A71" w:rsidRPr="00905A71">
        <w:rPr>
          <w:sz w:val="16"/>
        </w:rPr>
        <w:t xml:space="preserve"> </w:t>
      </w:r>
      <w:r w:rsidRPr="00905A71">
        <w:rPr>
          <w:sz w:val="16"/>
        </w:rPr>
        <w:t xml:space="preserve">A: Sun Hongbo, associate professor at the Institute of Latin American Studies of the Chinese Academy of Social Sciences in Beijing: "China regards Latin America as a promising strategic trade partner not only for diversifying export destinations, but also for safeguarding commodity import security. According to official statistics, Chinese exports to Latin America represented 6.74 percent of its total exports for the first nine months of 2012. Compared to the United States, European Union and Asia, Latin America has absorbed a marginal share of China's fast export expansion. From 2003 to 2011, the region's share of China's export volume only rose from 2.71 percent to 6.41 percent. </w:t>
      </w:r>
      <w:r w:rsidRPr="00905A71">
        <w:rPr>
          <w:rStyle w:val="StyleBoldUnderline"/>
        </w:rPr>
        <w:t>Chinese policymakers expect to build a more sustainable and balanced trade relationship with Latin America</w:t>
      </w:r>
      <w:r w:rsidRPr="00905A71">
        <w:rPr>
          <w:sz w:val="16"/>
        </w:rPr>
        <w:t xml:space="preserve">. This issue has been widely negotiated both in political and commercial circles from the two sides. However, the bilateral effort still needs to find an efficient way to achieve satisfactory results, particularly for those countries that have a trade deficit with China. China continues to increase its imports from Latin America-with the region supplying 3.62 percent of China's total imports in 2003 to 7.13 percent in 2012. China's slowdown in 2012 caused serious concern in commodity-exporting countries in South America. Nonetheless, Chinese trade with Latin America in 2012 is estimated at more than $250 billion, higher than the year prior. Chinese business groups will attach great importance to the market volume in Latin America, but the export opportunities will also depend on strong economic growth in this region. </w:t>
      </w:r>
      <w:r w:rsidRPr="007511E7">
        <w:rPr>
          <w:rStyle w:val="StyleBoldUnderline"/>
        </w:rPr>
        <w:t>In</w:t>
      </w:r>
      <w:r w:rsidRPr="00905A71">
        <w:rPr>
          <w:sz w:val="16"/>
        </w:rPr>
        <w:t xml:space="preserve"> </w:t>
      </w:r>
      <w:r w:rsidRPr="00905A71">
        <w:rPr>
          <w:rStyle w:val="StyleBoldUnderline"/>
        </w:rPr>
        <w:t xml:space="preserve">2013, China's highlighted </w:t>
      </w:r>
      <w:r w:rsidRPr="00905A71">
        <w:rPr>
          <w:rStyle w:val="Emphasis"/>
        </w:rPr>
        <w:t>macroeconomic policy device</w:t>
      </w:r>
      <w:r w:rsidRPr="00905A71">
        <w:rPr>
          <w:rStyle w:val="StyleBoldUnderline"/>
        </w:rPr>
        <w:t xml:space="preserve"> for </w:t>
      </w:r>
      <w:r w:rsidRPr="007511E7">
        <w:rPr>
          <w:rStyle w:val="Emphasis"/>
        </w:rPr>
        <w:t>sustaining stable growth</w:t>
      </w:r>
      <w:r w:rsidRPr="00905A71">
        <w:rPr>
          <w:rStyle w:val="StyleBoldUnderline"/>
        </w:rPr>
        <w:t xml:space="preserve"> is to accelerate the pace of high-quality urbanization, which will </w:t>
      </w:r>
      <w:r w:rsidRPr="00905A71">
        <w:rPr>
          <w:rStyle w:val="Emphasis"/>
        </w:rPr>
        <w:t>necessitate increasing imports</w:t>
      </w:r>
      <w:r w:rsidRPr="00905A71">
        <w:rPr>
          <w:rStyle w:val="StyleBoldUnderline"/>
        </w:rPr>
        <w:t xml:space="preserve"> of mineral, agricultural and energy products from Latin America."</w:t>
      </w:r>
    </w:p>
    <w:p w:rsidR="00CF6D6A" w:rsidRPr="00926AE7" w:rsidRDefault="00CF6D6A" w:rsidP="00CF6D6A">
      <w:pPr>
        <w:pStyle w:val="Heading4"/>
      </w:pPr>
      <w:r w:rsidRPr="00926AE7">
        <w:t xml:space="preserve">Collapse causes loose nukes, risks extinction </w:t>
      </w:r>
    </w:p>
    <w:p w:rsidR="00CF6D6A" w:rsidRPr="00E26026" w:rsidRDefault="00CF6D6A" w:rsidP="00CF6D6A">
      <w:pPr>
        <w:rPr>
          <w:rStyle w:val="StyleStyleBold12pt"/>
          <w:rFonts w:asciiTheme="minorHAnsi" w:hAnsiTheme="minorHAnsi"/>
        </w:rPr>
      </w:pPr>
      <w:r w:rsidRPr="00E26026">
        <w:rPr>
          <w:rStyle w:val="StyleStyleBold12pt"/>
          <w:rFonts w:asciiTheme="minorHAnsi" w:hAnsiTheme="minorHAnsi"/>
        </w:rPr>
        <w:t xml:space="preserve">Yee and Storey 2002 </w:t>
      </w:r>
    </w:p>
    <w:p w:rsidR="00CF6D6A" w:rsidRPr="00E26026" w:rsidRDefault="00CF6D6A" w:rsidP="00CF6D6A">
      <w:pPr>
        <w:rPr>
          <w:rFonts w:asciiTheme="minorHAnsi" w:hAnsiTheme="minorHAnsi"/>
          <w:sz w:val="16"/>
        </w:rPr>
      </w:pPr>
      <w:r w:rsidRPr="00E26026">
        <w:rPr>
          <w:rFonts w:asciiTheme="minorHAnsi" w:hAnsiTheme="minorHAnsi"/>
          <w:sz w:val="16"/>
        </w:rPr>
        <w:t>Herbert Yee, Professor of Politics and International Relations at the Hong Kong Baptist University, and Ian Storey, Lecturer in Defence Studies at Deakin University, 2002 The China Threat: Perceptions, Myths and Reality, RoutledgeCurzon, pg 5</w:t>
      </w:r>
    </w:p>
    <w:p w:rsidR="00CF6D6A" w:rsidRDefault="00CF6D6A" w:rsidP="00CF6D6A">
      <w:pPr>
        <w:pStyle w:val="CardIndented"/>
        <w:ind w:left="0"/>
        <w:rPr>
          <w:rStyle w:val="StyleBoldUnderline"/>
          <w:rFonts w:asciiTheme="minorHAnsi" w:hAnsiTheme="minorHAnsi"/>
          <w:sz w:val="22"/>
        </w:rPr>
      </w:pPr>
      <w:r w:rsidRPr="00E26026">
        <w:rPr>
          <w:rFonts w:asciiTheme="minorHAnsi" w:hAnsiTheme="minorHAnsi"/>
          <w:sz w:val="16"/>
        </w:rPr>
        <w:t>The fourth factor contributing to the perception of a China threat is the fear of political and economic collapse in the PRC, resulting in territorial fragmentation, civil war and waves of refugees pouring into neighbouring countries. Naturally, any or all of these scenarios would have a profoundly negative impact on regional stability. Today</w:t>
      </w:r>
      <w:r w:rsidRPr="00E26026">
        <w:rPr>
          <w:rStyle w:val="DebateUnderline"/>
          <w:rFonts w:asciiTheme="minorHAnsi" w:hAnsiTheme="minorHAnsi"/>
        </w:rPr>
        <w:t xml:space="preserve"> </w:t>
      </w:r>
      <w:r w:rsidRPr="00E26026">
        <w:rPr>
          <w:rStyle w:val="StyleBoldUnderline"/>
          <w:rFonts w:asciiTheme="minorHAnsi" w:hAnsiTheme="minorHAnsi"/>
          <w:sz w:val="22"/>
        </w:rPr>
        <w:t xml:space="preserve">the </w:t>
      </w:r>
      <w:r w:rsidRPr="00DA5BAE">
        <w:rPr>
          <w:rStyle w:val="StyleBoldUnderline"/>
          <w:rFonts w:asciiTheme="minorHAnsi" w:hAnsiTheme="minorHAnsi"/>
          <w:sz w:val="22"/>
        </w:rPr>
        <w:t>Chinese leadership faces</w:t>
      </w:r>
      <w:r w:rsidRPr="00DA5BAE">
        <w:rPr>
          <w:rFonts w:asciiTheme="minorHAnsi" w:hAnsiTheme="minorHAnsi"/>
          <w:sz w:val="16"/>
        </w:rPr>
        <w:t xml:space="preserve"> a raft of internal problems, including the increasing political demands of its citizens, a growing population, </w:t>
      </w:r>
      <w:r w:rsidRPr="00DA5BAE">
        <w:rPr>
          <w:rStyle w:val="StyleBoldUnderline"/>
          <w:rFonts w:asciiTheme="minorHAnsi" w:hAnsiTheme="minorHAnsi"/>
          <w:sz w:val="22"/>
        </w:rPr>
        <w:t>a shortage of natural resources and a deterioration in the natural environment caused by rapid industrialisation and pollution. These problems are putting a strain on the central government's</w:t>
      </w:r>
      <w:r w:rsidRPr="00E26026">
        <w:rPr>
          <w:rStyle w:val="StyleBoldUnderline"/>
          <w:rFonts w:asciiTheme="minorHAnsi" w:hAnsiTheme="minorHAnsi"/>
          <w:sz w:val="22"/>
        </w:rPr>
        <w:t xml:space="preserve"> ability to govern effectively. </w:t>
      </w:r>
      <w:r w:rsidRPr="000B22EB">
        <w:rPr>
          <w:rStyle w:val="StyleBoldUnderline"/>
          <w:rFonts w:asciiTheme="minorHAnsi" w:hAnsiTheme="minorHAnsi"/>
          <w:sz w:val="22"/>
          <w:highlight w:val="green"/>
        </w:rPr>
        <w:t>Political disintegration or</w:t>
      </w:r>
      <w:r w:rsidRPr="00E26026">
        <w:rPr>
          <w:rStyle w:val="StyleBoldUnderline"/>
          <w:rFonts w:asciiTheme="minorHAnsi" w:hAnsiTheme="minorHAnsi"/>
          <w:sz w:val="22"/>
        </w:rPr>
        <w:t xml:space="preserve"> a Chinese </w:t>
      </w:r>
      <w:r w:rsidRPr="000B22EB">
        <w:rPr>
          <w:rStyle w:val="StyleBoldUnderline"/>
          <w:rFonts w:asciiTheme="minorHAnsi" w:hAnsiTheme="minorHAnsi"/>
          <w:sz w:val="22"/>
          <w:highlight w:val="green"/>
        </w:rPr>
        <w:t>civil war might result in millions of Chinese refugees</w:t>
      </w:r>
      <w:r w:rsidRPr="00E26026">
        <w:rPr>
          <w:rStyle w:val="StyleBoldUnderline"/>
          <w:rFonts w:asciiTheme="minorHAnsi" w:hAnsiTheme="minorHAnsi"/>
          <w:sz w:val="22"/>
        </w:rPr>
        <w:t xml:space="preserve"> seeking asylum in neighbouring countries</w:t>
      </w:r>
      <w:r w:rsidRPr="00E26026">
        <w:rPr>
          <w:rStyle w:val="DebateUnderline"/>
          <w:rFonts w:asciiTheme="minorHAnsi" w:hAnsiTheme="minorHAnsi"/>
        </w:rPr>
        <w:t>.</w:t>
      </w:r>
      <w:r w:rsidRPr="00E26026">
        <w:rPr>
          <w:rFonts w:asciiTheme="minorHAnsi" w:hAnsiTheme="minorHAnsi"/>
          <w:sz w:val="16"/>
        </w:rPr>
        <w:t xml:space="preserve"> Such an unprecedented</w:t>
      </w:r>
      <w:r w:rsidRPr="00E26026">
        <w:rPr>
          <w:rStyle w:val="DebateUnderline"/>
          <w:rFonts w:asciiTheme="minorHAnsi" w:hAnsiTheme="minorHAnsi"/>
        </w:rPr>
        <w:t xml:space="preserve"> </w:t>
      </w:r>
      <w:r w:rsidRPr="00E26026">
        <w:rPr>
          <w:rStyle w:val="StyleBoldUnderline"/>
          <w:rFonts w:asciiTheme="minorHAnsi" w:hAnsiTheme="minorHAnsi"/>
          <w:sz w:val="22"/>
        </w:rPr>
        <w:t xml:space="preserve">exodus of </w:t>
      </w:r>
      <w:r w:rsidRPr="000B22EB">
        <w:rPr>
          <w:rStyle w:val="StyleBoldUnderline"/>
          <w:rFonts w:asciiTheme="minorHAnsi" w:hAnsiTheme="minorHAnsi"/>
          <w:sz w:val="22"/>
          <w:highlight w:val="green"/>
        </w:rPr>
        <w:t>refugees from a collapsed PRC would</w:t>
      </w:r>
      <w:r w:rsidRPr="00E26026">
        <w:rPr>
          <w:rStyle w:val="StyleBoldUnderline"/>
          <w:rFonts w:asciiTheme="minorHAnsi" w:hAnsiTheme="minorHAnsi"/>
          <w:sz w:val="22"/>
        </w:rPr>
        <w:t xml:space="preserve"> no doubt put a severe </w:t>
      </w:r>
      <w:r w:rsidRPr="000B22EB">
        <w:rPr>
          <w:rStyle w:val="StyleBoldUnderline"/>
          <w:rFonts w:asciiTheme="minorHAnsi" w:hAnsiTheme="minorHAnsi"/>
          <w:sz w:val="22"/>
          <w:highlight w:val="green"/>
        </w:rPr>
        <w:t>strain</w:t>
      </w:r>
      <w:r w:rsidRPr="00E26026">
        <w:rPr>
          <w:rStyle w:val="StyleBoldUnderline"/>
          <w:rFonts w:asciiTheme="minorHAnsi" w:hAnsiTheme="minorHAnsi"/>
          <w:sz w:val="22"/>
        </w:rPr>
        <w:t xml:space="preserve"> on </w:t>
      </w:r>
      <w:r w:rsidRPr="000B22EB">
        <w:rPr>
          <w:rStyle w:val="StyleBoldUnderline"/>
          <w:rFonts w:asciiTheme="minorHAnsi" w:hAnsiTheme="minorHAnsi"/>
          <w:sz w:val="22"/>
          <w:highlight w:val="green"/>
        </w:rPr>
        <w:t xml:space="preserve">the limited </w:t>
      </w:r>
      <w:r w:rsidRPr="000B22EB">
        <w:rPr>
          <w:rStyle w:val="StyleBoldUnderline"/>
          <w:rFonts w:asciiTheme="minorHAnsi" w:hAnsiTheme="minorHAnsi"/>
          <w:sz w:val="22"/>
          <w:highlight w:val="green"/>
        </w:rPr>
        <w:lastRenderedPageBreak/>
        <w:t xml:space="preserve">resources </w:t>
      </w:r>
      <w:r w:rsidRPr="000B22EB">
        <w:rPr>
          <w:rStyle w:val="StyleBoldUnderline"/>
          <w:rFonts w:asciiTheme="minorHAnsi" w:hAnsiTheme="minorHAnsi"/>
          <w:sz w:val="22"/>
        </w:rPr>
        <w:t>of</w:t>
      </w:r>
      <w:r w:rsidRPr="00E26026">
        <w:rPr>
          <w:rStyle w:val="StyleBoldUnderline"/>
          <w:rFonts w:asciiTheme="minorHAnsi" w:hAnsiTheme="minorHAnsi"/>
          <w:sz w:val="22"/>
        </w:rPr>
        <w:t xml:space="preserve"> China's </w:t>
      </w:r>
      <w:r w:rsidRPr="000B22EB">
        <w:rPr>
          <w:rStyle w:val="StyleBoldUnderline"/>
          <w:rFonts w:asciiTheme="minorHAnsi" w:hAnsiTheme="minorHAnsi"/>
          <w:sz w:val="22"/>
        </w:rPr>
        <w:t>neighbours</w:t>
      </w:r>
      <w:r w:rsidRPr="00E26026">
        <w:rPr>
          <w:rStyle w:val="StyleBoldUnderline"/>
          <w:rFonts w:asciiTheme="minorHAnsi" w:hAnsiTheme="minorHAnsi"/>
          <w:sz w:val="22"/>
        </w:rPr>
        <w:t xml:space="preserve">. A </w:t>
      </w:r>
      <w:r w:rsidRPr="000B22EB">
        <w:rPr>
          <w:rStyle w:val="StyleBoldUnderline"/>
          <w:rFonts w:asciiTheme="minorHAnsi" w:hAnsiTheme="minorHAnsi"/>
          <w:sz w:val="22"/>
          <w:highlight w:val="green"/>
        </w:rPr>
        <w:t>fragmented</w:t>
      </w:r>
      <w:r w:rsidRPr="000B22EB">
        <w:rPr>
          <w:rStyle w:val="StyleBoldUnderline"/>
          <w:rFonts w:asciiTheme="minorHAnsi" w:hAnsiTheme="minorHAnsi"/>
          <w:sz w:val="22"/>
        </w:rPr>
        <w:t xml:space="preserve"> </w:t>
      </w:r>
      <w:r w:rsidRPr="000B22EB">
        <w:rPr>
          <w:rStyle w:val="StyleBoldUnderline"/>
          <w:rFonts w:asciiTheme="minorHAnsi" w:hAnsiTheme="minorHAnsi"/>
          <w:sz w:val="22"/>
          <w:highlight w:val="green"/>
        </w:rPr>
        <w:t>China</w:t>
      </w:r>
      <w:r w:rsidRPr="000B22EB">
        <w:rPr>
          <w:rStyle w:val="StyleBoldUnderline"/>
          <w:rFonts w:asciiTheme="minorHAnsi" w:hAnsiTheme="minorHAnsi"/>
          <w:sz w:val="22"/>
        </w:rPr>
        <w:t xml:space="preserve"> </w:t>
      </w:r>
      <w:r w:rsidRPr="000B22EB">
        <w:rPr>
          <w:rStyle w:val="StyleBoldUnderline"/>
          <w:rFonts w:asciiTheme="minorHAnsi" w:hAnsiTheme="minorHAnsi"/>
          <w:sz w:val="22"/>
          <w:highlight w:val="green"/>
        </w:rPr>
        <w:t xml:space="preserve">could </w:t>
      </w:r>
      <w:r w:rsidRPr="000B22EB">
        <w:rPr>
          <w:rStyle w:val="StyleBoldUnderline"/>
          <w:rFonts w:asciiTheme="minorHAnsi" w:hAnsiTheme="minorHAnsi"/>
          <w:sz w:val="22"/>
        </w:rPr>
        <w:t xml:space="preserve">also </w:t>
      </w:r>
      <w:r w:rsidRPr="000B22EB">
        <w:rPr>
          <w:rStyle w:val="StyleBoldUnderline"/>
          <w:rFonts w:asciiTheme="minorHAnsi" w:hAnsiTheme="minorHAnsi"/>
          <w:sz w:val="22"/>
          <w:highlight w:val="green"/>
        </w:rPr>
        <w:t>result in</w:t>
      </w:r>
      <w:r w:rsidRPr="00E26026">
        <w:rPr>
          <w:rFonts w:asciiTheme="minorHAnsi" w:hAnsiTheme="minorHAnsi"/>
          <w:sz w:val="16"/>
        </w:rPr>
        <w:t xml:space="preserve"> another nightmare scenario -</w:t>
      </w:r>
      <w:r w:rsidRPr="00E26026">
        <w:rPr>
          <w:rStyle w:val="DebateUnderline"/>
          <w:rFonts w:asciiTheme="minorHAnsi" w:hAnsiTheme="minorHAnsi"/>
        </w:rPr>
        <w:t xml:space="preserve"> </w:t>
      </w:r>
      <w:r w:rsidRPr="000B22EB">
        <w:rPr>
          <w:rStyle w:val="StyleBoldUnderline"/>
          <w:rFonts w:asciiTheme="minorHAnsi" w:hAnsiTheme="minorHAnsi"/>
          <w:sz w:val="22"/>
          <w:highlight w:val="green"/>
        </w:rPr>
        <w:t>nuclear weapons falling into the hands of irresponsible local provincial leaders</w:t>
      </w:r>
      <w:r w:rsidRPr="00E26026">
        <w:rPr>
          <w:rFonts w:asciiTheme="minorHAnsi" w:hAnsiTheme="minorHAnsi"/>
          <w:sz w:val="16"/>
        </w:rPr>
        <w:t xml:space="preserve"> or warlords.'2 From this perspective</w:t>
      </w:r>
      <w:r w:rsidRPr="00E26026">
        <w:rPr>
          <w:rStyle w:val="StyleBoldUnderline"/>
          <w:rFonts w:asciiTheme="minorHAnsi" w:hAnsiTheme="minorHAnsi"/>
          <w:sz w:val="22"/>
        </w:rPr>
        <w:t xml:space="preserve">, a </w:t>
      </w:r>
      <w:r w:rsidRPr="000B22EB">
        <w:rPr>
          <w:rStyle w:val="StyleBoldUnderline"/>
          <w:rFonts w:asciiTheme="minorHAnsi" w:hAnsiTheme="minorHAnsi"/>
          <w:sz w:val="22"/>
          <w:highlight w:val="green"/>
        </w:rPr>
        <w:t>disintegrating China would</w:t>
      </w:r>
      <w:r w:rsidRPr="00E26026">
        <w:rPr>
          <w:rStyle w:val="StyleBoldUnderline"/>
          <w:rFonts w:asciiTheme="minorHAnsi" w:hAnsiTheme="minorHAnsi"/>
          <w:sz w:val="22"/>
        </w:rPr>
        <w:t xml:space="preserve"> also </w:t>
      </w:r>
      <w:r w:rsidRPr="000B22EB">
        <w:rPr>
          <w:rStyle w:val="StyleBoldUnderline"/>
          <w:rFonts w:asciiTheme="minorHAnsi" w:hAnsiTheme="minorHAnsi"/>
          <w:sz w:val="22"/>
          <w:highlight w:val="green"/>
        </w:rPr>
        <w:t>pose a threat to its neighbours and the world.</w:t>
      </w:r>
    </w:p>
    <w:p w:rsidR="00CF6D6A" w:rsidRDefault="00CF6D6A" w:rsidP="00890338">
      <w:pPr>
        <w:rPr>
          <w:rStyle w:val="StyleBoldUnderline"/>
        </w:rPr>
      </w:pPr>
    </w:p>
    <w:p w:rsidR="00905A71" w:rsidRDefault="00905A71" w:rsidP="00905A71">
      <w:pPr>
        <w:pStyle w:val="Heading3"/>
      </w:pPr>
      <w:r>
        <w:lastRenderedPageBreak/>
        <w:t xml:space="preserve">XT---K2 China Economy </w:t>
      </w:r>
    </w:p>
    <w:p w:rsidR="00905A71" w:rsidRDefault="00905A71" w:rsidP="00905A71">
      <w:pPr>
        <w:pStyle w:val="Heading4"/>
      </w:pPr>
      <w:r>
        <w:t xml:space="preserve">Chinese presence is key to their economy </w:t>
      </w:r>
    </w:p>
    <w:p w:rsidR="00905A71" w:rsidRDefault="00905A71" w:rsidP="00905A71">
      <w:r w:rsidRPr="00905A71">
        <w:rPr>
          <w:rStyle w:val="StyleStyleBold12pt"/>
        </w:rPr>
        <w:t>Menéndez 13</w:t>
      </w:r>
      <w:r>
        <w:t xml:space="preserve"> (Fernando Menéndez, an economist and principal of Cordoba Group International LLC “The Counterbalance in America’s Backyard,” http://www.chinausfocus.com/foreign-policy/the-counterbalance-in-americas-backyard-2/) </w:t>
      </w:r>
    </w:p>
    <w:p w:rsidR="00905A71" w:rsidRDefault="00905A71" w:rsidP="00905A71">
      <w:pPr>
        <w:rPr>
          <w:rStyle w:val="Emphasis"/>
        </w:rPr>
      </w:pPr>
      <w:r>
        <w:t xml:space="preserve">In the early 15th century, Admiral Zheng He sailed the Indian Ocean as far as east Africa in ships said to dwarf those of Europe at the time. The voyages were meant to make the world aware of China’s greatness, superiority and presence. Likewise, </w:t>
      </w:r>
      <w:r w:rsidRPr="00905A71">
        <w:rPr>
          <w:rStyle w:val="StyleBoldUnderline"/>
        </w:rPr>
        <w:t>China’s</w:t>
      </w:r>
      <w:r>
        <w:t xml:space="preserve"> current </w:t>
      </w:r>
      <w:r w:rsidRPr="00905A71">
        <w:rPr>
          <w:rStyle w:val="StyleBoldUnderline"/>
        </w:rPr>
        <w:t>expanding economic presence in Latin America is raising awareness of its potential role as a counter-weight</w:t>
      </w:r>
      <w:r>
        <w:t xml:space="preserve"> in a region long designated as America’s backyard. At least four critical factors are discernable in analyzing China’s rise in Latin America since 2000. First, </w:t>
      </w:r>
      <w:r w:rsidRPr="00905A71">
        <w:rPr>
          <w:rStyle w:val="StyleBoldUnderline"/>
        </w:rPr>
        <w:t>China’s expanding economy</w:t>
      </w:r>
      <w:r>
        <w:t xml:space="preserve">, averaging ten percent growth per year, </w:t>
      </w:r>
      <w:r w:rsidRPr="00905A71">
        <w:rPr>
          <w:rStyle w:val="StyleBoldUnderline"/>
        </w:rPr>
        <w:t>has created enormous</w:t>
      </w:r>
      <w:r>
        <w:t xml:space="preserve"> worldwide </w:t>
      </w:r>
      <w:r w:rsidRPr="00905A71">
        <w:rPr>
          <w:rStyle w:val="StyleBoldUnderline"/>
        </w:rPr>
        <w:t>demand for natural resources and commodities</w:t>
      </w:r>
      <w:r>
        <w:t xml:space="preserve">. </w:t>
      </w:r>
      <w:r w:rsidRPr="00905A71">
        <w:rPr>
          <w:rStyle w:val="StyleBoldUnderline"/>
        </w:rPr>
        <w:t>The countries of Latin America</w:t>
      </w:r>
      <w:r>
        <w:t>, long enjoying comparative advantages in commodity exports</w:t>
      </w:r>
      <w:r w:rsidRPr="00905A71">
        <w:rPr>
          <w:rStyle w:val="StyleBoldUnderline"/>
        </w:rPr>
        <w:t>, have reaped benefits from the high prices China pays for soybeans, cooper, iron ore, petroleum and other products.</w:t>
      </w:r>
      <w:r>
        <w:t xml:space="preserve"> Second, as </w:t>
      </w:r>
      <w:r w:rsidRPr="00905A71">
        <w:rPr>
          <w:rStyle w:val="StyleBoldUnderline"/>
        </w:rPr>
        <w:t>China’s global trade expanded</w:t>
      </w:r>
      <w:r>
        <w:t xml:space="preserve">, </w:t>
      </w:r>
      <w:r w:rsidRPr="00905A71">
        <w:rPr>
          <w:rStyle w:val="StyleBoldUnderline"/>
        </w:rPr>
        <w:t>its bilateral trade with the region exploded at an annual rate</w:t>
      </w:r>
      <w:r>
        <w:t xml:space="preserve"> </w:t>
      </w:r>
      <w:r w:rsidRPr="00905A71">
        <w:rPr>
          <w:rStyle w:val="StyleBoldUnderline"/>
        </w:rPr>
        <w:t>of 40 percent since 2003</w:t>
      </w:r>
      <w:r>
        <w:t xml:space="preserve">. According to a Latin Business Chronicle analysis of data from the International Monetary Fund (IMF), </w:t>
      </w:r>
      <w:r w:rsidRPr="00905A71">
        <w:rPr>
          <w:rStyle w:val="Emphasis"/>
        </w:rPr>
        <w:t>Chinese exports to Latin America surged to $88.3 billion</w:t>
      </w:r>
      <w:r>
        <w:t xml:space="preserve"> in 2010, by 62 percent, </w:t>
      </w:r>
      <w:r w:rsidRPr="00905A71">
        <w:rPr>
          <w:rStyle w:val="StyleBoldUnderline"/>
        </w:rPr>
        <w:t>while imports increased to $</w:t>
      </w:r>
      <w:r w:rsidRPr="00905A71">
        <w:rPr>
          <w:rStyle w:val="Emphasis"/>
        </w:rPr>
        <w:t>90.3 billion</w:t>
      </w:r>
      <w:r>
        <w:t xml:space="preserve">, </w:t>
      </w:r>
      <w:r w:rsidRPr="00905A71">
        <w:rPr>
          <w:rStyle w:val="StyleBoldUnderline"/>
        </w:rPr>
        <w:t>tracking a 42 percent gain</w:t>
      </w:r>
      <w:r>
        <w:t xml:space="preserve">. Last year, China began supplanting the U.S. as top trading partner of several countries in the region. In contrast, U.S. exports to Latin America have dropped from 55 percent of the region’s total imports in 2000 to 32 percent in 2009, according to United Nations figures. </w:t>
      </w:r>
      <w:r w:rsidRPr="00905A71">
        <w:rPr>
          <w:rStyle w:val="StyleBoldUnderline"/>
        </w:rPr>
        <w:t>By 2014 it is estimated that China will overtake the European Union as the second largest trade partner in the Americas.</w:t>
      </w:r>
      <w:r>
        <w:t xml:space="preserve"> Third, </w:t>
      </w:r>
      <w:r w:rsidRPr="00905A71">
        <w:rPr>
          <w:rStyle w:val="StyleBoldUnderline"/>
        </w:rPr>
        <w:t>China’s vast financial resources have allowed it to provide loans for infrastructure projects</w:t>
      </w:r>
      <w:r>
        <w:t xml:space="preserve"> </w:t>
      </w:r>
      <w:r w:rsidRPr="00905A71">
        <w:rPr>
          <w:rStyle w:val="StyleBoldUnderline"/>
        </w:rPr>
        <w:t>guaranteeing the flow of commodities</w:t>
      </w:r>
      <w:r>
        <w:t xml:space="preserve">. According to journalists Henry Sanderson and Michael Forsythe, in their new book China’s Superbank, </w:t>
      </w:r>
      <w:r w:rsidRPr="00905A71">
        <w:rPr>
          <w:rStyle w:val="StyleBoldUnderline"/>
        </w:rPr>
        <w:t>China Development Bank</w:t>
      </w:r>
      <w:r>
        <w:t xml:space="preserve"> (CDB) </w:t>
      </w:r>
      <w:r w:rsidRPr="00905A71">
        <w:rPr>
          <w:rStyle w:val="StyleBoldUnderline"/>
        </w:rPr>
        <w:t>commands nearly a trillion dollars in assets and its total loans reach $876 billion</w:t>
      </w:r>
      <w:r>
        <w:t xml:space="preserve">. </w:t>
      </w:r>
      <w:r w:rsidRPr="00905A71">
        <w:rPr>
          <w:rStyle w:val="StyleBoldUnderline"/>
        </w:rPr>
        <w:t>Increasing amounts of those loans are being allocated overseas, mainly to help develop infrastructure</w:t>
      </w:r>
      <w:r>
        <w:t xml:space="preserve"> in Africa and Latin America. </w:t>
      </w:r>
      <w:r w:rsidRPr="00905A71">
        <w:rPr>
          <w:rStyle w:val="StyleBoldUnderline"/>
        </w:rPr>
        <w:t xml:space="preserve">Bridges, ports, airports, roads and railroads are being constructed to insure the flow of vital resources </w:t>
      </w:r>
      <w:r w:rsidRPr="00905A71">
        <w:rPr>
          <w:rStyle w:val="Emphasis"/>
        </w:rPr>
        <w:t xml:space="preserve">fueling the vibrant Chinese economy. </w:t>
      </w:r>
    </w:p>
    <w:p w:rsidR="008C7822" w:rsidRDefault="008C7822" w:rsidP="00905A71">
      <w:pPr>
        <w:rPr>
          <w:rStyle w:val="Emphasis"/>
        </w:rPr>
      </w:pPr>
    </w:p>
    <w:p w:rsidR="008C7822" w:rsidRDefault="008C7822" w:rsidP="00905A71">
      <w:pPr>
        <w:rPr>
          <w:rStyle w:val="Emphasis"/>
        </w:rPr>
      </w:pPr>
    </w:p>
    <w:p w:rsidR="008C7822" w:rsidRDefault="008C7822" w:rsidP="00905A71">
      <w:pPr>
        <w:rPr>
          <w:rStyle w:val="Emphasis"/>
        </w:rPr>
      </w:pPr>
    </w:p>
    <w:p w:rsidR="008C7822" w:rsidRPr="00905A71" w:rsidRDefault="008C7822" w:rsidP="00905A71">
      <w:pPr>
        <w:rPr>
          <w:rStyle w:val="Emphasis"/>
        </w:rPr>
      </w:pPr>
    </w:p>
    <w:p w:rsidR="00905A71" w:rsidRDefault="00905A71" w:rsidP="00905A71"/>
    <w:p w:rsidR="00905A71" w:rsidRDefault="00905A71" w:rsidP="00905A71">
      <w:pPr>
        <w:pStyle w:val="Heading3"/>
      </w:pPr>
      <w:r>
        <w:lastRenderedPageBreak/>
        <w:t>China Key Global Economy</w:t>
      </w:r>
    </w:p>
    <w:p w:rsidR="00905A71" w:rsidRDefault="00905A71" w:rsidP="00905A71">
      <w:pPr>
        <w:pStyle w:val="Heading4"/>
      </w:pPr>
      <w:r>
        <w:t>Chinese key to global economy—offsets US slow down</w:t>
      </w:r>
    </w:p>
    <w:p w:rsidR="00905A71" w:rsidRDefault="00905A71" w:rsidP="00905A71">
      <w:pPr>
        <w:rPr>
          <w:rStyle w:val="StyleStyleBold12pt"/>
        </w:rPr>
      </w:pPr>
      <w:r>
        <w:rPr>
          <w:rStyle w:val="StyleStyleBold12pt"/>
        </w:rPr>
        <w:t>China Daily 9/8/12</w:t>
      </w:r>
    </w:p>
    <w:p w:rsidR="00905A71" w:rsidRDefault="00572650" w:rsidP="00905A71">
      <w:hyperlink r:id="rId28" w:history="1">
        <w:r w:rsidR="00905A71" w:rsidRPr="00E25E72">
          <w:rPr>
            <w:rStyle w:val="Hyperlink"/>
          </w:rPr>
          <w:t>http://www.chinadaily.com.cn/business/2012-09/08/content_15745141.htm</w:t>
        </w:r>
      </w:hyperlink>
    </w:p>
    <w:p w:rsidR="00905A71" w:rsidRDefault="00905A71" w:rsidP="00905A71"/>
    <w:p w:rsidR="00905A71" w:rsidRPr="00B407F8" w:rsidRDefault="00905A71" w:rsidP="00905A71">
      <w:pPr>
        <w:rPr>
          <w:b/>
          <w:bCs/>
          <w:u w:val="single"/>
        </w:rPr>
      </w:pPr>
      <w:r w:rsidRPr="00ED6E85">
        <w:rPr>
          <w:sz w:val="16"/>
        </w:rPr>
        <w:t xml:space="preserve">China's top economic planning agency earlier this week approved 25 urban rail projects that could be worth more than 800 billion yuan ($126.98 billion), along with other projects for roads, sewage treatment centers, waterways and ports. The move is expected to stimulate China's slowing economy and boost the world's economic recovery. The construction is part of the government's efforts to stabilize economic growth at a time when domestic demand remains weak and exports are suffering. China's economy grew by 7.6 percent year on year in the second quarter, its slowest pace in three years, according to official data. Analysts say the package will benefit the cement, iron, steel, construction, communications and equipment manufacturing sectors, as well as other basic industries. But more importantly, the package will serve as an important step in reviving the global economy, which has been dragged into a recession by the international financial crisis. The International Monetary Fund estimated that the world's economy will grow by only 3.5 percent this year, less than the 5.3- and 3.9-percent growth seen in 2010 and 2011, respectively. </w:t>
      </w:r>
      <w:r w:rsidRPr="00266ECD">
        <w:rPr>
          <w:rStyle w:val="StyleBoldUnderline"/>
          <w:highlight w:val="green"/>
        </w:rPr>
        <w:t>China has become a global powerhouse</w:t>
      </w:r>
      <w:r w:rsidRPr="00ED6E85">
        <w:rPr>
          <w:rStyle w:val="StyleBoldUnderline"/>
        </w:rPr>
        <w:t xml:space="preserve"> after decades of development, </w:t>
      </w:r>
      <w:r w:rsidRPr="00266ECD">
        <w:rPr>
          <w:rStyle w:val="StyleBoldUnderline"/>
          <w:highlight w:val="green"/>
        </w:rPr>
        <w:t xml:space="preserve">with </w:t>
      </w:r>
      <w:r w:rsidRPr="00565E30">
        <w:rPr>
          <w:rStyle w:val="StyleBoldUnderline"/>
          <w:highlight w:val="yellow"/>
        </w:rPr>
        <w:t xml:space="preserve">its </w:t>
      </w:r>
      <w:r w:rsidRPr="00266ECD">
        <w:rPr>
          <w:rStyle w:val="StyleBoldUnderline"/>
          <w:highlight w:val="green"/>
        </w:rPr>
        <w:t xml:space="preserve">massive economic growth </w:t>
      </w:r>
      <w:r w:rsidRPr="00266ECD">
        <w:rPr>
          <w:rStyle w:val="Emphasis"/>
          <w:highlight w:val="green"/>
        </w:rPr>
        <w:t xml:space="preserve">benefiting developed and undeveloped countries </w:t>
      </w:r>
      <w:r w:rsidRPr="00565E30">
        <w:rPr>
          <w:rStyle w:val="Emphasis"/>
          <w:highlight w:val="yellow"/>
        </w:rPr>
        <w:t>alike</w:t>
      </w:r>
      <w:r w:rsidRPr="00565E30">
        <w:rPr>
          <w:rStyle w:val="StyleBoldUnderline"/>
          <w:highlight w:val="yellow"/>
        </w:rPr>
        <w:t>.</w:t>
      </w:r>
      <w:r w:rsidRPr="00ED6E85">
        <w:rPr>
          <w:rStyle w:val="StyleBoldUnderline"/>
        </w:rPr>
        <w:t xml:space="preserve"> </w:t>
      </w:r>
      <w:r w:rsidRPr="00266ECD">
        <w:rPr>
          <w:rStyle w:val="StyleBoldUnderline"/>
          <w:highlight w:val="green"/>
        </w:rPr>
        <w:t xml:space="preserve">China's demand for goods, services and technology </w:t>
      </w:r>
      <w:r w:rsidRPr="00565E30">
        <w:rPr>
          <w:rStyle w:val="StyleBoldUnderline"/>
          <w:highlight w:val="yellow"/>
        </w:rPr>
        <w:t xml:space="preserve">has </w:t>
      </w:r>
      <w:r w:rsidRPr="00266ECD">
        <w:rPr>
          <w:rStyle w:val="StyleBoldUnderline"/>
          <w:highlight w:val="green"/>
        </w:rPr>
        <w:t xml:space="preserve">kept </w:t>
      </w:r>
      <w:r w:rsidRPr="00565E30">
        <w:rPr>
          <w:rStyle w:val="StyleBoldUnderline"/>
          <w:highlight w:val="yellow"/>
        </w:rPr>
        <w:t xml:space="preserve">the </w:t>
      </w:r>
      <w:r w:rsidRPr="00266ECD">
        <w:rPr>
          <w:rStyle w:val="StyleBoldUnderline"/>
          <w:highlight w:val="green"/>
        </w:rPr>
        <w:t xml:space="preserve">factories of other countries humming, </w:t>
      </w:r>
      <w:r w:rsidRPr="00266ECD">
        <w:rPr>
          <w:rStyle w:val="StyleBoldUnderline"/>
        </w:rPr>
        <w:t>despite slower exports to the United States and Europe following the 2008 financial crisis. Therefore</w:t>
      </w:r>
      <w:r w:rsidRPr="00ED6E85">
        <w:rPr>
          <w:rStyle w:val="StyleBoldUnderline"/>
        </w:rPr>
        <w:t xml:space="preserve">, </w:t>
      </w:r>
      <w:r w:rsidRPr="00266ECD">
        <w:rPr>
          <w:rStyle w:val="StyleBoldUnderline"/>
          <w:highlight w:val="green"/>
        </w:rPr>
        <w:t xml:space="preserve">the economic situation in China has great </w:t>
      </w:r>
      <w:r w:rsidRPr="00266ECD">
        <w:rPr>
          <w:rStyle w:val="Emphasis"/>
          <w:highlight w:val="green"/>
        </w:rPr>
        <w:t>global significance</w:t>
      </w:r>
      <w:r w:rsidRPr="00266ECD">
        <w:rPr>
          <w:rStyle w:val="StyleBoldUnderline"/>
          <w:highlight w:val="green"/>
        </w:rPr>
        <w:t xml:space="preserve">. A slowdown in China's economy is </w:t>
      </w:r>
      <w:r w:rsidRPr="00565E30">
        <w:rPr>
          <w:rStyle w:val="StyleBoldUnderline"/>
          <w:highlight w:val="yellow"/>
        </w:rPr>
        <w:t xml:space="preserve">perceived as </w:t>
      </w:r>
      <w:r w:rsidRPr="00266ECD">
        <w:rPr>
          <w:rStyle w:val="StyleBoldUnderline"/>
          <w:highlight w:val="green"/>
        </w:rPr>
        <w:t xml:space="preserve">a </w:t>
      </w:r>
      <w:r w:rsidRPr="00266ECD">
        <w:rPr>
          <w:rStyle w:val="Emphasis"/>
          <w:highlight w:val="green"/>
        </w:rPr>
        <w:t>great risk</w:t>
      </w:r>
      <w:r w:rsidRPr="00565E30">
        <w:rPr>
          <w:rStyle w:val="Emphasis"/>
          <w:highlight w:val="yellow"/>
        </w:rPr>
        <w:t>,</w:t>
      </w:r>
      <w:r w:rsidRPr="00565E30">
        <w:rPr>
          <w:rStyle w:val="StyleBoldUnderline"/>
          <w:highlight w:val="yellow"/>
        </w:rPr>
        <w:t xml:space="preserve"> </w:t>
      </w:r>
      <w:r w:rsidRPr="00266ECD">
        <w:rPr>
          <w:rStyle w:val="StyleBoldUnderline"/>
        </w:rPr>
        <w:t xml:space="preserve">especially </w:t>
      </w:r>
      <w:r w:rsidRPr="00266ECD">
        <w:rPr>
          <w:rStyle w:val="StyleBoldUnderline"/>
          <w:highlight w:val="green"/>
        </w:rPr>
        <w:t>for the Asia-Pacific region. Saving China's economy will</w:t>
      </w:r>
      <w:r w:rsidRPr="00565E30">
        <w:rPr>
          <w:rStyle w:val="StyleBoldUnderline"/>
          <w:highlight w:val="yellow"/>
        </w:rPr>
        <w:t xml:space="preserve"> maintain the country's status as the "world's factory," </w:t>
      </w:r>
      <w:r w:rsidRPr="00266ECD">
        <w:rPr>
          <w:rStyle w:val="StyleBoldUnderline"/>
          <w:highlight w:val="green"/>
        </w:rPr>
        <w:t>allow</w:t>
      </w:r>
      <w:r w:rsidRPr="00565E30">
        <w:rPr>
          <w:rStyle w:val="StyleBoldUnderline"/>
          <w:highlight w:val="yellow"/>
        </w:rPr>
        <w:t xml:space="preserve">ing </w:t>
      </w:r>
      <w:r w:rsidRPr="00266ECD">
        <w:rPr>
          <w:rStyle w:val="StyleBoldUnderline"/>
          <w:highlight w:val="green"/>
        </w:rPr>
        <w:t xml:space="preserve">it to continue to provide the world with an abundance of cheap, high-quality products, as well as </w:t>
      </w:r>
      <w:r w:rsidRPr="00266ECD">
        <w:rPr>
          <w:rStyle w:val="Emphasis"/>
          <w:highlight w:val="green"/>
        </w:rPr>
        <w:t>help the world recover from the global financial crisis</w:t>
      </w:r>
      <w:r w:rsidRPr="00565E30">
        <w:rPr>
          <w:rStyle w:val="StyleBoldUnderline"/>
          <w:highlight w:val="yellow"/>
        </w:rPr>
        <w:t>.</w:t>
      </w:r>
    </w:p>
    <w:p w:rsidR="00905A71" w:rsidRPr="00720D37" w:rsidRDefault="00905A71" w:rsidP="00905A71">
      <w:pPr>
        <w:pStyle w:val="Heading4"/>
      </w:pPr>
      <w:r>
        <w:t>Key to the global economy- largest growing trade actor- sustained the global economy in the 2008 recession</w:t>
      </w:r>
    </w:p>
    <w:p w:rsidR="00905A71" w:rsidRPr="00D02176" w:rsidRDefault="00905A71" w:rsidP="00905A71">
      <w:pPr>
        <w:rPr>
          <w:rStyle w:val="StyleStyleBold12pt"/>
          <w:szCs w:val="24"/>
        </w:rPr>
      </w:pPr>
      <w:r w:rsidRPr="00D02176">
        <w:rPr>
          <w:rStyle w:val="StyleStyleBold12pt"/>
          <w:szCs w:val="24"/>
        </w:rPr>
        <w:t>Stutter 12</w:t>
      </w:r>
    </w:p>
    <w:p w:rsidR="00905A71" w:rsidRPr="00DF4BDD" w:rsidRDefault="00905A71" w:rsidP="00905A71">
      <w:pPr>
        <w:rPr>
          <w:sz w:val="16"/>
        </w:rPr>
      </w:pPr>
      <w:r w:rsidRPr="00DF4BDD">
        <w:rPr>
          <w:sz w:val="16"/>
        </w:rPr>
        <w:t>Robert Sutter has occupied a full-time position as Visiting Professor of Asian Studies at Georgetown University since 2001. A Ph D graduate from Harvard University, Sutter taught part-time for over thirty years at Washington area universities while pursuing a career in the US government, 2012, http://www.american.edu/sis/aseanstudiescenter/upload/Sutter-110105-article-for-compendium-Tzifakas-ed.pdf</w:t>
      </w:r>
    </w:p>
    <w:p w:rsidR="00905A71" w:rsidRPr="00DF4BDD" w:rsidRDefault="00905A71" w:rsidP="00905A71">
      <w:pPr>
        <w:rPr>
          <w:sz w:val="16"/>
        </w:rPr>
      </w:pPr>
    </w:p>
    <w:p w:rsidR="00905A71" w:rsidRPr="00DF4BDD" w:rsidRDefault="00905A71" w:rsidP="00905A71">
      <w:pPr>
        <w:rPr>
          <w:sz w:val="16"/>
        </w:rPr>
      </w:pPr>
      <w:r w:rsidRPr="00DF4BDD">
        <w:rPr>
          <w:sz w:val="16"/>
        </w:rPr>
        <w:t xml:space="preserve">In the first decade of the 21st Century, </w:t>
      </w:r>
      <w:r w:rsidRPr="00720D37">
        <w:rPr>
          <w:rStyle w:val="StyleBoldUnderline"/>
        </w:rPr>
        <w:t>China has risen to become an international power second only to the United States</w:t>
      </w:r>
      <w:r w:rsidRPr="00DF4BDD">
        <w:rPr>
          <w:sz w:val="16"/>
        </w:rPr>
        <w:t xml:space="preserve">. </w:t>
      </w:r>
      <w:r w:rsidRPr="00266ECD">
        <w:rPr>
          <w:rStyle w:val="StyleBoldUnderline"/>
          <w:highlight w:val="green"/>
        </w:rPr>
        <w:t>China’s burgeoning economy has become a key driver of international economic growth,</w:t>
      </w:r>
      <w:r w:rsidRPr="00720D37">
        <w:rPr>
          <w:rStyle w:val="StyleBoldUnderline"/>
        </w:rPr>
        <w:t xml:space="preserve"> </w:t>
      </w:r>
      <w:r w:rsidRPr="00266ECD">
        <w:rPr>
          <w:rStyle w:val="StyleBoldUnderline"/>
          <w:highlight w:val="green"/>
        </w:rPr>
        <w:t>especially as the</w:t>
      </w:r>
      <w:r w:rsidRPr="00720D37">
        <w:rPr>
          <w:rStyle w:val="StyleBoldUnderline"/>
        </w:rPr>
        <w:t xml:space="preserve"> global economic </w:t>
      </w:r>
      <w:r w:rsidRPr="00266ECD">
        <w:rPr>
          <w:rStyle w:val="StyleBoldUnderline"/>
          <w:highlight w:val="green"/>
        </w:rPr>
        <w:t>recession</w:t>
      </w:r>
      <w:r w:rsidRPr="00720D37">
        <w:rPr>
          <w:rStyle w:val="StyleBoldUnderline"/>
        </w:rPr>
        <w:t xml:space="preserve"> at the end of the first decade </w:t>
      </w:r>
      <w:r w:rsidRPr="00266ECD">
        <w:rPr>
          <w:rStyle w:val="StyleBoldUnderline"/>
          <w:highlight w:val="green"/>
        </w:rPr>
        <w:t>diminished growth</w:t>
      </w:r>
      <w:r w:rsidRPr="00720D37">
        <w:rPr>
          <w:rStyle w:val="StyleBoldUnderline"/>
        </w:rPr>
        <w:t xml:space="preserve"> </w:t>
      </w:r>
      <w:r w:rsidRPr="00266ECD">
        <w:rPr>
          <w:rStyle w:val="StyleBoldUnderline"/>
          <w:highlight w:val="green"/>
        </w:rPr>
        <w:t>in the E</w:t>
      </w:r>
      <w:r w:rsidRPr="00720D37">
        <w:rPr>
          <w:rStyle w:val="StyleBoldUnderline"/>
        </w:rPr>
        <w:t xml:space="preserve">uropean </w:t>
      </w:r>
      <w:r w:rsidRPr="00266ECD">
        <w:rPr>
          <w:rStyle w:val="StyleBoldUnderline"/>
          <w:highlight w:val="green"/>
        </w:rPr>
        <w:t>U</w:t>
      </w:r>
      <w:r w:rsidRPr="00720D37">
        <w:rPr>
          <w:rStyle w:val="StyleBoldUnderline"/>
        </w:rPr>
        <w:t xml:space="preserve">nion, the </w:t>
      </w:r>
      <w:r w:rsidRPr="00266ECD">
        <w:rPr>
          <w:rStyle w:val="StyleBoldUnderline"/>
          <w:highlight w:val="green"/>
        </w:rPr>
        <w:t>U</w:t>
      </w:r>
      <w:r w:rsidRPr="00720D37">
        <w:rPr>
          <w:rStyle w:val="StyleBoldUnderline"/>
        </w:rPr>
        <w:t xml:space="preserve">nited </w:t>
      </w:r>
      <w:r w:rsidRPr="00266ECD">
        <w:rPr>
          <w:rStyle w:val="StyleBoldUnderline"/>
          <w:highlight w:val="green"/>
        </w:rPr>
        <w:t>S</w:t>
      </w:r>
      <w:r w:rsidRPr="00720D37">
        <w:rPr>
          <w:rStyle w:val="StyleBoldUnderline"/>
        </w:rPr>
        <w:t xml:space="preserve">tates, </w:t>
      </w:r>
      <w:r w:rsidRPr="00266ECD">
        <w:rPr>
          <w:rStyle w:val="StyleBoldUnderline"/>
          <w:highlight w:val="green"/>
        </w:rPr>
        <w:t>and Japan</w:t>
      </w:r>
      <w:r w:rsidRPr="00720D37">
        <w:rPr>
          <w:rStyle w:val="StyleBoldUnderline"/>
        </w:rPr>
        <w:t>.</w:t>
      </w:r>
      <w:r w:rsidRPr="00DF4BDD">
        <w:rPr>
          <w:sz w:val="16"/>
        </w:rPr>
        <w:t xml:space="preserve"> China’s growth remains heavily resource intensive. This means that it has an important impact on the prices of international commodities, leading to good growth and profits for resource exporters world-wide (</w:t>
      </w:r>
      <w:r w:rsidRPr="00266ECD">
        <w:rPr>
          <w:sz w:val="16"/>
        </w:rPr>
        <w:t>Xinhua</w:t>
      </w:r>
      <w:r w:rsidRPr="00DF4BDD">
        <w:rPr>
          <w:sz w:val="16"/>
        </w:rPr>
        <w:t>, 2010).</w:t>
      </w:r>
    </w:p>
    <w:p w:rsidR="00905A71" w:rsidRPr="00DF4BDD" w:rsidRDefault="00905A71" w:rsidP="00905A71">
      <w:pPr>
        <w:rPr>
          <w:sz w:val="16"/>
        </w:rPr>
      </w:pPr>
      <w:r w:rsidRPr="00266ECD">
        <w:rPr>
          <w:rStyle w:val="StyleBoldUnderline"/>
          <w:highlight w:val="green"/>
        </w:rPr>
        <w:t>China</w:t>
      </w:r>
      <w:r w:rsidRPr="00720D37">
        <w:rPr>
          <w:rStyle w:val="StyleBoldUnderline"/>
        </w:rPr>
        <w:t xml:space="preserve"> has </w:t>
      </w:r>
      <w:r w:rsidRPr="00266ECD">
        <w:rPr>
          <w:rStyle w:val="StyleBoldUnderline"/>
          <w:highlight w:val="green"/>
        </w:rPr>
        <w:t>accumulated massive foreign exchange reserves</w:t>
      </w:r>
      <w:r w:rsidRPr="00720D37">
        <w:rPr>
          <w:rStyle w:val="StyleBoldUnderline"/>
        </w:rPr>
        <w:t xml:space="preserve">, reaching over $2.6 trillion in 2010. This has come about in part </w:t>
      </w:r>
      <w:r w:rsidRPr="00266ECD">
        <w:rPr>
          <w:rStyle w:val="StyleBoldUnderline"/>
          <w:highlight w:val="green"/>
        </w:rPr>
        <w:t>because of large Chinese trade surpluses</w:t>
      </w:r>
      <w:r w:rsidRPr="00720D37">
        <w:rPr>
          <w:rStyle w:val="StyleBoldUnderline"/>
        </w:rPr>
        <w:t xml:space="preserve"> in recent years </w:t>
      </w:r>
      <w:r w:rsidRPr="00266ECD">
        <w:rPr>
          <w:rStyle w:val="StyleBoldUnderline"/>
          <w:highlight w:val="green"/>
        </w:rPr>
        <w:t>along with large</w:t>
      </w:r>
      <w:r w:rsidRPr="00720D37">
        <w:rPr>
          <w:rStyle w:val="StyleBoldUnderline"/>
        </w:rPr>
        <w:t xml:space="preserve"> </w:t>
      </w:r>
      <w:r w:rsidRPr="00266ECD">
        <w:rPr>
          <w:rStyle w:val="StyleBoldUnderline"/>
          <w:highlight w:val="green"/>
        </w:rPr>
        <w:t>capital inflows into China</w:t>
      </w:r>
      <w:r w:rsidRPr="00720D37">
        <w:rPr>
          <w:rStyle w:val="StyleBoldUnderline"/>
        </w:rPr>
        <w:t xml:space="preserve"> for investment.</w:t>
      </w:r>
      <w:r w:rsidRPr="00DF4BDD">
        <w:rPr>
          <w:sz w:val="16"/>
        </w:rPr>
        <w:t xml:space="preserve"> </w:t>
      </w:r>
      <w:r w:rsidRPr="00720D37">
        <w:rPr>
          <w:rStyle w:val="StyleBoldUnderline"/>
        </w:rPr>
        <w:t>In 2010 China remained a top recipient of foreign direct investment, taking in investment worth $100 billion</w:t>
      </w:r>
      <w:r w:rsidRPr="00DF4BDD">
        <w:rPr>
          <w:sz w:val="16"/>
        </w:rPr>
        <w:t>. Meanwhile</w:t>
      </w:r>
      <w:r w:rsidRPr="00720D37">
        <w:rPr>
          <w:rStyle w:val="StyleBoldUnderline"/>
        </w:rPr>
        <w:t>, the Chinese administration invests these surpluses in foreign securities, notably those of the US government</w:t>
      </w:r>
      <w:r w:rsidRPr="00DF4BDD">
        <w:rPr>
          <w:sz w:val="16"/>
        </w:rPr>
        <w:t>, thereby sustaining a low value of the Chinese currency to the US dollar that is beneficial for Chinese trade. The Chinese administration also has used financial surpluses to purchase long term supplies of oil, gas and other resources needed for China’s growth in the coming years (Congressional Research Service, 2009; Congressional Research Service. 2010a)..</w:t>
      </w:r>
    </w:p>
    <w:p w:rsidR="00905A71" w:rsidRDefault="00905A71" w:rsidP="00905A71">
      <w:pPr>
        <w:rPr>
          <w:sz w:val="16"/>
        </w:rPr>
      </w:pPr>
      <w:r w:rsidRPr="00720D37">
        <w:rPr>
          <w:rStyle w:val="StyleBoldUnderline"/>
        </w:rPr>
        <w:t>The Chinese administration’s economic policies and practices, initiatives of competitive Chinese companies affiliated with national, provincial or other Chinese governments, and some private Chinese enterprises have deepened and broadened Chinese interaction in world markets.</w:t>
      </w:r>
      <w:r w:rsidRPr="00DF4BDD">
        <w:rPr>
          <w:sz w:val="16"/>
        </w:rPr>
        <w:t xml:space="preserve"> Often with extensive financial support from government-run Chinese banks, </w:t>
      </w:r>
      <w:r w:rsidRPr="00720D37">
        <w:rPr>
          <w:rStyle w:val="StyleBoldUnderline"/>
        </w:rPr>
        <w:t xml:space="preserve">enterprising Chinese companies have become salient in </w:t>
      </w:r>
      <w:r w:rsidRPr="00720D37">
        <w:rPr>
          <w:rStyle w:val="StyleBoldUnderline"/>
        </w:rPr>
        <w:lastRenderedPageBreak/>
        <w:t>world markets as sellers of Chinese products, builders of infrastructure projects, and purchasers of commodities (</w:t>
      </w:r>
      <w:r w:rsidRPr="00DF4BDD">
        <w:rPr>
          <w:sz w:val="16"/>
        </w:rPr>
        <w:t xml:space="preserve">Brautigam, 2010). </w:t>
      </w:r>
      <w:r w:rsidRPr="00720D37">
        <w:rPr>
          <w:rStyle w:val="StyleBoldUnderline"/>
        </w:rPr>
        <w:t>China has become the largest trading partner of Japan, South Korea, Taiwan, the countries of Southeast Asia, and India, the largest trading partner of Africa, and among the largest traders in Latin America and the Middle East.</w:t>
      </w:r>
      <w:r w:rsidRPr="00DF4BDD">
        <w:rPr>
          <w:sz w:val="16"/>
        </w:rPr>
        <w:t xml:space="preserve"> China relies heavily on the European and US markets to absorb manufactured exports and is the second largest trader in both markets (Congressional Research Service 2010b).</w:t>
      </w:r>
    </w:p>
    <w:p w:rsidR="00905A71" w:rsidRDefault="00905A71" w:rsidP="00905A71">
      <w:pPr>
        <w:rPr>
          <w:sz w:val="16"/>
        </w:rPr>
      </w:pPr>
    </w:p>
    <w:p w:rsidR="00905A71" w:rsidRDefault="00294B56" w:rsidP="00905A71">
      <w:pPr>
        <w:pStyle w:val="Heading3"/>
      </w:pPr>
      <w:r>
        <w:lastRenderedPageBreak/>
        <w:t>Impact---Econ</w:t>
      </w:r>
      <w:r w:rsidR="00905A71">
        <w:t xml:space="preserve">---Lashout </w:t>
      </w:r>
    </w:p>
    <w:p w:rsidR="00905A71" w:rsidRDefault="00905A71" w:rsidP="00905A71">
      <w:pPr>
        <w:pStyle w:val="Heading4"/>
      </w:pPr>
      <w:r>
        <w:t>The perception of slowdown risks Chinese lashout in asia and the middle east</w:t>
      </w:r>
    </w:p>
    <w:p w:rsidR="00905A71" w:rsidRDefault="00905A71" w:rsidP="00905A71">
      <w:pPr>
        <w:rPr>
          <w:b/>
          <w:bCs/>
          <w:sz w:val="16"/>
        </w:rPr>
      </w:pPr>
      <w:r>
        <w:rPr>
          <w:rStyle w:val="StyleStyleBold12pt"/>
        </w:rPr>
        <w:t>Newmeyer 09</w:t>
      </w:r>
      <w:r>
        <w:rPr>
          <w:rStyle w:val="StyleStyleBold12pt"/>
          <w:sz w:val="16"/>
        </w:rPr>
        <w:t xml:space="preserve"> </w:t>
      </w:r>
      <w:r>
        <w:rPr>
          <w:sz w:val="16"/>
        </w:rPr>
        <w:t>DR. JACQUELINE NEWMYER - LONG TERM STRATEGY GROUP- THE CENTER FOR NATIONAL POLICY “ECONOMIC CRISIS: IMPACT ON CHINESE MILITARY MODERNIZATION” APRIL 8, 2009, http://cnponline.org/index.php?ht=a/GetDocumentAction/i/12503</w:t>
      </w:r>
    </w:p>
    <w:p w:rsidR="00905A71" w:rsidRDefault="00905A71" w:rsidP="00905A71">
      <w:pPr>
        <w:rPr>
          <w:rStyle w:val="StyleBoldUnderline"/>
        </w:rPr>
      </w:pPr>
      <w:r>
        <w:rPr>
          <w:sz w:val="16"/>
        </w:rPr>
        <w:t xml:space="preserve"> So I think either way</w:t>
      </w:r>
      <w:r>
        <w:rPr>
          <w:rStyle w:val="StyleBoldUnderline"/>
        </w:rPr>
        <w:t xml:space="preserve">, either </w:t>
      </w:r>
      <w:r>
        <w:rPr>
          <w:rStyle w:val="StyleBoldUnderline"/>
          <w:highlight w:val="green"/>
        </w:rPr>
        <w:t>because of</w:t>
      </w:r>
      <w:r>
        <w:rPr>
          <w:rStyle w:val="StyleBoldUnderline"/>
        </w:rPr>
        <w:t xml:space="preserve"> the insecurity that is stoked by what’s happening inside China and </w:t>
      </w:r>
      <w:r>
        <w:rPr>
          <w:rStyle w:val="StyleBoldUnderline"/>
          <w:highlight w:val="green"/>
        </w:rPr>
        <w:t>perceptions about economic slowdown</w:t>
      </w:r>
      <w:r>
        <w:rPr>
          <w:rStyle w:val="StyleBoldUnderline"/>
        </w:rPr>
        <w:t xml:space="preserve">, </w:t>
      </w:r>
      <w:r>
        <w:rPr>
          <w:sz w:val="16"/>
        </w:rPr>
        <w:t xml:space="preserve">and/or because of demonization issues and popular discourse, I think that </w:t>
      </w:r>
      <w:r>
        <w:rPr>
          <w:rStyle w:val="StyleBoldUnderline"/>
          <w:highlight w:val="green"/>
        </w:rPr>
        <w:t>there’s a</w:t>
      </w:r>
      <w:r>
        <w:rPr>
          <w:rStyle w:val="StyleBoldUnderline"/>
        </w:rPr>
        <w:t xml:space="preserve"> real </w:t>
      </w:r>
      <w:r>
        <w:rPr>
          <w:rStyle w:val="StyleBoldUnderline"/>
          <w:highlight w:val="green"/>
        </w:rPr>
        <w:t>chance</w:t>
      </w:r>
      <w:r>
        <w:rPr>
          <w:rStyle w:val="StyleBoldUnderline"/>
        </w:rPr>
        <w:t xml:space="preserve"> that the </w:t>
      </w:r>
      <w:r>
        <w:rPr>
          <w:rStyle w:val="StyleBoldUnderline"/>
          <w:highlight w:val="green"/>
        </w:rPr>
        <w:t>Chinese leadership could feel compelled</w:t>
      </w:r>
      <w:r>
        <w:rPr>
          <w:rStyle w:val="StyleBoldUnderline"/>
        </w:rPr>
        <w:t xml:space="preserve">, for reasons of state security, </w:t>
      </w:r>
      <w:r>
        <w:rPr>
          <w:rStyle w:val="StyleBoldUnderline"/>
          <w:highlight w:val="green"/>
        </w:rPr>
        <w:t xml:space="preserve">to </w:t>
      </w:r>
      <w:r>
        <w:rPr>
          <w:rStyle w:val="StyleBoldUnderline"/>
        </w:rPr>
        <w:t xml:space="preserve">take actions that </w:t>
      </w:r>
      <w:r>
        <w:rPr>
          <w:rStyle w:val="StyleBoldUnderline"/>
          <w:highlight w:val="green"/>
        </w:rPr>
        <w:t xml:space="preserve">appear </w:t>
      </w:r>
      <w:r>
        <w:rPr>
          <w:rStyle w:val="StyleBoldUnderline"/>
        </w:rPr>
        <w:t xml:space="preserve">more </w:t>
      </w:r>
      <w:r>
        <w:rPr>
          <w:rStyle w:val="StyleBoldUnderline"/>
          <w:highlight w:val="green"/>
        </w:rPr>
        <w:t>belligerent abroad</w:t>
      </w:r>
      <w:r>
        <w:rPr>
          <w:rStyle w:val="StyleBoldUnderline"/>
        </w:rPr>
        <w:t xml:space="preserve">. And </w:t>
      </w:r>
      <w:r>
        <w:rPr>
          <w:rStyle w:val="StyleBoldUnderline"/>
          <w:highlight w:val="green"/>
        </w:rPr>
        <w:t>that could</w:t>
      </w:r>
      <w:r>
        <w:rPr>
          <w:rStyle w:val="StyleBoldUnderline"/>
        </w:rPr>
        <w:t xml:space="preserve"> have effects </w:t>
      </w:r>
      <w:r>
        <w:rPr>
          <w:rStyle w:val="StyleBoldUnderline"/>
          <w:highlight w:val="green"/>
        </w:rPr>
        <w:t>lead</w:t>
      </w:r>
      <w:r>
        <w:rPr>
          <w:rStyle w:val="StyleBoldUnderline"/>
        </w:rPr>
        <w:t xml:space="preserve">ing up </w:t>
      </w:r>
      <w:r>
        <w:rPr>
          <w:rStyle w:val="StyleBoldUnderline"/>
          <w:highlight w:val="green"/>
        </w:rPr>
        <w:t>to</w:t>
      </w:r>
      <w:r>
        <w:rPr>
          <w:rStyle w:val="StyleBoldUnderline"/>
        </w:rPr>
        <w:t xml:space="preserve"> possibly even </w:t>
      </w:r>
      <w:r>
        <w:rPr>
          <w:rStyle w:val="StyleBoldUnderline"/>
          <w:highlight w:val="green"/>
        </w:rPr>
        <w:t>military conflict</w:t>
      </w:r>
      <w:r>
        <w:rPr>
          <w:rStyle w:val="StyleBoldUnderline"/>
        </w:rPr>
        <w:t xml:space="preserve"> or the use of military force against outside actors in addition to whatever force is used inside China to maintain stability</w:t>
      </w:r>
      <w:r>
        <w:rPr>
          <w:sz w:val="16"/>
        </w:rPr>
        <w:t xml:space="preserve">. So I think that would be a real, kind of operational test for the PLA, a modernized force now. So, in conclusion, what struck me in thinking about and preparing for this presentation was there was less divergence between the sort of steady state and the more dramatic impact of the economic downturn scenarios than I expected. Either way, I </w:t>
      </w:r>
      <w:r>
        <w:rPr>
          <w:rStyle w:val="StyleBoldUnderline"/>
        </w:rPr>
        <w:t xml:space="preserve">think </w:t>
      </w:r>
      <w:r w:rsidRPr="00DA5BAE">
        <w:rPr>
          <w:rStyle w:val="StyleBoldUnderline"/>
        </w:rPr>
        <w:t>there is a chance</w:t>
      </w:r>
      <w:r>
        <w:rPr>
          <w:rStyle w:val="StyleBoldUnderline"/>
        </w:rPr>
        <w:t xml:space="preserve">, or a likelihood, </w:t>
      </w:r>
      <w:r w:rsidRPr="00DA5BAE">
        <w:rPr>
          <w:rStyle w:val="StyleBoldUnderline"/>
        </w:rPr>
        <w:t>of increased friction</w:t>
      </w:r>
      <w:r>
        <w:rPr>
          <w:rStyle w:val="StyleBoldUnderline"/>
        </w:rPr>
        <w:t xml:space="preserve"> between China and other external countries, particular countries, </w:t>
      </w:r>
      <w:r>
        <w:rPr>
          <w:rStyle w:val="StyleBoldUnderline"/>
          <w:highlight w:val="green"/>
        </w:rPr>
        <w:t>that would affect</w:t>
      </w:r>
      <w:r>
        <w:rPr>
          <w:rStyle w:val="StyleBoldUnderline"/>
        </w:rPr>
        <w:t xml:space="preserve">ed in the case of increased </w:t>
      </w:r>
      <w:r>
        <w:rPr>
          <w:rStyle w:val="StyleBoldUnderline"/>
          <w:highlight w:val="green"/>
        </w:rPr>
        <w:t>arm</w:t>
      </w:r>
      <w:r>
        <w:rPr>
          <w:rStyle w:val="StyleBoldUnderline"/>
        </w:rPr>
        <w:t xml:space="preserve"> </w:t>
      </w:r>
      <w:r>
        <w:rPr>
          <w:rStyle w:val="StyleBoldUnderline"/>
          <w:highlight w:val="green"/>
        </w:rPr>
        <w:t>transfers, actors in the Middle East would be affected</w:t>
      </w:r>
      <w:r>
        <w:rPr>
          <w:rStyle w:val="StyleBoldUnderline"/>
        </w:rPr>
        <w:t xml:space="preserve">, </w:t>
      </w:r>
      <w:r w:rsidRPr="00DA5BAE">
        <w:rPr>
          <w:rStyle w:val="StyleBoldUnderline"/>
        </w:rPr>
        <w:t>possibly</w:t>
      </w:r>
      <w:r>
        <w:rPr>
          <w:rStyle w:val="StyleBoldUnderline"/>
        </w:rPr>
        <w:t xml:space="preserve"> also </w:t>
      </w:r>
      <w:r w:rsidRPr="00DA5BAE">
        <w:rPr>
          <w:rStyle w:val="StyleBoldUnderline"/>
        </w:rPr>
        <w:t>the U.S.,</w:t>
      </w:r>
      <w:r>
        <w:rPr>
          <w:sz w:val="16"/>
        </w:rPr>
        <w:t xml:space="preserve"> and in the case of more serious concern about internal unrest in China, I think </w:t>
      </w:r>
      <w:r>
        <w:rPr>
          <w:rStyle w:val="StyleBoldUnderline"/>
          <w:highlight w:val="green"/>
        </w:rPr>
        <w:t>China’s relations</w:t>
      </w:r>
      <w:r>
        <w:rPr>
          <w:rStyle w:val="StyleBoldUnderline"/>
        </w:rPr>
        <w:t xml:space="preserve"> with the West, and </w:t>
      </w:r>
      <w:r>
        <w:rPr>
          <w:rStyle w:val="StyleBoldUnderline"/>
          <w:highlight w:val="green"/>
        </w:rPr>
        <w:t>with India, or</w:t>
      </w:r>
      <w:r>
        <w:rPr>
          <w:rStyle w:val="StyleBoldUnderline"/>
        </w:rPr>
        <w:t xml:space="preserve"> with </w:t>
      </w:r>
      <w:r>
        <w:rPr>
          <w:rStyle w:val="StyleBoldUnderline"/>
          <w:highlight w:val="green"/>
        </w:rPr>
        <w:t>Japan</w:t>
      </w:r>
      <w:r>
        <w:rPr>
          <w:rStyle w:val="StyleBoldUnderline"/>
        </w:rPr>
        <w:t xml:space="preserve"> </w:t>
      </w:r>
      <w:r>
        <w:rPr>
          <w:rStyle w:val="StyleBoldUnderline"/>
          <w:highlight w:val="green"/>
        </w:rPr>
        <w:t>would be implicated</w:t>
      </w:r>
      <w:r>
        <w:rPr>
          <w:rStyle w:val="StyleBoldUnderline"/>
        </w:rPr>
        <w:t xml:space="preserve"> there. So I think contrary to our hopes which would be that the downturn would have the effect of causing China to turn inwards and reduce the chances for any kind of external problem, I think, in fact, there’s reason to think, and to worry, that </w:t>
      </w:r>
      <w:r>
        <w:rPr>
          <w:rStyle w:val="StyleBoldUnderline"/>
          <w:highlight w:val="green"/>
        </w:rPr>
        <w:t>the downturn would lead to a</w:t>
      </w:r>
      <w:r>
        <w:rPr>
          <w:rStyle w:val="StyleBoldUnderline"/>
        </w:rPr>
        <w:t xml:space="preserve"> greater </w:t>
      </w:r>
      <w:r w:rsidRPr="00DA5BAE">
        <w:rPr>
          <w:rStyle w:val="StyleBoldUnderline"/>
        </w:rPr>
        <w:t xml:space="preserve">chance of </w:t>
      </w:r>
      <w:r>
        <w:rPr>
          <w:rStyle w:val="StyleBoldUnderline"/>
          <w:highlight w:val="green"/>
        </w:rPr>
        <w:t>conflict abroad for China.</w:t>
      </w:r>
    </w:p>
    <w:p w:rsidR="00905A71" w:rsidRDefault="00905A71" w:rsidP="00905A71">
      <w:pPr>
        <w:pStyle w:val="Heading4"/>
      </w:pPr>
      <w:r>
        <w:t xml:space="preserve">Miscalculations make conflicts escalate </w:t>
      </w:r>
    </w:p>
    <w:p w:rsidR="00905A71" w:rsidRPr="00A57904" w:rsidRDefault="00905A71" w:rsidP="00905A71">
      <w:pPr>
        <w:rPr>
          <w:rStyle w:val="StyleStyleBold12pt"/>
        </w:rPr>
      </w:pPr>
      <w:r w:rsidRPr="00A57904">
        <w:rPr>
          <w:rStyle w:val="StyleStyleBold12pt"/>
        </w:rPr>
        <w:t xml:space="preserve">Friedberg 2011 </w:t>
      </w:r>
    </w:p>
    <w:p w:rsidR="00905A71" w:rsidRPr="00A57904" w:rsidRDefault="00905A71" w:rsidP="00905A71">
      <w:pPr>
        <w:rPr>
          <w:sz w:val="16"/>
        </w:rPr>
      </w:pPr>
      <w:r w:rsidRPr="00A57904">
        <w:rPr>
          <w:sz w:val="16"/>
        </w:rPr>
        <w:t>(July/August, Aaron L., professor of politics and international affairs at the Woodrow Wilson School at Princeton University, Hegemony with Chinese Characteristics, The National Interest, lexis)</w:t>
      </w:r>
    </w:p>
    <w:p w:rsidR="00905A71" w:rsidRPr="00A57904" w:rsidRDefault="00905A71" w:rsidP="00905A71">
      <w:pPr>
        <w:rPr>
          <w:sz w:val="16"/>
        </w:rPr>
      </w:pPr>
      <w:r w:rsidRPr="00A57904">
        <w:rPr>
          <w:sz w:val="16"/>
        </w:rPr>
        <w:t xml:space="preserve">Such </w:t>
      </w:r>
      <w:r w:rsidRPr="00A57904">
        <w:rPr>
          <w:rStyle w:val="StyleBoldUnderline"/>
        </w:rPr>
        <w:t>fears of aggression are heightened by an awareness that anxiety over a lack of legitimacy at home can cause nondemocratic governments to try to deflect popular frustration and discontent toward external enemies</w:t>
      </w:r>
      <w:r w:rsidRPr="00A57904">
        <w:rPr>
          <w:sz w:val="16"/>
        </w:rPr>
        <w:t xml:space="preserve">. Some Western observers worry, for example, that </w:t>
      </w:r>
      <w:r w:rsidRPr="00A57904">
        <w:rPr>
          <w:rStyle w:val="StyleBoldUnderline"/>
          <w:highlight w:val="cyan"/>
        </w:rPr>
        <w:t>if China’s economy falters its rulers will try to blame foreigners and</w:t>
      </w:r>
      <w:r w:rsidRPr="00A57904">
        <w:rPr>
          <w:rStyle w:val="StyleBoldUnderline"/>
        </w:rPr>
        <w:t xml:space="preserve"> even </w:t>
      </w:r>
      <w:r w:rsidRPr="00A57904">
        <w:rPr>
          <w:rStyle w:val="StyleBoldUnderline"/>
          <w:highlight w:val="cyan"/>
        </w:rPr>
        <w:t>manufacture</w:t>
      </w:r>
      <w:r w:rsidRPr="00A57904">
        <w:rPr>
          <w:rStyle w:val="StyleBoldUnderline"/>
        </w:rPr>
        <w:t xml:space="preserve"> </w:t>
      </w:r>
      <w:r w:rsidRPr="00A57904">
        <w:rPr>
          <w:rStyle w:val="StyleBoldUnderline"/>
          <w:highlight w:val="cyan"/>
        </w:rPr>
        <w:t>crises</w:t>
      </w:r>
      <w:r w:rsidRPr="00A57904">
        <w:rPr>
          <w:rStyle w:val="StyleBoldUnderline"/>
        </w:rPr>
        <w:t xml:space="preserve"> </w:t>
      </w:r>
      <w:r w:rsidRPr="00A57904">
        <w:rPr>
          <w:rStyle w:val="StyleBoldUnderline"/>
          <w:highlight w:val="cyan"/>
        </w:rPr>
        <w:t>with</w:t>
      </w:r>
      <w:r w:rsidRPr="00A57904">
        <w:rPr>
          <w:rStyle w:val="StyleBoldUnderline"/>
        </w:rPr>
        <w:t xml:space="preserve"> </w:t>
      </w:r>
      <w:r w:rsidRPr="00A57904">
        <w:rPr>
          <w:rStyle w:val="StyleBoldUnderline"/>
          <w:highlight w:val="cyan"/>
        </w:rPr>
        <w:t>Taiwan</w:t>
      </w:r>
      <w:r w:rsidRPr="00A57904">
        <w:rPr>
          <w:rStyle w:val="StyleBoldUnderline"/>
        </w:rPr>
        <w:t xml:space="preserve">, </w:t>
      </w:r>
      <w:r w:rsidRPr="00A57904">
        <w:rPr>
          <w:rStyle w:val="StyleBoldUnderline"/>
          <w:highlight w:val="cyan"/>
        </w:rPr>
        <w:t>Japan or the U</w:t>
      </w:r>
      <w:r w:rsidRPr="00A57904">
        <w:rPr>
          <w:rStyle w:val="StyleBoldUnderline"/>
        </w:rPr>
        <w:t xml:space="preserve">nited </w:t>
      </w:r>
      <w:r w:rsidRPr="00A57904">
        <w:rPr>
          <w:rStyle w:val="StyleBoldUnderline"/>
          <w:highlight w:val="cyan"/>
        </w:rPr>
        <w:t>S</w:t>
      </w:r>
      <w:r w:rsidRPr="00A57904">
        <w:rPr>
          <w:rStyle w:val="StyleBoldUnderline"/>
        </w:rPr>
        <w:t xml:space="preserve">tates in order </w:t>
      </w:r>
      <w:r w:rsidRPr="00A57904">
        <w:rPr>
          <w:rStyle w:val="StyleBoldUnderline"/>
          <w:highlight w:val="cyan"/>
        </w:rPr>
        <w:t>to rally their people and redirect the population’s anger.</w:t>
      </w:r>
      <w:r w:rsidRPr="00A57904">
        <w:rPr>
          <w:rStyle w:val="StyleBoldUnderline"/>
        </w:rPr>
        <w:t xml:space="preserve"> Whatever Beijing’s intent, such </w:t>
      </w:r>
      <w:r w:rsidRPr="00A57904">
        <w:rPr>
          <w:rStyle w:val="StyleBoldUnderline"/>
          <w:highlight w:val="cyan"/>
        </w:rPr>
        <w:t>confrontations</w:t>
      </w:r>
      <w:r w:rsidRPr="00A57904">
        <w:rPr>
          <w:rStyle w:val="StyleBoldUnderline"/>
        </w:rPr>
        <w:t xml:space="preserve"> </w:t>
      </w:r>
      <w:r w:rsidRPr="00A57904">
        <w:rPr>
          <w:rStyle w:val="StyleBoldUnderline"/>
          <w:highlight w:val="cyan"/>
        </w:rPr>
        <w:t>could</w:t>
      </w:r>
      <w:r w:rsidRPr="00A57904">
        <w:rPr>
          <w:rStyle w:val="StyleBoldUnderline"/>
        </w:rPr>
        <w:t xml:space="preserve"> easily </w:t>
      </w:r>
      <w:r w:rsidRPr="00A57904">
        <w:rPr>
          <w:rStyle w:val="StyleBoldUnderline"/>
          <w:highlight w:val="cyan"/>
        </w:rPr>
        <w:t>spiral out of control</w:t>
      </w:r>
      <w:r w:rsidRPr="00A57904">
        <w:rPr>
          <w:rStyle w:val="StyleBoldUnderline"/>
        </w:rPr>
        <w:t>.</w:t>
      </w:r>
      <w:r>
        <w:rPr>
          <w:rStyle w:val="underline"/>
        </w:rPr>
        <w:t xml:space="preserve"> </w:t>
      </w:r>
      <w:r w:rsidRPr="00A57904">
        <w:rPr>
          <w:sz w:val="16"/>
        </w:rPr>
        <w:t>Democratic leaders are hardly immune to the temptation of foreign adventures. However, because the stakes for them are so much lower (being voted out of office rather than being overthrown and imprisoned, or worse), they are less likely to take extreme risks to retain their hold on power.</w:t>
      </w:r>
    </w:p>
    <w:p w:rsidR="00905A71" w:rsidRDefault="00905A71" w:rsidP="00905A71">
      <w:pPr>
        <w:rPr>
          <w:rStyle w:val="StyleBoldUnderline"/>
        </w:rPr>
      </w:pPr>
    </w:p>
    <w:p w:rsidR="00905A71" w:rsidRPr="00926AE7" w:rsidRDefault="00294B56" w:rsidP="00905A71">
      <w:pPr>
        <w:pStyle w:val="Heading3"/>
        <w:rPr>
          <w:rStyle w:val="StyleStyleBold12pt"/>
          <w:b/>
        </w:rPr>
      </w:pPr>
      <w:r>
        <w:rPr>
          <w:rStyle w:val="StyleStyleBold12pt"/>
          <w:b/>
        </w:rPr>
        <w:lastRenderedPageBreak/>
        <w:t>Impact---Economy---Resource</w:t>
      </w:r>
    </w:p>
    <w:p w:rsidR="00905A71" w:rsidRPr="00926AE7" w:rsidRDefault="00905A71" w:rsidP="00905A71">
      <w:pPr>
        <w:pStyle w:val="Heading4"/>
      </w:pPr>
      <w:r w:rsidRPr="00926AE7">
        <w:t xml:space="preserve">Causes world war III---resource/land battles </w:t>
      </w:r>
    </w:p>
    <w:p w:rsidR="00905A71" w:rsidRPr="00A57904" w:rsidRDefault="00905A71" w:rsidP="00905A71">
      <w:pPr>
        <w:rPr>
          <w:sz w:val="16"/>
        </w:rPr>
      </w:pPr>
      <w:r w:rsidRPr="00A57904">
        <w:rPr>
          <w:rStyle w:val="StyleStyleBold12pt"/>
        </w:rPr>
        <w:t xml:space="preserve">Plate 03 </w:t>
      </w:r>
    </w:p>
    <w:p w:rsidR="00905A71" w:rsidRPr="00A57904" w:rsidRDefault="00905A71" w:rsidP="00905A71">
      <w:pPr>
        <w:rPr>
          <w:sz w:val="16"/>
        </w:rPr>
      </w:pPr>
      <w:r w:rsidRPr="00A57904">
        <w:rPr>
          <w:sz w:val="16"/>
        </w:rPr>
        <w:t>[Tom, Professor at UCLA, The Straights Times, “Neo-cons a bigger risk to Bush than Chin,” 6-28-2003]</w:t>
      </w:r>
    </w:p>
    <w:p w:rsidR="00905A71" w:rsidRDefault="00905A71" w:rsidP="00905A71">
      <w:r w:rsidRPr="00A57904">
        <w:rPr>
          <w:rStyle w:val="StyleBoldUnderline"/>
        </w:rPr>
        <w:t xml:space="preserve">But imagine a </w:t>
      </w:r>
      <w:r w:rsidRPr="00A57904">
        <w:rPr>
          <w:rStyle w:val="StyleBoldUnderline"/>
          <w:highlight w:val="yellow"/>
        </w:rPr>
        <w:t>China disintegrating</w:t>
      </w:r>
      <w:r>
        <w:t>-</w:t>
      </w:r>
      <w:r w:rsidRPr="00A57904">
        <w:rPr>
          <w:sz w:val="16"/>
        </w:rPr>
        <w:t xml:space="preserve"> on its own, without neo-conservative or Central Intelligence Agency prompting, much less outright military invasion </w:t>
      </w:r>
      <w:r w:rsidRPr="00A57904">
        <w:rPr>
          <w:rStyle w:val="StyleBoldUnderline"/>
          <w:highlight w:val="yellow"/>
        </w:rPr>
        <w:t>because the economy</w:t>
      </w:r>
      <w:r w:rsidRPr="00A57904">
        <w:rPr>
          <w:rStyle w:val="StyleBoldUnderline"/>
        </w:rPr>
        <w:t xml:space="preserve"> (</w:t>
      </w:r>
      <w:r w:rsidRPr="00A57904">
        <w:rPr>
          <w:sz w:val="16"/>
        </w:rPr>
        <w:t>against all predictions</w:t>
      </w:r>
      <w:r>
        <w:t xml:space="preserve">) </w:t>
      </w:r>
      <w:r w:rsidRPr="00A57904">
        <w:rPr>
          <w:rStyle w:val="StyleBoldUnderline"/>
        </w:rPr>
        <w:t xml:space="preserve">suddenly </w:t>
      </w:r>
      <w:r w:rsidRPr="00A57904">
        <w:rPr>
          <w:rStyle w:val="StyleBoldUnderline"/>
          <w:highlight w:val="yellow"/>
        </w:rPr>
        <w:t>collapses</w:t>
      </w:r>
      <w:r w:rsidRPr="00A57904">
        <w:rPr>
          <w:rStyle w:val="StyleBoldUnderline"/>
        </w:rPr>
        <w:t xml:space="preserve">. </w:t>
      </w:r>
      <w:r w:rsidRPr="00A57904">
        <w:rPr>
          <w:rStyle w:val="StyleBoldUnderline"/>
          <w:highlight w:val="yellow"/>
        </w:rPr>
        <w:t>That would knock Asia into chaos.</w:t>
      </w:r>
      <w:r w:rsidRPr="00A57904">
        <w:rPr>
          <w:rStyle w:val="StyleBoldUnderline"/>
        </w:rPr>
        <w:t xml:space="preserve"> A massive flood of </w:t>
      </w:r>
      <w:r w:rsidRPr="00A57904">
        <w:rPr>
          <w:rStyle w:val="StyleBoldUnderline"/>
          <w:highlight w:val="yellow"/>
        </w:rPr>
        <w:t xml:space="preserve">refugees would head for </w:t>
      </w:r>
      <w:r w:rsidRPr="00A57904">
        <w:rPr>
          <w:rStyle w:val="StyleBoldUnderline"/>
        </w:rPr>
        <w:t xml:space="preserve">Indonesia and other </w:t>
      </w:r>
      <w:r w:rsidRPr="00A57904">
        <w:rPr>
          <w:rStyle w:val="StyleBoldUnderline"/>
          <w:highlight w:val="yellow"/>
        </w:rPr>
        <w:t>places</w:t>
      </w:r>
      <w:r w:rsidRPr="00A57904">
        <w:rPr>
          <w:rStyle w:val="StyleBoldUnderline"/>
        </w:rPr>
        <w:t xml:space="preserve"> with poor border controls, </w:t>
      </w:r>
      <w:r w:rsidRPr="00A57904">
        <w:rPr>
          <w:rStyle w:val="StyleBoldUnderline"/>
          <w:highlight w:val="yellow"/>
        </w:rPr>
        <w:t>which</w:t>
      </w:r>
      <w:r w:rsidRPr="00A57904">
        <w:rPr>
          <w:rStyle w:val="StyleBoldUnderline"/>
        </w:rPr>
        <w:t xml:space="preserve"> don’t’ want them and </w:t>
      </w:r>
      <w:r w:rsidRPr="00A57904">
        <w:rPr>
          <w:rStyle w:val="StyleBoldUnderline"/>
          <w:highlight w:val="yellow"/>
        </w:rPr>
        <w:t>cant handle them</w:t>
      </w:r>
      <w:r w:rsidRPr="00A57904">
        <w:rPr>
          <w:rStyle w:val="StyleBoldUnderline"/>
        </w:rPr>
        <w:t xml:space="preserve">; some in </w:t>
      </w:r>
      <w:r w:rsidRPr="00A57904">
        <w:rPr>
          <w:rStyle w:val="StyleBoldUnderline"/>
          <w:highlight w:val="yellow"/>
        </w:rPr>
        <w:t>Japan</w:t>
      </w:r>
      <w:r w:rsidRPr="00A57904">
        <w:rPr>
          <w:rStyle w:val="StyleBoldUnderline"/>
        </w:rPr>
        <w:t xml:space="preserve"> </w:t>
      </w:r>
      <w:r w:rsidRPr="00A57904">
        <w:rPr>
          <w:rStyle w:val="StyleBoldUnderline"/>
          <w:highlight w:val="yellow"/>
        </w:rPr>
        <w:t>might</w:t>
      </w:r>
      <w:r w:rsidRPr="00A57904">
        <w:rPr>
          <w:rStyle w:val="StyleBoldUnderline"/>
        </w:rPr>
        <w:t xml:space="preserve"> lick their lips at the prospect of World War II revisited and </w:t>
      </w:r>
      <w:r w:rsidRPr="00A57904">
        <w:rPr>
          <w:rStyle w:val="StyleBoldUnderline"/>
          <w:highlight w:val="yellow"/>
        </w:rPr>
        <w:t>look to annex a slice of China. That would send Singapore and Malaysia</w:t>
      </w:r>
      <w:r>
        <w:t>-</w:t>
      </w:r>
      <w:r w:rsidRPr="00A57904">
        <w:rPr>
          <w:sz w:val="16"/>
        </w:rPr>
        <w:t xml:space="preserve"> once occupied by Japan- </w:t>
      </w:r>
      <w:r w:rsidRPr="00A57904">
        <w:rPr>
          <w:rStyle w:val="StyleBoldUnderline"/>
          <w:highlight w:val="yellow"/>
        </w:rPr>
        <w:t>into nervous breakdowns</w:t>
      </w:r>
      <w:r w:rsidRPr="00A57904">
        <w:rPr>
          <w:rStyle w:val="StyleBoldUnderline"/>
        </w:rPr>
        <w:t xml:space="preserve">. Meanwhile, </w:t>
      </w:r>
      <w:r w:rsidRPr="00A57904">
        <w:rPr>
          <w:rStyle w:val="StyleBoldUnderline"/>
          <w:highlight w:val="yellow"/>
        </w:rPr>
        <w:t>India</w:t>
      </w:r>
      <w:r w:rsidRPr="00A57904">
        <w:rPr>
          <w:rStyle w:val="StyleBoldUnderline"/>
        </w:rPr>
        <w:t xml:space="preserve"> </w:t>
      </w:r>
      <w:r w:rsidRPr="00A57904">
        <w:rPr>
          <w:rStyle w:val="StyleBoldUnderline"/>
          <w:highlight w:val="yellow"/>
        </w:rPr>
        <w:t>might make a grab for Tibet, and Pakistan for Kashmir. Then you can say hello to World War III</w:t>
      </w:r>
      <w:r w:rsidRPr="00A57904">
        <w:rPr>
          <w:rStyle w:val="StyleBoldUnderline"/>
        </w:rPr>
        <w:t>,</w:t>
      </w:r>
      <w:r w:rsidRPr="00A57904">
        <w:rPr>
          <w:sz w:val="16"/>
        </w:rPr>
        <w:t xml:space="preserve"> Asia style. That’s why </w:t>
      </w:r>
      <w:r w:rsidRPr="00A57904">
        <w:rPr>
          <w:rStyle w:val="StyleBoldUnderline"/>
        </w:rPr>
        <w:t xml:space="preserve">wise policy encourages Chinese stability, security and economic growth – </w:t>
      </w:r>
      <w:r w:rsidRPr="00A57904">
        <w:rPr>
          <w:sz w:val="16"/>
        </w:rPr>
        <w:t xml:space="preserve">the very direction the White House now seems to prefer. </w:t>
      </w:r>
    </w:p>
    <w:p w:rsidR="00905A71" w:rsidRDefault="00905A71" w:rsidP="00905A71"/>
    <w:p w:rsidR="00905A71" w:rsidRPr="007B123B" w:rsidRDefault="00294B56" w:rsidP="00905A71">
      <w:pPr>
        <w:pStyle w:val="Heading3"/>
        <w:rPr>
          <w:rStyle w:val="StyleStyleBold12pt"/>
          <w:b/>
        </w:rPr>
      </w:pPr>
      <w:r>
        <w:rPr>
          <w:rStyle w:val="StyleStyleBold12pt"/>
          <w:b/>
        </w:rPr>
        <w:lastRenderedPageBreak/>
        <w:t xml:space="preserve">Impact---Chinese Decline---Heg </w:t>
      </w:r>
    </w:p>
    <w:p w:rsidR="00905A71" w:rsidRPr="0084319C" w:rsidRDefault="00905A71" w:rsidP="00905A71">
      <w:pPr>
        <w:pStyle w:val="Heading4"/>
      </w:pPr>
      <w:r w:rsidRPr="0084319C">
        <w:t>Collapse is comparatively worse- internal instability causes nationalistic foreign policy- makes US-China confrontation more likely</w:t>
      </w:r>
    </w:p>
    <w:p w:rsidR="00905A71" w:rsidRPr="00547A4D" w:rsidRDefault="00905A71" w:rsidP="00905A71">
      <w:pPr>
        <w:rPr>
          <w:rStyle w:val="StyleStyleBold12pt"/>
        </w:rPr>
      </w:pPr>
      <w:r w:rsidRPr="00547A4D">
        <w:rPr>
          <w:rStyle w:val="StyleStyleBold12pt"/>
        </w:rPr>
        <w:t xml:space="preserve">YEE AND STOREY 2002 </w:t>
      </w:r>
    </w:p>
    <w:p w:rsidR="00905A71" w:rsidRPr="0084319C" w:rsidRDefault="00905A71" w:rsidP="00905A71">
      <w:pPr>
        <w:rPr>
          <w:sz w:val="16"/>
        </w:rPr>
      </w:pPr>
      <w:r w:rsidRPr="0084319C">
        <w:rPr>
          <w:sz w:val="16"/>
        </w:rPr>
        <w:t xml:space="preserve">– PROF IR @ HONG KONG U AND DEAKIN U- </w:t>
      </w:r>
      <w:r w:rsidRPr="0084319C">
        <w:rPr>
          <w:i/>
          <w:sz w:val="16"/>
        </w:rPr>
        <w:t>THE CHINA THREAT: PERCEPTIONS, MYTHS, AND REALITY</w:t>
      </w:r>
      <w:r w:rsidRPr="0084319C">
        <w:rPr>
          <w:sz w:val="16"/>
        </w:rPr>
        <w:t>, PAGE 59</w:t>
      </w:r>
    </w:p>
    <w:p w:rsidR="00905A71" w:rsidRPr="0084319C" w:rsidRDefault="00905A71" w:rsidP="00905A71">
      <w:pPr>
        <w:rPr>
          <w:sz w:val="16"/>
        </w:rPr>
      </w:pPr>
      <w:r w:rsidRPr="0084319C">
        <w:rPr>
          <w:sz w:val="16"/>
        </w:rPr>
        <w:t xml:space="preserve">American influence over internal outcomes in </w:t>
      </w:r>
      <w:smartTag w:uri="urn:schemas-microsoft-com:office:smarttags" w:element="country-region">
        <w:smartTag w:uri="urn:schemas-microsoft-com:office:smarttags" w:element="place">
          <w:r w:rsidRPr="0084319C">
            <w:rPr>
              <w:sz w:val="16"/>
            </w:rPr>
            <w:t>China</w:t>
          </w:r>
        </w:smartTag>
      </w:smartTag>
      <w:r w:rsidRPr="0084319C">
        <w:rPr>
          <w:sz w:val="16"/>
        </w:rPr>
        <w:t xml:space="preserve">, though far from decisive, could nonetheless prove significant. </w:t>
      </w:r>
      <w:r w:rsidRPr="006268DC">
        <w:rPr>
          <w:rStyle w:val="StyleBoldUnderline"/>
          <w:highlight w:val="cyan"/>
        </w:rPr>
        <w:t>Despite</w:t>
      </w:r>
      <w:r w:rsidRPr="00225399">
        <w:rPr>
          <w:rStyle w:val="StyleBoldUnderline"/>
        </w:rPr>
        <w:t xml:space="preserve"> widespread </w:t>
      </w:r>
      <w:r w:rsidRPr="006268DC">
        <w:rPr>
          <w:rStyle w:val="StyleBoldUnderline"/>
          <w:highlight w:val="cyan"/>
        </w:rPr>
        <w:t>unease about</w:t>
      </w:r>
      <w:r w:rsidRPr="00225399">
        <w:rPr>
          <w:rStyle w:val="StyleBoldUnderline"/>
        </w:rPr>
        <w:t xml:space="preserve"> the implications of </w:t>
      </w:r>
      <w:r w:rsidRPr="006268DC">
        <w:rPr>
          <w:rStyle w:val="StyleBoldUnderline"/>
          <w:highlight w:val="cyan"/>
        </w:rPr>
        <w:t xml:space="preserve">a more powerful </w:t>
      </w:r>
      <w:smartTag w:uri="urn:schemas-microsoft-com:office:smarttags" w:element="country-region">
        <w:smartTag w:uri="urn:schemas-microsoft-com:office:smarttags" w:element="place">
          <w:r w:rsidRPr="006268DC">
            <w:rPr>
              <w:rStyle w:val="StyleBoldUnderline"/>
              <w:highlight w:val="cyan"/>
            </w:rPr>
            <w:t>China</w:t>
          </w:r>
        </w:smartTag>
      </w:smartTag>
      <w:r w:rsidRPr="00225399">
        <w:rPr>
          <w:rStyle w:val="StyleBoldUnderline"/>
        </w:rPr>
        <w:t xml:space="preserve">, </w:t>
      </w:r>
      <w:r w:rsidRPr="006268DC">
        <w:rPr>
          <w:rStyle w:val="StyleBoldUnderline"/>
          <w:highlight w:val="cyan"/>
        </w:rPr>
        <w:t>an</w:t>
      </w:r>
      <w:r w:rsidRPr="00225399">
        <w:rPr>
          <w:rStyle w:val="StyleBoldUnderline"/>
        </w:rPr>
        <w:t xml:space="preserve"> internally </w:t>
      </w:r>
      <w:r w:rsidRPr="006268DC">
        <w:rPr>
          <w:rStyle w:val="StyleBoldUnderline"/>
          <w:highlight w:val="cyan"/>
        </w:rPr>
        <w:t xml:space="preserve">unstable </w:t>
      </w:r>
      <w:smartTag w:uri="urn:schemas-microsoft-com:office:smarttags" w:element="country-region">
        <w:smartTag w:uri="urn:schemas-microsoft-com:office:smarttags" w:element="place">
          <w:r w:rsidRPr="006268DC">
            <w:rPr>
              <w:rStyle w:val="StyleBoldUnderline"/>
              <w:highlight w:val="cyan"/>
            </w:rPr>
            <w:t>China</w:t>
          </w:r>
        </w:smartTag>
      </w:smartTag>
      <w:r w:rsidRPr="006268DC">
        <w:rPr>
          <w:rStyle w:val="StyleBoldUnderline"/>
          <w:highlight w:val="cyan"/>
        </w:rPr>
        <w:t xml:space="preserve"> is</w:t>
      </w:r>
      <w:r w:rsidRPr="00225399">
        <w:rPr>
          <w:rStyle w:val="StyleBoldUnderline"/>
        </w:rPr>
        <w:t xml:space="preserve"> potentially far </w:t>
      </w:r>
      <w:r w:rsidRPr="006268DC">
        <w:rPr>
          <w:rStyle w:val="StyleBoldUnderline"/>
          <w:highlight w:val="cyan"/>
        </w:rPr>
        <w:t>more dangerous</w:t>
      </w:r>
      <w:r w:rsidRPr="00225399">
        <w:rPr>
          <w:rStyle w:val="StyleBoldUnderline"/>
        </w:rPr>
        <w:t xml:space="preserve"> </w:t>
      </w:r>
      <w:r w:rsidRPr="006268DC">
        <w:rPr>
          <w:rStyle w:val="StyleBoldUnderline"/>
          <w:highlight w:val="cyan"/>
        </w:rPr>
        <w:t>to American interests</w:t>
      </w:r>
      <w:r w:rsidRPr="00225399">
        <w:rPr>
          <w:rStyle w:val="StyleBoldUnderline"/>
        </w:rPr>
        <w:t xml:space="preserve">. </w:t>
      </w:r>
      <w:r w:rsidRPr="006268DC">
        <w:rPr>
          <w:rStyle w:val="StyleBoldUnderline"/>
          <w:highlight w:val="cyan"/>
        </w:rPr>
        <w:t>Indifferent or sluggish economic performance</w:t>
      </w:r>
      <w:r w:rsidRPr="00225399">
        <w:rPr>
          <w:rStyle w:val="StyleBoldUnderline"/>
        </w:rPr>
        <w:t xml:space="preserve"> </w:t>
      </w:r>
      <w:r w:rsidRPr="006268DC">
        <w:rPr>
          <w:rStyle w:val="StyleBoldUnderline"/>
          <w:highlight w:val="cyan"/>
        </w:rPr>
        <w:t>could produce</w:t>
      </w:r>
      <w:r w:rsidRPr="00225399">
        <w:rPr>
          <w:rStyle w:val="StyleBoldUnderline"/>
        </w:rPr>
        <w:t xml:space="preserve"> </w:t>
      </w:r>
      <w:r w:rsidRPr="006268DC">
        <w:rPr>
          <w:rStyle w:val="StyleBoldUnderline"/>
          <w:highlight w:val="cyan"/>
        </w:rPr>
        <w:t>internal instability</w:t>
      </w:r>
      <w:r w:rsidRPr="00225399">
        <w:rPr>
          <w:rStyle w:val="StyleBoldUnderline"/>
        </w:rPr>
        <w:t xml:space="preserve"> </w:t>
      </w:r>
      <w:r w:rsidRPr="006268DC">
        <w:rPr>
          <w:rStyle w:val="StyleBoldUnderline"/>
          <w:highlight w:val="cyan"/>
        </w:rPr>
        <w:t>and weakness</w:t>
      </w:r>
      <w:r w:rsidRPr="00225399">
        <w:rPr>
          <w:rStyle w:val="StyleBoldUnderline"/>
        </w:rPr>
        <w:t xml:space="preserve">, possibly </w:t>
      </w:r>
      <w:r w:rsidRPr="006268DC">
        <w:rPr>
          <w:rStyle w:val="StyleBoldUnderline"/>
          <w:highlight w:val="cyan"/>
        </w:rPr>
        <w:t>triggering a more assertive</w:t>
      </w:r>
      <w:r w:rsidRPr="00225399">
        <w:rPr>
          <w:rStyle w:val="StyleBoldUnderline"/>
        </w:rPr>
        <w:t xml:space="preserve">, overtly </w:t>
      </w:r>
      <w:r w:rsidRPr="006268DC">
        <w:rPr>
          <w:rStyle w:val="StyleBoldUnderline"/>
          <w:highlight w:val="cyan"/>
        </w:rPr>
        <w:t>nationalistic foreign and defence policy</w:t>
      </w:r>
      <w:r w:rsidRPr="0084319C">
        <w:rPr>
          <w:sz w:val="16"/>
          <w:highlight w:val="cyan"/>
        </w:rPr>
        <w:t xml:space="preserve">. </w:t>
      </w:r>
      <w:r w:rsidRPr="0084319C">
        <w:rPr>
          <w:sz w:val="16"/>
        </w:rPr>
        <w:t xml:space="preserve">A wary, </w:t>
      </w:r>
      <w:r w:rsidRPr="006268DC">
        <w:rPr>
          <w:rStyle w:val="StyleBoldUnderline"/>
          <w:highlight w:val="cyan"/>
        </w:rPr>
        <w:t xml:space="preserve">weaker leadership would </w:t>
      </w:r>
      <w:r w:rsidRPr="006268DC">
        <w:rPr>
          <w:rStyle w:val="StyleBoldUnderline"/>
        </w:rPr>
        <w:t xml:space="preserve">also very </w:t>
      </w:r>
      <w:r w:rsidRPr="006268DC">
        <w:rPr>
          <w:rStyle w:val="StyleBoldUnderline"/>
          <w:highlight w:val="cyan"/>
        </w:rPr>
        <w:t>likely have fewer incentives to pursue accommodation</w:t>
      </w:r>
      <w:r w:rsidRPr="00225399">
        <w:rPr>
          <w:rStyle w:val="StyleBoldUnderline"/>
        </w:rPr>
        <w:t xml:space="preserve"> </w:t>
      </w:r>
      <w:r w:rsidRPr="006268DC">
        <w:rPr>
          <w:rStyle w:val="StyleBoldUnderline"/>
          <w:highlight w:val="cyan"/>
        </w:rPr>
        <w:t>with</w:t>
      </w:r>
      <w:r w:rsidRPr="00225399">
        <w:rPr>
          <w:rStyle w:val="StyleBoldUnderline"/>
        </w:rPr>
        <w:t xml:space="preserve"> its </w:t>
      </w:r>
      <w:r w:rsidRPr="006268DC">
        <w:rPr>
          <w:rStyle w:val="StyleBoldUnderline"/>
          <w:highlight w:val="cyan"/>
        </w:rPr>
        <w:t>neighbours</w:t>
      </w:r>
      <w:r w:rsidRPr="00225399">
        <w:rPr>
          <w:rStyle w:val="StyleBoldUnderline"/>
        </w:rPr>
        <w:t>, much less with the U</w:t>
      </w:r>
      <w:r w:rsidRPr="0084319C">
        <w:rPr>
          <w:sz w:val="16"/>
        </w:rPr>
        <w:t xml:space="preserve">nited </w:t>
      </w:r>
      <w:r w:rsidRPr="00225399">
        <w:rPr>
          <w:rStyle w:val="StyleBoldUnderline"/>
        </w:rPr>
        <w:t>S</w:t>
      </w:r>
      <w:r w:rsidRPr="0084319C">
        <w:rPr>
          <w:sz w:val="16"/>
        </w:rPr>
        <w:t>tates.</w:t>
      </w:r>
    </w:p>
    <w:p w:rsidR="00905A71" w:rsidRPr="00926AE7" w:rsidRDefault="00905A71" w:rsidP="00905A71">
      <w:pPr>
        <w:pStyle w:val="Heading4"/>
      </w:pPr>
      <w:r w:rsidRPr="00926AE7">
        <w:t xml:space="preserve">Chinese decline makes them worse trolls---comparably more dangerous for heg than growth </w:t>
      </w:r>
    </w:p>
    <w:p w:rsidR="00905A71" w:rsidRDefault="00905A71" w:rsidP="00905A71">
      <w:pPr>
        <w:rPr>
          <w:sz w:val="16"/>
        </w:rPr>
      </w:pPr>
      <w:r w:rsidRPr="0089608D">
        <w:rPr>
          <w:rStyle w:val="StyleStyleBold12pt"/>
        </w:rPr>
        <w:t>Orszag 13</w:t>
      </w:r>
      <w:r>
        <w:rPr>
          <w:sz w:val="16"/>
        </w:rPr>
        <w:t xml:space="preserve"> (Peter Orszag is vice chairman of corporate and investment banking at Citigroup Inc. and a former director of the Office of Management and Budget in the Obama administration.“In China, Slowdown Is a Bigger Danger Than Growth” http://www.bloomberg.com/news/2013-01-15/in-china-slowdown-is-a-bigger-danger-than-growth.html) </w:t>
      </w:r>
    </w:p>
    <w:p w:rsidR="00905A71" w:rsidRDefault="00905A71" w:rsidP="00905A71">
      <w:pPr>
        <w:rPr>
          <w:rStyle w:val="StyleBoldUnderline"/>
        </w:rPr>
      </w:pPr>
      <w:r w:rsidRPr="00F3103C">
        <w:rPr>
          <w:rStyle w:val="StyleBoldUnderline"/>
        </w:rPr>
        <w:t xml:space="preserve">What would be the consequences if China falls into the trap? </w:t>
      </w:r>
      <w:r w:rsidRPr="00CB6082">
        <w:rPr>
          <w:rStyle w:val="StyleBoldUnderline"/>
          <w:highlight w:val="green"/>
        </w:rPr>
        <w:t>According to</w:t>
      </w:r>
      <w:r>
        <w:rPr>
          <w:sz w:val="16"/>
        </w:rPr>
        <w:t xml:space="preserve"> Yasheng </w:t>
      </w:r>
      <w:r w:rsidRPr="00CB6082">
        <w:rPr>
          <w:rStyle w:val="StyleBoldUnderline"/>
          <w:highlight w:val="green"/>
        </w:rPr>
        <w:t>Huang, a professor</w:t>
      </w:r>
      <w:r w:rsidRPr="00F3103C">
        <w:rPr>
          <w:rStyle w:val="StyleBoldUnderline"/>
        </w:rPr>
        <w:t xml:space="preserve"> of management </w:t>
      </w:r>
      <w:r w:rsidRPr="00CB6082">
        <w:rPr>
          <w:rStyle w:val="StyleBoldUnderline"/>
          <w:highlight w:val="green"/>
        </w:rPr>
        <w:t>at MIT, slower</w:t>
      </w:r>
      <w:r w:rsidRPr="00CB6082">
        <w:rPr>
          <w:sz w:val="16"/>
          <w:highlight w:val="green"/>
        </w:rPr>
        <w:t xml:space="preserve"> </w:t>
      </w:r>
      <w:r w:rsidRPr="00CB6082">
        <w:rPr>
          <w:rStyle w:val="StyleBoldUnderline"/>
          <w:highlight w:val="green"/>
        </w:rPr>
        <w:t>growth could destabilize China’s</w:t>
      </w:r>
      <w:r w:rsidRPr="00F3103C">
        <w:rPr>
          <w:rStyle w:val="StyleBoldUnderline"/>
        </w:rPr>
        <w:t xml:space="preserve"> internal </w:t>
      </w:r>
      <w:r w:rsidRPr="00CB6082">
        <w:rPr>
          <w:rStyle w:val="StyleBoldUnderline"/>
          <w:highlight w:val="green"/>
        </w:rPr>
        <w:t>political economy</w:t>
      </w:r>
      <w:r>
        <w:rPr>
          <w:sz w:val="16"/>
        </w:rPr>
        <w:t xml:space="preserve">. </w:t>
      </w:r>
      <w:r w:rsidRPr="00CB6082">
        <w:rPr>
          <w:rStyle w:val="StyleBoldUnderline"/>
          <w:highlight w:val="green"/>
        </w:rPr>
        <w:t>That</w:t>
      </w:r>
      <w:r>
        <w:rPr>
          <w:sz w:val="16"/>
        </w:rPr>
        <w:t xml:space="preserve">, in turn, </w:t>
      </w:r>
      <w:r w:rsidRPr="00CB6082">
        <w:rPr>
          <w:rStyle w:val="StyleBoldUnderline"/>
          <w:highlight w:val="green"/>
        </w:rPr>
        <w:t>could prove to be the</w:t>
      </w:r>
      <w:r w:rsidRPr="00F3103C">
        <w:rPr>
          <w:rStyle w:val="StyleBoldUnderline"/>
        </w:rPr>
        <w:t xml:space="preserve"> </w:t>
      </w:r>
      <w:r w:rsidRPr="00CB6082">
        <w:rPr>
          <w:rStyle w:val="StyleBoldUnderline"/>
          <w:highlight w:val="green"/>
        </w:rPr>
        <w:t>far larger risk for other nations</w:t>
      </w:r>
      <w:r w:rsidRPr="00F3103C">
        <w:rPr>
          <w:rStyle w:val="StyleBoldUnderline"/>
        </w:rPr>
        <w:t>.</w:t>
      </w:r>
      <w:r>
        <w:rPr>
          <w:rStyle w:val="StyleBoldUnderline"/>
        </w:rPr>
        <w:t xml:space="preserve"> </w:t>
      </w:r>
      <w:r w:rsidRPr="00F3103C">
        <w:rPr>
          <w:rStyle w:val="StyleBoldUnderline"/>
        </w:rPr>
        <w:t>Greater Danger</w:t>
      </w:r>
      <w:r>
        <w:rPr>
          <w:rStyle w:val="StyleBoldUnderline"/>
        </w:rPr>
        <w:t xml:space="preserve"> </w:t>
      </w:r>
      <w:r>
        <w:rPr>
          <w:sz w:val="16"/>
        </w:rPr>
        <w:t xml:space="preserve">In a similar vein, China specialist Susan Shirk of the University of California at San Diego warns that it is </w:t>
      </w:r>
      <w:r w:rsidRPr="00CB6082">
        <w:rPr>
          <w:rStyle w:val="StyleBoldUnderline"/>
          <w:highlight w:val="green"/>
        </w:rPr>
        <w:t>China’s “</w:t>
      </w:r>
      <w:r w:rsidRPr="00CB6082">
        <w:rPr>
          <w:rStyle w:val="Emphasis"/>
          <w:highlight w:val="green"/>
        </w:rPr>
        <w:t>internal</w:t>
      </w:r>
      <w:r w:rsidRPr="00CB6082">
        <w:rPr>
          <w:rStyle w:val="StyleBoldUnderline"/>
          <w:highlight w:val="green"/>
        </w:rPr>
        <w:t xml:space="preserve"> </w:t>
      </w:r>
      <w:r w:rsidRPr="00CB6082">
        <w:rPr>
          <w:rStyle w:val="Emphasis"/>
          <w:highlight w:val="green"/>
        </w:rPr>
        <w:t>fragility</w:t>
      </w:r>
      <w:r w:rsidRPr="00CB6082">
        <w:rPr>
          <w:rStyle w:val="StyleBoldUnderline"/>
          <w:highlight w:val="green"/>
        </w:rPr>
        <w:t xml:space="preserve">, </w:t>
      </w:r>
      <w:r w:rsidRPr="00CB6082">
        <w:rPr>
          <w:rStyle w:val="Emphasis"/>
          <w:highlight w:val="green"/>
        </w:rPr>
        <w:t>not its growing strength</w:t>
      </w:r>
      <w:r>
        <w:rPr>
          <w:sz w:val="16"/>
        </w:rPr>
        <w:t xml:space="preserve">, that </w:t>
      </w:r>
      <w:r w:rsidRPr="00CB6082">
        <w:rPr>
          <w:rStyle w:val="Emphasis"/>
          <w:highlight w:val="green"/>
        </w:rPr>
        <w:t>presents the greatest danger</w:t>
      </w:r>
      <w:r>
        <w:rPr>
          <w:sz w:val="16"/>
        </w:rPr>
        <w:t xml:space="preserve">.” And Aaron </w:t>
      </w:r>
      <w:r w:rsidRPr="00CB6082">
        <w:rPr>
          <w:rStyle w:val="StyleBoldUnderline"/>
          <w:highlight w:val="green"/>
        </w:rPr>
        <w:t>Friedberg</w:t>
      </w:r>
      <w:r w:rsidRPr="00F3103C">
        <w:rPr>
          <w:rStyle w:val="StyleBoldUnderline"/>
        </w:rPr>
        <w:t xml:space="preserve">, </w:t>
      </w:r>
      <w:r w:rsidRPr="00CB6082">
        <w:rPr>
          <w:rStyle w:val="StyleBoldUnderline"/>
          <w:highlight w:val="green"/>
        </w:rPr>
        <w:t>a prof</w:t>
      </w:r>
      <w:r w:rsidRPr="00F3103C">
        <w:rPr>
          <w:rStyle w:val="StyleBoldUnderline"/>
        </w:rPr>
        <w:t xml:space="preserve">essor </w:t>
      </w:r>
      <w:r w:rsidRPr="00CB6082">
        <w:rPr>
          <w:rStyle w:val="StyleBoldUnderline"/>
          <w:highlight w:val="green"/>
        </w:rPr>
        <w:t>of politics</w:t>
      </w:r>
      <w:r w:rsidRPr="00F3103C">
        <w:rPr>
          <w:rStyle w:val="StyleBoldUnderline"/>
        </w:rPr>
        <w:t xml:space="preserve"> and international affairs </w:t>
      </w:r>
      <w:r w:rsidRPr="00CB6082">
        <w:rPr>
          <w:rStyle w:val="StyleBoldUnderline"/>
          <w:highlight w:val="green"/>
        </w:rPr>
        <w:t>at Princeton</w:t>
      </w:r>
      <w:r w:rsidRPr="00F3103C">
        <w:rPr>
          <w:rStyle w:val="StyleBoldUnderline"/>
        </w:rPr>
        <w:t xml:space="preserve"> University</w:t>
      </w:r>
      <w:r>
        <w:rPr>
          <w:sz w:val="16"/>
        </w:rPr>
        <w:t xml:space="preserve">, </w:t>
      </w:r>
      <w:r w:rsidRPr="00CB6082">
        <w:rPr>
          <w:rStyle w:val="StyleBoldUnderline"/>
          <w:highlight w:val="green"/>
        </w:rPr>
        <w:t>writes</w:t>
      </w:r>
      <w:r w:rsidRPr="00F3103C">
        <w:rPr>
          <w:rStyle w:val="StyleBoldUnderline"/>
        </w:rPr>
        <w:t xml:space="preserve"> that </w:t>
      </w:r>
      <w:r w:rsidRPr="00CB6082">
        <w:rPr>
          <w:rStyle w:val="StyleBoldUnderline"/>
          <w:highlight w:val="green"/>
        </w:rPr>
        <w:t>a less prosperous China “may be a less</w:t>
      </w:r>
      <w:r>
        <w:rPr>
          <w:sz w:val="16"/>
        </w:rPr>
        <w:t xml:space="preserve"> </w:t>
      </w:r>
      <w:r w:rsidRPr="00CB6082">
        <w:rPr>
          <w:rStyle w:val="StyleBoldUnderline"/>
          <w:highlight w:val="green"/>
        </w:rPr>
        <w:t>effective competitor in certain respects</w:t>
      </w:r>
      <w:r w:rsidRPr="00CB6082">
        <w:rPr>
          <w:sz w:val="16"/>
          <w:highlight w:val="green"/>
        </w:rPr>
        <w:t xml:space="preserve">, </w:t>
      </w:r>
      <w:r w:rsidRPr="00CB6082">
        <w:rPr>
          <w:rStyle w:val="Emphasis"/>
          <w:highlight w:val="green"/>
        </w:rPr>
        <w:t xml:space="preserve">but it could </w:t>
      </w:r>
      <w:r w:rsidRPr="00CB6082">
        <w:rPr>
          <w:rStyle w:val="Emphasis"/>
        </w:rPr>
        <w:t xml:space="preserve">also </w:t>
      </w:r>
      <w:r w:rsidRPr="00CB6082">
        <w:rPr>
          <w:rStyle w:val="Emphasis"/>
          <w:highlight w:val="green"/>
        </w:rPr>
        <w:t xml:space="preserve">prove to be less predictable, more aggressive, and </w:t>
      </w:r>
      <w:r w:rsidRPr="00CB6082">
        <w:rPr>
          <w:rStyle w:val="Emphasis"/>
        </w:rPr>
        <w:t xml:space="preserve">hence even </w:t>
      </w:r>
      <w:r w:rsidRPr="00CB6082">
        <w:rPr>
          <w:rStyle w:val="Emphasis"/>
          <w:highlight w:val="green"/>
        </w:rPr>
        <w:t xml:space="preserve">more </w:t>
      </w:r>
      <w:r w:rsidRPr="00CB6082">
        <w:rPr>
          <w:rStyle w:val="Emphasis"/>
        </w:rPr>
        <w:t>dangerous</w:t>
      </w:r>
      <w:r w:rsidRPr="00F3103C">
        <w:rPr>
          <w:rStyle w:val="Emphasis"/>
        </w:rPr>
        <w:t xml:space="preserve"> and </w:t>
      </w:r>
      <w:r w:rsidRPr="00CB6082">
        <w:rPr>
          <w:rStyle w:val="Emphasis"/>
          <w:highlight w:val="green"/>
        </w:rPr>
        <w:t>difficult</w:t>
      </w:r>
      <w:r>
        <w:rPr>
          <w:sz w:val="16"/>
        </w:rPr>
        <w:t xml:space="preserve"> for the United States and its allies to manage.” Friedberg says </w:t>
      </w:r>
      <w:r w:rsidRPr="00CB6082">
        <w:rPr>
          <w:rStyle w:val="StyleBoldUnderline"/>
          <w:highlight w:val="green"/>
        </w:rPr>
        <w:t>weak leaders</w:t>
      </w:r>
      <w:r w:rsidRPr="00F3103C">
        <w:rPr>
          <w:rStyle w:val="StyleBoldUnderline"/>
        </w:rPr>
        <w:t xml:space="preserve"> in China </w:t>
      </w:r>
      <w:r w:rsidRPr="00CB6082">
        <w:rPr>
          <w:rStyle w:val="StyleBoldUnderline"/>
          <w:highlight w:val="green"/>
        </w:rPr>
        <w:t xml:space="preserve">might be tempted to </w:t>
      </w:r>
      <w:r w:rsidRPr="00CB6082">
        <w:rPr>
          <w:rStyle w:val="Emphasis"/>
          <w:highlight w:val="green"/>
        </w:rPr>
        <w:t>rally popular support by confronting other</w:t>
      </w:r>
      <w:r w:rsidRPr="00F3103C">
        <w:rPr>
          <w:rStyle w:val="Emphasis"/>
        </w:rPr>
        <w:t xml:space="preserve"> </w:t>
      </w:r>
      <w:r w:rsidRPr="00CB6082">
        <w:rPr>
          <w:rStyle w:val="Emphasis"/>
          <w:highlight w:val="green"/>
        </w:rPr>
        <w:t>countries</w:t>
      </w:r>
      <w:r w:rsidRPr="00F3103C">
        <w:rPr>
          <w:rStyle w:val="Emphasis"/>
        </w:rPr>
        <w:t>.</w:t>
      </w:r>
      <w:r>
        <w:rPr>
          <w:rStyle w:val="Emphasis"/>
        </w:rPr>
        <w:t xml:space="preserve"> </w:t>
      </w:r>
      <w:r w:rsidRPr="00F3103C">
        <w:rPr>
          <w:rStyle w:val="StyleBoldUnderline"/>
        </w:rPr>
        <w:t>Slower growth in China is not inevitable, but it is a greater -- and more dangerous -- possibility than many in the U.S. may realize.</w:t>
      </w:r>
    </w:p>
    <w:p w:rsidR="00905A71" w:rsidRDefault="00905A71" w:rsidP="00905A71">
      <w:pPr>
        <w:rPr>
          <w:sz w:val="16"/>
        </w:rPr>
      </w:pPr>
    </w:p>
    <w:p w:rsidR="00905A71" w:rsidRDefault="00905A71" w:rsidP="00890338">
      <w:pPr>
        <w:rPr>
          <w:rStyle w:val="StyleBoldUnderline"/>
        </w:rPr>
      </w:pPr>
    </w:p>
    <w:p w:rsidR="00CF6D6A" w:rsidRDefault="00CF6D6A" w:rsidP="00890338">
      <w:pPr>
        <w:rPr>
          <w:rStyle w:val="StyleBoldUnderline"/>
        </w:rPr>
      </w:pPr>
    </w:p>
    <w:p w:rsidR="00CF6D6A" w:rsidRDefault="00CF6D6A" w:rsidP="00890338">
      <w:pPr>
        <w:rPr>
          <w:rStyle w:val="StyleBoldUnderline"/>
        </w:rPr>
      </w:pPr>
    </w:p>
    <w:p w:rsidR="00821C4E" w:rsidRDefault="00821C4E" w:rsidP="00821C4E">
      <w:pPr>
        <w:pStyle w:val="Heading2"/>
        <w:rPr>
          <w:rStyle w:val="StyleBoldUnderline"/>
          <w:b/>
        </w:rPr>
      </w:pPr>
      <w:r>
        <w:rPr>
          <w:rStyle w:val="StyleBoldUnderline"/>
          <w:b/>
        </w:rPr>
        <w:lastRenderedPageBreak/>
        <w:t xml:space="preserve">Soft Power </w:t>
      </w:r>
    </w:p>
    <w:p w:rsidR="00821C4E" w:rsidRDefault="00821C4E" w:rsidP="00821C4E">
      <w:pPr>
        <w:pStyle w:val="Heading3"/>
      </w:pPr>
      <w:r>
        <w:lastRenderedPageBreak/>
        <w:t xml:space="preserve">Impact---Soft Power---2NC </w:t>
      </w:r>
    </w:p>
    <w:p w:rsidR="00821C4E" w:rsidRDefault="00821C4E" w:rsidP="00821C4E">
      <w:pPr>
        <w:rPr>
          <w:rStyle w:val="StyleStyleBold12pt"/>
        </w:rPr>
      </w:pPr>
      <w:r>
        <w:rPr>
          <w:rStyle w:val="StyleStyleBold12pt"/>
        </w:rPr>
        <w:t xml:space="preserve">Chinese influence in latin America undermines Western influence </w:t>
      </w:r>
    </w:p>
    <w:p w:rsidR="00821C4E" w:rsidRDefault="00821C4E" w:rsidP="00821C4E">
      <w:r w:rsidRPr="00821C4E">
        <w:rPr>
          <w:rStyle w:val="StyleStyleBold12pt"/>
        </w:rPr>
        <w:t>Ellis 12</w:t>
      </w:r>
      <w:r>
        <w:t xml:space="preserve"> (R. Evan Ellis is an Assistant Professor of National Security Studies in the Center for Hemispheric Defense Studies at the National Defense University “The United States, Latin America and China: A “Triangular Relationship”?” http://theedmundsgroup.com/assetmanager/assets/US%20China%20Latin%20America%20-%20A%20Triangular%20Relationship%20.pdf) </w:t>
      </w:r>
    </w:p>
    <w:p w:rsidR="00821C4E" w:rsidRDefault="00821C4E" w:rsidP="00821C4E">
      <w:r w:rsidRPr="00821C4E">
        <w:rPr>
          <w:rStyle w:val="StyleBoldUnderline"/>
        </w:rPr>
        <w:t>Loans, investments and commodity purchases from China have allowed regimes</w:t>
      </w:r>
      <w:r>
        <w:t xml:space="preserve"> relatively hostile to the United States, such as Venezuela, Bolivia and Ecuador, </w:t>
      </w:r>
      <w:r w:rsidRPr="00821C4E">
        <w:rPr>
          <w:rStyle w:val="StyleBoldUnderline"/>
        </w:rPr>
        <w:t>to turn their backs on Western lending institutions</w:t>
      </w:r>
      <w:r>
        <w:t xml:space="preserve"> like the International Monetary Fund and the World Bank. </w:t>
      </w:r>
      <w:r w:rsidRPr="00821C4E">
        <w:rPr>
          <w:rStyle w:val="StyleBoldUnderline"/>
        </w:rPr>
        <w:t>They</w:t>
      </w:r>
      <w:r>
        <w:t xml:space="preserve"> also </w:t>
      </w:r>
      <w:r w:rsidRPr="00821C4E">
        <w:rPr>
          <w:rStyle w:val="StyleBoldUnderline"/>
        </w:rPr>
        <w:t>opened the way in some cases for default on loans, the nationalization of industries or other actions hostile to the interests of Western companies;</w:t>
      </w:r>
      <w:r>
        <w:t xml:space="preserve"> in the short term, these regimes were able to sidestep the negative consequences that such actions bring from traditional capital markets. Over the long term, however, there is potential for a “feedback effect” beneficial to the United States and other Western investors. High interest rates in the case of Ecuadoran loans12 and the questionable loan terms in Venezuela13 have already been used as political fodder by the opposition in those countries,14 increasing the likelihood that an explicit movement away from such loans and capital, and back to Western financial markets and institutions, may be on the agenda when changes in political regime occur in these states. </w:t>
      </w:r>
      <w:r w:rsidRPr="00821C4E">
        <w:rPr>
          <w:rStyle w:val="StyleBoldUnderline"/>
        </w:rPr>
        <w:t>Chinese purchases, loans and investments in Latin America have undercut the United States’ leverage in demanding adherence to certain practices of</w:t>
      </w:r>
      <w:r>
        <w:t xml:space="preserve"> </w:t>
      </w:r>
      <w:r w:rsidRPr="00821C4E">
        <w:rPr>
          <w:rStyle w:val="StyleBoldUnderline"/>
        </w:rPr>
        <w:t xml:space="preserve">democracy, human rights and </w:t>
      </w:r>
      <w:r>
        <w:t xml:space="preserve">free </w:t>
      </w:r>
      <w:r w:rsidRPr="00821C4E">
        <w:rPr>
          <w:rStyle w:val="StyleBoldUnderline"/>
        </w:rPr>
        <w:t>trade</w:t>
      </w:r>
      <w:r>
        <w:t xml:space="preserve">. This is particularly relevant with respect to the nations in the Bolivarian Alliance for the Americas (ALBA). </w:t>
      </w:r>
      <w:r w:rsidRPr="00821C4E">
        <w:rPr>
          <w:rStyle w:val="StyleBoldUnderline"/>
        </w:rPr>
        <w:t>In contrast to Western governments and institutions, Chinese investors traditionally do not link their loans and investments to the political practices of the recipient states</w:t>
      </w:r>
      <w:r>
        <w:t xml:space="preserve">. That said, </w:t>
      </w:r>
      <w:r w:rsidRPr="00821C4E">
        <w:rPr>
          <w:rStyle w:val="StyleBoldUnderline"/>
        </w:rPr>
        <w:t>recognition of the PRC diplomatically is often an implicit condition,</w:t>
      </w:r>
      <w:r>
        <w:t xml:space="preserve"> </w:t>
      </w:r>
      <w:r w:rsidRPr="00821C4E">
        <w:rPr>
          <w:rStyle w:val="StyleBoldUnderline"/>
        </w:rPr>
        <w:t>as is special treatment of Chinese investments and protection from expropriations and other administrative action for companies operating in the country</w:t>
      </w:r>
      <w:r>
        <w:t>—</w:t>
      </w:r>
      <w:r w:rsidRPr="00821C4E">
        <w:rPr>
          <w:rStyle w:val="StyleBoldUnderline"/>
        </w:rPr>
        <w:t>even where such actions are being taken at the same time against Western companies</w:t>
      </w:r>
      <w:r>
        <w:t xml:space="preserve">. </w:t>
      </w:r>
      <w:r w:rsidRPr="00821C4E">
        <w:rPr>
          <w:rStyle w:val="StyleBoldUnderline"/>
        </w:rPr>
        <w:t>The economic success of the PRC, while pursuing relatively mercantilist policies and limiting democratic freedoms and Western-style human rights, sends a powerful message to Latin American regimes and societies that growth and prosperity can be achieved independent of adherence to Western economic proscriptions, political norms and human rights practices.</w:t>
      </w:r>
      <w:r>
        <w:t xml:space="preserve"> </w:t>
      </w:r>
      <w:r w:rsidRPr="00821C4E">
        <w:rPr>
          <w:rStyle w:val="StyleBoldUnderline"/>
        </w:rPr>
        <w:t>It is important to distinguish the lesson from Beijing that “prosperity can be achieved without heeding the United States” from the concept of a specific “Beijing Model” that the West can follow.</w:t>
      </w:r>
      <w:r>
        <w:t xml:space="preserve"> </w:t>
      </w:r>
      <w:r w:rsidRPr="00821C4E">
        <w:rPr>
          <w:rStyle w:val="StyleBoldUnderline"/>
        </w:rPr>
        <w:t xml:space="preserve">Latin American leaders do not have to believe that they can follow in Beijing’s footsteps, only that they do not have to follow </w:t>
      </w:r>
      <w:r w:rsidRPr="00821C4E">
        <w:rPr>
          <w:rStyle w:val="Emphasis"/>
        </w:rPr>
        <w:t>in those of the United States</w:t>
      </w:r>
      <w:r>
        <w:t xml:space="preserve">. </w:t>
      </w:r>
    </w:p>
    <w:p w:rsidR="00821C4E" w:rsidRDefault="00821C4E" w:rsidP="00821C4E">
      <w:pPr>
        <w:pStyle w:val="Heading4"/>
      </w:pPr>
      <w:r>
        <w:t xml:space="preserve">Try or die for Chinese influence---Western models fail----impact is environmental destruction and global instability  </w:t>
      </w:r>
    </w:p>
    <w:p w:rsidR="00821C4E" w:rsidRPr="006867E9" w:rsidRDefault="00821C4E" w:rsidP="00821C4E">
      <w:pPr>
        <w:rPr>
          <w:rStyle w:val="StyleStyleBold12pt"/>
          <w:sz w:val="16"/>
        </w:rPr>
      </w:pPr>
      <w:r w:rsidRPr="00FE167D">
        <w:rPr>
          <w:rStyle w:val="StyleBoldUnderline"/>
          <w:sz w:val="24"/>
        </w:rPr>
        <w:t>Zhang 12</w:t>
      </w:r>
      <w:r w:rsidRPr="006867E9">
        <w:rPr>
          <w:rStyle w:val="StyleStyleBold12pt"/>
          <w:sz w:val="16"/>
        </w:rPr>
        <w:t>(Weiwei Zhang, is a Chinese professor of international relations at Fudan University, and a senior research fellow at the Chunqiu Institute  a senior fellow at the Centre for Asian Studies, Graduate Institute of International and Development Studies, and a visiting professor at the Geneva School of Diplomacy and International Relations, “The rise of China's political soft power”, china.org.cn, September 4, 2012, http://www.china.org.cn/opinion/2012-09/04/content_26421330.htm)</w:t>
      </w:r>
    </w:p>
    <w:p w:rsidR="00821C4E" w:rsidRPr="00821C4E" w:rsidRDefault="00821C4E" w:rsidP="00821C4E">
      <w:pPr>
        <w:rPr>
          <w:rStyle w:val="Emphasis"/>
        </w:rPr>
      </w:pPr>
      <w:r w:rsidRPr="00016F02">
        <w:rPr>
          <w:sz w:val="12"/>
        </w:rPr>
        <w:t xml:space="preserve">As </w:t>
      </w:r>
      <w:r w:rsidRPr="004910F2">
        <w:rPr>
          <w:rStyle w:val="StyleBoldUnderline"/>
        </w:rPr>
        <w:t>China plays an increasingly significant role in the world</w:t>
      </w:r>
      <w:r w:rsidRPr="00016F02">
        <w:rPr>
          <w:sz w:val="12"/>
        </w:rPr>
        <w:t xml:space="preserve">, its soft power must be attractive both domestically as well as internationally. The </w:t>
      </w:r>
      <w:r w:rsidRPr="004910F2">
        <w:rPr>
          <w:rStyle w:val="StyleBoldUnderline"/>
        </w:rPr>
        <w:t>world faces many difficulties</w:t>
      </w:r>
      <w:r w:rsidRPr="00016F02">
        <w:rPr>
          <w:sz w:val="12"/>
        </w:rPr>
        <w:t xml:space="preserve">, </w:t>
      </w:r>
      <w:r w:rsidRPr="00821C4E">
        <w:rPr>
          <w:rStyle w:val="Emphasis"/>
        </w:rPr>
        <w:t>including widespread poverty, international conflict, the clash of civilizations and environmental protection</w:t>
      </w:r>
      <w:r w:rsidRPr="00016F02">
        <w:rPr>
          <w:sz w:val="12"/>
        </w:rPr>
        <w:t xml:space="preserve">. Thus far, </w:t>
      </w:r>
      <w:r w:rsidRPr="00821C4E">
        <w:rPr>
          <w:rStyle w:val="StyleBoldUnderline"/>
        </w:rPr>
        <w:t>the Western model has not been able to decisively address these issues; the</w:t>
      </w:r>
      <w:r w:rsidRPr="004910F2">
        <w:rPr>
          <w:rStyle w:val="StyleBoldUnderline"/>
        </w:rPr>
        <w:t xml:space="preserve"> China </w:t>
      </w:r>
      <w:r w:rsidRPr="00821C4E">
        <w:rPr>
          <w:rStyle w:val="StyleBoldUnderline"/>
        </w:rPr>
        <w:t>model therefore</w:t>
      </w:r>
      <w:r w:rsidRPr="004910F2">
        <w:rPr>
          <w:rStyle w:val="StyleBoldUnderline"/>
        </w:rPr>
        <w:t xml:space="preserve"> brings hope that we can make progress in conquering </w:t>
      </w:r>
      <w:r w:rsidRPr="004910F2">
        <w:rPr>
          <w:rStyle w:val="StyleBoldUnderline"/>
        </w:rPr>
        <w:lastRenderedPageBreak/>
        <w:t>these dilemmas.</w:t>
      </w:r>
      <w:r w:rsidRPr="00016F02">
        <w:rPr>
          <w:sz w:val="12"/>
        </w:rPr>
        <w:t xml:space="preserve">¶ Poverty and development¶ </w:t>
      </w:r>
      <w:r w:rsidRPr="00821C4E">
        <w:rPr>
          <w:rStyle w:val="Emphasis"/>
        </w:rPr>
        <w:t>The Western-dominated</w:t>
      </w:r>
      <w:r w:rsidRPr="00016F02">
        <w:rPr>
          <w:sz w:val="12"/>
        </w:rPr>
        <w:t xml:space="preserve"> </w:t>
      </w:r>
      <w:r w:rsidRPr="00821C4E">
        <w:rPr>
          <w:rStyle w:val="StyleBoldUnderline"/>
        </w:rPr>
        <w:t>global economic order has worsened poverty in developing countries.</w:t>
      </w:r>
      <w:r w:rsidRPr="00016F02">
        <w:rPr>
          <w:sz w:val="12"/>
        </w:rPr>
        <w:t xml:space="preserve"> Per-capita consumption of resources in developed countries is 32 times as large as that in developing countries. Almost half of the population in the world still lives in poverty. </w:t>
      </w:r>
      <w:r w:rsidRPr="00821C4E">
        <w:t xml:space="preserve">Western countries </w:t>
      </w:r>
      <w:r w:rsidRPr="00016F02">
        <w:rPr>
          <w:sz w:val="12"/>
        </w:rPr>
        <w:t xml:space="preserve">nevertheless still are striving to consolidate their wealth using any and all necessary means. In contrast, </w:t>
      </w:r>
      <w:r w:rsidRPr="00093EB1">
        <w:rPr>
          <w:rStyle w:val="StyleBoldUnderline"/>
        </w:rPr>
        <w:t xml:space="preserve">China forged a new path of development for its citizens </w:t>
      </w:r>
      <w:r w:rsidRPr="00016F02">
        <w:rPr>
          <w:sz w:val="12"/>
        </w:rPr>
        <w:t xml:space="preserve">in spite of this unfair international order </w:t>
      </w:r>
      <w:r w:rsidRPr="00093EB1">
        <w:rPr>
          <w:rStyle w:val="StyleBoldUnderline"/>
        </w:rPr>
        <w:t>which enabled it to virtually eliminate extreme poverty at home.</w:t>
      </w:r>
      <w:r w:rsidRPr="00016F02">
        <w:rPr>
          <w:sz w:val="12"/>
        </w:rPr>
        <w:t xml:space="preserve"> </w:t>
      </w:r>
      <w:r w:rsidRPr="00093EB1">
        <w:rPr>
          <w:rStyle w:val="StyleBoldUnderline"/>
        </w:rPr>
        <w:t>This</w:t>
      </w:r>
      <w:r w:rsidRPr="00016F02">
        <w:rPr>
          <w:sz w:val="12"/>
        </w:rPr>
        <w:t xml:space="preserve"> extensive experience </w:t>
      </w:r>
      <w:r w:rsidRPr="00093EB1">
        <w:rPr>
          <w:rStyle w:val="StyleBoldUnderline"/>
        </w:rPr>
        <w:t>would indeed be helpful in the fight against global poverty</w:t>
      </w:r>
      <w:r w:rsidRPr="00016F02">
        <w:rPr>
          <w:sz w:val="12"/>
        </w:rPr>
        <w:t>.¶ War and peace¶ In the past few years,</w:t>
      </w:r>
      <w:r w:rsidRPr="00093EB1">
        <w:rPr>
          <w:rStyle w:val="StyleBoldUnderline"/>
        </w:rPr>
        <w:t xml:space="preserve"> the American model</w:t>
      </w:r>
      <w:r w:rsidRPr="00016F02">
        <w:rPr>
          <w:sz w:val="12"/>
        </w:rPr>
        <w:t xml:space="preserve"> of "exporting democracy'" </w:t>
      </w:r>
      <w:r w:rsidRPr="00093EB1">
        <w:rPr>
          <w:rStyle w:val="StyleBoldUnderline"/>
        </w:rPr>
        <w:t>has produced a more turbulent world, as the increased risk of terrorism threatens global security. In contrast, China insists that "harmony is most precious". It is more practical, the Chinese system argues, to strengthen international cooperation while addressing both the symptoms and root causes of terrorism</w:t>
      </w:r>
      <w:r w:rsidRPr="00016F02">
        <w:rPr>
          <w:sz w:val="12"/>
        </w:rPr>
        <w:t xml:space="preserve">.¶ The clash of civilizations¶ Conflict between Western countries and the Islamic world is intensifying. "In a world, which is diversified and where multiple civilizations coexist, the obligation of Western countries is to protect their own benefits yet promote benefits of other nations," wrote Harvard University professor Samuel P. Huntington in his seminal 1993 essay "The Clash of Civilizations?". China strives for "being harmonious yet remaining different", which means to respect other nations, and learn from each other. This philosophy is, in fact, wiser than that of Huntington, and it's also the reason why few religious conflicts have broken out in China. China's stance in regards to reconciling cultural conflicts, therefore, is more preferable than its "self-centered" Western counterargument.¶ Environmental protection¶ </w:t>
      </w:r>
      <w:r w:rsidRPr="00093EB1">
        <w:rPr>
          <w:rStyle w:val="StyleBoldUnderline"/>
        </w:rPr>
        <w:t xml:space="preserve">Poorer countries </w:t>
      </w:r>
      <w:r w:rsidRPr="00016F02">
        <w:rPr>
          <w:sz w:val="12"/>
        </w:rPr>
        <w:t>and their people are the most obvious victims of global warming, yet they</w:t>
      </w:r>
      <w:r w:rsidRPr="00093EB1">
        <w:rPr>
          <w:rStyle w:val="StyleBoldUnderline"/>
        </w:rPr>
        <w:t xml:space="preserve"> are the least responsible for the emission of greenhouse gases. Although Europeans and Americans have a strong awareness of environmental protection, it is still hard to change their extravagant lifestyles.</w:t>
      </w:r>
      <w:r w:rsidRPr="00016F02">
        <w:rPr>
          <w:sz w:val="12"/>
        </w:rPr>
        <w:t xml:space="preserve"> Chinese environmental protection standards are not yet ideal, but some </w:t>
      </w:r>
      <w:r w:rsidRPr="00093EB1">
        <w:rPr>
          <w:rStyle w:val="StyleBoldUnderline"/>
        </w:rPr>
        <w:t xml:space="preserve">effective environmental ideas can be extracted from </w:t>
      </w:r>
      <w:r w:rsidRPr="00016F02">
        <w:rPr>
          <w:sz w:val="12"/>
        </w:rPr>
        <w:t>the</w:t>
      </w:r>
      <w:r w:rsidRPr="00093EB1">
        <w:rPr>
          <w:rStyle w:val="StyleBoldUnderline"/>
        </w:rPr>
        <w:t xml:space="preserve"> China </w:t>
      </w:r>
      <w:r w:rsidRPr="00016F02">
        <w:rPr>
          <w:sz w:val="12"/>
        </w:rPr>
        <w:t xml:space="preserve">model.¶ Perfecting the China model¶ The China model is still being perfected, but its unique influence in dealing with the above four issues grows as China becomes stronger. </w:t>
      </w:r>
      <w:r w:rsidRPr="00821C4E">
        <w:rPr>
          <w:rStyle w:val="Emphasis"/>
        </w:rPr>
        <w:t>China's e</w:t>
      </w:r>
      <w:r w:rsidRPr="00093EB1">
        <w:rPr>
          <w:rStyle w:val="StyleBoldUnderline"/>
        </w:rPr>
        <w:t>xperiences in eliminating poverty, prioritizing modernization</w:t>
      </w:r>
      <w:r w:rsidRPr="00016F02">
        <w:rPr>
          <w:sz w:val="12"/>
        </w:rPr>
        <w:t xml:space="preserve"> while maintaining traditional values, </w:t>
      </w:r>
      <w:r w:rsidRPr="00093EB1">
        <w:rPr>
          <w:rStyle w:val="StyleBoldUnderline"/>
        </w:rPr>
        <w:t>and creating core values for its citizens demonstrate our insight and sense of human consciousness.</w:t>
      </w:r>
      <w:r w:rsidRPr="00016F02">
        <w:rPr>
          <w:sz w:val="12"/>
        </w:rPr>
        <w:t xml:space="preserve">¶ Indeed, the </w:t>
      </w:r>
      <w:r w:rsidRPr="00821C4E">
        <w:rPr>
          <w:rStyle w:val="StyleBoldUnderline"/>
        </w:rPr>
        <w:t>success of the China model has not only brought about China's rise, but also a new trend that can't be explained by Western theory</w:t>
      </w:r>
      <w:r w:rsidRPr="00016F02">
        <w:rPr>
          <w:sz w:val="12"/>
        </w:rPr>
        <w:t xml:space="preserve">. </w:t>
      </w:r>
      <w:r w:rsidRPr="00093EB1">
        <w:rPr>
          <w:rStyle w:val="StyleBoldUnderline"/>
        </w:rPr>
        <w:t>In essence, the rise of China is the rise of China's political soft power</w:t>
      </w:r>
      <w:r w:rsidRPr="00016F02">
        <w:rPr>
          <w:sz w:val="12"/>
        </w:rPr>
        <w:t xml:space="preserve">, </w:t>
      </w:r>
      <w:r w:rsidRPr="00093EB1">
        <w:rPr>
          <w:rStyle w:val="StyleBoldUnderline"/>
        </w:rPr>
        <w:t>which has significantly helped China deal with challenges, assist developing countries in reducing poverty, and manage global issues</w:t>
      </w:r>
      <w:r w:rsidRPr="00016F02">
        <w:rPr>
          <w:sz w:val="12"/>
        </w:rPr>
        <w:t xml:space="preserve">. </w:t>
      </w:r>
      <w:r w:rsidRPr="00821C4E">
        <w:rPr>
          <w:rStyle w:val="Emphasis"/>
        </w:rPr>
        <w:t>As the China model improves, it will continue to surprise the world.</w:t>
      </w:r>
    </w:p>
    <w:p w:rsidR="00821C4E" w:rsidRDefault="00821C4E" w:rsidP="00821C4E"/>
    <w:p w:rsidR="00821C4E" w:rsidRDefault="00821C4E" w:rsidP="00821C4E"/>
    <w:p w:rsidR="00821C4E" w:rsidRDefault="00821C4E" w:rsidP="00821C4E">
      <w:pPr>
        <w:pStyle w:val="Heading3"/>
      </w:pPr>
      <w:r>
        <w:lastRenderedPageBreak/>
        <w:t>Impact---Asian stability---2NC</w:t>
      </w:r>
    </w:p>
    <w:p w:rsidR="00821C4E" w:rsidRPr="00782282" w:rsidRDefault="00821C4E" w:rsidP="00821C4E"/>
    <w:p w:rsidR="00821C4E" w:rsidRDefault="00821C4E" w:rsidP="00821C4E">
      <w:pPr>
        <w:pStyle w:val="Heading4"/>
      </w:pPr>
      <w:r>
        <w:t>Chinese soft k2 Asian stability</w:t>
      </w:r>
    </w:p>
    <w:p w:rsidR="00821C4E" w:rsidRPr="00360849" w:rsidRDefault="00821C4E" w:rsidP="00821C4E">
      <w:pPr>
        <w:rPr>
          <w:rStyle w:val="StyleStyleBold12pt"/>
          <w:sz w:val="16"/>
        </w:rPr>
      </w:pPr>
      <w:r w:rsidRPr="00FE167D">
        <w:rPr>
          <w:rStyle w:val="StyleBoldUnderline"/>
          <w:sz w:val="24"/>
        </w:rPr>
        <w:t>Wiggin, 10</w:t>
      </w:r>
      <w:r w:rsidRPr="00360849">
        <w:rPr>
          <w:rStyle w:val="StyleStyleBold12pt"/>
          <w:sz w:val="16"/>
        </w:rPr>
        <w:t>(Stuart Wiggin, Stuart is a freelance journalist based in Beijing. He holds a history and politics degree from the University of Oxford, “American Dream now a Chinese reality”, English.people.com, August 10, 2010, http://english.people.com.cn/99977/100372/7099072.html)</w:t>
      </w:r>
    </w:p>
    <w:p w:rsidR="00821C4E" w:rsidRDefault="00821C4E" w:rsidP="00821C4E">
      <w:pPr>
        <w:rPr>
          <w:sz w:val="16"/>
        </w:rPr>
      </w:pPr>
      <w:r w:rsidRPr="00360849">
        <w:rPr>
          <w:sz w:val="16"/>
        </w:rPr>
        <w:t xml:space="preserve">As part of the commentary which focuses upon the general relationship between the developed and developing world, more often than not a clear delineation is drawn between the way of life pursued by the people in the Eastern hemisphere and that of the developed Western world, while Africa is generally left out altogether. </w:t>
      </w:r>
      <w:r w:rsidRPr="00360849">
        <w:rPr>
          <w:sz w:val="12"/>
        </w:rPr>
        <w:t>¶</w:t>
      </w:r>
      <w:r w:rsidRPr="00360849">
        <w:rPr>
          <w:sz w:val="16"/>
        </w:rPr>
        <w:t xml:space="preserve"> Although it is necessary to acknowledge differences during any analysis of East and West, the reality is that the most powerful country in the 'new' Eastern/Asian bloc, i.e. </w:t>
      </w:r>
      <w:r w:rsidRPr="00360849">
        <w:rPr>
          <w:rStyle w:val="StyleBoldUnderline"/>
        </w:rPr>
        <w:t xml:space="preserve">China, has inherited many of the characteristics that made America into the power it is today. </w:t>
      </w:r>
      <w:r w:rsidRPr="00360849">
        <w:rPr>
          <w:sz w:val="12"/>
        </w:rPr>
        <w:t>¶</w:t>
      </w:r>
      <w:r w:rsidRPr="00360849">
        <w:rPr>
          <w:sz w:val="16"/>
        </w:rPr>
        <w:t xml:space="preserve"> The number of similarities between the two societies is astounding. </w:t>
      </w:r>
      <w:r w:rsidRPr="00360849">
        <w:rPr>
          <w:rStyle w:val="StyleBoldUnderline"/>
        </w:rPr>
        <w:t>China is</w:t>
      </w:r>
      <w:r w:rsidRPr="00360849">
        <w:rPr>
          <w:sz w:val="16"/>
        </w:rPr>
        <w:t xml:space="preserve"> not only on the verge of becoming an equal partner within the world balance of power over the next 50 years; it is also </w:t>
      </w:r>
      <w:r w:rsidRPr="00360849">
        <w:rPr>
          <w:rStyle w:val="StyleBoldUnderline"/>
        </w:rPr>
        <w:t>set to take America's place as a beacon for prosperity and opportunity.</w:t>
      </w:r>
      <w:r w:rsidRPr="00360849">
        <w:rPr>
          <w:sz w:val="12"/>
        </w:rPr>
        <w:t>¶</w:t>
      </w:r>
      <w:r w:rsidRPr="00360849">
        <w:rPr>
          <w:sz w:val="16"/>
        </w:rPr>
        <w:t xml:space="preserve"> The United States of America, as we know it today, came to being as a result of the culmination of the 1929 Wall Street Crash and the Second World War. These two events allowed America to emerge as the world’s strongest power and accelerated the decline of former colonial powers Britain, France and Germany. </w:t>
      </w:r>
      <w:r w:rsidRPr="00360849">
        <w:rPr>
          <w:sz w:val="12"/>
        </w:rPr>
        <w:t>¶</w:t>
      </w:r>
      <w:r w:rsidRPr="00360849">
        <w:rPr>
          <w:sz w:val="16"/>
        </w:rPr>
        <w:t xml:space="preserve"> At this time, Asia was not even part of the equation. Today, however, it is possible to see a very similar situation</w:t>
      </w:r>
      <w:r w:rsidRPr="00360849">
        <w:rPr>
          <w:rStyle w:val="StyleBoldUnderline"/>
        </w:rPr>
        <w:t>. This time it is China that remains well afloat within a sea of global recession and Middle Eastern skirmishes. The fact that China holds huge dollar-denominated assets as part of their foreign exchange reserves reaffirms America’s remaining importance within the global financial system, but it is generally accepted by all that China will eventually balance America in terms of both hard and soft power.</w:t>
      </w:r>
      <w:r w:rsidRPr="00360849">
        <w:rPr>
          <w:sz w:val="16"/>
        </w:rPr>
        <w:t xml:space="preserve"> </w:t>
      </w:r>
      <w:r w:rsidRPr="00360849">
        <w:rPr>
          <w:sz w:val="12"/>
        </w:rPr>
        <w:t>¶</w:t>
      </w:r>
      <w:r w:rsidRPr="00360849">
        <w:rPr>
          <w:sz w:val="16"/>
        </w:rPr>
        <w:t xml:space="preserve"> the soft power that China cultivates often exists within the developing world and is often seen as a rallying bloc contrasted against the self-seeking interests of developed nations. </w:t>
      </w:r>
      <w:r w:rsidRPr="00360849">
        <w:rPr>
          <w:rStyle w:val="StyleBoldUnderline"/>
        </w:rPr>
        <w:t xml:space="preserve">Building soft power was a priority for America post 1949 as it is for China going into the 21st Century. </w:t>
      </w:r>
      <w:r w:rsidRPr="00360849">
        <w:rPr>
          <w:rStyle w:val="StyleBoldUnderline"/>
          <w:b w:val="0"/>
          <w:sz w:val="12"/>
          <w:u w:val="none"/>
        </w:rPr>
        <w:t>¶</w:t>
      </w:r>
      <w:r w:rsidRPr="00360849">
        <w:rPr>
          <w:rStyle w:val="StyleBoldUnderline"/>
        </w:rPr>
        <w:t xml:space="preserve"> China is going through the same stages of formation,</w:t>
      </w:r>
      <w:r w:rsidRPr="00360849">
        <w:rPr>
          <w:sz w:val="16"/>
        </w:rPr>
        <w:t xml:space="preserve"> </w:t>
      </w:r>
      <w:r w:rsidRPr="00360849">
        <w:rPr>
          <w:rStyle w:val="StyleBoldUnderline"/>
        </w:rPr>
        <w:t>albeit at an accelerated pace</w:t>
      </w:r>
      <w:r w:rsidRPr="00360849">
        <w:rPr>
          <w:sz w:val="16"/>
        </w:rPr>
        <w:t xml:space="preserve">, that the United States went through from the 1920s onwards. Disregarding the question of history (i.e. that China boasts a 5000 year history which nobody below the age of 50 is willing to study in-depth, and America only possesses around 200 years of modern history, most of which they would rather forget to a large extent), the similarities are quite clear to see. </w:t>
      </w:r>
      <w:r w:rsidRPr="00360849">
        <w:rPr>
          <w:sz w:val="12"/>
        </w:rPr>
        <w:t>¶</w:t>
      </w:r>
      <w:r w:rsidRPr="00360849">
        <w:rPr>
          <w:sz w:val="16"/>
        </w:rPr>
        <w:t xml:space="preserve"> Not unlike America, China has become home to many people from outside of its borders. Many people have set up a home here in hope of pursuing what is fast becoming the Chinese dream: making their fortune. In Guangzhou, a 10-square-kilometer area centered around Hongqiao, affectionately referred to by locals as Chocolate City, serves as home to a mix of Chinese and foreign dwellers, the majority of which are of African descent. </w:t>
      </w:r>
      <w:r w:rsidRPr="00360849">
        <w:rPr>
          <w:sz w:val="12"/>
        </w:rPr>
        <w:t>¶</w:t>
      </w:r>
      <w:r w:rsidRPr="00360849">
        <w:rPr>
          <w:sz w:val="16"/>
        </w:rPr>
        <w:t xml:space="preserve"> According to Guangzhou Daily, the total number of Africans in this city alone is thought to be almost 100,000, and is only set to rise further. This influx is, at this moment in time, a novel feature of certain cities for many Chinese people, but so too was the influx of immigrants to America in the 1920s. What is more, it is not only immigrants expecting to find fortune in China. </w:t>
      </w:r>
      <w:r w:rsidRPr="00360849">
        <w:rPr>
          <w:sz w:val="12"/>
        </w:rPr>
        <w:t>¶</w:t>
      </w:r>
      <w:r w:rsidRPr="00360849">
        <w:rPr>
          <w:sz w:val="16"/>
        </w:rPr>
        <w:t xml:space="preserve"> As Lester R. Brown, President of Earth Policy Institute in Washington has stated, "for China's 1.3 billion people, the American dream is fast becoming the Chinese dream…Millions of Chinese are living like Americans: eating more meat, driving cars, traveling abroad, and otherwise spending their fast-rising incomes much as Americans do." In this sense, China bears a greater resemblance to the America of the 1920s and 30s than modern America does today.</w:t>
      </w:r>
      <w:r w:rsidRPr="00360849">
        <w:rPr>
          <w:sz w:val="12"/>
        </w:rPr>
        <w:t>¶</w:t>
      </w:r>
      <w:r w:rsidRPr="00360849">
        <w:rPr>
          <w:sz w:val="16"/>
        </w:rPr>
        <w:t xml:space="preserve"> Aside from demographic or financial similarities between China and the United States, one must also acknowledge the general similarity between the psyche of the American and Chinese peoples. Both peoples are generally insular, largely unconcerned with foreign affairs, and their grasp of geography outside of their respective continents is rather poor. </w:t>
      </w:r>
      <w:r w:rsidRPr="00360849">
        <w:rPr>
          <w:sz w:val="12"/>
        </w:rPr>
        <w:t>¶</w:t>
      </w:r>
      <w:r w:rsidRPr="00360849">
        <w:rPr>
          <w:sz w:val="16"/>
        </w:rPr>
        <w:t xml:space="preserve"> </w:t>
      </w:r>
      <w:r w:rsidRPr="00360849">
        <w:rPr>
          <w:rStyle w:val="StyleBoldUnderline"/>
        </w:rPr>
        <w:t xml:space="preserve">Forays into foreign countries are usually the result of humanitarian efforts or as part of their search for natural resources, glaring examples being China’s involvement </w:t>
      </w:r>
      <w:r w:rsidRPr="00360849">
        <w:rPr>
          <w:sz w:val="16"/>
        </w:rPr>
        <w:t xml:space="preserve">in Africa and America’s obvious involvement </w:t>
      </w:r>
      <w:r w:rsidRPr="00360849">
        <w:rPr>
          <w:rStyle w:val="StyleBoldUnderline"/>
        </w:rPr>
        <w:t>in Iraq. There is no working class sentiment in China or America, and both countries are fiercely patriotic. Patriotism seems to have filled the void of any class sentimentality and it is for this reason that the hope of one People's Daily writer of restructuring Chinese growth in the context of globalization, as stated in the recent article</w:t>
      </w:r>
      <w:r w:rsidRPr="00360849">
        <w:rPr>
          <w:sz w:val="16"/>
        </w:rPr>
        <w:t xml:space="preserve"> "Why can't China climb up the value chain?," will always be constrained so long as unions are non-existent and labor remains cheap.</w:t>
      </w:r>
      <w:r w:rsidRPr="00360849">
        <w:rPr>
          <w:sz w:val="12"/>
        </w:rPr>
        <w:t>¶</w:t>
      </w:r>
      <w:r w:rsidRPr="00360849">
        <w:rPr>
          <w:sz w:val="16"/>
        </w:rPr>
        <w:t xml:space="preserve"> Though the creation of a "Chinese Dream" may seem like an achievement for the country, there is also the idea that the American Dream could become a Chinese nightmare (USA Today, June 2005), with the possibility that consumption could outstrip global output. And even though the above paragraphs detail the likenesses that exist between the two countries, vast differences remain, mostly in political terms. </w:t>
      </w:r>
      <w:r w:rsidRPr="00360849">
        <w:rPr>
          <w:sz w:val="12"/>
        </w:rPr>
        <w:t>¶</w:t>
      </w:r>
      <w:r w:rsidRPr="00360849">
        <w:rPr>
          <w:sz w:val="16"/>
        </w:rPr>
        <w:t xml:space="preserve"> It is no secret that the two countries have endured a tumultuous relationship, which has most recently been seen when the United States came to China with its tail between its legs regarding a global economic bailout. </w:t>
      </w:r>
      <w:r w:rsidRPr="00360849">
        <w:rPr>
          <w:rStyle w:val="StyleBoldUnderline"/>
        </w:rPr>
        <w:t xml:space="preserve">China, meanwhile, is the arbiter of East Asian stability and is often a thorn in America's side in their pursuit of Western-led initiatives. </w:t>
      </w:r>
      <w:r w:rsidRPr="00360849">
        <w:rPr>
          <w:rStyle w:val="StyleBoldUnderline"/>
          <w:b w:val="0"/>
          <w:sz w:val="12"/>
          <w:u w:val="none"/>
        </w:rPr>
        <w:t>¶</w:t>
      </w:r>
      <w:r w:rsidRPr="00360849">
        <w:rPr>
          <w:rStyle w:val="StyleBoldUnderline"/>
        </w:rPr>
        <w:t xml:space="preserve"> Hilary Clinton said that global issues could not be solved by the United States or China alone, but without participation of the two countries, no problems would likely be solved. As it turns out, when </w:t>
      </w:r>
      <w:r w:rsidRPr="00360849">
        <w:rPr>
          <w:rStyle w:val="StyleBoldUnderline"/>
        </w:rPr>
        <w:lastRenderedPageBreak/>
        <w:t>they do work together nothing gets done, hence the stalemate with the South Korean Yellow Sea missile, a result of a strategic alliance between China and North Korea</w:t>
      </w:r>
      <w:r w:rsidRPr="00360849">
        <w:rPr>
          <w:sz w:val="16"/>
        </w:rPr>
        <w:t xml:space="preserve">. </w:t>
      </w:r>
    </w:p>
    <w:p w:rsidR="00821C4E" w:rsidRDefault="00821C4E" w:rsidP="00821C4E">
      <w:pPr>
        <w:rPr>
          <w:sz w:val="16"/>
        </w:rPr>
      </w:pPr>
    </w:p>
    <w:p w:rsidR="00821C4E" w:rsidRDefault="00821C4E" w:rsidP="00821C4E"/>
    <w:p w:rsidR="00821C4E" w:rsidRDefault="00821C4E" w:rsidP="00821C4E"/>
    <w:p w:rsidR="00821C4E" w:rsidRDefault="00821C4E" w:rsidP="00821C4E">
      <w:pPr>
        <w:pStyle w:val="Heading4"/>
      </w:pPr>
      <w:r>
        <w:t>Most likely scenario for nuclear escalation</w:t>
      </w:r>
    </w:p>
    <w:p w:rsidR="00821C4E" w:rsidRPr="004B4611" w:rsidRDefault="00821C4E" w:rsidP="00821C4E">
      <w:pPr>
        <w:rPr>
          <w:sz w:val="16"/>
        </w:rPr>
      </w:pPr>
      <w:r w:rsidRPr="00FE167D">
        <w:rPr>
          <w:rStyle w:val="StyleBoldUnderline"/>
          <w:sz w:val="24"/>
        </w:rPr>
        <w:t xml:space="preserve">Nye et al 2000 </w:t>
      </w:r>
      <w:r w:rsidRPr="004B4611">
        <w:rPr>
          <w:sz w:val="12"/>
        </w:rPr>
        <w:t>¶</w:t>
      </w:r>
      <w:r w:rsidRPr="004B4611">
        <w:rPr>
          <w:sz w:val="16"/>
        </w:rPr>
        <w:t xml:space="preserve"> (Joseph S. Nye, Professor Emeritus @ The John F. Kennedy School of Government @ Harvard </w:t>
      </w:r>
      <w:r w:rsidRPr="004B4611">
        <w:rPr>
          <w:sz w:val="12"/>
        </w:rPr>
        <w:t>¶</w:t>
      </w:r>
      <w:r w:rsidRPr="004B4611">
        <w:rPr>
          <w:sz w:val="16"/>
        </w:rPr>
        <w:t xml:space="preserve"> University, Former Deputy Secretary of State, Former Assistant Secretary of Defense, Richard L. </w:t>
      </w:r>
      <w:r w:rsidRPr="004B4611">
        <w:rPr>
          <w:sz w:val="12"/>
        </w:rPr>
        <w:t>¶</w:t>
      </w:r>
      <w:r w:rsidRPr="004B4611">
        <w:rPr>
          <w:sz w:val="16"/>
        </w:rPr>
        <w:t xml:space="preserve"> Armitage, Former Deputy Secretary of State, Michael J. Green, Advisor %26 Japan Chair at the </w:t>
      </w:r>
      <w:r w:rsidRPr="004B4611">
        <w:rPr>
          <w:sz w:val="12"/>
        </w:rPr>
        <w:t>¶</w:t>
      </w:r>
      <w:r w:rsidRPr="004B4611">
        <w:rPr>
          <w:sz w:val="16"/>
        </w:rPr>
        <w:t xml:space="preserve"> Center for Strategic and International Studies, Associate Professor @ The Walsh School of Foreign </w:t>
      </w:r>
      <w:r w:rsidRPr="004B4611">
        <w:rPr>
          <w:sz w:val="12"/>
        </w:rPr>
        <w:t>¶</w:t>
      </w:r>
      <w:r w:rsidRPr="004B4611">
        <w:rPr>
          <w:sz w:val="16"/>
        </w:rPr>
        <w:t xml:space="preserve"> Service, Kurt M. Campbell, Fellow @ The Center for Strategic and International Studies, Frank Jannuzi, </w:t>
      </w:r>
      <w:r w:rsidRPr="004B4611">
        <w:rPr>
          <w:sz w:val="12"/>
        </w:rPr>
        <w:t>¶</w:t>
      </w:r>
      <w:r w:rsidRPr="004B4611">
        <w:rPr>
          <w:sz w:val="16"/>
        </w:rPr>
        <w:t xml:space="preserve"> Minority Staff on the Senate Foreign Relations Committee, Edward J. Lincoln, Fellow @ The Brookings </w:t>
      </w:r>
      <w:r w:rsidRPr="004B4611">
        <w:rPr>
          <w:sz w:val="12"/>
        </w:rPr>
        <w:t>¶</w:t>
      </w:r>
      <w:r w:rsidRPr="004B4611">
        <w:rPr>
          <w:sz w:val="16"/>
        </w:rPr>
        <w:t xml:space="preserve"> Institution, "The United States and Japan: Advancing Toward a Mature Partnership," The Institute for </w:t>
      </w:r>
      <w:r w:rsidRPr="004B4611">
        <w:rPr>
          <w:sz w:val="12"/>
        </w:rPr>
        <w:t>¶</w:t>
      </w:r>
      <w:r w:rsidRPr="004B4611">
        <w:rPr>
          <w:sz w:val="16"/>
        </w:rPr>
        <w:t xml:space="preserve"> National Strategic Studies, October 11th 2000, http://www.isn.ethz.ch/Digital-Library/Publications/Detail/?ots591=EB06339B-2726-928E-0216-1B3F15392DD8&amp;lng=en&amp;id=46462)</w:t>
      </w:r>
    </w:p>
    <w:p w:rsidR="00821C4E" w:rsidRDefault="00821C4E" w:rsidP="00821C4E">
      <w:pPr>
        <w:rPr>
          <w:rStyle w:val="StyleBoldUnderline"/>
        </w:rPr>
      </w:pPr>
      <w:r w:rsidRPr="004B4611">
        <w:rPr>
          <w:sz w:val="16"/>
        </w:rPr>
        <w:t xml:space="preserve">Major war in Europe is inconceivable for at least a generation, but </w:t>
      </w:r>
      <w:r w:rsidRPr="004B4611">
        <w:rPr>
          <w:rStyle w:val="StyleBoldUnderline"/>
        </w:rPr>
        <w:t>the prospects for conflict in Asia are far from remote.</w:t>
      </w:r>
      <w:r w:rsidRPr="004B4611">
        <w:rPr>
          <w:sz w:val="16"/>
        </w:rPr>
        <w:t xml:space="preserve"> The region that remain the region’s de facto security architecture. </w:t>
      </w:r>
      <w:r w:rsidRPr="004B4611">
        <w:rPr>
          <w:rStyle w:val="StyleBoldUnderline"/>
        </w:rPr>
        <w:t>In this promising but also potentially dangerous setting, the US-Japan bilateral relationship is more important than ever</w:t>
      </w:r>
      <w:r w:rsidRPr="004B4611">
        <w:rPr>
          <w:sz w:val="16"/>
        </w:rPr>
        <w:t xml:space="preserve">. </w:t>
      </w:r>
      <w:r w:rsidRPr="004B4611">
        <w:rPr>
          <w:rStyle w:val="StyleBoldUnderline"/>
        </w:rPr>
        <w:t>With the world’s second-largest economy and a well-equipped and competent military, and as our democratic ally, Japan remains the keystone of the US involvement in Asia. The U.S.-Japan alliance is central to America’s global security strategy</w:t>
      </w:r>
      <w:r>
        <w:rPr>
          <w:rStyle w:val="StyleBoldUnderline"/>
        </w:rPr>
        <w:t>.</w:t>
      </w:r>
    </w:p>
    <w:p w:rsidR="00821C4E" w:rsidRDefault="00821C4E" w:rsidP="00821C4E">
      <w:pPr>
        <w:rPr>
          <w:rStyle w:val="StyleBoldUnderline"/>
        </w:rPr>
      </w:pPr>
    </w:p>
    <w:p w:rsidR="00821C4E" w:rsidRDefault="00821C4E" w:rsidP="00821C4E">
      <w:pPr>
        <w:pStyle w:val="Heading3"/>
      </w:pPr>
      <w:r>
        <w:lastRenderedPageBreak/>
        <w:t xml:space="preserve">Impact---North Korea---2NC </w:t>
      </w:r>
    </w:p>
    <w:p w:rsidR="00821C4E" w:rsidRDefault="00821C4E" w:rsidP="00821C4E"/>
    <w:p w:rsidR="00821C4E" w:rsidRDefault="00821C4E" w:rsidP="00821C4E">
      <w:pPr>
        <w:rPr>
          <w:rStyle w:val="StyleBoldUnderline"/>
        </w:rPr>
      </w:pPr>
    </w:p>
    <w:p w:rsidR="00821C4E" w:rsidRDefault="00821C4E" w:rsidP="00821C4E">
      <w:pPr>
        <w:rPr>
          <w:rStyle w:val="StyleBoldUnderline"/>
        </w:rPr>
      </w:pPr>
    </w:p>
    <w:p w:rsidR="00821C4E" w:rsidRPr="008D50D3" w:rsidRDefault="00821C4E" w:rsidP="00821C4E">
      <w:pPr>
        <w:pStyle w:val="Heading4"/>
      </w:pPr>
      <w:r w:rsidRPr="008D50D3">
        <w:t>Chinese soft power solves North Korea nuclear conflict – key ally.</w:t>
      </w:r>
    </w:p>
    <w:p w:rsidR="00821C4E" w:rsidRPr="008D50D3" w:rsidRDefault="00821C4E" w:rsidP="00821C4E">
      <w:pPr>
        <w:rPr>
          <w:rStyle w:val="StyleStyleBold12pt"/>
          <w:sz w:val="16"/>
        </w:rPr>
      </w:pPr>
      <w:r w:rsidRPr="008D50D3">
        <w:rPr>
          <w:rStyle w:val="StyleBoldUnderline"/>
          <w:sz w:val="28"/>
        </w:rPr>
        <w:t>Liu 7</w:t>
      </w:r>
      <w:r w:rsidRPr="008D50D3">
        <w:rPr>
          <w:rStyle w:val="StyleStyleBold12pt"/>
          <w:sz w:val="20"/>
        </w:rPr>
        <w:t xml:space="preserve"> </w:t>
      </w:r>
      <w:r w:rsidRPr="008D50D3">
        <w:rPr>
          <w:rStyle w:val="StyleStyleBold12pt"/>
          <w:sz w:val="16"/>
        </w:rPr>
        <w:t>(Melinda, 2/08, Newsweek. “Can China Play Hardball Diplomacy?”  http://www.msnbc.msn.com/id/17051760/site/newsweek/print/1/displaymode/1098)</w:t>
      </w:r>
    </w:p>
    <w:p w:rsidR="00821C4E" w:rsidRPr="008D50D3" w:rsidRDefault="00821C4E" w:rsidP="00821C4E">
      <w:pPr>
        <w:rPr>
          <w:rStyle w:val="StyleBoldUnderline"/>
        </w:rPr>
      </w:pPr>
      <w:r w:rsidRPr="00E02112">
        <w:rPr>
          <w:rStyle w:val="StyleBoldUnderline"/>
        </w:rPr>
        <w:t>U.S.</w:t>
      </w:r>
      <w:r w:rsidRPr="008D50D3">
        <w:rPr>
          <w:sz w:val="16"/>
        </w:rPr>
        <w:t xml:space="preserve"> Assistant Secretary of State for East Asian and Pacific Affairs Christopher Hill </w:t>
      </w:r>
      <w:r w:rsidRPr="00E02112">
        <w:rPr>
          <w:rStyle w:val="StyleBoldUnderline"/>
        </w:rPr>
        <w:t>predicted “hard bargaining” in coming days, and some see the talks as so critical that Pyongyang might threaten to conduct a second nuke test should they break down.</w:t>
      </w:r>
      <w:r w:rsidRPr="008D50D3">
        <w:rPr>
          <w:sz w:val="16"/>
        </w:rPr>
        <w:t xml:space="preserve"> One way or another, this is a pivotal moment. Japanese envoy Kenichiro Sasae says the current round could be a “watershed.”While the negotiators in Beijing prepared to discuss the future of Northeast Asia, half a world away yet more shiny black cars with fluttering flags were carrying Chinese President Hu Jintao and his entourage on the last leg of an historic eight-nation African tour. This, too, is seen as a turning point in Chinese diplomacy. </w:t>
      </w:r>
      <w:r w:rsidRPr="00E02112">
        <w:rPr>
          <w:rStyle w:val="StyleBoldUnderline"/>
        </w:rPr>
        <w:t>Critics contend that Beijing’s booming appetite for energy and other natural resources has propped up cruel dictators and plundered less-developed nations of oil and other commodities.</w:t>
      </w:r>
      <w:r w:rsidRPr="008D50D3">
        <w:rPr>
          <w:sz w:val="16"/>
        </w:rPr>
        <w:t xml:space="preserve"> On his trip, Hu denied China was becoming a neocolonialist power, evoking the fact that "Chinese people were subjected to colonial aggression and oppression by foreign powers" in the past. And during a visit to Sudan—China’s fourth largest global supplier of oil—Hu went further than he’s ever gone to try to tell his Sudanese counterpart, Omar Hassan al-Bashir, to do the right thing. Hu stressed that the four-year conflict in Darfur should now be resolved through greater United Nations involvement, through support for the U.N.’s “constructive role in realizing peace in Darfur.” </w:t>
      </w:r>
      <w:r w:rsidRPr="00E02112">
        <w:rPr>
          <w:rStyle w:val="StyleBoldUnderline"/>
        </w:rPr>
        <w:t>The surprising thing is not that people see China as a rising international power—or even that it’s starting to act like one. In recent years Beijing has come out of its shell, displaying its “soft power” and dispatching legions of smiling diplomats</w:t>
      </w:r>
      <w:r w:rsidRPr="008D50D3">
        <w:rPr>
          <w:sz w:val="16"/>
        </w:rPr>
        <w:t xml:space="preserve"> (not to mention business delegations) </w:t>
      </w:r>
      <w:r w:rsidRPr="00E02112">
        <w:rPr>
          <w:rStyle w:val="StyleBoldUnderline"/>
        </w:rPr>
        <w:t>to virtually every corner of the globe</w:t>
      </w:r>
      <w:r w:rsidRPr="008D50D3">
        <w:rPr>
          <w:sz w:val="16"/>
        </w:rPr>
        <w:t xml:space="preserve">. But now the moment of truth is approaching: </w:t>
      </w:r>
      <w:r w:rsidRPr="00E02112">
        <w:rPr>
          <w:rStyle w:val="StyleBoldUnderline"/>
        </w:rPr>
        <w:t>a big power has big responsibilities, and it can’t always be warm and cuddly when it tries to carry them out.</w:t>
      </w:r>
      <w:r w:rsidRPr="008D50D3">
        <w:rPr>
          <w:sz w:val="16"/>
        </w:rPr>
        <w:t xml:space="preserve"> Does China have what it takes to be tough? </w:t>
      </w:r>
      <w:r w:rsidRPr="00E02112">
        <w:rPr>
          <w:rStyle w:val="StyleBoldUnderline"/>
        </w:rPr>
        <w:t>Beijing has found itself entwined in close trade and political relationships with a hit parade of unsavory leaders.</w:t>
      </w:r>
      <w:r w:rsidRPr="008D50D3">
        <w:rPr>
          <w:sz w:val="16"/>
        </w:rPr>
        <w:t xml:space="preserve"> Hu’s recent odyssey to Africa—where 2006 trade with China mushroomed 30 percent for the fifth consecutive year—highlighted his country’s ties to Sudan’s Bashir (for whom the Chinese will build a new $17 million presidential palace) and Zimbabwe’s Robert Mugabe. Closer to home, Beijing is the single most important foreign partner for the ruthless Burmese junta and the erratic North Korean strongman Kim Jong Il. To </w:t>
      </w:r>
      <w:r w:rsidRPr="00E02112">
        <w:rPr>
          <w:rStyle w:val="StyleBoldUnderline"/>
        </w:rPr>
        <w:t>these developing-world clients and partners, Beijing continues to offer public reassurances that the message that Chinese assistance comes with no political strings attached and that China will never interfere in other’s domestic affairs. The big question is when Beijing will realize that its international diplomacy can’t be all smiles.</w:t>
      </w:r>
      <w:r w:rsidRPr="008D50D3">
        <w:rPr>
          <w:sz w:val="16"/>
        </w:rPr>
        <w:t xml:space="preserve"> Even as he was canceling Sudan’s debt and unveiling new projects before Bashir, Hu also pressured him on Darfur. Specifically, Hu asked Bashir to work harder to get rebels who refused to sign the peace pact to come onboard. Hu stressed to Bashir that “You have to resolve this problem,” according to a Sudanese official quoted by foreign media. Still, Hu did not threaten to use China's economic clout to push Bashir into accepting a strong U.N. peacekeeping force in Darfur. Moreover, Beijing has previously blocked previous Security Council moves to impose sanctions against Khartoum. Last week State Department spokesman Sean McCormack said Beijing has given "some mixed signals" to Sudan. China doesn’t like to publicly criticize regimes such as Sudan and Iran, upon whom it depends for energy supplies. But it’s been putting the hard word on its recalcitrant neighbor North Korea for months. Hu was said to have been “infuriated” when Pyongyang conducted its first nuclear test on the same day that Hu convened a key Chinese Communist Party conclave in Beijing.</w:t>
      </w:r>
      <w:r w:rsidRPr="00E02112">
        <w:rPr>
          <w:rStyle w:val="StyleBoldUnderline"/>
        </w:rPr>
        <w:t xml:space="preserve">Beijing’s leaders are worried by the prospect that North Korea’s alarming nuclear ambitions—“flagrant” was the word Chinese media used—might trigger any number of catastrophic events detrimental to Chinese interests. </w:t>
      </w:r>
      <w:r w:rsidRPr="008D50D3">
        <w:rPr>
          <w:sz w:val="16"/>
        </w:rPr>
        <w:t xml:space="preserve">Destabilizing waves of refugees across the China-North Korea border are just one potential headache. And </w:t>
      </w:r>
      <w:r w:rsidRPr="00E02112">
        <w:rPr>
          <w:rStyle w:val="StyleBoldUnderline"/>
        </w:rPr>
        <w:t>if Washington decided that a pre-emptive strike on North Korean’s nuclear facilities was the only way to resolve the crisis, China could find itself embroiled in conflict on the Korean Peninsula, with American soldiers right on its frontier. So the best example of Chinese hardball diplomacy is Beijing’s dealings with Pyongyang. “China and some other countries have progressively lost patience with North Kore</w:t>
      </w:r>
      <w:r w:rsidRPr="008D50D3">
        <w:rPr>
          <w:sz w:val="16"/>
        </w:rPr>
        <w:t xml:space="preserve">a,” U.S. envoy Hill told NPR just before landing in Beijing this week for the current round of Six-Party Talks. </w:t>
      </w:r>
      <w:r w:rsidRPr="00E02112">
        <w:rPr>
          <w:rStyle w:val="StyleBoldUnderline"/>
        </w:rPr>
        <w:t>After Pyongyang’s nuke test “China signaled pretty strongly to the North Koreans that they’re going to need to shape up,”</w:t>
      </w:r>
      <w:r w:rsidRPr="008D50D3">
        <w:rPr>
          <w:sz w:val="16"/>
        </w:rPr>
        <w:t xml:space="preserve"> he said. Still, </w:t>
      </w:r>
      <w:r w:rsidRPr="00E02112">
        <w:rPr>
          <w:rStyle w:val="StyleBoldUnderline"/>
        </w:rPr>
        <w:t>Beijing hasn’t and won’t sign on easily to the idea of international economic sanctions against North Korea or Sudan.</w:t>
      </w:r>
      <w:r w:rsidRPr="008D50D3">
        <w:rPr>
          <w:sz w:val="16"/>
        </w:rPr>
        <w:t xml:space="preserve"> Such </w:t>
      </w:r>
      <w:r w:rsidRPr="008D50D3">
        <w:rPr>
          <w:rStyle w:val="StyleBoldUnderline"/>
        </w:rPr>
        <w:t xml:space="preserve">embargoes have been an </w:t>
      </w:r>
      <w:r w:rsidRPr="008D50D3">
        <w:rPr>
          <w:rStyle w:val="StyleBoldUnderline"/>
        </w:rPr>
        <w:lastRenderedPageBreak/>
        <w:t>especially neuralgic issue in the history of Chinese diplomacy</w:t>
      </w:r>
      <w:r w:rsidRPr="008D50D3">
        <w:rPr>
          <w:sz w:val="16"/>
        </w:rPr>
        <w:t xml:space="preserve">—partly because of how Beijing has bristled at being the target of sanctions itself after incidents such as the 1989 bloodshed at Tiananmen Square. Nor should observers expect dramatic public displays of displeasure. Beijing prefers to twist arms behind closed doors. </w:t>
      </w:r>
      <w:r w:rsidRPr="008D50D3">
        <w:rPr>
          <w:rStyle w:val="StyleBoldUnderline"/>
        </w:rPr>
        <w:t>When Pyongyang initially refused to sign on to the idea of the Six-Party Talks, Chinese oil supplies to North Korea abruptly ceased for several days.</w:t>
      </w:r>
      <w:r w:rsidRPr="008D50D3">
        <w:rPr>
          <w:sz w:val="16"/>
        </w:rPr>
        <w:t xml:space="preserve"> That helped bring Pyongyang to the table</w:t>
      </w:r>
      <w:r w:rsidRPr="008D50D3">
        <w:rPr>
          <w:rStyle w:val="StyleBoldUnderline"/>
        </w:rPr>
        <w:t>. Now all eyes are on Beijing, to see whether the talks’ host can cajole, sweet-talk or strong-arm its guests into reading off the same page on North Korea’s nukes—at least on how the first stage of disarmament could play out.</w:t>
      </w:r>
    </w:p>
    <w:p w:rsidR="00821C4E" w:rsidRDefault="00821C4E" w:rsidP="00821C4E"/>
    <w:p w:rsidR="00821C4E" w:rsidRDefault="00821C4E" w:rsidP="00821C4E"/>
    <w:p w:rsidR="00821C4E" w:rsidRDefault="00821C4E" w:rsidP="00821C4E">
      <w:pPr>
        <w:pStyle w:val="Heading4"/>
      </w:pPr>
      <w:r>
        <w:t>Extinction</w:t>
      </w:r>
    </w:p>
    <w:p w:rsidR="00821C4E" w:rsidRPr="00FE167D" w:rsidRDefault="00821C4E" w:rsidP="00821C4E">
      <w:pPr>
        <w:rPr>
          <w:rStyle w:val="StyleStyleBold12pt"/>
          <w:sz w:val="16"/>
        </w:rPr>
      </w:pPr>
      <w:r w:rsidRPr="00FE167D">
        <w:rPr>
          <w:rStyle w:val="StyleBoldUnderline"/>
          <w:sz w:val="24"/>
        </w:rPr>
        <w:t>Chol, 2002</w:t>
      </w:r>
      <w:r w:rsidRPr="00FE167D">
        <w:rPr>
          <w:rStyle w:val="StyleStyleBold12pt"/>
          <w:sz w:val="16"/>
        </w:rPr>
        <w:t>(Kim Myong Chol, riter and editor based in Japan and an unofficial spokesperson of North Korea,[1] regularly travelling to Pyongyang and around the world portraying the North Korean leadership and politics. He was a close associate of Kim Jong-il, “AGREED FRAMEWORK IS BRAIN DEAD; SHOTGUN WEDDING IS THE ONLY OPTION TO DEFUSE CRISIS”, nautilis.org, October 24, 2002, http://nautilus.org/napsnet/napsnet-policy-forum/nautilus-institute-policy-forum-online-agreed-framework-is-brain-dead-shotgun-wedding-is-the-only-option-to-defuse-crisis-2/#ixzz2Xv78axxm)</w:t>
      </w:r>
    </w:p>
    <w:p w:rsidR="00821C4E" w:rsidRPr="005C34BD" w:rsidRDefault="00821C4E" w:rsidP="00821C4E">
      <w:pPr>
        <w:rPr>
          <w:rStyle w:val="StyleBoldUnderline"/>
        </w:rPr>
      </w:pPr>
      <w:r w:rsidRPr="005C34BD">
        <w:rPr>
          <w:sz w:val="16"/>
        </w:rPr>
        <w:t xml:space="preserve">The second choice is for the </w:t>
      </w:r>
      <w:r w:rsidRPr="005C34BD">
        <w:rPr>
          <w:rStyle w:val="StyleBoldUnderline"/>
        </w:rPr>
        <w:t>Americans to initiate military action to knock out the nuclear facilities in North Korea.</w:t>
      </w:r>
      <w:r w:rsidRPr="005C34BD">
        <w:rPr>
          <w:sz w:val="16"/>
        </w:rPr>
        <w:t xml:space="preserve"> Without precise knowledge of the location of those target facilities</w:t>
      </w:r>
      <w:r w:rsidRPr="005C34BD">
        <w:rPr>
          <w:rStyle w:val="StyleBoldUnderline"/>
        </w:rPr>
        <w:t>, the American policy planners face the real risk of North Korea launching a full-scale war against South Korea, Japan and the U.S. The North Korean retaliation will most likely leave South Korea and Japan totally devastated with the Metropolitan U.S. being consumed in nuclear conflagration.</w:t>
      </w:r>
      <w:r w:rsidRPr="005C34BD">
        <w:rPr>
          <w:sz w:val="16"/>
        </w:rPr>
        <w:t xml:space="preserve"> </w:t>
      </w:r>
      <w:r w:rsidRPr="005C34BD">
        <w:rPr>
          <w:rStyle w:val="StyleBoldUnderline"/>
        </w:rPr>
        <w:t>Looking down on the demolished American homeland,</w:t>
      </w:r>
      <w:r w:rsidRPr="005C34BD">
        <w:rPr>
          <w:sz w:val="16"/>
        </w:rPr>
        <w:t xml:space="preserve"> American policy planners aboard a special Boeing jets will have good cause to claim, “We are winners, although our homeland is in ashes. We are safely alive on this jet.”</w:t>
      </w:r>
      <w:r w:rsidRPr="005C34BD">
        <w:rPr>
          <w:sz w:val="12"/>
        </w:rPr>
        <w:t>¶</w:t>
      </w:r>
      <w:r w:rsidRPr="005C34BD">
        <w:rPr>
          <w:sz w:val="16"/>
        </w:rPr>
        <w:t xml:space="preserve"> </w:t>
      </w:r>
      <w:r w:rsidRPr="005C34BD">
        <w:rPr>
          <w:rStyle w:val="StyleBoldUnderline"/>
        </w:rPr>
        <w:t>The third and last option is to agree to a shotgun wedding with the North Koreans. It means entering into package solution negotiations with the North Koreans, offering to sign a peace treaty to terminate the relations of hostility, establish full diplomatic relations between the two enemy states, withdraw the American forces from South Korea, remove North Korea from the list of axis of evil states and terrorist-sponsoring states, and give North Korea most favored nation treatment.</w:t>
      </w:r>
      <w:r w:rsidRPr="005C34BD">
        <w:rPr>
          <w:rStyle w:val="StyleBoldUnderline"/>
          <w:b w:val="0"/>
          <w:sz w:val="12"/>
          <w:u w:val="none"/>
        </w:rPr>
        <w:t>¶</w:t>
      </w:r>
      <w:r w:rsidRPr="005C34BD">
        <w:rPr>
          <w:sz w:val="16"/>
        </w:rPr>
        <w:t xml:space="preserve"> The first two options should be sobering nightmare scenarios for a wise Bush and his policy planners. If they should opt for either of the scenarios, that would be their decision, which the North Koreans are in no position to take issue with. The Americans would realize too late that the North Korean mean what they say. </w:t>
      </w:r>
      <w:r w:rsidRPr="005C34BD">
        <w:rPr>
          <w:rStyle w:val="StyleBoldUnderline"/>
        </w:rPr>
        <w:t>The North Koreans will use all their resources in their arsenal to fight a full-scale nuclear exchange with the Americans in the last war of mankind. A nuclear-armed North Korea would be most destabilizing in the region and the rest of the world in the eyes of the Americans. They would end up finding themselves reduced to a second-class nuclear power.</w:t>
      </w:r>
      <w:r w:rsidRPr="005C34BD">
        <w:rPr>
          <w:rStyle w:val="StyleBoldUnderline"/>
          <w:b w:val="0"/>
          <w:sz w:val="12"/>
          <w:u w:val="none"/>
        </w:rPr>
        <w:t>¶</w:t>
      </w:r>
      <w:r w:rsidRPr="005C34BD">
        <w:rPr>
          <w:rStyle w:val="StyleBoldUnderline"/>
        </w:rPr>
        <w:t xml:space="preserve"> </w:t>
      </w:r>
    </w:p>
    <w:p w:rsidR="00821C4E" w:rsidRPr="005C34BD" w:rsidRDefault="00821C4E" w:rsidP="00821C4E">
      <w:pPr>
        <w:rPr>
          <w:rStyle w:val="StyleBoldUnderline"/>
        </w:rPr>
      </w:pPr>
    </w:p>
    <w:p w:rsidR="00821C4E" w:rsidRPr="00E5519F" w:rsidRDefault="00821C4E" w:rsidP="00821C4E"/>
    <w:p w:rsidR="00821C4E" w:rsidRPr="00821C4E" w:rsidRDefault="00821C4E" w:rsidP="00821C4E"/>
    <w:p w:rsidR="00821C4E" w:rsidRDefault="00821C4E" w:rsidP="00821C4E">
      <w:pPr>
        <w:pStyle w:val="Heading2"/>
        <w:rPr>
          <w:rStyle w:val="StyleBoldUnderline"/>
          <w:b/>
        </w:rPr>
      </w:pPr>
      <w:r>
        <w:rPr>
          <w:rStyle w:val="StyleBoldUnderline"/>
          <w:b/>
        </w:rPr>
        <w:lastRenderedPageBreak/>
        <w:t xml:space="preserve">AT: Impact Turns/Defense </w:t>
      </w:r>
    </w:p>
    <w:p w:rsidR="00261D1D" w:rsidRDefault="00261D1D" w:rsidP="007511E7">
      <w:pPr>
        <w:pStyle w:val="Heading3"/>
        <w:rPr>
          <w:rStyle w:val="StyleBoldUnderline"/>
          <w:b/>
        </w:rPr>
      </w:pPr>
      <w:r>
        <w:rPr>
          <w:rStyle w:val="StyleBoldUnderline"/>
          <w:b/>
        </w:rPr>
        <w:lastRenderedPageBreak/>
        <w:t xml:space="preserve">AT: Chinese Econ collapse=no presence </w:t>
      </w:r>
    </w:p>
    <w:p w:rsidR="00964CFF" w:rsidRPr="00964CFF" w:rsidRDefault="00964CFF" w:rsidP="00964CFF">
      <w:pPr>
        <w:pStyle w:val="Heading4"/>
      </w:pPr>
      <w:r w:rsidRPr="00964CFF">
        <w:t xml:space="preserve">Econ decline will not collapse Chinese influence---US is connected which means any of our impacts turn US influence </w:t>
      </w:r>
    </w:p>
    <w:p w:rsidR="00821C4E" w:rsidRDefault="00821C4E" w:rsidP="00261D1D">
      <w:r w:rsidRPr="00821C4E">
        <w:rPr>
          <w:rStyle w:val="StyleStyleBold12pt"/>
        </w:rPr>
        <w:t>Ellis 12</w:t>
      </w:r>
      <w:r>
        <w:t xml:space="preserve"> (R. Evan Ellis is an Assistant Professor of National Security Studies in the Center for Hemispheric Defense Studies at the National Defense University “The United States, Latin America and China: A “Triangular Relationship”?” http://theedmundsgroup.com/assetmanager/assets/US%20China%20Latin%20America%20-%20A%20Triangular%20Relationship%20.pdf) </w:t>
      </w:r>
    </w:p>
    <w:p w:rsidR="00261D1D" w:rsidRPr="00261D1D" w:rsidRDefault="00821C4E" w:rsidP="00261D1D">
      <w:r w:rsidRPr="00964CFF">
        <w:rPr>
          <w:rStyle w:val="StyleBoldUnderline"/>
        </w:rPr>
        <w:t>I</w:t>
      </w:r>
      <w:r w:rsidR="00261D1D" w:rsidRPr="00964CFF">
        <w:rPr>
          <w:rStyle w:val="StyleBoldUnderline"/>
        </w:rPr>
        <w:t>f China’s current rate of economic growth slows significantly, as analysts were predicting at the outset of 2012, the structure of the current, globalized world order implies that the PRC’s economic presence in and political impact on Latin America will continue. It will remain a permanent fixture of the hemisphere, alongside that of the European Union, India and a host of other extra-regional actors.</w:t>
      </w:r>
      <w:r w:rsidR="00261D1D">
        <w:t xml:space="preserve"> The United States is affected by this engagement, just as US activities in the region impact the PRC. This is not because the United States has a privileged position in the hemisphere but because it is inherently connected with Latin America in geographic, human, economic and other terms. </w:t>
      </w:r>
      <w:r w:rsidR="00261D1D" w:rsidRPr="00964CFF">
        <w:rPr>
          <w:rStyle w:val="StyleBoldUnderline"/>
        </w:rPr>
        <w:t>It is, thus, in the interests of the United States to recognize the interdependencies among itself, the PRC and the nations of Latin America as “one triangle among many.</w:t>
      </w:r>
      <w:r w:rsidR="00261D1D">
        <w:t xml:space="preserve">” It is also in the interests of the United States to simultaneously engage with all relevant parties to ensure that those relationships develop in a manner that furthers the region’s stability and advances the interests of all parties involved, wherever those interests coincide. </w:t>
      </w:r>
    </w:p>
    <w:p w:rsidR="00000996" w:rsidRDefault="00000996" w:rsidP="007511E7">
      <w:pPr>
        <w:pStyle w:val="Heading3"/>
        <w:rPr>
          <w:rStyle w:val="StyleBoldUnderline"/>
          <w:b/>
        </w:rPr>
      </w:pPr>
      <w:r>
        <w:rPr>
          <w:rStyle w:val="StyleBoldUnderline"/>
          <w:b/>
        </w:rPr>
        <w:lastRenderedPageBreak/>
        <w:t xml:space="preserve">AT: China Steals Resources---Generic </w:t>
      </w:r>
    </w:p>
    <w:p w:rsidR="00CB0617" w:rsidRPr="00A13DE6" w:rsidRDefault="00CB0617" w:rsidP="00A13DE6">
      <w:pPr>
        <w:pStyle w:val="Heading4"/>
      </w:pPr>
      <w:r w:rsidRPr="00A13DE6">
        <w:t>Chinese resource investment benefits the US</w:t>
      </w:r>
    </w:p>
    <w:p w:rsidR="00000996" w:rsidRDefault="00000996" w:rsidP="00000996">
      <w:r w:rsidRPr="00CB0617">
        <w:rPr>
          <w:rStyle w:val="StyleStyleBold12pt"/>
        </w:rPr>
        <w:t>Xiaoxia 13</w:t>
      </w:r>
      <w:r>
        <w:t xml:space="preserve"> (Wang Xiaoxia, “IN AMERICA'S BACKYARD: CHINA'S RISING INFLUENCE IN LATIN AMERICA,” http://www.worldcrunch.com/china-2.0/in-america-039-s-backyard-china-039-s-rising-influence-in-latin-america/foreign-policy-trade-economy-investments-energy/c9s11647/) </w:t>
      </w:r>
    </w:p>
    <w:p w:rsidR="00000996" w:rsidRPr="00000996" w:rsidRDefault="00000996" w:rsidP="00000996">
      <w:pPr>
        <w:rPr>
          <w:rStyle w:val="StyleBoldUnderline"/>
        </w:rPr>
      </w:pPr>
      <w:r>
        <w:t xml:space="preserve">So </w:t>
      </w:r>
      <w:r w:rsidRPr="00000996">
        <w:rPr>
          <w:rStyle w:val="StyleBoldUnderline"/>
        </w:rPr>
        <w:t xml:space="preserve">what does China want </w:t>
      </w:r>
      <w:r>
        <w:t xml:space="preserve">exactly </w:t>
      </w:r>
      <w:r w:rsidRPr="00000996">
        <w:rPr>
          <w:rStyle w:val="StyleBoldUnderline"/>
        </w:rPr>
        <w:t xml:space="preserve">in </w:t>
      </w:r>
      <w:r>
        <w:t xml:space="preserve">entering </w:t>
      </w:r>
      <w:r w:rsidRPr="00000996">
        <w:rPr>
          <w:rStyle w:val="StyleBoldUnderline"/>
        </w:rPr>
        <w:t>Latin American</w:t>
      </w:r>
      <w:r>
        <w:t xml:space="preserve">? Is it to obtain </w:t>
      </w:r>
      <w:r w:rsidRPr="00000996">
        <w:rPr>
          <w:rStyle w:val="StyleBoldUnderline"/>
        </w:rPr>
        <w:t xml:space="preserve">a stable supply of energy </w:t>
      </w:r>
      <w:r>
        <w:t xml:space="preserve">and </w:t>
      </w:r>
      <w:r w:rsidRPr="00000996">
        <w:rPr>
          <w:rStyle w:val="StyleBoldUnderline"/>
        </w:rPr>
        <w:t>resources</w:t>
      </w:r>
      <w:r>
        <w:t xml:space="preserve">, </w:t>
      </w:r>
      <w:r w:rsidRPr="00000996">
        <w:rPr>
          <w:rStyle w:val="StyleBoldUnderline"/>
        </w:rPr>
        <w:t xml:space="preserve">and thus </w:t>
      </w:r>
      <w:r>
        <w:t xml:space="preserve">inadvertently acquire political </w:t>
      </w:r>
      <w:r w:rsidRPr="00000996">
        <w:rPr>
          <w:rStyle w:val="StyleBoldUnderline"/>
        </w:rPr>
        <w:t>influence</w:t>
      </w:r>
      <w:r>
        <w:t>? Or the other way round?</w:t>
      </w:r>
      <w:r w:rsidR="00A239F8">
        <w:t xml:space="preserve"> </w:t>
      </w:r>
      <w:r>
        <w:t>Presumably most U.S. foreign policy-makers are well aware of the answer.</w:t>
      </w:r>
      <w:r w:rsidR="00A239F8">
        <w:t xml:space="preserve"> </w:t>
      </w:r>
      <w:r w:rsidRPr="00000996">
        <w:rPr>
          <w:rStyle w:val="StyleBoldUnderline"/>
        </w:rPr>
        <w:t>China's involvement in the Latin American continent doesn’t constitute</w:t>
      </w:r>
      <w:r>
        <w:t xml:space="preserve"> </w:t>
      </w:r>
      <w:r w:rsidRPr="00000996">
        <w:rPr>
          <w:rStyle w:val="Emphasis"/>
        </w:rPr>
        <w:t>a threat to the U</w:t>
      </w:r>
      <w:r>
        <w:t xml:space="preserve">nited </w:t>
      </w:r>
      <w:r w:rsidRPr="00000996">
        <w:rPr>
          <w:rStyle w:val="Emphasis"/>
        </w:rPr>
        <w:t>S</w:t>
      </w:r>
      <w:r w:rsidRPr="00000996">
        <w:t>t</w:t>
      </w:r>
      <w:r>
        <w:t xml:space="preserve">ates, </w:t>
      </w:r>
      <w:r w:rsidRPr="00000996">
        <w:rPr>
          <w:rStyle w:val="StyleBoldUnderline"/>
        </w:rPr>
        <w:t>but brings benefits</w:t>
      </w:r>
      <w:r>
        <w:t xml:space="preserve">. </w:t>
      </w:r>
      <w:r w:rsidRPr="00000996">
        <w:rPr>
          <w:rStyle w:val="StyleBoldUnderline"/>
        </w:rPr>
        <w:t>It is precisely because China has reached "</w:t>
      </w:r>
      <w:r w:rsidRPr="00000996">
        <w:rPr>
          <w:rStyle w:val="Emphasis"/>
        </w:rPr>
        <w:t>loans-for-oil" swap agreements</w:t>
      </w:r>
      <w:r>
        <w:t xml:space="preserve"> </w:t>
      </w:r>
      <w:r w:rsidRPr="00000996">
        <w:rPr>
          <w:rStyle w:val="StyleBoldUnderline"/>
        </w:rPr>
        <w:t>with Venezuela, Brazil, Ecuador and other countries that it brings much-needed funds to</w:t>
      </w:r>
      <w:r>
        <w:t xml:space="preserve"> </w:t>
      </w:r>
      <w:r w:rsidRPr="00000996">
        <w:rPr>
          <w:rStyle w:val="StyleBoldUnderline"/>
        </w:rPr>
        <w:t>these oil-producing countries</w:t>
      </w:r>
      <w:r>
        <w:t xml:space="preserve"> in South America. </w:t>
      </w:r>
      <w:r w:rsidRPr="00000996">
        <w:rPr>
          <w:rStyle w:val="StyleBoldUnderline"/>
        </w:rPr>
        <w:t>Not only have these funds been used in the field of oil production</w:t>
      </w:r>
      <w:r>
        <w:t xml:space="preserve">, but </w:t>
      </w:r>
      <w:r w:rsidRPr="00000996">
        <w:rPr>
          <w:rStyle w:val="StyleBoldUnderline"/>
        </w:rPr>
        <w:t>they</w:t>
      </w:r>
      <w:r>
        <w:t xml:space="preserve"> have also </w:t>
      </w:r>
      <w:r w:rsidRPr="00000996">
        <w:rPr>
          <w:rStyle w:val="Emphasis"/>
        </w:rPr>
        <w:t>safeguarded</w:t>
      </w:r>
      <w:r>
        <w:t xml:space="preserve"> </w:t>
      </w:r>
      <w:r w:rsidRPr="00000996">
        <w:rPr>
          <w:rStyle w:val="StyleBoldUnderline"/>
        </w:rPr>
        <w:t xml:space="preserve">the energy supply of the </w:t>
      </w:r>
      <w:r w:rsidRPr="00000996">
        <w:rPr>
          <w:rStyle w:val="Emphasis"/>
        </w:rPr>
        <w:t>U</w:t>
      </w:r>
      <w:r>
        <w:t xml:space="preserve">nited </w:t>
      </w:r>
      <w:r w:rsidRPr="00000996">
        <w:rPr>
          <w:rStyle w:val="Emphasis"/>
        </w:rPr>
        <w:t>S</w:t>
      </w:r>
      <w:r>
        <w:t xml:space="preserve">tates, </w:t>
      </w:r>
      <w:r w:rsidRPr="00000996">
        <w:rPr>
          <w:rStyle w:val="StyleBoldUnderline"/>
        </w:rPr>
        <w:t xml:space="preserve">as well as stabilized these countries' livelihood -- and to a certain extent </w:t>
      </w:r>
      <w:r w:rsidRPr="00000996">
        <w:rPr>
          <w:rStyle w:val="Emphasis"/>
        </w:rPr>
        <w:t xml:space="preserve">reduced the impact of illegal immigration </w:t>
      </w:r>
      <w:r w:rsidRPr="00000996">
        <w:rPr>
          <w:rStyle w:val="StyleBoldUnderline"/>
        </w:rPr>
        <w:t>and the drug trade on the U.S.</w:t>
      </w:r>
    </w:p>
    <w:p w:rsidR="00CF6D6A" w:rsidRPr="007511E7" w:rsidRDefault="007511E7" w:rsidP="007511E7">
      <w:pPr>
        <w:pStyle w:val="Heading3"/>
        <w:rPr>
          <w:rStyle w:val="StyleBoldUnderline"/>
          <w:b/>
        </w:rPr>
      </w:pPr>
      <w:r w:rsidRPr="007511E7">
        <w:rPr>
          <w:rStyle w:val="StyleBoldUnderline"/>
          <w:b/>
        </w:rPr>
        <w:lastRenderedPageBreak/>
        <w:t>AT: China</w:t>
      </w:r>
      <w:r w:rsidR="00212309">
        <w:rPr>
          <w:rStyle w:val="StyleBoldUnderline"/>
          <w:b/>
        </w:rPr>
        <w:t xml:space="preserve"> Takes All the Oil</w:t>
      </w:r>
    </w:p>
    <w:p w:rsidR="00CF6D6A" w:rsidRDefault="00CF6D6A" w:rsidP="00CF6D6A">
      <w:pPr>
        <w:pStyle w:val="Heading4"/>
      </w:pPr>
      <w:r>
        <w:t>China-US interests in Venezuela are zero-sum but Venezuela won’t cut the US off from oil and even if they would China can’t handle Venezuelan oil</w:t>
      </w:r>
    </w:p>
    <w:p w:rsidR="00CF6D6A" w:rsidRDefault="00CF6D6A" w:rsidP="00CF6D6A">
      <w:r w:rsidRPr="005F68E3">
        <w:rPr>
          <w:rStyle w:val="StyleStyleBold12pt"/>
        </w:rPr>
        <w:t>STANWAY Sep-23-05</w:t>
      </w:r>
      <w:r>
        <w:t xml:space="preserve"> (DAVID, “</w:t>
      </w:r>
      <w:r w:rsidRPr="005F68E3">
        <w:t>The Great Zero-Sum Game: China and the U.S. Vie for Oil Resources</w:t>
      </w:r>
      <w:r>
        <w:t xml:space="preserve">,” </w:t>
      </w:r>
      <w:hyperlink r:id="rId29" w:history="1">
        <w:r w:rsidRPr="00CB6A02">
          <w:rPr>
            <w:rStyle w:val="Hyperlink"/>
          </w:rPr>
          <w:t>http://www.resourceinvestor.com/2005/09/23/the-great-zerosum-game-china-and-the-us-vie-for-oi</w:t>
        </w:r>
      </w:hyperlink>
      <w:r>
        <w:t>)</w:t>
      </w:r>
    </w:p>
    <w:p w:rsidR="00CF6D6A" w:rsidRDefault="00CF6D6A" w:rsidP="00CF6D6A">
      <w:r w:rsidRPr="00B2643E">
        <w:rPr>
          <w:rStyle w:val="StyleBoldUnderline"/>
        </w:rPr>
        <w:t>China's increasing interest in the oil resources of Venezuela</w:t>
      </w:r>
      <w:r>
        <w:t xml:space="preserve"> has been given a great deal of attention in the United States, with </w:t>
      </w:r>
      <w:r w:rsidRPr="00B2643E">
        <w:rPr>
          <w:rStyle w:val="StyleBoldUnderline"/>
        </w:rPr>
        <w:t xml:space="preserve">many worried that in the </w:t>
      </w:r>
      <w:r w:rsidRPr="00850906">
        <w:rPr>
          <w:rStyle w:val="Emphasis"/>
        </w:rPr>
        <w:t>"zero-sum game"</w:t>
      </w:r>
      <w:r w:rsidRPr="00B2643E">
        <w:rPr>
          <w:rStyle w:val="StyleBoldUnderline"/>
        </w:rPr>
        <w:t xml:space="preserve"> of energy politics, oil that was previously sold on the U.S. market will be diverted to China by Hugo Chavez's government</w:t>
      </w:r>
      <w:r>
        <w:t>, which is generally hostile to the current administration in Washington.</w:t>
      </w:r>
      <w:r w:rsidRPr="005F68E3">
        <w:rPr>
          <w:sz w:val="12"/>
        </w:rPr>
        <w:t xml:space="preserve">¶ </w:t>
      </w:r>
      <w:r w:rsidRPr="00850906">
        <w:rPr>
          <w:rStyle w:val="StyleBoldUnderline"/>
        </w:rPr>
        <w:t>But the possibility</w:t>
      </w:r>
      <w:r>
        <w:t xml:space="preserve">, expressed frequently in the U.S. media, that Chavez would seek to divert exports from the U.S. market to the Chinese one </w:t>
      </w:r>
      <w:r w:rsidRPr="00850906">
        <w:rPr>
          <w:rStyle w:val="StyleBoldUnderline"/>
        </w:rPr>
        <w:t>is not high</w:t>
      </w:r>
      <w:r>
        <w:t>, said a senior U.S. State Department official on Tuesday. The U.S. already has strong advantages over China when it comes to the oil resources of Venezuela, he noted.</w:t>
      </w:r>
      <w:r w:rsidRPr="005F68E3">
        <w:rPr>
          <w:sz w:val="12"/>
        </w:rPr>
        <w:t xml:space="preserve">¶ </w:t>
      </w:r>
      <w:r>
        <w:t xml:space="preserve">According to U.S. media reports, Charles Shapiro, a senior Western Hemisphere specialist at the State Department and also the former U.S. ambassador to Venezuela, told a Senate panel on Tuesday that </w:t>
      </w:r>
      <w:r w:rsidRPr="00850906">
        <w:rPr>
          <w:rStyle w:val="StyleBoldUnderline"/>
        </w:rPr>
        <w:t>China's increasing interest in Venezuelan oil is unlikely to have any effect on U.S. supplies, given U.S.'s favorable geographical position, suitable refinery facilities</w:t>
      </w:r>
      <w:r>
        <w:t xml:space="preserve"> and a larger scale of investment in Latin America.</w:t>
      </w:r>
      <w:r w:rsidRPr="005F68E3">
        <w:rPr>
          <w:sz w:val="12"/>
        </w:rPr>
        <w:t xml:space="preserve">¶ </w:t>
      </w:r>
      <w:r>
        <w:t xml:space="preserve">Shapiro said that </w:t>
      </w:r>
      <w:r w:rsidRPr="00850906">
        <w:rPr>
          <w:rStyle w:val="StyleBoldUnderline"/>
        </w:rPr>
        <w:t>the U.S.'s oil refineries are especially designed to refine heavy Venezuela crude oil while Chinese refineries would require an investment of billions of dollars.</w:t>
      </w:r>
      <w:r>
        <w:t xml:space="preserve"> Overall Chinese investment in Latin America and the Caribbean is small compared with that of the U.S., he added.</w:t>
      </w:r>
    </w:p>
    <w:p w:rsidR="00CF6D6A" w:rsidRDefault="00CF6D6A" w:rsidP="00CF6D6A">
      <w:pPr>
        <w:pStyle w:val="Heading4"/>
      </w:pPr>
      <w:r>
        <w:t>Turn—China only buys Venezuelan oil if US-Venezuela relations improve</w:t>
      </w:r>
    </w:p>
    <w:p w:rsidR="00CF6D6A" w:rsidRDefault="00CF6D6A" w:rsidP="00CF6D6A">
      <w:r w:rsidRPr="0083123B">
        <w:rPr>
          <w:rStyle w:val="StyleStyleBold12pt"/>
        </w:rPr>
        <w:t>Domínguez Jun-06</w:t>
      </w:r>
      <w:r>
        <w:t xml:space="preserve"> (Jorge I., Harvard University, “China’s Relations With Latin America: Shared Gains, Asymmetric Hopes,” </w:t>
      </w:r>
      <w:hyperlink r:id="rId30" w:history="1">
        <w:r w:rsidRPr="00496617">
          <w:rPr>
            <w:rStyle w:val="Hyperlink"/>
          </w:rPr>
          <w:t>http://www.thedialogue.org/PublicationFiles/china.pdf</w:t>
        </w:r>
      </w:hyperlink>
      <w:r>
        <w:t>)</w:t>
      </w:r>
    </w:p>
    <w:p w:rsidR="00CF6D6A" w:rsidRPr="00026E31" w:rsidRDefault="00CF6D6A" w:rsidP="00CF6D6A">
      <w:r>
        <w:t xml:space="preserve">t is less clear whether China believes that it </w:t>
      </w:r>
      <w:r w:rsidRPr="00026E31">
        <w:rPr>
          <w:sz w:val="12"/>
        </w:rPr>
        <w:t xml:space="preserve">¶ </w:t>
      </w:r>
      <w:r>
        <w:t xml:space="preserve">needs Venezuela to provide for a multipolar </w:t>
      </w:r>
      <w:r w:rsidRPr="00026E31">
        <w:rPr>
          <w:sz w:val="12"/>
        </w:rPr>
        <w:t xml:space="preserve">¶ </w:t>
      </w:r>
      <w:r>
        <w:t xml:space="preserve">oil world. </w:t>
      </w:r>
      <w:r w:rsidRPr="002439DC">
        <w:rPr>
          <w:rStyle w:val="StyleBoldUnderline"/>
        </w:rPr>
        <w:t>China’s prudence in its approach ¶ to Venezuela may also reflect an appreciation ¶ of the political cost to U.S.-China relations</w:t>
      </w:r>
      <w:r>
        <w:t xml:space="preserve"> </w:t>
      </w:r>
      <w:r w:rsidRPr="00026E31">
        <w:rPr>
          <w:sz w:val="12"/>
        </w:rPr>
        <w:t xml:space="preserve">¶ </w:t>
      </w:r>
      <w:r>
        <w:t xml:space="preserve">if China were to become embroiled in major </w:t>
      </w:r>
      <w:r w:rsidRPr="00026E31">
        <w:rPr>
          <w:sz w:val="12"/>
        </w:rPr>
        <w:t xml:space="preserve">¶ </w:t>
      </w:r>
      <w:r>
        <w:t xml:space="preserve">U.S.-Venezuelan disputes. </w:t>
      </w:r>
      <w:r w:rsidRPr="002439DC">
        <w:rPr>
          <w:rStyle w:val="StyleBoldUnderline"/>
        </w:rPr>
        <w:t>China needs a ¶ benign United States far more than it needs ¶ its “strategic partnership” with Venezuela.</w:t>
      </w:r>
    </w:p>
    <w:p w:rsidR="00CF6D6A" w:rsidRDefault="00CF6D6A" w:rsidP="00CF6D6A">
      <w:pPr>
        <w:pStyle w:val="Heading4"/>
      </w:pPr>
      <w:r>
        <w:t>China actively avoids Venezuelan oil deals</w:t>
      </w:r>
    </w:p>
    <w:p w:rsidR="00CF6D6A" w:rsidRDefault="00CF6D6A" w:rsidP="00CF6D6A">
      <w:r w:rsidRPr="0083123B">
        <w:rPr>
          <w:rStyle w:val="StyleStyleBold12pt"/>
        </w:rPr>
        <w:t>Domínguez Jun-06</w:t>
      </w:r>
      <w:r>
        <w:t xml:space="preserve"> (Jorge I., Harvard University, “China’s Relations With Latin America: Shared Gains, Asymmetric Hopes,” </w:t>
      </w:r>
      <w:hyperlink r:id="rId31" w:history="1">
        <w:r w:rsidRPr="00496617">
          <w:rPr>
            <w:rStyle w:val="Hyperlink"/>
          </w:rPr>
          <w:t>http://www.thedialogue.org/PublicationFiles/china.pdf</w:t>
        </w:r>
      </w:hyperlink>
      <w:r>
        <w:t>)</w:t>
      </w:r>
    </w:p>
    <w:p w:rsidR="00CF6D6A" w:rsidRPr="00A67CB9" w:rsidRDefault="00CF6D6A" w:rsidP="00CF6D6A">
      <w:pPr>
        <w:rPr>
          <w:rStyle w:val="StyleBoldUnderline"/>
        </w:rPr>
      </w:pPr>
      <w:r>
        <w:t xml:space="preserve">In December 2004, </w:t>
      </w:r>
      <w:r w:rsidRPr="005B2651">
        <w:rPr>
          <w:rStyle w:val="StyleBoldUnderline"/>
        </w:rPr>
        <w:t>President Hu ¶ Jintao’s triumphal tour included Argentina, ¶ Brazil, Chile, and Cuba—not Venezuela. As ¶ a Chinese government official explained, “the ¶ political conditions in Venezuela were too ¶ unstable and uncertain to permit a presidential visit.” In fact, Venezuela was more stable ¶ in late 2004 than it had been in years, which ¶ suggests a high level of Chinese government ¶ risk aversion. The Chinese position</w:t>
      </w:r>
      <w:r>
        <w:t xml:space="preserve"> regarding </w:t>
      </w:r>
      <w:r w:rsidRPr="000D535E">
        <w:rPr>
          <w:sz w:val="12"/>
        </w:rPr>
        <w:t xml:space="preserve">¶ </w:t>
      </w:r>
      <w:r>
        <w:t xml:space="preserve">why there is so little Chinese investment in </w:t>
      </w:r>
      <w:r w:rsidRPr="000D535E">
        <w:rPr>
          <w:sz w:val="12"/>
        </w:rPr>
        <w:t xml:space="preserve">¶ </w:t>
      </w:r>
      <w:r>
        <w:t xml:space="preserve">Venezuela is, </w:t>
      </w:r>
      <w:r w:rsidRPr="005B2651">
        <w:rPr>
          <w:rStyle w:val="StyleBoldUnderline"/>
        </w:rPr>
        <w:t>“There is too much risk for little return.”</w:t>
      </w:r>
      <w:r>
        <w:t xml:space="preserve"> The Chinese government is aware </w:t>
      </w:r>
      <w:r w:rsidRPr="000D535E">
        <w:rPr>
          <w:sz w:val="12"/>
        </w:rPr>
        <w:t xml:space="preserve">¶ </w:t>
      </w:r>
      <w:r>
        <w:t xml:space="preserve">of the economic costs of addressing the technical obstacles, noted above: “Venezuela’s </w:t>
      </w:r>
      <w:r w:rsidRPr="000D535E">
        <w:rPr>
          <w:sz w:val="12"/>
        </w:rPr>
        <w:t xml:space="preserve">¶ </w:t>
      </w:r>
      <w:r>
        <w:t xml:space="preserve">oil business deals with the United States are </w:t>
      </w:r>
      <w:r w:rsidRPr="000D535E">
        <w:rPr>
          <w:sz w:val="12"/>
        </w:rPr>
        <w:t xml:space="preserve">¶ </w:t>
      </w:r>
      <w:r>
        <w:t xml:space="preserve">more lucrative than any possible oil business </w:t>
      </w:r>
      <w:r w:rsidRPr="000D535E">
        <w:rPr>
          <w:sz w:val="12"/>
        </w:rPr>
        <w:t xml:space="preserve">¶ </w:t>
      </w:r>
      <w:r>
        <w:t xml:space="preserve">deal with China because of the heavy costs </w:t>
      </w:r>
      <w:r w:rsidRPr="000D535E">
        <w:rPr>
          <w:sz w:val="12"/>
        </w:rPr>
        <w:t xml:space="preserve">¶ </w:t>
      </w:r>
      <w:r>
        <w:t xml:space="preserve">entailed.” That is why </w:t>
      </w:r>
      <w:r w:rsidRPr="00A67CB9">
        <w:rPr>
          <w:rStyle w:val="StyleBoldUnderline"/>
        </w:rPr>
        <w:t>China buys</w:t>
      </w:r>
      <w:r>
        <w:t xml:space="preserve"> so </w:t>
      </w:r>
      <w:r w:rsidRPr="00A67CB9">
        <w:rPr>
          <w:rStyle w:val="StyleBoldUnderline"/>
        </w:rPr>
        <w:t>little ¶ Venezuelan oil</w:t>
      </w:r>
      <w:r>
        <w:t xml:space="preserve">, focusing mainly on purchases </w:t>
      </w:r>
      <w:r w:rsidRPr="000D535E">
        <w:rPr>
          <w:sz w:val="12"/>
        </w:rPr>
        <w:t xml:space="preserve">¶ </w:t>
      </w:r>
      <w:r>
        <w:t xml:space="preserve">of Orimulsion (a special emulsion used as </w:t>
      </w:r>
      <w:r w:rsidRPr="000D535E">
        <w:rPr>
          <w:sz w:val="12"/>
        </w:rPr>
        <w:t xml:space="preserve">¶ </w:t>
      </w:r>
      <w:r>
        <w:t xml:space="preserve">a power station fuel in heavy industry and </w:t>
      </w:r>
      <w:r w:rsidRPr="000D535E">
        <w:rPr>
          <w:sz w:val="12"/>
        </w:rPr>
        <w:t xml:space="preserve">¶ </w:t>
      </w:r>
      <w:r>
        <w:t xml:space="preserve">as boiler fuel). </w:t>
      </w:r>
      <w:r w:rsidRPr="00A67CB9">
        <w:rPr>
          <w:rStyle w:val="StyleBoldUnderline"/>
        </w:rPr>
        <w:t xml:space="preserve">Venezuela offered China the ¶ option of buying 120,000 barrels of fuel oil ¶ per day but China </w:t>
      </w:r>
      <w:r>
        <w:t xml:space="preserve">has so far </w:t>
      </w:r>
      <w:r w:rsidRPr="00A67CB9">
        <w:rPr>
          <w:rStyle w:val="StyleBoldUnderline"/>
        </w:rPr>
        <w:t>declined: “We ¶ don’t need it; we have other sellers.”74</w:t>
      </w:r>
    </w:p>
    <w:p w:rsidR="00CF6D6A" w:rsidRPr="000D535E" w:rsidRDefault="00CF6D6A" w:rsidP="00CF6D6A"/>
    <w:p w:rsidR="00CF6D6A" w:rsidRDefault="00CF6D6A" w:rsidP="00CF6D6A">
      <w:pPr>
        <w:pStyle w:val="Heading4"/>
      </w:pPr>
      <w:r>
        <w:lastRenderedPageBreak/>
        <w:t>Chinese-Venezuelan oil deals aren’t permanent</w:t>
      </w:r>
    </w:p>
    <w:p w:rsidR="00CF6D6A" w:rsidRDefault="00CF6D6A" w:rsidP="00CF6D6A">
      <w:r w:rsidRPr="0083123B">
        <w:rPr>
          <w:rStyle w:val="StyleStyleBold12pt"/>
        </w:rPr>
        <w:t>Domínguez Jun-06</w:t>
      </w:r>
      <w:r>
        <w:t xml:space="preserve"> (Jorge I., Harvard University, “China’s Relations With Latin America: Shared Gains, Asymmetric Hopes,” </w:t>
      </w:r>
      <w:hyperlink r:id="rId32" w:history="1">
        <w:r w:rsidRPr="00496617">
          <w:rPr>
            <w:rStyle w:val="Hyperlink"/>
          </w:rPr>
          <w:t>http://www.thedialogue.org/PublicationFiles/china.pdf</w:t>
        </w:r>
      </w:hyperlink>
      <w:r>
        <w:t>)</w:t>
      </w:r>
    </w:p>
    <w:p w:rsidR="00CF6D6A" w:rsidRPr="00A67CB9" w:rsidRDefault="00CF6D6A" w:rsidP="00CF6D6A">
      <w:pPr>
        <w:rPr>
          <w:rStyle w:val="StyleBoldUnderline"/>
        </w:rPr>
      </w:pPr>
      <w:r w:rsidRPr="00A67CB9">
        <w:rPr>
          <w:rStyle w:val="StyleBoldUnderline"/>
        </w:rPr>
        <w:t>SINOPEC, one of ¶ China’s state-owned oil firms, has signed ¶ two deals with Petrobras</w:t>
      </w:r>
      <w:r>
        <w:t xml:space="preserve">, one for $1 billion to build a pipeline linking the north and </w:t>
      </w:r>
      <w:r w:rsidRPr="003335A2">
        <w:rPr>
          <w:sz w:val="12"/>
        </w:rPr>
        <w:t xml:space="preserve">¶ </w:t>
      </w:r>
      <w:r>
        <w:t xml:space="preserve">south of Brazil and another for $7 billion </w:t>
      </w:r>
      <w:r w:rsidRPr="00A67CB9">
        <w:rPr>
          <w:rStyle w:val="StyleBoldUnderline"/>
        </w:rPr>
        <w:t>to ¶ find, produce, and refine oil.</w:t>
      </w:r>
      <w:r>
        <w:t xml:space="preserve"> It has signed </w:t>
      </w:r>
      <w:r w:rsidRPr="003335A2">
        <w:rPr>
          <w:sz w:val="12"/>
        </w:rPr>
        <w:t xml:space="preserve">¶ </w:t>
      </w:r>
      <w:r>
        <w:t xml:space="preserve">a contract with Cuba to explore for oil offshore and it has joint ventures to explore for </w:t>
      </w:r>
      <w:r w:rsidRPr="003335A2">
        <w:rPr>
          <w:sz w:val="12"/>
        </w:rPr>
        <w:t xml:space="preserve">¶ </w:t>
      </w:r>
      <w:r>
        <w:t xml:space="preserve">petroleum in Venezuela. </w:t>
      </w:r>
      <w:r w:rsidRPr="00A67CB9">
        <w:rPr>
          <w:rStyle w:val="StyleBoldUnderline"/>
        </w:rPr>
        <w:t>These are mediumterm prospects at best, however.</w:t>
      </w:r>
    </w:p>
    <w:p w:rsidR="00CF6D6A" w:rsidRDefault="00CF6D6A" w:rsidP="00CF6D6A">
      <w:pPr>
        <w:pStyle w:val="Heading4"/>
      </w:pPr>
      <w:r>
        <w:t>China isn’t involved in Venezuelan oil</w:t>
      </w:r>
    </w:p>
    <w:p w:rsidR="00CF6D6A" w:rsidRDefault="00CF6D6A" w:rsidP="00CF6D6A">
      <w:r w:rsidRPr="0083123B">
        <w:rPr>
          <w:rStyle w:val="StyleStyleBold12pt"/>
        </w:rPr>
        <w:t>Domínguez Jun-06</w:t>
      </w:r>
      <w:r>
        <w:t xml:space="preserve"> (Jorge I., Harvard University, “China’s Relations With Latin America: Shared Gains, Asymmetric Hopes,” </w:t>
      </w:r>
      <w:hyperlink r:id="rId33" w:history="1">
        <w:r w:rsidRPr="00496617">
          <w:rPr>
            <w:rStyle w:val="Hyperlink"/>
          </w:rPr>
          <w:t>http://www.thedialogue.org/PublicationFiles/china.pdf</w:t>
        </w:r>
      </w:hyperlink>
      <w:r>
        <w:t>)</w:t>
      </w:r>
    </w:p>
    <w:p w:rsidR="00CF6D6A" w:rsidRDefault="00CF6D6A" w:rsidP="00CF6D6A">
      <w:r w:rsidRPr="00952556">
        <w:rPr>
          <w:rStyle w:val="StyleBoldUnderline"/>
        </w:rPr>
        <w:t>Venezuela is a special case.</w:t>
      </w:r>
      <w:r>
        <w:t xml:space="preserve"> In 2003-2004, it </w:t>
      </w:r>
      <w:r w:rsidRPr="0087426C">
        <w:rPr>
          <w:sz w:val="12"/>
        </w:rPr>
        <w:t xml:space="preserve">¶ </w:t>
      </w:r>
      <w:r>
        <w:t xml:space="preserve">accounted for at most 2 percent of China’s </w:t>
      </w:r>
      <w:r w:rsidRPr="0087426C">
        <w:rPr>
          <w:sz w:val="12"/>
        </w:rPr>
        <w:t xml:space="preserve">¶ </w:t>
      </w:r>
      <w:r>
        <w:t xml:space="preserve">imports and exports; </w:t>
      </w:r>
      <w:r w:rsidRPr="00952556">
        <w:rPr>
          <w:rStyle w:val="StyleBoldUnderline"/>
        </w:rPr>
        <w:t>China’s relative importance for Venezuelan exports fell from 2003 ¶ to 2004.</w:t>
      </w:r>
      <w:r>
        <w:t xml:space="preserve"> The value of Venezuela’s purchases </w:t>
      </w:r>
      <w:r w:rsidRPr="0087426C">
        <w:rPr>
          <w:sz w:val="12"/>
        </w:rPr>
        <w:t xml:space="preserve">¶ </w:t>
      </w:r>
      <w:r>
        <w:t xml:space="preserve">from China jumped in 2000 and the value </w:t>
      </w:r>
      <w:r w:rsidRPr="0087426C">
        <w:rPr>
          <w:sz w:val="12"/>
        </w:rPr>
        <w:t xml:space="preserve">¶ </w:t>
      </w:r>
      <w:r>
        <w:t xml:space="preserve">of its exports to China jumped in 2003. </w:t>
      </w:r>
      <w:r w:rsidRPr="0087426C">
        <w:rPr>
          <w:sz w:val="12"/>
        </w:rPr>
        <w:t xml:space="preserve">¶ </w:t>
      </w:r>
      <w:r>
        <w:t xml:space="preserve">Thus, though the level achieved is modest, </w:t>
      </w:r>
      <w:r w:rsidRPr="0087426C">
        <w:rPr>
          <w:sz w:val="12"/>
        </w:rPr>
        <w:t xml:space="preserve">¶ </w:t>
      </w:r>
      <w:r>
        <w:t xml:space="preserve">the recency of the experience colors the relationship. </w:t>
      </w:r>
      <w:r w:rsidRPr="00952556">
        <w:rPr>
          <w:rStyle w:val="StyleBoldUnderline"/>
        </w:rPr>
        <w:t>Venezuela’s government has little ¶ basis to hold high hopes for a bright future ¶ of Sino-Venezuelan trade</w:t>
      </w:r>
      <w:r>
        <w:t xml:space="preserve"> but it seems all the </w:t>
      </w:r>
      <w:r w:rsidRPr="0087426C">
        <w:rPr>
          <w:sz w:val="12"/>
        </w:rPr>
        <w:t xml:space="preserve">¶ </w:t>
      </w:r>
      <w:r>
        <w:t>more eager to try.</w:t>
      </w:r>
    </w:p>
    <w:p w:rsidR="00CF6D6A" w:rsidRPr="0087426C" w:rsidRDefault="00CF6D6A" w:rsidP="00CF6D6A"/>
    <w:p w:rsidR="00CF6D6A" w:rsidRDefault="00CF6D6A" w:rsidP="00CF6D6A">
      <w:pPr>
        <w:pStyle w:val="Heading4"/>
      </w:pPr>
      <w:r>
        <w:t>China hasn’t been focusing on natural resources</w:t>
      </w:r>
    </w:p>
    <w:p w:rsidR="00CF6D6A" w:rsidRDefault="00CF6D6A" w:rsidP="00CF6D6A">
      <w:r w:rsidRPr="00A5004A">
        <w:rPr>
          <w:rStyle w:val="StyleStyleBold12pt"/>
        </w:rPr>
        <w:t>Ludeña MAR-19-12</w:t>
      </w:r>
      <w:r>
        <w:t xml:space="preserve"> (Miguel Pérez, “Is Chinese FDI pushing Latin America into natural resources?” </w:t>
      </w:r>
      <w:r w:rsidRPr="00B513B1">
        <w:t>Miguel Pérez Ludeña(Miguel.PEREZ@cepal.org) is an economist at the United Nations Economic Commission for Latin America and the Caribbean (ECLAC), where he covers FDI in the region.</w:t>
      </w:r>
      <w:r>
        <w:t xml:space="preserve"> </w:t>
      </w:r>
      <w:hyperlink r:id="rId34" w:history="1">
        <w:r w:rsidRPr="00496617">
          <w:rPr>
            <w:rStyle w:val="Hyperlink"/>
          </w:rPr>
          <w:t>http://www.vcc.columbia.edu/content/chinese-fdi-pushing-latin-america-natural-resources</w:t>
        </w:r>
      </w:hyperlink>
      <w:r>
        <w:t>)</w:t>
      </w:r>
    </w:p>
    <w:p w:rsidR="00CF6D6A" w:rsidRDefault="00CF6D6A" w:rsidP="00CF6D6A">
      <w:r>
        <w:t xml:space="preserve">At a time of high economic growth fueled by commodity exports and strong currency appreciation (particularly in Brazil), FDI into extractive industries strengthens </w:t>
      </w:r>
      <w:r w:rsidRPr="00952556">
        <w:rPr>
          <w:rStyle w:val="StyleBoldUnderline"/>
        </w:rPr>
        <w:t>the region’s specialization in primary products at the expense of manufacturing and other activities</w:t>
      </w:r>
      <w:r>
        <w:t>.</w:t>
      </w:r>
      <w:r w:rsidRPr="00347996">
        <w:rPr>
          <w:sz w:val="12"/>
        </w:rPr>
        <w:t>¶</w:t>
      </w:r>
      <w:r>
        <w:rPr>
          <w:sz w:val="12"/>
        </w:rPr>
        <w:t xml:space="preserve"> </w:t>
      </w:r>
      <w:r w:rsidRPr="00347996">
        <w:rPr>
          <w:sz w:val="12"/>
        </w:rPr>
        <w:t xml:space="preserve">¶ </w:t>
      </w:r>
      <w:r>
        <w:t xml:space="preserve">Because of the size of their investments (and their potential to grow over the coming years), </w:t>
      </w:r>
      <w:r w:rsidRPr="00952556">
        <w:rPr>
          <w:rStyle w:val="StyleBoldUnderline"/>
        </w:rPr>
        <w:t>Chinese companies are singled out for aggravating this problem. Nevertheless, Chinese companies are still far from having a dominant position in the region’s extractive industries.</w:t>
      </w:r>
      <w:r>
        <w:t xml:space="preserve"> The highest concentration so far is reached in copper mining in Peru, where Chinese companies will control 25% of production by the end of the decade if all planned investments are implemented. In the oil industry in Brazil, Sinopec will have access to one billion barrels of reserves, only a small fraction of the 30 billion that Petrobras will handle. In fact, </w:t>
      </w:r>
      <w:r w:rsidRPr="00952556">
        <w:rPr>
          <w:rStyle w:val="StyleBoldUnderline"/>
        </w:rPr>
        <w:t xml:space="preserve">China’s most important contribution to the region’s extractive industries is not through FDI </w:t>
      </w:r>
      <w:r>
        <w:t>but through trade: the county is the most important destination for the copper, soya and iron ore produced in the region.</w:t>
      </w:r>
    </w:p>
    <w:p w:rsidR="00CF6D6A" w:rsidRDefault="00CF6D6A" w:rsidP="00CF6D6A"/>
    <w:p w:rsidR="00CF6D6A" w:rsidRDefault="00CF6D6A" w:rsidP="00890338">
      <w:pPr>
        <w:rPr>
          <w:rStyle w:val="StyleBoldUnderline"/>
        </w:rPr>
      </w:pPr>
    </w:p>
    <w:p w:rsidR="008C7822" w:rsidRDefault="008C7822" w:rsidP="00890338">
      <w:pPr>
        <w:rPr>
          <w:rStyle w:val="StyleBoldUnderline"/>
        </w:rPr>
      </w:pPr>
    </w:p>
    <w:p w:rsidR="008C7822" w:rsidRDefault="008C7822" w:rsidP="00890338">
      <w:pPr>
        <w:rPr>
          <w:rStyle w:val="StyleBoldUnderline"/>
        </w:rPr>
      </w:pPr>
    </w:p>
    <w:p w:rsidR="008C7822" w:rsidRDefault="008C7822" w:rsidP="00890338">
      <w:pPr>
        <w:rPr>
          <w:rStyle w:val="StyleBoldUnderline"/>
        </w:rPr>
      </w:pPr>
    </w:p>
    <w:p w:rsidR="008C7822" w:rsidRDefault="008C7822" w:rsidP="00890338">
      <w:pPr>
        <w:rPr>
          <w:rStyle w:val="StyleBoldUnderline"/>
        </w:rPr>
      </w:pPr>
    </w:p>
    <w:p w:rsidR="00C16F1A" w:rsidRDefault="00C16F1A" w:rsidP="008C7822"/>
    <w:p w:rsidR="00C16F1A" w:rsidRDefault="00C16F1A" w:rsidP="008C7822"/>
    <w:p w:rsidR="008C7822" w:rsidRDefault="008C7822" w:rsidP="008C7822"/>
    <w:p w:rsidR="008C7822" w:rsidRDefault="008C7822" w:rsidP="008C7822"/>
    <w:p w:rsidR="008C7822" w:rsidRDefault="008C7822" w:rsidP="008C7822"/>
    <w:p w:rsidR="008C7822" w:rsidRDefault="008C7822" w:rsidP="008C7822"/>
    <w:p w:rsidR="00C16F1A" w:rsidRDefault="00C16F1A" w:rsidP="008C7822"/>
    <w:p w:rsidR="00C16F1A" w:rsidRDefault="00C16F1A" w:rsidP="008C7822"/>
    <w:p w:rsidR="00C16F1A" w:rsidRDefault="00C16F1A" w:rsidP="008C7822"/>
    <w:p w:rsidR="007511E7" w:rsidRDefault="007511E7" w:rsidP="00C16F1A">
      <w:pPr>
        <w:pStyle w:val="Heading3"/>
      </w:pPr>
      <w:r>
        <w:lastRenderedPageBreak/>
        <w:t xml:space="preserve">AT: China Causes Dutch Disease </w:t>
      </w:r>
    </w:p>
    <w:p w:rsidR="00290DA6" w:rsidRPr="00290DA6" w:rsidRDefault="00290DA6" w:rsidP="00290DA6">
      <w:pPr>
        <w:pStyle w:val="Heading4"/>
      </w:pPr>
      <w:r w:rsidRPr="00290DA6">
        <w:t xml:space="preserve">China won’t collapse development---their restructuring will actually help LAC economies </w:t>
      </w:r>
    </w:p>
    <w:p w:rsidR="001D5624" w:rsidRDefault="001D5624" w:rsidP="001D5624">
      <w:r w:rsidRPr="00290DA6">
        <w:rPr>
          <w:rStyle w:val="StyleStyleBold12pt"/>
        </w:rPr>
        <w:t>Sarmiento-Saher 13</w:t>
      </w:r>
      <w:r>
        <w:t xml:space="preserve"> (Sebastian Sarmiento-Saher is an editorial assistant for The Diplomat, </w:t>
      </w:r>
      <w:r w:rsidR="00290DA6">
        <w:t>“</w:t>
      </w:r>
      <w:r>
        <w:t>China and Latin America: Big Business and Big Competition</w:t>
      </w:r>
      <w:r w:rsidR="00290DA6">
        <w:t xml:space="preserve">” http://thediplomat.com/china-power/china-and-latin-america-big-business-and-big-competition/) </w:t>
      </w:r>
    </w:p>
    <w:p w:rsidR="001D5624" w:rsidRPr="001D5624" w:rsidRDefault="001D5624" w:rsidP="001D5624">
      <w:r w:rsidRPr="001D5624">
        <w:t xml:space="preserve">Despite these issues, recent external and internal </w:t>
      </w:r>
      <w:r w:rsidRPr="00290DA6">
        <w:rPr>
          <w:rStyle w:val="StyleBoldUnderline"/>
        </w:rPr>
        <w:t>developments may be creating an opportunity for the region to balance its growing economic relations with</w:t>
      </w:r>
      <w:r w:rsidRPr="001D5624">
        <w:t xml:space="preserve"> </w:t>
      </w:r>
      <w:r w:rsidRPr="00290DA6">
        <w:rPr>
          <w:rStyle w:val="StyleBoldUnderline"/>
        </w:rPr>
        <w:t>China</w:t>
      </w:r>
      <w:r w:rsidRPr="001D5624">
        <w:t xml:space="preserve">. Notably, </w:t>
      </w:r>
      <w:r w:rsidRPr="00290DA6">
        <w:rPr>
          <w:rStyle w:val="StyleBoldUnderline"/>
        </w:rPr>
        <w:t>China’s comparative advantage may be eroding due to increased production costs</w:t>
      </w:r>
      <w:r w:rsidRPr="001D5624">
        <w:t xml:space="preserve"> </w:t>
      </w:r>
      <w:r w:rsidRPr="00290DA6">
        <w:rPr>
          <w:rStyle w:val="StyleBoldUnderline"/>
        </w:rPr>
        <w:t>and Beijing’s desire to lead its economy toward higher-end manufacturing and domestic consumption</w:t>
      </w:r>
      <w:r w:rsidRPr="001D5624">
        <w:t xml:space="preserve">. If </w:t>
      </w:r>
      <w:r w:rsidRPr="00290DA6">
        <w:rPr>
          <w:rStyle w:val="StyleBoldUnderline"/>
        </w:rPr>
        <w:t>this trend continues, it would help beleaguered Mexico</w:t>
      </w:r>
      <w:r w:rsidRPr="001D5624">
        <w:t xml:space="preserve">, </w:t>
      </w:r>
      <w:r w:rsidRPr="00290DA6">
        <w:rPr>
          <w:rStyle w:val="StyleBoldUnderline"/>
        </w:rPr>
        <w:t xml:space="preserve">whose security and political problems may finally start to improve and give Mexican industries a chance to compete on </w:t>
      </w:r>
      <w:r w:rsidRPr="00290DA6">
        <w:rPr>
          <w:rStyle w:val="Emphasis"/>
        </w:rPr>
        <w:t>the global stage</w:t>
      </w:r>
      <w:r w:rsidRPr="001D5624">
        <w:t xml:space="preserve">. </w:t>
      </w:r>
      <w:r w:rsidRPr="00290DA6">
        <w:rPr>
          <w:rStyle w:val="StyleBoldUnderline"/>
        </w:rPr>
        <w:t>Using targeted policies,</w:t>
      </w:r>
      <w:r w:rsidRPr="001D5624">
        <w:t xml:space="preserve"> other </w:t>
      </w:r>
      <w:r w:rsidRPr="00290DA6">
        <w:rPr>
          <w:rStyle w:val="StyleBoldUnderline"/>
        </w:rPr>
        <w:t xml:space="preserve">countries with manufacturing sectors may </w:t>
      </w:r>
      <w:r w:rsidRPr="00290DA6">
        <w:rPr>
          <w:rStyle w:val="Emphasis"/>
        </w:rPr>
        <w:t>benefit from China’s economic restructuring</w:t>
      </w:r>
      <w:r w:rsidRPr="001D5624">
        <w:t>.</w:t>
      </w:r>
      <w:r>
        <w:t xml:space="preserve"> </w:t>
      </w:r>
      <w:r w:rsidRPr="001D5624">
        <w:t xml:space="preserve">In terms of development overall, </w:t>
      </w:r>
      <w:r w:rsidRPr="00290DA6">
        <w:rPr>
          <w:rStyle w:val="StyleBoldUnderline"/>
        </w:rPr>
        <w:t xml:space="preserve">alarmism about China keeping LAC economies dependent on natural resources is </w:t>
      </w:r>
      <w:r w:rsidRPr="00290DA6">
        <w:rPr>
          <w:rStyle w:val="Emphasis"/>
        </w:rPr>
        <w:t>overblown</w:t>
      </w:r>
      <w:r w:rsidRPr="001D5624">
        <w:t xml:space="preserve">. </w:t>
      </w:r>
      <w:r w:rsidRPr="00290DA6">
        <w:rPr>
          <w:rStyle w:val="StyleBoldUnderline"/>
        </w:rPr>
        <w:t>As L</w:t>
      </w:r>
      <w:r w:rsidRPr="001D5624">
        <w:t xml:space="preserve">atin </w:t>
      </w:r>
      <w:r w:rsidRPr="00290DA6">
        <w:rPr>
          <w:rStyle w:val="StyleBoldUnderline"/>
        </w:rPr>
        <w:t>A</w:t>
      </w:r>
      <w:r w:rsidRPr="001D5624">
        <w:t xml:space="preserve">merica </w:t>
      </w:r>
      <w:r w:rsidRPr="00290DA6">
        <w:rPr>
          <w:rStyle w:val="StyleBoldUnderline"/>
        </w:rPr>
        <w:t>continues</w:t>
      </w:r>
      <w:r w:rsidRPr="001D5624">
        <w:t xml:space="preserve"> </w:t>
      </w:r>
      <w:r w:rsidRPr="00290DA6">
        <w:rPr>
          <w:rStyle w:val="StyleBoldUnderline"/>
        </w:rPr>
        <w:t>to grapple with deficits in infrastructure, education, and social mobility, the question about whether growing economic ties with the PRC will be a burden or a key opportunity lies in the actions of Latin America, not China</w:t>
      </w:r>
      <w:r w:rsidRPr="001D5624">
        <w:t xml:space="preserve">. </w:t>
      </w:r>
      <w:r w:rsidRPr="00290DA6">
        <w:rPr>
          <w:rStyle w:val="StyleBoldUnderline"/>
        </w:rPr>
        <w:t>The central issue is about governance: those countries that benefit over the long term from the current commodity boom will be the ones most judicious when it comes to future investments and industrial policy</w:t>
      </w:r>
      <w:r w:rsidRPr="001D5624">
        <w:t>. Fighting corruption is difficult anywhere, and Latin America is no exception.</w:t>
      </w:r>
      <w:r w:rsidRPr="00290DA6">
        <w:rPr>
          <w:rStyle w:val="StyleBoldUnderline"/>
        </w:rPr>
        <w:t xml:space="preserve"> As democracy deepens and middle classes emerge in the region, new stakeholders will hold governments accountable. </w:t>
      </w:r>
    </w:p>
    <w:p w:rsidR="001D5624" w:rsidRDefault="001D5624" w:rsidP="007511E7">
      <w:pPr>
        <w:rPr>
          <w:rStyle w:val="StyleStyleBold12pt"/>
        </w:rPr>
      </w:pPr>
    </w:p>
    <w:p w:rsidR="007511E7" w:rsidRDefault="007511E7" w:rsidP="007511E7">
      <w:pPr>
        <w:rPr>
          <w:rStyle w:val="StyleStyleBold12pt"/>
        </w:rPr>
      </w:pPr>
      <w:r>
        <w:rPr>
          <w:rStyle w:val="StyleStyleBold12pt"/>
        </w:rPr>
        <w:t xml:space="preserve">Applies equally to the plan </w:t>
      </w:r>
    </w:p>
    <w:p w:rsidR="007511E7" w:rsidRDefault="007511E7" w:rsidP="007511E7">
      <w:r w:rsidRPr="00A5004A">
        <w:rPr>
          <w:rStyle w:val="StyleStyleBold12pt"/>
        </w:rPr>
        <w:t>Ludeña MAR-19-12</w:t>
      </w:r>
      <w:r>
        <w:t xml:space="preserve"> (Miguel Pérez, “Is Chinese FDI pushing Latin America into natural resources?” </w:t>
      </w:r>
      <w:r w:rsidRPr="00B513B1">
        <w:t>Miguel Pérez Ludeña(Miguel.PEREZ@cepal.org) is an economist at the United Nations Economic Commission for Latin America and the Caribbean (ECLAC), where he covers FDI in the region.</w:t>
      </w:r>
      <w:r>
        <w:t xml:space="preserve"> </w:t>
      </w:r>
      <w:hyperlink r:id="rId35" w:history="1">
        <w:r w:rsidRPr="00496617">
          <w:rPr>
            <w:rStyle w:val="Hyperlink"/>
          </w:rPr>
          <w:t>http://www.vcc.columbia.edu/content/chinese-fdi-pushing-latin-america-natural-resources</w:t>
        </w:r>
      </w:hyperlink>
      <w:r>
        <w:t>)</w:t>
      </w:r>
    </w:p>
    <w:p w:rsidR="007511E7" w:rsidRDefault="007511E7" w:rsidP="007511E7">
      <w:pPr>
        <w:rPr>
          <w:rStyle w:val="StyleBoldUnderline"/>
        </w:rPr>
      </w:pPr>
      <w:r w:rsidRPr="00347996">
        <w:t xml:space="preserve">Another reason for focusing on FDI from China is the special role that its Government plays in the international expansion of its companies. Not only are the largest </w:t>
      </w:r>
      <w:r w:rsidRPr="00E35AA7">
        <w:rPr>
          <w:rStyle w:val="StyleBoldUnderline"/>
        </w:rPr>
        <w:t>Chinese multinational enterprises</w:t>
      </w:r>
      <w:r w:rsidRPr="00347996">
        <w:t xml:space="preserve"> (MNEs) state-owned, but the Chinese Government vets investment projects abroad and promotes those that fit its development strategy with significant financial support. This means that Chinese MNEs </w:t>
      </w:r>
      <w:r w:rsidRPr="00E35AA7">
        <w:rPr>
          <w:rStyle w:val="StyleBoldUnderline"/>
        </w:rPr>
        <w:t>could in principle respond to a centralized strategy that deliberately</w:t>
      </w:r>
      <w:r w:rsidRPr="00347996">
        <w:t xml:space="preserve"> concentrates higher value-added activities in China, while </w:t>
      </w:r>
      <w:r w:rsidRPr="00E35AA7">
        <w:rPr>
          <w:rStyle w:val="StyleBoldUnderline"/>
        </w:rPr>
        <w:t>pushing companies to expand mining and oil extraction in Latin America</w:t>
      </w:r>
      <w:r w:rsidRPr="00347996">
        <w:t xml:space="preserve"> and Africa, in this way mitigating China’s lack of natural resources. </w:t>
      </w:r>
      <w:r w:rsidRPr="00E35AA7">
        <w:rPr>
          <w:rStyle w:val="StyleBoldUnderline"/>
        </w:rPr>
        <w:t>However, this is difficult to prove, as a close look at the strategy followed by Chinese oil and mining companies in Latin America shows that it is similar to that of their European and North American peers: they look for vertical integration and a hedge against price fluctuations.</w:t>
      </w:r>
    </w:p>
    <w:p w:rsidR="00377839" w:rsidRDefault="00377839" w:rsidP="007511E7">
      <w:pPr>
        <w:rPr>
          <w:rStyle w:val="StyleBoldUnderline"/>
        </w:rPr>
      </w:pPr>
    </w:p>
    <w:p w:rsidR="007511E7" w:rsidRDefault="007511E7" w:rsidP="007511E7">
      <w:pPr>
        <w:pStyle w:val="Heading4"/>
      </w:pPr>
      <w:r>
        <w:t xml:space="preserve">Chinese resource investment will inevitably decline </w:t>
      </w:r>
    </w:p>
    <w:p w:rsidR="007511E7" w:rsidRDefault="007511E7" w:rsidP="007511E7">
      <w:r w:rsidRPr="00A5004A">
        <w:rPr>
          <w:rStyle w:val="StyleStyleBold12pt"/>
        </w:rPr>
        <w:t>Ludeña MAR-19-12</w:t>
      </w:r>
      <w:r>
        <w:t xml:space="preserve"> (Miguel Pérez, “Is Chinese FDI pushing Latin America into natural resources?” </w:t>
      </w:r>
      <w:r w:rsidRPr="00B513B1">
        <w:t>Miguel Pérez Ludeña(Miguel.PEREZ@cepal.org) is an economist at the United Nations Economic Commission for Latin America and the Caribbean (ECLAC), where he covers FDI in the region.</w:t>
      </w:r>
      <w:r>
        <w:t xml:space="preserve"> </w:t>
      </w:r>
      <w:hyperlink r:id="rId36" w:history="1">
        <w:r w:rsidRPr="00496617">
          <w:rPr>
            <w:rStyle w:val="Hyperlink"/>
          </w:rPr>
          <w:t>http://www.vcc.columbia.edu/content/chinese-fdi-pushing-latin-america-natural-resources</w:t>
        </w:r>
      </w:hyperlink>
      <w:r>
        <w:t>)</w:t>
      </w:r>
    </w:p>
    <w:p w:rsidR="007511E7" w:rsidRDefault="007511E7" w:rsidP="007511E7">
      <w:r>
        <w:lastRenderedPageBreak/>
        <w:t xml:space="preserve">Beyond that, </w:t>
      </w:r>
      <w:r w:rsidRPr="003142F0">
        <w:rPr>
          <w:rStyle w:val="StyleBoldUnderline"/>
        </w:rPr>
        <w:t>Chinese FDI in Latin America is not limited to oil and mining operations. There are investments in other sectors, and these are likely to increase in the coming years</w:t>
      </w:r>
      <w:r>
        <w:t xml:space="preserve">, offering Latin American countries opportunities to improve infrastructure and develop certain manufactures beyond today’s focus on the extractive industries. </w:t>
      </w:r>
      <w:r w:rsidRPr="003142F0">
        <w:rPr>
          <w:rStyle w:val="StyleBoldUnderline"/>
        </w:rPr>
        <w:t>It should be remembered that Japanese and Korean outward FDI also started as primarily resource seeking, until rising local costs and technological progress pushed their companies into other types of investments.</w:t>
      </w:r>
      <w:r w:rsidRPr="003142F0">
        <w:t>[</w:t>
      </w:r>
      <w:r>
        <w:t>2]</w:t>
      </w:r>
      <w:r w:rsidRPr="00D25B50">
        <w:rPr>
          <w:sz w:val="12"/>
        </w:rPr>
        <w:t>¶</w:t>
      </w:r>
      <w:r>
        <w:rPr>
          <w:sz w:val="12"/>
        </w:rPr>
        <w:t xml:space="preserve"> </w:t>
      </w:r>
      <w:r w:rsidRPr="00D25B50">
        <w:rPr>
          <w:sz w:val="12"/>
        </w:rPr>
        <w:t xml:space="preserve">¶ </w:t>
      </w:r>
      <w:r>
        <w:t>Infrastructure construction is a sector in which important Chinese investments can be expected in the next few years.</w:t>
      </w:r>
    </w:p>
    <w:p w:rsidR="007511E7" w:rsidRPr="00E35AA7" w:rsidRDefault="007511E7" w:rsidP="007511E7">
      <w:pPr>
        <w:rPr>
          <w:rStyle w:val="StyleBoldUnderline"/>
        </w:rPr>
      </w:pPr>
    </w:p>
    <w:p w:rsidR="007511E7" w:rsidRPr="007511E7" w:rsidRDefault="007511E7" w:rsidP="007511E7"/>
    <w:p w:rsidR="00167A3D" w:rsidRDefault="00167A3D" w:rsidP="00C16F1A">
      <w:pPr>
        <w:pStyle w:val="Heading3"/>
      </w:pPr>
      <w:r>
        <w:lastRenderedPageBreak/>
        <w:t xml:space="preserve">AT: Chinese </w:t>
      </w:r>
      <w:r w:rsidR="004275B2">
        <w:t xml:space="preserve">Encroachment </w:t>
      </w:r>
    </w:p>
    <w:p w:rsidR="004275B2" w:rsidRPr="004275B2" w:rsidRDefault="004275B2" w:rsidP="004275B2">
      <w:pPr>
        <w:pStyle w:val="Heading4"/>
      </w:pPr>
      <w:r w:rsidRPr="004275B2">
        <w:t xml:space="preserve">Their evidence is alarmism---multilateralism constrains china </w:t>
      </w:r>
    </w:p>
    <w:p w:rsidR="00167A3D" w:rsidRDefault="00167A3D" w:rsidP="00167A3D">
      <w:r w:rsidRPr="00167A3D">
        <w:rPr>
          <w:rStyle w:val="StyleStyleBold12pt"/>
        </w:rPr>
        <w:t>Hearn 12</w:t>
      </w:r>
      <w:r>
        <w:t xml:space="preserve"> (Dr. Adrian H. Hearn is Australian Research Council (ARC) Future Fellow at the University of Sydney and co-chair of the Latin American Studies Association “China, Global Governance and the Future of Cuba,” http://journals.sub.uni-hamburg.de/giga/jcca/article/viewFile/498/496)  </w:t>
      </w:r>
    </w:p>
    <w:p w:rsidR="00167A3D" w:rsidRPr="004275B2" w:rsidRDefault="00167A3D" w:rsidP="00167A3D">
      <w:pPr>
        <w:rPr>
          <w:sz w:val="16"/>
        </w:rPr>
      </w:pPr>
      <w:r w:rsidRPr="004275B2">
        <w:rPr>
          <w:sz w:val="16"/>
        </w:rPr>
        <w:t xml:space="preserve">The Latin American operations of Chinese state enterprises, undertaken through state-to-state channels with “no strings attached”, challenge orthodox conventions of international cooperation. </w:t>
      </w:r>
      <w:r w:rsidRPr="004275B2">
        <w:rPr>
          <w:rStyle w:val="Emphasis"/>
        </w:rPr>
        <w:t>Alarmist reports</w:t>
      </w:r>
      <w:r w:rsidRPr="004275B2">
        <w:rPr>
          <w:rStyle w:val="StyleBoldUnderline"/>
        </w:rPr>
        <w:t xml:space="preserve"> of </w:t>
      </w:r>
      <w:r w:rsidRPr="004275B2">
        <w:rPr>
          <w:rStyle w:val="Emphasis"/>
        </w:rPr>
        <w:t>worst-case scenarios and potential threats</w:t>
      </w:r>
      <w:r w:rsidRPr="004275B2">
        <w:rPr>
          <w:sz w:val="16"/>
        </w:rPr>
        <w:t xml:space="preserve">, </w:t>
      </w:r>
      <w:r w:rsidRPr="004275B2">
        <w:rPr>
          <w:rStyle w:val="StyleBoldUnderline"/>
        </w:rPr>
        <w:t xml:space="preserve">from disregard for human rights to telecommunications espionage, </w:t>
      </w:r>
      <w:r w:rsidRPr="004275B2">
        <w:rPr>
          <w:rStyle w:val="Emphasis"/>
        </w:rPr>
        <w:t>obscure</w:t>
      </w:r>
      <w:r w:rsidRPr="004275B2">
        <w:rPr>
          <w:rStyle w:val="StyleBoldUnderline"/>
        </w:rPr>
        <w:t xml:space="preserve"> the more encompassing and genuine challenge</w:t>
      </w:r>
      <w:r w:rsidRPr="004275B2">
        <w:rPr>
          <w:sz w:val="16"/>
        </w:rPr>
        <w:t xml:space="preserve"> </w:t>
      </w:r>
      <w:r w:rsidRPr="004275B2">
        <w:rPr>
          <w:rStyle w:val="StyleBoldUnderline"/>
        </w:rPr>
        <w:t>of building dialogue with China on Western hemisphere affairs.</w:t>
      </w:r>
      <w:r w:rsidRPr="004275B2">
        <w:rPr>
          <w:sz w:val="16"/>
        </w:rPr>
        <w:t xml:space="preserve"> As Daniel Erikson has written, </w:t>
      </w:r>
      <w:r w:rsidRPr="004275B2">
        <w:rPr>
          <w:rStyle w:val="StyleBoldUnderline"/>
        </w:rPr>
        <w:t>the energy of policymakers and publics would be better directed at leveraging China’s intensifying engagement</w:t>
      </w:r>
      <w:r w:rsidRPr="004275B2">
        <w:rPr>
          <w:sz w:val="16"/>
        </w:rPr>
        <w:t xml:space="preserve"> with multilateral institutions as a basis for discussing regional codes of governance and approaches to state intervention (Erikson 2011: 132). </w:t>
      </w:r>
      <w:r w:rsidRPr="004275B2">
        <w:rPr>
          <w:rStyle w:val="StyleBoldUnderline"/>
        </w:rPr>
        <w:t>The changing internal dynamics of the IMF, including the increase of China’s voting rights, suggest that this process is now underway.</w:t>
      </w:r>
      <w:r w:rsidRPr="004275B2">
        <w:rPr>
          <w:sz w:val="16"/>
        </w:rPr>
        <w:t xml:space="preserve"> </w:t>
      </w:r>
      <w:r w:rsidRPr="004275B2">
        <w:rPr>
          <w:rStyle w:val="StyleBoldUnderline"/>
        </w:rPr>
        <w:t>Recent changes in Cuba indicate that even in a country at diplomatic odds with the United States, Chinese initiatives are not inimical to mainstream principles of development and governance.</w:t>
      </w:r>
      <w:r w:rsidRPr="004275B2">
        <w:rPr>
          <w:sz w:val="16"/>
        </w:rPr>
        <w:t xml:space="preserve"> Long-term market expansion, coordinated industrial sectors, and state oversight of private initiative are goals that drive the engineers and policy advisers behind Sino-Cuban projects. These goals also resemble the principles advocated by Latin American, European, and US officials in the wake of the GFC. The Cuban reforms formalised by the 2011 Communist Party Congress will support a further convergence of positions, as they propose a more balanced mix of state and market forces. </w:t>
      </w:r>
      <w:r w:rsidRPr="004275B2">
        <w:rPr>
          <w:rStyle w:val="StyleBoldUnderline"/>
        </w:rPr>
        <w:t>Although Sino-Cuban initiatives are managed under the banner of state-to-state cooperation, Chinese support for Cuba’s liberalisation agenda is prompting the Western hemisphere’s only communist nation toward alignment with international norms. As China becomes a more active and assertive global player, distinct perspectives of the state will continue to generate tensions over international development cooperation.</w:t>
      </w:r>
      <w:r w:rsidRPr="004275B2">
        <w:rPr>
          <w:sz w:val="16"/>
        </w:rPr>
        <w:t xml:space="preserve"> However, </w:t>
      </w:r>
      <w:r w:rsidRPr="004275B2">
        <w:rPr>
          <w:rStyle w:val="StyleBoldUnderline"/>
        </w:rPr>
        <w:t>China’s growing influence in the IMF, the United Nations, and other multilateral institutions will create important opportunities for dialogue on the costs, benefits, and timing of state intervention.</w:t>
      </w:r>
      <w:r w:rsidRPr="004275B2">
        <w:rPr>
          <w:sz w:val="16"/>
        </w:rPr>
        <w:t xml:space="preserve"> It is crucial that the international community develop ways to assimilate Chinese understandings of the state into prevailing regimes of governance and simultaneously adapt these regimes to the changing geopolitical landscape. </w:t>
      </w:r>
    </w:p>
    <w:p w:rsidR="00167A3D" w:rsidRPr="00167A3D" w:rsidRDefault="00167A3D" w:rsidP="00167A3D"/>
    <w:p w:rsidR="00070A97" w:rsidRDefault="00070A97" w:rsidP="00070A97"/>
    <w:p w:rsidR="00070A97" w:rsidRDefault="00070A97" w:rsidP="00070A97"/>
    <w:p w:rsidR="00070A97" w:rsidRDefault="00070A97" w:rsidP="00070A97"/>
    <w:p w:rsidR="00070A97" w:rsidRDefault="00070A97" w:rsidP="00070A97">
      <w:pPr>
        <w:pStyle w:val="Heading3"/>
      </w:pPr>
      <w:r>
        <w:lastRenderedPageBreak/>
        <w:t>AT</w:t>
      </w:r>
      <w:r w:rsidR="00212309">
        <w:t xml:space="preserve">: </w:t>
      </w:r>
      <w:r>
        <w:t xml:space="preserve">China Influence Hurts Heg---2NC </w:t>
      </w:r>
    </w:p>
    <w:p w:rsidR="00070A97" w:rsidRPr="007C1372" w:rsidRDefault="00070A97" w:rsidP="00070A97">
      <w:pPr>
        <w:pStyle w:val="Heading4"/>
      </w:pPr>
      <w:r w:rsidRPr="007C1372">
        <w:t>The US can retain influence while China occupies LA---</w:t>
      </w:r>
      <w:r>
        <w:t xml:space="preserve">china’s presence has solidified US power </w:t>
      </w:r>
    </w:p>
    <w:p w:rsidR="00070A97" w:rsidRDefault="00070A97" w:rsidP="00070A97">
      <w:r w:rsidRPr="000B7406">
        <w:rPr>
          <w:rStyle w:val="StyleStyleBold12pt"/>
        </w:rPr>
        <w:t>Ben Ami 13</w:t>
      </w:r>
      <w:r>
        <w:t xml:space="preserve"> (Shlomo Ben Ami, a former Israeli foreign minister who now serves as Vice President of the Toledo International Center for Peace “Is the US Losing Latin America?” http://www.project-syndicate.org/commentary/the-new-nature-of-us-influence-in-latin-america-by-shlomo-ben-ami) </w:t>
      </w:r>
    </w:p>
    <w:p w:rsidR="00070A97" w:rsidRPr="007C1372" w:rsidRDefault="00070A97" w:rsidP="00070A97">
      <w:pPr>
        <w:rPr>
          <w:rStyle w:val="StyleBoldUnderline"/>
        </w:rPr>
      </w:pPr>
      <w:r w:rsidRPr="007C1372">
        <w:rPr>
          <w:sz w:val="16"/>
        </w:rPr>
        <w:t xml:space="preserve">Indeed, at the Summit of the Americas in Cartagena in April 2012, </w:t>
      </w:r>
      <w:r w:rsidRPr="007C1372">
        <w:rPr>
          <w:rStyle w:val="StyleBoldUnderline"/>
        </w:rPr>
        <w:t>Latin American leaders felt sufficiently confident and united to challenge US priorities in the region</w:t>
      </w:r>
      <w:r w:rsidRPr="007C1372">
        <w:rPr>
          <w:sz w:val="16"/>
        </w:rPr>
        <w:t xml:space="preserve">. </w:t>
      </w:r>
      <w:r w:rsidRPr="007C1372">
        <w:rPr>
          <w:rStyle w:val="StyleBoldUnderline"/>
        </w:rPr>
        <w:t>They urged the US to lift its embargo on Cuba</w:t>
      </w:r>
      <w:r w:rsidRPr="007C1372">
        <w:rPr>
          <w:sz w:val="16"/>
        </w:rPr>
        <w:t xml:space="preserve">, </w:t>
      </w:r>
      <w:r w:rsidRPr="007C1372">
        <w:rPr>
          <w:rStyle w:val="Emphasis"/>
        </w:rPr>
        <w:t>claiming that it had damaged relations with the rest of the continent</w:t>
      </w:r>
      <w:r w:rsidRPr="007C1372">
        <w:rPr>
          <w:sz w:val="16"/>
        </w:rPr>
        <w:t xml:space="preserve">, and to do more to combat drug use on its own turf, through education and social work, rather than supplying arms to fight the drug lords in Latin America – a battle that all acknowledged has been an utter failure. It is also true that </w:t>
      </w:r>
      <w:r w:rsidRPr="007C1372">
        <w:rPr>
          <w:rStyle w:val="StyleBoldUnderline"/>
        </w:rPr>
        <w:t>Latin American countries</w:t>
      </w:r>
      <w:r w:rsidRPr="007C1372">
        <w:rPr>
          <w:sz w:val="16"/>
        </w:rPr>
        <w:t xml:space="preserve"> </w:t>
      </w:r>
      <w:r w:rsidRPr="007C1372">
        <w:rPr>
          <w:rStyle w:val="StyleBoldUnderline"/>
        </w:rPr>
        <w:t>have pursued a massive expansion of economic ties beyond America’s sway</w:t>
      </w:r>
      <w:r w:rsidRPr="007C1372">
        <w:rPr>
          <w:sz w:val="16"/>
        </w:rPr>
        <w:t xml:space="preserve">. </w:t>
      </w:r>
      <w:r w:rsidRPr="007C1372">
        <w:rPr>
          <w:rStyle w:val="StyleBoldUnderline"/>
        </w:rPr>
        <w:t xml:space="preserve">China is now Latin America’s second-largest trading partner and rapidly closing the gap with the US. </w:t>
      </w:r>
      <w:r w:rsidRPr="007C1372">
        <w:rPr>
          <w:sz w:val="16"/>
        </w:rPr>
        <w:t xml:space="preserve">India is showing keen interest in the region’s energy industry, and has signed export agreements in the defense sector. Iran has strengthened its economic and military ties, especially in Venezuela. Similarly, in 2008, Russia’s then-President Dmitri Medvedev identified the US war on terror as an opportunity to create strategic partnerships with rising powers such as Brazil, and with the Bolivarian Alliance for the Americas (ALBA), a Venezuelan-inspired bloc opposed to US designs in the region. The energy giant Gazprom and the country’s military industries have spearheaded the Kremlin’s effort to demonstrate Russia’s ability to influence America’s neighborhood – </w:t>
      </w:r>
      <w:r w:rsidRPr="007C1372">
        <w:rPr>
          <w:rStyle w:val="StyleBoldUnderline"/>
        </w:rPr>
        <w:t xml:space="preserve">a direct response to perceived American meddling in Russia’s own “near abroad,” particularly Georgia and Ukraine. </w:t>
      </w:r>
      <w:r w:rsidRPr="007C1372">
        <w:rPr>
          <w:sz w:val="16"/>
        </w:rPr>
        <w:t xml:space="preserve">Yet </w:t>
      </w:r>
      <w:r w:rsidRPr="007C1372">
        <w:rPr>
          <w:rStyle w:val="StyleBoldUnderline"/>
        </w:rPr>
        <w:t xml:space="preserve">it would be a mistake to regard Latin America’s broadening </w:t>
      </w:r>
      <w:r w:rsidRPr="007C1372">
        <w:rPr>
          <w:rStyle w:val="Emphasis"/>
        </w:rPr>
        <w:t>i</w:t>
      </w:r>
      <w:r w:rsidRPr="007C1372">
        <w:rPr>
          <w:sz w:val="16"/>
        </w:rPr>
        <w:t>nternational</w:t>
      </w:r>
      <w:r w:rsidRPr="007C1372">
        <w:rPr>
          <w:rStyle w:val="StyleBoldUnderline"/>
        </w:rPr>
        <w:t xml:space="preserve"> </w:t>
      </w:r>
      <w:r w:rsidRPr="007C1372">
        <w:rPr>
          <w:rStyle w:val="Emphasis"/>
        </w:rPr>
        <w:t>r</w:t>
      </w:r>
      <w:r w:rsidRPr="007C1372">
        <w:rPr>
          <w:sz w:val="16"/>
        </w:rPr>
        <w:t>elations</w:t>
      </w:r>
      <w:r w:rsidRPr="007C1372">
        <w:rPr>
          <w:rStyle w:val="StyleBoldUnderline"/>
        </w:rPr>
        <w:t xml:space="preserve"> as marking the end of US preeminence.</w:t>
      </w:r>
      <w:r w:rsidRPr="007C1372">
        <w:rPr>
          <w:sz w:val="16"/>
        </w:rPr>
        <w:t xml:space="preserve"> Unlike in the bygone era of superpowers and captive nations, </w:t>
      </w:r>
      <w:r w:rsidRPr="007C1372">
        <w:rPr>
          <w:rStyle w:val="StyleBoldUnderline"/>
        </w:rPr>
        <w:t>American influence can no longer be defined by the ability to install and depose leaders from the US embassy</w:t>
      </w:r>
      <w:r w:rsidRPr="007C1372">
        <w:rPr>
          <w:sz w:val="16"/>
        </w:rPr>
        <w:t xml:space="preserve">. </w:t>
      </w:r>
      <w:r w:rsidRPr="007C1372">
        <w:rPr>
          <w:rStyle w:val="StyleBoldUnderline"/>
        </w:rPr>
        <w:t>To believe otherwise is to ignore how international politics has changed over the last quarter-century.</w:t>
      </w:r>
      <w:r w:rsidRPr="007C1372">
        <w:rPr>
          <w:sz w:val="16"/>
        </w:rPr>
        <w:t xml:space="preserve"> </w:t>
      </w:r>
      <w:r w:rsidRPr="007C1372">
        <w:rPr>
          <w:rStyle w:val="StyleBoldUnderline"/>
        </w:rPr>
        <w:t>A continent once afflicted by military takeovers has slowly but surely implanted stable democracies</w:t>
      </w:r>
      <w:r w:rsidRPr="007C1372">
        <w:rPr>
          <w:sz w:val="16"/>
        </w:rPr>
        <w:t xml:space="preserve">. Responsible economic management, poverty-reduction programs, structural reforms, and greater openness to foreign investment have all helped to generate years of low-inflation growth. As a result, </w:t>
      </w:r>
      <w:r w:rsidRPr="007C1372">
        <w:rPr>
          <w:rStyle w:val="StyleBoldUnderline"/>
        </w:rPr>
        <w:t>the region was able to withstand the ravages of the global financial crisis.</w:t>
      </w:r>
      <w:r w:rsidRPr="007C1372">
        <w:rPr>
          <w:sz w:val="16"/>
        </w:rPr>
        <w:t xml:space="preserve"> </w:t>
      </w:r>
      <w:r w:rsidRPr="007C1372">
        <w:rPr>
          <w:rStyle w:val="StyleBoldUnderline"/>
        </w:rPr>
        <w:t>The US not only encouraged these changes, but has benefited hugely from them.</w:t>
      </w:r>
      <w:r w:rsidRPr="007C1372">
        <w:rPr>
          <w:sz w:val="16"/>
        </w:rPr>
        <w:t xml:space="preserve"> </w:t>
      </w:r>
      <w:r w:rsidRPr="007C1372">
        <w:rPr>
          <w:rStyle w:val="StyleBoldUnderline"/>
        </w:rPr>
        <w:t>More than 40% of US exports now go to Mexico and Central and South America, the US’s fastest-growing export destination.</w:t>
      </w:r>
      <w:r w:rsidRPr="007C1372">
        <w:rPr>
          <w:sz w:val="16"/>
        </w:rPr>
        <w:t xml:space="preserve"> </w:t>
      </w:r>
      <w:r w:rsidRPr="007C1372">
        <w:rPr>
          <w:rStyle w:val="StyleBoldUnderline"/>
        </w:rPr>
        <w:t>Mexico is America’s second-largest foreign market</w:t>
      </w:r>
      <w:r w:rsidRPr="007C1372">
        <w:rPr>
          <w:sz w:val="16"/>
        </w:rPr>
        <w:t xml:space="preserve"> (valued at $215 billion in 2012). </w:t>
      </w:r>
      <w:r w:rsidRPr="007C1372">
        <w:rPr>
          <w:rStyle w:val="StyleBoldUnderline"/>
        </w:rPr>
        <w:t xml:space="preserve">US exports to Central America have risen by 94% over the past six years; </w:t>
      </w:r>
      <w:r w:rsidRPr="007C1372">
        <w:rPr>
          <w:sz w:val="16"/>
        </w:rPr>
        <w:t xml:space="preserve">imports from the region have risen by 87%. And </w:t>
      </w:r>
      <w:r w:rsidRPr="007C1372">
        <w:rPr>
          <w:rStyle w:val="StyleBoldUnderline"/>
        </w:rPr>
        <w:t xml:space="preserve">the US continues to be the largest foreign investor on the continent. </w:t>
      </w:r>
      <w:r w:rsidRPr="007C1372">
        <w:rPr>
          <w:sz w:val="16"/>
        </w:rPr>
        <w:t>American interests are evidently well served by having democratic, stable, and increasingly prosperous neighbors.</w:t>
      </w:r>
      <w:r w:rsidRPr="007C1372">
        <w:rPr>
          <w:rStyle w:val="StyleBoldUnderline"/>
        </w:rPr>
        <w:t xml:space="preserve"> </w:t>
      </w:r>
    </w:p>
    <w:p w:rsidR="00070A97" w:rsidRDefault="00070A97" w:rsidP="00070A97"/>
    <w:p w:rsidR="00070A97" w:rsidRDefault="00070A97" w:rsidP="00070A97"/>
    <w:p w:rsidR="00070A97" w:rsidRDefault="00070A97" w:rsidP="00070A97">
      <w:pPr>
        <w:pStyle w:val="Heading4"/>
      </w:pPr>
      <w:r>
        <w:t>Latin America is important for Chinese heg, but not for US heg</w:t>
      </w:r>
    </w:p>
    <w:p w:rsidR="00070A97" w:rsidRPr="00D22F83" w:rsidRDefault="00070A97" w:rsidP="00070A97">
      <w:pPr>
        <w:rPr>
          <w:rStyle w:val="StyleBoldUnderline"/>
        </w:rPr>
      </w:pPr>
      <w:r w:rsidRPr="00D22F83">
        <w:rPr>
          <w:rStyle w:val="StyleBoldUnderline"/>
          <w:sz w:val="24"/>
        </w:rPr>
        <w:t>Mallén 2013</w:t>
      </w:r>
      <w:r w:rsidRPr="00D22F83">
        <w:rPr>
          <w:rStyle w:val="StyleStyleBold12pt"/>
          <w:sz w:val="16"/>
        </w:rPr>
        <w:t xml:space="preserve">( Patricia Rey Mallén, Patricia covers Latin America for the International Business Times. </w:t>
      </w:r>
      <w:r w:rsidRPr="00D22F83">
        <w:rPr>
          <w:rStyle w:val="StyleStyleBold12pt"/>
          <w:b w:val="0"/>
          <w:sz w:val="12"/>
        </w:rPr>
        <w:t>¶</w:t>
      </w:r>
      <w:r w:rsidRPr="00D22F83">
        <w:rPr>
          <w:rStyle w:val="StyleStyleBold12pt"/>
          <w:sz w:val="16"/>
        </w:rPr>
        <w:t xml:space="preserve"> Before joining IBT in May 2013, she worked at BBC America in New York, La República in Lima, La2 TV in Madrid and the UN in Brussels. She has also freelanced stories from Southern Africa, Australia and South East Asia. </w:t>
      </w:r>
      <w:r w:rsidRPr="00D22F83">
        <w:rPr>
          <w:rStyle w:val="StyleStyleBold12pt"/>
          <w:b w:val="0"/>
          <w:sz w:val="12"/>
        </w:rPr>
        <w:t>¶</w:t>
      </w:r>
      <w:r w:rsidRPr="00D22F83">
        <w:rPr>
          <w:rStyle w:val="StyleStyleBold12pt"/>
          <w:sz w:val="16"/>
        </w:rPr>
        <w:t xml:space="preserve"> Patricia holds two BAs from Universidad Complutense de Madrid, in Media &amp; Film Studies and Modern Languages, and an MA in International Reporting from CUNY Graduate School of Journalism, “Latin America Increases Relations With China: What Does That Mean For The US?”, international business times, June 28, 2013, http://www.ibtimes.com/latin-america-increases-relations-china-what-does-mean-us-1317981)</w:t>
      </w:r>
    </w:p>
    <w:p w:rsidR="00070A97" w:rsidRDefault="00070A97" w:rsidP="00070A97">
      <w:pPr>
        <w:rPr>
          <w:sz w:val="16"/>
        </w:rPr>
      </w:pPr>
      <w:r w:rsidRPr="00D22F83">
        <w:rPr>
          <w:sz w:val="16"/>
        </w:rPr>
        <w:t xml:space="preserve">As if </w:t>
      </w:r>
      <w:r w:rsidRPr="00D22F83">
        <w:rPr>
          <w:rStyle w:val="StyleBoldUnderline"/>
        </w:rPr>
        <w:t>to confirm the declining hegemony of the United States as the ruling global superpower, China is gaining influence in</w:t>
      </w:r>
      <w:r w:rsidRPr="00D22F83">
        <w:rPr>
          <w:sz w:val="16"/>
        </w:rPr>
        <w:t xml:space="preserve"> its hemispheric "backyard," Secretary of State John Kerry's unintentionally insulting designation for </w:t>
      </w:r>
      <w:r w:rsidRPr="00D22F83">
        <w:rPr>
          <w:rStyle w:val="StyleBoldUnderline"/>
        </w:rPr>
        <w:t>Latin America</w:t>
      </w:r>
      <w:r w:rsidRPr="00D22F83">
        <w:rPr>
          <w:sz w:val="16"/>
        </w:rPr>
        <w:t>.</w:t>
      </w:r>
      <w:r w:rsidRPr="00D22F83">
        <w:rPr>
          <w:sz w:val="12"/>
        </w:rPr>
        <w:t>¶</w:t>
      </w:r>
      <w:r w:rsidRPr="00D22F83">
        <w:rPr>
          <w:sz w:val="16"/>
        </w:rPr>
        <w:t xml:space="preserve"> </w:t>
      </w:r>
      <w:r w:rsidRPr="00D22F83">
        <w:rPr>
          <w:rStyle w:val="StyleBoldUnderline"/>
        </w:rPr>
        <w:t>China has had its sights on Latin America for the past decade and is now positioning itself as a competitive trade partner in the region.</w:t>
      </w:r>
      <w:r w:rsidRPr="00D22F83">
        <w:rPr>
          <w:sz w:val="16"/>
        </w:rPr>
        <w:t xml:space="preserve"> The </w:t>
      </w:r>
      <w:r w:rsidRPr="00D22F83">
        <w:rPr>
          <w:rStyle w:val="StyleBoldUnderline"/>
        </w:rPr>
        <w:t>populous, rapidly developing Asian nation covets oil, soybeans and gold, of which Latin America has</w:t>
      </w:r>
      <w:r w:rsidRPr="00D22F83">
        <w:rPr>
          <w:sz w:val="16"/>
        </w:rPr>
        <w:t xml:space="preserve"> plenty, and has </w:t>
      </w:r>
      <w:r w:rsidRPr="00D22F83">
        <w:rPr>
          <w:rStyle w:val="StyleBoldUnderline"/>
        </w:rPr>
        <w:t>been</w:t>
      </w:r>
      <w:r w:rsidRPr="00D22F83">
        <w:rPr>
          <w:sz w:val="16"/>
        </w:rPr>
        <w:t xml:space="preserve"> slowly but steadily </w:t>
      </w:r>
      <w:r w:rsidRPr="00D22F83">
        <w:rPr>
          <w:rStyle w:val="StyleBoldUnderline"/>
        </w:rPr>
        <w:t xml:space="preserve">increasing its presence and its trade </w:t>
      </w:r>
      <w:r w:rsidRPr="00D22F83">
        <w:rPr>
          <w:sz w:val="16"/>
        </w:rPr>
        <w:t>with several countries there.</w:t>
      </w:r>
      <w:r w:rsidRPr="00D22F83">
        <w:rPr>
          <w:sz w:val="12"/>
        </w:rPr>
        <w:t>¶</w:t>
      </w:r>
      <w:r w:rsidRPr="00D22F83">
        <w:rPr>
          <w:sz w:val="16"/>
        </w:rPr>
        <w:t xml:space="preserve"> </w:t>
      </w:r>
      <w:r w:rsidRPr="00D22F83">
        <w:rPr>
          <w:rStyle w:val="StyleBoldUnderline"/>
        </w:rPr>
        <w:t>The U.S</w:t>
      </w:r>
      <w:r w:rsidRPr="00D22F83">
        <w:rPr>
          <w:sz w:val="16"/>
        </w:rPr>
        <w:t xml:space="preserve">., whose history of blocking outside political influence in Latin America going back to </w:t>
      </w:r>
      <w:r w:rsidRPr="00D22F83">
        <w:rPr>
          <w:sz w:val="16"/>
        </w:rPr>
        <w:lastRenderedPageBreak/>
        <w:t xml:space="preserve">the Monroe Doctrine, </w:t>
      </w:r>
      <w:r w:rsidRPr="00D22F83">
        <w:rPr>
          <w:rStyle w:val="StyleBoldUnderline"/>
        </w:rPr>
        <w:t>has been directing its attention elsewhere,</w:t>
      </w:r>
      <w:r w:rsidRPr="00D22F83">
        <w:rPr>
          <w:sz w:val="16"/>
        </w:rPr>
        <w:t xml:space="preserve"> as Michael Cerna of the China Research Center observed. </w:t>
      </w:r>
      <w:r w:rsidRPr="00D22F83">
        <w:rPr>
          <w:rStyle w:val="StyleBoldUnderline"/>
        </w:rPr>
        <w:t>“[The U.S.'] attention of late has been focused on Iraq and Afghanistan, and Latin America fell lower and lower on America’s list of priorities. China has been all too willing to fill any void</w:t>
      </w:r>
      <w:r w:rsidRPr="00D22F83">
        <w:rPr>
          <w:sz w:val="16"/>
        </w:rPr>
        <w:t>,” Cerna said.</w:t>
      </w:r>
      <w:r w:rsidRPr="00D22F83">
        <w:rPr>
          <w:sz w:val="12"/>
        </w:rPr>
        <w:t>¶</w:t>
      </w:r>
      <w:r w:rsidRPr="00D22F83">
        <w:rPr>
          <w:sz w:val="16"/>
        </w:rPr>
        <w:t xml:space="preserve"> Related</w:t>
      </w:r>
      <w:r w:rsidRPr="00D22F83">
        <w:rPr>
          <w:sz w:val="12"/>
        </w:rPr>
        <w:t>¶</w:t>
      </w:r>
      <w:r w:rsidRPr="00D22F83">
        <w:rPr>
          <w:sz w:val="16"/>
        </w:rPr>
        <w:t xml:space="preserve"> </w:t>
      </w:r>
      <w:r w:rsidRPr="00D22F83">
        <w:rPr>
          <w:sz w:val="12"/>
        </w:rPr>
        <w:t>¶</w:t>
      </w:r>
      <w:r w:rsidRPr="00D22F83">
        <w:rPr>
          <w:sz w:val="16"/>
        </w:rPr>
        <w:t xml:space="preserve"> Will Nicaragua’s New Canal Overshadow Panama’s?</w:t>
      </w:r>
      <w:r w:rsidRPr="00D22F83">
        <w:rPr>
          <w:sz w:val="12"/>
        </w:rPr>
        <w:t>¶</w:t>
      </w:r>
      <w:r w:rsidRPr="00D22F83">
        <w:rPr>
          <w:sz w:val="16"/>
        </w:rPr>
        <w:t xml:space="preserve"> A Tale Of Two Trips: Latin America Reacts To Xi and Biden's Visits</w:t>
      </w:r>
      <w:r w:rsidRPr="00D22F83">
        <w:rPr>
          <w:sz w:val="12"/>
        </w:rPr>
        <w:t>¶</w:t>
      </w:r>
      <w:r w:rsidRPr="00D22F83">
        <w:rPr>
          <w:sz w:val="16"/>
        </w:rPr>
        <w:t xml:space="preserve"> Between 2000 and 2009, </w:t>
      </w:r>
      <w:r w:rsidRPr="00D22F83">
        <w:rPr>
          <w:rStyle w:val="StyleBoldUnderline"/>
        </w:rPr>
        <w:t xml:space="preserve">China increased its two-way trade with Latin America by 660 </w:t>
      </w:r>
      <w:r w:rsidRPr="00C72BFB">
        <w:rPr>
          <w:rStyle w:val="StyleBoldUnderline"/>
        </w:rPr>
        <w:t xml:space="preserve">percent, from $13 billion at the beginning of the 21st century to more than $120 billion nine years later. Latin </w:t>
      </w:r>
      <w:r w:rsidRPr="00D22F83">
        <w:rPr>
          <w:rStyle w:val="StyleBoldUnderline"/>
        </w:rPr>
        <w:t>American exports to China reached $41.3 billion</w:t>
      </w:r>
      <w:r w:rsidRPr="00D22F83">
        <w:rPr>
          <w:sz w:val="16"/>
        </w:rPr>
        <w:t xml:space="preserve">, almost 7 percent of the region's total exports. </w:t>
      </w:r>
      <w:r w:rsidRPr="00D22F83">
        <w:rPr>
          <w:rStyle w:val="StyleBoldUnderline"/>
        </w:rPr>
        <w:t>China’s share of the region’s trade</w:t>
      </w:r>
      <w:r w:rsidRPr="00D22F83">
        <w:rPr>
          <w:sz w:val="16"/>
        </w:rPr>
        <w:t xml:space="preserve"> was less than 10 percent in 2000; </w:t>
      </w:r>
      <w:r w:rsidRPr="00D22F83">
        <w:rPr>
          <w:rStyle w:val="StyleBoldUnderline"/>
        </w:rPr>
        <w:t>by 2009, the number had jumped to 12 percent</w:t>
      </w:r>
      <w:r w:rsidRPr="00D22F83">
        <w:rPr>
          <w:sz w:val="16"/>
        </w:rPr>
        <w:t>.</w:t>
      </w:r>
    </w:p>
    <w:p w:rsidR="00070A97" w:rsidRDefault="00070A97" w:rsidP="00070A97">
      <w:pPr>
        <w:rPr>
          <w:sz w:val="16"/>
        </w:rPr>
      </w:pPr>
    </w:p>
    <w:p w:rsidR="00070A97" w:rsidRDefault="00070A97" w:rsidP="00070A97">
      <w:pPr>
        <w:pStyle w:val="Heading4"/>
      </w:pPr>
      <w:r>
        <w:t>Latin America important for Chinese heg</w:t>
      </w:r>
    </w:p>
    <w:p w:rsidR="00070A97" w:rsidRPr="00A16E5E" w:rsidRDefault="00070A97" w:rsidP="00070A97">
      <w:pPr>
        <w:rPr>
          <w:rStyle w:val="StyleStyleBold12pt"/>
          <w:sz w:val="16"/>
        </w:rPr>
      </w:pPr>
      <w:r w:rsidRPr="00A16E5E">
        <w:rPr>
          <w:rStyle w:val="StyleBoldUnderline"/>
          <w:sz w:val="24"/>
        </w:rPr>
        <w:t xml:space="preserve"> The Costa Rica News 2013</w:t>
      </w:r>
      <w:r w:rsidRPr="00A16E5E">
        <w:rPr>
          <w:rStyle w:val="StyleStyleBold12pt"/>
          <w:sz w:val="16"/>
        </w:rPr>
        <w:t>(The costa Rica news based on a report by associated press, latin American news org in association with worldwide news gathering organization associated press, “China Rooted in Latin America”, The Costa Rica News and Associated press, June 12, 2013, http://thecostaricanews.com/china-rooted-in-latin-america/15642</w:t>
      </w:r>
    </w:p>
    <w:p w:rsidR="00070A97" w:rsidRPr="000639B7" w:rsidRDefault="00070A97" w:rsidP="00070A97">
      <w:pPr>
        <w:rPr>
          <w:sz w:val="16"/>
        </w:rPr>
      </w:pPr>
      <w:r w:rsidRPr="000639B7">
        <w:rPr>
          <w:sz w:val="16"/>
        </w:rPr>
        <w:t>China concluded its last “Made in China” contract signing sweep across the Latin America’s last week.</w:t>
      </w:r>
      <w:r w:rsidRPr="000639B7">
        <w:rPr>
          <w:sz w:val="12"/>
        </w:rPr>
        <w:t>¶</w:t>
      </w:r>
      <w:r w:rsidRPr="000639B7">
        <w:rPr>
          <w:sz w:val="16"/>
        </w:rPr>
        <w:t xml:space="preserve"> </w:t>
      </w:r>
      <w:r w:rsidRPr="000639B7">
        <w:rPr>
          <w:rStyle w:val="StyleBoldUnderline"/>
        </w:rPr>
        <w:t>President Xi Jinping, during his visit last week</w:t>
      </w:r>
      <w:r w:rsidRPr="000639B7">
        <w:rPr>
          <w:sz w:val="16"/>
        </w:rPr>
        <w:t xml:space="preserve"> to Mexico, Costa Rica and Trinidad and Tobago came, </w:t>
      </w:r>
      <w:r w:rsidRPr="000639B7">
        <w:rPr>
          <w:rStyle w:val="StyleBoldUnderline"/>
        </w:rPr>
        <w:t>signed at least two dozen agreements further consolidating territory the hemisphere</w:t>
      </w:r>
      <w:r w:rsidRPr="000639B7">
        <w:rPr>
          <w:sz w:val="16"/>
        </w:rPr>
        <w:t>.</w:t>
      </w:r>
      <w:r w:rsidRPr="000639B7">
        <w:rPr>
          <w:sz w:val="12"/>
        </w:rPr>
        <w:t>¶</w:t>
      </w:r>
      <w:r w:rsidRPr="000639B7">
        <w:rPr>
          <w:sz w:val="16"/>
        </w:rPr>
        <w:t xml:space="preserve"> With Brazil, Mexico and Chile as its main customers, </w:t>
      </w:r>
      <w:r w:rsidRPr="000639B7">
        <w:rPr>
          <w:rStyle w:val="StyleBoldUnderline"/>
        </w:rPr>
        <w:t>Costa Rica’s premiering stadium and trade agreement made by the Chinese, 33% of the oil from Ecuador</w:t>
      </w:r>
      <w:r w:rsidRPr="000639B7">
        <w:rPr>
          <w:sz w:val="16"/>
        </w:rPr>
        <w:t xml:space="preserve"> endorsed as part payment of its investment in infrastructure and Colombia flirting to get an agreement free trade, </w:t>
      </w:r>
      <w:r w:rsidRPr="000639B7">
        <w:rPr>
          <w:rStyle w:val="StyleBoldUnderline"/>
        </w:rPr>
        <w:t>the China’s influence is increasingly in the daily life in Latin America.</w:t>
      </w:r>
      <w:r w:rsidRPr="000639B7">
        <w:rPr>
          <w:rStyle w:val="StyleBoldUnderline"/>
          <w:b w:val="0"/>
          <w:sz w:val="12"/>
          <w:u w:val="none"/>
        </w:rPr>
        <w:t>¶</w:t>
      </w:r>
      <w:r w:rsidRPr="000639B7">
        <w:rPr>
          <w:rStyle w:val="StyleBoldUnderline"/>
        </w:rPr>
        <w:t xml:space="preserve"> Nicaragua is ready to sign with Chinese entrepreneurs in trade for large portion of its territory and its coasts on two oceans to build the second hemisphere canal.</w:t>
      </w:r>
      <w:r w:rsidRPr="000639B7">
        <w:rPr>
          <w:rStyle w:val="StyleBoldUnderline"/>
          <w:b w:val="0"/>
          <w:sz w:val="12"/>
          <w:u w:val="none"/>
        </w:rPr>
        <w:t>¶</w:t>
      </w:r>
      <w:r w:rsidRPr="000639B7">
        <w:rPr>
          <w:rStyle w:val="StyleBoldUnderline"/>
        </w:rPr>
        <w:t xml:space="preserve"> </w:t>
      </w:r>
      <w:r w:rsidRPr="000639B7">
        <w:rPr>
          <w:sz w:val="16"/>
        </w:rPr>
        <w:t>A statement from the presidency of Nicaragua confirmed that the National Assembly is drafting a Special Law Initiative for the Development of Infrastructure and Transport Nicaraguan Canal, Free Trade Zones and Infrastructure Associates.</w:t>
      </w:r>
      <w:r w:rsidRPr="000639B7">
        <w:rPr>
          <w:sz w:val="12"/>
        </w:rPr>
        <w:t>¶</w:t>
      </w:r>
      <w:r w:rsidRPr="000639B7">
        <w:rPr>
          <w:sz w:val="16"/>
        </w:rPr>
        <w:t xml:space="preserve"> According to information provided by the Assembly, the initiative, which aims to start a feasibility study by a company based in Hong Kong, would be approved this week.</w:t>
      </w:r>
      <w:r w:rsidRPr="000639B7">
        <w:rPr>
          <w:sz w:val="12"/>
        </w:rPr>
        <w:t>¶</w:t>
      </w:r>
      <w:r w:rsidRPr="000639B7">
        <w:rPr>
          <w:sz w:val="16"/>
        </w:rPr>
        <w:t xml:space="preserve"> </w:t>
      </w:r>
      <w:r w:rsidRPr="000639B7">
        <w:rPr>
          <w:rStyle w:val="Emphasis"/>
        </w:rPr>
        <w:t>China has become a strong partner in the region, displacing the United States in several countries.</w:t>
      </w:r>
      <w:r w:rsidRPr="000639B7">
        <w:rPr>
          <w:sz w:val="12"/>
        </w:rPr>
        <w:t>¶</w:t>
      </w:r>
      <w:r w:rsidRPr="000639B7">
        <w:rPr>
          <w:sz w:val="16"/>
        </w:rPr>
        <w:t xml:space="preserve"> </w:t>
      </w:r>
      <w:r w:rsidRPr="000639B7">
        <w:rPr>
          <w:rStyle w:val="StyleBoldUnderline"/>
        </w:rPr>
        <w:t>China is the main destination for Brazilian exports andis a vital partner for the economy of Peru. Ecuador and most recently Costa Rica have become increasingly dependenent on China’s economic”help”</w:t>
      </w:r>
      <w:r w:rsidRPr="000639B7">
        <w:rPr>
          <w:sz w:val="16"/>
        </w:rPr>
        <w:t>.</w:t>
      </w:r>
      <w:r w:rsidRPr="000639B7">
        <w:rPr>
          <w:sz w:val="12"/>
        </w:rPr>
        <w:t>¶</w:t>
      </w:r>
      <w:r w:rsidRPr="000639B7">
        <w:rPr>
          <w:sz w:val="16"/>
        </w:rPr>
        <w:t xml:space="preserve"> Colombia sells nearly 10,000 million dollars and buys about 3,500 million, while Mexico sells nearly 10 times what it buys: 56.936 million dollars, compared to 5.721 million dollars, according to figures from the National Institute of Statistics and Geography (INEGI ), 2012.</w:t>
      </w:r>
      <w:r w:rsidRPr="000639B7">
        <w:rPr>
          <w:sz w:val="12"/>
        </w:rPr>
        <w:t>¶</w:t>
      </w:r>
      <w:r w:rsidRPr="000639B7">
        <w:rPr>
          <w:sz w:val="16"/>
        </w:rPr>
        <w:t xml:space="preserve"> </w:t>
      </w:r>
      <w:r w:rsidRPr="000639B7">
        <w:rPr>
          <w:rStyle w:val="StyleBoldUnderline"/>
        </w:rPr>
        <w:t>The Chinese economy’s appetite for commodities, especially mining and agriculture, is the main reason the nation has to deepened trade relations with Latin American countries, with or without agreements.</w:t>
      </w:r>
      <w:r w:rsidRPr="000639B7">
        <w:rPr>
          <w:sz w:val="12"/>
        </w:rPr>
        <w:t>¶</w:t>
      </w:r>
      <w:r w:rsidRPr="000639B7">
        <w:rPr>
          <w:sz w:val="16"/>
        </w:rPr>
        <w:t xml:space="preserve"> With a trade balance surplus of 6 billion per year </w:t>
      </w:r>
      <w:r w:rsidRPr="000639B7">
        <w:rPr>
          <w:rStyle w:val="StyleBoldUnderline"/>
        </w:rPr>
        <w:t>Chinese entrepreneurs have been opened stores in the Colombian capital.</w:t>
      </w:r>
      <w:r w:rsidRPr="000639B7">
        <w:rPr>
          <w:rStyle w:val="StyleBoldUnderline"/>
          <w:b w:val="0"/>
          <w:sz w:val="12"/>
          <w:u w:val="none"/>
        </w:rPr>
        <w:t>¶</w:t>
      </w:r>
      <w:r w:rsidRPr="000639B7">
        <w:rPr>
          <w:sz w:val="16"/>
        </w:rPr>
        <w:t xml:space="preserve"> Xi Jinping has over 1.3 billion mouths to feed and 950 million people to keep working, according to figures from the National Bureau of Statistics of China.</w:t>
      </w:r>
      <w:r w:rsidRPr="000639B7">
        <w:rPr>
          <w:sz w:val="12"/>
        </w:rPr>
        <w:t>¶</w:t>
      </w:r>
      <w:r w:rsidRPr="000639B7">
        <w:rPr>
          <w:sz w:val="16"/>
        </w:rPr>
        <w:t xml:space="preserve"> With that many people </w:t>
      </w:r>
      <w:r w:rsidRPr="000639B7">
        <w:rPr>
          <w:rStyle w:val="StyleBoldUnderline"/>
        </w:rPr>
        <w:t>China has no choice but to seek to expand trade ties with Latin America.</w:t>
      </w:r>
      <w:r w:rsidRPr="000639B7">
        <w:rPr>
          <w:sz w:val="16"/>
        </w:rPr>
        <w:t xml:space="preserve"> Based on a report by Associated Press</w:t>
      </w:r>
    </w:p>
    <w:p w:rsidR="00070A97" w:rsidRDefault="00070A97" w:rsidP="00070A97">
      <w:pPr>
        <w:pStyle w:val="Heading4"/>
      </w:pPr>
      <w:r>
        <w:t>Latin America is important for Chinese Heg and influence</w:t>
      </w:r>
    </w:p>
    <w:p w:rsidR="00070A97" w:rsidRPr="001B251D" w:rsidRDefault="00070A97" w:rsidP="00070A97">
      <w:pPr>
        <w:rPr>
          <w:rStyle w:val="StyleStyleBold12pt"/>
          <w:sz w:val="16"/>
        </w:rPr>
      </w:pPr>
      <w:r w:rsidRPr="001B251D">
        <w:rPr>
          <w:rStyle w:val="StyleBoldUnderline"/>
        </w:rPr>
        <w:t>Brand et al 12</w:t>
      </w:r>
      <w:r w:rsidRPr="001B251D">
        <w:rPr>
          <w:rStyle w:val="StyleStyleBold12pt"/>
          <w:sz w:val="10"/>
        </w:rPr>
        <w:t>( Alexander Brand, Susan Mc Ewen-Fial, Wolfgang Muno and Andrea Ribeiro Hoffmann, Brand is doctor teaching in the Department of Political Science Johannes Gutenberg-University Mainz Ewen-fial is doctorate in political science and international relations at same university, Muno is Student of Political Science, Ethnology, Public law in Mainz and Caracas, Venezuela M.A. 196 Assistant lecturer 1997-2003 PhD 2003 Lecturer since 2003 Forschungsaufenthalte in Venezuela, Argentinien, Uruguay und Thailand</w:t>
      </w:r>
      <w:r w:rsidRPr="001B251D">
        <w:rPr>
          <w:rStyle w:val="StyleStyleBold12pt"/>
          <w:b w:val="0"/>
          <w:sz w:val="6"/>
        </w:rPr>
        <w:t>¶</w:t>
      </w:r>
      <w:r w:rsidRPr="001B251D">
        <w:rPr>
          <w:rStyle w:val="StyleStyleBold12pt"/>
          <w:sz w:val="10"/>
        </w:rPr>
        <w:t xml:space="preserve"> Research in Venezuela, Argentina, Uruguay and Thailand</w:t>
      </w:r>
      <w:r w:rsidRPr="001B251D">
        <w:rPr>
          <w:rStyle w:val="StyleStyleBold12pt"/>
          <w:b w:val="0"/>
          <w:sz w:val="6"/>
        </w:rPr>
        <w:t>¶</w:t>
      </w:r>
      <w:r w:rsidRPr="001B251D">
        <w:rPr>
          <w:rStyle w:val="StyleStyleBold12pt"/>
          <w:sz w:val="10"/>
        </w:rPr>
        <w:t xml:space="preserve"> Member of the following Academic Research associations:</w:t>
      </w:r>
      <w:r w:rsidRPr="001B251D">
        <w:rPr>
          <w:rStyle w:val="StyleStyleBold12pt"/>
          <w:b w:val="0"/>
          <w:sz w:val="6"/>
        </w:rPr>
        <w:t>¶</w:t>
      </w:r>
      <w:r w:rsidRPr="001B251D">
        <w:rPr>
          <w:rStyle w:val="StyleStyleBold12pt"/>
          <w:sz w:val="10"/>
        </w:rPr>
        <w:t xml:space="preserve"> Interdisciplinary Working Group on Latin America of the University of Mainz</w:t>
      </w:r>
      <w:r w:rsidRPr="001B251D">
        <w:rPr>
          <w:rStyle w:val="StyleStyleBold12pt"/>
          <w:b w:val="0"/>
          <w:sz w:val="6"/>
        </w:rPr>
        <w:t>¶</w:t>
      </w:r>
      <w:r w:rsidRPr="001B251D">
        <w:rPr>
          <w:rStyle w:val="StyleStyleBold12pt"/>
          <w:sz w:val="10"/>
        </w:rPr>
        <w:t xml:space="preserve"> Interdisciplinary Working Group on Third World of the University of Mainz</w:t>
      </w:r>
      <w:r w:rsidRPr="001B251D">
        <w:rPr>
          <w:rStyle w:val="StyleStyleBold12pt"/>
          <w:b w:val="0"/>
          <w:sz w:val="6"/>
        </w:rPr>
        <w:t>¶</w:t>
      </w:r>
      <w:r w:rsidRPr="001B251D">
        <w:rPr>
          <w:rStyle w:val="StyleStyleBold12pt"/>
          <w:sz w:val="10"/>
        </w:rPr>
        <w:t xml:space="preserve"> German Association for Research on Latin America (ADLAF), Hoffmann is lecturer at the Willy Brandt School. She was a Visiting Professor for International Relations at the University of Erfurt in 2011. She has a PhD in International Relations from the University of Tuebingen and has worked in the International Relations departments of the Catholic University of Rio de Janeiro (2003-2008) and of the London School of Economics (2008-2010), “BRICs and U.S. Hegemony: Theoretical</w:t>
      </w:r>
      <w:r w:rsidRPr="001B251D">
        <w:rPr>
          <w:rStyle w:val="StyleStyleBold12pt"/>
          <w:b w:val="0"/>
          <w:sz w:val="6"/>
        </w:rPr>
        <w:t>¶</w:t>
      </w:r>
      <w:r w:rsidRPr="001B251D">
        <w:rPr>
          <w:rStyle w:val="StyleStyleBold12pt"/>
          <w:sz w:val="10"/>
        </w:rPr>
        <w:t xml:space="preserve"> Reﬂections on Shifting Power Patterns and</w:t>
      </w:r>
      <w:r w:rsidRPr="001B251D">
        <w:rPr>
          <w:rStyle w:val="StyleStyleBold12pt"/>
          <w:b w:val="0"/>
          <w:sz w:val="6"/>
        </w:rPr>
        <w:t>¶</w:t>
      </w:r>
      <w:r w:rsidRPr="001B251D">
        <w:rPr>
          <w:rStyle w:val="StyleStyleBold12pt"/>
          <w:sz w:val="10"/>
        </w:rPr>
        <w:t xml:space="preserve"> Empirical Evidence from Latin America”, MAINZ PAPERS ON INTERNATIONAL AND EUROPEAN POLITICS, October 13, 2012, http://international.politics.uni-mainz.de/files/2012/10/mpiep04.pdf)</w:t>
      </w:r>
    </w:p>
    <w:p w:rsidR="00070A97" w:rsidRDefault="00070A97" w:rsidP="00070A97">
      <w:pPr>
        <w:rPr>
          <w:rStyle w:val="StyleBoldUnderline"/>
        </w:rPr>
      </w:pPr>
      <w:r w:rsidRPr="00AB79AB">
        <w:rPr>
          <w:rStyle w:val="StyleBoldUnderline"/>
        </w:rPr>
        <w:t>China’s military buildup,</w:t>
      </w:r>
      <w:r>
        <w:rPr>
          <w:sz w:val="14"/>
        </w:rPr>
        <w:t xml:space="preserve"> including its recent display of its ﬁrst aircraft carrier, </w:t>
      </w:r>
      <w:r w:rsidRPr="00AB79AB">
        <w:rPr>
          <w:rStyle w:val="StyleBoldUnderline"/>
        </w:rPr>
        <w:t>has been¶ subject to great debate among U.S. foreign policymakers regarding China’s objectives. In the¶ “U.S. backyard” of Latin America</w:t>
      </w:r>
      <w:r>
        <w:rPr>
          <w:sz w:val="14"/>
        </w:rPr>
        <w:t xml:space="preserve"> China’s military activity has been relatively limited, </w:t>
      </w:r>
      <w:r w:rsidRPr="00AB79AB">
        <w:rPr>
          <w:rStyle w:val="StyleBoldUnderline"/>
        </w:rPr>
        <w:t>although¶ relations have expanded in recent years</w:t>
      </w:r>
      <w:r>
        <w:rPr>
          <w:sz w:val="14"/>
        </w:rPr>
        <w:t>. China’s White Paper on Latin America targeted growth</w:t>
      </w:r>
      <w:r w:rsidRPr="00AB79AB">
        <w:rPr>
          <w:sz w:val="12"/>
        </w:rPr>
        <w:t xml:space="preserve">¶ </w:t>
      </w:r>
      <w:r>
        <w:rPr>
          <w:sz w:val="14"/>
        </w:rPr>
        <w:t>in military ties as one of its objectives for the region. 8</w:t>
      </w:r>
      <w:r w:rsidRPr="00AB79AB">
        <w:rPr>
          <w:sz w:val="12"/>
        </w:rPr>
        <w:t xml:space="preserve">¶ </w:t>
      </w:r>
      <w:r w:rsidRPr="001B251D">
        <w:rPr>
          <w:sz w:val="14"/>
        </w:rPr>
        <w:t xml:space="preserve">China has no conﬁrmed physical military presence in Latin America, although some </w:t>
      </w:r>
      <w:r w:rsidRPr="001B251D">
        <w:rPr>
          <w:rStyle w:val="StyleBoldUnderline"/>
        </w:rPr>
        <w:t>Am</w:t>
      </w:r>
      <w:r w:rsidRPr="00195306">
        <w:rPr>
          <w:rStyle w:val="StyleBoldUnderline"/>
        </w:rPr>
        <w:t>erica</w:t>
      </w:r>
      <w:r w:rsidRPr="001B251D">
        <w:rPr>
          <w:rStyle w:val="StyleBoldUnderline"/>
          <w:b w:val="0"/>
          <w:sz w:val="12"/>
          <w:u w:val="none"/>
        </w:rPr>
        <w:t>¶</w:t>
      </w:r>
      <w:r w:rsidRPr="00195306">
        <w:rPr>
          <w:rStyle w:val="StyleBoldUnderline"/>
        </w:rPr>
        <w:t xml:space="preserve"> security specialists suspect that the Chinese might have established</w:t>
      </w:r>
      <w:r w:rsidRPr="001B251D">
        <w:rPr>
          <w:sz w:val="14"/>
        </w:rPr>
        <w:t xml:space="preserve"> at least one </w:t>
      </w:r>
      <w:r w:rsidRPr="00195306">
        <w:rPr>
          <w:rStyle w:val="StyleBoldUnderline"/>
        </w:rPr>
        <w:t>listening post</w:t>
      </w:r>
      <w:r w:rsidRPr="001B251D">
        <w:rPr>
          <w:rStyle w:val="StyleBoldUnderline"/>
          <w:b w:val="0"/>
          <w:sz w:val="12"/>
          <w:u w:val="none"/>
        </w:rPr>
        <w:t>¶</w:t>
      </w:r>
      <w:r w:rsidRPr="00195306">
        <w:rPr>
          <w:rStyle w:val="StyleBoldUnderline"/>
        </w:rPr>
        <w:t xml:space="preserve"> in Cuba</w:t>
      </w:r>
      <w:r w:rsidRPr="001B251D">
        <w:rPr>
          <w:sz w:val="14"/>
        </w:rPr>
        <w:t xml:space="preserve"> (Horta 2008; Ellis 2011). Furthermore, defense analysts such as Evan Ellis argue that</w:t>
      </w:r>
      <w:r w:rsidRPr="001B251D">
        <w:rPr>
          <w:sz w:val="12"/>
        </w:rPr>
        <w:t>¶</w:t>
      </w:r>
      <w:r w:rsidRPr="001B251D">
        <w:rPr>
          <w:sz w:val="14"/>
        </w:rPr>
        <w:t xml:space="preserve"> </w:t>
      </w:r>
      <w:r w:rsidRPr="00195306">
        <w:rPr>
          <w:rStyle w:val="StyleBoldUnderline"/>
        </w:rPr>
        <w:t>China</w:t>
      </w:r>
      <w:r w:rsidRPr="001B251D">
        <w:rPr>
          <w:sz w:val="14"/>
        </w:rPr>
        <w:t xml:space="preserve"> will refrain from taking overtly provocative military activities such as establishing bases</w:t>
      </w:r>
      <w:r w:rsidRPr="001B251D">
        <w:rPr>
          <w:sz w:val="12"/>
        </w:rPr>
        <w:t>¶</w:t>
      </w:r>
      <w:r w:rsidRPr="001B251D">
        <w:rPr>
          <w:sz w:val="14"/>
        </w:rPr>
        <w:t xml:space="preserve"> in Latin America in order not to appear threatening to the United States (Ellis 2011: 10). On the</w:t>
      </w:r>
      <w:r w:rsidRPr="001B251D">
        <w:rPr>
          <w:sz w:val="12"/>
        </w:rPr>
        <w:t>¶</w:t>
      </w:r>
      <w:r w:rsidRPr="001B251D">
        <w:rPr>
          <w:sz w:val="14"/>
        </w:rPr>
        <w:t xml:space="preserve"> other hand, it </w:t>
      </w:r>
      <w:r w:rsidRPr="00195306">
        <w:rPr>
          <w:rStyle w:val="StyleBoldUnderline"/>
        </w:rPr>
        <w:t>has increased its military exchanges of ofﬁcers with 18 Latin American countries,</w:t>
      </w:r>
      <w:r w:rsidRPr="001B251D">
        <w:rPr>
          <w:rStyle w:val="StyleBoldUnderline"/>
          <w:b w:val="0"/>
          <w:sz w:val="12"/>
          <w:u w:val="none"/>
        </w:rPr>
        <w:t>¶</w:t>
      </w:r>
      <w:r w:rsidRPr="00195306">
        <w:rPr>
          <w:rStyle w:val="StyleBoldUnderline"/>
        </w:rPr>
        <w:t xml:space="preserve"> including traditional U.S. allies such as Colombia and Mexico </w:t>
      </w:r>
      <w:r w:rsidRPr="001B251D">
        <w:rPr>
          <w:sz w:val="14"/>
        </w:rPr>
        <w:t>(ibid.: 14). This more personal</w:t>
      </w:r>
      <w:r w:rsidRPr="001B251D">
        <w:rPr>
          <w:sz w:val="12"/>
        </w:rPr>
        <w:t>¶</w:t>
      </w:r>
      <w:r w:rsidRPr="001B251D">
        <w:rPr>
          <w:sz w:val="14"/>
        </w:rPr>
        <w:t xml:space="preserve"> approach to the military relationship is part of the people to people focus emphasis </w:t>
      </w:r>
      <w:r w:rsidRPr="001B251D">
        <w:rPr>
          <w:sz w:val="14"/>
        </w:rPr>
        <w:lastRenderedPageBreak/>
        <w:t>on China’s</w:t>
      </w:r>
      <w:r w:rsidRPr="001B251D">
        <w:rPr>
          <w:sz w:val="12"/>
        </w:rPr>
        <w:t>¶</w:t>
      </w:r>
      <w:r w:rsidRPr="001B251D">
        <w:rPr>
          <w:sz w:val="14"/>
        </w:rPr>
        <w:t xml:space="preserve"> soft power announced by Hu Jintao in 2007. Senior level ministerial visits including visits at</w:t>
      </w:r>
      <w:r w:rsidRPr="001B251D">
        <w:rPr>
          <w:sz w:val="12"/>
        </w:rPr>
        <w:t>¶</w:t>
      </w:r>
      <w:r w:rsidRPr="001B251D">
        <w:rPr>
          <w:sz w:val="14"/>
        </w:rPr>
        <w:t xml:space="preserve"> the Ministry of Defense or Chief of Staff levels also increased during 2010 (ibid.: 11). The</w:t>
      </w:r>
      <w:r w:rsidRPr="001B251D">
        <w:rPr>
          <w:sz w:val="12"/>
        </w:rPr>
        <w:t>¶</w:t>
      </w:r>
      <w:r w:rsidRPr="001B251D">
        <w:rPr>
          <w:sz w:val="14"/>
        </w:rPr>
        <w:t xml:space="preserve"> People’s Liberation Army (PLA) also held joint counter terrorism exercises with Brazil and a</w:t>
      </w:r>
      <w:r w:rsidRPr="001B251D">
        <w:rPr>
          <w:sz w:val="12"/>
        </w:rPr>
        <w:t>¶</w:t>
      </w:r>
      <w:r w:rsidRPr="001B251D">
        <w:rPr>
          <w:sz w:val="14"/>
        </w:rPr>
        <w:t xml:space="preserve"> humanitarian exercise with Peru (USDOD 2011).</w:t>
      </w:r>
      <w:r w:rsidRPr="001B251D">
        <w:rPr>
          <w:sz w:val="12"/>
        </w:rPr>
        <w:t>¶</w:t>
      </w:r>
      <w:r w:rsidRPr="001B251D">
        <w:rPr>
          <w:sz w:val="14"/>
        </w:rPr>
        <w:t xml:space="preserve"> In terms of sales of military equipment, China has been limited due to quality control issues.</w:t>
      </w:r>
      <w:r w:rsidRPr="001B251D">
        <w:rPr>
          <w:sz w:val="12"/>
        </w:rPr>
        <w:t>¶</w:t>
      </w:r>
      <w:r w:rsidRPr="001B251D">
        <w:rPr>
          <w:sz w:val="14"/>
        </w:rPr>
        <w:t xml:space="preserve"> Nevertheless, </w:t>
      </w:r>
      <w:r w:rsidRPr="00FD659C">
        <w:rPr>
          <w:rStyle w:val="StyleBoldUnderline"/>
        </w:rPr>
        <w:t xml:space="preserve">China has sold military weapons to countries such as Venezuela, Ecuador and Bolivia, including K-8 and MA-60 aircraft and radar equipment. </w:t>
      </w:r>
      <w:r w:rsidRPr="00FE2E31">
        <w:rPr>
          <w:rStyle w:val="StyleBoldUnderline"/>
        </w:rPr>
        <w:t>It has also sold non-lethal goods</w:t>
      </w:r>
      <w:r w:rsidRPr="001B251D">
        <w:rPr>
          <w:rStyle w:val="StyleBoldUnderline"/>
          <w:b w:val="0"/>
          <w:sz w:val="12"/>
          <w:u w:val="none"/>
        </w:rPr>
        <w:t>¶</w:t>
      </w:r>
      <w:r w:rsidRPr="00FE2E31">
        <w:rPr>
          <w:rStyle w:val="StyleBoldUnderline"/>
        </w:rPr>
        <w:t xml:space="preserve"> such as gloves and winter hats to the Colombian army and tents and uniforms to countries like</w:t>
      </w:r>
      <w:r w:rsidRPr="001B251D">
        <w:rPr>
          <w:rStyle w:val="StyleBoldUnderline"/>
          <w:b w:val="0"/>
          <w:sz w:val="12"/>
          <w:u w:val="none"/>
        </w:rPr>
        <w:t>¶</w:t>
      </w:r>
      <w:r w:rsidRPr="00FE2E31">
        <w:rPr>
          <w:rStyle w:val="StyleBoldUnderline"/>
        </w:rPr>
        <w:t xml:space="preserve"> Guyana and Jamaica</w:t>
      </w:r>
      <w:r w:rsidRPr="001B251D">
        <w:rPr>
          <w:sz w:val="14"/>
        </w:rPr>
        <w:t xml:space="preserve"> (Ellis 2011: 30). In total, military sales to Latin America comprised approximately 9% of China’s military weapons sales in 2010.9 </w:t>
      </w:r>
      <w:r w:rsidRPr="00FE2E31">
        <w:rPr>
          <w:rStyle w:val="StyleBoldUnderline"/>
        </w:rPr>
        <w:t>China has also donated equipment</w:t>
      </w:r>
      <w:r w:rsidRPr="001B251D">
        <w:rPr>
          <w:rStyle w:val="StyleBoldUnderline"/>
          <w:b w:val="0"/>
          <w:sz w:val="12"/>
          <w:u w:val="none"/>
        </w:rPr>
        <w:t>¶</w:t>
      </w:r>
      <w:r w:rsidRPr="00FE2E31">
        <w:rPr>
          <w:rStyle w:val="StyleBoldUnderline"/>
        </w:rPr>
        <w:t xml:space="preserve"> and sent military doctors and personnel to the region. Thus, China’s military strategy in Latin</w:t>
      </w:r>
      <w:r w:rsidRPr="001B251D">
        <w:rPr>
          <w:rStyle w:val="StyleBoldUnderline"/>
          <w:b w:val="0"/>
          <w:sz w:val="12"/>
          <w:u w:val="none"/>
        </w:rPr>
        <w:t>¶</w:t>
      </w:r>
      <w:r w:rsidRPr="00FE2E31">
        <w:rPr>
          <w:rStyle w:val="StyleBoldUnderline"/>
        </w:rPr>
        <w:t xml:space="preserve"> America follows its low-key attempts to establish deeper personal and commercial relations as</w:t>
      </w:r>
      <w:r w:rsidRPr="001B251D">
        <w:rPr>
          <w:rStyle w:val="StyleBoldUnderline"/>
          <w:b w:val="0"/>
          <w:sz w:val="12"/>
          <w:u w:val="none"/>
        </w:rPr>
        <w:t>¶</w:t>
      </w:r>
      <w:r w:rsidRPr="00FE2E31">
        <w:rPr>
          <w:rStyle w:val="StyleBoldUnderline"/>
        </w:rPr>
        <w:t xml:space="preserve"> a strategic ally.</w:t>
      </w:r>
      <w:r w:rsidRPr="001B251D">
        <w:rPr>
          <w:sz w:val="12"/>
        </w:rPr>
        <w:t>¶</w:t>
      </w:r>
      <w:r w:rsidRPr="001B251D">
        <w:rPr>
          <w:sz w:val="14"/>
        </w:rPr>
        <w:t xml:space="preserve"> One area that should be mentioned is the overlap between military and commercial interests. For example, </w:t>
      </w:r>
      <w:r w:rsidRPr="00FE2E31">
        <w:rPr>
          <w:rStyle w:val="StyleBoldUnderline"/>
        </w:rPr>
        <w:t>China is cooperating with Brazil in satellite technology, which can have</w:t>
      </w:r>
      <w:r w:rsidRPr="001B251D">
        <w:rPr>
          <w:rStyle w:val="StyleBoldUnderline"/>
          <w:b w:val="0"/>
          <w:sz w:val="12"/>
          <w:u w:val="none"/>
        </w:rPr>
        <w:t>¶</w:t>
      </w:r>
      <w:r w:rsidRPr="00FE2E31">
        <w:rPr>
          <w:rStyle w:val="StyleBoldUnderline"/>
        </w:rPr>
        <w:t xml:space="preserve"> dual-use application</w:t>
      </w:r>
      <w:r w:rsidRPr="001B251D">
        <w:rPr>
          <w:sz w:val="14"/>
        </w:rPr>
        <w:t xml:space="preserve"> (Flanagan 2011: 54-55). Furthermore, </w:t>
      </w:r>
      <w:r w:rsidRPr="00FE2E31">
        <w:rPr>
          <w:rStyle w:val="StyleBoldUnderline"/>
        </w:rPr>
        <w:t>it is interesting to note the huge</w:t>
      </w:r>
      <w:r w:rsidRPr="001B251D">
        <w:rPr>
          <w:rStyle w:val="StyleBoldUnderline"/>
          <w:b w:val="0"/>
          <w:sz w:val="12"/>
          <w:u w:val="none"/>
        </w:rPr>
        <w:t>¶</w:t>
      </w:r>
      <w:r w:rsidRPr="00FE2E31">
        <w:rPr>
          <w:rStyle w:val="StyleBoldUnderline"/>
        </w:rPr>
        <w:t xml:space="preserve"> presence of telecommunication companies such as Huawei in Latin America</w:t>
      </w:r>
      <w:r w:rsidRPr="001B251D">
        <w:rPr>
          <w:sz w:val="14"/>
        </w:rPr>
        <w:t xml:space="preserve">. </w:t>
      </w:r>
      <w:r w:rsidRPr="00FE2E31">
        <w:rPr>
          <w:rStyle w:val="StyleBoldUnderline"/>
        </w:rPr>
        <w:t>Suspected to be an</w:t>
      </w:r>
      <w:r w:rsidRPr="001B251D">
        <w:rPr>
          <w:rStyle w:val="StyleBoldUnderline"/>
          <w:b w:val="0"/>
          <w:sz w:val="12"/>
          <w:u w:val="none"/>
        </w:rPr>
        <w:t>¶</w:t>
      </w:r>
      <w:r w:rsidRPr="00FE2E31">
        <w:rPr>
          <w:rStyle w:val="StyleBoldUnderline"/>
        </w:rPr>
        <w:t xml:space="preserve"> arm of the Chinese defense industry and banned from mergers in the U.S. for national security</w:t>
      </w:r>
      <w:r w:rsidRPr="001B251D">
        <w:rPr>
          <w:rStyle w:val="StyleBoldUnderline"/>
          <w:b w:val="0"/>
          <w:sz w:val="12"/>
          <w:u w:val="none"/>
        </w:rPr>
        <w:t>¶</w:t>
      </w:r>
      <w:r w:rsidRPr="00FE2E31">
        <w:rPr>
          <w:rStyle w:val="StyleBoldUnderline"/>
        </w:rPr>
        <w:t xml:space="preserve"> reasons, Huawei has been particularly successful in winning contracts especially for supplying</w:t>
      </w:r>
      <w:r w:rsidRPr="001B251D">
        <w:rPr>
          <w:rStyle w:val="StyleBoldUnderline"/>
          <w:b w:val="0"/>
          <w:sz w:val="12"/>
          <w:u w:val="none"/>
        </w:rPr>
        <w:t>¶</w:t>
      </w:r>
      <w:r w:rsidRPr="00FE2E31">
        <w:rPr>
          <w:rStyle w:val="StyleBoldUnderline"/>
        </w:rPr>
        <w:t xml:space="preserve"> cheap equipment and technology to rural areas in Latin America</w:t>
      </w:r>
      <w:r w:rsidRPr="001B251D">
        <w:rPr>
          <w:sz w:val="14"/>
        </w:rPr>
        <w:t xml:space="preserve"> (Koleski 2011; Kirchgaessner</w:t>
      </w:r>
      <w:r w:rsidRPr="001B251D">
        <w:rPr>
          <w:sz w:val="12"/>
        </w:rPr>
        <w:t>¶</w:t>
      </w:r>
      <w:r w:rsidRPr="001B251D">
        <w:rPr>
          <w:sz w:val="14"/>
        </w:rPr>
        <w:t xml:space="preserve"> 2011). </w:t>
      </w:r>
      <w:r w:rsidRPr="00FE2E31">
        <w:rPr>
          <w:rStyle w:val="StyleBoldUnderline"/>
        </w:rPr>
        <w:t>The success of companies such as Huawei reﬂect the interweaving of state and business</w:t>
      </w:r>
      <w:r w:rsidRPr="001B251D">
        <w:rPr>
          <w:rStyle w:val="StyleBoldUnderline"/>
          <w:b w:val="0"/>
          <w:sz w:val="12"/>
          <w:u w:val="none"/>
        </w:rPr>
        <w:t>¶</w:t>
      </w:r>
      <w:r w:rsidRPr="00FE2E31">
        <w:rPr>
          <w:rStyle w:val="StyleBoldUnderline"/>
        </w:rPr>
        <w:t xml:space="preserve"> interests that characterizes China’s development model</w:t>
      </w:r>
      <w:r w:rsidRPr="001B251D">
        <w:rPr>
          <w:sz w:val="14"/>
        </w:rPr>
        <w:t xml:space="preserve"> as the China Development Bank (CDB),</w:t>
      </w:r>
      <w:r w:rsidRPr="001B251D">
        <w:rPr>
          <w:sz w:val="12"/>
        </w:rPr>
        <w:t>¶</w:t>
      </w:r>
      <w:r w:rsidRPr="001B251D">
        <w:rPr>
          <w:sz w:val="14"/>
        </w:rPr>
        <w:t xml:space="preserve"> a government policy bank, has extended loans to Huawei in order for the company to offer very</w:t>
      </w:r>
      <w:r w:rsidRPr="001B251D">
        <w:rPr>
          <w:sz w:val="12"/>
        </w:rPr>
        <w:t>¶</w:t>
      </w:r>
      <w:r w:rsidRPr="001B251D">
        <w:rPr>
          <w:sz w:val="14"/>
        </w:rPr>
        <w:t xml:space="preserve"> low credit to its customers (Koleski 2011:12).</w:t>
      </w:r>
      <w:r w:rsidRPr="001B251D">
        <w:rPr>
          <w:sz w:val="12"/>
        </w:rPr>
        <w:t>¶</w:t>
      </w:r>
      <w:r w:rsidRPr="001B251D">
        <w:rPr>
          <w:sz w:val="14"/>
        </w:rPr>
        <w:t xml:space="preserve"> In conclusion, </w:t>
      </w:r>
      <w:r w:rsidRPr="00FE2E31">
        <w:rPr>
          <w:rStyle w:val="StyleBoldUnderline"/>
        </w:rPr>
        <w:t>China</w:t>
      </w:r>
      <w:r w:rsidRPr="001B251D">
        <w:rPr>
          <w:sz w:val="14"/>
        </w:rPr>
        <w:t>’s military footprint has been relatively light, although i</w:t>
      </w:r>
      <w:r w:rsidRPr="00FE2E31">
        <w:rPr>
          <w:rStyle w:val="StyleBoldUnderline"/>
        </w:rPr>
        <w:t>ncreased exchanges of personnel and increased military sales create opportunity for the Chinese military</w:t>
      </w:r>
      <w:r w:rsidRPr="001B251D">
        <w:rPr>
          <w:rStyle w:val="StyleBoldUnderline"/>
          <w:b w:val="0"/>
          <w:sz w:val="12"/>
          <w:u w:val="none"/>
        </w:rPr>
        <w:t>¶</w:t>
      </w:r>
      <w:r w:rsidRPr="00FE2E31">
        <w:rPr>
          <w:rStyle w:val="StyleBoldUnderline"/>
        </w:rPr>
        <w:t xml:space="preserve"> and the corresponding defense industry to broaden their reach. It is an area in which relations</w:t>
      </w:r>
      <w:r w:rsidRPr="001B251D">
        <w:rPr>
          <w:rStyle w:val="StyleBoldUnderline"/>
          <w:b w:val="0"/>
          <w:sz w:val="12"/>
          <w:u w:val="none"/>
        </w:rPr>
        <w:t>¶</w:t>
      </w:r>
      <w:r w:rsidRPr="00FE2E31">
        <w:rPr>
          <w:rStyle w:val="StyleBoldUnderline"/>
        </w:rPr>
        <w:t xml:space="preserve"> will undoubtedly continue to expand in the near future. The Chinese continue to balance their</w:t>
      </w:r>
      <w:r w:rsidRPr="001B251D">
        <w:rPr>
          <w:rStyle w:val="StyleBoldUnderline"/>
          <w:b w:val="0"/>
          <w:sz w:val="12"/>
          <w:u w:val="none"/>
        </w:rPr>
        <w:t>¶</w:t>
      </w:r>
      <w:r w:rsidRPr="00FE2E31">
        <w:rPr>
          <w:rStyle w:val="StyleBoldUnderline"/>
        </w:rPr>
        <w:t xml:space="preserve"> interests in establishing deeper military relationships with the region with their interest in a</w:t>
      </w:r>
      <w:r w:rsidRPr="001B251D">
        <w:rPr>
          <w:rStyle w:val="StyleBoldUnderline"/>
          <w:b w:val="0"/>
          <w:sz w:val="12"/>
          <w:u w:val="none"/>
        </w:rPr>
        <w:t>¶</w:t>
      </w:r>
      <w:r w:rsidRPr="00FE2E31">
        <w:rPr>
          <w:rStyle w:val="StyleBoldUnderline"/>
        </w:rPr>
        <w:t xml:space="preserve"> stable relationship with the U.S.</w:t>
      </w:r>
    </w:p>
    <w:p w:rsidR="00070A97" w:rsidRPr="00900DCB" w:rsidRDefault="00070A97" w:rsidP="00070A97">
      <w:pPr>
        <w:pStyle w:val="Heading4"/>
      </w:pPr>
      <w:r w:rsidRPr="00900DCB">
        <w:t>China can overthrow the US as world hegemon if it is given to ability to gain power</w:t>
      </w:r>
    </w:p>
    <w:p w:rsidR="00070A97" w:rsidRPr="00900DCB" w:rsidRDefault="00070A97" w:rsidP="00070A97">
      <w:pPr>
        <w:rPr>
          <w:rStyle w:val="StyleStyleBold12pt"/>
          <w:sz w:val="16"/>
        </w:rPr>
      </w:pPr>
      <w:r w:rsidRPr="00900DCB">
        <w:rPr>
          <w:rStyle w:val="StyleBoldUnderline"/>
        </w:rPr>
        <w:t>Trabanco 2009</w:t>
      </w:r>
      <w:r w:rsidRPr="00900DCB">
        <w:rPr>
          <w:rStyle w:val="StyleStyleBold12pt"/>
          <w:sz w:val="16"/>
        </w:rPr>
        <w:t>(José Miguel Alonso Trabanco,José Miguel Alonso Trabanco is an  independent writer based in Mexico specialising in geopoltical and military affairs. He has a degree in International Relations from the Monterrey Institute of Technology and Higher Studies, Mexico City. His focus is on contemporary and historic geopolitics, the world’s balance of power, the international system’s architecture and the emergence of new powers, “Civil Unrest in America?”,  global research: center for research of globalization, March 9, 2009, http://www.globalresearch.ca/civil-unrest-in-america/12619)</w:t>
      </w:r>
    </w:p>
    <w:p w:rsidR="00070A97" w:rsidRDefault="00070A97" w:rsidP="00070A97">
      <w:pPr>
        <w:rPr>
          <w:rStyle w:val="StyleBoldUnderline"/>
        </w:rPr>
      </w:pPr>
      <w:r w:rsidRPr="00900DCB">
        <w:rPr>
          <w:sz w:val="14"/>
        </w:rPr>
        <w:t xml:space="preserve">it seems that </w:t>
      </w:r>
      <w:r w:rsidRPr="00900DCB">
        <w:rPr>
          <w:rStyle w:val="StyleBoldUnderline"/>
        </w:rPr>
        <w:t>China is continuously advancing toward a greater role in the international system’s distribution of power</w:t>
      </w:r>
      <w:r w:rsidRPr="00900DCB">
        <w:rPr>
          <w:sz w:val="14"/>
        </w:rPr>
        <w:t xml:space="preserve">. The ‘Middle Kingdom’ is increasingly assertive in defending its interests. The West (North America plus Europe) along with its followers (Japan, Australia, et al.) are willing to counter China’s rise. Nevertheless, </w:t>
      </w:r>
      <w:r w:rsidRPr="00900DCB">
        <w:rPr>
          <w:rStyle w:val="StyleBoldUnderline"/>
        </w:rPr>
        <w:t>Beijing is more determined than ever to recover its great power position and has forged strategic alliances</w:t>
      </w:r>
      <w:r w:rsidRPr="00900DCB">
        <w:rPr>
          <w:sz w:val="14"/>
        </w:rPr>
        <w:t xml:space="preserve"> (with Moscow and the Central Asian Republics) as well as partnerships in East Asia, the Middle East and elsewhere. Additionally</w:t>
      </w:r>
      <w:r w:rsidRPr="00900DCB">
        <w:rPr>
          <w:rStyle w:val="StyleBoldUnderline"/>
        </w:rPr>
        <w:t xml:space="preserve">, China and its allies have been perfecting a strategy to challenge Western plans to contain Eurasia’s rising powers. We can therefore anticipate that such rivalry will intensify as the stakes become higher and higher. </w:t>
      </w:r>
    </w:p>
    <w:p w:rsidR="00070A97" w:rsidRDefault="00070A97" w:rsidP="00070A97">
      <w:pPr>
        <w:rPr>
          <w:rStyle w:val="StyleBoldUnderline"/>
        </w:rPr>
      </w:pPr>
    </w:p>
    <w:p w:rsidR="00070A97" w:rsidRDefault="00070A97" w:rsidP="00070A97"/>
    <w:p w:rsidR="00070A97" w:rsidRDefault="00070A97" w:rsidP="00070A97"/>
    <w:p w:rsidR="00070A97" w:rsidRDefault="00070A97" w:rsidP="00070A97">
      <w:pPr>
        <w:pStyle w:val="Heading3"/>
      </w:pPr>
      <w:r>
        <w:lastRenderedPageBreak/>
        <w:t>AT</w:t>
      </w:r>
      <w:r w:rsidR="00212309">
        <w:t xml:space="preserve">: </w:t>
      </w:r>
      <w:r>
        <w:t xml:space="preserve">China Evil in LA---2NC  </w:t>
      </w:r>
    </w:p>
    <w:p w:rsidR="00070A97" w:rsidRPr="007A1914" w:rsidRDefault="00070A97" w:rsidP="00070A97">
      <w:pPr>
        <w:pStyle w:val="Heading4"/>
      </w:pPr>
      <w:r w:rsidRPr="007A1914">
        <w:t xml:space="preserve">The PRC won’t be belligerent in LA---they want to preserve relations with the US </w:t>
      </w:r>
    </w:p>
    <w:p w:rsidR="00070A97" w:rsidRDefault="00070A97" w:rsidP="00070A97">
      <w:r w:rsidRPr="00C16F1A">
        <w:rPr>
          <w:rStyle w:val="StyleStyleBold12pt"/>
        </w:rPr>
        <w:t>Ellis 11</w:t>
      </w:r>
      <w:r>
        <w:t xml:space="preserve"> (R. Evan Ellis is an Assistant Professor of National Security Studies in the Center for Hemispheric Defense Studies at the National Defense University. “Chinese Soft Power in Latin America: A Case Study,” http://www.ndu.edu/press/chinese-soft-power-latin-america.html) </w:t>
      </w:r>
    </w:p>
    <w:p w:rsidR="00070A97" w:rsidRPr="007A1914" w:rsidRDefault="00070A97" w:rsidP="00070A97">
      <w:pPr>
        <w:rPr>
          <w:rStyle w:val="StyleBoldUnderline"/>
        </w:rPr>
      </w:pPr>
      <w:r w:rsidRPr="007A1914">
        <w:rPr>
          <w:rStyle w:val="StyleBoldUnderline"/>
        </w:rPr>
        <w:t>Blocking the Consolidation of U.S. Influence in the Region and Its Institutions</w:t>
      </w:r>
      <w:r w:rsidRPr="007A1914">
        <w:rPr>
          <w:sz w:val="16"/>
        </w:rPr>
        <w:t xml:space="preserve">. </w:t>
      </w:r>
      <w:r w:rsidRPr="007A1914">
        <w:rPr>
          <w:rStyle w:val="StyleBoldUnderline"/>
        </w:rPr>
        <w:t>The rise of China is intimately tied to the global econ</w:t>
      </w:r>
      <w:r w:rsidRPr="007A1914">
        <w:rPr>
          <w:sz w:val="16"/>
        </w:rPr>
        <w:t xml:space="preserve">omy </w:t>
      </w:r>
      <w:r w:rsidRPr="007A1914">
        <w:rPr>
          <w:rStyle w:val="StyleBoldUnderline"/>
        </w:rPr>
        <w:t>through trade, financial, and information flows</w:t>
      </w:r>
      <w:r w:rsidRPr="007A1914">
        <w:rPr>
          <w:sz w:val="16"/>
        </w:rPr>
        <w:t xml:space="preserve">, </w:t>
      </w:r>
      <w:r w:rsidRPr="007A1914">
        <w:rPr>
          <w:rStyle w:val="StyleBoldUnderline"/>
        </w:rPr>
        <w:t>each of which is highly dependent on global institutions and cooperation</w:t>
      </w:r>
      <w:r w:rsidRPr="007A1914">
        <w:rPr>
          <w:sz w:val="16"/>
        </w:rPr>
        <w:t xml:space="preserve">. Because of this, </w:t>
      </w:r>
      <w:r w:rsidRPr="007A1914">
        <w:rPr>
          <w:rStyle w:val="StyleBoldUnderline"/>
        </w:rPr>
        <w:t>some within the PRC leadership see the country's sustained growth and development</w:t>
      </w:r>
      <w:r w:rsidRPr="007A1914">
        <w:rPr>
          <w:sz w:val="16"/>
        </w:rPr>
        <w:t xml:space="preserve">, </w:t>
      </w:r>
      <w:r w:rsidRPr="007A1914">
        <w:rPr>
          <w:rStyle w:val="StyleBoldUnderline"/>
        </w:rPr>
        <w:t>and</w:t>
      </w:r>
      <w:r w:rsidRPr="007A1914">
        <w:rPr>
          <w:sz w:val="16"/>
        </w:rPr>
        <w:t xml:space="preserve"> thus </w:t>
      </w:r>
      <w:r w:rsidRPr="007A1914">
        <w:rPr>
          <w:rStyle w:val="StyleBoldUnderline"/>
        </w:rPr>
        <w:t>the</w:t>
      </w:r>
      <w:r w:rsidRPr="007A1914">
        <w:rPr>
          <w:sz w:val="16"/>
        </w:rPr>
        <w:t xml:space="preserve"> </w:t>
      </w:r>
      <w:r w:rsidRPr="007A1914">
        <w:rPr>
          <w:rStyle w:val="StyleBoldUnderline"/>
        </w:rPr>
        <w:t>stability of the regime</w:t>
      </w:r>
      <w:r w:rsidRPr="007A1914">
        <w:rPr>
          <w:sz w:val="16"/>
        </w:rPr>
        <w:t xml:space="preserve">, </w:t>
      </w:r>
      <w:r w:rsidRPr="007A1914">
        <w:rPr>
          <w:rStyle w:val="StyleBoldUnderline"/>
        </w:rPr>
        <w:t>threatened if an actor such as the U</w:t>
      </w:r>
      <w:r w:rsidRPr="007A1914">
        <w:rPr>
          <w:sz w:val="16"/>
        </w:rPr>
        <w:t xml:space="preserve">nited </w:t>
      </w:r>
      <w:r w:rsidRPr="007A1914">
        <w:rPr>
          <w:rStyle w:val="StyleBoldUnderline"/>
        </w:rPr>
        <w:t>S</w:t>
      </w:r>
      <w:r w:rsidRPr="007A1914">
        <w:rPr>
          <w:sz w:val="16"/>
        </w:rPr>
        <w:t xml:space="preserve">tates </w:t>
      </w:r>
      <w:r w:rsidRPr="007A1914">
        <w:rPr>
          <w:rStyle w:val="StyleBoldUnderline"/>
        </w:rPr>
        <w:t>is able to limit that cooperation</w:t>
      </w:r>
      <w:r w:rsidRPr="007A1914">
        <w:rPr>
          <w:sz w:val="16"/>
        </w:rPr>
        <w:t xml:space="preserve"> </w:t>
      </w:r>
      <w:r w:rsidRPr="007A1914">
        <w:rPr>
          <w:rStyle w:val="StyleBoldUnderline"/>
        </w:rPr>
        <w:t>or block global institutions from supporting Chinese interests</w:t>
      </w:r>
      <w:r w:rsidRPr="007A1914">
        <w:rPr>
          <w:sz w:val="16"/>
        </w:rPr>
        <w:t xml:space="preserve">. In Latin America, </w:t>
      </w:r>
      <w:r w:rsidRPr="007A1914">
        <w:rPr>
          <w:rStyle w:val="StyleBoldUnderline"/>
        </w:rPr>
        <w:t>China's attainment of observer status in the OAS in 2004 and its acceptance into the IADB in 2009 were efforts to obtain a seat at the table in key regional institutions, and to keep them from being used "against" Chinese interests.</w:t>
      </w:r>
      <w:r w:rsidRPr="007A1914">
        <w:rPr>
          <w:sz w:val="16"/>
        </w:rPr>
        <w:t xml:space="preserve"> In addition, the PRC has leveraged hopes of access to Chinese markets by Chile, Peru, and Costa Rica to secure bilateral free trade agreements, whose practical effect is to move Latin America away from a U.S.-dominated trading block (the Free Trade Area of the Americas) in which the PRC would have been disadvantaged. Finally, </w:t>
      </w:r>
      <w:r w:rsidRPr="007A1914">
        <w:rPr>
          <w:rStyle w:val="StyleBoldUnderline"/>
        </w:rPr>
        <w:t>the PRC benefits from the challenges posed to the dominance of the United States in the region by regimes such as Venezuela, Ecuador, and Bolivia, and its trade and investment with those regimes help to keep them economically viable</w:t>
      </w:r>
      <w:r w:rsidRPr="007A1914">
        <w:rPr>
          <w:sz w:val="16"/>
        </w:rPr>
        <w:t xml:space="preserve">. Nonetheless, as mentioned above, </w:t>
      </w:r>
      <w:r w:rsidRPr="007A1914">
        <w:rPr>
          <w:rStyle w:val="StyleBoldUnderline"/>
        </w:rPr>
        <w:t xml:space="preserve">the PRC is careful to avoid association with the anti-U.S. rhetoric and projects of those regimes, which could damage its more </w:t>
      </w:r>
      <w:r w:rsidRPr="007A1914">
        <w:rPr>
          <w:rStyle w:val="Emphasis"/>
        </w:rPr>
        <w:t>strategically important relationship</w:t>
      </w:r>
      <w:r w:rsidRPr="007A1914">
        <w:rPr>
          <w:rStyle w:val="StyleBoldUnderline"/>
        </w:rPr>
        <w:t xml:space="preserve"> with the </w:t>
      </w:r>
      <w:r w:rsidRPr="007A1914">
        <w:rPr>
          <w:rStyle w:val="Emphasis"/>
        </w:rPr>
        <w:t>U</w:t>
      </w:r>
      <w:r w:rsidRPr="007A1914">
        <w:rPr>
          <w:sz w:val="16"/>
        </w:rPr>
        <w:t xml:space="preserve">nited </w:t>
      </w:r>
      <w:r w:rsidRPr="007A1914">
        <w:rPr>
          <w:rStyle w:val="Emphasis"/>
          <w:highlight w:val="cyan"/>
        </w:rPr>
        <w:t>S</w:t>
      </w:r>
      <w:r w:rsidRPr="007A1914">
        <w:rPr>
          <w:sz w:val="16"/>
        </w:rPr>
        <w:t>tates</w:t>
      </w:r>
      <w:r w:rsidRPr="007A1914">
        <w:rPr>
          <w:rStyle w:val="StyleBoldUnderline"/>
        </w:rPr>
        <w:t>.</w:t>
      </w:r>
    </w:p>
    <w:p w:rsidR="00212309" w:rsidRDefault="00212309" w:rsidP="00821C4E">
      <w:pPr>
        <w:pStyle w:val="Heading1"/>
      </w:pPr>
      <w:r>
        <w:lastRenderedPageBreak/>
        <w:t>AFF</w:t>
      </w:r>
    </w:p>
    <w:p w:rsidR="00821C4E" w:rsidRDefault="00821C4E" w:rsidP="00821C4E">
      <w:pPr>
        <w:pStyle w:val="Heading2"/>
      </w:pPr>
      <w:r>
        <w:lastRenderedPageBreak/>
        <w:t xml:space="preserve">Uniqueness </w:t>
      </w:r>
    </w:p>
    <w:p w:rsidR="00070A97" w:rsidRDefault="00294B56" w:rsidP="00C16F1A">
      <w:pPr>
        <w:pStyle w:val="Heading3"/>
      </w:pPr>
      <w:r>
        <w:lastRenderedPageBreak/>
        <w:t xml:space="preserve">2AC Uniqueness </w:t>
      </w:r>
    </w:p>
    <w:p w:rsidR="00885E10" w:rsidRPr="00294B56" w:rsidRDefault="00885E10" w:rsidP="00294B56">
      <w:pPr>
        <w:pStyle w:val="Heading4"/>
      </w:pPr>
      <w:r w:rsidRPr="00294B56">
        <w:t>US influence is strong and resilient---their authors are overly reductive pundits</w:t>
      </w:r>
    </w:p>
    <w:p w:rsidR="00885E10" w:rsidRPr="00885E10" w:rsidRDefault="00885E10" w:rsidP="00885E10">
      <w:r w:rsidRPr="00885E10">
        <w:rPr>
          <w:rStyle w:val="StyleStyleBold12pt"/>
        </w:rPr>
        <w:t>Duddy and Mora 13</w:t>
      </w:r>
      <w:r w:rsidRPr="00885E10">
        <w:t xml:space="preserve"> (Patrick Duddy served as U.S. ambassador to Venezuela from 2007 until 2010 and is currently visiting senior lecturer at Duke University. Frank O. Mora is incoming director of the Latin American and Caribbean Center, Florida International University, and former deputy assistant secretary of Defense, Western Hemisphere (2009-2013) “Latin America: Is U.S. influence waning?” http://www.miamiherald.com/2013/05/01/3375160/latin-america-is-us-influence.html) </w:t>
      </w:r>
    </w:p>
    <w:p w:rsidR="00885E10" w:rsidRPr="00885E10" w:rsidRDefault="00885E10" w:rsidP="00885E10">
      <w:pPr>
        <w:rPr>
          <w:sz w:val="16"/>
        </w:rPr>
      </w:pPr>
      <w:r w:rsidRPr="00885E10">
        <w:rPr>
          <w:rStyle w:val="StyleBoldUnderline"/>
        </w:rPr>
        <w:t>Is U.S. influence in Latin America on the wane</w:t>
      </w:r>
      <w:r w:rsidRPr="00885E10">
        <w:rPr>
          <w:sz w:val="16"/>
        </w:rPr>
        <w:t xml:space="preserve">? It depends how you look at it. As President </w:t>
      </w:r>
      <w:r w:rsidRPr="00885E10">
        <w:rPr>
          <w:rStyle w:val="StyleBoldUnderline"/>
        </w:rPr>
        <w:t>Obama</w:t>
      </w:r>
      <w:r w:rsidRPr="00885E10">
        <w:rPr>
          <w:sz w:val="16"/>
        </w:rPr>
        <w:t xml:space="preserve"> </w:t>
      </w:r>
      <w:r w:rsidRPr="00885E10">
        <w:rPr>
          <w:rStyle w:val="StyleBoldUnderline"/>
        </w:rPr>
        <w:t>travels to Mexico and Costa Rica</w:t>
      </w:r>
      <w:r w:rsidRPr="00885E10">
        <w:rPr>
          <w:sz w:val="16"/>
        </w:rPr>
        <w:t xml:space="preserve">, it’s likely the </w:t>
      </w:r>
      <w:r w:rsidRPr="00885E10">
        <w:rPr>
          <w:rStyle w:val="StyleBoldUnderline"/>
          <w:highlight w:val="cyan"/>
        </w:rPr>
        <w:t>pundits</w:t>
      </w:r>
      <w:r w:rsidRPr="00885E10">
        <w:rPr>
          <w:rStyle w:val="StyleBoldUnderline"/>
        </w:rPr>
        <w:t xml:space="preserve"> will</w:t>
      </w:r>
      <w:r w:rsidRPr="00885E10">
        <w:rPr>
          <w:sz w:val="16"/>
        </w:rPr>
        <w:t xml:space="preserve"> once again </w:t>
      </w:r>
      <w:r w:rsidRPr="00885E10">
        <w:rPr>
          <w:rStyle w:val="StyleBoldUnderline"/>
          <w:highlight w:val="cyan"/>
        </w:rPr>
        <w:t>underscore</w:t>
      </w:r>
      <w:r w:rsidRPr="00885E10">
        <w:rPr>
          <w:rStyle w:val="StyleBoldUnderline"/>
        </w:rPr>
        <w:t xml:space="preserve"> </w:t>
      </w:r>
      <w:r w:rsidRPr="00885E10">
        <w:rPr>
          <w:rStyle w:val="StyleBoldUnderline"/>
          <w:highlight w:val="cyan"/>
        </w:rPr>
        <w:t>what</w:t>
      </w:r>
      <w:r w:rsidRPr="00885E10">
        <w:rPr>
          <w:rStyle w:val="StyleBoldUnderline"/>
        </w:rPr>
        <w:t xml:space="preserve"> </w:t>
      </w:r>
      <w:r w:rsidRPr="00885E10">
        <w:rPr>
          <w:rStyle w:val="StyleBoldUnderline"/>
          <w:highlight w:val="cyan"/>
        </w:rPr>
        <w:t>some perceive</w:t>
      </w:r>
      <w:r w:rsidRPr="00885E10">
        <w:rPr>
          <w:sz w:val="16"/>
          <w:highlight w:val="cyan"/>
        </w:rPr>
        <w:t xml:space="preserve"> </w:t>
      </w:r>
      <w:r w:rsidRPr="00885E10">
        <w:rPr>
          <w:rStyle w:val="StyleBoldUnderline"/>
          <w:highlight w:val="cyan"/>
        </w:rPr>
        <w:t>to be</w:t>
      </w:r>
      <w:r w:rsidRPr="00885E10">
        <w:rPr>
          <w:rStyle w:val="StyleBoldUnderline"/>
        </w:rPr>
        <w:t xml:space="preserve"> the </w:t>
      </w:r>
      <w:r w:rsidRPr="00885E10">
        <w:rPr>
          <w:rStyle w:val="StyleBoldUnderline"/>
          <w:highlight w:val="cyan"/>
        </w:rPr>
        <w:t>eroding</w:t>
      </w:r>
      <w:r w:rsidRPr="00885E10">
        <w:rPr>
          <w:rStyle w:val="StyleBoldUnderline"/>
        </w:rPr>
        <w:t xml:space="preserve"> </w:t>
      </w:r>
      <w:r w:rsidRPr="00885E10">
        <w:rPr>
          <w:rStyle w:val="StyleBoldUnderline"/>
          <w:highlight w:val="cyan"/>
        </w:rPr>
        <w:t>influence of the U</w:t>
      </w:r>
      <w:r w:rsidRPr="00885E10">
        <w:rPr>
          <w:sz w:val="16"/>
        </w:rPr>
        <w:t xml:space="preserve">nited </w:t>
      </w:r>
      <w:r w:rsidRPr="00885E10">
        <w:rPr>
          <w:rStyle w:val="StyleBoldUnderline"/>
          <w:highlight w:val="cyan"/>
        </w:rPr>
        <w:t>S</w:t>
      </w:r>
      <w:r w:rsidRPr="00885E10">
        <w:rPr>
          <w:sz w:val="16"/>
        </w:rPr>
        <w:t xml:space="preserve">tates </w:t>
      </w:r>
      <w:r w:rsidRPr="00885E10">
        <w:rPr>
          <w:rStyle w:val="StyleBoldUnderline"/>
          <w:highlight w:val="cyan"/>
        </w:rPr>
        <w:t>in the Western Hemisphere</w:t>
      </w:r>
      <w:r w:rsidRPr="00885E10">
        <w:rPr>
          <w:sz w:val="16"/>
        </w:rPr>
        <w:t xml:space="preserve">. </w:t>
      </w:r>
      <w:r w:rsidRPr="00885E10">
        <w:rPr>
          <w:rStyle w:val="StyleBoldUnderline"/>
        </w:rPr>
        <w:t>Some</w:t>
      </w:r>
      <w:r w:rsidRPr="00885E10">
        <w:rPr>
          <w:sz w:val="16"/>
        </w:rPr>
        <w:t xml:space="preserve"> will </w:t>
      </w:r>
      <w:r w:rsidRPr="00885E10">
        <w:rPr>
          <w:rStyle w:val="StyleBoldUnderline"/>
        </w:rPr>
        <w:t>point to the decline in foreign aid</w:t>
      </w:r>
      <w:r w:rsidRPr="00885E10">
        <w:rPr>
          <w:sz w:val="16"/>
        </w:rPr>
        <w:t xml:space="preserve"> </w:t>
      </w:r>
      <w:r w:rsidRPr="00885E10">
        <w:rPr>
          <w:rStyle w:val="StyleBoldUnderline"/>
        </w:rPr>
        <w:t>or the absence of an overarching policy with an inspiring moniker like “Alliance for Progress” or “Enterprise Area of the Americas</w:t>
      </w:r>
      <w:r w:rsidRPr="00885E10">
        <w:rPr>
          <w:sz w:val="16"/>
        </w:rPr>
        <w:t xml:space="preserve">” as evidence that the United States is failing to embrace the opportunities of a region that is more important to this country than ever. </w:t>
      </w:r>
      <w:r w:rsidRPr="00885E10">
        <w:rPr>
          <w:rStyle w:val="Emphasis"/>
          <w:highlight w:val="cyan"/>
        </w:rPr>
        <w:t>The reality is</w:t>
      </w:r>
      <w:r w:rsidRPr="00885E10">
        <w:rPr>
          <w:rStyle w:val="Emphasis"/>
        </w:rPr>
        <w:t xml:space="preserve"> a lot </w:t>
      </w:r>
      <w:r w:rsidRPr="00885E10">
        <w:rPr>
          <w:rStyle w:val="Emphasis"/>
          <w:highlight w:val="cyan"/>
        </w:rPr>
        <w:t>more complicated</w:t>
      </w:r>
      <w:r w:rsidRPr="00885E10">
        <w:rPr>
          <w:rStyle w:val="Emphasis"/>
        </w:rPr>
        <w:t>.</w:t>
      </w:r>
      <w:r w:rsidRPr="00885E10">
        <w:rPr>
          <w:sz w:val="16"/>
        </w:rPr>
        <w:t xml:space="preserve"> </w:t>
      </w:r>
      <w:r w:rsidRPr="00885E10">
        <w:rPr>
          <w:rStyle w:val="StyleBoldUnderline"/>
          <w:highlight w:val="cyan"/>
        </w:rPr>
        <w:t>Forty-two percent of all U.S. exports flow to the Western Hemisphere</w:t>
      </w:r>
      <w:r w:rsidRPr="00885E10">
        <w:rPr>
          <w:sz w:val="16"/>
        </w:rPr>
        <w:t xml:space="preserve">. In many ways, </w:t>
      </w:r>
      <w:r w:rsidRPr="00885E10">
        <w:rPr>
          <w:rStyle w:val="StyleBoldUnderline"/>
          <w:highlight w:val="cyan"/>
        </w:rPr>
        <w:t>U.S. engagement</w:t>
      </w:r>
      <w:r w:rsidRPr="00885E10">
        <w:rPr>
          <w:sz w:val="16"/>
        </w:rPr>
        <w:t xml:space="preserve"> in the Americas </w:t>
      </w:r>
      <w:r w:rsidRPr="00885E10">
        <w:rPr>
          <w:rStyle w:val="Emphasis"/>
          <w:highlight w:val="cyan"/>
        </w:rPr>
        <w:t>is more pervasive than ever</w:t>
      </w:r>
      <w:r w:rsidRPr="00885E10">
        <w:rPr>
          <w:sz w:val="16"/>
          <w:highlight w:val="cyan"/>
        </w:rPr>
        <w:t xml:space="preserve">, </w:t>
      </w:r>
      <w:r w:rsidRPr="00885E10">
        <w:rPr>
          <w:rStyle w:val="StyleBoldUnderline"/>
          <w:highlight w:val="cyan"/>
        </w:rPr>
        <w:t>even if</w:t>
      </w:r>
      <w:r w:rsidRPr="00885E10">
        <w:rPr>
          <w:rStyle w:val="StyleBoldUnderline"/>
        </w:rPr>
        <w:t xml:space="preserve"> more </w:t>
      </w:r>
      <w:r w:rsidRPr="00885E10">
        <w:rPr>
          <w:rStyle w:val="StyleBoldUnderline"/>
          <w:highlight w:val="cyan"/>
        </w:rPr>
        <w:t>diffused</w:t>
      </w:r>
      <w:r w:rsidRPr="00885E10">
        <w:rPr>
          <w:rStyle w:val="StyleBoldUnderline"/>
        </w:rPr>
        <w:t>.</w:t>
      </w:r>
      <w:r w:rsidRPr="00885E10">
        <w:rPr>
          <w:sz w:val="16"/>
        </w:rPr>
        <w:t xml:space="preserve"> </w:t>
      </w:r>
      <w:r w:rsidRPr="00885E10">
        <w:rPr>
          <w:rStyle w:val="StyleBoldUnderline"/>
          <w:highlight w:val="cyan"/>
        </w:rPr>
        <w:t>That is</w:t>
      </w:r>
      <w:r w:rsidRPr="00885E10">
        <w:rPr>
          <w:rStyle w:val="StyleBoldUnderline"/>
        </w:rPr>
        <w:t xml:space="preserve"> in part </w:t>
      </w:r>
      <w:r w:rsidRPr="00885E10">
        <w:rPr>
          <w:rStyle w:val="StyleBoldUnderline"/>
          <w:highlight w:val="cyan"/>
        </w:rPr>
        <w:t>because</w:t>
      </w:r>
      <w:r w:rsidRPr="00885E10">
        <w:rPr>
          <w:rStyle w:val="StyleBoldUnderline"/>
        </w:rPr>
        <w:t xml:space="preserve"> the </w:t>
      </w:r>
      <w:r w:rsidRPr="00885E10">
        <w:rPr>
          <w:rStyle w:val="StyleBoldUnderline"/>
          <w:highlight w:val="cyan"/>
        </w:rPr>
        <w:t>peoples of the Western</w:t>
      </w:r>
      <w:r w:rsidRPr="00885E10">
        <w:rPr>
          <w:rStyle w:val="StyleBoldUnderline"/>
        </w:rPr>
        <w:t xml:space="preserve"> </w:t>
      </w:r>
      <w:r w:rsidRPr="00885E10">
        <w:rPr>
          <w:rStyle w:val="StyleBoldUnderline"/>
          <w:highlight w:val="cyan"/>
        </w:rPr>
        <w:t>Hemisphere</w:t>
      </w:r>
      <w:r w:rsidRPr="00885E10">
        <w:rPr>
          <w:rStyle w:val="StyleBoldUnderline"/>
        </w:rPr>
        <w:t xml:space="preserve"> </w:t>
      </w:r>
      <w:r w:rsidRPr="00885E10">
        <w:rPr>
          <w:rStyle w:val="StyleBoldUnderline"/>
          <w:highlight w:val="cyan"/>
        </w:rPr>
        <w:t>are not waiting for governments to choreograph</w:t>
      </w:r>
      <w:r w:rsidRPr="00885E10">
        <w:rPr>
          <w:rStyle w:val="StyleBoldUnderline"/>
        </w:rPr>
        <w:t xml:space="preserve"> their </w:t>
      </w:r>
      <w:r w:rsidRPr="00885E10">
        <w:rPr>
          <w:rStyle w:val="StyleBoldUnderline"/>
          <w:highlight w:val="cyan"/>
        </w:rPr>
        <w:t>interactions</w:t>
      </w:r>
      <w:r w:rsidRPr="00885E10">
        <w:rPr>
          <w:sz w:val="16"/>
        </w:rPr>
        <w:t xml:space="preserve">. </w:t>
      </w:r>
      <w:r w:rsidRPr="00294B56">
        <w:rPr>
          <w:rStyle w:val="StyleBoldUnderline"/>
          <w:highlight w:val="cyan"/>
        </w:rPr>
        <w:t>A</w:t>
      </w:r>
      <w:r w:rsidRPr="00885E10">
        <w:rPr>
          <w:rStyle w:val="StyleBoldUnderline"/>
        </w:rPr>
        <w:t xml:space="preserve"> more-</w:t>
      </w:r>
      <w:r w:rsidRPr="00294B56">
        <w:rPr>
          <w:rStyle w:val="StyleBoldUnderline"/>
          <w:highlight w:val="cyan"/>
        </w:rPr>
        <w:t>nuanced</w:t>
      </w:r>
      <w:r w:rsidRPr="00885E10">
        <w:rPr>
          <w:rStyle w:val="StyleBoldUnderline"/>
        </w:rPr>
        <w:t xml:space="preserve"> </w:t>
      </w:r>
      <w:r w:rsidRPr="00294B56">
        <w:rPr>
          <w:rStyle w:val="StyleBoldUnderline"/>
          <w:highlight w:val="cyan"/>
        </w:rPr>
        <w:t>assessment</w:t>
      </w:r>
      <w:r w:rsidRPr="00885E10">
        <w:rPr>
          <w:rStyle w:val="StyleBoldUnderline"/>
        </w:rPr>
        <w:t xml:space="preserve"> inevitably</w:t>
      </w:r>
      <w:r w:rsidRPr="00885E10">
        <w:rPr>
          <w:sz w:val="16"/>
        </w:rPr>
        <w:t xml:space="preserve"> </w:t>
      </w:r>
      <w:r w:rsidRPr="00294B56">
        <w:rPr>
          <w:rStyle w:val="StyleBoldUnderline"/>
          <w:highlight w:val="cyan"/>
        </w:rPr>
        <w:t>will highlight</w:t>
      </w:r>
      <w:r w:rsidRPr="00885E10">
        <w:rPr>
          <w:rStyle w:val="StyleBoldUnderline"/>
        </w:rPr>
        <w:t xml:space="preserve"> </w:t>
      </w:r>
      <w:r w:rsidRPr="00294B56">
        <w:rPr>
          <w:rStyle w:val="StyleBoldUnderline"/>
          <w:highlight w:val="cyan"/>
        </w:rPr>
        <w:t>the</w:t>
      </w:r>
      <w:r w:rsidRPr="00885E10">
        <w:rPr>
          <w:rStyle w:val="StyleBoldUnderline"/>
        </w:rPr>
        <w:t xml:space="preserve"> complex, </w:t>
      </w:r>
      <w:r w:rsidRPr="00294B56">
        <w:rPr>
          <w:rStyle w:val="StyleBoldUnderline"/>
          <w:highlight w:val="cyan"/>
        </w:rPr>
        <w:t>multidimensional</w:t>
      </w:r>
      <w:r w:rsidRPr="00885E10">
        <w:rPr>
          <w:rStyle w:val="StyleBoldUnderline"/>
        </w:rPr>
        <w:t xml:space="preserve"> </w:t>
      </w:r>
      <w:r w:rsidRPr="00294B56">
        <w:rPr>
          <w:rStyle w:val="StyleBoldUnderline"/>
          <w:highlight w:val="cyan"/>
        </w:rPr>
        <w:t>ties between the U</w:t>
      </w:r>
      <w:r w:rsidRPr="00885E10">
        <w:rPr>
          <w:sz w:val="16"/>
        </w:rPr>
        <w:t xml:space="preserve">nited </w:t>
      </w:r>
      <w:r w:rsidRPr="00294B56">
        <w:rPr>
          <w:rStyle w:val="StyleBoldUnderline"/>
          <w:highlight w:val="cyan"/>
        </w:rPr>
        <w:t>S</w:t>
      </w:r>
      <w:r w:rsidRPr="00885E10">
        <w:rPr>
          <w:sz w:val="16"/>
        </w:rPr>
        <w:t xml:space="preserve">tates </w:t>
      </w:r>
      <w:r w:rsidRPr="00294B56">
        <w:rPr>
          <w:rStyle w:val="StyleBoldUnderline"/>
          <w:highlight w:val="cyan"/>
        </w:rPr>
        <w:t>and</w:t>
      </w:r>
      <w:r w:rsidRPr="00885E10">
        <w:rPr>
          <w:rStyle w:val="StyleBoldUnderline"/>
        </w:rPr>
        <w:t xml:space="preserve"> </w:t>
      </w:r>
      <w:r w:rsidRPr="00294B56">
        <w:rPr>
          <w:rStyle w:val="StyleBoldUnderline"/>
          <w:highlight w:val="cyan"/>
        </w:rPr>
        <w:t>the</w:t>
      </w:r>
      <w:r w:rsidRPr="00885E10">
        <w:rPr>
          <w:rStyle w:val="StyleBoldUnderline"/>
        </w:rPr>
        <w:t xml:space="preserve"> rest of the </w:t>
      </w:r>
      <w:r w:rsidRPr="00294B56">
        <w:rPr>
          <w:rStyle w:val="StyleBoldUnderline"/>
          <w:highlight w:val="cyan"/>
        </w:rPr>
        <w:t>hemisphere</w:t>
      </w:r>
      <w:r w:rsidRPr="00885E10">
        <w:rPr>
          <w:rStyle w:val="StyleBoldUnderline"/>
        </w:rPr>
        <w:t>.</w:t>
      </w:r>
      <w:r w:rsidRPr="00885E10">
        <w:rPr>
          <w:sz w:val="16"/>
        </w:rPr>
        <w:t xml:space="preserve"> In fact, it may be that we need to change the way we think and talk about the countries of Latin America and the Caribbean. </w:t>
      </w:r>
      <w:r w:rsidRPr="00885E10">
        <w:rPr>
          <w:rStyle w:val="StyleBoldUnderline"/>
          <w:highlight w:val="cyan"/>
        </w:rPr>
        <w:t>We</w:t>
      </w:r>
      <w:r w:rsidRPr="00885E10">
        <w:rPr>
          <w:rStyle w:val="StyleBoldUnderline"/>
        </w:rPr>
        <w:t xml:space="preserve"> also </w:t>
      </w:r>
      <w:r w:rsidRPr="00885E10">
        <w:rPr>
          <w:rStyle w:val="StyleBoldUnderline"/>
          <w:highlight w:val="cyan"/>
        </w:rPr>
        <w:t>need to resist</w:t>
      </w:r>
      <w:r w:rsidRPr="00885E10">
        <w:rPr>
          <w:rStyle w:val="StyleBoldUnderline"/>
        </w:rPr>
        <w:t xml:space="preserve"> </w:t>
      </w:r>
      <w:r w:rsidRPr="00885E10">
        <w:rPr>
          <w:rStyle w:val="StyleBoldUnderline"/>
          <w:highlight w:val="cyan"/>
        </w:rPr>
        <w:t xml:space="preserve">the temptation to embrace </w:t>
      </w:r>
      <w:r w:rsidRPr="00885E10">
        <w:rPr>
          <w:rStyle w:val="Emphasis"/>
          <w:highlight w:val="cyan"/>
        </w:rPr>
        <w:t>overly reductive yardsticks</w:t>
      </w:r>
      <w:r w:rsidRPr="00885E10">
        <w:rPr>
          <w:rStyle w:val="Emphasis"/>
        </w:rPr>
        <w:t xml:space="preserve"> </w:t>
      </w:r>
      <w:r w:rsidRPr="00885E10">
        <w:rPr>
          <w:rStyle w:val="StyleBoldUnderline"/>
          <w:highlight w:val="cyan"/>
        </w:rPr>
        <w:t>for judging our standing</w:t>
      </w:r>
      <w:r w:rsidRPr="00885E10">
        <w:rPr>
          <w:rStyle w:val="StyleBoldUnderline"/>
        </w:rPr>
        <w:t xml:space="preserve"> in the hemisphere</w:t>
      </w:r>
      <w:r w:rsidRPr="00885E10">
        <w:rPr>
          <w:sz w:val="16"/>
        </w:rPr>
        <w:t xml:space="preserve">. As Moises Naim notes in his recent book, The End of Power, </w:t>
      </w:r>
      <w:r w:rsidRPr="00885E10">
        <w:rPr>
          <w:rStyle w:val="StyleBoldUnderline"/>
        </w:rPr>
        <w:t>there has been an important change in power distribution in the world away from states toward an expanding and increasingly mobile set of actors that are dramatically shaping the nature and scope of global relationships.</w:t>
      </w:r>
      <w:r w:rsidRPr="00885E10">
        <w:rPr>
          <w:sz w:val="16"/>
        </w:rPr>
        <w:t xml:space="preserve"> </w:t>
      </w:r>
      <w:r w:rsidRPr="00885E10">
        <w:rPr>
          <w:rStyle w:val="StyleBoldUnderline"/>
          <w:highlight w:val="cyan"/>
        </w:rPr>
        <w:t xml:space="preserve">In Latin America, </w:t>
      </w:r>
      <w:r w:rsidRPr="00885E10">
        <w:rPr>
          <w:rStyle w:val="StyleBoldUnderline"/>
        </w:rPr>
        <w:t xml:space="preserve">many of the </w:t>
      </w:r>
      <w:r w:rsidRPr="00885E10">
        <w:rPr>
          <w:rStyle w:val="StyleBoldUnderline"/>
          <w:highlight w:val="cyan"/>
        </w:rPr>
        <w:t>most substantive</w:t>
      </w:r>
      <w:r w:rsidRPr="00885E10">
        <w:rPr>
          <w:rStyle w:val="StyleBoldUnderline"/>
        </w:rPr>
        <w:t xml:space="preserve"> and dynamic </w:t>
      </w:r>
      <w:r w:rsidRPr="00885E10">
        <w:rPr>
          <w:rStyle w:val="StyleBoldUnderline"/>
          <w:highlight w:val="cyan"/>
        </w:rPr>
        <w:t>forms of</w:t>
      </w:r>
      <w:r w:rsidRPr="00885E10">
        <w:rPr>
          <w:rStyle w:val="StyleBoldUnderline"/>
        </w:rPr>
        <w:t xml:space="preserve"> </w:t>
      </w:r>
      <w:r w:rsidRPr="00885E10">
        <w:rPr>
          <w:rStyle w:val="StyleBoldUnderline"/>
          <w:highlight w:val="cyan"/>
        </w:rPr>
        <w:t>engagement are occurring in a web of cross-national relationships</w:t>
      </w:r>
      <w:r w:rsidRPr="00885E10">
        <w:rPr>
          <w:rStyle w:val="StyleBoldUnderline"/>
        </w:rPr>
        <w:t xml:space="preserve"> </w:t>
      </w:r>
      <w:r w:rsidRPr="00885E10">
        <w:rPr>
          <w:rStyle w:val="StyleBoldUnderline"/>
          <w:highlight w:val="cyan"/>
        </w:rPr>
        <w:t>involving</w:t>
      </w:r>
      <w:r w:rsidRPr="00885E10">
        <w:rPr>
          <w:rStyle w:val="StyleBoldUnderline"/>
        </w:rPr>
        <w:t xml:space="preserve"> small and large </w:t>
      </w:r>
      <w:r w:rsidRPr="00885E10">
        <w:rPr>
          <w:rStyle w:val="StyleBoldUnderline"/>
          <w:highlight w:val="cyan"/>
        </w:rPr>
        <w:t>companies</w:t>
      </w:r>
      <w:r w:rsidRPr="00885E10">
        <w:rPr>
          <w:rStyle w:val="StyleBoldUnderline"/>
        </w:rPr>
        <w:t xml:space="preserve">, </w:t>
      </w:r>
      <w:r w:rsidRPr="00885E10">
        <w:rPr>
          <w:rStyle w:val="StyleBoldUnderline"/>
          <w:highlight w:val="cyan"/>
        </w:rPr>
        <w:t>people-to-people contact</w:t>
      </w:r>
      <w:r w:rsidRPr="00885E10">
        <w:rPr>
          <w:rStyle w:val="StyleBoldUnderline"/>
        </w:rPr>
        <w:t xml:space="preserve"> </w:t>
      </w:r>
      <w:r w:rsidRPr="00885E10">
        <w:rPr>
          <w:rStyle w:val="StyleBoldUnderline"/>
          <w:highlight w:val="cyan"/>
        </w:rPr>
        <w:t>through</w:t>
      </w:r>
      <w:r w:rsidRPr="00885E10">
        <w:rPr>
          <w:rStyle w:val="StyleBoldUnderline"/>
        </w:rPr>
        <w:t xml:space="preserve"> student </w:t>
      </w:r>
      <w:r w:rsidRPr="00885E10">
        <w:rPr>
          <w:rStyle w:val="StyleBoldUnderline"/>
          <w:highlight w:val="cyan"/>
        </w:rPr>
        <w:t>exchanges and</w:t>
      </w:r>
      <w:r w:rsidRPr="00885E10">
        <w:rPr>
          <w:rStyle w:val="StyleBoldUnderline"/>
        </w:rPr>
        <w:t xml:space="preserve"> social </w:t>
      </w:r>
      <w:r w:rsidRPr="00885E10">
        <w:rPr>
          <w:rStyle w:val="StyleBoldUnderline"/>
          <w:highlight w:val="cyan"/>
        </w:rPr>
        <w:t>media</w:t>
      </w:r>
      <w:r w:rsidRPr="00885E10">
        <w:rPr>
          <w:rStyle w:val="StyleBoldUnderline"/>
        </w:rPr>
        <w:t xml:space="preserve">, </w:t>
      </w:r>
      <w:r w:rsidRPr="00885E10">
        <w:rPr>
          <w:rStyle w:val="StyleBoldUnderline"/>
          <w:highlight w:val="cyan"/>
        </w:rPr>
        <w:t>travel</w:t>
      </w:r>
      <w:r w:rsidRPr="00885E10">
        <w:rPr>
          <w:rStyle w:val="StyleBoldUnderline"/>
        </w:rPr>
        <w:t xml:space="preserve"> and </w:t>
      </w:r>
      <w:r w:rsidRPr="00885E10">
        <w:rPr>
          <w:rStyle w:val="StyleBoldUnderline"/>
          <w:highlight w:val="cyan"/>
        </w:rPr>
        <w:t>migration</w:t>
      </w:r>
      <w:r w:rsidRPr="00885E10">
        <w:rPr>
          <w:sz w:val="16"/>
        </w:rPr>
        <w:t xml:space="preserve">. </w:t>
      </w:r>
      <w:r w:rsidRPr="00885E10">
        <w:rPr>
          <w:rStyle w:val="StyleBoldUnderline"/>
        </w:rPr>
        <w:t xml:space="preserve">Trade and investment remain the most </w:t>
      </w:r>
      <w:r w:rsidRPr="00885E10">
        <w:rPr>
          <w:rStyle w:val="Emphasis"/>
        </w:rPr>
        <w:t>enduring and measurable</w:t>
      </w:r>
      <w:r w:rsidRPr="00885E10">
        <w:rPr>
          <w:rStyle w:val="StyleBoldUnderline"/>
        </w:rPr>
        <w:t xml:space="preserve"> dimensions of U.S.</w:t>
      </w:r>
      <w:r w:rsidRPr="00885E10">
        <w:rPr>
          <w:sz w:val="16"/>
        </w:rPr>
        <w:t xml:space="preserve"> </w:t>
      </w:r>
      <w:r w:rsidRPr="00885E10">
        <w:rPr>
          <w:rStyle w:val="StyleBoldUnderline"/>
        </w:rPr>
        <w:t>relations</w:t>
      </w:r>
      <w:r w:rsidRPr="00885E10">
        <w:rPr>
          <w:sz w:val="16"/>
        </w:rPr>
        <w:t xml:space="preserve"> with the region. It is certainly the case that our economic interests alone would justify more U.S. attention to the region. Many observers who worry about declining U.S. influence in this area point to the rise of trade with China and the presence of European companies and investors.</w:t>
      </w:r>
    </w:p>
    <w:p w:rsidR="00885E10" w:rsidRDefault="00885E10" w:rsidP="00885E10">
      <w:pPr>
        <w:rPr>
          <w:rStyle w:val="StyleStyleBold12pt"/>
        </w:rPr>
      </w:pPr>
    </w:p>
    <w:p w:rsidR="00294B56" w:rsidRPr="00294B56" w:rsidRDefault="00294B56" w:rsidP="00294B56">
      <w:pPr>
        <w:pStyle w:val="Heading3"/>
        <w:rPr>
          <w:rStyle w:val="StyleStyleBold12pt"/>
          <w:b/>
        </w:rPr>
      </w:pPr>
      <w:r w:rsidRPr="00294B56">
        <w:rPr>
          <w:rStyle w:val="StyleStyleBold12pt"/>
          <w:b/>
        </w:rPr>
        <w:lastRenderedPageBreak/>
        <w:t xml:space="preserve">1AR Uniqueness </w:t>
      </w:r>
    </w:p>
    <w:p w:rsidR="00294B56" w:rsidRPr="00294B56" w:rsidRDefault="00294B56" w:rsidP="00294B56">
      <w:pPr>
        <w:pStyle w:val="Heading4"/>
      </w:pPr>
      <w:r w:rsidRPr="00294B56">
        <w:t>Their uniqueness warrants are arbitrary yardsticks that can’t truly measure US influence---non-governmental contact</w:t>
      </w:r>
      <w:r w:rsidR="006C384A">
        <w:t>s prove</w:t>
      </w:r>
      <w:r w:rsidRPr="00294B56">
        <w:t xml:space="preserve"> US influence is stronger than ever in the hemisphere, prefer our multidimensional assessments to their amateur punditry--- Forty-two percent of all U.S. exports flow there </w:t>
      </w:r>
    </w:p>
    <w:p w:rsidR="00294B56" w:rsidRPr="00294B56" w:rsidRDefault="00294B56" w:rsidP="00294B56">
      <w:pPr>
        <w:pStyle w:val="Heading4"/>
      </w:pPr>
      <w:r w:rsidRPr="00294B56">
        <w:t xml:space="preserve">More evidence---US culture is resilient </w:t>
      </w:r>
    </w:p>
    <w:p w:rsidR="00294B56" w:rsidRPr="00885E10" w:rsidRDefault="00294B56" w:rsidP="00294B56">
      <w:r w:rsidRPr="00885E10">
        <w:rPr>
          <w:rStyle w:val="StyleStyleBold12pt"/>
        </w:rPr>
        <w:t>Duddy and Mora 13</w:t>
      </w:r>
      <w:r w:rsidRPr="00885E10">
        <w:t xml:space="preserve"> (Patrick Duddy served as U.S. ambassador to Venezuela from 2007 until 2010 and is currently visiting senior lecturer at Duke University. Frank O. Mora is incoming director of the Latin American and Caribbean Center, Florida International University, and former deputy assistant secretary of Defense, Western Hemisphere (2009-2013) “Latin America: Is U.S. influence waning?” http://www.miamiherald.com/2013/05/01/3375160/latin-america-is-us-influence.html) </w:t>
      </w:r>
    </w:p>
    <w:p w:rsidR="00294B56" w:rsidRPr="00885E10" w:rsidRDefault="00294B56" w:rsidP="00294B56">
      <w:pPr>
        <w:rPr>
          <w:rStyle w:val="Emphasis"/>
        </w:rPr>
      </w:pPr>
      <w:r>
        <w:t xml:space="preserve">Finally, </w:t>
      </w:r>
      <w:r w:rsidRPr="00885E10">
        <w:rPr>
          <w:rStyle w:val="Emphasis"/>
        </w:rPr>
        <w:t>one should not underestimate the resiliency of U.S. soft power in the region</w:t>
      </w:r>
      <w:r>
        <w:t xml:space="preserve">. </w:t>
      </w:r>
      <w:r w:rsidRPr="00885E10">
        <w:rPr>
          <w:rStyle w:val="StyleBoldUnderline"/>
        </w:rPr>
        <w:t>The power of national reputation,</w:t>
      </w:r>
      <w:r>
        <w:t xml:space="preserve"> </w:t>
      </w:r>
      <w:r w:rsidRPr="00885E10">
        <w:rPr>
          <w:rStyle w:val="StyleBoldUnderline"/>
        </w:rPr>
        <w:t>popular culture,values and institutions continues to contribute to U.S. influence in ways that are difficult to measure and impossible to quantify</w:t>
      </w:r>
      <w:r>
        <w:t xml:space="preserve">. Example: </w:t>
      </w:r>
      <w:r w:rsidRPr="00885E10">
        <w:rPr>
          <w:rStyle w:val="StyleBoldUnderline"/>
        </w:rPr>
        <w:t>Despite 14 years of strident anti-American rhetoric during</w:t>
      </w:r>
      <w:r>
        <w:t xml:space="preserve"> the </w:t>
      </w:r>
      <w:r w:rsidRPr="00885E10">
        <w:rPr>
          <w:rStyle w:val="StyleBoldUnderline"/>
        </w:rPr>
        <w:t>Chávez</w:t>
      </w:r>
      <w:r>
        <w:t xml:space="preserve"> government, </w:t>
      </w:r>
      <w:r w:rsidRPr="00885E10">
        <w:rPr>
          <w:rStyle w:val="StyleBoldUnderline"/>
        </w:rPr>
        <w:t>tens of thousand of Venezuelans</w:t>
      </w:r>
      <w:r>
        <w:t xml:space="preserve"> </w:t>
      </w:r>
      <w:r w:rsidRPr="00885E10">
        <w:rPr>
          <w:rStyle w:val="StyleBoldUnderline"/>
        </w:rPr>
        <w:t xml:space="preserve">apply for </w:t>
      </w:r>
      <w:r>
        <w:t xml:space="preserve">U.S. nonimmigrant </w:t>
      </w:r>
      <w:r w:rsidRPr="00885E10">
        <w:rPr>
          <w:rStyle w:val="StyleBoldUnderline"/>
        </w:rPr>
        <w:t>visas</w:t>
      </w:r>
      <w:r>
        <w:t xml:space="preserve"> every year, </w:t>
      </w:r>
      <w:r w:rsidRPr="00885E10">
        <w:rPr>
          <w:rStyle w:val="StyleBoldUnderline"/>
        </w:rPr>
        <w:t>including</w:t>
      </w:r>
      <w:r>
        <w:t xml:space="preserve"> many thousands of </w:t>
      </w:r>
      <w:r w:rsidRPr="00885E10">
        <w:rPr>
          <w:rStyle w:val="StyleBoldUnderline"/>
        </w:rPr>
        <w:t>Chávez loyalists</w:t>
      </w:r>
      <w:r>
        <w:t xml:space="preserve">. Does this mean we can feel comfortable relegating U.S. relations with the hemisphere to the second or third tier of our international concerns? Certainly not. We have real and proliferating interests in the region. As the president and his team head to Mexico and Costa Rica, </w:t>
      </w:r>
      <w:r w:rsidRPr="00885E10">
        <w:rPr>
          <w:rStyle w:val="StyleBoldUnderline"/>
        </w:rPr>
        <w:t>it is important to recognize the importance of our ties to the region.</w:t>
      </w:r>
      <w:r>
        <w:t xml:space="preserve"> We have many individual national partners in the Americas. </w:t>
      </w:r>
      <w:r w:rsidRPr="00885E10">
        <w:rPr>
          <w:rStyle w:val="StyleBoldUnderline"/>
        </w:rPr>
        <w:t>We don’t need a new template for relations with the hemisphere as a whole or another grand U.S.-Latin America strategy</w:t>
      </w:r>
      <w:r>
        <w:t xml:space="preserve">. </w:t>
      </w:r>
      <w:r w:rsidRPr="00885E10">
        <w:rPr>
          <w:rStyle w:val="StyleBoldUnderline"/>
        </w:rPr>
        <w:t>A greater commitment to work more intensely with the individual countries on the issues most relevant to them would be appropriate</w:t>
      </w:r>
      <w:r>
        <w:t xml:space="preserve">. </w:t>
      </w:r>
      <w:r w:rsidRPr="00885E10">
        <w:rPr>
          <w:rStyle w:val="StyleBoldUnderline"/>
        </w:rPr>
        <w:t>The U</w:t>
      </w:r>
      <w:r>
        <w:t xml:space="preserve">nited </w:t>
      </w:r>
      <w:r w:rsidRPr="00885E10">
        <w:rPr>
          <w:rStyle w:val="StyleBoldUnderline"/>
        </w:rPr>
        <w:t>S</w:t>
      </w:r>
      <w:r>
        <w:t xml:space="preserve">tates </w:t>
      </w:r>
      <w:r w:rsidRPr="00885E10">
        <w:rPr>
          <w:rStyle w:val="Emphasis"/>
        </w:rPr>
        <w:t>still has the economic and cultural heft in the region to play a fundamental role and to advance its own interests.</w:t>
      </w:r>
    </w:p>
    <w:p w:rsidR="00294B56" w:rsidRPr="00294B56" w:rsidRDefault="00294B56" w:rsidP="00294B56">
      <w:pPr>
        <w:pStyle w:val="Heading4"/>
      </w:pPr>
      <w:r w:rsidRPr="00294B56">
        <w:t xml:space="preserve">Even if china is gaining the US is still the largest </w:t>
      </w:r>
    </w:p>
    <w:p w:rsidR="00294B56" w:rsidRPr="00885E10" w:rsidRDefault="00294B56" w:rsidP="00294B56">
      <w:r w:rsidRPr="00885E10">
        <w:rPr>
          <w:rStyle w:val="StyleStyleBold12pt"/>
        </w:rPr>
        <w:t>Duddy and Mora 13</w:t>
      </w:r>
      <w:r w:rsidRPr="00885E10">
        <w:t xml:space="preserve"> (Patrick Duddy served as U.S. ambassador to Venezuela from 2007 until 2010 and is currently visiting senior lecturer at Duke University. Frank O. Mora is incoming director of the Latin American and Caribbean Center, Florida International University, and former deputy assistant secretary of Defense, Western Hemisphere (2009-2013) “Latin America: Is U.S. influence waning?” http://www.miamiherald.com/2013/05/01/3375160/latin-america-is-us-influence.html) </w:t>
      </w:r>
    </w:p>
    <w:p w:rsidR="00294B56" w:rsidRDefault="00294B56" w:rsidP="00294B56">
      <w:pPr>
        <w:rPr>
          <w:rStyle w:val="StyleBoldUnderline"/>
        </w:rPr>
      </w:pPr>
      <w:r>
        <w:t xml:space="preserve">While </w:t>
      </w:r>
      <w:r w:rsidRPr="00885E10">
        <w:rPr>
          <w:rStyle w:val="StyleBoldUnderline"/>
        </w:rPr>
        <w:t>it is</w:t>
      </w:r>
      <w:r>
        <w:t xml:space="preserve"> </w:t>
      </w:r>
      <w:r w:rsidRPr="00885E10">
        <w:rPr>
          <w:rStyle w:val="StyleBoldUnderline"/>
        </w:rPr>
        <w:t>true</w:t>
      </w:r>
      <w:r>
        <w:t xml:space="preserve"> that </w:t>
      </w:r>
      <w:r w:rsidRPr="00885E10">
        <w:rPr>
          <w:rStyle w:val="StyleBoldUnderline"/>
        </w:rPr>
        <w:t>other countries are important to the economies of Latin America</w:t>
      </w:r>
      <w:r>
        <w:t xml:space="preserve"> and the Caribbean, </w:t>
      </w:r>
      <w:r w:rsidRPr="00885E10">
        <w:rPr>
          <w:rStyle w:val="StyleBoldUnderline"/>
        </w:rPr>
        <w:t>it is</w:t>
      </w:r>
      <w:r>
        <w:t xml:space="preserve"> also </w:t>
      </w:r>
      <w:r w:rsidRPr="00885E10">
        <w:rPr>
          <w:rStyle w:val="Emphasis"/>
        </w:rPr>
        <w:t>still true</w:t>
      </w:r>
      <w:r>
        <w:t xml:space="preserve"> that </w:t>
      </w:r>
      <w:r w:rsidRPr="00885E10">
        <w:rPr>
          <w:rStyle w:val="StyleBoldUnderline"/>
        </w:rPr>
        <w:t>the U</w:t>
      </w:r>
      <w:r>
        <w:t xml:space="preserve">nited </w:t>
      </w:r>
      <w:r w:rsidRPr="00885E10">
        <w:rPr>
          <w:rStyle w:val="StyleBoldUnderline"/>
        </w:rPr>
        <w:t>S</w:t>
      </w:r>
      <w:r>
        <w:t xml:space="preserve">tates </w:t>
      </w:r>
      <w:r w:rsidRPr="00885E10">
        <w:rPr>
          <w:rStyle w:val="Emphasis"/>
        </w:rPr>
        <w:t>is by far the largest</w:t>
      </w:r>
      <w:r>
        <w:t xml:space="preserve"> </w:t>
      </w:r>
      <w:r w:rsidRPr="00885E10">
        <w:rPr>
          <w:rStyle w:val="StyleBoldUnderline"/>
        </w:rPr>
        <w:t xml:space="preserve">and </w:t>
      </w:r>
      <w:r w:rsidRPr="00885E10">
        <w:rPr>
          <w:rStyle w:val="Emphasis"/>
        </w:rPr>
        <w:t>most important</w:t>
      </w:r>
      <w:r w:rsidRPr="00885E10">
        <w:rPr>
          <w:rStyle w:val="StyleBoldUnderline"/>
        </w:rPr>
        <w:t xml:space="preserve"> economic</w:t>
      </w:r>
      <w:r>
        <w:t xml:space="preserve"> </w:t>
      </w:r>
      <w:r w:rsidRPr="00885E10">
        <w:rPr>
          <w:rStyle w:val="StyleBoldUnderline"/>
        </w:rPr>
        <w:t>partner of the region and trade is growing even with those countries with which we do not have free trade agreements</w:t>
      </w:r>
      <w:r>
        <w:t xml:space="preserve">. </w:t>
      </w:r>
      <w:r w:rsidRPr="00885E10">
        <w:rPr>
          <w:rStyle w:val="StyleBoldUnderline"/>
        </w:rPr>
        <w:t>An area of immense importance</w:t>
      </w:r>
      <w:r>
        <w:t xml:space="preserve"> </w:t>
      </w:r>
      <w:r w:rsidRPr="00885E10">
        <w:rPr>
          <w:rStyle w:val="StyleBoldUnderline"/>
        </w:rPr>
        <w:t>to regional economies that we often overlook is the</w:t>
      </w:r>
      <w:r>
        <w:t xml:space="preserve"> exponential </w:t>
      </w:r>
      <w:r w:rsidRPr="00885E10">
        <w:rPr>
          <w:rStyle w:val="StyleBoldUnderline"/>
        </w:rPr>
        <w:t>growth in travel, tourism and migration</w:t>
      </w:r>
      <w:r>
        <w:t xml:space="preserve">. </w:t>
      </w:r>
      <w:r w:rsidRPr="00885E10">
        <w:rPr>
          <w:rStyle w:val="StyleBoldUnderline"/>
        </w:rPr>
        <w:t>It is commonplace to note the enormous presence of foreign students in the U</w:t>
      </w:r>
      <w:r>
        <w:t xml:space="preserve">nited </w:t>
      </w:r>
      <w:r w:rsidRPr="00885E10">
        <w:rPr>
          <w:rStyle w:val="StyleBoldUnderline"/>
        </w:rPr>
        <w:t>S</w:t>
      </w:r>
      <w:r>
        <w:t xml:space="preserve">tates </w:t>
      </w:r>
      <w:r w:rsidRPr="00885E10">
        <w:rPr>
          <w:rStyle w:val="StyleBoldUnderline"/>
        </w:rPr>
        <w:t xml:space="preserve">but in 2011, according to the Institute of International Education, after Europe, Latin America was the second most popular destination for U.S. university students. </w:t>
      </w:r>
      <w:r>
        <w:t xml:space="preserve">Hundreds of thousands of U.S. tourists travel every year to Latin America and the Caribbean helping to support thousands of jobs. </w:t>
      </w:r>
      <w:r w:rsidRPr="00885E10">
        <w:rPr>
          <w:rStyle w:val="StyleBoldUnderline"/>
        </w:rPr>
        <w:t>From 2006-2011 U.S. non-government organizations, such as churches, think tanks and universities increased the number of partnerships with their regional cohorts by a factor of four</w:t>
      </w:r>
      <w:r>
        <w:t xml:space="preserve">. </w:t>
      </w:r>
      <w:r w:rsidRPr="00885E10">
        <w:rPr>
          <w:rStyle w:val="StyleBoldUnderline"/>
        </w:rPr>
        <w:t xml:space="preserve">Remittances to Latin America and the Caribbean from the United </w:t>
      </w:r>
      <w:r w:rsidRPr="00885E10">
        <w:rPr>
          <w:rStyle w:val="StyleBoldUnderline"/>
        </w:rPr>
        <w:lastRenderedPageBreak/>
        <w:t>States totaled $64 billion</w:t>
      </w:r>
      <w:r>
        <w:t xml:space="preserve"> in 2012. Particularly for the smaller economies of Central America and the Caribbean </w:t>
      </w:r>
      <w:r w:rsidRPr="00885E10">
        <w:rPr>
          <w:rStyle w:val="StyleBoldUnderline"/>
        </w:rPr>
        <w:t xml:space="preserve">these flows can sometimes constitute more than </w:t>
      </w:r>
      <w:r w:rsidRPr="00885E10">
        <w:rPr>
          <w:rStyle w:val="Emphasis"/>
        </w:rPr>
        <w:t>10 percent</w:t>
      </w:r>
      <w:r w:rsidRPr="00885E10">
        <w:rPr>
          <w:rStyle w:val="StyleBoldUnderline"/>
        </w:rPr>
        <w:t xml:space="preserve"> of gross domestic product.</w:t>
      </w:r>
    </w:p>
    <w:p w:rsidR="006C384A" w:rsidRDefault="006C384A" w:rsidP="00294B56">
      <w:pPr>
        <w:rPr>
          <w:rStyle w:val="StyleBoldUnderline"/>
        </w:rPr>
      </w:pPr>
    </w:p>
    <w:p w:rsidR="00070A97" w:rsidRDefault="00070A97" w:rsidP="00070A97"/>
    <w:p w:rsidR="00070A97" w:rsidRDefault="00070A97" w:rsidP="00070A97"/>
    <w:p w:rsidR="00070A97" w:rsidRDefault="00070A97" w:rsidP="00070A97"/>
    <w:p w:rsidR="00885E10" w:rsidRDefault="00885E10" w:rsidP="00070A97"/>
    <w:p w:rsidR="00885E10" w:rsidRDefault="00885E10" w:rsidP="00070A97"/>
    <w:p w:rsidR="00070A97" w:rsidRDefault="00070A97" w:rsidP="00070A97"/>
    <w:p w:rsidR="00C16F1A" w:rsidRDefault="00212309" w:rsidP="00C16F1A">
      <w:pPr>
        <w:pStyle w:val="Heading3"/>
      </w:pPr>
      <w:r>
        <w:lastRenderedPageBreak/>
        <w:t xml:space="preserve">Alt Causes to Soft Power </w:t>
      </w:r>
    </w:p>
    <w:p w:rsidR="00212309" w:rsidRDefault="00212309" w:rsidP="00C16F1A">
      <w:pPr>
        <w:rPr>
          <w:rStyle w:val="StyleStyleBold12pt"/>
        </w:rPr>
      </w:pPr>
      <w:r>
        <w:rPr>
          <w:rStyle w:val="StyleStyleBold12pt"/>
        </w:rPr>
        <w:t xml:space="preserve">Other countries will jack Chinese soft power in LA </w:t>
      </w:r>
    </w:p>
    <w:p w:rsidR="00C16F1A" w:rsidRDefault="00C16F1A" w:rsidP="00C16F1A">
      <w:r w:rsidRPr="00C16F1A">
        <w:rPr>
          <w:rStyle w:val="StyleStyleBold12pt"/>
        </w:rPr>
        <w:t>Ellis 11</w:t>
      </w:r>
      <w:r>
        <w:t xml:space="preserve"> (R. Evan Ellis is an Assistant Professor of National Security Studies in the Center for Hemispheric Defense Studies at the National Defense University. “Chinese Soft Power in Latin America: A Case Study,” http://www.ndu.edu/press/chinese-soft-power-latin-america.html) </w:t>
      </w:r>
    </w:p>
    <w:p w:rsidR="00C16F1A" w:rsidRPr="00212309" w:rsidRDefault="00C16F1A" w:rsidP="00C16F1A">
      <w:pPr>
        <w:rPr>
          <w:rStyle w:val="StyleBoldUnderline"/>
        </w:rPr>
      </w:pPr>
      <w:r>
        <w:t xml:space="preserve">Finally, </w:t>
      </w:r>
      <w:r w:rsidRPr="00212309">
        <w:rPr>
          <w:rStyle w:val="StyleBoldUnderline"/>
        </w:rPr>
        <w:t>Chinese influence is diluted by increasing interactions between Latin America and other extraregional actors, such as India, Russia, Iran, and others</w:t>
      </w:r>
      <w:r>
        <w:t xml:space="preserve">. </w:t>
      </w:r>
      <w:r w:rsidRPr="00212309">
        <w:rPr>
          <w:rStyle w:val="StyleBoldUnderline"/>
        </w:rPr>
        <w:t>Although the PRC is arguably the most significant new suitor of the region, it is not the only alternative. For Nicaragua</w:t>
      </w:r>
      <w:r>
        <w:t xml:space="preserve"> and populist regimes in the Andean region, </w:t>
      </w:r>
      <w:r w:rsidRPr="00212309">
        <w:rPr>
          <w:rStyle w:val="StyleBoldUnderline"/>
        </w:rPr>
        <w:t xml:space="preserve">Russia provides important alternatives with respect to arms purchases and energy sector investments. </w:t>
      </w:r>
      <w:r>
        <w:t xml:space="preserve">An </w:t>
      </w:r>
      <w:r w:rsidRPr="00212309">
        <w:rPr>
          <w:rStyle w:val="StyleBoldUnderline"/>
        </w:rPr>
        <w:t>$18 billion commitment by a Russian consortium to develop the Junin-6 oilfield in Orinoco, for example, may have helped to accelerate China's subsequent commitment to invest</w:t>
      </w:r>
      <w:r>
        <w:t xml:space="preserve"> $</w:t>
      </w:r>
      <w:r w:rsidRPr="00212309">
        <w:rPr>
          <w:rStyle w:val="StyleBoldUnderline"/>
        </w:rPr>
        <w:t>16.3 billion</w:t>
      </w:r>
      <w:r>
        <w:t xml:space="preserve"> in Junin-4. In addition to Russia, </w:t>
      </w:r>
      <w:r w:rsidRPr="00212309">
        <w:rPr>
          <w:rStyle w:val="StyleBoldUnderline"/>
        </w:rPr>
        <w:t>India is increasingly engaging in commercial opportunities, particularly in high technology, services, and commodity sector investments, while challenging the PRC monopoly over "south-south" developing country partnerships in the region. When China cut off purchases of Argentine soy oil, for example, it was India that picked up the slack.</w:t>
      </w:r>
    </w:p>
    <w:p w:rsidR="00C16F1A" w:rsidRDefault="00C16F1A" w:rsidP="00C16F1A"/>
    <w:p w:rsidR="00C16F1A" w:rsidRDefault="00C16F1A" w:rsidP="00C16F1A"/>
    <w:p w:rsidR="00C16F1A" w:rsidRDefault="00C16F1A" w:rsidP="00C16F1A"/>
    <w:p w:rsidR="00C16F1A" w:rsidRDefault="00C16F1A" w:rsidP="00C16F1A"/>
    <w:p w:rsidR="00377839" w:rsidRDefault="00377839" w:rsidP="00C16F1A"/>
    <w:p w:rsidR="00377839" w:rsidRDefault="00377839" w:rsidP="00377839">
      <w:pPr>
        <w:pStyle w:val="Heading3"/>
      </w:pPr>
      <w:r>
        <w:lastRenderedPageBreak/>
        <w:t xml:space="preserve">No Link---Cuba/Venezuela </w:t>
      </w:r>
    </w:p>
    <w:p w:rsidR="00294B56" w:rsidRDefault="00294B56" w:rsidP="00377839">
      <w:pPr>
        <w:rPr>
          <w:rStyle w:val="StyleStyleBold12pt"/>
        </w:rPr>
      </w:pPr>
      <w:r>
        <w:rPr>
          <w:rStyle w:val="StyleStyleBold12pt"/>
        </w:rPr>
        <w:t xml:space="preserve">China has moved on---Cuba and Venezuela have to fight for Chinese influence not the other way around </w:t>
      </w:r>
    </w:p>
    <w:p w:rsidR="00377839" w:rsidRDefault="00377839" w:rsidP="00377839">
      <w:r w:rsidRPr="00377839">
        <w:rPr>
          <w:rStyle w:val="StyleStyleBold12pt"/>
        </w:rPr>
        <w:t>The Economist 13</w:t>
      </w:r>
      <w:r>
        <w:t xml:space="preserve"> (“Why has China snubbed Cuba and Venezuela?,” http://www.economist.com/blogs/economist-explains/2013/06/economist-explains-3) </w:t>
      </w:r>
    </w:p>
    <w:p w:rsidR="00377839" w:rsidRPr="00294B56" w:rsidRDefault="00377839" w:rsidP="00377839">
      <w:pPr>
        <w:rPr>
          <w:rStyle w:val="StyleBoldUnderline"/>
        </w:rPr>
      </w:pPr>
      <w:r w:rsidRPr="00294B56">
        <w:rPr>
          <w:sz w:val="16"/>
        </w:rPr>
        <w:t xml:space="preserve">But as </w:t>
      </w:r>
      <w:r w:rsidRPr="00294B56">
        <w:rPr>
          <w:rStyle w:val="StyleBoldUnderline"/>
        </w:rPr>
        <w:t>wages in China have increased and high energy prices have raised the cost of shipping goods from China to America,</w:t>
      </w:r>
      <w:r w:rsidRPr="00294B56">
        <w:rPr>
          <w:sz w:val="16"/>
        </w:rPr>
        <w:t xml:space="preserve"> </w:t>
      </w:r>
      <w:r w:rsidRPr="00294B56">
        <w:rPr>
          <w:rStyle w:val="StyleBoldUnderline"/>
        </w:rPr>
        <w:t xml:space="preserve">Beijing may be looking for bases such as Mexico and Costa Rica where it can relocate Chinese factories and benefit from </w:t>
      </w:r>
      <w:r w:rsidRPr="00294B56">
        <w:rPr>
          <w:rStyle w:val="Emphasis"/>
        </w:rPr>
        <w:t>f</w:t>
      </w:r>
      <w:r w:rsidRPr="00294B56">
        <w:rPr>
          <w:sz w:val="16"/>
        </w:rPr>
        <w:t>ree-</w:t>
      </w:r>
      <w:r w:rsidRPr="00294B56">
        <w:rPr>
          <w:rStyle w:val="Emphasis"/>
        </w:rPr>
        <w:t>t</w:t>
      </w:r>
      <w:r w:rsidRPr="00294B56">
        <w:rPr>
          <w:sz w:val="16"/>
        </w:rPr>
        <w:t xml:space="preserve">rade </w:t>
      </w:r>
      <w:r w:rsidRPr="00294B56">
        <w:rPr>
          <w:rStyle w:val="Emphasis"/>
        </w:rPr>
        <w:t>a</w:t>
      </w:r>
      <w:r w:rsidRPr="00294B56">
        <w:rPr>
          <w:sz w:val="16"/>
        </w:rPr>
        <w:t>greement</w:t>
      </w:r>
      <w:r w:rsidRPr="00294B56">
        <w:rPr>
          <w:rStyle w:val="Emphasis"/>
        </w:rPr>
        <w:t>s</w:t>
      </w:r>
      <w:r w:rsidRPr="00294B56">
        <w:rPr>
          <w:sz w:val="16"/>
        </w:rPr>
        <w:t xml:space="preserve"> </w:t>
      </w:r>
      <w:r w:rsidRPr="00294B56">
        <w:rPr>
          <w:rStyle w:val="StyleBoldUnderline"/>
        </w:rPr>
        <w:t>with the U</w:t>
      </w:r>
      <w:r w:rsidRPr="00294B56">
        <w:rPr>
          <w:sz w:val="16"/>
        </w:rPr>
        <w:t xml:space="preserve">nited </w:t>
      </w:r>
      <w:r w:rsidRPr="00294B56">
        <w:rPr>
          <w:rStyle w:val="StyleBoldUnderline"/>
        </w:rPr>
        <w:t>S</w:t>
      </w:r>
      <w:r w:rsidRPr="00294B56">
        <w:rPr>
          <w:sz w:val="16"/>
        </w:rPr>
        <w:t xml:space="preserve">tates. This idea thrills the Mexican government, but does it pose an immediate threat to Venezuela and Cuba? Probably not: China will continue to need their staunch ideological support over issues like Taiwan, for one thing. </w:t>
      </w:r>
      <w:r w:rsidRPr="00294B56">
        <w:rPr>
          <w:rStyle w:val="StyleBoldUnderline"/>
        </w:rPr>
        <w:t>But it does suggest that China’s economic interest in the region is broadening, especially along the Pacific coast.</w:t>
      </w:r>
      <w:r w:rsidRPr="00294B56">
        <w:rPr>
          <w:sz w:val="16"/>
        </w:rPr>
        <w:t xml:space="preserve"> If that proves to be the case, </w:t>
      </w:r>
      <w:r w:rsidRPr="00294B56">
        <w:rPr>
          <w:rStyle w:val="StyleBoldUnderline"/>
        </w:rPr>
        <w:t xml:space="preserve">Cuba and Venezuela, deprived of the charismatic Chávez to court Beijing on their behalf, </w:t>
      </w:r>
      <w:r w:rsidRPr="00294B56">
        <w:rPr>
          <w:rStyle w:val="Emphasis"/>
        </w:rPr>
        <w:t>will have to work hard to stay relevant.</w:t>
      </w:r>
    </w:p>
    <w:p w:rsidR="00167A3D" w:rsidRDefault="00167A3D" w:rsidP="00377839"/>
    <w:p w:rsidR="00167A3D" w:rsidRDefault="00167A3D" w:rsidP="00377839"/>
    <w:p w:rsidR="00CB0617" w:rsidRDefault="00CB0617" w:rsidP="00167A3D"/>
    <w:p w:rsidR="006C384A" w:rsidRDefault="006C384A" w:rsidP="00CB0617">
      <w:pPr>
        <w:pStyle w:val="Heading3"/>
      </w:pPr>
      <w:r>
        <w:lastRenderedPageBreak/>
        <w:t>AT: Economy Impact</w:t>
      </w:r>
    </w:p>
    <w:p w:rsidR="00A04CCB" w:rsidRDefault="00A04CCB" w:rsidP="006C384A">
      <w:pPr>
        <w:rPr>
          <w:rStyle w:val="StyleStyleBold12pt"/>
        </w:rPr>
      </w:pPr>
      <w:r>
        <w:rPr>
          <w:rStyle w:val="StyleStyleBold12pt"/>
        </w:rPr>
        <w:t xml:space="preserve">China’s economy can’t capitalize on latin America---raw materials </w:t>
      </w:r>
    </w:p>
    <w:p w:rsidR="006C384A" w:rsidRDefault="006C384A" w:rsidP="006C384A">
      <w:r w:rsidRPr="00E5519F">
        <w:rPr>
          <w:rStyle w:val="StyleStyleBold12pt"/>
        </w:rPr>
        <w:t xml:space="preserve">Xiang </w:t>
      </w:r>
      <w:r w:rsidR="00E5519F" w:rsidRPr="00E5519F">
        <w:rPr>
          <w:rStyle w:val="StyleStyleBold12pt"/>
        </w:rPr>
        <w:t>4</w:t>
      </w:r>
      <w:r w:rsidR="00E5519F">
        <w:t xml:space="preserve"> (</w:t>
      </w:r>
      <w:r>
        <w:t xml:space="preserve">Lanxin Xiang serves as the Zijiang Chair and Chairman of the Board at the School of Advanced </w:t>
      </w:r>
    </w:p>
    <w:p w:rsidR="006C384A" w:rsidRDefault="006C384A" w:rsidP="006C384A">
      <w:r>
        <w:t xml:space="preserve">International and Area Studies at East China Normal University in Shanghai, as the Director of </w:t>
      </w:r>
    </w:p>
    <w:p w:rsidR="006C384A" w:rsidRDefault="006C384A" w:rsidP="006C384A">
      <w:r>
        <w:t xml:space="preserve">the Center for European Studies in Shanghai and of the Center of China Policy Analysis.“A Geopolitical Perspective on SinoLatin American Relations,” http://www.wilsoncenter.org/sites/default/files/EnterDragonFinal.pdf) </w:t>
      </w:r>
    </w:p>
    <w:p w:rsidR="006C384A" w:rsidRPr="00A04CCB" w:rsidRDefault="006C384A" w:rsidP="006C384A">
      <w:pPr>
        <w:rPr>
          <w:rStyle w:val="StyleBoldUnderline"/>
        </w:rPr>
      </w:pPr>
      <w:r>
        <w:t xml:space="preserve">However, </w:t>
      </w:r>
      <w:r w:rsidRPr="00A04CCB">
        <w:rPr>
          <w:rStyle w:val="StyleBoldUnderline"/>
        </w:rPr>
        <w:t>Latin America has become a more important factor in China’s own economic development. That being said, China faces several foreign policy dilemmas in penetrating Latin America at such a fast speed.</w:t>
      </w:r>
      <w:r>
        <w:t xml:space="preserve"> </w:t>
      </w:r>
      <w:r w:rsidRPr="00A04CCB">
        <w:rPr>
          <w:rStyle w:val="StyleBoldUnderline"/>
        </w:rPr>
        <w:t>First</w:t>
      </w:r>
      <w:r>
        <w:t xml:space="preserve">, economically speaking, </w:t>
      </w:r>
      <w:r w:rsidRPr="00A04CCB">
        <w:rPr>
          <w:rStyle w:val="StyleBoldUnderline"/>
        </w:rPr>
        <w:t>China has very much the mindset of Victorian England</w:t>
      </w:r>
      <w:r>
        <w:t xml:space="preserve">. That is to say, </w:t>
      </w:r>
      <w:r w:rsidRPr="00A04CCB">
        <w:rPr>
          <w:rStyle w:val="StyleBoldUnderline"/>
        </w:rPr>
        <w:t>the pattern of China-Latin America trad</w:t>
      </w:r>
      <w:r>
        <w:t xml:space="preserve">e, especially China’s imports from Latin America, </w:t>
      </w:r>
      <w:r w:rsidRPr="00A04CCB">
        <w:rPr>
          <w:rStyle w:val="StyleBoldUnderline"/>
        </w:rPr>
        <w:t>is dominated by a few, typical “colonial” products—raw materials and energy resources.</w:t>
      </w:r>
      <w:r>
        <w:t xml:space="preserve"> </w:t>
      </w:r>
      <w:r w:rsidRPr="00A04CCB">
        <w:rPr>
          <w:rStyle w:val="StyleBoldUnderline"/>
        </w:rPr>
        <w:t>This trade pattern is no longer the model of the Spanish mercantile empire, but the model of the British Free Trade</w:t>
      </w:r>
      <w:r>
        <w:t xml:space="preserve"> </w:t>
      </w:r>
      <w:r w:rsidRPr="00A04CCB">
        <w:rPr>
          <w:rStyle w:val="StyleBoldUnderline"/>
        </w:rPr>
        <w:t>Empire</w:t>
      </w:r>
      <w:r>
        <w:t xml:space="preserve">. </w:t>
      </w:r>
      <w:r w:rsidRPr="00A04CCB">
        <w:rPr>
          <w:rStyle w:val="StyleBoldUnderline"/>
        </w:rPr>
        <w:t>China,</w:t>
      </w:r>
      <w:r>
        <w:t xml:space="preserve"> however, </w:t>
      </w:r>
      <w:r w:rsidRPr="00A04CCB">
        <w:rPr>
          <w:rStyle w:val="StyleBoldUnderline"/>
        </w:rPr>
        <w:t>has no empire, which poses some difﬁ culty. How can you suck up the world’s resources without having an empire?</w:t>
      </w:r>
    </w:p>
    <w:p w:rsidR="00CB0617" w:rsidRDefault="00CB0617" w:rsidP="00CB0617">
      <w:pPr>
        <w:pStyle w:val="Heading3"/>
      </w:pPr>
      <w:r>
        <w:lastRenderedPageBreak/>
        <w:t xml:space="preserve">Pivot Good </w:t>
      </w:r>
    </w:p>
    <w:p w:rsidR="00CB0617" w:rsidRDefault="00CB0617" w:rsidP="00CB0617">
      <w:pPr>
        <w:pStyle w:val="Heading4"/>
      </w:pPr>
      <w:r>
        <w:t xml:space="preserve">Absent a strong Asian pivot there is a high risk of nuclear and great power conflict </w:t>
      </w:r>
    </w:p>
    <w:p w:rsidR="00CB0617" w:rsidRDefault="00CB0617" w:rsidP="00CB0617">
      <w:pPr>
        <w:rPr>
          <w:sz w:val="16"/>
        </w:rPr>
      </w:pPr>
      <w:r w:rsidRPr="00E86DBB">
        <w:rPr>
          <w:rStyle w:val="Heading4Char"/>
          <w:u w:val="single"/>
        </w:rPr>
        <w:t>Hiatt 2/10</w:t>
      </w:r>
      <w:r w:rsidRPr="00E86DBB">
        <w:rPr>
          <w:sz w:val="16"/>
        </w:rPr>
        <w:t xml:space="preserve">/13 (Fred, “editorial page editor of The Post. He writes editorials for the newspaper and a biweekly column that appears on Mondays. He also contributes to the PostPartisan blog. Hiatt has been with The Post since 1981. Earlier, he worked as a reporter for the Atlanta Journal and the Washington Star. At The Post, he covered government, politics, development and other issues in Fairfax County and statewide in Virginia, and later military and national security affairs on the newspaper’s national staff. From 1987 to 1990, he and his wife were co-bureau chiefs of The Post’s Tokyo bureau, and from 1991 to 1995 they served as correspondents and co-bureau chiefs in Moscow. He joined the editorial board in 1996 and became editorial page editor in 2000. He is the author of “The Secret Sun: A Novel of Japan,” which was published in 1992, as well as two books for children, “If I Were Queen of the World” (1997) and “Baby Talk ” (1999). “Asian tensions add urgency to Obama’s ‘pivot’” </w:t>
      </w:r>
      <w:hyperlink r:id="rId37" w:history="1">
        <w:r w:rsidRPr="00E86DBB">
          <w:rPr>
            <w:rStyle w:val="Hyperlink"/>
            <w:sz w:val="16"/>
          </w:rPr>
          <w:t>http://articles.washingtonpost.com/2013-02-10/opinions/37026174_1_kim-jong-eun-diaoyu-islands-young-leader</w:t>
        </w:r>
      </w:hyperlink>
      <w:r w:rsidRPr="00E86DBB">
        <w:rPr>
          <w:sz w:val="16"/>
        </w:rPr>
        <w:t xml:space="preserve">) </w:t>
      </w:r>
    </w:p>
    <w:p w:rsidR="00CB0617" w:rsidRDefault="00CB0617" w:rsidP="00CB0617">
      <w:pPr>
        <w:rPr>
          <w:sz w:val="16"/>
        </w:rPr>
      </w:pPr>
    </w:p>
    <w:p w:rsidR="00CB0617" w:rsidRPr="00423C5C" w:rsidRDefault="00CB0617" w:rsidP="00CB0617">
      <w:pPr>
        <w:rPr>
          <w:rStyle w:val="Emphasis"/>
        </w:rPr>
      </w:pPr>
      <w:r w:rsidRPr="00423C5C">
        <w:rPr>
          <w:sz w:val="16"/>
        </w:rPr>
        <w:t xml:space="preserve">As President </w:t>
      </w:r>
      <w:r w:rsidRPr="00423C5C">
        <w:rPr>
          <w:rStyle w:val="StyleBoldUnderline"/>
        </w:rPr>
        <w:t>Obama</w:t>
      </w:r>
      <w:r w:rsidRPr="00423C5C">
        <w:rPr>
          <w:sz w:val="16"/>
        </w:rPr>
        <w:t xml:space="preserve"> ponders his second-term foreign policy, he </w:t>
      </w:r>
      <w:r w:rsidRPr="00E86DBB">
        <w:rPr>
          <w:rStyle w:val="StyleBoldUnderline"/>
        </w:rPr>
        <w:t>faces jihadists</w:t>
      </w:r>
      <w:r w:rsidRPr="00423C5C">
        <w:rPr>
          <w:sz w:val="16"/>
        </w:rPr>
        <w:t xml:space="preserve"> spreading </w:t>
      </w:r>
      <w:r w:rsidRPr="00E86DBB">
        <w:rPr>
          <w:rStyle w:val="StyleBoldUnderline"/>
        </w:rPr>
        <w:t>across North Africa, Syria dissolving into chaos, Israelis and Palestinians further apart than ever, Iraq trending toward civil war, Afghanistan mired in corruption and Iran relentlessly accelerating its nuclear program.</w:t>
      </w:r>
      <w:r>
        <w:rPr>
          <w:rStyle w:val="StyleBoldUnderline"/>
        </w:rPr>
        <w:t xml:space="preserve"> </w:t>
      </w:r>
      <w:r w:rsidRPr="00E86DBB">
        <w:rPr>
          <w:rStyle w:val="Emphasis"/>
        </w:rPr>
        <w:t>That may turn out to be the easy stuff</w:t>
      </w:r>
      <w:r w:rsidRPr="00423C5C">
        <w:rPr>
          <w:sz w:val="16"/>
        </w:rPr>
        <w:t>.</w:t>
      </w:r>
      <w:r>
        <w:rPr>
          <w:sz w:val="16"/>
        </w:rPr>
        <w:t xml:space="preserve"> </w:t>
      </w:r>
      <w:r w:rsidRPr="00423C5C">
        <w:rPr>
          <w:sz w:val="16"/>
        </w:rPr>
        <w:t>In Asia, things could get really scary.</w:t>
      </w:r>
      <w:r>
        <w:rPr>
          <w:sz w:val="16"/>
        </w:rPr>
        <w:t xml:space="preserve"> </w:t>
      </w:r>
      <w:r w:rsidRPr="00423C5C">
        <w:rPr>
          <w:sz w:val="16"/>
        </w:rPr>
        <w:t xml:space="preserve">Since he entered the White House, </w:t>
      </w:r>
      <w:r w:rsidRPr="00423C5C">
        <w:rPr>
          <w:rStyle w:val="StyleBoldUnderline"/>
          <w:highlight w:val="cyan"/>
        </w:rPr>
        <w:t>Obama</w:t>
      </w:r>
      <w:r w:rsidRPr="00423C5C">
        <w:rPr>
          <w:sz w:val="16"/>
        </w:rPr>
        <w:t xml:space="preserve"> has </w:t>
      </w:r>
      <w:r w:rsidRPr="00423C5C">
        <w:rPr>
          <w:rStyle w:val="StyleBoldUnderline"/>
          <w:highlight w:val="cyan"/>
        </w:rPr>
        <w:t>wanted</w:t>
      </w:r>
      <w:r w:rsidRPr="00E86DBB">
        <w:rPr>
          <w:rStyle w:val="StyleBoldUnderline"/>
        </w:rPr>
        <w:t xml:space="preserve"> </w:t>
      </w:r>
      <w:r w:rsidRPr="00423C5C">
        <w:rPr>
          <w:rStyle w:val="StyleBoldUnderline"/>
          <w:highlight w:val="cyan"/>
        </w:rPr>
        <w:t>to shift</w:t>
      </w:r>
      <w:r w:rsidRPr="00423C5C">
        <w:rPr>
          <w:sz w:val="16"/>
        </w:rPr>
        <w:t xml:space="preserve"> attention and </w:t>
      </w:r>
      <w:r w:rsidRPr="00423C5C">
        <w:rPr>
          <w:rStyle w:val="StyleBoldUnderline"/>
          <w:highlight w:val="cyan"/>
        </w:rPr>
        <w:t>resources to the Pacific</w:t>
      </w:r>
      <w:r w:rsidRPr="00423C5C">
        <w:rPr>
          <w:sz w:val="16"/>
        </w:rPr>
        <w:t xml:space="preserve">. The biggest opportunities are there: economic growth, innovation, potential for cross-border investment and trade. </w:t>
      </w:r>
      <w:r w:rsidRPr="00E86DBB">
        <w:rPr>
          <w:rStyle w:val="StyleBoldUnderline"/>
        </w:rPr>
        <w:t>That the 21st century will be a Pacific century has become a cliche.</w:t>
      </w:r>
      <w:r>
        <w:rPr>
          <w:rStyle w:val="StyleBoldUnderline"/>
        </w:rPr>
        <w:t xml:space="preserve"> </w:t>
      </w:r>
      <w:r w:rsidRPr="00E86DBB">
        <w:rPr>
          <w:rStyle w:val="StyleBoldUnderline"/>
        </w:rPr>
        <w:t>The cliche may still prove out</w:t>
      </w:r>
      <w:r w:rsidRPr="00423C5C">
        <w:rPr>
          <w:sz w:val="16"/>
        </w:rPr>
        <w:t xml:space="preserve">. But rather suddenly, </w:t>
      </w:r>
      <w:r w:rsidRPr="00423C5C">
        <w:rPr>
          <w:rStyle w:val="Emphasis"/>
          <w:highlight w:val="cyan"/>
        </w:rPr>
        <w:t>the region</w:t>
      </w:r>
      <w:r w:rsidRPr="00E86DBB">
        <w:rPr>
          <w:rStyle w:val="Emphasis"/>
        </w:rPr>
        <w:t xml:space="preserve"> of economic miracles </w:t>
      </w:r>
      <w:r w:rsidRPr="00423C5C">
        <w:rPr>
          <w:rStyle w:val="Emphasis"/>
          <w:highlight w:val="cyan"/>
        </w:rPr>
        <w:t>has become a zone of</w:t>
      </w:r>
      <w:r w:rsidRPr="00E86DBB">
        <w:rPr>
          <w:rStyle w:val="Emphasis"/>
        </w:rPr>
        <w:t xml:space="preserve"> </w:t>
      </w:r>
      <w:r w:rsidRPr="00423C5C">
        <w:rPr>
          <w:rStyle w:val="Emphasis"/>
          <w:highlight w:val="cyan"/>
        </w:rPr>
        <w:t>frightening confrontation</w:t>
      </w:r>
      <w:r w:rsidRPr="00423C5C">
        <w:rPr>
          <w:sz w:val="16"/>
        </w:rPr>
        <w:t xml:space="preserve">. The </w:t>
      </w:r>
      <w:r w:rsidRPr="00423C5C">
        <w:rPr>
          <w:rStyle w:val="StyleBoldUnderline"/>
        </w:rPr>
        <w:t>North Koreans</w:t>
      </w:r>
      <w:r w:rsidRPr="00E86DBB">
        <w:rPr>
          <w:rStyle w:val="StyleBoldUnderline"/>
        </w:rPr>
        <w:t xml:space="preserve"> are turning out videos depicting New York in </w:t>
      </w:r>
      <w:r w:rsidRPr="00423C5C">
        <w:rPr>
          <w:rStyle w:val="StyleBoldUnderline"/>
        </w:rPr>
        <w:t>flames</w:t>
      </w:r>
      <w:r w:rsidRPr="00E86DBB">
        <w:rPr>
          <w:rStyle w:val="StyleBoldUnderline"/>
        </w:rPr>
        <w:t>. Chinese warships</w:t>
      </w:r>
      <w:r w:rsidRPr="00423C5C">
        <w:rPr>
          <w:sz w:val="16"/>
        </w:rPr>
        <w:t xml:space="preserve"> have </w:t>
      </w:r>
      <w:r w:rsidRPr="00E86DBB">
        <w:rPr>
          <w:rStyle w:val="StyleBoldUnderline"/>
        </w:rPr>
        <w:t>fixed their weapon-targeting radar on a Japanese ship</w:t>
      </w:r>
      <w:r w:rsidRPr="00423C5C">
        <w:rPr>
          <w:sz w:val="16"/>
        </w:rPr>
        <w:t xml:space="preserve"> and helicopter. </w:t>
      </w:r>
      <w:r w:rsidRPr="00423C5C">
        <w:rPr>
          <w:rStyle w:val="StyleBoldUnderline"/>
          <w:highlight w:val="cyan"/>
        </w:rPr>
        <w:t>Quarrels</w:t>
      </w:r>
      <w:r w:rsidRPr="00423C5C">
        <w:rPr>
          <w:sz w:val="16"/>
        </w:rPr>
        <w:t xml:space="preserve"> have </w:t>
      </w:r>
      <w:r w:rsidRPr="00423C5C">
        <w:rPr>
          <w:rStyle w:val="StyleBoldUnderline"/>
          <w:highlight w:val="cyan"/>
        </w:rPr>
        <w:t>intensified between South Korea</w:t>
      </w:r>
      <w:r w:rsidRPr="00E86DBB">
        <w:rPr>
          <w:rStyle w:val="StyleBoldUnderline"/>
        </w:rPr>
        <w:t xml:space="preserve"> and </w:t>
      </w:r>
      <w:r w:rsidRPr="00423C5C">
        <w:rPr>
          <w:rStyle w:val="StyleBoldUnderline"/>
          <w:highlight w:val="cyan"/>
        </w:rPr>
        <w:t>Japan, North Korea</w:t>
      </w:r>
      <w:r w:rsidRPr="00E86DBB">
        <w:rPr>
          <w:rStyle w:val="StyleBoldUnderline"/>
        </w:rPr>
        <w:t xml:space="preserve"> and </w:t>
      </w:r>
      <w:r w:rsidRPr="00423C5C">
        <w:rPr>
          <w:rStyle w:val="StyleBoldUnderline"/>
        </w:rPr>
        <w:t>South</w:t>
      </w:r>
      <w:r w:rsidRPr="00E86DBB">
        <w:rPr>
          <w:rStyle w:val="StyleBoldUnderline"/>
        </w:rPr>
        <w:t xml:space="preserve"> Korea, </w:t>
      </w:r>
      <w:r w:rsidRPr="00423C5C">
        <w:rPr>
          <w:rStyle w:val="StyleBoldUnderline"/>
          <w:highlight w:val="cyan"/>
        </w:rPr>
        <w:t>China</w:t>
      </w:r>
      <w:r w:rsidRPr="00E86DBB">
        <w:rPr>
          <w:rStyle w:val="StyleBoldUnderline"/>
        </w:rPr>
        <w:t xml:space="preserve"> and </w:t>
      </w:r>
      <w:r w:rsidRPr="00423C5C">
        <w:rPr>
          <w:rStyle w:val="StyleBoldUnderline"/>
          <w:highlight w:val="cyan"/>
        </w:rPr>
        <w:t>the Philippines</w:t>
      </w:r>
      <w:r w:rsidRPr="00E86DBB">
        <w:rPr>
          <w:rStyle w:val="StyleBoldUnderline"/>
        </w:rPr>
        <w:t xml:space="preserve">, </w:t>
      </w:r>
      <w:r w:rsidRPr="00423C5C">
        <w:rPr>
          <w:rStyle w:val="StyleBoldUnderline"/>
          <w:highlight w:val="cyan"/>
        </w:rPr>
        <w:t>India and</w:t>
      </w:r>
      <w:r w:rsidRPr="00E86DBB">
        <w:rPr>
          <w:rStyle w:val="StyleBoldUnderline"/>
        </w:rPr>
        <w:t xml:space="preserve"> China. </w:t>
      </w:r>
      <w:r w:rsidRPr="00423C5C">
        <w:rPr>
          <w:rStyle w:val="StyleBoldUnderline"/>
          <w:highlight w:val="cyan"/>
        </w:rPr>
        <w:t>Taiwan</w:t>
      </w:r>
      <w:r w:rsidRPr="00E86DBB">
        <w:rPr>
          <w:rStyle w:val="StyleBoldUnderline"/>
        </w:rPr>
        <w:t xml:space="preserve"> is always a possible flashpoint. </w:t>
      </w:r>
      <w:r w:rsidRPr="00423C5C">
        <w:rPr>
          <w:rStyle w:val="StyleBoldUnderline"/>
          <w:highlight w:val="cyan"/>
        </w:rPr>
        <w:t xml:space="preserve">Any one of these could drag the </w:t>
      </w:r>
      <w:r w:rsidRPr="00423C5C">
        <w:rPr>
          <w:rStyle w:val="Emphasis"/>
          <w:highlight w:val="cyan"/>
        </w:rPr>
        <w:t>U</w:t>
      </w:r>
      <w:r w:rsidRPr="00E86DBB">
        <w:rPr>
          <w:rStyle w:val="StyleBoldUnderline"/>
        </w:rPr>
        <w:t xml:space="preserve">nited </w:t>
      </w:r>
      <w:r w:rsidRPr="00423C5C">
        <w:rPr>
          <w:rStyle w:val="Emphasis"/>
          <w:highlight w:val="cyan"/>
        </w:rPr>
        <w:t>S</w:t>
      </w:r>
      <w:r w:rsidRPr="00E86DBB">
        <w:rPr>
          <w:rStyle w:val="StyleBoldUnderline"/>
        </w:rPr>
        <w:t xml:space="preserve">tates </w:t>
      </w:r>
      <w:r w:rsidRPr="00423C5C">
        <w:rPr>
          <w:rStyle w:val="StyleBoldUnderline"/>
          <w:highlight w:val="cyan"/>
        </w:rPr>
        <w:t>in</w:t>
      </w:r>
      <w:r w:rsidRPr="00E86DBB">
        <w:rPr>
          <w:rStyle w:val="StyleBoldUnderline"/>
        </w:rPr>
        <w:t>.</w:t>
      </w:r>
      <w:r>
        <w:rPr>
          <w:rStyle w:val="StyleBoldUnderline"/>
        </w:rPr>
        <w:t xml:space="preserve"> </w:t>
      </w:r>
      <w:r w:rsidRPr="00423C5C">
        <w:rPr>
          <w:sz w:val="16"/>
        </w:rPr>
        <w:t xml:space="preserve">The scariest development may be </w:t>
      </w:r>
      <w:r w:rsidRPr="00E86DBB">
        <w:rPr>
          <w:rStyle w:val="StyleBoldUnderline"/>
        </w:rPr>
        <w:t xml:space="preserve">in </w:t>
      </w:r>
      <w:r w:rsidRPr="00423C5C">
        <w:rPr>
          <w:rStyle w:val="StyleBoldUnderline"/>
          <w:highlight w:val="cyan"/>
        </w:rPr>
        <w:t>North Korea</w:t>
      </w:r>
      <w:r w:rsidRPr="00423C5C">
        <w:rPr>
          <w:sz w:val="16"/>
        </w:rPr>
        <w:t xml:space="preserve">, the world’s only hereditary prison camp, where the young leader — </w:t>
      </w:r>
      <w:r w:rsidRPr="00E86DBB">
        <w:rPr>
          <w:rStyle w:val="StyleBoldUnderline"/>
        </w:rPr>
        <w:t xml:space="preserve">the third-generation Kim — </w:t>
      </w:r>
      <w:r w:rsidRPr="00423C5C">
        <w:rPr>
          <w:rStyle w:val="StyleBoldUnderline"/>
          <w:highlight w:val="cyan"/>
        </w:rPr>
        <w:t>seems determined to expand</w:t>
      </w:r>
      <w:r w:rsidRPr="00E86DBB">
        <w:rPr>
          <w:rStyle w:val="StyleBoldUnderline"/>
        </w:rPr>
        <w:t xml:space="preserve"> and improve </w:t>
      </w:r>
      <w:r w:rsidRPr="00271324">
        <w:rPr>
          <w:rStyle w:val="Emphasis"/>
          <w:highlight w:val="cyan"/>
        </w:rPr>
        <w:t>his nuclear arsenal</w:t>
      </w:r>
      <w:r w:rsidRPr="00423C5C">
        <w:rPr>
          <w:rStyle w:val="StyleBoldUnderline"/>
          <w:highlight w:val="cyan"/>
        </w:rPr>
        <w:t xml:space="preserve"> until he becomes a genuine threat</w:t>
      </w:r>
      <w:r w:rsidRPr="00E86DBB">
        <w:rPr>
          <w:rStyle w:val="StyleBoldUnderline"/>
        </w:rPr>
        <w:t xml:space="preserve"> not only to South Korea and Japan but </w:t>
      </w:r>
      <w:r w:rsidRPr="00423C5C">
        <w:rPr>
          <w:sz w:val="16"/>
        </w:rPr>
        <w:t xml:space="preserve">to </w:t>
      </w:r>
      <w:r w:rsidRPr="00E86DBB">
        <w:rPr>
          <w:rStyle w:val="StyleBoldUnderline"/>
        </w:rPr>
        <w:t>the</w:t>
      </w:r>
      <w:r w:rsidRPr="00423C5C">
        <w:rPr>
          <w:sz w:val="16"/>
        </w:rPr>
        <w:t xml:space="preserve"> </w:t>
      </w:r>
      <w:r w:rsidRPr="00E86DBB">
        <w:rPr>
          <w:rStyle w:val="Emphasis"/>
        </w:rPr>
        <w:t>U</w:t>
      </w:r>
      <w:r w:rsidRPr="00423C5C">
        <w:rPr>
          <w:sz w:val="16"/>
        </w:rPr>
        <w:t xml:space="preserve">nited </w:t>
      </w:r>
      <w:r w:rsidRPr="00E86DBB">
        <w:rPr>
          <w:rStyle w:val="Emphasis"/>
        </w:rPr>
        <w:t>S</w:t>
      </w:r>
      <w:r w:rsidRPr="00423C5C">
        <w:rPr>
          <w:sz w:val="16"/>
        </w:rPr>
        <w:t xml:space="preserve">tates </w:t>
      </w:r>
      <w:r w:rsidRPr="00E86DBB">
        <w:rPr>
          <w:rStyle w:val="StyleBoldUnderline"/>
        </w:rPr>
        <w:t>as well</w:t>
      </w:r>
      <w:r w:rsidRPr="00423C5C">
        <w:rPr>
          <w:sz w:val="16"/>
        </w:rPr>
        <w:t xml:space="preserve">. </w:t>
      </w:r>
      <w:r w:rsidRPr="00E86DBB">
        <w:rPr>
          <w:rStyle w:val="StyleBoldUnderline"/>
        </w:rPr>
        <w:t>Chinese officials are</w:t>
      </w:r>
      <w:r w:rsidRPr="00423C5C">
        <w:rPr>
          <w:sz w:val="16"/>
        </w:rPr>
        <w:t xml:space="preserve"> said to be alarmed by his intransigence but </w:t>
      </w:r>
      <w:r w:rsidRPr="00E86DBB">
        <w:rPr>
          <w:rStyle w:val="StyleBoldUnderline"/>
        </w:rPr>
        <w:t>unwilling to try to rein him in, fearing even more</w:t>
      </w:r>
      <w:r w:rsidRPr="00423C5C">
        <w:rPr>
          <w:sz w:val="16"/>
        </w:rPr>
        <w:t xml:space="preserve"> the </w:t>
      </w:r>
      <w:r w:rsidRPr="00E86DBB">
        <w:rPr>
          <w:rStyle w:val="StyleBoldUnderline"/>
        </w:rPr>
        <w:t>instability</w:t>
      </w:r>
      <w:r w:rsidRPr="00423C5C">
        <w:rPr>
          <w:sz w:val="16"/>
        </w:rPr>
        <w:t xml:space="preserve"> that might result. Obama in his first term adopted a reasonable policy of ignoring North Korea as much as possible, while making clear that he would reciprocate if it became more accommodating. Kim Jong Eun, who is thought to be in his late 20s, could find ways to make that stance untenable.</w:t>
      </w:r>
      <w:r>
        <w:rPr>
          <w:sz w:val="16"/>
        </w:rPr>
        <w:t xml:space="preserve"> </w:t>
      </w:r>
      <w:r w:rsidRPr="00423C5C">
        <w:rPr>
          <w:sz w:val="16"/>
        </w:rPr>
        <w:t xml:space="preserve">Meanwhile, </w:t>
      </w:r>
      <w:r w:rsidRPr="00423C5C">
        <w:rPr>
          <w:rStyle w:val="StyleBoldUnderline"/>
          <w:highlight w:val="cyan"/>
        </w:rPr>
        <w:t xml:space="preserve">China’s increasing assertiveness </w:t>
      </w:r>
      <w:r w:rsidRPr="00423C5C">
        <w:rPr>
          <w:rStyle w:val="Emphasis"/>
          <w:highlight w:val="cyan"/>
        </w:rPr>
        <w:t>discomfits</w:t>
      </w:r>
      <w:r w:rsidRPr="00E86DBB">
        <w:rPr>
          <w:rStyle w:val="Emphasis"/>
        </w:rPr>
        <w:t xml:space="preserve"> </w:t>
      </w:r>
      <w:r w:rsidRPr="00423C5C">
        <w:rPr>
          <w:rStyle w:val="Emphasis"/>
          <w:highlight w:val="cyan"/>
        </w:rPr>
        <w:t>neighbors throughout</w:t>
      </w:r>
      <w:r w:rsidRPr="00E86DBB">
        <w:rPr>
          <w:rStyle w:val="Emphasis"/>
        </w:rPr>
        <w:t xml:space="preserve"> Southeast and East </w:t>
      </w:r>
      <w:r w:rsidRPr="00423C5C">
        <w:rPr>
          <w:rStyle w:val="Emphasis"/>
          <w:highlight w:val="cyan"/>
        </w:rPr>
        <w:t>Asia</w:t>
      </w:r>
      <w:r w:rsidRPr="00423C5C">
        <w:rPr>
          <w:sz w:val="16"/>
        </w:rPr>
        <w:t xml:space="preserve">. </w:t>
      </w:r>
      <w:r w:rsidRPr="00E86DBB">
        <w:rPr>
          <w:rStyle w:val="StyleBoldUnderline"/>
        </w:rPr>
        <w:t>China</w:t>
      </w:r>
      <w:r w:rsidRPr="00423C5C">
        <w:rPr>
          <w:sz w:val="16"/>
        </w:rPr>
        <w:t xml:space="preserve"> has </w:t>
      </w:r>
      <w:r w:rsidRPr="00E86DBB">
        <w:rPr>
          <w:rStyle w:val="StyleBoldUnderline"/>
        </w:rPr>
        <w:t>claimed pretty much the whole South China Sea</w:t>
      </w:r>
      <w:r w:rsidRPr="00423C5C">
        <w:rPr>
          <w:sz w:val="16"/>
        </w:rPr>
        <w:t>, though its coastline is farther from much of it than that of Vietnam, Malaysia or the Philippines</w:t>
      </w:r>
      <w:r w:rsidRPr="00E86DBB">
        <w:rPr>
          <w:rStyle w:val="StyleBoldUnderline"/>
        </w:rPr>
        <w:t>.</w:t>
      </w:r>
      <w:r w:rsidRPr="00423C5C">
        <w:rPr>
          <w:sz w:val="16"/>
        </w:rPr>
        <w:t xml:space="preserve"> </w:t>
      </w:r>
      <w:r w:rsidRPr="00E86DBB">
        <w:rPr>
          <w:rStyle w:val="StyleBoldUnderline"/>
        </w:rPr>
        <w:t>It</w:t>
      </w:r>
      <w:r w:rsidRPr="00423C5C">
        <w:rPr>
          <w:sz w:val="16"/>
        </w:rPr>
        <w:t xml:space="preserve"> has </w:t>
      </w:r>
      <w:r w:rsidRPr="00E86DBB">
        <w:rPr>
          <w:rStyle w:val="StyleBoldUnderline"/>
        </w:rPr>
        <w:t>sent planes and ships to challenge Japan over a few rocky outcroppings that Japan calls the Senkakus</w:t>
      </w:r>
      <w:r w:rsidRPr="00423C5C">
        <w:rPr>
          <w:sz w:val="16"/>
        </w:rPr>
        <w:t xml:space="preserve"> and China the Diaoyu Islands. </w:t>
      </w:r>
      <w:r w:rsidRPr="00423C5C">
        <w:rPr>
          <w:rStyle w:val="StyleBoldUnderline"/>
          <w:highlight w:val="cyan"/>
        </w:rPr>
        <w:t>It has been steadily increasing</w:t>
      </w:r>
      <w:r w:rsidRPr="00E86DBB">
        <w:rPr>
          <w:rStyle w:val="StyleBoldUnderline"/>
        </w:rPr>
        <w:t xml:space="preserve"> the size and capability of </w:t>
      </w:r>
      <w:r w:rsidRPr="00423C5C">
        <w:rPr>
          <w:rStyle w:val="StyleBoldUnderline"/>
          <w:highlight w:val="cyan"/>
        </w:rPr>
        <w:t>its military forces</w:t>
      </w:r>
      <w:r w:rsidRPr="00423C5C">
        <w:rPr>
          <w:sz w:val="16"/>
        </w:rPr>
        <w:t xml:space="preserve">; for the first time in many years, </w:t>
      </w:r>
      <w:r w:rsidRPr="001A2507">
        <w:rPr>
          <w:rStyle w:val="StyleBoldUnderline"/>
        </w:rPr>
        <w:t>a neighbor</w:t>
      </w:r>
      <w:r w:rsidRPr="001A2507">
        <w:rPr>
          <w:rStyle w:val="StyleBoldUnderline"/>
          <w:highlight w:val="cyan"/>
        </w:rPr>
        <w:t>, Japan,</w:t>
      </w:r>
      <w:r w:rsidRPr="00E86DBB">
        <w:rPr>
          <w:rStyle w:val="StyleBoldUnderline"/>
        </w:rPr>
        <w:t xml:space="preserve"> </w:t>
      </w:r>
      <w:r w:rsidRPr="00423C5C">
        <w:rPr>
          <w:rStyle w:val="Emphasis"/>
          <w:highlight w:val="cyan"/>
        </w:rPr>
        <w:t>is following suit</w:t>
      </w:r>
      <w:r w:rsidRPr="00423C5C">
        <w:rPr>
          <w:sz w:val="16"/>
        </w:rPr>
        <w:t>.</w:t>
      </w:r>
      <w:r>
        <w:rPr>
          <w:sz w:val="16"/>
        </w:rPr>
        <w:t xml:space="preserve"> </w:t>
      </w:r>
      <w:r w:rsidRPr="00423C5C">
        <w:rPr>
          <w:sz w:val="16"/>
        </w:rPr>
        <w:t>If all this seems decidedly last century, maybe it’s because new leaders in every key country are second- or third-generation, bearing the burdens of their past. Japanese Prime Minister Shinzo Abe is the grandson of a leader of imperial Japan—including in occupied China — who remade himself as a pro-American prime minister after World War II. South Korea’s president-elect, Park Geun-hye, is the daughter of a longtime president; her mother was killed by a devotee of North Korea. (The bullet was intended for her father, who was later assassinated by his intelligence chief.) Xi Jinping, China’s new president, is the son of a revolutionary colleague of Mao Tsetung who helped battle the Japanese during World War II. North Korea’s Kim Jong Eun is the grandson of Kim Il-sung, who according to North Korean mythology fought the Japanese in the 1930s and 1940s and the Americans and South Koreans in the 1950s.</w:t>
      </w:r>
      <w:r>
        <w:rPr>
          <w:sz w:val="16"/>
        </w:rPr>
        <w:t xml:space="preserve"> </w:t>
      </w:r>
      <w:r w:rsidRPr="00E86DBB">
        <w:rPr>
          <w:rStyle w:val="StyleBoldUnderline"/>
        </w:rPr>
        <w:t>It’s intriguing to speculate on the ghostly whisperings</w:t>
      </w:r>
      <w:r w:rsidRPr="00423C5C">
        <w:rPr>
          <w:sz w:val="16"/>
        </w:rPr>
        <w:t xml:space="preserve"> these </w:t>
      </w:r>
      <w:r w:rsidRPr="00E86DBB">
        <w:rPr>
          <w:rStyle w:val="StyleBoldUnderline"/>
        </w:rPr>
        <w:t>leaders</w:t>
      </w:r>
      <w:r w:rsidRPr="00423C5C">
        <w:rPr>
          <w:sz w:val="16"/>
        </w:rPr>
        <w:t xml:space="preserve"> may </w:t>
      </w:r>
      <w:r w:rsidRPr="00E86DBB">
        <w:rPr>
          <w:rStyle w:val="StyleBoldUnderline"/>
        </w:rPr>
        <w:t>hear. It may be more useful</w:t>
      </w:r>
      <w:r w:rsidRPr="00423C5C">
        <w:rPr>
          <w:sz w:val="16"/>
        </w:rPr>
        <w:t xml:space="preserve">, though, </w:t>
      </w:r>
      <w:r w:rsidRPr="00E86DBB">
        <w:rPr>
          <w:rStyle w:val="StyleBoldUnderline"/>
        </w:rPr>
        <w:t xml:space="preserve">to focus on the </w:t>
      </w:r>
      <w:r w:rsidRPr="00423C5C">
        <w:rPr>
          <w:rStyle w:val="StyleBoldUnderline"/>
          <w:highlight w:val="cyan"/>
        </w:rPr>
        <w:t>national weaknesses</w:t>
      </w:r>
      <w:r w:rsidRPr="00E86DBB">
        <w:rPr>
          <w:rStyle w:val="StyleBoldUnderline"/>
        </w:rPr>
        <w:t xml:space="preserve"> that </w:t>
      </w:r>
      <w:r w:rsidRPr="00423C5C">
        <w:rPr>
          <w:rStyle w:val="StyleBoldUnderline"/>
          <w:highlight w:val="cyan"/>
        </w:rPr>
        <w:t>may propel them to act. North Korea is</w:t>
      </w:r>
      <w:r w:rsidRPr="00E86DBB">
        <w:rPr>
          <w:rStyle w:val="StyleBoldUnderline"/>
        </w:rPr>
        <w:t xml:space="preserve"> a </w:t>
      </w:r>
      <w:r w:rsidRPr="00423C5C">
        <w:rPr>
          <w:rStyle w:val="StyleBoldUnderline"/>
          <w:highlight w:val="cyan"/>
        </w:rPr>
        <w:t>failed and hungry state for which blackmail</w:t>
      </w:r>
      <w:r w:rsidRPr="00E86DBB">
        <w:rPr>
          <w:rStyle w:val="StyleBoldUnderline"/>
        </w:rPr>
        <w:t xml:space="preserve"> </w:t>
      </w:r>
      <w:r w:rsidRPr="00423C5C">
        <w:rPr>
          <w:sz w:val="16"/>
        </w:rPr>
        <w:t xml:space="preserve">and bluster </w:t>
      </w:r>
      <w:r w:rsidRPr="00423C5C">
        <w:rPr>
          <w:rStyle w:val="Emphasis"/>
          <w:highlight w:val="cyan"/>
        </w:rPr>
        <w:t>have</w:t>
      </w:r>
      <w:r w:rsidRPr="00E86DBB">
        <w:rPr>
          <w:rStyle w:val="Emphasis"/>
        </w:rPr>
        <w:t xml:space="preserve"> long </w:t>
      </w:r>
      <w:r w:rsidRPr="00423C5C">
        <w:rPr>
          <w:rStyle w:val="Emphasis"/>
          <w:highlight w:val="cyan"/>
        </w:rPr>
        <w:t>been the only survival strategy</w:t>
      </w:r>
      <w:r w:rsidRPr="00423C5C">
        <w:rPr>
          <w:sz w:val="16"/>
          <w:highlight w:val="cyan"/>
        </w:rPr>
        <w:t xml:space="preserve">. </w:t>
      </w:r>
      <w:r w:rsidRPr="00423C5C">
        <w:rPr>
          <w:rStyle w:val="StyleBoldUnderline"/>
          <w:highlight w:val="cyan"/>
        </w:rPr>
        <w:t>China is</w:t>
      </w:r>
      <w:r w:rsidRPr="00423C5C">
        <w:rPr>
          <w:rStyle w:val="StyleBoldUnderline"/>
        </w:rPr>
        <w:t xml:space="preserve"> a rising</w:t>
      </w:r>
      <w:r w:rsidRPr="00423C5C">
        <w:rPr>
          <w:sz w:val="16"/>
        </w:rPr>
        <w:t xml:space="preserve"> </w:t>
      </w:r>
      <w:r w:rsidRPr="00423C5C">
        <w:rPr>
          <w:rStyle w:val="StyleBoldUnderline"/>
        </w:rPr>
        <w:t>power</w:t>
      </w:r>
      <w:r w:rsidRPr="00423C5C">
        <w:rPr>
          <w:sz w:val="16"/>
        </w:rPr>
        <w:t xml:space="preserve"> and a growing economy — but </w:t>
      </w:r>
      <w:r w:rsidRPr="00423C5C">
        <w:rPr>
          <w:rStyle w:val="StyleBoldUnderline"/>
        </w:rPr>
        <w:t xml:space="preserve">led by a one-party regime that may be </w:t>
      </w:r>
      <w:r w:rsidRPr="00423C5C">
        <w:rPr>
          <w:rStyle w:val="StyleBoldUnderline"/>
          <w:highlight w:val="cyan"/>
        </w:rPr>
        <w:t xml:space="preserve">tempted </w:t>
      </w:r>
      <w:r w:rsidRPr="00423C5C">
        <w:rPr>
          <w:rStyle w:val="Emphasis"/>
          <w:highlight w:val="cyan"/>
        </w:rPr>
        <w:t>to use nationalism</w:t>
      </w:r>
      <w:r w:rsidRPr="00423C5C">
        <w:rPr>
          <w:sz w:val="16"/>
          <w:highlight w:val="cyan"/>
        </w:rPr>
        <w:t xml:space="preserve"> </w:t>
      </w:r>
      <w:r w:rsidRPr="00423C5C">
        <w:rPr>
          <w:rStyle w:val="StyleBoldUnderline"/>
          <w:highlight w:val="cyan"/>
        </w:rPr>
        <w:t>to distract a restive population</w:t>
      </w:r>
      <w:r w:rsidRPr="00423C5C">
        <w:rPr>
          <w:rStyle w:val="StyleBoldUnderline"/>
        </w:rPr>
        <w:t xml:space="preserve"> from domestic troubles.</w:t>
      </w:r>
      <w:r w:rsidRPr="00423C5C">
        <w:rPr>
          <w:sz w:val="16"/>
        </w:rPr>
        <w:t xml:space="preserve"> </w:t>
      </w:r>
      <w:r w:rsidRPr="00423C5C">
        <w:rPr>
          <w:rStyle w:val="StyleBoldUnderline"/>
          <w:highlight w:val="cyan"/>
        </w:rPr>
        <w:t>Japan</w:t>
      </w:r>
      <w:r w:rsidRPr="00423C5C">
        <w:rPr>
          <w:rStyle w:val="StyleBoldUnderline"/>
        </w:rPr>
        <w:t xml:space="preserve"> has </w:t>
      </w:r>
      <w:r w:rsidRPr="00423C5C">
        <w:rPr>
          <w:rStyle w:val="StyleBoldUnderline"/>
          <w:highlight w:val="cyan"/>
        </w:rPr>
        <w:t>discarded one prime minister after another</w:t>
      </w:r>
      <w:r w:rsidRPr="00423C5C">
        <w:rPr>
          <w:sz w:val="16"/>
        </w:rPr>
        <w:t xml:space="preserve">, pretty much </w:t>
      </w:r>
      <w:r w:rsidRPr="00423C5C">
        <w:rPr>
          <w:rStyle w:val="StyleBoldUnderline"/>
        </w:rPr>
        <w:t>on an annual basis</w:t>
      </w:r>
      <w:r w:rsidRPr="00423C5C">
        <w:rPr>
          <w:sz w:val="16"/>
        </w:rPr>
        <w:t xml:space="preserve">, for most of </w:t>
      </w:r>
      <w:r w:rsidRPr="00423C5C">
        <w:rPr>
          <w:sz w:val="16"/>
        </w:rPr>
        <w:lastRenderedPageBreak/>
        <w:t xml:space="preserve">the past decade, </w:t>
      </w:r>
      <w:r w:rsidRPr="00423C5C">
        <w:rPr>
          <w:rStyle w:val="Emphasis"/>
          <w:highlight w:val="cyan"/>
        </w:rPr>
        <w:t>an instability that leaves it punching below its economic and military</w:t>
      </w:r>
      <w:r w:rsidRPr="00423C5C">
        <w:rPr>
          <w:rStyle w:val="Emphasis"/>
        </w:rPr>
        <w:t xml:space="preserve"> </w:t>
      </w:r>
      <w:r w:rsidRPr="00423C5C">
        <w:rPr>
          <w:rStyle w:val="Emphasis"/>
          <w:highlight w:val="cyan"/>
        </w:rPr>
        <w:t>weight</w:t>
      </w:r>
      <w:r w:rsidRPr="00423C5C">
        <w:rPr>
          <w:rStyle w:val="Emphasis"/>
        </w:rPr>
        <w:t>.</w:t>
      </w:r>
      <w:r>
        <w:rPr>
          <w:rStyle w:val="Emphasis"/>
        </w:rPr>
        <w:t xml:space="preserve"> </w:t>
      </w:r>
      <w:r w:rsidRPr="00423C5C">
        <w:rPr>
          <w:rStyle w:val="StyleBoldUnderline"/>
        </w:rPr>
        <w:t xml:space="preserve">All of </w:t>
      </w:r>
      <w:r w:rsidRPr="00423C5C">
        <w:rPr>
          <w:rStyle w:val="StyleBoldUnderline"/>
          <w:highlight w:val="cyan"/>
        </w:rPr>
        <w:t xml:space="preserve">this makes the region </w:t>
      </w:r>
      <w:r w:rsidRPr="00423C5C">
        <w:rPr>
          <w:rStyle w:val="Emphasis"/>
          <w:highlight w:val="cyan"/>
        </w:rPr>
        <w:t>hungry for U.S. presence and leadership</w:t>
      </w:r>
      <w:r w:rsidRPr="00423C5C">
        <w:rPr>
          <w:sz w:val="16"/>
          <w:highlight w:val="cyan"/>
        </w:rPr>
        <w:t xml:space="preserve">, </w:t>
      </w:r>
      <w:r w:rsidRPr="00423C5C">
        <w:rPr>
          <w:rStyle w:val="StyleBoldUnderline"/>
          <w:highlight w:val="cyan"/>
        </w:rPr>
        <w:t>which Obama</w:t>
      </w:r>
      <w:r w:rsidRPr="00423C5C">
        <w:rPr>
          <w:rStyle w:val="StyleBoldUnderline"/>
        </w:rPr>
        <w:t xml:space="preserve"> </w:t>
      </w:r>
      <w:r w:rsidRPr="00423C5C">
        <w:rPr>
          <w:rStyle w:val="StyleBoldUnderline"/>
          <w:highlight w:val="cyan"/>
        </w:rPr>
        <w:t>understood with his</w:t>
      </w:r>
      <w:r w:rsidRPr="00423C5C">
        <w:rPr>
          <w:rStyle w:val="StyleBoldUnderline"/>
        </w:rPr>
        <w:t xml:space="preserve"> first-term </w:t>
      </w:r>
      <w:r w:rsidRPr="00423C5C">
        <w:rPr>
          <w:rStyle w:val="StyleBoldUnderline"/>
          <w:highlight w:val="cyan"/>
        </w:rPr>
        <w:t>promise of a “pivot</w:t>
      </w:r>
      <w:r w:rsidRPr="00423C5C">
        <w:rPr>
          <w:rStyle w:val="StyleBoldUnderline"/>
        </w:rPr>
        <w:t>” to Asia</w:t>
      </w:r>
      <w:r w:rsidRPr="00423C5C">
        <w:rPr>
          <w:sz w:val="16"/>
        </w:rPr>
        <w:t xml:space="preserve">. Regional leaders hope he can make good on that promise in a second term but wonder whether U.S. policy, too, will be shaped by political weakness. They notice when the Navy announces that it is, again, reducing its planned number of ships or Defense Secretary Leon Panetta orders an aircraft carrier kept in port because of budgetary constraints. They wonder who will inherit the Asia focus of former secretary of state Hillary Rodham Clinton and departing assistant secretary Kurt Campbell. </w:t>
      </w:r>
      <w:r w:rsidRPr="00423C5C">
        <w:rPr>
          <w:rStyle w:val="StyleBoldUnderline"/>
          <w:highlight w:val="cyan"/>
        </w:rPr>
        <w:t>They see the dangers</w:t>
      </w:r>
      <w:r w:rsidRPr="00423C5C">
        <w:rPr>
          <w:sz w:val="16"/>
        </w:rPr>
        <w:t xml:space="preserve">, from Mali to Kandahar, </w:t>
      </w:r>
      <w:r w:rsidRPr="00423C5C">
        <w:rPr>
          <w:rStyle w:val="StyleBoldUnderline"/>
          <w:highlight w:val="cyan"/>
        </w:rPr>
        <w:t xml:space="preserve">that pull Obama’s attention. </w:t>
      </w:r>
      <w:r w:rsidRPr="00423C5C">
        <w:rPr>
          <w:rStyle w:val="Emphasis"/>
          <w:highlight w:val="cyan"/>
        </w:rPr>
        <w:t>They hope it won’t take a more dangerous crisis</w:t>
      </w:r>
      <w:r w:rsidRPr="00423C5C">
        <w:rPr>
          <w:rStyle w:val="Emphasis"/>
        </w:rPr>
        <w:t xml:space="preserve"> in their region </w:t>
      </w:r>
      <w:r w:rsidRPr="00423C5C">
        <w:rPr>
          <w:rStyle w:val="Emphasis"/>
          <w:highlight w:val="cyan"/>
        </w:rPr>
        <w:t>to make the pivot a reality.</w:t>
      </w:r>
    </w:p>
    <w:p w:rsidR="00CB0617" w:rsidRDefault="00CB0617" w:rsidP="00CB0617"/>
    <w:p w:rsidR="00CA7BA7" w:rsidRDefault="00CA7BA7" w:rsidP="00CB0617"/>
    <w:p w:rsidR="00CA7BA7" w:rsidRDefault="00CA7BA7" w:rsidP="00CB0617"/>
    <w:sectPr w:rsidR="00CA7BA7" w:rsidSect="0057265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C364A" w:rsidRDefault="00CC364A" w:rsidP="005F5576">
      <w:r>
        <w:separator/>
      </w:r>
    </w:p>
  </w:endnote>
  <w:endnote w:type="continuationSeparator" w:id="0">
    <w:p w:rsidR="00CC364A" w:rsidRDefault="00CC364A"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C364A" w:rsidRDefault="00CC364A" w:rsidP="005F5576">
      <w:r>
        <w:separator/>
      </w:r>
    </w:p>
  </w:footnote>
  <w:footnote w:type="continuationSeparator" w:id="0">
    <w:p w:rsidR="00CC364A" w:rsidRDefault="00CC364A"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0B7406"/>
    <w:rsid w:val="00000996"/>
    <w:rsid w:val="000022F2"/>
    <w:rsid w:val="00021F29"/>
    <w:rsid w:val="00027EED"/>
    <w:rsid w:val="00033028"/>
    <w:rsid w:val="000360A7"/>
    <w:rsid w:val="00052A1D"/>
    <w:rsid w:val="00055E12"/>
    <w:rsid w:val="00064A59"/>
    <w:rsid w:val="00070A97"/>
    <w:rsid w:val="0007162E"/>
    <w:rsid w:val="000756D1"/>
    <w:rsid w:val="00090287"/>
    <w:rsid w:val="00090BA2"/>
    <w:rsid w:val="00097D7E"/>
    <w:rsid w:val="000A0E5E"/>
    <w:rsid w:val="000A1D39"/>
    <w:rsid w:val="000A4FA5"/>
    <w:rsid w:val="000B7406"/>
    <w:rsid w:val="000D0B76"/>
    <w:rsid w:val="000D2AE5"/>
    <w:rsid w:val="000D3A26"/>
    <w:rsid w:val="000D3D8D"/>
    <w:rsid w:val="000E41A3"/>
    <w:rsid w:val="000F37E7"/>
    <w:rsid w:val="00113C68"/>
    <w:rsid w:val="00114663"/>
    <w:rsid w:val="0012057B"/>
    <w:rsid w:val="00126D92"/>
    <w:rsid w:val="00140397"/>
    <w:rsid w:val="0014072D"/>
    <w:rsid w:val="00141F7D"/>
    <w:rsid w:val="00141FBF"/>
    <w:rsid w:val="0016509D"/>
    <w:rsid w:val="0016711C"/>
    <w:rsid w:val="00167A3D"/>
    <w:rsid w:val="00175018"/>
    <w:rsid w:val="00177A1E"/>
    <w:rsid w:val="00180FBA"/>
    <w:rsid w:val="00182D51"/>
    <w:rsid w:val="0019587B"/>
    <w:rsid w:val="001A4F0E"/>
    <w:rsid w:val="001C1D82"/>
    <w:rsid w:val="001C2147"/>
    <w:rsid w:val="001C7C90"/>
    <w:rsid w:val="001D0D51"/>
    <w:rsid w:val="001D5624"/>
    <w:rsid w:val="0020006E"/>
    <w:rsid w:val="002009AE"/>
    <w:rsid w:val="002101DA"/>
    <w:rsid w:val="00212309"/>
    <w:rsid w:val="00220296"/>
    <w:rsid w:val="0024023F"/>
    <w:rsid w:val="00240C4E"/>
    <w:rsid w:val="00243DC0"/>
    <w:rsid w:val="00250E16"/>
    <w:rsid w:val="00257696"/>
    <w:rsid w:val="00261D1D"/>
    <w:rsid w:val="0026382E"/>
    <w:rsid w:val="00272786"/>
    <w:rsid w:val="00287AB7"/>
    <w:rsid w:val="00290DA6"/>
    <w:rsid w:val="00294B56"/>
    <w:rsid w:val="002A213E"/>
    <w:rsid w:val="002A612B"/>
    <w:rsid w:val="002B2613"/>
    <w:rsid w:val="002C5772"/>
    <w:rsid w:val="002D2946"/>
    <w:rsid w:val="002D6BD6"/>
    <w:rsid w:val="002E4DD9"/>
    <w:rsid w:val="002F0314"/>
    <w:rsid w:val="0031182D"/>
    <w:rsid w:val="00314B9D"/>
    <w:rsid w:val="00315CA2"/>
    <w:rsid w:val="00326EEB"/>
    <w:rsid w:val="0033078A"/>
    <w:rsid w:val="00341D6C"/>
    <w:rsid w:val="00347123"/>
    <w:rsid w:val="0034756E"/>
    <w:rsid w:val="00347E74"/>
    <w:rsid w:val="00354B5B"/>
    <w:rsid w:val="00377839"/>
    <w:rsid w:val="00383E0A"/>
    <w:rsid w:val="00385298"/>
    <w:rsid w:val="00395C83"/>
    <w:rsid w:val="003A2A3B"/>
    <w:rsid w:val="003A440C"/>
    <w:rsid w:val="003B024E"/>
    <w:rsid w:val="003B0C84"/>
    <w:rsid w:val="003B183E"/>
    <w:rsid w:val="003B2F3E"/>
    <w:rsid w:val="003E4831"/>
    <w:rsid w:val="003E48DE"/>
    <w:rsid w:val="003E7E8B"/>
    <w:rsid w:val="003F7F93"/>
    <w:rsid w:val="00403971"/>
    <w:rsid w:val="004138EF"/>
    <w:rsid w:val="004275B2"/>
    <w:rsid w:val="0043685D"/>
    <w:rsid w:val="00450882"/>
    <w:rsid w:val="00451C20"/>
    <w:rsid w:val="00452001"/>
    <w:rsid w:val="0045442E"/>
    <w:rsid w:val="00462418"/>
    <w:rsid w:val="00471A70"/>
    <w:rsid w:val="00473A79"/>
    <w:rsid w:val="00475E03"/>
    <w:rsid w:val="00476723"/>
    <w:rsid w:val="0047798D"/>
    <w:rsid w:val="004931DE"/>
    <w:rsid w:val="004A6083"/>
    <w:rsid w:val="004A6E81"/>
    <w:rsid w:val="004A7806"/>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2FFB"/>
    <w:rsid w:val="005434D0"/>
    <w:rsid w:val="0054437C"/>
    <w:rsid w:val="0054616E"/>
    <w:rsid w:val="00546D61"/>
    <w:rsid w:val="005579BF"/>
    <w:rsid w:val="00560842"/>
    <w:rsid w:val="00563468"/>
    <w:rsid w:val="00565EAE"/>
    <w:rsid w:val="00572650"/>
    <w:rsid w:val="00573677"/>
    <w:rsid w:val="00575F7D"/>
    <w:rsid w:val="00580383"/>
    <w:rsid w:val="00580E40"/>
    <w:rsid w:val="00583EBC"/>
    <w:rsid w:val="00590731"/>
    <w:rsid w:val="005A506B"/>
    <w:rsid w:val="005A701C"/>
    <w:rsid w:val="005B3140"/>
    <w:rsid w:val="005C0B05"/>
    <w:rsid w:val="005D1156"/>
    <w:rsid w:val="005E0681"/>
    <w:rsid w:val="005E3FE4"/>
    <w:rsid w:val="005E572E"/>
    <w:rsid w:val="005F5576"/>
    <w:rsid w:val="006014AB"/>
    <w:rsid w:val="0061192E"/>
    <w:rsid w:val="0061680A"/>
    <w:rsid w:val="006176FA"/>
    <w:rsid w:val="00623B70"/>
    <w:rsid w:val="0063578B"/>
    <w:rsid w:val="00636B3D"/>
    <w:rsid w:val="00641025"/>
    <w:rsid w:val="006562F9"/>
    <w:rsid w:val="006672D8"/>
    <w:rsid w:val="00670D96"/>
    <w:rsid w:val="00672877"/>
    <w:rsid w:val="00683154"/>
    <w:rsid w:val="00690115"/>
    <w:rsid w:val="00690898"/>
    <w:rsid w:val="00693039"/>
    <w:rsid w:val="006C005A"/>
    <w:rsid w:val="006C384A"/>
    <w:rsid w:val="006C64D4"/>
    <w:rsid w:val="006E53F0"/>
    <w:rsid w:val="006F7CDF"/>
    <w:rsid w:val="00700BDB"/>
    <w:rsid w:val="0070121B"/>
    <w:rsid w:val="00701E73"/>
    <w:rsid w:val="00711FE2"/>
    <w:rsid w:val="00712649"/>
    <w:rsid w:val="00725623"/>
    <w:rsid w:val="00743059"/>
    <w:rsid w:val="00744F58"/>
    <w:rsid w:val="007511E7"/>
    <w:rsid w:val="00760A29"/>
    <w:rsid w:val="00771E18"/>
    <w:rsid w:val="007739F1"/>
    <w:rsid w:val="007745C6"/>
    <w:rsid w:val="007755F6"/>
    <w:rsid w:val="007815E5"/>
    <w:rsid w:val="00787343"/>
    <w:rsid w:val="00790BFA"/>
    <w:rsid w:val="00791121"/>
    <w:rsid w:val="00791C88"/>
    <w:rsid w:val="007A1914"/>
    <w:rsid w:val="007A3D06"/>
    <w:rsid w:val="007C1372"/>
    <w:rsid w:val="007D65A7"/>
    <w:rsid w:val="0080591F"/>
    <w:rsid w:val="008133F9"/>
    <w:rsid w:val="00821C4E"/>
    <w:rsid w:val="00823AAC"/>
    <w:rsid w:val="00854C66"/>
    <w:rsid w:val="008553E1"/>
    <w:rsid w:val="0087643B"/>
    <w:rsid w:val="00877669"/>
    <w:rsid w:val="00885E10"/>
    <w:rsid w:val="00890338"/>
    <w:rsid w:val="00897F92"/>
    <w:rsid w:val="008A64C9"/>
    <w:rsid w:val="008B24B7"/>
    <w:rsid w:val="008C68EE"/>
    <w:rsid w:val="008C7822"/>
    <w:rsid w:val="008C7F44"/>
    <w:rsid w:val="008D4273"/>
    <w:rsid w:val="008D4EF3"/>
    <w:rsid w:val="008E0E4F"/>
    <w:rsid w:val="008F322F"/>
    <w:rsid w:val="00905A71"/>
    <w:rsid w:val="00907DFE"/>
    <w:rsid w:val="00910AF8"/>
    <w:rsid w:val="00914596"/>
    <w:rsid w:val="009146BF"/>
    <w:rsid w:val="00930D1F"/>
    <w:rsid w:val="00935127"/>
    <w:rsid w:val="0094025E"/>
    <w:rsid w:val="0094256C"/>
    <w:rsid w:val="00964CFF"/>
    <w:rsid w:val="009706C1"/>
    <w:rsid w:val="009766E9"/>
    <w:rsid w:val="00984B38"/>
    <w:rsid w:val="009A0636"/>
    <w:rsid w:val="009A6FF5"/>
    <w:rsid w:val="009B2B47"/>
    <w:rsid w:val="009B51C3"/>
    <w:rsid w:val="009C4298"/>
    <w:rsid w:val="009D318C"/>
    <w:rsid w:val="00A04CCB"/>
    <w:rsid w:val="00A10B8B"/>
    <w:rsid w:val="00A13DE6"/>
    <w:rsid w:val="00A239F8"/>
    <w:rsid w:val="00A26733"/>
    <w:rsid w:val="00A3595E"/>
    <w:rsid w:val="00A46C7F"/>
    <w:rsid w:val="00A514ED"/>
    <w:rsid w:val="00A77145"/>
    <w:rsid w:val="00A82989"/>
    <w:rsid w:val="00A904FE"/>
    <w:rsid w:val="00AC222F"/>
    <w:rsid w:val="00AC7B3B"/>
    <w:rsid w:val="00AD34C4"/>
    <w:rsid w:val="00AD3CE6"/>
    <w:rsid w:val="00AD74B5"/>
    <w:rsid w:val="00AE1307"/>
    <w:rsid w:val="00AE6FFA"/>
    <w:rsid w:val="00AE7586"/>
    <w:rsid w:val="00AF7A65"/>
    <w:rsid w:val="00B06710"/>
    <w:rsid w:val="00B166CB"/>
    <w:rsid w:val="00B235E1"/>
    <w:rsid w:val="00B3145D"/>
    <w:rsid w:val="00B357BA"/>
    <w:rsid w:val="00B564DB"/>
    <w:rsid w:val="00B768B6"/>
    <w:rsid w:val="00B77010"/>
    <w:rsid w:val="00B816A3"/>
    <w:rsid w:val="00B908D1"/>
    <w:rsid w:val="00BA7BCC"/>
    <w:rsid w:val="00BE2408"/>
    <w:rsid w:val="00BE3EC6"/>
    <w:rsid w:val="00BE5BEB"/>
    <w:rsid w:val="00BE6528"/>
    <w:rsid w:val="00C16F1A"/>
    <w:rsid w:val="00C27212"/>
    <w:rsid w:val="00C34185"/>
    <w:rsid w:val="00C42DD6"/>
    <w:rsid w:val="00C66858"/>
    <w:rsid w:val="00C7411E"/>
    <w:rsid w:val="00C83B9A"/>
    <w:rsid w:val="00C84988"/>
    <w:rsid w:val="00CA4AF6"/>
    <w:rsid w:val="00CA59CA"/>
    <w:rsid w:val="00CA7BA7"/>
    <w:rsid w:val="00CB0617"/>
    <w:rsid w:val="00CB2356"/>
    <w:rsid w:val="00CB4075"/>
    <w:rsid w:val="00CB4E6D"/>
    <w:rsid w:val="00CC23DE"/>
    <w:rsid w:val="00CC364A"/>
    <w:rsid w:val="00CD3E3A"/>
    <w:rsid w:val="00CE55A6"/>
    <w:rsid w:val="00CF09D9"/>
    <w:rsid w:val="00CF6C18"/>
    <w:rsid w:val="00CF6D6A"/>
    <w:rsid w:val="00CF7EA8"/>
    <w:rsid w:val="00D004DA"/>
    <w:rsid w:val="00D04BE9"/>
    <w:rsid w:val="00D07BA4"/>
    <w:rsid w:val="00D109BA"/>
    <w:rsid w:val="00D215F6"/>
    <w:rsid w:val="00D2765B"/>
    <w:rsid w:val="00D31DF7"/>
    <w:rsid w:val="00D33B91"/>
    <w:rsid w:val="00D415C6"/>
    <w:rsid w:val="00D51ABF"/>
    <w:rsid w:val="00D5444B"/>
    <w:rsid w:val="00D55302"/>
    <w:rsid w:val="00D57CBF"/>
    <w:rsid w:val="00D66ABC"/>
    <w:rsid w:val="00D71CFC"/>
    <w:rsid w:val="00D86024"/>
    <w:rsid w:val="00D94CA3"/>
    <w:rsid w:val="00D96595"/>
    <w:rsid w:val="00DA018C"/>
    <w:rsid w:val="00DB0F7E"/>
    <w:rsid w:val="00DB5489"/>
    <w:rsid w:val="00DB6C98"/>
    <w:rsid w:val="00DC701C"/>
    <w:rsid w:val="00DF4BE0"/>
    <w:rsid w:val="00E00376"/>
    <w:rsid w:val="00E01016"/>
    <w:rsid w:val="00E14EBD"/>
    <w:rsid w:val="00E16734"/>
    <w:rsid w:val="00E2367A"/>
    <w:rsid w:val="00E35FC9"/>
    <w:rsid w:val="00E377A4"/>
    <w:rsid w:val="00E420E9"/>
    <w:rsid w:val="00E44092"/>
    <w:rsid w:val="00E4635D"/>
    <w:rsid w:val="00E5519F"/>
    <w:rsid w:val="00E61D76"/>
    <w:rsid w:val="00E70912"/>
    <w:rsid w:val="00E80CE7"/>
    <w:rsid w:val="00E815BA"/>
    <w:rsid w:val="00E90AA6"/>
    <w:rsid w:val="00E977B8"/>
    <w:rsid w:val="00E97AD1"/>
    <w:rsid w:val="00EA109B"/>
    <w:rsid w:val="00EA2926"/>
    <w:rsid w:val="00EA6688"/>
    <w:rsid w:val="00EC1A81"/>
    <w:rsid w:val="00EC7E5C"/>
    <w:rsid w:val="00ED6930"/>
    <w:rsid w:val="00ED78F1"/>
    <w:rsid w:val="00EF0F62"/>
    <w:rsid w:val="00EF1C04"/>
    <w:rsid w:val="00F007E1"/>
    <w:rsid w:val="00F057C6"/>
    <w:rsid w:val="00F13227"/>
    <w:rsid w:val="00F4575C"/>
    <w:rsid w:val="00F5019D"/>
    <w:rsid w:val="00F634D6"/>
    <w:rsid w:val="00F64385"/>
    <w:rsid w:val="00F6473F"/>
    <w:rsid w:val="00F76366"/>
    <w:rsid w:val="00F805C0"/>
    <w:rsid w:val="00FB4261"/>
    <w:rsid w:val="00FB43B1"/>
    <w:rsid w:val="00FC0608"/>
    <w:rsid w:val="00FC2155"/>
    <w:rsid w:val="00FC41A7"/>
    <w:rsid w:val="00FD675B"/>
    <w:rsid w:val="00FE380E"/>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Hyperlink" w:uiPriority="0"/>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16459"/>
    <w:pPr>
      <w:spacing w:after="0" w:line="240" w:lineRule="auto"/>
    </w:pPr>
    <w:rPr>
      <w:rFonts w:ascii="Calibri" w:hAnsi="Calibri"/>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Block Writing,Heading 3 Char Char,Index Headers,3: Cite,Char Char, Char Char Char Char Char Char Char Char,Char Char Char Char Char Char Char Char, Char Char Char Char Char Char Char, Char Char,Read Char,Heading 3 Char1,Text 7"/>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ody,Big card,Normal Tag"/>
    <w:basedOn w:val="Normal"/>
    <w:next w:val="Normal"/>
    <w:link w:val="Heading4Char"/>
    <w:qFormat/>
    <w:rsid w:val="005164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Emphasis!!,Bold Underline,small"/>
    <w:basedOn w:val="DefaultParagraphFont"/>
    <w:uiPriority w:val="7"/>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Citation Char,Block Writing Char,Heading 3 Char Char Char,Index Headers Char,3: Cite Char,Char Char Char, Char Char Char Char Char Char Char Char Char,Char Char Char Char Char Char Char Char Char, Char Char Char,Read Char Char"/>
    <w:basedOn w:val="DefaultParagraphFont"/>
    <w:link w:val="Heading3"/>
    <w:uiPriority w:val="3"/>
    <w:qFormat/>
    <w:rsid w:val="00712649"/>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6"/>
    <w:qFormat/>
    <w:rsid w:val="00935127"/>
    <w:rPr>
      <w:b/>
      <w:bCs/>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E3132"/>
    <w:rPr>
      <w:b/>
      <w:bCs/>
      <w:sz w:val="26"/>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aliases w:val="heading 1 (block title),Important,Read,Card Text,Internet Link"/>
    <w:basedOn w:val="DefaultParagraphFont"/>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body Char,Big card Char,Normal Tag Char"/>
    <w:basedOn w:val="DefaultParagraphFont"/>
    <w:link w:val="Heading4"/>
    <w:qFormat/>
    <w:rsid w:val="00516459"/>
    <w:rPr>
      <w:rFonts w:ascii="Calibri" w:eastAsiaTheme="majorEastAsia" w:hAnsi="Calibri" w:cstheme="majorBidi"/>
      <w:b/>
      <w:bCs/>
      <w:iCs/>
      <w:sz w:val="26"/>
    </w:rPr>
  </w:style>
  <w:style w:type="character" w:customStyle="1" w:styleId="underline">
    <w:name w:val="underline"/>
    <w:link w:val="textbold"/>
    <w:qFormat/>
    <w:rsid w:val="00905A71"/>
    <w:rPr>
      <w:rFonts w:ascii="Georgia" w:hAnsi="Georgia"/>
      <w:sz w:val="24"/>
      <w:u w:val="thick"/>
    </w:rPr>
  </w:style>
  <w:style w:type="paragraph" w:customStyle="1" w:styleId="textbold">
    <w:name w:val="text bold"/>
    <w:basedOn w:val="Normal"/>
    <w:link w:val="underline"/>
    <w:qFormat/>
    <w:rsid w:val="00905A71"/>
    <w:pPr>
      <w:ind w:left="720"/>
      <w:jc w:val="both"/>
    </w:pPr>
    <w:rPr>
      <w:rFonts w:ascii="Georgia" w:hAnsi="Georgia"/>
      <w:sz w:val="24"/>
      <w:u w:val="thick"/>
    </w:rPr>
  </w:style>
  <w:style w:type="character" w:customStyle="1" w:styleId="DebateUnderline">
    <w:name w:val="Debate Underline"/>
    <w:qFormat/>
    <w:rsid w:val="00905A71"/>
    <w:rPr>
      <w:rFonts w:ascii="Times New Roman" w:hAnsi="Times New Roman"/>
      <w:sz w:val="24"/>
      <w:u w:val="thick"/>
    </w:rPr>
  </w:style>
  <w:style w:type="paragraph" w:customStyle="1" w:styleId="CardIndented">
    <w:name w:val="Card (Indented)"/>
    <w:basedOn w:val="Normal"/>
    <w:link w:val="CardIndentedChar"/>
    <w:qFormat/>
    <w:rsid w:val="00905A71"/>
    <w:pPr>
      <w:ind w:left="288"/>
    </w:pPr>
    <w:rPr>
      <w:rFonts w:ascii="Times New Roman" w:eastAsia="Calibri" w:hAnsi="Times New Roman" w:cs="Times New Roman"/>
      <w:sz w:val="20"/>
    </w:rPr>
  </w:style>
  <w:style w:type="character" w:customStyle="1" w:styleId="CardIndentedChar">
    <w:name w:val="Card (Indented) Char"/>
    <w:link w:val="CardIndented"/>
    <w:rsid w:val="00905A71"/>
    <w:rPr>
      <w:rFonts w:ascii="Times New Roman" w:eastAsia="Calibri" w:hAnsi="Times New Roman" w:cs="Times New Roman"/>
      <w:sz w:val="20"/>
    </w:rPr>
  </w:style>
  <w:style w:type="character" w:styleId="Strong">
    <w:name w:val="Strong"/>
    <w:basedOn w:val="DefaultParagraphFont"/>
    <w:uiPriority w:val="22"/>
    <w:qFormat/>
    <w:rsid w:val="003F7F93"/>
    <w:rPr>
      <w:b/>
      <w:bCs/>
    </w:rPr>
  </w:style>
  <w:style w:type="character" w:customStyle="1" w:styleId="Emphasis2">
    <w:name w:val="Emphasis2"/>
    <w:rsid w:val="003F7F93"/>
    <w:rPr>
      <w:rFonts w:ascii="Franklin Gothic Heavy" w:hAnsi="Franklin Gothic Heavy"/>
      <w:iCs/>
      <w:u w:val="single"/>
    </w:rPr>
  </w:style>
  <w:style w:type="paragraph" w:styleId="ListParagraph">
    <w:name w:val="List Paragraph"/>
    <w:basedOn w:val="Normal"/>
    <w:uiPriority w:val="34"/>
    <w:semiHidden/>
    <w:rsid w:val="00AE6FFA"/>
    <w:pPr>
      <w:ind w:left="720"/>
      <w:contextualSpacing/>
    </w:pPr>
  </w:style>
  <w:style w:type="paragraph" w:customStyle="1" w:styleId="card">
    <w:name w:val="card"/>
    <w:basedOn w:val="Normal"/>
    <w:next w:val="Normal"/>
    <w:uiPriority w:val="1"/>
    <w:qFormat/>
    <w:rsid w:val="00AE6FFA"/>
    <w:pPr>
      <w:ind w:left="288" w:right="288"/>
    </w:pPr>
    <w:rPr>
      <w:rFonts w:asciiTheme="minorHAnsi" w:hAnsiTheme="minorHAnsi"/>
      <w:b/>
      <w:bCs/>
      <w:u w:val="single"/>
    </w:rPr>
  </w:style>
  <w:style w:type="paragraph" w:styleId="DocumentMap">
    <w:name w:val="Document Map"/>
    <w:basedOn w:val="Normal"/>
    <w:link w:val="DocumentMapChar"/>
    <w:uiPriority w:val="99"/>
    <w:semiHidden/>
    <w:rsid w:val="00E44092"/>
    <w:rPr>
      <w:rFonts w:ascii="Tahoma" w:hAnsi="Tahoma" w:cs="Tahoma"/>
      <w:sz w:val="16"/>
      <w:szCs w:val="16"/>
    </w:rPr>
  </w:style>
  <w:style w:type="character" w:customStyle="1" w:styleId="DocumentMapChar">
    <w:name w:val="Document Map Char"/>
    <w:basedOn w:val="DefaultParagraphFont"/>
    <w:link w:val="DocumentMap"/>
    <w:uiPriority w:val="99"/>
    <w:semiHidden/>
    <w:rsid w:val="00E4409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Hyperlink" w:uiPriority="0"/>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16459"/>
    <w:pPr>
      <w:spacing w:after="0" w:line="240" w:lineRule="auto"/>
    </w:pPr>
    <w:rPr>
      <w:rFonts w:ascii="Calibri" w:hAnsi="Calibri"/>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Block Writing,Heading 3 Char Char,Index Headers,3: Cite,Char Char, Char Char Char Char Char Char Char Char,Char Char Char Char Char Char Char Char, Char Char Char Char Char Char Char, Char Char,Read Char,Heading 3 Char1,Text 7"/>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ody,Big card,Normal Tag"/>
    <w:basedOn w:val="Normal"/>
    <w:next w:val="Normal"/>
    <w:link w:val="Heading4Char"/>
    <w:qFormat/>
    <w:rsid w:val="005164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Emphasis!!,Bold Underline,small"/>
    <w:basedOn w:val="DefaultParagraphFont"/>
    <w:uiPriority w:val="7"/>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Citation Char,Block Writing Char,Heading 3 Char Char Char,Index Headers Char,3: Cite Char,Char Char Char, Char Char Char Char Char Char Char Char Char,Char Char Char Char Char Char Char Char Char, Char Char Char,Read Char Char"/>
    <w:basedOn w:val="DefaultParagraphFont"/>
    <w:link w:val="Heading3"/>
    <w:uiPriority w:val="3"/>
    <w:qFormat/>
    <w:rsid w:val="00712649"/>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6"/>
    <w:qFormat/>
    <w:rsid w:val="00935127"/>
    <w:rPr>
      <w:b/>
      <w:bCs/>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E3132"/>
    <w:rPr>
      <w:b/>
      <w:bCs/>
      <w:sz w:val="26"/>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aliases w:val="heading 1 (block title),Important,Read,Card Text,Internet Link"/>
    <w:basedOn w:val="DefaultParagraphFont"/>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body Char,Big card Char,Normal Tag Char"/>
    <w:basedOn w:val="DefaultParagraphFont"/>
    <w:link w:val="Heading4"/>
    <w:qFormat/>
    <w:rsid w:val="00516459"/>
    <w:rPr>
      <w:rFonts w:ascii="Calibri" w:eastAsiaTheme="majorEastAsia" w:hAnsi="Calibri" w:cstheme="majorBidi"/>
      <w:b/>
      <w:bCs/>
      <w:iCs/>
      <w:sz w:val="26"/>
    </w:rPr>
  </w:style>
  <w:style w:type="character" w:customStyle="1" w:styleId="underline">
    <w:name w:val="underline"/>
    <w:link w:val="textbold"/>
    <w:qFormat/>
    <w:rsid w:val="00905A71"/>
    <w:rPr>
      <w:rFonts w:ascii="Georgia" w:hAnsi="Georgia"/>
      <w:sz w:val="24"/>
      <w:u w:val="thick"/>
    </w:rPr>
  </w:style>
  <w:style w:type="paragraph" w:customStyle="1" w:styleId="textbold">
    <w:name w:val="text bold"/>
    <w:basedOn w:val="Normal"/>
    <w:link w:val="underline"/>
    <w:qFormat/>
    <w:rsid w:val="00905A71"/>
    <w:pPr>
      <w:ind w:left="720"/>
      <w:jc w:val="both"/>
    </w:pPr>
    <w:rPr>
      <w:rFonts w:ascii="Georgia" w:hAnsi="Georgia"/>
      <w:sz w:val="24"/>
      <w:u w:val="thick"/>
    </w:rPr>
  </w:style>
  <w:style w:type="character" w:customStyle="1" w:styleId="DebateUnderline">
    <w:name w:val="Debate Underline"/>
    <w:qFormat/>
    <w:rsid w:val="00905A71"/>
    <w:rPr>
      <w:rFonts w:ascii="Times New Roman" w:hAnsi="Times New Roman"/>
      <w:sz w:val="24"/>
      <w:u w:val="thick"/>
    </w:rPr>
  </w:style>
  <w:style w:type="paragraph" w:customStyle="1" w:styleId="CardIndented">
    <w:name w:val="Card (Indented)"/>
    <w:basedOn w:val="Normal"/>
    <w:link w:val="CardIndentedChar"/>
    <w:qFormat/>
    <w:rsid w:val="00905A71"/>
    <w:pPr>
      <w:ind w:left="288"/>
    </w:pPr>
    <w:rPr>
      <w:rFonts w:ascii="Times New Roman" w:eastAsia="Calibri" w:hAnsi="Times New Roman" w:cs="Times New Roman"/>
      <w:sz w:val="20"/>
    </w:rPr>
  </w:style>
  <w:style w:type="character" w:customStyle="1" w:styleId="CardIndentedChar">
    <w:name w:val="Card (Indented) Char"/>
    <w:link w:val="CardIndented"/>
    <w:rsid w:val="00905A71"/>
    <w:rPr>
      <w:rFonts w:ascii="Times New Roman" w:eastAsia="Calibri" w:hAnsi="Times New Roman" w:cs="Times New Roman"/>
      <w:sz w:val="20"/>
    </w:rPr>
  </w:style>
  <w:style w:type="character" w:styleId="Strong">
    <w:name w:val="Strong"/>
    <w:basedOn w:val="DefaultParagraphFont"/>
    <w:uiPriority w:val="22"/>
    <w:qFormat/>
    <w:rsid w:val="003F7F93"/>
    <w:rPr>
      <w:b/>
      <w:bCs/>
    </w:rPr>
  </w:style>
  <w:style w:type="character" w:customStyle="1" w:styleId="Emphasis2">
    <w:name w:val="Emphasis2"/>
    <w:rsid w:val="003F7F93"/>
    <w:rPr>
      <w:rFonts w:ascii="Franklin Gothic Heavy" w:hAnsi="Franklin Gothic Heavy"/>
      <w:iCs/>
      <w:u w:val="single"/>
    </w:rPr>
  </w:style>
  <w:style w:type="paragraph" w:styleId="ListParagraph">
    <w:name w:val="List Paragraph"/>
    <w:basedOn w:val="Normal"/>
    <w:uiPriority w:val="34"/>
    <w:semiHidden/>
    <w:rsid w:val="00AE6FFA"/>
    <w:pPr>
      <w:ind w:left="720"/>
      <w:contextualSpacing/>
    </w:pPr>
  </w:style>
  <w:style w:type="paragraph" w:customStyle="1" w:styleId="card">
    <w:name w:val="card"/>
    <w:basedOn w:val="Normal"/>
    <w:next w:val="Normal"/>
    <w:uiPriority w:val="1"/>
    <w:qFormat/>
    <w:rsid w:val="00AE6FFA"/>
    <w:pPr>
      <w:ind w:left="288" w:right="288"/>
    </w:pPr>
    <w:rPr>
      <w:rFonts w:asciiTheme="minorHAnsi" w:hAnsiTheme="minorHAnsi"/>
      <w:b/>
      <w:bCs/>
      <w:u w:val="single"/>
    </w:rPr>
  </w:style>
</w:styles>
</file>

<file path=word/webSettings.xml><?xml version="1.0" encoding="utf-8"?>
<w:webSettings xmlns:r="http://schemas.openxmlformats.org/officeDocument/2006/relationships" xmlns:w="http://schemas.openxmlformats.org/wordprocessingml/2006/main">
  <w:divs>
    <w:div w:id="2091467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guardian.co.uk/global-development/poverty-matters/2013/may/30/latin-america-risky-chinese-dragon" TargetMode="External"/><Relationship Id="rId18" Type="http://schemas.openxmlformats.org/officeDocument/2006/relationships/hyperlink" Target="http://carnegieendowment.org/2012/04/06/china-s-latin-american-interests/a7av" TargetMode="External"/><Relationship Id="rId26" Type="http://schemas.openxmlformats.org/officeDocument/2006/relationships/hyperlink" Target="http://www.foreignpolicy.com/articles/2012/01/24/the_end_of_the_win_win_world" TargetMode="External"/><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guardian.co.uk/global-development/poverty-matters/2013/may/30/latin-america-risky-chinese-dragon" TargetMode="External"/><Relationship Id="rId34" Type="http://schemas.openxmlformats.org/officeDocument/2006/relationships/hyperlink" Target="http://www.vcc.columbia.edu/content/chinese-fdi-pushing-latin-america-natural-resources" TargetMode="External"/><Relationship Id="rId7" Type="http://schemas.openxmlformats.org/officeDocument/2006/relationships/footnotes" Target="footnotes.xml"/><Relationship Id="rId12" Type="http://schemas.openxmlformats.org/officeDocument/2006/relationships/hyperlink" Target="http://www.thedialogue.org/PublicationFiles/china.pdf" TargetMode="External"/><Relationship Id="rId17" Type="http://schemas.openxmlformats.org/officeDocument/2006/relationships/hyperlink" Target="http://www.trust.org/item/20130612201137-eda5t" TargetMode="External"/><Relationship Id="rId25" Type="http://schemas.openxmlformats.org/officeDocument/2006/relationships/hyperlink" Target="http://isites.harvard.edu/fs/docs/icb.topic107326.files/I__Great_Power_Rivalry/Fukuyama_and_Ikenberry.pdf" TargetMode="External"/><Relationship Id="rId33" Type="http://schemas.openxmlformats.org/officeDocument/2006/relationships/hyperlink" Target="http://www.thedialogue.org/PublicationFiles/china.pdf"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project-syndicate.org/commentary/the-new-nature-of-us-influence-in-latin-america-by-shlomo-ben-ami" TargetMode="External"/><Relationship Id="rId20" Type="http://schemas.openxmlformats.org/officeDocument/2006/relationships/hyperlink" Target="http://www.japantimes.co.jp/opinion/2013/06/19/commentary/a-u-s-pivot-to-latin-america-is-long-overdue/" TargetMode="External"/><Relationship Id="rId29" Type="http://schemas.openxmlformats.org/officeDocument/2006/relationships/hyperlink" Target="http://www.resourceinvestor.com/2005/09/23/the-great-zerosum-game-china-and-the-us-vie-for-oi"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thediplomat.com/china-power/china-and-latin-america-big-business-and-big-competition/" TargetMode="External"/><Relationship Id="rId24" Type="http://schemas.openxmlformats.org/officeDocument/2006/relationships/hyperlink" Target="http://perspectives.pictet.com/wp-content/uploads/2013/03/201106-Pictet-Report-EN.pdf" TargetMode="External"/><Relationship Id="rId32" Type="http://schemas.openxmlformats.org/officeDocument/2006/relationships/hyperlink" Target="http://www.thedialogue.org/PublicationFiles/china.pdf" TargetMode="External"/><Relationship Id="rId37" Type="http://schemas.openxmlformats.org/officeDocument/2006/relationships/hyperlink" Target="http://articles.washingtonpost.com/2013-02-10/opinions/37026174_1_kim-jong-eun-diaoyu-islands-young-leader" TargetMode="External"/><Relationship Id="rId40" Type="http://schemas.microsoft.com/office/2007/relationships/stylesWithEffects" Target="stylesWithEffects.xml"/><Relationship Id="rId5" Type="http://schemas.openxmlformats.org/officeDocument/2006/relationships/settings" Target="settings.xml"/><Relationship Id="rId15" Type="http://schemas.openxmlformats.org/officeDocument/2006/relationships/hyperlink" Target="http://www.ibtimes.com/latin-america-increases-relations-china-what-does-mean-us-1317981" TargetMode="External"/><Relationship Id="rId23" Type="http://schemas.openxmlformats.org/officeDocument/2006/relationships/hyperlink" Target="http://www.nytimes.com/2011/11/21/opinion/how-china-can-defeat-america.html?_r=1&amp;hpw=&amp;pagewanted=all" TargetMode="External"/><Relationship Id="rId28" Type="http://schemas.openxmlformats.org/officeDocument/2006/relationships/hyperlink" Target="http://www.chinadaily.com.cn/business/2012-09/08/content_15745141.htm" TargetMode="External"/><Relationship Id="rId36" Type="http://schemas.openxmlformats.org/officeDocument/2006/relationships/hyperlink" Target="http://www.vcc.columbia.edu/content/chinese-fdi-pushing-latin-america-natural-resources" TargetMode="External"/><Relationship Id="rId10" Type="http://schemas.openxmlformats.org/officeDocument/2006/relationships/hyperlink" Target="http://www.worldcrunch.com/china-2.0/in-america-039-s-backyard-china-039-s-rising-influence-in-latin-america/foreign-policy-trade-economy-investments-energy/c9s11647/" TargetMode="External"/><Relationship Id="rId19" Type="http://schemas.openxmlformats.org/officeDocument/2006/relationships/hyperlink" Target="http://thediplomat.com/2009/06/18/china-in-latin-america/?all=true" TargetMode="External"/><Relationship Id="rId31" Type="http://schemas.openxmlformats.org/officeDocument/2006/relationships/hyperlink" Target="http://www.thedialogue.org/PublicationFiles/china.pdf" TargetMode="External"/><Relationship Id="rId4" Type="http://schemas.openxmlformats.org/officeDocument/2006/relationships/styles" Target="styles.xml"/><Relationship Id="rId9" Type="http://schemas.openxmlformats.org/officeDocument/2006/relationships/hyperlink" Target="http://www.eastasiaforum.org/2013/01/10/crunch-time-for-the-tpp/" TargetMode="External"/><Relationship Id="rId14" Type="http://schemas.openxmlformats.org/officeDocument/2006/relationships/hyperlink" Target="http://www.japantimes.co.jp/opinion/2013/06/19/commentary/a-u-s-pivot-to-latin-america-is-long-overdue/" TargetMode="External"/><Relationship Id="rId22" Type="http://schemas.openxmlformats.org/officeDocument/2006/relationships/hyperlink" Target="http://greatpowerpolitics.com/?p=1282" TargetMode="External"/><Relationship Id="rId27" Type="http://schemas.openxmlformats.org/officeDocument/2006/relationships/hyperlink" Target="http://thediplomat.com/china-power/no-strings-attached-evaluating-chinas-trade-relations-abroad/" TargetMode="External"/><Relationship Id="rId30" Type="http://schemas.openxmlformats.org/officeDocument/2006/relationships/hyperlink" Target="http://www.thedialogue.org/PublicationFiles/china.pdf" TargetMode="External"/><Relationship Id="rId35" Type="http://schemas.openxmlformats.org/officeDocument/2006/relationships/hyperlink" Target="http://www.vcc.columbia.edu/content/chinese-fdi-pushing-latin-america-natural-resourc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70</Pages>
  <Words>25598</Words>
  <Characters>145912</Characters>
  <Application>Microsoft Office Word</Application>
  <DocSecurity>0</DocSecurity>
  <Lines>1215</Lines>
  <Paragraphs>342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171168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Debate 13</dc:creator>
  <cp:lastModifiedBy>Owner, Team 2011</cp:lastModifiedBy>
  <cp:revision>2</cp:revision>
  <dcterms:created xsi:type="dcterms:W3CDTF">2013-08-09T16:04:00Z</dcterms:created>
  <dcterms:modified xsi:type="dcterms:W3CDTF">2013-08-09T16:04:00Z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